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7206" w:rsidRPr="00D86BF2" w:rsidRDefault="00A47206">
      <w:pPr>
        <w:pStyle w:val="0DraftNormal"/>
        <w:tabs>
          <w:tab w:val="clear" w:pos="5040"/>
        </w:tabs>
        <w:rPr>
          <w:rFonts w:ascii="Montserrat" w:hAnsi="Montserrat"/>
          <w:sz w:val="24"/>
        </w:rPr>
      </w:pPr>
    </w:p>
    <w:p w:rsidR="00A47206" w:rsidRPr="00D86BF2" w:rsidRDefault="00A47206">
      <w:pPr>
        <w:pStyle w:val="0DraftTitle"/>
        <w:tabs>
          <w:tab w:val="clear" w:pos="5040"/>
        </w:tabs>
        <w:rPr>
          <w:rFonts w:ascii="Montserrat" w:hAnsi="Montserrat"/>
          <w:sz w:val="24"/>
        </w:rPr>
      </w:pPr>
      <w:r w:rsidRPr="00D86BF2">
        <w:rPr>
          <w:rFonts w:ascii="Montserrat" w:hAnsi="Montserrat"/>
          <w:sz w:val="24"/>
        </w:rPr>
        <w:t>AV</w:t>
      </w:r>
    </w:p>
    <w:p w:rsidR="00A47206" w:rsidRPr="00D86BF2" w:rsidRDefault="00A47206">
      <w:pPr>
        <w:pStyle w:val="0DraftNormal"/>
        <w:tabs>
          <w:tab w:val="clear" w:pos="5040"/>
        </w:tabs>
        <w:rPr>
          <w:rFonts w:ascii="Montserrat" w:hAnsi="Montserrat"/>
          <w:w w:val="200"/>
          <w:sz w:val="24"/>
          <w:vertAlign w:val="superscript"/>
        </w:rPr>
      </w:pPr>
      <w:r w:rsidRPr="00D86BF2">
        <w:rPr>
          <w:rFonts w:ascii="Montserrat" w:hAnsi="Montserrat"/>
          <w:w w:val="200"/>
          <w:sz w:val="24"/>
          <w:vertAlign w:val="superscript"/>
        </w:rPr>
        <w:t>resource : a child of paradox : touch</w:t>
      </w:r>
    </w:p>
    <w:p w:rsidR="00A47206" w:rsidRPr="00D86BF2" w:rsidRDefault="00A47206">
      <w:pPr>
        <w:pStyle w:val="0DraftNormal"/>
        <w:tabs>
          <w:tab w:val="clear" w:pos="5040"/>
        </w:tabs>
        <w:rPr>
          <w:rFonts w:ascii="Montserrat" w:hAnsi="Montserrat"/>
          <w:sz w:val="24"/>
        </w:rPr>
      </w:pPr>
    </w:p>
    <w:p w:rsidR="00A47206" w:rsidRPr="00D86BF2" w:rsidRDefault="00A47206">
      <w:pPr>
        <w:pStyle w:val="0DraftNormal"/>
        <w:tabs>
          <w:tab w:val="clear" w:pos="5040"/>
        </w:tabs>
        <w:rPr>
          <w:rFonts w:ascii="Montserrat" w:hAnsi="Montserrat"/>
          <w:sz w:val="24"/>
        </w:rPr>
      </w:pPr>
    </w:p>
    <w:p w:rsidR="00A47206" w:rsidRPr="00D86BF2" w:rsidRDefault="00A47206">
      <w:pPr>
        <w:pStyle w:val="0DraftNormal"/>
        <w:tabs>
          <w:tab w:val="clear" w:pos="5040"/>
        </w:tabs>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Aeirn: A force, an army of one thousand imperial lyn, from a domain cut off during the severing, arrived on aeirn in search of stock to infuse new life into their alyn stables. They are of the group of lyn that saw alyn as animals, and in particular, a preferred meat (long pork) animal. These are the slayers of Vael’s childhood.</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Vael’s mother was diune Aealyn (15/16 aelyn) Aurdannan, and an aeirnthane. Her counterpart (15/16 Andannan aeslyn aesalyn) was Vael’s father. Vael was conceived in a pocket of reality maintained by her mother in the midst of the rift. Her parents never expected to survive, but when they did, and when they discovered the conception, they made plans to obscure the truth. Her mother returned to her people, and allowed them to make the assumption that her pregnancy was self conceived-a trauma reaction to her exposure to the rift. Her father contacted a patron of his line and informed him of the problem. Uncertain what could arise from their act, it was the best insurance he could think of to call in one of the two principle avatars of the world. They were there to witness the birth, and recognized the triune child for what it was. They took one of the three away with them to be prepared for a great destiny, and left the other two with their mother. They boy and girl were thought simply diune like their mother. All would have been fine if they marauders had not come.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The port home of Vael’s family was beseiged in a night. The men were slain, and the women and children corralled. That night, the boys were culled, to feed the army, and her brother-self was among those slaughtered and eaten. Not only did she share her brother's death, she witnessed his devouring. Their one mind had recoiled in shock, and their collective psyche was scarred with rage, hate, pain and disbelief. Their instant transformation set off a rift tide, and crippled the av’va leaders of the war party. Stranded without their god’s ability to override the gates of Aeirn, they dug in, and camouflaged themselves as the people they had ravaged. The women of the town were seeded, and parties were dispatched to set in motion a long range plan to take over Aeirn, restore the power of imperial lyn, and subdue the alyn that had been given too much free reign on Aeirn, in total perversion of what they knew as natural law. As an apparent lyn, Vael was raised to be one of the soldiers of this new way, a natural convert, given the fact that she was of the chosen race. The entire time, she simply bided her time, waiting until she was ready to take her revenge, and hunt down the beasts that had devoured her other-self. Her mind honed to a fine two-edged blade, an alloy of pure magic and raw psionics, she is armed with a shadow sword that will cut to the soul, and the training of an assassin. On the day after her mother’s death, burdened with secrets revealed in their last moments together, her quest finally could begin.</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Vael</w:t>
      </w:r>
      <w:r w:rsidRPr="00D86BF2">
        <w:rPr>
          <w:rFonts w:ascii="Montserrat" w:hAnsi="Montserrat"/>
          <w:sz w:val="24"/>
        </w:rPr>
        <w:tab/>
      </w:r>
      <w:r w:rsidRPr="00D86BF2">
        <w:rPr>
          <w:rFonts w:ascii="Montserrat" w:hAnsi="Montserrat"/>
          <w:sz w:val="24"/>
        </w:rPr>
        <w:tab/>
      </w:r>
    </w:p>
    <w:p w:rsidR="00A47206" w:rsidRPr="00D86BF2" w:rsidRDefault="00A47206">
      <w:pPr>
        <w:pStyle w:val="0DraftNormal"/>
        <w:rPr>
          <w:rFonts w:ascii="Montserrat" w:hAnsi="Montserrat"/>
          <w:sz w:val="24"/>
        </w:rPr>
      </w:pPr>
      <w:r w:rsidRPr="00D86BF2">
        <w:rPr>
          <w:rFonts w:ascii="Montserrat" w:hAnsi="Montserrat"/>
          <w:sz w:val="24"/>
        </w:rPr>
        <w:t xml:space="preserve">Vael, once a girl named Vel, and or once a boy named Val. Now neither he nor she, and basically an outcast, she is, well, one messed up kid. Which would be fine if she had anything going for her besides those things which contribute to her weirdness. The last time she had been sure of her identity she was watching her brother being taken away by the invaders. As they had whenever life had split them apart, their minds embraced. Vel and Val died in the slaughter of Val’s body, fused in mind by the killing blow, and flayed raw by witnessing his devouring. The world snapped and unraveled. When she regained her sense of the world, about a month later, her family had been reduced to herself and her mother, who was more than a touch crazy. All of the town's women and daughters had been captured, the men killed in battle, and almost all of the boys slaughtered and eaten. Her mother had been raped and enslaved, and she had been adopted by the enemy. While she looked, at the time, like any little girl, the absorption of Val’s identity had triggered an ao’shift. By any physical examination, she had become lyn. Her reaction to her brother-self’s murder had been rationalized away, contributing to her captors’ belief that she was a seeded lyn. Shamed by what had been done to her people, she swallowed Val’s horror, his thirst for revenge and submitted to her captors’ indoctrination-superficially. She devoted her life to exploiting her two natural talents; both unrecognized until that fateful day. A perfect empathy with bladed weapons, and a keen intellect far sharper than any sword she would ever wield. Both of these she honed with the brooding intent to repay the violence done to her other-self by those men.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Rift tide</w:t>
      </w:r>
    </w:p>
    <w:p w:rsidR="00A47206" w:rsidRPr="00D86BF2" w:rsidRDefault="00A47206">
      <w:pPr>
        <w:pStyle w:val="0DraftNormal"/>
        <w:rPr>
          <w:rFonts w:ascii="Montserrat" w:hAnsi="Montserrat"/>
          <w:sz w:val="24"/>
        </w:rPr>
      </w:pPr>
      <w:r w:rsidRPr="00D86BF2">
        <w:rPr>
          <w:rFonts w:ascii="Montserrat" w:hAnsi="Montserrat"/>
          <w:sz w:val="24"/>
        </w:rPr>
        <w:t>Aeirnthanes-those who maintain the fabric of the world (nature) in the face of the rift tides.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br w:type="page"/>
        <w:t>Entrance option: Angel of the Abyss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Aeirn had been scarred by the rise of magic and technology-and the ascent of new wielders of power. A powerful religious and political figure, tainted by ambition and a motivated by the knowledge that a child would thwart his blind sighted bid for power, acted preemptively to destroy the Avon child. A child of paradoxical origin, whose nature, whose coming, had been foreseen, and whose destiny had been foretold. It was when magic and technology met that the One was to be born. At a time when mind and spirit were poised to become one with body and soul, a time for children to awaken and choose, and take charge of their own destiny. What had not been foreseen was that the One would be born triplets. Even though two of the children had been spirited away to safe keeping, and the truth of their birth obscured, they were nearly destroyed by a cruel twist of fate.</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Assassins disguised as slavers tracked down the male and female twins. The boy and girl were butchered in front of each other. They were left to die in each other’s arms. In giving them time for one last dream together, the assassins failed. A child awoke, scarred by unspeakable horror, and altered in such a way that she could not see herself as either of the two she had been.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Vai was conceived in the eye of paradox. Her parents, believing themselves lost for dead, ignored the ancient covenant and consummated their love. After their rescue the child was born triune. For the safety of the child, but what they saw as punishment for breaking the code, the triplets was taken away, to be raised in remote environments. The boy and girl were taken to Aurdana, and the andgyn was taken to Aeirnholme. According to the prophesies of the old gods, if she survived, she would be the first of the new gods. The andgyn grew up in the care of her living ancestors, the va’aeslyn, (lutori, che’va), and the av’aelyn, (acivda, aveth). She grew up with the two of them around her constantly arguing the purposes of the gods in leaving the prophesies, and why the prophesies dealt so strongly with the breaking of the rules they themselves imposed on the aelyn and aeslyn cultures. Was this their ultimate plan for healing the rift of the lyn? Vai faced this question, realizing that for the gods themselves it had been a question they had not dared to resolve. In the prophesies, she would grow up either to heal the rift, or destroy the lyn entirely. At the time of her av’yn, her three selves were to come together and embrace in self. Her self conception would transcend the dream, leaving her self possessed. Unique among gods, Vai would be individual, not a polarized diune god/demon, like the beings responsible for creating the rift. She would be able to stand and survive within the eye of paradox, which was her only refuge from the rage and lust of the old gods. Her hope of healing the rift had already begun crumbling when the other appeared.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Dynamics </w:t>
      </w:r>
      <w:r w:rsidRPr="00D86BF2">
        <w:rPr>
          <w:rFonts w:ascii="Montserrat" w:hAnsi="Montserrat"/>
          <w:strike/>
          <w:sz w:val="24"/>
        </w:rPr>
        <w:tab/>
      </w:r>
      <w:r w:rsidRPr="00D86BF2">
        <w:rPr>
          <w:rFonts w:ascii="Montserrat" w:hAnsi="Montserrat"/>
          <w:strike/>
          <w:sz w:val="24"/>
        </w:rPr>
        <w:tab/>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Vai. Vai descended from strong bloodlines, a quarter pure aelyn, a quarter established aealyn, a quarter pure aeslyn, and a quarter established aesalyn. Precisely the sort of genealogy that the covenant had most forbidden. The matings in her grandparents generation were perfectly acceptable, but the union of her parents was almost as dangerous and devastating as between aelyn and aeslyn. Of course, the parents were at least able to survive the spiritual conception of an ava child. An ava child, while as powerful as an av’va, was a new, unique being, and retained the vulnerability of childhood that no av’va experienced firsthand. For ava, the formation of identity and the impact of sex/gender on that process engendered a unique childhood. The ava embryo trinned, along gender lines, and the individual developed in split perspective isolation until reaching av’yn when the strongest personality would ascend and realize the potential of the ava. Vai did not experience this process naturally. The attack on her, where two of her three perspectives were killed, forced a vastly premature ascension. The realization of her potential was complicated by the fact that she had embodied it so young and then, out of trauma, tried to reject it.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Magic is a very important asset for those venturing out into the world, but our sexless hero is forced to rely entirely on her wits and her eccentric self mastery over the sword. She is, without a doubt, a pitiful hero, but in spite of her mutilated body and soul, she has the intensity to go utterly against the odds. Other characters include the Grael Maquist Twins, Aislynn and Amberlea. Fey barbarians. These two are fascinated by the sexless elven northerner and her tale of treachery done to her and her family. These two become the first support for Vael's claim that her sister still lives. One a fighter and a thief, the other a cleric and an assassin, they attach themselves to Vael as her bodyguards. Their story: They were swept away from their rightful lands during riftstorms, and stranded on the other side of the world, where they meet Vael. They mistake her for one of them, a female fey. She at the time is about to become engaged in a bar room free for all. Not recognizing the strange way she takes guard, they assume she is totally inept with the sword and push her out of the fight while they settle the fray. This is where things come out. Enraged at this treatment (still a northerner and in spirit a man, she is mortally insulted at being saved by them) she calls them both out. In a quick and unprecedented exchange, she nearly kills one of them, and disarms both; but she can do nothing against their magic. Ironically, they become great friends. Vael will draw to her a poor kinslyn who was forced to sell her soul to escape her own brutal childhood, a luckless artist who has lost control of his magical art, a man of indeterminate age who has had the misfortune of being cast as a god for the simple mistake of enlightening others to the principle simplicity of magic, and an assassin who's own ill luck has forced him to flee the enlightened continent with this unlikely crew.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Vael begins from her home at the age of seventeen after the death of her mother; the only restraint on her need for vengeance. In a voyage by ship she goes to Corind intending to proceed to Oalind to find a Na-acivda to help her locate her sister. During her crossing of that dangerous High Kingdom-a crossing aggravated both by her race and her sexlessness-she encounters the fey twins. Together they arrive in Oalind where she is disappointed to receive little aid, much discouragement and ridicule. She manages only to learn that she must search in Edau. Frustrated to learn that she must either go back the way she came and approach that violent land from the north, or she must voyage to Traenthia and cross that arid land and approach Edau from the south, she consults with her two friends on the matter. They encounter Ahven and Moorwyn in the tavern where they confer-where Vael's enigmatic magnetism catches their attention. They return and talk to her after witnessing one of her duels defending her much disparaged honor. Things get out of hand and a skirmish causes them to all be landed in prison together. Vael is charged with the murders of her slain duelists, and the twins escalate the situation by killing the guards who come to take Vael away. Ahven is discovered to be an archon of Anlisthe's and is given to the inquisition. By this point she has befriended Vael and Moorwyn. Moorwyn, considered a burn out, is released for the minor charge of involvement in a riot. He goes and finds Isyvada, and pleads for his intervention on the behalf of Vael or Ahven. Unable to use his influence on the inquisition, he arranges for Vael and the twins' escape and they in turn arrange to rescue Ahven. Now, fleeing from the authorities and the inquisition, they encounter Tryst, who also needs to get away. With his ties, and their money, he arranges passage on a ship to Traenthia. Unexpectedly, Isyvada joins them. He arranges for them to land on Aeirnholme where he claims he has business. They agree since Aeirnholme is considered a sanctuary, and they will be safe from persecution or extradition there. If they can get from the city into the old fortress. Ahven and Amberlea are naturally uncertain about this idea. However, Isyvada takes care of all the details and they get in. As a group they try to decide what to do. After much discussion, Vael unites them behind her and her quest. </w:t>
      </w:r>
    </w:p>
    <w:p w:rsidR="00A47206" w:rsidRPr="00D86BF2" w:rsidRDefault="00A47206">
      <w:pPr>
        <w:pStyle w:val="0DraftNormal"/>
        <w:rPr>
          <w:rFonts w:ascii="Montserrat" w:hAnsi="Montserrat"/>
          <w:sz w:val="24"/>
        </w:rPr>
      </w:pPr>
      <w:r w:rsidRPr="00D86BF2">
        <w:rPr>
          <w:rFonts w:ascii="Montserrat" w:hAnsi="Montserrat"/>
          <w:sz w:val="24"/>
        </w:rPr>
        <w:tab/>
        <w:t>In the second part, they sail to Valsthas, a teeming port city in Traenthia. There, Vael unexpectedly comes across her old nemesis. Being armed with a cheap blade, she loses the duel and suffers a humiliating rape once again at his hands. The warped mercenary kidnaps Vael and lords over Vael's bad fate. He takes delight in dragging Vael's story out of her. The old Aurdannan is amused to hear that Vael truly thought she would find him still with her sister where she could take vengeance and rescue her all at once. Vael learns that the daughters of her home were sold into slavery in Edau. She also learns that the mercenary has made arrangements to possess her as his own slave. Vael cannot contain her disgust at finding that the twisted old man is pleased by what Vael has turned into. In the weeks she is trapped by Talgath, she is shocked to learn that the abuse she was served by the man was not the product of his own sick tastes, but of a far more deliberate sense of viciousness. Vael is disturbed to see how cultured, intelligent and rational Talgath really is. The brutality that destroyed her life and ruined the families' of her home was to this man just an occupation. To both their surprise, Vael begins to cross wits with the man, hoping to understand just what she is dealing with. Talgath is astounded by the child's intelligence. Ironically, Talgath is learning a respect for Vael when her friends finally track her down and rescue her from the Aurdannan's palatial home. Vael discovers that Isyvada has not been around during her own absence. Her friends impress her with the need to strike off immediately across the Traenthian wastes, rather than waste time looking for Isyvada. They are unaware that Talgath has taken off to intercept them. Their trek is arduous. During a sandstorm they find themselves also caught in a riftstorm and are sucked in. Vael, using her wit and the techniques she pried out of Isyvada, manages to stabilize Moorwyn's wild talent and navigate through the impossible regions of disrupted space to reach the shadow lands. The splinters of the real world that the rift had already swallowed. There, they are joined by Isyvada who learned of their presence through the plaesadions. Some things are explained about the rift and its threat to the world. Isyvada leads them through the rift to a point where it touches Edau land and they cross through. Isyvada tells them that he will only be able to accompany them for a short while, then they will be on their own. He reminds them that they are now in dragon country. When Isyvada leaves Anlisthe shows up to upbraid Ahven for her delinquency to her. Helpless, the party is forced to watch as the goddess punishes Ahven and demands an act of compliance. Anlisthe commands Ahven to slay a dragon to regain the god's favor. She warns the party that they may assist but should they interfere they would face her wrath. For Vael this is unbearable. She cannot abandon Ahven to certain doom, and yet the task is a pointless deviation from their quest. It discussed and all agree that it is a choice between suicide and abandoning a friend. They agree to help Ahven. Ahven cannot help but envy their free will on the matter and appreciate the way in which they chose to use it. Together they begin their hopeless hunt. In spite of their own doubts, they accomplish the deed but not without a cost. Aislynn, Moorwyn, Ahven and Vael (Vael delivers the killing blow with Aislynn's greatsword) all die in the fight. Ahven is resurrected by her god (in absentia), and Amberlea manages to raise Vael but fails with her sister and Moorwyn. Aggrieved they press on. Talgath manages to beat the survivors to the land where Vael's sister is enslaved. Tryst manages to save them time in tracking the original Vael down and they arrive shortly. Vael recognizes many of the raiders of her home and resists the urge to hunt them down. They focus on breaking into the stronghold of the local lord where they know the real Vael is. During their raid, Vael confronts Talgath who has become enamored of her. When Vael rejects Talgath's proposal, Talgath kills her sister (unintentionally) and Vael snaps. When she regains her senses, she discovers a slaughterhouse in the wake of her berserk storm through the fortress. Talgath, unfortunately, got away. Ahven, Vael, Amberlea, and Tryst sit down and consider their options. Vael still craves vengeance, but Tryst is tired of it all. He offers to take Vael somewhere where her talents could be put to good use as an assassin. Amberlea wants to take her sister's bones back to their homeland. Out of respect, they go with her to collect Aislynn's body. When they arrive, they are surprised to discover that Aislynn and Moorwyn are both alive. They confer and realize that the dragon was an illusion, and so were the deaths in the end. So relieved to find her friends alive, Vael gives up her quest for vengeance and agrees to go with Tryst. The twins go their own way, and Ahven goes to Anlisthe to find out the meaning of the illusionary dragon. Vael follows Tryst's lead; and he delivers her unarmed and helpless to Talgath. I made you, Talgath claims, you belong to me. He tries once more to win the shiv, I, like any artist or creator, love you. But I cannot make you love me back. For Vael, this is too much. Her mind, so much sharper than any blade, at last stems free to cut. And Isyvada enters to take Vael away.</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br w:type="page"/>
        <w:t>Revise \Dragon Phoenix \Aeirn \Mindblade</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Following, the combined inspirations for the dragon phoenix counterpart. The story of (Vael)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 child with two bodies and one mind, a fusion twin. Born a male-female pair, they were savagely mutilated in body and spirit which twisted them into an androgynous, asexual union. That one, imagining herself still divided survived that soul shattering night with the belief that her other half had survived. In truth there was another part, androgynous and sexual. Thinking herself a maimed female, as in childhood androgynous bodies are indistinguishable from female bodies, only her unexpected adolescent development shook that belief. While she grew up a daughter of a house in exile, struggling to hide her sexlessness, the other grew up in the home of the gods confronted with a godly destiny and a sense something stolen from herself. A progressive evolution opened their minds to who and what they really were, even as their drama attracted the attention of a being who best can instruct them in realizing what they must inevitably discover in each other.</w:t>
      </w:r>
    </w:p>
    <w:p w:rsidR="00A47206" w:rsidRPr="00D86BF2" w:rsidRDefault="00A47206">
      <w:pPr>
        <w:pStyle w:val="0DraftNormal"/>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Vael</w:t>
      </w:r>
      <w:r w:rsidRPr="00D86BF2">
        <w:rPr>
          <w:rFonts w:ascii="Montserrat" w:hAnsi="Montserrat"/>
          <w:sz w:val="24"/>
        </w:rPr>
        <w:tab/>
      </w:r>
      <w:r w:rsidRPr="00D86BF2">
        <w:rPr>
          <w:rFonts w:ascii="Montserrat" w:hAnsi="Montserrat"/>
          <w:sz w:val="24"/>
        </w:rPr>
        <w:tab/>
        <w:t>protagonist</w:t>
      </w:r>
      <w:r w:rsidRPr="00D86BF2">
        <w:rPr>
          <w:rFonts w:ascii="Montserrat" w:hAnsi="Montserrat"/>
          <w:sz w:val="24"/>
        </w:rPr>
        <w:tab/>
      </w:r>
      <w:r w:rsidRPr="00D86BF2">
        <w:rPr>
          <w:rFonts w:ascii="Montserrat" w:hAnsi="Montserrat"/>
          <w:sz w:val="24"/>
        </w:rPr>
        <w:tab/>
        <w:t>When Vael was found in the catacomb airshaft, she had embraced her full potential. Her body had shifted to embodied thought, and her spirit had awakened to its full potential. Her mind, however was deeply mutilated. It took years for her protectors to pull the pieces of her psyche together and restore her to the childhood that slaughter had almost forced her to bypass. She regained a sense of identity by the time her naming came, and returned to the bounds childhood. The onset of av’yn signaled the completion of her healing, though ghost pains of psychic trauma still haunted her. The course of her adolescence came as a surprise to them, overturning the carefully constructed rationalizations of the girl’s survival. Confronted by the mystery of her transformation, Vael was compelled to track down the twin she still believed to be alive, and avenge herself on the slaver she believed had mutilated her.</w:t>
      </w: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revise</w:t>
      </w:r>
      <w:r w:rsidRPr="00D86BF2">
        <w:rPr>
          <w:rFonts w:ascii="Montserrat" w:hAnsi="Montserrat"/>
          <w:sz w:val="24"/>
        </w:rPr>
        <w:tab/>
      </w:r>
      <w:r w:rsidRPr="00D86BF2">
        <w:rPr>
          <w:rFonts w:ascii="Montserrat" w:hAnsi="Montserrat"/>
          <w:sz w:val="24"/>
        </w:rPr>
        <w:tab/>
      </w:r>
      <w:r w:rsidRPr="00D86BF2">
        <w:rPr>
          <w:rFonts w:ascii="Montserrat" w:hAnsi="Montserrat"/>
          <w:strike/>
          <w:sz w:val="24"/>
        </w:rPr>
        <w:tab/>
      </w:r>
      <w:r w:rsidRPr="00D86BF2">
        <w:rPr>
          <w:rFonts w:ascii="Montserrat" w:hAnsi="Montserrat"/>
          <w:sz w:val="24"/>
        </w:rPr>
        <w:t xml:space="preserve"> </w:t>
      </w:r>
      <w:r w:rsidRPr="00D86BF2">
        <w:rPr>
          <w:rFonts w:ascii="Montserrat" w:hAnsi="Montserrat"/>
          <w:sz w:val="24"/>
        </w:rPr>
        <w:tab/>
        <w:t>revise</w:t>
      </w: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Talgath</w:t>
      </w:r>
      <w:r w:rsidRPr="00D86BF2">
        <w:rPr>
          <w:rFonts w:ascii="Montserrat" w:hAnsi="Montserrat"/>
          <w:sz w:val="24"/>
        </w:rPr>
        <w:tab/>
        <w:t>antagonist</w:t>
      </w:r>
      <w:r w:rsidRPr="00D86BF2">
        <w:rPr>
          <w:rFonts w:ascii="Montserrat" w:hAnsi="Montserrat"/>
          <w:sz w:val="24"/>
        </w:rPr>
        <w:tab/>
      </w:r>
      <w:r w:rsidRPr="00D86BF2">
        <w:rPr>
          <w:rFonts w:ascii="Montserrat" w:hAnsi="Montserrat"/>
          <w:sz w:val="24"/>
        </w:rPr>
        <w:tab/>
        <w:t>An unusual man who kills, maims and enslaves as part of a lucrative enterprise. He is the one who destroyed and saved Val's life by warping his body into something neither male nor female. Val/Vael endures and in this tale becomes Talgath's personal demon. But his strange tastes and ten years contrive to make him susceptible to the unearthly attractiveness of the sexless shiv.</w:t>
      </w: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Dalwyn</w:t>
      </w:r>
      <w:r w:rsidRPr="00D86BF2">
        <w:rPr>
          <w:rFonts w:ascii="Montserrat" w:hAnsi="Montserrat"/>
          <w:sz w:val="24"/>
        </w:rPr>
        <w:tab/>
        <w:t>errant healer</w:t>
      </w:r>
      <w:r w:rsidRPr="00D86BF2">
        <w:rPr>
          <w:rFonts w:ascii="Montserrat" w:hAnsi="Montserrat"/>
          <w:sz w:val="24"/>
        </w:rPr>
        <w:tab/>
      </w:r>
      <w:r w:rsidRPr="00D86BF2">
        <w:rPr>
          <w:rFonts w:ascii="Montserrat" w:hAnsi="Montserrat"/>
          <w:sz w:val="24"/>
        </w:rPr>
        <w:tab/>
        <w:t>Dalwyn, or Dal, is a student of the magical arts, and a dabbler in healing. He is the one who found Val's warped body and unintentionally started the long deception which made him play the role of her sister, Vael.</w:t>
      </w: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Aislynn</w:t>
      </w:r>
      <w:r w:rsidRPr="00D86BF2">
        <w:rPr>
          <w:rFonts w:ascii="Montserrat" w:hAnsi="Montserrat"/>
          <w:sz w:val="24"/>
        </w:rPr>
        <w:tab/>
        <w:t>fighter-thief</w:t>
      </w:r>
      <w:r w:rsidRPr="00D86BF2">
        <w:rPr>
          <w:rFonts w:ascii="Montserrat" w:hAnsi="Montserrat"/>
          <w:sz w:val="24"/>
        </w:rPr>
        <w:tab/>
      </w:r>
      <w:r w:rsidRPr="00D86BF2">
        <w:rPr>
          <w:rFonts w:ascii="Montserrat" w:hAnsi="Montserrat"/>
          <w:sz w:val="24"/>
        </w:rPr>
        <w:tab/>
        <w:t>Aislynn is a fey barbarian. Born in the wilds of northern Edau which separate the northern kingdoms of Aurdannan from the East. Trained by the treacherous harshness of the land itself, as well as that of the kind of people who live and travel through it Aislynn and her sister will prove invaluable to Vael in her quest.</w:t>
      </w: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Amberlea</w:t>
      </w:r>
      <w:r w:rsidRPr="00D86BF2">
        <w:rPr>
          <w:rFonts w:ascii="Montserrat" w:hAnsi="Montserrat"/>
          <w:sz w:val="24"/>
        </w:rPr>
        <w:tab/>
        <w:t>cleric-assassin</w:t>
      </w:r>
      <w:r w:rsidRPr="00D86BF2">
        <w:rPr>
          <w:rFonts w:ascii="Montserrat" w:hAnsi="Montserrat"/>
          <w:sz w:val="24"/>
        </w:rPr>
        <w:tab/>
        <w:t>Amberlea is Aislynn's twin. These two take an interest in the warped human child Vael becoming her protectors.</w:t>
      </w: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Ahven</w:t>
      </w:r>
      <w:r w:rsidRPr="00D86BF2">
        <w:rPr>
          <w:rFonts w:ascii="Montserrat" w:hAnsi="Montserrat"/>
          <w:sz w:val="24"/>
        </w:rPr>
        <w:tab/>
      </w:r>
      <w:r w:rsidRPr="00D86BF2">
        <w:rPr>
          <w:rFonts w:ascii="Montserrat" w:hAnsi="Montserrat"/>
          <w:sz w:val="24"/>
        </w:rPr>
        <w:tab/>
        <w:t>promised</w:t>
      </w:r>
      <w:r w:rsidRPr="00D86BF2">
        <w:rPr>
          <w:rFonts w:ascii="Montserrat" w:hAnsi="Montserrat"/>
          <w:sz w:val="24"/>
        </w:rPr>
        <w:tab/>
      </w:r>
      <w:r w:rsidRPr="00D86BF2">
        <w:rPr>
          <w:rFonts w:ascii="Montserrat" w:hAnsi="Montserrat"/>
          <w:sz w:val="24"/>
        </w:rPr>
        <w:tab/>
        <w:t>Ahven is a woman child who has traded her soul away in exchange for freedom from her hellish childhood. The immediate price was an indoctrination into horror. At the whim of her god, she was forced to experience sexlessness and can empathize with Vael. She is more than a cleric, and less than an artist. Her presence is almost as detrimental as Tryst's to the party.</w:t>
      </w: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Moorwyn</w:t>
      </w:r>
      <w:r w:rsidRPr="00D86BF2">
        <w:rPr>
          <w:rFonts w:ascii="Montserrat" w:hAnsi="Montserrat"/>
          <w:sz w:val="24"/>
        </w:rPr>
        <w:tab/>
        <w:t>artist</w:t>
      </w:r>
      <w:r w:rsidRPr="00D86BF2">
        <w:rPr>
          <w:rFonts w:ascii="Montserrat" w:hAnsi="Montserrat"/>
          <w:sz w:val="24"/>
        </w:rPr>
        <w:tab/>
      </w:r>
      <w:r w:rsidRPr="00D86BF2">
        <w:rPr>
          <w:rFonts w:ascii="Montserrat" w:hAnsi="Montserrat"/>
          <w:sz w:val="24"/>
        </w:rPr>
        <w:tab/>
        <w:t>Moorwyn was a promising student of the Art, but as a result of experimentation lost the ability to control his art. Endowed with a wild and untrainable talent, he was expelled. Crushed, he meets Vael and Ahven and joins their suicidal mission.</w:t>
      </w: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Isyvada</w:t>
      </w:r>
      <w:r w:rsidRPr="00D86BF2">
        <w:rPr>
          <w:rFonts w:ascii="Montserrat" w:hAnsi="Montserrat"/>
          <w:sz w:val="24"/>
        </w:rPr>
        <w:tab/>
        <w:t>(ascendant)</w:t>
      </w:r>
      <w:r w:rsidRPr="00D86BF2">
        <w:rPr>
          <w:rFonts w:ascii="Montserrat" w:hAnsi="Montserrat"/>
          <w:sz w:val="24"/>
        </w:rPr>
        <w:tab/>
      </w:r>
      <w:r w:rsidRPr="00D86BF2">
        <w:rPr>
          <w:rFonts w:ascii="Montserrat" w:hAnsi="Montserrat"/>
          <w:sz w:val="24"/>
        </w:rPr>
        <w:tab/>
        <w:t>Isyvada cannot live up to the peoples belief in his godhood. In his ageless quest for sign of an individual who will actually be able to shoulder the mantle of true godhood, he joins the little party for reasons of similarity of destination.</w:t>
      </w: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Tryst</w:t>
      </w:r>
      <w:r w:rsidRPr="00D86BF2">
        <w:rPr>
          <w:rFonts w:ascii="Montserrat" w:hAnsi="Montserrat"/>
          <w:sz w:val="24"/>
        </w:rPr>
        <w:tab/>
      </w:r>
      <w:r w:rsidRPr="00D86BF2">
        <w:rPr>
          <w:rFonts w:ascii="Montserrat" w:hAnsi="Montserrat"/>
          <w:sz w:val="24"/>
        </w:rPr>
        <w:tab/>
        <w:t>assassin</w:t>
      </w:r>
      <w:r w:rsidRPr="00D86BF2">
        <w:rPr>
          <w:rFonts w:ascii="Montserrat" w:hAnsi="Montserrat"/>
          <w:sz w:val="24"/>
        </w:rPr>
        <w:tab/>
      </w:r>
      <w:r w:rsidRPr="00D86BF2">
        <w:rPr>
          <w:rFonts w:ascii="Montserrat" w:hAnsi="Montserrat"/>
          <w:sz w:val="24"/>
        </w:rPr>
        <w:tab/>
        <w:t>Tryst is a wily individual, and secretive. He joins without explaining his reasons. They would hardly allow his company if they knew he was an assassin fleeing from the aftermath of his last job.</w:t>
      </w: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Larn</w:t>
      </w:r>
      <w:r w:rsidRPr="00D86BF2">
        <w:rPr>
          <w:rFonts w:ascii="Montserrat" w:hAnsi="Montserrat"/>
          <w:sz w:val="24"/>
        </w:rPr>
        <w:tab/>
      </w:r>
      <w:r w:rsidRPr="00D86BF2">
        <w:rPr>
          <w:rFonts w:ascii="Montserrat" w:hAnsi="Montserrat"/>
          <w:sz w:val="24"/>
        </w:rPr>
        <w:tab/>
        <w:t>fighter</w:t>
      </w:r>
      <w:r w:rsidRPr="00D86BF2">
        <w:rPr>
          <w:rFonts w:ascii="Montserrat" w:hAnsi="Montserrat"/>
          <w:sz w:val="24"/>
        </w:rPr>
        <w:tab/>
      </w:r>
      <w:r w:rsidRPr="00D86BF2">
        <w:rPr>
          <w:rFonts w:ascii="Montserrat" w:hAnsi="Montserrat"/>
          <w:sz w:val="24"/>
        </w:rPr>
        <w:tab/>
        <w:t>Larn, a Corindish man, is one of the first to lash out against Vael and her strangeness.</w:t>
      </w: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Mewln</w:t>
      </w:r>
      <w:r w:rsidRPr="00D86BF2">
        <w:rPr>
          <w:rFonts w:ascii="Montserrat" w:hAnsi="Montserrat"/>
          <w:sz w:val="24"/>
        </w:rPr>
        <w:tab/>
        <w:t>witness</w:t>
      </w:r>
      <w:r w:rsidRPr="00D86BF2">
        <w:rPr>
          <w:rFonts w:ascii="Montserrat" w:hAnsi="Montserrat"/>
          <w:sz w:val="24"/>
        </w:rPr>
        <w:tab/>
      </w:r>
      <w:r w:rsidRPr="00D86BF2">
        <w:rPr>
          <w:rFonts w:ascii="Montserrat" w:hAnsi="Montserrat"/>
          <w:sz w:val="24"/>
        </w:rPr>
        <w:tab/>
        <w:t>Mewln, a Corindish and friend of Larn watches the fight that beings Vael and the fey twins together and ends it before it gets out of hand.</w:t>
      </w:r>
    </w:p>
    <w:p w:rsidR="00A47206" w:rsidRPr="00D86BF2" w:rsidRDefault="00A47206">
      <w:pPr>
        <w:pStyle w:val="0DraftNormal"/>
        <w:ind w:left="2160" w:hanging="2160"/>
        <w:rPr>
          <w:rFonts w:ascii="Montserrat" w:hAnsi="Montserrat"/>
          <w:sz w:val="24"/>
        </w:rPr>
      </w:pPr>
      <w:r w:rsidRPr="00D86BF2">
        <w:rPr>
          <w:rFonts w:ascii="Montserrat" w:hAnsi="Montserrat"/>
          <w:sz w:val="24"/>
        </w:rPr>
        <w:t xml:space="preserve">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br w:type="page"/>
        <w:t>TOUCH \DAVID AES\00</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In the dark, in the silence, they discovered what they alone had in common...</w:t>
      </w:r>
    </w:p>
    <w:p w:rsidR="00A47206" w:rsidRPr="00D86BF2" w:rsidRDefault="00A47206">
      <w:pPr>
        <w:pStyle w:val="0DraftNormal"/>
        <w:rPr>
          <w:rFonts w:ascii="Montserrat" w:hAnsi="Montserrat"/>
          <w:sz w:val="24"/>
        </w:rPr>
      </w:pPr>
    </w:p>
    <w:p w:rsidR="00A47206" w:rsidRPr="00D86BF2" w:rsidRDefault="00A47206">
      <w:pPr>
        <w:pStyle w:val="0DraftNormal"/>
        <w:ind w:left="1440" w:hanging="1440"/>
        <w:rPr>
          <w:rFonts w:ascii="Montserrat" w:hAnsi="Montserrat"/>
          <w:sz w:val="24"/>
        </w:rPr>
      </w:pPr>
      <w:r w:rsidRPr="00D86BF2">
        <w:rPr>
          <w:rFonts w:ascii="Montserrat" w:hAnsi="Montserrat"/>
          <w:sz w:val="24"/>
        </w:rPr>
        <w:t>A sexless lyn body...</w:t>
      </w:r>
      <w:r w:rsidRPr="00D86BF2">
        <w:rPr>
          <w:rFonts w:ascii="Montserrat" w:hAnsi="Montserrat"/>
          <w:sz w:val="24"/>
        </w:rPr>
        <w:tab/>
        <w:t>Twins, brother and sister, they were raped, wounded in body and spirit. The dynamic in Ae, Aeid and Aes was stripped of all possible expression as their sexual potential was stripped away at the same time that the foundation of their personalities were shattered. They each developed as an echo of their androgynous lyn ancestors. They are shaped by a primal need for sexuality, though the physical and spiritual expression of sex and gender had been amputated in their childhood.</w:t>
      </w:r>
    </w:p>
    <w:p w:rsidR="00A47206" w:rsidRPr="00D86BF2" w:rsidRDefault="00A47206">
      <w:pPr>
        <w:pStyle w:val="0DraftNormal"/>
        <w:ind w:left="1440" w:hanging="1440"/>
        <w:rPr>
          <w:rFonts w:ascii="Montserrat" w:hAnsi="Montserrat"/>
          <w:sz w:val="24"/>
        </w:rPr>
      </w:pPr>
    </w:p>
    <w:p w:rsidR="00A47206" w:rsidRPr="00D86BF2" w:rsidRDefault="00A47206">
      <w:pPr>
        <w:pStyle w:val="0DraftNormal"/>
        <w:ind w:left="1440" w:hanging="1440"/>
        <w:rPr>
          <w:rFonts w:ascii="Montserrat" w:hAnsi="Montserrat"/>
          <w:sz w:val="24"/>
        </w:rPr>
      </w:pPr>
      <w:r w:rsidRPr="00D86BF2">
        <w:rPr>
          <w:rFonts w:ascii="Montserrat" w:hAnsi="Montserrat"/>
          <w:sz w:val="24"/>
        </w:rPr>
        <w:t>A creative open mind...</w:t>
      </w:r>
      <w:r w:rsidRPr="00D86BF2">
        <w:rPr>
          <w:rFonts w:ascii="Montserrat" w:hAnsi="Montserrat"/>
          <w:sz w:val="24"/>
        </w:rPr>
        <w:tab/>
        <w:t>Unable to escape, their minds opened and embraced each other. In that intercourse of thought they conceived of each other, kindling new selves from the mixed ashes of their slain innocence.</w:t>
      </w:r>
    </w:p>
    <w:p w:rsidR="00A47206" w:rsidRPr="00D86BF2" w:rsidRDefault="00A47206">
      <w:pPr>
        <w:pStyle w:val="0DraftNormal"/>
        <w:ind w:left="1440" w:hanging="1440"/>
        <w:rPr>
          <w:rFonts w:ascii="Montserrat" w:hAnsi="Montserrat"/>
          <w:sz w:val="24"/>
        </w:rPr>
      </w:pPr>
    </w:p>
    <w:p w:rsidR="00A47206" w:rsidRPr="00D86BF2" w:rsidRDefault="00A47206">
      <w:pPr>
        <w:pStyle w:val="0DraftNormal"/>
        <w:ind w:left="1440" w:hanging="1440"/>
        <w:rPr>
          <w:rFonts w:ascii="Montserrat" w:hAnsi="Montserrat"/>
          <w:sz w:val="24"/>
        </w:rPr>
      </w:pPr>
      <w:r w:rsidRPr="00D86BF2">
        <w:rPr>
          <w:rFonts w:ascii="Montserrat" w:hAnsi="Montserrat"/>
          <w:sz w:val="24"/>
        </w:rPr>
        <w:t>A razor sharp spirit...</w:t>
      </w:r>
      <w:r w:rsidRPr="00D86BF2">
        <w:rPr>
          <w:rFonts w:ascii="Montserrat" w:hAnsi="Montserrat"/>
          <w:sz w:val="24"/>
        </w:rPr>
        <w:tab/>
        <w:t xml:space="preserve">Honed by the agony of their mutilation and whetted by the ecstacy of their ardent ambrace of life... </w:t>
      </w:r>
    </w:p>
    <w:p w:rsidR="00A47206" w:rsidRPr="00D86BF2" w:rsidRDefault="00A47206">
      <w:pPr>
        <w:pStyle w:val="0DraftNormal"/>
        <w:ind w:left="1440" w:hanging="1440"/>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TOUCH is told in two parts, in the most intimate confidence between two souls that once embraced in the shadow of an abomination; only to be torn apart by the author of their agony. </w:t>
      </w:r>
    </w:p>
    <w:p w:rsidR="00A47206" w:rsidRPr="00D86BF2" w:rsidRDefault="00A47206">
      <w:pPr>
        <w:pStyle w:val="0DraftNormal"/>
        <w:rPr>
          <w:rFonts w:ascii="Montserrat" w:hAnsi="Montserrat"/>
          <w:sz w:val="24"/>
        </w:rPr>
      </w:pPr>
    </w:p>
    <w:p w:rsidR="00A47206" w:rsidRPr="00D86BF2" w:rsidRDefault="00A47206">
      <w:pPr>
        <w:pStyle w:val="0DraftNormal"/>
        <w:tabs>
          <w:tab w:val="clear" w:pos="360"/>
          <w:tab w:val="clear" w:pos="720"/>
          <w:tab w:val="clear" w:pos="1440"/>
          <w:tab w:val="clear" w:pos="2160"/>
        </w:tabs>
        <w:rPr>
          <w:rFonts w:ascii="Montserrat" w:hAnsi="Montserrat"/>
          <w:caps/>
          <w:sz w:val="24"/>
          <w:szCs w:val="14"/>
        </w:rPr>
      </w:pPr>
      <w:r w:rsidRPr="00D86BF2">
        <w:rPr>
          <w:rFonts w:ascii="Montserrat" w:hAnsi="Montserrat"/>
          <w:caps/>
          <w:sz w:val="24"/>
          <w:szCs w:val="14"/>
        </w:rPr>
        <w:t>raw material</w:t>
      </w:r>
      <w:r w:rsidRPr="00D86BF2">
        <w:rPr>
          <w:rFonts w:ascii="Montserrat" w:hAnsi="Montserrat"/>
          <w:caps/>
          <w:sz w:val="24"/>
          <w:szCs w:val="14"/>
        </w:rPr>
        <w:tab/>
        <w:t xml:space="preserve">167612 words </w:t>
      </w:r>
    </w:p>
    <w:p w:rsidR="00A47206" w:rsidRPr="00D86BF2" w:rsidRDefault="00A47206">
      <w:pPr>
        <w:pStyle w:val="0DraftNormal"/>
        <w:tabs>
          <w:tab w:val="clear" w:pos="360"/>
          <w:tab w:val="clear" w:pos="720"/>
          <w:tab w:val="clear" w:pos="1440"/>
          <w:tab w:val="clear" w:pos="2160"/>
        </w:tabs>
        <w:rPr>
          <w:rFonts w:ascii="Montserrat" w:hAnsi="Montserrat"/>
          <w:caps/>
          <w:sz w:val="24"/>
          <w:szCs w:val="14"/>
        </w:rPr>
      </w:pPr>
    </w:p>
    <w:p w:rsidR="00A47206" w:rsidRPr="00D86BF2" w:rsidRDefault="00A47206">
      <w:pPr>
        <w:pStyle w:val="0DraftNormal"/>
        <w:tabs>
          <w:tab w:val="clear" w:pos="360"/>
          <w:tab w:val="clear" w:pos="720"/>
          <w:tab w:val="clear" w:pos="1440"/>
          <w:tab w:val="clear" w:pos="2160"/>
        </w:tabs>
        <w:rPr>
          <w:rFonts w:ascii="Montserrat" w:hAnsi="Montserrat"/>
          <w:caps/>
          <w:sz w:val="24"/>
          <w:szCs w:val="14"/>
        </w:rPr>
      </w:pPr>
      <w:r w:rsidRPr="00D86BF2">
        <w:rPr>
          <w:rFonts w:ascii="Montserrat" w:hAnsi="Montserrat"/>
          <w:caps/>
          <w:sz w:val="24"/>
          <w:szCs w:val="14"/>
        </w:rPr>
        <w:t>David Aes/David Bryan Roberson</w:t>
      </w:r>
      <w:r w:rsidRPr="00D86BF2">
        <w:rPr>
          <w:rFonts w:ascii="Montserrat" w:hAnsi="Montserrat"/>
          <w:caps/>
          <w:sz w:val="24"/>
          <w:szCs w:val="14"/>
        </w:rPr>
        <w:tab/>
        <w:t>(209)689-4001 • 554-87-4964</w:t>
      </w:r>
    </w:p>
    <w:p w:rsidR="00A47206" w:rsidRPr="00D86BF2" w:rsidRDefault="00A47206">
      <w:pPr>
        <w:pStyle w:val="0DraftNormal"/>
        <w:tabs>
          <w:tab w:val="clear" w:pos="360"/>
          <w:tab w:val="clear" w:pos="720"/>
          <w:tab w:val="clear" w:pos="1440"/>
          <w:tab w:val="clear" w:pos="2160"/>
        </w:tabs>
        <w:rPr>
          <w:rFonts w:ascii="Montserrat" w:hAnsi="Montserrat"/>
          <w:caps/>
          <w:sz w:val="24"/>
          <w:szCs w:val="14"/>
        </w:rPr>
      </w:pPr>
      <w:r w:rsidRPr="00D86BF2">
        <w:rPr>
          <w:rFonts w:ascii="Montserrat" w:hAnsi="Montserrat"/>
          <w:caps/>
          <w:sz w:val="24"/>
          <w:szCs w:val="14"/>
        </w:rPr>
        <w:t>2101 Candlewood Pl</w:t>
      </w:r>
      <w:r w:rsidRPr="00D86BF2">
        <w:rPr>
          <w:rFonts w:ascii="Montserrat" w:hAnsi="Montserrat"/>
          <w:caps/>
          <w:sz w:val="24"/>
          <w:szCs w:val="14"/>
        </w:rPr>
        <w:tab/>
        <w:t>10 20 97 00:13</w:t>
      </w:r>
    </w:p>
    <w:p w:rsidR="00A47206" w:rsidRPr="00D86BF2" w:rsidRDefault="00A47206">
      <w:pPr>
        <w:pStyle w:val="0DraftNormal"/>
        <w:tabs>
          <w:tab w:val="clear" w:pos="360"/>
          <w:tab w:val="clear" w:pos="720"/>
          <w:tab w:val="clear" w:pos="1440"/>
          <w:tab w:val="clear" w:pos="2160"/>
        </w:tabs>
        <w:rPr>
          <w:rFonts w:ascii="Montserrat" w:hAnsi="Montserrat"/>
          <w:caps/>
          <w:sz w:val="24"/>
          <w:szCs w:val="14"/>
        </w:rPr>
      </w:pPr>
      <w:r w:rsidRPr="00D86BF2">
        <w:rPr>
          <w:rFonts w:ascii="Montserrat" w:hAnsi="Montserrat"/>
          <w:caps/>
          <w:sz w:val="24"/>
          <w:szCs w:val="14"/>
        </w:rPr>
        <w:t>Riverbank, CA 95367-2134</w:t>
      </w:r>
      <w:r w:rsidRPr="00D86BF2">
        <w:rPr>
          <w:rFonts w:ascii="Montserrat" w:hAnsi="Montserrat"/>
          <w:caps/>
          <w:sz w:val="24"/>
          <w:szCs w:val="14"/>
        </w:rPr>
        <w:tab/>
        <w:t>© 1995 D. Roberson</w:t>
      </w:r>
    </w:p>
    <w:p w:rsidR="00A47206" w:rsidRPr="00D86BF2" w:rsidRDefault="00A47206">
      <w:pPr>
        <w:pStyle w:val="0DraftNormal"/>
        <w:tabs>
          <w:tab w:val="clear" w:pos="360"/>
          <w:tab w:val="clear" w:pos="720"/>
          <w:tab w:val="clear" w:pos="1440"/>
          <w:tab w:val="clear" w:pos="2160"/>
        </w:tabs>
        <w:rPr>
          <w:rFonts w:ascii="Montserrat" w:hAnsi="Montserrat"/>
          <w:spacing w:val="-2"/>
          <w:sz w:val="24"/>
          <w:szCs w:val="16"/>
        </w:rPr>
      </w:pPr>
    </w:p>
    <w:p w:rsidR="00A47206" w:rsidRPr="00D86BF2" w:rsidRDefault="00A47206">
      <w:pPr>
        <w:pStyle w:val="0DraftNormal"/>
        <w:rPr>
          <w:rFonts w:ascii="Montserrat" w:hAnsi="Montserrat"/>
          <w:spacing w:val="-2"/>
          <w:sz w:val="24"/>
          <w:szCs w:val="16"/>
        </w:rPr>
      </w:pPr>
      <w:r w:rsidRPr="00D86BF2">
        <w:rPr>
          <w:rFonts w:ascii="Montserrat" w:hAnsi="Montserrat"/>
          <w:spacing w:val="-2"/>
          <w:sz w:val="24"/>
          <w:szCs w:val="16"/>
        </w:rPr>
        <w:tab/>
      </w:r>
      <w:r w:rsidRPr="00D86BF2">
        <w:rPr>
          <w:rFonts w:ascii="Montserrat" w:hAnsi="Montserrat"/>
          <w:strike/>
          <w:spacing w:val="-2"/>
          <w:sz w:val="24"/>
          <w:szCs w:val="16"/>
        </w:rPr>
        <w:tab/>
      </w:r>
      <w:r w:rsidRPr="00D86BF2">
        <w:rPr>
          <w:rFonts w:ascii="Montserrat" w:hAnsi="Montserrat"/>
          <w:spacing w:val="-2"/>
          <w:sz w:val="24"/>
          <w:szCs w:val="16"/>
        </w:rPr>
        <w:tab/>
      </w:r>
    </w:p>
    <w:p w:rsidR="00A47206" w:rsidRPr="00D86BF2" w:rsidRDefault="00A47206">
      <w:pPr>
        <w:pStyle w:val="0DraftNormal"/>
        <w:rPr>
          <w:rFonts w:ascii="Montserrat" w:hAnsi="Montserrat"/>
          <w:sz w:val="24"/>
          <w:szCs w:val="16"/>
        </w:rPr>
      </w:pPr>
      <w:r w:rsidRPr="00D86BF2">
        <w:rPr>
          <w:rFonts w:ascii="Montserrat" w:hAnsi="Montserrat"/>
          <w:sz w:val="24"/>
          <w:szCs w:val="16"/>
        </w:rPr>
        <w:t xml:space="preserve">I had been warned. Long ago as a small child. Never call out in the dark. Never wonder if you </w:t>
      </w:r>
      <w:r w:rsidRPr="00D86BF2">
        <w:rPr>
          <w:rFonts w:ascii="Montserrat" w:hAnsi="Montserrat"/>
          <w:i/>
          <w:iCs/>
          <w:sz w:val="24"/>
          <w:szCs w:val="16"/>
        </w:rPr>
        <w:t xml:space="preserve">really are </w:t>
      </w:r>
      <w:r w:rsidRPr="00D86BF2">
        <w:rPr>
          <w:rFonts w:ascii="Montserrat" w:hAnsi="Montserrat"/>
          <w:sz w:val="24"/>
          <w:szCs w:val="16"/>
        </w:rPr>
        <w:t xml:space="preserve">alone. Never ask, </w:t>
      </w:r>
      <w:r w:rsidRPr="00D86BF2">
        <w:rPr>
          <w:rFonts w:ascii="Montserrat" w:hAnsi="Montserrat"/>
          <w:i/>
          <w:iCs/>
          <w:sz w:val="24"/>
          <w:szCs w:val="16"/>
        </w:rPr>
        <w:t>Is there anybody out there?</w:t>
      </w:r>
      <w:r w:rsidRPr="00D86BF2">
        <w:rPr>
          <w:rFonts w:ascii="Montserrat" w:hAnsi="Montserrat"/>
          <w:sz w:val="24"/>
          <w:szCs w:val="16"/>
        </w:rPr>
        <w:t xml:space="preserve"> Now I know why. Because, in a way there is. To ask such a question is but an invitation. In even considering you-the thought of you </w:t>
      </w:r>
      <w:r w:rsidRPr="00D86BF2">
        <w:rPr>
          <w:rFonts w:ascii="Montserrat" w:hAnsi="Montserrat"/>
          <w:i/>
          <w:iCs/>
          <w:sz w:val="24"/>
          <w:szCs w:val="16"/>
        </w:rPr>
        <w:t>witnessing</w:t>
      </w:r>
      <w:r w:rsidRPr="00D86BF2">
        <w:rPr>
          <w:rFonts w:ascii="Montserrat" w:hAnsi="Montserrat"/>
          <w:sz w:val="24"/>
          <w:szCs w:val="16"/>
        </w:rPr>
        <w:t xml:space="preserve"> me-I have been touched by you. I don't know you. I </w:t>
      </w:r>
      <w:r w:rsidRPr="00D86BF2">
        <w:rPr>
          <w:rFonts w:ascii="Montserrat" w:hAnsi="Montserrat"/>
          <w:i/>
          <w:iCs/>
          <w:sz w:val="24"/>
          <w:szCs w:val="16"/>
        </w:rPr>
        <w:t>can't</w:t>
      </w:r>
      <w:r w:rsidRPr="00D86BF2">
        <w:rPr>
          <w:rFonts w:ascii="Montserrat" w:hAnsi="Montserrat"/>
          <w:sz w:val="24"/>
          <w:szCs w:val="16"/>
        </w:rPr>
        <w:t xml:space="preserve"> know you. How ironic. How tantalizing. Because, in an odd way, I can </w:t>
      </w:r>
      <w:r w:rsidRPr="00D86BF2">
        <w:rPr>
          <w:rFonts w:ascii="Montserrat" w:hAnsi="Montserrat"/>
          <w:i/>
          <w:iCs/>
          <w:sz w:val="24"/>
          <w:szCs w:val="16"/>
        </w:rPr>
        <w:t>feel</w:t>
      </w:r>
      <w:r w:rsidRPr="00D86BF2">
        <w:rPr>
          <w:rFonts w:ascii="Montserrat" w:hAnsi="Montserrat"/>
          <w:sz w:val="24"/>
          <w:szCs w:val="16"/>
        </w:rPr>
        <w:t xml:space="preserve"> your touch. Your attention. I realize that in entertaining the notion of your existence, I have invited you into my most private thoughts. So, stranger, as you look on me, what can you see? What do you feel? Do you share the strange insight that has been born in me. To know that beyond any rational sense, we have made a kind of contact. I feel as if I can keep you, for as long as I am willing to let you keep me. </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Can I? </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Can I enjoy the thought of your silent companionship for a while?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Is it so odd? To hear such things from a stranger? </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Consider this. To me, you are the unknown. I will tell you what I find odd. Sitting here and realizing that the unknown is itself aware, and just as much an individual as I. Do you know what this moment is like to me? It is like suddenly finding myself in the presence of a god. Imagine how it feels; in that moment of enlightenment. It leaves me feeling naked. It takes me off guard and makes me defenseless. And, to be honest (one has to be honest when one begins to entertain such strange company) I </w:t>
      </w:r>
      <w:r w:rsidRPr="00D86BF2">
        <w:rPr>
          <w:rFonts w:ascii="Montserrat" w:hAnsi="Montserrat"/>
          <w:i/>
          <w:iCs/>
          <w:sz w:val="24"/>
          <w:szCs w:val="16"/>
        </w:rPr>
        <w:t>am</w:t>
      </w:r>
      <w:r w:rsidRPr="00D86BF2">
        <w:rPr>
          <w:rFonts w:ascii="Montserrat" w:hAnsi="Montserrat"/>
          <w:sz w:val="24"/>
          <w:szCs w:val="16"/>
        </w:rPr>
        <w:t xml:space="preserve"> sort of frightened of you. But, a little fear is healthy. It will </w:t>
      </w:r>
      <w:r w:rsidRPr="00D86BF2">
        <w:rPr>
          <w:rFonts w:ascii="Montserrat" w:hAnsi="Montserrat"/>
          <w:i/>
          <w:iCs/>
          <w:sz w:val="24"/>
          <w:szCs w:val="16"/>
        </w:rPr>
        <w:t xml:space="preserve">keep </w:t>
      </w:r>
      <w:r w:rsidRPr="00D86BF2">
        <w:rPr>
          <w:rFonts w:ascii="Montserrat" w:hAnsi="Montserrat"/>
          <w:sz w:val="24"/>
          <w:szCs w:val="16"/>
        </w:rPr>
        <w:t>me honest. Honest enough to realize that you might know nothing about me or my world. After all, why should I assume that all life is the way I see it. The way I have known it. I almost wish you could talk back to me. I would love to hear about the kind of world you enjoy. I am afraid to guess. Trying to remove my imagination from the world I have lived in, I can not begin to limit the possibilities from which I could guess at yours.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envy you, stranger. You must have a fantastic world compared to mine.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My story is not pleasant. Well, it had its moments, I admit.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Still.</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idea of telling my story, of sharing even the intimate details of my life (one sort of has to, if one expects to be fully understood), creates for me mixed feelings. On one hand I am aware of something unique and even empowering in allowing myself to be bared-naked to the soul-to some unknown quantity of the Infinite. On the other hand, it makes me even more self-conscious than I have ever been. You are an indefinable influence. Just by letting the thought of you invade me, I have been changed. Confronting myself through you, I begin to realize that it was not easy to be what I am; do what I was required to. You have made me realize that I cannot take my life or my environment for granted. Therein lies the only hope I have for sharing the only thing I have to offer; myself. To know that I have been given some measure of life. To remain even now uncertain about how long or how truly I might continue to exist, I can at least enjoy the freedom of being myself with you. Bartering with myself in perhaps some small hope of exciting your imagination. Arousing some small interest in my existence. Inspiring even a small portion of love or hate. I cannot describe the worth of even the smallest intimacy between myself and you. So, I will try to touch you. Boldly, for I dare not be timid. Seduce you. Innocently, for I have so little hope of knowing you. Embrace you. Shyly, because this is my first time.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first time I have dared to confide wholly in anyone.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The idea has an appeal. I have spent so much of my life hiding; from myself as much as any other. All it has ever brought me is grief. What more can continuing to hide bring? Now? It could bring disaster. I am at a point where I have a hard decision to make. A decision which, one way or another, means the end of my life as I have known it. It might well be a good idea to take my life into account before I make my choice. You do not have to listen to me, but I hope you don't mind if I pretend that you are listening and are interested. And, perhaps, a bit wise. Why? As I said, my life has not been pretty. The truth about me can be quite offensive. This is what I have learned from my experiences. And it too has a part in the decision I must make. So, forgive me, but in this, I have to be true to myself. It is the only sort of integrity I can offer. I am not very good at talking about myself under normal circumstances. </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This will not be easy for me. </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 am taking a risk, you know. Or do you? Do you know about my enemy? For all I know, you </w:t>
      </w:r>
      <w:r w:rsidRPr="00D86BF2">
        <w:rPr>
          <w:rFonts w:ascii="Montserrat" w:hAnsi="Montserrat"/>
          <w:i/>
          <w:iCs/>
          <w:sz w:val="24"/>
          <w:szCs w:val="16"/>
        </w:rPr>
        <w:t>are</w:t>
      </w:r>
      <w:r w:rsidRPr="00D86BF2">
        <w:rPr>
          <w:rFonts w:ascii="Montserrat" w:hAnsi="Montserrat"/>
          <w:sz w:val="24"/>
          <w:szCs w:val="16"/>
        </w:rPr>
        <w:t xml:space="preserve"> my enemy. </w:t>
      </w:r>
      <w:r w:rsidRPr="00D86BF2">
        <w:rPr>
          <w:rFonts w:ascii="Montserrat" w:hAnsi="Montserrat"/>
          <w:i/>
          <w:iCs/>
          <w:sz w:val="24"/>
          <w:szCs w:val="16"/>
        </w:rPr>
        <w:t>He</w:t>
      </w:r>
      <w:r w:rsidRPr="00D86BF2">
        <w:rPr>
          <w:rFonts w:ascii="Montserrat" w:hAnsi="Montserrat"/>
          <w:sz w:val="24"/>
          <w:szCs w:val="16"/>
        </w:rPr>
        <w:t xml:space="preserve"> would want to hear my thoughts. </w:t>
      </w:r>
      <w:r w:rsidRPr="00D86BF2">
        <w:rPr>
          <w:rFonts w:ascii="Montserrat" w:hAnsi="Montserrat"/>
          <w:i/>
          <w:iCs/>
          <w:sz w:val="24"/>
          <w:szCs w:val="16"/>
        </w:rPr>
        <w:t>He</w:t>
      </w:r>
      <w:r w:rsidRPr="00D86BF2">
        <w:rPr>
          <w:rFonts w:ascii="Montserrat" w:hAnsi="Montserrat"/>
          <w:sz w:val="24"/>
          <w:szCs w:val="16"/>
        </w:rPr>
        <w:t xml:space="preserve"> would want to rape my soul just as much as he has raped my life. But, as I am in his power, what difference does it make? You could be anyone. It is beyond my ability to guess who and what you are. It would be stupid of me to make </w:t>
      </w:r>
      <w:r w:rsidRPr="00D86BF2">
        <w:rPr>
          <w:rFonts w:ascii="Montserrat" w:hAnsi="Montserrat"/>
          <w:i/>
          <w:iCs/>
          <w:sz w:val="24"/>
          <w:szCs w:val="16"/>
        </w:rPr>
        <w:t>any</w:t>
      </w:r>
      <w:r w:rsidRPr="00D86BF2">
        <w:rPr>
          <w:rFonts w:ascii="Montserrat" w:hAnsi="Montserrat"/>
          <w:sz w:val="24"/>
          <w:szCs w:val="16"/>
        </w:rPr>
        <w:t xml:space="preserve"> assumptions.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Even more foolish to try to be familiar with you. </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But I’d rather be a fool than be alone. I can only offer myself through my experiences. My perspective. I am justified only if I stick to the facts. The history of my dark adventure. I will try to spare you my opinions and beliefs. Save for this. I have learned some strange things about the mind. The walls between two minds are not as thick as people imagine. You might know this, but I will not assume so. Hence, I must explain this. I do not know in what form you perceive what I will relate to you. The things that one mind relates to another arrive in the other's mind in a form which is sensible and logical for that mind to interpret. Telepathy, for what I know of it, is beyond language. You will not receive what I am sending in the same form as I send it. I do not know what language, if any, you possess. I am not translating my thoughts. You are translating your perception of my thoughts. So, I do not know how perfectly you will perceive what I am about to share.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For all I know, what I give you may come to you in the form of a dream, or book, or some such neutral medium. For me, I am reliving these experiences even as I relate them. If it is not your way to contemplate the ways and wiles of the infinite expression, just follow whatever you perceive as it is your habit to do so. The real connection between us is in our attention to one another. The rest is, as I have heard said, suspension of disbelief.</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And, it </w:t>
      </w:r>
      <w:r w:rsidRPr="00D86BF2">
        <w:rPr>
          <w:rFonts w:ascii="Montserrat" w:hAnsi="Montserrat"/>
          <w:i/>
          <w:iCs/>
          <w:sz w:val="24"/>
          <w:szCs w:val="16"/>
        </w:rPr>
        <w:t>is</w:t>
      </w:r>
      <w:r w:rsidRPr="00D86BF2">
        <w:rPr>
          <w:rFonts w:ascii="Montserrat" w:hAnsi="Montserrat"/>
          <w:sz w:val="24"/>
          <w:szCs w:val="16"/>
        </w:rPr>
        <w:t xml:space="preserve"> hard, I realize. Trying to return to my beginnings. From here in this darkness, my cell, the light of my childhood is still under the shadow of a horrible crime. What happened to me was so vile that it stole from me every notion of who and what I was. It became the focus of my life. I am forced to call </w:t>
      </w:r>
      <w:r w:rsidRPr="00D86BF2">
        <w:rPr>
          <w:rFonts w:ascii="Montserrat" w:hAnsi="Montserrat"/>
          <w:i/>
          <w:iCs/>
          <w:sz w:val="24"/>
          <w:szCs w:val="16"/>
        </w:rPr>
        <w:t>that</w:t>
      </w:r>
      <w:r w:rsidRPr="00D86BF2">
        <w:rPr>
          <w:rFonts w:ascii="Montserrat" w:hAnsi="Montserrat"/>
          <w:sz w:val="24"/>
          <w:szCs w:val="16"/>
        </w:rPr>
        <w:t xml:space="preserve"> the beginning.</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I awoke, in the fall of my seventh year, with the dull ache of forgotten horror and pain. The first thing I realized was that I did not know who I was. I didn't want to know. Knowing, somehow, seemed too terrifying to contemplate. I was weak and sore. The blankets atop me had the weight to crush me into the numb comfort of my bed. So, I lay, empty, and gazed long at my surroundings. There was a soothing familiarity in the angled wooden beams overhead. The warm wood paneled walls pulsed in the glow of a hearth fire. The stone buttressed door and outer wall of the tower room sang to me from some addled memory. Despite the nagging sense that something was somehow wrong with it, this was undoubtedly my own bed chamber. That mixed reassurance salved away the lurking fear that haunted the corners of my mind, and I returned gratefully, once more, to oblivion.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My dreams, if they could be called such, were too painful to remember, but sufficient to send me fleeing back into consciousness.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dim glow of the hearth explained to me the passage of time. Otherwise, I would have sworn that darkness had held me for but an instant. It did not matter. As my eyes fell on the bed beside mine, I realized how very much my world was wrong. The feather tick was empty. The mattress bare. No sign remained to suggest that any comfort was meant or needed for my twin. My other half.</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 flood of anguish provided the strength for me to struggle free of my bed and propelled me to the abandoned frame. What was there to think? What was there to say? A naked bed was a sign of death. Hopelessness. Acceptance. Which was unbearable, because it was a message I was unable to accept. I crumpled to the floor as my weakness proved the better companion to my grief. Dragging the empty tick with me as I collapsed, I begged for drowning tears, but instead I found an abyss of sheering rage. It made my gut clench, tearing itself on a knifing pain that somehow resided there. Gasping, I jerked straight, smashing my head against the floor.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That real pain cleared my mind a bit. Carefully, I sat up. Expecting the strange pain to resume. When it did not, I pulled up my nightshirt and ran my hands across my belly. There were no wounds or scars to account for the sensation. Even as I discovered this, I realized unexpectedly that I was a girl. I paused. Confused, because I was not surprised by this. I just hadn't known until that moment. And that bothered me. What in creation could have made me </w:t>
      </w:r>
      <w:r w:rsidRPr="00D86BF2">
        <w:rPr>
          <w:rFonts w:ascii="Montserrat" w:hAnsi="Montserrat"/>
          <w:i/>
          <w:iCs/>
          <w:sz w:val="24"/>
          <w:szCs w:val="16"/>
        </w:rPr>
        <w:t>forget</w:t>
      </w:r>
      <w:r w:rsidRPr="00D86BF2">
        <w:rPr>
          <w:rFonts w:ascii="Montserrat" w:hAnsi="Montserrat"/>
          <w:sz w:val="24"/>
          <w:szCs w:val="16"/>
        </w:rPr>
        <w:t xml:space="preserve"> something like that?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A feeling of utter panic suddenly shattered the residual anger, pain and confusion, as that question echoed in my mind. There was no where to retreat from this sudden terror. I was too petrified to move. Too petrified to think. Perhaps you could say I had gotten an answer to my question, if even </w:t>
      </w:r>
      <w:r w:rsidRPr="00D86BF2">
        <w:rPr>
          <w:rFonts w:ascii="Montserrat" w:hAnsi="Montserrat"/>
          <w:i/>
          <w:iCs/>
          <w:sz w:val="24"/>
          <w:szCs w:val="16"/>
        </w:rPr>
        <w:t>wondering</w:t>
      </w:r>
      <w:r w:rsidRPr="00D86BF2">
        <w:rPr>
          <w:rFonts w:ascii="Montserrat" w:hAnsi="Montserrat"/>
          <w:sz w:val="24"/>
          <w:szCs w:val="16"/>
        </w:rPr>
        <w:t xml:space="preserve"> about what had happened created a reaction like this. Such a realization was beyond me just then. So, hours later, that was where he found me.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If it had been possible, the sight of him would have made me quake with terror. Fortunately, I was already too frightened out of my mind to react to anything else in the world. Gently, and with quiet reassurances, he collected me up off the floor and returned me to the sanctity of my bed. My hands and feet had gone numb from cold in my bout of fear. While I lay like a corpse, he rubbed some warmth back into them and then pulled the covers back over me. His face was grief tortured and filled with sad compassion. I was as unable to recognize this as I was unable to recognize him. He talked to me feverishly, and I only recoiled from the meaning. One word, he repeated again and again; and each time it was a hammer blow pushing me further and further beyond his reach.</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For some time after, my fear of the waking world was only slightly less than that of sleep. I took senseless refuge from unthinkable nightmares in the paralyzed form of consciousness I had attained. He was only slightly less persistent a feature than the furniture in my numb perception of the world. His calm, loving voice-more valuable to me than what he might have been saying-slowly, haltingly, lured me back to the world of the living. His very touch was more nourishing than the soup he so painstakingly fed me. I became so dependant on his attention that I absolved him of any association with the terror he inspired simply because of what he was. </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 man.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After a while, there was only one thing about his existence that I despaired of. He never stopped saying that terrible word. Eventually, I realized that it had been-for all of this time-my own name. It was the first thing resembling thought to ripple through my mind since that first night of awareness. It was enough, though. The wall of withdrawal was shattered much as it had engulfed me. It happened in an instant as he spoke: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"Arianneh, please come back to us," he begged for perhaps the thousandth time. As my revelation cascaded through me, I turned and looked at him in the eye. I entreated him with the look of a prisoner asking for mercy. He was so obviously shocked, but at once he tried to speak. I reached up, with frightening speed and covered his mouth.</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"Please," I breathed, my voice cracking, "never speak that name again."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He blanched. His thoughts were in immediate turmoil at my request. I have no idea how he interpreted my first spoken words in memory. In a wounded and grieving voice, he asked me, "What... what am I to call you, then?"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was at a loss. I looked over to the side and saw the other bed. Now that I had come back, I could not find escape from what the bed revealed. I had already consciously realized what was lost to me. What memory I had-and it was at best a gut feeling-said we had been brother and sister. We had made up names for each other. Pet names. I had called him Roen, and he had called me, "Aneh," I breathed aloud. It was not meant to be an answer. But as this man repeated it with an unexpected ring of recognition, I found it less painful to hear. It was possible to bear.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returned my gaze to him and examined his lean face. "That's what he used to call me," I explained.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know," he said solemnly.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Because I could not, in any sense recall him from memory, I finally asked, "Who are you? What are you doing here? Where are my parents?" and in asking that, it hit me. I had not seen them. Only this man had ever visited. Deep down in my heart, I had wanted them to come. Needed them to come. To take away the fear. Any reason for why neither had ever shown would be terrible. I awaited the answer with dread.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thought you would remember me," he began, and clearly, he was not happy to answer my other questions. "I am Dalwyn. I told you you could call me Dal, when we met. I am a healer, and I have been helping you and your mother recover. She is in her room sleeping," he answered and then looked away.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probably didn't have to be told. I probably should have realized that anyone's bed could be unmade. But I wanted to hope. Right then I envisioned a convincing explanation. Father went to find my brother, or avenge his death. That was why he had not been here. That was why this healer had cared for me alone. But, I had a suspicion. "Please. My father. You have to tell me," I begged when he continued to stare away.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Unable to refrain, he turned to look at me. His eyes were red and his face was pale. In a rough voice, he slaughtered that young hope, "I'm so sorry, child." </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It was too much. I recoiled as he tried to take me into his arms. Violently. I could not stand the double blow. I could not take the pain. At that moment I could feel nothing for the world but pure unadulterated hatred, and in that moment I focused all of it on him-a spear of agony ripped through my abdomen again. "Don't </w:t>
      </w:r>
      <w:r w:rsidRPr="00D86BF2">
        <w:rPr>
          <w:rFonts w:ascii="Montserrat" w:hAnsi="Montserrat"/>
          <w:i/>
          <w:iCs/>
          <w:sz w:val="24"/>
          <w:szCs w:val="16"/>
        </w:rPr>
        <w:t>touch</w:t>
      </w:r>
      <w:r w:rsidRPr="00D86BF2">
        <w:rPr>
          <w:rFonts w:ascii="Montserrat" w:hAnsi="Montserrat"/>
          <w:sz w:val="24"/>
          <w:szCs w:val="16"/>
        </w:rPr>
        <w:t xml:space="preserve"> me!" I screamed in instant fury. But he did, reaching out to calm me. With irrational strength, I flung myself at him and scratched at his eyes, screaming louder, "Damn your eyes! Why didn't you let me die?! Why did you bring me back to hear this?!" He was back-pedaling away from the bed to escape my clawed hands. With murder in my heart, I launched myself off of the bed. Latching on to him with my tiny hands, I tried to bite out his throat.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My teeth locked on his forearm as he tried to ward of my attack. My teeth grated on his bones as he flung out his arm in pain. I too went flying from the force of his swing, taking a bite of him with me as I slammed back into the bed. The taste of blood in my mouth caught my attention, then. With sudden horror, I spit up the bit of flesh and began to retch. These convulsions jarred that peculiar piercing pain in my abdomen. Dalwyn stood there watching with shock and fear, until he realized I was writhing in pain. Without a thought for the fury I had just unleashed on him, he was at my side somehow soothing away the pain. As it passed, all I could do was stare at the blood welling out of his arm. Self loathing equal to my rage welled up in me. I couldn't believe what I had just done.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wish I was dead," I moaned. I couldn't even begin to apologize for my actions.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"No you don't," Dalwyn admonished sternly. He seemed unconscious of the damage I had done to his arm, as he picked me up once again and returned me to bed. Hardly surprised, I found myself limp with exhaustion from my outburst. He noticed his wound as he pulled up my covers and chuckled grimly. While I cringed with shame, he stared at me with frank admiration. "With fire like that in you, the last thing you're likely to do is drop dead," he pronounced. "However, I have enough patients to care for, child, so please refrain from attempting to turn me into one in the near future, alright?" he admonished me with authority and humor.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bowed my head, then nodded timidly.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"Good," he declared, and then proceeded to search for the bite of himself I had spit out. This found, he tossed into the fire, and excused himself. I watched him go, while my mind whirled on the edge of chaos. I would not understand the reason for my confusion until a few days after I was well enough to move around a bit.</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Dal arrived in the wake of the raiders.  Plagued by the perpetual Northern sun, he had taken poor Orn's advice.  He had wandered far down the ravine with his thoughts to keep him company, before noticing the growing commotion in Ngael and dashing back.  Sneaking through shadows, and into the manor he met a scene that scarred him with horror for the rest of his life.  The room reeked of blood, and among the bodies of half a dozen raiders lay the lifeless form of the Jil.  Another tiny form lay covered in blood across a lounge bed to one side of the room.  Turning it over he saw Aneh.  In an instant his alarm doubled for fear that she too was dead.  With relief he found a weak pulse.  Alive.  Senseless to the world, but alive.  And on the verge of death, Dal's quick examination revealed.  Calling to his healing Arts, he probed her body and discovered that a massively sophisticated healing Art had very recently been used on her.  Whatever it was, and for whatever reason it had been done, that alone was the only thing keeping her alive, he realized.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 dark intuition whispered to him that this child had been used beyond the point of endurance.  Her cold body was nearly drained entirely of blood.  Realizing that the spell alone could not save her, he applied his own art to strengthening and assisting its work.  As he did, he realized that this was Art that he would never be able to equal; it was so advanced and so subtle that it did not even leave a signature.  He found it inspiring and poured the best of his own limited skills and his very heart into saving her life.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When she seemed stable enough to move, he took her and bathed her.  Then he carried her to her bed.  That done, he completed his inspection of the damage done to this household.  In anguish, he returned to the stateroom to discover Orn's wife laying comotose over her husband's corpse.  She was unresponsive as he pulled her away and tended to her own obvious abuse.  Now that he could not afford to sleep, exhaustion blanketed his mind.  Late in the morning his work tending to the raped mother and daughter was interrupted.  A group of Ngael's surviving defenders had arrived to discover Orn's corpse and dragged him away, demanding to know what had happened.  Dal tried to explain what little he knew.  As it became known that he had been employed to take care of Irineh as one of Orn's last requests, he was permitted to take charge of her and her daughter.  Devoting himself to this task, he remained tied to their beds for some time.  With agony, he met the announcement that no sign of the boy, Roen, had been found.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Worse, he discovered, Aneh now had the distinction of being one of a handful of daughters the raiders had not stolen.  Only daughters as young as or younger than she-and women who were sick or old or otherwise not aryan-had been left behind.  Ironically, despite Dalwyn's testament of how near to death Aneh had been when found, many rued her existence.  She was, Ngael realized, the only </w:t>
      </w:r>
      <w:r w:rsidRPr="00D86BF2">
        <w:rPr>
          <w:rFonts w:ascii="Montserrat" w:hAnsi="Montserrat"/>
          <w:i/>
          <w:iCs/>
          <w:sz w:val="24"/>
          <w:szCs w:val="16"/>
        </w:rPr>
        <w:t xml:space="preserve">aryan </w:t>
      </w:r>
      <w:r w:rsidRPr="00D86BF2">
        <w:rPr>
          <w:rFonts w:ascii="Montserrat" w:hAnsi="Montserrat"/>
          <w:sz w:val="24"/>
          <w:szCs w:val="16"/>
        </w:rPr>
        <w:t>child left in Ngael.</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Waking up months later, Aneh could perceive, but was unable to comprehend who or what she was-still mute with shock.  So, she autistically received the news Dal related to her.  Bihr'Ngael was only one of many ports hit in the raid; most of which reported the abduction of women and girls.  Ngael was one of the key points in the raider's attack.  Talgath was identified as the man who had lead the attack on Ngael, but no effort to find or punish him had met any success.  When she regained her sense of the world, about another month later, her family had been reduced to herself and her mother, who was more than a touch crazy.  After her own gentle treatment, the death of her beloved husband and son, the strange disaffectedness of hers had become a near total perversion of her character.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Dalwyn, after endless hours tending and consoling her, alone could manage to get through to her enough to make her eat and maintain any level of activity.  By forcing them to spend large amounts of time together, Dal used mother and daughter to aid each other's mental recovery.  Irineh became utterly devoted to her daughter, and Aneh realized how important she was to her mother's fragile sanity.  Eventually, she began to think about what had happened that night.  For a couple of years she had been unable to face the memory.  Unable to comprehend what had happened.  Her fear of men, save for Dal, became legendary.  Dal worried about her as her fascination with the night of her rape began to become obvious.  She wanted to remember.  Had to remember, because there was </w:t>
      </w:r>
      <w:r w:rsidRPr="00D86BF2">
        <w:rPr>
          <w:rFonts w:ascii="Montserrat" w:hAnsi="Montserrat"/>
          <w:i/>
          <w:iCs/>
          <w:sz w:val="24"/>
          <w:szCs w:val="16"/>
        </w:rPr>
        <w:t>something</w:t>
      </w:r>
      <w:r w:rsidRPr="00D86BF2">
        <w:rPr>
          <w:rFonts w:ascii="Montserrat" w:hAnsi="Montserrat"/>
          <w:sz w:val="24"/>
          <w:szCs w:val="16"/>
        </w:rPr>
        <w:t xml:space="preserve"> very wrong about who she thought she was.  </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People began to notice that her behavior was becoming more and more odd.  She had become obsessed.  She practically lived in the room where she had been so defiled.  She began to spend countless hours devouring whatever she could learn about anything.  Besides her mother, the only thing that interested her was mastering any art she could learn.  In particular, the sword.  Unfortunately, she still could not learn to tolerate men, even for instruction.  Dalwyn, watching Aneh grow up, eventually began to suspected something more than madness and confronted her.</w:t>
      </w:r>
    </w:p>
    <w:p w:rsidR="00A47206" w:rsidRPr="00D86BF2" w:rsidRDefault="00A47206">
      <w:pPr>
        <w:pStyle w:val="0DraftNormal"/>
        <w:rPr>
          <w:rFonts w:ascii="Montserrat" w:hAnsi="Montserrat"/>
          <w:sz w:val="24"/>
          <w:szCs w:val="16"/>
        </w:rPr>
      </w:pPr>
      <w:r w:rsidRPr="00D86BF2">
        <w:rPr>
          <w:rFonts w:ascii="Montserrat" w:hAnsi="Montserrat"/>
          <w:sz w:val="24"/>
          <w:szCs w:val="16"/>
        </w:rPr>
        <w:br w:type="page"/>
        <w:t>-</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 xml:space="preserve">Touching a person’s mind is almost obscenely intimate. Most people do not have the sheer gall to dare it uninvited. Even explicit and wholehearted invitation cannot compel most people to brush another mind deliberately. Of course the walls between minds are so thin that the average person casually picks stray thoughts out of minds all around him without even really noticing it. It is just the way the mind fits into the whole mystery of existing. Mind reading is one of those things that most coercive societies revile, and mind reading is usually thoroughly discouraged in the earliest stages of childhood. As an individual developes, she begin to hide the parts of herself that she is not permitted to have in society by developing the reflex of never looking into another mind. Her privacy is proteted by the same reaction in others of her society. If you devolope in that mold, chances are you will have to struggle forever to overcome it once it is ingrained in the unconscious mind. </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Touching a mind is intimate. Entering a mind is pure intercourse. A mind is a dense focus of pure creative impulse. Whatever one allows to enter one’s mind is instantly imbued with life. A mind has the power to embrace these thoughts, and they become like angels reflecting the will of the self, or they are ignored or repulsed to become demons within the mind’s shadow. A child does not have the ability to keep things from entering its mind, and even when she eventually learns how to permit the world to touch her mind without entering it, each brush resonates with the demons and angels already inhabiting her domain.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 am touching you, but your mind is responding to my touch by presenting the essence of that contact with images and constructs and concepts that are already within you. Only in the off chance that you choose to open yourself, to learn something in our exchange, will you actually be entered. What you learn goes into you and becomes a part of you forever. That is the risk for you; that by letting me touch you a part of me stays with you. </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didn’t get a warning.</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You would think I would have figured it out right away, but I was so confused and the aftermath lasted so long that I didn’t have the energy to overcome the confusion. It is hard to solve a problem when you dont have enough information. When you have too much it is almost impossible. My convelescence was more rapid than my mother’s. When I was able to get around the house she was still nearly comatose in her bed. The morning I discovered it, I was sitting out in a pool of sunlight in the atrium. Dal had been watching me for about an hour as I frowned and stared at my surroundings. Irineh, my mother, was wrapped in a comforter, curled up in an oversize lounger. Dal had had to carry her out, but the atmosphere seemed to have something of an enervating effect on her.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garden was nested within the wings of the great building that was my father’s house. It was a large oval ringed by columns that supported the overhanging balcony and the inner arcs of the roof. In the center of the garden was a spring which had dictated the location of the house long ago. Piled rocks cupped the irregular basin in which a pool had been laid. Trees and ferns dominated the carefully cultivated nook. The enclosure was open to the sky. The light was streaming through the leaves, filling them with a deep golden luminescence.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Ineh had not said a word since I had regained consciousness. Her sudden comment caught me totally unaware. “Roen brought me a branch of gold yesterday. His father will be so annoyed when he finds out,” she sighed.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were words I remembered deeply from last fall, and I responded with absent familliarity, “Once the gold has been harvested, that branch will be worth so much more for having been left alone.”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“That’s what your brother always says,” Ineh smiled, before her thoughts wandered off. My own thoughts wandered. I was usually absorbed in the effort to make sense out of my memories. They always slipped from my grasp as I tried to make them fit together. It was not like they were not there. I remembered my entire life in exquisite but isolated detail. I could remember how my father had explained to me that the trees absorbed traces of gold from the earth and laced them through the bark, branches and leaves. I didn’t understand how gold could be worth anything if it grew on trees, but he had explained that it took a lot of time for the trees to grow, and that only a very modest amount of refined metal could be cooked out of them. Here in the north, where food was exaustively nurtured to provide for the long winter night, they were marginally more valuable than fruiting orchards. Of course, once I realized that a branch of gold was as valuable as it was pretty, I could not help picking one each fall as a gift to Ineh·nu.</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It didn’t hit me quite that quickly. Still, for all the confusion all my older memories, during my recovery my memory had functioned perfectly well. It was probably a quarter of an hour before I remembered exactly what my mother had said. </w:t>
      </w:r>
      <w:r w:rsidRPr="00D86BF2">
        <w:rPr>
          <w:rFonts w:ascii="Montserrat" w:hAnsi="Montserrat"/>
          <w:i/>
          <w:iCs/>
          <w:sz w:val="24"/>
          <w:szCs w:val="16"/>
        </w:rPr>
        <w:t>Roen brought me a branch of gold yesterday...</w:t>
      </w:r>
      <w:r w:rsidRPr="00D86BF2">
        <w:rPr>
          <w:rFonts w:ascii="Montserrat" w:hAnsi="Montserrat"/>
          <w:sz w:val="24"/>
          <w:szCs w:val="16"/>
        </w:rPr>
        <w:t xml:space="preserve"> I frowned hard. Obviously Roen had not brought her a branch of gold because Roen was dead. At first I only thought how terrible it was that Ineh did not know it yet. I tried not to think about it because my brother’s death was still too hard for me to face,even though I had forced myself to accpet it. But my thoughts snagged on something and wouldn’t turn completely away. I could feel myself slipping away as the central conflict unfolded in my mind. </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Roen did not deliver the branch. I did. I frowned even harder. Outof the corner I glimpsed Dal rising in an attitude of alarm as my feirce concentration registered. I remembered walking through the atrium the day before. I had looked at the branches and suddenly realized that I had not brought any to Ineh this season. I hadn’t really thought about it, I just trimmed off a branch and carried it upstairs like I remembered doing before in the seasons past.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had never done anything like it in the past.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could clearly remember teasing Roen about his devouted little offerings the year before. The rest of the memories slowly unfurled, like a relentless tide. I could begin to feel the way our childhood had revolved around each other as my mind knit the memory of our two lives into one whole cloth. The tide swelled over me and sucked me down. I dont even remember Dal snatching me up and carrying me back to my bed.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Unable to leave Ineh alone in the garden, he had to leave me alone long enough to see her back to her own bed, but by the time he had returned I had regained some of my equlibrium.  He perched on the edge of my bed and brushed a stray lock ofhair out of my eyes. I could tell he wanted to ask what had happened, but was afraid to. Unlike my father, he never asked me to tell him what hurt me. He never tried to soothe or comfort away my pain and fear with explanations. He never promised that it was alright-that things would be alright. Maybe he knew that I would never believe him.</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But, I had no way of dealing with what was happening to me. I had no way to understand or explain to myself what I had discovered. For the first time I </w:t>
      </w:r>
      <w:r w:rsidRPr="00D86BF2">
        <w:rPr>
          <w:rFonts w:ascii="Montserrat" w:hAnsi="Montserrat"/>
          <w:i/>
          <w:iCs/>
          <w:sz w:val="24"/>
          <w:szCs w:val="16"/>
        </w:rPr>
        <w:t>had</w:t>
      </w:r>
      <w:r w:rsidRPr="00D86BF2">
        <w:rPr>
          <w:rFonts w:ascii="Montserrat" w:hAnsi="Montserrat"/>
          <w:sz w:val="24"/>
          <w:szCs w:val="16"/>
        </w:rPr>
        <w:t xml:space="preserve"> to ask. He didnt prod.  He didn’t try to draw me out. He sat there quietly soothing my agitation. It took me a long time to come up with a question to define my confusion. He waited. Finally I drew a shaky breath and forced out a question.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“Why do I remember being Roen?” I asked wrechedly.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He did not react.  He just looked into my eyes and started speaking. “No matter how terrible things in life can be, we love life to greatly to abandon it in the face of pain and horror. There are things so unbearable, however that we do not have the strength to face them. Forced to choose between escaping form life and simply escaping from oneself, we often flee. Something happened to you and your brother. Something you could not have endured separate and alone...” His words were like a trigger. I had already realized where he was going and my mind leapt ahead-or rather back-to the terrifying answer to my question.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r>
    </w:p>
    <w:p w:rsidR="00A47206" w:rsidRPr="00D86BF2" w:rsidRDefault="00A47206">
      <w:pPr>
        <w:pStyle w:val="0DraftNormal"/>
        <w:rPr>
          <w:rFonts w:ascii="Montserrat" w:hAnsi="Montserrat"/>
          <w:sz w:val="24"/>
          <w:szCs w:val="16"/>
        </w:rPr>
      </w:pPr>
      <w:r w:rsidRPr="00D86BF2">
        <w:rPr>
          <w:rFonts w:ascii="Montserrat" w:hAnsi="Montserrat"/>
          <w:sz w:val="24"/>
          <w:szCs w:val="16"/>
        </w:rPr>
        <w:tab/>
      </w:r>
    </w:p>
    <w:p w:rsidR="00A47206" w:rsidRPr="00D86BF2" w:rsidRDefault="00A47206">
      <w:pPr>
        <w:pStyle w:val="0DraftNormal"/>
        <w:rPr>
          <w:rFonts w:ascii="Montserrat" w:hAnsi="Montserrat"/>
          <w:sz w:val="24"/>
          <w:szCs w:val="16"/>
        </w:rPr>
      </w:pPr>
      <w:r w:rsidRPr="00D86BF2">
        <w:rPr>
          <w:rFonts w:ascii="Montserrat" w:hAnsi="Montserrat"/>
          <w:sz w:val="24"/>
          <w:szCs w:val="16"/>
        </w:rPr>
        <w:t>Fortunately for them, Talgath was just entering as they did, with Aneh in his clutches.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Talgath wore a look of disgust.  Quickly taking in the scene, the look became one of amusement, and interest.  Taking control, he barked off orders to his men.  As he did, Aneh again slipped free and started dodging around with Roen.  Capturing and holding either of them proved too much of a trial, as both had the knack of slipping out of the men's grips.  Something Aneh demonstrated better only by virtue of how badly they vented their rage on Roen as he darted around.  But in a few moments, they had Roen disarmed and beaten to the point of unconsciousness.  And that only because it seemed the only way to contain him.  Roen kept fighting until the pain drained his strength utterly.  He realized that by failing, he had only made it worse for Aneh and himself.  Talgath was only too ready to prove him right.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Forcing Roen to watch, he allowed his men to rape and brutilize Aneh. </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To punish Rue, Talgath forces him to watch as his men brutalize and rape Aneh.</w:t>
      </w:r>
    </w:p>
    <w:p w:rsidR="00A47206" w:rsidRPr="00D86BF2" w:rsidRDefault="00A47206">
      <w:pPr>
        <w:pStyle w:val="0DraftNormal"/>
        <w:rPr>
          <w:rFonts w:ascii="Montserrat" w:hAnsi="Montserrat"/>
          <w:sz w:val="24"/>
          <w:szCs w:val="16"/>
        </w:rPr>
      </w:pPr>
      <w:r w:rsidRPr="00D86BF2">
        <w:rPr>
          <w:rFonts w:ascii="Montserrat" w:hAnsi="Montserrat"/>
          <w:sz w:val="24"/>
          <w:szCs w:val="16"/>
        </w:rPr>
        <w:t>Rue's hands are tied, and he is held by Talgath.</w:t>
      </w:r>
    </w:p>
    <w:p w:rsidR="00A47206" w:rsidRPr="00D86BF2" w:rsidRDefault="00A47206">
      <w:pPr>
        <w:pStyle w:val="0DraftNormal"/>
        <w:rPr>
          <w:rFonts w:ascii="Montserrat" w:hAnsi="Montserrat"/>
          <w:sz w:val="24"/>
          <w:szCs w:val="16"/>
        </w:rPr>
      </w:pPr>
      <w:r w:rsidRPr="00D86BF2">
        <w:rPr>
          <w:rFonts w:ascii="Montserrat" w:hAnsi="Montserrat"/>
          <w:sz w:val="24"/>
          <w:szCs w:val="16"/>
        </w:rPr>
        <w:t>Aneh is stripped and haggled over.</w:t>
      </w:r>
    </w:p>
    <w:p w:rsidR="00A47206" w:rsidRPr="00D86BF2" w:rsidRDefault="00A47206">
      <w:pPr>
        <w:pStyle w:val="0DraftNormal"/>
        <w:rPr>
          <w:rFonts w:ascii="Montserrat" w:hAnsi="Montserrat"/>
          <w:sz w:val="24"/>
          <w:szCs w:val="16"/>
        </w:rPr>
      </w:pPr>
      <w:r w:rsidRPr="00D86BF2">
        <w:rPr>
          <w:rFonts w:ascii="Montserrat" w:hAnsi="Montserrat"/>
          <w:sz w:val="24"/>
          <w:szCs w:val="16"/>
        </w:rPr>
        <w:t>Her delicate form is bent back over a [divan, sitting bed, like a couch without back or arms] and pulled spread-eagle by the men who hold her down and she is forced open and entered.</w:t>
      </w:r>
    </w:p>
    <w:p w:rsidR="00A47206" w:rsidRPr="00D86BF2" w:rsidRDefault="00A47206">
      <w:pPr>
        <w:pStyle w:val="0DraftNormal"/>
        <w:rPr>
          <w:rFonts w:ascii="Montserrat" w:hAnsi="Montserrat"/>
          <w:sz w:val="24"/>
          <w:szCs w:val="16"/>
        </w:rPr>
      </w:pPr>
      <w:r w:rsidRPr="00D86BF2">
        <w:rPr>
          <w:rFonts w:ascii="Montserrat" w:hAnsi="Montserrat"/>
          <w:sz w:val="24"/>
          <w:szCs w:val="16"/>
        </w:rPr>
        <w:t>The twins minds begin to reach out to each other in fright and desperation.  [They have a psychic gift inherited through their mother's bloodline, making them almost true Lyn]</w:t>
      </w:r>
    </w:p>
    <w:p w:rsidR="00A47206" w:rsidRPr="00D86BF2" w:rsidRDefault="00A47206">
      <w:pPr>
        <w:pStyle w:val="0DraftNormal"/>
        <w:rPr>
          <w:rFonts w:ascii="Montserrat" w:hAnsi="Montserrat"/>
          <w:sz w:val="24"/>
          <w:szCs w:val="16"/>
        </w:rPr>
      </w:pPr>
      <w:r w:rsidRPr="00D86BF2">
        <w:rPr>
          <w:rFonts w:ascii="Montserrat" w:hAnsi="Montserrat"/>
          <w:sz w:val="24"/>
          <w:szCs w:val="16"/>
        </w:rPr>
        <w:t>While some of the men take turns riding her, others impatiently force her mouth.</w:t>
      </w:r>
    </w:p>
    <w:p w:rsidR="00A47206" w:rsidRPr="00D86BF2" w:rsidRDefault="00A47206">
      <w:pPr>
        <w:pStyle w:val="0DraftNormal"/>
        <w:rPr>
          <w:rFonts w:ascii="Montserrat" w:hAnsi="Montserrat"/>
          <w:sz w:val="24"/>
          <w:szCs w:val="16"/>
        </w:rPr>
      </w:pPr>
      <w:r w:rsidRPr="00D86BF2">
        <w:rPr>
          <w:rFonts w:ascii="Montserrat" w:hAnsi="Montserrat"/>
          <w:sz w:val="24"/>
          <w:szCs w:val="16"/>
        </w:rPr>
        <w:t>Gagging, her head is held and her jaw is kept forced open; her mind tries to retreat into Rue's.</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Then he turned his attention to destroying Roen.</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pacing w:val="-2"/>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1</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r w:rsidRPr="00D86BF2">
        <w:rPr>
          <w:rFonts w:ascii="Montserrat" w:hAnsi="Montserrat"/>
          <w:sz w:val="24"/>
          <w:szCs w:val="16"/>
        </w:rPr>
        <w:t>"Irineh is dead," announced Dalwyn, emerging from the darkened bedchamber. There was a strange cast to his features. A mix of grief and relief. Odd as this might have seemed to all but one of those in the hall, a true description of his feelings toward the death of a woman he loved for a decade. Deep feelings which had never been returned. Irineh had loved nothing since the death of her happiness. Nothing except her strange daughter. But, Dalwyn's feelings were not for himself; they were instead inspired by knowing that he would no longer have to protect the poor woman from a truth that would surely have killed her sooner. That truth, hidden for ten years in her own home, stood in front of Dalwyn now, receiving his somber declaration. "Come, Aneh, I will see that you have a moment alone with her before these vultures start dressing her up for the feast," he growled softly to the girl who had reverently stood sentry outside her mother's door for the three anguished days of Irineh's demise.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She acknowledged with a slow bow of her head. Before her face could be buried behind the veil of her hair, Dalwyn saw for a moment the ghost of a raped and bloodied child he had nursed back to health. Remembered how he had come to love her as his own daughter while caring for her and her mother. The child was now grown up; seventeen years old. And-as the folk of Ngael would say-as mad as her mother. But then they, the mother, and even for many years Dalwyn and I myself, didn't know the truth. Now tall and exotic-and wearing my father's greatsword-I was still the ironic embodiment of fate's twisted humor.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As I slipped past him into the darkness, his mind returned to that ill fated day. Unknown to Dalwyn, my mind, too, dwelt on that moment of dark history. And between the two ofus, we knew most of the truth Irineh never learned.</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 xml:space="preserve">"I am going to be just like Da," a young voice declared, " I am going to be big and strong; and when I become </w:t>
      </w:r>
      <w:r w:rsidRPr="00D86BF2">
        <w:rPr>
          <w:rFonts w:ascii="Montserrat" w:hAnsi="Montserrat"/>
          <w:i/>
          <w:iCs/>
          <w:sz w:val="24"/>
          <w:szCs w:val="16"/>
        </w:rPr>
        <w:t xml:space="preserve">Jil </w:t>
      </w:r>
      <w:r w:rsidRPr="00D86BF2">
        <w:rPr>
          <w:rFonts w:ascii="Montserrat" w:hAnsi="Montserrat"/>
          <w:sz w:val="24"/>
          <w:szCs w:val="16"/>
        </w:rPr>
        <w:t xml:space="preserve">you can be my wife, Aneh." This voice was overheard by Dalwyn, a student of the mystic arts. Realizing that whoever was talking was unaware of his presence, he paused. Another voice laughed and chided, "Don't be dumb, Roen, I'm your sister, remember?" Curiosity crossed Dalwyn's lean features. He had assumed he was alone, and was momentarily puzzled about where the piping voices had come from. Glancing off of the path upon which he rode, through the lush summer growth, he saw two children walking along a stream at the bottom of the ravine. They were both slender, tow headed youths; almost mirror images of each other. Both attractive, Aurdannan children; he would have been unable to guess which was brother and which sister. They were that convincing a set of twins. He was perhaps a quarter hour's ride from the flourishing and fortified port of Ngael. No doubt the two were local children. And from their own mouths, he could guess whom they belonged to. The term </w:t>
      </w:r>
      <w:r w:rsidRPr="00D86BF2">
        <w:rPr>
          <w:rFonts w:ascii="Montserrat" w:hAnsi="Montserrat"/>
          <w:i/>
          <w:iCs/>
          <w:sz w:val="24"/>
          <w:szCs w:val="16"/>
        </w:rPr>
        <w:t>Jil</w:t>
      </w:r>
      <w:r w:rsidRPr="00D86BF2">
        <w:rPr>
          <w:rFonts w:ascii="Montserrat" w:hAnsi="Montserrat"/>
          <w:sz w:val="24"/>
          <w:szCs w:val="16"/>
        </w:rPr>
        <w:t xml:space="preserve"> revealed them as get of the local headman. To amuse himself, he listened to their banter as he paced them on the higher road.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The two of them had stopped and seemed to be staring at each other, then one of them laughed in a high trilling ring, "We </w:t>
      </w:r>
      <w:r w:rsidRPr="00D86BF2">
        <w:rPr>
          <w:rFonts w:ascii="Montserrat" w:hAnsi="Montserrat"/>
          <w:i/>
          <w:iCs/>
          <w:sz w:val="24"/>
          <w:szCs w:val="16"/>
        </w:rPr>
        <w:t xml:space="preserve">can't </w:t>
      </w:r>
      <w:r w:rsidRPr="00D86BF2">
        <w:rPr>
          <w:rFonts w:ascii="Montserrat" w:hAnsi="Montserrat"/>
          <w:sz w:val="24"/>
          <w:szCs w:val="16"/>
        </w:rPr>
        <w:t>be married. You are such a silly boy."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first retorted, "I am not! Besides, why not? We're kindred spirits; how could I let any other girl come between us?" Dal smiled, letting his imagination place him in the boy's shoes. Had he ever been that young and naive? He wondered silently to himself.</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 know. You think that being wed only means you get to spend the rest of your life with someone. </w:t>
      </w:r>
      <w:r w:rsidRPr="00D86BF2">
        <w:rPr>
          <w:rFonts w:ascii="Montserrat" w:hAnsi="Montserrat"/>
          <w:i/>
          <w:iCs/>
          <w:sz w:val="24"/>
          <w:szCs w:val="16"/>
        </w:rPr>
        <w:t>I</w:t>
      </w:r>
      <w:r w:rsidRPr="00D86BF2">
        <w:rPr>
          <w:rFonts w:ascii="Montserrat" w:hAnsi="Montserrat"/>
          <w:sz w:val="24"/>
          <w:szCs w:val="16"/>
        </w:rPr>
        <w:t xml:space="preserve"> think there is something more to it than just that. Otherwise, why would Father say that if a brother and sister wed it is an unpardonable sin?" inquired Aneh.</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"Whatever that means," interjected Roen.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don't know. It sounds like a bad thing," the girl countered. "And the way he said it, I'm sure they wouldn't let you be headman if you had an unpardonable sin. Besides, I think it would make Mother unhappy," the girl, Aneh, explained.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think she already is," Roen commented. "Unhappy, that is. Why is that, do you suppose?" he asked.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"Would you be happy if people went around whispering that you had gone mad? I think that people are just mean. If we had an unpardonable sin, you can just bet that everyone would blame it on Mother," Aneh analyzed.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"Oh, I guess that would make her very unhappy. Well, I wouldn't want to make her any more unhappy. I guess I won't marry you, then," he resolved. Dal let that little tidbit catch his interest. Was there something about their mother that should mean something to him? He had the tiniest knack for noticing a window of opportunity, and this might just be one. He would have to make a point of stopping by the Jil, the headman, and introduce himself he decided.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"Why would you want to marry </w:t>
      </w:r>
      <w:r w:rsidRPr="00D86BF2">
        <w:rPr>
          <w:rFonts w:ascii="Montserrat" w:hAnsi="Montserrat"/>
          <w:i/>
          <w:iCs/>
          <w:sz w:val="24"/>
          <w:szCs w:val="16"/>
        </w:rPr>
        <w:t>me</w:t>
      </w:r>
      <w:r w:rsidRPr="00D86BF2">
        <w:rPr>
          <w:rFonts w:ascii="Montserrat" w:hAnsi="Montserrat"/>
          <w:sz w:val="24"/>
          <w:szCs w:val="16"/>
        </w:rPr>
        <w:t xml:space="preserve"> anyway?" Aneh wondered interrupting Dal's train of thought. </w:t>
      </w:r>
      <w:r w:rsidRPr="00D86BF2">
        <w:rPr>
          <w:rFonts w:ascii="Montserrat" w:hAnsi="Montserrat"/>
          <w:i/>
          <w:iCs/>
          <w:sz w:val="24"/>
          <w:szCs w:val="16"/>
        </w:rPr>
        <w:t>This ought to be amusing,</w:t>
      </w:r>
      <w:r w:rsidRPr="00D86BF2">
        <w:rPr>
          <w:rFonts w:ascii="Montserrat" w:hAnsi="Montserrat"/>
          <w:sz w:val="24"/>
          <w:szCs w:val="16"/>
        </w:rPr>
        <w:t xml:space="preserve"> he predicted.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"So I could always protect you," Roen answered stoutly, defying Dalwyn's powers of prognostication. "But, even if I can't be your husband, I will always protect you-you're my Aneh. I'd be lost without you," the boy decreed.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His sister laughed, "That's sweet. But, I'd rather learn how to protect myself."</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Above them on the path, Dalwyn smiled more broadly. He had a soft spot for children-their eccentric views of life and their knack of speaking the impractical in such practical ways. His mood much cheered, he prodded his horse and rode on ahead of the twins to Bihr'Ngael. As he went, he thought about his premonition. Unless it really did foretell some opportunity, his business might occupy only a day or so, he expected. Then he would ride north again. He stiffened his chin and decided that it was safer to expect only what common sense dictated would come of the next day or so.</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Naturally, within the hour his estimate changed.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Arriving at the fortified port, Bihr'Ngael, he indulged his humor and paid a quick visit to the home of Jil'Oroen. He arrived outside of the manor and tied his horse. Wandering through the foyer he picked up the scents of food, leather, and people. The low mutter led him to the stateroom where Jil'Oroen was busy resolving some minor dispute between the portmaster and a group of traders. He found himself a spot in the wings where he could listen and observe. Behind him, another man entered. Dal looked up and saw a swarthy looking Aurdannan. A true nomad and man of the sea, Dal figured. He smiled a courtly greeting at the man who returned it rather slyly. This other man seemed rather interested in the mediation, so Dalwyn nudged him, asking, "Think you can explain to me what this is about?"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man looked at him carefully and then shrugged. "More tradition than policy. The portmaster claims that he cannot allow a merchant fleet to occupy the entire quay. The merchantmen know that the more berths they can obtain the quicker they can shuffle their cargo. This being the summer, we have the full light for all but a few hours, so it isn't really a question of how much time the ships will be berthed and unable to work the cargo. My guess is that the portmaster has reserved some of the berths for his own profit which the fleet needs to occupy."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"Ah. I see you are quite familiar with all of this then," Dal said humbly.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"Quite," the man replied laconically. Just then the Jil called out: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"Master Talgath, I do believe that is you there, is it not? Perhaps if you'd come say your piece we could wrap this up, hey?"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man beside Dalwyn smiled and turned to face Oroen. With a polite bow, he responded while Dalwyn adjusted to this revelation, "An excellent suggestion, Jil. I pray I can make this quick and painless." Stepping to the center of the audience, Talgath began, "I have just spoken to the good portmaster's second and learned that for the hours before and after twilight there is no scheduled traffic. As I have an efficient crew, I would suggest that period of time for our lay in. I can assure you our cargo can be fully turned in time to depart in the second hour of morning."</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see, and what cargo will you be loading?" asked the portmaster.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Talgath smiled charismatically, "Well, fates willing, livestock. I have men employed who will be responsible for rounding up and stabling the stock, which they will hopefully have procured in time to ship out."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Oroen heard this and deliberated a moment. Then, he decreed, "Portmaster, this man is both sensible and just. Unless you expect other traffic at midnight, I suggest that you allow Talgath his berths. If he fails to ship at the second hour, you may clear half the port of his ships to make way for other business, and I am sure Talgath won't mind having to turn over his cargo in two turns."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Both parties nodded grim agreement. Talgath's party made its exodus in short order, leaving the stateroom mostly empty. Dalwyn realized that this had been the last order of business, and rushed up to speak to the Jil, before he too could exit.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Jil'Oroen noticed Dalwyn's approach with a nod. "How may I help you, Southerner?" he asked. Dalwyn came to a halt and introduced himself. Sparing a moment's thanks to his old patron for advising him to research the places along his intended route. Among those things he troubled to learn was who was important in these places and how to greet them.</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"Jil'Oroen Lasdach Bihr'Ngael, I am Dalwyn Ap'Lenntri, of Halen Duernos and Aornia. And to be honest, I made this stop for your own amusement," Dal announced with a grin.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"Amusement, eh? Well Ap'Lenntri, one never frowns on the arrival of good humor. Walk with me. You see, I have myself a bit of an appetite and a short trip to the kitchens will do wondrous things for my humor, as well," Orn confided. As they passed into the hallway, Orn inquired, "An Ap from Aornia, you said?"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"Uh, yes. But I prefer plain old Dal to any title," he stated.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"Dal, then. Might I inquire about your emphasis?" the other continued.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am a general student of the Arts, but healing is my major," Dal confessed. "To tell the truth, part of the reason I am venturing through is because I have been sent to find work in the field. Try my practice as an apprentice or as a rogue physician, then go back and petition for advanced studies."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"Is that so?" Orn said, more to himself. "Well, I've seen my share of local physicians and curers. A wetnosed healer from Aornia doesn't bother me; but I'm sure the farther you go from the coast the more you'll find resistance to all that cultured magic. It is in our blood, I guess. We came to magic on our own well before the Acivda opened up the Arts to you southerners. Well, here we are. You hungry?" Arriving at the kitchen, they were both distracted from conversation. As they ate Dal told Orn of how he had overheard the man's children on his way into Ngael. As he promised, the things Dal repeated about the twin's conversation did indeed amuse the headman. Oroen then asked Dal where he was staying. Dal admitted that he had not made any accommodations, having come directly to see Oroen. The headman promptly invited Dal to be his guest for the duration of his visit to Ngael. Which Dal humbly accepted. And so it was that Dal spent a pleasant afternoon with Orn, telling him what news he had picked up in his travels. Shortly, Aneh and Roen arrived and were introduced to their father's guest.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"Come, children, I want you to meet Dalwyn. Dalwyn, these are my children, as you know; my daughter Arianneh, and son Kial'Jeroen."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He shook their little hands and praised over them to their father. The twins, typically, turned their attention to other things as soon as the adults stopped paying attention to them. Getting out a game they sat on the floor of the stateroom and played it with solemn interest. Shortly, their mother, Irineh, entered and was introduced to Dalwyn. Suddenly, Oroen was reminded of Dalwyn's confession about studying the healing arts, and he employed him on the spot to examine his wife. Dal shrugged and Irineh submitted placidly to an abrupt examination. Dal looked her over and pronounced her to be in excellent health. She for her part acted wholly unconcerned and not particularly interested in the affair; bouncing up the instant Dalwyn was done and running off to play with her children. Dal noticed the look of concern that resided in Oroen's face as he watched her go.</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 don't mean to pry, but I don't seem to have helped you here," he commented empathically. Oroen glanced at him and sighed. He quietly explained how his wife had been exhibiting some rather odd behavior and how the people of Ngael had begun whispering things about her. He admitted that he was worried that she had developed some kind of peculiar mental condition; he was becoming concerned that his wife </w:t>
      </w:r>
      <w:r w:rsidRPr="00D86BF2">
        <w:rPr>
          <w:rFonts w:ascii="Montserrat" w:hAnsi="Montserrat"/>
          <w:i/>
          <w:iCs/>
          <w:sz w:val="24"/>
          <w:szCs w:val="16"/>
        </w:rPr>
        <w:t>was</w:t>
      </w:r>
      <w:r w:rsidRPr="00D86BF2">
        <w:rPr>
          <w:rFonts w:ascii="Montserrat" w:hAnsi="Montserrat"/>
          <w:sz w:val="24"/>
          <w:szCs w:val="16"/>
        </w:rPr>
        <w:t xml:space="preserve"> going mad. Dalwyn gave it some thought. He was not sure about that, and claimed he would have to devote more time to analyzing her condition. </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headman said, "Well, you can have as much time as you need," again offering his hospitality for as long as Dalwyn's work kept him here. Orn charged him to find out what really was behind his wife's strange behavior. Dal agreed to do all in his power. Watching her he did notice that she seemed to be a little out of touch with reality. He was not too blind to notice that she was an attractive woman, and the idea that he was employed to pay attention to her had a dangerous appeal. Oroen eyed him suddenly. Yes, he seemed to have caught on to what was crossing Dal's mind. "Now, mind yourself lad," he warned warmly, "She may be mad, but she loves true. If you could even get her to notice you I'd be quite surprised." Dal grinned his reply and both of them erupted into laughter. That understanding moment between them marked the beginning of friendship. "You're all right, son," Orn said after he caught his breath. Indeed, a pleasant summer was shaping up for him. Trust his instincts to have gotten him here, he mused abstractly.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afternoon was peacefully winding down into evening. Because it was his nature, he indulged in their pleasant company. Orn excused himself politely and went over to extricate his son from his wife and daughter's company. Vaguely interested, Dal watched as the `men' of the family went over to the wall and stopped where a greatsword was hanging. As he watched, Dal realized that there was something sort of ritualistic in this scene. Orn was apparently continuing some sort of instruction about the care and tending of blades, he guessed, as Orn took down the sword and placed in his son's hands. Not close enough to hear, he only watched as the older man ran his hands along the blade and spoke softly and reverently to the boy. With a laugh, he chided the boy about his grip and showed him how to manage the great blade with his tiny hands. Dal relaxed and kept a casual eye on them as the two of them replaced the sword and moved on to another spot in the room. From some recess Dal could not see, the boy procured another blade and showed it to his father. Orn examined the blade. Perhaps the boy had the task of tending his father's blades, Dal considered. As this was repeated many more times, Dal concluded that he had guessed right. He also felt some amazement at the show of trust displayed by Orn in allowing Dal to witness just how many weapons were concealed in this significant room; not to mention their locations.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Eventually the suggestion to retire was made and accepted. Dal went through the house with Orn and helped him see that the house was in order before they went to bed. They quietly discussed plans for the following day as they toured the manor. Finally, Orn saw Dal to his room. As he went in, Dal thought to warn Orn, "I do have one little problem, Orn. These Northern summer nights play havoc with me. I have the damnedest time falling asleep knowing that the sun is still shining out there. If it won't alarm you, I expect I'll take a walk a bit later if I can't sleep."</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"Oh, no. It's not a problem at all. In fact, I've had that problem myself from time to time. I'd recommend a long walk up the ravine if you go out. It is a pleasant hike and wearying enough to aid sleep," Orn returned.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"Well, thank you. I will," Dal said with a final good-night. And, taking that advice, he had the mixed fortune of not being there as all hell broke loose in the hour of midnight.</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Orn came awake at the sound of fists pounding on his door. Slipping out of bed and donning a slip, he went and opened the door. There, with an alarmed expression, stood one of his lieutenants. In quick short detail, he announced that Ngael was under invasion. Sprinting together, they made their way down to the stateroom where his swords and armor were. As he pulled the armor out, he sent the man to gather his personal guard and spread the alert. The man had been gone only moments when another arrived. Turning, Orn was surprised to be visited by Talgath, the leader of the merchant fleet. The man was covered with spattered blood and seemed visibly alarmed at this disturbance. "Do you know Ngael is being raided?" he asked challengingly.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"Yes, I am aware of it. Do you have any particular reason for being here?" Orn retorted, turning to pull down his sword.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"Yes," Talgath hissed, stepping in suddenly and stabbing Orn in the back, "I'm here to see that you don't interfere in it." Grunting with pain, Orn pulled himself off the tip of the other man's sword and brought his own to guard between them. He had only a moment to realize that this was not some common bandit raid, before Talgath closed in on him.</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Aneh awoke in the northern twilight-what passes for a polar night-to her brother's vigorous shaking. She dragged herself out of dreams only to inherit Roen's alarm. "What is it?" she breathed anxiously.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"Listen," he said.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Through the thick walls, came the faint sounds of fighting. Distorted as it was, it was impossible to tell if it originated within the manorhouse, or from the streets outside. A quick glance out a window revealed a fire lit town. Burning buildings flanked their home. Silently the two slunk out of their room and down the darkened hallway. At the guest room, they discovered that the stranger-Dalwyn-was gone, though his belongings were not. The two exchanged stricken looks and proceeded down the corridor to where it became a balcony overlooking the descending staircase and the foyer below. Creeping down, they heard the clashing of swords and knew it came from within the house. At the bottom of the stairs, they were surprised at the sudden appearance of a huge man brandishing a bloody sword. He bellowed at them and charged. Thus spurred on, the two split up and fled through the darkened house. Darting in and out of familiar obstacles, while their pursuer and those who joined him fared less well. For Roen and Aneh, seven was a tender age to confront naked, hostile steel. Still, had Roen realized for an instant that he was running away, he would certainly have felt enough shame to attempt some foolish bravery.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Running like dervishes, they eluded their bloodthirsty quarry and vied for escape. Tragically, darting through the stateroom they tripped over a body. Scrambling to their feet, they noticed the unbearable. The sword lying before Roen's eyes and the familiarity of the form beneath them could mean only one thing. Their father.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shock stopped them dead cold.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 light came up in the room, and they realized, with leaden slowness, that the butcher who had killed their father was still there in the room. A dancing flame revealed the man's sharp and taut features as it kindled his cigar. Then, following his hand, it lit a lamp. The Aurdannan man, with a foreign laced accent, spoke, "There, there girls. Don't look so frightened." They were riveted to the spot with grief and confusion. With convincing concern on his face, he came over to them. They were confused by this empathy, and doubted for a moment their first impression. While they were undecided, he took them into his comforting embrace. Then his expression grew dark as his eyes fell on the men halting their pursuit at the room's threshold. He glared at them and they backed away warily. Shocking the twins, he shouted over them, "Brones! Masden! Get your worthless asses over here and collar these brats before they start running again!" Immediately two of the men entered. They quickly crossed over and dragged the twins off their feet and away from their father's killer and corpse. The leader then straightened and addressed Brones and Masden with more composure, "Wait here a minute, I have to round up the other teams. We have to move this haul out of here too soon as it is."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One of them reported, as he was about to turn away, "Talgath, we checked on the woman as you asked. She's not suitable. She's as mad as the rumors said," Brones chuckled, "so you will find </w:t>
      </w:r>
      <w:r w:rsidRPr="00D86BF2">
        <w:rPr>
          <w:rFonts w:ascii="Montserrat" w:hAnsi="Montserrat"/>
          <w:i/>
          <w:iCs/>
          <w:sz w:val="24"/>
          <w:szCs w:val="16"/>
        </w:rPr>
        <w:t>some</w:t>
      </w:r>
      <w:r w:rsidRPr="00D86BF2">
        <w:rPr>
          <w:rFonts w:ascii="Montserrat" w:hAnsi="Montserrat"/>
          <w:sz w:val="24"/>
          <w:szCs w:val="16"/>
        </w:rPr>
        <w:t xml:space="preserve"> of the men </w:t>
      </w:r>
      <w:r w:rsidRPr="00D86BF2">
        <w:rPr>
          <w:rFonts w:ascii="Montserrat" w:hAnsi="Montserrat"/>
          <w:i/>
          <w:iCs/>
          <w:sz w:val="24"/>
          <w:szCs w:val="16"/>
        </w:rPr>
        <w:t>entertaining</w:t>
      </w:r>
      <w:r w:rsidRPr="00D86BF2">
        <w:rPr>
          <w:rFonts w:ascii="Montserrat" w:hAnsi="Montserrat"/>
          <w:sz w:val="24"/>
          <w:szCs w:val="16"/>
        </w:rPr>
        <w:t xml:space="preserve"> her."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leader nodded, appreciatively, and exited the room.</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 few moments after he left, several more men entered and saw the captive children.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"Ore and blood, they're so fresh and young!"</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"Pretty little girls."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"My lads, I think we have a duty to taste them and see if they are worth keeping. They're so young Talgath just might make us throw them back."</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Roen, though young and innocent, began to grasp what these men had in store for them. As hands grabbed for him and Aneh, bile rose in him followed by anger. Like tumblers in a lock, thoughts clicked to in Roen's sharpened mind. </w:t>
      </w:r>
      <w:r w:rsidRPr="00D86BF2">
        <w:rPr>
          <w:rFonts w:ascii="Montserrat" w:hAnsi="Montserrat"/>
          <w:i/>
          <w:iCs/>
          <w:sz w:val="24"/>
          <w:szCs w:val="16"/>
        </w:rPr>
        <w:t>"Pretty little girls"...no, I'm not...I AM NOT A GIRL!!!..."some of the men are entertaining her"...Mother!?...why do you lie there Father?...dead...killed...murdered!...you violate my home...my family...my Aneh!!!!!!!</w:t>
      </w:r>
      <w:r w:rsidRPr="00D86BF2">
        <w:rPr>
          <w:rFonts w:ascii="Montserrat" w:hAnsi="Montserrat"/>
          <w:sz w:val="24"/>
          <w:szCs w:val="16"/>
        </w:rPr>
        <w:t xml:space="preserve"> Something in him came unlatched. Roen's mind keened with the pulse of instantaneous thought. Thoughts and schemes took complete form from the barest suggestion. He had a sudden awareness of every object in the room. With a pang, his thoughts took action. Twisting violently and lashing his teeth into whatever exposed flesh he could reach he squirted out of the raiders' arms. In the process, delivering many ferocious bites. Some of the men laughed at their companions; cursing and shaking their bleeding hands. Roen and his eyes darted around, lighting all at once on his father's sword-laying next to his cooling body. In a flash he had wrapped his diminutive hands around the worn hilt. As the raiders saw what he was doing, their laughter increased. Out of the corner of his eye, he saw other men trying to rip Aneh's nightgown off of her. With a scream that could shatter glass, and a sword that was taller than he was, he launched himself at Aneh's molesters.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With a child's swiftness-and the manic strength of desperation, he hefted the double bladed sword like an axe and brought it down on neck of a man who's back was to him.</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room full of men was too shocked to move for a moment as their companion's almost severed head flopped back and the body keeled over. Roen did not hesitate, however. Whipping the heavy sword back and then around in an arc, he swung at the next man and its tip bit through his throat. He dropped to his knees, gurgling and clutching his hands to his neck to staunch the spray of blood.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Roen kept moving; on to his next target. Aneh watched with horror. Then, wisely, took the opportunity to make her own escape. The other men began to recover from the initial shock, and started after him. Roen, with his small size, and superior knowledge of the layout, quickly proved himself a hard target. He was already planning a strategy to take advantage of the room's lethal hidden secrets. Tripping over each other and the furniture, they advanced. Pressing him, they worked him into a corner. He noticed a swing he couldn't dodge, and ground the tip of his father's sword into a crack in the wood floor and used the blade to shield his entire body from the blows of their swords. Thinking him suppressed, they let up. Roen paled and dropped the sword. Warily, one of the men stepped in to gather him up, and Roen lunged toward him, fishing out a knife from its recess in the wall and burying it to the hilt in the raider's eyesocket. Half hidden from view, the others didn't see him wrest the man's sword from his senseless grip. Stepping past the falling corpse, Roen lunged again, piercing another of the luckless blackguards.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Running again, abandoning the borrowed sword in his fourth victim, Roen darted under a table picking up another of his father's hidden blades. With this shorter sword, Roen carved into another one of his enemies, clipping the exposed wrists to weaken his defense and jabbing unerringly again at the throat. The raiders realized painfully that the child was killing them off one by one. In a panic they called for Talgath.</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Fortunately for them, Talgath was just entering as they did, with Aneh in his clutches.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Talgath wore a look of disgust. Quickly taking in the scene, the look became one of amusement, and interest. Taking control, he barked off orders to his men. As he did, Aneh again slipped free and started dodging around with Roen. Capturing and holding either of them proved too much of a trial, as both had the knack of slipping out of the men's grips. Something Aneh demonstrated better only by virtue of how badly they vented their rage on Roen as he darted around. But in a few moments, they had Roen disarmed and beaten to the point of unconsciousness. And that only because it seemed the only way to contain him. Roen kept fighting until the pain drained his strength utterly. He realized that by failing, he had only made it worse for Aneh and himself. Talgath was only too ready to prove him right.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Forcing Roen to watch, he allowed his men to rape and brutilize Aneh. Then he turned his attention to destroying Roen.</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Dal arrived in the wake of the raiders. Plagued by the perpetual Northern sun, he had taken poor Orn's advice. He had wandered far down the ravine with his thoughts to keep him company, before noticing the growing commotion in Ngael and dashing back. Sneaking through shadows, and into the manor he met a scene that scarred him with horror for the rest of his life. The room reeked of blood, and among the bodies of half a dozen raiders lay the lifeless form of the Jil. Another tiny form lay covered in blood across a lounge bed to one side of the room. Turning it over he saw Aneh. In an instant his alarm doubled for fear that she too was dead. With relief he found a weak pulse. Alive. Senseless to the world, but alive. And on the verge of death, Dal's quick examination revealed. Calling to his healing Arts, he probed her body and discovered that a massively sophisticated healing Art had very recently been used on her. Whatever it was, and for whatever reason it had been done, that alone was the only thing keeping her alive, he realized.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 dark intuition whispered to him that this child had been used beyond the point of endurance. Her cold body was nearly drained entirely of blood. Realizing that the spell alone could not save her, he applied his own art to strengthening and assisting its work. As he did, he realized that this was Art that he would never be able to equal; it was so advanced and so subtle that it did not even leave a signature. He found it inspiring and poured the best of his own limited skills and his very heart into saving her life.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When she seemed stable enough to move, he took her and bathed her. Then he carried her to her bed. That done, he completed his inspection of the damage done to this household. In anguish, he returned to the stateroom to discover Orn's wife laying comotose over her husband's corpse. She was unresponsive as he pulled her away and tended to her own obvious abuse. Now that he could not afford to sleep, exhaustion blanketed his mind. Late in the morning his work tending to the raped mother and daughter was interrupted. A group of Ngael's surviving defenders had arrived to discover Orn's corpse and dragged him away, demanding to know what had happened. Dal tried to explain what little he knew. As it became known that he had been employed to take care of Irineh as one of Orn's last requests, he was permitted to take charge of her and her daughter. Devoting himself to this task, he remained tied to their beds for some time. With agony, he met the announcement that no sign of the boy, Roen, had been found.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Worse, he discovered, Aneh now had the distinction of being one of a handful of daughters the raiders had not stolen. Only daughters as young as or younger than she-and women who were sick or old or otherwise not aryan-had been left behind. Ironically, despite Dalwyn's testament of how near to death Aneh had been when found, many rued her existence. She was, Ngael realized, the only </w:t>
      </w:r>
      <w:r w:rsidRPr="00D86BF2">
        <w:rPr>
          <w:rFonts w:ascii="Montserrat" w:hAnsi="Montserrat"/>
          <w:i/>
          <w:iCs/>
          <w:sz w:val="24"/>
          <w:szCs w:val="16"/>
        </w:rPr>
        <w:t xml:space="preserve">aryan </w:t>
      </w:r>
      <w:r w:rsidRPr="00D86BF2">
        <w:rPr>
          <w:rFonts w:ascii="Montserrat" w:hAnsi="Montserrat"/>
          <w:sz w:val="24"/>
          <w:szCs w:val="16"/>
        </w:rPr>
        <w:t>child left in Ngael.</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Waking up months later, Aneh could perceive, but was unable to comprehend who or what she was-still mute with shock. So, she autistically received the news Dal related to her. Bihr'Ngael was only one of many ports hit in the raid; most of which reported the abduction of women and girls. Ngael was one of the key points in the raider's attack. Talgath was identified as the man who had lead the attack on Ngael, but no effort to find or punish him had met any success. When she regained her sense of the world, about another month later, her family had been reduced to herself and her mother, who was more than a touch crazy. After her own gentle treatment, the death of her beloved husband and son, the strange disaffectedness of hers had become a near total perversion of her character.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Dalwyn, after endless hours tending and consoling her, alone could manage to get through to her enough to make her eat and maintain any level of activity. By forcing them to spend large amounts of time together, Dal used mother and daughter to aid each other's mental recovery. Irineh became utterly devoted to her daughter, and Aneh realized how important she was to her mother's fragile sanity. Eventually, she began to think about what had happened that night. For a couple of years she had been unable to face the memory. Unable to comprehend what had happened. Her fear of men, save for Dal, became legendary. Dal worried about her as her fascination with the night of her rape began to become obvious. She wanted to remember. Had to remember, because there was </w:t>
      </w:r>
      <w:r w:rsidRPr="00D86BF2">
        <w:rPr>
          <w:rFonts w:ascii="Montserrat" w:hAnsi="Montserrat"/>
          <w:i/>
          <w:iCs/>
          <w:sz w:val="24"/>
          <w:szCs w:val="16"/>
        </w:rPr>
        <w:t>something</w:t>
      </w:r>
      <w:r w:rsidRPr="00D86BF2">
        <w:rPr>
          <w:rFonts w:ascii="Montserrat" w:hAnsi="Montserrat"/>
          <w:sz w:val="24"/>
          <w:szCs w:val="16"/>
        </w:rPr>
        <w:t xml:space="preserve"> very wrong about who she thought she was. </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People began to notice that her behavior was becoming more and more odd. She had become obsessed. She practically lived in the room where she had been so defiled. She began to spend countless hours devouring whatever she could learn about anything. Besides her mother, the only thing that interested her was mastering any art she could learn. In particular, the sword. Unfortunately, she still could not learn to tolerate men, even for instruction. Dalwyn, watching Aneh grow up, eventually began to suspected something more than madness and confronted her.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Her reply to his demand for an explanation shocked him. "I am not Aneh," she claimed, "I am Roen." Dalwyn was totally confounded. The child </w:t>
      </w:r>
      <w:r w:rsidRPr="00D86BF2">
        <w:rPr>
          <w:rFonts w:ascii="Montserrat" w:hAnsi="Montserrat"/>
          <w:i/>
          <w:iCs/>
          <w:sz w:val="24"/>
          <w:szCs w:val="16"/>
        </w:rPr>
        <w:t>had</w:t>
      </w:r>
      <w:r w:rsidRPr="00D86BF2">
        <w:rPr>
          <w:rFonts w:ascii="Montserrat" w:hAnsi="Montserrat"/>
          <w:sz w:val="24"/>
          <w:szCs w:val="16"/>
        </w:rPr>
        <w:t xml:space="preserve"> gone mad. But, try as he might to believe this, he eventually had to face some uncomfortable facts. As she continued to grow up, there was something significant missing. She didn't begin to turn into a woman. Finally, Dal had to go back to Aneh for an explanation. Unfortunately, it was an incomplete one at best. She still did not remember everything that had happened, "But," she maintained, "it happened, never the less. The more I thought about it, the more certain I was that I wasn't Aneh."</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"Then who </w:t>
      </w:r>
      <w:r w:rsidRPr="00D86BF2">
        <w:rPr>
          <w:rFonts w:ascii="Montserrat" w:hAnsi="Montserrat"/>
          <w:i/>
          <w:iCs/>
          <w:sz w:val="24"/>
          <w:szCs w:val="16"/>
        </w:rPr>
        <w:t>are</w:t>
      </w:r>
      <w:r w:rsidRPr="00D86BF2">
        <w:rPr>
          <w:rFonts w:ascii="Montserrat" w:hAnsi="Montserrat"/>
          <w:sz w:val="24"/>
          <w:szCs w:val="16"/>
        </w:rPr>
        <w:t xml:space="preserve"> you?" Dal had begged.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 told you already, I'm Roen," she said with annoyance. She explained, "When I first woke up, everyone thought I was Aneh. Everyone treated me like her, and for some reason, I remembered </w:t>
      </w:r>
      <w:r w:rsidRPr="00D86BF2">
        <w:rPr>
          <w:rFonts w:ascii="Montserrat" w:hAnsi="Montserrat"/>
          <w:i/>
          <w:iCs/>
          <w:sz w:val="24"/>
          <w:szCs w:val="16"/>
        </w:rPr>
        <w:t>being</w:t>
      </w:r>
      <w:r w:rsidRPr="00D86BF2">
        <w:rPr>
          <w:rFonts w:ascii="Montserrat" w:hAnsi="Montserrat"/>
          <w:sz w:val="24"/>
          <w:szCs w:val="16"/>
        </w:rPr>
        <w:t xml:space="preserve"> Aneh. The only problem is, it felt wrong. It bothered me for years. Finally, I realized that I </w:t>
      </w:r>
      <w:r w:rsidRPr="00D86BF2">
        <w:rPr>
          <w:rFonts w:ascii="Montserrat" w:hAnsi="Montserrat"/>
          <w:i/>
          <w:iCs/>
          <w:sz w:val="24"/>
          <w:szCs w:val="16"/>
        </w:rPr>
        <w:t>also</w:t>
      </w:r>
      <w:r w:rsidRPr="00D86BF2">
        <w:rPr>
          <w:rFonts w:ascii="Montserrat" w:hAnsi="Montserrat"/>
          <w:sz w:val="24"/>
          <w:szCs w:val="16"/>
        </w:rPr>
        <w:t xml:space="preserve"> remembered being Roen. I remembered </w:t>
      </w:r>
      <w:r w:rsidRPr="00D86BF2">
        <w:rPr>
          <w:rFonts w:ascii="Montserrat" w:hAnsi="Montserrat"/>
          <w:i/>
          <w:iCs/>
          <w:sz w:val="24"/>
          <w:szCs w:val="16"/>
        </w:rPr>
        <w:t>myself."</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don't understand," Dal complained.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"Why should you?" she retorted, Dal couldn't know about the deep bond the twins had shared. She wasn't about to talk about all the things the twins could share in their minds. A little more softly, she continued, "But, that is the way it is. I remember that night only in little snatches. I remember being in unbelievable pain. I remember a man. He wanted to hurt me. Punish me. Somehow, he changed me, Dal. Is that possible?" she asked with desperate curiosity. Dal thought about the magic he had discovered in her body, and nodded grimly. Her story was beginning to make sense. </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 was afraid of that. It's like he somehow </w:t>
      </w:r>
      <w:r w:rsidRPr="00D86BF2">
        <w:rPr>
          <w:rFonts w:ascii="Montserrat" w:hAnsi="Montserrat"/>
          <w:i/>
          <w:iCs/>
          <w:sz w:val="24"/>
          <w:szCs w:val="16"/>
        </w:rPr>
        <w:t>knew</w:t>
      </w:r>
      <w:r w:rsidRPr="00D86BF2">
        <w:rPr>
          <w:rFonts w:ascii="Montserrat" w:hAnsi="Montserrat"/>
          <w:sz w:val="24"/>
          <w:szCs w:val="16"/>
        </w:rPr>
        <w:t xml:space="preserve"> the worst way possible to hurt me. He kept me from growing up into a man by turning me into this," she said, indicating her body. "Once I knew who I really was, I was so ashamed. What if everyone found out? Dal, they can't ever find out!" she exclaimed.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"Why not?" he asked in confusion.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"Dal! Think about it! That would just kill my mother. I'm all she has left, as Aneh. She has forgotten all about Roen. I'm dead to her. If she even suspected, she would reject me. She would simply die, because that would mean something too horrible must have happened to </w:t>
      </w:r>
      <w:r w:rsidRPr="00D86BF2">
        <w:rPr>
          <w:rFonts w:ascii="Montserrat" w:hAnsi="Montserrat"/>
          <w:i/>
          <w:iCs/>
          <w:sz w:val="24"/>
          <w:szCs w:val="16"/>
        </w:rPr>
        <w:t>Aneh,"</w:t>
      </w:r>
      <w:r w:rsidRPr="00D86BF2">
        <w:rPr>
          <w:rFonts w:ascii="Montserrat" w:hAnsi="Montserrat"/>
          <w:sz w:val="24"/>
          <w:szCs w:val="16"/>
        </w:rPr>
        <w:t xml:space="preserve"> he explained pointedly.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"What makes you think she would reject you?"</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"She couldn't even deal with the idea of her daughter being raped. You never told her that her daughter had been raped. She won't acknowlege the existence of anyone who has even suggested it. To learn the truth about me, she would have to accept that I had been totally maimed, and Aneh had been lost all this time. She can't deal with that. She would rather pretend I don't even exist. Worse, she would hate you for allowing her to believe Aneh was alive all this time. Without you or me to keep her going, how long do you think she'll last?" she demanded.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 don't know. Maybe you're wrong. Maybe the idea that Roen is dead is more than </w:t>
      </w:r>
      <w:r w:rsidRPr="00D86BF2">
        <w:rPr>
          <w:rFonts w:ascii="Montserrat" w:hAnsi="Montserrat"/>
          <w:i/>
          <w:iCs/>
          <w:sz w:val="24"/>
          <w:szCs w:val="16"/>
        </w:rPr>
        <w:t>you</w:t>
      </w:r>
      <w:r w:rsidRPr="00D86BF2">
        <w:rPr>
          <w:rFonts w:ascii="Montserrat" w:hAnsi="Montserrat"/>
          <w:sz w:val="24"/>
          <w:szCs w:val="16"/>
        </w:rPr>
        <w:t xml:space="preserve"> can handle. Maybe you've just convinced yourself that you are your brother," Dal argued. She glared at him and then pulled off her blouse.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"Dal, look at me," she demanded. Her body had come as close as it was possible to the ghost of her sister. Only in bone structure was the healing Art's intent completely fulfilled. "I'm fifteen years old, I'm flat as a board. I never started bleeding. Have you ever heard of a girl who didn't grow up?" she challenged. Dal hung his head. Could this be right? Had he made such a terrible mistake?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With a groan, he said, "No. To be honest, that was why I brought it up again. I wish there was some way to be absolutely certain about this. I wish you had said something about your realizations about yourself sooner."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She blushed and looked away, "I wish I could have. I wish I hadn't fought against believing it myself for so long. Not that it matters. I still had to pretend. My mother still needed me."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Dal weighed this heavy exchange and asked, "So now what? Now that it is too late to change you back, what do you want to do?"</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don't understand."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Dal sank into a chair and said, "Eventually, someone else will notice that you haven't filled out. Eventually someone will start talking. If it ever gets out what has happened, that will be the end of your's and your mother's life."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"Probably," she agreed wistfully. </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Dal thought hard for a moment. He was clearly upset. "There is something worse than the effect this might have on your mother," he said deliberately.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"What do you mean?" she asked.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He ran his hand through his hair. "Well, however good our reasons, we are still pulling off a deception. People don't react very well to being tricked, even if it is little of their business. In this instance, however, it is simply bad luck," he began to explain. Unfortunaately, he found it difficult to continue.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"Don't keep me waiting too long. I may hit puberty yet while you're thinking it over," she jibed.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"Yes, well," he bit back, "if you never do hit puberty, then you will grow up to be a shiv."</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"What's that?" she asked, frowning.</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"You are, I am afraid," he said. "A shiv is a slang term for a person who has lost their manhood or womanhood. And the problem is that such people are usually easy to take for male or female. The bad luck for us, is that some of the worst crimes in history have been perpetrated by shived individuals. Frauds, assassinations, burgleries. So, over the ages, people have taken any kind of deception from a shiv as both insult and threat. So, revealing the truth about you even two years down the line could do far more than lead to your mother's demise. It could get your pretty little neck wrung as well. Perhaps even mine," he described vividly.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can't believe that," she dismissed, "It's not like we meant to trick anyone. Don't you think people would understand if we explained it to them? About my mother, and how even we didn't know for sure until very recently?" she asked.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"It depends on who finds out or not," he answered thoughtfully. "If we told them now, I think we could get away with it. If we wait, they will want to know why we kept it a secret. Why we didn't let them in on it. They will find it hard to believe that we hadn't known all along. As long as we bring it up, no one is liable to kill us over it. But, if someone were to find out accidentily, they would probably lynch you before you could try to explain."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She swallowed hard. "So, what say I told a few people, people I could trust?"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don't know; that's letting the demon out of the circle," he said. "I think you'd be safer if you played out your madness a bit, instead," he suggested.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"What, trick people more?" she asked bewildered.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"One lie is the same as a thousand once you've been found out," he admonished. "The object here is to create an illusion, not a deception," he said.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"What's the difference?" she wanted to know.</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"The world is made of illusions, Illusions are what people want to see. Deception is a way of using illusions to take an advantage. Our kind of illusion is camoflage, not a trap. One of the raiders changed you, he started this illusion. Your mother hung her very existence on what he created. You have been cast in a role and you chose to act it out. If you want to protect yourself, just find a way to work it into your act," he advised. </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"Okay. So, what did you have in mind?" she asked.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"Well, people are already beginning to think you are growing up strange. They think that your mother's madness is transferring itself to you. Just say you begin to become something of a tomboy. Say you begin to disassociate yourself from the idea of being female and simply reject the whole notion of sex."</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"There is something you should know. If you are revealed, and people know what you are, it will be considered obscene for others to refer to you as he or she, and it is an insult to you if others refer to you as it. You know the abstract pronouns. Well those are what apply to a shiv." He went on, "If you revealed yourself, it would be your </w:t>
      </w:r>
      <w:r w:rsidRPr="00D86BF2">
        <w:rPr>
          <w:rFonts w:ascii="Montserrat" w:hAnsi="Montserrat"/>
          <w:i/>
          <w:iCs/>
          <w:sz w:val="24"/>
          <w:szCs w:val="16"/>
        </w:rPr>
        <w:t xml:space="preserve">responsibility </w:t>
      </w:r>
      <w:r w:rsidRPr="00D86BF2">
        <w:rPr>
          <w:rFonts w:ascii="Montserrat" w:hAnsi="Montserrat"/>
          <w:sz w:val="24"/>
          <w:szCs w:val="16"/>
        </w:rPr>
        <w:t xml:space="preserve">to correct anyone that didn't recognize that you were not male or female. But, a mad girl could just as easily make people think of her as </w:t>
      </w:r>
      <w:r w:rsidRPr="00D86BF2">
        <w:rPr>
          <w:rFonts w:ascii="Montserrat" w:hAnsi="Montserrat"/>
          <w:i/>
          <w:iCs/>
          <w:sz w:val="24"/>
          <w:szCs w:val="16"/>
        </w:rPr>
        <w:t>jer,"</w:t>
      </w:r>
      <w:r w:rsidRPr="00D86BF2">
        <w:rPr>
          <w:rFonts w:ascii="Montserrat" w:hAnsi="Montserrat"/>
          <w:sz w:val="24"/>
          <w:szCs w:val="16"/>
        </w:rPr>
        <w:t xml:space="preserve"> Dal pronounced it with the </w:t>
      </w:r>
      <w:r w:rsidRPr="00D86BF2">
        <w:rPr>
          <w:rFonts w:ascii="Montserrat" w:hAnsi="Montserrat"/>
          <w:i/>
          <w:iCs/>
          <w:sz w:val="24"/>
          <w:szCs w:val="16"/>
        </w:rPr>
        <w:t>`j'</w:t>
      </w:r>
      <w:r w:rsidRPr="00D86BF2">
        <w:rPr>
          <w:rFonts w:ascii="Montserrat" w:hAnsi="Montserrat"/>
          <w:sz w:val="24"/>
          <w:szCs w:val="16"/>
        </w:rPr>
        <w:t xml:space="preserve"> silent and the </w:t>
      </w:r>
      <w:r w:rsidRPr="00D86BF2">
        <w:rPr>
          <w:rFonts w:ascii="Montserrat" w:hAnsi="Montserrat"/>
          <w:i/>
          <w:iCs/>
          <w:sz w:val="24"/>
          <w:szCs w:val="16"/>
        </w:rPr>
        <w:t>`er'</w:t>
      </w:r>
      <w:r w:rsidRPr="00D86BF2">
        <w:rPr>
          <w:rFonts w:ascii="Montserrat" w:hAnsi="Montserrat"/>
          <w:sz w:val="24"/>
          <w:szCs w:val="16"/>
        </w:rPr>
        <w:t xml:space="preserve"> the same as in </w:t>
      </w:r>
      <w:r w:rsidRPr="00D86BF2">
        <w:rPr>
          <w:rFonts w:ascii="Montserrat" w:hAnsi="Montserrat"/>
          <w:i/>
          <w:iCs/>
          <w:sz w:val="24"/>
          <w:szCs w:val="16"/>
        </w:rPr>
        <w:t>`her'.</w:t>
      </w:r>
      <w:r w:rsidRPr="00D86BF2">
        <w:rPr>
          <w:rFonts w:ascii="Montserrat" w:hAnsi="Montserrat"/>
          <w:sz w:val="24"/>
          <w:szCs w:val="16"/>
        </w:rPr>
        <w:t xml:space="preserve"> It was a term unique to the divine tongue-the only common human language. Dal continued, "Naturally, if they use she or her you could just ignore them. If you can condition them to think of you as jer, as sexless, they will be partially prepared for finding out that it is true at any point there after."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"What good is that going to do?" she asked skeptically.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"It has to do with perception. It is only if you are discovered or admit to being a shiv </w:t>
      </w:r>
      <w:r w:rsidRPr="00D86BF2">
        <w:rPr>
          <w:rFonts w:ascii="Montserrat" w:hAnsi="Montserrat"/>
          <w:i/>
          <w:iCs/>
          <w:sz w:val="24"/>
          <w:szCs w:val="16"/>
        </w:rPr>
        <w:t>after</w:t>
      </w:r>
      <w:r w:rsidRPr="00D86BF2">
        <w:rPr>
          <w:rFonts w:ascii="Montserrat" w:hAnsi="Montserrat"/>
          <w:sz w:val="24"/>
          <w:szCs w:val="16"/>
        </w:rPr>
        <w:t xml:space="preserve"> people have been led to believe you are masculine or feminine that you can get into trouble. If people have an assumption about your gender and you consistently deny that identity they will think you're crazy, but they won't have a problem thinking of you as an </w:t>
      </w:r>
      <w:r w:rsidRPr="00D86BF2">
        <w:rPr>
          <w:rFonts w:ascii="Montserrat" w:hAnsi="Montserrat"/>
          <w:i/>
          <w:iCs/>
          <w:sz w:val="24"/>
          <w:szCs w:val="16"/>
        </w:rPr>
        <w:t>je.</w:t>
      </w:r>
      <w:r w:rsidRPr="00D86BF2">
        <w:rPr>
          <w:rFonts w:ascii="Montserrat" w:hAnsi="Montserrat"/>
          <w:sz w:val="24"/>
          <w:szCs w:val="16"/>
        </w:rPr>
        <w:t xml:space="preserve"> Generally, the harder it is for people to tell a person's gender, the more likely they will be to use the abstract pronoun. It is generally safer, and no one takes much offense at being accidentally called je. It is safe and neutral. If they get called </w:t>
      </w:r>
      <w:r w:rsidRPr="00D86BF2">
        <w:rPr>
          <w:rFonts w:ascii="Montserrat" w:hAnsi="Montserrat"/>
          <w:i/>
          <w:iCs/>
          <w:sz w:val="24"/>
          <w:szCs w:val="16"/>
        </w:rPr>
        <w:t>ne,</w:t>
      </w:r>
      <w:r w:rsidRPr="00D86BF2">
        <w:rPr>
          <w:rFonts w:ascii="Montserrat" w:hAnsi="Montserrat"/>
          <w:sz w:val="24"/>
          <w:szCs w:val="16"/>
        </w:rPr>
        <w:t xml:space="preserve"> then maybe they will get offended. That is being called neutered </w:t>
      </w:r>
      <w:r w:rsidRPr="00D86BF2">
        <w:rPr>
          <w:rFonts w:ascii="Montserrat" w:hAnsi="Montserrat"/>
          <w:i/>
          <w:iCs/>
          <w:sz w:val="24"/>
          <w:szCs w:val="16"/>
        </w:rPr>
        <w:t>and</w:t>
      </w:r>
      <w:r w:rsidRPr="00D86BF2">
        <w:rPr>
          <w:rFonts w:ascii="Montserrat" w:hAnsi="Montserrat"/>
          <w:sz w:val="24"/>
          <w:szCs w:val="16"/>
        </w:rPr>
        <w:t xml:space="preserve"> numb," he chuckled. "If you honestly feel that the only thing of importance is helping your mother, and you can stand to be thought of as mad and be an outcast, you can do this. If not, there is only one option for you," he declared.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"What?" she demanded.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"Well, we could try and complete the process," he said. From her look, he saw that she understood what he meant, but he also saw sudden alarm tense her entire body up. "Aneh? Are you all right?" he asked with instant concern.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"Oh, Dal. Please don't... don't ever bring that up again. Any of it. Remember, in your heart, that I am Roen, but don't ever say it aloud. I can stand... I can do all the things you said only because it will help my mother get by. But this. What you're suggesting otherwise... Oh, Dal, that would kill me. I never want to hear it again. Promise me never to talk about this again. Not for as long as my mother lives," she begged. With a kind of despair, he did. He was largely convinced of the importance of maintaining the illusion that Aneh was alive, for his mother's sake.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Aneh quietly confided that she had realized that, mutilated as she was, she really didn't have anything else to live for </w:t>
      </w:r>
      <w:r w:rsidRPr="00D86BF2">
        <w:rPr>
          <w:rFonts w:ascii="Montserrat" w:hAnsi="Montserrat"/>
          <w:i/>
          <w:iCs/>
          <w:sz w:val="24"/>
          <w:szCs w:val="16"/>
        </w:rPr>
        <w:t xml:space="preserve">except </w:t>
      </w:r>
      <w:r w:rsidRPr="00D86BF2">
        <w:rPr>
          <w:rFonts w:ascii="Montserrat" w:hAnsi="Montserrat"/>
          <w:sz w:val="24"/>
          <w:szCs w:val="16"/>
        </w:rPr>
        <w:t xml:space="preserve">to preserve what was left of her mother's sanity. But that was harder than she thought it would be. Sometimes the act, took on a life of its own, and her mother, of all people, would not accept it. Irineh fought against her daughter's sexual negation bitterly. And, just because she would not-could not-develop into a young woman, the act did not change some people's expectation that she would. While she had to keep her real sexlessness a secret, and project a mad sexlessness over it, her mother demanded her to continue to be her </w:t>
      </w:r>
      <w:r w:rsidRPr="00D86BF2">
        <w:rPr>
          <w:rFonts w:ascii="Montserrat" w:hAnsi="Montserrat"/>
          <w:i/>
          <w:iCs/>
          <w:sz w:val="24"/>
          <w:szCs w:val="16"/>
        </w:rPr>
        <w:t>daughter.</w:t>
      </w:r>
      <w:r w:rsidRPr="00D86BF2">
        <w:rPr>
          <w:rFonts w:ascii="Montserrat" w:hAnsi="Montserrat"/>
          <w:sz w:val="24"/>
          <w:szCs w:val="16"/>
        </w:rPr>
        <w:t xml:space="preserve"> In trying live up to all of this, Aneh was forced into other erratic behavior. Thanks to Dalwyn's help, she developed a firm reputation for being sick in the head. And added to her list of secrets, was the death of a couple of adventurous young men who had conrnered and raped her; learning her secret. Aneh saw to it that they never had a chance to pass their discovery on to others.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Fortunately, Aneh's mother never saw through the illusion, and never learned the truth. Now her mother was dead-the only one for whom the act mattered.</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br w:type="page"/>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2</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r w:rsidRPr="00D86BF2">
        <w:rPr>
          <w:rFonts w:ascii="Montserrat" w:hAnsi="Montserrat"/>
          <w:sz w:val="24"/>
          <w:szCs w:val="16"/>
        </w:rPr>
        <w:t>And so it had come to pass that ten years later, another fire burned in Bihr'Ngael. A funeral pyre for the dead, mad wife of the slain headman. There were few attendants to the ceremony. The surviving family, myself; the new headman; and Dalwyn. The ceremony ended, as it was conducted, in silence. In our own hearts, Dal and I-pretender to Aneh, and not entirely Roen anymore-mourned the death of a daughter as well. Returning home with Dalwyn, I felt a hopelessness gnawing in me</w:t>
      </w:r>
      <w:r w:rsidRPr="00D86BF2">
        <w:rPr>
          <w:rFonts w:ascii="Montserrat" w:hAnsi="Montserrat"/>
          <w:i/>
          <w:iCs/>
          <w:sz w:val="24"/>
          <w:szCs w:val="16"/>
        </w:rPr>
        <w:t>.</w:t>
      </w:r>
      <w:r w:rsidRPr="00D86BF2">
        <w:rPr>
          <w:rFonts w:ascii="Montserrat" w:hAnsi="Montserrat"/>
          <w:sz w:val="24"/>
          <w:szCs w:val="16"/>
        </w:rPr>
        <w:t xml:space="preserve"> I had finally lost the one thing that had kept me going. Ahead lay guilt at having lived a lie; an abscess in my basically honest soul. Dalwyn, perceptive as always, commented on my darkening mood as we entered the manor.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"Aneh, are you well?"</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 shrugged. We took a few more somber steps. Dalwyn didn't want to leave it at that. He could tell I was </w:t>
      </w:r>
      <w:r w:rsidRPr="00D86BF2">
        <w:rPr>
          <w:rFonts w:ascii="Montserrat" w:hAnsi="Montserrat"/>
          <w:i/>
          <w:iCs/>
          <w:sz w:val="24"/>
          <w:szCs w:val="16"/>
        </w:rPr>
        <w:t xml:space="preserve">not </w:t>
      </w:r>
      <w:r w:rsidRPr="00D86BF2">
        <w:rPr>
          <w:rFonts w:ascii="Montserrat" w:hAnsi="Montserrat"/>
          <w:sz w:val="24"/>
          <w:szCs w:val="16"/>
        </w:rPr>
        <w:t>all right. But as always, he had a hard time talking to me. He kept being deceived by my youthful countenance; he never expected the mature and intelligent mind of a survivor, only the shattered thing I could have been. But as a blind man's hearing is enhanced, the disruption of my body as a child had somehow led me to mental acuity. It was quite disconcerting for Dalwyn.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"Well, what will you do now?" he asked quietly.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stopped and turned to face him. Shrugging again, "It's over now. I can't stay here and pretend to be my sister anymore. I can't keep up that act. There is the chance that someone will eventually figure out what I really am if I stay; and I couldn't bear that."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Already unhappy where this was going, Dalwyn pressed, "And what are you, Aneh? A freak? A thing?" Dal's worries about me had lead to countless arguements. The idea of another turned my expression even more grim. Dalwyn had become so frustrated at my insistence on making him keep his promise to me. It made him harsh. "Why do you have to make an issue out of it?" he demanded. I tried to brush him off by running up the stairs, but Dalwyn stopped me with an apology, "I'm sorry." I paused and then turned back to face him. "If I had </w:t>
      </w:r>
      <w:r w:rsidRPr="00D86BF2">
        <w:rPr>
          <w:rFonts w:ascii="Montserrat" w:hAnsi="Montserrat"/>
          <w:i/>
          <w:iCs/>
          <w:sz w:val="24"/>
          <w:szCs w:val="16"/>
        </w:rPr>
        <w:t>known</w:t>
      </w:r>
      <w:r w:rsidRPr="00D86BF2">
        <w:rPr>
          <w:rFonts w:ascii="Montserrat" w:hAnsi="Montserrat"/>
          <w:sz w:val="24"/>
          <w:szCs w:val="16"/>
        </w:rPr>
        <w:t xml:space="preserve">-even then-you still could never be a man again." That was certainly beyond </w:t>
      </w:r>
      <w:r w:rsidRPr="00D86BF2">
        <w:rPr>
          <w:rFonts w:ascii="Montserrat" w:hAnsi="Montserrat"/>
          <w:i/>
          <w:iCs/>
          <w:sz w:val="24"/>
          <w:szCs w:val="16"/>
        </w:rPr>
        <w:t xml:space="preserve">his </w:t>
      </w:r>
      <w:r w:rsidRPr="00D86BF2">
        <w:rPr>
          <w:rFonts w:ascii="Montserrat" w:hAnsi="Montserrat"/>
          <w:sz w:val="24"/>
          <w:szCs w:val="16"/>
        </w:rPr>
        <w:t xml:space="preserve">art. It had pained him on learning the truth, and now it had become beyond anyone's art. Too much magic had touched that my body. Too much time had been allowed to seal the lie. But there had always been that other option. The one that the shadow of Roen had made me reject. Because he felt he had to, and because the death of my mother finally allowed it, Dalwyn offered again, "You </w:t>
      </w:r>
      <w:r w:rsidRPr="00D86BF2">
        <w:rPr>
          <w:rFonts w:ascii="Montserrat" w:hAnsi="Montserrat"/>
          <w:i/>
          <w:iCs/>
          <w:sz w:val="24"/>
          <w:szCs w:val="16"/>
        </w:rPr>
        <w:t xml:space="preserve">could </w:t>
      </w:r>
      <w:r w:rsidRPr="00D86BF2">
        <w:rPr>
          <w:rFonts w:ascii="Montserrat" w:hAnsi="Montserrat"/>
          <w:sz w:val="24"/>
          <w:szCs w:val="16"/>
        </w:rPr>
        <w:t>be a woman," he said, as I rolled my eyes.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"That would be a lie, Dal," I objected.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"So what? You're half way there already," Dalwyn observed, knowingly. Adding, "It would be a life. You could drop the mad act, even. Hell, in spite of all you did, everyone already believes you are a woman by now. And," he digressed meaningfully, with a self conscious tone, "forgive me but this is true, you are more beautiful than any woman that has come to Ngael." He looked me up and down to emphasize his point, "You have something unusual about you. Something exotic."</w:t>
      </w:r>
    </w:p>
    <w:p w:rsidR="00A47206" w:rsidRPr="00D86BF2" w:rsidRDefault="00A47206">
      <w:pPr>
        <w:pStyle w:val="0DraftNormal"/>
        <w:rPr>
          <w:rFonts w:ascii="Montserrat" w:hAnsi="Montserrat"/>
          <w:sz w:val="24"/>
          <w:szCs w:val="16"/>
        </w:rPr>
      </w:pPr>
      <w:r w:rsidRPr="00D86BF2">
        <w:rPr>
          <w:rFonts w:ascii="Montserrat" w:hAnsi="Montserrat"/>
          <w:i/>
          <w:iCs/>
          <w:sz w:val="24"/>
          <w:szCs w:val="16"/>
        </w:rPr>
        <w:tab/>
        <w:t>Something that gets me raped, you mean,</w:t>
      </w:r>
      <w:r w:rsidRPr="00D86BF2">
        <w:rPr>
          <w:rFonts w:ascii="Montserrat" w:hAnsi="Montserrat"/>
          <w:sz w:val="24"/>
          <w:szCs w:val="16"/>
        </w:rPr>
        <w:t xml:space="preserve"> I thought back caustically. I stared back at him. Dalwyn had a real gift for missing the point, sometimes. "What is the point," I demanded, feeling embarrassed by both his look and his allegation. "Why put the finishing touches on and make the lie perfect? I can live with being neither fish nor fowl," I challenged, "If I have any choice at all, I would rather live with the truth."</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"This isn't about the truth, child. This is about being able to fit in. Who's going to ever know the difference?"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 know. You know. You can't make me a </w:t>
      </w:r>
      <w:r w:rsidRPr="00D86BF2">
        <w:rPr>
          <w:rFonts w:ascii="Montserrat" w:hAnsi="Montserrat"/>
          <w:i/>
          <w:iCs/>
          <w:sz w:val="24"/>
          <w:szCs w:val="16"/>
        </w:rPr>
        <w:t>true</w:t>
      </w:r>
      <w:r w:rsidRPr="00D86BF2">
        <w:rPr>
          <w:rFonts w:ascii="Montserrat" w:hAnsi="Montserrat"/>
          <w:sz w:val="24"/>
          <w:szCs w:val="16"/>
        </w:rPr>
        <w:t xml:space="preserve"> woman. I'll still be a shiv. I am tired of living a lie," I said, with a palpable tiredness. I laughed, "I can't even stand hearing that </w:t>
      </w:r>
      <w:r w:rsidRPr="00D86BF2">
        <w:rPr>
          <w:rFonts w:ascii="Montserrat" w:hAnsi="Montserrat"/>
          <w:i/>
          <w:iCs/>
          <w:sz w:val="24"/>
          <w:szCs w:val="16"/>
        </w:rPr>
        <w:t>name</w:t>
      </w:r>
      <w:r w:rsidRPr="00D86BF2">
        <w:rPr>
          <w:rFonts w:ascii="Montserrat" w:hAnsi="Montserrat"/>
          <w:sz w:val="24"/>
          <w:szCs w:val="16"/>
        </w:rPr>
        <w:t xml:space="preserve"> anymore. </w:t>
      </w:r>
      <w:r w:rsidRPr="00D86BF2">
        <w:rPr>
          <w:rFonts w:ascii="Montserrat" w:hAnsi="Montserrat"/>
          <w:i/>
          <w:iCs/>
          <w:sz w:val="24"/>
          <w:szCs w:val="16"/>
        </w:rPr>
        <w:t>Aneh</w:t>
      </w:r>
      <w:r w:rsidRPr="00D86BF2">
        <w:rPr>
          <w:rFonts w:ascii="Montserrat" w:hAnsi="Montserrat"/>
          <w:sz w:val="24"/>
          <w:szCs w:val="16"/>
        </w:rPr>
        <w:t>-it just... isn't right. I've had to think of myself as Aneh for so long that `Roen' doesn't feel right either."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Dalwyn sighed. Wondering, </w:t>
      </w:r>
      <w:r w:rsidRPr="00D86BF2">
        <w:rPr>
          <w:rFonts w:ascii="Montserrat" w:hAnsi="Montserrat"/>
          <w:i/>
          <w:iCs/>
          <w:sz w:val="24"/>
          <w:szCs w:val="16"/>
        </w:rPr>
        <w:t>why does she want to make herself so miserable?</w:t>
      </w:r>
      <w:r w:rsidRPr="00D86BF2">
        <w:rPr>
          <w:rFonts w:ascii="Montserrat" w:hAnsi="Montserrat"/>
          <w:sz w:val="24"/>
          <w:szCs w:val="16"/>
        </w:rPr>
        <w:t xml:space="preserve"> But then, he might as well ask why had I made such a spectacle of myself through the years. I had taken the act he had suggested to an extreme. The odd behavior. The tenacity with which I had studied and the hostility toward the men of Ngael. Oh how the people had talked. Now that he thought about it, I really couldn't be a normal woman in this town. I now firmly wore the mantle of madness that had plagued my mother to death. It hurt him to think that the boy he had raised as his own daughter would have no future. Then he realized what he had just thought. Ironically, he finally understood how confusing just </w:t>
      </w:r>
      <w:r w:rsidRPr="00D86BF2">
        <w:rPr>
          <w:rFonts w:ascii="Montserrat" w:hAnsi="Montserrat"/>
          <w:i/>
          <w:iCs/>
          <w:sz w:val="24"/>
          <w:szCs w:val="16"/>
        </w:rPr>
        <w:t>being</w:t>
      </w:r>
      <w:r w:rsidRPr="00D86BF2">
        <w:rPr>
          <w:rFonts w:ascii="Montserrat" w:hAnsi="Montserrat"/>
          <w:sz w:val="24"/>
          <w:szCs w:val="16"/>
        </w:rPr>
        <w:t xml:space="preserve"> must be for me. He examined me. The set of my shoulders and jaw. It struck him. I was mad. Not crazy, ha-ha, mad; rather a simmering, near to boiling rage. I still burned with hatred for the man who had done this to me. Did that mean...? Dal didn't want to finish the thought.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"You... you aren't going to go after </w:t>
      </w:r>
      <w:r w:rsidRPr="00D86BF2">
        <w:rPr>
          <w:rFonts w:ascii="Montserrat" w:hAnsi="Montserrat"/>
          <w:i/>
          <w:iCs/>
          <w:sz w:val="24"/>
          <w:szCs w:val="16"/>
        </w:rPr>
        <w:t xml:space="preserve">him, </w:t>
      </w:r>
      <w:r w:rsidRPr="00D86BF2">
        <w:rPr>
          <w:rFonts w:ascii="Montserrat" w:hAnsi="Montserrat"/>
          <w:sz w:val="24"/>
          <w:szCs w:val="16"/>
        </w:rPr>
        <w:t>are you?" he asked in spite of himself.</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prowled down the stairs toward him, looked at him with narrow eyes. "And what if I did? Sure, I dream of finding him and cutting him to pieces. I could kill him a thousand times and not be satisfied," I responded. "I would love to try. But what I really want is to have my sister back," I completed, wistfully.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Dalwyn was shocked and declared without thinking, "Aneh! </w:t>
      </w:r>
      <w:r w:rsidRPr="00D86BF2">
        <w:rPr>
          <w:rFonts w:ascii="Montserrat" w:hAnsi="Montserrat"/>
          <w:i/>
          <w:iCs/>
          <w:sz w:val="24"/>
          <w:szCs w:val="16"/>
        </w:rPr>
        <w:t>She</w:t>
      </w:r>
      <w:r w:rsidRPr="00D86BF2">
        <w:rPr>
          <w:rFonts w:ascii="Montserrat" w:hAnsi="Montserrat"/>
          <w:sz w:val="24"/>
          <w:szCs w:val="16"/>
        </w:rPr>
        <w:t xml:space="preserve"> is </w:t>
      </w:r>
      <w:r w:rsidRPr="00D86BF2">
        <w:rPr>
          <w:rFonts w:ascii="Montserrat" w:hAnsi="Montserrat"/>
          <w:i/>
          <w:iCs/>
          <w:sz w:val="24"/>
          <w:szCs w:val="16"/>
        </w:rPr>
        <w:t>dead!"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slid him the most frightening look Dal had ever seen on my delicate face.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"I'm sorry. That was cruel," he retracted. "Still, what makes you think she </w:t>
      </w:r>
      <w:r w:rsidRPr="00D86BF2">
        <w:rPr>
          <w:rFonts w:ascii="Montserrat" w:hAnsi="Montserrat"/>
          <w:i/>
          <w:iCs/>
          <w:sz w:val="24"/>
          <w:szCs w:val="16"/>
        </w:rPr>
        <w:t>is</w:t>
      </w:r>
      <w:r w:rsidRPr="00D86BF2">
        <w:rPr>
          <w:rFonts w:ascii="Montserrat" w:hAnsi="Montserrat"/>
          <w:sz w:val="24"/>
          <w:szCs w:val="16"/>
        </w:rPr>
        <w:t xml:space="preserve"> alive? And how do you figure you'll ever find her?" he asked skeptically.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 </w:t>
      </w:r>
      <w:r w:rsidRPr="00D86BF2">
        <w:rPr>
          <w:rFonts w:ascii="Montserrat" w:hAnsi="Montserrat"/>
          <w:i/>
          <w:iCs/>
          <w:sz w:val="24"/>
          <w:szCs w:val="16"/>
        </w:rPr>
        <w:t xml:space="preserve">know </w:t>
      </w:r>
      <w:r w:rsidRPr="00D86BF2">
        <w:rPr>
          <w:rFonts w:ascii="Montserrat" w:hAnsi="Montserrat"/>
          <w:sz w:val="24"/>
          <w:szCs w:val="16"/>
        </w:rPr>
        <w:t>she's alive," I stated omnisciently.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"How?"</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"Don't ask me," I growled. "As far as finding her... well, I just have to try," I explained. My expression was a rock of determination. Dal realized that there was no arguing this with me. And he said so to me. But he knew there was still </w:t>
      </w:r>
      <w:r w:rsidRPr="00D86BF2">
        <w:rPr>
          <w:rFonts w:ascii="Montserrat" w:hAnsi="Montserrat"/>
          <w:i/>
          <w:iCs/>
          <w:sz w:val="24"/>
          <w:szCs w:val="16"/>
        </w:rPr>
        <w:t xml:space="preserve">something </w:t>
      </w:r>
      <w:r w:rsidRPr="00D86BF2">
        <w:rPr>
          <w:rFonts w:ascii="Montserrat" w:hAnsi="Montserrat"/>
          <w:sz w:val="24"/>
          <w:szCs w:val="16"/>
        </w:rPr>
        <w:t>that needed to be resolved. He paced back and forth; stopping to start speaking and hesitating only to start pacing again. After watching patiently for a while, I interrupted with a goading smile. "Dal, whatever is eating at you, please just spit it out," I pleaded as Dal almost hedged around it for the eleventh time.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Dalwyn made me come into the parlor and sit down before he complied. "Aneh, you know what you are better than anyone. It was a sin and a crime, but you survived it. You deserve to have a life. Why don't you accept that your life could be made normal and complete the change?"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"You're like a dog with a bone," I aired, looking at him with genuine astonishment, "Dal, listen. It </w:t>
      </w:r>
      <w:r w:rsidRPr="00D86BF2">
        <w:rPr>
          <w:rFonts w:ascii="Montserrat" w:hAnsi="Montserrat"/>
          <w:i/>
          <w:iCs/>
          <w:sz w:val="24"/>
          <w:szCs w:val="16"/>
        </w:rPr>
        <w:t xml:space="preserve">really </w:t>
      </w:r>
      <w:r w:rsidRPr="00D86BF2">
        <w:rPr>
          <w:rFonts w:ascii="Montserrat" w:hAnsi="Montserrat"/>
          <w:sz w:val="24"/>
          <w:szCs w:val="16"/>
        </w:rPr>
        <w:t xml:space="preserve">doesn't matter to me. I have accepted what has happened. I can't be a man and I know I can never be a woman. I can never have my own children, so there is no point in pretending to be something that could. Being a woman </w:t>
      </w:r>
      <w:r w:rsidRPr="00D86BF2">
        <w:rPr>
          <w:rFonts w:ascii="Montserrat" w:hAnsi="Montserrat"/>
          <w:i/>
          <w:iCs/>
          <w:sz w:val="24"/>
          <w:szCs w:val="16"/>
        </w:rPr>
        <w:t>now</w:t>
      </w:r>
      <w:r w:rsidRPr="00D86BF2">
        <w:rPr>
          <w:rFonts w:ascii="Montserrat" w:hAnsi="Montserrat"/>
          <w:sz w:val="24"/>
          <w:szCs w:val="16"/>
        </w:rPr>
        <w:t xml:space="preserve"> wouldn't make my life easier. It would just make everyone else's life around me easier. Except, if I ever," I blanched, "took a husband; I would deprive him of his own children too. No. The issue is closed. I am a shiv and I am not going to try and hide it."</w:t>
      </w:r>
    </w:p>
    <w:p w:rsidR="00A47206" w:rsidRPr="00D86BF2" w:rsidRDefault="00A47206">
      <w:pPr>
        <w:pStyle w:val="0DraftNormal"/>
        <w:rPr>
          <w:rFonts w:ascii="Montserrat" w:hAnsi="Montserrat"/>
          <w:sz w:val="24"/>
          <w:szCs w:val="16"/>
        </w:rPr>
      </w:pPr>
      <w:r w:rsidRPr="00D86BF2">
        <w:rPr>
          <w:rFonts w:ascii="Montserrat" w:hAnsi="Montserrat"/>
          <w:i/>
          <w:iCs/>
          <w:sz w:val="24"/>
          <w:szCs w:val="16"/>
        </w:rPr>
        <w:tab/>
        <w:t>Shiv.</w:t>
      </w:r>
      <w:r w:rsidRPr="00D86BF2">
        <w:rPr>
          <w:rFonts w:ascii="Montserrat" w:hAnsi="Montserrat"/>
          <w:sz w:val="24"/>
          <w:szCs w:val="16"/>
        </w:rPr>
        <w:t xml:space="preserve"> It had never occurred to Dal that the child who had once been Roen could wear sexlessness as a badge of honor, but he was seeing it now. I was throwing everything he had ever said to me right back in his face. He wished he could explain to me that there was more to being a normal person than having children. "You should. You should hide it. You should try and escape it," Dal pleaded with unusual fervor.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was getting confused by his uncharacteristic attitude. "I can't escape it," I protested, "What's done is done. You make it sound as though I'm better off dead rather than admit to being a shiv." I was beginning to look annoyed.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"You don't understand me," he smiled sadly, "but trust me. Being a shiv is not just being neutered. It's being a social outcast. It's being accused of not even being human. Don't you know what an insult it is to call a man a shiv!?" Dal declared.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 shook my head in disbelief, "Dal, look at me! It is not an insult to call a shiv a shiv. And let them accuse, I don’t care because I </w:t>
      </w:r>
      <w:r w:rsidRPr="00D86BF2">
        <w:rPr>
          <w:rFonts w:ascii="Montserrat" w:hAnsi="Montserrat"/>
          <w:i/>
          <w:iCs/>
          <w:sz w:val="24"/>
          <w:szCs w:val="16"/>
        </w:rPr>
        <w:t>am</w:t>
      </w:r>
      <w:r w:rsidRPr="00D86BF2">
        <w:rPr>
          <w:rFonts w:ascii="Montserrat" w:hAnsi="Montserrat"/>
          <w:sz w:val="24"/>
          <w:szCs w:val="16"/>
        </w:rPr>
        <w:t xml:space="preserve"> human. What else could I be?"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Dal chuckled grimly. "You have no idea how magic works on the flesh," Dal answered meaningfully. "The human spirit cannot be sexless. The proper healer could have read your spirit and restored you fully."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"Are you saying you aren't a proper healer? Now, after all of this time?" I quipped hurtfully.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He glared at me/my, "I know my general practice, Aneh. When Talgath healed you," they had come to assume that it was </w:t>
      </w:r>
      <w:r w:rsidRPr="00D86BF2">
        <w:rPr>
          <w:rFonts w:ascii="Montserrat" w:hAnsi="Montserrat"/>
          <w:i/>
          <w:iCs/>
          <w:sz w:val="24"/>
          <w:szCs w:val="16"/>
        </w:rPr>
        <w:t>he</w:t>
      </w:r>
      <w:r w:rsidRPr="00D86BF2">
        <w:rPr>
          <w:rFonts w:ascii="Montserrat" w:hAnsi="Montserrat"/>
          <w:sz w:val="24"/>
          <w:szCs w:val="16"/>
        </w:rPr>
        <w:t xml:space="preserve"> who had done this, "he warped your spirit. He made you into something sexually indefinable, and now </w:t>
      </w:r>
      <w:r w:rsidRPr="00D86BF2">
        <w:rPr>
          <w:rFonts w:ascii="Montserrat" w:hAnsi="Montserrat"/>
          <w:i/>
          <w:iCs/>
          <w:sz w:val="24"/>
          <w:szCs w:val="16"/>
        </w:rPr>
        <w:t xml:space="preserve">no one </w:t>
      </w:r>
      <w:r w:rsidRPr="00D86BF2">
        <w:rPr>
          <w:rFonts w:ascii="Montserrat" w:hAnsi="Montserrat"/>
          <w:sz w:val="24"/>
          <w:szCs w:val="16"/>
        </w:rPr>
        <w:t xml:space="preserve">can tell what you </w:t>
      </w:r>
      <w:r w:rsidRPr="00D86BF2">
        <w:rPr>
          <w:rFonts w:ascii="Montserrat" w:hAnsi="Montserrat"/>
          <w:i/>
          <w:iCs/>
          <w:sz w:val="24"/>
          <w:szCs w:val="16"/>
        </w:rPr>
        <w:t>originally were."</w:t>
      </w:r>
      <w:r w:rsidRPr="00D86BF2">
        <w:rPr>
          <w:rFonts w:ascii="Montserrat" w:hAnsi="Montserrat"/>
          <w:sz w:val="24"/>
          <w:szCs w:val="16"/>
        </w:rPr>
        <w:t xml:space="preserve"> I stared at him with shocked realization as the meaning sunk in. Once again the certainty of my identity shivered. "And you know what? If I hadn't been such an overconfident ass about my own skills as an artist, I might have realized what he had done. He </w:t>
      </w:r>
      <w:r w:rsidRPr="00D86BF2">
        <w:rPr>
          <w:rFonts w:ascii="Montserrat" w:hAnsi="Montserrat"/>
          <w:i/>
          <w:iCs/>
          <w:sz w:val="24"/>
          <w:szCs w:val="16"/>
        </w:rPr>
        <w:t>stole</w:t>
      </w:r>
      <w:r w:rsidRPr="00D86BF2">
        <w:rPr>
          <w:rFonts w:ascii="Montserrat" w:hAnsi="Montserrat"/>
          <w:sz w:val="24"/>
          <w:szCs w:val="16"/>
        </w:rPr>
        <w:t xml:space="preserve"> your humanity from you Aneh," he revealed. </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"In a way, I helped him," Dal revealed with a rush of guilt, "because I indulged so much in speeding up your recovery, I put my signature on Talgath's work. I improvised and hand tailored my art because I really didn't know </w:t>
      </w:r>
      <w:r w:rsidRPr="00D86BF2">
        <w:rPr>
          <w:rFonts w:ascii="Montserrat" w:hAnsi="Montserrat"/>
          <w:i/>
          <w:iCs/>
          <w:sz w:val="24"/>
          <w:szCs w:val="16"/>
        </w:rPr>
        <w:t>that</w:t>
      </w:r>
      <w:r w:rsidRPr="00D86BF2">
        <w:rPr>
          <w:rFonts w:ascii="Montserrat" w:hAnsi="Montserrat"/>
          <w:sz w:val="24"/>
          <w:szCs w:val="16"/>
        </w:rPr>
        <w:t xml:space="preserve"> much about healing. For doing that, I can be considered guilty of the crime. I'm guilty anyway; it is a crime to practice an art you have not mastered on an innocent. If anyone knew, either way, </w:t>
      </w:r>
      <w:r w:rsidRPr="00D86BF2">
        <w:rPr>
          <w:rFonts w:ascii="Montserrat" w:hAnsi="Montserrat"/>
          <w:i/>
          <w:iCs/>
          <w:sz w:val="24"/>
          <w:szCs w:val="16"/>
        </w:rPr>
        <w:t>I</w:t>
      </w:r>
      <w:r w:rsidRPr="00D86BF2">
        <w:rPr>
          <w:rFonts w:ascii="Montserrat" w:hAnsi="Montserrat"/>
          <w:sz w:val="24"/>
          <w:szCs w:val="16"/>
        </w:rPr>
        <w:t xml:space="preserve"> would be the one punished. Even if you or your mother-were she still here-refused to blame me."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 absorbed this, glaring. "No, Dal. I'm not going to play that way. And I am </w:t>
      </w:r>
      <w:r w:rsidRPr="00D86BF2">
        <w:rPr>
          <w:rFonts w:ascii="Montserrat" w:hAnsi="Montserrat"/>
          <w:i/>
          <w:iCs/>
          <w:sz w:val="24"/>
          <w:szCs w:val="16"/>
        </w:rPr>
        <w:t>not</w:t>
      </w:r>
      <w:r w:rsidRPr="00D86BF2">
        <w:rPr>
          <w:rFonts w:ascii="Montserrat" w:hAnsi="Montserrat"/>
          <w:sz w:val="24"/>
          <w:szCs w:val="16"/>
        </w:rPr>
        <w:t xml:space="preserve"> going to be a woman just to protect you from your own guilt. But look at it this way, if I leave, then no one ever has to know. It's my choice, now. If anyone ever asks, I won't tell them about you. I'll say that I had this done to me of my own free will"</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"You may think you can handle that responsibility. But before you make any decisions, there are so many things you have to know first," Dal admonished. He realized that he was obliged to impress on me how reviled a shiv usually is. He cleared his throat and announced, "You will find that for a large majority of people, your very presence will be shocking and offensive. Most people never actually meet a real shiv. In general, they would much rather pretend that they don't exist. It won't be easy for them with you among them. Naturally, it will be worse if you were to pretend to be a woman and be revealed. Admittedly we risked that all along, however, I was prepared to take the blame for you if we were found out. Chances are you would have been sent to the Seate for an attempt at restoration while I would be tried for magical crimes against you. On your own, without me to blame, things can get ugly. You almost </w:t>
      </w:r>
      <w:r w:rsidRPr="00D86BF2">
        <w:rPr>
          <w:rFonts w:ascii="Montserrat" w:hAnsi="Montserrat"/>
          <w:i/>
          <w:iCs/>
          <w:sz w:val="24"/>
          <w:szCs w:val="16"/>
        </w:rPr>
        <w:t xml:space="preserve">have </w:t>
      </w:r>
      <w:r w:rsidRPr="00D86BF2">
        <w:rPr>
          <w:rFonts w:ascii="Montserrat" w:hAnsi="Montserrat"/>
          <w:sz w:val="24"/>
          <w:szCs w:val="16"/>
        </w:rPr>
        <w:t>to make it clear what you are when confronted about it, and when you do you will be asking for harassment or abuse.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"If you really intend to travel, you must be very careful. When you leave this house you will become an independent adult in the eyes of the world. That means that there will be no one to protect you or your rights. Which won't be much esteemed to begin with. Being a shiv, in most countries you cannot own land or bear a title. In some countries you can be treated as property and enslaved," he warned. "Your safest bet is to find employment with someone of stature and an open mind. Or hire protection. Otherwise you could find yourself living in a stable. Worse, you might be stabbed in the back walking down the street," he explained.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was shocked, "What? Why?"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Dal eyed me strictly, "Traditionally, a shiv is an individual who willfully disgendered </w:t>
      </w:r>
      <w:r w:rsidRPr="00D86BF2">
        <w:rPr>
          <w:rFonts w:ascii="Montserrat" w:hAnsi="Montserrat"/>
          <w:i/>
          <w:iCs/>
          <w:sz w:val="24"/>
          <w:szCs w:val="16"/>
        </w:rPr>
        <w:t>jer</w:t>
      </w:r>
      <w:r w:rsidRPr="00D86BF2">
        <w:rPr>
          <w:rFonts w:ascii="Montserrat" w:hAnsi="Montserrat"/>
          <w:sz w:val="24"/>
          <w:szCs w:val="16"/>
        </w:rPr>
        <w:t>self as an insult to, or rejection of, society. By protecting me, that is the category you will fall into. Or, a shiv is a criminal or slave who has been clipped to protect society or serve it. There are no end of people who will plague you because of these associations. It wouldn't even occur to them to think that you had an honest reason for being what you are. It is so rare for an individual to be accidentally mutilated as you have been and choose to remain a shiv..."</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wasn't an accident! I was deliberately maimed!" I objected.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Dal bowed his head shamefully, "Ah, true. But by putting my signature on reshaping you I am responsible for your condition. And that is the mistake," he admonished. "If you want to argue, you could say a slave is unwilling to be clipped, but by law a slave has no will. A free man done wrong in the same way as yourself, would seek out a professional healer and regain his manhood, or die before becoming a shiv-or a woman. Be that as it may. Times are changing, and it is rumored that there are those who have done it for purely artistic reasons. But people will never know what to make of a shiv. People always end up accusing them of trying to mislead them, or deceive them. Legally, they're ambiguous. Socially they're discomforting. Or embarrassing. People just don't know how to deal with one. So of course they are prejudiced."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"Well, I'll deal with it," I maintained.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Dalwyn read the determination in my voice and figure and gave in. I would have to learn the hard way. He fixed me with a sharp stare, "I can't keep you from leaving, but I beg you to heed this one bit of advice. You will deny it here and now, but eventually you will be tempted to turn this exotic and sexless attractiveness to your advantage. Beware, for it will almost surely bring you to ruin."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shivered. But my mind was made up, "Ruin has already brought me."</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A week later, I was on a ship bound across the Emalien Ocean to Corind. Dalwyn and I had discussed my plans at length and agreed that it would be best for me to leave quietly if I could. As a coastal Aurdannan, I had the skills to serve as a seaman on the long voyage. While Dal could provide me with money and a list of old acquaintances I could contact, working my first passage allowed me to earn a bit more money and saved me the cost of a voyage south. Playing it smart, we took most of that time setting me/my up for the part I intended to play. Dal told the headman that he had sent me off to get an education in Aoria, without specifying Aornia itself. No one in the town would be upset to hear the ‘mad daughter’ was gone. And so, they would never know. Once everyone believed that I was gone, we created the identity of Joroen. With my hair tied back and wearing a man's tunic and pants, I appeared to be a young boy out for his first turn at the sea going trade; a common enough occurrence with Aurdannans. Pretending to have arrived in Ngael, I hung out around the docks to perform the bit of sleight of hand Dal had thought up.</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"Just keep your shirt off and your pants on. They can't mistake you for a young woman that way. If you can avoid any mistakes, it won't occur to them to think otherwise," Dal advised. Of course, I also had to avoid being clearly recognized by any of my local acquaintances. Ironically, by following Dal's advice, those who did recognize my face could not reconcile the boyish physique with their memory of Aneh and convinced themselves of the illusion.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Even better, the ruse paid off very quickly. In only a few days, I had been scouted and recruited by a ship's bosun. While the bosun was displeased at me elven appearance he considered it my problem to protect myself from molestation. It was a lesson all pretty lads had to face on the open sea. I was just glad that I wasn't pressed to reveal myself; I was willing to let people form their own conclusions about me and intended to correct them only if it became necessary. Ironically, though Dalwyn's warnings had impressed me so much, he had invented just such a deception as he had warned me to avoid. It was the only way he knew how to lay out the law and say don’t get caught. I was aware of the dangerous extremes of deception I would be tempted to court. After all, Dal hadn't been able to resist. Still, I could understand his reasoning. They had already deceived the people of Ngael for a decade. Coming out of hiding </w:t>
      </w:r>
      <w:r w:rsidRPr="00D86BF2">
        <w:rPr>
          <w:rFonts w:ascii="Montserrat" w:hAnsi="Montserrat"/>
          <w:i/>
          <w:iCs/>
          <w:sz w:val="24"/>
          <w:szCs w:val="16"/>
        </w:rPr>
        <w:t>in</w:t>
      </w:r>
      <w:r w:rsidRPr="00D86BF2">
        <w:rPr>
          <w:rFonts w:ascii="Montserrat" w:hAnsi="Montserrat"/>
          <w:sz w:val="24"/>
          <w:szCs w:val="16"/>
        </w:rPr>
        <w:t xml:space="preserve"> Ngael was definitely a </w:t>
      </w:r>
      <w:r w:rsidRPr="00D86BF2">
        <w:rPr>
          <w:rFonts w:ascii="Montserrat" w:hAnsi="Montserrat"/>
          <w:i/>
          <w:iCs/>
          <w:sz w:val="24"/>
          <w:szCs w:val="16"/>
        </w:rPr>
        <w:t>bad</w:t>
      </w:r>
      <w:r w:rsidRPr="00D86BF2">
        <w:rPr>
          <w:rFonts w:ascii="Montserrat" w:hAnsi="Montserrat"/>
          <w:sz w:val="24"/>
          <w:szCs w:val="16"/>
        </w:rPr>
        <w:t xml:space="preserve"> idea.</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My first order of business was to reach the citadel of Aornia, the cultural capital of Aeirn, and enter the Seate, the nucleus of the Arts and all higher learning. Hopefully I would find there an oracle or diviner who could give me more substantial leads on my sister's whereabouts. Dal had even given me the name of a master healer who would be able to determine if my condition could be overruled since it could not be reversed. I was afraid to even entertain such a hope, but I had taken the name and address to comfort Dal.</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When my ship left, Dal was there on the quay to see me off. I didn't have the liberty of watching my home curl away on the receding horizon. The bosun quickly had me bent to my work. Finding a bunk in the crew's hold, I stowed away my few belongings and my father's greatsword and longsword. I would be issued a cutlass if pirates were spotted threatening the ship, and would be allowed to carry my knife at all times. I learned quickly how much harassment I would face as I joined the mates in the rigging. The rest of my long first day at sea was spent trying to think of a strategy that would douse the hostile, amorous attention I was receiving. Without getting me thrown overboard or landed at the first remote port they set in at.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For the first few days, I did not sleep much, instead I spent my off hours casually avoiding any close contact with the mates. At night I stormed through the rigging, constantly on the alert for one-or more-of them coming after me. More than anything, I was afraid that if they got me my cover would be completely blown. I may have been resigned to coming out as a shiv, but I was not stupid enough to do so somewhere I had no way of escaping if others reacted badly to it.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On the fourth day, my luck improved.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was up in the rigging, with the wind soothing the bite of the sun's hot rays, where I noticed an unusual sight. There below me stood the captain, first mate and the bosun locked in some heated arguement. Surrepticiously, I slipped down to where I could overhear and perhaps determine the cause. It was a self preservational instinct that motivated me; any trouble on the ship could greatly complicate my life and indications of trouble naturally had to be investigated. To my surprise, I quickly figured out that they were bickering over some navigational error and couldn't agree in their calculations to correct their course.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Watching over their shoulders, I caught sight of the charts they were flashing about to support their differences of opinion. Glancing up and noting the positions of the day stars, and referencing them to sun I did the calculations in my head and figured out our position. Then recalling the original course I had seen on the captain's chart, I plotted a course correction that would make up the time lost and muttered the answers under my breath so that only the captain heard. That little bit of work done, I moved away and tried to figure out how the ship could have gotten so far off course without anyone taking notice until now.</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Behing me, the argument was soon settled and, as the two officers wandered away to deal with other business, the captain called me over to his side. This being the first time the captain had so much as acknowlege my existence, I jumped to the deck and stepped quickly over. "Captain!" I responded. He simply gestured for me to follow him. Which, to my surprise, was directly to his cabin.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Closing the door and securing it, he turned to me and asked sternly, "Do you mind telling me how you happened to have that answer? If you can satisfy my curiosity, perhaps I will forget to ask what you were doing eavesdropping on a conference between the captain and his officers."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 sorry captain, I wouldn't have had any answer if I hadn't overheard," I began and then I explained how I had figured it out.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"You're telling me you </w:t>
      </w:r>
      <w:r w:rsidRPr="00D86BF2">
        <w:rPr>
          <w:rFonts w:ascii="Montserrat" w:hAnsi="Montserrat"/>
          <w:i/>
          <w:iCs/>
          <w:sz w:val="24"/>
          <w:szCs w:val="16"/>
        </w:rPr>
        <w:t>figured it out in your head?"</w:t>
      </w:r>
      <w:r w:rsidRPr="00D86BF2">
        <w:rPr>
          <w:rFonts w:ascii="Montserrat" w:hAnsi="Montserrat"/>
          <w:sz w:val="24"/>
          <w:szCs w:val="16"/>
        </w:rPr>
        <w:t xml:space="preserve"> he asked with a glare. Nervously, I nodded. The captain stepped away and paced a bit. Lounging into his chair, he stared at me. "Without a compass or a sextant?" he pressed.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"Uh, I guess so. I don't even know what those things are," I admitted sheepishly.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The captain couldn't resist raising an eyebrow and exhaling sharply. It was a thinking look, so I listened. This habit was going to get me killed some day; someday I would let something slip and that would be the end of it, but I couldn’t help it. Looking at me very carefully, he guessed that I was perhaps a tall fifteen, a real pretty boy. And yet, his expert eye marked me as an individual who had weathered the worst of life's lot, had killed, suffered loss, and reaped the wisdom of experience. He was, he had to admit, intrigued. </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With a grunt, he relented his scowl, "Right, so you did. Obviously, you at least know how to read maps. Once I confirmed the location you gave, it was pretty clear that your course was the best way to make up the time. I guess I have to thank you for passing that information so discretely. I imagine you figured I'd reward you with some special treatment or some such, neh?"</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quickly shook my head, "Oh, no. I didn't think... that is. Well, honestly, it seemed the only right thing to do. I knew where we were, and where we had to go. Knowing didn't do me any good. I only told you because it seemed like the best way to see that we got back on course. I wasn't trying to make you look bad or get anything out of it," I defended.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captain chuckled at my nervousness. "Fair enough. Well, no harm done, I guess. That will be all," he began to dismiss me. Understanding, I gave a nod and went to the door. But, before opening it, I turned.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"Captain, if it's not to bold to ask, how did we manage to get so far off course before it was noticed?" I asked shyly.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He looked at me grimly. "Yes, well, that is a bold question, isn't it, uh..." he answered, searching for my name. Without thinking, I answered, "Aneh." Then, before I could help it, "Oh shit!" Blushing and crumpling to the deck realizing how great the error I had just made. The captain stared at me in confusion.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"Excuse me? Do you mind telling me what the hell has gotten into you?" he damanded, bouncing up and coming over. I leapt to my feet in alarm and tried to rush out the door. The captain had it slammed shut even as I was just getting it open. I saw annoyance taking hold of his features and slumped weakly against the bulkhead. He grabbed my arm and shook me to get me to answer. I finally looked him in the eye, feeling a strange mix of strength and defeat.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 sorry. You probably don't even know," I apologized.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"Know what?" he demanded.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"If you were to ask your bosun, he would tell you that my name is Joroen. It isn't of course, but either way, now you know I've been lying to you," I explained.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He dragged me over to a chair and pushed me into it. Then he sat down behind his desk again. "Slow down. Well see about whether you're lying or not, and figure out if it matters before you need to go panicking like that," he declared. He asked me to explain what was going on, carefully. I told him that I had come aboard under an assumed name in order to get out of Ngael unnoticed.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"Why would a whelp like you need to sneak out of a place like Ngael?" he asked cynically.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"It's not exactly what you think," I began. If this got serious, I realized, the truth would come out all over the ship. Taking the risk, and hoping that the captian had an ounce of understanding in him, I began to confess, "In Ngael, they believe that I'm my twin sister, Aneh..." he interrupted.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"So that name is a lie too?" he asked pointedly. I noddeded. "Go on," he pressed.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don't know how much you want to know. For years I've been pretending to be her because my mother didn't know that she was kidnapped. Her health was not very good, and she was kind of out of touch. She thought that I had died years ago, but I had only been gone recovering from an injury. She just died recently, so there was no reason for me to stay. However, most of the town had come to believe the act, which made it difficult to just leave. Since they thought I was dead I couldn't just show up out of nowhere. So, I made up the name and got on board," I explained.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captain was eyeing me closely, commenting, "Now that you mention it, you do look a damned bit more like a girl than a boy. I think there is something you're not telling me."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Because it was unavoidable, I nodded. "Aneh isn't that much of a lie," I said, to break the silence, "My wound was a castration at the time my sister was taken. As children, we were nearly identical, and this is the way I grew up. With that on my soul, I haven't been able to bear my real name."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captain nodded understandingly. "Well," he said, "I think that you have had sufficient reason for lying about who you were. Since I owe you a debt of discretion, I think I'll pay it off by keeping this between us. Don't slip up again, eh?" he nudged. With this I could finally relax. Half the truth had been enough. The full truth was still safe. I gave an audible sigh of relief, at which the older man gave a full hearty laugh. I was about to leave again, when he gestured for me to relax. We got to talking and by the end of the afternoon, I was the captain's cabin boy.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rest of the voyage was less stressful, since the mates were sure that the captain had picked me for his own amusement which made me off limits. In an odd way, they were right, but they would never understand the captain's real interest. I discussed the abduction of my sister with the Captain again, a couple of weeks later, recalling what Dal had told me back when I was nearly incoherent with shock. He remarked that he remembered that story. He had been first mate on a ship that had plied the Northern coast that summer. They had received similar reports from dozens of other Bihr's like Ngael. The raid on Bihr'Ngael that dreadful night was part of one of the most innovative and lucrative slaver raids on the North in Millennia. Talgath was one of the masterminds and Ngael was one of the key points in the raider's strategy. Needless to say, the episode had set him up for life. Thus, he confirmed for me the whole point of the raid. The raiders were slavers; which was why they really only took the young women and daughters. I had not wanted to believe that Aurdannans were in such great demand as slaves in those countries where slaves could be owned.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It made me sick.</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By the end of the voyage, the captain was almost a friend. More of a patron, perhaps. I was almost reluctant to disembark at Kelandorin, a coastal town in Corind. But the Aurdannan merchantship I had served on would only take me further from my destination at this point. Considering the risk of maintaining the role of Joroen, I opted to resume my own unique identity and attire before pressing on. My departure from the captain's cabain was met with more than a few odd looks as I stalked down to the pier. Truly alone for the first time, I arrived on the mainland; I entered the home of my people's ancestral enemies. To get to Aornia, I had to first get past Corind.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had delved into the world where nights came more frequently and did not last for an entire winter. So, evening caught me wandering unfamiliar streets, forcing me to take refuge in a public house. Inside was warmth and light, not a small number of people and the welcome smell of food. At first unaware of the glances I was receiving, I went to the counter and tried to buy a measure of the evening meal. It took several tries but finally a sympathetic young woman came over with a full plate and a flagon of mead.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"Dinna' le' this rabble bur ye, lass," she muttered thickly as she set the food and drink before her. I smiled obligingly, and focused on warming my stomach. I noticed abstractly, as I downed my food, that the men were smaller than I had expected. Forgetting that my own people were almost giants; descended from aryan barbarians. My gelding had deprived me of the height I would have had as a man by this point, but here I was unusually tall for a boy or a woman. I would not be able to pass easily for either as I traveled south, I realized. That combined with my other physical attributes, served to make me an irresistible magnet of attention. Even now, every eye in the room was fixed on me. Openly and surreptitiously.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Realization hit. I was very quickly going to stand revealed as a shiv. My stomach sank with sudden anxiety. This was no longer an idea in my head. This was a very threatening reality, now. I remembered Dal's counsel, and was assailed by a storm of doubts.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realized I was staring at an empty plate. A hand rested itself on my shoulder, and suddenly I was very afraid. Which meant I was suddenly very tense.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"Where's yuir papa, girl?" a deep male voice emanated from the owner of the hand.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Another voice, very close behind me, "C'mon, Larn, i's just a child. Don' be an ass."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cringed, but the first voice barked before I could react, "Shut up, Mewln! She's Aurdannan. What d'ye care?" The hand whipped me around on the stool. I found myself looking up at a husky, red haired Corindannan. "So, answer me lass. Tha' yuir papa's sword? Hmmm? He know yuir here by yuirself?" he taunted.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 couple others, presumably Larn's friends, crowded around. I remained mute.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"Well, girl, speak up!" Larn brayed.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 not a girl," I breathed through clenched teeth. For once, cringing at my own soprano voice. "Leave me alone," I growled, fearfully trying to turn away.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"Ooo. She's got spirit," one of the others laughed.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Larn, with a firm clasp on my shoulder prevented me from turning away. "So not a girl, eh? Fancy yuirself a woman then? You want me to treat ye like a woman?" he leered pulling me close to him.</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Most of the crowd in the room was now trying to ignore this scene, but two were becoming more interested. Both cowelled and armored in half plate, each with two visible swords, were watching intently from the shadows. I was beginning to feel desperate as Larn groped at me. Embraced in his arms, I could not prevent it-nor could I stop him from dragging me away from the counter and toward the door. Unable even to draw my sword, I was forced to think; fast. Unexpectedly, Larn suddenly dropped me to the ground; having realized that the body he had been feeling was not exactly female.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"Wha' tha devil?!" he exclaimed. "Ye, Ye're a boy? Is tha' i'? Or are ye a stinkin' shiv? Lousy freak o' nature, ye are!" he accused with disgust.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was livid, "I never claimed to be anything, you lecher!" While I had the chance, I pulled my father's greatsword from the claw on my back. (It was too long to carry in a belted sheathe; instead it rode by its crossguard in a claw on my harness.) Taking guard, with the sword angled down and behind me and its pommel aimed at Larn's eyes, in a fashion I had developed in my own self training. To a conventional swordsman, it looked like I did not have a clue how to handle a sword, and this sword in particular was too big for someone of my stature to wield properly. So thinking, Larn grinned nastily and drew his own sword. He was the type who relished the idea of slaughtering a stray northerner.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Before either of us could move, though, the two cowelled observers launched themselves between us, bodily knocking me to the ground. The first, also bearing a greatsword challenged, "Perhaps you would feel more manly fighting an adult instead of a child, neh?"</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cowels dropped and revealed two faces as fine and exotic as my own. Women; and fey at that. I was momentarily confused, but Larn and his friends were instantly on guard. All at once reality and uncertainty mixed and an illusion was formed. I realized that, in that instant, my antagonists had reached the conclusion that the two elven women had; I was one of them.</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Larn and his accomplices took in the half plate armor, their ready manner, and concluded that these were seasoned swordslyn. The odds were now two to seven. I tried to get up and join my defenders, but one of them saw me rising, and kicked my sword away hissing, "Do you want to get yourself killed?"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And then the fight was joined. Larn, taking advantage of the moment when that elf's head was turned launched in. His men joined him. I was annoyed at being excluded from defending my own honor. Shouldered out, I tried to follow the fight.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didn't know the two fey, so I named them after their swords; Greatsword and Longsword. Larn and company all used, appropriately, bastardswords. Greatsword caught Larn's blade, giving Longsword time to recover. Bastards two through seven moved to encircle. Working in perfect concert, Greatsword and Longsword covered each other as, in turn, they stepped out and cut down the first Bastard on either end as they tried to close the ring around them. Bastards two and seven fell bleeding to the hardwood. I noticed that the fey were totally calm; their first two strikes specifically intended to prevent any of the Bastards from getting closer to me.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"Ye're dead now, ye sluts. D'ye think we'll le' any o' ye live after tha'?" Larn tried to intimidate. The fey simply laughed, as if it were a particularly naive joke. Larn's face turned purple and he charged. Sword raised high to deliver a top blow. As he came down Longsword easily caught and deflected the blow, but Larn had intended that. Snapping out with a foot, he caught Longsword in the gut and sent her sprawling. Whipping around he tried to bring his sword in-under Greatsword's guard and into her side. Sweeping her sword down and out to that side, Greatsword barely managed to catch it in time. Then she dodged the backhand he tried to deliver as he recovered. Longsword was on her feet and threatening the four other Bastards while Greatsword continued to concentrate on Larn.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"What brave strong men you are. Surely you're not too afraid of me?" Longsword taunted. They were smart enough to realize that if they all went for her at once they would get in each others way. Instead one advanced while the rest drew back and to the side. Longsword engaged Bastard three. They traded a few clashes, and Bastard three tried to lure Longsword into the space the other Bastards had cleared.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Greatsword was indulging Larn in his dirty mix of infighting and swordplay. I guessed that their experience was comparable, but Greatsword kept a cooler head. Neither had a height advantage, but that greatsword had an impressive reach. For a moment, the Roen part of me watched the sword play in fascination. Trying to calculate how the techniques I had developed would work against this traditional sword work. Greatsword, was smiling as Larn grew more overheated. Unexpectedly Greatsword opened herself to Larn's attack; to Larn's surprise. When he took advantage of it she turned, just avoiding his deadly thrust and brought her sword's heavy pommel down on his hands breaking his grip on his sword. The sword fell to the ground with a clang.</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Past Greatsword, Longsword was surrounded by Bastards three, four and five-six had been surprised by Longsword. Disengaging with Bastard three she had lashed out at six who had been creeping up on her. Mewln, who had prudently abstained from the fight was dragging Larn away from Greatsword and hollering for the rest to break the skirmish off.</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"I's not worth i' lads! Give off! There's nothing to be done but ge' yuirselves killed o'er i'. Enough!" his voice boomed. Slowly the survivors listened. Longsword, retreated to Greatsword's side. Mewln turned to the two of them, and me, and announced, "Ye've proved yuir point, I think. But ye have to leave now. I don' know why yuir kind come to decent human towns-we don' need yuir kind here. Now ge' out! Ge' out o' town if ye can. No human will tolerate ye once word o' this ge's out!" While listening to this tirade, Longsword helped me recover my sword and we each recovered the rest of our belongings. All three of us, with brooding faces, stalked out into the night. Once outside, I stormed away from the two fey. Shocked, they followed after me. They pursued me all the way out of town before I turned on them and cried, "Damn your eyes! Would you leave me alone!" my usually smooth voice was positively vitriolic. "Haven't you cause me enough trouble?" I cried, dropping my bundle of belongings and once again pulling my father's sword off of its claw. I took the same guard and faced them angrily.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"Sister, why have you drawn your sword," asked Longsword, puzzled.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"We just saved your life," complained Greatsword.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 didn't want to be </w:t>
      </w:r>
      <w:r w:rsidRPr="00D86BF2">
        <w:rPr>
          <w:rFonts w:ascii="Montserrat" w:hAnsi="Montserrat"/>
          <w:i/>
          <w:iCs/>
          <w:sz w:val="24"/>
          <w:szCs w:val="16"/>
        </w:rPr>
        <w:t>saved,"</w:t>
      </w:r>
      <w:r w:rsidRPr="00D86BF2">
        <w:rPr>
          <w:rFonts w:ascii="Montserrat" w:hAnsi="Montserrat"/>
          <w:sz w:val="24"/>
          <w:szCs w:val="16"/>
        </w:rPr>
        <w:t xml:space="preserve"> I growled. "I didn't need your help!"</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In a flash their swords were drawn. Both looked troubled, but neither was stupid enough to stand bare handed with a sword drawn against them. The outraged ghost of Roen was writhing in me at the fact that I had had to be defended by the fey women.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"Child, be reasonable. You don't even know how to use that thing," said Longsword.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Not feeling in the least reasonable, and even more insulted, I rebutted, "Care to try me?"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fey were now themselves insulted. Kinslyn or no-in their eyes-this lack of gratitude was unforgivable. Especially coupled with such childish arrogance. "If that's what it takes to teach you gratitude, then fine," challenged Greatsword.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"Gratitude!" I cried disparagingly. "It was none of your business! Why can't you just leave me alone?!" I returned angrily.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"You fool!" exclaimed Longsword, "Are you so proud? Do you think any true Kinslyn would leave one of their own to die a dog's death? It's better we kill you ourselves than let you go on like this. You're sure to get yourself killed the next time."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 could take no more. "You are not </w:t>
      </w:r>
      <w:r w:rsidRPr="00D86BF2">
        <w:rPr>
          <w:rFonts w:ascii="Montserrat" w:hAnsi="Montserrat"/>
          <w:i/>
          <w:iCs/>
          <w:sz w:val="24"/>
          <w:szCs w:val="16"/>
        </w:rPr>
        <w:t>my</w:t>
      </w:r>
      <w:r w:rsidRPr="00D86BF2">
        <w:rPr>
          <w:rFonts w:ascii="Montserrat" w:hAnsi="Montserrat"/>
          <w:sz w:val="24"/>
          <w:szCs w:val="16"/>
        </w:rPr>
        <w:t xml:space="preserve"> kinslyn!" I declared haughtily.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In their eyes, this was the final insult. They took their guard.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Seeing the cold look in their eyes, I knew this would be a real fight. They would kill me if they could. With a smile, my mind kicked into high gear. Building on what I had seen of their previous fight, I lunged. The sword, gripped above and below the crossguard (there was just enough space between the top of the guard and the beginning of the blade for me to get the proper leverage) snapped forward as I darted forward. Greatsword, my target, barely managed to avoid the tip as it lit through the space her head had occupied and thus, over her shoulder. Unexpectedly, I released the hilt. The blade's momentum carried it over Greatsword's shoulder while I darted under her guard and behind her; just in time to retrieve the sword as it fell. Whipping around, I controlled Greatsword's back and lashed out. Her upper body protected by half plate, the blow deliberately angled down and caught her in the leg. Longsword was in motion, trying to engage me to give Greatsword time to recover. Lunging at me, she was surprised when I twisted-slapping the flat of the blade with my bare hand to knock it clear of me-completing the spin with a powerful cut into Longsword's side. The armor saved her from the edge, but the force of it cracked a rib or two. I did not stop moving, though. I continued turning, following my sword. I passed behind Longsword, pulling the flat of my own blade to my breast as I did so.</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Greatsword was waiting for me, but I had expected that. Her good leg braced to support her weight, she swung. I thrust the point of my blade into the stiff earth and braced the sword to receive the blow of the other greatsword. Then, pitching myself to the side, I rolled to the ground to get distance; coming to my feet and easily resuming my guard. The two fey stopped for a moment to size me up.</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read the confidence of my stance, the coolness of my gaze. They realized that they confronted a fighting style they had never seen before. A style as unique, fluid and risk taking as I myself. I realized that I could not surprise them so easily from now on. For once I was matched in speed and agility-while probably outclassed in strength. This would be a true test of skill.</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Carefully, this time </w:t>
      </w:r>
      <w:r w:rsidRPr="00D86BF2">
        <w:rPr>
          <w:rFonts w:ascii="Montserrat" w:hAnsi="Montserrat"/>
          <w:i/>
          <w:iCs/>
          <w:sz w:val="24"/>
          <w:szCs w:val="16"/>
        </w:rPr>
        <w:t>they</w:t>
      </w:r>
      <w:r w:rsidRPr="00D86BF2">
        <w:rPr>
          <w:rFonts w:ascii="Montserrat" w:hAnsi="Montserrat"/>
          <w:sz w:val="24"/>
          <w:szCs w:val="16"/>
        </w:rPr>
        <w:t xml:space="preserve"> advanced. Their attack was coordinated and quick, and I did not have time to find a hole in it. I was forced to retreat under a rain of blows. I wondered if the fact that they were both taking me on at once meant that they had acknowledged my competence. My mind racing, I tried to analyze their offense. Risking a few thrusts myself to test for defenses, I found what I was looking for. With a swift motion, I wove a pattern between their blades that confounded them. Instantly taking the advantage, I disarmed Greatsword. While she stepped back to draw her other sword, Longsword engaged me fully. With a few thrusts and parries, I broke her defenses. With a mighty blow of the heavy blade, I disarmed her and lunging at that instant drove my tip past armored plates and through the woman's abdomen. Both fey froze with shock. It was a lucky break for me, for it gave me just enough time to withdraw my blade and prepare for Greatsword's redoubled attack.</w:t>
      </w:r>
    </w:p>
    <w:p w:rsidR="00A47206" w:rsidRPr="00D86BF2" w:rsidRDefault="00A47206">
      <w:pPr>
        <w:pStyle w:val="0DraftNormal"/>
        <w:rPr>
          <w:rFonts w:ascii="Montserrat" w:hAnsi="Montserrat"/>
          <w:sz w:val="24"/>
          <w:szCs w:val="16"/>
        </w:rPr>
      </w:pPr>
      <w:r w:rsidRPr="00D86BF2">
        <w:rPr>
          <w:rFonts w:ascii="Montserrat" w:hAnsi="Montserrat"/>
          <w:sz w:val="24"/>
          <w:szCs w:val="16"/>
        </w:rPr>
        <w:t xml:space="preserve"> </w:t>
      </w:r>
      <w:r w:rsidRPr="00D86BF2">
        <w:rPr>
          <w:rFonts w:ascii="Montserrat" w:hAnsi="Montserrat"/>
          <w:sz w:val="24"/>
          <w:szCs w:val="16"/>
        </w:rPr>
        <w:tab/>
        <w:t>Longsword sank to the grass clutching her stomach. I watched with confusion as Greatsword dropped her blade and glared hatefully at me. Now, doubly certain they would kill me if they could, I thrust at the defenseless fey. She, at the last second, twisted and clapped the greatsword away with a gauntleted fist. To my total confusion, the fine blade erupted into a cloud of shards. Dropping the hilt of my shattered sword-and shaking with fear and sudden pain-I stepped back. The pain was inexplicable, but it increased suddenly as a force enveloped me and pinned me to the ground. Greatsword advanced on me menacingly, but was brought up short by Longsword's voice, "Aislynn, wait. Don't hurt her. It was fairly done."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Gritting her teeth and struggling to her feet, Longsword approached.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"Amberlea?" Aislynn asked with palpable concern.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"I'll be fine. It was nothing that won't regenerate," she claimed.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realized how great my mistake was. They were fey, I should have known they would be able to use magic against me. I bowed my head in defeat. Inside, I felt a wrenching knife of pain. In spite of myself, it showed on my face.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"Ais, you better ease up. I think you're crushing her," Amberlea observed.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Aislynn looked shocked, "I'm not... I mean, it's just a basic holding spell. It shouldn't hurt her at all." They exchanged a suddenly worried expression. "She must have been wounded," they said in unison. Amberlea leaned over me and said, "Listen, the fight's over. You proved yourself. We would apologize, but there might not be time. Ais is going to let you go, and I am going to see if you were injured, okay? So, please don't struggle. Do you understand?"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nodded, grimacing. As the pressure let me go, the pain suddenly lapsed. Amberlea was running her hands over my body looking for wounds; oblivious to the instant relief that entered my expression. But I noticed when the fey pulled back with blood on her hands.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"You're bleeding-but there are no wounds," she said, and for some reason she looked embarrassed. I tried to sit up but she pushed me back down, saying, "Wait..."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 shook my head, "No, I'm fine now. It passed..." I broke off as I saw where the blood was coming from. The </w:t>
      </w:r>
      <w:r w:rsidRPr="00D86BF2">
        <w:rPr>
          <w:rFonts w:ascii="Montserrat" w:hAnsi="Montserrat"/>
          <w:i/>
          <w:iCs/>
          <w:sz w:val="24"/>
          <w:szCs w:val="16"/>
        </w:rPr>
        <w:t xml:space="preserve">wound! </w:t>
      </w:r>
      <w:r w:rsidRPr="00D86BF2">
        <w:rPr>
          <w:rFonts w:ascii="Montserrat" w:hAnsi="Montserrat"/>
          <w:sz w:val="24"/>
          <w:szCs w:val="16"/>
        </w:rPr>
        <w:t>After all of these years it had reopened! I flinched violently with shock and sudden fear. I turned away from them and put a hand inside my pants. After carefully exploring my altered anatomy, I confirmed thankfully that-except for the blood-everything was exactly as it had been for ten years. Absently, wadding up a piece of cloth, I staunched the flow. Looking up, I noticed both the fey looking away embarrassedly and I felt a sudden wash of confused embarrassment of my own. They noticed I was done taking care of it and turned back, sitting down in front of me. Their expressions were suddenly conspiratorial.</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"Don't worry," Aislynn said, "it happens sometimes like that."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puzzled over this comment before realizing what they were talking about. I blushed intensely and muttered, "No, no. It's not what you think." To myself, I marveled at how easy it was for people to mistake me for female. My own body practically went out of its way to deceive people. I suddenly recalled Dalwyn's warnings about deception. I had to do something about it now. Too damn easy to go down that path. I cleared my throat and tried to straighten things out. The truth may be a risk, but how could anyone fault me for the truth? "I, uh... I'm sorry. I don't... I'm not what you think. That... that bastard, Larn; he was right. I'm a shiv," I declared anxiously.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looked at each other as if unsure what I had just told them.</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 tried to be more precise, "I said I wasn't your kinslyn..." they shot me a cold look, and I held up my hands asking for patience, "...I said I wasn't kinslyn because its true. Larn was right on two other counts. I'm Aurdannan, and I was a boy, once. I'm sorry if you got the impression that you were saving one of your own, but I'm just a shiv." I bowed my head again in shame. A small part of me chided, </w:t>
      </w:r>
      <w:r w:rsidRPr="00D86BF2">
        <w:rPr>
          <w:rFonts w:ascii="Montserrat" w:hAnsi="Montserrat"/>
          <w:i/>
          <w:iCs/>
          <w:sz w:val="24"/>
          <w:szCs w:val="16"/>
        </w:rPr>
        <w:t>so, what ever happened to admitting it with pride, neh?</w:t>
      </w:r>
      <w:r w:rsidRPr="00D86BF2">
        <w:rPr>
          <w:rFonts w:ascii="Montserrat" w:hAnsi="Montserrat"/>
          <w:sz w:val="24"/>
          <w:szCs w:val="16"/>
        </w:rPr>
        <w:t xml:space="preserve"> Why did it make me feel like this to admit it?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"Aurdannan," one of them muttered.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"Shiv?" breathed the other one, bewildered. So help my I did it again, just stretched my mind a little and tested the waters of their thoughts. They exchanged looks. Then they focused more pointedly on the young enigma. What had they done? They saw me suddenly as an outcast. But one that had pride, skill and intelligence. Small wonder the `rescue' had been so insulting to me. My reaction made one of them realize that there was something more to it. She realized that this was something that had been </w:t>
      </w:r>
      <w:r w:rsidRPr="00D86BF2">
        <w:rPr>
          <w:rFonts w:ascii="Montserrat" w:hAnsi="Montserrat"/>
          <w:i/>
          <w:iCs/>
          <w:sz w:val="24"/>
          <w:szCs w:val="16"/>
        </w:rPr>
        <w:t>done</w:t>
      </w:r>
      <w:r w:rsidRPr="00D86BF2">
        <w:rPr>
          <w:rFonts w:ascii="Montserrat" w:hAnsi="Montserrat"/>
          <w:sz w:val="24"/>
          <w:szCs w:val="16"/>
        </w:rPr>
        <w:t xml:space="preserve"> to me. Amberlea pulled my head upright and asked me, "How did this happen?"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 looked at her in shock. With disbelief, I realized that there was honest compassion behind as well as in her eyes. I was unexpectedly moved. My mind tried to adjust to this change, or at least account for it. Had what they heard-this simple admission-been enough to justify me in their eyes? My arrogant behavior and willfulness </w:t>
      </w:r>
      <w:r w:rsidRPr="00D86BF2">
        <w:rPr>
          <w:rFonts w:ascii="Montserrat" w:hAnsi="Montserrat"/>
          <w:i/>
          <w:iCs/>
          <w:sz w:val="24"/>
          <w:szCs w:val="16"/>
        </w:rPr>
        <w:t>could</w:t>
      </w:r>
      <w:r w:rsidRPr="00D86BF2">
        <w:rPr>
          <w:rFonts w:ascii="Montserrat" w:hAnsi="Montserrat"/>
          <w:sz w:val="24"/>
          <w:szCs w:val="16"/>
        </w:rPr>
        <w:t xml:space="preserve"> be explained by it. Carefully at first, but then with more candor, I told them a quick version of my story. They were both shocked and outraged at the traumas I had endured. Still, my quick tale only left them with questions.</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br w:type="page"/>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3</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r w:rsidRPr="00D86BF2">
        <w:rPr>
          <w:rFonts w:ascii="Montserrat" w:hAnsi="Montserrat"/>
          <w:sz w:val="24"/>
          <w:szCs w:val="16"/>
        </w:rPr>
        <w:t xml:space="preserve">Amberlea and Aislynn's questions were forced to wait, however. It was the middle of the night, and we were awfully close to the town where we had made ourselves so unwelcome. They gathered their things-the two fey apologizing for the destruction of my father's sword-and started in the direction of the next town to the east. We walked for a few hours before finding a place where we could make camp. A little hollow about half a click off of the road we had been shadowing. They hoped it would be enough out of the way that we would remain unmolested through the rest of the night. All three of us were too tired to maintain a watch. Wrapped in our own cloaks and bedded in the clover, we went to sleep. Because it was still summer-would be for yet another month-it was warm enough for us to endure. </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Perhaps in ages past the northern climate would have made even a summer evening freezing, but the ice had left the poles so long ago that they were considered almost mythical. Yet it was in those ages past that the ancestral hatred of the Corindani for the Aurdannans had been spawned. Driven by the brutal ice, the Aurdannans had tried to migrate across the Emalien Ocean to escape, but the forebears of the Corindani had risen up against this invasion. The wars fought during the age of ice had scarred the psyches of both peoples. So much so that now, in a more mild time, we fought wars for less obvious reasons and hated each other all the more.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For a child like me, these things were not understood. It would remain a mystery to me why my dreams must be so troubled by sleeping on </w:t>
      </w:r>
      <w:r w:rsidRPr="00D86BF2">
        <w:rPr>
          <w:rFonts w:ascii="Montserrat" w:hAnsi="Montserrat"/>
          <w:i/>
          <w:iCs/>
          <w:sz w:val="24"/>
          <w:szCs w:val="16"/>
        </w:rPr>
        <w:t>this</w:t>
      </w:r>
      <w:r w:rsidRPr="00D86BF2">
        <w:rPr>
          <w:rFonts w:ascii="Montserrat" w:hAnsi="Montserrat"/>
          <w:sz w:val="24"/>
          <w:szCs w:val="16"/>
        </w:rPr>
        <w:t xml:space="preserve"> soil. As that night they were.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In the morning, we ate a quiet breakfast-cold meats provided by Amberlea and Aislynn. Eager to put some more distance between them and Kelandorin, we set off for the next town-a city, in fact. The fey filled I/me/my/mine in on the local geography and I realized that I might find one of the individual's on Dal's list there. I did not mention this, however. During the long walk, we talked and the questions came out.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"I've been thinking of what you told us last night," began Amberlea, "and I must confess that I am not clear on several things. If it is not an intrusion, I would ask."</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glanced sideways at her, and saw that they were both eager to hear more about it. It was an uncomfortable topic, but I/me/my/mine was starting to trust the fey. Shrugging, I said, "It's not an intrusion. It's just not very pleasant."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nodded, and Aislynn injected quickly, "We understand. We wouldn't want to push." But she could not conceal the eagerness of her expression.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silently urged them to ask.</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Amberlea considered her questions and picked one, beginning, "You said you were a boy with a close resemblance to your twin sister, so I can sort of understand the confusion of the healer over your general appearance, but how could he mistake you for a girl if he really looked at the wound?"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I/me/my/mine blanched. I had avoided going into too much detail there, but to answer would require rather graphic details of the actual event. I considered for a few minutes, but the only way to explain was to give the facts. "I said that being emasculated was my reward for almost successfully defending my sister's honor," I restated, "Obviously I was overcome. I </w:t>
      </w:r>
      <w:r w:rsidRPr="00D86BF2">
        <w:rPr>
          <w:rFonts w:ascii="Montserrat" w:hAnsi="Montserrat"/>
          <w:i/>
          <w:iCs/>
          <w:sz w:val="24"/>
          <w:szCs w:val="16"/>
        </w:rPr>
        <w:t>was</w:t>
      </w:r>
      <w:r w:rsidRPr="00D86BF2">
        <w:rPr>
          <w:rFonts w:ascii="Montserrat" w:hAnsi="Montserrat"/>
          <w:sz w:val="24"/>
          <w:szCs w:val="16"/>
        </w:rPr>
        <w:t xml:space="preserve"> only seven. What I didn't tell you was that the raiders had thought both of us were girls. To punish me for my resistance, I was forced to watch as they raped my sister. Then they decided it was my turn. When they stripped me they figured out the truth. The one who did it said it was too bad, because he wasn't interested in a boy. So he removed the parts that were in his way and raped me anyway. To do that, he had to make me the right fit," I told them bluntly.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understood what that meant. They both looked disgusted and angry. In spite of me/myself, the feeling of shame welled up again. I/me/my/mine was forced to look away to hide it.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Yet, the answer was incomplete, and I/me/my/mine forced me/myself to complete it, "Anyway, after he was done, he healed me. It must have been his idea of a joke or punishment to reshape me like my sister."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"Are there no end to the sins of man?" Aislynn gasped bitterly.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cringed, being once male, and generally of the race of man.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"Do you know who this person was? The one who did this to you?" Amberlea asked with controlled outrage.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nodded, "His name was Talgath. He was one of my kinslyn."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Aislynn spat at hearing his name.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"Know of him?" I/me/my/mine asked, hopefully.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She shook her head. "No, but if I ever run across him I will surely return the favor," she growled.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"Well, I hope I beat you to him, then," I/me/my/mine responded menacingly.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looked at me/my. "You are right," Amberlea said, "It is for you to do."</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walked on a bit in silence, thinking evil thoughts of Talgath.</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"Did you have other questions?" I/me/my/mine prompted after a while.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This shook them out of their own dark musing. They nodded, and Amberlea asked, "So you </w:t>
      </w:r>
      <w:r w:rsidRPr="00D86BF2">
        <w:rPr>
          <w:rFonts w:ascii="Montserrat" w:hAnsi="Montserrat"/>
          <w:i/>
          <w:iCs/>
          <w:sz w:val="24"/>
          <w:szCs w:val="16"/>
        </w:rPr>
        <w:t>were</w:t>
      </w:r>
      <w:r w:rsidRPr="00D86BF2">
        <w:rPr>
          <w:rFonts w:ascii="Montserrat" w:hAnsi="Montserrat"/>
          <w:sz w:val="24"/>
          <w:szCs w:val="16"/>
        </w:rPr>
        <w:t xml:space="preserve"> a boy; did he turn you </w:t>
      </w:r>
      <w:r w:rsidRPr="00D86BF2">
        <w:rPr>
          <w:rFonts w:ascii="Montserrat" w:hAnsi="Montserrat"/>
          <w:i/>
          <w:iCs/>
          <w:sz w:val="24"/>
          <w:szCs w:val="16"/>
        </w:rPr>
        <w:t>into</w:t>
      </w:r>
      <w:r w:rsidRPr="00D86BF2">
        <w:rPr>
          <w:rFonts w:ascii="Montserrat" w:hAnsi="Montserrat"/>
          <w:sz w:val="24"/>
          <w:szCs w:val="16"/>
        </w:rPr>
        <w:t xml:space="preserve"> a girl? I mean enough to account for the, um, bleeding? From last night?"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reflected seriously for a second. I should have wondered about that me/myself, I realized. I/me/my/mine even stopped as I fished for an answer. Thinking out loud, I began, "No, if that was the cause of the bleeding I would be a true woman, not a shiv. But I didn't grow like a woman. I'm not sure why I bled." I/me/my/mine considered and remembered something I had forgotten. A matter of great disappointment in me/my childhood. "I remember," I began, speaking me/my thoughts again, "when I was recovering, before I remembered who I was, I was given my initiation to the arts. Magic runs in Aurdannan blood, you know. Every generation is tested for potential. I was rejected, because they found out I was too sensitive. When I tried to do magic I would bleed. Horrible nose bleeds. Ulcers, and even my old wounds would seem to open. They said it did not harm me, but it would be unwise for me to practice," I explained. "I was so disappointed I forgot all about it. I went back to the sword and determined to master that if I was to be denied Art," I/me/my/mine recalled with a pang.</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"So when you used your magic, I was caught completely off guard," I added.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"You mean you don't know any magic at all?" Ais asked incredulously.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only magic I learned was practical magic for healing and defense. Only the violent magic made me bleed, but passive magic is common magic and largely useless. I was forced to learn it so I could hold myself together if someone used magic around me or against me," I answered factually. "I must have stopped using it a while ago. It didn't even occur to me that I would have to deal with Artists once I was on my quest. How foolish," I accused me/myself, wonderingly.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responded with raised eyebrows.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"Curious," Amberlea commented, at last.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shrugged. It was past; I would take it into account from now on.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"So, what happens to you when you are ready for magic?" Amberlea asked.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"Not much. I get queasy or even nauseous, sometimes. I usually feel it coming, like a knife twisting in my abdomen," I/me/my/mine related.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"And if you tried to </w:t>
      </w:r>
      <w:r w:rsidRPr="00D86BF2">
        <w:rPr>
          <w:rFonts w:ascii="Montserrat" w:hAnsi="Montserrat"/>
          <w:i/>
          <w:iCs/>
          <w:sz w:val="24"/>
          <w:szCs w:val="16"/>
        </w:rPr>
        <w:t>use</w:t>
      </w:r>
      <w:r w:rsidRPr="00D86BF2">
        <w:rPr>
          <w:rFonts w:ascii="Montserrat" w:hAnsi="Montserrat"/>
          <w:sz w:val="24"/>
          <w:szCs w:val="16"/>
        </w:rPr>
        <w:t xml:space="preserve"> magic?"</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Shrug.</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"Have you tried to use magic, since then?" she pressed.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"No," I answered, "I had a bloody good reason not to."</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"Good point," Amberlea conceded.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 while later, Amberlea brought up another of her questions, first explaining where she was coming from, "You were sort of forced into pretending to be a daughter. That must have been difficult for you. You said especially since you were so intent on mastering sword work. I don't understand why that was such a problem, in particular. I have seen many Aurdannan women plying the sword..."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interrupted, with a hasty answer, "I was scared to death of men, when I started. I watched the men at sword practice to get ideas, but I would not talk to them or allow them to teach me. When people saw me trying to practice with that greatsword, they thought I was dancing with it. They thought I was mad."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Amberlea paused respectfully. Then continued, "Which explains that, but what I was trying to ask; forgive me, I'm not sure how to ask what I am trying to. You lived the part you played-you had to, with your mother always around. The presence of a mother is what shapes a daughter, really. Didn't you ever, well, you know... didn't you ever start to believe it?"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gave her an odd look. "I'm sorry... what are you asking?" I demanded.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Amberlea gave an impatient sigh and came again, "In ten years of pretending to be a girl, were you really able to avoid being swallowed by the part?"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studied her. Then asked soberly, "You mean, did ten years of being a girl undo seven years of being a boy? Are you asking if I've become a female in mind?"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She nodded. Aislynn, listening was starting to grin widely.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weighed that carefully, searching me/myself. Laughing, I was forced to answer, "I really can't tell you. You have a point. Being a girl has become a habit. Being like a boy is a matter of pride and identity. In all honesty, I've probably become something in between. A strange mix of both. Not that it makes a difference," I amended.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"Why not?" Aislynn felt forced to challenge.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"Well, I'm a shiv. Neither here nor there. It's not like I'm going to have to choose to be either. It would only matter if I were going to take a mate. Since I can't, It can't matter," I/me/my/mine stated matter-of-factly.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"But, what about lovers?"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"What!?" me/my voice was incredulous.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Amberlea blushed and said, "Surely you don't plan to forego love-or at the very least pleasure? If you don't know what you are, what are you going to be attracted to?" </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was getting upset. "I, I... how can you ask this? What do I want to court lovers for? Men, when they see me, want to rape me-have raped me, if I couldn't stop them. And what could I do for a woman? It would only be frustrating," I cried.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"Ah, then you know so little of the art of love, neh?" Ais chided.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stared at her. I/me/my/mine, obsessed to learn what Talgath had really cost me/my had tried to learn as much about it as was vicariously possible, but realistically, I knew nothing. Rather than admit so much, I bluntly answered, "Yes. I have nothing to do with it."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Amberlea put a hand on me/my arm and asked delicately, "Is it because you were raped? Are you so hurt you are abhorred of the idea of physical intimacy?"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choosing to take her seriously, answered, "No. I've had a lot of time to reflect on what happened to me. Rape-a rape, is like a fight. It is humiliating and injurious, but it only hurts the body so much. A real woman might risk conception, and the child becomes an unwanted thing. With or without conception, it is a greater blow to one's honor. But the fact is, abuse-regardless of its type-must not be submitted to, especially after the fact. I have been wronged, and I want vengeance, but I will not abase myself forever in the memory of the act. I still have some honor. If I find Talgath, I won't stab him in the back or try to inflict the same wounds on him that he did me. He wounded my honor, so I do have the right to a duel. And may the best one win, I say. So, it's not being a victim of rape that stands in the way of physical love, but the fact that I find myself physically outside of the possibility.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am barred from it by nature. I have no true counterpart," I/me/my/mine finished.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fey were both thrown by this response. "Put that more simply," Ais begged.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sighed and tried, "I do not look at myself as less than what I was. I look at myself as what I am now. I accept what I am. I am whole, a new cloth-not broken. So I wonder, what kind of person, or being will complement me the way a man complements a woman?"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exchanged an unreadable look. Then they started laughing.</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was taken aback and felt suddenly irritated at them.</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Amberlea stopped, saying, "No, we're not laughing at you. We're laughing at ourselves for being so foolish as to think that you were crippled by your ordeal. You more than proved us wrong. We have no business trying to tell you how to deal with your sensuality."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"Or honor," Aislynn added.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allowed me/myself to be consoled.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"So," Aislynn interjected, "when you find this Talgath, you really plan to just challenge him to a duel?"</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"Of course," I/me/my/mine answered, "to do more would be to throw my own honor away after his. I'll only torture him if he won't tell me where my sister is."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Again they started laughing. After a while, I/me/my/mine was also infected.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When they had regained their breath a little further on, I/me/my/mine turned to them and said, "Enough about me, tell me about yourselves."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willingly obliged. Introducing themselves at last, "First off, as you may have guessed, we are twins," I/me/my/mine looked at them with delight, "our father was Graelm Maquist-you may have heard of him. We are descended from the Old Race. Your kind call us fey or elves, but we actually share common ancestors with you. Like Aurdannans, our people are considered barbarians. But it takes tough people to survive in the North, neh? We are born to live by the sword," claimed Aislynn.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Amberlea threw in an observation, "Seeing how you turned out, it is easy to see how close our races are."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let that pass and urged them to explain what they were doing in Corind, if they were from the North, like me/my.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"Well, the two of us were out on a foray-actually, on our way back from one. To be precise, we were down in the East; in Edau. We had the bad luck to get caught in a riftstorm..." I/me/my/mine grabbed her and managed to deliver a look of stunned astonishment.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"Paradox!" I cried, to their enthusiastic nods. "Tell me all about this! I've never met anyone who has been out in Riftstorm!" I demanded with childish enthusiasm.</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"Oh, we didn't just see riftstorm. We were dumb enough to fall into one of the rifts," Aislynn groaned. The rift was a rip, a wrinkle in space-time threaded throughout the world and tied to its heart. Paradox in manifest form. A bizarre phenomenon known to erupt from the core and weave through lands like a net for unsuspecting travelers.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"Shit!" I exclaimed. They raised their eyebrows, and indicated their agreement with the expression. The experience nearly scared it out of them.</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Amberlea calmed me/my and pleaded with me/my, "</w:t>
      </w:r>
      <w:r w:rsidRPr="00D86BF2">
        <w:rPr>
          <w:rFonts w:ascii="Montserrat" w:hAnsi="Montserrat"/>
          <w:i/>
          <w:iCs/>
          <w:sz w:val="24"/>
          <w:szCs w:val="16"/>
        </w:rPr>
        <w:t xml:space="preserve">Please </w:t>
      </w:r>
      <w:r w:rsidRPr="00D86BF2">
        <w:rPr>
          <w:rFonts w:ascii="Montserrat" w:hAnsi="Montserrat"/>
          <w:sz w:val="24"/>
          <w:szCs w:val="16"/>
        </w:rPr>
        <w:t>don't ask us any questions about what we saw or experienced during that time. There is simply no way to explain it. Or if there is, it's too time consuming to go into now. Let me go on."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nodded, reluctantly.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Amberlea cleared her throat. "Anyway," she resumed, "we were torn from where we were, and after what seemed like ten years of nightmare, we found ourselves washed up on a beach. That was about a hundred miles west of Kelandorin. We wandered around for a couple of days trying to figure out where we were. When we figured it out we made for a port town where we could arrange for passage to the North, so we could go back home. We had arrived in Kelandorin a couple of days before when you showed up and booked passage on a ship that was supposed to be leaving today, as a matter of fact. We were going to wait out the intervening time and happened to be in the same tavern you wandered into. We noticed you when you came in, and that was when we got the idea that you were kinslyn. You had the right proportions, and the features. Delicate like a lady, but feline and confident like a man. Not to mention your Northern dress and swords. When those men began to harass you, we were instantly alert. If not for the fact that we misjudged your skill with the sword, we probably wouldn't have interfered. But we did, and you know the rest."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nodded. "I'm sorry," I said, "I made you miss your trip home."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"Oh, that's alright," said Aislynn, "We got to meet you. You are very intriguing, and-unless you object-we'd like to join you on your quest."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raised an eyebrow in surprise. "Really?"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both nodded.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"Why?" I wondered disconcertedly.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"Well, for one, it is a noble and adventurous thing," Aislynn began.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"And, we'd like to protect you, so you have a chance of succeeding," finished Amberlea.</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was amazed. I had to step down on the Roen part of me/my, at the mention of protection-I/me/my/mine was certain they meant more the protection of numbers. "You mean you think I have a chance of succeeding?" I asked.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"Sure. Why not?" Aislynn retorted.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hedged a bit and answered, "Well, I would expect you to doubt my belief that Aneh is still alive. My sister, I mean," I clarified.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"How can we doubt you? She's your twin, you should know," Amberlea declared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"How do you mean that?" I/me/my/mine asked.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"Well," said Aislynn, "Twins are bound to one another, you know," she tilted her head towards her own twin for emphasis. I/me/my/mine reflected on that, and realized that they were right. Of course they were right, they </w:t>
      </w:r>
      <w:r w:rsidRPr="00D86BF2">
        <w:rPr>
          <w:rFonts w:ascii="Montserrat" w:hAnsi="Montserrat"/>
          <w:i/>
          <w:iCs/>
          <w:sz w:val="24"/>
          <w:szCs w:val="16"/>
        </w:rPr>
        <w:t>knew.</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We continued on for another hour before I/me/my/mine was forced to bring up something that had been nagging at me/my since the previous night. "Each of you took a serious wound during our fight, last night," I began, "and yet neither of you has seemed in the least affected by them. You walked through the night, and all of today without the slightest twinge. I know from experience that a wound treated magically before normal healing sets in can be essentially erased; but I didn't see either one of you tend to your wounds. I have to confess that this has me completely baffled."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two of them traded a long quiet look. Their faces seemed intent. I/me/my/mine was wondering if either would respond to me/my, when Amberlea spoke up.</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"There is a reason for that," she began. "As children, we were both given a special gift by our father," she and her sister removed their gauntlets and held out their hands, revealing ringed forefingers. "These rings. They have the power to heal the flesh of any wound," she explained.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"How fantastic!" I/me/my/mine exclaimed. I had never heard of such things.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"How horrible!" Aislynn retorted, than spat.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I/me/my/mine was perplexed at her vehement response. "I don't understand. How? </w:t>
      </w:r>
      <w:r w:rsidRPr="00D86BF2">
        <w:rPr>
          <w:rFonts w:ascii="Montserrat" w:hAnsi="Montserrat"/>
          <w:i/>
          <w:iCs/>
          <w:sz w:val="24"/>
          <w:szCs w:val="16"/>
        </w:rPr>
        <w:t>Horrible?"</w:t>
      </w:r>
      <w:r w:rsidRPr="00D86BF2">
        <w:rPr>
          <w:rFonts w:ascii="Montserrat" w:hAnsi="Montserrat"/>
          <w:sz w:val="24"/>
          <w:szCs w:val="16"/>
        </w:rPr>
        <w:t xml:space="preserve"> I asked.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are a curse!" Aislynn growled.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Amberlea put a hand on her sister's arm to calm her and added, "We... we can't take them off. We can't stop them." I/me/my/mine just stared with growing perplexity. Amberlea expanded on her explanation, "I said they preserved the flesh. I said nothing of the mind. I also said nothing of the rings themselves." Running her hand through her hair she paused. To go on she had to ask a question, "Do you know what is required for magic to work?"</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shook her head. In her exposure to the Arts of healing and shielding, she had only been told what to do, not why, or how it worked. I had ideas, but no facts.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Amberlea acknowledged this, saying, "The source, they say, is the soul. The means is the spirit. That is why inanimate objects do not have magical properties. But what is a ring? How can you put magic into an object? Did you ever wonder?" she asked.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cleared her throat and admitted, "I'd never even heard of such a thing."</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"Naturally. After all, that Art was the folly of our people. I should keep this simple," she interjected, catching herself on the verge of a long and complicated explanation of the Art. "There are things that exist in spirit but not in soul. We call them demons, but in truth even ideas and the world are such. Spirit is design. Soul is divine; it's power, it's indefinable truth. Combine spirit and soul and you get magic; or life, if you can tell the difference between the two," she related, eyeing I/me/my/mine carefully. "The Art of magic, as we know it, is really the study of designs; the way of expressing... whatever it is you are trying to express. Or evoke. So magic, in spirit, can be placed in an object. But for the magic to work, it requires a soul to draw from," she stated.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still don't follow you," I/me/my/mine confessed.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Aislynn took over, "It's like this. We, as living, thinking beings, have a spirit and a soul. The rings have a spirit. When they were given to us, they co-opted our spirits to get access to the power of our souls. Sort of laying claim to our bodies in the process. As long as our minds remain intact, our memories and soul maintain their original claim. If, however, either of us were to suffer a mortal wound to her head," she said switching to the third person, "her head would come back, but her mind would not. At which point the spirit of the ring takes over her soul."</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stared at them stiffly. Me/my mind raced to analyze the full consequence of what they explained. When I had formulated a theory, I tested it on them, "So, the ring makes you immortal with one catch, you only remain you for as long as your minds endure. After that, you cease to exist and your souls are forfeit to the demon of the ring."</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nodded.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"How, exactly-or perhaps I should ask why-would it happen this way?" I asked.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"Well..." both began, and Ais deferred to Amberlea, "the specific technique for re-knitting the flesh is in the domain of the ring's spirit, while the specific techniques for holding the soul and the body are in the natural domain of our own spirits. The rings can restore us perfectly in body and mind, but such total restoration requires that our spirit, our will, submit to that of the rings. Once a ring's will is dominant, it has the privilege of making </w:t>
      </w:r>
      <w:r w:rsidRPr="00D86BF2">
        <w:rPr>
          <w:rFonts w:ascii="Montserrat" w:hAnsi="Montserrat"/>
          <w:i/>
          <w:iCs/>
          <w:sz w:val="24"/>
          <w:szCs w:val="16"/>
        </w:rPr>
        <w:t>improvements.</w:t>
      </w:r>
      <w:r w:rsidRPr="00D86BF2">
        <w:rPr>
          <w:rFonts w:ascii="Montserrat" w:hAnsi="Montserrat"/>
          <w:sz w:val="24"/>
          <w:szCs w:val="16"/>
        </w:rPr>
        <w:t xml:space="preserve"> The rings are free to do to our minds what that healer did to your body. They can re-make us," she revealed in a voice filled with horror.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"It happened to our father," Aislynn said softly, in the following silence. "That's how we found it out."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"And he's the one who gave you your rings?" I/me/my/mine asked, seeing a pattern, perhaps. I wondered: Did that mean their father had intended for this curse to be placed on them?</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"Yes," Aislynn answered the spoken question; sensing the suspicion in I/me/my/mine's voice she clarified, "but long before he </w:t>
      </w:r>
      <w:r w:rsidRPr="00D86BF2">
        <w:rPr>
          <w:rFonts w:ascii="Montserrat" w:hAnsi="Montserrat"/>
          <w:i/>
          <w:iCs/>
          <w:sz w:val="24"/>
          <w:szCs w:val="16"/>
        </w:rPr>
        <w:t>died</w:t>
      </w:r>
      <w:r w:rsidRPr="00D86BF2">
        <w:rPr>
          <w:rFonts w:ascii="Montserrat" w:hAnsi="Montserrat"/>
          <w:sz w:val="24"/>
          <w:szCs w:val="16"/>
        </w:rPr>
        <w:t xml:space="preserve"> wearing his. He received a box full of them as peace offerings from a rival." After a short pause, she added, "Passive magic is sometimes the most warped."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"And you really can't get them off?" I/me/my/mine challenged.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Both shook their heads. Amberlea said, "We have tried everything. We can't even cut them off. The closer to the ring, the more quickly and completely the flesh heals. If we merely move it from one part of the body to another, it goes easily, but it sticks like our own skin." To demonstrate, she pulled her's off and slid it onto her other fingers, then placed it against her forehead where it hung solidly as she pulled her hand away. She quickly put it back on her index finger and continued, "Our mother received one. She fell asleep with it on her belly one afternoon and awoke to find it had burrowed into her. That's what it does, either it migrates to a finger or digs its way to our very center."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"What an accursed thing!" I/me/my/mine declared, convinced.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put their gauntlets back on. Aislynn replying, "We all have our burdens. We understand ours as fully as you understand yours." Laughing, she added, "And, it does have its uses."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"But with such a risk," I/me/my/mine observed.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"Maybe. Maybe it's not as bad as we think," commented Aislynn. "It is hard to imagine having one's soul stolen. After all, you are your soul. I think it's more like having your self enslaved. Besides, magic warped you; you adapted and now you are most uniquely you," she declared, giving me/my a brilliant smile. "Whatever. Right now, though, I think I would kill for a horse," she boldly changed topics, "I am just about fed up with all this walking!"</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Indeed. But we were still a day away from their destination.</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The next afternoon, we arrived in [the city]. It was the largest chunk of civilization I/me/my/mine had ever seen. There was a sprawling, outlying area of farmsteads and houses-thickening as we neared the walled inner city where the average building was two stories, and more than enough exceeded that height. I greeted this sight with childish delight. However, the first thing the Maquist twins did on entering the city proper, was drag I/me/my/mine with them into an inn with a bath house. Gleefully ignoring me/my protests, they stripped me/my and dragged me/my into the water with them. Between them, they managed to scrub I/me/my/mine cleaner than she had been since me/my mother had died. And in more than one sense, it was the first good look they had had over each other. The twins, reflections of each other, showed contrasts born in differing personalities and conditioning from their training. Aislynn was stronger and powerfully developed for a woman, from a lifetime as a full fledged fighter. Her sister was more slender and evenly proportioned, as if from more comprehensive exercise and elegant refinement. Each measured an unusual height of seventy inches to I/me/my/mine's own sixty-nine. Where I/me/my/mine had thick, straight, chalk colored hair-almost white but warmer in hue-their own hair was tawny, with ringlets that became tighter and darker as they neared their ends. I/me/my/mine was astonished to discover that Amberlea was god-promised; a fact disclosed by her refusal to remove a certain amulet to enter the bath. I/me/my/mine, for her part, was carefully scrutinized by the twins. Me/my height was largely the product of long limbs. I seemed slender, but me/my musculature was developed to a point between that of the twins. Me/my shoulders were narrow, as was me/my rib cage and waist. Me/my breast was flat as a boy's and me/my pelvis was wide like a girl's-though narrow in comparison to a woman's. An elegant neck and long, delicate fingers-they concluded that me/my body had tried its best to become feminine under the geas of Talgath's Art.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It had instead attained an indefinable region between; with quite exotic results. I/me/my/mine's proportions were an unnerving suggestion of a fey's, but near enough human to be unmistakable. Wordlessly, the twins contrived to make the strokes of their washing more caressing. Their attention subtly becoming more familiar. By unspoken agreement, they strove to determine if this sexless creature could be aroused. I/me/my/mine, new to the pleasant sensation of their touch, unconsciously surrendered to it. Easily seduced by this unimagined experience, I was strangely disappointed when they stopped. Opening me/my eyes, I found them looking at me/my intently. Innocently. In muted voices, they asked me/my if I would be offended if they examined the healer's work. I/me/my/mine experienced the oddest sensation at the request. I sensed nothing dishonest or exploitive about their curiosity. The very idea of allowing another person to touch </w:t>
      </w:r>
      <w:r w:rsidRPr="00D86BF2">
        <w:rPr>
          <w:rFonts w:ascii="Montserrat" w:hAnsi="Montserrat"/>
          <w:i/>
          <w:iCs/>
          <w:sz w:val="24"/>
          <w:szCs w:val="16"/>
        </w:rPr>
        <w:t>me/my</w:t>
      </w:r>
      <w:r w:rsidRPr="00D86BF2">
        <w:rPr>
          <w:rFonts w:ascii="Montserrat" w:hAnsi="Montserrat"/>
          <w:sz w:val="24"/>
          <w:szCs w:val="16"/>
        </w:rPr>
        <w:t>, to feel what I had become without abusing me/my, made I/me/my/mine feel strangely giddy. Mutely, I/me/my/mine nodded.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Starting, each with a hand on me/my chest, they felt the lay of muscle and bone beneath. Slipping down over a taut abdomen they felt it quiver as I/me/my/mine gasped lightly. "Does that tickle?" one of them asked. I/me/my/mine, with me/my eyes closing, nodded. Together, they lifted me/my out of the water and sat me/my on the edge of the pool. Their hands slid down between her lags and gently forced them apart. I/me/my/mine guessed they were looking as well as feeling. I resisted the urge to recoil. When their fingers traced the seam they had revealed, I/me/my/mine almost did. But their touch was so gentle; so reassuring. I/me/my/mine reminded me/myself that I trusted them. I couldn't help but wonder at the growing anxiousness and aching their examination awoke in me/my. I tried to calm me/myself. A finger opened me/my delicately and one of them asked gently, "This goes within you?" I/me/my/mine nodded, and me/my breathing again increased. The finger stroked over the opening a few times and I/me/my/mine arched, unwillingly. "Does that hurt?" they asked. I shook her head strongly.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"It feels... strange," I/me/my/mine gasped.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finger repeated this a few more times. Many strange sensations pulled within me/my. "You're wet," one of them commented. I/me/my/mine didn't know how to respond-</w:t>
      </w:r>
      <w:r w:rsidRPr="00D86BF2">
        <w:rPr>
          <w:rFonts w:ascii="Montserrat" w:hAnsi="Montserrat"/>
          <w:i/>
          <w:iCs/>
          <w:sz w:val="24"/>
          <w:szCs w:val="16"/>
        </w:rPr>
        <w:t xml:space="preserve">I had </w:t>
      </w:r>
      <w:r w:rsidRPr="00D86BF2">
        <w:rPr>
          <w:rFonts w:ascii="Montserrat" w:hAnsi="Montserrat"/>
          <w:sz w:val="24"/>
          <w:szCs w:val="16"/>
        </w:rPr>
        <w:t>just slipped out of the bath. Though it seemed obvious, I nodded. The stroking finger was joined by another, but it gently pushed its way into me/my. Again, sensation made me/my gasp. "Hurt?" the question was repeated. Again a vigorous negative shake. The finger probed deeply into me/my. Circling, it described me/my interior. Just as gently, it withdrew. Another finger-I/me/my/mine assumed the other was also as curious-entered me/my. Again the sensation almost overwhelmed me/my. When it retreated, I/me/my/mine unintentionally gasped, "No..."</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finger paused. Then, more deliberately delved into me/my again. In spite of me/myself, I/me/my/mine moaned. I was asked, "What does this feel like?"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shook me/my head, and attempted to answer, "I... I can't explain. I've never felt anything like it."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"Does it feel good?"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hesitated, then nodded.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"Do you want me to stop?"</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shook me/my head. The probing developed a rhythm and I was soon infected with it. The sensations were almost torturous in their ambiguousness. "Can I taste you?" she asked. I/me/my/mine's mind was seized with a delicious uncertainty. The proposition seemed almost magical in me/my inability to fathom what that would feel like. I nodded. The touch of lips and tongue were deliciously maddening. Their attention divided me/my up. One kindling in me/my undreamed of pleasure from that part of me/my that had filled me/my life with pain. The other caressing me/my body and cradling me/my. As if protecting me/my. I/me/my/mine became lost in it and never wanted it to end. But it stoked a fire within me/my that kept mounting. Me/my body began to tremble with a fevered pitch. It rose to an unbearable crescendo and engulfed me/my in a moment's obliteration. Gasping for air and reining in me/my renegade voice, their hands slowed and stopped as they embraced me/my between them.</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opened me/my eyes and saw Aislynn watching me/my with glee. "Sorry, that was unfair of us," she said with an endearing smile. I/me/my/mine raised an eyebrow in consternation. "We took advantage of your trust," she clarified.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"You were curious," I/me/my/mine dismissed. "I have to say I became quite curious myself. I have never felt anything like this before," she murmured with awe.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Amberlea leaned over and queried seriously, "Never?" I/me/my/mine shook me/my head. "You have never felt anything like it even by touching yourself?"</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looked shocked. "Beyond cleaning myself, it has never even occurred to me that there was any point or reason to touch myself," she defended. They looked at me/my with wonder.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"For a former boy, I'm surprised you were not inclined to masturbate," Amberlea commented evenly.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scrunched me/my eyebrows in uncertainty. "Should I have touched myself?" I inquired innocently. They looked at each other then back at I/me/my/mine. One shrugged, the other tilted her head to either side and then shook it.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"There really isn't a should or should not. Usually a child figures it out for his or herself. It feels good, so they usually make a habit of it. Unless they are scared into stopping. But it can be messy," Amberlea said, grabbing me/my and dragging me/my into the pool. Deftly, she scrubbed me/my down and cleaned her out, threatening to get I/me/my/mine started again. Seeing the sensual look on me/my face, she commented, "Well, at least now you know what you have been missing. I hope it doesn't become an addiction," she joked, hauling both of them back out of the water.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Aislynn grabbed me/my in a towel and started rubbing me/my down, saying, "We should probably tell you that in functional terms, you are an honorary woman, now. Everything a woman is, save for childbearing capability. And to be perfectly honest, any woman who enjoys the act of love would die to be exactly like you." I/me/my/mine stared at her with disbelief. Aislynn grinned, "Trust me."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don't know if I can adjust to this," I/me/my/mine protested in a daze. "This changes everything. I mean, maybe I should have listened to Dal. Maybe I should have let them complete the change. If I had to choose between being a shiv and being able to feel like this..."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Aislynn interrupted, "Who said you have to choose? You are a shiv, and you can feel like this. Maybe you cannot play man to a woman, but you certainly can play woman to a man. And because you </w:t>
      </w:r>
      <w:r w:rsidRPr="00D86BF2">
        <w:rPr>
          <w:rFonts w:ascii="Montserrat" w:hAnsi="Montserrat"/>
          <w:i/>
          <w:iCs/>
          <w:sz w:val="24"/>
          <w:szCs w:val="16"/>
        </w:rPr>
        <w:t>are</w:t>
      </w:r>
      <w:r w:rsidRPr="00D86BF2">
        <w:rPr>
          <w:rFonts w:ascii="Montserrat" w:hAnsi="Montserrat"/>
          <w:sz w:val="24"/>
          <w:szCs w:val="16"/>
        </w:rPr>
        <w:t xml:space="preserve"> a shiv, you will find many a woman more than interested in making a bed with you," she concluded.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considered this, and while I found it hard to picture, the recent evidence regarding the limits of me/my imagination compelled me/my to not discount it. As I got dressed, I/me/my/mine asked them openly, "Why did you do this for me? Was it your intent to do this when you dragged me in here?"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shared a glance and Aislynn answered, "Perhaps. In a way. It was sort of on both of our minds. Thinking about what you had said about love and pleasure, well I have to admit we wondered if perhaps you were incapable of it. We really were just curious. The only way to understand you was to take a chance and try to find out. We had no idea you were so innocent. Please tell us if your offended."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considered that with a tilt of me/my head. Then said, "Not in the least. I have been educated. Initiated to a possibility I was ready to dismiss out of hand. I owe you," I finished with chagrin.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"Not in the least," they protested in unison. To which Aislynn added, "But you do need to get moving. We need to get a room for the night and start looking around for passage to the south. It could save us months if we could sail to Aornia. If you remember what you told us, you have a lot of business awaiting you there."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listened to her delivering this in a deadpan, matter-of-fact tone, and erupted in laughter. I realized that this one afternoon had managed to confuse me/my more than ten years of daughterhood had, combined. Perhaps I would never regain me/my balance, but in the mean time, I was absolutely certain about one thing. The three of them were going to be great friends. In perfect confidence, I shared this insight with the two of them, and they exchanged a wry glance, before grabbing me/my and dragging me/my out exactly the way they had dragged me/my in. Save that this time, I was in a much better humor.</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br w:type="page"/>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4</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With the twins there, getting a room was no problem. I/me/my/mine had about forty gold on me/my, but between them, the twins had about three thousand. Apparently their little foray in Edau had been very lucrative. The people they encountered easily assumed all three of them were fey, and I/me/my/mine was spared the ignominy of undue attention. Their first night together was devoted to answering I/me/my/mine's voracious curiosity about both me/my own and their bodies. But over the next week while they sought a ship heading me/my way, I/me/my/mine realized I had a problem. This new sensuality was becoming an obsession. Finding me/myself easily aroused by stray thoughts, and attracted to strangers who took me/my fancy, I remembered Dal's final caution. Unhappily, I became distraught. Me/my new companions eventually noticed. They had a long discussion about it, and I/me/my/mine was forced to beg them to allow me/my to end their nightly liaisons. When I explained the effect they were having on me/my, they felt obliged to acquiesce. But they took pains to preserve the young intimacy in tight friendship.</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With relief, I/me/my/mine concentrated me/my attention on me/my objective and at the end of the week they had found their ship. The vessel left port the following afternoon, and they were on it-I/me/my/mine proudly wearing a fine new greatsword, given to me/my by Aislynn to replace the one she had destroyed. The voyage lasted over two months, taking them almost to the equator.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Traveling on their money, I/me/my/mine spent most of the time getting to know me/my companions better, since I was not distracted by the work that had characterized me/my first ocean passage. In that time, I was compelled by the twins to rescind me/my vow of celibacy in favor of developing some confidence and self control. All of them, descendants of the Lyn, regarded intimacy as a one way street. It was a deep part of their culture, and this abstinence seemed unnatural to all of them. I/me/my/mine didn't want to argue with them over it, and they managed to make me/my see it as an Art. Hence, it was something I wanted to master. It was still a very confusing time for me/my. I/me/my/mine arrived in Aornia a bit wiser and a bit more enigmatic.</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Upon debarking, I/me/my/mine was dismayed to realize that I had been so distracted by me/my sensual awakening I had utterly failed to remember to look up the man from Dal's list in that city. When I shared this with Aislynn and Amberlea, they fell down in a fit of laughter-which did little for me/my own humor. They did, however, promise to help me/my be more attentive to pursuing the remaining contacts on the list.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Although it was now a third into autumn, the clime was hotter than I/me/my/mine had ever endured. If not for the coastal winds that never faltered to less than a breeze, I would have wilted to death before stepping off of the pier onto the main land. Across the channel from this port was the island controlled by the Seate, while their side was the citadel and expanses of Aornia. If I/me/my/mine had been awed at the seeming impressiveness of the Corindani city they had sailed form, this metropolis struck me/my so immensely I utterly forgot that city's name. The twins, a bit better traveled than me/my were themselves stilled by Aornia's grandeur. To enter the city, they were forced to declare themselves to the local bureaucracy. I/me/my/mine had not expected anything like this, and the questioning official made me/my unbearably nervous. I was forced to give me/my name, race, place of origin, gender, the purpose of me/my visit, and declare any warrants of crimes I was accused of committing. Well advised by Dal, I declared me/myself a shiv and denied any accusations.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Upon admitting to being a shiv, I was asked to declare any claims of ownership that had been made of me/my. Tersely, I claimed none.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official completed me/my registration and handed me/my a badge, commanding me/my to keep it openly displayed throughout me/my visit. Dismayed to learn that I was forced to wear me/my status on me/my breast so baldly, I/me/my/mine entered the city with less delight. The twins soon joined me/my, each sporting their own pedigrees. They exchanged chagrined looks and went in search of accommodations. I/me/my/mine was approached twice within the first three blocks and propositioned by strangers assuming I was a prostitute. Each time, Aislynn growled at them and chased them away.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certainly know what to look for around here," Amberlea observed.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"Why is this city so unfriendly?" I/me/my/mine complained.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Amberlea shrugged and proposed, "I'm sure it's not personal. The bureaucrats have to keep order in a city with a population of millions, with the presence of a million of foreigners among them. I imagine that knowing who has gone in-and by that I mean exactly who-is tremendously helpful to maintaining order. Especially since they make you bear it to the world. I am sure there are grave consequences for being caught without these badges on."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examined me/mys. It was a brass card as long as me/my hand with many characters punched into it. I could not read it easily, but comparing it to theirs was able to figure out what symbols defined gender and race. Only me/my name was direct, spelled in characters from the divine tongue. I guessed there were no strangers in Aornia. Dryly, I commented, "Well, I guess now we know what shivs are considered here."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"Come on, don't let it get to you," Amberlea consoled. "We are very close to the docks. I bet if we go to a more upstanding neighborhood we will find more open minded attitudes. After all, this is the world capital of culture and refinement," she suggested.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shrugged and smiled to reassure them. "Still, it was nice when people were inclined to think I was fey. It wasn't an issue, then," I aired.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gave me/my a supportive half hug and concentrated on finding a good neighborhood, where they could stay.</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The apartment they had eventually opted to lease was on the third floor of a boarding house in an artistic community. I/me/my/mine was surprised to learn that there were artists who were not students of magic. One of the people who lived in their building explained to me/my, as they were first looking at it, that art had preceded magic, and governed a wide spectrum of expressive forms. He had cited sculpture, music, dancing, stagecraft, and the old illusions of painting and storytelling. He even confirmed for me/my the rumor Dal had related to me/my about people who had become shiv as a form of art-because he had come out specifically to complement me/my on me/my transformation. I/me/my/mine, wisely, said little about who or what I was or why, and that seemed to please him. Standing alone now, in a room with a view over a nearby parkway, I reflected that I had underestimated this city. That artist had been a pleasant, and mannered individual. The landlord had been discreet and sensible.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And besides, I had not been prohibited from bearing me/my weapons.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twins had gone to a market to procure goods and linens to make their stay more pleasant, and I had gone out for food. I/me/my/mine had returned shortly and unmolested. Me/my friends had yet to arrive. Pulling me/myself away from the window, I retreated to a writing desk in me/my room and wrote several inquires to some of the people on Dal's list. I was about to clear away me/my work area when me/my eyes rested on the name of the man Dal had advised me/my to visit. The healer. I/me/my/mine struggled within for several minutes, before priming me/my pen to write out another letter. What the hell. The least I could do was try. Finishing, I took me/my badge and used its raised back to imprint me/my official identity into the paper as I had the others, and sealed it. The next morning, they would be sent by a local courier.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Soon enough, Aislynn and Amberlea arrived, and urged me/my to go out with them to a tavern. They had purchased several light garments of silk for me/my to wear; so that I would not suffer so much from the lingering heat. Gratefully, I exchanged me/my northern leather for the silks and agreed to go out. After changing, I emerged in a loose fitting white top and pants, cinched close to me/my body with the leather bodice of me/my sword harness. Me/my skin had bronzed nicely during the two month voyage (mostly from the many beach retreats they had taken when the ship had put into one port or another along the way), pleasantly offsetting the paleness of me/my hair and dress. The fey approved of the effect and they departed.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What I/me/my/mine did not know was that the two had contrived to introduce me/my to the pleasures of a man that night. Which, after they had successfully managed to get me/my inebriated, was skillfully accomplished. [This should be fully detailed.] I/me/my/mine would have gathered me/my swords and gone after them; after waking hungover and wrapped in the arms of a dashing young man. Fortunately for them, the young man woke up too and seduced me/my to try willingly what I had unwillingly done last night. Aghast in the spirit of Roen, and amazed in me/myself, I/me/my/mine was once more forced to refine me/my sense of neutered identity.</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"I said I was sorry, and I say it again. Really. I mean it," Aislynn was pleading to I/me/my/mine's turned back. I/me/my/mine had been sitting like this for two days, now, and Aislynn couldn't stand it anymore. Reaching out to grip me/my shoulders, it was like gripping a statue. Aislynn moved around me/my to look into me/my eyes. I/me/my/mine was staring mutely out the window of me/my room. Within me/my turmoil raged. The ghost of Roen could not endure the fact that of me/my own will I had lain with a man. And yet the survival minded will of I/me/my/mine felt it was a necessary part of accepting what I had become. It had been easy to cocoon me/my wounded manhood in the ignorance of pleasure. It had been convenient to argue how unlikely it would be that me/my body would ever perform the function to which it had been bent. Now that argument seemed foolish and full of denial. Me/my friends had been compelled to force me/my to face it, but at this moment, I was not sure how I could face me/my friends. I/me/my/mine knew that this lesson had cost me/my. I had been forced to face the fact that I had no claim to manhood; it was like realizing that the core of me/myself was dying.</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"Aneh?" Aislynn asked again, looking worried.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Still looking into the distance, I/me/my/mine breathed, "My name... was Roen."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Aislynn looked up at Amberlea-sitting across the room-with alarm.</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"But now, Roen is finally dead," I uttered with finality. Me/my voice had never sounded so hollow. A sad smile touched me/my face, and I added, "I can't be her," who I meant was clear, "so I guess, at last, I am just myself."</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stood up. Cupped a hand to Aislynn's face to reassure her, and gathered me/my things. Dressed in the same silks, and typically armed, I/me/my/mine went out for a long walk. There was one last thing I could do for Roen. Within an hour, I had found the address of the healer, and knocked at the door. A young man answered the door and brought me/my in. When asked, I said I was here to see Lazeon, the master. I/me/my/mine was announced and after a short wait, was escorted in to see him.</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When I entered the room, the older man excused his apprentices and contemporaries. He motioned me/my to come close, and he examined me/my intently.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was intrigued by your letter. So I am granting you this audience, however, I must make it clear that if I am to choose to do anything you must absolutely comply with a few simple requests," he stated up front.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considered with a curt nod and said, "I am as much interested in knowing my options as having the opportunity to act on them. Do you think I can be changed back to what I was?"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He fished out a pair of glasses and gestured for me/my to come over to an examining table, saying, "Well I cannot know that unless I have a look. Come on, hop up." He slapped the table for emphasis. I set me/my sword to the side and did so; he indicated that I should disrobe. Self consciously, I did. Humming and nodding, he examined me/my almost as thoroughly and intensively as Aislynn and Amberlea had that fateful afternoon. I/me/my/mine bit me/my lip to endure this. When he was done, he washed his hands and sat back. I/me/my/mine moved to dress, and he motioned to me/my to stop. With a thoughtful look, he stared at me/my, and I began to feel very uncomfortable. At last he spoke.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"Yes. Well, whoever did this had a sharp eye for detail, and exquisite crafting ability. Your essence is thoroughly subverted. A real work of art. What were you, a boy or a girl?" he asked, seriously.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had avoided revealing this before hand, to see if he would be able to figure it out. Quietly, and with disappointment, I told him. He nodded and shuffled on his desk for a note pad upon which he scribbled several notes. Huffing, he put the pen down and spoke, "Well, it's impossible to make you a man now. Your body won't allow it at this juncture. You could be shaped into anything, naturally, but it would not be what you should have been. The only way you can have your old self back is if I were to regress you back to the age when the deed was done. It'll add that many years to your life, and prolong your childhood. Not exactly a bad thing, you understand, but I won't be surprised if you aren't delighted to hear it."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see," I/me/my/mine breathed.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He squinted at me/my and asked what I had said, so I repeated it louder. He nodded vigorously, and blathered, "Yes, yes. It can be done. Depends on what you are after. Hell your body is so confused, I could make a true woman out of you with a fraction of the effort it would take to make you male again. Quite a piece of work. It'd cost about ten thousand, or else half of that and the right to take you as an indentured apprentice. Of course you also have to tell me who did the original work," he said looking me/my square in the eye. "Seems like he had talent all right, but no discipline. You had to be a very young boy to turn out like you have. Unless you were a slave, he shouldn't have been allowed to alter you. Why exactly were you shived?" he asked calmly.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I/me/my/mine coughed and explained that a slave raider had maimed me/my and how he had warped me/my, and how I had been mistaken for me/my sister. "The healer was a stranger who arrived in town just before the raid. He had seen us both, and must have assumed I was her when he found me. My mother raised me as her daughter, because I didn't even remember who I was for years. Eventually I remembered."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Lazeon, listened to this and shared some more of his conclusions, "So what you are saying was that finding you on the point of death, he made an error of judgement and overlooked this man's handiwork, eh? Well, not bloody likely. Not if he was a real healer. A proper healer knows arts that allow him to raise the body from its own template. It takes time for that to disappear even in a case like yours. His judgement wouldn't have been an issue. Unless he was so arrogant he had to take a hand in the process. No, you ask me, this was an amateur. Knew a bit about flesh shaping and inspiring. Sounds like he thought he could save you by inspiring you to become what your molester intended, unfortunately it was too much of a stretch for your little spirit. Ah well," he sighed. "So, what did you say his name was?" he inquired again.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"Who?" I asked innocently.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"Naturally not Talgath. We can be certain that was an assumed identity. Who was it that took care of you after?" he clarified.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have no idea who the man actually was," I/me/my/mine lied.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man eyed me/my suspiciously. In a stiff voice he said, "Well get dressed. Go. Come back when you feel like telling me the truth. Otherwise, I'll have nothing to do with you. Nor will any of my colleagues," he warned.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Taken aback, I/me/my/mine's ire rose. More slowly, I rose too. Shaking, I dressed. Lazeon watched very carefully as I shouldered me/my sword. I/me/my/mine was too wary of him to consider doing anything rash. I knew exactly what was happening here, Lazeon had found Dal's signature but not Talgath's. If I stuck this out, it would happen exactly as Dal had predicted. Protecting Dal was more important than altering me/myself. Still, it stung to know that something </w:t>
      </w:r>
      <w:r w:rsidRPr="00D86BF2">
        <w:rPr>
          <w:rFonts w:ascii="Montserrat" w:hAnsi="Montserrat"/>
          <w:i/>
          <w:iCs/>
          <w:sz w:val="24"/>
          <w:szCs w:val="16"/>
        </w:rPr>
        <w:t>could</w:t>
      </w:r>
      <w:r w:rsidRPr="00D86BF2">
        <w:rPr>
          <w:rFonts w:ascii="Montserrat" w:hAnsi="Montserrat"/>
          <w:sz w:val="24"/>
          <w:szCs w:val="16"/>
        </w:rPr>
        <w:t xml:space="preserve"> be done after all. An empty hope to console the echo of Roen. With a tight courteous bow, I/me/my/mine excused me/myself and returned home. I took a very circuitous route.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On entering, Aislynn stopped me/my and asked, "So what should we call you?" reminding me/my of her parting comments.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I stopped short. Should I not take such a question seriously? Seriously, what could I answer? Suddenly </w:t>
      </w:r>
      <w:r w:rsidRPr="00D86BF2">
        <w:rPr>
          <w:rFonts w:ascii="Montserrat" w:hAnsi="Montserrat"/>
          <w:i/>
          <w:iCs/>
          <w:sz w:val="24"/>
          <w:szCs w:val="16"/>
        </w:rPr>
        <w:t>Aneh</w:t>
      </w:r>
      <w:r w:rsidRPr="00D86BF2">
        <w:rPr>
          <w:rFonts w:ascii="Montserrat" w:hAnsi="Montserrat"/>
          <w:sz w:val="24"/>
          <w:szCs w:val="16"/>
        </w:rPr>
        <w:t xml:space="preserve"> was a name that really didn't belong to me/my. I shrugged, "Aneh was a name that made my mother's life bearable, but it does not do this for me. I can't have my old name back-not without changing it as I have been. I think Rue will do. I'll bear it proudly if it pleases you," I said with a bold smile. Then I embraced her to show that I bore no ill will.</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 xml:space="preserve">Rue thought a good deal about what I had learned from me/my visit to Lazeon. I knew that I was not terribly aware of the extent to which magic could make or unmake a person. Me/my ideas and beliefs on the subject were mostly based on conclusions I had drawn me/myself from the many conversations I had with Dal. Rue had assumed that all magical body shaping was as superficial as what Dal had offered to do to me/my. Good enough to make you </w:t>
      </w:r>
      <w:r w:rsidRPr="00D86BF2">
        <w:rPr>
          <w:rFonts w:ascii="Montserrat" w:hAnsi="Montserrat"/>
          <w:i/>
          <w:iCs/>
          <w:sz w:val="24"/>
          <w:szCs w:val="16"/>
        </w:rPr>
        <w:t>look</w:t>
      </w:r>
      <w:r w:rsidRPr="00D86BF2">
        <w:rPr>
          <w:rFonts w:ascii="Montserrat" w:hAnsi="Montserrat"/>
          <w:sz w:val="24"/>
          <w:szCs w:val="16"/>
        </w:rPr>
        <w:t xml:space="preserve"> like something, but not good enough to make you </w:t>
      </w:r>
      <w:r w:rsidRPr="00D86BF2">
        <w:rPr>
          <w:rFonts w:ascii="Montserrat" w:hAnsi="Montserrat"/>
          <w:i/>
          <w:iCs/>
          <w:sz w:val="24"/>
          <w:szCs w:val="16"/>
        </w:rPr>
        <w:t>truly</w:t>
      </w:r>
      <w:r w:rsidRPr="00D86BF2">
        <w:rPr>
          <w:rFonts w:ascii="Montserrat" w:hAnsi="Montserrat"/>
          <w:sz w:val="24"/>
          <w:szCs w:val="16"/>
        </w:rPr>
        <w:t xml:space="preserve"> something. Now, from Lazeon's mouth, I knew that true manhood or true womanhood were within the capabilities of Art. The twins were aware that Rue was beginning to rationalize. They knew that I was trying me/my damnedest to come up with a way to console me/myself for the double disappointment of two shattering blows to Roen's ego. They did their best to arm me/my with facts, rather than convenient supposition. In talking to the twins about me/my options I learned that flesh arts fell into certain categories. Many Arts had the techniques to shape flesh, or transform it metamorphically. These shape changing disciplines did nothing but alter the appearance; a function present in the body would be translated to an analogous one in the adopted form. So a man could turn into a panther, but in essence he would still be a man. The more adept Arts actually addressed various functions, including the translation of one gender into another.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had assumed that because Dal had not been able to alter the function, me/my function could not be altered. Dal, for his part, didn't know himself, because he never took his studies that far. At present, all Rue could do, however, was wonder how many more times I was going to be wrong about me/myself.</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Except, there was one thing I could not be wrong about. I had learned what was possible, and it had become totally inaccessible to me/my all at once. Confronted with the choice between betraying Dal and being a functionally normal human being of either sex, Rue was utterly trapped. I had had time to learn how difficult being a shiv could be at best-though not yet at worst-and had a chance to taste the pleasures that at least one sex could offer. But neither difficulty or temptation were worthy reasons for betraying the man who had done so much for me/my. Now that I understood better what I was exactly, and how it had actually come about, I could begin to see me/myself more as a work of art than a freak of nature. Or casualty of war. And with the responsibility of protecting Dal from persecution for the honorable crime of </w:t>
      </w:r>
      <w:r w:rsidRPr="00D86BF2">
        <w:rPr>
          <w:rFonts w:ascii="Montserrat" w:hAnsi="Montserrat"/>
          <w:i/>
          <w:iCs/>
          <w:sz w:val="24"/>
          <w:szCs w:val="16"/>
        </w:rPr>
        <w:t>trying</w:t>
      </w:r>
      <w:r w:rsidRPr="00D86BF2">
        <w:rPr>
          <w:rFonts w:ascii="Montserrat" w:hAnsi="Montserrat"/>
          <w:sz w:val="24"/>
          <w:szCs w:val="16"/>
        </w:rPr>
        <w:t xml:space="preserve">, Rue finally reached that point where I could </w:t>
      </w:r>
      <w:r w:rsidRPr="00D86BF2">
        <w:rPr>
          <w:rFonts w:ascii="Montserrat" w:hAnsi="Montserrat"/>
          <w:i/>
          <w:iCs/>
          <w:sz w:val="24"/>
          <w:szCs w:val="16"/>
        </w:rPr>
        <w:t>honestly</w:t>
      </w:r>
      <w:r w:rsidRPr="00D86BF2">
        <w:rPr>
          <w:rFonts w:ascii="Montserrat" w:hAnsi="Montserrat"/>
          <w:sz w:val="24"/>
          <w:szCs w:val="16"/>
        </w:rPr>
        <w:t xml:space="preserve"> take pride in being a shiv.</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It was a beginning, anyway.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In the mean time, with the twins help, they began to contact the people on Dal's list. This occupied the greater part of a month, with all the little details taken into account. While most of these people were former friends of Dal's, only some of them were interested in taking the time to consider me/my appeals. The ones who would listened to Rue and usually tried to be helpful, but the final consensus was that none of them were able to help me/my with divining the whereabouts of me/my sister. They offered to help in other ways, to their credit, but in the matter of greatest concern to Rue, they could only advise me/my to appeal to one of the Na-Acivda. The esoteric practitioners of soul magic and followers of the Acivda-the father of modern magic. Unfortunately, all Na-Acivda were members of the Seate, and contacting them would require gaining permission to visit the exclusive island. The island was restricted solely to students and practitioners of a select few Arts and followings. Dal's friends were, like himself, mostly dabblers and could not provide me/my with clearance to visit the Seate. Between them, the three of them tried to find out how to get access, but what they learned was disappointing. While a person of standing could direct an appeal to the Seate for advice or aid, a foreigner with low status like Rue would never get through the bureaucracy. Also, while citizens of the Seate would come over to Aornia for recreation or personal business, their chances of contacting one were very small.</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At the end of many weeks, after exhausting the last local lead on their list, they retreated to one of their favorite local taverns to consider the problem. While they had made many good acquaintances here in Aornia, and learned a bit more about Rue, they had not accomplished their goal of figuring out where to go next. Aislynn was being unusually pensive that evening, and when prodded, she brought up an alternative plan.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know this will sound difficult, but we have to try something," she began. "We know that your sister was taken by the slaver, Talgath. So our next option would be to try and track him down and learn of her whereabouts from him. Which means we will have to start poking our noses into black market contacts to get a lead on him," she proposed.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nodded, "I had considered that, but..." I trailed off. They looked at me/my to go on. "Well, I wanted to avoid him if I could. After all, we could find him and torture him to death, but that doesn't mean we'll ever be able to trust anything he may tell us. Yet, as long as I think he has information valuable to me, I won't be free to just kill him. I don't like having mental restrictions when I'm considering a fight. It's a good way to get myself killed," I said.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"Je's right," Amberlea said. "But unless we can find some other way of locating jer sister," she directed at Aislynn, "we may have no choice. Let's see if there is any way we can get to a Na'Acivda, first."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nodded in agreement and bought a round of drinks.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As Rue was nursing me/mys, Amberlea asked me/my an alarming question, "Why have you been protecting Dal?"</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choked and coughed, "What!?"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fey looked at me/my intently, "Your friend, this Dal who gave you that list. He was the healer, wasn't he?"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nervously wiped off me/my face and returned, "Where did you get that idea?"</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Amberlea shrugged, "All of those people knew him. They didn't bother to guard their comments. Even you let it slip that Dal advised you to be made like a woman. But he didn't tell you it could be done completely. That is the kind of mistake a person with a little knowledge can make. But. Most of the uninitiated assume that there is nothing that magic can't do, while most of the initiated have a very good idea of what magic can do. Obviously, from his friends' comments he was a dabbler like themselves. He sounds exactly like the type of person who would make that healer's mistake. Besides, he seems to have a more than passing interest and influence in your life."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was gesturing for her to be quiet, looking around me/my worriedly.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"What?" Amberlea begged for an explanation.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"Shhh. Don't even suggest it. Whether it is true or not, you could get him in a lot of trouble talking like that." Rue tried to elaborate on what could happen to the healer-not confirming Amberlea's allegations about Dal-as a consequence of being connected to warping Rue.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Amberlea sat back with a suspicious look on her face. She said critically, "That's nonsense. Why would anyone fault him for saving your life. So he wasn't an acclaimed healer. So what. You're alive aren't you. You aren't hideously maimed. Where did you get such an idea?" she demanded.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Very softly, Rue replied, "From him."</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twins raised their eyebrows. "Why would he do that?" they asked.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shrugged. I told them how Lazeon had made revealing his identity a condition of the treatment.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looked at each other, and Aislynn thought aloud, "Maybe there is something he didn't tell you. Maybe he wasn't supposed to know the Arts he used to save you. Or maybe he was a criminal or something, and knew that it is a matter of policy for an artist's name to be known as a condition of undoing his work?"</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sighed, "I don't know. Perhaps we should find out. I don't know any active arts, and your arts are not based on the human arts. However, I can't imagine how Dal could be guilty of any crimes. He is one of the most decent people I knew growing up."</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[However, the idea buries itself in me/my mind, and nags at me/my for the next few days. I will inevitably have to consider it more seriously. It could change a lot of things for me/my.]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thought about it for a while, but said no more on the subject of Dal. After a bit, Rue got up from the table to go and relieve me/myself. On me/my way back, I was approached by a young man, about four years me/my elder.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"Pardon me," he began politely, but at the same time laying a hand on me/my arm to restrain me/my. "I couldn't help but notice you. If you would allow me, I would like to buy you a drink or something and ask you a few questions. I give you my word I have no dishonest intentions toward you."</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stared at him piercingly. He seemed so earnest, I decided to humor him. Smiling warily, I answered, "I can spare a moment."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He led me/my to his table and introduced himself, "My name is Moorwyn. I used to be a student at the Seate," he began. Seeing me/my expression light up with interest, he continued, "I said used to because I had a little accident. But to explain my interest, I can </w:t>
      </w:r>
      <w:r w:rsidRPr="00D86BF2">
        <w:rPr>
          <w:rFonts w:ascii="Montserrat" w:hAnsi="Montserrat"/>
          <w:i/>
          <w:iCs/>
          <w:sz w:val="24"/>
          <w:szCs w:val="16"/>
        </w:rPr>
        <w:t>see</w:t>
      </w:r>
      <w:r w:rsidRPr="00D86BF2">
        <w:rPr>
          <w:rFonts w:ascii="Montserrat" w:hAnsi="Montserrat"/>
          <w:sz w:val="24"/>
          <w:szCs w:val="16"/>
        </w:rPr>
        <w:t xml:space="preserve"> the weave of spirit and magic; and when I noticed you I realized you were a </w:t>
      </w:r>
      <w:r w:rsidRPr="00D86BF2">
        <w:rPr>
          <w:rFonts w:ascii="Montserrat" w:hAnsi="Montserrat"/>
          <w:i/>
          <w:iCs/>
          <w:sz w:val="24"/>
          <w:szCs w:val="16"/>
        </w:rPr>
        <w:t>designed</w:t>
      </w:r>
      <w:r w:rsidRPr="00D86BF2">
        <w:rPr>
          <w:rFonts w:ascii="Montserrat" w:hAnsi="Montserrat"/>
          <w:sz w:val="24"/>
          <w:szCs w:val="16"/>
        </w:rPr>
        <w:t xml:space="preserve"> person. Ah, to be honest, I see a lot of confusing things in you and I wanted to ask, well, actually, I want to confirm my analysis of you," he explained, "Do you mind?"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considered it carefully before answering. I did not like such questions, but then again, he might be me/my chance to get into the Seate. Very carefully, I answered, "I am a very private person, but perhaps I can satisfy some of your curiosity if you could arrange something for me in return."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He smiled, and answered, "Well if it is within my resources or ability, I will gladly accommodate you." Rue nodded and urged him to ask his questions. He did, "First I will clarify the part I think I understand. You were </w:t>
      </w:r>
      <w:r w:rsidRPr="00D86BF2">
        <w:rPr>
          <w:rFonts w:ascii="Montserrat" w:hAnsi="Montserrat"/>
          <w:i/>
          <w:iCs/>
          <w:sz w:val="24"/>
          <w:szCs w:val="16"/>
        </w:rPr>
        <w:t>designed</w:t>
      </w:r>
      <w:r w:rsidRPr="00D86BF2">
        <w:rPr>
          <w:rFonts w:ascii="Montserrat" w:hAnsi="Montserrat"/>
          <w:sz w:val="24"/>
          <w:szCs w:val="16"/>
        </w:rPr>
        <w:t xml:space="preserve"> at a young age; it seems to be a very intense, customized technique..." Rue interrupted.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"How so?"</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"Well, most disciplines are stylized and are easier to recognize, while this has the look of very close and direct manipulation."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"Oh."</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He cleared his throat and continued, "You seem to have an unusually heightened sensitivity. That is, your spirit is unusually attuned to the region of volatile magic, and your sexual... uh, the balance of anima and animus was pushed to the threshold; obscured. I think that is, ah, what accounts for it. I mean, the cause of your receptivity. So my question is, was this the intent of the design, or was it a side effect?"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gazed at him incomprehendingly for several moments. Then warily I commented, "I find it difficult to believe you can gather that much from just looking at me."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He blushed, and quickly tried to explain, "Actually, it's not a matter of seeing. It is more like just </w:t>
      </w:r>
      <w:r w:rsidRPr="00D86BF2">
        <w:rPr>
          <w:rFonts w:ascii="Montserrat" w:hAnsi="Montserrat"/>
          <w:i/>
          <w:iCs/>
          <w:sz w:val="24"/>
          <w:szCs w:val="16"/>
        </w:rPr>
        <w:t>knowing</w:t>
      </w:r>
      <w:r w:rsidRPr="00D86BF2">
        <w:rPr>
          <w:rFonts w:ascii="Montserrat" w:hAnsi="Montserrat"/>
          <w:sz w:val="24"/>
          <w:szCs w:val="16"/>
        </w:rPr>
        <w:t xml:space="preserve"> or </w:t>
      </w:r>
      <w:r w:rsidRPr="00D86BF2">
        <w:rPr>
          <w:rFonts w:ascii="Montserrat" w:hAnsi="Montserrat"/>
          <w:i/>
          <w:iCs/>
          <w:sz w:val="24"/>
          <w:szCs w:val="16"/>
        </w:rPr>
        <w:t>feeling</w:t>
      </w:r>
      <w:r w:rsidRPr="00D86BF2">
        <w:rPr>
          <w:rFonts w:ascii="Montserrat" w:hAnsi="Montserrat"/>
          <w:sz w:val="24"/>
          <w:szCs w:val="16"/>
        </w:rPr>
        <w:t>. I said I had an accident. I was conducting an experiment upon myself to... well the original intent doesn't matter. The net result was that I gained this incredible sensitivity and lost the ability to control the arts I had mastered. When I saw you, well, I couldn't help but feel that you, being tuned razor sharp and virtually hand crafted... that is, if this is your own work..." Rue shook me/my head, and he went on, modifying, "I thought that if there was an individual who could produce a spirit like yours, then maybe he could help me undo what I've done to myself. Or refine it," he confided. His apparent nervousness told me/my how important this was to him.</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considered, and said, "I was the product of two men, one out violence and the other out of compassion. I don't think either had anything in mind beyond shaping me superficially. I am sure my sensitivity was a fluke. And I can't use active magic as a result," I announced plainly. Moorwyn looked down cast. "I'm sorry," I consoled.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He shook his head, "It's alright. Now, what was it you wanted me to arrange for you?"</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need passage to the Seate to appeal for a diviner. I am trying to find my sister who was kidnapped ten years ago. She was my twin. I know she's alive, but I can't tell where. Can you help me?" Rue appealed.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Moorwyn considered and smiled, "Sure. I will talk to my uncle, Ateph. He has a lot of influence there."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"When can this be done?" I asked.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"Meet me here tomorrow," he said, "I will know then." Shaking hands to seal the agreement, Rue turned in time to see me/my friends leaving the building with one of me/my kinslyn.</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Rue excused me/myself from Moorwyn's company and rushed out the door to catch up with me/my friends, but on exiting found the street empty. Perplexed at this strange behavior, I wandered home, contemplating what it might mean. I arrived home-feeling a momentary awkwardness at realizing that the apartment had come to feel like such. The rooms were vacant. Rue had no other choice but to wait for them to show up. When they did, it was very late. Aislynn, Amberlea and the strange Aurdannan found Rue asleep on a couch in the common room. They woke me/my to announce: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there is someone we want you to meet," Rue dragged me/myself to alertness as they nudged forward a beautiful young woman with light blond hair, as straight as me/my own and a fair complexion, "Ahven. Ahven, this is our friend Rue," they completed the introduction.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stood up and examined her. She was about three inches shorter than I; kind of short for an Aurdannan. They were of an age, Ahven perhaps a year older than Rue. Her eyes were sky blue, while Rue's were a deep twilight blue. Ahven was the most beautiful human woman Rue had ever seen. They exchanged a shy, "Hi," and all four of them sat down.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could not help but notice Ahven seemed a bit awkward and uncomfortable and kept looking at Amberlea self consciously.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turned to the twins and accused, "You both left me without a word."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looked down contritely, Aislynn trying to explain, "Well, you seemed to be busy, and Amber didn't want to talk to Ahven in such a public place."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looked at Amberlea questioningly, "Why not?"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Ahven looked suddenly alarmed. Amberlea gestured to her to relax and answered, "It is not important. I'm sorry we left you. Did you get into trouble?" Rue shook me/my head. "Well then, no harm done. I'll be more considerate in the future," she promised.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accepted this and turned to their guest, "I'm sorry, I'm being a bitch. I am glad to meet you; it has been a while since I've seen a kinslyn."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Ahven agreed, and smiled.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then turned to the twins and announced, "Well my luck has improved. That man I was talking to is a former student from the Seate. He agreed to try and get me passage and an audience over there. I am supposed to meet him tomorrow to find out exactly when."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were happy to hear this. But noting the time, Rue excused me/myself and retired to bed. The next morning, Ahven was still there, and they all decided to spend the day together. They were still together when it came time to check in on Moorwyn. Which they did together. Moorwyn was entranced by Rue's friends, and especially with Ahven, who he flattered subtly. Moorwyn told Rue the arrangements he had made, which were satisfactory to me/my. The rest of the time, they talked about their adventures. Moorwyn and Ahven were both intrigued by Rue's edited story. In the few months of really coming to terms with being a shiv, Rue had made the night of me/my transformation the beginning of me/my life. Obscuring me/my gender of birth, and focusing on the theft of me/my twin sister, Rue brought them to understand the purpose of me/my quest. During the relaxed, convivial evening, the small group established the beginnings of friendship. Ahven even seemed to relax, though she was very brief in telling her own story. Also the daughter of a coastal Aurdannan town, she had grown up in an oppressively small family. Her father had pressed her to serve on his trade ship and she had pressed him to train her to be a fighter. Recently she had jumped ship and turned her back on childhood and family to be on her own. Eventually she had wandered here.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knew that she was hiding a lot, and guessed that she had had a childhood more troubling that ever me/my own. I decided that if I could ever penetrate her protective shell, the two of them could become fast friends. Rue did not try to ask them to join me/my on me/my quest, and neither of them offered, so I figured that they would part ways soon.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For the time being, however, conversation between them was delightful-sometimes unexpectedly witty and intelligent. Which was more than enough reason to spend time together while they could.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"So, how did you meet?" Moorwyn asked of Rue and the twins.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"In a common house in Kelandorin," Aislynn said, explaining how Rue had been mistaken by them for a fey and how they had gotten into the fight and ended up being warned out of town. "When we were out of town Rue turned on us and beat us together, for denying me/my the chance to defend jerself!" she laughed, continuing, "Oh how je fought. If we had any idea how well je could use a sword we would probably never have become friends. We got to know each other on the walk from Kelandorin to Kelbragh. And ended up pledging ourselves to join jer on jer quest."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"You </w:t>
      </w:r>
      <w:r w:rsidRPr="00D86BF2">
        <w:rPr>
          <w:rFonts w:ascii="Montserrat" w:hAnsi="Montserrat"/>
          <w:i/>
          <w:iCs/>
          <w:sz w:val="24"/>
          <w:szCs w:val="16"/>
        </w:rPr>
        <w:t>walked</w:t>
      </w:r>
      <w:r w:rsidRPr="00D86BF2">
        <w:rPr>
          <w:rFonts w:ascii="Montserrat" w:hAnsi="Montserrat"/>
          <w:sz w:val="24"/>
          <w:szCs w:val="16"/>
        </w:rPr>
        <w:t xml:space="preserve"> from Kelandorin to Kelbragh?" Ahven asked incredulously.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"Well, it only took a couple of days. It was that or go back to Kelandorin and try to get horses. I'm sure they would have appreciated that," Aislynn said of the town's people.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"What's so strange about walking that distance?" Rue asked.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"It's not the distance," Ahven replied, "it's walking in Corind. An Aurdannan on foot is an easy target there."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reminded her that the locals had been under the impression that they were all fey.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"Did you know," Moorwyn asked, changing the topic, "that the Aurdannans and the Corindani are responsible for creating the most powerful school of magic on Aeirn?"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twins and Ahven, having some idea what he was talking about rolled their eyes, but Rue confessed, "I'm sorry, but I know so little of the magic colleges; what school are you referring to?"</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Lutori-an," Moorwyn named. "The followers of paradox magic; rift binders."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thought they were a myth," I said.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Moorwyn shook his head smiling, and said, "No, they are all too real."</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Aislynn quizzed dryly, "Do you know what the big paradox of theirs is?" Rue shrugged. Ais grinned, "All magic is paradoxical. That's why magic opened the rift in the first place," she laughed. "The Rift opened during one of their wars. Between the two of them they threw enough magical nonsense around that the fabric of reality couldn't take it any more."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"So, what makes them so powerful?" Rue asked.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"Oh, they aren't any more powerful per se," Moorwyn interceded, "it is really a question of being more dangerous. Their art is the most disturbing, for it is concentrated on conjuring the most implausible of effects."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"If not plain impossible," interjected Ahven.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"If they are so dangerous, why are they allowed to practice?" Rue questioned.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"For several reasons," Moorwyn answered, "the first of which is the hope that they will figure out how to seal the Rift. They are named for the Corindani man, Lutori, who was the first to quicken. They say that he was the one who stopped the Rift from completely swallowing the world. Another reason is the fact that Lutori-an are born, not made. Some people are born with a sensitivity to paradox akin to Aurdannan sensitivity to magic. The Na-Acivda go from town to town looking for them and taking them back to the Seate where they can be taught to control their sympathy with paradox. If they refuse, they are abandoned in the rift."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"How horrible. What if they are children?" I asked.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Moorwyn looked at me/my gravely, "They usually are." Rue shivered. "The other reason," Moorwyn continued, "is the fact that rift binders are the only people who can deliberately navigate through the Rift. It has become an indispensable form of travel."</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"And," added Amberlea, "I've heard that on more than one occasion a Lutori-an has been contracted to go into the Rift to recover people who have been swallowed by riftstorm."</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"So, I think it is telling that the Aurdannans and Corindani have taught the rest of the world to dance on the edge of obliteration," Moorwyn finished, getting back to his point.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"Thanks," Rue and Ahven groaned.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 also brought this up to tell you that the only way to get from the outside world into the Seate, is to be ferried across by a Lutori-an," he explained. Rue's face became ashen. He was going to take me/my through the Rift? Just like that? "Are you alright?" Moorwyn asked.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had to start breathing again to answer, shakily, "Yeah. Fine. I can't wait."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table erupted into laughter.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When they had calmed down, Moorwyn turned to me/my and asked, "By the way, you have been tested for sympathy, haven't you?" Rue shrugged. How could I know if I didn't even know that it existed until just then? Moorwyn, sighed, "Well, hopefully you are negative. If you're not, they won't let you leave until you've been trained." Rue looked stricken. If that happened, I wouldn't be able to continue me/my search.</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"Yes, let's hope," I agreed, strongly.</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br w:type="page"/>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5</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On the appointed hour of the morning on the day that Moorwyn had arranged, Rue met him. He took me/my to a plaza outside of the customs house at the Channel port. Before they were to meet their lutori-an guide, Rue was to undergo me/my testing for sympathy. Quiet and apprehensive, I stood in the open area as the wind whipped at me/my silk garments. Moorwyn was conferring with the na-acivda who had been summoned to do the testing-explaining to him about me/my sensitivity to active magic. Rue was concentrating mightily on the disciplines I had learned long ago to keep me/my body from bleeding under the caress of power. The sky was a brilliant blue and fluffy clouds skated across the ocean's surface far into the distance. Rue had been told that the testing would happen without warning, and if I were lucky I wouldn't even notice. But Rue was instantly aware as the blade of spirit twisted in me/my gut. Unexpectedly, this time the reaction was accompanied by a singing sensation in me/my mind. It was tempting, like the caress of a lover, but Rue focused me/my mind against it to keep me/my concentration. A wild barrage of strange sensations pulled at the fringe of me/my attention. I had the impression that the wind had risen to hurricane forces around me/my, but with me/my eyes clenched shut I really couldn't tell. The power rose maddeningly around me/my, and the knife within me/my threatened to tear me/my open from within. Abruptly, as me/my resistance was about to collapse, the pressure abated.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slowly regained me/my senses. Me/my nose was bleeding and me/my hair was standing on end either from fright or from the sheer static charge of the energy that had been focused on me/my. The na-acivda and Moorwyn walked over, and I overheard the stranger's judgement.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"That was an interesting reaction," his voice drifted over ahead of them, "but it was inconclusive. I was sure I was going to open, but I didn't. That either means je has the potential and has the strength to control it, or je is just a hair away from sympathy. Either way, the lutori-an can't claim me/my. However, with that much sensitivity and will power, I would be surprised if the na-acivda don't."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felt a rising alarm, brought up short by Moorwyn's reply, "Perhaps, but jer sensitivity is like mine. It prevents jer from marshalling jer will into active magic."</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"What a pity," the other said, as they pulled up in front of me/my. "Well, you're free to go. If you ever manage to overcome that feedback problem, come back to us, and we will train you," he offered.</w:t>
      </w:r>
    </w:p>
    <w:p w:rsidR="00A47206" w:rsidRPr="00D86BF2" w:rsidRDefault="00A47206">
      <w:pPr>
        <w:pStyle w:val="0DraftNormal"/>
        <w:rPr>
          <w:rFonts w:ascii="Montserrat" w:hAnsi="Montserrat"/>
          <w:sz w:val="24"/>
          <w:szCs w:val="16"/>
        </w:rPr>
      </w:pPr>
      <w:r w:rsidRPr="00D86BF2">
        <w:rPr>
          <w:rFonts w:ascii="Montserrat" w:hAnsi="Montserrat"/>
          <w:i/>
          <w:iCs/>
          <w:sz w:val="24"/>
          <w:szCs w:val="16"/>
        </w:rPr>
        <w:tab/>
        <w:t>Feedback?</w:t>
      </w:r>
      <w:r w:rsidRPr="00D86BF2">
        <w:rPr>
          <w:rFonts w:ascii="Montserrat" w:hAnsi="Montserrat"/>
          <w:sz w:val="24"/>
          <w:szCs w:val="16"/>
        </w:rPr>
        <w:t xml:space="preserve"> I repeated to me/myself. Rue nodded thankfully, as Moorwyn handed me/my a cloth to stem the bloody nose. A moment later, Moorwyn directed me/my attention to the other end of the plaza. "Watch carefully," he said, "you may be able to see her arriving."</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unsure what he meant stared in the direction he was pointing. I first noticed that particular tickling sensation in me/my gut, forcing me/my to summon back me/my concentration. The blade in me/my abdomen turned as cold as ice but for the moment did not twist. Then Rue noticed some distortion in the light at the end of the plaza. The world seemed to be pinching together around a point there about two meters above the ground. The knife inside me/my began to tug towards the distortion-seemingly trying to draw me/my innards with it. Nausea rising in me/my, I saw the compression of the world at that point shimmer and then buckle. Then, the space itself tore. The seam of reality split and filled in. A hole in space formed, taking on a depth and substance which was maddening to look at. Looking into it made me/my dizzy, until me/my eyes gave up and converted the image into an empty shadow that displaced substance. It danced and shifted like an enormous flame-a veritable gouge in reality.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At Moorwyn's urging, they approached it. Rue's mind kept trying to tell me/my that there was </w:t>
      </w:r>
      <w:r w:rsidRPr="00D86BF2">
        <w:rPr>
          <w:rFonts w:ascii="Montserrat" w:hAnsi="Montserrat"/>
          <w:i/>
          <w:iCs/>
          <w:sz w:val="24"/>
          <w:szCs w:val="16"/>
        </w:rPr>
        <w:t>something</w:t>
      </w:r>
      <w:r w:rsidRPr="00D86BF2">
        <w:rPr>
          <w:rFonts w:ascii="Montserrat" w:hAnsi="Montserrat"/>
          <w:sz w:val="24"/>
          <w:szCs w:val="16"/>
        </w:rPr>
        <w:t xml:space="preserve"> occupying that space, but me/my eyes told me/my the </w:t>
      </w:r>
      <w:r w:rsidRPr="00D86BF2">
        <w:rPr>
          <w:rFonts w:ascii="Montserrat" w:hAnsi="Montserrat"/>
          <w:i/>
          <w:iCs/>
          <w:sz w:val="24"/>
          <w:szCs w:val="16"/>
        </w:rPr>
        <w:t>nothing</w:t>
      </w:r>
      <w:r w:rsidRPr="00D86BF2">
        <w:rPr>
          <w:rFonts w:ascii="Montserrat" w:hAnsi="Montserrat"/>
          <w:sz w:val="24"/>
          <w:szCs w:val="16"/>
        </w:rPr>
        <w:t xml:space="preserve"> was there. Not even the sliver of reality that so recently was. Rue's eyes fought to see into it and through it simultaneously. The vacancy shimmered on the cusp of being, yet clearly delineated a sharp excision between itself and the material world beyond it. Rue could distinctly perceive the scar where the air itself had been cleaved apart by paradox. Within the disrupted space, a luminous hint of the vanquished stone of the plaza floor could be made out. Within this rift a body was knitting itself together.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Rather, it was moving through the indefinable region of this intersection. The appearance of flesh weaving into existence seemed to be the disrupted parts of a body sorting themselves out as it strode nearer and nearer to reality. After a short eternity, she reached the deciding line, and stepped through. Rue felt it like a punch in the gut. A girl about me/my own age, looking perfectly natural here in the embrace of reality, greeted them.</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"Hi. I'm Mane. Are you ready to cross over?"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Moorwyn answered affirmatively on both their behalf. And with no other preamble, Rue felt me/myself being dragged to the brink of the unknowable. As me/my flesh first made contact with the edge of the rift gate, Rue felt me/my being beginning to stretch towards infinity. Involuntarily, I flinched back out of it. Moorwyn grabbed me/my and pushed me/my through. The knife within me/my shot upward within me/my and pierced me/my mind. I was instantly lost.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found me/myself hanging in a vast field of abstract shapes and feelings. Reflexively, I tried to look at me/myself, but discovered there was nothing to see. Me/my mind had become removed from me/my body. Around me/my images danced and took form. Rue tried to focus on these and found me/myself sucked into one of them. It was a memory of me/my childhood. For an instant I was sitting in a tub as me/my mother washed me/my hair and hummed pleasantly to me/my. Rue turned to her and said clearly, "Ma? I'm lost. I think I've been killed by the Rift."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She looked at me/my empathetically, "Oh, my poor dear. Are you seeing it too?" she asked.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looked around and saw the edges of the world coming apart. "Does it always look like this?" I asked, feeling strangely calm.</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"Oh, it's not so bad," me/my mother answered, "some days I can't even see the world at all. I hope you learn how to control it. I never could. It'll probable get me killed one day," she prophesied soberly. And the world collapsed.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turned desperately as the image fled from me/my mind. Turning back, I found me/myself looking up into Talgath's eyes as his massive weight pinned me/my to the table. Me/my body was drenched in pain. Pain as hot as a forge, pounding inside me/my like hammer blows. Rue screamed, and the pain swallowed me/my. Folded into itself and compressed. Becoming hard and sharp, like a razor as Rue realized that the man above me/my was now smiling with concentration. The blade quenched by a healing water. The way. Yes. He was telling me/my the way. How to make the perfect sword. A sword of the spirit. A sword that does not actually exist.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And he buried it. Buried it within me/my.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 infinite was singing through me/my center. Focusing me/my will on the leading edge of me/my sword, Rue hurtled towards a vast sea of brilliance. Dropping at incalculable speed, I plunged through its surface, and penetrated its depth. Gradually slowing, other sensations returned to me/my. The numbness was leaving me/my, retreating to a tingling in me/my fingertips and toes. Deliberately, I relaxed me/my grip on me/my sword-feeling me/my gut uncramp, I realized that I had not brought me/my swords. At the same time Rue realized I had returned to me/my body.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 small group of people were gathered around me/my, with worried expressions. One of them spoke, "Well, good to have you back," it was their guide, "I've never seen someone spirit away like that so fast. We almost lost you. Well, not your body, but damn near lost your mind. If I'd known you were so slippery, I'd have put a mind lock on you as well as a flesh lock. Fortunately for you, you did the natural thing. Dove through paradox toward your own soul. Best way back to the body on the inbetween."</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"Is this a bad thing," asked Moorwyn's voice from nearby.</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"Oh, no," one of the others answered, "For a first time through the Rift you can expect almost any aberration to come up. There is more than one story of individuals who've stepped onto the inbetween and erased themselves from existence. Je's alright. Just got shaken off jer moorings is all."</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offered me/my a hand up and dusted me/my off. Taking in unfamiliar surroundings with a quick glance I guessed that they had crossed over. This must be the Seate. Rue realized that this reaction of me/mys had not brought down any mandatory enrollment on me/my, so I urged Moorwyn to take me/my to me/my appointment before anyone thought better of it. Moorwyn obliged readily enough. But he had one little side errand he wanted to take care of first. On the way, Rue asked Moorwyn if he understood the things Mane had said about me/my soul and the inbetween. Moorwyn nodded, "Yes. At the cusp of paradox, the soul is sort of a realm in itself, and it is divided from the world of the flesh by paradox. One of the basic tenants of magic is that the soul is inviolate, which is why it has power. When the soul is moved through the spirit it is capable of altering the world. In doing that, it passes through the world and eventually reaches the cusp of paradox, which it shunts through on its way back to itself. Our notions of power are not ones that limit the soul, but which describe how much of this kind of motion we can handle without burning out the spirit we are using to focus it."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tried to adjust me/my thinking to this. "You make it sound like the soul is water and the world is the ground that it flows over, eroding it and bringing life and change to it," I commented.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Moorwyn shrugged, "You're not the first to use water as a description of the soul. The fact is, no one really knows what the soul is, and the dividing line between spirit and soul is nearly impossible to define. Consider the mind. Is the mind derived from spirit or from soul? Or is it some paradoxical weave of both?" he asked. Rue shrugged, and he continued, "Right. Who knows? All we know is that the mind is the closest thing to the soul that we can understand-once we admit that it is equally a tool of soul and spirit."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stared at him for several seconds, expecting him to have more to say. "And?" I prompted.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"And," he submitted, "what is the mind but a kind of empty space that overlaps our thoughts and our perception of the world?" he charged.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"What?" I struggled to understand.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 xml:space="preserve">"Look at it this way," he suggested, "because you are aware of me-me being in the world with you-I am touching your mind. But, </w:t>
      </w:r>
      <w:r w:rsidRPr="00D86BF2">
        <w:rPr>
          <w:rFonts w:ascii="Montserrat" w:hAnsi="Montserrat"/>
          <w:i/>
          <w:iCs/>
          <w:sz w:val="24"/>
          <w:szCs w:val="16"/>
        </w:rPr>
        <w:t>I</w:t>
      </w:r>
      <w:r w:rsidRPr="00D86BF2">
        <w:rPr>
          <w:rFonts w:ascii="Montserrat" w:hAnsi="Montserrat"/>
          <w:sz w:val="24"/>
          <w:szCs w:val="16"/>
        </w:rPr>
        <w:t xml:space="preserve"> don't feel anything. I am strangely aware of your attention, but that is more because I know I ought to be. I know I am not making you walk and talk with me, and I also know that you are participating with me in both. I know, therefore, that I am in the presence of another mind. If I do something, you will know it. Most likely you will remember it. We learn things like this through experience. Otherwise, what is to stop us from believing that we are utterly alone in the world?"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thought about this carefully, but also instantly, and answered, "Maybe we are. Maybe we only pretend to believe we are not alone in the world. The only mind you can be absolutely positive about existing is your own, but we take the evidence of other minds on faith so we can convince ourselves we aren't alone."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Moorwyn cringed. "That's not a very pleasant thought," he complained.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"No, it's not" Rue agreed, "but it is a valid thought. It forces you to look at the whole notion of aloneness. Being alone doesn't necessarily negate the value of existence. It just reminds you that in the end you have to be able to take care of yourself. It keeps you from expecting other people to solve your problems for you."</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Moorwyn gazed at me/my without responding.</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added, "Once you know that you are alone, you realize that you have a choice. You even have a choice about being alone. When you choose to believe that you are not alone, you have escaped from the trap of trying to convince yourself. That's when other people become real. If you have learned how to take care of yourself, you will have learned how to actively bring people into your life so you won't be alone."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"How?" he asked.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shrugged, "Once you start thinking intelligently, you can start acting intelligently. Instead of wasting time wondering if the people around you are real, you do things with them-pay attention to them. In the end, they will more than convince you of themselves."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Moorwyn smiled and shook his head. "It is easy to think you are naive with your ignorance of art, culture and history, but when it comes to intelligence and maturity I think people underestimate you," he complimented.</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"Nonsense," I dismissed, "I'm a complete idiot. Now where is this person you need to see?"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He laughed and answered, "We're almost there. That building up ahead," he pointed out, "is where we are going. After that, we cross that street and go into the study-lab."</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They reached the building, went up the wide stairs and through the vestibule. Moorwyn guided me/my upstairs to a large, but cozily cramped study. Stacks of books crowded heavy upholstered furniture, covered several tables and a desk, behind which sat a mature man who bore a strong resemblance to Moorwyn. When he looked up at their entrance, Rue got the distinct impression that this man was wise and weathered far beyond the evidence of his still youthful appearance. Like Moorwyn, he had a strong, angular face; a lean, active build, and a charming glare. Unlike Moorwyn, he had a days worth of stubble, and an apparent fondness for battered and worn clothing. Standing up, he greeted them, "Moorwyn, good. So this is your friend, eh?" he asked, and introduced himself, "I'm Ateph. Do ignore most of whatever Moor here has told you about me. I can assure you that they are all lies and exaggerations."</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Rue smiled and replied, "Well, so far, all he's told me is that you are his uncle and that I have you to think for being allowed this visit."</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Ateph brushed this aside with, "There, you see? You've been completely misled. The truth is, I'm much more distantly related to him than that, and as for your visit, it was pure luck that got you in here. That and the fact that I do have a few friends around here, and you owe them more gratitude than you do me. Still, I was hoping I would get a chance to meet you. Thank you Moorwyn for bringing jer with you," he finished with a pat on Moorwyn's shoulder.</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He offered them both a drink and some slightly stale sweet cakes, and they chatted amiably for about half an hour. It was a pleasant exchange. Mostly the two men discussed local events surrounding Moorwyn's accident and leave from the Seate. Ateph pleasantly tried to include me/my in the conversation, but did not press me/my to discuss anything personal. Soon enough it was time for Moorwyn to take Rue to me/my appointment, and they left the older man with a pleasant feeling. On the way out, Ateph pulled Moorwyn aside and said, "I like jer, Moor. You've made a good friend. If there is anything I can do to help jer out again in the future, just ask me."</w:t>
      </w:r>
    </w:p>
    <w:p w:rsidR="00A47206" w:rsidRPr="00D86BF2" w:rsidRDefault="00A47206">
      <w:pPr>
        <w:pStyle w:val="0DraftNormal"/>
        <w:rPr>
          <w:rFonts w:ascii="Montserrat" w:hAnsi="Montserrat"/>
          <w:sz w:val="24"/>
          <w:szCs w:val="16"/>
        </w:rPr>
      </w:pPr>
      <w:r w:rsidRPr="00D86BF2">
        <w:rPr>
          <w:rFonts w:ascii="Montserrat" w:hAnsi="Montserrat"/>
          <w:sz w:val="24"/>
          <w:szCs w:val="16"/>
        </w:rPr>
        <w:tab/>
        <w:t>Moorwyn caught up to Rue on the street, and together they entered the study-lab. In comparison, this exchange was crisp, dull, and drawn out. The na-acivda sat there and stared at me/my for a couple of hours, eventually telling me/my that I would find me/my twin in Edau, somewhere in the interior. He said that a more accurate location would be impossible given the uncertainty of the time variance between the present and when Rue would be able to arrive there, but he said that at present, the real Aneh was near the Emalien Coast of Edau, and in all likelihood, would soon move up into the mountains. Rue thanked him for his time and went back over to Ateph's study to pick up Moorwyn, who had retreated there out of sheer boredom.</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[BREAK]</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br w:type="page"/>
      </w:r>
    </w:p>
    <w:p w:rsidR="00A47206" w:rsidRPr="00D86BF2" w:rsidRDefault="00A47206">
      <w:pPr>
        <w:pStyle w:val="0DraftNormal"/>
        <w:rPr>
          <w:rFonts w:ascii="Montserrat" w:hAnsi="Montserrat"/>
          <w:sz w:val="24"/>
          <w:szCs w:val="16"/>
        </w:rPr>
      </w:pPr>
      <w:r w:rsidRPr="00D86BF2">
        <w:rPr>
          <w:rFonts w:ascii="Montserrat" w:hAnsi="Montserrat"/>
          <w:sz w:val="24"/>
          <w:szCs w:val="16"/>
        </w:rPr>
        <w:t>5.2</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Ateph has a few things to say to the two of them before they depart.</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Frustrated to learn that I must either go back the way I came and approach that violent land from the north, or I must voyage to Traenthia and cross that arid land and approach Edau from the south, I consults with me/my friends on the matter.</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5.3</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 xml:space="preserve">Rue is troubled by the idea that maybe Dal </w:t>
      </w:r>
      <w:r w:rsidRPr="00D86BF2">
        <w:rPr>
          <w:rFonts w:ascii="Montserrat" w:hAnsi="Montserrat"/>
          <w:i/>
          <w:iCs/>
          <w:sz w:val="24"/>
          <w:szCs w:val="16"/>
        </w:rPr>
        <w:t>was</w:t>
      </w:r>
      <w:r w:rsidRPr="00D86BF2">
        <w:rPr>
          <w:rFonts w:ascii="Montserrat" w:hAnsi="Montserrat"/>
          <w:sz w:val="24"/>
          <w:szCs w:val="16"/>
        </w:rPr>
        <w:t xml:space="preserve"> involved in something that might support the Maquist twin's suspicion.</w:t>
      </w:r>
    </w:p>
    <w:p w:rsidR="00A47206" w:rsidRPr="00D86BF2" w:rsidRDefault="00A47206">
      <w:pPr>
        <w:pStyle w:val="0DraftNormal"/>
        <w:rPr>
          <w:rFonts w:ascii="Montserrat" w:hAnsi="Montserrat"/>
          <w:sz w:val="24"/>
          <w:szCs w:val="16"/>
        </w:rPr>
      </w:pPr>
      <w:r w:rsidRPr="00D86BF2">
        <w:rPr>
          <w:rFonts w:ascii="Montserrat" w:hAnsi="Montserrat"/>
          <w:sz w:val="24"/>
          <w:szCs w:val="16"/>
        </w:rPr>
        <w:t>I is motivated to begin asking questions about among Dal's list of contacts.</w:t>
      </w:r>
    </w:p>
    <w:p w:rsidR="00A47206" w:rsidRPr="00D86BF2" w:rsidRDefault="00A47206">
      <w:pPr>
        <w:pStyle w:val="0DraftNormal"/>
        <w:rPr>
          <w:rFonts w:ascii="Montserrat" w:hAnsi="Montserrat"/>
          <w:sz w:val="24"/>
          <w:szCs w:val="16"/>
        </w:rPr>
      </w:pPr>
      <w:r w:rsidRPr="00D86BF2">
        <w:rPr>
          <w:rFonts w:ascii="Montserrat" w:hAnsi="Montserrat"/>
          <w:sz w:val="24"/>
          <w:szCs w:val="16"/>
        </w:rPr>
        <w:t>This is interrupted by an unseemly sort who pushes Rue too far. [a monomach]</w:t>
      </w:r>
    </w:p>
    <w:p w:rsidR="00A47206" w:rsidRPr="00D86BF2" w:rsidRDefault="00A47206">
      <w:pPr>
        <w:pStyle w:val="0DraftNormal"/>
        <w:rPr>
          <w:rFonts w:ascii="Montserrat" w:hAnsi="Montserrat"/>
          <w:sz w:val="24"/>
          <w:szCs w:val="16"/>
        </w:rPr>
      </w:pPr>
      <w:r w:rsidRPr="00D86BF2">
        <w:rPr>
          <w:rFonts w:ascii="Montserrat" w:hAnsi="Montserrat"/>
          <w:sz w:val="24"/>
          <w:szCs w:val="16"/>
        </w:rPr>
        <w:t>In a short and ugly duel the matter is decided, but far from settled.</w:t>
      </w:r>
    </w:p>
    <w:p w:rsidR="00A47206" w:rsidRPr="00D86BF2" w:rsidRDefault="00A47206">
      <w:pPr>
        <w:pStyle w:val="0DraftNormal"/>
        <w:rPr>
          <w:rFonts w:ascii="Montserrat" w:hAnsi="Montserrat"/>
          <w:sz w:val="24"/>
          <w:szCs w:val="16"/>
        </w:rPr>
      </w:pPr>
      <w:r w:rsidRPr="00D86BF2">
        <w:rPr>
          <w:rFonts w:ascii="Montserrat" w:hAnsi="Montserrat"/>
          <w:sz w:val="24"/>
          <w:szCs w:val="16"/>
        </w:rPr>
        <w:t>[The light of madness in his eye, and deadly intelligence in me/mys...]</w:t>
      </w:r>
    </w:p>
    <w:p w:rsidR="00A47206" w:rsidRPr="00D86BF2" w:rsidRDefault="00A47206">
      <w:pPr>
        <w:pStyle w:val="0DraftNormal"/>
        <w:rPr>
          <w:rFonts w:ascii="Montserrat" w:hAnsi="Montserrat"/>
          <w:sz w:val="24"/>
          <w:szCs w:val="16"/>
        </w:rPr>
      </w:pPr>
      <w:r w:rsidRPr="00D86BF2">
        <w:rPr>
          <w:rFonts w:ascii="Montserrat" w:hAnsi="Montserrat"/>
          <w:sz w:val="24"/>
          <w:szCs w:val="16"/>
        </w:rPr>
        <w:t>They return and Moorwyn and Ahven eagerly talk to me/my after witnessing me/my duel defending me/my much disparaged honor.</w:t>
      </w:r>
    </w:p>
    <w:p w:rsidR="00A47206" w:rsidRPr="00D86BF2" w:rsidRDefault="00A47206">
      <w:pPr>
        <w:pStyle w:val="0DraftNormal"/>
        <w:rPr>
          <w:rFonts w:ascii="Montserrat" w:hAnsi="Montserrat"/>
          <w:sz w:val="24"/>
          <w:szCs w:val="16"/>
        </w:rPr>
      </w:pPr>
      <w:r w:rsidRPr="00D86BF2">
        <w:rPr>
          <w:rFonts w:ascii="Montserrat" w:hAnsi="Montserrat"/>
          <w:sz w:val="24"/>
          <w:szCs w:val="16"/>
        </w:rPr>
        <w:t>Unfortunately, the antagonist had many friends on hand as witnesses to this event.</w:t>
      </w:r>
    </w:p>
    <w:p w:rsidR="00A47206" w:rsidRPr="00D86BF2" w:rsidRDefault="00A47206">
      <w:pPr>
        <w:pStyle w:val="0DraftNormal"/>
        <w:rPr>
          <w:rFonts w:ascii="Montserrat" w:hAnsi="Montserrat"/>
          <w:sz w:val="24"/>
          <w:szCs w:val="16"/>
        </w:rPr>
      </w:pPr>
      <w:r w:rsidRPr="00D86BF2">
        <w:rPr>
          <w:rFonts w:ascii="Montserrat" w:hAnsi="Montserrat"/>
          <w:sz w:val="24"/>
          <w:szCs w:val="16"/>
        </w:rPr>
        <w:t>They get together and corner them that evening.</w:t>
      </w:r>
    </w:p>
    <w:p w:rsidR="00A47206" w:rsidRPr="00D86BF2" w:rsidRDefault="00A47206">
      <w:pPr>
        <w:pStyle w:val="0DraftNormal"/>
        <w:rPr>
          <w:rFonts w:ascii="Montserrat" w:hAnsi="Montserrat"/>
          <w:sz w:val="24"/>
          <w:szCs w:val="16"/>
        </w:rPr>
      </w:pPr>
      <w:r w:rsidRPr="00D86BF2">
        <w:rPr>
          <w:rFonts w:ascii="Montserrat" w:hAnsi="Montserrat"/>
          <w:sz w:val="24"/>
          <w:szCs w:val="16"/>
        </w:rPr>
        <w:t>Things get out of hand and a skirmish turned riot causes them to all be landed in prison together.</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6</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Rue is charged with the murder of me/my slain duelist, and the twins escalate the situation by killing the guards who come to take Rue away.</w:t>
      </w:r>
    </w:p>
    <w:p w:rsidR="00A47206" w:rsidRPr="00D86BF2" w:rsidRDefault="00A47206">
      <w:pPr>
        <w:pStyle w:val="0DraftNormal"/>
        <w:rPr>
          <w:rFonts w:ascii="Montserrat" w:hAnsi="Montserrat"/>
          <w:sz w:val="24"/>
          <w:szCs w:val="16"/>
        </w:rPr>
      </w:pPr>
      <w:r w:rsidRPr="00D86BF2">
        <w:rPr>
          <w:rFonts w:ascii="Montserrat" w:hAnsi="Montserrat"/>
          <w:sz w:val="24"/>
          <w:szCs w:val="16"/>
        </w:rPr>
        <w:t>As a result all three of them are to be brought before trial and then execution.</w:t>
      </w:r>
    </w:p>
    <w:p w:rsidR="00A47206" w:rsidRPr="00D86BF2" w:rsidRDefault="00A47206">
      <w:pPr>
        <w:pStyle w:val="0DraftNormal"/>
        <w:rPr>
          <w:rFonts w:ascii="Montserrat" w:hAnsi="Montserrat"/>
          <w:sz w:val="24"/>
          <w:szCs w:val="16"/>
        </w:rPr>
      </w:pPr>
      <w:r w:rsidRPr="00D86BF2">
        <w:rPr>
          <w:rFonts w:ascii="Montserrat" w:hAnsi="Montserrat"/>
          <w:sz w:val="24"/>
          <w:szCs w:val="16"/>
        </w:rPr>
        <w:t>The rest of the rioters are examined and released.</w:t>
      </w:r>
    </w:p>
    <w:p w:rsidR="00A47206" w:rsidRPr="00D86BF2" w:rsidRDefault="00A47206">
      <w:pPr>
        <w:pStyle w:val="0DraftNormal"/>
        <w:rPr>
          <w:rFonts w:ascii="Montserrat" w:hAnsi="Montserrat"/>
          <w:sz w:val="24"/>
          <w:szCs w:val="16"/>
        </w:rPr>
      </w:pPr>
      <w:r w:rsidRPr="00D86BF2">
        <w:rPr>
          <w:rFonts w:ascii="Montserrat" w:hAnsi="Montserrat"/>
          <w:sz w:val="24"/>
          <w:szCs w:val="16"/>
        </w:rPr>
        <w:t>Ahven is discovered to be an archon of Anlisthe's and is given to the inquisition.</w:t>
      </w:r>
    </w:p>
    <w:p w:rsidR="00A47206" w:rsidRPr="00D86BF2" w:rsidRDefault="00A47206">
      <w:pPr>
        <w:pStyle w:val="0DraftNormal"/>
        <w:rPr>
          <w:rFonts w:ascii="Montserrat" w:hAnsi="Montserrat"/>
          <w:sz w:val="24"/>
          <w:szCs w:val="16"/>
        </w:rPr>
      </w:pPr>
      <w:r w:rsidRPr="00D86BF2">
        <w:rPr>
          <w:rFonts w:ascii="Montserrat" w:hAnsi="Montserrat"/>
          <w:sz w:val="24"/>
          <w:szCs w:val="16"/>
        </w:rPr>
        <w:t>By this point she has befriended Rue and Moorwyn (although Amberlea had her suspicions, which shared with Aislynn caused them to remain more aloof).</w:t>
      </w:r>
    </w:p>
    <w:p w:rsidR="00A47206" w:rsidRPr="00D86BF2" w:rsidRDefault="00A47206">
      <w:pPr>
        <w:pStyle w:val="0DraftNormal"/>
        <w:rPr>
          <w:rFonts w:ascii="Montserrat" w:hAnsi="Montserrat"/>
          <w:sz w:val="24"/>
          <w:szCs w:val="16"/>
        </w:rPr>
      </w:pPr>
      <w:r w:rsidRPr="00D86BF2">
        <w:rPr>
          <w:rFonts w:ascii="Montserrat" w:hAnsi="Montserrat"/>
          <w:sz w:val="24"/>
          <w:szCs w:val="16"/>
        </w:rPr>
        <w:t>Moorwyn, considered a burn out, is released for the minor charge of involvement in a riot.</w:t>
      </w:r>
    </w:p>
    <w:p w:rsidR="00A47206" w:rsidRPr="00D86BF2" w:rsidRDefault="00A47206">
      <w:pPr>
        <w:pStyle w:val="0DraftNormal"/>
        <w:rPr>
          <w:rFonts w:ascii="Montserrat" w:hAnsi="Montserrat"/>
          <w:sz w:val="24"/>
          <w:szCs w:val="16"/>
        </w:rPr>
      </w:pPr>
      <w:r w:rsidRPr="00D86BF2">
        <w:rPr>
          <w:rFonts w:ascii="Montserrat" w:hAnsi="Montserrat"/>
          <w:sz w:val="24"/>
          <w:szCs w:val="16"/>
        </w:rPr>
        <w:t>He goes and finds Ateph, and pleads for his intervention on the behalf of Rue or Ahven.</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7</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Unable to use his influence on the inquisition, he arranges for Rue and the twins' escape and they in turn arrange to rescue Ahven.</w:t>
      </w:r>
    </w:p>
    <w:p w:rsidR="00A47206" w:rsidRPr="00D86BF2" w:rsidRDefault="00A47206">
      <w:pPr>
        <w:pStyle w:val="0DraftNormal"/>
        <w:rPr>
          <w:rFonts w:ascii="Montserrat" w:hAnsi="Montserrat"/>
          <w:sz w:val="24"/>
          <w:szCs w:val="16"/>
        </w:rPr>
      </w:pPr>
      <w:r w:rsidRPr="00D86BF2">
        <w:rPr>
          <w:rFonts w:ascii="Montserrat" w:hAnsi="Montserrat"/>
          <w:sz w:val="24"/>
          <w:szCs w:val="16"/>
        </w:rPr>
        <w:t>Now, fleeing from the authorities and the inquisition, they encounter Tryst, who also needs to get away.</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8</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With his ties, and their money, he arranges passage on a ship to Traenthia.</w:t>
      </w:r>
    </w:p>
    <w:p w:rsidR="00A47206" w:rsidRPr="00D86BF2" w:rsidRDefault="00A47206">
      <w:pPr>
        <w:pStyle w:val="0DraftNormal"/>
        <w:rPr>
          <w:rFonts w:ascii="Montserrat" w:hAnsi="Montserrat"/>
          <w:sz w:val="24"/>
          <w:szCs w:val="16"/>
        </w:rPr>
      </w:pPr>
      <w:r w:rsidRPr="00D86BF2">
        <w:rPr>
          <w:rFonts w:ascii="Montserrat" w:hAnsi="Montserrat"/>
          <w:sz w:val="24"/>
          <w:szCs w:val="16"/>
        </w:rPr>
        <w:t>Unexpectedly, Ateph joins them.</w:t>
      </w:r>
    </w:p>
    <w:p w:rsidR="00A47206" w:rsidRPr="00D86BF2" w:rsidRDefault="00A47206">
      <w:pPr>
        <w:pStyle w:val="0DraftNormal"/>
        <w:rPr>
          <w:rFonts w:ascii="Montserrat" w:hAnsi="Montserrat"/>
          <w:sz w:val="24"/>
          <w:szCs w:val="16"/>
        </w:rPr>
      </w:pPr>
      <w:r w:rsidRPr="00D86BF2">
        <w:rPr>
          <w:rFonts w:ascii="Montserrat" w:hAnsi="Montserrat"/>
          <w:sz w:val="24"/>
          <w:szCs w:val="16"/>
        </w:rPr>
        <w:t>He arranges for them to land on Aeirnholme where he claims he has business.</w:t>
      </w:r>
    </w:p>
    <w:p w:rsidR="00A47206" w:rsidRPr="00D86BF2" w:rsidRDefault="00A47206">
      <w:pPr>
        <w:pStyle w:val="0DraftNormal"/>
        <w:rPr>
          <w:rFonts w:ascii="Montserrat" w:hAnsi="Montserrat"/>
          <w:sz w:val="24"/>
          <w:szCs w:val="16"/>
        </w:rPr>
      </w:pPr>
      <w:r w:rsidRPr="00D86BF2">
        <w:rPr>
          <w:rFonts w:ascii="Montserrat" w:hAnsi="Montserrat"/>
          <w:sz w:val="24"/>
          <w:szCs w:val="16"/>
        </w:rPr>
        <w:t>They agree since Aeirnholme is considered a sanctuary, and they will be safe from persecution or extradition there.</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9</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On arriving, they discover a little problem.</w:t>
      </w:r>
    </w:p>
    <w:p w:rsidR="00A47206" w:rsidRPr="00D86BF2" w:rsidRDefault="00A47206">
      <w:pPr>
        <w:pStyle w:val="0DraftNormal"/>
        <w:rPr>
          <w:rFonts w:ascii="Montserrat" w:hAnsi="Montserrat"/>
          <w:sz w:val="24"/>
          <w:szCs w:val="16"/>
        </w:rPr>
      </w:pPr>
      <w:r w:rsidRPr="00D86BF2">
        <w:rPr>
          <w:rFonts w:ascii="Montserrat" w:hAnsi="Montserrat"/>
          <w:sz w:val="24"/>
          <w:szCs w:val="16"/>
        </w:rPr>
        <w:t>The ancient edifice of Aeirnholme is sealed to the city.</w:t>
      </w:r>
    </w:p>
    <w:p w:rsidR="00A47206" w:rsidRPr="00D86BF2" w:rsidRDefault="00A47206">
      <w:pPr>
        <w:pStyle w:val="0DraftNormal"/>
        <w:rPr>
          <w:rFonts w:ascii="Montserrat" w:hAnsi="Montserrat"/>
          <w:sz w:val="24"/>
          <w:szCs w:val="16"/>
        </w:rPr>
      </w:pPr>
      <w:r w:rsidRPr="00D86BF2">
        <w:rPr>
          <w:rFonts w:ascii="Montserrat" w:hAnsi="Montserrat"/>
          <w:sz w:val="24"/>
          <w:szCs w:val="16"/>
        </w:rPr>
        <w:t>Unless they can get from the city into the old fortress they cannot escape their pursuers.</w:t>
      </w:r>
    </w:p>
    <w:p w:rsidR="00A47206" w:rsidRPr="00D86BF2" w:rsidRDefault="00A47206">
      <w:pPr>
        <w:pStyle w:val="0DraftNormal"/>
        <w:rPr>
          <w:rFonts w:ascii="Montserrat" w:hAnsi="Montserrat"/>
          <w:sz w:val="24"/>
          <w:szCs w:val="16"/>
        </w:rPr>
      </w:pPr>
      <w:r w:rsidRPr="00D86BF2">
        <w:rPr>
          <w:rFonts w:ascii="Montserrat" w:hAnsi="Montserrat"/>
          <w:sz w:val="24"/>
          <w:szCs w:val="16"/>
        </w:rPr>
        <w:t>Driven, they flee.</w:t>
      </w:r>
    </w:p>
    <w:p w:rsidR="00A47206" w:rsidRPr="00D86BF2" w:rsidRDefault="00A47206">
      <w:pPr>
        <w:pStyle w:val="0DraftNormal"/>
        <w:rPr>
          <w:rFonts w:ascii="Montserrat" w:hAnsi="Montserrat"/>
          <w:sz w:val="24"/>
          <w:szCs w:val="16"/>
        </w:rPr>
      </w:pPr>
      <w:r w:rsidRPr="00D86BF2">
        <w:rPr>
          <w:rFonts w:ascii="Montserrat" w:hAnsi="Montserrat"/>
          <w:sz w:val="24"/>
          <w:szCs w:val="16"/>
        </w:rPr>
        <w:t>Ahven and Amberlea are naturally uncertain about this idea, their divine taint recoiling at the thought of entering the home of the dead gods.</w:t>
      </w:r>
    </w:p>
    <w:p w:rsidR="00A47206" w:rsidRPr="00D86BF2" w:rsidRDefault="00A47206">
      <w:pPr>
        <w:pStyle w:val="0DraftNormal"/>
        <w:rPr>
          <w:rFonts w:ascii="Montserrat" w:hAnsi="Montserrat"/>
          <w:sz w:val="24"/>
          <w:szCs w:val="16"/>
        </w:rPr>
      </w:pPr>
      <w:r w:rsidRPr="00D86BF2">
        <w:rPr>
          <w:rFonts w:ascii="Montserrat" w:hAnsi="Montserrat"/>
          <w:sz w:val="24"/>
          <w:szCs w:val="16"/>
        </w:rPr>
        <w:t>However as they get there, Ateph silently takes care of all the details and they get in.</w:t>
      </w:r>
    </w:p>
    <w:p w:rsidR="00A47206" w:rsidRPr="00D86BF2" w:rsidRDefault="00A47206">
      <w:pPr>
        <w:pStyle w:val="0DraftNormal"/>
        <w:rPr>
          <w:rFonts w:ascii="Montserrat" w:hAnsi="Montserrat"/>
          <w:sz w:val="24"/>
          <w:szCs w:val="16"/>
        </w:rPr>
      </w:pPr>
      <w:r w:rsidRPr="00D86BF2">
        <w:rPr>
          <w:rFonts w:ascii="Montserrat" w:hAnsi="Montserrat"/>
          <w:sz w:val="24"/>
          <w:szCs w:val="16"/>
        </w:rPr>
        <w:t>"Oh, the gods aren't dead. Not exactly. They're all right here"-statues.</w:t>
      </w:r>
    </w:p>
    <w:p w:rsidR="00A47206" w:rsidRPr="00D86BF2" w:rsidRDefault="00A47206">
      <w:pPr>
        <w:pStyle w:val="0DraftNormal"/>
        <w:rPr>
          <w:rFonts w:ascii="Montserrat" w:hAnsi="Montserrat"/>
          <w:sz w:val="24"/>
          <w:szCs w:val="16"/>
        </w:rPr>
      </w:pPr>
      <w:r w:rsidRPr="00D86BF2">
        <w:rPr>
          <w:rFonts w:ascii="Montserrat" w:hAnsi="Montserrat"/>
          <w:sz w:val="24"/>
          <w:szCs w:val="16"/>
        </w:rPr>
        <w:t>As a group they try to decide what to do.</w:t>
      </w:r>
    </w:p>
    <w:p w:rsidR="00A47206" w:rsidRPr="00D86BF2" w:rsidRDefault="00A47206">
      <w:pPr>
        <w:pStyle w:val="0DraftNormal"/>
        <w:rPr>
          <w:rFonts w:ascii="Montserrat" w:hAnsi="Montserrat"/>
          <w:sz w:val="24"/>
          <w:szCs w:val="16"/>
        </w:rPr>
      </w:pPr>
      <w:r w:rsidRPr="00D86BF2">
        <w:rPr>
          <w:rFonts w:ascii="Montserrat" w:hAnsi="Montserrat"/>
          <w:sz w:val="24"/>
          <w:szCs w:val="16"/>
        </w:rPr>
        <w:t>After much discussion, Rue unites them behind me/my and me/my quest.</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10</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In the second part, they sail to Valsthas, a teeming port city in Traenthia.</w:t>
      </w:r>
    </w:p>
    <w:p w:rsidR="00A47206" w:rsidRPr="00D86BF2" w:rsidRDefault="00A47206">
      <w:pPr>
        <w:pStyle w:val="0DraftNormal"/>
        <w:rPr>
          <w:rFonts w:ascii="Montserrat" w:hAnsi="Montserrat"/>
          <w:sz w:val="24"/>
          <w:szCs w:val="16"/>
        </w:rPr>
      </w:pPr>
      <w:r w:rsidRPr="00D86BF2">
        <w:rPr>
          <w:rFonts w:ascii="Montserrat" w:hAnsi="Montserrat"/>
          <w:sz w:val="24"/>
          <w:szCs w:val="16"/>
        </w:rPr>
        <w:t>Advised by Ateph-a shiv may not bear arms in Traenthia-I places me/my weapons in the twins' care.</w:t>
      </w:r>
    </w:p>
    <w:p w:rsidR="00A47206" w:rsidRPr="00D86BF2" w:rsidRDefault="00A47206">
      <w:pPr>
        <w:pStyle w:val="0DraftNormal"/>
        <w:rPr>
          <w:rFonts w:ascii="Montserrat" w:hAnsi="Montserrat"/>
          <w:sz w:val="24"/>
          <w:szCs w:val="16"/>
        </w:rPr>
      </w:pPr>
      <w:r w:rsidRPr="00D86BF2">
        <w:rPr>
          <w:rFonts w:ascii="Montserrat" w:hAnsi="Montserrat"/>
          <w:sz w:val="24"/>
          <w:szCs w:val="16"/>
        </w:rPr>
        <w:t>Rue accompanies Ateph to get about the city.</w:t>
      </w:r>
    </w:p>
    <w:p w:rsidR="00A47206" w:rsidRPr="00D86BF2" w:rsidRDefault="00A47206">
      <w:pPr>
        <w:pStyle w:val="0DraftNormal"/>
        <w:rPr>
          <w:rFonts w:ascii="Montserrat" w:hAnsi="Montserrat"/>
          <w:sz w:val="24"/>
          <w:szCs w:val="16"/>
        </w:rPr>
      </w:pPr>
      <w:r w:rsidRPr="00D86BF2">
        <w:rPr>
          <w:rFonts w:ascii="Montserrat" w:hAnsi="Montserrat"/>
          <w:sz w:val="24"/>
          <w:szCs w:val="16"/>
        </w:rPr>
        <w:t>"I can offer you a kind of protection. Stay by my side at all times, and no one will bother you. You are still your own responsability; if you happen to wander off and or get lost, you are on your own. I can't spare the time to go looking after you."</w:t>
      </w:r>
    </w:p>
    <w:p w:rsidR="00A47206" w:rsidRPr="00D86BF2" w:rsidRDefault="00A47206">
      <w:pPr>
        <w:pStyle w:val="0DraftNormal"/>
        <w:rPr>
          <w:rFonts w:ascii="Montserrat" w:hAnsi="Montserrat"/>
          <w:sz w:val="24"/>
          <w:szCs w:val="16"/>
        </w:rPr>
      </w:pPr>
      <w:r w:rsidRPr="00D86BF2">
        <w:rPr>
          <w:rFonts w:ascii="Montserrat" w:hAnsi="Montserrat"/>
          <w:sz w:val="24"/>
          <w:szCs w:val="16"/>
        </w:rPr>
        <w:t>Unfortunately, I does get seperated from him. I does what I can to see to me/my own protection.</w:t>
      </w:r>
    </w:p>
    <w:p w:rsidR="00A47206" w:rsidRPr="00D86BF2" w:rsidRDefault="00A47206">
      <w:pPr>
        <w:pStyle w:val="0DraftNormal"/>
        <w:rPr>
          <w:rFonts w:ascii="Montserrat" w:hAnsi="Montserrat"/>
          <w:sz w:val="24"/>
          <w:szCs w:val="16"/>
        </w:rPr>
      </w:pPr>
      <w:r w:rsidRPr="00D86BF2">
        <w:rPr>
          <w:rFonts w:ascii="Montserrat" w:hAnsi="Montserrat"/>
          <w:sz w:val="24"/>
          <w:szCs w:val="16"/>
        </w:rPr>
        <w:t>Rue unexpectedly comes across me/my old nemesis.</w:t>
      </w:r>
    </w:p>
    <w:p w:rsidR="00A47206" w:rsidRPr="00D86BF2" w:rsidRDefault="00A47206">
      <w:pPr>
        <w:pStyle w:val="0DraftNormal"/>
        <w:rPr>
          <w:rFonts w:ascii="Montserrat" w:hAnsi="Montserrat"/>
          <w:sz w:val="24"/>
          <w:szCs w:val="16"/>
        </w:rPr>
      </w:pPr>
      <w:r w:rsidRPr="00D86BF2">
        <w:rPr>
          <w:rFonts w:ascii="Montserrat" w:hAnsi="Montserrat"/>
          <w:sz w:val="24"/>
          <w:szCs w:val="16"/>
        </w:rPr>
        <w:t>Being armed with a cheap blade, I loses the duel and suffers a humiliating rape once again at his hands.</w:t>
      </w:r>
    </w:p>
    <w:p w:rsidR="00A47206" w:rsidRPr="00D86BF2" w:rsidRDefault="00A47206">
      <w:pPr>
        <w:pStyle w:val="0DraftNormal"/>
        <w:rPr>
          <w:rFonts w:ascii="Montserrat" w:hAnsi="Montserrat"/>
          <w:sz w:val="24"/>
          <w:szCs w:val="16"/>
        </w:rPr>
      </w:pPr>
      <w:r w:rsidRPr="00D86BF2">
        <w:rPr>
          <w:rFonts w:ascii="Montserrat" w:hAnsi="Montserrat"/>
          <w:sz w:val="24"/>
          <w:szCs w:val="16"/>
        </w:rPr>
        <w:t>The warped mercenary kidnaps Rue and lords over Rue's bad fate.</w:t>
      </w:r>
    </w:p>
    <w:p w:rsidR="00A47206" w:rsidRPr="00D86BF2" w:rsidRDefault="00A47206">
      <w:pPr>
        <w:pStyle w:val="0DraftNormal"/>
        <w:rPr>
          <w:rFonts w:ascii="Montserrat" w:hAnsi="Montserrat"/>
          <w:sz w:val="24"/>
          <w:szCs w:val="16"/>
        </w:rPr>
      </w:pPr>
      <w:r w:rsidRPr="00D86BF2">
        <w:rPr>
          <w:rFonts w:ascii="Montserrat" w:hAnsi="Montserrat"/>
          <w:sz w:val="24"/>
          <w:szCs w:val="16"/>
        </w:rPr>
        <w:t>He takes delight in dragging Rue's story out of me/my.</w:t>
      </w:r>
    </w:p>
    <w:p w:rsidR="00A47206" w:rsidRPr="00D86BF2" w:rsidRDefault="00A47206">
      <w:pPr>
        <w:pStyle w:val="0DraftNormal"/>
        <w:rPr>
          <w:rFonts w:ascii="Montserrat" w:hAnsi="Montserrat"/>
          <w:sz w:val="24"/>
          <w:szCs w:val="16"/>
        </w:rPr>
      </w:pPr>
      <w:r w:rsidRPr="00D86BF2">
        <w:rPr>
          <w:rFonts w:ascii="Montserrat" w:hAnsi="Montserrat"/>
          <w:sz w:val="24"/>
          <w:szCs w:val="16"/>
        </w:rPr>
        <w:t>The old Aurdannan is amused to hear that Rue truly thought I would find him still with me/my sister where I could take vengeance and rescue her all at once.</w:t>
      </w:r>
    </w:p>
    <w:p w:rsidR="00A47206" w:rsidRPr="00D86BF2" w:rsidRDefault="00A47206">
      <w:pPr>
        <w:pStyle w:val="0DraftNormal"/>
        <w:rPr>
          <w:rFonts w:ascii="Montserrat" w:hAnsi="Montserrat"/>
          <w:sz w:val="24"/>
          <w:szCs w:val="16"/>
        </w:rPr>
      </w:pPr>
      <w:r w:rsidRPr="00D86BF2">
        <w:rPr>
          <w:rFonts w:ascii="Montserrat" w:hAnsi="Montserrat"/>
          <w:sz w:val="24"/>
          <w:szCs w:val="16"/>
        </w:rPr>
        <w:t>Rue learns that the daughters of me/my home were sold into slavery in Edau.</w:t>
      </w:r>
    </w:p>
    <w:p w:rsidR="00A47206" w:rsidRPr="00D86BF2" w:rsidRDefault="00A47206">
      <w:pPr>
        <w:pStyle w:val="0DraftNormal"/>
        <w:rPr>
          <w:rFonts w:ascii="Montserrat" w:hAnsi="Montserrat"/>
          <w:sz w:val="24"/>
          <w:szCs w:val="16"/>
        </w:rPr>
      </w:pPr>
      <w:r w:rsidRPr="00D86BF2">
        <w:rPr>
          <w:rFonts w:ascii="Montserrat" w:hAnsi="Montserrat"/>
          <w:sz w:val="24"/>
          <w:szCs w:val="16"/>
        </w:rPr>
        <w:t>I also learns that the mercenary has made arrangements to possess me/my as his own slave.</w:t>
      </w:r>
    </w:p>
    <w:p w:rsidR="00A47206" w:rsidRPr="00D86BF2" w:rsidRDefault="00A47206">
      <w:pPr>
        <w:pStyle w:val="0DraftNormal"/>
        <w:rPr>
          <w:rFonts w:ascii="Montserrat" w:hAnsi="Montserrat"/>
          <w:sz w:val="24"/>
          <w:szCs w:val="16"/>
        </w:rPr>
      </w:pPr>
      <w:r w:rsidRPr="00D86BF2">
        <w:rPr>
          <w:rFonts w:ascii="Montserrat" w:hAnsi="Montserrat"/>
          <w:sz w:val="24"/>
          <w:szCs w:val="16"/>
        </w:rPr>
        <w:t>Rue cannot contain me/my disgust at finding that the twisted old man is pleased by what Rue has turned into.</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11</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In the weeks I is trapped by Talgath, I is shocked to learn that the abuse I was served by the man was not the product of his own sick tastes, but of a far more deliberate sense of viciousness.</w:t>
      </w:r>
    </w:p>
    <w:p w:rsidR="00A47206" w:rsidRPr="00D86BF2" w:rsidRDefault="00A47206">
      <w:pPr>
        <w:pStyle w:val="0DraftNormal"/>
        <w:rPr>
          <w:rFonts w:ascii="Montserrat" w:hAnsi="Montserrat"/>
          <w:sz w:val="24"/>
          <w:szCs w:val="16"/>
        </w:rPr>
      </w:pPr>
      <w:r w:rsidRPr="00D86BF2">
        <w:rPr>
          <w:rFonts w:ascii="Montserrat" w:hAnsi="Montserrat"/>
          <w:sz w:val="24"/>
          <w:szCs w:val="16"/>
        </w:rPr>
        <w:t>Rue is disturbed to see how cultured, intelligent and rational Talgath really is.</w:t>
      </w:r>
    </w:p>
    <w:p w:rsidR="00A47206" w:rsidRPr="00D86BF2" w:rsidRDefault="00A47206">
      <w:pPr>
        <w:pStyle w:val="0DraftNormal"/>
        <w:rPr>
          <w:rFonts w:ascii="Montserrat" w:hAnsi="Montserrat"/>
          <w:sz w:val="24"/>
          <w:szCs w:val="16"/>
        </w:rPr>
      </w:pPr>
      <w:r w:rsidRPr="00D86BF2">
        <w:rPr>
          <w:rFonts w:ascii="Montserrat" w:hAnsi="Montserrat"/>
          <w:sz w:val="24"/>
          <w:szCs w:val="16"/>
        </w:rPr>
        <w:t>The brutality that destroyed me/my life and ruined the families' of me/my home was to this man just an occupation.</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12</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To both their surprise, Rue begins to cross wits with the man, hoping to understand just what I is dealing with.</w:t>
      </w:r>
    </w:p>
    <w:p w:rsidR="00A47206" w:rsidRPr="00D86BF2" w:rsidRDefault="00A47206">
      <w:pPr>
        <w:pStyle w:val="0DraftNormal"/>
        <w:rPr>
          <w:rFonts w:ascii="Montserrat" w:hAnsi="Montserrat"/>
          <w:sz w:val="24"/>
          <w:szCs w:val="16"/>
        </w:rPr>
      </w:pPr>
      <w:r w:rsidRPr="00D86BF2">
        <w:rPr>
          <w:rFonts w:ascii="Montserrat" w:hAnsi="Montserrat"/>
          <w:sz w:val="24"/>
          <w:szCs w:val="16"/>
        </w:rPr>
        <w:t>Talgath is astounded by the child's intelligence.</w:t>
      </w:r>
    </w:p>
    <w:p w:rsidR="00A47206" w:rsidRPr="00D86BF2" w:rsidRDefault="00A47206">
      <w:pPr>
        <w:pStyle w:val="0DraftNormal"/>
        <w:rPr>
          <w:rFonts w:ascii="Montserrat" w:hAnsi="Montserrat"/>
          <w:sz w:val="24"/>
          <w:szCs w:val="16"/>
        </w:rPr>
      </w:pPr>
      <w:r w:rsidRPr="00D86BF2">
        <w:rPr>
          <w:rFonts w:ascii="Montserrat" w:hAnsi="Montserrat"/>
          <w:sz w:val="24"/>
          <w:szCs w:val="16"/>
        </w:rPr>
        <w:t>Ironically, Talgath is learning a respect for Rue when me/my friends finally track me/my down and rescue me/my from the Aurdannan's palatial home.</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13</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Rue discovers that Ateph has not been around during me/my own absence.</w:t>
      </w:r>
    </w:p>
    <w:p w:rsidR="00A47206" w:rsidRPr="00D86BF2" w:rsidRDefault="00A47206">
      <w:pPr>
        <w:pStyle w:val="0DraftNormal"/>
        <w:rPr>
          <w:rFonts w:ascii="Montserrat" w:hAnsi="Montserrat"/>
          <w:sz w:val="24"/>
          <w:szCs w:val="16"/>
        </w:rPr>
      </w:pPr>
      <w:r w:rsidRPr="00D86BF2">
        <w:rPr>
          <w:rFonts w:ascii="Montserrat" w:hAnsi="Montserrat"/>
          <w:sz w:val="24"/>
          <w:szCs w:val="16"/>
        </w:rPr>
        <w:t>Me/my friends impress me/my with the need to strike off immediately across the Traenthian wastes, rather than waste time looking for Ateph.</w:t>
      </w:r>
    </w:p>
    <w:p w:rsidR="00A47206" w:rsidRPr="00D86BF2" w:rsidRDefault="00A47206">
      <w:pPr>
        <w:pStyle w:val="0DraftNormal"/>
        <w:rPr>
          <w:rFonts w:ascii="Montserrat" w:hAnsi="Montserrat"/>
          <w:sz w:val="24"/>
          <w:szCs w:val="16"/>
        </w:rPr>
      </w:pPr>
      <w:r w:rsidRPr="00D86BF2">
        <w:rPr>
          <w:rFonts w:ascii="Montserrat" w:hAnsi="Montserrat"/>
          <w:sz w:val="24"/>
          <w:szCs w:val="16"/>
        </w:rPr>
        <w:t>They are unaware that Talgath has taken off to intercept them.</w:t>
      </w:r>
    </w:p>
    <w:p w:rsidR="00A47206" w:rsidRPr="00D86BF2" w:rsidRDefault="00A47206">
      <w:pPr>
        <w:pStyle w:val="0DraftNormal"/>
        <w:rPr>
          <w:rFonts w:ascii="Montserrat" w:hAnsi="Montserrat"/>
          <w:sz w:val="24"/>
          <w:szCs w:val="16"/>
        </w:rPr>
      </w:pPr>
      <w:r w:rsidRPr="00D86BF2">
        <w:rPr>
          <w:rFonts w:ascii="Montserrat" w:hAnsi="Montserrat"/>
          <w:sz w:val="24"/>
          <w:szCs w:val="16"/>
        </w:rPr>
        <w:t>Their trek is arduous.</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14</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During a sandstorm they find themselves also caught in a riftstorm and are sucked in.</w:t>
      </w:r>
    </w:p>
    <w:p w:rsidR="00A47206" w:rsidRPr="00D86BF2" w:rsidRDefault="00A47206">
      <w:pPr>
        <w:pStyle w:val="0DraftNormal"/>
        <w:rPr>
          <w:rFonts w:ascii="Montserrat" w:hAnsi="Montserrat"/>
          <w:sz w:val="24"/>
          <w:szCs w:val="16"/>
        </w:rPr>
      </w:pPr>
      <w:r w:rsidRPr="00D86BF2">
        <w:rPr>
          <w:rFonts w:ascii="Montserrat" w:hAnsi="Montserrat"/>
          <w:sz w:val="24"/>
          <w:szCs w:val="16"/>
        </w:rPr>
        <w:t>Rue, using me/my wit and the techniques I pried out of Ateph, manages to stabilize Moorwyn's wild talent and navigate through the impossible regions of disrupted space to reach the shadow lands.</w:t>
      </w:r>
    </w:p>
    <w:p w:rsidR="00A47206" w:rsidRPr="00D86BF2" w:rsidRDefault="00A47206">
      <w:pPr>
        <w:pStyle w:val="0DraftNormal"/>
        <w:rPr>
          <w:rFonts w:ascii="Montserrat" w:hAnsi="Montserrat"/>
          <w:sz w:val="24"/>
          <w:szCs w:val="16"/>
        </w:rPr>
      </w:pPr>
      <w:r w:rsidRPr="00D86BF2">
        <w:rPr>
          <w:rFonts w:ascii="Montserrat" w:hAnsi="Montserrat"/>
          <w:sz w:val="24"/>
          <w:szCs w:val="16"/>
        </w:rPr>
        <w:t>The splinters of the real world that the rift had already swallowed.</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15</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There, they are joined by Ateph who learned of their presence through the plaesadions.</w:t>
      </w:r>
    </w:p>
    <w:p w:rsidR="00A47206" w:rsidRPr="00D86BF2" w:rsidRDefault="00A47206">
      <w:pPr>
        <w:pStyle w:val="0DraftNormal"/>
        <w:rPr>
          <w:rFonts w:ascii="Montserrat" w:hAnsi="Montserrat"/>
          <w:sz w:val="24"/>
          <w:szCs w:val="16"/>
        </w:rPr>
      </w:pPr>
      <w:r w:rsidRPr="00D86BF2">
        <w:rPr>
          <w:rFonts w:ascii="Montserrat" w:hAnsi="Montserrat"/>
          <w:sz w:val="24"/>
          <w:szCs w:val="16"/>
        </w:rPr>
        <w:t>Some things are explained about the rift and its threat to the world.</w:t>
      </w:r>
    </w:p>
    <w:p w:rsidR="00A47206" w:rsidRPr="00D86BF2" w:rsidRDefault="00A47206">
      <w:pPr>
        <w:pStyle w:val="0DraftNormal"/>
        <w:rPr>
          <w:rFonts w:ascii="Montserrat" w:hAnsi="Montserrat"/>
          <w:sz w:val="24"/>
          <w:szCs w:val="16"/>
        </w:rPr>
      </w:pPr>
      <w:r w:rsidRPr="00D86BF2">
        <w:rPr>
          <w:rFonts w:ascii="Montserrat" w:hAnsi="Montserrat"/>
          <w:sz w:val="24"/>
          <w:szCs w:val="16"/>
        </w:rPr>
        <w:t>Ateph leads them through the rift to a point where it touches Edau land and they cross through. Ateph tells them that he will only be able to accompany them for a short while, then they will be on their own.</w:t>
      </w:r>
    </w:p>
    <w:p w:rsidR="00A47206" w:rsidRPr="00D86BF2" w:rsidRDefault="00A47206">
      <w:pPr>
        <w:pStyle w:val="0DraftNormal"/>
        <w:rPr>
          <w:rFonts w:ascii="Montserrat" w:hAnsi="Montserrat"/>
          <w:sz w:val="24"/>
          <w:szCs w:val="16"/>
        </w:rPr>
      </w:pPr>
      <w:r w:rsidRPr="00D86BF2">
        <w:rPr>
          <w:rFonts w:ascii="Montserrat" w:hAnsi="Montserrat"/>
          <w:sz w:val="24"/>
          <w:szCs w:val="16"/>
        </w:rPr>
        <w:t>He reminds them that they are now in dragon country.</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16</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When Ateph leaves Anlisthe shows up to upbraid Ahven for her delinquency to her.</w:t>
      </w:r>
    </w:p>
    <w:p w:rsidR="00A47206" w:rsidRPr="00D86BF2" w:rsidRDefault="00A47206">
      <w:pPr>
        <w:pStyle w:val="0DraftNormal"/>
        <w:rPr>
          <w:rFonts w:ascii="Montserrat" w:hAnsi="Montserrat"/>
          <w:sz w:val="24"/>
          <w:szCs w:val="16"/>
        </w:rPr>
      </w:pPr>
      <w:r w:rsidRPr="00D86BF2">
        <w:rPr>
          <w:rFonts w:ascii="Montserrat" w:hAnsi="Montserrat"/>
          <w:sz w:val="24"/>
          <w:szCs w:val="16"/>
        </w:rPr>
        <w:t>Helpless, the party is forced to watch as the goddess punishes Ahven and demands an act of compliance.</w:t>
      </w:r>
    </w:p>
    <w:p w:rsidR="00A47206" w:rsidRPr="00D86BF2" w:rsidRDefault="00A47206">
      <w:pPr>
        <w:pStyle w:val="0DraftNormal"/>
        <w:rPr>
          <w:rFonts w:ascii="Montserrat" w:hAnsi="Montserrat"/>
          <w:sz w:val="24"/>
          <w:szCs w:val="16"/>
        </w:rPr>
      </w:pPr>
      <w:r w:rsidRPr="00D86BF2">
        <w:rPr>
          <w:rFonts w:ascii="Montserrat" w:hAnsi="Montserrat"/>
          <w:sz w:val="24"/>
          <w:szCs w:val="16"/>
        </w:rPr>
        <w:t>Anlisthe commands Ahven to slay a dragon to regain the god's favor.</w:t>
      </w:r>
    </w:p>
    <w:p w:rsidR="00A47206" w:rsidRPr="00D86BF2" w:rsidRDefault="00A47206">
      <w:pPr>
        <w:pStyle w:val="0DraftNormal"/>
        <w:rPr>
          <w:rFonts w:ascii="Montserrat" w:hAnsi="Montserrat"/>
          <w:sz w:val="24"/>
          <w:szCs w:val="16"/>
        </w:rPr>
      </w:pPr>
      <w:r w:rsidRPr="00D86BF2">
        <w:rPr>
          <w:rFonts w:ascii="Montserrat" w:hAnsi="Montserrat"/>
          <w:sz w:val="24"/>
          <w:szCs w:val="16"/>
        </w:rPr>
        <w:t>She warns the party that they may assist but should they interfere they would face her wrath.</w:t>
      </w:r>
    </w:p>
    <w:p w:rsidR="00A47206" w:rsidRPr="00D86BF2" w:rsidRDefault="00A47206">
      <w:pPr>
        <w:pStyle w:val="0DraftNormal"/>
        <w:rPr>
          <w:rFonts w:ascii="Montserrat" w:hAnsi="Montserrat"/>
          <w:sz w:val="24"/>
          <w:szCs w:val="16"/>
        </w:rPr>
      </w:pPr>
      <w:r w:rsidRPr="00D86BF2">
        <w:rPr>
          <w:rFonts w:ascii="Montserrat" w:hAnsi="Montserrat"/>
          <w:sz w:val="24"/>
          <w:szCs w:val="16"/>
        </w:rPr>
        <w:t>For Rue this is unbearable.</w:t>
      </w:r>
    </w:p>
    <w:p w:rsidR="00A47206" w:rsidRPr="00D86BF2" w:rsidRDefault="00A47206">
      <w:pPr>
        <w:pStyle w:val="0DraftNormal"/>
        <w:rPr>
          <w:rFonts w:ascii="Montserrat" w:hAnsi="Montserrat"/>
          <w:sz w:val="24"/>
          <w:szCs w:val="16"/>
        </w:rPr>
      </w:pPr>
      <w:r w:rsidRPr="00D86BF2">
        <w:rPr>
          <w:rFonts w:ascii="Montserrat" w:hAnsi="Montserrat"/>
          <w:sz w:val="24"/>
          <w:szCs w:val="16"/>
        </w:rPr>
        <w:t>I cannot abandon Ahven to certain doom, and yet the task is a pointless deviation from their quest.</w:t>
      </w:r>
    </w:p>
    <w:p w:rsidR="00A47206" w:rsidRPr="00D86BF2" w:rsidRDefault="00A47206">
      <w:pPr>
        <w:pStyle w:val="0DraftNormal"/>
        <w:rPr>
          <w:rFonts w:ascii="Montserrat" w:hAnsi="Montserrat"/>
          <w:sz w:val="24"/>
          <w:szCs w:val="16"/>
        </w:rPr>
      </w:pPr>
      <w:r w:rsidRPr="00D86BF2">
        <w:rPr>
          <w:rFonts w:ascii="Montserrat" w:hAnsi="Montserrat"/>
          <w:sz w:val="24"/>
          <w:szCs w:val="16"/>
        </w:rPr>
        <w:t>It discussed and all agree that it is a choice between suicide and abandoning a friend.</w:t>
      </w:r>
    </w:p>
    <w:p w:rsidR="00A47206" w:rsidRPr="00D86BF2" w:rsidRDefault="00A47206">
      <w:pPr>
        <w:pStyle w:val="0DraftNormal"/>
        <w:rPr>
          <w:rFonts w:ascii="Montserrat" w:hAnsi="Montserrat"/>
          <w:sz w:val="24"/>
          <w:szCs w:val="16"/>
        </w:rPr>
      </w:pPr>
      <w:r w:rsidRPr="00D86BF2">
        <w:rPr>
          <w:rFonts w:ascii="Montserrat" w:hAnsi="Montserrat"/>
          <w:sz w:val="24"/>
          <w:szCs w:val="16"/>
        </w:rPr>
        <w:t>They agree to help Ahven.</w:t>
      </w:r>
    </w:p>
    <w:p w:rsidR="00A47206" w:rsidRPr="00D86BF2" w:rsidRDefault="00A47206">
      <w:pPr>
        <w:pStyle w:val="0DraftNormal"/>
        <w:rPr>
          <w:rFonts w:ascii="Montserrat" w:hAnsi="Montserrat"/>
          <w:sz w:val="24"/>
          <w:szCs w:val="16"/>
        </w:rPr>
      </w:pPr>
      <w:r w:rsidRPr="00D86BF2">
        <w:rPr>
          <w:rFonts w:ascii="Montserrat" w:hAnsi="Montserrat"/>
          <w:sz w:val="24"/>
          <w:szCs w:val="16"/>
        </w:rPr>
        <w:t>Ahven cannot help but envy their free will on the matter and appreciate the way in which they chose to use it.</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17</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Together they begin their hopeless hunt.</w:t>
      </w:r>
    </w:p>
    <w:p w:rsidR="00A47206" w:rsidRPr="00D86BF2" w:rsidRDefault="00A47206">
      <w:pPr>
        <w:pStyle w:val="0DraftNormal"/>
        <w:rPr>
          <w:rFonts w:ascii="Montserrat" w:hAnsi="Montserrat"/>
          <w:sz w:val="24"/>
          <w:szCs w:val="16"/>
        </w:rPr>
      </w:pPr>
      <w:r w:rsidRPr="00D86BF2">
        <w:rPr>
          <w:rFonts w:ascii="Montserrat" w:hAnsi="Montserrat"/>
          <w:sz w:val="24"/>
          <w:szCs w:val="16"/>
        </w:rPr>
        <w:t>In spite of their own doubts, they accomplish the deed but not without a cost.</w:t>
      </w:r>
    </w:p>
    <w:p w:rsidR="00A47206" w:rsidRPr="00D86BF2" w:rsidRDefault="00A47206">
      <w:pPr>
        <w:pStyle w:val="0DraftNormal"/>
        <w:rPr>
          <w:rFonts w:ascii="Montserrat" w:hAnsi="Montserrat"/>
          <w:sz w:val="24"/>
          <w:szCs w:val="16"/>
        </w:rPr>
      </w:pPr>
      <w:r w:rsidRPr="00D86BF2">
        <w:rPr>
          <w:rFonts w:ascii="Montserrat" w:hAnsi="Montserrat"/>
          <w:sz w:val="24"/>
          <w:szCs w:val="16"/>
        </w:rPr>
        <w:t>Aislynn, Moorwyn, Ahven and Rue (Rue delivers the killing blow with Aislynn's greatsword) all die in the fight.</w:t>
      </w:r>
    </w:p>
    <w:p w:rsidR="00A47206" w:rsidRPr="00D86BF2" w:rsidRDefault="00A47206">
      <w:pPr>
        <w:pStyle w:val="0DraftNormal"/>
        <w:rPr>
          <w:rFonts w:ascii="Montserrat" w:hAnsi="Montserrat"/>
          <w:sz w:val="24"/>
          <w:szCs w:val="16"/>
        </w:rPr>
      </w:pPr>
      <w:r w:rsidRPr="00D86BF2">
        <w:rPr>
          <w:rFonts w:ascii="Montserrat" w:hAnsi="Montserrat"/>
          <w:sz w:val="24"/>
          <w:szCs w:val="16"/>
        </w:rPr>
        <w:t>Ahven is resurrected by her god (in absentia), and Amberlea manages to raise Rue but fails with her sister and Moorwyn.</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18</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Aggrieved they press on.</w:t>
      </w:r>
    </w:p>
    <w:p w:rsidR="00A47206" w:rsidRPr="00D86BF2" w:rsidRDefault="00A47206">
      <w:pPr>
        <w:pStyle w:val="0DraftNormal"/>
        <w:rPr>
          <w:rFonts w:ascii="Montserrat" w:hAnsi="Montserrat"/>
          <w:sz w:val="24"/>
          <w:szCs w:val="16"/>
        </w:rPr>
      </w:pPr>
      <w:r w:rsidRPr="00D86BF2">
        <w:rPr>
          <w:rFonts w:ascii="Montserrat" w:hAnsi="Montserrat"/>
          <w:sz w:val="24"/>
          <w:szCs w:val="16"/>
        </w:rPr>
        <w:t>Talgath manages to beat the survivors to the land where Rue's sister is enslaved.</w:t>
      </w:r>
    </w:p>
    <w:p w:rsidR="00A47206" w:rsidRPr="00D86BF2" w:rsidRDefault="00A47206">
      <w:pPr>
        <w:pStyle w:val="0DraftNormal"/>
        <w:rPr>
          <w:rFonts w:ascii="Montserrat" w:hAnsi="Montserrat"/>
          <w:sz w:val="24"/>
          <w:szCs w:val="16"/>
        </w:rPr>
      </w:pPr>
      <w:r w:rsidRPr="00D86BF2">
        <w:rPr>
          <w:rFonts w:ascii="Montserrat" w:hAnsi="Montserrat"/>
          <w:sz w:val="24"/>
          <w:szCs w:val="16"/>
        </w:rPr>
        <w:t>Tryst manages to save them time in tracking the original Aneh down and they arrive shortly.</w:t>
      </w:r>
    </w:p>
    <w:p w:rsidR="00A47206" w:rsidRPr="00D86BF2" w:rsidRDefault="00A47206">
      <w:pPr>
        <w:pStyle w:val="0DraftNormal"/>
        <w:rPr>
          <w:rFonts w:ascii="Montserrat" w:hAnsi="Montserrat"/>
          <w:sz w:val="24"/>
          <w:szCs w:val="16"/>
        </w:rPr>
      </w:pPr>
      <w:r w:rsidRPr="00D86BF2">
        <w:rPr>
          <w:rFonts w:ascii="Montserrat" w:hAnsi="Montserrat"/>
          <w:sz w:val="24"/>
          <w:szCs w:val="16"/>
        </w:rPr>
        <w:t>Rue recognizes many of the raiders of me/my home and resists the urge to hunt them down.</w:t>
      </w:r>
    </w:p>
    <w:p w:rsidR="00A47206" w:rsidRPr="00D86BF2" w:rsidRDefault="00A47206">
      <w:pPr>
        <w:pStyle w:val="0DraftNormal"/>
        <w:rPr>
          <w:rFonts w:ascii="Montserrat" w:hAnsi="Montserrat"/>
          <w:sz w:val="24"/>
          <w:szCs w:val="16"/>
        </w:rPr>
      </w:pPr>
      <w:r w:rsidRPr="00D86BF2">
        <w:rPr>
          <w:rFonts w:ascii="Montserrat" w:hAnsi="Montserrat"/>
          <w:sz w:val="24"/>
          <w:szCs w:val="16"/>
        </w:rPr>
        <w:t>They focus on breaking into the stronghold of the local lord where they know the real Aneh is.</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19</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During their raid, Rue confronts Talgath who has become enamored of me/my.</w:t>
      </w:r>
    </w:p>
    <w:p w:rsidR="00A47206" w:rsidRPr="00D86BF2" w:rsidRDefault="00A47206">
      <w:pPr>
        <w:pStyle w:val="0DraftNormal"/>
        <w:rPr>
          <w:rFonts w:ascii="Montserrat" w:hAnsi="Montserrat"/>
          <w:sz w:val="24"/>
          <w:szCs w:val="16"/>
        </w:rPr>
      </w:pPr>
      <w:r w:rsidRPr="00D86BF2">
        <w:rPr>
          <w:rFonts w:ascii="Montserrat" w:hAnsi="Montserrat"/>
          <w:sz w:val="24"/>
          <w:szCs w:val="16"/>
        </w:rPr>
        <w:t>Talgath has been waiting, much intrigued from their prior meeting.</w:t>
      </w:r>
    </w:p>
    <w:p w:rsidR="00A47206" w:rsidRPr="00D86BF2" w:rsidRDefault="00A47206">
      <w:pPr>
        <w:pStyle w:val="0DraftNormal"/>
        <w:rPr>
          <w:rFonts w:ascii="Montserrat" w:hAnsi="Montserrat"/>
          <w:sz w:val="24"/>
          <w:szCs w:val="16"/>
        </w:rPr>
      </w:pPr>
      <w:r w:rsidRPr="00D86BF2">
        <w:rPr>
          <w:rFonts w:ascii="Montserrat" w:hAnsi="Montserrat"/>
          <w:sz w:val="24"/>
          <w:szCs w:val="16"/>
        </w:rPr>
        <w:t>Rue is astonished to discover that his sister has transcended slavery and turned it into a personal victory.</w:t>
      </w:r>
    </w:p>
    <w:p w:rsidR="00A47206" w:rsidRPr="00D86BF2" w:rsidRDefault="00A47206">
      <w:pPr>
        <w:pStyle w:val="0DraftNormal"/>
        <w:rPr>
          <w:rFonts w:ascii="Montserrat" w:hAnsi="Montserrat"/>
          <w:sz w:val="24"/>
          <w:szCs w:val="16"/>
        </w:rPr>
      </w:pPr>
      <w:r w:rsidRPr="00D86BF2">
        <w:rPr>
          <w:rFonts w:ascii="Montserrat" w:hAnsi="Montserrat"/>
          <w:sz w:val="24"/>
          <w:szCs w:val="16"/>
        </w:rPr>
        <w:t>When Rue rejects Talgath's proposal, Talgath almost kills me/my sister (unintentionally) and Rue snaps.</w:t>
      </w:r>
    </w:p>
    <w:p w:rsidR="00A47206" w:rsidRPr="00D86BF2" w:rsidRDefault="00A47206">
      <w:pPr>
        <w:pStyle w:val="0DraftNormal"/>
        <w:rPr>
          <w:rFonts w:ascii="Montserrat" w:hAnsi="Montserrat"/>
          <w:sz w:val="24"/>
          <w:szCs w:val="16"/>
        </w:rPr>
      </w:pPr>
      <w:r w:rsidRPr="00D86BF2">
        <w:rPr>
          <w:rFonts w:ascii="Montserrat" w:hAnsi="Montserrat"/>
          <w:sz w:val="24"/>
          <w:szCs w:val="16"/>
        </w:rPr>
        <w:t>When I regains me/my senses, I discovers a slaughterhouse in the wake of me/my berserk storm through the fortress.</w:t>
      </w:r>
    </w:p>
    <w:p w:rsidR="00A47206" w:rsidRPr="00D86BF2" w:rsidRDefault="00A47206">
      <w:pPr>
        <w:pStyle w:val="0DraftNormal"/>
        <w:rPr>
          <w:rFonts w:ascii="Montserrat" w:hAnsi="Montserrat"/>
          <w:sz w:val="24"/>
          <w:szCs w:val="16"/>
        </w:rPr>
      </w:pPr>
      <w:r w:rsidRPr="00D86BF2">
        <w:rPr>
          <w:rFonts w:ascii="Montserrat" w:hAnsi="Montserrat"/>
          <w:sz w:val="24"/>
          <w:szCs w:val="16"/>
        </w:rPr>
        <w:t>Talgath, unfortunately, got away.</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20</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Ahven, Rue, Amberlea, and Tryst sit down and consider their options.</w:t>
      </w:r>
    </w:p>
    <w:p w:rsidR="00A47206" w:rsidRPr="00D86BF2" w:rsidRDefault="00A47206">
      <w:pPr>
        <w:pStyle w:val="0DraftNormal"/>
        <w:rPr>
          <w:rFonts w:ascii="Montserrat" w:hAnsi="Montserrat"/>
          <w:sz w:val="24"/>
          <w:szCs w:val="16"/>
        </w:rPr>
      </w:pPr>
      <w:r w:rsidRPr="00D86BF2">
        <w:rPr>
          <w:rFonts w:ascii="Montserrat" w:hAnsi="Montserrat"/>
          <w:sz w:val="24"/>
          <w:szCs w:val="16"/>
        </w:rPr>
        <w:t>Rue still craves vengeance, but Tryst is tired of it all.</w:t>
      </w:r>
    </w:p>
    <w:p w:rsidR="00A47206" w:rsidRPr="00D86BF2" w:rsidRDefault="00A47206">
      <w:pPr>
        <w:pStyle w:val="0DraftNormal"/>
        <w:rPr>
          <w:rFonts w:ascii="Montserrat" w:hAnsi="Montserrat"/>
          <w:sz w:val="24"/>
          <w:szCs w:val="16"/>
        </w:rPr>
      </w:pPr>
      <w:r w:rsidRPr="00D86BF2">
        <w:rPr>
          <w:rFonts w:ascii="Montserrat" w:hAnsi="Montserrat"/>
          <w:sz w:val="24"/>
          <w:szCs w:val="16"/>
        </w:rPr>
        <w:t>He offers to take Rue somewhere where me/my talents could be put to good use as an assassin.</w:t>
      </w:r>
    </w:p>
    <w:p w:rsidR="00A47206" w:rsidRPr="00D86BF2" w:rsidRDefault="00A47206">
      <w:pPr>
        <w:pStyle w:val="0DraftNormal"/>
        <w:rPr>
          <w:rFonts w:ascii="Montserrat" w:hAnsi="Montserrat"/>
          <w:sz w:val="24"/>
          <w:szCs w:val="16"/>
        </w:rPr>
      </w:pPr>
      <w:r w:rsidRPr="00D86BF2">
        <w:rPr>
          <w:rFonts w:ascii="Montserrat" w:hAnsi="Montserrat"/>
          <w:sz w:val="24"/>
          <w:szCs w:val="16"/>
        </w:rPr>
        <w:t>Amberlea wants to take her sister's bones back to their homeland.</w:t>
      </w:r>
    </w:p>
    <w:p w:rsidR="00A47206" w:rsidRPr="00D86BF2" w:rsidRDefault="00A47206">
      <w:pPr>
        <w:pStyle w:val="0DraftNormal"/>
        <w:rPr>
          <w:rFonts w:ascii="Montserrat" w:hAnsi="Montserrat"/>
          <w:sz w:val="24"/>
          <w:szCs w:val="16"/>
        </w:rPr>
      </w:pPr>
      <w:r w:rsidRPr="00D86BF2">
        <w:rPr>
          <w:rFonts w:ascii="Montserrat" w:hAnsi="Montserrat"/>
          <w:sz w:val="24"/>
          <w:szCs w:val="16"/>
        </w:rPr>
        <w:t>Out of respect, they go with her to collect Aislynn's body.</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21</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When they arrive, they are surprised to discover that Aislynn and Moorwyn are both alive.</w:t>
      </w:r>
    </w:p>
    <w:p w:rsidR="00A47206" w:rsidRPr="00D86BF2" w:rsidRDefault="00A47206">
      <w:pPr>
        <w:pStyle w:val="0DraftNormal"/>
        <w:rPr>
          <w:rFonts w:ascii="Montserrat" w:hAnsi="Montserrat"/>
          <w:sz w:val="24"/>
          <w:szCs w:val="16"/>
        </w:rPr>
      </w:pPr>
      <w:r w:rsidRPr="00D86BF2">
        <w:rPr>
          <w:rFonts w:ascii="Montserrat" w:hAnsi="Montserrat"/>
          <w:sz w:val="24"/>
          <w:szCs w:val="16"/>
        </w:rPr>
        <w:t>They confer and realize that the dragon was an illusion, and so were the deaths in the end.</w:t>
      </w:r>
    </w:p>
    <w:p w:rsidR="00A47206" w:rsidRPr="00D86BF2" w:rsidRDefault="00A47206">
      <w:pPr>
        <w:pStyle w:val="0DraftNormal"/>
        <w:rPr>
          <w:rFonts w:ascii="Montserrat" w:hAnsi="Montserrat"/>
          <w:sz w:val="24"/>
          <w:szCs w:val="16"/>
        </w:rPr>
      </w:pPr>
      <w:r w:rsidRPr="00D86BF2">
        <w:rPr>
          <w:rFonts w:ascii="Montserrat" w:hAnsi="Montserrat"/>
          <w:sz w:val="24"/>
          <w:szCs w:val="16"/>
        </w:rPr>
        <w:t>So relieved to find me/my friends alive, Rue gives up me/my quest for vengeance and agrees to go with Tryst.</w:t>
      </w:r>
    </w:p>
    <w:p w:rsidR="00A47206" w:rsidRPr="00D86BF2" w:rsidRDefault="00A47206">
      <w:pPr>
        <w:pStyle w:val="0DraftNormal"/>
        <w:rPr>
          <w:rFonts w:ascii="Montserrat" w:hAnsi="Montserrat"/>
          <w:sz w:val="24"/>
          <w:szCs w:val="16"/>
        </w:rPr>
      </w:pPr>
      <w:r w:rsidRPr="00D86BF2">
        <w:rPr>
          <w:rFonts w:ascii="Montserrat" w:hAnsi="Montserrat"/>
          <w:sz w:val="24"/>
          <w:szCs w:val="16"/>
        </w:rPr>
        <w:t>The twins go their own way, and Ahven goes to Anlisthe to find out the meaning of the illusionary dragon.</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22</w:t>
      </w:r>
      <w:r w:rsidRPr="00D86BF2">
        <w:rPr>
          <w:rFonts w:ascii="Montserrat" w:hAnsi="Montserrat"/>
          <w:sz w:val="24"/>
          <w:szCs w:val="16"/>
        </w:rPr>
        <w:tab/>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Rue follows Tryst's lead; and he delivers me/my unarmed and helpless to Talgath.</w:t>
      </w:r>
    </w:p>
    <w:p w:rsidR="00A47206" w:rsidRPr="00D86BF2" w:rsidRDefault="00A47206">
      <w:pPr>
        <w:pStyle w:val="0DraftNormal"/>
        <w:rPr>
          <w:rFonts w:ascii="Montserrat" w:hAnsi="Montserrat"/>
          <w:sz w:val="24"/>
          <w:szCs w:val="16"/>
        </w:rPr>
      </w:pPr>
      <w:r w:rsidRPr="00D86BF2">
        <w:rPr>
          <w:rFonts w:ascii="Montserrat" w:hAnsi="Montserrat"/>
          <w:sz w:val="24"/>
          <w:szCs w:val="16"/>
        </w:rPr>
        <w:t>I made you, Talgath claims, you belong to me.</w:t>
      </w:r>
    </w:p>
    <w:p w:rsidR="00A47206" w:rsidRPr="00D86BF2" w:rsidRDefault="00A47206">
      <w:pPr>
        <w:pStyle w:val="0DraftNormal"/>
        <w:rPr>
          <w:rFonts w:ascii="Montserrat" w:hAnsi="Montserrat"/>
          <w:sz w:val="24"/>
          <w:szCs w:val="16"/>
        </w:rPr>
      </w:pPr>
      <w:r w:rsidRPr="00D86BF2">
        <w:rPr>
          <w:rFonts w:ascii="Montserrat" w:hAnsi="Montserrat"/>
          <w:sz w:val="24"/>
          <w:szCs w:val="16"/>
        </w:rPr>
        <w:t>He tries once more to win the shiv, "I, like any artist or creator, love you.</w:t>
      </w:r>
    </w:p>
    <w:p w:rsidR="00A47206" w:rsidRPr="00D86BF2" w:rsidRDefault="00A47206">
      <w:pPr>
        <w:pStyle w:val="0DraftNormal"/>
        <w:rPr>
          <w:rFonts w:ascii="Montserrat" w:hAnsi="Montserrat"/>
          <w:sz w:val="24"/>
          <w:szCs w:val="16"/>
        </w:rPr>
      </w:pPr>
      <w:r w:rsidRPr="00D86BF2">
        <w:rPr>
          <w:rFonts w:ascii="Montserrat" w:hAnsi="Montserrat"/>
          <w:sz w:val="24"/>
          <w:szCs w:val="16"/>
        </w:rPr>
        <w:t>But I cannot make you love me back."</w:t>
      </w:r>
    </w:p>
    <w:p w:rsidR="00A47206" w:rsidRPr="00D86BF2" w:rsidRDefault="00A47206">
      <w:pPr>
        <w:pStyle w:val="0DraftNormal"/>
        <w:rPr>
          <w:rFonts w:ascii="Montserrat" w:hAnsi="Montserrat"/>
          <w:sz w:val="24"/>
          <w:szCs w:val="16"/>
        </w:rPr>
      </w:pPr>
      <w:r w:rsidRPr="00D86BF2">
        <w:rPr>
          <w:rFonts w:ascii="Montserrat" w:hAnsi="Montserrat"/>
          <w:sz w:val="24"/>
          <w:szCs w:val="16"/>
        </w:rPr>
        <w:t>For Rue, this is too much.</w:t>
      </w:r>
    </w:p>
    <w:p w:rsidR="00A47206" w:rsidRPr="00D86BF2" w:rsidRDefault="00A47206">
      <w:pPr>
        <w:pStyle w:val="0DraftNormal"/>
        <w:rPr>
          <w:rFonts w:ascii="Montserrat" w:hAnsi="Montserrat"/>
          <w:sz w:val="24"/>
          <w:szCs w:val="16"/>
        </w:rPr>
      </w:pPr>
      <w:r w:rsidRPr="00D86BF2">
        <w:rPr>
          <w:rFonts w:ascii="Montserrat" w:hAnsi="Montserrat"/>
          <w:sz w:val="24"/>
          <w:szCs w:val="16"/>
        </w:rPr>
        <w:t>Me/my mind, so much sharper than any blade, at last stems free to cut.</w:t>
      </w:r>
    </w:p>
    <w:p w:rsidR="00A47206" w:rsidRPr="00D86BF2" w:rsidRDefault="00A47206">
      <w:pPr>
        <w:pStyle w:val="0DraftNormal"/>
        <w:rPr>
          <w:rFonts w:ascii="Montserrat" w:hAnsi="Montserrat"/>
          <w:sz w:val="24"/>
          <w:szCs w:val="16"/>
        </w:rPr>
      </w:pPr>
      <w:r w:rsidRPr="00D86BF2">
        <w:rPr>
          <w:rFonts w:ascii="Montserrat" w:hAnsi="Montserrat"/>
          <w:sz w:val="24"/>
          <w:szCs w:val="16"/>
        </w:rPr>
        <w:t>And Ateph enters to take Rue away.</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 xml:space="preserve">"I should kill you, but it really doesn't matter now. I survived what you did, and I damn well intend to survive </w:t>
      </w:r>
      <w:r w:rsidRPr="00D86BF2">
        <w:rPr>
          <w:rFonts w:ascii="Montserrat" w:hAnsi="Montserrat"/>
          <w:i/>
          <w:iCs/>
          <w:sz w:val="24"/>
          <w:szCs w:val="16"/>
        </w:rPr>
        <w:t>you."</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szCs w:val="16"/>
        </w:rPr>
      </w:pPr>
      <w:r w:rsidRPr="00D86BF2">
        <w:rPr>
          <w:rFonts w:ascii="Montserrat" w:hAnsi="Montserrat"/>
          <w:sz w:val="24"/>
          <w:szCs w:val="16"/>
        </w:rPr>
        <w:t xml:space="preserve">"If you mean to have any part in my life, you will have to </w:t>
      </w:r>
      <w:r w:rsidRPr="00D86BF2">
        <w:rPr>
          <w:rFonts w:ascii="Montserrat" w:hAnsi="Montserrat"/>
          <w:i/>
          <w:iCs/>
          <w:sz w:val="24"/>
          <w:szCs w:val="16"/>
        </w:rPr>
        <w:t>earn</w:t>
      </w:r>
      <w:r w:rsidRPr="00D86BF2">
        <w:rPr>
          <w:rFonts w:ascii="Montserrat" w:hAnsi="Montserrat"/>
          <w:sz w:val="24"/>
          <w:szCs w:val="16"/>
        </w:rPr>
        <w:t xml:space="preserve"> it!"</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rPr>
      </w:pPr>
      <w:r w:rsidRPr="00D86BF2">
        <w:rPr>
          <w:rFonts w:ascii="Montserrat" w:hAnsi="Montserrat"/>
          <w:sz w:val="24"/>
        </w:rPr>
        <w:br w:type="page"/>
        <w:t>DETAILS AND PLOTTING</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PRELUDE</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Dalwyn arrives in Ngael, encountering the get of Jil'Oroen</w:t>
      </w:r>
    </w:p>
    <w:p w:rsidR="00A47206" w:rsidRPr="00D86BF2" w:rsidRDefault="00A47206">
      <w:pPr>
        <w:pStyle w:val="0DraftNormal"/>
        <w:rPr>
          <w:rFonts w:ascii="Montserrat" w:hAnsi="Montserrat"/>
          <w:sz w:val="24"/>
        </w:rPr>
      </w:pPr>
      <w:r w:rsidRPr="00D86BF2">
        <w:rPr>
          <w:rFonts w:ascii="Montserrat" w:hAnsi="Montserrat"/>
          <w:sz w:val="24"/>
        </w:rPr>
        <w:t>Arrives at the port fortification Bihr'Ngael and is welcomed by Jil'Oroen</w:t>
      </w:r>
    </w:p>
    <w:p w:rsidR="00A47206" w:rsidRPr="00D86BF2" w:rsidRDefault="00A47206">
      <w:pPr>
        <w:pStyle w:val="0DraftNormal"/>
        <w:rPr>
          <w:rFonts w:ascii="Montserrat" w:hAnsi="Montserrat"/>
          <w:sz w:val="24"/>
        </w:rPr>
      </w:pPr>
      <w:r w:rsidRPr="00D86BF2">
        <w:rPr>
          <w:rFonts w:ascii="Montserrat" w:hAnsi="Montserrat"/>
          <w:sz w:val="24"/>
        </w:rPr>
        <w:t>In passing, Talgath is met [in deep cover posing as a merchantman-his part is to organize and oversee the strike against this fortification]</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RAPE OF THE TWINS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 peaceful afternoon and evening in pleasant company-Dalwyn [guest, itinerant artist], Jil'Oroen Lasdach Bihr'Ngael [portmaster, headman], his mate Irineh, daughter Arianneh, and son Kial'Val. [Dal, Orn, Ineh, Vael, Val]</w:t>
      </w:r>
    </w:p>
    <w:p w:rsidR="00A47206" w:rsidRPr="00D86BF2" w:rsidRDefault="00A47206">
      <w:pPr>
        <w:pStyle w:val="0DraftNormal"/>
        <w:rPr>
          <w:rFonts w:ascii="Montserrat" w:hAnsi="Montserrat"/>
          <w:sz w:val="24"/>
        </w:rPr>
      </w:pPr>
      <w:r w:rsidRPr="00D86BF2">
        <w:rPr>
          <w:rFonts w:ascii="Montserrat" w:hAnsi="Montserrat"/>
          <w:sz w:val="24"/>
        </w:rPr>
        <w:t>Dal witnesses Orn critiquing his son's sword manner as the two of them tend the headman's extensive and largely hidden blade collection.</w:t>
      </w:r>
    </w:p>
    <w:p w:rsidR="00A47206" w:rsidRPr="00D86BF2" w:rsidRDefault="00A47206">
      <w:pPr>
        <w:pStyle w:val="0DraftNormal"/>
        <w:rPr>
          <w:rFonts w:ascii="Montserrat" w:hAnsi="Montserrat"/>
          <w:sz w:val="24"/>
        </w:rPr>
      </w:pPr>
      <w:r w:rsidRPr="00D86BF2">
        <w:rPr>
          <w:rFonts w:ascii="Montserrat" w:hAnsi="Montserrat"/>
          <w:sz w:val="24"/>
        </w:rPr>
        <w:t>By evening Dal wanders off to wrestle with his insomnia. [Due to Northern summer]</w:t>
      </w:r>
    </w:p>
    <w:p w:rsidR="00A47206" w:rsidRPr="00D86BF2" w:rsidRDefault="00A47206">
      <w:pPr>
        <w:pStyle w:val="0DraftNormal"/>
        <w:rPr>
          <w:rFonts w:ascii="Montserrat" w:hAnsi="Montserrat"/>
          <w:sz w:val="24"/>
        </w:rPr>
      </w:pPr>
      <w:r w:rsidRPr="00D86BF2">
        <w:rPr>
          <w:rFonts w:ascii="Montserrat" w:hAnsi="Montserrat"/>
          <w:sz w:val="24"/>
        </w:rPr>
        <w:t>With midnight comes a plague of marauders.</w:t>
      </w:r>
    </w:p>
    <w:p w:rsidR="00A47206" w:rsidRPr="00D86BF2" w:rsidRDefault="00A47206">
      <w:pPr>
        <w:pStyle w:val="0DraftNormal"/>
        <w:rPr>
          <w:rFonts w:ascii="Montserrat" w:hAnsi="Montserrat"/>
          <w:sz w:val="24"/>
        </w:rPr>
      </w:pPr>
      <w:r w:rsidRPr="00D86BF2">
        <w:rPr>
          <w:rFonts w:ascii="Montserrat" w:hAnsi="Montserrat"/>
          <w:sz w:val="24"/>
        </w:rPr>
        <w:t>Orn is visited by Talgath [pretending alarm at the raid] only to learn that Talgath is one of the raiders.</w:t>
      </w:r>
    </w:p>
    <w:p w:rsidR="00A47206" w:rsidRPr="00D86BF2" w:rsidRDefault="00A47206">
      <w:pPr>
        <w:pStyle w:val="0DraftNormal"/>
        <w:rPr>
          <w:rFonts w:ascii="Montserrat" w:hAnsi="Montserrat"/>
          <w:sz w:val="24"/>
        </w:rPr>
      </w:pPr>
      <w:r w:rsidRPr="00D86BF2">
        <w:rPr>
          <w:rFonts w:ascii="Montserrat" w:hAnsi="Montserrat"/>
          <w:sz w:val="24"/>
        </w:rPr>
        <w:t>Hindered by Talgath's men, Orn's attempt to protect his family ends in his death.</w:t>
      </w:r>
    </w:p>
    <w:p w:rsidR="00A47206" w:rsidRPr="00D86BF2" w:rsidRDefault="00A47206">
      <w:pPr>
        <w:pStyle w:val="0DraftNormal"/>
        <w:rPr>
          <w:rFonts w:ascii="Montserrat" w:hAnsi="Montserrat"/>
          <w:sz w:val="24"/>
        </w:rPr>
      </w:pPr>
      <w:r w:rsidRPr="00D86BF2">
        <w:rPr>
          <w:rFonts w:ascii="Montserrat" w:hAnsi="Montserrat"/>
          <w:sz w:val="24"/>
        </w:rPr>
        <w:t>Vael and Val awaken to the sounds of conflict. [As they come to an end]</w:t>
      </w:r>
    </w:p>
    <w:p w:rsidR="00A47206" w:rsidRPr="00D86BF2" w:rsidRDefault="00A47206">
      <w:pPr>
        <w:pStyle w:val="0DraftNormal"/>
        <w:rPr>
          <w:rFonts w:ascii="Montserrat" w:hAnsi="Montserrat"/>
          <w:sz w:val="24"/>
        </w:rPr>
      </w:pPr>
      <w:r w:rsidRPr="00D86BF2">
        <w:rPr>
          <w:rFonts w:ascii="Montserrat" w:hAnsi="Montserrat"/>
          <w:sz w:val="24"/>
        </w:rPr>
        <w:t>Creeping out of their rooms they discover the absence of Dal and the presence of the raiders.</w:t>
      </w:r>
    </w:p>
    <w:p w:rsidR="00A47206" w:rsidRPr="00D86BF2" w:rsidRDefault="00A47206">
      <w:pPr>
        <w:pStyle w:val="0DraftNormal"/>
        <w:rPr>
          <w:rFonts w:ascii="Montserrat" w:hAnsi="Montserrat"/>
          <w:sz w:val="24"/>
        </w:rPr>
      </w:pPr>
      <w:r w:rsidRPr="00D86BF2">
        <w:rPr>
          <w:rFonts w:ascii="Montserrat" w:hAnsi="Montserrat"/>
          <w:sz w:val="24"/>
        </w:rPr>
        <w:t>After a panicked flight, they trip over their father's coprse and fall into Talgath's clutches. [Talgath is under the mistaken impression that the twins are both girls]</w:t>
      </w:r>
    </w:p>
    <w:p w:rsidR="00A47206" w:rsidRPr="00D86BF2" w:rsidRDefault="00A47206">
      <w:pPr>
        <w:pStyle w:val="0DraftNormal"/>
        <w:rPr>
          <w:rFonts w:ascii="Montserrat" w:hAnsi="Montserrat"/>
          <w:sz w:val="24"/>
        </w:rPr>
      </w:pPr>
      <w:r w:rsidRPr="00D86BF2">
        <w:rPr>
          <w:rFonts w:ascii="Montserrat" w:hAnsi="Montserrat"/>
          <w:sz w:val="24"/>
        </w:rPr>
        <w:t>Val, on comprehending the beastial deeds that had been visited on his family at the hands of these butchers and of their intentions toward his sister's and mother's honor lashes out with unprecidented ferocity. [aided by knowledge of the rooms lethal hidden secrets]</w:t>
      </w:r>
    </w:p>
    <w:p w:rsidR="00A47206" w:rsidRPr="00D86BF2" w:rsidRDefault="00A47206">
      <w:pPr>
        <w:pStyle w:val="0DraftNormal"/>
        <w:rPr>
          <w:rFonts w:ascii="Montserrat" w:hAnsi="Montserrat"/>
          <w:sz w:val="24"/>
        </w:rPr>
      </w:pPr>
      <w:r w:rsidRPr="00D86BF2">
        <w:rPr>
          <w:rFonts w:ascii="Montserrat" w:hAnsi="Montserrat"/>
          <w:sz w:val="24"/>
        </w:rPr>
        <w:t>Talgath enters and brings an end to Val's rampage. [Capturing and holding either of them is a trial, as both have a knack for slipping out of grips]</w:t>
      </w:r>
    </w:p>
    <w:p w:rsidR="00A47206" w:rsidRPr="00D86BF2" w:rsidRDefault="00A47206">
      <w:pPr>
        <w:pStyle w:val="0DraftNormal"/>
        <w:rPr>
          <w:rFonts w:ascii="Montserrat" w:hAnsi="Montserrat"/>
          <w:sz w:val="24"/>
        </w:rPr>
      </w:pPr>
      <w:r w:rsidRPr="00D86BF2">
        <w:rPr>
          <w:rFonts w:ascii="Montserrat" w:hAnsi="Montserrat"/>
          <w:sz w:val="24"/>
        </w:rPr>
        <w:t>To punish Val, Talgath forces him to watch as his men brutalize and rape Vael.</w:t>
      </w:r>
    </w:p>
    <w:p w:rsidR="00A47206" w:rsidRPr="00D86BF2" w:rsidRDefault="00A47206">
      <w:pPr>
        <w:pStyle w:val="0DraftNormal"/>
        <w:rPr>
          <w:rFonts w:ascii="Montserrat" w:hAnsi="Montserrat"/>
          <w:sz w:val="24"/>
        </w:rPr>
      </w:pPr>
      <w:r w:rsidRPr="00D86BF2">
        <w:rPr>
          <w:rFonts w:ascii="Montserrat" w:hAnsi="Montserrat"/>
          <w:sz w:val="24"/>
        </w:rPr>
        <w:t>Val's hands are tied, and he is held by Talgath.</w:t>
      </w:r>
    </w:p>
    <w:p w:rsidR="00A47206" w:rsidRPr="00D86BF2" w:rsidRDefault="00A47206">
      <w:pPr>
        <w:pStyle w:val="0DraftNormal"/>
        <w:rPr>
          <w:rFonts w:ascii="Montserrat" w:hAnsi="Montserrat"/>
          <w:sz w:val="24"/>
        </w:rPr>
      </w:pPr>
      <w:r w:rsidRPr="00D86BF2">
        <w:rPr>
          <w:rFonts w:ascii="Montserrat" w:hAnsi="Montserrat"/>
          <w:sz w:val="24"/>
        </w:rPr>
        <w:t>Vael is stripped and haggled over.</w:t>
      </w:r>
    </w:p>
    <w:p w:rsidR="00A47206" w:rsidRPr="00D86BF2" w:rsidRDefault="00A47206">
      <w:pPr>
        <w:pStyle w:val="0DraftNormal"/>
        <w:rPr>
          <w:rFonts w:ascii="Montserrat" w:hAnsi="Montserrat"/>
          <w:sz w:val="24"/>
        </w:rPr>
      </w:pPr>
      <w:r w:rsidRPr="00D86BF2">
        <w:rPr>
          <w:rFonts w:ascii="Montserrat" w:hAnsi="Montserrat"/>
          <w:sz w:val="24"/>
        </w:rPr>
        <w:t>Her delicate form is bent back over a [sitting bed, like a couch without back or arms] and pulled spread-eagle by the men who hold her down and she is forced open and entered.</w:t>
      </w:r>
    </w:p>
    <w:p w:rsidR="00A47206" w:rsidRPr="00D86BF2" w:rsidRDefault="00A47206">
      <w:pPr>
        <w:pStyle w:val="0DraftNormal"/>
        <w:rPr>
          <w:rFonts w:ascii="Montserrat" w:hAnsi="Montserrat"/>
          <w:sz w:val="24"/>
        </w:rPr>
      </w:pPr>
      <w:r w:rsidRPr="00D86BF2">
        <w:rPr>
          <w:rFonts w:ascii="Montserrat" w:hAnsi="Montserrat"/>
          <w:sz w:val="24"/>
        </w:rPr>
        <w:t>The twins minds begin to reach out to each other in fright and desperation. [They have a psychic gift inherited through their mother's bloodline, making them almost true Lyn]</w:t>
      </w:r>
    </w:p>
    <w:p w:rsidR="00A47206" w:rsidRPr="00D86BF2" w:rsidRDefault="00A47206">
      <w:pPr>
        <w:pStyle w:val="0DraftNormal"/>
        <w:rPr>
          <w:rFonts w:ascii="Montserrat" w:hAnsi="Montserrat"/>
          <w:sz w:val="24"/>
        </w:rPr>
      </w:pPr>
      <w:r w:rsidRPr="00D86BF2">
        <w:rPr>
          <w:rFonts w:ascii="Montserrat" w:hAnsi="Montserrat"/>
          <w:sz w:val="24"/>
        </w:rPr>
        <w:t>While some of the men take turns riding her, others impatiently force her mouth.</w:t>
      </w:r>
    </w:p>
    <w:p w:rsidR="00A47206" w:rsidRPr="00D86BF2" w:rsidRDefault="00A47206">
      <w:pPr>
        <w:pStyle w:val="0DraftNormal"/>
        <w:rPr>
          <w:rFonts w:ascii="Montserrat" w:hAnsi="Montserrat"/>
          <w:sz w:val="24"/>
        </w:rPr>
      </w:pPr>
      <w:r w:rsidRPr="00D86BF2">
        <w:rPr>
          <w:rFonts w:ascii="Montserrat" w:hAnsi="Montserrat"/>
          <w:sz w:val="24"/>
        </w:rPr>
        <w:t>Gagging, her head is held and her jaw is kept forced open; her mind tries to retreat into Val's.</w:t>
      </w:r>
    </w:p>
    <w:p w:rsidR="00A47206" w:rsidRPr="00D86BF2" w:rsidRDefault="00A47206">
      <w:pPr>
        <w:pStyle w:val="0DraftNormal"/>
        <w:rPr>
          <w:rFonts w:ascii="Montserrat" w:hAnsi="Montserrat"/>
          <w:sz w:val="24"/>
        </w:rPr>
      </w:pPr>
      <w:r w:rsidRPr="00D86BF2">
        <w:rPr>
          <w:rFonts w:ascii="Montserrat" w:hAnsi="Montserrat"/>
          <w:sz w:val="24"/>
        </w:rPr>
        <w:t>Again and again, until Val can hardly stand it, they ravage Vael; then Talgath announces his intention to do the same to Val.</w:t>
      </w:r>
    </w:p>
    <w:p w:rsidR="00A47206" w:rsidRPr="00D86BF2" w:rsidRDefault="00A47206">
      <w:pPr>
        <w:pStyle w:val="0DraftNormal"/>
        <w:rPr>
          <w:rFonts w:ascii="Montserrat" w:hAnsi="Montserrat"/>
          <w:sz w:val="24"/>
        </w:rPr>
      </w:pPr>
      <w:r w:rsidRPr="00D86BF2">
        <w:rPr>
          <w:rFonts w:ascii="Montserrat" w:hAnsi="Montserrat"/>
          <w:sz w:val="24"/>
        </w:rPr>
        <w:t>Tearing and slashing away Val's clothing, Talgath discovers the truth of Val's gender.</w:t>
      </w:r>
    </w:p>
    <w:p w:rsidR="00A47206" w:rsidRPr="00D86BF2" w:rsidRDefault="00A47206">
      <w:pPr>
        <w:pStyle w:val="0DraftNormal"/>
        <w:rPr>
          <w:rFonts w:ascii="Montserrat" w:hAnsi="Montserrat"/>
          <w:sz w:val="24"/>
        </w:rPr>
      </w:pPr>
      <w:r w:rsidRPr="00D86BF2">
        <w:rPr>
          <w:rFonts w:ascii="Montserrat" w:hAnsi="Montserrat"/>
          <w:sz w:val="24"/>
        </w:rPr>
        <w:t>Vael, realizing Val's predicament bites down on one of her tormentors, and Talgath gets an idea.</w:t>
      </w:r>
    </w:p>
    <w:p w:rsidR="00A47206" w:rsidRPr="00D86BF2" w:rsidRDefault="00A47206">
      <w:pPr>
        <w:pStyle w:val="0DraftNormal"/>
        <w:rPr>
          <w:rFonts w:ascii="Montserrat" w:hAnsi="Montserrat"/>
          <w:sz w:val="24"/>
        </w:rPr>
      </w:pPr>
      <w:r w:rsidRPr="00D86BF2">
        <w:rPr>
          <w:rFonts w:ascii="Montserrat" w:hAnsi="Montserrat"/>
          <w:sz w:val="24"/>
        </w:rPr>
        <w:t>Talgath pronounces Val's doom and has him dragged over beside his sister.</w:t>
      </w:r>
    </w:p>
    <w:p w:rsidR="00A47206" w:rsidRPr="00D86BF2" w:rsidRDefault="00A47206">
      <w:pPr>
        <w:pStyle w:val="0DraftNormal"/>
        <w:rPr>
          <w:rFonts w:ascii="Montserrat" w:hAnsi="Montserrat"/>
          <w:sz w:val="24"/>
        </w:rPr>
      </w:pPr>
      <w:r w:rsidRPr="00D86BF2">
        <w:rPr>
          <w:rFonts w:ascii="Montserrat" w:hAnsi="Montserrat"/>
          <w:sz w:val="24"/>
        </w:rPr>
        <w:t>Vael, with blood running down her chin and from between her legs is forced to watch as Talgath splits Val's crotch and pulls out each testical in turn, wrapping the first stem around a finger and tearing it out by the roots.</w:t>
      </w:r>
    </w:p>
    <w:p w:rsidR="00A47206" w:rsidRPr="00D86BF2" w:rsidRDefault="00A47206">
      <w:pPr>
        <w:pStyle w:val="0DraftNormal"/>
        <w:rPr>
          <w:rFonts w:ascii="Montserrat" w:hAnsi="Montserrat"/>
          <w:sz w:val="24"/>
        </w:rPr>
      </w:pPr>
      <w:r w:rsidRPr="00D86BF2">
        <w:rPr>
          <w:rFonts w:ascii="Montserrat" w:hAnsi="Montserrat"/>
          <w:sz w:val="24"/>
        </w:rPr>
        <w:t>Turning to her and placing her brother's future children in her mouth he condemningly says, "This, to answer your appetite for male flesh, [whispering] spit this up and I will feed you your own eyes!" Vael, understanding both the horror and the duty of this, swallows.</w:t>
      </w:r>
    </w:p>
    <w:p w:rsidR="00A47206" w:rsidRPr="00D86BF2" w:rsidRDefault="00A47206">
      <w:pPr>
        <w:pStyle w:val="0DraftNormal"/>
        <w:rPr>
          <w:rFonts w:ascii="Montserrat" w:hAnsi="Montserrat"/>
          <w:sz w:val="24"/>
        </w:rPr>
      </w:pPr>
      <w:r w:rsidRPr="00D86BF2">
        <w:rPr>
          <w:rFonts w:ascii="Montserrat" w:hAnsi="Montserrat"/>
          <w:sz w:val="24"/>
        </w:rPr>
        <w:t>Val, gutted with pain, begins to understand and is powerless to act.</w:t>
      </w:r>
    </w:p>
    <w:p w:rsidR="00A47206" w:rsidRPr="00D86BF2" w:rsidRDefault="00A47206">
      <w:pPr>
        <w:pStyle w:val="0DraftNormal"/>
        <w:rPr>
          <w:rFonts w:ascii="Montserrat" w:hAnsi="Montserrat"/>
          <w:sz w:val="24"/>
        </w:rPr>
      </w:pPr>
      <w:r w:rsidRPr="00D86BF2">
        <w:rPr>
          <w:rFonts w:ascii="Montserrat" w:hAnsi="Montserrat"/>
          <w:sz w:val="24"/>
        </w:rPr>
        <w:t>Silently to his sister, he forgives her for this and urges her to take his flesh with pride to spare it the indignity of being cast aside like refuse.</w:t>
      </w:r>
    </w:p>
    <w:p w:rsidR="00A47206" w:rsidRPr="00D86BF2" w:rsidRDefault="00A47206">
      <w:pPr>
        <w:pStyle w:val="0DraftNormal"/>
        <w:rPr>
          <w:rFonts w:ascii="Montserrat" w:hAnsi="Montserrat"/>
          <w:sz w:val="24"/>
        </w:rPr>
      </w:pPr>
      <w:r w:rsidRPr="00D86BF2">
        <w:rPr>
          <w:rFonts w:ascii="Montserrat" w:hAnsi="Montserrat"/>
          <w:sz w:val="24"/>
        </w:rPr>
        <w:t>Talgath tears the other bulb from its deep roots, feeding it to Vael.</w:t>
      </w:r>
    </w:p>
    <w:p w:rsidR="00A47206" w:rsidRPr="00D86BF2" w:rsidRDefault="00A47206">
      <w:pPr>
        <w:pStyle w:val="0DraftNormal"/>
        <w:rPr>
          <w:rFonts w:ascii="Montserrat" w:hAnsi="Montserrat"/>
          <w:sz w:val="24"/>
        </w:rPr>
      </w:pPr>
      <w:r w:rsidRPr="00D86BF2">
        <w:rPr>
          <w:rFonts w:ascii="Montserrat" w:hAnsi="Montserrat"/>
          <w:sz w:val="24"/>
        </w:rPr>
        <w:t>Then grabbing her he pushes her face against Val's ruined manhood and forces her to take that last bloody bite and swallow it down.</w:t>
      </w:r>
    </w:p>
    <w:p w:rsidR="00A47206" w:rsidRPr="00D86BF2" w:rsidRDefault="00A47206">
      <w:pPr>
        <w:pStyle w:val="0DraftNormal"/>
        <w:rPr>
          <w:rFonts w:ascii="Montserrat" w:hAnsi="Montserrat"/>
          <w:sz w:val="24"/>
        </w:rPr>
      </w:pPr>
      <w:r w:rsidRPr="00D86BF2">
        <w:rPr>
          <w:rFonts w:ascii="Montserrat" w:hAnsi="Montserrat"/>
          <w:sz w:val="24"/>
        </w:rPr>
        <w:t>Then, as Vael is passed to the next raider, Talgath mounts and rides Val.</w:t>
      </w:r>
    </w:p>
    <w:p w:rsidR="00A47206" w:rsidRPr="00D86BF2" w:rsidRDefault="00A47206">
      <w:pPr>
        <w:pStyle w:val="0DraftNormal"/>
        <w:rPr>
          <w:rFonts w:ascii="Montserrat" w:hAnsi="Montserrat"/>
          <w:sz w:val="24"/>
        </w:rPr>
      </w:pPr>
      <w:r w:rsidRPr="00D86BF2">
        <w:rPr>
          <w:rFonts w:ascii="Montserrat" w:hAnsi="Montserrat"/>
          <w:sz w:val="24"/>
        </w:rPr>
        <w:t>Finally Talgath ends the blood orgy and, as his duties demand, he repairs Vael's flesh and sends her out to join the other abductees, when an idea hits him.</w:t>
      </w:r>
    </w:p>
    <w:p w:rsidR="00A47206" w:rsidRPr="00D86BF2" w:rsidRDefault="00A47206">
      <w:pPr>
        <w:pStyle w:val="0DraftNormal"/>
        <w:rPr>
          <w:rFonts w:ascii="Montserrat" w:hAnsi="Montserrat"/>
          <w:sz w:val="24"/>
        </w:rPr>
      </w:pPr>
      <w:r w:rsidRPr="00D86BF2">
        <w:rPr>
          <w:rFonts w:ascii="Montserrat" w:hAnsi="Montserrat"/>
          <w:sz w:val="24"/>
        </w:rPr>
        <w:t>Turning his attention to Val, he enhances his spell and repeats the restoration he gave the sister-banning the troublesome boy from all hope of manhood and ensuring that he will live to appreciate a full measure of suffering.</w:t>
      </w:r>
    </w:p>
    <w:p w:rsidR="00A47206" w:rsidRPr="00D86BF2" w:rsidRDefault="00A47206">
      <w:pPr>
        <w:pStyle w:val="0DraftNormal"/>
        <w:rPr>
          <w:rFonts w:ascii="Montserrat" w:hAnsi="Montserrat"/>
          <w:sz w:val="24"/>
        </w:rPr>
      </w:pPr>
      <w:r w:rsidRPr="00D86BF2">
        <w:rPr>
          <w:rFonts w:ascii="Montserrat" w:hAnsi="Montserrat"/>
          <w:sz w:val="24"/>
        </w:rPr>
        <w:t>Leaving the blood drained and neutered child's body, Talgath departs.</w:t>
      </w:r>
    </w:p>
    <w:p w:rsidR="00A47206" w:rsidRPr="00D86BF2" w:rsidRDefault="00A47206">
      <w:pPr>
        <w:pStyle w:val="0DraftNormal"/>
        <w:rPr>
          <w:rFonts w:ascii="Montserrat" w:hAnsi="Montserrat"/>
          <w:sz w:val="24"/>
        </w:rPr>
      </w:pPr>
      <w:r w:rsidRPr="00D86BF2">
        <w:rPr>
          <w:rFonts w:ascii="Montserrat" w:hAnsi="Montserrat"/>
          <w:sz w:val="24"/>
        </w:rPr>
        <w:t>Dal arrives in the wake, sneaking through shadows, and finds the child senseless to the world.</w:t>
      </w:r>
    </w:p>
    <w:p w:rsidR="00A47206" w:rsidRPr="00D86BF2" w:rsidRDefault="00A47206">
      <w:pPr>
        <w:pStyle w:val="0DraftNormal"/>
        <w:rPr>
          <w:rFonts w:ascii="Montserrat" w:hAnsi="Montserrat"/>
          <w:sz w:val="24"/>
        </w:rPr>
      </w:pPr>
      <w:r w:rsidRPr="00D86BF2">
        <w:rPr>
          <w:rFonts w:ascii="Montserrat" w:hAnsi="Montserrat"/>
          <w:sz w:val="24"/>
        </w:rPr>
        <w:t>Val, shattered and sharpened, is oblivious to himself, and falls easily into the lie of being Vael, as in that night their minds had poured into each others and their childhood became as one in memory for each.</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[The raid on Bihr'Ngael was part of one of the most innovative and lucrative slaver raids on the North in a Millenia. Talgath was one of the masterminds and Ngael was one of the key points in the raider's strategy. Needless to say, the episode set him up for life.]</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LIVING THE LIE</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At the tender age of seven, she was totally emasculated. </w:t>
      </w:r>
    </w:p>
    <w:p w:rsidR="00A47206" w:rsidRPr="00D86BF2" w:rsidRDefault="00A47206">
      <w:pPr>
        <w:pStyle w:val="0DraftNormal"/>
        <w:rPr>
          <w:rFonts w:ascii="Montserrat" w:hAnsi="Montserrat"/>
          <w:sz w:val="24"/>
        </w:rPr>
      </w:pPr>
      <w:r w:rsidRPr="00D86BF2">
        <w:rPr>
          <w:rFonts w:ascii="Montserrat" w:hAnsi="Montserrat"/>
          <w:sz w:val="24"/>
        </w:rPr>
        <w:t>She would have died then, but thanks to the twisted notion that seized Talgath and inspired him to stem the bleeding and create the paradox of Val's body, she was alive when Dal returned and mistook her for Vael.</w:t>
      </w:r>
    </w:p>
    <w:p w:rsidR="00A47206" w:rsidRPr="00D86BF2" w:rsidRDefault="00A47206">
      <w:pPr>
        <w:pStyle w:val="0DraftNormal"/>
        <w:rPr>
          <w:rFonts w:ascii="Montserrat" w:hAnsi="Montserrat"/>
          <w:sz w:val="24"/>
        </w:rPr>
      </w:pPr>
      <w:r w:rsidRPr="00D86BF2">
        <w:rPr>
          <w:rFonts w:ascii="Montserrat" w:hAnsi="Montserrat"/>
          <w:sz w:val="24"/>
        </w:rPr>
        <w:t xml:space="preserve">When she regained her sense of the world, about a month later, her family had been reduced to herself and her mother, who was more than a touch crazy. [After her own gentle treatment, the death of her beloved husband and (so everyone thought) son.] </w:t>
      </w:r>
    </w:p>
    <w:p w:rsidR="00A47206" w:rsidRPr="00D86BF2" w:rsidRDefault="00A47206">
      <w:pPr>
        <w:pStyle w:val="0DraftNormal"/>
        <w:rPr>
          <w:rFonts w:ascii="Montserrat" w:hAnsi="Montserrat"/>
          <w:sz w:val="24"/>
        </w:rPr>
      </w:pPr>
      <w:r w:rsidRPr="00D86BF2">
        <w:rPr>
          <w:rFonts w:ascii="Montserrat" w:hAnsi="Montserrat"/>
          <w:sz w:val="24"/>
        </w:rPr>
        <w:t xml:space="preserve">[Many of the Ngael's women and daughters had been stolen.] </w:t>
      </w:r>
    </w:p>
    <w:p w:rsidR="00A47206" w:rsidRPr="00D86BF2" w:rsidRDefault="00A47206">
      <w:pPr>
        <w:pStyle w:val="0DraftNormal"/>
        <w:rPr>
          <w:rFonts w:ascii="Montserrat" w:hAnsi="Montserrat"/>
          <w:sz w:val="24"/>
        </w:rPr>
      </w:pPr>
      <w:r w:rsidRPr="00D86BF2">
        <w:rPr>
          <w:rFonts w:ascii="Montserrat" w:hAnsi="Montserrat"/>
          <w:sz w:val="24"/>
        </w:rPr>
        <w:t xml:space="preserve">Eventually, Val remembered </w:t>
      </w:r>
      <w:r w:rsidRPr="00D86BF2">
        <w:rPr>
          <w:rFonts w:ascii="Montserrat" w:hAnsi="Montserrat"/>
          <w:i/>
          <w:iCs/>
          <w:sz w:val="24"/>
        </w:rPr>
        <w:t>him</w:t>
      </w:r>
      <w:r w:rsidRPr="00D86BF2">
        <w:rPr>
          <w:rFonts w:ascii="Montserrat" w:hAnsi="Montserrat"/>
          <w:sz w:val="24"/>
        </w:rPr>
        <w:t>self.</w:t>
      </w:r>
    </w:p>
    <w:p w:rsidR="00A47206" w:rsidRPr="00D86BF2" w:rsidRDefault="00A47206">
      <w:pPr>
        <w:pStyle w:val="0DraftNormal"/>
        <w:rPr>
          <w:rFonts w:ascii="Montserrat" w:hAnsi="Montserrat"/>
          <w:sz w:val="24"/>
        </w:rPr>
      </w:pPr>
      <w:r w:rsidRPr="00D86BF2">
        <w:rPr>
          <w:rFonts w:ascii="Montserrat" w:hAnsi="Montserrat"/>
          <w:sz w:val="24"/>
        </w:rPr>
        <w:t xml:space="preserve">Shamed by what had been done to her, she submitted to her mother's delusion-more for her sanity than hers. </w:t>
      </w:r>
    </w:p>
    <w:p w:rsidR="00A47206" w:rsidRPr="00D86BF2" w:rsidRDefault="00A47206">
      <w:pPr>
        <w:pStyle w:val="0DraftNormal"/>
        <w:rPr>
          <w:rFonts w:ascii="Montserrat" w:hAnsi="Montserrat"/>
          <w:sz w:val="24"/>
        </w:rPr>
      </w:pPr>
      <w:r w:rsidRPr="00D86BF2">
        <w:rPr>
          <w:rFonts w:ascii="Montserrat" w:hAnsi="Montserrat"/>
          <w:sz w:val="24"/>
        </w:rPr>
        <w:t xml:space="preserve">Still her father's son in spirit, the behavior she exhibited now as a daughter made people think that he-she-was now as tainted as his-her-mother. </w:t>
      </w:r>
    </w:p>
    <w:p w:rsidR="00A47206" w:rsidRPr="00D86BF2" w:rsidRDefault="00A47206">
      <w:pPr>
        <w:pStyle w:val="0DraftNormal"/>
        <w:rPr>
          <w:rFonts w:ascii="Montserrat" w:hAnsi="Montserrat"/>
          <w:sz w:val="24"/>
        </w:rPr>
      </w:pPr>
      <w:r w:rsidRPr="00D86BF2">
        <w:rPr>
          <w:rFonts w:ascii="Montserrat" w:hAnsi="Montserrat"/>
          <w:sz w:val="24"/>
        </w:rPr>
        <w:t xml:space="preserve">She devoted her life to exploiting her two natural talents; both unrecognized until that fateful day. [A perfect empathy with bladed weapons, and a keen intellect far sharper than any sword she would ever wield.] </w:t>
      </w:r>
    </w:p>
    <w:p w:rsidR="00A47206" w:rsidRPr="00D86BF2" w:rsidRDefault="00A47206">
      <w:pPr>
        <w:pStyle w:val="0DraftNormal"/>
        <w:rPr>
          <w:rFonts w:ascii="Montserrat" w:hAnsi="Montserrat"/>
          <w:sz w:val="24"/>
        </w:rPr>
      </w:pPr>
      <w:r w:rsidRPr="00D86BF2">
        <w:rPr>
          <w:rFonts w:ascii="Montserrat" w:hAnsi="Montserrat"/>
          <w:sz w:val="24"/>
        </w:rPr>
        <w:t xml:space="preserve">Both of these she honed with the brooding intent to rescue her sister and repay the violence done to herself by those men.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THE BLADE, VAL</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Freed by the death of her mother, Vael begins a quest to find her sister and get her revenge. </w:t>
      </w:r>
    </w:p>
    <w:p w:rsidR="00A47206" w:rsidRPr="00D86BF2" w:rsidRDefault="00A47206">
      <w:pPr>
        <w:pStyle w:val="0DraftNormal"/>
        <w:rPr>
          <w:rFonts w:ascii="Montserrat" w:hAnsi="Montserrat"/>
          <w:sz w:val="24"/>
        </w:rPr>
      </w:pPr>
      <w:r w:rsidRPr="00D86BF2">
        <w:rPr>
          <w:rFonts w:ascii="Montserrat" w:hAnsi="Montserrat"/>
          <w:sz w:val="24"/>
        </w:rPr>
        <w:t xml:space="preserve">At the beginning of her crossing of Corind-a crossing aggravated both by her race and her sexlessness-she encounters the fey twins; the Grael Maquist Twins, Aislynn and Amberlea. </w:t>
      </w:r>
    </w:p>
    <w:p w:rsidR="00A47206" w:rsidRPr="00D86BF2" w:rsidRDefault="00A47206">
      <w:pPr>
        <w:pStyle w:val="0DraftNormal"/>
        <w:rPr>
          <w:rFonts w:ascii="Montserrat" w:hAnsi="Montserrat"/>
          <w:sz w:val="24"/>
        </w:rPr>
      </w:pPr>
      <w:r w:rsidRPr="00D86BF2">
        <w:rPr>
          <w:rFonts w:ascii="Montserrat" w:hAnsi="Montserrat"/>
          <w:sz w:val="24"/>
        </w:rPr>
        <w:t xml:space="preserve">Fey barbarians. </w:t>
      </w:r>
    </w:p>
    <w:p w:rsidR="00A47206" w:rsidRPr="00D86BF2" w:rsidRDefault="00A47206">
      <w:pPr>
        <w:pStyle w:val="0DraftNormal"/>
        <w:rPr>
          <w:rFonts w:ascii="Montserrat" w:hAnsi="Montserrat"/>
          <w:sz w:val="24"/>
        </w:rPr>
      </w:pPr>
      <w:r w:rsidRPr="00D86BF2">
        <w:rPr>
          <w:rFonts w:ascii="Montserrat" w:hAnsi="Montserrat"/>
          <w:sz w:val="24"/>
        </w:rPr>
        <w:t xml:space="preserve">One a fighter and a thief, the other a cleric and an assassin. </w:t>
      </w:r>
    </w:p>
    <w:p w:rsidR="00A47206" w:rsidRPr="00D86BF2" w:rsidRDefault="00A47206">
      <w:pPr>
        <w:pStyle w:val="0DraftNormal"/>
        <w:rPr>
          <w:rFonts w:ascii="Montserrat" w:hAnsi="Montserrat"/>
          <w:sz w:val="24"/>
        </w:rPr>
      </w:pPr>
      <w:r w:rsidRPr="00D86BF2">
        <w:rPr>
          <w:rFonts w:ascii="Montserrat" w:hAnsi="Montserrat"/>
          <w:sz w:val="24"/>
        </w:rPr>
        <w:t xml:space="preserve">They mistook her for one of them, a female fey. </w:t>
      </w:r>
    </w:p>
    <w:p w:rsidR="00A47206" w:rsidRPr="00D86BF2" w:rsidRDefault="00A47206">
      <w:pPr>
        <w:pStyle w:val="0DraftNormal"/>
        <w:rPr>
          <w:rFonts w:ascii="Montserrat" w:hAnsi="Montserrat"/>
          <w:sz w:val="24"/>
        </w:rPr>
      </w:pPr>
      <w:r w:rsidRPr="00D86BF2">
        <w:rPr>
          <w:rFonts w:ascii="Montserrat" w:hAnsi="Montserrat"/>
          <w:sz w:val="24"/>
        </w:rPr>
        <w:t xml:space="preserve">She at the time was about to become engaged in a bar room free for all. </w:t>
      </w:r>
    </w:p>
    <w:p w:rsidR="00A47206" w:rsidRPr="00D86BF2" w:rsidRDefault="00A47206">
      <w:pPr>
        <w:pStyle w:val="0DraftNormal"/>
        <w:rPr>
          <w:rFonts w:ascii="Montserrat" w:hAnsi="Montserrat"/>
          <w:sz w:val="24"/>
        </w:rPr>
      </w:pPr>
      <w:r w:rsidRPr="00D86BF2">
        <w:rPr>
          <w:rFonts w:ascii="Montserrat" w:hAnsi="Montserrat"/>
          <w:sz w:val="24"/>
        </w:rPr>
        <w:t xml:space="preserve">Not recognizing the strange way she took guard, they assumed she was totally inept with the sword and pushed her out of the fight while they settled the fray. </w:t>
      </w:r>
    </w:p>
    <w:p w:rsidR="00A47206" w:rsidRPr="00D86BF2" w:rsidRDefault="00A47206">
      <w:pPr>
        <w:pStyle w:val="0DraftNormal"/>
        <w:rPr>
          <w:rFonts w:ascii="Montserrat" w:hAnsi="Montserrat"/>
          <w:sz w:val="24"/>
        </w:rPr>
      </w:pPr>
      <w:r w:rsidRPr="00D86BF2">
        <w:rPr>
          <w:rFonts w:ascii="Montserrat" w:hAnsi="Montserrat"/>
          <w:sz w:val="24"/>
        </w:rPr>
        <w:t xml:space="preserve">Enraged at this treatment (still a northerner and in spirit a man, she is mortally insulted at being saved by them) she calls them both out. </w:t>
      </w:r>
    </w:p>
    <w:p w:rsidR="00A47206" w:rsidRPr="00D86BF2" w:rsidRDefault="00A47206">
      <w:pPr>
        <w:pStyle w:val="0DraftNormal"/>
        <w:rPr>
          <w:rFonts w:ascii="Montserrat" w:hAnsi="Montserrat"/>
          <w:sz w:val="24"/>
        </w:rPr>
      </w:pPr>
      <w:r w:rsidRPr="00D86BF2">
        <w:rPr>
          <w:rFonts w:ascii="Montserrat" w:hAnsi="Montserrat"/>
          <w:sz w:val="24"/>
        </w:rPr>
        <w:t xml:space="preserve">In a quick and unprecedented exchange, she nearly kills one of them, and disarms both; but she can do nothing against their magic. </w:t>
      </w:r>
    </w:p>
    <w:p w:rsidR="00A47206" w:rsidRPr="00D86BF2" w:rsidRDefault="00A47206">
      <w:pPr>
        <w:pStyle w:val="0DraftNormal"/>
        <w:rPr>
          <w:rFonts w:ascii="Montserrat" w:hAnsi="Montserrat"/>
          <w:sz w:val="24"/>
        </w:rPr>
      </w:pPr>
      <w:r w:rsidRPr="00D86BF2">
        <w:rPr>
          <w:rFonts w:ascii="Montserrat" w:hAnsi="Montserrat"/>
          <w:sz w:val="24"/>
        </w:rPr>
        <w:t xml:space="preserve">She has to tell her story to explain her reaction to their gallant act in her behalf. </w:t>
      </w:r>
    </w:p>
    <w:p w:rsidR="00A47206" w:rsidRPr="00D86BF2" w:rsidRDefault="00A47206">
      <w:pPr>
        <w:pStyle w:val="0DraftNormal"/>
        <w:rPr>
          <w:rFonts w:ascii="Montserrat" w:hAnsi="Montserrat"/>
          <w:sz w:val="24"/>
        </w:rPr>
      </w:pPr>
      <w:r w:rsidRPr="00D86BF2">
        <w:rPr>
          <w:rFonts w:ascii="Montserrat" w:hAnsi="Montserrat"/>
          <w:sz w:val="24"/>
        </w:rPr>
        <w:t xml:space="preserve">This was where things come out. </w:t>
      </w:r>
    </w:p>
    <w:p w:rsidR="00A47206" w:rsidRPr="00D86BF2" w:rsidRDefault="00A47206">
      <w:pPr>
        <w:pStyle w:val="0DraftNormal"/>
        <w:rPr>
          <w:rFonts w:ascii="Montserrat" w:hAnsi="Montserrat"/>
          <w:sz w:val="24"/>
        </w:rPr>
      </w:pPr>
      <w:r w:rsidRPr="00D86BF2">
        <w:rPr>
          <w:rFonts w:ascii="Montserrat" w:hAnsi="Montserrat"/>
          <w:sz w:val="24"/>
        </w:rPr>
        <w:t xml:space="preserve">She is a shiv. </w:t>
      </w:r>
    </w:p>
    <w:p w:rsidR="00A47206" w:rsidRPr="00D86BF2" w:rsidRDefault="00A47206">
      <w:pPr>
        <w:pStyle w:val="0DraftNormal"/>
        <w:rPr>
          <w:rFonts w:ascii="Montserrat" w:hAnsi="Montserrat"/>
          <w:sz w:val="24"/>
        </w:rPr>
      </w:pPr>
      <w:r w:rsidRPr="00D86BF2">
        <w:rPr>
          <w:rFonts w:ascii="Montserrat" w:hAnsi="Montserrat"/>
          <w:sz w:val="24"/>
        </w:rPr>
        <w:t xml:space="preserve">Her reward for almost successfully defending her twin sister's honor from the Talgath's men.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With the twins questions to prod her, Vael gives a bit more detail. </w:t>
      </w:r>
    </w:p>
    <w:p w:rsidR="00A47206" w:rsidRPr="00D86BF2" w:rsidRDefault="00A47206">
      <w:pPr>
        <w:pStyle w:val="0DraftNormal"/>
        <w:rPr>
          <w:rFonts w:ascii="Montserrat" w:hAnsi="Montserrat"/>
          <w:sz w:val="24"/>
        </w:rPr>
      </w:pPr>
      <w:r w:rsidRPr="00D86BF2">
        <w:rPr>
          <w:rFonts w:ascii="Montserrat" w:hAnsi="Montserrat"/>
          <w:sz w:val="24"/>
        </w:rPr>
        <w:t xml:space="preserve">About Talgath who did the deed, and raped her. </w:t>
      </w:r>
    </w:p>
    <w:p w:rsidR="00A47206" w:rsidRPr="00D86BF2" w:rsidRDefault="00A47206">
      <w:pPr>
        <w:pStyle w:val="0DraftNormal"/>
        <w:rPr>
          <w:rFonts w:ascii="Montserrat" w:hAnsi="Montserrat"/>
          <w:sz w:val="24"/>
        </w:rPr>
      </w:pPr>
      <w:r w:rsidRPr="00D86BF2">
        <w:rPr>
          <w:rFonts w:ascii="Montserrat" w:hAnsi="Montserrat"/>
          <w:sz w:val="24"/>
        </w:rPr>
        <w:t xml:space="preserve">About how she hasdevoted her life to the intent to rescue her sister and repay the violence done to herself by those men. </w:t>
      </w:r>
    </w:p>
    <w:p w:rsidR="00A47206" w:rsidRPr="00D86BF2" w:rsidRDefault="00A47206">
      <w:pPr>
        <w:pStyle w:val="0DraftNormal"/>
        <w:rPr>
          <w:rFonts w:ascii="Montserrat" w:hAnsi="Montserrat"/>
          <w:sz w:val="24"/>
        </w:rPr>
      </w:pPr>
      <w:r w:rsidRPr="00D86BF2">
        <w:rPr>
          <w:rFonts w:ascii="Montserrat" w:hAnsi="Montserrat"/>
          <w:sz w:val="24"/>
        </w:rPr>
        <w:t xml:space="preserve">Vael also explains her reaction to magic. </w:t>
      </w:r>
    </w:p>
    <w:p w:rsidR="00A47206" w:rsidRPr="00D86BF2" w:rsidRDefault="00A47206">
      <w:pPr>
        <w:pStyle w:val="0DraftNormal"/>
        <w:rPr>
          <w:rFonts w:ascii="Montserrat" w:hAnsi="Montserrat"/>
          <w:sz w:val="24"/>
        </w:rPr>
      </w:pPr>
      <w:r w:rsidRPr="00D86BF2">
        <w:rPr>
          <w:rFonts w:ascii="Montserrat" w:hAnsi="Montserrat"/>
          <w:sz w:val="24"/>
        </w:rPr>
        <w:t xml:space="preserve">Their story: They were swept away from their rightful lands during riftstorms, and stranded on the other side of the world, where they encountered Vael. </w:t>
      </w:r>
    </w:p>
    <w:p w:rsidR="00A47206" w:rsidRPr="00D86BF2" w:rsidRDefault="00A47206">
      <w:pPr>
        <w:pStyle w:val="0DraftNormal"/>
        <w:rPr>
          <w:rFonts w:ascii="Montserrat" w:hAnsi="Montserrat"/>
          <w:sz w:val="24"/>
        </w:rPr>
      </w:pPr>
      <w:r w:rsidRPr="00D86BF2">
        <w:rPr>
          <w:rFonts w:ascii="Montserrat" w:hAnsi="Montserrat"/>
          <w:sz w:val="24"/>
        </w:rPr>
        <w:t xml:space="preserve">The Rift; a rip, a wrinkle in space-time threaded throughout the world and tied to its heart. </w:t>
      </w:r>
    </w:p>
    <w:p w:rsidR="00A47206" w:rsidRPr="00D86BF2" w:rsidRDefault="00A47206">
      <w:pPr>
        <w:pStyle w:val="0DraftNormal"/>
        <w:rPr>
          <w:rFonts w:ascii="Montserrat" w:hAnsi="Montserrat"/>
          <w:sz w:val="24"/>
        </w:rPr>
      </w:pPr>
      <w:r w:rsidRPr="00D86BF2">
        <w:rPr>
          <w:rFonts w:ascii="Montserrat" w:hAnsi="Montserrat"/>
          <w:sz w:val="24"/>
        </w:rPr>
        <w:t>Paradox in manifest form.</w:t>
      </w:r>
    </w:p>
    <w:p w:rsidR="00A47206" w:rsidRPr="00D86BF2" w:rsidRDefault="00A47206">
      <w:pPr>
        <w:pStyle w:val="0DraftNormal"/>
        <w:rPr>
          <w:rFonts w:ascii="Montserrat" w:hAnsi="Montserrat"/>
          <w:sz w:val="24"/>
        </w:rPr>
      </w:pPr>
      <w:r w:rsidRPr="00D86BF2">
        <w:rPr>
          <w:rFonts w:ascii="Montserrat" w:hAnsi="Montserrat"/>
          <w:sz w:val="24"/>
        </w:rPr>
        <w:t>[known to erupt from the core and weave through lands like a net for unsuspecting travelers.]</w:t>
      </w:r>
    </w:p>
    <w:p w:rsidR="00A47206" w:rsidRPr="00D86BF2" w:rsidRDefault="00A47206">
      <w:pPr>
        <w:pStyle w:val="0DraftNormal"/>
        <w:rPr>
          <w:rFonts w:ascii="Montserrat" w:hAnsi="Montserrat"/>
          <w:sz w:val="24"/>
        </w:rPr>
      </w:pPr>
      <w:r w:rsidRPr="00D86BF2">
        <w:rPr>
          <w:rFonts w:ascii="Montserrat" w:hAnsi="Montserrat"/>
          <w:sz w:val="24"/>
        </w:rPr>
        <w:t xml:space="preserve">Ironically, they become great friends. </w:t>
      </w:r>
    </w:p>
    <w:p w:rsidR="00A47206" w:rsidRPr="00D86BF2" w:rsidRDefault="00A47206">
      <w:pPr>
        <w:pStyle w:val="0DraftNormal"/>
        <w:rPr>
          <w:rFonts w:ascii="Montserrat" w:hAnsi="Montserrat"/>
          <w:sz w:val="24"/>
        </w:rPr>
      </w:pPr>
      <w:r w:rsidRPr="00D86BF2">
        <w:rPr>
          <w:rFonts w:ascii="Montserrat" w:hAnsi="Montserrat"/>
          <w:sz w:val="24"/>
        </w:rPr>
        <w:t xml:space="preserve">These two are fascinated by the sexless elven northerner and her tale of treachery done to her and her family, and they attach themselves to Vael as her bodyguards. </w:t>
      </w:r>
    </w:p>
    <w:p w:rsidR="00A47206" w:rsidRPr="00D86BF2" w:rsidRDefault="00A47206">
      <w:pPr>
        <w:pStyle w:val="0DraftNormal"/>
        <w:rPr>
          <w:rFonts w:ascii="Montserrat" w:hAnsi="Montserrat"/>
          <w:sz w:val="24"/>
        </w:rPr>
      </w:pPr>
      <w:r w:rsidRPr="00D86BF2">
        <w:rPr>
          <w:rFonts w:ascii="Montserrat" w:hAnsi="Montserrat"/>
          <w:sz w:val="24"/>
        </w:rPr>
        <w:t xml:space="preserve">They explain to Vael why she has always known that her sister still lives.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Together they arrive in Oalind where she is disappointed to receive little aid, much discouragement and ridicule. </w:t>
      </w:r>
    </w:p>
    <w:p w:rsidR="00A47206" w:rsidRPr="00D86BF2" w:rsidRDefault="00A47206">
      <w:pPr>
        <w:pStyle w:val="0DraftNormal"/>
        <w:rPr>
          <w:rFonts w:ascii="Montserrat" w:hAnsi="Montserrat"/>
          <w:sz w:val="24"/>
        </w:rPr>
      </w:pPr>
      <w:r w:rsidRPr="00D86BF2">
        <w:rPr>
          <w:rFonts w:ascii="Montserrat" w:hAnsi="Montserrat"/>
          <w:sz w:val="24"/>
        </w:rPr>
        <w:t xml:space="preserve">Vael is forced to face herself and come to terms with really being a shiv, and learns that while her warping can be undone, it would come at too high a price. </w:t>
      </w:r>
    </w:p>
    <w:p w:rsidR="00A47206" w:rsidRPr="00D86BF2" w:rsidRDefault="00A47206">
      <w:pPr>
        <w:pStyle w:val="0DraftNormal"/>
        <w:rPr>
          <w:rFonts w:ascii="Montserrat" w:hAnsi="Montserrat"/>
          <w:sz w:val="24"/>
        </w:rPr>
      </w:pPr>
      <w:r w:rsidRPr="00D86BF2">
        <w:rPr>
          <w:rFonts w:ascii="Montserrat" w:hAnsi="Montserrat"/>
          <w:sz w:val="24"/>
        </w:rPr>
        <w:t>One of her adjustments to this is the assupmtion of a new name: Anrue</w:t>
      </w:r>
    </w:p>
    <w:p w:rsidR="00A47206" w:rsidRPr="00D86BF2" w:rsidRDefault="00A47206">
      <w:pPr>
        <w:pStyle w:val="0DraftNormal"/>
        <w:rPr>
          <w:rFonts w:ascii="Montserrat" w:hAnsi="Montserrat"/>
          <w:sz w:val="24"/>
        </w:rPr>
      </w:pPr>
      <w:r w:rsidRPr="00D86BF2">
        <w:rPr>
          <w:rFonts w:ascii="Montserrat" w:hAnsi="Montserrat"/>
          <w:sz w:val="24"/>
        </w:rPr>
        <w:t xml:space="preserve">They encounter Ahven and Moorwyn in the tavern where they confer. </w:t>
      </w:r>
    </w:p>
    <w:p w:rsidR="00A47206" w:rsidRPr="00D86BF2" w:rsidRDefault="00A47206">
      <w:pPr>
        <w:pStyle w:val="0DraftNormal"/>
        <w:rPr>
          <w:rFonts w:ascii="Montserrat" w:hAnsi="Montserrat"/>
          <w:sz w:val="24"/>
        </w:rPr>
      </w:pPr>
      <w:r w:rsidRPr="00D86BF2">
        <w:rPr>
          <w:rFonts w:ascii="Montserrat" w:hAnsi="Montserrat"/>
          <w:sz w:val="24"/>
        </w:rPr>
        <w:t xml:space="preserve">Moorwyn turns out to be the key to finding information about Anrue's sister's whereabouts.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Anrue manages to survive her trip to the Seate, and meets Moorwyn's `uncle' Isyvada. </w:t>
      </w:r>
    </w:p>
    <w:p w:rsidR="00A47206" w:rsidRPr="00D86BF2" w:rsidRDefault="00A47206">
      <w:pPr>
        <w:pStyle w:val="0DraftNormal"/>
        <w:rPr>
          <w:rFonts w:ascii="Montserrat" w:hAnsi="Montserrat"/>
          <w:sz w:val="24"/>
        </w:rPr>
      </w:pPr>
      <w:r w:rsidRPr="00D86BF2">
        <w:rPr>
          <w:rFonts w:ascii="Montserrat" w:hAnsi="Montserrat"/>
          <w:sz w:val="24"/>
        </w:rPr>
        <w:t xml:space="preserve">She learns that she must search in Edau. </w:t>
      </w:r>
    </w:p>
    <w:p w:rsidR="00A47206" w:rsidRPr="00D86BF2" w:rsidRDefault="00A47206">
      <w:pPr>
        <w:pStyle w:val="0DraftNormal"/>
        <w:rPr>
          <w:rFonts w:ascii="Montserrat" w:hAnsi="Montserrat"/>
          <w:sz w:val="24"/>
        </w:rPr>
      </w:pPr>
      <w:r w:rsidRPr="00D86BF2">
        <w:rPr>
          <w:rFonts w:ascii="Montserrat" w:hAnsi="Montserrat"/>
          <w:sz w:val="24"/>
        </w:rPr>
        <w:t xml:space="preserve">Frustrated to learn that she must either go back the way she came and approach that violent land from the north, or she must voyage to Traenthia and cross that arid land and approach Edau from the south, she consults with her friends on the matter. </w:t>
      </w:r>
    </w:p>
    <w:p w:rsidR="00A47206" w:rsidRPr="00D86BF2" w:rsidRDefault="00A47206">
      <w:pPr>
        <w:pStyle w:val="0DraftNormal"/>
        <w:rPr>
          <w:rFonts w:ascii="Montserrat" w:hAnsi="Montserrat"/>
          <w:sz w:val="24"/>
        </w:rPr>
      </w:pPr>
      <w:r w:rsidRPr="00D86BF2">
        <w:rPr>
          <w:rFonts w:ascii="Montserrat" w:hAnsi="Montserrat"/>
          <w:sz w:val="24"/>
        </w:rPr>
        <w:t xml:space="preserve">This is interrupted by an unseemly sort who pushes Anrue too far. </w:t>
      </w:r>
    </w:p>
    <w:p w:rsidR="00A47206" w:rsidRPr="00D86BF2" w:rsidRDefault="00A47206">
      <w:pPr>
        <w:pStyle w:val="0DraftNormal"/>
        <w:rPr>
          <w:rFonts w:ascii="Montserrat" w:hAnsi="Montserrat"/>
          <w:sz w:val="24"/>
        </w:rPr>
      </w:pPr>
      <w:r w:rsidRPr="00D86BF2">
        <w:rPr>
          <w:rFonts w:ascii="Montserrat" w:hAnsi="Montserrat"/>
          <w:sz w:val="24"/>
        </w:rPr>
        <w:t xml:space="preserve">In a short and ugly duel the matter is decided, but far from settled. </w:t>
      </w:r>
    </w:p>
    <w:p w:rsidR="00A47206" w:rsidRPr="00D86BF2" w:rsidRDefault="00A47206">
      <w:pPr>
        <w:pStyle w:val="0DraftNormal"/>
        <w:rPr>
          <w:rFonts w:ascii="Montserrat" w:hAnsi="Montserrat"/>
          <w:sz w:val="24"/>
        </w:rPr>
      </w:pPr>
      <w:r w:rsidRPr="00D86BF2">
        <w:rPr>
          <w:rFonts w:ascii="Montserrat" w:hAnsi="Montserrat"/>
          <w:sz w:val="24"/>
        </w:rPr>
        <w:t xml:space="preserve">They return and Moorwyn and Ahven eagerly talk to her after witnessing her duel defending her much disparaged honor. </w:t>
      </w:r>
    </w:p>
    <w:p w:rsidR="00A47206" w:rsidRPr="00D86BF2" w:rsidRDefault="00A47206">
      <w:pPr>
        <w:pStyle w:val="0DraftNormal"/>
        <w:rPr>
          <w:rFonts w:ascii="Montserrat" w:hAnsi="Montserrat"/>
          <w:sz w:val="24"/>
        </w:rPr>
      </w:pPr>
      <w:r w:rsidRPr="00D86BF2">
        <w:rPr>
          <w:rFonts w:ascii="Montserrat" w:hAnsi="Montserrat"/>
          <w:sz w:val="24"/>
        </w:rPr>
        <w:t xml:space="preserve">Unfortunately, the antagonist had many friends on hand as witnesses to this event. </w:t>
      </w:r>
    </w:p>
    <w:p w:rsidR="00A47206" w:rsidRPr="00D86BF2" w:rsidRDefault="00A47206">
      <w:pPr>
        <w:pStyle w:val="0DraftNormal"/>
        <w:rPr>
          <w:rFonts w:ascii="Montserrat" w:hAnsi="Montserrat"/>
          <w:sz w:val="24"/>
        </w:rPr>
      </w:pPr>
      <w:r w:rsidRPr="00D86BF2">
        <w:rPr>
          <w:rFonts w:ascii="Montserrat" w:hAnsi="Montserrat"/>
          <w:sz w:val="24"/>
        </w:rPr>
        <w:t xml:space="preserve">They get together and corner them that evening. </w:t>
      </w:r>
    </w:p>
    <w:p w:rsidR="00A47206" w:rsidRPr="00D86BF2" w:rsidRDefault="00A47206">
      <w:pPr>
        <w:pStyle w:val="0DraftNormal"/>
        <w:rPr>
          <w:rFonts w:ascii="Montserrat" w:hAnsi="Montserrat"/>
          <w:sz w:val="24"/>
        </w:rPr>
      </w:pPr>
      <w:r w:rsidRPr="00D86BF2">
        <w:rPr>
          <w:rFonts w:ascii="Montserrat" w:hAnsi="Montserrat"/>
          <w:sz w:val="24"/>
        </w:rPr>
        <w:t>Things get out of hand and a skirmish turned riot causes them to all be landed in prison together.</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Anrue is charged with the murder of her slain duelist, and the twins escalate the situation by killing the guards who come to take Anrue away. </w:t>
      </w:r>
    </w:p>
    <w:p w:rsidR="00A47206" w:rsidRPr="00D86BF2" w:rsidRDefault="00A47206">
      <w:pPr>
        <w:pStyle w:val="0DraftNormal"/>
        <w:rPr>
          <w:rFonts w:ascii="Montserrat" w:hAnsi="Montserrat"/>
          <w:sz w:val="24"/>
        </w:rPr>
      </w:pPr>
      <w:r w:rsidRPr="00D86BF2">
        <w:rPr>
          <w:rFonts w:ascii="Montserrat" w:hAnsi="Montserrat"/>
          <w:sz w:val="24"/>
        </w:rPr>
        <w:t xml:space="preserve">As a result all three of them are to be brought before trial and then execution. </w:t>
      </w:r>
    </w:p>
    <w:p w:rsidR="00A47206" w:rsidRPr="00D86BF2" w:rsidRDefault="00A47206">
      <w:pPr>
        <w:pStyle w:val="0DraftNormal"/>
        <w:rPr>
          <w:rFonts w:ascii="Montserrat" w:hAnsi="Montserrat"/>
          <w:sz w:val="24"/>
        </w:rPr>
      </w:pPr>
      <w:r w:rsidRPr="00D86BF2">
        <w:rPr>
          <w:rFonts w:ascii="Montserrat" w:hAnsi="Montserrat"/>
          <w:sz w:val="24"/>
        </w:rPr>
        <w:t xml:space="preserve">The rest of the rioters are examined and released. </w:t>
      </w:r>
    </w:p>
    <w:p w:rsidR="00A47206" w:rsidRPr="00D86BF2" w:rsidRDefault="00A47206">
      <w:pPr>
        <w:pStyle w:val="0DraftNormal"/>
        <w:rPr>
          <w:rFonts w:ascii="Montserrat" w:hAnsi="Montserrat"/>
          <w:sz w:val="24"/>
        </w:rPr>
      </w:pPr>
      <w:r w:rsidRPr="00D86BF2">
        <w:rPr>
          <w:rFonts w:ascii="Montserrat" w:hAnsi="Montserrat"/>
          <w:sz w:val="24"/>
        </w:rPr>
        <w:t xml:space="preserve">Ahven is discovered to be an archon of Anlisthe's and is given to the inquisition. </w:t>
      </w:r>
    </w:p>
    <w:p w:rsidR="00A47206" w:rsidRPr="00D86BF2" w:rsidRDefault="00A47206">
      <w:pPr>
        <w:pStyle w:val="0DraftNormal"/>
        <w:rPr>
          <w:rFonts w:ascii="Montserrat" w:hAnsi="Montserrat"/>
          <w:sz w:val="24"/>
        </w:rPr>
      </w:pPr>
      <w:r w:rsidRPr="00D86BF2">
        <w:rPr>
          <w:rFonts w:ascii="Montserrat" w:hAnsi="Montserrat"/>
          <w:sz w:val="24"/>
        </w:rPr>
        <w:t xml:space="preserve">By this point she has befriended Anrue and Moorwyn (although Amberlea had her suspicions, which shared with Aislynn caused them to remain more aloof). </w:t>
      </w:r>
    </w:p>
    <w:p w:rsidR="00A47206" w:rsidRPr="00D86BF2" w:rsidRDefault="00A47206">
      <w:pPr>
        <w:pStyle w:val="0DraftNormal"/>
        <w:rPr>
          <w:rFonts w:ascii="Montserrat" w:hAnsi="Montserrat"/>
          <w:sz w:val="24"/>
        </w:rPr>
      </w:pPr>
      <w:r w:rsidRPr="00D86BF2">
        <w:rPr>
          <w:rFonts w:ascii="Montserrat" w:hAnsi="Montserrat"/>
          <w:sz w:val="24"/>
        </w:rPr>
        <w:t xml:space="preserve">Moorwyn, considered a burn out, is released for the minor charge of involvement in a riot. </w:t>
      </w:r>
    </w:p>
    <w:p w:rsidR="00A47206" w:rsidRPr="00D86BF2" w:rsidRDefault="00A47206">
      <w:pPr>
        <w:pStyle w:val="0DraftNormal"/>
        <w:rPr>
          <w:rFonts w:ascii="Montserrat" w:hAnsi="Montserrat"/>
          <w:sz w:val="24"/>
        </w:rPr>
      </w:pPr>
      <w:r w:rsidRPr="00D86BF2">
        <w:rPr>
          <w:rFonts w:ascii="Montserrat" w:hAnsi="Montserrat"/>
          <w:sz w:val="24"/>
        </w:rPr>
        <w:t>He goes and finds Isyvada, and pleads for his intervention on the behalf of Anrue or Ahven.</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Unable to use his influence on the inquisition, he arranges for Anrue and the twins' escape and they in turn arrange to rescue Ahven. </w:t>
      </w:r>
    </w:p>
    <w:p w:rsidR="00A47206" w:rsidRPr="00D86BF2" w:rsidRDefault="00A47206">
      <w:pPr>
        <w:pStyle w:val="0DraftNormal"/>
        <w:rPr>
          <w:rFonts w:ascii="Montserrat" w:hAnsi="Montserrat"/>
          <w:sz w:val="24"/>
        </w:rPr>
      </w:pPr>
      <w:r w:rsidRPr="00D86BF2">
        <w:rPr>
          <w:rFonts w:ascii="Montserrat" w:hAnsi="Montserrat"/>
          <w:sz w:val="24"/>
        </w:rPr>
        <w:t>Now, fleeing from the authorities and the inquisition, they encounter Tryst, who also needs to get away.</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With his ties, and their money, he arranges passage on a ship to Traenthia. </w:t>
      </w:r>
    </w:p>
    <w:p w:rsidR="00A47206" w:rsidRPr="00D86BF2" w:rsidRDefault="00A47206">
      <w:pPr>
        <w:pStyle w:val="0DraftNormal"/>
        <w:rPr>
          <w:rFonts w:ascii="Montserrat" w:hAnsi="Montserrat"/>
          <w:sz w:val="24"/>
        </w:rPr>
      </w:pPr>
      <w:r w:rsidRPr="00D86BF2">
        <w:rPr>
          <w:rFonts w:ascii="Montserrat" w:hAnsi="Montserrat"/>
          <w:sz w:val="24"/>
        </w:rPr>
        <w:t xml:space="preserve">Unexpectedly, Isyvada joins them. </w:t>
      </w:r>
    </w:p>
    <w:p w:rsidR="00A47206" w:rsidRPr="00D86BF2" w:rsidRDefault="00A47206">
      <w:pPr>
        <w:pStyle w:val="0DraftNormal"/>
        <w:rPr>
          <w:rFonts w:ascii="Montserrat" w:hAnsi="Montserrat"/>
          <w:sz w:val="24"/>
        </w:rPr>
      </w:pPr>
      <w:r w:rsidRPr="00D86BF2">
        <w:rPr>
          <w:rFonts w:ascii="Montserrat" w:hAnsi="Montserrat"/>
          <w:sz w:val="24"/>
        </w:rPr>
        <w:t xml:space="preserve">He arranges for them to land on Aeirnholme where he claims he has business. </w:t>
      </w:r>
    </w:p>
    <w:p w:rsidR="00A47206" w:rsidRPr="00D86BF2" w:rsidRDefault="00A47206">
      <w:pPr>
        <w:pStyle w:val="0DraftNormal"/>
        <w:rPr>
          <w:rFonts w:ascii="Montserrat" w:hAnsi="Montserrat"/>
          <w:sz w:val="24"/>
        </w:rPr>
      </w:pPr>
      <w:r w:rsidRPr="00D86BF2">
        <w:rPr>
          <w:rFonts w:ascii="Montserrat" w:hAnsi="Montserrat"/>
          <w:sz w:val="24"/>
        </w:rPr>
        <w:t xml:space="preserve">They agree since Aeirnholme is considered a sanctuary, and they will be safe from persecution or extradition there.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On arriving, they discover a little problem. </w:t>
      </w:r>
    </w:p>
    <w:p w:rsidR="00A47206" w:rsidRPr="00D86BF2" w:rsidRDefault="00A47206">
      <w:pPr>
        <w:pStyle w:val="0DraftNormal"/>
        <w:rPr>
          <w:rFonts w:ascii="Montserrat" w:hAnsi="Montserrat"/>
          <w:sz w:val="24"/>
        </w:rPr>
      </w:pPr>
      <w:r w:rsidRPr="00D86BF2">
        <w:rPr>
          <w:rFonts w:ascii="Montserrat" w:hAnsi="Montserrat"/>
          <w:sz w:val="24"/>
        </w:rPr>
        <w:t xml:space="preserve">The ancient edifice of Aeirnholme is sealed to the city. </w:t>
      </w:r>
    </w:p>
    <w:p w:rsidR="00A47206" w:rsidRPr="00D86BF2" w:rsidRDefault="00A47206">
      <w:pPr>
        <w:pStyle w:val="0DraftNormal"/>
        <w:rPr>
          <w:rFonts w:ascii="Montserrat" w:hAnsi="Montserrat"/>
          <w:sz w:val="24"/>
        </w:rPr>
      </w:pPr>
      <w:r w:rsidRPr="00D86BF2">
        <w:rPr>
          <w:rFonts w:ascii="Montserrat" w:hAnsi="Montserrat"/>
          <w:sz w:val="24"/>
        </w:rPr>
        <w:t xml:space="preserve">Unless they can get from the city into the old fortress they cannot escape their pursuers. </w:t>
      </w:r>
    </w:p>
    <w:p w:rsidR="00A47206" w:rsidRPr="00D86BF2" w:rsidRDefault="00A47206">
      <w:pPr>
        <w:pStyle w:val="0DraftNormal"/>
        <w:rPr>
          <w:rFonts w:ascii="Montserrat" w:hAnsi="Montserrat"/>
          <w:sz w:val="24"/>
        </w:rPr>
      </w:pPr>
      <w:r w:rsidRPr="00D86BF2">
        <w:rPr>
          <w:rFonts w:ascii="Montserrat" w:hAnsi="Montserrat"/>
          <w:sz w:val="24"/>
        </w:rPr>
        <w:t xml:space="preserve">Driven, they flee. </w:t>
      </w:r>
    </w:p>
    <w:p w:rsidR="00A47206" w:rsidRPr="00D86BF2" w:rsidRDefault="00A47206">
      <w:pPr>
        <w:pStyle w:val="0DraftNormal"/>
        <w:rPr>
          <w:rFonts w:ascii="Montserrat" w:hAnsi="Montserrat"/>
          <w:sz w:val="24"/>
        </w:rPr>
      </w:pPr>
      <w:r w:rsidRPr="00D86BF2">
        <w:rPr>
          <w:rFonts w:ascii="Montserrat" w:hAnsi="Montserrat"/>
          <w:sz w:val="24"/>
        </w:rPr>
        <w:t xml:space="preserve">Ahven and Amberlea are naturally uncertain about this idea, their divine taint recoiling at the thought of entering the home of the dead gods. </w:t>
      </w:r>
    </w:p>
    <w:p w:rsidR="00A47206" w:rsidRPr="00D86BF2" w:rsidRDefault="00A47206">
      <w:pPr>
        <w:pStyle w:val="0DraftNormal"/>
        <w:rPr>
          <w:rFonts w:ascii="Montserrat" w:hAnsi="Montserrat"/>
          <w:sz w:val="24"/>
        </w:rPr>
      </w:pPr>
      <w:r w:rsidRPr="00D86BF2">
        <w:rPr>
          <w:rFonts w:ascii="Montserrat" w:hAnsi="Montserrat"/>
          <w:sz w:val="24"/>
        </w:rPr>
        <w:t xml:space="preserve">However as they get there, Isyvada silently takes care of all the details and they get in. </w:t>
      </w:r>
    </w:p>
    <w:p w:rsidR="00A47206" w:rsidRPr="00D86BF2" w:rsidRDefault="00A47206">
      <w:pPr>
        <w:pStyle w:val="0DraftNormal"/>
        <w:rPr>
          <w:rFonts w:ascii="Montserrat" w:hAnsi="Montserrat"/>
          <w:sz w:val="24"/>
        </w:rPr>
      </w:pPr>
      <w:r w:rsidRPr="00D86BF2">
        <w:rPr>
          <w:rFonts w:ascii="Montserrat" w:hAnsi="Montserrat"/>
          <w:sz w:val="24"/>
        </w:rPr>
        <w:t xml:space="preserve">As a group they try to decide what to do. </w:t>
      </w:r>
    </w:p>
    <w:p w:rsidR="00A47206" w:rsidRPr="00D86BF2" w:rsidRDefault="00A47206">
      <w:pPr>
        <w:pStyle w:val="0DraftNormal"/>
        <w:rPr>
          <w:rFonts w:ascii="Montserrat" w:hAnsi="Montserrat"/>
          <w:sz w:val="24"/>
        </w:rPr>
      </w:pPr>
      <w:r w:rsidRPr="00D86BF2">
        <w:rPr>
          <w:rFonts w:ascii="Montserrat" w:hAnsi="Montserrat"/>
          <w:sz w:val="24"/>
        </w:rPr>
        <w:t>After much discussion, Anrue unites them behind her and her quest.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In the second part, they sail to Valsthas, a teeming port city in Traenthia. </w:t>
      </w:r>
    </w:p>
    <w:p w:rsidR="00A47206" w:rsidRPr="00D86BF2" w:rsidRDefault="00A47206">
      <w:pPr>
        <w:pStyle w:val="0DraftNormal"/>
        <w:rPr>
          <w:rFonts w:ascii="Montserrat" w:hAnsi="Montserrat"/>
          <w:sz w:val="24"/>
        </w:rPr>
      </w:pPr>
      <w:r w:rsidRPr="00D86BF2">
        <w:rPr>
          <w:rFonts w:ascii="Montserrat" w:hAnsi="Montserrat"/>
          <w:sz w:val="24"/>
        </w:rPr>
        <w:t xml:space="preserve">There, Anrue unexpectedly comes across her old nemesis. </w:t>
      </w:r>
    </w:p>
    <w:p w:rsidR="00A47206" w:rsidRPr="00D86BF2" w:rsidRDefault="00A47206">
      <w:pPr>
        <w:pStyle w:val="0DraftNormal"/>
        <w:rPr>
          <w:rFonts w:ascii="Montserrat" w:hAnsi="Montserrat"/>
          <w:sz w:val="24"/>
        </w:rPr>
      </w:pPr>
      <w:r w:rsidRPr="00D86BF2">
        <w:rPr>
          <w:rFonts w:ascii="Montserrat" w:hAnsi="Montserrat"/>
          <w:sz w:val="24"/>
        </w:rPr>
        <w:t>Being armed with a cheap blade, she loses the duel and suffers a humiliating rape once again at his hands.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The warped mercenary kidnaps Anrue and lords over Anrue's bad fate. </w:t>
      </w:r>
    </w:p>
    <w:p w:rsidR="00A47206" w:rsidRPr="00D86BF2" w:rsidRDefault="00A47206">
      <w:pPr>
        <w:pStyle w:val="0DraftNormal"/>
        <w:rPr>
          <w:rFonts w:ascii="Montserrat" w:hAnsi="Montserrat"/>
          <w:sz w:val="24"/>
        </w:rPr>
      </w:pPr>
      <w:r w:rsidRPr="00D86BF2">
        <w:rPr>
          <w:rFonts w:ascii="Montserrat" w:hAnsi="Montserrat"/>
          <w:sz w:val="24"/>
        </w:rPr>
        <w:t xml:space="preserve">He takes delight in dragging Anrue's story out of her. </w:t>
      </w:r>
    </w:p>
    <w:p w:rsidR="00A47206" w:rsidRPr="00D86BF2" w:rsidRDefault="00A47206">
      <w:pPr>
        <w:pStyle w:val="0DraftNormal"/>
        <w:rPr>
          <w:rFonts w:ascii="Montserrat" w:hAnsi="Montserrat"/>
          <w:sz w:val="24"/>
        </w:rPr>
      </w:pPr>
      <w:r w:rsidRPr="00D86BF2">
        <w:rPr>
          <w:rFonts w:ascii="Montserrat" w:hAnsi="Montserrat"/>
          <w:sz w:val="24"/>
        </w:rPr>
        <w:t xml:space="preserve">The old Aurdannan is amused to hear that Anrue truly thought she would find him still with her sister where she could take vengeance and rescue her all at once. </w:t>
      </w:r>
    </w:p>
    <w:p w:rsidR="00A47206" w:rsidRPr="00D86BF2" w:rsidRDefault="00A47206">
      <w:pPr>
        <w:pStyle w:val="0DraftNormal"/>
        <w:rPr>
          <w:rFonts w:ascii="Montserrat" w:hAnsi="Montserrat"/>
          <w:sz w:val="24"/>
        </w:rPr>
      </w:pPr>
      <w:r w:rsidRPr="00D86BF2">
        <w:rPr>
          <w:rFonts w:ascii="Montserrat" w:hAnsi="Montserrat"/>
          <w:sz w:val="24"/>
        </w:rPr>
        <w:t xml:space="preserve">Anrue learns that the daughters of her home were sold into slavery in Edau. </w:t>
      </w:r>
    </w:p>
    <w:p w:rsidR="00A47206" w:rsidRPr="00D86BF2" w:rsidRDefault="00A47206">
      <w:pPr>
        <w:pStyle w:val="0DraftNormal"/>
        <w:rPr>
          <w:rFonts w:ascii="Montserrat" w:hAnsi="Montserrat"/>
          <w:sz w:val="24"/>
        </w:rPr>
      </w:pPr>
      <w:r w:rsidRPr="00D86BF2">
        <w:rPr>
          <w:rFonts w:ascii="Montserrat" w:hAnsi="Montserrat"/>
          <w:sz w:val="24"/>
        </w:rPr>
        <w:t xml:space="preserve">She also learns that the mercenary has made arrangements to possess her as his own slave. </w:t>
      </w:r>
    </w:p>
    <w:p w:rsidR="00A47206" w:rsidRPr="00D86BF2" w:rsidRDefault="00A47206">
      <w:pPr>
        <w:pStyle w:val="0DraftNormal"/>
        <w:rPr>
          <w:rFonts w:ascii="Montserrat" w:hAnsi="Montserrat"/>
          <w:sz w:val="24"/>
        </w:rPr>
      </w:pPr>
      <w:r w:rsidRPr="00D86BF2">
        <w:rPr>
          <w:rFonts w:ascii="Montserrat" w:hAnsi="Montserrat"/>
          <w:sz w:val="24"/>
        </w:rPr>
        <w:t>Anrue cannot contain her disgust at finding that the twisted old man is pleased by what Anrue has turned into.</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In the weeks she is trapped by Talgath, she is shocked to learn that the abuse she was served by the man was not the product of his own sick tastes, but of a far more deliberate sense of viciousness.</w:t>
      </w:r>
    </w:p>
    <w:p w:rsidR="00A47206" w:rsidRPr="00D86BF2" w:rsidRDefault="00A47206">
      <w:pPr>
        <w:pStyle w:val="0DraftNormal"/>
        <w:rPr>
          <w:rFonts w:ascii="Montserrat" w:hAnsi="Montserrat"/>
          <w:sz w:val="24"/>
        </w:rPr>
      </w:pPr>
      <w:r w:rsidRPr="00D86BF2">
        <w:rPr>
          <w:rFonts w:ascii="Montserrat" w:hAnsi="Montserrat"/>
          <w:sz w:val="24"/>
        </w:rPr>
        <w:t xml:space="preserve">Anrue is disturbed to see how cultured, intelligent and rational Talgath really is. </w:t>
      </w:r>
    </w:p>
    <w:p w:rsidR="00A47206" w:rsidRPr="00D86BF2" w:rsidRDefault="00A47206">
      <w:pPr>
        <w:pStyle w:val="0DraftNormal"/>
        <w:rPr>
          <w:rFonts w:ascii="Montserrat" w:hAnsi="Montserrat"/>
          <w:sz w:val="24"/>
        </w:rPr>
      </w:pPr>
      <w:r w:rsidRPr="00D86BF2">
        <w:rPr>
          <w:rFonts w:ascii="Montserrat" w:hAnsi="Montserrat"/>
          <w:sz w:val="24"/>
        </w:rPr>
        <w:t>The brutality that destroyed her life and ruined the families' of her home was to this man just an occupation.</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To both their surprise, Anrue begins to cross wits with the man, hoping to understand just what she is dealing with. </w:t>
      </w:r>
    </w:p>
    <w:p w:rsidR="00A47206" w:rsidRPr="00D86BF2" w:rsidRDefault="00A47206">
      <w:pPr>
        <w:pStyle w:val="0DraftNormal"/>
        <w:rPr>
          <w:rFonts w:ascii="Montserrat" w:hAnsi="Montserrat"/>
          <w:sz w:val="24"/>
        </w:rPr>
      </w:pPr>
      <w:r w:rsidRPr="00D86BF2">
        <w:rPr>
          <w:rFonts w:ascii="Montserrat" w:hAnsi="Montserrat"/>
          <w:sz w:val="24"/>
        </w:rPr>
        <w:t xml:space="preserve">Talgath is astounded by the child's intelligence. </w:t>
      </w:r>
    </w:p>
    <w:p w:rsidR="00A47206" w:rsidRPr="00D86BF2" w:rsidRDefault="00A47206">
      <w:pPr>
        <w:pStyle w:val="0DraftNormal"/>
        <w:rPr>
          <w:rFonts w:ascii="Montserrat" w:hAnsi="Montserrat"/>
          <w:sz w:val="24"/>
        </w:rPr>
      </w:pPr>
      <w:r w:rsidRPr="00D86BF2">
        <w:rPr>
          <w:rFonts w:ascii="Montserrat" w:hAnsi="Montserrat"/>
          <w:sz w:val="24"/>
        </w:rPr>
        <w:t>Ironically, Talgath is learning a respect for Anrue when her friends finally track her down and rescue her from the Aurdannan's palatial home.</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Anrue discovers that Isyvada has not been around during her own absence. </w:t>
      </w:r>
    </w:p>
    <w:p w:rsidR="00A47206" w:rsidRPr="00D86BF2" w:rsidRDefault="00A47206">
      <w:pPr>
        <w:pStyle w:val="0DraftNormal"/>
        <w:rPr>
          <w:rFonts w:ascii="Montserrat" w:hAnsi="Montserrat"/>
          <w:sz w:val="24"/>
        </w:rPr>
      </w:pPr>
      <w:r w:rsidRPr="00D86BF2">
        <w:rPr>
          <w:rFonts w:ascii="Montserrat" w:hAnsi="Montserrat"/>
          <w:sz w:val="24"/>
        </w:rPr>
        <w:t xml:space="preserve">Her friends impress her with the need to strike off immediately across the Traenthian wastes, rather than waste time looking for Isyvada. </w:t>
      </w:r>
    </w:p>
    <w:p w:rsidR="00A47206" w:rsidRPr="00D86BF2" w:rsidRDefault="00A47206">
      <w:pPr>
        <w:pStyle w:val="0DraftNormal"/>
        <w:rPr>
          <w:rFonts w:ascii="Montserrat" w:hAnsi="Montserrat"/>
          <w:sz w:val="24"/>
        </w:rPr>
      </w:pPr>
      <w:r w:rsidRPr="00D86BF2">
        <w:rPr>
          <w:rFonts w:ascii="Montserrat" w:hAnsi="Montserrat"/>
          <w:sz w:val="24"/>
        </w:rPr>
        <w:t xml:space="preserve">They are unaware that Talgath has taken off to intercept them. </w:t>
      </w:r>
    </w:p>
    <w:p w:rsidR="00A47206" w:rsidRPr="00D86BF2" w:rsidRDefault="00A47206">
      <w:pPr>
        <w:pStyle w:val="0DraftNormal"/>
        <w:rPr>
          <w:rFonts w:ascii="Montserrat" w:hAnsi="Montserrat"/>
          <w:sz w:val="24"/>
        </w:rPr>
      </w:pPr>
      <w:r w:rsidRPr="00D86BF2">
        <w:rPr>
          <w:rFonts w:ascii="Montserrat" w:hAnsi="Montserrat"/>
          <w:sz w:val="24"/>
        </w:rPr>
        <w:t>Their trek is arduous.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During a sandstorm they find themselves also caught in a riftstorm and are sucked in. </w:t>
      </w:r>
    </w:p>
    <w:p w:rsidR="00A47206" w:rsidRPr="00D86BF2" w:rsidRDefault="00A47206">
      <w:pPr>
        <w:pStyle w:val="0DraftNormal"/>
        <w:rPr>
          <w:rFonts w:ascii="Montserrat" w:hAnsi="Montserrat"/>
          <w:sz w:val="24"/>
        </w:rPr>
      </w:pPr>
      <w:r w:rsidRPr="00D86BF2">
        <w:rPr>
          <w:rFonts w:ascii="Montserrat" w:hAnsi="Montserrat"/>
          <w:sz w:val="24"/>
        </w:rPr>
        <w:t xml:space="preserve">Anrue, using her wit and the techniques she pried out of Isyvada, manages to stabilize Moorwyn's wild talent and navigate through the impossible regions of disrupted space to reach the shadow lands. </w:t>
      </w:r>
    </w:p>
    <w:p w:rsidR="00A47206" w:rsidRPr="00D86BF2" w:rsidRDefault="00A47206">
      <w:pPr>
        <w:pStyle w:val="0DraftNormal"/>
        <w:rPr>
          <w:rFonts w:ascii="Montserrat" w:hAnsi="Montserrat"/>
          <w:sz w:val="24"/>
        </w:rPr>
      </w:pPr>
      <w:r w:rsidRPr="00D86BF2">
        <w:rPr>
          <w:rFonts w:ascii="Montserrat" w:hAnsi="Montserrat"/>
          <w:sz w:val="24"/>
        </w:rPr>
        <w:t>The splinters of the real world that the rift had already swallowed.</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There, they are joined by Isyvada who learned of their presence through the plaesadions. </w:t>
      </w:r>
    </w:p>
    <w:p w:rsidR="00A47206" w:rsidRPr="00D86BF2" w:rsidRDefault="00A47206">
      <w:pPr>
        <w:pStyle w:val="0DraftNormal"/>
        <w:rPr>
          <w:rFonts w:ascii="Montserrat" w:hAnsi="Montserrat"/>
          <w:sz w:val="24"/>
        </w:rPr>
      </w:pPr>
      <w:r w:rsidRPr="00D86BF2">
        <w:rPr>
          <w:rFonts w:ascii="Montserrat" w:hAnsi="Montserrat"/>
          <w:sz w:val="24"/>
        </w:rPr>
        <w:t xml:space="preserve">Some things are explained about the rift and its threat to the world. </w:t>
      </w:r>
    </w:p>
    <w:p w:rsidR="00A47206" w:rsidRPr="00D86BF2" w:rsidRDefault="00A47206">
      <w:pPr>
        <w:pStyle w:val="0DraftNormal"/>
        <w:rPr>
          <w:rFonts w:ascii="Montserrat" w:hAnsi="Montserrat"/>
          <w:sz w:val="24"/>
        </w:rPr>
      </w:pPr>
      <w:r w:rsidRPr="00D86BF2">
        <w:rPr>
          <w:rFonts w:ascii="Montserrat" w:hAnsi="Montserrat"/>
          <w:sz w:val="24"/>
        </w:rPr>
        <w:t xml:space="preserve">Isyvada leads them through the rift to a point where it touches Edau land and they cross through. Isyvada tells them that he will only be able to accompany them for a short while, then they will be on their own. </w:t>
      </w:r>
    </w:p>
    <w:p w:rsidR="00A47206" w:rsidRPr="00D86BF2" w:rsidRDefault="00A47206">
      <w:pPr>
        <w:pStyle w:val="0DraftNormal"/>
        <w:rPr>
          <w:rFonts w:ascii="Montserrat" w:hAnsi="Montserrat"/>
          <w:sz w:val="24"/>
        </w:rPr>
      </w:pPr>
      <w:r w:rsidRPr="00D86BF2">
        <w:rPr>
          <w:rFonts w:ascii="Montserrat" w:hAnsi="Montserrat"/>
          <w:sz w:val="24"/>
        </w:rPr>
        <w:t>He reminds them that they are now in dragon country.</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When Isyvada leaves Anlisthe shows up to upbraid Ahven for her delinquency to her. </w:t>
      </w:r>
    </w:p>
    <w:p w:rsidR="00A47206" w:rsidRPr="00D86BF2" w:rsidRDefault="00A47206">
      <w:pPr>
        <w:pStyle w:val="0DraftNormal"/>
        <w:rPr>
          <w:rFonts w:ascii="Montserrat" w:hAnsi="Montserrat"/>
          <w:sz w:val="24"/>
        </w:rPr>
      </w:pPr>
      <w:r w:rsidRPr="00D86BF2">
        <w:rPr>
          <w:rFonts w:ascii="Montserrat" w:hAnsi="Montserrat"/>
          <w:sz w:val="24"/>
        </w:rPr>
        <w:t xml:space="preserve">Helpless, the party is forced to watch as the goddess punishes Ahven and demands an act of compliance. </w:t>
      </w:r>
    </w:p>
    <w:p w:rsidR="00A47206" w:rsidRPr="00D86BF2" w:rsidRDefault="00A47206">
      <w:pPr>
        <w:pStyle w:val="0DraftNormal"/>
        <w:rPr>
          <w:rFonts w:ascii="Montserrat" w:hAnsi="Montserrat"/>
          <w:sz w:val="24"/>
        </w:rPr>
      </w:pPr>
      <w:r w:rsidRPr="00D86BF2">
        <w:rPr>
          <w:rFonts w:ascii="Montserrat" w:hAnsi="Montserrat"/>
          <w:sz w:val="24"/>
        </w:rPr>
        <w:t xml:space="preserve">Anlisthe commands Ahven to slay a dragon to regain the god's favor. </w:t>
      </w:r>
    </w:p>
    <w:p w:rsidR="00A47206" w:rsidRPr="00D86BF2" w:rsidRDefault="00A47206">
      <w:pPr>
        <w:pStyle w:val="0DraftNormal"/>
        <w:rPr>
          <w:rFonts w:ascii="Montserrat" w:hAnsi="Montserrat"/>
          <w:sz w:val="24"/>
        </w:rPr>
      </w:pPr>
      <w:r w:rsidRPr="00D86BF2">
        <w:rPr>
          <w:rFonts w:ascii="Montserrat" w:hAnsi="Montserrat"/>
          <w:sz w:val="24"/>
        </w:rPr>
        <w:t xml:space="preserve">She warns the party that they may assist but should they interfere they would face her wrath. </w:t>
      </w:r>
    </w:p>
    <w:p w:rsidR="00A47206" w:rsidRPr="00D86BF2" w:rsidRDefault="00A47206">
      <w:pPr>
        <w:pStyle w:val="0DraftNormal"/>
        <w:rPr>
          <w:rFonts w:ascii="Montserrat" w:hAnsi="Montserrat"/>
          <w:sz w:val="24"/>
        </w:rPr>
      </w:pPr>
      <w:r w:rsidRPr="00D86BF2">
        <w:rPr>
          <w:rFonts w:ascii="Montserrat" w:hAnsi="Montserrat"/>
          <w:sz w:val="24"/>
        </w:rPr>
        <w:t xml:space="preserve">For Anrue this is unbearable. </w:t>
      </w:r>
    </w:p>
    <w:p w:rsidR="00A47206" w:rsidRPr="00D86BF2" w:rsidRDefault="00A47206">
      <w:pPr>
        <w:pStyle w:val="0DraftNormal"/>
        <w:rPr>
          <w:rFonts w:ascii="Montserrat" w:hAnsi="Montserrat"/>
          <w:sz w:val="24"/>
        </w:rPr>
      </w:pPr>
      <w:r w:rsidRPr="00D86BF2">
        <w:rPr>
          <w:rFonts w:ascii="Montserrat" w:hAnsi="Montserrat"/>
          <w:sz w:val="24"/>
        </w:rPr>
        <w:t xml:space="preserve">She cannot abandon Ahven to certain doom, and yet the task is a pointless deviation from their quest. </w:t>
      </w:r>
    </w:p>
    <w:p w:rsidR="00A47206" w:rsidRPr="00D86BF2" w:rsidRDefault="00A47206">
      <w:pPr>
        <w:pStyle w:val="0DraftNormal"/>
        <w:rPr>
          <w:rFonts w:ascii="Montserrat" w:hAnsi="Montserrat"/>
          <w:sz w:val="24"/>
        </w:rPr>
      </w:pPr>
      <w:r w:rsidRPr="00D86BF2">
        <w:rPr>
          <w:rFonts w:ascii="Montserrat" w:hAnsi="Montserrat"/>
          <w:sz w:val="24"/>
        </w:rPr>
        <w:t xml:space="preserve">It discussed and all agree that it is a choice between suicide and abandoning a friend. </w:t>
      </w:r>
    </w:p>
    <w:p w:rsidR="00A47206" w:rsidRPr="00D86BF2" w:rsidRDefault="00A47206">
      <w:pPr>
        <w:pStyle w:val="0DraftNormal"/>
        <w:rPr>
          <w:rFonts w:ascii="Montserrat" w:hAnsi="Montserrat"/>
          <w:sz w:val="24"/>
        </w:rPr>
      </w:pPr>
      <w:r w:rsidRPr="00D86BF2">
        <w:rPr>
          <w:rFonts w:ascii="Montserrat" w:hAnsi="Montserrat"/>
          <w:sz w:val="24"/>
        </w:rPr>
        <w:t xml:space="preserve">They agree to help Ahven. </w:t>
      </w:r>
    </w:p>
    <w:p w:rsidR="00A47206" w:rsidRPr="00D86BF2" w:rsidRDefault="00A47206">
      <w:pPr>
        <w:pStyle w:val="0DraftNormal"/>
        <w:rPr>
          <w:rFonts w:ascii="Montserrat" w:hAnsi="Montserrat"/>
          <w:sz w:val="24"/>
        </w:rPr>
      </w:pPr>
      <w:r w:rsidRPr="00D86BF2">
        <w:rPr>
          <w:rFonts w:ascii="Montserrat" w:hAnsi="Montserrat"/>
          <w:sz w:val="24"/>
        </w:rPr>
        <w:t>Ahven cannot help but envy their free will on the matter and appreciate the way in which they chose to use it.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Together they begin their hopeless hunt. </w:t>
      </w:r>
    </w:p>
    <w:p w:rsidR="00A47206" w:rsidRPr="00D86BF2" w:rsidRDefault="00A47206">
      <w:pPr>
        <w:pStyle w:val="0DraftNormal"/>
        <w:rPr>
          <w:rFonts w:ascii="Montserrat" w:hAnsi="Montserrat"/>
          <w:sz w:val="24"/>
        </w:rPr>
      </w:pPr>
      <w:r w:rsidRPr="00D86BF2">
        <w:rPr>
          <w:rFonts w:ascii="Montserrat" w:hAnsi="Montserrat"/>
          <w:sz w:val="24"/>
        </w:rPr>
        <w:t xml:space="preserve">In spite of their own doubts, they accomplish the deed but not without a cost. </w:t>
      </w:r>
    </w:p>
    <w:p w:rsidR="00A47206" w:rsidRPr="00D86BF2" w:rsidRDefault="00A47206">
      <w:pPr>
        <w:pStyle w:val="0DraftNormal"/>
        <w:rPr>
          <w:rFonts w:ascii="Montserrat" w:hAnsi="Montserrat"/>
          <w:sz w:val="24"/>
        </w:rPr>
      </w:pPr>
      <w:r w:rsidRPr="00D86BF2">
        <w:rPr>
          <w:rFonts w:ascii="Montserrat" w:hAnsi="Montserrat"/>
          <w:sz w:val="24"/>
        </w:rPr>
        <w:t xml:space="preserve">Aislynn, Moorwyn, Ahven and Anrue (Anrue delivers the killing blow with Aislynn's greatsword) all die in the fight. </w:t>
      </w:r>
    </w:p>
    <w:p w:rsidR="00A47206" w:rsidRPr="00D86BF2" w:rsidRDefault="00A47206">
      <w:pPr>
        <w:pStyle w:val="0DraftNormal"/>
        <w:rPr>
          <w:rFonts w:ascii="Montserrat" w:hAnsi="Montserrat"/>
          <w:sz w:val="24"/>
        </w:rPr>
      </w:pPr>
      <w:r w:rsidRPr="00D86BF2">
        <w:rPr>
          <w:rFonts w:ascii="Montserrat" w:hAnsi="Montserrat"/>
          <w:sz w:val="24"/>
        </w:rPr>
        <w:t>Ahven is resurrected by her god (in absentia), and Amberlea manages to raise Anrue but fails with her sister and Moorwyn.</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Aggrieved they press on. </w:t>
      </w:r>
    </w:p>
    <w:p w:rsidR="00A47206" w:rsidRPr="00D86BF2" w:rsidRDefault="00A47206">
      <w:pPr>
        <w:pStyle w:val="0DraftNormal"/>
        <w:rPr>
          <w:rFonts w:ascii="Montserrat" w:hAnsi="Montserrat"/>
          <w:sz w:val="24"/>
        </w:rPr>
      </w:pPr>
      <w:r w:rsidRPr="00D86BF2">
        <w:rPr>
          <w:rFonts w:ascii="Montserrat" w:hAnsi="Montserrat"/>
          <w:sz w:val="24"/>
        </w:rPr>
        <w:t xml:space="preserve">Talgath manages to beat the survivors to the land where Anrue's sister is enslaved. </w:t>
      </w:r>
    </w:p>
    <w:p w:rsidR="00A47206" w:rsidRPr="00D86BF2" w:rsidRDefault="00A47206">
      <w:pPr>
        <w:pStyle w:val="0DraftNormal"/>
        <w:rPr>
          <w:rFonts w:ascii="Montserrat" w:hAnsi="Montserrat"/>
          <w:sz w:val="24"/>
        </w:rPr>
      </w:pPr>
      <w:r w:rsidRPr="00D86BF2">
        <w:rPr>
          <w:rFonts w:ascii="Montserrat" w:hAnsi="Montserrat"/>
          <w:sz w:val="24"/>
        </w:rPr>
        <w:t xml:space="preserve">Tryst manages to save them time in tracking the original Vael down and they arrive shortly. </w:t>
      </w:r>
    </w:p>
    <w:p w:rsidR="00A47206" w:rsidRPr="00D86BF2" w:rsidRDefault="00A47206">
      <w:pPr>
        <w:pStyle w:val="0DraftNormal"/>
        <w:rPr>
          <w:rFonts w:ascii="Montserrat" w:hAnsi="Montserrat"/>
          <w:sz w:val="24"/>
        </w:rPr>
      </w:pPr>
      <w:r w:rsidRPr="00D86BF2">
        <w:rPr>
          <w:rFonts w:ascii="Montserrat" w:hAnsi="Montserrat"/>
          <w:sz w:val="24"/>
        </w:rPr>
        <w:t xml:space="preserve">Anrue recognizes many of the raiders of her home and resists the urge to hunt them down. </w:t>
      </w:r>
    </w:p>
    <w:p w:rsidR="00A47206" w:rsidRPr="00D86BF2" w:rsidRDefault="00A47206">
      <w:pPr>
        <w:pStyle w:val="0DraftNormal"/>
        <w:rPr>
          <w:rFonts w:ascii="Montserrat" w:hAnsi="Montserrat"/>
          <w:sz w:val="24"/>
        </w:rPr>
      </w:pPr>
      <w:r w:rsidRPr="00D86BF2">
        <w:rPr>
          <w:rFonts w:ascii="Montserrat" w:hAnsi="Montserrat"/>
          <w:sz w:val="24"/>
        </w:rPr>
        <w:t>They focus on breaking into the stronghold of the local lord where they know the real Vael is.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During their raid, Anrue confronts Talgath who has become enamored of her. </w:t>
      </w:r>
    </w:p>
    <w:p w:rsidR="00A47206" w:rsidRPr="00D86BF2" w:rsidRDefault="00A47206">
      <w:pPr>
        <w:pStyle w:val="0DraftNormal"/>
        <w:rPr>
          <w:rFonts w:ascii="Montserrat" w:hAnsi="Montserrat"/>
          <w:sz w:val="24"/>
        </w:rPr>
      </w:pPr>
      <w:r w:rsidRPr="00D86BF2">
        <w:rPr>
          <w:rFonts w:ascii="Montserrat" w:hAnsi="Montserrat"/>
          <w:sz w:val="24"/>
        </w:rPr>
        <w:t>Talgath has been waiting, much intrigued from their prior meeting.</w:t>
      </w:r>
    </w:p>
    <w:p w:rsidR="00A47206" w:rsidRPr="00D86BF2" w:rsidRDefault="00A47206">
      <w:pPr>
        <w:pStyle w:val="0DraftNormal"/>
        <w:rPr>
          <w:rFonts w:ascii="Montserrat" w:hAnsi="Montserrat"/>
          <w:sz w:val="24"/>
        </w:rPr>
      </w:pPr>
      <w:r w:rsidRPr="00D86BF2">
        <w:rPr>
          <w:rFonts w:ascii="Montserrat" w:hAnsi="Montserrat"/>
          <w:sz w:val="24"/>
        </w:rPr>
        <w:t>Anrue is astonished to discover that his sister has transcended slavery and turned it into a personal vistory.</w:t>
      </w:r>
    </w:p>
    <w:p w:rsidR="00A47206" w:rsidRPr="00D86BF2" w:rsidRDefault="00A47206">
      <w:pPr>
        <w:pStyle w:val="0DraftNormal"/>
        <w:rPr>
          <w:rFonts w:ascii="Montserrat" w:hAnsi="Montserrat"/>
          <w:sz w:val="24"/>
        </w:rPr>
      </w:pPr>
      <w:r w:rsidRPr="00D86BF2">
        <w:rPr>
          <w:rFonts w:ascii="Montserrat" w:hAnsi="Montserrat"/>
          <w:sz w:val="24"/>
        </w:rPr>
        <w:t xml:space="preserve">When Anrue rejects Talgath's proposal, Talgath almost kills her sister (unintentionally) and Anrue snaps. </w:t>
      </w:r>
    </w:p>
    <w:p w:rsidR="00A47206" w:rsidRPr="00D86BF2" w:rsidRDefault="00A47206">
      <w:pPr>
        <w:pStyle w:val="0DraftNormal"/>
        <w:rPr>
          <w:rFonts w:ascii="Montserrat" w:hAnsi="Montserrat"/>
          <w:sz w:val="24"/>
        </w:rPr>
      </w:pPr>
      <w:r w:rsidRPr="00D86BF2">
        <w:rPr>
          <w:rFonts w:ascii="Montserrat" w:hAnsi="Montserrat"/>
          <w:sz w:val="24"/>
        </w:rPr>
        <w:t xml:space="preserve">When she regains her senses, she discovers a slaughterhouse in the wake of her berserk storm through the fortress. </w:t>
      </w:r>
    </w:p>
    <w:p w:rsidR="00A47206" w:rsidRPr="00D86BF2" w:rsidRDefault="00A47206">
      <w:pPr>
        <w:pStyle w:val="0DraftNormal"/>
        <w:rPr>
          <w:rFonts w:ascii="Montserrat" w:hAnsi="Montserrat"/>
          <w:sz w:val="24"/>
        </w:rPr>
      </w:pPr>
      <w:r w:rsidRPr="00D86BF2">
        <w:rPr>
          <w:rFonts w:ascii="Montserrat" w:hAnsi="Montserrat"/>
          <w:sz w:val="24"/>
        </w:rPr>
        <w:t>Talgath, unfortunately, got away.</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Ahven, Anrue, Amberlea, and Tryst sit down and consider their options. </w:t>
      </w:r>
    </w:p>
    <w:p w:rsidR="00A47206" w:rsidRPr="00D86BF2" w:rsidRDefault="00A47206">
      <w:pPr>
        <w:pStyle w:val="0DraftNormal"/>
        <w:rPr>
          <w:rFonts w:ascii="Montserrat" w:hAnsi="Montserrat"/>
          <w:sz w:val="24"/>
        </w:rPr>
      </w:pPr>
      <w:r w:rsidRPr="00D86BF2">
        <w:rPr>
          <w:rFonts w:ascii="Montserrat" w:hAnsi="Montserrat"/>
          <w:sz w:val="24"/>
        </w:rPr>
        <w:t xml:space="preserve">Anrue still craves vengeance, but Tryst is tired of it all. </w:t>
      </w:r>
    </w:p>
    <w:p w:rsidR="00A47206" w:rsidRPr="00D86BF2" w:rsidRDefault="00A47206">
      <w:pPr>
        <w:pStyle w:val="0DraftNormal"/>
        <w:rPr>
          <w:rFonts w:ascii="Montserrat" w:hAnsi="Montserrat"/>
          <w:sz w:val="24"/>
        </w:rPr>
      </w:pPr>
      <w:r w:rsidRPr="00D86BF2">
        <w:rPr>
          <w:rFonts w:ascii="Montserrat" w:hAnsi="Montserrat"/>
          <w:sz w:val="24"/>
        </w:rPr>
        <w:t xml:space="preserve">He offers to take Anrue somewhere where her talents could be put to good use as an assassin. </w:t>
      </w:r>
    </w:p>
    <w:p w:rsidR="00A47206" w:rsidRPr="00D86BF2" w:rsidRDefault="00A47206">
      <w:pPr>
        <w:pStyle w:val="0DraftNormal"/>
        <w:rPr>
          <w:rFonts w:ascii="Montserrat" w:hAnsi="Montserrat"/>
          <w:sz w:val="24"/>
        </w:rPr>
      </w:pPr>
      <w:r w:rsidRPr="00D86BF2">
        <w:rPr>
          <w:rFonts w:ascii="Montserrat" w:hAnsi="Montserrat"/>
          <w:sz w:val="24"/>
        </w:rPr>
        <w:t xml:space="preserve">Amberlea wants to take her sister's bones back to their homeland. </w:t>
      </w:r>
    </w:p>
    <w:p w:rsidR="00A47206" w:rsidRPr="00D86BF2" w:rsidRDefault="00A47206">
      <w:pPr>
        <w:pStyle w:val="0DraftNormal"/>
        <w:rPr>
          <w:rFonts w:ascii="Montserrat" w:hAnsi="Montserrat"/>
          <w:sz w:val="24"/>
        </w:rPr>
      </w:pPr>
      <w:r w:rsidRPr="00D86BF2">
        <w:rPr>
          <w:rFonts w:ascii="Montserrat" w:hAnsi="Montserrat"/>
          <w:sz w:val="24"/>
        </w:rPr>
        <w:t>Out of respect, they go with her to collect Aislynn's body.</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When they arrive, they are surprised to discover that Aislynn and Moorwyn are both alive. </w:t>
      </w:r>
    </w:p>
    <w:p w:rsidR="00A47206" w:rsidRPr="00D86BF2" w:rsidRDefault="00A47206">
      <w:pPr>
        <w:pStyle w:val="0DraftNormal"/>
        <w:rPr>
          <w:rFonts w:ascii="Montserrat" w:hAnsi="Montserrat"/>
          <w:sz w:val="24"/>
        </w:rPr>
      </w:pPr>
      <w:r w:rsidRPr="00D86BF2">
        <w:rPr>
          <w:rFonts w:ascii="Montserrat" w:hAnsi="Montserrat"/>
          <w:sz w:val="24"/>
        </w:rPr>
        <w:t xml:space="preserve">They confer and realize that the dragon was an illusion, and so were the deaths in the end. </w:t>
      </w:r>
    </w:p>
    <w:p w:rsidR="00A47206" w:rsidRPr="00D86BF2" w:rsidRDefault="00A47206">
      <w:pPr>
        <w:pStyle w:val="0DraftNormal"/>
        <w:rPr>
          <w:rFonts w:ascii="Montserrat" w:hAnsi="Montserrat"/>
          <w:sz w:val="24"/>
        </w:rPr>
      </w:pPr>
      <w:r w:rsidRPr="00D86BF2">
        <w:rPr>
          <w:rFonts w:ascii="Montserrat" w:hAnsi="Montserrat"/>
          <w:sz w:val="24"/>
        </w:rPr>
        <w:t xml:space="preserve">So relieved to find her friends alive, Anrue gives up her quest for vengeance and agrees to go with Tryst. </w:t>
      </w:r>
    </w:p>
    <w:p w:rsidR="00A47206" w:rsidRPr="00D86BF2" w:rsidRDefault="00A47206">
      <w:pPr>
        <w:pStyle w:val="0DraftNormal"/>
        <w:rPr>
          <w:rFonts w:ascii="Montserrat" w:hAnsi="Montserrat"/>
          <w:sz w:val="24"/>
        </w:rPr>
      </w:pPr>
      <w:r w:rsidRPr="00D86BF2">
        <w:rPr>
          <w:rFonts w:ascii="Montserrat" w:hAnsi="Montserrat"/>
          <w:sz w:val="24"/>
        </w:rPr>
        <w:t>The twins go their own way, and Ahven goes to Anlisthe to find out the meaning of the illusionary dragon.</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Anrue follows Tryst's lead; and he delivers her unarmed and helpless to Talgath. </w:t>
      </w:r>
    </w:p>
    <w:p w:rsidR="00A47206" w:rsidRPr="00D86BF2" w:rsidRDefault="00A47206">
      <w:pPr>
        <w:pStyle w:val="0DraftNormal"/>
        <w:rPr>
          <w:rFonts w:ascii="Montserrat" w:hAnsi="Montserrat"/>
          <w:sz w:val="24"/>
        </w:rPr>
      </w:pPr>
      <w:r w:rsidRPr="00D86BF2">
        <w:rPr>
          <w:rFonts w:ascii="Montserrat" w:hAnsi="Montserrat"/>
          <w:sz w:val="24"/>
        </w:rPr>
        <w:t xml:space="preserve">I made you, Talgath claims, you belong to me. </w:t>
      </w:r>
    </w:p>
    <w:p w:rsidR="00A47206" w:rsidRPr="00D86BF2" w:rsidRDefault="00A47206">
      <w:pPr>
        <w:pStyle w:val="0DraftNormal"/>
        <w:rPr>
          <w:rFonts w:ascii="Montserrat" w:hAnsi="Montserrat"/>
          <w:sz w:val="24"/>
        </w:rPr>
      </w:pPr>
      <w:r w:rsidRPr="00D86BF2">
        <w:rPr>
          <w:rFonts w:ascii="Montserrat" w:hAnsi="Montserrat"/>
          <w:sz w:val="24"/>
        </w:rPr>
        <w:t xml:space="preserve">He tries once more to win the shiv, "I, like any artist or creator, love you. </w:t>
      </w:r>
    </w:p>
    <w:p w:rsidR="00A47206" w:rsidRPr="00D86BF2" w:rsidRDefault="00A47206">
      <w:pPr>
        <w:pStyle w:val="0DraftNormal"/>
        <w:rPr>
          <w:rFonts w:ascii="Montserrat" w:hAnsi="Montserrat"/>
          <w:sz w:val="24"/>
        </w:rPr>
      </w:pPr>
      <w:r w:rsidRPr="00D86BF2">
        <w:rPr>
          <w:rFonts w:ascii="Montserrat" w:hAnsi="Montserrat"/>
          <w:sz w:val="24"/>
        </w:rPr>
        <w:t xml:space="preserve">But I cannot make you love me back." </w:t>
      </w:r>
    </w:p>
    <w:p w:rsidR="00A47206" w:rsidRPr="00D86BF2" w:rsidRDefault="00A47206">
      <w:pPr>
        <w:pStyle w:val="0DraftNormal"/>
        <w:rPr>
          <w:rFonts w:ascii="Montserrat" w:hAnsi="Montserrat"/>
          <w:sz w:val="24"/>
        </w:rPr>
      </w:pPr>
      <w:r w:rsidRPr="00D86BF2">
        <w:rPr>
          <w:rFonts w:ascii="Montserrat" w:hAnsi="Montserrat"/>
          <w:sz w:val="24"/>
        </w:rPr>
        <w:t xml:space="preserve">For Anrue, this is too much. </w:t>
      </w:r>
    </w:p>
    <w:p w:rsidR="00A47206" w:rsidRPr="00D86BF2" w:rsidRDefault="00A47206">
      <w:pPr>
        <w:pStyle w:val="0DraftNormal"/>
        <w:rPr>
          <w:rFonts w:ascii="Montserrat" w:hAnsi="Montserrat"/>
          <w:sz w:val="24"/>
        </w:rPr>
      </w:pPr>
      <w:r w:rsidRPr="00D86BF2">
        <w:rPr>
          <w:rFonts w:ascii="Montserrat" w:hAnsi="Montserrat"/>
          <w:sz w:val="24"/>
        </w:rPr>
        <w:t xml:space="preserve">Her mind, so much sharper than any blade, at last stems free to cut. </w:t>
      </w:r>
    </w:p>
    <w:p w:rsidR="00A47206" w:rsidRPr="00D86BF2" w:rsidRDefault="00A47206">
      <w:pPr>
        <w:pStyle w:val="0DraftNormal"/>
        <w:rPr>
          <w:rFonts w:ascii="Montserrat" w:hAnsi="Montserrat"/>
          <w:sz w:val="24"/>
        </w:rPr>
      </w:pPr>
      <w:r w:rsidRPr="00D86BF2">
        <w:rPr>
          <w:rFonts w:ascii="Montserrat" w:hAnsi="Montserrat"/>
          <w:sz w:val="24"/>
        </w:rPr>
        <w:t>And Isyvada enters to take Anrue away.</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"I should kill you, but it really doesn't matter now. I survived what you did, and I damn well intend to survive </w:t>
      </w:r>
      <w:r w:rsidRPr="00D86BF2">
        <w:rPr>
          <w:rFonts w:ascii="Montserrat" w:hAnsi="Montserrat"/>
          <w:i/>
          <w:iCs/>
          <w:sz w:val="24"/>
        </w:rPr>
        <w:t>you."</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"If you mean to have any part in my life, you will have to </w:t>
      </w:r>
      <w:r w:rsidRPr="00D86BF2">
        <w:rPr>
          <w:rFonts w:ascii="Montserrat" w:hAnsi="Montserrat"/>
          <w:i/>
          <w:iCs/>
          <w:sz w:val="24"/>
        </w:rPr>
        <w:t>earn</w:t>
      </w:r>
      <w:r w:rsidRPr="00D86BF2">
        <w:rPr>
          <w:rFonts w:ascii="Montserrat" w:hAnsi="Montserrat"/>
          <w:sz w:val="24"/>
        </w:rPr>
        <w:t xml:space="preserve"> it!"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mallCaps/>
          <w:sz w:val="24"/>
        </w:rPr>
        <w:br w:type="page"/>
      </w:r>
      <w:r w:rsidRPr="00D86BF2">
        <w:rPr>
          <w:rFonts w:ascii="Montserrat" w:hAnsi="Montserrat"/>
          <w:sz w:val="24"/>
        </w:rPr>
        <w:t xml:space="preserve"> </w:t>
      </w:r>
      <w:r w:rsidRPr="00D86BF2">
        <w:rPr>
          <w:rFonts w:ascii="Montserrat" w:hAnsi="Montserrat"/>
          <w:smallCaps/>
          <w:sz w:val="24"/>
        </w:rPr>
        <w:t>Shiv</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This is an unusual story and it requires a bit of setting up. Among the details that need to be specially established are the English equivalents to the rare gender pronouns that are a part of the Aeirnian culture. The translation is complicated, as there are several forms, each with differing social values. The true neuter pronoun is </w:t>
      </w:r>
      <w:r w:rsidRPr="00D86BF2">
        <w:rPr>
          <w:rFonts w:ascii="Montserrat" w:hAnsi="Montserrat"/>
          <w:i/>
          <w:iCs/>
          <w:sz w:val="24"/>
        </w:rPr>
        <w:t>ne</w:t>
      </w:r>
      <w:r w:rsidRPr="00D86BF2">
        <w:rPr>
          <w:rFonts w:ascii="Montserrat" w:hAnsi="Montserrat"/>
          <w:sz w:val="24"/>
        </w:rPr>
        <w:t xml:space="preserve"> or </w:t>
      </w:r>
      <w:r w:rsidRPr="00D86BF2">
        <w:rPr>
          <w:rFonts w:ascii="Montserrat" w:hAnsi="Montserrat"/>
          <w:i/>
          <w:iCs/>
          <w:sz w:val="24"/>
        </w:rPr>
        <w:t>nes.</w:t>
      </w:r>
      <w:r w:rsidRPr="00D86BF2">
        <w:rPr>
          <w:rFonts w:ascii="Montserrat" w:hAnsi="Montserrat"/>
          <w:sz w:val="24"/>
        </w:rPr>
        <w:t xml:space="preserve"> This is applicable for any living thing which exhibits no gender or sexual characteristics whatsoever. Gods are considered to be above gender assignment-but are generally held to be the most sexual of entities-and have the special forms of </w:t>
      </w:r>
      <w:r w:rsidRPr="00D86BF2">
        <w:rPr>
          <w:rFonts w:ascii="Montserrat" w:hAnsi="Montserrat"/>
          <w:i/>
          <w:iCs/>
          <w:sz w:val="24"/>
        </w:rPr>
        <w:t>ae</w:t>
      </w:r>
      <w:r w:rsidRPr="00D86BF2">
        <w:rPr>
          <w:rFonts w:ascii="Montserrat" w:hAnsi="Montserrat"/>
          <w:sz w:val="24"/>
        </w:rPr>
        <w:t xml:space="preserve"> and </w:t>
      </w:r>
      <w:r w:rsidRPr="00D86BF2">
        <w:rPr>
          <w:rFonts w:ascii="Montserrat" w:hAnsi="Montserrat"/>
          <w:i/>
          <w:iCs/>
          <w:sz w:val="24"/>
        </w:rPr>
        <w:t>aer</w:t>
      </w:r>
      <w:r w:rsidRPr="00D86BF2">
        <w:rPr>
          <w:rFonts w:ascii="Montserrat" w:hAnsi="Montserrat"/>
          <w:sz w:val="24"/>
        </w:rPr>
        <w:t xml:space="preserve"> or </w:t>
      </w:r>
      <w:r w:rsidRPr="00D86BF2">
        <w:rPr>
          <w:rFonts w:ascii="Montserrat" w:hAnsi="Montserrat"/>
          <w:i/>
          <w:iCs/>
          <w:sz w:val="24"/>
        </w:rPr>
        <w:t>aes.</w:t>
      </w:r>
      <w:r w:rsidRPr="00D86BF2">
        <w:rPr>
          <w:rFonts w:ascii="Montserrat" w:hAnsi="Montserrat"/>
          <w:sz w:val="24"/>
        </w:rPr>
        <w:t xml:space="preserve"> The difference between aer and aes is dependant on the character of the god. The character of gods is divided between anima, animus and anime influences. This form will not be used very extensively, as the actual address of a god is implicit in their use. The mortal pronoun for a rare gender (which includes non-gender or unknown gender as well as exotic genders) is </w:t>
      </w:r>
      <w:r w:rsidRPr="00D86BF2">
        <w:rPr>
          <w:rFonts w:ascii="Montserrat" w:hAnsi="Montserrat"/>
          <w:i/>
          <w:iCs/>
          <w:sz w:val="24"/>
        </w:rPr>
        <w:t>she</w:t>
      </w:r>
      <w:r w:rsidRPr="00D86BF2">
        <w:rPr>
          <w:rFonts w:ascii="Montserrat" w:hAnsi="Montserrat"/>
          <w:sz w:val="24"/>
        </w:rPr>
        <w:t xml:space="preserve"> and </w:t>
      </w:r>
      <w:r w:rsidRPr="00D86BF2">
        <w:rPr>
          <w:rFonts w:ascii="Montserrat" w:hAnsi="Montserrat"/>
          <w:i/>
          <w:iCs/>
          <w:sz w:val="24"/>
        </w:rPr>
        <w:t>her;</w:t>
      </w:r>
      <w:r w:rsidRPr="00D86BF2">
        <w:rPr>
          <w:rFonts w:ascii="Montserrat" w:hAnsi="Montserrat"/>
          <w:sz w:val="24"/>
        </w:rPr>
        <w:t xml:space="preserve"> indicative and possessive, in turn. The 'j' sound is usually softly paletted and sounds anywhere between 'zhe/zher' and 'hey/hair'; although sometimes it is sharpened and sounds on the verge of being 'chay/chair'. This does create a bit of a problem for the body of text, as one can figure out by reading the short treatment on the main characters following this. The expression of </w:t>
      </w:r>
      <w:r w:rsidRPr="00D86BF2">
        <w:rPr>
          <w:rFonts w:ascii="Montserrat" w:hAnsi="Montserrat"/>
          <w:i/>
          <w:iCs/>
          <w:sz w:val="24"/>
        </w:rPr>
        <w:t>it,</w:t>
      </w:r>
      <w:r w:rsidRPr="00D86BF2">
        <w:rPr>
          <w:rFonts w:ascii="Montserrat" w:hAnsi="Montserrat"/>
          <w:sz w:val="24"/>
        </w:rPr>
        <w:t xml:space="preserve"> is reserved generally for non-sentient life and objects, and its use with regard to a sentient being is generally insulting or derogatory, and often implies that the individual so referred to as is nothing more than property. Which plays a significant part in the life of any rare gender, because slavery is common enough.</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Pronoun neuter : ne/nes</w:t>
      </w:r>
    </w:p>
    <w:p w:rsidR="00A47206" w:rsidRPr="00D86BF2" w:rsidRDefault="00A47206">
      <w:pPr>
        <w:pStyle w:val="0DraftNormal"/>
        <w:rPr>
          <w:rFonts w:ascii="Montserrat" w:hAnsi="Montserrat"/>
          <w:sz w:val="24"/>
        </w:rPr>
      </w:pPr>
      <w:r w:rsidRPr="00D86BF2">
        <w:rPr>
          <w:rFonts w:ascii="Montserrat" w:hAnsi="Montserrat"/>
          <w:sz w:val="24"/>
        </w:rPr>
        <w:t xml:space="preserve">Pronoun male/masculine : he/him/his </w:t>
      </w:r>
      <w:r w:rsidRPr="00D86BF2">
        <w:rPr>
          <w:rFonts w:ascii="Montserrat" w:hAnsi="Montserrat"/>
          <w:sz w:val="24"/>
        </w:rPr>
        <w:tab/>
        <w:t>[direct to English]</w:t>
      </w:r>
    </w:p>
    <w:p w:rsidR="00A47206" w:rsidRPr="00D86BF2" w:rsidRDefault="00A47206">
      <w:pPr>
        <w:pStyle w:val="0DraftNormal"/>
        <w:rPr>
          <w:rFonts w:ascii="Montserrat" w:hAnsi="Montserrat"/>
          <w:sz w:val="24"/>
        </w:rPr>
      </w:pPr>
      <w:r w:rsidRPr="00D86BF2">
        <w:rPr>
          <w:rFonts w:ascii="Montserrat" w:hAnsi="Montserrat"/>
          <w:sz w:val="24"/>
        </w:rPr>
        <w:t xml:space="preserve">Pronoun female/feminine : she/her </w:t>
      </w:r>
      <w:r w:rsidRPr="00D86BF2">
        <w:rPr>
          <w:rFonts w:ascii="Montserrat" w:hAnsi="Montserrat"/>
          <w:sz w:val="24"/>
        </w:rPr>
        <w:tab/>
      </w:r>
      <w:r w:rsidRPr="00D86BF2">
        <w:rPr>
          <w:rFonts w:ascii="Montserrat" w:hAnsi="Montserrat"/>
          <w:sz w:val="24"/>
        </w:rPr>
        <w:tab/>
        <w:t>["]</w:t>
      </w:r>
    </w:p>
    <w:p w:rsidR="00A47206" w:rsidRPr="00D86BF2" w:rsidRDefault="00A47206">
      <w:pPr>
        <w:pStyle w:val="0DraftNormal"/>
        <w:rPr>
          <w:rFonts w:ascii="Montserrat" w:hAnsi="Montserrat"/>
          <w:sz w:val="24"/>
        </w:rPr>
      </w:pPr>
      <w:r w:rsidRPr="00D86BF2">
        <w:rPr>
          <w:rFonts w:ascii="Montserrat" w:hAnsi="Montserrat"/>
          <w:sz w:val="24"/>
        </w:rPr>
        <w:t>Pronoun obscure : she/her</w:t>
      </w:r>
    </w:p>
    <w:p w:rsidR="00A47206" w:rsidRPr="00D86BF2" w:rsidRDefault="00A47206">
      <w:pPr>
        <w:pStyle w:val="0DraftNormal"/>
        <w:rPr>
          <w:rFonts w:ascii="Montserrat" w:hAnsi="Montserrat"/>
          <w:sz w:val="24"/>
        </w:rPr>
      </w:pPr>
      <w:r w:rsidRPr="00D86BF2">
        <w:rPr>
          <w:rFonts w:ascii="Montserrat" w:hAnsi="Montserrat"/>
          <w:sz w:val="24"/>
        </w:rPr>
        <w:t>Pronoun androgynous : ae/aer/aes</w:t>
      </w:r>
    </w:p>
    <w:p w:rsidR="00A47206" w:rsidRPr="00D86BF2" w:rsidRDefault="00A47206">
      <w:pPr>
        <w:pStyle w:val="0DraftNormal"/>
        <w:rPr>
          <w:rFonts w:ascii="Montserrat" w:hAnsi="Montserrat"/>
          <w:sz w:val="24"/>
        </w:rPr>
      </w:pPr>
      <w:r w:rsidRPr="00D86BF2">
        <w:rPr>
          <w:rFonts w:ascii="Montserrat" w:hAnsi="Montserrat"/>
          <w:sz w:val="24"/>
        </w:rPr>
        <w:t>Applicable object pronoun : it/its</w:t>
      </w:r>
      <w:r w:rsidRPr="00D86BF2">
        <w:rPr>
          <w:rFonts w:ascii="Montserrat" w:hAnsi="Montserrat"/>
          <w:sz w:val="24"/>
        </w:rPr>
        <w:tab/>
      </w:r>
      <w:r w:rsidRPr="00D86BF2">
        <w:rPr>
          <w:rFonts w:ascii="Montserrat" w:hAnsi="Montserrat"/>
          <w:sz w:val="24"/>
        </w:rPr>
        <w:tab/>
        <w: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This story takes place on Aeirn. This is a world wherein the demise of its gods has led people to elevate unwilling men and women to godhood. Magic is a common coin in this world, and can be seen in many forms which fall within what we might call psionics and describe areas around that concept of personal power which we are not that familiar with at all. This story will focus largely on the dynamics of Vael Val's own culture and its history: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mallCaps/>
          <w:sz w:val="24"/>
        </w:rPr>
        <w:br w:type="page"/>
      </w:r>
      <w:r w:rsidRPr="00D86BF2">
        <w:rPr>
          <w:rFonts w:ascii="Montserrat" w:hAnsi="Montserrat"/>
          <w:sz w:val="24"/>
        </w:rPr>
        <w:t xml:space="preserve"> The Aeirn Lyn</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Lyn evolved on Aeirn. At a critical point in their evolution they were adopted by the Aena as the correlative race inrealm to their own ancestors outrealm. Aeirn was the center of the Veil until the Severing following the opening of the Rift. Even before that time the androgynous lyn race had begun fusing with the Alyn race that was brought back during the expansion of the Veil. By the time of Aneh’s birth, the segregation of fusion lyn had resulted in the stabilization of the many Races.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Fusion Lyn [prio] animal nomadic</w:t>
      </w:r>
    </w:p>
    <w:p w:rsidR="00A47206" w:rsidRPr="00D86BF2" w:rsidRDefault="00A47206">
      <w:pPr>
        <w:pStyle w:val="0DraftNormal"/>
        <w:rPr>
          <w:rFonts w:ascii="Montserrat" w:hAnsi="Montserrat"/>
          <w:sz w:val="24"/>
        </w:rPr>
      </w:pPr>
      <w:r w:rsidRPr="00D86BF2">
        <w:rPr>
          <w:rFonts w:ascii="Montserrat" w:hAnsi="Montserrat"/>
          <w:sz w:val="24"/>
        </w:rPr>
        <w:tab/>
        <w:t>Aurdannan [human] barbarian magical</w:t>
      </w:r>
    </w:p>
    <w:p w:rsidR="00A47206" w:rsidRPr="00D86BF2" w:rsidRDefault="00A47206">
      <w:pPr>
        <w:pStyle w:val="0DraftNormal"/>
        <w:rPr>
          <w:rFonts w:ascii="Montserrat" w:hAnsi="Montserrat"/>
          <w:sz w:val="24"/>
        </w:rPr>
      </w:pPr>
      <w:r w:rsidRPr="00D86BF2">
        <w:rPr>
          <w:rFonts w:ascii="Montserrat" w:hAnsi="Montserrat"/>
          <w:sz w:val="24"/>
        </w:rPr>
        <w:tab/>
        <w:t>Corindani [human] feudal psychic</w:t>
      </w:r>
    </w:p>
    <w:p w:rsidR="00A47206" w:rsidRPr="00D86BF2" w:rsidRDefault="00A47206">
      <w:pPr>
        <w:pStyle w:val="0DraftNormal"/>
        <w:rPr>
          <w:rFonts w:ascii="Montserrat" w:hAnsi="Montserrat"/>
          <w:sz w:val="24"/>
        </w:rPr>
      </w:pPr>
      <w:r w:rsidRPr="00D86BF2">
        <w:rPr>
          <w:rFonts w:ascii="Montserrat" w:hAnsi="Montserrat"/>
          <w:sz w:val="24"/>
        </w:rPr>
        <w:tab/>
        <w:t xml:space="preserve">Anais'lyn [fey/elven] barbarian </w:t>
      </w:r>
    </w:p>
    <w:p w:rsidR="00A47206" w:rsidRPr="00D86BF2" w:rsidRDefault="00A47206">
      <w:pPr>
        <w:pStyle w:val="0DraftNormal"/>
        <w:rPr>
          <w:rFonts w:ascii="Montserrat" w:hAnsi="Montserrat"/>
          <w:sz w:val="24"/>
        </w:rPr>
      </w:pPr>
      <w:r w:rsidRPr="00D86BF2">
        <w:rPr>
          <w:rFonts w:ascii="Montserrat" w:hAnsi="Montserrat"/>
          <w:sz w:val="24"/>
        </w:rPr>
        <w:tab/>
      </w:r>
      <w:r w:rsidRPr="00D86BF2">
        <w:rPr>
          <w:rFonts w:ascii="Montserrat" w:hAnsi="Montserrat"/>
          <w:sz w:val="24"/>
        </w:rPr>
        <w:tab/>
        <w:t xml:space="preserve">Nalyn'r [fey/elven] anarchistic </w:t>
      </w:r>
    </w:p>
    <w:p w:rsidR="00A47206" w:rsidRPr="00D86BF2" w:rsidRDefault="00A47206">
      <w:pPr>
        <w:pStyle w:val="0DraftNormal"/>
        <w:rPr>
          <w:rFonts w:ascii="Montserrat" w:hAnsi="Montserrat"/>
          <w:sz w:val="24"/>
        </w:rPr>
      </w:pPr>
      <w:r w:rsidRPr="00D86BF2">
        <w:rPr>
          <w:rFonts w:ascii="Montserrat" w:hAnsi="Montserrat"/>
          <w:sz w:val="24"/>
        </w:rPr>
        <w:tab/>
      </w:r>
      <w:r w:rsidRPr="00D86BF2">
        <w:rPr>
          <w:rFonts w:ascii="Montserrat" w:hAnsi="Montserrat"/>
          <w:sz w:val="24"/>
        </w:rPr>
        <w:tab/>
        <w:t xml:space="preserve">Aslyn [fey/elven] imperial civilized </w:t>
      </w:r>
    </w:p>
    <w:p w:rsidR="00A47206" w:rsidRPr="00D86BF2" w:rsidRDefault="00A47206">
      <w:pPr>
        <w:pStyle w:val="0DraftNormal"/>
        <w:rPr>
          <w:rFonts w:ascii="Montserrat" w:hAnsi="Montserrat"/>
          <w:sz w:val="24"/>
        </w:rPr>
      </w:pPr>
      <w:r w:rsidRPr="00D86BF2">
        <w:rPr>
          <w:rFonts w:ascii="Montserrat" w:hAnsi="Montserrat"/>
          <w:sz w:val="24"/>
        </w:rPr>
        <w:tab/>
      </w:r>
      <w:r w:rsidRPr="00D86BF2">
        <w:rPr>
          <w:rFonts w:ascii="Montserrat" w:hAnsi="Montserrat"/>
          <w:sz w:val="24"/>
        </w:rPr>
        <w:tab/>
      </w:r>
      <w:r w:rsidRPr="00D86BF2">
        <w:rPr>
          <w:rFonts w:ascii="Montserrat" w:hAnsi="Montserrat"/>
          <w:sz w:val="24"/>
        </w:rPr>
        <w:tab/>
        <w:t xml:space="preserve">T'ruilyn'r [fey/elven] imperial decadent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The Lyn hail from feline ancestry. They have convergently evolved into the humanoid phenotype as their continent slowly migrated into its present polar position. One of the defining characteristics of Lyn psychology is mane-pride, a deeply rooted reverence for the quality and nature of hair that objectively separated Lynity from the beasts. In the bitter north, a goodly length of hair was the only natural protection against cold the Lyn had. In the winter, they would wear their hair braided a hand-span at the neck with the rest worn loose to be wrapped around the face as a muffler. In the summer, the entire length would be braided. In times of war, the braid would be banded in wire or armored with plates, which protected the neck and spine. The human mane of hair is considered to be the embodied banner of pride. The longer one lives, the longer one's pride becomes. Significantly, the association of pride came from the simple fact that individuals who took pride in their hair took care of it. A person's pride was visibly displayed as a vibrant and lustrous mane. The fact that both women and men were maned provided some basis for sexual equality. Neither sex had a greater natural claim to personal pride. However, this sexual equality was more the product of de-emphasizing the apparent difference between the sexes.</w:t>
      </w:r>
    </w:p>
    <w:p w:rsidR="00A47206" w:rsidRPr="00D86BF2" w:rsidRDefault="00A47206">
      <w:pPr>
        <w:pStyle w:val="0DraftNormal"/>
        <w:rPr>
          <w:rFonts w:ascii="Montserrat" w:hAnsi="Montserrat"/>
          <w:sz w:val="24"/>
        </w:rPr>
      </w:pPr>
      <w:r w:rsidRPr="00D86BF2">
        <w:rPr>
          <w:rFonts w:ascii="Montserrat" w:hAnsi="Montserrat"/>
          <w:sz w:val="24"/>
        </w:rPr>
        <w:tab/>
        <w:t xml:space="preserve">It is a Lyn tradition-that has lingered-for women to bind their breasts, especially if they were hunters or warriors. There was a practical origin to this, being the hinderance of loose breasts in fighting, riding, running or working. Between mane pride and this practice, the race developed a remarkably androgenous look. This can be considered partly responsible for the strength of the androgenous and neuter pronouns. On a first look, and on the battle field, you didn't know who was what. However, there are different traditions and techniques for men and women with regard to fighting skills and social roles. The war of the sexes is much more subtle among Lyn descendants and sexual identity is extremely important to an individual's well being. Obscure sexuality or perverse sexual orientations cause an individual to be strongly excluded from the bosom of society. A stout code of honor has evolved around Lyn sexuality. Sexuality, or degree of sexual intimacy defines relationships into those of acquaintance, comrade, friend and intimate. The road to intimacy is one way, and breach of intimacy is a mar on one's honor. The crime of rape is that of making an assumption on another's intimacy and thus an insult to another's honor. Since dueling is a traditional method of resolving grievances, a raped woman will often call her antagonist out and duel him to the death. A woman who is not trained can be represented by one of her acknowledged intimates. Presumption is a dangerous thing in the Lyn psychology. The highly visual meter of status and honor, as based on pride had its advantages in limiting bloodshed, as well. In general application, both in war and in justice, the defeated or dishonored would be shorn. Grievances were often settled by the sacrifice of a certain length of one's mane. </w:t>
      </w:r>
    </w:p>
    <w:p w:rsidR="00A47206" w:rsidRPr="00D86BF2" w:rsidRDefault="00A47206">
      <w:pPr>
        <w:pStyle w:val="0DraftNormal"/>
        <w:rPr>
          <w:rFonts w:ascii="Montserrat" w:hAnsi="Montserrat"/>
          <w:sz w:val="24"/>
        </w:rPr>
      </w:pPr>
      <w:r w:rsidRPr="00D86BF2">
        <w:rPr>
          <w:rFonts w:ascii="Montserrat" w:hAnsi="Montserrat"/>
          <w:sz w:val="24"/>
        </w:rPr>
        <w:tab/>
        <w:t>Most of these cultural traits became ingrained in the blood of the race before the split of the Lyn. Two modern "human" races and a number of "fey" races descended from the common Lyn ancestral race. The split into the human and the fey was a product of an evolutionary leap on the part of the fey towards immortality and awakening while the split between humans was based on prejudice and persecution. Marked by their mane-pride, The progenitor race was divided between blond [amber], red-headed [ember] and tow-headed [aryan] bloodlines. They conferred additional meaning to their coloring through the hues of nature. Being from the northern continent where snow defined half the year, and amber fields the other half, the twilight of autumn reflected the smallest advantage to the ember maned. The season defined who ruled the hunt, and thus the summer and winter offered longer authority than the fall. The ember children began to be dominated by the amber and aryan. The separation of the awakening ones went largely unnoticed as the fey came into being. The whole race was awakening but not all at once and not uniformly. The fey abducted those who had the signs of longevity and spirit leaving a growing fracture in the race. One that eventually split the remainder in two. These two cultures remain similar in character and language, while at the same time contrasting each other. Ironically, the tow headedness of the Aurdannan was the omen of their own awakening aptitude for hard magic. The followers of Corind had sprinted ahead of the Aurdannans in their attainment of psychic gifts-which bought them their freedom. Naturally the Fey had awoken to both latent gifts in their parent race and ceased to be entirely human. These were the unlucky children of mixed blood.</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AURDANNAN</w:t>
      </w:r>
    </w:p>
    <w:p w:rsidR="00A47206" w:rsidRPr="00D86BF2" w:rsidRDefault="00A47206">
      <w:pPr>
        <w:pStyle w:val="0DraftNormal"/>
        <w:rPr>
          <w:rFonts w:ascii="Montserrat" w:hAnsi="Montserrat"/>
          <w:sz w:val="24"/>
        </w:rPr>
      </w:pPr>
      <w:r w:rsidRPr="00D86BF2">
        <w:rPr>
          <w:rFonts w:ascii="Montserrat" w:hAnsi="Montserrat"/>
          <w:sz w:val="24"/>
        </w:rPr>
        <w:t>The Aurdannan people are the combined stock of the summer and winter blood, the aryan and the amber. The amber are the common stock, while the aryan are the magic sensitive. Because of the split of the Lyn, this race never evolved into the practice of slavery, but in the south the aryans are prized slaves. Aryans are not albinos but albinos are most common in their blood. A quarter of all albinos are Aurdannan aryans, although they still represent less than one percent of aryan Aurdannans. The arts of warfare were found to be instructed in the body itself, and it is in their study of the limits of their bodies and actions, that the Aurdannan people became the most sophisticated and deadly martial artists. Their culture is far more sophisticated than their society and hence they seem rather barbaric in their political naivety. Because this is a culture that goes about its daily business armed, it is actually a peaceful culture, and it has enjoyed its own notion of a golden age for centuries, in spite of the harshness of the Northern environment.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CORINDANI</w:t>
      </w:r>
    </w:p>
    <w:p w:rsidR="00A47206" w:rsidRPr="00D86BF2" w:rsidRDefault="00A47206">
      <w:pPr>
        <w:pStyle w:val="0DraftNormal"/>
        <w:rPr>
          <w:rFonts w:ascii="Montserrat" w:hAnsi="Montserrat"/>
          <w:sz w:val="24"/>
        </w:rPr>
      </w:pPr>
      <w:r w:rsidRPr="00D86BF2">
        <w:rPr>
          <w:rFonts w:ascii="Montserrat" w:hAnsi="Montserrat"/>
          <w:sz w:val="24"/>
        </w:rPr>
        <w:t xml:space="preserve">The Corindani people are a mixed stock of the Autumn blood Lyn and the humans of the south that have chosen to become part of their culture. The psychic gifts of the Corindani are strong, genetically, but the mixing of blood has forced the new hybrids to become more latent in their ability to recognize and use this potential. Most hybrids need some special shock and generally have as much aptitude for Aurdannan and Southern or Demidrigal Magic. This strange combination of gifts has made the Corindani the most promising pool of talent for the impressively potent school of paradoxical magic. Because of the extreme between pure and hybrid Corindani, personal power and social status are easily given to a feudal hierarchy. Kings in Corindani society are essentially the ultimate knights; warlords in a hierarchy under an overlord. Power equals status, and religion is merely paying obesciance to the vision and enlightenment of the Hierarch, or the Knight of the Realm, or High King-however one chooses to be revered. Politics in Corindani lands is sophisticated and yet practical. While fairness may be somewhat lacking due to its politics, its politicians are wise enough to maintain an investment in the people. The people and lands are robust, and that lures the interest of the Aurdannans when their own home is being particularly harsh. To defend themselves from their divorced northern kin, the Corindani have developed a few efficient fighting arts of their own.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br w:type="page"/>
        <w:t xml:space="preserve">Outline Draft </w:t>
      </w:r>
    </w:p>
    <w:p w:rsidR="00A47206" w:rsidRPr="00D86BF2" w:rsidRDefault="00A47206">
      <w:pPr>
        <w:pStyle w:val="0DraftNormal"/>
        <w:rPr>
          <w:rFonts w:ascii="Montserrat" w:hAnsi="Montserrat"/>
          <w:strike/>
          <w:sz w:val="24"/>
        </w:rPr>
      </w:pPr>
      <w:r w:rsidRPr="00D86BF2">
        <w:rPr>
          <w:rFonts w:ascii="Montserrat" w:hAnsi="Montserrat"/>
          <w:strike/>
          <w:sz w:val="24"/>
        </w:rPr>
        <w:tab/>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The End Of Exile </w:t>
      </w:r>
    </w:p>
    <w:p w:rsidR="00A47206" w:rsidRPr="00D86BF2" w:rsidRDefault="00A47206">
      <w:pPr>
        <w:pStyle w:val="0DraftNormal"/>
        <w:rPr>
          <w:rFonts w:ascii="Montserrat" w:hAnsi="Montserrat"/>
          <w:sz w:val="24"/>
        </w:rPr>
      </w:pPr>
      <w:r w:rsidRPr="00D86BF2">
        <w:rPr>
          <w:rFonts w:ascii="Montserrat" w:hAnsi="Montserrat"/>
          <w:strike/>
          <w:sz w:val="24"/>
        </w:rPr>
        <w:tab/>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Opening</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Av. A running start. Av, fleeing for her life from a dragon, slips into the ruins of tegal yn caoi to loose it in the complex structure. It is a loosing prospect, the beast has had her pinned down at the ruins for weeks, waiting for her attempts to forage for food to pounce on her. Her mind, desperate for a way out of the trap, pursues an instinctive escape-one that wouldn’t occur to her conscious mind at all. Her escape comes as much as a surprise to her as it does to her predator. So much so, that on the other side of the gate, she is still fleeing for her life, barely aware of her strange new environment, until she is caught by a pair of men...</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Ashth’the-it had intended to devour Anjael’s mind, usurp her body and spirit and displace her soul. It failed. It was devoured instead. This foreign light was repelled into the shadow of Anjael’s light. Tearing and swallowing for all it was worth it could not hope to attain its goal, and yet it achieved more than it could ever dream. She awoke from the pain of becoming, patterned on her victim, she emerged a prisoner of herself. She is a demon in ascendance, in possession of herself. A dark phoenix. An angel of death.</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Ava \ dragon phoenix detail-they have a capacity for dreaming themselves into being with the multiplicity of a dragon, possessing the presence of self typical to a phoenix in each separate attention. A shift to conscious embodiment. Avon possess a degree of this ability in av’yn. Av’aelyn had the ability to pass awareness down to their genetic heirs. They were not able to pass down their memories, making each life a rebirth. Alternatively, va’aeslyn could pass down their memories and identity, but they did not have the ability to reproduce. They had to choose an aelyn donor.</w:t>
      </w:r>
    </w:p>
    <w:p w:rsidR="00A47206" w:rsidRPr="00D86BF2" w:rsidRDefault="00A47206">
      <w:pPr>
        <w:pStyle w:val="0DraftNormal"/>
        <w:rPr>
          <w:rFonts w:ascii="Montserrat" w:hAnsi="Montserrat"/>
          <w:sz w:val="24"/>
          <w:szCs w:val="16"/>
        </w:rPr>
      </w:pPr>
    </w:p>
    <w:p w:rsidR="00A47206" w:rsidRPr="00D86BF2" w:rsidRDefault="00A47206">
      <w:pPr>
        <w:pStyle w:val="0DraftNormal"/>
        <w:rPr>
          <w:rFonts w:ascii="Montserrat" w:hAnsi="Montserrat"/>
          <w:sz w:val="24"/>
        </w:rPr>
      </w:pPr>
      <w:r w:rsidRPr="00D86BF2">
        <w:rPr>
          <w:rFonts w:ascii="Montserrat" w:hAnsi="Montserrat"/>
          <w:sz w:val="24"/>
        </w:rPr>
        <w:t>Opening Influences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Adversary. He has been waiting, watching for the ava to set foot on the threshold. He felt it as soon as she appeared on the gods’ path, but to his surprise, bound for, not originating from, the eye of paradox.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Che’va and aveth. Undercurrent, vai has been missing for months. Unique as she is, she has managed to give herself away several times, but by the time they arrive, she has vanished again. They are worried about her, given her youth and power, unable to understand her reasons for avoiding them. That she is unhappy is obvious, from the one or two confrontations they’ve had with her. The appearance of her unique signature in the threshold is alarming. After her last adventure, they have no desire to lose her where they cannot follow. Their urgency compels them to act with such haste that they expose themselves to capture her. They are shocked by what gets caught in their net.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Vai. Observing from hiding. The idea had occurred to her, stepping across the threshold. She had been haunting the threshold for days trying to work up the nerve to face the gods again when she felt the threshold opening. Using all of her skill so obscure herself, fearful of a god insane enough to approach the eye of paradox. However, the individual who appears, clearly fleeing for her life, stuns Vai. Recognition is instant. Comprehension is more difficult. Vai remembers fleeing from the threshold in desperation herself, not too long ago. Her ascension had been marred by the strange reaction of the gods. Vai narrowly escapes the sweep of her guardians’ net, seeing the stranger get caught up in it.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Apprehensions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Av. Starving, naked, and captive, she has a hard time processing the cues of her new environment. The crowds of people, the two men escorting her, the city she finds herself in, are all unprecedented in her experience. Her confusion is evident, and her inability to respond to parts of her gentle interrogation is troubling to her captors.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Che’va and aveth. Recovering from the initial shock, they move quickly to escape the crowds and study the enigma in their hands in private. The reaction of the crowds to their presence gives av clues, establishing them both as powerufl figures in this population. They are revered and deferred to on an almost instinctive level. To their mutual surprise, they can communicate in the eternal tongue, marking them all as products of the ancient lyn civilization. The first part of the mystery, av seems unable to speak directly of her own identity and origins. For a name, all she can summon up is her pet name. Av.</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Vai. Thinking fast, she realizes where this must go. Her guardians were sure to recognize what she herself did, and without any question, would take her to where they once took her. The ancient home of the gods. Her fears and frustrations, the hopelessness that had driven her into isolation, were forgotten. She was no longer the only one. The answer that she had been looking for was coming to her own home. She would be there to meet it.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Introductions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Av. Once she accepted that she was far from home, she resigned herself to being an honored captive. Her chaperones explained themselves, and told her their reasons for ambushing her. Their voyage by ship offered her plenty of time to size up her position, and learn of vai, their ward and the person they had mistaken her for. Nearing their destination, av summed up what little she had learned. She was on an alien world, in the custody of two very powerful, well established authorities. Something about her nature gave them the right, in this society, to name her their ward. Av, who had never had a father, suddenly found herself with two self appointed ones. Strict ones at that. Whoever this vai was, av was beginning to understand why she ran away.</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Che’va and aveth. They argued in private, on the eve of their arrival, about how av could have come into existence. If she had been born on this world, they would have known it. If she had been born on any world on the threshold, the gods would have known it and destroyed her before she had gotten her breathing rhythm sorted out. Vai had been an experiment, a daring breech of divine law. Only the eye of paradox had protected her during her vulnerable years, giving her time to mature in her promise. Equal to the gods, and indivisible in her self. Vai was the only god immune to paradox. Until av matured. The question was, dare they allow it?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Vai. Finally, they arrived. Because they had bound their captive’s spirit, her mentors had not been able to travel as fleetly as vai. The month of waiting had been almost as hard for vai as it had been for av. Vai realized it when they confronted each other. Av was in heat. That was what had spiced the air at the threshold. It astonished her that che’va and aveth had not noticed. For vai, it was overwhelming, bringing a resurgence of the hunger that had plagued her over a year ago. But, far greater than the physical response, there was a deeper longing that gripped her. The need for an equal, a partner. A friend. It was all she could do not to try and rape her on the spot, that or break down crying.</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Av. In all her life, she had never seen anyone who looked as lonely as vai. Except in the mirror. Vai was beautiful, strong, and hauntingly vulnerable. After an odd exchange between vai and her mentors, av finds herself taken under vai’s wing and welcomed to ae yr yn tzai with house hospitality.</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Vai. Bathing av, vai delicately addressed av’s condition. Av haltingly revealed that her rites of passage had been diverted by ... The events that led her here. Vai offers to stand as her mentor, explaining that her second rites had not been performed, somehow managing to resist pressuring av. Av, however, presses for honesty. “You are something I never thought I would find. Love.”</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Risks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br w:type="page"/>
        <w:t xml:space="preserve"> </w:t>
      </w:r>
    </w:p>
    <w:p w:rsidR="00A47206" w:rsidRPr="00D86BF2" w:rsidRDefault="00A47206">
      <w:pPr>
        <w:pStyle w:val="0DraftNormal"/>
        <w:rPr>
          <w:rFonts w:ascii="Montserrat" w:hAnsi="Montserrat"/>
          <w:sz w:val="24"/>
        </w:rPr>
      </w:pPr>
      <w:r w:rsidRPr="00D86BF2">
        <w:rPr>
          <w:rFonts w:ascii="Montserrat" w:hAnsi="Montserrat"/>
          <w:sz w:val="24"/>
        </w:rPr>
        <w:t xml:space="preserve">Av’va’on \ the female principle of death-av-is rebirth. The animal principle of death-va-is dreaming.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Select possabilities applicable to vai</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Væl~væl</w:t>
      </w:r>
      <w:r w:rsidRPr="00D86BF2">
        <w:rPr>
          <w:rFonts w:ascii="Montserrat" w:hAnsi="Montserrat"/>
          <w:sz w:val="24"/>
        </w:rPr>
        <w:tab/>
      </w:r>
      <w:r w:rsidRPr="00D86BF2">
        <w:rPr>
          <w:rFonts w:ascii="Montserrat" w:hAnsi="Montserrat"/>
          <w:sz w:val="24"/>
        </w:rPr>
        <w:tab/>
        <w:t>her</w:t>
      </w:r>
    </w:p>
    <w:p w:rsidR="00A47206" w:rsidRPr="00D86BF2" w:rsidRDefault="00A47206">
      <w:pPr>
        <w:pStyle w:val="0DraftNormal"/>
        <w:rPr>
          <w:rFonts w:ascii="Montserrat" w:hAnsi="Montserrat"/>
          <w:sz w:val="24"/>
        </w:rPr>
      </w:pPr>
      <w:r w:rsidRPr="00D86BF2">
        <w:rPr>
          <w:rFonts w:ascii="Montserrat" w:hAnsi="Montserrat"/>
          <w:sz w:val="24"/>
        </w:rPr>
        <w:t>Rue~rue</w:t>
      </w:r>
      <w:r w:rsidRPr="00D86BF2">
        <w:rPr>
          <w:rFonts w:ascii="Montserrat" w:hAnsi="Montserrat"/>
          <w:sz w:val="24"/>
        </w:rPr>
        <w:tab/>
      </w:r>
      <w:r w:rsidRPr="00D86BF2">
        <w:rPr>
          <w:rFonts w:ascii="Montserrat" w:hAnsi="Montserrat"/>
          <w:sz w:val="24"/>
        </w:rPr>
        <w:tab/>
        <w:t>sister</w:t>
      </w:r>
    </w:p>
    <w:p w:rsidR="00A47206" w:rsidRPr="00D86BF2" w:rsidRDefault="00A47206">
      <w:pPr>
        <w:pStyle w:val="0DraftNormal"/>
        <w:rPr>
          <w:rFonts w:ascii="Montserrat" w:hAnsi="Montserrat"/>
          <w:sz w:val="24"/>
        </w:rPr>
      </w:pPr>
      <w:r w:rsidRPr="00D86BF2">
        <w:rPr>
          <w:rFonts w:ascii="Montserrat" w:hAnsi="Montserrat"/>
          <w:sz w:val="24"/>
        </w:rPr>
        <w:t>Roen~roen</w:t>
      </w:r>
      <w:r w:rsidRPr="00D86BF2">
        <w:rPr>
          <w:rFonts w:ascii="Montserrat" w:hAnsi="Montserrat"/>
          <w:sz w:val="24"/>
        </w:rPr>
        <w:tab/>
        <w:t>mother’s lover</w:t>
      </w:r>
    </w:p>
    <w:p w:rsidR="00A47206" w:rsidRPr="00D86BF2" w:rsidRDefault="00A47206">
      <w:pPr>
        <w:pStyle w:val="0DraftNormal"/>
        <w:rPr>
          <w:rFonts w:ascii="Montserrat" w:hAnsi="Montserrat"/>
          <w:sz w:val="24"/>
        </w:rPr>
      </w:pPr>
      <w:r w:rsidRPr="00D86BF2">
        <w:rPr>
          <w:rFonts w:ascii="Montserrat" w:hAnsi="Montserrat"/>
          <w:sz w:val="24"/>
        </w:rPr>
        <w:t>Aroe~aroe</w:t>
      </w:r>
      <w:r w:rsidRPr="00D86BF2">
        <w:rPr>
          <w:rFonts w:ascii="Montserrat" w:hAnsi="Montserrat"/>
          <w:sz w:val="24"/>
        </w:rPr>
        <w:tab/>
        <w:t>mother</w:t>
      </w:r>
    </w:p>
    <w:p w:rsidR="00A47206" w:rsidRPr="00D86BF2" w:rsidRDefault="00A47206">
      <w:pPr>
        <w:pStyle w:val="0DraftNormal"/>
        <w:rPr>
          <w:rFonts w:ascii="Montserrat" w:hAnsi="Montserrat"/>
          <w:sz w:val="24"/>
        </w:rPr>
      </w:pPr>
      <w:r w:rsidRPr="00D86BF2">
        <w:rPr>
          <w:rFonts w:ascii="Montserrat" w:hAnsi="Montserrat"/>
          <w:sz w:val="24"/>
        </w:rPr>
        <w:t>Roan~roan</w:t>
      </w:r>
      <w:r w:rsidRPr="00D86BF2">
        <w:rPr>
          <w:rFonts w:ascii="Montserrat" w:hAnsi="Montserrat"/>
          <w:sz w:val="24"/>
        </w:rPr>
        <w:tab/>
        <w:t>father</w:t>
      </w:r>
    </w:p>
    <w:p w:rsidR="00A47206" w:rsidRPr="00D86BF2" w:rsidRDefault="00A47206">
      <w:pPr>
        <w:pStyle w:val="0DraftNormal"/>
        <w:rPr>
          <w:rFonts w:ascii="Montserrat" w:hAnsi="Montserrat"/>
          <w:sz w:val="24"/>
        </w:rPr>
      </w:pPr>
      <w:r w:rsidRPr="00D86BF2">
        <w:rPr>
          <w:rFonts w:ascii="Montserrat" w:hAnsi="Montserrat"/>
          <w:sz w:val="24"/>
        </w:rPr>
        <w:t>Val~val</w:t>
      </w:r>
      <w:r w:rsidRPr="00D86BF2">
        <w:rPr>
          <w:rFonts w:ascii="Montserrat" w:hAnsi="Montserrat"/>
          <w:sz w:val="24"/>
        </w:rPr>
        <w:tab/>
      </w:r>
      <w:r w:rsidRPr="00D86BF2">
        <w:rPr>
          <w:rFonts w:ascii="Montserrat" w:hAnsi="Montserrat"/>
          <w:sz w:val="24"/>
        </w:rPr>
        <w:tab/>
        <w:t>brother</w:t>
      </w:r>
    </w:p>
    <w:p w:rsidR="00A47206" w:rsidRPr="00D86BF2" w:rsidRDefault="00A47206">
      <w:pPr>
        <w:pStyle w:val="0DraftNormal"/>
        <w:rPr>
          <w:rFonts w:ascii="Montserrat" w:hAnsi="Montserrat"/>
          <w:sz w:val="24"/>
        </w:rPr>
      </w:pPr>
      <w:r w:rsidRPr="00D86BF2">
        <w:rPr>
          <w:rFonts w:ascii="Montserrat" w:hAnsi="Montserrat"/>
          <w:sz w:val="24"/>
        </w:rPr>
        <w:t>K’mae~k’mae</w:t>
      </w:r>
      <w:r w:rsidRPr="00D86BF2">
        <w:rPr>
          <w:rFonts w:ascii="Montserrat" w:hAnsi="Montserrat"/>
          <w:sz w:val="24"/>
        </w:rPr>
        <w:tab/>
        <w:t>mother’s house</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Declarations</w:t>
      </w:r>
    </w:p>
    <w:p w:rsidR="00A47206" w:rsidRPr="00D86BF2" w:rsidRDefault="00A47206">
      <w:pPr>
        <w:pStyle w:val="0DraftNormal"/>
        <w:rPr>
          <w:rFonts w:ascii="Montserrat" w:hAnsi="Montserrat"/>
          <w:sz w:val="24"/>
        </w:rPr>
      </w:pPr>
      <w:r w:rsidRPr="00D86BF2">
        <w:rPr>
          <w:rFonts w:ascii="Montserrat" w:hAnsi="Montserrat"/>
          <w:sz w:val="24"/>
        </w:rPr>
        <w:t>Roen and roan-father was the old avon’dai. He bedded (or was bedded by) a (dragon). The twin sons were raised by her more so than their father, although they grew up in their father’s house. Their father seemed to become different as he grew up, and before his tragic death in a fire, he molested his son, roen (having some how gained the means to seize control of the boy’s athenic nature to twist him into whatever his father desired). The father laid the blame for his demise on his eldest son, roen, with his last breath, leaving a taint on his name that never left him. Roen added to his disgrace by refusing the mantle of avon’dai. It never occured to him to wonder about his brother’s strange friends, or the similiarity between them and the advisor to the avon’dai. If he had he might have remembered his rebuttal of an advance in childhood from such an individual. Instead he left to join the lists. When he returned there was a devestatingly attractive daughter of a nobel house come to court to complete her second devotion. Seeing the opportunity he grasped it.</w:t>
      </w:r>
    </w:p>
    <w:p w:rsidR="00A47206" w:rsidRPr="00D86BF2" w:rsidRDefault="00A47206">
      <w:pPr>
        <w:pStyle w:val="0DraftNormal"/>
        <w:rPr>
          <w:rFonts w:ascii="Montserrat" w:hAnsi="Montserrat"/>
          <w:i/>
          <w:iCs/>
          <w:sz w:val="24"/>
        </w:rPr>
      </w:pPr>
    </w:p>
    <w:p w:rsidR="00A47206" w:rsidRPr="00D86BF2" w:rsidRDefault="00A47206">
      <w:pPr>
        <w:pStyle w:val="0DraftNormal"/>
        <w:rPr>
          <w:rFonts w:ascii="Montserrat" w:hAnsi="Montserrat"/>
          <w:sz w:val="24"/>
        </w:rPr>
      </w:pPr>
      <w:r w:rsidRPr="00D86BF2">
        <w:rPr>
          <w:rFonts w:ascii="Montserrat" w:hAnsi="Montserrat"/>
          <w:sz w:val="24"/>
        </w:rPr>
        <w:t>Aroe-a daughter of daughters, the heir to house k’mae (ara’dsai) and na’va’mnao-ideal in spirit and first companion in body. It was her time of choosing. She came to (the imperial province) for her mna (her sexual initiation), and was remaining for her mnao apprenticeship. Her house hoped she would find a mate, but aroe’s ambition was to qualify for the lists to represent her house in the courts and the arena. Falling in love at first sight was an inconvenience to say the least. The object of her affection was also impossible to resist. She turned down far too many advances hoping he would approach her. A memeber of her house made inquiries and returned to forbid her, in the name of her house, to partner anx’vai roenediamet. She defied her mother’s command, not knowing of the reason for her objection.</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vanish/>
          <w:sz w:val="24"/>
        </w:rPr>
      </w:pPr>
      <w:r w:rsidRPr="00D86BF2">
        <w:rPr>
          <w:rFonts w:ascii="Montserrat" w:hAnsi="Montserrat"/>
          <w:vanish/>
          <w:sz w:val="24"/>
        </w:rPr>
        <w:t xml:space="preserve">av’s mother and father-they are in love (and some times in hate) with each other, but the consummation of their feelings ruins them. (although in her case the damage is a bit more telling. </w:t>
      </w:r>
      <w:r w:rsidRPr="00D86BF2">
        <w:rPr>
          <w:rFonts w:ascii="Montserrat" w:hAnsi="Montserrat"/>
          <w:vanish/>
          <w:spacing w:val="-2"/>
          <w:sz w:val="24"/>
        </w:rPr>
        <w:t>a ruined daughter and heir</w:t>
      </w:r>
      <w:r w:rsidRPr="00D86BF2">
        <w:rPr>
          <w:rFonts w:ascii="Montserrat" w:hAnsi="Montserrat"/>
          <w:vanish/>
          <w:sz w:val="24"/>
        </w:rPr>
        <w:t>-the mystery of (mother)’s disgrace, the reason (mother)’s house was destroyed and why av resembles the heir, all tie into a young emperor’s ((uncle/step-father)”s) desire for a noble daughter.) before an and av were conceived, in spite of all conventional wisdom, their mother and their father-a’nae, 1/2 phoenix, and aeth, 1/2 dragon-were drawn together like the poles of a magnet. a deadly attraction across the lines of an ancient war. they were gripped in a passionate love-hate relationship that only their avon blood prevented from ending tragically.</w:t>
      </w:r>
    </w:p>
    <w:p w:rsidR="00A47206" w:rsidRPr="00D86BF2" w:rsidRDefault="00A47206">
      <w:pPr>
        <w:pStyle w:val="0DraftNormal"/>
        <w:rPr>
          <w:rFonts w:ascii="Montserrat" w:hAnsi="Montserrat"/>
          <w:sz w:val="24"/>
        </w:rPr>
      </w:pPr>
      <w:r w:rsidRPr="00D86BF2">
        <w:rPr>
          <w:rFonts w:ascii="Montserrat" w:hAnsi="Montserrat"/>
          <w:sz w:val="24"/>
        </w:rPr>
        <w:t xml:space="preserve">An heir for the emperor-aroe was seduced and raped (at sixteen) by a young (at nineteen) avon’dai. (head of house avon, the avon’dai is what humans would call the exotic emperor.) Aroe was mnai to roen, vai to her vao, which meant she was forbidden to roan who could be dai to dao’mnai. Her (phoenix) nature arouse his passion the moment he laid eyes on her. Enraged to discover that roen was her choice (for the same reason!) He took advantage the relationship and the romance she had with roen to bed her, but things got out of hand. When he learned that a child had been conceived he commanded her to contract with him as a concubine in a bid to steal her child, a trick he had pulled several times before. Aroe, already suffering her house’s displeasure over her affair with roen, was disowned when she refused to abort the fetus. Aroe had no choice but to accept the contract. She remained a dependant, or perhaps more truthfully, a possession, of house avon following the birth of her son keavon. </w:t>
      </w:r>
      <w:r w:rsidRPr="00D86BF2">
        <w:rPr>
          <w:rFonts w:ascii="Montserrat" w:hAnsi="Montserrat"/>
          <w:vanish/>
          <w:sz w:val="24"/>
        </w:rPr>
        <w:t xml:space="preserve">the (father’s house) twins could account for the permutations. </w:t>
      </w:r>
      <w:r w:rsidRPr="00D86BF2">
        <w:rPr>
          <w:rFonts w:ascii="Montserrat" w:hAnsi="Montserrat"/>
          <w:sz w:val="24"/>
        </w:rPr>
        <w:t xml:space="preserve">Val as the child conceived in that union was named the heir to the avon’dai.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The emperor’s grip-aroe was forced into the avon’dai’s house as a concubine after being disinherited. Aroe and roen remained lovers, in spite of roan’s intimite demands on her. Their attempt to elope, when they discovered that aroe had conceived twins by roen, was defeated. Aroe is as adamant against the avon’dai’s commands to abort the pregnancy as she was her to her own house’s edict. Instead of admitting defeat, the avon’dai claims the unborn twins paternity, seeing any children of his fallen brother’s body as, effectively, children of his own body. Aroe is forbidden to reveal the children’s paternity to them, binding the court to silence as well. Fearing to loose their children, they devise a scheme, which they propose to the avon’dai. Aroe and roen possessed racial arts unique to their athenic heritage, which they agreed to pass down to the twins when they were born. Roan knew of this design, and approved of it in principle, but he had no intention of allowing them to remove the children from his house. Aroe tries again to make a deal, arguing that her art could not be taught under the eyes of (dragon)s. After months of heated debate, he agrees to allow her to train them one at a time outside his house. When each mastered the art of their respective parent, they would trade off to complete their unique training.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The emperor’s wrath-following the birth of væl, aroe gathered up the one child the deal allowed and fled house avon, thankful of a few years in which she would be free of roan’s attentions. She had hardly set foot to path when aroe discovered the deal made between her and roan was not going to be honored. Aroe was driven into exile for the “abduction” of one of the “avon’dai’s” twins. Aroe was stripped of name and honors until such time as she faces the new demands of the avon’dai. Aroe found sanctuary with her mother. Though in disgrace, there was still love between them, and the birth of væl proved to her family that the union was not as unholy as originally thought. Unfortunately the reconciliation was short lived. In aroe’s twenty-fourth year, the retaliation of the avon’dai, through outworld agents resulted in the decimation of aroe’s house and scarred væl’s mind. Aroe’s as yet unnamed daughter was the only child among the survivors. She was examined and it was discovered that she saved herself via translation to pure thought. A prodigal use of a (phoenix) natural ability that normaly takes a lifetime to train. She recovered from the shock of seeing her kin slaughtered with a deeply scarred mind. In spite of her wounds, she was an ideal candidate to be trained as the heir to the (phoenix) art, the legacy of house k’mae. Her spirit remained fine and she mastered the art her mother taught.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Dragon phoenix children-although the twins were both (dragon)-(phoenix), each aspected toward the parent she was around during her childhood. Væl became aspected toward (phoenix) and her sister, rue, aspected toward (dragon) while being raised as the avon’dai’s heir apparent and trained by her father. The children born of aroe by roen and roan were each half blooded avon. Their athenic natures were anchored by that neutral blood, preventing them from having to endure the agony-ecstacy of pure (dragon)-(phoenix) fusions. It also acted as a metastable pattern element. They were expressions of embodied thought, but their avon bodies served as paradigms-in athenic terms, or simply in terms of wil and attention, their embodiment patterns had a certain resistance to them, an inertia that had to be overcome-although less than the inertia that a full blooded avon would have to over come in psionic expression, and a couple of orders of magnitude less than what human latents would have to overcome-to manifest the power of their thoughts.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An heir apparent-when væl is captured (at ten) commiting a crime, she is delivered back to the avon’dai’s house. Along with her sister, she is publically recognized as an heir apparent, but her sister is soon removed to a country estate. Her sister is denied aroe’s training as mother is dragged back to the avon’dai’s estate. Væl studies under her father, mastering his art, and begins training in the domain of the body. Væl’s training in the spiritual domain is not recognized until after her exile. Her sister’s spiritual training is completed by a (necromancer) and her physical devotion begins about the same time væl’s does.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Keavon-væl’s older brother, heir to the avon’dai, is likewise 1/2 avon, 1/4 (dragon), 1/4 (phoenix). Val was not privilidged with the gift of the dual arts of his heritage, but his instincts proved true. His aptitude in the spheres of avon devotion was astonishing. He essentially created an art unique to himself. But the nature is assuredly there. Of all people, besides her sister, he is the most attractive individual in the world to væl. He is the only male of like nature around. Val is a gifted and intelligent young man. A promising heir. He is also intimately familiar with a dark side of his father, which he has gone to extreme lengths to protect his twin sisters from.</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Rue and væl-born androgyne, each learns how to alter their sex in mastering the (dragon) art (and use this ability to escape from the death trap that is set up for them, at which time they are split up until kzeisza reunites them). The only other being like them in the universe in their generation is vael, on aeirn, putting her a little out of their circle of acquaintances. Seeing val as “the only man” he becomes the focus of the twin’s rivalry. Of course, there is an attraction between them as well... A temptation. In their last encounter, the temptation provokes rue to assume male guise to seduce væl. Væl’s rejection remains a wound rue carries to their reunion. Væl is charged with completing the (phoenix) training rue was denied, while he assumes the completion of væl’s interrupted (dragon) training.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Væl’s name-væl is kind of coy about her name. She allows people to assume that it is an abbreviation of the common house name she was born to-short for avon. A small circle know that she was named by the old tradition, a spirit name meaning “change”. Væl is bequeathed the name of her mother’s house, learning that her mastery of the house art had qualified her to assume the mantle of house heir. This revelation comes during her exile, allowing her a way out. In pursuing this lead, she returns to the site of her childhood trauma, a provincial seat where her mother’s house once held the title of avon’dai. She finds the the estate salted with abonimations, and tainted by the produce of a dozen tainted arts-the final touch of the avon’dai’s revenge on her mother for spurning him. Delving into the ruins she finds herself confronting her self, opening up to a potential she never imagined. She emerges touched by the divine.</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br w:type="page"/>
        <w:t>Revise-dragon tiger phoenix threads</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They are bound together by love and destiny, but she is betrothed to his twin and coveted by their benefactor.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While destiny could not be denied, it left their lives wrecked on the cruel tides of fate-as much confounded by political, social and racial conventions as by their offspring. </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Exotics treat their offspring as the living inheritance of a bloodline-the culmination of proud ancestry.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Exotics have extremely accurate ways of determining the true legitimacy of offspring; a special talent for reading the secrets of a bloodline from the blood itself.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Publically, though, ancestry is traced through the mothers.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So geneologies are descendant-matriarch oriented.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However, the human establishment treats affairs of estate and lineage as ancestor-patriarch oriented.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Obliged to obey the establishment with regards to inheritance of estate and lineage, exotics must establish legitimacy between father and son to have an heir.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 daughter becomes a legitimate heir only if there is no living male heir and if the daughter is proficient with dueling weapons.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Væl's heritage: the exotics, the races of anthromorphs, tend to orient on their decendants rather than their ancestors.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Children are seen as the heritage of a bloodline-the living representation of ancestry.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 ancestry is traced through the females, for the obvious reasons of certainty.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 human tendancy, being the opposite, has made this practice more complicated-forcing them to follow the ancestral, patriarchal practices of inheritance and lineage.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 politics of this situation are responsible for the initial perplexity of væl's heritage.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Aroe was the daughter of a bloodline that traced itself back to the principle diety of their race.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 certain nobility should have accompanied this bloodline, but the truth of the bloodline was kept secret from the very beginning of the purge (the genocide of the humans against the anthromorphs).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As exotics the family of a quiet exaltedness accompanied this bloodline, and yet the truth of it had been kept strictly secret from politics and establishment since the very beginning of the purge. </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 formal betrothal and legal union, vital steps in ensuring that the exotic heir will become the legal heir in the eyes of court.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 politics of this are responsible for the initial difficulties of aroe's situation as the daughter of daughters.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Her family's obligation is to see that a suitable child is propagated to carry on the blood of their daughter-to become the next refinement of her promise.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However, the legal estate of her family's house was almost ruined and landless. Its resources drained by a long, secret war against the (avon dai).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Aroe, in spite of her bloodline and nobility is a female heir with poor political prospects of suitors.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Roen's family was powerful and respected as both warriors and nobility. This powerful house was appraised of aroe's blood and her suitability-(mother’s house) hoping to create a strong match with the (father’s house) heir, roen.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 (father’s house) house was interested in aroe's bloodline, but felt that roen had better political prospects. Reluctantly house (mother’s house) accepted the proposition of roan (roen's younger twin) and the children were betrothed according to the laws of the (avon dai). </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Unfortunately, during the many occassions before and after that day, the children made their own acquaintances, and as a result aroe and roen discovered their destiny in each other.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Without a word to anyone, the two of them were married before the church.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 holy union is irrevocably a legal union; but that could have been accepted in time.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Neither house was prepared for the disgrace that the children brought upon themselves.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In aroe and the (father’s house) twins an exotic curse was intolerable strong; the curse of pheremonal attraction-and sexual potence.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Aroe was impregnated by the (father’s house) twins during her first course.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They caught her in the eve of menarch (the sign of which would have prompted her family to leash her with a chaperone). Aroe and roen coupled out of love, while aroe was bedded by roan through deception and heat.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 families found out the hard way, when aroe began to show.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At which point there was a catastrophic misunderstanding.</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 families of the three were totally unaware of the pre-emptive wedding.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 children, by convention, were much too young to be legally wed to cover up this untimely conception.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That left only one other way to hide what had happened.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When confronted with her family's intent to abort her pregnancy, young aroe ran away.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House (father’s house) heard this and simply washed their hands of the arranged marrage, rather than become entangled in the inevitable scandal of continued association.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To everyone's surprise roen and roan ignored their own family and ran off to join her.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As it will, rumors and facts began to slip out, and soon there were people who put the pieces together.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However, the most important facts were nearly twenty years in coming out.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Thus the picture assembled was a harsh conviction of the trio.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Hell broke loose in the exotic court. </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Aroe-pregnant with val, kim and kym, and hounded by the scandal of this conception-continues to be considered the threat of ruin for many noble exotic houses.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For this the three "parents" were nominally disowned after they ran away.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Discovering themselves to be untouchable, the trio are shunned by all normal society.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Fortunately, they encounter a bit of un-normal society.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They get taken in by a (jen tempas/house avon) troop (with reservations only barely assuaged by the silent influence of mor'ene's grandfather-another exotic exile) although to be accepted by the (avon dai), the exotics' secret is compromised to prove their value as assets to the (jen tempas/house avon) (tigers being such a rarity to get a hold of).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This being the only sanctuary they could find the three accepted the (avon dai)'s harsh offer and so that is where the first of aroe's children are born-and pressed into service at once.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Much intrigue and many mysteries revolve around this disjointed beginning, and væl barely even picks up a hint that there is more to her and her family than meets the eye.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Shrouded in this scandalous origin, the focus shifts to val and follows him through the effect on his life of realizing himself even as væl is being conceived.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When she is born, the first issue will be the family conflict of this tiger troop. </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Aroe was mad at her lovers for their fighting over her and would not tell them who actually fathered the second set of twins annshin and annshen.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Ene eventually threw in his weight and called in the favor of saving the trio (at his grandfather's prodding) and forced aroe to submit to him exclusively.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Ironically, his children grew up hating him with a passion (and males in general, much to niah's general confusion).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Niah's emasculation (at the age of seven) is the final blow against ene; and a knife in aroe's heart.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 deed was done with a stolen holy relic and cannot be undone, they learn.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When the sacrents of the order to whom the knife belonged discover the sacrilege, they attempt to burn niah alive for defiling the relic.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This only adds to the troubles the exotics created for the (jen tempas/house avon). </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Two of aroe and roen’s children share between them a strange destiny. (which begins its course in a trial of death?)</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Væl, believing her brother dead strikes out uncertainly to reclaim the heritage her parents abandoned, unwittingly involving herself in the tangled intrigues of the upper class elite.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She is granted title to an abandoned province, which she is not in the least intended to survive claiming.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Emerging mysteriously changed and quietly victorious, she must confront her would be executioners and their plot to destroy her people.</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As væl comes of age to perform, the focus expands to include tribulations of the (jen tempas/house avon).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Among them, the very thin line the (jen tempas/house avon) treads from revealing the secret of the exotics true nature.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Saendria being a volitile expanse of petty kingdoms and shifting borders is a political hot-bed, and for rovers like (jen tempas/house avon) folk, life can swiftly and brutally turn against them and their only defense is to keep moving and struggling to make a living in the shrinking neutrality of townships and cities.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Other significant points include the uniquely exotic ordeals of learning to use the shift.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There are many steps to the detailing of the exotic gift of immortality (in regard to the disruption of the anchor pattern) among which is a practice accident where væl suffers a mortal fall and lies broken and dying without the resolution to shift.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It is clear that her kind can die, unless they use their gift.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 offhand way she uses it in her future is based more on her divine evolution than the tendency of the gift itself.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It requires an act of will, and this moment is one of those in which the will is nearly shattered.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It is a tense moment as her friends and family rally to get through to her dying will in the hope of getting her to save herself.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Until this moment this concept is not even brought up, and væl is still a very young child. </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Aroe is not well loved by the (jen tempas/house avon) (avon dai).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Her noble, exotic heritage is known to him, as well as that of the (father’s house) brothers, and a source of antagonism against the (jen tempas/house avon) from the saendrian elite (who find the (jen tempas/house avon)' use of the three exiles an insult to their class).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Aroe has the native talent to master her role as a star attraction in gymnastic, acrobatic and aerial routines-though her daughter væl surpasses her and eclipses her in the (avon dai)'s favor.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It is roen's excellence with the martial arts that earns him respect and influences væl to master her own saber so well.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Val's intelligence and perceptiveness earns him the greatest respect of the troop and the (avon dai).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Especially in the face of the unpredictable hostility turned against the (jen tempas/house avon) in hard times.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Cut from such fine cloth, all of the descendants of aroe acquit themselves with excellence-though their anger at the abusiveness of the saendrian social system drives each of them to draw an unwarranted amount of fire from the powers that be.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As val, væl and niah demonstrate so well. </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 enlightening aspect is the device of the witness.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Through his keen observation, significant points of various encounters will be noted.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He will perceive the fine balance and fluidity that heralds her prowess with a sword.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He will take note of the peculiar interest the elite nobility take in her and make an effort to find out why.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He is the set of eyes through which hints of væl's potential will be hinted at, while preserving the the necessary reserve with which the tale must unfold.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To him, raised on the fairie tales of old, the passage into the shadow of the world will be a rude and enlightening awakening.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He will meet væl, one of the exotics (one of only a few fey races that were more than hints and rumors, and she-just in herself-will greatly challenge the premise of the common lore) during her rise within the (jen tempas/house avon).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In her intermittant company he will watch the tides of intrigue turn to war and the tides of their own fates leading them into the madness of the dragon door at teigalnihayr.</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 entertaining aspect of this lies close to the heart of her childhood adventures.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Reflecting on her childhood and adolescence, her trials and hurried adulthood.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 plot fulcrum for the transition from the first to the second half of the book comes from the incident with the city bullies and leads to the deaths of væl and val.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 instrument of this conclusion is the assassin's crucible.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An old initiation rite that has long been lost to that application and more commonly used as a form of assassination.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Val discovers the crucible and deduces its original uses.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 idea is disingeneous, his sister's enemies want her dead, so the only way to end it for good would be to convince them that she is dead with a vengeance.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 effects of the crucible are very nasty and much superstition accompanies it.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 guise of its action is a violent and virile plague and those who interfere with the victim (once the initiate) also become drawn into the passage of death.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No small wonder the corpse is avoided like the plague until an adept can be called to inter the body.</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Most adepts have no interest in explaining the truth of the situation and calmly bury the body and move on.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Their feeling is that if the individual survives the old initiation, whatever crime or wrong doing they may have committed would have either held them in death until the individual resolved the wrong, or the wrong was not true, and the individual becomes possible future apprentice material.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Or else the wrong is absolved in the passage.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As it happens, væl recovers rather fast and slips away before the adept can retrieve her and take her away to a better life.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Val, betrayed by his love for væl, inadvertantly follows her through it.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Brother and sister-flip sides of the same coin; with a difference.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Val, on the other hand, is taken away to an auspicious apprenticeship; his story diverges, leaving him aching to find the beloved sister to whom he gave the gift of death.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Their bodies came to the attention of a formidible artist adept who, upon finding them caught in the ancient rite of passage, decides to take them for his protegés.</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Væl carries on her face the legacy of the aroe bloodline.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In spite of her exile status, she draws much interest from a wide range of benevolent and violent individuals and elite.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In the long year of wandering and struggling to survive she unwittingly is combatting their will to possess her.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And she, poor girl, has no idea what could possibly interest them in her.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She has no idea who trying to help her, and no idea why so many seem against her.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All she knows is that she is supposed to be dead as far as the official world is concerned, and she is interested only in preserving that illusion.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 body of the story takes place during a period when she is a guest of a school-run by an extended family of martial artists.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This is in a major metropolis (for saendria) and an excellent place to hide (due to the masses of humanity and the depth of the intrigue).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Ironically, her brother also is here under his apprentice ship but the two never quite cross each other's paths.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His story continues after this passage in hers.</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After the catastrophe that ends her stay in the city, væl returns to the country to escape from the clutches of her remaining antagonists.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 strange run of luck turns bizarre as she inherits the title to an abandoned land holding.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The mystery of her lineage is unraveled as she is astonished to be awarded official claim to the title.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All she has to do is physically claim the manor itself to cinch it.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That is when she learns about the catch to it all.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Absolved of her crimes as well as the dishonor of her mother she discovers that the curse of the land and manor is expected to do away with her after all.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In spite of the malice and capriciousness of this back handed restitution, she is determined to succeed in this gamble to claim her family honor.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Naturally tegal manor is more interested in destroying her for the unprejudicial delight of destruction for its own sake. </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z w:val="24"/>
        </w:rPr>
        <w:br w:type="page"/>
      </w:r>
      <w:r w:rsidRPr="00D86BF2">
        <w:rPr>
          <w:rFonts w:ascii="Montserrat" w:hAnsi="Montserrat"/>
          <w:spacing w:val="-2"/>
          <w:sz w:val="24"/>
        </w:rPr>
        <w:t>NINEVEH : OVERTURE</w:t>
      </w:r>
      <w:r w:rsidRPr="00D86BF2">
        <w:rPr>
          <w:rFonts w:ascii="Montserrat" w:hAnsi="Montserrat"/>
          <w:spacing w:val="-2"/>
          <w:sz w:val="24"/>
        </w:rPr>
        <w:tab/>
        <w:t>EXPANSION II</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ANIJ VOICES</w:t>
      </w:r>
      <w:r w:rsidRPr="00D86BF2">
        <w:rPr>
          <w:rFonts w:ascii="Montserrat" w:hAnsi="Montserrat"/>
          <w:spacing w:val="-2"/>
          <w:sz w:val="24"/>
        </w:rPr>
        <w:tab/>
      </w:r>
      <w:r w:rsidRPr="00D86BF2">
        <w:rPr>
          <w:rFonts w:ascii="Montserrat" w:hAnsi="Montserrat"/>
          <w:spacing w:val="-2"/>
          <w:sz w:val="24"/>
        </w:rPr>
        <w:tab/>
        <w:t>ROLE</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Anjael Nineveh</w:t>
      </w:r>
      <w:r w:rsidRPr="00D86BF2">
        <w:rPr>
          <w:rFonts w:ascii="Montserrat" w:hAnsi="Montserrat"/>
          <w:spacing w:val="-2"/>
          <w:sz w:val="24"/>
        </w:rPr>
        <w:tab/>
      </w:r>
      <w:r w:rsidRPr="00D86BF2">
        <w:rPr>
          <w:rFonts w:ascii="Montserrat" w:hAnsi="Montserrat"/>
          <w:spacing w:val="-2"/>
          <w:sz w:val="24"/>
        </w:rPr>
        <w:tab/>
        <w:t>anijejin proantagonist</w:t>
      </w:r>
    </w:p>
    <w:p w:rsidR="00A47206" w:rsidRPr="00D86BF2" w:rsidRDefault="00A47206">
      <w:pPr>
        <w:pStyle w:val="0DraftNormal"/>
        <w:rPr>
          <w:rFonts w:ascii="Montserrat" w:hAnsi="Montserrat"/>
          <w:spacing w:val="-2"/>
          <w:sz w:val="24"/>
        </w:rPr>
      </w:pPr>
      <w:r w:rsidRPr="00D86BF2">
        <w:rPr>
          <w:rFonts w:ascii="Montserrat" w:hAnsi="Montserrat"/>
          <w:spacing w:val="-2"/>
          <w:sz w:val="24"/>
        </w:rPr>
        <w:t>Athael Auanatnijin</w:t>
      </w:r>
      <w:r w:rsidRPr="00D86BF2">
        <w:rPr>
          <w:rFonts w:ascii="Montserrat" w:hAnsi="Montserrat"/>
          <w:spacing w:val="-2"/>
          <w:sz w:val="24"/>
        </w:rPr>
        <w:tab/>
      </w:r>
      <w:r w:rsidRPr="00D86BF2">
        <w:rPr>
          <w:rFonts w:ascii="Montserrat" w:hAnsi="Montserrat"/>
          <w:spacing w:val="-2"/>
          <w:sz w:val="24"/>
        </w:rPr>
        <w:tab/>
        <w:t>anijin pseudo-antagonist</w:t>
      </w:r>
    </w:p>
    <w:p w:rsidR="00A47206" w:rsidRPr="00D86BF2" w:rsidRDefault="00A47206">
      <w:pPr>
        <w:pStyle w:val="0DraftNormal"/>
        <w:rPr>
          <w:rFonts w:ascii="Montserrat" w:hAnsi="Montserrat"/>
          <w:spacing w:val="-2"/>
          <w:sz w:val="24"/>
        </w:rPr>
      </w:pPr>
      <w:r w:rsidRPr="00D86BF2">
        <w:rPr>
          <w:rFonts w:ascii="Montserrat" w:hAnsi="Montserrat"/>
          <w:spacing w:val="-2"/>
          <w:sz w:val="24"/>
        </w:rPr>
        <w:t>Avael Nineveh</w:t>
      </w:r>
      <w:r w:rsidRPr="00D86BF2">
        <w:rPr>
          <w:rFonts w:ascii="Montserrat" w:hAnsi="Montserrat"/>
          <w:spacing w:val="-2"/>
          <w:sz w:val="24"/>
        </w:rPr>
        <w:tab/>
      </w:r>
      <w:r w:rsidRPr="00D86BF2">
        <w:rPr>
          <w:rFonts w:ascii="Montserrat" w:hAnsi="Montserrat"/>
          <w:spacing w:val="-2"/>
          <w:sz w:val="24"/>
        </w:rPr>
        <w:tab/>
        <w:t>anije protagonist</w:t>
      </w:r>
    </w:p>
    <w:p w:rsidR="00A47206" w:rsidRPr="00D86BF2" w:rsidRDefault="00A47206">
      <w:pPr>
        <w:pStyle w:val="0DraftNormal"/>
        <w:rPr>
          <w:rFonts w:ascii="Montserrat" w:hAnsi="Montserrat"/>
          <w:spacing w:val="-2"/>
          <w:sz w:val="24"/>
        </w:rPr>
      </w:pPr>
      <w:r w:rsidRPr="00D86BF2">
        <w:rPr>
          <w:rFonts w:ascii="Montserrat" w:hAnsi="Montserrat"/>
          <w:spacing w:val="-2"/>
          <w:sz w:val="24"/>
        </w:rPr>
        <w:t>Azael junniana</w:t>
      </w:r>
      <w:r w:rsidRPr="00D86BF2">
        <w:rPr>
          <w:rFonts w:ascii="Montserrat" w:hAnsi="Montserrat"/>
          <w:spacing w:val="-2"/>
          <w:sz w:val="24"/>
        </w:rPr>
        <w:tab/>
      </w:r>
      <w:r w:rsidRPr="00D86BF2">
        <w:rPr>
          <w:rFonts w:ascii="Montserrat" w:hAnsi="Montserrat"/>
          <w:spacing w:val="-2"/>
          <w:sz w:val="24"/>
        </w:rPr>
        <w:tab/>
        <w:t>anijin antagonist</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ANI VOICES</w:t>
      </w:r>
      <w:r w:rsidRPr="00D86BF2">
        <w:rPr>
          <w:rFonts w:ascii="Montserrat" w:hAnsi="Montserrat"/>
          <w:spacing w:val="-2"/>
          <w:sz w:val="24"/>
        </w:rPr>
        <w:tab/>
      </w:r>
      <w:r w:rsidRPr="00D86BF2">
        <w:rPr>
          <w:rFonts w:ascii="Montserrat" w:hAnsi="Montserrat"/>
          <w:spacing w:val="-2"/>
          <w:sz w:val="24"/>
        </w:rPr>
        <w:tab/>
        <w:t>ROLE</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PLOT DEVELOPMENT</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This science which had dispelled myth had summoned back that darkest of mythical figures-Anjeal Nineveh. Anjael was once the brightest of the Angelic race. The power of Nineveh was too great a temptation, however, and changed her. She is not evil, but she became the most fearsome of beings. The Angel of Death, Darkness and Destruction. In this aspect she has been known by many a dying race. She, seeing so much more of what their new truths implied, planned to show them vividly what they hadn't dared contemplate themselves. She came to Athael, finally, because he was the greatest artist, explorer, and experimentalist ever known. Virtually the author of New Thought.</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i/>
          <w:iCs/>
          <w:spacing w:val="-2"/>
          <w:sz w:val="24"/>
        </w:rPr>
      </w:pPr>
      <w:r w:rsidRPr="00D86BF2">
        <w:rPr>
          <w:rFonts w:ascii="Montserrat" w:hAnsi="Montserrat"/>
          <w:i/>
          <w:iCs/>
          <w:spacing w:val="-2"/>
          <w:sz w:val="24"/>
        </w:rPr>
        <w:tab/>
        <w:t xml:space="preserve">An embodiment of existence itself, dually creation and destruction. Prior to her embodiment in me, she was a formless ideal. Before that, in lieu of a personal avatar, she incarnated randomly in the endless realms of the Infinite Expression. I changed that in her. Upon being exposed to my perspective of her own realm, she has assumed an idealized feminine form, although she is functionally a free-gender. A solid living light of silk, no less carnal for her divine mantle. </w:t>
      </w:r>
    </w:p>
    <w:p w:rsidR="00A47206" w:rsidRPr="00D86BF2" w:rsidRDefault="00A47206">
      <w:pPr>
        <w:pStyle w:val="0DraftNormal"/>
        <w:rPr>
          <w:rFonts w:ascii="Montserrat" w:hAnsi="Montserrat"/>
          <w:i/>
          <w:iCs/>
          <w:spacing w:val="-2"/>
          <w:sz w:val="24"/>
        </w:rPr>
      </w:pPr>
      <w:r w:rsidRPr="00D86BF2">
        <w:rPr>
          <w:rFonts w:ascii="Montserrat" w:hAnsi="Montserrat"/>
          <w:i/>
          <w:iCs/>
          <w:spacing w:val="-2"/>
          <w:sz w:val="24"/>
        </w:rPr>
        <w:tab/>
        <w:t>This is what you have learned-what you've seen-wandering in the Abyss?</w:t>
      </w:r>
    </w:p>
    <w:p w:rsidR="00A47206" w:rsidRPr="00D86BF2" w:rsidRDefault="00A47206">
      <w:pPr>
        <w:pStyle w:val="0DraftNormal"/>
        <w:rPr>
          <w:rFonts w:ascii="Montserrat" w:hAnsi="Montserrat"/>
          <w:i/>
          <w:iCs/>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Athael took up the creation of Avael more for the test of his ability than to aid in or further the interests of Anjael. Anjael provided the model of attention used to create this envisioned child. Anjael also brought in clandestine backing from some of the most diabolical of the Anijin adepts. They worked out the means to give Anjael this unique oppertunity. Deliberately, there was no provision for the mind of the god child. She wasn't supposed to have enough time to develop a mature enough mind to resist the way that they would seize her soul. Not surprisingly, those of the Anijin who took a clue from this fact sought a piece of the Ideal-Nin. Unfortunately, they had little idea at first just what they were going to give Anjeal. Those, like Athael and most of the Anije, who contribute to the rising of Avael know even less of what it might entail. Most of those who witness the awakening of Avael catch a glimpse of the crucial truth about her nature. To those who would dare steal the soul of their god, the scheme begins to form. To those who would never dare, and are sensible enough to fear what might happen if they did, the thought is seeded to remove the temptation entirely. Although Avael inherited the awesome psionic potential of her 'mother', she apparently evinces none of the potential of her "father", the will contributed by the Demon of Creation, Athael. Believing that he was creating a Gift to God, he obeyed the Angel of Darkness. However, by deliberately misunderstanding Anjael's desire that the Gift have a virgin mind, he provided her with the kind of mind that needed no instruction. The intuitive power of the child was derived from his own power of creation-the technique that is not a technique. However, doing this cost him the selflessness from which he derived his power. </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i/>
          <w:iCs/>
          <w:spacing w:val="-2"/>
          <w:sz w:val="24"/>
        </w:rPr>
      </w:pPr>
      <w:r w:rsidRPr="00D86BF2">
        <w:rPr>
          <w:rFonts w:ascii="Montserrat" w:hAnsi="Montserrat"/>
          <w:i/>
          <w:iCs/>
          <w:spacing w:val="-2"/>
          <w:sz w:val="24"/>
        </w:rPr>
        <w:tab/>
        <w:t>Her flesh is a dense shell of energy, merely the coal of her living flame-primordial ash from which she is born and into which she decays. Much like a filament or an ember, it is a perfect lens for the transmission of incalculable magnitudes of energy. Her naked body glows-burning with the fire of life-the perfect expression of an immortal will. Composed not of crude matter, but a perfect paradox. A bolt of eternal space twined into substance by the bonds of ceaseless time, defined by its own brilliant inner star. A form so constant and yet so elusive that no rudimentary particle can be distinguished from the transcendent whole. Her bones are her promises, never meant to be broken. Binding these bones together is a language; both silent and musical. As a being, so vastly mobile, blessed with infinite nuance to a constant inner certainty.</w:t>
      </w:r>
    </w:p>
    <w:p w:rsidR="00A47206" w:rsidRPr="00D86BF2" w:rsidRDefault="00A47206">
      <w:pPr>
        <w:pStyle w:val="0DraftNormal"/>
        <w:rPr>
          <w:rFonts w:ascii="Montserrat" w:hAnsi="Montserrat"/>
          <w:i/>
          <w:iCs/>
          <w:spacing w:val="-2"/>
          <w:sz w:val="24"/>
        </w:rPr>
      </w:pPr>
      <w:r w:rsidRPr="00D86BF2">
        <w:rPr>
          <w:rFonts w:ascii="Montserrat" w:hAnsi="Montserrat"/>
          <w:i/>
          <w:iCs/>
          <w:spacing w:val="-2"/>
          <w:sz w:val="24"/>
        </w:rPr>
        <w:tab/>
        <w:t>What appears to be hair, is in truth a living form of matter in flux with energy. Threaded plasma, perhaps. Her sheath is even rarer material which can be woven purely by thought into her raiment. The energy of her body is bound up into an extremely efficient internal dynamic, and does not casually interact with things in her environment. Her body, in spite of its unique composition, is palpable and sensual.</w:t>
      </w:r>
    </w:p>
    <w:p w:rsidR="00A47206" w:rsidRPr="00D86BF2" w:rsidRDefault="00A47206">
      <w:pPr>
        <w:pStyle w:val="0DraftNormal"/>
        <w:rPr>
          <w:rFonts w:ascii="Montserrat" w:hAnsi="Montserrat"/>
          <w:i/>
          <w:iCs/>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Avael wakes and sees the world she once engendered through untainted eyes. Faced with an immediate lack of perspective, she instinctively taps into the gift Athael granted her. She summons her psionic potential and unconsciously reads deeply into the minds of an unguessable number of local sentients, seeking so broad a perception that some kind of perspective has to fall quickly into place. The inner hearts she espies in that initial moment are beyond her ability to define, but she sees enough to know fear. Of them all there is one she instinctively fears most, and irrationally feels the most compelling bond. She is drawn to Anjael, sensing love and empathy so resonant that it overcomes the terror she feels underlying that attraction. From Athael she senses only pride and respect, and he seems to be the only safe one.</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The awakening of Avael is felt far more widely than would have been intended. So being, it is quite impossible to keep her presence a secret. The remergence of Nineveh in Aegis raises questions that force certain individuals to investigate the concept of Nineveh. 'Nineveh' means voice of God. Theoretically the proto-consciousness of the divine body of Aegis and Xanadau, it came into being at the prodding of an exceptional being-who naturally has been forgotten over time. Its awareness focused on the worldmind of Aegis; it embraced the mortals' level of existence and manifested. As is known it was the recognized presence of the Nineveh that caused the rise of the Anij. Throughout its early existence, it embraced mortals, such as those sacrificed to it in summoning. Acting through these hosts, Aegis itself was shaped. Usually, it relinquished its host and moved on. Twice, it has coveted a 'mortal' so much that it subverted itself to that mortal's will and being. The first, Anjael, was corrupted and transformed. Along with her fall came the polarization of the Anij. Anjael led the Anijin by example while at the same time retaining her position among the Anije. The second, of course, is Avael. Which is the cause of no small alarm as the news spreads.</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Avael is treated as the central mystery-the enigma-of the story. This is the best way to handle the issue of godhood; she is envelope being explored and cannot be subject to direct exposition by the author. Questions about her have to be addressed through the views of the other characters and in the course of events. Avael is the root of expressed divinity-the focus of the domini mantle. A result of a society questioning the existence of god(s) and nature being forced to answer. In the long and short of it, Avael, the answer, chooses to disqualify the question. As far as applies to herself there cannot be such a question.</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i/>
          <w:iCs/>
          <w:spacing w:val="-2"/>
          <w:sz w:val="24"/>
        </w:rPr>
      </w:pPr>
      <w:r w:rsidRPr="00D86BF2">
        <w:rPr>
          <w:rFonts w:ascii="Montserrat" w:hAnsi="Montserrat"/>
          <w:i/>
          <w:iCs/>
          <w:spacing w:val="-2"/>
          <w:sz w:val="24"/>
        </w:rPr>
        <w:tab/>
        <w:t>Do you believe in god?</w:t>
      </w:r>
    </w:p>
    <w:p w:rsidR="00A47206" w:rsidRPr="00D86BF2" w:rsidRDefault="00A47206">
      <w:pPr>
        <w:pStyle w:val="0DraftNormal"/>
        <w:rPr>
          <w:rFonts w:ascii="Montserrat" w:hAnsi="Montserrat"/>
          <w:spacing w:val="-2"/>
          <w:sz w:val="24"/>
        </w:rPr>
      </w:pPr>
      <w:r w:rsidRPr="00D86BF2">
        <w:rPr>
          <w:rFonts w:ascii="Montserrat" w:hAnsi="Montserrat"/>
          <w:i/>
          <w:iCs/>
          <w:spacing w:val="-2"/>
          <w:sz w:val="24"/>
        </w:rPr>
        <w:tab/>
        <w:t>I can't answer that, the real question is, 'Do I believe in myself?'</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She has an extremely open and sensual nature, as she is fueled with a passion for experience. She has strong associations with death, in the arena of transformation, but is seen as untarnishable in her role of destroyer, for she is so willing to embrace destruction herself. She is never swallowed by death everlasting, being so passionate for life that she must constantly rise up from her ashes and renew herself. Take flight once more. Soaring throughout the depths of the absolute, flickering on the boundry of all and nothing. Ecstatic in her own flight, a solitary dancer.</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She betrays nothing of what she sees or is thinking. She will look right through whoever meets her eye, right to the depths of their soul, without pause or comment. She never passes judgement, doing what she must without discrimination or explaination.</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i/>
          <w:iCs/>
          <w:spacing w:val="-2"/>
          <w:sz w:val="24"/>
        </w:rPr>
        <w:tab/>
        <w:t>Penetrating all, was her willingness to be touched; to be penetrated-as her being penetrated the world.</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Once she is deemed stable enough to leave intensive care, she is taken into the house of Anjael where her introduction to her world is mixed with a strange and subtle seduction. Anjael is alarmed to discover how quickly she adapts to the social interface; learning most of what she needs to participate through sheer absorption. Still, she is too nieve to see through the deep subterfuge Anjael is laying about her. With Anjael as her guide, she is rapidly intoxicated on the possabilities of her self.</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As Anjael promised, it is easy enough to provoke Avael into demonstrating the profoundity of her true nature. Afterward, few can doubt the godly mantle of Avael. Anjael, also called Nineveh, promises to be the controlling force of this young god, but of course that in itself alarms some of her creators enough to show their hand too early.</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Death comes for Avael. She flees at first not understanding, but when she is finally cornered, she lashes out, not knowing her own power. Then, before she can think about what she has done, Anjael steps in and distracts her. In the wings, other plots are gaining strength, and some are beginning to recognize the signs of the fall. Some of them even begin to grasp what the real danger is about Avael. Her immaturity.</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Too late the Host, now the Phoenix race, realized the true meaning of the Dragon plan. By the sacrafice and consumption of a phoenix, a dragon could steal part of the Ideal's soul and become divine.</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Anjael is not the obvious antagonist. In fact Athael is deviously depicted as the dangerous one, since he contrived to provide Avael with what amounts to a dangerous mind. When Anjael realizes that she is losing control of Avael she finds out why and points the finger of blame. How can Anjael control the god, she challenges. It is not hard for her to convince her allies to leave the job of stopping Avael to her. Who else has what it takes? She even tries to use this against Avael. If Avael simply relinquished her power over to Anjael, then Anjael can convince the others not to destroy her, she argues. Unfortunately, for Anjael, Avael has had too much time to think by the time this confrontation occurs.</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Avael was utterly innocent and was tricked into following in Anjael's footsteps, as this story takes some pains to show. She has no choice but to learn that she was set up to fall. What she does, acting on this realization, is her bid to redeem herself. All she has to do is keep the power of the Phoenix out of the hands of the Aemnijin Anijin race and avoid Anjael as well. </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Incidentally, an anije and an anijin in association with the Avael devolve into aemnije and aemnijin avatars as a dragon-phoenix pair. We witness something of their agonizing temptation toward realization of their "one self".</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Athael was the first to revert to mortality and regain his soul. Thus changed, he returned with the angels and some of their kind who had become phoenix and also mortal, to steal the god-child from the clutches of Anjael. Athael is one of the few dragons that manages to remain true to himself. Thus, the god child is captured [in spite of the argument that she is merely liberated] by the host and a few of the humans of the highest order. However, there are Dragons who seek far more than to acquire their own souls. Among them, the Angel of Death persues Nineveh, claiming her for herself, seeking to assume the mantle of divinity.</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Though they cannot really hide her, Avael manages to prolong her flight among the humans, and in their company she has time to learn many things Anjael was careful to keep from her. She also has time to grasp the meaning of what she has seen all along, that being what the Host really is, even though the fall has too much momentum now to stop. However, the biggest pieces defy her until she is confronted by them. She doesn't really know who to trust at any point, but most of her concentration is spent on merely staying ahead of the chase and alive.</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The intercourse between Avael and Anjael is that of a being following its instinct as a god toward aer favorite disciple. Avael sees the unique individual within the mantle of power that has possessed her. She sees how her own soul hungers for the Anjael soul so consummately that it would annihilate Avael [in essence, itself] to have her-and Anjael's love in return is as selfless and heedless of its own danger of suffocation in the embrace of the amnii aemmnii. Out of this deep inexpressible love Avael was conceived both as a gift to Nin and sacrifice for Nin's lover. Avael, as the conscious realization of both these intents, must find the perspective lacking in Anjael Nineveh, to save both of them from their inner selves or save the universe from both of them. Unfortunately, there is an obstacle in her way; a pressing need to understand the truth of this attraction that may well have damned her.</w:t>
      </w:r>
    </w:p>
    <w:p w:rsidR="00A47206" w:rsidRPr="00D86BF2" w:rsidRDefault="00A47206">
      <w:pPr>
        <w:pStyle w:val="0DraftNormal"/>
        <w:rPr>
          <w:rFonts w:ascii="Montserrat" w:hAnsi="Montserrat"/>
          <w:spacing w:val="-2"/>
          <w:sz w:val="24"/>
        </w:rPr>
      </w:pPr>
      <w:r w:rsidRPr="00D86BF2">
        <w:rPr>
          <w:rFonts w:ascii="Montserrat" w:hAnsi="Montserrat"/>
          <w:spacing w:val="-2"/>
          <w:sz w:val="24"/>
        </w:rPr>
        <w:tab/>
        <w:t>That curiosity is a reincarnation of the original attraction. The avatar Nineveh encountered in the being Anjael such a powerful resonance that it was compelled to investigate her. It tried to delve into her soul to understand this enigma and became irretrievable attached to it. Anjeal was in fact a part of Nin itself conceived in doubt-a dream of the dreamer itself. A point buried within the point that was Nin, according to point paradox, a second self conceived on the cusp of its own inner chaos. A stage in the god's evolution which was instinctive, though premature and utterly unanticipated. So in this fashion, while Avael is the enigma confronted by the reader, Anjael is the enigma that challenges Avael. If she can resist the lure of the paradox's singularity that threatens to collapse creation itself through her destruction.</w:t>
      </w:r>
    </w:p>
    <w:p w:rsidR="00A47206" w:rsidRPr="00D86BF2" w:rsidRDefault="00A47206">
      <w:pPr>
        <w:pStyle w:val="0DraftNormal"/>
        <w:rPr>
          <w:rFonts w:ascii="Montserrat" w:hAnsi="Montserrat"/>
          <w:spacing w:val="-2"/>
          <w:sz w:val="24"/>
        </w:rPr>
      </w:pPr>
      <w:r w:rsidRPr="00D86BF2">
        <w:rPr>
          <w:rFonts w:ascii="Montserrat" w:hAnsi="Montserrat"/>
          <w:spacing w:val="-2"/>
          <w:sz w:val="24"/>
        </w:rPr>
        <w:tab/>
        <w:t>Probing this dual enigma, it turns out that Avael herself is the third reiteration of self conception for the soul of Nin. In her turn, conceived in intuition, she is the answer to the question raised by Anjael's existence. She is conceived sharing the identity of Nin and possessing a unique identity in alignment with it through which Nin can become Aes-a multi-faceted unity. An expression of divine paradox; the nothing, one, and all.</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The possibility Avael exploits in the climax is entertained earlier by her discovering an ability to duplicate herself for limited periods. What she has discovered is diafracture. It is also one of the few things that Anjael cannot bring herself to do.</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In a course of confrontations and one ultimate conflict, the umbra of the phoenix is unleashed, a power far more destructive than what the Angel of Death ever wielded. The Angel's perfection is revoked by Nin and assumed exclusively by the god, and as the wave consumes the throne of the Dragon Empire in </w:t>
      </w:r>
      <w:r w:rsidRPr="00D86BF2">
        <w:rPr>
          <w:rFonts w:ascii="Montserrat" w:hAnsi="Montserrat"/>
          <w:i/>
          <w:iCs/>
          <w:spacing w:val="-2"/>
          <w:sz w:val="24"/>
        </w:rPr>
        <w:t>Heaven</w:t>
      </w:r>
      <w:r w:rsidRPr="00D86BF2">
        <w:rPr>
          <w:rFonts w:ascii="Montserrat" w:hAnsi="Montserrat"/>
          <w:spacing w:val="-2"/>
          <w:sz w:val="24"/>
        </w:rPr>
        <w:t>, destroying indiscriminately, the Angel of Death sees a place to hide.</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Avael and Anjael become the personification of Creation and Destruction and their ultimate confrontation creates waves which distort was and will be. They come together to the very brink of deciding </w:t>
      </w:r>
      <w:r w:rsidRPr="00D86BF2">
        <w:rPr>
          <w:rFonts w:ascii="Montserrat" w:hAnsi="Montserrat"/>
          <w:i/>
          <w:iCs/>
          <w:spacing w:val="-2"/>
          <w:sz w:val="24"/>
        </w:rPr>
        <w:t>is</w:t>
      </w:r>
      <w:r w:rsidRPr="00D86BF2">
        <w:rPr>
          <w:rFonts w:ascii="Montserrat" w:hAnsi="Montserrat"/>
          <w:spacing w:val="-2"/>
          <w:sz w:val="24"/>
        </w:rPr>
        <w:t xml:space="preserve"> and </w:t>
      </w:r>
      <w:r w:rsidRPr="00D86BF2">
        <w:rPr>
          <w:rFonts w:ascii="Montserrat" w:hAnsi="Montserrat"/>
          <w:i/>
          <w:iCs/>
          <w:spacing w:val="-2"/>
          <w:sz w:val="24"/>
        </w:rPr>
        <w:t>never was.</w:t>
      </w:r>
      <w:r w:rsidRPr="00D86BF2">
        <w:rPr>
          <w:rFonts w:ascii="Montserrat" w:hAnsi="Montserrat"/>
          <w:spacing w:val="-2"/>
          <w:sz w:val="24"/>
        </w:rPr>
        <w:t xml:space="preserve"> Nineveh, ashamed and violated [by the darkness of herself, no less] and in violation of her promise [her divine contract] regurgitated the shattered realm, and hid her essence within it. A delicate maneuver of psychic and spiritual diafracture. Avael almost fails to understand what she has to do to preserve </w:t>
      </w:r>
      <w:r w:rsidRPr="00D86BF2">
        <w:rPr>
          <w:rFonts w:ascii="Montserrat" w:hAnsi="Montserrat"/>
          <w:i/>
          <w:iCs/>
          <w:spacing w:val="-2"/>
          <w:sz w:val="24"/>
        </w:rPr>
        <w:t>will be</w:t>
      </w:r>
      <w:r w:rsidRPr="00D86BF2">
        <w:rPr>
          <w:rFonts w:ascii="Montserrat" w:hAnsi="Montserrat"/>
          <w:spacing w:val="-2"/>
          <w:sz w:val="24"/>
        </w:rPr>
        <w:t xml:space="preserve"> from </w:t>
      </w:r>
      <w:r w:rsidRPr="00D86BF2">
        <w:rPr>
          <w:rFonts w:ascii="Montserrat" w:hAnsi="Montserrat"/>
          <w:i/>
          <w:iCs/>
          <w:spacing w:val="-2"/>
          <w:sz w:val="24"/>
        </w:rPr>
        <w:t>never was.</w:t>
      </w:r>
      <w:r w:rsidRPr="00D86BF2">
        <w:rPr>
          <w:rFonts w:ascii="Montserrat" w:hAnsi="Montserrat"/>
          <w:spacing w:val="-2"/>
          <w:sz w:val="24"/>
        </w:rPr>
        <w:t xml:space="preserve"> What happens to the Anij is basically a side effect of this dangerous fluctuation of Nin. The acceleration of many beings into godhood is a consequence that Avael will have to pay for after solving the confrontation with Anjael Nineveh. When it comes right down to it, Avael saves creation by shattering the unity of Nin with the awakening of a multitude of her dreams of self. Unprepared for this, the soul of creation fragments and can no longer maintain the polarized struggle that Avael and Anjael manifested in. They, like the waking dreams, are suddenly reduced to self expressions of far less magnitude than a Nineveh. Nor, after this, would they want it. However, the potential for Nineveh now resides in the essence of all of the others. Unavoidably this also hides the Angel of Death, to be loosed with the scattered godly potential. Not surprisingly, it clings to the portal of Nineveh's will. In time, it will be reborn as a part of Kev, as Nineveh is reborn in Av.</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Anjael, entering Xanadau, walks the timeless path and carries the mass to bend the Dreaming Alone toward the birth of the Meu Xan, who in their own time become the waking dreams from which she herself descended in Aegis.</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Avael, embracing the scarred Aegis, leads the Dominai into the eternal. Her mass twists together a web of time and space in which many unbounded realms are united and divided. She becomes Mystery and her survival gives birth to gods [the Domini].</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br w:type="page"/>
        <w:t>The End Of Exile</w:t>
      </w:r>
    </w:p>
    <w:p w:rsidR="00A47206" w:rsidRPr="00D86BF2" w:rsidRDefault="00A47206">
      <w:pPr>
        <w:pStyle w:val="0DraftNormal"/>
        <w:rPr>
          <w:rFonts w:ascii="Montserrat" w:hAnsi="Montserrat"/>
          <w:sz w:val="24"/>
        </w:rPr>
      </w:pPr>
      <w:r w:rsidRPr="00D86BF2">
        <w:rPr>
          <w:rFonts w:ascii="Montserrat" w:hAnsi="Montserrat"/>
          <w:sz w:val="24"/>
        </w:rPr>
        <w:t>Cast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Av</w:t>
      </w:r>
      <w:r w:rsidRPr="00D86BF2">
        <w:rPr>
          <w:rFonts w:ascii="Montserrat" w:hAnsi="Montserrat"/>
          <w:sz w:val="24"/>
        </w:rPr>
        <w:tab/>
        <w:t>Avon</w:t>
      </w:r>
    </w:p>
    <w:p w:rsidR="00A47206" w:rsidRPr="00D86BF2" w:rsidRDefault="00A47206">
      <w:pPr>
        <w:pStyle w:val="0DraftNormal"/>
        <w:rPr>
          <w:rFonts w:ascii="Montserrat" w:hAnsi="Montserrat"/>
          <w:sz w:val="24"/>
        </w:rPr>
      </w:pPr>
      <w:r w:rsidRPr="00D86BF2">
        <w:rPr>
          <w:rFonts w:ascii="Montserrat" w:hAnsi="Montserrat"/>
          <w:sz w:val="24"/>
        </w:rPr>
        <w:t xml:space="preserve">Av was an exile out of Exile. The death of her mother had left her alone among her native people at the tender age of eleven. The damage done to her, sharing her mother’s death experience, had made her a cripple among her own all her adolescent life. She had had to learn a new way of life, blind to it’s actual workings, but somehow she had succeeded. She had intended to leave…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Open dynamics </w:t>
      </w:r>
      <w:r w:rsidRPr="00D86BF2">
        <w:rPr>
          <w:rFonts w:ascii="Montserrat" w:hAnsi="Montserrat"/>
          <w:strike/>
          <w:sz w:val="24"/>
        </w:rPr>
        <w:tab/>
      </w:r>
      <w:r w:rsidRPr="00D86BF2">
        <w:rPr>
          <w:rFonts w:ascii="Montserrat" w:hAnsi="Montserrat"/>
          <w:strike/>
          <w:sz w:val="24"/>
        </w:rPr>
        <w:tab/>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An exile out of exile \ no one knew where she came from. Whoever she was, she had survived crossing gods’ reach, the secret paths of the old gods. In all the world there was only one other like her, and they had mistaken av for vai at first. Av and vai were introduced to each other when vai’s life long chaperones confronted her with the stranger. Vai fell in love at first sight. Av, alone and in heat, sees in vai both a friend and a mentor to see her through the av’yn. The only hard part was dealing with the fact that vai was a god.</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Av and vai \ they are two of a kind. They are in love. To av, it is a taste of paradise, but it has a bitter taint. Her enigmatic silence, her inability to address her past with others threatens the relationship she has with her lover. The more they grow in love, the harder it is for her to bear. The more vai presses her to embrace the potential she sees in av to become like vai, the harder it is for her to resolve herself. Av examines the events that brought them together, and as she conceives of herself, she realizes that she has to go back and reclaim her identity.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Vai \ after av disappears, vai strives to solve the mystery of where she came from and go after her. She confronts her guardians, pleading her case and airing her suspicions. Upon re-examining the prophesies, they realize that they were not prophesies at all but ANALYSES of a proposal made at the beginning of the rift. Vai must find one of the old gods and find out what the proposal was. In learning the history of the passion, the severing and the rift, she inadvertantly discloses the unexpected appearance of av. Vai is told of the proposal, and the experiment that was permitted in quarantined exile. They also tell her what would signal the end of exile. At which point, the host would be free to test the result.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Av \ she returns to ao’ajea, making a perilous journey back to face her sentence. Forced to return in the manner she fled-on foot, and naked-her steadily advancing pregnancy exposes her to hazzards her formerly sleek athletic body had been able to evade. This time, more than the last time, she is subject to the law of the jungle. She learns from the sophisticated simplicity of animal existence a great deal about herself. Well on the way to her destination, she gives birth to her daughter-self. When she regains her strength and tone, she appears at the imperial court to face and survive her absolution. Submitting to a potentially lethal test, at best her rape, at worst her execution, she can end her exile.</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Av and vai \ vai was able to follow in av’s wake after her confrontation with the gods. Pursuing av with all haste to advise her of what she knows, vai arrives to discover that her love has left ao’ajea on her way into the academy. Vai, now far out of her depth among the exiles, finds that further pursuit may not be possible until she learns how to proceed. Av, in transit to sol, holds her self in her arms and wonders how she can make it through the academy while raising her daughter-self.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Internal reflections </w:t>
      </w:r>
      <w:r w:rsidRPr="00D86BF2">
        <w:rPr>
          <w:rFonts w:ascii="Montserrat" w:hAnsi="Montserrat"/>
          <w:strike/>
          <w:sz w:val="2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Point Paradox: Side Notes</w:t>
      </w:r>
    </w:p>
    <w:p w:rsidR="00A47206" w:rsidRPr="00D86BF2" w:rsidRDefault="00A47206">
      <w:pPr>
        <w:pStyle w:val="0DraftNormal"/>
        <w:rPr>
          <w:rFonts w:ascii="Montserrat" w:hAnsi="Montserrat"/>
          <w:sz w:val="24"/>
          <w:szCs w:val="14"/>
        </w:rPr>
      </w:pPr>
      <w:r w:rsidRPr="00D86BF2">
        <w:rPr>
          <w:rFonts w:ascii="Montserrat" w:hAnsi="Montserrat"/>
          <w:sz w:val="24"/>
          <w:szCs w:val="14"/>
        </w:rPr>
        <w:tab/>
        <w:t xml:space="preserve">Book One: </w:t>
      </w:r>
      <w:r w:rsidRPr="00D86BF2">
        <w:rPr>
          <w:rFonts w:ascii="Montserrat" w:hAnsi="Montserrat"/>
          <w:sz w:val="24"/>
          <w:szCs w:val="14"/>
        </w:rPr>
        <w:tab/>
        <w:t>The Eve of Paradox</w:t>
      </w:r>
    </w:p>
    <w:p w:rsidR="00A47206" w:rsidRPr="00D86BF2" w:rsidRDefault="00A47206">
      <w:pPr>
        <w:pStyle w:val="0DraftNormal"/>
        <w:rPr>
          <w:rFonts w:ascii="Montserrat" w:hAnsi="Montserrat"/>
          <w:sz w:val="24"/>
          <w:szCs w:val="14"/>
        </w:rPr>
      </w:pPr>
      <w:r w:rsidRPr="00D86BF2">
        <w:rPr>
          <w:rFonts w:ascii="Montserrat" w:hAnsi="Montserrat"/>
          <w:sz w:val="24"/>
          <w:szCs w:val="14"/>
        </w:rPr>
        <w:tab/>
        <w:t xml:space="preserve">Book Two: </w:t>
      </w:r>
      <w:r w:rsidRPr="00D86BF2">
        <w:rPr>
          <w:rFonts w:ascii="Montserrat" w:hAnsi="Montserrat"/>
          <w:sz w:val="24"/>
          <w:szCs w:val="14"/>
        </w:rPr>
        <w:tab/>
        <w:t>The Eye of Paradox</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br w:type="page"/>
        <w:t xml:space="preserve">Point Paradox. An instant in eternity. A beginning, and end, and all time encompassed. Naturally, the point in time in which these things came to pass was somewhere in the middle of eternity.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Point Paradox was the beginning and end of the cycle of self-conception. Anne and Vai were the last incarnations of the dreaming goddess.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Amber and Ember were the modern incarnations of the dreaming goddess, presently looped by their future selves. On the eve of Point Paradox, the two incarnations of the dreaming goddess snapped into unison and trapped the unconscious attention of the Goddess-taking possession of the dream as it was and would be and making the instant of conception eternal.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In Point Paradox, in the instant of conception, in the light of her understanding, three aspects of the awakening goddess emerged from unison. Av emerged from the newly opened eye of paradox impregnated by the seeds of the dreaming goddesses. From those seeds, the first incarnations of the dreaming goddess would be born. In her understanding, the twin minds of Anne-Vai-which as Amber and Ember had imprisoned her potential, her unconscious self possession-had realized that potential just as she had and emerged from the eye of paradox. They did not emerge within the Dream, but entered the infinite expression-the eternal dance-as a true and faithful embodiment of her mind and soul.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Within the Dream, the awakening had struck a shattering blow, and even though the dreaming goddesses had united and asserted control over the Dream, paradox had manifested itself as an all pervasive unraveling of time and space. These fractures were tiny even on a sub-atomic scale, but they were everywhere, and the great rift in Ardahn was already drawing them to it. Given time, they would pool together and erase the Oasis system-unless something was done first.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The Dreamer in the Dream-Unity and Diversity. </w:t>
      </w:r>
      <w:r w:rsidRPr="00D86BF2">
        <w:rPr>
          <w:rFonts w:ascii="Montserrat" w:hAnsi="Montserrat"/>
          <w:i/>
          <w:iCs/>
          <w:sz w:val="24"/>
          <w:szCs w:val="14"/>
        </w:rPr>
        <w:t xml:space="preserve">I am the Dreamer and I am the Dream, alone and my own and yet never seen. </w:t>
      </w:r>
      <w:r w:rsidRPr="00D86BF2">
        <w:rPr>
          <w:rFonts w:ascii="Montserrat" w:hAnsi="Montserrat"/>
          <w:sz w:val="24"/>
          <w:szCs w:val="14"/>
        </w:rPr>
        <w:t xml:space="preserve">The Goddess is complexly-and elegantly-rendered. The Dream is the domain of her dreaming and awakening, her mind embracing the infinite expression and the eternal dance throughout the process of embracing herself. It is the expanded resolution of her own self-conception, an expression of herself that is both instant and eternal. In it, she is a unique individual-but the understanding of herself extends to the understanding and expression of her own unity and diversity.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Dreaming Together-Three as One. </w:t>
      </w:r>
      <w:r w:rsidRPr="00D86BF2">
        <w:rPr>
          <w:rFonts w:ascii="Montserrat" w:hAnsi="Montserrat"/>
          <w:i/>
          <w:iCs/>
          <w:sz w:val="24"/>
          <w:szCs w:val="14"/>
        </w:rPr>
        <w:t>I am your daughter, I have been with you since the beginning-the life, the perspective you have shared, is me.</w:t>
      </w:r>
      <w:r w:rsidRPr="00D86BF2">
        <w:rPr>
          <w:rFonts w:ascii="Montserrat" w:hAnsi="Montserrat"/>
          <w:sz w:val="24"/>
          <w:szCs w:val="14"/>
        </w:rPr>
        <w:t xml:space="preserve"> As a dreaming goddess, she is a captive of two synchronized minds. She is the naked awareness, captured and given form and purpose by the highly structured and integrated union of her inner duality. They are two minds exploring the foundation of her understanding in perfect unison. Blind to each other, they are united in the resolution of her primal understanding-a foundation for the embodiment of her understanding. Bound together, they are divided by the world-the awareness and understanding-that has fused them into one. Within that world-even though each has expressed the duality of herself and each has confronted her equal in her opposite-they cannot possibly meet. As a product of their eternal eclipse, she is both a dreaming goddess and an awakening goddess.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Dreaming Alone-One as Three. </w:t>
      </w:r>
      <w:r w:rsidRPr="00D86BF2">
        <w:rPr>
          <w:rFonts w:ascii="Montserrat" w:hAnsi="Montserrat"/>
          <w:i/>
          <w:iCs/>
          <w:sz w:val="24"/>
          <w:szCs w:val="14"/>
        </w:rPr>
        <w:t xml:space="preserve">I am your sister, I have been among you since the beginning-though many of our lives have been spent apart, we’ve gone through eternity together. </w:t>
      </w:r>
      <w:r w:rsidRPr="00D86BF2">
        <w:rPr>
          <w:rFonts w:ascii="Montserrat" w:hAnsi="Montserrat"/>
          <w:sz w:val="24"/>
          <w:szCs w:val="14"/>
        </w:rPr>
        <w:t>As an awakening goddess, she is one of three independent minds, each exploring the realization of her understanding in perfect isolation-each so exclusive and inclusive to the resolution of her principal understanding, their awareness of each other has become totally objective.</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br w:type="page"/>
        <w:t xml:space="preserve">Victoria. Victoria was the product of a thousand generations of direct descent spent living on Earth. She initially arrived on Earth as a scout for the Awakened-accompanied as always by Alexandrea. The two were essentially covert special operatives of the Aegis Security Intelligence/Investigations Agency-of course, they were more like the Dirty Pair of the Aegis. They were very powerful, very resourceful, extremely enthusiastic and utterly fearless immortals. They had also been the only two of their kind in the Aegis-phenotypically speaking-until the Garden of Eden produced Man. Victoria fell in love with Earth and resigned-with some regrets, as Alexandrea firmly resisted her attempts to seduce her into quitting and joining her on Earth. Over a few thousand years, the two grew further and further apart. If she had not become involved with a group of rebels striving to break Earth’s quarantine, she might never have returned to Aegis service.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Victor. Victor had always been known as an asset of Victoria’s, an alias. After such a long absence from the Aegis, however, Victor was almost able to appear on Aeryn as a distinct individual. Victoria had been very young when she was sent to Oasis, young enough to arrive in the throes of heat. Victor manifested, and adopted an avon identity-he actually was recruited to serve as Empress Anna’s personal body guard. Victor and Victoria had caught Anna’s interest for reasons she shared only post-humously, but for those same reasons, she never disclosed Alex and Vic’s secrets to their superiors, or her own subordinates. Vic’s superiors were not concerned-they already suspected the truth, and they were too excited about how close their operatives were to Anna, and the opportunities that provided them. If their suspicions about Vic-and Alex-proved true, they counted on her greater exposure to the Aegis to command her loyalty, and through lot of them fulfill their mission in Oasis without resorting to military means.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Alexandrea. Alexandrea remained the ASIA’s premier operative, and with the high tension surrounding the succession in Oasis, she had been tapped as the embassy’s military liaison. Anna’s disclosure had brought the Seventh Fleet to Oasis, to picket the system and enforce the quarantine. They were also there to support any ground based actions that became necessarry as the situation evolved. The Aegis was scared of Oasis-of the avon race, to be specific. The people of this world had realized a potential unique in the explored universe, a kind of power equal to the powers of the awakened, but opposite in nature-and they had been given the awakened powers on top of it. Fortunately avon powers were based on psionics, just as the awakened powers were, and thus technology developed to neutralize the awakened were just as effective against avon. What avon did not know, however, was that the weapons were not here to threaten them as much as protect them. The Aegis had enemies, and they would go through hell itself to pick up assets as powerful as avon. No force could prevent these beings from penetrating Oasis, but they could reduce the intensity and density of such an invasion. Alexandrea was the one tasked to respond to such penetrations.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Alexander. Alexander Morgan had taken Victoria’s place at Alexandrea’s side after her retirement. At the time, it had convinced some of their superiors in the Aegis that Alexandrea and Victoria had in fact always been embodiments of the same person-a fairly common occurrence among the Awakened. For that reason, Victor was immediately suspected of being Victoria, although there were more than a few questions about how Victor managed to be so convincingly avon. Alexander was aware of the suspicion, and the investigations which pursued the matter. In spite of the long history of Alexandrea and Victoria within the Aegis, it was apparent to his superiors that the two had probably been the very first awakened avon-individuals blooded by long range scouts sent out millions of years ago. Which meant Anne Arden had not been the first avon encountered by the Aegis. There had been at least one awakened avon living and working in the Aegis for about a million years.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br w:type="page"/>
        <w:t xml:space="preserve">Awakened Avon. Awakened avon differ from other awakened in the possession of the awakened phoenix potential. Other awakened only possess the awakened dragon potential. Because avon evolved with the ability to resurrect and reincarnate, awakened avon bring an additional twist to being awakened. Other awakened become immortal upon blooding. They never die, they just go to sleep, hibernating for days or centuries to regain their vitality. Awakened avon are also immortalized, but with the ability to reincarnate, they can revitalize their minds without ever going to sleep. The blooded aspects can simply conceive of a new generation of self, which initally involves being born in dragon and phoenix aspects. In the second incarnation, the two aspects are compelled to unite, allowing following generations to be born fully integrated. Following incarnations manifest their compliment-a balanced compliment-as a response to heat, but otherwise need not aspect unwillingly. Already, such following incarnations are being regarded as Ascendant, rather than merely Awakened.  Being Ascendant, an Awakened Avon had two ways to deal with mnemonic entropy. Past lives can be integrated into the moment, lending depth and detail to the perspective of the living incarnation, or they can be put to sleep, assimilated into the vast ocean of the unconscious mind which only the dragon potential can access directly. The choice to integrate can be postponed throughout the life of the living incarnation, but if that incarnation dies unreconciled, the memories of the previous incarnation automatically go to sleep, and the mind of the dead or slain incarnation takes its place in the shadow of the resurrected or reincarnated mind.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br w:type="page"/>
        <w:t>Plot Notes: Eve of Paradox</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Prelude. Two of the girls are brought together by the death of Anne Arden and Phoenix. Two bodies in a morgue. By any physical analysis they could be twins. By every report they were entirely unrelated, possessing natures virtually alien to each other and histories placing each in a remote galaxy from their earliest incarnations. In addition, both possessed living twins, each more like her dead mate than each other. Each possessed a living descendant-a parthenogenic daughter, a twin by way of direct descent.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br w:type="page"/>
        <w:t>Plot: Hostile Negotiations</w:t>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Among the objectives of the Sleeper Rebellion had been the taking of ASIA installations on Earth. To stiffen their ranks, the avatars who were kept in suspension in those installations, were freed and recruited to aid in the fighting. Among those prisoners had been Anne Arden. About three thousand years ago, when the Aegis was ready to begin operations in Oasis, they had captured Anne-their source of data on avon-and placed her in suspension to prevent her from dying and passing on her experience with the Awakened to her daughter. As they feared, her death in the revolt opened Anna’s eyes to the truth. Over the next six years, she began quietly disclosing the facts to her hand-picked allies and worked to seize the Seat of Oasis, and the authority to organize her people to resist the silent invasion. Her challenge to the Emperor was backed up by the public disclosure of the truth-her careful orchestration enabling her to disperse the news to all avon at once. Chaos erupted, as the people struggled with the revelation, and to her surprise a huge minority of people sided with the invaders against her. She had enough support, however, to stall the process of conversion and force the Aegis to acknowledge her accusations. The outbreak of war between her supporters and the opposition only hastened their response.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Subplot: Aliases-A Mother and A Lover</w:t>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Victoria was haunted by the memory of her mother, and the emergent complimentary aspect of her mind. Her mother understood partially the situation they were in, but in some remote incarnation there had been a break in chain of mnemonic inheritance. At the time that Victoria chose to remain on Earth, she deliberately put the memory of her life in the Aegis to sleep. She did it to assure herself and her Aegis superiors she would not be tempted to meddle in the evolution of human civilization. In her present incarnation, her mother’s mind possesses all the memories of her time on Earth-about three thousand years worth of experience-but Victoria and her mother both perceive the situation as a threat to their individual identities. In a strange sort of way, they are confidants, friends and lovers-Andrea hungering to experience life once more, haunting the edges of her daughter’s mind almost guilty anticipation, waiting for the manifestation of her compliment to indulge her desire. It was a natural consequence of resisting their integration. Andrea inevitably evolved into her compliment. Her greater experience and perspective allowing her to realize the ambisexuallity which her daughter only had the potential to manifest. Her assumption of this complimentary aspect enabled her to return to life without submitting to her daughter’s perspective and allowed her to remain coherent even when the two finally achieved unity and share the birth of their daughter-quickened and born in unison with Alexandrea. In any case, Andrea’s ambisexuality complimented Victoria’s bisexuality, encouraging her three-way relationship with Alexandrea and Alexander, and allowing the four to merge into one for the duration of their pregnancy. This bizarre union of course defied what was then understood about the nature of awakened avon, and caused most parties to remain convinced that the four were something else.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Subplot: Consequences of Disclosure-Treaty of Ardyn</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Subplot: Consequences of Disclosure-Ardahn Massacre</w:t>
      </w:r>
    </w:p>
    <w:p w:rsidR="00A47206" w:rsidRPr="00D86BF2" w:rsidRDefault="00A47206">
      <w:pPr>
        <w:pStyle w:val="0DraftNormal"/>
        <w:rPr>
          <w:rFonts w:ascii="Montserrat" w:hAnsi="Montserrat"/>
          <w:sz w:val="24"/>
          <w:szCs w:val="14"/>
        </w:rPr>
      </w:pPr>
      <w:r w:rsidRPr="00D86BF2">
        <w:rPr>
          <w:rFonts w:ascii="Montserrat" w:hAnsi="Montserrat"/>
          <w:sz w:val="24"/>
          <w:szCs w:val="14"/>
        </w:rPr>
        <w:br w:type="page"/>
        <w:t>Plot Notes: Eye of Paradox</w:t>
      </w:r>
    </w:p>
    <w:p w:rsidR="00A47206" w:rsidRPr="00D86BF2" w:rsidRDefault="00A47206">
      <w:pPr>
        <w:pStyle w:val="0DraftNormal"/>
        <w:rPr>
          <w:rFonts w:ascii="Montserrat" w:hAnsi="Montserrat"/>
          <w:sz w:val="24"/>
          <w:szCs w:val="14"/>
        </w:rPr>
      </w:pPr>
      <w:r w:rsidRPr="00D86BF2">
        <w:rPr>
          <w:rFonts w:ascii="Montserrat" w:hAnsi="Montserrat"/>
          <w:sz w:val="24"/>
          <w:szCs w:val="14"/>
        </w:rPr>
        <w:br w:type="page"/>
        <w:t>Plot: Full Blooded Eclipse</w:t>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The trouble began with Anne’s coming of age, and the events surrounding her assumption of her mother’s mantle. Anne and Vai returned to the scene of a childhood tragedy, which accounted for the death of Anne’s mother, Anna, and Vai’s mother’s ascent to power. Because Anne and Vai had been betrothed immediately before the massacre, Vael honored the arrangement, even as far as to send the girls into fosterage together. Unknown to either girl, another daughter, Vai’s dragon twin, was also off in fosterage awaiting the day of Anne’s majority. Anne and Vai were to be married to seal the Treaty of Ardyn, which meant that Vael would have to recognize Anne’s legitimate claim-as well as that of her daughter Vai-to the Northern Kingdoms. Vael’s only fear was that by descending upon the knife, Vai would inherit the memories of her scheme to assassinate Anna, and manipulate her daughter. Other’s actions had preempted her own, but the girls lives had still followed the course she had plotted for them-including her plan for Anne’s blooding. In spite of her fears, Vael obeyed the tradition and submitted her body to the knife and the feast of passing. As Vael descended upon Vai, her dragon descended upon Vai’s. Vai’s dragon digested the plot to blood Anne and proceeded to execute it. She arranged to take her sister’s place and maneuver Anne into a suitable hunting ground-for the hunt was an inextricable part of blooding. Vai, now a prisoner in a house of assassins had spied the plot in her twin’s mind during their switch, and tried to send warning to Anne. Her message was intercepted by one of the dragons who knew the secret about Anne. That dragon called the others who knew the secret to a hasty meeting. Once Anne was warned that Vai had been replaced by her dragon and that she intended to blood her, they counted on the influence of her mother’s memories to drive her into flight, and faced with the prospect of a paradoxical event, they sent a small armed force to pursue and capture her. Among the orders they received was the order to kill her. Their first objective was to prevent any dragon from attempting to blood her, but in the event that an opportunity presented itself and some dragon did blood her, the absolution of her memories would minimize the risk of opening the eye of paradox. Blooding would not necessarily have been a bad thing for her, but for all who dwelt within her domain the awakening of her dragon potential could be cataclysmic. Dragon Vai was unperturbed by Anne’s flight. She simply pursued her quarry into the wild, and stumbled across the assault force that had been sent after her. She infiltrated their company, posing as one of their scouts, and discovered their intentions. She was true to Vai in every personal regard, and the thought of Anne’s death and capture alarmed her. She redoubled her efforts to stalk and blood Anne, happily contributing to the mayhem Anne’s efforts inflicted on her pursuers.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Subplot: Unity and Diversity-Quenching the Heat</w:t>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The following material is a pool of impressions and events contributing to Ember and Amber’s thread. The twins are the modern aspects of the Awakened Goddess. Circumstances have confronted them with an opportunity to rediscover what they are by forcing them to make the transition from a human perspective to an avon one. The catalyst for this shift is the onset of heat. With the onset of heat, the two are forced to recognize their true heritage. As a result of heat, the two are drawn into Anne and Vai’s shadows while exploring their avon heritage. They make their appearance at the very beginning of the story, mostly as a consequence of their resemblance to the young queens. </w:t>
      </w:r>
    </w:p>
    <w:p w:rsidR="00A47206" w:rsidRPr="00D86BF2" w:rsidRDefault="00A47206">
      <w:pPr>
        <w:pStyle w:val="0DraftNormal"/>
        <w:rPr>
          <w:rFonts w:ascii="Montserrat" w:hAnsi="Montserrat"/>
          <w:sz w:val="24"/>
          <w:szCs w:val="14"/>
        </w:rPr>
      </w:pPr>
      <w:r w:rsidRPr="00D86BF2">
        <w:rPr>
          <w:rFonts w:ascii="Montserrat" w:hAnsi="Montserrat"/>
          <w:sz w:val="24"/>
          <w:szCs w:val="14"/>
        </w:rPr>
        <w:tab/>
        <w:t xml:space="preserve">The orignal twins were complimented by an adult female, and two adult male aspects, and manifested their male aspects as heat awakened their dragon potential. The pair accompanied the young queens as they faced their own legacies, and once they were exposed by heat, were taken into service by Anne and Vai. </w:t>
      </w:r>
    </w:p>
    <w:p w:rsidR="00A47206" w:rsidRPr="00D86BF2" w:rsidRDefault="00A47206">
      <w:pPr>
        <w:pStyle w:val="0DraftNormal"/>
        <w:rPr>
          <w:rFonts w:ascii="Montserrat" w:hAnsi="Montserrat"/>
          <w:sz w:val="24"/>
          <w:szCs w:val="14"/>
        </w:rPr>
      </w:pPr>
      <w:r w:rsidRPr="00D86BF2">
        <w:rPr>
          <w:rFonts w:ascii="Montserrat" w:hAnsi="Montserrat"/>
          <w:sz w:val="24"/>
          <w:szCs w:val="14"/>
        </w:rPr>
        <w:tab/>
        <w:t xml:space="preserve">Ember was the first of the pair to appear, bringing Amber in after establishing her friendship with Anne. Amber was the first of the pair to manifest her dragon potential. Ander, her male half, appeared and immediately disassociated himself from the twins . His manifestation was in fact triggered by the reawakening of the demon her mother had trapped before her own death and which she subdued in descending upon Amber. The first quickening of heat, and the resurgence of memories of the massacre that greeted her visit to Ardahn created the opening the demon had been waiting for. The morning after Ander manifested under possession, he cornered Ember in the baths posing as a member of the household. Ember rebuffed his attempt to seduce her, and later came to the mistaken conclusion that he was Vai-who tended to be a bit aggressive in male form. Ander weeded his way into the house guard with the assistance of other compromised guards. The awakening of Ember’s dragon potential, and the Blooding that reimprinted her male aspect with a female body, led the twins to discover Ander, who realized no one connected him with the scene in the baths and told a modified story of awakening, being disoriented by the physical change and enlisting in the house guard out of shock at the strange event. Ander’s remoteness was easily explained by an aspecting reflex. A newly manifested aspect tended to wall itself off asserting its independent perspective, and usually as much as a year would go by before the two aspects could reunite. Amber, taxed to even imagine how she would react to being a boy, assumed the experience accounted for the discrepancies between her and Ander’s personalities. Ender, manifested with a very masculine personality, added to that assumption by fighting so stubbornly to suppress female body and mindset he was founded on. Ember, Ender and Amber joined Ander in the house guard at Anne and Vai’s urging, both to serve them as personal body guards, maintain their growing friendship, and enable the split twinned twins to come to grips with their true heritage. Ender tended to confide most closely in Ander, and fell prey to the demon’s machinations. </w:t>
      </w:r>
    </w:p>
    <w:p w:rsidR="00A47206" w:rsidRPr="00D86BF2" w:rsidRDefault="00A47206">
      <w:pPr>
        <w:pStyle w:val="0DraftNormal"/>
        <w:rPr>
          <w:rFonts w:ascii="Montserrat" w:hAnsi="Montserrat"/>
          <w:sz w:val="24"/>
          <w:szCs w:val="14"/>
        </w:rPr>
      </w:pPr>
      <w:r w:rsidRPr="00D86BF2">
        <w:rPr>
          <w:rFonts w:ascii="Montserrat" w:hAnsi="Montserrat"/>
          <w:sz w:val="24"/>
          <w:szCs w:val="14"/>
        </w:rPr>
        <w:tab/>
        <w:t xml:space="preserve">Their mother preceded their father as the ambassador from the dragon empire, having only recently been extracted from her life on Earth. Her appointment was the dragon’s response to Anna’s disclosure, both because they thought she was one of those Anne had given her flesh to-hence liable to possess tremendous insight into Anna’s character-and because she really didn’t know all that much about the empire itself. Anna had already revealed more about them than they were ready for avon to know. No one had expected she would meet, and fall in love with another agent of the empire. No one would have believed that the two were twin minds and soul mates. They conceived Amber and Ember at about the same time as Vael conceived of Vai, and all four girls were born within a day of each other. Amber was born at dawn on the summer solstice eclipse, Ember was born at dusk, and Anne and Vai were born at the same moment at full eclipse-one at midnight and the other at noon-on separate worlds.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Subplot: Token Authority</w:t>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The sleepers in Oasis were originally brought in by the Awakened to help in the assassination of Anna. Theoretically, they were still under the command of the dragons responsible for that plot. They were of course planning their own operation under the cover of that loyalty. The gradual infection of awakened avon in and around court was part of that scheme. The demon who ended up in possession of Ander-Ash-was one of those original operatives. As soon as the dragons discovered his emergence, they tapped him to help execute operation Token Authority. To safely remove Anne, they needed a pawn to put in her place. Ash would be that pawn. He already had partial possession of Amber, a genetic twin to Anne. All he had to do was assist in the possession of two others-since they could not replace Anne and leave Vai in place to discover the switch. Unwilling to share possession of Amber with another sleeper, he drafted and helped execute the plan to possess Ember. The back-up plan, to possess Amber, he made his sole, personal responsibility-the details of which he neglected to confide in anyone. Due to the leverage his superiors had over him, the threat of exorcism, he was pushed to succeed at any cost. When he reported that the only way to sucessfully attempt the possession of any of Amber or Ember’s aspects would be to execute all but one manifestation of each girl, they ordered him to do so. As far as they were concerned, they were trying to save the universe. As far as Ash was concerned, he was in love with both of them and it forced him to be even more ruthless.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Subplot: Token Authority-Pawn to Queen</w:t>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Operation Token Authority was driven by plots to replace Anne and Vai with look-alikes-on one hand to cover for Anne’s disappearance, and on the other to influence or outright control Oasis through surrogates. Already known, Ender-mistaken by all as Ember-was framed for mass murder and driven into exile. When Ember’s dragon awoke it actually stalked and blooded on her, causing Ender to possess a female body by default. Ander did not have this same problem, but when he manifested, the demon within Amber seized control of the aspect, driving Ander into submission. Under orders, Ash-Ander conspired with other sleepers to possess, convert and ultimately dispossess Ember. Ash-Ander pursued Ember personally from the moment he detected a complement to himself trapped within her. Thanks to his shocking union with Ember, he managed to recover the compliment to his own nature. The female aspect of his mind gave him a strength and coherence to contemplate a full possession of Amber. The rest of his machinations toward Ember resulted in the assault on the beach. Ash-Ander left the execution of that plan to his compatriots and focused on eliminating the other aspects of the twins in preparation for a showdown with Amber. As Ender continued to be mistaken for Ember, Ember was forced to go into hiding. She arranged to meet up with Ender after she was driven into exile, and witnessed her capture. Initially targeted for possession, she fell into the hands of the soldiers commanded to execute Anne-the opposite arm of Token Authority. This plot was based on a discovery that Anne, Vai, Ember and Amber were all genetically identical. This information was discovered by the dragons at about the time the soldiers were trying to kill her. They were instructed to make a clear identification of their captive-and in the event she really was Anne, execute her and deliver her to their superiors. If it was Ember, however, their orders were to simply subdue her-being dually awakened they could neither kill nor possess her, but they could reason with her. Ember was to be delivered to the dragons who would convince her of the necessity of their actions and her help bringing them to fruition. Anne, on the other hand, fell prey to the attempts of renegade sleepers to possess-or rather dispossess-either her or Vai, when the agents of that nested plot infiltrated the group of soldiers who finally captured her. Ander’s campaign was carefully conceived and executed. Taking advantage of the fact that no one officially knew Ember/Ender’s condition or whereabouts, he applied himself to manifesting the female form with the same stubborn determination Ender invested in assuming a male form, providing himself with the perfect guise for his assassinations. Ander finally finished off the adult aspects of himself, Ember and Ender. As Anne faced the possessed soldiers, Amber was finally confronted by Ander.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Subplot: Token Authority-Ander’s Coup</w:t>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The scheme Ander dreamed up to seize full possession of Amber and seize the Seat of Oasis depended on eliminating all of the other aspects associated with Amber which he did not control. Amber only had one free aspect-aside from herself-but as long as there were any other aspects of Amber on the loose, she could retreat from the threat of possession. Ember posed a slightly different threat. Experience had taught the demon that Ember, and her aspects, were compatible enough with Amber and her aspects to pose the kind of threat he feared. As long as she was around, she could mount a direct assault on Amber’s possessed aspects. Controlling one aspect of Amber, and possessing new potential which enabled him to contemplate a full possession of an awakened avon, there was only one sure way to succeed. </w:t>
      </w:r>
    </w:p>
    <w:p w:rsidR="00A47206" w:rsidRPr="00D86BF2" w:rsidRDefault="00A47206">
      <w:pPr>
        <w:pStyle w:val="0DraftNormal"/>
        <w:rPr>
          <w:rFonts w:ascii="Montserrat" w:hAnsi="Montserrat"/>
          <w:sz w:val="24"/>
          <w:szCs w:val="14"/>
        </w:rPr>
      </w:pPr>
      <w:r w:rsidRPr="00D86BF2">
        <w:rPr>
          <w:rFonts w:ascii="Montserrat" w:hAnsi="Montserrat"/>
          <w:sz w:val="24"/>
          <w:szCs w:val="14"/>
        </w:rPr>
        <w:tab/>
        <w:t xml:space="preserve">Ander schemed to eliminate Ember, turning her over to his allies for possession or absolution. Ander’s plans initially required Ember and Ender to fall to a dual possession, they way most awakened avon did. The attack on Ember went off unsuccessfully, and Ender seemed to be nowhere in sight. Ander assessed the situation and determined that Ember and Ender had united-which would make Ember’s possession a virtual impossibility. The circumstances did offer the prospect of a second chance-and a better chance at absolution. Ander endorsed that plan, then concentrated on isolating each of the twins’ adult aspects, luring them into vulnerable situations and then killing them. The time to act was determined by outside events. When Anne fled the palace, she installed Amber in her place, and sent her family off to Arlahn where they were supposed to be waiting for Ember to arrive. Theoretically, Amber went with them, but in fact it was Anne, who slipped into the wild as soon as possible. Ander figured this out, and made his moves while she was too far away to possibly interfere. Unfortunately, the three adults had not realized Anne, and not Amber, had accompanied them on their journey, so when each was attacked he or she saw Amber as the killer and not Ander. </w:t>
      </w:r>
    </w:p>
    <w:p w:rsidR="00A47206" w:rsidRPr="00D86BF2" w:rsidRDefault="00A47206">
      <w:pPr>
        <w:pStyle w:val="0DraftNormal"/>
        <w:rPr>
          <w:rFonts w:ascii="Montserrat" w:hAnsi="Montserrat"/>
          <w:sz w:val="24"/>
          <w:szCs w:val="14"/>
        </w:rPr>
      </w:pPr>
      <w:r w:rsidRPr="00D86BF2">
        <w:rPr>
          <w:rFonts w:ascii="Montserrat" w:hAnsi="Montserrat"/>
          <w:sz w:val="24"/>
          <w:szCs w:val="14"/>
        </w:rPr>
        <w:tab/>
        <w:t xml:space="preserve">Alexander was set up well in advance, thanks to Amber’s integration of her mother’s memory and their resultant exploration of a strangely redefined relationship. Deciding that what Ender could do with enough determination-and possessing the female potential his division had cultivated-he could do. He learned to manifest and maintain the female expression of his stolen body. Ander took Amber’s father in bed, when his guard was completely down. Alexandrea made herself vulnerable by confiding in the twins, and their aspects. She was potentially the hardest of them all to kill, because she really knew what Ander was. She knew about the sleepers, that is, but not that Ander was one. Alexandrea shared her suspicions about the boys who attacked Ember with the three youths, and Ander had naturally appealed to her to help him learn how to fight sleepers. As her apprentice, he was in a position to assess her defenses-and once again, Amber was her biggest weakness. To protect Amber-or Ember-Alexandrea would take far greater risks than otherwise against such dangerous foes. Ander arranged for his allies to attack Amber-and posing as Amber for this trap, he would be able to strike when her defenses were overtaxed and presented to the wrong attackers. Victor was the hardest to kill. He was a she as often as not, so he would not be easily fooled by a sex change. He was also one of the best dancer/dreamers of the present day. Victor would always have been a real fight, so Ander had arranged it so that Victor attacked him-or rather, her. As Alexandrea was stumbling under the weight of the sleepers attack, Ander-posing as Amber-had urged her to call in reinforcements. Victor simply had to come. Once he appeared, Ander shocked Alexandrea and Victor by turning on Alex, and killing her right before Vic’s eyes. He, naturally, assumed the worst-that Amber had been possessed. That meant he would do everything he could to subdue her, and drag her away from the other sleepers so that she could be exorcised. In other words, he would give himself the handicap Ander-especially as a girl-needed to defeat him. </w:t>
      </w:r>
    </w:p>
    <w:p w:rsidR="00A47206" w:rsidRPr="00D86BF2" w:rsidRDefault="00A47206">
      <w:pPr>
        <w:pStyle w:val="0DraftNormal"/>
        <w:rPr>
          <w:rFonts w:ascii="Montserrat" w:hAnsi="Montserrat"/>
          <w:sz w:val="24"/>
          <w:szCs w:val="14"/>
        </w:rPr>
      </w:pPr>
      <w:r w:rsidRPr="00D86BF2">
        <w:rPr>
          <w:rFonts w:ascii="Montserrat" w:hAnsi="Montserrat"/>
          <w:sz w:val="24"/>
          <w:szCs w:val="14"/>
        </w:rPr>
        <w:tab/>
        <w:t xml:space="preserve">His allies reported that Ember had been killed by a dragon, so Ander was finally free to go after Amber. He saw no reason to doubt the dragon would strip the girl of all of her assets-including her memory-so it was safe to say that she was as absolved as an awakened avon was likely to get. The repor he received also informed him to prepare to assume the Seat, as Anne was being targeted for absolution and exile. Ander had already deduced that the best chance he had to fully possess Amber was to achieve the union their bodies hungered for. As their minds embraced in united flesh, he would be able to swallow her with his new female aspect. Her cry for help was expected. It’s being answered was not. Ember appeared out of nowhere and the twins’ minds lashed out in a crushing defense. Ander panicked and triggered the manifestation of the girls’ compliments. The division weakened Amber and Ember’s assault, but their compliments were both swallowed as the sleeper retreated. That faint reprieve allowed Ander to realize he had seized his objective-not exactly as planned, but more than close enough. without hesitating, Ander ripped the minds of Ender and the real Ander out of their bodies and threw them back at Amber/Ember-as sleepers. As the fused twins struggled to reintegrate the dispossed minds of their compliments, Ander seized the initiative. Assuming the place of Anne, she summoned the house guard and had the unified girl arrested for making an assault on her person. She actually accused Amber and Ember of being possessed-to which their joined minds gave a misleading testimony. The string of deaths which Ander had perpetrated were reported soon after, and under examination and trial, the memories they had inherited convicted them outright. Amber-in name the one under prosecution-had an alibi, but her loyalty to Anne prevented her from using it. Besides, without Anne to substantiate her claims, she would sound like she was just making it up. Ander was cementing herself in her new role by making all the accusations and driving investigators to reconstruct a history of events all too close to the truth. The only ones who knew Ander was lying were the ones who had driven Anne into exile, and who had offered to endorse her coup. By exposing the sleepers to avon, Ander was seriously compromising the agreements between them, but the truth about Anne was an even greater secret. By persecuting Amber, Ander was eliminating the only other pawn the dragons had left to oppose her with. Without her, they would have to come out into the open to depose Ander. Unfortunately, there was one person unaccounted for. Phoenix Vai.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br w:type="page"/>
        <w:t>Exit Options</w:t>
      </w:r>
    </w:p>
    <w:p w:rsidR="00A47206" w:rsidRPr="00D86BF2" w:rsidRDefault="00A47206">
      <w:pPr>
        <w:pStyle w:val="0DraftNormal"/>
        <w:rPr>
          <w:rFonts w:ascii="Montserrat" w:hAnsi="Montserrat"/>
          <w:sz w:val="24"/>
          <w:szCs w:val="14"/>
        </w:rPr>
      </w:pPr>
      <w:r w:rsidRPr="00D86BF2">
        <w:rPr>
          <w:rFonts w:ascii="Montserrat" w:hAnsi="Montserrat"/>
          <w:sz w:val="24"/>
          <w:szCs w:val="14"/>
        </w:rPr>
        <w:br w:type="page"/>
        <w:t>The Goddess and The Gates of Paradox</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Dreaming Alone</w:t>
      </w:r>
      <w:r w:rsidRPr="00D86BF2">
        <w:rPr>
          <w:rFonts w:ascii="Montserrat" w:hAnsi="Montserrat"/>
          <w:sz w:val="24"/>
          <w:szCs w:val="14"/>
        </w:rPr>
        <w:tab/>
      </w:r>
      <w:r w:rsidRPr="00D86BF2">
        <w:rPr>
          <w:rFonts w:ascii="Montserrat" w:hAnsi="Montserrat"/>
          <w:sz w:val="24"/>
          <w:szCs w:val="14"/>
        </w:rPr>
        <w:t></w:t>
      </w:r>
      <w:r w:rsidRPr="00D86BF2">
        <w:rPr>
          <w:rFonts w:ascii="Montserrat" w:hAnsi="Montserrat"/>
          <w:sz w:val="24"/>
          <w:szCs w:val="14"/>
        </w:rPr>
        <w:tab/>
        <w:t>Emergence · Pilot Episode</w:t>
      </w:r>
    </w:p>
    <w:p w:rsidR="00A47206" w:rsidRPr="00D86BF2" w:rsidRDefault="00A47206">
      <w:pPr>
        <w:pStyle w:val="0DraftNormal"/>
        <w:rPr>
          <w:rFonts w:ascii="Montserrat" w:hAnsi="Montserrat"/>
          <w:sz w:val="24"/>
          <w:szCs w:val="14"/>
        </w:rPr>
      </w:pPr>
      <w:r w:rsidRPr="00D86BF2">
        <w:rPr>
          <w:rFonts w:ascii="Montserrat" w:hAnsi="Montserrat"/>
          <w:sz w:val="24"/>
          <w:szCs w:val="14"/>
        </w:rPr>
        <w:tab/>
      </w:r>
      <w:r w:rsidRPr="00D86BF2">
        <w:rPr>
          <w:rFonts w:ascii="Montserrat" w:hAnsi="Montserrat"/>
          <w:sz w:val="24"/>
          <w:szCs w:val="14"/>
        </w:rPr>
        <w:tab/>
        <w:t>A Taste Of Death</w:t>
      </w:r>
      <w:r w:rsidRPr="00D86BF2">
        <w:rPr>
          <w:rFonts w:ascii="Montserrat" w:hAnsi="Montserrat"/>
          <w:sz w:val="24"/>
          <w:szCs w:val="14"/>
        </w:rPr>
        <w:tab/>
        <w:t>Emergence · Episode I</w:t>
      </w:r>
    </w:p>
    <w:p w:rsidR="00A47206" w:rsidRPr="00D86BF2" w:rsidRDefault="00A47206">
      <w:pPr>
        <w:pStyle w:val="0DraftNormal"/>
        <w:rPr>
          <w:rFonts w:ascii="Montserrat" w:hAnsi="Montserrat"/>
          <w:sz w:val="24"/>
          <w:szCs w:val="14"/>
        </w:rPr>
      </w:pPr>
      <w:r w:rsidRPr="00D86BF2">
        <w:rPr>
          <w:rFonts w:ascii="Montserrat" w:hAnsi="Montserrat"/>
          <w:sz w:val="24"/>
          <w:szCs w:val="14"/>
        </w:rPr>
        <w:tab/>
      </w:r>
      <w:r w:rsidRPr="00D86BF2">
        <w:rPr>
          <w:rFonts w:ascii="Montserrat" w:hAnsi="Montserrat"/>
          <w:sz w:val="24"/>
          <w:szCs w:val="14"/>
        </w:rPr>
        <w:tab/>
        <w:t>A Taste Of Divinity</w:t>
      </w:r>
      <w:r w:rsidRPr="00D86BF2">
        <w:rPr>
          <w:rFonts w:ascii="Montserrat" w:hAnsi="Montserrat"/>
          <w:sz w:val="24"/>
          <w:szCs w:val="14"/>
        </w:rPr>
        <w:tab/>
        <w:t>Emergence · Episode II</w:t>
      </w:r>
    </w:p>
    <w:p w:rsidR="00A47206" w:rsidRPr="00D86BF2" w:rsidRDefault="00A47206">
      <w:pPr>
        <w:pStyle w:val="0DraftNormal"/>
        <w:rPr>
          <w:rFonts w:ascii="Montserrat" w:hAnsi="Montserrat"/>
          <w:sz w:val="24"/>
          <w:szCs w:val="14"/>
        </w:rPr>
      </w:pPr>
      <w:r w:rsidRPr="00D86BF2">
        <w:rPr>
          <w:rFonts w:ascii="Montserrat" w:hAnsi="Montserrat"/>
          <w:sz w:val="24"/>
          <w:szCs w:val="14"/>
        </w:rPr>
        <w:tab/>
      </w:r>
      <w:r w:rsidRPr="00D86BF2">
        <w:rPr>
          <w:rFonts w:ascii="Montserrat" w:hAnsi="Montserrat"/>
          <w:sz w:val="24"/>
          <w:szCs w:val="14"/>
        </w:rPr>
        <w:tab/>
        <w:t>A Taste Of Damnation</w:t>
      </w:r>
      <w:r w:rsidRPr="00D86BF2">
        <w:rPr>
          <w:rFonts w:ascii="Montserrat" w:hAnsi="Montserrat"/>
          <w:sz w:val="24"/>
          <w:szCs w:val="14"/>
        </w:rPr>
        <w:tab/>
        <w:t>Emergence · Episode III</w:t>
      </w:r>
    </w:p>
    <w:p w:rsidR="00A47206" w:rsidRPr="00D86BF2" w:rsidRDefault="00A47206">
      <w:pPr>
        <w:pStyle w:val="0DraftNormal"/>
        <w:rPr>
          <w:rFonts w:ascii="Montserrat" w:hAnsi="Montserrat"/>
          <w:sz w:val="24"/>
          <w:szCs w:val="14"/>
        </w:rPr>
      </w:pPr>
      <w:r w:rsidRPr="00D86BF2">
        <w:rPr>
          <w:rFonts w:ascii="Montserrat" w:hAnsi="Montserrat"/>
          <w:sz w:val="24"/>
          <w:szCs w:val="14"/>
        </w:rPr>
        <w:tab/>
      </w:r>
      <w:r w:rsidRPr="00D86BF2">
        <w:rPr>
          <w:rFonts w:ascii="Montserrat" w:hAnsi="Montserrat"/>
          <w:sz w:val="24"/>
          <w:szCs w:val="14"/>
        </w:rPr>
        <w:tab/>
        <w:t>A Taste Of Desire</w:t>
      </w:r>
      <w:r w:rsidRPr="00D86BF2">
        <w:rPr>
          <w:rFonts w:ascii="Montserrat" w:hAnsi="Montserrat"/>
          <w:sz w:val="24"/>
          <w:szCs w:val="14"/>
        </w:rPr>
        <w:tab/>
        <w:t>Emergence · Episode IV</w:t>
      </w:r>
    </w:p>
    <w:p w:rsidR="00A47206" w:rsidRPr="00D86BF2" w:rsidRDefault="00A47206">
      <w:pPr>
        <w:pStyle w:val="0DraftNormal"/>
        <w:rPr>
          <w:rFonts w:ascii="Montserrat" w:hAnsi="Montserrat"/>
          <w:sz w:val="24"/>
          <w:szCs w:val="14"/>
        </w:rPr>
      </w:pPr>
      <w:r w:rsidRPr="00D86BF2">
        <w:rPr>
          <w:rFonts w:ascii="Montserrat" w:hAnsi="Montserrat"/>
          <w:sz w:val="24"/>
          <w:szCs w:val="14"/>
        </w:rPr>
        <w:tab/>
      </w:r>
      <w:r w:rsidRPr="00D86BF2">
        <w:rPr>
          <w:rFonts w:ascii="Montserrat" w:hAnsi="Montserrat"/>
          <w:sz w:val="24"/>
          <w:szCs w:val="14"/>
        </w:rPr>
        <w:tab/>
        <w:t>A Taste Of Despair</w:t>
      </w:r>
      <w:r w:rsidRPr="00D86BF2">
        <w:rPr>
          <w:rFonts w:ascii="Montserrat" w:hAnsi="Montserrat"/>
          <w:sz w:val="24"/>
          <w:szCs w:val="14"/>
        </w:rPr>
        <w:tab/>
        <w:t>Emergence · Episode VI</w:t>
      </w:r>
    </w:p>
    <w:p w:rsidR="00A47206" w:rsidRPr="00D86BF2" w:rsidRDefault="00A47206">
      <w:pPr>
        <w:pStyle w:val="0DraftNormal"/>
        <w:rPr>
          <w:rFonts w:ascii="Montserrat" w:hAnsi="Montserrat"/>
          <w:sz w:val="24"/>
          <w:szCs w:val="14"/>
        </w:rPr>
      </w:pPr>
      <w:r w:rsidRPr="00D86BF2">
        <w:rPr>
          <w:rFonts w:ascii="Montserrat" w:hAnsi="Montserrat"/>
          <w:sz w:val="24"/>
          <w:szCs w:val="14"/>
        </w:rPr>
        <w:tab/>
      </w:r>
      <w:r w:rsidRPr="00D86BF2">
        <w:rPr>
          <w:rFonts w:ascii="Montserrat" w:hAnsi="Montserrat"/>
          <w:sz w:val="24"/>
          <w:szCs w:val="14"/>
        </w:rPr>
        <w:tab/>
        <w:t>A Taste Of Destruction</w:t>
      </w:r>
      <w:r w:rsidRPr="00D86BF2">
        <w:rPr>
          <w:rFonts w:ascii="Montserrat" w:hAnsi="Montserrat"/>
          <w:sz w:val="24"/>
          <w:szCs w:val="14"/>
        </w:rPr>
        <w:tab/>
        <w:t>Emergence · Episode VI</w:t>
      </w:r>
    </w:p>
    <w:p w:rsidR="00A47206" w:rsidRPr="00D86BF2" w:rsidRDefault="00A47206">
      <w:pPr>
        <w:pStyle w:val="0DraftNormal"/>
        <w:rPr>
          <w:rFonts w:ascii="Montserrat" w:hAnsi="Montserrat"/>
          <w:sz w:val="24"/>
          <w:szCs w:val="14"/>
        </w:rPr>
      </w:pPr>
      <w:r w:rsidRPr="00D86BF2">
        <w:rPr>
          <w:rFonts w:ascii="Montserrat" w:hAnsi="Montserrat"/>
          <w:sz w:val="24"/>
          <w:szCs w:val="14"/>
        </w:rPr>
        <w:tab/>
      </w:r>
      <w:r w:rsidRPr="00D86BF2">
        <w:rPr>
          <w:rFonts w:ascii="Montserrat" w:hAnsi="Montserrat"/>
          <w:sz w:val="24"/>
          <w:szCs w:val="14"/>
        </w:rPr>
        <w:tab/>
        <w:t>A Taste Of Duplicity</w:t>
      </w:r>
      <w:r w:rsidRPr="00D86BF2">
        <w:rPr>
          <w:rFonts w:ascii="Montserrat" w:hAnsi="Montserrat"/>
          <w:sz w:val="24"/>
          <w:szCs w:val="14"/>
        </w:rPr>
        <w:tab/>
        <w:t>Emergence · Episode VII</w:t>
      </w:r>
    </w:p>
    <w:p w:rsidR="00A47206" w:rsidRPr="00D86BF2" w:rsidRDefault="00A47206">
      <w:pPr>
        <w:pStyle w:val="0DraftNormal"/>
        <w:rPr>
          <w:rFonts w:ascii="Montserrat" w:hAnsi="Montserrat"/>
          <w:sz w:val="24"/>
          <w:szCs w:val="14"/>
        </w:rPr>
      </w:pPr>
      <w:r w:rsidRPr="00D86BF2">
        <w:rPr>
          <w:rFonts w:ascii="Montserrat" w:hAnsi="Montserrat"/>
          <w:sz w:val="24"/>
          <w:szCs w:val="14"/>
        </w:rPr>
        <w:t>Daughter Selves</w:t>
      </w:r>
      <w:r w:rsidRPr="00D86BF2">
        <w:rPr>
          <w:rFonts w:ascii="Montserrat" w:hAnsi="Montserrat"/>
          <w:sz w:val="24"/>
          <w:szCs w:val="14"/>
        </w:rPr>
        <w:tab/>
        <w:t xml:space="preserve">A Daughter’s Rise </w:t>
      </w:r>
      <w:r w:rsidRPr="00D86BF2">
        <w:rPr>
          <w:rFonts w:ascii="Montserrat" w:hAnsi="Montserrat"/>
          <w:sz w:val="24"/>
          <w:szCs w:val="14"/>
        </w:rPr>
        <w:tab/>
        <w:t>Daughter Selves · Episode I</w:t>
      </w:r>
    </w:p>
    <w:p w:rsidR="00A47206" w:rsidRPr="00D86BF2" w:rsidRDefault="00A47206">
      <w:pPr>
        <w:pStyle w:val="0DraftNormal"/>
        <w:rPr>
          <w:rFonts w:ascii="Montserrat" w:hAnsi="Montserrat"/>
          <w:sz w:val="24"/>
          <w:szCs w:val="14"/>
        </w:rPr>
      </w:pPr>
      <w:r w:rsidRPr="00D86BF2">
        <w:rPr>
          <w:rFonts w:ascii="Montserrat" w:hAnsi="Montserrat"/>
          <w:sz w:val="24"/>
          <w:szCs w:val="14"/>
        </w:rPr>
        <w:tab/>
      </w:r>
      <w:r w:rsidRPr="00D86BF2">
        <w:rPr>
          <w:rFonts w:ascii="Montserrat" w:hAnsi="Montserrat"/>
          <w:sz w:val="24"/>
          <w:szCs w:val="14"/>
        </w:rPr>
        <w:tab/>
        <w:t xml:space="preserve">A Daughter’s Ruin </w:t>
      </w:r>
      <w:r w:rsidRPr="00D86BF2">
        <w:rPr>
          <w:rFonts w:ascii="Montserrat" w:hAnsi="Montserrat"/>
          <w:sz w:val="24"/>
          <w:szCs w:val="14"/>
        </w:rPr>
        <w:tab/>
        <w:t>Daughter Selves · Episode II</w:t>
      </w:r>
    </w:p>
    <w:p w:rsidR="00A47206" w:rsidRPr="00D86BF2" w:rsidRDefault="00A47206">
      <w:pPr>
        <w:pStyle w:val="0DraftNormal"/>
        <w:rPr>
          <w:rFonts w:ascii="Montserrat" w:hAnsi="Montserrat"/>
          <w:sz w:val="24"/>
          <w:szCs w:val="14"/>
        </w:rPr>
      </w:pPr>
      <w:r w:rsidRPr="00D86BF2">
        <w:rPr>
          <w:rFonts w:ascii="Montserrat" w:hAnsi="Montserrat"/>
          <w:sz w:val="24"/>
          <w:szCs w:val="14"/>
        </w:rPr>
        <w:t>Daughter Self</w:t>
      </w:r>
      <w:r w:rsidRPr="00D86BF2">
        <w:rPr>
          <w:rFonts w:ascii="Montserrat" w:hAnsi="Montserrat"/>
          <w:sz w:val="24"/>
          <w:szCs w:val="14"/>
        </w:rPr>
        <w:tab/>
        <w:t xml:space="preserve">A Daughter Reborn </w:t>
      </w:r>
      <w:r w:rsidRPr="00D86BF2">
        <w:rPr>
          <w:rFonts w:ascii="Montserrat" w:hAnsi="Montserrat"/>
          <w:sz w:val="24"/>
          <w:szCs w:val="14"/>
        </w:rPr>
        <w:tab/>
        <w:t>Episode I</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premise · notes for perspective</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the premise for this work was crystilized by a conversation with a new acquaintance at work. in response to his inquiry about my writing i explained that i was attempting to reintroduce the fantasy genure from within a work of science fiction. the essence of it was a transition from the scientifically plausible attainment of psionic potential into confrontation with epitome of superstition, magic. in the course of the work, the characters are shifted from the paradigm of psionics, through the paradigm of magic and finally into a confrontation with the paradigm of divinity. the heart of this is an examination of point paradox, the infinite expression and the eternal dance. included in this examination of manifest psychology is an examination of sexuality as provoked by the evolution of a parallel human race and the expression of the full potential of a soul.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embodiment of change</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phoenix and dragon are primary to the story-individuals who stand in the middle of events, between the extremes embodied by their reflections. ash and ember are individuals brought up in the shadow of doubt, viewing their nature and abilities from the scientific human perspective. dusk and dawn are individuals brought up in the glare of conviction, viewing their nature and abilities from the artistic avon perspective. phoenix and dragon stand in the penetrating light of intuition, viewing the truth inherent in the conflicting perspectives their unique position exposes them to. they watch as their counterparts are exposed to the realities their opposite number took for granted. ash and ember, who believed themselves to be human, unique individuals, encounter the truth of their split manifestation that forces them to examine the avon way of life intimately. dusk and dawn, who believed themselves to be compliments are divided from each other by demonic possession, forced to suffer the isolation and incompleteness every human endures.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br w:type="page"/>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8028"/>
        </w:tabs>
        <w:ind w:left="828"/>
        <w:rPr>
          <w:rFonts w:ascii="Montserrat" w:hAnsi="Montserrat"/>
          <w:sz w:val="24"/>
          <w:szCs w:val="14"/>
        </w:rPr>
      </w:pPr>
      <w:r w:rsidRPr="00D86BF2">
        <w:rPr>
          <w:rFonts w:ascii="Montserrat" w:hAnsi="Montserrat"/>
          <w:sz w:val="24"/>
          <w:szCs w:val="14"/>
        </w:rPr>
        <w:t>00 to 16  in early childhood</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vertAlign w:val="subscript"/>
        </w:rPr>
      </w:pPr>
      <w:r w:rsidRPr="00D86BF2">
        <w:rPr>
          <w:rFonts w:ascii="Montserrat" w:hAnsi="Montserrat"/>
          <w:sz w:val="24"/>
          <w:szCs w:val="14"/>
        </w:rPr>
        <w:t>anima</w:t>
      </w:r>
      <w:r w:rsidRPr="00D86BF2">
        <w:rPr>
          <w:rFonts w:ascii="Montserrat" w:hAnsi="Montserrat"/>
          <w:sz w:val="24"/>
          <w:szCs w:val="14"/>
          <w:vertAlign w:val="subscript"/>
        </w:rPr>
        <w:t>0</w:t>
      </w:r>
      <w:r w:rsidRPr="00D86BF2">
        <w:rPr>
          <w:rFonts w:ascii="Montserrat" w:hAnsi="Montserrat"/>
          <w:sz w:val="24"/>
          <w:szCs w:val="14"/>
        </w:rPr>
        <w:t>aeo</w:t>
      </w:r>
      <w:r w:rsidRPr="00D86BF2">
        <w:rPr>
          <w:rFonts w:ascii="Montserrat" w:hAnsi="Montserrat"/>
          <w:sz w:val="24"/>
          <w:szCs w:val="14"/>
          <w:vertAlign w:val="subscript"/>
        </w:rPr>
        <w:t>0</w:t>
      </w:r>
      <w:r w:rsidRPr="00D86BF2">
        <w:rPr>
          <w:rFonts w:ascii="Montserrat" w:hAnsi="Montserrat"/>
          <w:sz w:val="24"/>
          <w:szCs w:val="14"/>
        </w:rPr>
        <w:tab/>
        <w:t>anima</w:t>
      </w:r>
      <w:r w:rsidRPr="00D86BF2">
        <w:rPr>
          <w:rFonts w:ascii="Montserrat" w:hAnsi="Montserrat"/>
          <w:sz w:val="24"/>
          <w:szCs w:val="14"/>
          <w:vertAlign w:val="subscript"/>
        </w:rPr>
        <w:t>1</w:t>
      </w:r>
      <w:r w:rsidRPr="00D86BF2">
        <w:rPr>
          <w:rFonts w:ascii="Montserrat" w:hAnsi="Montserrat"/>
          <w:sz w:val="24"/>
          <w:szCs w:val="14"/>
        </w:rPr>
        <w:t xml:space="preserve"> · animo</w:t>
      </w:r>
      <w:r w:rsidRPr="00D86BF2">
        <w:rPr>
          <w:rFonts w:ascii="Montserrat" w:hAnsi="Montserrat"/>
          <w:sz w:val="24"/>
          <w:szCs w:val="14"/>
          <w:vertAlign w:val="subscript"/>
        </w:rPr>
        <w:t>1</w:t>
      </w:r>
      <w:r w:rsidRPr="00D86BF2">
        <w:rPr>
          <w:rFonts w:ascii="Montserrat" w:hAnsi="Montserrat"/>
          <w:sz w:val="24"/>
          <w:szCs w:val="14"/>
        </w:rPr>
        <w:tab/>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vertAlign w:val="subscript"/>
        </w:rPr>
      </w:pPr>
      <w:r w:rsidRPr="00D86BF2">
        <w:rPr>
          <w:rFonts w:ascii="Montserrat" w:hAnsi="Montserrat"/>
          <w:sz w:val="24"/>
          <w:szCs w:val="14"/>
        </w:rPr>
        <w:t>phoenix</w:t>
      </w:r>
      <w:r w:rsidRPr="00D86BF2">
        <w:rPr>
          <w:rFonts w:ascii="Montserrat" w:hAnsi="Montserrat"/>
          <w:sz w:val="24"/>
          <w:szCs w:val="14"/>
        </w:rPr>
        <w:tab/>
        <w:t>ember</w:t>
      </w:r>
      <w:r w:rsidRPr="00D86BF2">
        <w:rPr>
          <w:rFonts w:ascii="Montserrat" w:hAnsi="Montserrat"/>
          <w:sz w:val="24"/>
          <w:szCs w:val="14"/>
        </w:rPr>
        <w:tab/>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my self</w:t>
      </w:r>
      <w:r w:rsidRPr="00D86BF2">
        <w:rPr>
          <w:rFonts w:ascii="Montserrat" w:hAnsi="Montserrat"/>
          <w:sz w:val="24"/>
          <w:szCs w:val="14"/>
        </w:rPr>
        <w:tab/>
        <w:t>my twin sister</w:t>
      </w:r>
      <w:r w:rsidRPr="00D86BF2">
        <w:rPr>
          <w:rFonts w:ascii="Montserrat" w:hAnsi="Montserrat"/>
          <w:sz w:val="24"/>
          <w:szCs w:val="14"/>
        </w:rPr>
        <w:tab/>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a girl, a mother (in body)</w:t>
      </w:r>
      <w:r w:rsidRPr="00D86BF2">
        <w:rPr>
          <w:rFonts w:ascii="Montserrat" w:hAnsi="Montserrat"/>
          <w:sz w:val="24"/>
          <w:szCs w:val="14"/>
        </w:rPr>
        <w:tab/>
        <w:t>a daughter</w:t>
      </w:r>
      <w:r w:rsidRPr="00D86BF2">
        <w:rPr>
          <w:rFonts w:ascii="Montserrat" w:hAnsi="Montserrat"/>
          <w:sz w:val="24"/>
          <w:szCs w:val="14"/>
        </w:rPr>
        <w:tab/>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ab/>
      </w:r>
      <w:r w:rsidRPr="00D86BF2">
        <w:rPr>
          <w:rFonts w:ascii="Montserrat" w:hAnsi="Montserrat"/>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ab/>
      </w:r>
      <w:r w:rsidRPr="00D86BF2">
        <w:rPr>
          <w:rFonts w:ascii="Montserrat" w:hAnsi="Montserrat"/>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after phoenix’s birth, her mother and father seperated to protect ember, ash and phoenix from each other. her father’s compliment took ash, while ember stayed with her father, and his other daughters. phoenix went with her mother to majestic. phoenix’s mother manifested her compliment to ease her isolation, unwittingly triggering phoenix’s own compliment’s manifestation. it answered one of the mysteries of her childhood-where dragon had originated. when he had not been born with phoenix, her parents had wondered if history had been altered. unfortunately, as children, phoenix and her compliment were as dangerous to each other as their sister and brother. her mother’s compliment took dragon under his wing and raised him on paradise. ember and her brother were raised on oasis, on opposite moons. ember and phoenix met, of all places, on old earth in the pacific north west at the age of eleven. they found themselves confined together on a psionic reservation. until they met each other, each girl had believed herself the one and only phoenix ember morgan. instant rivalry flared up between them and escalated for about a week. as each tried to out do the other, they quickly moved from competition to outright war. when the conflict between them spashed over onto innocent-and adult-victims, the fun came to an end.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as part of their punishment, they were isolated from the class in remote quarters. with no one but each other to talk to, they eventually called a truce. they had more than a face and identity in common. ember had grown up with alexander morgan as her father, and two older sisters on oasis. phoenix had grown up alone with her mother in the household of the avon embassy on majestic. as psionics born in the oasis system, ember and phoenix had dual citizenship in the human and avon empires. they had each lived and studied with avon, impressing even them with their amazing potential. as humans, living among avon had a way of making each of them feel like half a person. their avon friends called them half-souls, and that hurt. until they had found each other, they had been alone in the universe. when they discovered each other, their isolation ended. a fast and intimate friendship was formed.</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their immediate families caught on to their discovery when the two switched places. the idea, naturally, was for each to meet the other’s parent. instead of bring their mother and father back together, they learned a shocking secret. the girls had been raised apart to protect them from the dangers of psionic resonance. the two continued to live apart, believing in the story they had been told. of course the story they were told was technically true. the twins remained in contact however, getting together for special occasions and for family gatherings. they were the only two of their set to encounter each other in early childhood. after two attempts to bring their parents together, phoenix ended up in her father’s house, while ember ended up with her mother on majestic. phoenix realized it was the right place for her, and could not confess that she had become more attached to her father than she had been to her mother. phoenix was her father’s favorite, no matter how careful he was to treat all of his daughters as equals. phoenix loved her sisters, even though they were half sisters and phoenix was jealous of her father’s love for their mother. phoenix and her mother were an issue they struggled with too, phoenix knew.</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avon twins’ would be. the fear that had started their rivalry often reared up to haunt them. they shared a sense terror over the notion that their minds were somehow fusing together-that their separate identities would be lost. their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ember and phoenix experienced. </w:t>
      </w:r>
    </w:p>
    <w:p w:rsidR="00A47206" w:rsidRPr="00D86BF2" w:rsidRDefault="00A47206">
      <w:pPr>
        <w:pStyle w:val="0DraftNormal"/>
        <w:rPr>
          <w:rFonts w:ascii="Montserrat" w:hAnsi="Montserrat"/>
          <w:sz w:val="24"/>
          <w:szCs w:val="14"/>
        </w:rPr>
      </w:pPr>
      <w:r w:rsidRPr="00D86BF2">
        <w:rPr>
          <w:rFonts w:ascii="Montserrat" w:hAnsi="Montserrat"/>
          <w:sz w:val="24"/>
          <w:szCs w:val="14"/>
        </w:rPr>
        <w:br w:type="page"/>
      </w:r>
    </w:p>
    <w:p w:rsidR="00A47206" w:rsidRPr="00D86BF2" w:rsidRDefault="00A47206">
      <w:pPr>
        <w:pStyle w:val="0DraftNormal"/>
        <w:tabs>
          <w:tab w:val="clear" w:pos="360"/>
          <w:tab w:val="clear" w:pos="720"/>
          <w:tab w:val="clear" w:pos="1440"/>
          <w:tab w:val="clear" w:pos="2160"/>
          <w:tab w:val="clear" w:pos="2880"/>
          <w:tab w:val="clear" w:pos="4320"/>
          <w:tab w:val="clear" w:pos="5040"/>
          <w:tab w:val="clear" w:pos="6480"/>
          <w:tab w:val="clear" w:pos="6840"/>
          <w:tab w:val="left" w:pos="8028"/>
        </w:tabs>
        <w:ind w:left="828"/>
        <w:rPr>
          <w:rFonts w:ascii="Montserrat" w:hAnsi="Montserrat"/>
          <w:sz w:val="24"/>
          <w:szCs w:val="14"/>
        </w:rPr>
      </w:pPr>
      <w:r w:rsidRPr="00D86BF2">
        <w:rPr>
          <w:rFonts w:ascii="Montserrat" w:hAnsi="Montserrat"/>
          <w:sz w:val="24"/>
          <w:szCs w:val="14"/>
        </w:rPr>
        <w:t>16 to 17 in late childhood</w:t>
      </w:r>
    </w:p>
    <w:p w:rsidR="00A47206" w:rsidRPr="00D86BF2" w:rsidRDefault="00A47206">
      <w:pPr>
        <w:pStyle w:val="0DraftNormal"/>
        <w:tabs>
          <w:tab w:val="clear" w:pos="360"/>
          <w:tab w:val="clear" w:pos="720"/>
          <w:tab w:val="clear" w:pos="1440"/>
          <w:tab w:val="clear" w:pos="2160"/>
          <w:tab w:val="clear" w:pos="2880"/>
          <w:tab w:val="clear" w:pos="4320"/>
          <w:tab w:val="clear" w:pos="5040"/>
          <w:tab w:val="clear" w:pos="6480"/>
          <w:tab w:val="clear" w:pos="6840"/>
          <w:tab w:val="left" w:pos="3228"/>
          <w:tab w:val="left" w:pos="5628"/>
          <w:tab w:val="left" w:pos="8028"/>
        </w:tabs>
        <w:ind w:left="828"/>
        <w:rPr>
          <w:rFonts w:ascii="Montserrat" w:hAnsi="Montserrat"/>
          <w:sz w:val="24"/>
          <w:szCs w:val="14"/>
          <w:vertAlign w:val="subscript"/>
        </w:rPr>
      </w:pPr>
      <w:r w:rsidRPr="00D86BF2">
        <w:rPr>
          <w:rFonts w:ascii="Montserrat" w:hAnsi="Montserrat"/>
          <w:sz w:val="24"/>
          <w:szCs w:val="14"/>
        </w:rPr>
        <w:t>anima</w:t>
      </w:r>
      <w:r w:rsidRPr="00D86BF2">
        <w:rPr>
          <w:rFonts w:ascii="Montserrat" w:hAnsi="Montserrat"/>
          <w:sz w:val="24"/>
          <w:szCs w:val="14"/>
          <w:vertAlign w:val="subscript"/>
        </w:rPr>
        <w:t>0</w:t>
      </w:r>
      <w:r w:rsidRPr="00D86BF2">
        <w:rPr>
          <w:rFonts w:ascii="Montserrat" w:hAnsi="Montserrat"/>
          <w:sz w:val="24"/>
          <w:szCs w:val="14"/>
        </w:rPr>
        <w:t>aeo</w:t>
      </w:r>
      <w:r w:rsidRPr="00D86BF2">
        <w:rPr>
          <w:rFonts w:ascii="Montserrat" w:hAnsi="Montserrat"/>
          <w:sz w:val="24"/>
          <w:szCs w:val="14"/>
          <w:vertAlign w:val="subscript"/>
        </w:rPr>
        <w:t>0</w:t>
      </w:r>
      <w:r w:rsidRPr="00D86BF2">
        <w:rPr>
          <w:rFonts w:ascii="Montserrat" w:hAnsi="Montserrat"/>
          <w:sz w:val="24"/>
          <w:szCs w:val="14"/>
        </w:rPr>
        <w:t xml:space="preserve"> · animo</w:t>
      </w:r>
      <w:r w:rsidRPr="00D86BF2">
        <w:rPr>
          <w:rFonts w:ascii="Montserrat" w:hAnsi="Montserrat"/>
          <w:sz w:val="24"/>
          <w:szCs w:val="14"/>
          <w:vertAlign w:val="subscript"/>
        </w:rPr>
        <w:t>0</w:t>
      </w:r>
      <w:r w:rsidRPr="00D86BF2">
        <w:rPr>
          <w:rFonts w:ascii="Montserrat" w:hAnsi="Montserrat"/>
          <w:sz w:val="24"/>
          <w:szCs w:val="14"/>
        </w:rPr>
        <w:t>aeo</w:t>
      </w:r>
      <w:r w:rsidRPr="00D86BF2">
        <w:rPr>
          <w:rFonts w:ascii="Montserrat" w:hAnsi="Montserrat"/>
          <w:sz w:val="24"/>
          <w:szCs w:val="14"/>
          <w:vertAlign w:val="subscript"/>
        </w:rPr>
        <w:t>0</w:t>
      </w:r>
      <w:r w:rsidRPr="00D86BF2">
        <w:rPr>
          <w:rFonts w:ascii="Montserrat" w:hAnsi="Montserrat"/>
          <w:sz w:val="24"/>
          <w:szCs w:val="14"/>
        </w:rPr>
        <w:tab/>
      </w:r>
      <w:r w:rsidRPr="00D86BF2">
        <w:rPr>
          <w:rFonts w:ascii="Montserrat" w:hAnsi="Montserrat"/>
          <w:sz w:val="24"/>
          <w:szCs w:val="14"/>
        </w:rPr>
        <w:tab/>
        <w:t>anima</w:t>
      </w:r>
      <w:r w:rsidRPr="00D86BF2">
        <w:rPr>
          <w:rFonts w:ascii="Montserrat" w:hAnsi="Montserrat"/>
          <w:sz w:val="24"/>
          <w:szCs w:val="14"/>
          <w:vertAlign w:val="subscript"/>
        </w:rPr>
        <w:t>2</w:t>
      </w:r>
      <w:r w:rsidRPr="00D86BF2">
        <w:rPr>
          <w:rFonts w:ascii="Montserrat" w:hAnsi="Montserrat"/>
          <w:sz w:val="24"/>
          <w:szCs w:val="14"/>
        </w:rPr>
        <w:t xml:space="preserve"> · animo</w:t>
      </w:r>
      <w:r w:rsidRPr="00D86BF2">
        <w:rPr>
          <w:rFonts w:ascii="Montserrat" w:hAnsi="Montserrat"/>
          <w:sz w:val="24"/>
          <w:szCs w:val="14"/>
          <w:vertAlign w:val="subscript"/>
        </w:rPr>
        <w:t>2</w:t>
      </w:r>
    </w:p>
    <w:p w:rsidR="00A47206" w:rsidRPr="00D86BF2" w:rsidRDefault="00A47206">
      <w:pPr>
        <w:pStyle w:val="0DraftNormal"/>
        <w:tabs>
          <w:tab w:val="clear" w:pos="360"/>
          <w:tab w:val="clear" w:pos="720"/>
          <w:tab w:val="clear" w:pos="1440"/>
          <w:tab w:val="clear" w:pos="2160"/>
          <w:tab w:val="clear" w:pos="288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phoenix · dragon</w:t>
      </w:r>
      <w:r w:rsidRPr="00D86BF2">
        <w:rPr>
          <w:rFonts w:ascii="Montserrat" w:hAnsi="Montserrat"/>
          <w:sz w:val="24"/>
          <w:szCs w:val="14"/>
        </w:rPr>
        <w:tab/>
      </w:r>
      <w:r w:rsidRPr="00D86BF2">
        <w:rPr>
          <w:rFonts w:ascii="Montserrat" w:hAnsi="Montserrat"/>
          <w:sz w:val="24"/>
          <w:szCs w:val="14"/>
        </w:rPr>
        <w:tab/>
        <w:t>dawn · dusk</w:t>
      </w:r>
    </w:p>
    <w:p w:rsidR="00A47206" w:rsidRPr="00D86BF2" w:rsidRDefault="00A47206">
      <w:pPr>
        <w:pStyle w:val="0DraftNormal"/>
        <w:tabs>
          <w:tab w:val="clear" w:pos="360"/>
          <w:tab w:val="clear" w:pos="720"/>
          <w:tab w:val="clear" w:pos="1440"/>
          <w:tab w:val="clear" w:pos="2160"/>
          <w:tab w:val="clear" w:pos="288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my self, my other · aspected</w:t>
      </w:r>
      <w:r w:rsidRPr="00D86BF2">
        <w:rPr>
          <w:rFonts w:ascii="Montserrat" w:hAnsi="Montserrat"/>
          <w:sz w:val="24"/>
          <w:szCs w:val="14"/>
        </w:rPr>
        <w:tab/>
      </w:r>
      <w:r w:rsidRPr="00D86BF2">
        <w:rPr>
          <w:rFonts w:ascii="Montserrat" w:hAnsi="Montserrat"/>
          <w:sz w:val="24"/>
          <w:szCs w:val="14"/>
        </w:rPr>
        <w:tab/>
        <w:t>my friend, my nemesis</w:t>
      </w:r>
    </w:p>
    <w:p w:rsidR="00A47206" w:rsidRPr="00D86BF2" w:rsidRDefault="00A47206">
      <w:pPr>
        <w:pStyle w:val="0DraftNormal"/>
        <w:tabs>
          <w:tab w:val="clear" w:pos="360"/>
          <w:tab w:val="clear" w:pos="720"/>
          <w:tab w:val="clear" w:pos="1440"/>
          <w:tab w:val="clear" w:pos="2160"/>
          <w:tab w:val="clear" w:pos="288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 xml:space="preserve">a girl, a boy-girl · a goddess, a god </w:t>
      </w:r>
      <w:r w:rsidRPr="00D86BF2">
        <w:rPr>
          <w:rFonts w:ascii="Montserrat" w:hAnsi="Montserrat"/>
          <w:sz w:val="24"/>
          <w:szCs w:val="14"/>
        </w:rPr>
        <w:tab/>
      </w:r>
      <w:r w:rsidRPr="00D86BF2">
        <w:rPr>
          <w:rFonts w:ascii="Montserrat" w:hAnsi="Montserrat"/>
          <w:sz w:val="24"/>
          <w:szCs w:val="14"/>
        </w:rPr>
        <w:tab/>
        <w:t xml:space="preserve">a mother (in spirit), a father </w:t>
      </w:r>
    </w:p>
    <w:p w:rsidR="00A47206" w:rsidRPr="00D86BF2" w:rsidRDefault="00A47206">
      <w:pPr>
        <w:pStyle w:val="0DraftNormal"/>
        <w:tabs>
          <w:tab w:val="clear" w:pos="360"/>
          <w:tab w:val="clear" w:pos="720"/>
          <w:tab w:val="clear" w:pos="1440"/>
          <w:tab w:val="clear" w:pos="2160"/>
          <w:tab w:val="clear" w:pos="288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ab/>
      </w:r>
      <w:r w:rsidRPr="00D86BF2">
        <w:rPr>
          <w:rFonts w:ascii="Montserrat" w:hAnsi="Montserrat"/>
          <w:sz w:val="24"/>
          <w:szCs w:val="14"/>
        </w:rPr>
        <w:tab/>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in the winter of her sixteenth year, phoenix accompanied her father to the palace. she was given leave to explore while he conducted his business. to her surprise, she was ambushed by the household staff who dragged her away, ignoring all protest, to bathe and dress her for an appearance before the court. stunned, and rather curious, she gave up resisting just to see where all this was leading. embarrassed and amused to be presented to the assembly of the court-and the aegis embassy-as the anima heir of the empire, she silently begged her father to come to her rescue. fortunately, he did speak up, before the true heir strutted into the court. dawn confronted phoenix, then dragged her away from the stunned crowd. dawn was thrilled to have a “human” twin. thus began her friendship with the phoenix heir, and her introduction to court politics.</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a human living on an alien world, a twin seperated from her sister, phoenix lived with her father and two elder sisters. phoenix and her twin were regarded as part of the first generation of contact. born on oasis, on the summer solstice, the twins had dual citizenship in the aegis and the empire. they were educated according to the practices of both civilizations-their human education conducted in virtual classrooms on the net, while they also attended avon schools where mastering sex and psionic abilities were part of the normal curriculum. full spectrum psionics, phoenix and her sister-ember, who lived predominantly with their mother-were raised apart to protect them from the risk of psionic fusion. as children their minds had opened up and almost knitted into one, so a great deal of effort had gone into learning how to stay out of each others minds. the twins had athena, an artifact replica of their mother, who visited at both households while their father and mother were away on the business of their respective embassies-a welcome surrogate mother.</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their father was a member of the aegis embassy to the avon empire, serving on rotation both in the aegis proper on majestic, and in residence on oasis. oasis had actually been a cornerstone of the avon empire, its population was tasked to observe humans after the tragedies of the first and second contact. diplomatic relations between humans and avon had started in the shadow of a war that first erupted right there in the oasis system. a war that still raged. avon had thrown off the invaders and approached the aegis seeking to establish formal relations between the “human empire” and the avon empire.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their mother was a member of the avon embassy, the avon emissary of first contact-even though a thousand years passed between first contact and formal recognition of the avon empire. it was sort of strange being the daughters of such a legendary figure, one of the first publically recognized psionics on earth and the focus for a strange religion that deified psionics. their mother was almost slain in a coup attempt, one of a thousand frustrating battles with the strange enemy that corrupted good people’s minds and turned them into the most dangerous threat that human or avon had ever faced. the memory of that night, the memories that survived from that night, were phoenix’s most closely guarded secret.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dawn was actually the earlier incarnation of morgan, phoenix’s genetic mother-and paradoxically, a later incarnation of phoenix herself. dawn was possessed the night of the phoenix gate massacre. her death-and resurrection-immediately after inheriting her mother’s memory, coupled with the realization of the paradox of her own birth, drove dawn temporarily insane. dawn had fled into the gates of paradox as soon as she could react. unfortunately, she had no hope of escaping the trauma of the bloodbath. dawn could remember the slaughter as if she had caused those deaths herself. in another incarnation she had.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she had arrived in dream gate, very much in shock, and was admitted to a children’s hospital and orphanage. she was identified as dawn, but with the death of the ideal, she would have been placed in the dream gate creche anyway, so there she remained until the age of eleven. she was regarded as something of an autistic savant, but in truth she was struggling to put memories of the future in perspective so she could survive in the present. dawn was found awhile later by the adult version of ember-her mother, resurrected and with the assumed identity of athena-who took her away to protect phoenix and dawn from each other. dawn remembered all of the training given to phoenix and ember, so she was not harmed by the six years she spent virtually catatonic. athena was the one who helped dawn come to terms with her death, the shocking discovery of her mother’s identity, and put the ghosts of her mother’s memories to rest.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at the age of eleven, dawn was sent into fosterage on majestic, where the dragon twilight could teach her to function with her paradoxical memories. she quickly became attached to the child version of twilight. dusk and dawn both threatened to have early onsets of heat, and dawn hoped to prevent them from having to turn to others for release from the symptoms, but dawn’s return was delayed. her onset had come within the aegis, and the effect it had on her power resulted in her arrest and detainment on a psionic reservation. her legal guardian was forced to leave dusk behind, and go into the aegis to reclaim dawn from psi corps custody. by the time the two returned, dawn’s situation was deperate, and dusk had become unreachable. she was hit hard, and only the appearance of kevin saved her. dawn and kevin became entangled with one another, as a hint of their love as ember and kevin possessed them. her late appearance at her presentation to the court was actually caused by her liaison with kevin.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after the phoenix gate massacre, arrangements had been made for ember to live with her father. ember was recognized as a talented dancer. she became the child protegee of dancer, a man who had come to embody dance as an art. her astonishing psionic potential was developed as well. ember was enrolled as a child in the school of dreaming founded by alexander morgan, which taught human techniques to avon psionics. ember met and traded places with phoenix during their eleventh summer.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erosion of phoenix’s perspective-dusk. </w:t>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that spring, when she went back to the palace for a two week long visit, she encountered dusk. unfortunately, when the two of them first confronted each other in the bathroom, dusk had mistaken her for dawn and attempted to seduce her. once he was told the truth, he apologised but the confrontation had fixed his interest on phoenix.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dusk · opening perspective.</w:t>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after the phoenix gate massacre, ash and dusk were taken home by dusk. like dawn, dusk already possessed the essence of the training and experience ash would acquire in this life. during the next four years, dawn was charged with helping him awaken that potential while dusk took ash away for a decade of relentless training.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dusk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at the age of eleven, athena sent dusk back to the imperial court to begin his fosterage, and to wait for dawn’s return from her tour of the aegis. like all avon twins, dawn and dusk had been raised apart-for exactly the same reasons phoenix and ember had been seperated. human or avon, psionic twins simply had to be kept isolated if they were to have any hope of developing independent minds. like dawn, dusk had been hit hard by heat, and became entangled with several young couples in the imperial house guard. dusk and dawn both threatened to have early commencement, and their guardian had hoped to prevent them from having to turn to others for release from the symptoms, but dawn’s return was delayed. her onset had come within the aegis, and the effect it had on her power resulted in her arrest and detainment on a psionic reservation. their guardian was forced to go into the aegis to help twilight reclaim dawn from psi corps custody. she had intended to take dusk with her, but he was too ill to travel. as soon as she left, he was summoned to serve his apprenticeship in the guards. by the time the two returned, dawn’s situation was deperate, and dusk had become unreachable. as soon as their guardian suceeded in tracking him down, he was summoned to fulfill their engagement.</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dusk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dusk’s return to the palace had been unannounced, so no one could have anticipated the confrontation between them. believing that dawn was possessed, like himself, he feared that they would be like complete strangers, or that she too had been forced to find release in some stranger’s arms. he was also concerned about his debt to some of the students of that last school who would be certain to follow once they knew of his twin’s return. the moment dusk and dawn touched, those fears evaporated. to his senses, she was indeed a kindred spirit, overshadowing her host, and she knew him for what he was. she was even able to unlock the memories of his host. as a result, dusk and dawn achieved union their first night. while dusk struggled to deal with the revelation, dawn was free to explore her interest in twilight. perhaps as a result of her outside interest, he seemed to develop a thing for phoenix which he pursued intently-knowing that she was promised to their set through ash.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phoenix · confronting dawn and dusk.</w:t>
      </w:r>
    </w:p>
    <w:p w:rsidR="00A47206" w:rsidRPr="00D86BF2" w:rsidRDefault="00A47206">
      <w:pPr>
        <w:pStyle w:val="0DraftNormal"/>
        <w:rPr>
          <w:rFonts w:ascii="Montserrat" w:hAnsi="Montserrat"/>
          <w:sz w:val="24"/>
          <w:szCs w:val="14"/>
        </w:rPr>
      </w:pPr>
      <w:r w:rsidRPr="00D86BF2">
        <w:rPr>
          <w:rFonts w:ascii="Montserrat" w:hAnsi="Montserrat"/>
          <w:sz w:val="24"/>
          <w:szCs w:val="14"/>
        </w:rPr>
        <w:t>ember had grown up hearing about avon twins until she was almost sick of it, but until she confronted dusk and dawn together, she had never experienced the reality. there were similarities in the relationship the avon twins had that reminded her of what she had with her own twin, but the sight of the same person as both sexes was extraordinary-especially considering the resemblance between dawn, ember and phoenix. intriguing or not, she forced herself to resist the temptation dusk presented. her denial only seemed to encourage dusk, and it quickly became frustrating and annoying. dusk’s interest tainted her opinion of engagement to ash by the time she was confronted by it.</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br w:type="page"/>
        <w:t xml:space="preserve">erosion of phoenix’s perspective-heat. </w:t>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solstice sixteen. phoenix fought off the onset of heat without even realizing what she was fighting. she resisted until it threatened her life. as collapse became imminent, she became haunted by nightmares and her mother’s ghost. her free time was spent pursuing answers to the questions and confirmation of the remembered events that plagued her nights. when her defenses finally crumbled, she collapsed in the middle of an anonymous street. the fortunately, a stranger came to her rescue. dusk, an artifact replica-like her aunt athena, was somehow a safe alternative to dusk. he did what had to be done, and then summoned her mentor, who explained to her what had happened to her. between the obvious symptoms of heat, and her confession about being haunted by her mother, dancer was able to assert that, human or not, she was a phoenix and she needed to know her true heritage. he educated her, and later tried to encourage her to turn to dragon.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her mother’s ghost · dawn remembered. </w:t>
      </w:r>
    </w:p>
    <w:p w:rsidR="00A47206" w:rsidRPr="00D86BF2" w:rsidRDefault="00A47206">
      <w:pPr>
        <w:pStyle w:val="0DraftNormal"/>
        <w:rPr>
          <w:rFonts w:ascii="Montserrat" w:hAnsi="Montserrat"/>
          <w:sz w:val="24"/>
          <w:szCs w:val="14"/>
        </w:rPr>
      </w:pPr>
      <w:r w:rsidRPr="00D86BF2">
        <w:rPr>
          <w:rFonts w:ascii="Montserrat" w:hAnsi="Montserrat"/>
          <w:sz w:val="24"/>
          <w:szCs w:val="14"/>
        </w:rPr>
        <w:t>phoenix inherited their mother’s memory, or rather coherent blocks covering the past two or three thousand years of her life. phoenix had tried to save her mother, to hold her together whlie she was dying, and ended up in possession of phoenix’s memories going back to her emergence in earth history. it was as if the ghost of her mother haunted phoenix’s mind. in her mother’s memory, dawn appeared out of nowhere during the dark ages of europe on earth, her mind as naked as her body. her core memories and identity were intact that far back, but many impressions and experiences of life had no temporal orientation, so it was difficult to place all of that memory into context. in addition, the people in her mother’s memories were like ghosts, slipping away from her as she tried to focus on them. on the net, phoenix was able to confirm most of the details she could pin down. no one was sure when she was born or where. not a lot of detail survived from her early exploits on earth. near the end of the twentieth century, she was identified clearly as a psionic. all the available records identified her contextually as human. her trail originated on earth and slipped out among the stars when she became involved in the exploration of space. until the discovery of the oasis colony by the aegis a few hundred years ago, earth had thought her lost. colony records on oasis filled in the details of her arrival in the oasis system. their mother was credited with first contact, and her engagement to dusk was explained as an attempt by the house of the phoenix to adopt the extraordinary human. after the first war of contact the trail vanished for about a thousand years. on her emergence from the wilds of oasis lea, twenty or thirty years ago, she was identified as dawn morgan, and the data trail resumed. events pulled dawn into the conflict in the skies of oasis, and drove a wedge between her and the world where she had found sanctuary. her engagement to dusk came into conflict with the appearance of alex, to whom she was legally married. with the recognition of soul mates, it was impossible for her to dispute the marriage, even when others appeared to pursue the matter of her engagement.</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not all the information she gathered could be found on the net. certain parties knew more about her mother than others, including the fact that she was clearly a phoenix-a dark phoenix, some insisted. her capacity for remembering herself through traumatic resurrection was far greater than it would be as a pure phoenix. a human phoenix was not unheard of; a phoenix could be reborn in the image of any species it had chosen to adopt. all speculation was held close to the chest. enough could be established about dawn to understand why the house of the phoenix was motivated to claim her, with the name and status of phoenix ember, and court her, as a complement to dusk in the phoenix house. she was taught about her nature, and reminded of the response humans had to her when they discovered it. as her curiosity about her past lured her towards the humans of the aegis, they had reminded her about the risks of revealing her true nature to humans.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and ember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among the things ember and phoenix faced first, as avon, was the consequence of uncomplemented heat. when those who had lost-or never possessed-a complement reached heat, they had to turn to others to cope. unfortunately, neither ember nor phoenix could stand to go through with such an embrace. their need drove them together and turned their friendship into something deeper.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br w:type="page"/>
        <w:t xml:space="preserve">erosion of phoenix’s perspective-dragon. </w:t>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in the summer of her sixteenth year, phoenix confronted her engagement to dragon. their first encounter, however, dragon was in his female incarnation, dressed in clothing borrowed from dawn, whose name was the feminine version of ash. dragon was easily mistaken for her friend from the imperial court-even responding to her name.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t>dragon · opening perspective.</w:t>
      </w:r>
    </w:p>
    <w:p w:rsidR="00A47206" w:rsidRPr="00D86BF2" w:rsidRDefault="00A47206">
      <w:pPr>
        <w:pStyle w:val="0DraftNormal"/>
        <w:rPr>
          <w:rFonts w:ascii="Montserrat" w:hAnsi="Montserrat"/>
          <w:sz w:val="24"/>
          <w:szCs w:val="14"/>
        </w:rPr>
      </w:pPr>
      <w:r w:rsidRPr="00D86BF2">
        <w:rPr>
          <w:rFonts w:ascii="Montserrat" w:hAnsi="Montserrat"/>
          <w:sz w:val="24"/>
          <w:szCs w:val="14"/>
        </w:rPr>
        <w:t>the history dragon was able to relate was the history both incarnations of ash had in common. after the phoenix gate massacre, dusk took ash and disappeared. the deaths of dawn</w:t>
      </w:r>
      <w:r w:rsidRPr="00D86BF2">
        <w:rPr>
          <w:rFonts w:ascii="Montserrat" w:hAnsi="Montserrat"/>
          <w:sz w:val="24"/>
          <w:szCs w:val="14"/>
          <w:vertAlign w:val="subscript"/>
        </w:rPr>
        <w:t>0</w:t>
      </w:r>
      <w:r w:rsidRPr="00D86BF2">
        <w:rPr>
          <w:rFonts w:ascii="Montserrat" w:hAnsi="Montserrat"/>
          <w:sz w:val="24"/>
          <w:szCs w:val="14"/>
        </w:rPr>
        <w:t xml:space="preserve"> and dusk</w:t>
      </w:r>
      <w:r w:rsidRPr="00D86BF2">
        <w:rPr>
          <w:rFonts w:ascii="Montserrat" w:hAnsi="Montserrat"/>
          <w:sz w:val="24"/>
          <w:szCs w:val="14"/>
          <w:vertAlign w:val="subscript"/>
        </w:rPr>
        <w:t>0</w:t>
      </w:r>
      <w:r w:rsidRPr="00D86BF2">
        <w:rPr>
          <w:rFonts w:ascii="Montserrat" w:hAnsi="Montserrat"/>
          <w:sz w:val="24"/>
          <w:szCs w:val="14"/>
        </w:rPr>
        <w:t xml:space="preserve"> were more than enough to drive him away from the imperial court. he devoted the next nine years to training his son. the two wandered the empire searching for masters of every discipline of the dance and the art. dusk had wanted the boy to learn from people who had truly devoted their lives to perfecting their art. the boy excelled, taking intense delight in the development of his potential. among the final ordeals of his training were the blooding of a dragon in dragon’s bath and his engagement to phoenix.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ember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as a dragon born, the onset of heat triggered the blooding dream. dawn had anticipated this, and arranged for her to be on vacation in dragon’s bath when the time came. ember and the boy she had devoured in her dreams were formally engaged, and remained together in alexandrea’s household. they went to school together and became friends, neither one suspecting the onset of heat. it had been set up so that when the time came they would naturally turn to each other.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dragon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dragon, having been informed of his impending engagement, even warned that phoenix bore a stunning resemblance to dawn, whom he had just met after nine years away, it was easy to assume from phoenix’s behavior that she was told about him, and about his unfortunate curse. delighted that she did not seem offended by his female form, he decided not to even mention it. that assumption was shattered after they arrived at phoenix’s home.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dragon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dragon pulled himself together and joined his father in front of the family for their formal introduction to the famly, and his engagement to phoenix. phoenix, not even warned, took one look at dragon in male form and mistook him for dusk. she objected furiously to the engagement and had to be taken aside by her father and warned that her mother’s honor was at stake. for the sake of her friendship with dawn, phoenix returned and accepted. dragon simply did not know what to think. a great deal of effort was involved in overcoming the fear and uncertainty both parties felt after that cold engagement.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dusk and dawn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the decision to cross mate the aspects of phoenix came after some serious debate. the pattern of ember’s paradox supported the pairings, but it also seemed the best thing for the individual aspects. ash and phoenix would not get to meet one another until the spring of their seventeenth year. so, the ash phoenix was engaged to was actually dragon.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br w:type="page"/>
        <w:t xml:space="preserve">dusk’s suit-the seduction of dragon. </w:t>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autumn sixteen. dragon, patterned after ash and living in ash’s place, had the same obligations as dusk to their household. when dragon appeared at the morgan houshold, the imperial court soon took notice. clearly, his engagement to phoenix was an important duty, but he was also partly responsible for contributing to the safety, security and integrity of the phoenix house. as a young man, he had to take his turn in the house guard, stand in court, if necessary defend the honor of autmun court, blood clan, and house phoenix.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dragon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as a result of this obligation, dragon became an associate of the class of dancers currently serving guards’ apprenticeship. as a result of his curse, dragon tended toward androgynous dress and presentation. this caused him some problems within the fraternity of the guard-particularily since a tendancy to turn into a girl had made him a bit sensative, perhaps even afraid of being mistaken for a girl.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dragon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his desire to be a man among men let to many fights, and one serious faux pas. even though he had no natural complement, he was avon, and vulnerable to heat.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dragon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winter seventeen. dusk, thinking about possessing phoenix, had studied the situation and used his relationship with dragon to plant the notions which drove dragon away from phoenix. his relationship with phoenix was fragile. she had hurt him when she reacted so negatively to their engagement, and their growing friendship seemed to be based on perceptions formed of him as the girl she met first. on the other hand, as a human she was immune to heat, her biology did not force her to have sex. how could he? he felt deep down that turning to her for release somehow violated her integrity. he could not ask, because it felt like trying to use her. unable to ask, he fought the onset until it forced him to turn to the complements of his friends in the class.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dragon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spring seventeen. dusk had paved the way for dragon, enlisting his friends in his plan to sue for phoenix’s bed. in the eyes of both custom and law, a man’s wife or consort was his complement, and obligated in the same ways any compliment would be. sexual favors included. dusk encouraged dragon, helping him build his confidence and master the intimate dance, and then conned dragon into a liaison with dawn.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dragon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dusk took care to set it up as a prank, assurring that it was how dawn would want it-that surprising her had been dusk’s reason for waiting. dragon could have simply have gone to her himself, as a member of their set, but by going through dusk it implied an agreement between men. dusk earned the right to bed phoenix without asking her because  dusk had given dragon permission to bed dawn without asking her. in the eyes of the law, he was dawn, so he didn’t have to. because dragon and phoenix were engaged-which made them consorts. dragon was phoenix-in the eyes of the law at least-and able to make a legally binding contract for her. it was dragon’s responsibility to reconclie her to that obligation. there had been a simple reason for this elaborate scheme. dawn would hardly object to bedding dragon, but dusk already knew phoenix would refuse to bed him. now he didn’t have to ask her.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br w:type="page"/>
        <w:t xml:space="preserve">dusk’s suit-phoenix’s obligation. </w:t>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dragon had never suspected foul play, and the confidence he had gained in himself had enabled him to bed dawn without raising the slightest suspicion. dusk had coached him in deceiving her, as part of the prank. however intended, the decpetion worked. it worked better than dragon or dusk might have imagined.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phoenix’s mentor encourage her to turn to dragon. she wanted to, but he had started avoiding her. she pursued him until she stumbled aross dragon and dawn and concluded that the two of them were involved. obviously they were happy with each other. feeling excluded-silently rejected-she returned to dusk. dusk had begun to age after the birth of phoenix. he aged gracefully, but he was very much a father figure to her. or maybe uncle figure. phoenix had accepted his story of being an artifact replica-like her aunt dawn.</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dragon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summer seventeen. after a while, dragon’s conscience compelled him to let dawn in on the joke by revealing himself to her-using the only trick that could totally convince her. dawn was actually impressed, relieved to learn that dragon had come to her-if he could not yet turn to phoenix, at least he had not obligated her by turning to someone else. they continued the relationship, dawn thinking to improve his chances with phoenix by giving him the skill to absolutely blow her mind when he was finally ready to bed her. of course she wondered how he had gotten as good as it as he already was. without really thinking, she asked him if he had taken advantage of his girl side to teach himself. it was the only question that could provoke him to reveal the truth. dawn was outraged. by asking other girls to bed him, he had given their brothers the right to ask phoenix. had he even thought about the consequences for her? to her horror, he replied that he had never asked a girl, he had always accepted offers through the guys in his class. completely whipped by the dumb-stick, he had never realized that their offers had been their way of asking him for the right to bed phoenix. having accepted, there was no way phoenix could back out of those obligations.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br w:type="page"/>
        <w:t xml:space="preserve">dusk’s suit-crisis, blood on the beach. </w:t>
      </w:r>
    </w:p>
    <w:p w:rsidR="00A47206" w:rsidRPr="00D86BF2" w:rsidRDefault="00A47206">
      <w:pPr>
        <w:pStyle w:val="0DraftNormal"/>
        <w:rPr>
          <w:rFonts w:ascii="Montserrat" w:hAnsi="Montserrat"/>
          <w:sz w:val="24"/>
          <w:szCs w:val="14"/>
        </w:rPr>
      </w:pPr>
      <w:r w:rsidRPr="00D86BF2">
        <w:rPr>
          <w:rFonts w:ascii="Montserrat" w:hAnsi="Montserrat"/>
          <w:sz w:val="24"/>
          <w:szCs w:val="14"/>
        </w:rPr>
        <w:t>before phoenix could be warned, the boys of dragon’s class approached phoenix to collect dragon’s debt. phoenix had already suspected the truth about ash and his classmates. she had tried to address it herself but never quite managed to work up the nerve. when the situation evolved into a confrontation, phoenix, unenlightened with regard to the subtlties of avon law, recognized only the truth of the situation-she was about to be raped. her training told her that her first obligation was to survive. she was afraid to fight, but when the rape of her body became the rape of her mind, she snapped.</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ember. everything came apart in a moment. ember was ambushed on the beach, and dragged into a cove. ember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phoenix and ember had been in rapport when they attacked. they had taken advantage of her open mind to stun her. the link was cut as phoenix recoiled in shock.</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ember.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when she came to, she was wandering naked down the beach-carrying a sword and bathed in blood. she was arrested on sight. she was fortunate that her victims were avon twins, able to resurrect within their compliments.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blade, dusk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szCs w:val="14"/>
        </w:rPr>
      </w:pPr>
      <w:r w:rsidRPr="00D86BF2">
        <w:rPr>
          <w:rFonts w:ascii="Montserrat" w:hAnsi="Montserrat"/>
          <w:sz w:val="24"/>
          <w:szCs w:val="14"/>
        </w:rPr>
        <w:br w:type="page"/>
        <w:t xml:space="preserve">erosion of phoenix’s perspective-ember’s union. </w:t>
      </w:r>
    </w:p>
    <w:p w:rsidR="00A47206" w:rsidRPr="00D86BF2" w:rsidRDefault="00A47206">
      <w:pPr>
        <w:pStyle w:val="0DraftNormal"/>
        <w:rPr>
          <w:rFonts w:ascii="Montserrat" w:hAnsi="Montserrat"/>
          <w:sz w:val="24"/>
          <w:szCs w:val="14"/>
        </w:rPr>
      </w:pPr>
      <w:r w:rsidRPr="00D86BF2">
        <w:rPr>
          <w:rFonts w:ascii="Montserrat" w:hAnsi="Montserrat"/>
          <w:sz w:val="24"/>
          <w:szCs w:val="14"/>
        </w:rPr>
        <w:t>ember’s attempt to go to phoenix’s rescue when she was ambushed on the beach almost went unrecognized. attempting to teleport to phoenix, ember somehow teleported into phoenix. phoenix had already been confronted with the fact that she was a phoenix when she went into heat. ember’s union with phoenix forced them to confront the fact that ember was a dragon. they had appeared to be normal human twins, however they had twice proved to be dragon phoenix twins. the twins premature union during the phoenix gate massacre demonstrated the fact. their attempt to separate immediately disguised their aspects in a split shift union. dusk had revealed to select individuals, witnesses to the twins’ union, that dawn had been blooded prior to her return to civilization.</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by the time her mind opened up again to the path, ember had been arrested. ember relayed brief impressions of the ambush and it’s conclusion. ember was just about to path to her father when she was collared, breaking the link.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dawn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dawn. she was instantly alarmed. dawn debated for a moment and then broke into the navy com path to send an alert for ember’s father regarding his daughter’s arrest. as an unidentified path, she crisply related the details of the incident and then broke contact. in response to the path contact’s challenge, she revealed only that she was an acquaintance of ember’s and was in communication with her when the event unfolded. the path contact contacted her agent in the field, directing her to investigate the tip. dawn was certain she also had to decide whether or not to reveal this penetration of the navy com path.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dusk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him and his. they regrouped as soon as they could and sought out the girl. ember was in custody, being debriefed by the vai kume. his subtle efforts to get custody of ember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comerades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their trap. fortuitously, he was the star witness.</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arraignment. ember was publically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court. things developed in the following days. the houses of kathet yng, representing their slain sons made the suit. their surviving sons were surrendered for inquisition and trial, under the assurance that ember would be made to account for the untimely deaths. ember and the kathet yng sons were all in heat. they were all titled heirs, but ember was the most disciplined, the closest in ability to an ideal, making her more responsible for the outcome. a case was made that ember could just as easily have crippled or incapacitated her assailants, and the question posed to the court was whether she had been justified to kill in her defense.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at her hearing, dawn and dragon were able to explain the situation. phoenix was shocked to find that what had been done to her was legal, and because she had fought could be done to her again. unless she wanted to stand trial for manslaughter, she had to agree to fulfill dragon’s debt. her friends urged her to acceed to the debt, promising her that what had to happen would not be a repeat of that horrific scene. her account of their psionic assault had been heard by her friends, if not the court, and they assured her that they had made their own suits to bar her suitors from using psi when phoenix took them to bed.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ember and ember. consulting through the path, ember learned that her aegis citenship offered no immunity or escape from the situation she was in. after a mild reprimand for shuttinng dawn out, ember gave advice and moral support to strengthen ember’s morale. whatever might happen, ember believed her justified in her actions, and agreed to keep her options in the aegis open. visitations by the son of the avon dai, who made her mnao, and his friend who had accepted her choice to be her mnai mentor, were tense and bewildering. keavon assured her of his support, but caval seemed hurt and fearful.</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dusk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him. he had signalled his men when he had been called on to identify them and their part in the event. as their sire, he had their full, silent cooperation going into trial. he stood before the court and testified on ember’s behalf. he provided sufficient expert testimony to establish that their motives were hostile. he also allowed himself to grudgingly admit that she had used unrestrained lethal force once she had taken an offensive stance.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ember. for the final time, ember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assault and rape. the capital charges against her, seven counts of murder, mutated into other charges. before court and house, she was convicted of provoked manslaughter, a breach of discipline. her sentence, prove her discipline, or be formally stripped and exiled.</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dusk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him. however she chose, there would be a second chance to resolve this mission. if she chose trial by combat, he would be ready, among the vai who would test her. that would be the least fortuitous choice, since his only option would be to kill her. but, he had judged her carefully.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dawn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dawn. dawn, in conference with her superiors, received permission to delegate her picket command to another officer and proceed to oasis minor. her official instructions were to investigate the com infiltration she reported. telepathic data links made the aegis a viable prospect, but path operators were still people. they were employed for their ability, they were paid for their discretion, but occasionally they took advantage of their positions. ember’s, and her superiors’ suspicions were that it was an internal indescretion. most likely, a navy path had initiated and cultivated a personal link to her daughter, and had merely violated protocol in using the military path network to relay a sensative peice of private intelligence. proceeding on that theory, ember was to identify the inside contact for navy security to deal with. the alternatives were that ember had indeed infiltrated the military paths, or one of her personal acquaintances had. even the possability of that gave ember’s reassignment a high priority.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ember. she was left to contemplate her sentence. if she could prove herself in the arena, if she could demonstrate proper discipline in the face of a similar or worse threat, she would absolve herself of the crime. it was a test of her self control. she would be able to fight, but not kill, to defend herself in a sexual or murderous assault by contracted dusk. unfortunately, she didn’t trust herself not to go berzerk and kill, even if she deliberately submitted. she didnt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p>
    <w:p w:rsidR="00A47206" w:rsidRPr="00D86BF2" w:rsidRDefault="00A47206">
      <w:pPr>
        <w:pStyle w:val="0DraftNormal"/>
        <w:rPr>
          <w:rFonts w:ascii="Montserrat" w:hAnsi="Montserrat"/>
          <w:sz w:val="24"/>
          <w:szCs w:val="14"/>
        </w:rPr>
      </w:pPr>
      <w:r w:rsidRPr="00D86BF2">
        <w:rPr>
          <w:rFonts w:ascii="Montserrat" w:hAnsi="Montserrat"/>
          <w:sz w:val="24"/>
          <w:szCs w:val="14"/>
        </w:rPr>
        <w:br w:type="page"/>
        <w:t xml:space="preserve">erosion of phoenix’s perspective-ash’s union. </w:t>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ash and dragon were dragon phoenix twins. officially, ash was the son of dusk, and the reincarnation of phoenix ash, a modified clone of phoenix. because ash and dragon were twins by blooding, rather than birth, dragon was identical in mind and body to ash-up to the moment of blooding. because the biggest concern of dusk and dawn was protecting the integrity of ember’s paradox, ash and phoenix were kept apart as long as possible. ash was decieved as deeply as phoenix and ember, growing up believing himself a reincarnated soul and member of the phoenix heirs’ set. he was kept ignorant of the manifestation of dragon for a while, but once the two met-and came to terms with each other-they were able to pursue the kind of union ember had achieved. </w:t>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dawn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dawn. it had taken too long to arrive after she heard the bad news, confirmed it through her daughter-self, and received permission to return to oasis minor. her mind kept gong over her daughter, ember’s, fears about her heat and the necessary return to oasis minor for her rite of passage, and with guilt dawn recalled her assurances that all would be well. arriving to learn that she had gone into exile, dawn dispairs. by accepting exile, ember had placed herself out of dawn’s power to protect her. an unnamed child was a ward of the avon’dai. her claim and rights were proscribed.</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dawn, friends, family and ash. the ruthless reprogramming of her mind made her unable to even speak to her family, friends and acquaintances. those whom she could speak to, she found she could not speak to of her identity. dawn is twice frustrated, since ember’s condition made it impossible to pursue her mission objective of identifying ember’s path contacts. not only could ember not speak to her dawn, she could not address or identify any individuals associated with her past. because oasis minor was not a full member of the aegis, the situation was diplomatically sensitive. while ember was a citizen of the aegis, established precedent dictated that the aegis had to respect the covenant under which ember had been convicetd and exiled, the aegis could not exert pressure to remove the block that inhibited their investigation. nor was extradition possible, even if charges could be brought against ember to justify such an attempt.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ember.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them. the three survivors of ember’s onslaught faced their sentencing and chose exile. with that bit of interference out of they way, they set out in search of their prey. they had a mission to complete.</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ember.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ember had not considered that when she had made the choice that made her a defenseless target to any who wished to do her harm. if she did not find a patron soon, she would have to flee. only, where was she supposed to go?</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dawn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dawn and dawn. word of ember’s predicament reached dawn who told dawn. dawn spoke to her guardian, arranging for protection for ember if she could make it to tael yng. dawn sought out ember and advised her to flee to their grandmother’s province where she would be offered patronage and protection from the three exiles.</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ember. days into 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them. having driven their prey into the wild, they rushed to rendezvous with their leader. they were startled by the appearance of the vai who had witnessed in the court against them. he reprimands them for being late and calls out their reinforcements.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ember. 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happend to her before had been impersonal. her actions had made it personal, she guessed, by the way they treated her this time. her fear turned to terror when she recognized in one of the new people the characteristics of the leader-the one she had killed first. as before, they attempt to penetrate her mind, she could not use her own abilities without leaving herself open to their attack. with her psi effectively leashed, and her body quickly and ruthlessly restrained, her bloodlust could not be satisfied.</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heat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dusk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him. 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ember. ember’s retreat from her body, and her defensive closing of her mind, closed her off from ember. as soon as she lost contact with ember, ember risked contacting ember again. ember was not able to identify ember’s assailants, but there was little room for doubt. unfortunately, ember could not offer a very precise description of where ember was ambushed.</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dawn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dawn. duty required that she report the contact and her suspicions to her superiors while she considered whether there was any action she could take to save her daughter. the crew shared the frustration of their captain, knowing that her professionalism would not allow her to use her command resources for such a personal end. at least not while she could think of no excuse that would cover her actions. the terrible certainty that her daughter was certainly being raped, and quite possibly murdered, did not make her burden easier to bear.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ember. after he was through using her, she faced her crisis. self-hatred warred with self-pity and bloodthirst.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ember. it was the only weapon she could take back from them.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them. 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to eager to bend, to quick to anticipate them. she had figured out their weakness with regard to her, and it forced them to deal with her as a hostile ally rather than a prisoner or a slave.</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dusk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him. 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ember. 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them.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ember. amusingly, she was learning survival skills by observing her captors. they had long since left the road and were dragging her north up the coast. as they had, the first time they had trapped her, they kept her psionic gifts subdued. the psionic coller being the only thing they had given her to wear. as long as she wore it her chances of escaping were grim.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dusk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him. 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attackng her integrity could be employed.</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ember. while struggling with newly deepened bloodlust, it occured to ember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dusk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him. he could tell withiin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made a side stop in a temple ruin, and sets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them. after much too long, the leader and ember emerged from the ruin, and their march was resumed. the restoration of their beloved prisoner restores the group’s morale as well. several openly comment that it was a pity she was not already one of them.</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ember.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ember and him. in privacy, in the embrace of respectful enmity, she asks what they are trying to make her become. she debates the possability of a compromise or arrangement between them. she pursues the possability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ember. phoenix gate was the last place she ever wanted to go. her life had been traumatized by the slaughter of friends and family there. the fact that she was heir to the estate was the supreme irony of her life. the most terrible place in the uiverse to her was destined to be her home. she had seen the curse at work as a child, and she had determined to live her life as far from the place as she could manage. only now, she was discovering that the curse might be something that could be fought.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ember. she finally got the nerve to ask, if she could not be broken, were they going to kill her? she was told that if she could not be made one of them, then she could have no place among them. they would never trust her, and they could not allow her to claim what was sacred to them. ember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rsidR="00A47206" w:rsidRPr="00D86BF2" w:rsidRDefault="00A47206">
      <w:pPr>
        <w:pStyle w:val="0DraftNormal"/>
        <w:rPr>
          <w:rFonts w:ascii="Montserrat" w:hAnsi="Montserrat"/>
          <w:strike/>
          <w:sz w:val="24"/>
          <w:szCs w:val="14"/>
        </w:rPr>
      </w:pPr>
      <w:r w:rsidRPr="00D86BF2">
        <w:rPr>
          <w:rFonts w:ascii="Montserrat" w:hAnsi="Montserrat"/>
          <w:sz w:val="24"/>
          <w:szCs w:val="14"/>
        </w:rPr>
        <w:t>phoenix ·</w:t>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r w:rsidRPr="00D86BF2">
        <w:rPr>
          <w:rFonts w:ascii="Montserrat" w:hAnsi="Montserrat"/>
          <w:strike/>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 xml:space="preserve">ember. she confides at last her conviction that whatever happened, she would not live to speak of it. she also confesses her curiosity why an estate that had been in her family for thousands of years was so sacred to them. the simple response stuns her. phoenix gate was where their kind had originated. everything they knew about themselves began here about a thousand years ago. with their arrival only days away, ember is aware of her iminent death. when they had given up on breaking her mind, they had stopped raping her as well. whatever they sought to do to her, she was truly immune. the fact that she was still alive only meant that they had something left to try. </w:t>
      </w:r>
    </w:p>
    <w:p w:rsidR="00A47206" w:rsidRPr="00D86BF2" w:rsidRDefault="00A47206">
      <w:pPr>
        <w:pStyle w:val="0DraftNormal"/>
        <w:rPr>
          <w:rFonts w:ascii="Montserrat" w:hAnsi="Montserrat"/>
          <w:sz w:val="24"/>
          <w:szCs w:val="14"/>
        </w:rPr>
      </w:pPr>
      <w:r w:rsidRPr="00D86BF2">
        <w:rPr>
          <w:rFonts w:ascii="Montserrat" w:hAnsi="Montserrat"/>
          <w:sz w:val="24"/>
          <w:szCs w:val="14"/>
        </w:rPr>
        <w:tab/>
      </w:r>
      <w:r w:rsidRPr="00D86BF2">
        <w:rPr>
          <w:rFonts w:ascii="Montserrat" w:hAnsi="Montserrat"/>
          <w:sz w:val="24"/>
          <w:szCs w:val="14"/>
        </w:rPr>
        <w:tab/>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8028"/>
        </w:tabs>
        <w:ind w:left="828"/>
        <w:rPr>
          <w:rFonts w:ascii="Montserrat" w:hAnsi="Montserrat"/>
          <w:sz w:val="24"/>
          <w:szCs w:val="14"/>
        </w:rPr>
      </w:pPr>
      <w:r w:rsidRPr="00D86BF2">
        <w:rPr>
          <w:rFonts w:ascii="Montserrat" w:hAnsi="Montserrat"/>
          <w:sz w:val="24"/>
          <w:szCs w:val="14"/>
        </w:rPr>
        <w:t xml:space="preserve">17|00  in heat </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vertAlign w:val="subscript"/>
        </w:rPr>
      </w:pPr>
      <w:r w:rsidRPr="00D86BF2">
        <w:rPr>
          <w:rFonts w:ascii="Montserrat" w:hAnsi="Montserrat"/>
          <w:sz w:val="24"/>
          <w:szCs w:val="14"/>
        </w:rPr>
        <w:t>anima</w:t>
      </w:r>
      <w:r w:rsidRPr="00D86BF2">
        <w:rPr>
          <w:rFonts w:ascii="Montserrat" w:hAnsi="Montserrat"/>
          <w:sz w:val="24"/>
          <w:szCs w:val="14"/>
          <w:vertAlign w:val="subscript"/>
        </w:rPr>
        <w:t>0</w:t>
      </w:r>
      <w:r w:rsidRPr="00D86BF2">
        <w:rPr>
          <w:rFonts w:ascii="Montserrat" w:hAnsi="Montserrat"/>
          <w:sz w:val="24"/>
          <w:szCs w:val="14"/>
        </w:rPr>
        <w:t>aeo</w:t>
      </w:r>
      <w:r w:rsidRPr="00D86BF2">
        <w:rPr>
          <w:rFonts w:ascii="Montserrat" w:hAnsi="Montserrat"/>
          <w:sz w:val="24"/>
          <w:szCs w:val="14"/>
          <w:vertAlign w:val="subscript"/>
        </w:rPr>
        <w:t>0</w:t>
      </w:r>
      <w:r w:rsidRPr="00D86BF2">
        <w:rPr>
          <w:rFonts w:ascii="Montserrat" w:hAnsi="Montserrat"/>
          <w:sz w:val="24"/>
          <w:szCs w:val="14"/>
        </w:rPr>
        <w:t xml:space="preserve"> · animo</w:t>
      </w:r>
      <w:r w:rsidRPr="00D86BF2">
        <w:rPr>
          <w:rFonts w:ascii="Montserrat" w:hAnsi="Montserrat"/>
          <w:sz w:val="24"/>
          <w:szCs w:val="14"/>
          <w:vertAlign w:val="subscript"/>
        </w:rPr>
        <w:t>0</w:t>
      </w:r>
      <w:r w:rsidRPr="00D86BF2">
        <w:rPr>
          <w:rFonts w:ascii="Montserrat" w:hAnsi="Montserrat"/>
          <w:sz w:val="24"/>
          <w:szCs w:val="14"/>
        </w:rPr>
        <w:t>aeo</w:t>
      </w:r>
      <w:r w:rsidRPr="00D86BF2">
        <w:rPr>
          <w:rFonts w:ascii="Montserrat" w:hAnsi="Montserrat"/>
          <w:sz w:val="24"/>
          <w:szCs w:val="14"/>
          <w:vertAlign w:val="subscript"/>
        </w:rPr>
        <w:t>0</w:t>
      </w:r>
      <w:r w:rsidRPr="00D86BF2">
        <w:rPr>
          <w:rFonts w:ascii="Montserrat" w:hAnsi="Montserrat"/>
          <w:sz w:val="24"/>
          <w:szCs w:val="14"/>
        </w:rPr>
        <w:tab/>
        <w:t>anima</w:t>
      </w:r>
      <w:r w:rsidRPr="00D86BF2">
        <w:rPr>
          <w:rFonts w:ascii="Montserrat" w:hAnsi="Montserrat"/>
          <w:sz w:val="24"/>
          <w:szCs w:val="14"/>
          <w:vertAlign w:val="subscript"/>
        </w:rPr>
        <w:t>1</w:t>
      </w:r>
      <w:r w:rsidRPr="00D86BF2">
        <w:rPr>
          <w:rFonts w:ascii="Montserrat" w:hAnsi="Montserrat"/>
          <w:sz w:val="24"/>
          <w:szCs w:val="14"/>
        </w:rPr>
        <w:t xml:space="preserve"> · animo</w:t>
      </w:r>
      <w:r w:rsidRPr="00D86BF2">
        <w:rPr>
          <w:rFonts w:ascii="Montserrat" w:hAnsi="Montserrat"/>
          <w:sz w:val="24"/>
          <w:szCs w:val="14"/>
          <w:vertAlign w:val="subscript"/>
        </w:rPr>
        <w:t>1</w:t>
      </w:r>
      <w:r w:rsidRPr="00D86BF2">
        <w:rPr>
          <w:rFonts w:ascii="Montserrat" w:hAnsi="Montserrat"/>
          <w:sz w:val="24"/>
          <w:szCs w:val="14"/>
        </w:rPr>
        <w:tab/>
        <w:t>anima</w:t>
      </w:r>
      <w:r w:rsidRPr="00D86BF2">
        <w:rPr>
          <w:rFonts w:ascii="Montserrat" w:hAnsi="Montserrat"/>
          <w:sz w:val="24"/>
          <w:szCs w:val="14"/>
          <w:vertAlign w:val="subscript"/>
        </w:rPr>
        <w:t>2</w:t>
      </w:r>
      <w:r w:rsidRPr="00D86BF2">
        <w:rPr>
          <w:rFonts w:ascii="Montserrat" w:hAnsi="Montserrat"/>
          <w:sz w:val="24"/>
          <w:szCs w:val="14"/>
        </w:rPr>
        <w:t xml:space="preserve"> · animo</w:t>
      </w:r>
      <w:r w:rsidRPr="00D86BF2">
        <w:rPr>
          <w:rFonts w:ascii="Montserrat" w:hAnsi="Montserrat"/>
          <w:sz w:val="24"/>
          <w:szCs w:val="14"/>
          <w:vertAlign w:val="subscript"/>
        </w:rPr>
        <w:t>2</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phoenix · dragon</w:t>
      </w:r>
      <w:r w:rsidRPr="00D86BF2">
        <w:rPr>
          <w:rFonts w:ascii="Montserrat" w:hAnsi="Montserrat"/>
          <w:sz w:val="24"/>
          <w:szCs w:val="14"/>
        </w:rPr>
        <w:tab/>
        <w:t>ember · ash</w:t>
      </w:r>
      <w:r w:rsidRPr="00D86BF2">
        <w:rPr>
          <w:rFonts w:ascii="Montserrat" w:hAnsi="Montserrat"/>
          <w:sz w:val="24"/>
          <w:szCs w:val="14"/>
        </w:rPr>
        <w:tab/>
        <w:t>dawn · dusk</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my self, my other · engaged</w:t>
      </w:r>
      <w:r w:rsidRPr="00D86BF2">
        <w:rPr>
          <w:rFonts w:ascii="Montserrat" w:hAnsi="Montserrat"/>
          <w:sz w:val="24"/>
          <w:szCs w:val="14"/>
        </w:rPr>
        <w:tab/>
        <w:t>my twin brother</w:t>
      </w:r>
      <w:r w:rsidRPr="00D86BF2">
        <w:rPr>
          <w:rFonts w:ascii="Montserrat" w:hAnsi="Montserrat"/>
          <w:sz w:val="24"/>
          <w:szCs w:val="14"/>
        </w:rPr>
        <w:tab/>
        <w:t xml:space="preserve">my lovers </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 xml:space="preserve">a girl, a boy-girl · a goddess, a god </w:t>
      </w:r>
      <w:r w:rsidRPr="00D86BF2">
        <w:rPr>
          <w:rFonts w:ascii="Montserrat" w:hAnsi="Montserrat"/>
          <w:sz w:val="24"/>
          <w:szCs w:val="14"/>
        </w:rPr>
        <w:tab/>
        <w:t>a son · an animao union</w:t>
      </w:r>
      <w:r w:rsidRPr="00D86BF2">
        <w:rPr>
          <w:rFonts w:ascii="Montserrat" w:hAnsi="Montserrat"/>
          <w:sz w:val="24"/>
          <w:szCs w:val="14"/>
        </w:rPr>
        <w:tab/>
        <w:t>an animao union</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ab/>
      </w:r>
      <w:r w:rsidRPr="00D86BF2">
        <w:rPr>
          <w:rFonts w:ascii="Montserrat" w:hAnsi="Montserrat"/>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ab/>
      </w:r>
      <w:r w:rsidRPr="00D86BF2">
        <w:rPr>
          <w:rFonts w:ascii="Montserrat" w:hAnsi="Montserrat"/>
          <w:sz w:val="24"/>
          <w:szCs w:val="14"/>
        </w:rPr>
        <w:tab/>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8028"/>
        </w:tabs>
        <w:ind w:left="828"/>
        <w:rPr>
          <w:rFonts w:ascii="Montserrat" w:hAnsi="Montserrat"/>
          <w:sz w:val="24"/>
          <w:szCs w:val="14"/>
        </w:rPr>
      </w:pPr>
      <w:r w:rsidRPr="00D86BF2">
        <w:rPr>
          <w:rFonts w:ascii="Montserrat" w:hAnsi="Montserrat"/>
          <w:sz w:val="24"/>
          <w:szCs w:val="14"/>
        </w:rPr>
        <w:t xml:space="preserve">17|01  in blooding </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vertAlign w:val="subscript"/>
        </w:rPr>
      </w:pPr>
      <w:r w:rsidRPr="00D86BF2">
        <w:rPr>
          <w:rFonts w:ascii="Montserrat" w:hAnsi="Montserrat"/>
          <w:sz w:val="24"/>
          <w:szCs w:val="14"/>
        </w:rPr>
        <w:t>anima</w:t>
      </w:r>
      <w:r w:rsidRPr="00D86BF2">
        <w:rPr>
          <w:rFonts w:ascii="Montserrat" w:hAnsi="Montserrat"/>
          <w:sz w:val="24"/>
          <w:szCs w:val="14"/>
          <w:vertAlign w:val="subscript"/>
        </w:rPr>
        <w:t>0</w:t>
      </w:r>
      <w:r w:rsidRPr="00D86BF2">
        <w:rPr>
          <w:rFonts w:ascii="Montserrat" w:hAnsi="Montserrat"/>
          <w:sz w:val="24"/>
          <w:szCs w:val="14"/>
        </w:rPr>
        <w:t>aeo</w:t>
      </w:r>
      <w:r w:rsidRPr="00D86BF2">
        <w:rPr>
          <w:rFonts w:ascii="Montserrat" w:hAnsi="Montserrat"/>
          <w:sz w:val="24"/>
          <w:szCs w:val="14"/>
          <w:vertAlign w:val="subscript"/>
        </w:rPr>
        <w:t>0</w:t>
      </w:r>
      <w:r w:rsidRPr="00D86BF2">
        <w:rPr>
          <w:rFonts w:ascii="Montserrat" w:hAnsi="Montserrat"/>
          <w:sz w:val="24"/>
          <w:szCs w:val="14"/>
        </w:rPr>
        <w:t xml:space="preserve"> · animo</w:t>
      </w:r>
      <w:r w:rsidRPr="00D86BF2">
        <w:rPr>
          <w:rFonts w:ascii="Montserrat" w:hAnsi="Montserrat"/>
          <w:sz w:val="24"/>
          <w:szCs w:val="14"/>
          <w:vertAlign w:val="subscript"/>
        </w:rPr>
        <w:t>0</w:t>
      </w:r>
      <w:r w:rsidRPr="00D86BF2">
        <w:rPr>
          <w:rFonts w:ascii="Montserrat" w:hAnsi="Montserrat"/>
          <w:sz w:val="24"/>
          <w:szCs w:val="14"/>
        </w:rPr>
        <w:t>aeo</w:t>
      </w:r>
      <w:r w:rsidRPr="00D86BF2">
        <w:rPr>
          <w:rFonts w:ascii="Montserrat" w:hAnsi="Montserrat"/>
          <w:sz w:val="24"/>
          <w:szCs w:val="14"/>
          <w:vertAlign w:val="subscript"/>
        </w:rPr>
        <w:t>0</w:t>
      </w:r>
      <w:r w:rsidRPr="00D86BF2">
        <w:rPr>
          <w:rFonts w:ascii="Montserrat" w:hAnsi="Montserrat"/>
          <w:sz w:val="24"/>
          <w:szCs w:val="14"/>
        </w:rPr>
        <w:tab/>
        <w:t>anime</w:t>
      </w:r>
      <w:r w:rsidRPr="00D86BF2">
        <w:rPr>
          <w:rFonts w:ascii="Montserrat" w:hAnsi="Montserrat"/>
          <w:sz w:val="24"/>
          <w:szCs w:val="14"/>
          <w:vertAlign w:val="subscript"/>
        </w:rPr>
        <w:t>1</w:t>
      </w:r>
      <w:r w:rsidRPr="00D86BF2">
        <w:rPr>
          <w:rFonts w:ascii="Montserrat" w:hAnsi="Montserrat"/>
          <w:sz w:val="24"/>
          <w:szCs w:val="14"/>
        </w:rPr>
        <w:tab/>
        <w:t>anime</w:t>
      </w:r>
      <w:r w:rsidRPr="00D86BF2">
        <w:rPr>
          <w:rFonts w:ascii="Montserrat" w:hAnsi="Montserrat"/>
          <w:sz w:val="24"/>
          <w:szCs w:val="14"/>
          <w:vertAlign w:val="subscript"/>
        </w:rPr>
        <w:t>2</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phoenix · dragon</w:t>
      </w:r>
      <w:r w:rsidRPr="00D86BF2">
        <w:rPr>
          <w:rFonts w:ascii="Montserrat" w:hAnsi="Montserrat"/>
          <w:sz w:val="24"/>
          <w:szCs w:val="14"/>
        </w:rPr>
        <w:tab/>
        <w:t>ember · ash</w:t>
      </w:r>
      <w:r w:rsidRPr="00D86BF2">
        <w:rPr>
          <w:rFonts w:ascii="Montserrat" w:hAnsi="Montserrat"/>
          <w:sz w:val="24"/>
          <w:szCs w:val="14"/>
        </w:rPr>
        <w:tab/>
        <w:t>dawn · dusk</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my self, my other · bedded</w:t>
      </w:r>
      <w:r w:rsidRPr="00D86BF2">
        <w:rPr>
          <w:rFonts w:ascii="Montserrat" w:hAnsi="Montserrat"/>
          <w:sz w:val="24"/>
          <w:szCs w:val="14"/>
        </w:rPr>
        <w:tab/>
        <w:t>my twin, blooded, aspected</w:t>
      </w:r>
      <w:r w:rsidRPr="00D86BF2">
        <w:rPr>
          <w:rFonts w:ascii="Montserrat" w:hAnsi="Montserrat"/>
          <w:sz w:val="24"/>
          <w:szCs w:val="14"/>
        </w:rPr>
        <w:tab/>
        <w:t>my lover, blooded, aspected</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an exile</w:t>
      </w:r>
      <w:r w:rsidRPr="00D86BF2">
        <w:rPr>
          <w:rFonts w:ascii="Montserrat" w:hAnsi="Montserrat"/>
          <w:sz w:val="24"/>
          <w:szCs w:val="14"/>
        </w:rPr>
        <w:tab/>
        <w:t>a phoenix and a dragon</w:t>
      </w:r>
      <w:r w:rsidRPr="00D86BF2">
        <w:rPr>
          <w:rFonts w:ascii="Montserrat" w:hAnsi="Montserrat"/>
          <w:sz w:val="24"/>
          <w:szCs w:val="14"/>
        </w:rPr>
        <w:tab/>
        <w:t>a phoenix and a dragon</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ab/>
      </w:r>
      <w:r w:rsidRPr="00D86BF2">
        <w:rPr>
          <w:rFonts w:ascii="Montserrat" w:hAnsi="Montserrat"/>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ab/>
      </w:r>
      <w:r w:rsidRPr="00D86BF2">
        <w:rPr>
          <w:rFonts w:ascii="Montserrat" w:hAnsi="Montserrat"/>
          <w:sz w:val="24"/>
          <w:szCs w:val="14"/>
        </w:rPr>
        <w:tab/>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8028"/>
        </w:tabs>
        <w:ind w:left="828"/>
        <w:rPr>
          <w:rFonts w:ascii="Montserrat" w:hAnsi="Montserrat"/>
          <w:sz w:val="24"/>
          <w:szCs w:val="14"/>
        </w:rPr>
      </w:pPr>
      <w:r w:rsidRPr="00D86BF2">
        <w:rPr>
          <w:rFonts w:ascii="Montserrat" w:hAnsi="Montserrat"/>
          <w:sz w:val="24"/>
          <w:szCs w:val="14"/>
        </w:rPr>
        <w:t xml:space="preserve">17|03  in eclipse </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vertAlign w:val="subscript"/>
        </w:rPr>
      </w:pPr>
      <w:r w:rsidRPr="00D86BF2">
        <w:rPr>
          <w:rFonts w:ascii="Montserrat" w:hAnsi="Montserrat"/>
          <w:sz w:val="24"/>
          <w:szCs w:val="14"/>
        </w:rPr>
        <w:t>anima</w:t>
      </w:r>
      <w:r w:rsidRPr="00D86BF2">
        <w:rPr>
          <w:rFonts w:ascii="Montserrat" w:hAnsi="Montserrat"/>
          <w:sz w:val="24"/>
          <w:szCs w:val="14"/>
          <w:vertAlign w:val="subscript"/>
        </w:rPr>
        <w:t>0</w:t>
      </w:r>
      <w:r w:rsidRPr="00D86BF2">
        <w:rPr>
          <w:rFonts w:ascii="Montserrat" w:hAnsi="Montserrat"/>
          <w:sz w:val="24"/>
          <w:szCs w:val="14"/>
        </w:rPr>
        <w:t>aeo</w:t>
      </w:r>
      <w:r w:rsidRPr="00D86BF2">
        <w:rPr>
          <w:rFonts w:ascii="Montserrat" w:hAnsi="Montserrat"/>
          <w:sz w:val="24"/>
          <w:szCs w:val="14"/>
          <w:vertAlign w:val="subscript"/>
        </w:rPr>
        <w:t>0</w:t>
      </w:r>
      <w:r w:rsidRPr="00D86BF2">
        <w:rPr>
          <w:rFonts w:ascii="Montserrat" w:hAnsi="Montserrat"/>
          <w:sz w:val="24"/>
          <w:szCs w:val="14"/>
        </w:rPr>
        <w:t xml:space="preserve"> · animo</w:t>
      </w:r>
      <w:r w:rsidRPr="00D86BF2">
        <w:rPr>
          <w:rFonts w:ascii="Montserrat" w:hAnsi="Montserrat"/>
          <w:sz w:val="24"/>
          <w:szCs w:val="14"/>
          <w:vertAlign w:val="subscript"/>
        </w:rPr>
        <w:t>0</w:t>
      </w:r>
      <w:r w:rsidRPr="00D86BF2">
        <w:rPr>
          <w:rFonts w:ascii="Montserrat" w:hAnsi="Montserrat"/>
          <w:sz w:val="24"/>
          <w:szCs w:val="14"/>
        </w:rPr>
        <w:t>aeo</w:t>
      </w:r>
      <w:r w:rsidRPr="00D86BF2">
        <w:rPr>
          <w:rFonts w:ascii="Montserrat" w:hAnsi="Montserrat"/>
          <w:sz w:val="24"/>
          <w:szCs w:val="14"/>
          <w:vertAlign w:val="subscript"/>
        </w:rPr>
        <w:t>0</w:t>
      </w:r>
      <w:r w:rsidRPr="00D86BF2">
        <w:rPr>
          <w:rFonts w:ascii="Montserrat" w:hAnsi="Montserrat"/>
          <w:sz w:val="24"/>
          <w:szCs w:val="14"/>
        </w:rPr>
        <w:tab/>
        <w:t>anime phoenix</w:t>
      </w:r>
      <w:r w:rsidRPr="00D86BF2">
        <w:rPr>
          <w:rFonts w:ascii="Montserrat" w:hAnsi="Montserrat"/>
          <w:sz w:val="24"/>
          <w:szCs w:val="14"/>
          <w:vertAlign w:val="subscript"/>
        </w:rPr>
        <w:t>1</w:t>
      </w:r>
      <w:r w:rsidRPr="00D86BF2">
        <w:rPr>
          <w:rFonts w:ascii="Montserrat" w:hAnsi="Montserrat"/>
          <w:sz w:val="24"/>
          <w:szCs w:val="14"/>
        </w:rPr>
        <w:t xml:space="preserve"> · anime dragon</w:t>
      </w:r>
      <w:r w:rsidRPr="00D86BF2">
        <w:rPr>
          <w:rFonts w:ascii="Montserrat" w:hAnsi="Montserrat"/>
          <w:sz w:val="24"/>
          <w:szCs w:val="14"/>
          <w:vertAlign w:val="subscript"/>
        </w:rPr>
        <w:t>1</w:t>
      </w:r>
      <w:r w:rsidRPr="00D86BF2">
        <w:rPr>
          <w:rFonts w:ascii="Montserrat" w:hAnsi="Montserrat"/>
          <w:sz w:val="24"/>
          <w:szCs w:val="14"/>
        </w:rPr>
        <w:tab/>
        <w:t>anime phoenix</w:t>
      </w:r>
      <w:r w:rsidRPr="00D86BF2">
        <w:rPr>
          <w:rFonts w:ascii="Montserrat" w:hAnsi="Montserrat"/>
          <w:sz w:val="24"/>
          <w:szCs w:val="14"/>
          <w:vertAlign w:val="subscript"/>
        </w:rPr>
        <w:t>2</w:t>
      </w:r>
      <w:r w:rsidRPr="00D86BF2">
        <w:rPr>
          <w:rFonts w:ascii="Montserrat" w:hAnsi="Montserrat"/>
          <w:sz w:val="24"/>
          <w:szCs w:val="14"/>
        </w:rPr>
        <w:t xml:space="preserve"> · anime dragon</w:t>
      </w:r>
      <w:r w:rsidRPr="00D86BF2">
        <w:rPr>
          <w:rFonts w:ascii="Montserrat" w:hAnsi="Montserrat"/>
          <w:sz w:val="24"/>
          <w:szCs w:val="14"/>
          <w:vertAlign w:val="subscript"/>
        </w:rPr>
        <w:t>2</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phoenix · dragon</w:t>
      </w:r>
      <w:r w:rsidRPr="00D86BF2">
        <w:rPr>
          <w:rFonts w:ascii="Montserrat" w:hAnsi="Montserrat"/>
          <w:sz w:val="24"/>
          <w:szCs w:val="14"/>
        </w:rPr>
        <w:tab/>
        <w:t>ember · ash</w:t>
      </w:r>
      <w:r w:rsidRPr="00D86BF2">
        <w:rPr>
          <w:rFonts w:ascii="Montserrat" w:hAnsi="Montserrat"/>
          <w:sz w:val="24"/>
          <w:szCs w:val="14"/>
        </w:rPr>
        <w:tab/>
        <w:t>dawn · dusk</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my self</w:t>
      </w:r>
      <w:r w:rsidRPr="00D86BF2">
        <w:rPr>
          <w:rFonts w:ascii="Montserrat" w:hAnsi="Montserrat"/>
          <w:sz w:val="24"/>
          <w:szCs w:val="14"/>
        </w:rPr>
        <w:tab/>
        <w:t xml:space="preserve">my master </w:t>
      </w:r>
      <w:r w:rsidRPr="00D86BF2">
        <w:rPr>
          <w:rFonts w:ascii="Montserrat" w:hAnsi="Montserrat"/>
          <w:sz w:val="24"/>
          <w:szCs w:val="14"/>
        </w:rPr>
        <w:tab/>
        <w:t xml:space="preserve">my mentor </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a slave</w:t>
      </w:r>
      <w:r w:rsidRPr="00D86BF2">
        <w:rPr>
          <w:rFonts w:ascii="Montserrat" w:hAnsi="Montserrat"/>
          <w:sz w:val="24"/>
          <w:szCs w:val="14"/>
        </w:rPr>
        <w:tab/>
        <w:t>a phoenix and a dragon</w:t>
      </w:r>
      <w:r w:rsidRPr="00D86BF2">
        <w:rPr>
          <w:rFonts w:ascii="Montserrat" w:hAnsi="Montserrat"/>
          <w:sz w:val="24"/>
          <w:szCs w:val="14"/>
        </w:rPr>
        <w:tab/>
        <w:t>a phoenix and a dragon</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ab/>
      </w:r>
      <w:r w:rsidRPr="00D86BF2">
        <w:rPr>
          <w:rFonts w:ascii="Montserrat" w:hAnsi="Montserrat"/>
          <w:sz w:val="24"/>
          <w:szCs w:val="14"/>
        </w:rPr>
        <w:tab/>
      </w:r>
    </w:p>
    <w:p w:rsidR="00A47206" w:rsidRPr="00D86BF2" w:rsidRDefault="00A47206">
      <w:pPr>
        <w:pStyle w:val="0DraftNormal"/>
        <w:rPr>
          <w:rFonts w:ascii="Montserrat" w:hAnsi="Montserrat"/>
          <w:sz w:val="24"/>
          <w:szCs w:val="14"/>
        </w:rPr>
      </w:pPr>
      <w:r w:rsidRPr="00D86BF2">
        <w:rPr>
          <w:rFonts w:ascii="Montserrat" w:hAnsi="Montserrat"/>
          <w:sz w:val="24"/>
          <w:szCs w:val="14"/>
        </w:rPr>
        <w:tab/>
      </w:r>
      <w:r w:rsidRPr="00D86BF2">
        <w:rPr>
          <w:rFonts w:ascii="Montserrat" w:hAnsi="Montserrat"/>
          <w:sz w:val="24"/>
          <w:szCs w:val="14"/>
        </w:rPr>
        <w:tab/>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eclipse · animaeo</w:t>
      </w:r>
      <w:r w:rsidRPr="00D86BF2">
        <w:rPr>
          <w:rFonts w:ascii="Montserrat" w:hAnsi="Montserrat"/>
          <w:sz w:val="24"/>
          <w:szCs w:val="14"/>
          <w:vertAlign w:val="subscript"/>
        </w:rPr>
        <w:t>0</w:t>
      </w:r>
      <w:r w:rsidRPr="00D86BF2">
        <w:rPr>
          <w:rFonts w:ascii="Montserrat" w:hAnsi="Montserrat"/>
          <w:sz w:val="24"/>
          <w:szCs w:val="14"/>
        </w:rPr>
        <w:t>a</w:t>
      </w:r>
      <w:r w:rsidRPr="00D86BF2">
        <w:rPr>
          <w:rFonts w:ascii="Montserrat" w:hAnsi="Montserrat"/>
          <w:sz w:val="24"/>
          <w:szCs w:val="14"/>
        </w:rPr>
        <w:tab/>
        <w:t>eclipse · anima</w:t>
      </w:r>
      <w:r w:rsidRPr="00D86BF2">
        <w:rPr>
          <w:rFonts w:ascii="Montserrat" w:hAnsi="Montserrat"/>
          <w:sz w:val="24"/>
          <w:szCs w:val="14"/>
          <w:vertAlign w:val="subscript"/>
        </w:rPr>
        <w:t>1</w:t>
      </w:r>
      <w:r w:rsidRPr="00D86BF2">
        <w:rPr>
          <w:rFonts w:ascii="Montserrat" w:hAnsi="Montserrat"/>
          <w:sz w:val="24"/>
          <w:szCs w:val="14"/>
          <w:vertAlign w:val="subscript"/>
        </w:rPr>
        <w:softHyphen/>
      </w:r>
      <w:r w:rsidRPr="00D86BF2">
        <w:rPr>
          <w:rFonts w:ascii="Montserrat" w:hAnsi="Montserrat"/>
          <w:sz w:val="24"/>
          <w:szCs w:val="14"/>
        </w:rPr>
        <w:t>aeo</w:t>
      </w:r>
      <w:r w:rsidRPr="00D86BF2">
        <w:rPr>
          <w:rFonts w:ascii="Montserrat" w:hAnsi="Montserrat"/>
          <w:sz w:val="24"/>
          <w:szCs w:val="14"/>
        </w:rPr>
        <w:tab/>
        <w:t>eclipse ·animo</w:t>
      </w:r>
      <w:r w:rsidRPr="00D86BF2">
        <w:rPr>
          <w:rFonts w:ascii="Montserrat" w:hAnsi="Montserrat"/>
          <w:sz w:val="24"/>
          <w:szCs w:val="14"/>
          <w:vertAlign w:val="subscript"/>
        </w:rPr>
        <w:t>2</w:t>
      </w:r>
      <w:r w:rsidRPr="00D86BF2">
        <w:rPr>
          <w:rFonts w:ascii="Montserrat" w:hAnsi="Montserrat"/>
          <w:sz w:val="24"/>
          <w:szCs w:val="14"/>
        </w:rPr>
        <w:t>aeo</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understanding and self conception</w:t>
      </w:r>
      <w:r w:rsidRPr="00D86BF2">
        <w:rPr>
          <w:rFonts w:ascii="Montserrat" w:hAnsi="Montserrat"/>
          <w:sz w:val="24"/>
          <w:szCs w:val="14"/>
        </w:rPr>
        <w:tab/>
        <w:t>consumed, anime dragon</w:t>
      </w:r>
      <w:r w:rsidRPr="00D86BF2">
        <w:rPr>
          <w:rFonts w:ascii="Montserrat" w:hAnsi="Montserrat"/>
          <w:sz w:val="24"/>
          <w:szCs w:val="14"/>
          <w:vertAlign w:val="subscript"/>
        </w:rPr>
        <w:t>1</w:t>
      </w:r>
      <w:r w:rsidRPr="00D86BF2">
        <w:rPr>
          <w:rFonts w:ascii="Montserrat" w:hAnsi="Montserrat"/>
          <w:sz w:val="24"/>
          <w:szCs w:val="14"/>
        </w:rPr>
        <w:tab/>
        <w:t>consumed, anima phoenix</w:t>
      </w:r>
      <w:r w:rsidRPr="00D86BF2">
        <w:rPr>
          <w:rFonts w:ascii="Montserrat" w:hAnsi="Montserrat"/>
          <w:sz w:val="24"/>
          <w:szCs w:val="14"/>
          <w:vertAlign w:val="subscript"/>
        </w:rPr>
        <w:t>2</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revision inspired and embodied</w:t>
      </w:r>
      <w:r w:rsidRPr="00D86BF2">
        <w:rPr>
          <w:rFonts w:ascii="Montserrat" w:hAnsi="Montserrat"/>
          <w:sz w:val="24"/>
          <w:szCs w:val="14"/>
        </w:rPr>
        <w:tab/>
        <w:t>revision inspired and embodied</w:t>
      </w:r>
      <w:r w:rsidRPr="00D86BF2">
        <w:rPr>
          <w:rFonts w:ascii="Montserrat" w:hAnsi="Montserrat"/>
          <w:sz w:val="24"/>
          <w:szCs w:val="14"/>
        </w:rPr>
        <w:tab/>
        <w:t>revision inspired and embodied</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animaeo</w:t>
      </w:r>
      <w:r w:rsidRPr="00D86BF2">
        <w:rPr>
          <w:rFonts w:ascii="Montserrat" w:hAnsi="Montserrat"/>
          <w:sz w:val="24"/>
          <w:szCs w:val="14"/>
          <w:vertAlign w:val="subscript"/>
        </w:rPr>
        <w:t>0</w:t>
      </w:r>
      <w:r w:rsidRPr="00D86BF2">
        <w:rPr>
          <w:rFonts w:ascii="Montserrat" w:hAnsi="Montserrat"/>
          <w:sz w:val="24"/>
          <w:szCs w:val="14"/>
        </w:rPr>
        <w:t>a</w:t>
      </w:r>
      <w:r w:rsidRPr="00D86BF2">
        <w:rPr>
          <w:rFonts w:ascii="Montserrat" w:hAnsi="Montserrat"/>
          <w:sz w:val="24"/>
          <w:szCs w:val="14"/>
          <w:vertAlign w:val="subscript"/>
        </w:rPr>
        <w:t>0</w:t>
      </w:r>
      <w:r w:rsidRPr="00D86BF2">
        <w:rPr>
          <w:rFonts w:ascii="Montserrat" w:hAnsi="Montserrat"/>
          <w:sz w:val="24"/>
          <w:szCs w:val="14"/>
        </w:rPr>
        <w:tab/>
        <w:t>anima</w:t>
      </w:r>
      <w:r w:rsidRPr="00D86BF2">
        <w:rPr>
          <w:rFonts w:ascii="Montserrat" w:hAnsi="Montserrat"/>
          <w:sz w:val="24"/>
          <w:szCs w:val="14"/>
          <w:vertAlign w:val="subscript"/>
        </w:rPr>
        <w:t>1</w:t>
      </w:r>
      <w:r w:rsidRPr="00D86BF2">
        <w:rPr>
          <w:rFonts w:ascii="Montserrat" w:hAnsi="Montserrat"/>
          <w:sz w:val="24"/>
          <w:szCs w:val="14"/>
        </w:rPr>
        <w:t>aeo</w:t>
      </w:r>
      <w:r w:rsidRPr="00D86BF2">
        <w:rPr>
          <w:rFonts w:ascii="Montserrat" w:hAnsi="Montserrat"/>
          <w:sz w:val="24"/>
          <w:szCs w:val="14"/>
          <w:vertAlign w:val="subscript"/>
        </w:rPr>
        <w:t>1</w:t>
      </w:r>
      <w:r w:rsidRPr="00D86BF2">
        <w:rPr>
          <w:rFonts w:ascii="Montserrat" w:hAnsi="Montserrat"/>
          <w:sz w:val="24"/>
          <w:szCs w:val="14"/>
        </w:rPr>
        <w:tab/>
        <w:t>animo</w:t>
      </w:r>
      <w:r w:rsidRPr="00D86BF2">
        <w:rPr>
          <w:rFonts w:ascii="Montserrat" w:hAnsi="Montserrat"/>
          <w:sz w:val="24"/>
          <w:szCs w:val="14"/>
          <w:vertAlign w:val="subscript"/>
        </w:rPr>
        <w:t>2</w:t>
      </w:r>
      <w:r w:rsidRPr="00D86BF2">
        <w:rPr>
          <w:rFonts w:ascii="Montserrat" w:hAnsi="Montserrat"/>
          <w:sz w:val="24"/>
          <w:szCs w:val="14"/>
        </w:rPr>
        <w:t>aeo</w:t>
      </w:r>
      <w:r w:rsidRPr="00D86BF2">
        <w:rPr>
          <w:rFonts w:ascii="Montserrat" w:hAnsi="Montserrat"/>
          <w:sz w:val="24"/>
          <w:szCs w:val="14"/>
          <w:vertAlign w:val="subscript"/>
        </w:rPr>
        <w:t>2</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inception of</w:t>
      </w:r>
      <w:r w:rsidRPr="00D86BF2">
        <w:rPr>
          <w:rFonts w:ascii="Montserrat" w:hAnsi="Montserrat"/>
          <w:sz w:val="24"/>
          <w:szCs w:val="14"/>
        </w:rPr>
        <w:tab/>
        <w:t>inception of</w:t>
      </w:r>
      <w:r w:rsidRPr="00D86BF2">
        <w:rPr>
          <w:rFonts w:ascii="Montserrat" w:hAnsi="Montserrat"/>
          <w:sz w:val="24"/>
          <w:szCs w:val="14"/>
        </w:rPr>
        <w:tab/>
        <w:t>inception of</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vertAlign w:val="superscript"/>
        </w:rPr>
      </w:pPr>
      <w:r w:rsidRPr="00D86BF2">
        <w:rPr>
          <w:rFonts w:ascii="Montserrat" w:hAnsi="Montserrat"/>
          <w:sz w:val="24"/>
          <w:szCs w:val="14"/>
        </w:rPr>
        <w:t>anima</w:t>
      </w:r>
      <w:r w:rsidRPr="00D86BF2">
        <w:rPr>
          <w:rFonts w:ascii="Montserrat" w:hAnsi="Montserrat"/>
          <w:sz w:val="24"/>
          <w:szCs w:val="14"/>
          <w:vertAlign w:val="subscript"/>
        </w:rPr>
        <w:t>1</w:t>
      </w:r>
      <w:r w:rsidRPr="00D86BF2">
        <w:rPr>
          <w:rFonts w:ascii="Montserrat" w:hAnsi="Montserrat"/>
          <w:sz w:val="24"/>
          <w:szCs w:val="14"/>
        </w:rPr>
        <w:t xml:space="preserve"> · animo</w:t>
      </w:r>
      <w:r w:rsidRPr="00D86BF2">
        <w:rPr>
          <w:rFonts w:ascii="Montserrat" w:hAnsi="Montserrat"/>
          <w:sz w:val="24"/>
          <w:szCs w:val="14"/>
          <w:vertAlign w:val="subscript"/>
        </w:rPr>
        <w:t>1</w:t>
      </w:r>
      <w:r w:rsidRPr="00D86BF2">
        <w:rPr>
          <w:rFonts w:ascii="Montserrat" w:hAnsi="Montserrat"/>
          <w:sz w:val="24"/>
          <w:szCs w:val="14"/>
        </w:rPr>
        <w:tab/>
        <w:t>anima</w:t>
      </w:r>
      <w:r w:rsidRPr="00D86BF2">
        <w:rPr>
          <w:rFonts w:ascii="Montserrat" w:hAnsi="Montserrat"/>
          <w:sz w:val="24"/>
          <w:szCs w:val="14"/>
          <w:vertAlign w:val="subscript"/>
        </w:rPr>
        <w:t>2</w:t>
      </w:r>
      <w:r w:rsidRPr="00D86BF2">
        <w:rPr>
          <w:rFonts w:ascii="Montserrat" w:hAnsi="Montserrat"/>
          <w:sz w:val="24"/>
          <w:szCs w:val="14"/>
        </w:rPr>
        <w:t xml:space="preserve"> · animo</w:t>
      </w:r>
      <w:r w:rsidRPr="00D86BF2">
        <w:rPr>
          <w:rFonts w:ascii="Montserrat" w:hAnsi="Montserrat"/>
          <w:sz w:val="24"/>
          <w:szCs w:val="14"/>
          <w:vertAlign w:val="subscript"/>
        </w:rPr>
        <w:t>2</w:t>
      </w:r>
      <w:r w:rsidRPr="00D86BF2">
        <w:rPr>
          <w:rFonts w:ascii="Montserrat" w:hAnsi="Montserrat"/>
          <w:sz w:val="24"/>
          <w:szCs w:val="14"/>
        </w:rPr>
        <w:tab/>
        <w:t>anima</w:t>
      </w:r>
      <w:r w:rsidRPr="00D86BF2">
        <w:rPr>
          <w:rFonts w:ascii="Montserrat" w:hAnsi="Montserrat"/>
          <w:sz w:val="24"/>
          <w:szCs w:val="14"/>
          <w:vertAlign w:val="subscript"/>
        </w:rPr>
        <w:t>0</w:t>
      </w:r>
      <w:r w:rsidRPr="00D86BF2">
        <w:rPr>
          <w:rFonts w:ascii="Montserrat" w:hAnsi="Montserrat"/>
          <w:sz w:val="24"/>
          <w:szCs w:val="14"/>
        </w:rPr>
        <w:t>aeo</w:t>
      </w:r>
      <w:r w:rsidRPr="00D86BF2">
        <w:rPr>
          <w:rFonts w:ascii="Montserrat" w:hAnsi="Montserrat"/>
          <w:sz w:val="24"/>
          <w:szCs w:val="14"/>
          <w:vertAlign w:val="subscript"/>
        </w:rPr>
        <w:t>0</w:t>
      </w:r>
      <w:r w:rsidRPr="00D86BF2">
        <w:rPr>
          <w:rFonts w:ascii="Montserrat" w:hAnsi="Montserrat"/>
          <w:sz w:val="24"/>
          <w:szCs w:val="14"/>
          <w:vertAlign w:val="superscript"/>
        </w:rPr>
        <w:t>*</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assumption of</w:t>
      </w:r>
      <w:r w:rsidRPr="00D86BF2">
        <w:rPr>
          <w:rFonts w:ascii="Montserrat" w:hAnsi="Montserrat"/>
          <w:sz w:val="24"/>
          <w:szCs w:val="14"/>
        </w:rPr>
        <w:tab/>
      </w:r>
      <w:r w:rsidRPr="00D86BF2">
        <w:rPr>
          <w:rFonts w:ascii="Montserrat" w:hAnsi="Montserrat"/>
          <w:sz w:val="24"/>
          <w:szCs w:val="14"/>
        </w:rPr>
        <w:tab/>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animaeo</w:t>
      </w:r>
      <w:r w:rsidRPr="00D86BF2">
        <w:rPr>
          <w:rFonts w:ascii="Montserrat" w:hAnsi="Montserrat"/>
          <w:sz w:val="24"/>
          <w:szCs w:val="14"/>
          <w:vertAlign w:val="subscript"/>
        </w:rPr>
        <w:t>0</w:t>
      </w:r>
      <w:r w:rsidRPr="00D86BF2">
        <w:rPr>
          <w:rFonts w:ascii="Montserrat" w:hAnsi="Montserrat"/>
          <w:sz w:val="24"/>
          <w:szCs w:val="14"/>
        </w:rPr>
        <w:t>a</w:t>
      </w:r>
      <w:r w:rsidRPr="00D86BF2">
        <w:rPr>
          <w:rFonts w:ascii="Montserrat" w:hAnsi="Montserrat"/>
          <w:sz w:val="24"/>
          <w:szCs w:val="14"/>
          <w:vertAlign w:val="subscript"/>
        </w:rPr>
        <w:t>0</w:t>
      </w:r>
      <w:r w:rsidRPr="00D86BF2">
        <w:rPr>
          <w:rFonts w:ascii="Montserrat" w:hAnsi="Montserrat"/>
          <w:sz w:val="24"/>
          <w:szCs w:val="14"/>
        </w:rPr>
        <w:tab/>
        <w:t>anima</w:t>
      </w:r>
      <w:r w:rsidRPr="00D86BF2">
        <w:rPr>
          <w:rFonts w:ascii="Montserrat" w:hAnsi="Montserrat"/>
          <w:sz w:val="24"/>
          <w:szCs w:val="14"/>
          <w:vertAlign w:val="subscript"/>
        </w:rPr>
        <w:t>1</w:t>
      </w:r>
      <w:r w:rsidRPr="00D86BF2">
        <w:rPr>
          <w:rFonts w:ascii="Montserrat" w:hAnsi="Montserrat"/>
          <w:sz w:val="24"/>
          <w:szCs w:val="14"/>
        </w:rPr>
        <w:t>aeo</w:t>
      </w:r>
      <w:r w:rsidRPr="00D86BF2">
        <w:rPr>
          <w:rFonts w:ascii="Montserrat" w:hAnsi="Montserrat"/>
          <w:sz w:val="24"/>
          <w:szCs w:val="14"/>
          <w:vertAlign w:val="subscript"/>
        </w:rPr>
        <w:t>1</w:t>
      </w:r>
      <w:r w:rsidRPr="00D86BF2">
        <w:rPr>
          <w:rFonts w:ascii="Montserrat" w:hAnsi="Montserrat"/>
          <w:sz w:val="24"/>
          <w:szCs w:val="14"/>
        </w:rPr>
        <w:tab/>
        <w:t>animaeo</w:t>
      </w:r>
      <w:r w:rsidRPr="00D86BF2">
        <w:rPr>
          <w:rFonts w:ascii="Montserrat" w:hAnsi="Montserrat"/>
          <w:sz w:val="24"/>
          <w:szCs w:val="14"/>
          <w:vertAlign w:val="subscript"/>
        </w:rPr>
        <w:t>2</w:t>
      </w:r>
      <w:r w:rsidRPr="00D86BF2">
        <w:rPr>
          <w:rFonts w:ascii="Montserrat" w:hAnsi="Montserrat"/>
          <w:sz w:val="24"/>
          <w:szCs w:val="14"/>
        </w:rPr>
        <w:t>ao</w:t>
      </w:r>
      <w:r w:rsidRPr="00D86BF2">
        <w:rPr>
          <w:rFonts w:ascii="Montserrat" w:hAnsi="Montserrat"/>
          <w:sz w:val="24"/>
          <w:szCs w:val="14"/>
          <w:vertAlign w:val="subscript"/>
        </w:rPr>
        <w:t>2</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ab/>
      </w:r>
      <w:r w:rsidRPr="00D86BF2">
        <w:rPr>
          <w:rFonts w:ascii="Montserrat" w:hAnsi="Montserrat"/>
          <w:sz w:val="24"/>
          <w:szCs w:val="14"/>
        </w:rPr>
        <w:tab/>
      </w:r>
      <w:r w:rsidRPr="00D86BF2">
        <w:rPr>
          <w:rFonts w:ascii="Montserrat" w:hAnsi="Montserrat"/>
          <w:sz w:val="24"/>
          <w:szCs w:val="14"/>
          <w:vertAlign w:val="superscript"/>
        </w:rPr>
        <w:t>*later implanted in animaeo</w:t>
      </w:r>
      <w:r w:rsidRPr="00D86BF2">
        <w:rPr>
          <w:rFonts w:ascii="Montserrat" w:hAnsi="Montserrat"/>
          <w:sz w:val="24"/>
          <w:szCs w:val="14"/>
          <w:vertAlign w:val="subscript"/>
        </w:rPr>
        <w:t>0</w:t>
      </w:r>
      <w:r w:rsidRPr="00D86BF2">
        <w:rPr>
          <w:rFonts w:ascii="Montserrat" w:hAnsi="Montserrat"/>
          <w:sz w:val="24"/>
          <w:szCs w:val="14"/>
          <w:vertAlign w:val="superscript"/>
        </w:rPr>
        <w:t>anima</w:t>
      </w:r>
      <w:r w:rsidRPr="00D86BF2">
        <w:rPr>
          <w:rFonts w:ascii="Montserrat" w:hAnsi="Montserrat"/>
          <w:sz w:val="24"/>
          <w:szCs w:val="14"/>
          <w:vertAlign w:val="subscript"/>
        </w:rPr>
        <w:t>0</w:t>
      </w:r>
    </w:p>
    <w:p w:rsidR="00A47206" w:rsidRPr="00D86BF2" w:rsidRDefault="00A47206">
      <w:pPr>
        <w:pStyle w:val="0DraftNormal"/>
        <w:rPr>
          <w:rFonts w:ascii="Montserrat" w:hAnsi="Montserrat"/>
          <w:sz w:val="24"/>
          <w:szCs w:val="14"/>
          <w:vertAlign w:val="superscript"/>
        </w:rPr>
      </w:pPr>
      <w:r w:rsidRPr="00D86BF2">
        <w:rPr>
          <w:rFonts w:ascii="Montserrat" w:hAnsi="Montserrat"/>
          <w:sz w:val="24"/>
          <w:szCs w:val="14"/>
        </w:rPr>
        <w:tab/>
      </w:r>
      <w:r w:rsidRPr="00D86BF2">
        <w:rPr>
          <w:rFonts w:ascii="Montserrat" w:hAnsi="Montserrat"/>
          <w:sz w:val="24"/>
          <w:szCs w:val="14"/>
        </w:rPr>
        <w:tab/>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8028"/>
        </w:tabs>
        <w:ind w:left="828"/>
        <w:rPr>
          <w:rFonts w:ascii="Montserrat" w:hAnsi="Montserrat"/>
          <w:sz w:val="24"/>
          <w:szCs w:val="14"/>
        </w:rPr>
      </w:pPr>
      <w:r w:rsidRPr="00D86BF2">
        <w:rPr>
          <w:rFonts w:ascii="Montserrat" w:hAnsi="Montserrat"/>
          <w:sz w:val="24"/>
          <w:szCs w:val="14"/>
        </w:rPr>
        <w:t>20|10,025  in parenthood</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animaeo</w:t>
      </w:r>
      <w:r w:rsidRPr="00D86BF2">
        <w:rPr>
          <w:rFonts w:ascii="Montserrat" w:hAnsi="Montserrat"/>
          <w:sz w:val="24"/>
          <w:szCs w:val="14"/>
          <w:vertAlign w:val="subscript"/>
        </w:rPr>
        <w:t>0</w:t>
      </w:r>
      <w:r w:rsidRPr="00D86BF2">
        <w:rPr>
          <w:rFonts w:ascii="Montserrat" w:hAnsi="Montserrat"/>
          <w:sz w:val="24"/>
          <w:szCs w:val="14"/>
        </w:rPr>
        <w:t>a</w:t>
      </w:r>
      <w:r w:rsidRPr="00D86BF2">
        <w:rPr>
          <w:rFonts w:ascii="Montserrat" w:hAnsi="Montserrat"/>
          <w:sz w:val="24"/>
          <w:szCs w:val="14"/>
          <w:vertAlign w:val="subscript"/>
        </w:rPr>
        <w:t>0</w:t>
      </w:r>
      <w:r w:rsidRPr="00D86BF2">
        <w:rPr>
          <w:rFonts w:ascii="Montserrat" w:hAnsi="Montserrat"/>
          <w:sz w:val="24"/>
          <w:szCs w:val="14"/>
        </w:rPr>
        <w:tab/>
        <w:t>anima</w:t>
      </w:r>
      <w:r w:rsidRPr="00D86BF2">
        <w:rPr>
          <w:rFonts w:ascii="Montserrat" w:hAnsi="Montserrat"/>
          <w:sz w:val="24"/>
          <w:szCs w:val="14"/>
          <w:vertAlign w:val="subscript"/>
        </w:rPr>
        <w:t>1</w:t>
      </w:r>
      <w:r w:rsidRPr="00D86BF2">
        <w:rPr>
          <w:rFonts w:ascii="Montserrat" w:hAnsi="Montserrat"/>
          <w:sz w:val="24"/>
          <w:szCs w:val="14"/>
        </w:rPr>
        <w:t>aeo</w:t>
      </w:r>
      <w:r w:rsidRPr="00D86BF2">
        <w:rPr>
          <w:rFonts w:ascii="Montserrat" w:hAnsi="Montserrat"/>
          <w:sz w:val="24"/>
          <w:szCs w:val="14"/>
          <w:vertAlign w:val="subscript"/>
        </w:rPr>
        <w:t>1</w:t>
      </w:r>
      <w:r w:rsidRPr="00D86BF2">
        <w:rPr>
          <w:rFonts w:ascii="Montserrat" w:hAnsi="Montserrat"/>
          <w:sz w:val="24"/>
          <w:szCs w:val="14"/>
        </w:rPr>
        <w:tab/>
        <w:t>animaeo</w:t>
      </w:r>
      <w:r w:rsidRPr="00D86BF2">
        <w:rPr>
          <w:rFonts w:ascii="Montserrat" w:hAnsi="Montserrat"/>
          <w:sz w:val="24"/>
          <w:szCs w:val="14"/>
          <w:vertAlign w:val="subscript"/>
        </w:rPr>
        <w:t>2</w:t>
      </w:r>
      <w:r w:rsidRPr="00D86BF2">
        <w:rPr>
          <w:rFonts w:ascii="Montserrat" w:hAnsi="Montserrat"/>
          <w:sz w:val="24"/>
          <w:szCs w:val="14"/>
        </w:rPr>
        <w:t>ao</w:t>
      </w:r>
      <w:r w:rsidRPr="00D86BF2">
        <w:rPr>
          <w:rFonts w:ascii="Montserrat" w:hAnsi="Montserrat"/>
          <w:sz w:val="24"/>
          <w:szCs w:val="14"/>
          <w:vertAlign w:val="subscript"/>
        </w:rPr>
        <w:t>2</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 xml:space="preserve">phoenix </w:t>
      </w:r>
      <w:r w:rsidRPr="00D86BF2">
        <w:rPr>
          <w:rFonts w:ascii="Montserrat" w:hAnsi="Montserrat"/>
          <w:sz w:val="24"/>
          <w:szCs w:val="14"/>
        </w:rPr>
        <w:tab/>
        <w:t>arden</w:t>
      </w:r>
      <w:r w:rsidRPr="00D86BF2">
        <w:rPr>
          <w:rFonts w:ascii="Montserrat" w:hAnsi="Montserrat"/>
          <w:sz w:val="24"/>
          <w:szCs w:val="14"/>
        </w:rPr>
        <w:tab/>
        <w:t>morgan</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my self</w:t>
      </w:r>
      <w:r w:rsidRPr="00D86BF2">
        <w:rPr>
          <w:rFonts w:ascii="Montserrat" w:hAnsi="Montserrat"/>
          <w:sz w:val="24"/>
          <w:szCs w:val="14"/>
        </w:rPr>
        <w:tab/>
        <w:t>my goddess</w:t>
      </w:r>
      <w:r w:rsidRPr="00D86BF2">
        <w:rPr>
          <w:rFonts w:ascii="Montserrat" w:hAnsi="Montserrat"/>
          <w:sz w:val="24"/>
          <w:szCs w:val="14"/>
        </w:rPr>
        <w:tab/>
        <w:t>my god</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a mother of three, a wife</w:t>
      </w:r>
      <w:r w:rsidRPr="00D86BF2">
        <w:rPr>
          <w:rFonts w:ascii="Montserrat" w:hAnsi="Montserrat"/>
          <w:sz w:val="24"/>
          <w:szCs w:val="14"/>
        </w:rPr>
        <w:tab/>
        <w:t>a mother of two</w:t>
      </w:r>
      <w:r w:rsidRPr="00D86BF2">
        <w:rPr>
          <w:rFonts w:ascii="Montserrat" w:hAnsi="Montserrat"/>
          <w:sz w:val="24"/>
          <w:szCs w:val="14"/>
        </w:rPr>
        <w:tab/>
        <w:t>a father of three, a husband</w:t>
      </w:r>
    </w:p>
    <w:p w:rsidR="00A47206" w:rsidRPr="00D86BF2" w:rsidRDefault="00A47206">
      <w:pPr>
        <w:pStyle w:val="0DraftNormal"/>
        <w:tabs>
          <w:tab w:val="clear" w:pos="360"/>
          <w:tab w:val="clear" w:pos="720"/>
          <w:tab w:val="clear" w:pos="1440"/>
          <w:tab w:val="clear" w:pos="2160"/>
          <w:tab w:val="clear" w:pos="2880"/>
          <w:tab w:val="clear" w:pos="3600"/>
          <w:tab w:val="clear" w:pos="4320"/>
          <w:tab w:val="clear" w:pos="5040"/>
          <w:tab w:val="clear" w:pos="6480"/>
          <w:tab w:val="clear" w:pos="6840"/>
          <w:tab w:val="left" w:pos="3228"/>
          <w:tab w:val="left" w:pos="5628"/>
          <w:tab w:val="left" w:pos="8028"/>
        </w:tabs>
        <w:ind w:left="828"/>
        <w:rPr>
          <w:rFonts w:ascii="Montserrat" w:hAnsi="Montserrat"/>
          <w:sz w:val="24"/>
          <w:szCs w:val="14"/>
        </w:rPr>
      </w:pPr>
      <w:r w:rsidRPr="00D86BF2">
        <w:rPr>
          <w:rFonts w:ascii="Montserrat" w:hAnsi="Montserrat"/>
          <w:sz w:val="24"/>
          <w:szCs w:val="14"/>
        </w:rPr>
        <w:tab/>
      </w:r>
      <w:r w:rsidRPr="00D86BF2">
        <w:rPr>
          <w:rFonts w:ascii="Montserrat" w:hAnsi="Montserrat"/>
          <w:sz w:val="24"/>
          <w:szCs w:val="14"/>
        </w:rPr>
        <w:tab/>
      </w:r>
    </w:p>
    <w:p w:rsidR="00A47206" w:rsidRPr="00D86BF2" w:rsidRDefault="00A47206">
      <w:pPr>
        <w:pStyle w:val="0DraftNormal"/>
        <w:rPr>
          <w:rFonts w:ascii="Montserrat" w:hAnsi="Montserrat"/>
          <w:sz w:val="24"/>
          <w:szCs w:val="1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AV’VAI : Project Development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Authors preface to Manuscript Notes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Between Av and Vai, my principle character inspirations, there has always been an overlap produced by the resonance between them. In conception, the two are intimately connected, but in their own experience they are seperated by a huge temporal and evolutionary gap. Vai is a child of paradox, an embodiment of the Absolute. Av encounters Vai as Mystery, her parton goddess, and the Devourer, her principle adversary. On the other hand, Av is the Avatar of the Goddess, the Phoenix which Vai worshipped during her childhood. In brief, they are the God and Goddess incarnations of the same soul. Distinguishing them completely separate from each other may not be possible, however, distinguishing their personal stories is. </w:t>
      </w:r>
    </w:p>
    <w:p w:rsidR="00A47206" w:rsidRPr="00D86BF2" w:rsidRDefault="00A47206">
      <w:pPr>
        <w:pStyle w:val="0DraftNormal"/>
        <w:rPr>
          <w:rFonts w:ascii="Montserrat" w:hAnsi="Montserrat"/>
          <w:sz w:val="24"/>
        </w:rPr>
      </w:pPr>
      <w:r w:rsidRPr="00D86BF2">
        <w:rPr>
          <w:rFonts w:ascii="Montserrat" w:hAnsi="Montserrat"/>
          <w:sz w:val="24"/>
        </w:rPr>
        <w:tab/>
        <w:t xml:space="preserve">Av is a true phoenix, her story is resolving along those lines, realizing most of her original environmental and situational influences. Born on a lost hunt world, Av manages to temporarily open the shattered world gate and escape to the active threshold, arriving on a world colonized by terrestrial humans and under seige by oasian’o’jin in the opening wave of o’jin’jihad. Drafted on sight to help the humans defend their world, and taken away after the fighting, Av eventually arrives on at Ao’Ajea when her ship is posted there. It is on that world that Av and Vai come into contact. Vai becomes aware of Av through her childhood association with Imperial Lyn Av’va. It is as an assassin, which the imperial lyn trained her to be as a child, that Vai is aproached. But that is a bit ahead of the story. Particularily since these notes primarily concern themselves with resolving the story of Vai’s childhood and awakening. Vai is, as mentioned before, a child of paradox.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Related Projects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pacing w:val="-2"/>
          <w:sz w:val="24"/>
        </w:rPr>
      </w:pPr>
      <w:r w:rsidRPr="00D86BF2">
        <w:rPr>
          <w:rFonts w:ascii="Montserrat" w:hAnsi="Montserrat"/>
          <w:sz w:val="24"/>
        </w:rPr>
        <w:t xml:space="preserve">The conception of Vai. </w:t>
      </w:r>
      <w:r w:rsidRPr="00D86BF2">
        <w:rPr>
          <w:rFonts w:ascii="Montserrat" w:hAnsi="Montserrat"/>
          <w:spacing w:val="-2"/>
          <w:sz w:val="24"/>
        </w:rPr>
        <w:t xml:space="preserve">Anamarea was an Aurdannan. Area and Areo, her brother self, though born male-female, had discovered their innate ability to change sex, and had long since become a lyn diune, sexual and asexual. Outside of their own family, it was as lyn that they were known. For the past two years she had been a guest in the ruling house of the Corind’Ani’Dael, the island kingdom across the strait from her homeland. She was a mnai consort to Dael’Azon, an Andannan. As children of noble birth, they were betrothed to foster goodwill between their historically antagonistic nations. After Area conceived of herself, the possability of marriage was dependant on whether Azon would as well. More than a year passed while Azon remained in heat. The day was coming when they would be forced to accept that Azon was aesalyn, and that a marriage between them could not be considered. It was forbidden—by ancient laws against the practice of av’va—for an ae’lyn and aes’lyn to marry. Facing this uncertain future, Area coaxed her lover to ride out with her to the northern shore. Unknown to their respective families, the two had fallen in love during their first mating. The feelings between them had only grown stronger as time went on. After Area gave birth and sent her children home with her brother-self, they were forced to hide their affections. If their love had been known they would have been separated until such time as Azon conceived. Bound by polar attraction, an agonizing temptation to consume each other in av’va, aggravated by their true natures, the very thought of separation was unbearable. In truth, Area was a phoenix and Azon was a dragon, each unknowingly bound to an adopted guise. On that fateful day, fearing what the future held, the young lovers were alone on a headland, far from any shelter, when the rift-tide descended on them. </w:t>
      </w:r>
    </w:p>
    <w:p w:rsidR="00A47206" w:rsidRPr="00D86BF2" w:rsidRDefault="00A47206">
      <w:pPr>
        <w:pStyle w:val="0DraftNormal"/>
        <w:rPr>
          <w:rFonts w:ascii="Montserrat" w:hAnsi="Montserrat"/>
          <w:spacing w:val="-2"/>
          <w:sz w:val="24"/>
        </w:rPr>
      </w:pPr>
      <w:r w:rsidRPr="00D86BF2">
        <w:rPr>
          <w:rFonts w:ascii="Montserrat" w:hAnsi="Montserrat"/>
          <w:spacing w:val="-2"/>
          <w:sz w:val="24"/>
        </w:rPr>
        <w:tab/>
        <w:t xml:space="preserve">Area was able to hold reality together around them, but beyond that tiny island of sanity was a sea of paradox isolating them from the rest of the world. Due to the efforts of aeirnthanes around the world, the movement of rift-tides, while unpredictable, were restricted to unsettled areas and quickly stabilized in place. Unless a specific effort was made to drive back the tide, they would remain stranded there forever. With no way to call for help, however, there was no reason for an aeirnthane to come and make that effort. Azon had an affinity for paradox, and this had been discovered in childhood, but she had never been trained as a rift walker. She could, using Area as an anchor, safely navigate the sea of paradox, but her only foothold in reality was Area. It was not posible for her to cross over and get help. The best she could do was hunt and scavenge, what little there was to be found in paradox that could sustain them. It would not be possible for them to survive indefinately, eventually the cost of maintaining their reality would be too much for Area, and paradox would overwhelm them. The prospect of death, for in the grip of paradox they were truly dead to the world, gradually eroded their fear of breaking the covenant. The only thing they had to live for was each other, and trying to deny themselves was too much to ask. After their last meal, they curled up together and agreed to spend the rest of their fragile existence loving each other in the way they had always dreamed of. As a dragon and a phoenix, embodied as polar lyn and in the face of the absolute, they embraced in av’va and discovered a way to sustain each other. For them it was eternity. Area, who had learned as a child to become lyn, taught her lover who was lyn to become both male and female. In an embrace, as female and male, Area and Azon conceived a child and the unity of av’va was broken. The lovers collapsed in exhaustion, their memories of what they had done so strange and confusing they believed that paradox had overwhelmed them a long time ago. With nothing but Area’s sense of their personal reality, and Azon’s afinity for paradox, they left their crumbling island and set off wandering, desperate to find something to cling to, but without hope. </w:t>
      </w:r>
    </w:p>
    <w:p w:rsidR="00A47206" w:rsidRPr="00D86BF2" w:rsidRDefault="00A47206">
      <w:pPr>
        <w:pStyle w:val="0DraftNormal"/>
        <w:rPr>
          <w:rFonts w:ascii="Montserrat" w:hAnsi="Montserrat"/>
          <w:sz w:val="24"/>
        </w:rPr>
      </w:pPr>
      <w:r w:rsidRPr="00D86BF2">
        <w:rPr>
          <w:rFonts w:ascii="Montserrat" w:hAnsi="Montserrat"/>
          <w:spacing w:val="-2"/>
          <w:sz w:val="24"/>
        </w:rPr>
        <w:tab/>
        <w:t xml:space="preserve">Stumbling along past the point of exhaustion, they were hardly aware of the sudden appearance of a rift walker. They somehow managed to hold themselves together as the stranger took them in hand and dragged them out of paradox. It took them many days to recover. Once they did, they were shocked to discover that they had only been gone from reality for a couple of days. Almost as shocking, they were several thousand miles from where they had been. They booked passage on a ship, planning to go back home. While they were waiting to depart, Area discovered that she was pregnant. How were they going to explain that. As hard as it was to think of seperating, Azon ordered her to go home, back to her people. Azon was going to see someone who could give them advice and would join her there as soon as she could. For the first time in three years (as they saw it) they parted company. </w:t>
      </w:r>
    </w:p>
    <w:p w:rsidR="00A47206" w:rsidRPr="00D86BF2" w:rsidRDefault="00A47206">
      <w:pPr>
        <w:pStyle w:val="0DraftNormal"/>
        <w:rPr>
          <w:rFonts w:ascii="Montserrat" w:hAnsi="Montserrat"/>
          <w:sz w:val="24"/>
        </w:rPr>
      </w:pPr>
      <w:r w:rsidRPr="00D86BF2">
        <w:rPr>
          <w:rFonts w:ascii="Montserrat" w:hAnsi="Montserrat"/>
          <w:sz w:val="24"/>
        </w:rPr>
        <w:br w:type="page"/>
        <w:t>Revision Notes \Dragon Phoenix \Aeirn \Mindblade</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Her mother was a phoenix, her father a dragon, both were embodied as fusion lyn, as aealyn-aesalyn counterparts, when circumstances led to Vai’s unlikely conception. Her mother was diune aealyn (15/16 aelyn) Aurdannan, and an aeirnthane. Her father (Corind’Ani Andannan) was actually a lyn aesalyn. Vai was conceived in a pocket of reality maintained by her mother in the midst of the rift. Her parents never expected to survive, but when they did, and when they discovered the conception, they made plans to obscure the truth. Her mother returned, with her conterpart, to her people, and allowed them to make the assumption that her pregnancy was self conceived—a trauma reaction to her exposure to the rift. Uncertain what could arise from their act, her father contacted a patron of her line and informed him of the problem it was the best insurance she could think of. As a result, [Acivda] and [Lutori] were there to witness the birth of the triune child, and recognized her for what she was. They arranged to take one of the three, a lyn child, away with them to be trained to realize her full potential, which conveniently left the other two, a boy and girl, who fit the expectations of her mother’s people of a diune born in their mother’s image.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All would have been fine if the imperial lyn had not come. When the twins were seven years old, the port home of Vael’s family was devestated in one night. A force, an army of one thousand imperial lyn, from a domain cut off during the severing, arrived on Aeirn in search of stock to infuse new life into their alyn stables. They were of the group of lyn that saw alyn as animals, and in particular, a preferred meat (long pork) animal. The men of the port were slain, and the women and children corralled. That night, the boys were culled, to feed the army, and her brother-self was among those slaughtered and eaten.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Not only did she share her brother's death, she witnessed his devouring. A child with two bodies and one mind, they recoiled as one in shock, and their shared psyche was scarred with rage, hate, pain and disbelief. Born the male-female pair of an aeo, they had the potential to merge and embody the complimentary form of their lyn sibling. Instead the shock of experiencing death and witnessing the devouring of her male body, triggered that potential in an instinctive attempt to preserve the savaged essence of her brother-self. The snap metamorphosis of her immature body twisted them into an androgynous, asexual union.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The entire experience was also broadcast in the mind of their lyn counterpart. The young lyn, happily exploring the guts of her island home was drawn into the nightmare. Her mind was ravaged, and her potential tested, leaving her drained, emotionally shattered. She did not return as usual from her daily exploration. It was many days later when she was found in a catacomb airshaft. Like her sister, she had embraced her full potential. Her body had also shifted to embodied thought, and her spirit had awakened to its full potential. Her mind was as deeply mutilated.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The child’s transformation stressed the fragile fabric of paradox torn Aeirn, setting off a rift tide, and crippling the av’va leaders of the war party. Stranded without their gods’ abilities to override the gates of Aeirn, they dug in, and camouflaged themselves as the people they had ravaged. The women of the town were seeded, and parties were dispatched to set in motion a long range plan to take over Aeirn, restore the power of imperial lyn, and subdue the alyn that had been given too much free reign on Aeirn, in total perversion of what they knew as natural law.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Halfway around the world, [Acivda] and [Lutori] confronted an inexplicably traumatized young lyn with newly awakened powers. It took years for her protectors to pull the pieces of her psyche together and restore her to herself. She regained a sense of identity by the time her naming came, and returned to the bounds childhood. The onset of av’yn signaled the completion of her healing, though ghost pains of psychic trauma still haunted her. The course of her adolescence came as a surprise to them. She developed a predominantly female identity. The carefully constructed rationalizations of her childhood trauma were overturned.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As an apparent lyn, Vael was raised to be one of the soldiers of this new way, a natural convert, given the fact that she perceived to be a member of the chosen race. The entire time, she simply bided her time, waiting until she was ready to take her revenge, and hunt down the beasts that had devoured her other-self armed with a psionic sword that could cut to the soul. Her mind had been honed to a fine two-edged blade—an alloy of pure magic and raw psionics—by her training as an assassin. By the onset of heat, her mind had become predominantly masculine, her identity resolving around Val’s pain and anger. On the day after her mother’s death, burdened with secrets revealed in their last moments together, her quest finally could begin.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br w:type="page"/>
        <w:t>Casting Revision Notes</w:t>
      </w:r>
    </w:p>
    <w:p w:rsidR="00A47206" w:rsidRPr="00D86BF2" w:rsidRDefault="00A47206">
      <w:pPr>
        <w:pStyle w:val="0DraftNormal"/>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revise</w:t>
      </w:r>
      <w:r w:rsidRPr="00D86BF2">
        <w:rPr>
          <w:rFonts w:ascii="Montserrat" w:hAnsi="Montserrat"/>
          <w:sz w:val="24"/>
        </w:rPr>
        <w:tab/>
      </w:r>
      <w:r w:rsidRPr="00D86BF2">
        <w:rPr>
          <w:rFonts w:ascii="Montserrat" w:hAnsi="Montserrat"/>
          <w:sz w:val="24"/>
        </w:rPr>
        <w:tab/>
      </w:r>
      <w:r w:rsidRPr="00D86BF2">
        <w:rPr>
          <w:rFonts w:ascii="Montserrat" w:hAnsi="Montserrat"/>
          <w:strike/>
          <w:sz w:val="24"/>
        </w:rPr>
        <w:tab/>
      </w:r>
      <w:r w:rsidRPr="00D86BF2">
        <w:rPr>
          <w:rFonts w:ascii="Montserrat" w:hAnsi="Montserrat"/>
          <w:sz w:val="24"/>
        </w:rPr>
        <w:t xml:space="preserve"> </w:t>
      </w:r>
      <w:r w:rsidRPr="00D86BF2">
        <w:rPr>
          <w:rFonts w:ascii="Montserrat" w:hAnsi="Montserrat"/>
          <w:sz w:val="24"/>
        </w:rPr>
        <w:tab/>
        <w:t>revise</w:t>
      </w: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Vael</w:t>
      </w:r>
      <w:r w:rsidRPr="00D86BF2">
        <w:rPr>
          <w:rFonts w:ascii="Montserrat" w:hAnsi="Montserrat"/>
          <w:sz w:val="24"/>
        </w:rPr>
        <w:tab/>
      </w:r>
      <w:r w:rsidRPr="00D86BF2">
        <w:rPr>
          <w:rFonts w:ascii="Montserrat" w:hAnsi="Montserrat"/>
          <w:sz w:val="24"/>
        </w:rPr>
        <w:tab/>
        <w:t>protagonist</w:t>
      </w:r>
      <w:r w:rsidRPr="00D86BF2">
        <w:rPr>
          <w:rFonts w:ascii="Montserrat" w:hAnsi="Montserrat"/>
          <w:sz w:val="24"/>
        </w:rPr>
        <w:tab/>
      </w:r>
      <w:r w:rsidRPr="00D86BF2">
        <w:rPr>
          <w:rFonts w:ascii="Montserrat" w:hAnsi="Montserrat"/>
          <w:sz w:val="24"/>
        </w:rPr>
        <w:tab/>
        <w:t xml:space="preserve">Vael was once a girl named Vel—or perhaps once a boy named Val. Now neither he nor she, a sexless lyn and an outcast, she is, well, one messed up kid. Which would be fine if she had anything going for her besides those things which contributed to her weirdness. The last time she had been sure of her identity she was watching her brother being taken away by the invaders. As they had whenever life had split them apart, their minds embraced. Vel and Val died in the slaughter of Val’s body, fused in mind by the killing blow, and flayed raw by witnessing his devouring. The world snapped and unraveled. When she regained her sense of the world, about a month later, her family had been reduced to herself and her mother, who was more than a touch crazy. All of the town's women and daughters had been captured, the men killed in battle, and almost all of the boys slaughtered and eaten. Her mother had been raped and enslaved, and she had been adopted by the enemy. While she looked, at the time, like any little girl, the absorption of Val’s identity had triggered an ao’shift. By any physical examination, she had become lyn. Her hostile reaction to her brother-self’s murderers had been rationalized away. Her identification as lyn contributed to her captors’ perception of her mother as a host seeded by a lyn. Shamed by what had been done to her people, Vael swallowed Val’s horror—his thirst for revenge—and superficially submitted to her captors’ indoctrination. She devoted her life to exploiting her two natural talents; both unrecognized until that fateful day. A perfect empathy with bladed weapons, and a keen intellect far sharper than any sword she would ever wield. </w:t>
      </w: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Talgath</w:t>
      </w:r>
      <w:r w:rsidRPr="00D86BF2">
        <w:rPr>
          <w:rFonts w:ascii="Montserrat" w:hAnsi="Montserrat"/>
          <w:sz w:val="24"/>
        </w:rPr>
        <w:tab/>
        <w:t>antagonist</w:t>
      </w:r>
      <w:r w:rsidRPr="00D86BF2">
        <w:rPr>
          <w:rFonts w:ascii="Montserrat" w:hAnsi="Montserrat"/>
          <w:sz w:val="24"/>
        </w:rPr>
        <w:tab/>
      </w:r>
      <w:r w:rsidRPr="00D86BF2">
        <w:rPr>
          <w:rFonts w:ascii="Montserrat" w:hAnsi="Montserrat"/>
          <w:sz w:val="24"/>
        </w:rPr>
        <w:tab/>
        <w:t>An unusual man who kills, maims and enslaves as part of a lucrative enterprise. He is the one who destroyed and saved Val's life by warping his body into something neither male nor female. Val/Vael endures and in this tale becomes Talgath's personal demon. But his strange tastes and ten years contrive to make him susceptible to the unearthly attractiveness of the sexless shiv.</w:t>
      </w: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Dalwyn</w:t>
      </w:r>
      <w:r w:rsidRPr="00D86BF2">
        <w:rPr>
          <w:rFonts w:ascii="Montserrat" w:hAnsi="Montserrat"/>
          <w:sz w:val="24"/>
        </w:rPr>
        <w:tab/>
        <w:t>errant healer</w:t>
      </w:r>
      <w:r w:rsidRPr="00D86BF2">
        <w:rPr>
          <w:rFonts w:ascii="Montserrat" w:hAnsi="Montserrat"/>
          <w:sz w:val="24"/>
        </w:rPr>
        <w:tab/>
      </w:r>
      <w:r w:rsidRPr="00D86BF2">
        <w:rPr>
          <w:rFonts w:ascii="Montserrat" w:hAnsi="Montserrat"/>
          <w:sz w:val="24"/>
        </w:rPr>
        <w:tab/>
        <w:t>Dalwyn, or Dal, is a student of the magical arts, and a dabbler in healing. He is the one who found Val's warped body and unintentionally started the long deception which made him play the role of her sister, Vael.</w:t>
      </w: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Ember</w:t>
      </w:r>
      <w:r w:rsidRPr="00D86BF2">
        <w:rPr>
          <w:rFonts w:ascii="Montserrat" w:hAnsi="Montserrat"/>
          <w:sz w:val="24"/>
        </w:rPr>
        <w:tab/>
      </w:r>
      <w:r w:rsidRPr="00D86BF2">
        <w:rPr>
          <w:rFonts w:ascii="Montserrat" w:hAnsi="Montserrat"/>
          <w:sz w:val="24"/>
        </w:rPr>
        <w:tab/>
        <w:t>fighter-thief</w:t>
      </w:r>
      <w:r w:rsidRPr="00D86BF2">
        <w:rPr>
          <w:rFonts w:ascii="Montserrat" w:hAnsi="Montserrat"/>
          <w:sz w:val="24"/>
        </w:rPr>
        <w:tab/>
      </w:r>
      <w:r w:rsidRPr="00D86BF2">
        <w:rPr>
          <w:rFonts w:ascii="Montserrat" w:hAnsi="Montserrat"/>
          <w:sz w:val="24"/>
        </w:rPr>
        <w:tab/>
        <w:t>Aislynn is a fey barbarian. Born in the wilds of northern Edau which separate the northern kingdoms of Aurdannan from the East. Trained by the treacherous harshness of the land itself, as well as that of the kind of people who live and travel through it Aislynn and her sister will prove invaluable to Vael in her quest.</w:t>
      </w: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Amber</w:t>
      </w:r>
      <w:r w:rsidRPr="00D86BF2">
        <w:rPr>
          <w:rFonts w:ascii="Montserrat" w:hAnsi="Montserrat"/>
          <w:sz w:val="24"/>
        </w:rPr>
        <w:tab/>
        <w:t>cleric-assassin</w:t>
      </w:r>
      <w:r w:rsidRPr="00D86BF2">
        <w:rPr>
          <w:rFonts w:ascii="Montserrat" w:hAnsi="Montserrat"/>
          <w:sz w:val="24"/>
        </w:rPr>
        <w:tab/>
        <w:t>Amberlea is Aislynn's twin. These two take an interest in the warped human child Vael becoming her protectors.</w:t>
      </w: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Arden</w:t>
      </w:r>
      <w:r w:rsidRPr="00D86BF2">
        <w:rPr>
          <w:rFonts w:ascii="Montserrat" w:hAnsi="Montserrat"/>
          <w:sz w:val="24"/>
        </w:rPr>
        <w:tab/>
      </w:r>
      <w:r w:rsidRPr="00D86BF2">
        <w:rPr>
          <w:rFonts w:ascii="Montserrat" w:hAnsi="Montserrat"/>
          <w:sz w:val="24"/>
        </w:rPr>
        <w:tab/>
        <w:t>promised</w:t>
      </w:r>
      <w:r w:rsidRPr="00D86BF2">
        <w:rPr>
          <w:rFonts w:ascii="Montserrat" w:hAnsi="Montserrat"/>
          <w:sz w:val="24"/>
        </w:rPr>
        <w:tab/>
      </w:r>
      <w:r w:rsidRPr="00D86BF2">
        <w:rPr>
          <w:rFonts w:ascii="Montserrat" w:hAnsi="Montserrat"/>
          <w:sz w:val="24"/>
        </w:rPr>
        <w:tab/>
        <w:t>Ahven is a woman child who has traded her soul away in exchange for freedom from her hellish childhood. The immediate price was an indoctrination into horror. At the whim of her god, she was forced to experience sexlessness and can empathize with Vael. She is more than a cleric, and less than an artist. Her presence is almost as detrimental as Tryst's to the party.</w:t>
      </w: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Moorwyn</w:t>
      </w:r>
      <w:r w:rsidRPr="00D86BF2">
        <w:rPr>
          <w:rFonts w:ascii="Montserrat" w:hAnsi="Montserrat"/>
          <w:sz w:val="24"/>
        </w:rPr>
        <w:tab/>
        <w:t>artist</w:t>
      </w:r>
      <w:r w:rsidRPr="00D86BF2">
        <w:rPr>
          <w:rFonts w:ascii="Montserrat" w:hAnsi="Montserrat"/>
          <w:sz w:val="24"/>
        </w:rPr>
        <w:tab/>
      </w:r>
      <w:r w:rsidRPr="00D86BF2">
        <w:rPr>
          <w:rFonts w:ascii="Montserrat" w:hAnsi="Montserrat"/>
          <w:sz w:val="24"/>
        </w:rPr>
        <w:tab/>
        <w:t>Moorwyn was a promising student of the Art, but as a result of experimentation lost the ability to control his art. Endowed with a wild and untrainable talent, he was expelled. Crushed, he meets Vael and Ahven and joins their suicidal mission.</w:t>
      </w: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Isyvada</w:t>
      </w:r>
      <w:r w:rsidRPr="00D86BF2">
        <w:rPr>
          <w:rFonts w:ascii="Montserrat" w:hAnsi="Montserrat"/>
          <w:sz w:val="24"/>
        </w:rPr>
        <w:tab/>
        <w:t>(ascendant)</w:t>
      </w:r>
      <w:r w:rsidRPr="00D86BF2">
        <w:rPr>
          <w:rFonts w:ascii="Montserrat" w:hAnsi="Montserrat"/>
          <w:sz w:val="24"/>
        </w:rPr>
        <w:tab/>
        <w:t>Isyvada cannot live up to the peoples belief in his godhood. In his ageless quest for sign of an individual who will actually be able to shoulder the mantle of true godhood, he joins the little party for reasons of similarity of destination.</w:t>
      </w: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Tryst</w:t>
      </w:r>
      <w:r w:rsidRPr="00D86BF2">
        <w:rPr>
          <w:rFonts w:ascii="Montserrat" w:hAnsi="Montserrat"/>
          <w:sz w:val="24"/>
        </w:rPr>
        <w:tab/>
      </w:r>
      <w:r w:rsidRPr="00D86BF2">
        <w:rPr>
          <w:rFonts w:ascii="Montserrat" w:hAnsi="Montserrat"/>
          <w:sz w:val="24"/>
        </w:rPr>
        <w:tab/>
        <w:t>assassin</w:t>
      </w:r>
      <w:r w:rsidRPr="00D86BF2">
        <w:rPr>
          <w:rFonts w:ascii="Montserrat" w:hAnsi="Montserrat"/>
          <w:sz w:val="24"/>
        </w:rPr>
        <w:tab/>
      </w:r>
      <w:r w:rsidRPr="00D86BF2">
        <w:rPr>
          <w:rFonts w:ascii="Montserrat" w:hAnsi="Montserrat"/>
          <w:sz w:val="24"/>
        </w:rPr>
        <w:tab/>
        <w:t>Tryst is a wily individual, and secretive. He joins without explaining his reasons. They would hardly allow his company if they knew he was an assassin fleeing from the aftermath of his last job.</w:t>
      </w: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Larn</w:t>
      </w:r>
      <w:r w:rsidRPr="00D86BF2">
        <w:rPr>
          <w:rFonts w:ascii="Montserrat" w:hAnsi="Montserrat"/>
          <w:sz w:val="24"/>
        </w:rPr>
        <w:tab/>
      </w:r>
      <w:r w:rsidRPr="00D86BF2">
        <w:rPr>
          <w:rFonts w:ascii="Montserrat" w:hAnsi="Montserrat"/>
          <w:sz w:val="24"/>
        </w:rPr>
        <w:tab/>
        <w:t>fighter</w:t>
      </w:r>
      <w:r w:rsidRPr="00D86BF2">
        <w:rPr>
          <w:rFonts w:ascii="Montserrat" w:hAnsi="Montserrat"/>
          <w:sz w:val="24"/>
        </w:rPr>
        <w:tab/>
      </w:r>
      <w:r w:rsidRPr="00D86BF2">
        <w:rPr>
          <w:rFonts w:ascii="Montserrat" w:hAnsi="Montserrat"/>
          <w:sz w:val="24"/>
        </w:rPr>
        <w:tab/>
        <w:t>Larn, a Corindish man, is one of the first to lash out against Vael and her strangeness.</w:t>
      </w:r>
    </w:p>
    <w:p w:rsidR="00A47206" w:rsidRPr="00D86BF2" w:rsidRDefault="00A47206">
      <w:pPr>
        <w:pStyle w:val="0DraftNormal"/>
        <w:ind w:left="2160" w:hanging="2160"/>
        <w:rPr>
          <w:rFonts w:ascii="Montserrat" w:hAnsi="Montserrat"/>
          <w:sz w:val="24"/>
        </w:rPr>
      </w:pPr>
    </w:p>
    <w:p w:rsidR="00A47206" w:rsidRPr="00D86BF2" w:rsidRDefault="00A47206">
      <w:pPr>
        <w:pStyle w:val="0DraftNormal"/>
        <w:ind w:left="2160" w:hanging="2160"/>
        <w:rPr>
          <w:rFonts w:ascii="Montserrat" w:hAnsi="Montserrat"/>
          <w:sz w:val="24"/>
        </w:rPr>
      </w:pPr>
      <w:r w:rsidRPr="00D86BF2">
        <w:rPr>
          <w:rFonts w:ascii="Montserrat" w:hAnsi="Montserrat"/>
          <w:sz w:val="24"/>
        </w:rPr>
        <w:t>Mewln</w:t>
      </w:r>
      <w:r w:rsidRPr="00D86BF2">
        <w:rPr>
          <w:rFonts w:ascii="Montserrat" w:hAnsi="Montserrat"/>
          <w:sz w:val="24"/>
        </w:rPr>
        <w:tab/>
        <w:t>witness</w:t>
      </w:r>
      <w:r w:rsidRPr="00D86BF2">
        <w:rPr>
          <w:rFonts w:ascii="Montserrat" w:hAnsi="Montserrat"/>
          <w:sz w:val="24"/>
        </w:rPr>
        <w:tab/>
      </w:r>
      <w:r w:rsidRPr="00D86BF2">
        <w:rPr>
          <w:rFonts w:ascii="Montserrat" w:hAnsi="Montserrat"/>
          <w:sz w:val="24"/>
        </w:rPr>
        <w:tab/>
        <w:t>Mewln, a Corindish and friend of Larn watches the fight that beings Vael and the fey twins together and ends it before it gets out of hand.</w:t>
      </w:r>
    </w:p>
    <w:p w:rsidR="00A47206" w:rsidRPr="00D86BF2" w:rsidRDefault="00A47206">
      <w:pPr>
        <w:pStyle w:val="0DraftNormal"/>
        <w:ind w:left="2160" w:hanging="2160"/>
        <w:rPr>
          <w:rFonts w:ascii="Montserrat" w:hAnsi="Montserrat"/>
          <w:sz w:val="24"/>
        </w:rPr>
      </w:pPr>
      <w:r w:rsidRPr="00D86BF2">
        <w:rPr>
          <w:rFonts w:ascii="Montserrat" w:hAnsi="Montserrat"/>
          <w:sz w:val="24"/>
        </w:rPr>
        <w:t xml:space="preserve">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br w:type="page"/>
        <w:t>Entrance option: Angel of the Abyss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Aeirn had been scarred by the rise of magic and technology—and the ascent of new wielders of power. A powerful religious and political figure, tainted by ambition and a motivated by the knowledge that a child would thwart his blind sighted bid for power, acted preemptively to destroy the Avon child. A child of paradoxical origin, whose nature, whose coming, had been foreseen, and whose destiny had been foretold. It was when magic and technology met that the One was to be born. At a time when mind and spirit were poised to become one with body and soul, a time for children to awaken and choose, and take charge of their own destiny. What had not been foreseen was that the One would be born triplets. Even though two of the children had been spirited away to safe keeping, and the truth of their birth obscured, they were nearly destroyed by a cruel twist of fate.</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Vai was conceived in the eye of paradox. Her parents, believing themselves lost for dead, ignored the ancient covenant and consummated their love. After their rescue the child was born triune. For the safety of the child, but what they saw as punishment for breaking the code, the triune was taken away, to be raised in remote environments. The boy and girl were taken to Aurdana, and the andgyn was taken to Aeirnholme. According to the prophesies of the old gods, if she survived, she would be the first of the new gods. The andgyn grew up in the care of her living ancestors, the va’aeslyn, (lutori, che’va), and the av’aelyn, (acivda, aveth). She grew up with the two of them around her constantly arguing the purposes of the gods in leaving the prophesies, and why the prophesies dealt so strongly with the breaking of the rules they themselves imposed on the aelyn and aeslyn cultures. Was this their ultimate plan for healing the rift of the lyn? Vai faced this question, realizing that for the gods themselves it had been a question they had not dared to resolve. In the prophesies, she would grow up either to heal the rift, or destroy the lyn entirely. At the time of her av’yn, her three selves were to come together and embrace in self. Her self conception would transcend the dream, leaving her self possessed. Unique among gods, Vai would be individual, not a polarized diune god/demon, like the beings responsible for creating the rift. She would be able to stand and survive within the eye of paradox, which was her only refuge from the rage and lust of the old gods. Her hope of healing the rift had already begun crumbling when the other appeared.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Vai descended from strong bloodlines, a quarter pure aelyn, a quarter established aealyn, a quarter pure aeslyn, and a quarter established aesalyn. Precisely the sort of genealogy that the covenant had most forbidden. The matings in her grandparents generation were perfectly acceptable, but the union of her parents was almost as dangerous and devastating as between aelyn and aeslyn. Of course, the parents were at least able to survive the spiritual conception of an ava child. An ava child, while as powerful as an av’va, was a new, unique being, and retained the vulnerability of childhood that no av’va experienced firsthand. For ava, the formation of identity and the impact of sex/gender on that process engendered a unique childhood. The ava embryo trinned, along gender lines, and the individual developed in split perspective isolation until reaching av’yn when the strongest personality would ascend and realize the potential of the ava. Vai did not experience this process naturally. The attack on her, where two of her three perspectives were killed, forced a vastly premature ascension. The realization of her potential was complicated by the fact that she had embodied it so young and then, out of trauma, tried to reject it.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br w:type="page"/>
        <w:t>DETAILS AND PLOTTING</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PRELUDE</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Dalwyn arrives in Ngael, encountering the get of Jil'Oroen</w:t>
      </w:r>
    </w:p>
    <w:p w:rsidR="00A47206" w:rsidRPr="00D86BF2" w:rsidRDefault="00A47206">
      <w:pPr>
        <w:pStyle w:val="0DraftNormal"/>
        <w:rPr>
          <w:rFonts w:ascii="Montserrat" w:hAnsi="Montserrat"/>
          <w:sz w:val="24"/>
        </w:rPr>
      </w:pPr>
      <w:r w:rsidRPr="00D86BF2">
        <w:rPr>
          <w:rFonts w:ascii="Montserrat" w:hAnsi="Montserrat"/>
          <w:sz w:val="24"/>
        </w:rPr>
        <w:t>Arrives at the port fortification Bihr'Ngael and is welcomed by Jil'Oroen</w:t>
      </w:r>
    </w:p>
    <w:p w:rsidR="00A47206" w:rsidRPr="00D86BF2" w:rsidRDefault="00A47206">
      <w:pPr>
        <w:pStyle w:val="0DraftNormal"/>
        <w:rPr>
          <w:rFonts w:ascii="Montserrat" w:hAnsi="Montserrat"/>
          <w:sz w:val="24"/>
        </w:rPr>
      </w:pPr>
      <w:r w:rsidRPr="00D86BF2">
        <w:rPr>
          <w:rFonts w:ascii="Montserrat" w:hAnsi="Montserrat"/>
          <w:sz w:val="24"/>
        </w:rPr>
        <w:t>In passing, Talgath is met [in deep cover posing as a merchantman—his part is to organize and oversee the strike against this fortification]</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RAPE OF THE TWINS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 peaceful afternoon and evening in pleasant company—Dalwyn [guest, itinerant artist], Jil'Oroen Lasdach Bihr'Ngael [portmaster, headman], his mate Irineh, daughter Arianneh, and son Kial'Val. [Dal, Orn, Ineh, Vael, Val]</w:t>
      </w:r>
    </w:p>
    <w:p w:rsidR="00A47206" w:rsidRPr="00D86BF2" w:rsidRDefault="00A47206">
      <w:pPr>
        <w:pStyle w:val="0DraftNormal"/>
        <w:rPr>
          <w:rFonts w:ascii="Montserrat" w:hAnsi="Montserrat"/>
          <w:sz w:val="24"/>
        </w:rPr>
      </w:pPr>
      <w:r w:rsidRPr="00D86BF2">
        <w:rPr>
          <w:rFonts w:ascii="Montserrat" w:hAnsi="Montserrat"/>
          <w:sz w:val="24"/>
        </w:rPr>
        <w:t>Dal witnesses Orn critiquing his son's sword manner as the two of them tend the headman's extensive and largely hidden blade collection.</w:t>
      </w:r>
    </w:p>
    <w:p w:rsidR="00A47206" w:rsidRPr="00D86BF2" w:rsidRDefault="00A47206">
      <w:pPr>
        <w:pStyle w:val="0DraftNormal"/>
        <w:rPr>
          <w:rFonts w:ascii="Montserrat" w:hAnsi="Montserrat"/>
          <w:sz w:val="24"/>
        </w:rPr>
      </w:pPr>
      <w:r w:rsidRPr="00D86BF2">
        <w:rPr>
          <w:rFonts w:ascii="Montserrat" w:hAnsi="Montserrat"/>
          <w:sz w:val="24"/>
        </w:rPr>
        <w:t>By evening Dal wanders off to wrestle with his insomnia. [Due to Northern summer]</w:t>
      </w:r>
    </w:p>
    <w:p w:rsidR="00A47206" w:rsidRPr="00D86BF2" w:rsidRDefault="00A47206">
      <w:pPr>
        <w:pStyle w:val="0DraftNormal"/>
        <w:rPr>
          <w:rFonts w:ascii="Montserrat" w:hAnsi="Montserrat"/>
          <w:sz w:val="24"/>
        </w:rPr>
      </w:pPr>
      <w:r w:rsidRPr="00D86BF2">
        <w:rPr>
          <w:rFonts w:ascii="Montserrat" w:hAnsi="Montserrat"/>
          <w:sz w:val="24"/>
        </w:rPr>
        <w:t>With midnight comes a plague of marauders.</w:t>
      </w:r>
    </w:p>
    <w:p w:rsidR="00A47206" w:rsidRPr="00D86BF2" w:rsidRDefault="00A47206">
      <w:pPr>
        <w:pStyle w:val="0DraftNormal"/>
        <w:rPr>
          <w:rFonts w:ascii="Montserrat" w:hAnsi="Montserrat"/>
          <w:sz w:val="24"/>
        </w:rPr>
      </w:pPr>
      <w:r w:rsidRPr="00D86BF2">
        <w:rPr>
          <w:rFonts w:ascii="Montserrat" w:hAnsi="Montserrat"/>
          <w:sz w:val="24"/>
        </w:rPr>
        <w:t>Orn is visited by Talgath [pretending alarm at the raid] only to learn that Talgath is one of the raiders.</w:t>
      </w:r>
    </w:p>
    <w:p w:rsidR="00A47206" w:rsidRPr="00D86BF2" w:rsidRDefault="00A47206">
      <w:pPr>
        <w:pStyle w:val="0DraftNormal"/>
        <w:rPr>
          <w:rFonts w:ascii="Montserrat" w:hAnsi="Montserrat"/>
          <w:sz w:val="24"/>
        </w:rPr>
      </w:pPr>
      <w:r w:rsidRPr="00D86BF2">
        <w:rPr>
          <w:rFonts w:ascii="Montserrat" w:hAnsi="Montserrat"/>
          <w:sz w:val="24"/>
        </w:rPr>
        <w:t>Hindered by Talgath's men, Orn's attempt to protect his family ends in his death.</w:t>
      </w:r>
    </w:p>
    <w:p w:rsidR="00A47206" w:rsidRPr="00D86BF2" w:rsidRDefault="00A47206">
      <w:pPr>
        <w:pStyle w:val="0DraftNormal"/>
        <w:rPr>
          <w:rFonts w:ascii="Montserrat" w:hAnsi="Montserrat"/>
          <w:sz w:val="24"/>
        </w:rPr>
      </w:pPr>
      <w:r w:rsidRPr="00D86BF2">
        <w:rPr>
          <w:rFonts w:ascii="Montserrat" w:hAnsi="Montserrat"/>
          <w:sz w:val="24"/>
        </w:rPr>
        <w:t>Vael and Val awaken to the sounds of conflict. [As they come to an end]</w:t>
      </w:r>
    </w:p>
    <w:p w:rsidR="00A47206" w:rsidRPr="00D86BF2" w:rsidRDefault="00A47206">
      <w:pPr>
        <w:pStyle w:val="0DraftNormal"/>
        <w:rPr>
          <w:rFonts w:ascii="Montserrat" w:hAnsi="Montserrat"/>
          <w:sz w:val="24"/>
        </w:rPr>
      </w:pPr>
      <w:r w:rsidRPr="00D86BF2">
        <w:rPr>
          <w:rFonts w:ascii="Montserrat" w:hAnsi="Montserrat"/>
          <w:sz w:val="24"/>
        </w:rPr>
        <w:t>Creeping out of their rooms they discover the absence of Dal and the presence of the raiders.</w:t>
      </w:r>
    </w:p>
    <w:p w:rsidR="00A47206" w:rsidRPr="00D86BF2" w:rsidRDefault="00A47206">
      <w:pPr>
        <w:pStyle w:val="0DraftNormal"/>
        <w:rPr>
          <w:rFonts w:ascii="Montserrat" w:hAnsi="Montserrat"/>
          <w:sz w:val="24"/>
        </w:rPr>
      </w:pPr>
      <w:r w:rsidRPr="00D86BF2">
        <w:rPr>
          <w:rFonts w:ascii="Montserrat" w:hAnsi="Montserrat"/>
          <w:sz w:val="24"/>
        </w:rPr>
        <w:t>After a panicked flight, they trip over their father's coprse and fall into Talgath's clutches. [Talgath is under the mistaken impression that the twins are both girls]</w:t>
      </w:r>
    </w:p>
    <w:p w:rsidR="00A47206" w:rsidRPr="00D86BF2" w:rsidRDefault="00A47206">
      <w:pPr>
        <w:pStyle w:val="0DraftNormal"/>
        <w:rPr>
          <w:rFonts w:ascii="Montserrat" w:hAnsi="Montserrat"/>
          <w:sz w:val="24"/>
        </w:rPr>
      </w:pPr>
      <w:r w:rsidRPr="00D86BF2">
        <w:rPr>
          <w:rFonts w:ascii="Montserrat" w:hAnsi="Montserrat"/>
          <w:sz w:val="24"/>
        </w:rPr>
        <w:t>Val, on comprehending the beastial deeds that had been visited on his family at the hands of these butchers and of their intentions toward his sister's and mother's honor lashes out with unprecidented ferocity. [aided by knowledge of the rooms lethal hidden secrets]</w:t>
      </w:r>
    </w:p>
    <w:p w:rsidR="00A47206" w:rsidRPr="00D86BF2" w:rsidRDefault="00A47206">
      <w:pPr>
        <w:pStyle w:val="0DraftNormal"/>
        <w:rPr>
          <w:rFonts w:ascii="Montserrat" w:hAnsi="Montserrat"/>
          <w:sz w:val="24"/>
        </w:rPr>
      </w:pPr>
      <w:r w:rsidRPr="00D86BF2">
        <w:rPr>
          <w:rFonts w:ascii="Montserrat" w:hAnsi="Montserrat"/>
          <w:sz w:val="24"/>
        </w:rPr>
        <w:t>Talgath enters and brings an end to Val's rampage. [Capturing and holding either of them is a trial, as both have a knack for slipping out of grips]</w:t>
      </w:r>
    </w:p>
    <w:p w:rsidR="00A47206" w:rsidRPr="00D86BF2" w:rsidRDefault="00A47206">
      <w:pPr>
        <w:pStyle w:val="0DraftNormal"/>
        <w:rPr>
          <w:rFonts w:ascii="Montserrat" w:hAnsi="Montserrat"/>
          <w:sz w:val="24"/>
        </w:rPr>
      </w:pPr>
      <w:r w:rsidRPr="00D86BF2">
        <w:rPr>
          <w:rFonts w:ascii="Montserrat" w:hAnsi="Montserrat"/>
          <w:sz w:val="24"/>
        </w:rPr>
        <w:t>To punish Val, Talgath forces him to watch as his men brutalize and rape Vael.</w:t>
      </w:r>
    </w:p>
    <w:p w:rsidR="00A47206" w:rsidRPr="00D86BF2" w:rsidRDefault="00A47206">
      <w:pPr>
        <w:pStyle w:val="0DraftNormal"/>
        <w:rPr>
          <w:rFonts w:ascii="Montserrat" w:hAnsi="Montserrat"/>
          <w:sz w:val="24"/>
        </w:rPr>
      </w:pPr>
      <w:r w:rsidRPr="00D86BF2">
        <w:rPr>
          <w:rFonts w:ascii="Montserrat" w:hAnsi="Montserrat"/>
          <w:sz w:val="24"/>
        </w:rPr>
        <w:t>Val's hands are tied, and he is held by Talgath.</w:t>
      </w:r>
    </w:p>
    <w:p w:rsidR="00A47206" w:rsidRPr="00D86BF2" w:rsidRDefault="00A47206">
      <w:pPr>
        <w:pStyle w:val="0DraftNormal"/>
        <w:rPr>
          <w:rFonts w:ascii="Montserrat" w:hAnsi="Montserrat"/>
          <w:sz w:val="24"/>
        </w:rPr>
      </w:pPr>
      <w:r w:rsidRPr="00D86BF2">
        <w:rPr>
          <w:rFonts w:ascii="Montserrat" w:hAnsi="Montserrat"/>
          <w:sz w:val="24"/>
        </w:rPr>
        <w:t>Vael is stripped and haggled over.</w:t>
      </w:r>
    </w:p>
    <w:p w:rsidR="00A47206" w:rsidRPr="00D86BF2" w:rsidRDefault="00A47206">
      <w:pPr>
        <w:pStyle w:val="0DraftNormal"/>
        <w:rPr>
          <w:rFonts w:ascii="Montserrat" w:hAnsi="Montserrat"/>
          <w:sz w:val="24"/>
        </w:rPr>
      </w:pPr>
      <w:r w:rsidRPr="00D86BF2">
        <w:rPr>
          <w:rFonts w:ascii="Montserrat" w:hAnsi="Montserrat"/>
          <w:sz w:val="24"/>
        </w:rPr>
        <w:t>Her delicate form is bent back over a [sitting bed, like a couch without back or arms] and pulled spread-eagle by the men who hold her down and she is forced open and entered.</w:t>
      </w:r>
    </w:p>
    <w:p w:rsidR="00A47206" w:rsidRPr="00D86BF2" w:rsidRDefault="00A47206">
      <w:pPr>
        <w:pStyle w:val="0DraftNormal"/>
        <w:rPr>
          <w:rFonts w:ascii="Montserrat" w:hAnsi="Montserrat"/>
          <w:sz w:val="24"/>
        </w:rPr>
      </w:pPr>
      <w:r w:rsidRPr="00D86BF2">
        <w:rPr>
          <w:rFonts w:ascii="Montserrat" w:hAnsi="Montserrat"/>
          <w:sz w:val="24"/>
        </w:rPr>
        <w:t>The twins minds begin to reach out to each other in fright and desperation. [They have a psychic gift inherited through their mother's bloodline, making them almost true Lyn]</w:t>
      </w:r>
    </w:p>
    <w:p w:rsidR="00A47206" w:rsidRPr="00D86BF2" w:rsidRDefault="00A47206">
      <w:pPr>
        <w:pStyle w:val="0DraftNormal"/>
        <w:rPr>
          <w:rFonts w:ascii="Montserrat" w:hAnsi="Montserrat"/>
          <w:sz w:val="24"/>
        </w:rPr>
      </w:pPr>
      <w:r w:rsidRPr="00D86BF2">
        <w:rPr>
          <w:rFonts w:ascii="Montserrat" w:hAnsi="Montserrat"/>
          <w:sz w:val="24"/>
        </w:rPr>
        <w:t>While some of the men take turns riding her, others impatiently force her mouth.</w:t>
      </w:r>
    </w:p>
    <w:p w:rsidR="00A47206" w:rsidRPr="00D86BF2" w:rsidRDefault="00A47206">
      <w:pPr>
        <w:pStyle w:val="0DraftNormal"/>
        <w:rPr>
          <w:rFonts w:ascii="Montserrat" w:hAnsi="Montserrat"/>
          <w:sz w:val="24"/>
        </w:rPr>
      </w:pPr>
      <w:r w:rsidRPr="00D86BF2">
        <w:rPr>
          <w:rFonts w:ascii="Montserrat" w:hAnsi="Montserrat"/>
          <w:sz w:val="24"/>
        </w:rPr>
        <w:t>Gagging, her head is held and her jaw is kept forced open; her mind tries to retreat into Val's.</w:t>
      </w:r>
    </w:p>
    <w:p w:rsidR="00A47206" w:rsidRPr="00D86BF2" w:rsidRDefault="00A47206">
      <w:pPr>
        <w:pStyle w:val="0DraftNormal"/>
        <w:rPr>
          <w:rFonts w:ascii="Montserrat" w:hAnsi="Montserrat"/>
          <w:sz w:val="24"/>
        </w:rPr>
      </w:pPr>
      <w:r w:rsidRPr="00D86BF2">
        <w:rPr>
          <w:rFonts w:ascii="Montserrat" w:hAnsi="Montserrat"/>
          <w:sz w:val="24"/>
        </w:rPr>
        <w:t>Again and again, until Val can hardly stand it, they ravage Vael; then Talgath announces his intention to do the same to Val.</w:t>
      </w:r>
    </w:p>
    <w:p w:rsidR="00A47206" w:rsidRPr="00D86BF2" w:rsidRDefault="00A47206">
      <w:pPr>
        <w:pStyle w:val="0DraftNormal"/>
        <w:rPr>
          <w:rFonts w:ascii="Montserrat" w:hAnsi="Montserrat"/>
          <w:sz w:val="24"/>
        </w:rPr>
      </w:pPr>
      <w:r w:rsidRPr="00D86BF2">
        <w:rPr>
          <w:rFonts w:ascii="Montserrat" w:hAnsi="Montserrat"/>
          <w:sz w:val="24"/>
        </w:rPr>
        <w:t>Tearing and slashing away Val's clothing, Talgath discovers the truth of Val's gender.</w:t>
      </w:r>
    </w:p>
    <w:p w:rsidR="00A47206" w:rsidRPr="00D86BF2" w:rsidRDefault="00A47206">
      <w:pPr>
        <w:pStyle w:val="0DraftNormal"/>
        <w:rPr>
          <w:rFonts w:ascii="Montserrat" w:hAnsi="Montserrat"/>
          <w:sz w:val="24"/>
        </w:rPr>
      </w:pPr>
      <w:r w:rsidRPr="00D86BF2">
        <w:rPr>
          <w:rFonts w:ascii="Montserrat" w:hAnsi="Montserrat"/>
          <w:sz w:val="24"/>
        </w:rPr>
        <w:t>Vael, realizing Val's predicament bites down on one of her tormentors, and Talgath gets an idea.</w:t>
      </w:r>
    </w:p>
    <w:p w:rsidR="00A47206" w:rsidRPr="00D86BF2" w:rsidRDefault="00A47206">
      <w:pPr>
        <w:pStyle w:val="0DraftNormal"/>
        <w:rPr>
          <w:rFonts w:ascii="Montserrat" w:hAnsi="Montserrat"/>
          <w:sz w:val="24"/>
        </w:rPr>
      </w:pPr>
      <w:r w:rsidRPr="00D86BF2">
        <w:rPr>
          <w:rFonts w:ascii="Montserrat" w:hAnsi="Montserrat"/>
          <w:sz w:val="24"/>
        </w:rPr>
        <w:t>Talgath pronounces Val's doom and has him dragged over beside his sister.</w:t>
      </w:r>
    </w:p>
    <w:p w:rsidR="00A47206" w:rsidRPr="00D86BF2" w:rsidRDefault="00A47206">
      <w:pPr>
        <w:pStyle w:val="0DraftNormal"/>
        <w:rPr>
          <w:rFonts w:ascii="Montserrat" w:hAnsi="Montserrat"/>
          <w:sz w:val="24"/>
        </w:rPr>
      </w:pPr>
      <w:r w:rsidRPr="00D86BF2">
        <w:rPr>
          <w:rFonts w:ascii="Montserrat" w:hAnsi="Montserrat"/>
          <w:sz w:val="24"/>
        </w:rPr>
        <w:t>Vael, with blood running down her chin and from between her legs is forced to watch as Talgath splits Val's crotch and pulls out each testical in turn, wrapping the first stem around a finger and tearing it out by the roots.</w:t>
      </w:r>
    </w:p>
    <w:p w:rsidR="00A47206" w:rsidRPr="00D86BF2" w:rsidRDefault="00A47206">
      <w:pPr>
        <w:pStyle w:val="0DraftNormal"/>
        <w:rPr>
          <w:rFonts w:ascii="Montserrat" w:hAnsi="Montserrat"/>
          <w:sz w:val="24"/>
        </w:rPr>
      </w:pPr>
      <w:r w:rsidRPr="00D86BF2">
        <w:rPr>
          <w:rFonts w:ascii="Montserrat" w:hAnsi="Montserrat"/>
          <w:sz w:val="24"/>
        </w:rPr>
        <w:t>Turning to her and placing her brother's future children in her mouth he condemningly says, "This, to answer your appetite for male flesh, [whispering] spit this up and I will feed you your own eyes!" Vael, understanding both the horror and the duty of this, swallows.</w:t>
      </w:r>
    </w:p>
    <w:p w:rsidR="00A47206" w:rsidRPr="00D86BF2" w:rsidRDefault="00A47206">
      <w:pPr>
        <w:pStyle w:val="0DraftNormal"/>
        <w:rPr>
          <w:rFonts w:ascii="Montserrat" w:hAnsi="Montserrat"/>
          <w:sz w:val="24"/>
        </w:rPr>
      </w:pPr>
      <w:r w:rsidRPr="00D86BF2">
        <w:rPr>
          <w:rFonts w:ascii="Montserrat" w:hAnsi="Montserrat"/>
          <w:sz w:val="24"/>
        </w:rPr>
        <w:t>Val, gutted with pain, begins to understand and is powerless to act.</w:t>
      </w:r>
    </w:p>
    <w:p w:rsidR="00A47206" w:rsidRPr="00D86BF2" w:rsidRDefault="00A47206">
      <w:pPr>
        <w:pStyle w:val="0DraftNormal"/>
        <w:rPr>
          <w:rFonts w:ascii="Montserrat" w:hAnsi="Montserrat"/>
          <w:sz w:val="24"/>
        </w:rPr>
      </w:pPr>
      <w:r w:rsidRPr="00D86BF2">
        <w:rPr>
          <w:rFonts w:ascii="Montserrat" w:hAnsi="Montserrat"/>
          <w:sz w:val="24"/>
        </w:rPr>
        <w:t>Silently to his sister, he forgives her for this and urges her to take his flesh with pride to spare it the indignity of being cast aside like refuse.</w:t>
      </w:r>
    </w:p>
    <w:p w:rsidR="00A47206" w:rsidRPr="00D86BF2" w:rsidRDefault="00A47206">
      <w:pPr>
        <w:pStyle w:val="0DraftNormal"/>
        <w:rPr>
          <w:rFonts w:ascii="Montserrat" w:hAnsi="Montserrat"/>
          <w:sz w:val="24"/>
        </w:rPr>
      </w:pPr>
      <w:r w:rsidRPr="00D86BF2">
        <w:rPr>
          <w:rFonts w:ascii="Montserrat" w:hAnsi="Montserrat"/>
          <w:sz w:val="24"/>
        </w:rPr>
        <w:t>Talgath tears the other bulb from its deep roots, feeding it to Vael.</w:t>
      </w:r>
    </w:p>
    <w:p w:rsidR="00A47206" w:rsidRPr="00D86BF2" w:rsidRDefault="00A47206">
      <w:pPr>
        <w:pStyle w:val="0DraftNormal"/>
        <w:rPr>
          <w:rFonts w:ascii="Montserrat" w:hAnsi="Montserrat"/>
          <w:sz w:val="24"/>
        </w:rPr>
      </w:pPr>
      <w:r w:rsidRPr="00D86BF2">
        <w:rPr>
          <w:rFonts w:ascii="Montserrat" w:hAnsi="Montserrat"/>
          <w:sz w:val="24"/>
        </w:rPr>
        <w:t>Then grabbing her he pushes her face against Val's ruined manhood and forces her to take that last bloody bite and swallow it down.</w:t>
      </w:r>
    </w:p>
    <w:p w:rsidR="00A47206" w:rsidRPr="00D86BF2" w:rsidRDefault="00A47206">
      <w:pPr>
        <w:pStyle w:val="0DraftNormal"/>
        <w:rPr>
          <w:rFonts w:ascii="Montserrat" w:hAnsi="Montserrat"/>
          <w:sz w:val="24"/>
        </w:rPr>
      </w:pPr>
      <w:r w:rsidRPr="00D86BF2">
        <w:rPr>
          <w:rFonts w:ascii="Montserrat" w:hAnsi="Montserrat"/>
          <w:sz w:val="24"/>
        </w:rPr>
        <w:t>Then, as Vael is passed to the next raider, Talgath mounts and rides Val.</w:t>
      </w:r>
    </w:p>
    <w:p w:rsidR="00A47206" w:rsidRPr="00D86BF2" w:rsidRDefault="00A47206">
      <w:pPr>
        <w:pStyle w:val="0DraftNormal"/>
        <w:rPr>
          <w:rFonts w:ascii="Montserrat" w:hAnsi="Montserrat"/>
          <w:sz w:val="24"/>
        </w:rPr>
      </w:pPr>
      <w:r w:rsidRPr="00D86BF2">
        <w:rPr>
          <w:rFonts w:ascii="Montserrat" w:hAnsi="Montserrat"/>
          <w:sz w:val="24"/>
        </w:rPr>
        <w:t>Finally Talgath ends the blood orgy and, as his duties demand, he repairs Vael's flesh and sends her out to join the other abductees, when an idea hits him.</w:t>
      </w:r>
    </w:p>
    <w:p w:rsidR="00A47206" w:rsidRPr="00D86BF2" w:rsidRDefault="00A47206">
      <w:pPr>
        <w:pStyle w:val="0DraftNormal"/>
        <w:rPr>
          <w:rFonts w:ascii="Montserrat" w:hAnsi="Montserrat"/>
          <w:sz w:val="24"/>
        </w:rPr>
      </w:pPr>
      <w:r w:rsidRPr="00D86BF2">
        <w:rPr>
          <w:rFonts w:ascii="Montserrat" w:hAnsi="Montserrat"/>
          <w:sz w:val="24"/>
        </w:rPr>
        <w:t>Turning his attention to Val, he enhances his spell and repeats the restoration he gave the sister—banning the troublesome boy from all hope of manhood and ensuring that he will live to appreciate a full measure of suffering.</w:t>
      </w:r>
    </w:p>
    <w:p w:rsidR="00A47206" w:rsidRPr="00D86BF2" w:rsidRDefault="00A47206">
      <w:pPr>
        <w:pStyle w:val="0DraftNormal"/>
        <w:rPr>
          <w:rFonts w:ascii="Montserrat" w:hAnsi="Montserrat"/>
          <w:sz w:val="24"/>
        </w:rPr>
      </w:pPr>
      <w:r w:rsidRPr="00D86BF2">
        <w:rPr>
          <w:rFonts w:ascii="Montserrat" w:hAnsi="Montserrat"/>
          <w:sz w:val="24"/>
        </w:rPr>
        <w:t>Leaving the blood drained and neutered child's body, Talgath departs.</w:t>
      </w:r>
    </w:p>
    <w:p w:rsidR="00A47206" w:rsidRPr="00D86BF2" w:rsidRDefault="00A47206">
      <w:pPr>
        <w:pStyle w:val="0DraftNormal"/>
        <w:rPr>
          <w:rFonts w:ascii="Montserrat" w:hAnsi="Montserrat"/>
          <w:sz w:val="24"/>
        </w:rPr>
      </w:pPr>
      <w:r w:rsidRPr="00D86BF2">
        <w:rPr>
          <w:rFonts w:ascii="Montserrat" w:hAnsi="Montserrat"/>
          <w:sz w:val="24"/>
        </w:rPr>
        <w:t>Dal arrives in the wake, sneaking through shadows, and finds the child senseless to the world.</w:t>
      </w:r>
    </w:p>
    <w:p w:rsidR="00A47206" w:rsidRPr="00D86BF2" w:rsidRDefault="00A47206">
      <w:pPr>
        <w:pStyle w:val="0DraftNormal"/>
        <w:rPr>
          <w:rFonts w:ascii="Montserrat" w:hAnsi="Montserrat"/>
          <w:sz w:val="24"/>
        </w:rPr>
      </w:pPr>
      <w:r w:rsidRPr="00D86BF2">
        <w:rPr>
          <w:rFonts w:ascii="Montserrat" w:hAnsi="Montserrat"/>
          <w:sz w:val="24"/>
        </w:rPr>
        <w:t>Val, shattered and sharpened, is oblivious to himself, and falls easily into the lie of being Vael, as in that night their minds had poured into each others and their childhood became as one in memory for each.</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[The raid on Bihr'Ngael was part of one of the most innovative and lucrative slaver raids on the North in a Millenia. Talgath was one of the masterminds and Ngael was one of the key points in the raider's strategy. Needless to say, the episode set him up for life.]</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LIVING THE LIE</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At the tender age of seven, she was totally emasculated. </w:t>
      </w:r>
    </w:p>
    <w:p w:rsidR="00A47206" w:rsidRPr="00D86BF2" w:rsidRDefault="00A47206">
      <w:pPr>
        <w:pStyle w:val="0DraftNormal"/>
        <w:rPr>
          <w:rFonts w:ascii="Montserrat" w:hAnsi="Montserrat"/>
          <w:sz w:val="24"/>
        </w:rPr>
      </w:pPr>
      <w:r w:rsidRPr="00D86BF2">
        <w:rPr>
          <w:rFonts w:ascii="Montserrat" w:hAnsi="Montserrat"/>
          <w:sz w:val="24"/>
        </w:rPr>
        <w:t>She would have died then, but thanks to the twisted notion that seized Talgath and inspired him to stem the bleeding and create the paradox of Val's body, she was alive when Dal returned and mistook her for Vael.</w:t>
      </w:r>
    </w:p>
    <w:p w:rsidR="00A47206" w:rsidRPr="00D86BF2" w:rsidRDefault="00A47206">
      <w:pPr>
        <w:pStyle w:val="0DraftNormal"/>
        <w:rPr>
          <w:rFonts w:ascii="Montserrat" w:hAnsi="Montserrat"/>
          <w:sz w:val="24"/>
        </w:rPr>
      </w:pPr>
      <w:r w:rsidRPr="00D86BF2">
        <w:rPr>
          <w:rFonts w:ascii="Montserrat" w:hAnsi="Montserrat"/>
          <w:sz w:val="24"/>
        </w:rPr>
        <w:t xml:space="preserve">When she regained her sense of the world, about a month later, her family had been reduced to herself and her mother, who was more than a touch crazy. [After her own gentle treatment, the death of her beloved husband and (so everyone thought) son.] </w:t>
      </w:r>
    </w:p>
    <w:p w:rsidR="00A47206" w:rsidRPr="00D86BF2" w:rsidRDefault="00A47206">
      <w:pPr>
        <w:pStyle w:val="0DraftNormal"/>
        <w:rPr>
          <w:rFonts w:ascii="Montserrat" w:hAnsi="Montserrat"/>
          <w:sz w:val="24"/>
        </w:rPr>
      </w:pPr>
      <w:r w:rsidRPr="00D86BF2">
        <w:rPr>
          <w:rFonts w:ascii="Montserrat" w:hAnsi="Montserrat"/>
          <w:sz w:val="24"/>
        </w:rPr>
        <w:t xml:space="preserve">[Many of the Ngael's women and daughters had been stolen.] </w:t>
      </w:r>
    </w:p>
    <w:p w:rsidR="00A47206" w:rsidRPr="00D86BF2" w:rsidRDefault="00A47206">
      <w:pPr>
        <w:pStyle w:val="0DraftNormal"/>
        <w:rPr>
          <w:rFonts w:ascii="Montserrat" w:hAnsi="Montserrat"/>
          <w:sz w:val="24"/>
        </w:rPr>
      </w:pPr>
      <w:r w:rsidRPr="00D86BF2">
        <w:rPr>
          <w:rFonts w:ascii="Montserrat" w:hAnsi="Montserrat"/>
          <w:sz w:val="24"/>
        </w:rPr>
        <w:t xml:space="preserve">Eventually, Val remembered </w:t>
      </w:r>
      <w:r w:rsidRPr="00D86BF2">
        <w:rPr>
          <w:rFonts w:ascii="Montserrat" w:hAnsi="Montserrat"/>
          <w:i/>
          <w:sz w:val="24"/>
        </w:rPr>
        <w:t>him</w:t>
      </w:r>
      <w:r w:rsidRPr="00D86BF2">
        <w:rPr>
          <w:rFonts w:ascii="Montserrat" w:hAnsi="Montserrat"/>
          <w:sz w:val="24"/>
        </w:rPr>
        <w:t>self.</w:t>
      </w:r>
    </w:p>
    <w:p w:rsidR="00A47206" w:rsidRPr="00D86BF2" w:rsidRDefault="00A47206">
      <w:pPr>
        <w:pStyle w:val="0DraftNormal"/>
        <w:rPr>
          <w:rFonts w:ascii="Montserrat" w:hAnsi="Montserrat"/>
          <w:sz w:val="24"/>
        </w:rPr>
      </w:pPr>
      <w:r w:rsidRPr="00D86BF2">
        <w:rPr>
          <w:rFonts w:ascii="Montserrat" w:hAnsi="Montserrat"/>
          <w:sz w:val="24"/>
        </w:rPr>
        <w:t xml:space="preserve">Shamed by what had been done to her, she submitted to her mother's delusion—more for her sanity than hers. </w:t>
      </w:r>
    </w:p>
    <w:p w:rsidR="00A47206" w:rsidRPr="00D86BF2" w:rsidRDefault="00A47206">
      <w:pPr>
        <w:pStyle w:val="0DraftNormal"/>
        <w:rPr>
          <w:rFonts w:ascii="Montserrat" w:hAnsi="Montserrat"/>
          <w:sz w:val="24"/>
        </w:rPr>
      </w:pPr>
      <w:r w:rsidRPr="00D86BF2">
        <w:rPr>
          <w:rFonts w:ascii="Montserrat" w:hAnsi="Montserrat"/>
          <w:sz w:val="24"/>
        </w:rPr>
        <w:t xml:space="preserve">Still her father's son in spirit, the behavior she exhibited now as a daughter made people think that he—she—was now as tainted as his—her—mother. </w:t>
      </w:r>
    </w:p>
    <w:p w:rsidR="00A47206" w:rsidRPr="00D86BF2" w:rsidRDefault="00A47206">
      <w:pPr>
        <w:pStyle w:val="0DraftNormal"/>
        <w:rPr>
          <w:rFonts w:ascii="Montserrat" w:hAnsi="Montserrat"/>
          <w:sz w:val="24"/>
        </w:rPr>
      </w:pPr>
      <w:r w:rsidRPr="00D86BF2">
        <w:rPr>
          <w:rFonts w:ascii="Montserrat" w:hAnsi="Montserrat"/>
          <w:sz w:val="24"/>
        </w:rPr>
        <w:t xml:space="preserve">She devoted her life to exploiting her two natural talents; both unrecognized until that fateful day. [A perfect empathy with bladed weapons, and a keen intellect far sharper than any sword she would ever wield.] </w:t>
      </w:r>
    </w:p>
    <w:p w:rsidR="00A47206" w:rsidRPr="00D86BF2" w:rsidRDefault="00A47206">
      <w:pPr>
        <w:pStyle w:val="0DraftNormal"/>
        <w:rPr>
          <w:rFonts w:ascii="Montserrat" w:hAnsi="Montserrat"/>
          <w:sz w:val="24"/>
        </w:rPr>
      </w:pPr>
      <w:r w:rsidRPr="00D86BF2">
        <w:rPr>
          <w:rFonts w:ascii="Montserrat" w:hAnsi="Montserrat"/>
          <w:sz w:val="24"/>
        </w:rPr>
        <w:t xml:space="preserve">Both of these she honed with the brooding intent to rescue her sister and repay the violence done to herself by those men.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THE BLADE, VAL</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Freed by the death of her mother, Vael begins a quest to find her sister and get her revenge. </w:t>
      </w:r>
    </w:p>
    <w:p w:rsidR="00A47206" w:rsidRPr="00D86BF2" w:rsidRDefault="00A47206">
      <w:pPr>
        <w:pStyle w:val="0DraftNormal"/>
        <w:rPr>
          <w:rFonts w:ascii="Montserrat" w:hAnsi="Montserrat"/>
          <w:sz w:val="24"/>
        </w:rPr>
      </w:pPr>
      <w:r w:rsidRPr="00D86BF2">
        <w:rPr>
          <w:rFonts w:ascii="Montserrat" w:hAnsi="Montserrat"/>
          <w:sz w:val="24"/>
        </w:rPr>
        <w:t xml:space="preserve">At the beginning of her crossing of Corind—a crossing aggravated both by her race and her sexlessness—she encounters the fey twins; the Grael Maquist Twins, Aislynn and Amberlea. </w:t>
      </w:r>
    </w:p>
    <w:p w:rsidR="00A47206" w:rsidRPr="00D86BF2" w:rsidRDefault="00A47206">
      <w:pPr>
        <w:pStyle w:val="0DraftNormal"/>
        <w:rPr>
          <w:rFonts w:ascii="Montserrat" w:hAnsi="Montserrat"/>
          <w:sz w:val="24"/>
        </w:rPr>
      </w:pPr>
      <w:r w:rsidRPr="00D86BF2">
        <w:rPr>
          <w:rFonts w:ascii="Montserrat" w:hAnsi="Montserrat"/>
          <w:sz w:val="24"/>
        </w:rPr>
        <w:t xml:space="preserve">Fey barbarians. </w:t>
      </w:r>
    </w:p>
    <w:p w:rsidR="00A47206" w:rsidRPr="00D86BF2" w:rsidRDefault="00A47206">
      <w:pPr>
        <w:pStyle w:val="0DraftNormal"/>
        <w:rPr>
          <w:rFonts w:ascii="Montserrat" w:hAnsi="Montserrat"/>
          <w:sz w:val="24"/>
        </w:rPr>
      </w:pPr>
      <w:r w:rsidRPr="00D86BF2">
        <w:rPr>
          <w:rFonts w:ascii="Montserrat" w:hAnsi="Montserrat"/>
          <w:sz w:val="24"/>
        </w:rPr>
        <w:t xml:space="preserve">One a fighter and a thief, the other a cleric and an assassin. </w:t>
      </w:r>
    </w:p>
    <w:p w:rsidR="00A47206" w:rsidRPr="00D86BF2" w:rsidRDefault="00A47206">
      <w:pPr>
        <w:pStyle w:val="0DraftNormal"/>
        <w:rPr>
          <w:rFonts w:ascii="Montserrat" w:hAnsi="Montserrat"/>
          <w:sz w:val="24"/>
        </w:rPr>
      </w:pPr>
      <w:r w:rsidRPr="00D86BF2">
        <w:rPr>
          <w:rFonts w:ascii="Montserrat" w:hAnsi="Montserrat"/>
          <w:sz w:val="24"/>
        </w:rPr>
        <w:t xml:space="preserve">They mistook her for one of them, a female fey. </w:t>
      </w:r>
    </w:p>
    <w:p w:rsidR="00A47206" w:rsidRPr="00D86BF2" w:rsidRDefault="00A47206">
      <w:pPr>
        <w:pStyle w:val="0DraftNormal"/>
        <w:rPr>
          <w:rFonts w:ascii="Montserrat" w:hAnsi="Montserrat"/>
          <w:sz w:val="24"/>
        </w:rPr>
      </w:pPr>
      <w:r w:rsidRPr="00D86BF2">
        <w:rPr>
          <w:rFonts w:ascii="Montserrat" w:hAnsi="Montserrat"/>
          <w:sz w:val="24"/>
        </w:rPr>
        <w:t xml:space="preserve">She at the time was about to become engaged in a bar room free for all. </w:t>
      </w:r>
    </w:p>
    <w:p w:rsidR="00A47206" w:rsidRPr="00D86BF2" w:rsidRDefault="00A47206">
      <w:pPr>
        <w:pStyle w:val="0DraftNormal"/>
        <w:rPr>
          <w:rFonts w:ascii="Montserrat" w:hAnsi="Montserrat"/>
          <w:sz w:val="24"/>
        </w:rPr>
      </w:pPr>
      <w:r w:rsidRPr="00D86BF2">
        <w:rPr>
          <w:rFonts w:ascii="Montserrat" w:hAnsi="Montserrat"/>
          <w:sz w:val="24"/>
        </w:rPr>
        <w:t xml:space="preserve">Not recognizing the strange way she took guard, they assumed she was totally inept with the sword and pushed her out of the fight while they settled the fray. </w:t>
      </w:r>
    </w:p>
    <w:p w:rsidR="00A47206" w:rsidRPr="00D86BF2" w:rsidRDefault="00A47206">
      <w:pPr>
        <w:pStyle w:val="0DraftNormal"/>
        <w:rPr>
          <w:rFonts w:ascii="Montserrat" w:hAnsi="Montserrat"/>
          <w:sz w:val="24"/>
        </w:rPr>
      </w:pPr>
      <w:r w:rsidRPr="00D86BF2">
        <w:rPr>
          <w:rFonts w:ascii="Montserrat" w:hAnsi="Montserrat"/>
          <w:sz w:val="24"/>
        </w:rPr>
        <w:t xml:space="preserve">Enraged at this treatment (still a northerner and in spirit a man, she is mortally insulted at being saved by them) she calls them both out. </w:t>
      </w:r>
    </w:p>
    <w:p w:rsidR="00A47206" w:rsidRPr="00D86BF2" w:rsidRDefault="00A47206">
      <w:pPr>
        <w:pStyle w:val="0DraftNormal"/>
        <w:rPr>
          <w:rFonts w:ascii="Montserrat" w:hAnsi="Montserrat"/>
          <w:sz w:val="24"/>
        </w:rPr>
      </w:pPr>
      <w:r w:rsidRPr="00D86BF2">
        <w:rPr>
          <w:rFonts w:ascii="Montserrat" w:hAnsi="Montserrat"/>
          <w:sz w:val="24"/>
        </w:rPr>
        <w:t xml:space="preserve">In a quick and unprecedented exchange, she nearly kills one of them, and disarms both; but she can do nothing against their magic. </w:t>
      </w:r>
    </w:p>
    <w:p w:rsidR="00A47206" w:rsidRPr="00D86BF2" w:rsidRDefault="00A47206">
      <w:pPr>
        <w:pStyle w:val="0DraftNormal"/>
        <w:rPr>
          <w:rFonts w:ascii="Montserrat" w:hAnsi="Montserrat"/>
          <w:sz w:val="24"/>
        </w:rPr>
      </w:pPr>
      <w:r w:rsidRPr="00D86BF2">
        <w:rPr>
          <w:rFonts w:ascii="Montserrat" w:hAnsi="Montserrat"/>
          <w:sz w:val="24"/>
        </w:rPr>
        <w:t xml:space="preserve">She has to tell her story to explain her reaction to their gallant act in her behalf. </w:t>
      </w:r>
    </w:p>
    <w:p w:rsidR="00A47206" w:rsidRPr="00D86BF2" w:rsidRDefault="00A47206">
      <w:pPr>
        <w:pStyle w:val="0DraftNormal"/>
        <w:rPr>
          <w:rFonts w:ascii="Montserrat" w:hAnsi="Montserrat"/>
          <w:sz w:val="24"/>
        </w:rPr>
      </w:pPr>
      <w:r w:rsidRPr="00D86BF2">
        <w:rPr>
          <w:rFonts w:ascii="Montserrat" w:hAnsi="Montserrat"/>
          <w:sz w:val="24"/>
        </w:rPr>
        <w:t xml:space="preserve">This was where things come out. </w:t>
      </w:r>
    </w:p>
    <w:p w:rsidR="00A47206" w:rsidRPr="00D86BF2" w:rsidRDefault="00A47206">
      <w:pPr>
        <w:pStyle w:val="0DraftNormal"/>
        <w:rPr>
          <w:rFonts w:ascii="Montserrat" w:hAnsi="Montserrat"/>
          <w:sz w:val="24"/>
        </w:rPr>
      </w:pPr>
      <w:r w:rsidRPr="00D86BF2">
        <w:rPr>
          <w:rFonts w:ascii="Montserrat" w:hAnsi="Montserrat"/>
          <w:sz w:val="24"/>
        </w:rPr>
        <w:t xml:space="preserve">She is a shiv. </w:t>
      </w:r>
    </w:p>
    <w:p w:rsidR="00A47206" w:rsidRPr="00D86BF2" w:rsidRDefault="00A47206">
      <w:pPr>
        <w:pStyle w:val="0DraftNormal"/>
        <w:rPr>
          <w:rFonts w:ascii="Montserrat" w:hAnsi="Montserrat"/>
          <w:sz w:val="24"/>
        </w:rPr>
      </w:pPr>
      <w:r w:rsidRPr="00D86BF2">
        <w:rPr>
          <w:rFonts w:ascii="Montserrat" w:hAnsi="Montserrat"/>
          <w:sz w:val="24"/>
        </w:rPr>
        <w:t xml:space="preserve">Her reward for almost successfully defending her twin sister's honor from the Talgath's men.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With the twins questions to prod her, Vael gives a bit more detail. </w:t>
      </w:r>
    </w:p>
    <w:p w:rsidR="00A47206" w:rsidRPr="00D86BF2" w:rsidRDefault="00A47206">
      <w:pPr>
        <w:pStyle w:val="0DraftNormal"/>
        <w:rPr>
          <w:rFonts w:ascii="Montserrat" w:hAnsi="Montserrat"/>
          <w:sz w:val="24"/>
        </w:rPr>
      </w:pPr>
      <w:r w:rsidRPr="00D86BF2">
        <w:rPr>
          <w:rFonts w:ascii="Montserrat" w:hAnsi="Montserrat"/>
          <w:sz w:val="24"/>
        </w:rPr>
        <w:t xml:space="preserve">About Talgath who did the deed, and raped her. </w:t>
      </w:r>
    </w:p>
    <w:p w:rsidR="00A47206" w:rsidRPr="00D86BF2" w:rsidRDefault="00A47206">
      <w:pPr>
        <w:pStyle w:val="0DraftNormal"/>
        <w:rPr>
          <w:rFonts w:ascii="Montserrat" w:hAnsi="Montserrat"/>
          <w:sz w:val="24"/>
        </w:rPr>
      </w:pPr>
      <w:r w:rsidRPr="00D86BF2">
        <w:rPr>
          <w:rFonts w:ascii="Montserrat" w:hAnsi="Montserrat"/>
          <w:sz w:val="24"/>
        </w:rPr>
        <w:t xml:space="preserve">About how she hasdevoted her life to the intent to rescue her sister and repay the violence done to herself by those men. </w:t>
      </w:r>
    </w:p>
    <w:p w:rsidR="00A47206" w:rsidRPr="00D86BF2" w:rsidRDefault="00A47206">
      <w:pPr>
        <w:pStyle w:val="0DraftNormal"/>
        <w:rPr>
          <w:rFonts w:ascii="Montserrat" w:hAnsi="Montserrat"/>
          <w:sz w:val="24"/>
        </w:rPr>
      </w:pPr>
      <w:r w:rsidRPr="00D86BF2">
        <w:rPr>
          <w:rFonts w:ascii="Montserrat" w:hAnsi="Montserrat"/>
          <w:sz w:val="24"/>
        </w:rPr>
        <w:t xml:space="preserve">Vael also explains her reaction to magic. </w:t>
      </w:r>
    </w:p>
    <w:p w:rsidR="00A47206" w:rsidRPr="00D86BF2" w:rsidRDefault="00A47206">
      <w:pPr>
        <w:pStyle w:val="0DraftNormal"/>
        <w:rPr>
          <w:rFonts w:ascii="Montserrat" w:hAnsi="Montserrat"/>
          <w:sz w:val="24"/>
        </w:rPr>
      </w:pPr>
      <w:r w:rsidRPr="00D86BF2">
        <w:rPr>
          <w:rFonts w:ascii="Montserrat" w:hAnsi="Montserrat"/>
          <w:sz w:val="24"/>
        </w:rPr>
        <w:t xml:space="preserve">Their story: They were swept away from their rightful lands during riftstorms, and stranded on the other side of the world, where they encountered Vael. </w:t>
      </w:r>
    </w:p>
    <w:p w:rsidR="00A47206" w:rsidRPr="00D86BF2" w:rsidRDefault="00A47206">
      <w:pPr>
        <w:pStyle w:val="0DraftNormal"/>
        <w:rPr>
          <w:rFonts w:ascii="Montserrat" w:hAnsi="Montserrat"/>
          <w:sz w:val="24"/>
        </w:rPr>
      </w:pPr>
      <w:r w:rsidRPr="00D86BF2">
        <w:rPr>
          <w:rFonts w:ascii="Montserrat" w:hAnsi="Montserrat"/>
          <w:sz w:val="24"/>
        </w:rPr>
        <w:t xml:space="preserve">The Rift; a rip, a wrinkle in space-time threaded throughout the world and tied to its heart. </w:t>
      </w:r>
    </w:p>
    <w:p w:rsidR="00A47206" w:rsidRPr="00D86BF2" w:rsidRDefault="00A47206">
      <w:pPr>
        <w:pStyle w:val="0DraftNormal"/>
        <w:rPr>
          <w:rFonts w:ascii="Montserrat" w:hAnsi="Montserrat"/>
          <w:sz w:val="24"/>
        </w:rPr>
      </w:pPr>
      <w:r w:rsidRPr="00D86BF2">
        <w:rPr>
          <w:rFonts w:ascii="Montserrat" w:hAnsi="Montserrat"/>
          <w:sz w:val="24"/>
        </w:rPr>
        <w:t>Paradox in manifest form.</w:t>
      </w:r>
    </w:p>
    <w:p w:rsidR="00A47206" w:rsidRPr="00D86BF2" w:rsidRDefault="00A47206">
      <w:pPr>
        <w:pStyle w:val="0DraftNormal"/>
        <w:rPr>
          <w:rFonts w:ascii="Montserrat" w:hAnsi="Montserrat"/>
          <w:sz w:val="24"/>
        </w:rPr>
      </w:pPr>
      <w:r w:rsidRPr="00D86BF2">
        <w:rPr>
          <w:rFonts w:ascii="Montserrat" w:hAnsi="Montserrat"/>
          <w:sz w:val="24"/>
        </w:rPr>
        <w:t>[known to erupt from the core and weave through lands like a net for unsuspecting travelers.]</w:t>
      </w:r>
    </w:p>
    <w:p w:rsidR="00A47206" w:rsidRPr="00D86BF2" w:rsidRDefault="00A47206">
      <w:pPr>
        <w:pStyle w:val="0DraftNormal"/>
        <w:rPr>
          <w:rFonts w:ascii="Montserrat" w:hAnsi="Montserrat"/>
          <w:sz w:val="24"/>
        </w:rPr>
      </w:pPr>
      <w:r w:rsidRPr="00D86BF2">
        <w:rPr>
          <w:rFonts w:ascii="Montserrat" w:hAnsi="Montserrat"/>
          <w:sz w:val="24"/>
        </w:rPr>
        <w:t xml:space="preserve">Ironically, they become great friends. </w:t>
      </w:r>
    </w:p>
    <w:p w:rsidR="00A47206" w:rsidRPr="00D86BF2" w:rsidRDefault="00A47206">
      <w:pPr>
        <w:pStyle w:val="0DraftNormal"/>
        <w:rPr>
          <w:rFonts w:ascii="Montserrat" w:hAnsi="Montserrat"/>
          <w:sz w:val="24"/>
        </w:rPr>
      </w:pPr>
      <w:r w:rsidRPr="00D86BF2">
        <w:rPr>
          <w:rFonts w:ascii="Montserrat" w:hAnsi="Montserrat"/>
          <w:sz w:val="24"/>
        </w:rPr>
        <w:t xml:space="preserve">These two are fascinated by the sexless elven northerner and her tale of treachery done to her and her family, and they attach themselves to Vael as her bodyguards. </w:t>
      </w:r>
    </w:p>
    <w:p w:rsidR="00A47206" w:rsidRPr="00D86BF2" w:rsidRDefault="00A47206">
      <w:pPr>
        <w:pStyle w:val="0DraftNormal"/>
        <w:rPr>
          <w:rFonts w:ascii="Montserrat" w:hAnsi="Montserrat"/>
          <w:sz w:val="24"/>
        </w:rPr>
      </w:pPr>
      <w:r w:rsidRPr="00D86BF2">
        <w:rPr>
          <w:rFonts w:ascii="Montserrat" w:hAnsi="Montserrat"/>
          <w:sz w:val="24"/>
        </w:rPr>
        <w:t xml:space="preserve">They explain to Vael why she has always known that her sister still lives.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Together they arrive in Oalind where she is disappointed to receive little aid, much discouragement and ridicule. </w:t>
      </w:r>
    </w:p>
    <w:p w:rsidR="00A47206" w:rsidRPr="00D86BF2" w:rsidRDefault="00A47206">
      <w:pPr>
        <w:pStyle w:val="0DraftNormal"/>
        <w:rPr>
          <w:rFonts w:ascii="Montserrat" w:hAnsi="Montserrat"/>
          <w:sz w:val="24"/>
        </w:rPr>
      </w:pPr>
      <w:r w:rsidRPr="00D86BF2">
        <w:rPr>
          <w:rFonts w:ascii="Montserrat" w:hAnsi="Montserrat"/>
          <w:sz w:val="24"/>
        </w:rPr>
        <w:t xml:space="preserve">Vael is forced to face herself and come to terms with really being a shiv, and learns that while her warping can be undone, it would come at too high a price. </w:t>
      </w:r>
    </w:p>
    <w:p w:rsidR="00A47206" w:rsidRPr="00D86BF2" w:rsidRDefault="00A47206">
      <w:pPr>
        <w:pStyle w:val="0DraftNormal"/>
        <w:rPr>
          <w:rFonts w:ascii="Montserrat" w:hAnsi="Montserrat"/>
          <w:sz w:val="24"/>
        </w:rPr>
      </w:pPr>
      <w:r w:rsidRPr="00D86BF2">
        <w:rPr>
          <w:rFonts w:ascii="Montserrat" w:hAnsi="Montserrat"/>
          <w:sz w:val="24"/>
        </w:rPr>
        <w:t>One of her adjustments to this is the assupmtion of a new name: Anrue</w:t>
      </w:r>
    </w:p>
    <w:p w:rsidR="00A47206" w:rsidRPr="00D86BF2" w:rsidRDefault="00A47206">
      <w:pPr>
        <w:pStyle w:val="0DraftNormal"/>
        <w:rPr>
          <w:rFonts w:ascii="Montserrat" w:hAnsi="Montserrat"/>
          <w:sz w:val="24"/>
        </w:rPr>
      </w:pPr>
      <w:r w:rsidRPr="00D86BF2">
        <w:rPr>
          <w:rFonts w:ascii="Montserrat" w:hAnsi="Montserrat"/>
          <w:sz w:val="24"/>
        </w:rPr>
        <w:t xml:space="preserve">They encounter Ahven and Moorwyn in the tavern where they confer. </w:t>
      </w:r>
    </w:p>
    <w:p w:rsidR="00A47206" w:rsidRPr="00D86BF2" w:rsidRDefault="00A47206">
      <w:pPr>
        <w:pStyle w:val="0DraftNormal"/>
        <w:rPr>
          <w:rFonts w:ascii="Montserrat" w:hAnsi="Montserrat"/>
          <w:sz w:val="24"/>
        </w:rPr>
      </w:pPr>
      <w:r w:rsidRPr="00D86BF2">
        <w:rPr>
          <w:rFonts w:ascii="Montserrat" w:hAnsi="Montserrat"/>
          <w:sz w:val="24"/>
        </w:rPr>
        <w:t xml:space="preserve">Moorwyn turns out to be the key to finding information about Anrue's sister's whereabouts.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Anrue manages to survive her trip to the Seate, and meets Moorwyn's `uncle' Isyvada. </w:t>
      </w:r>
    </w:p>
    <w:p w:rsidR="00A47206" w:rsidRPr="00D86BF2" w:rsidRDefault="00A47206">
      <w:pPr>
        <w:pStyle w:val="0DraftNormal"/>
        <w:rPr>
          <w:rFonts w:ascii="Montserrat" w:hAnsi="Montserrat"/>
          <w:sz w:val="24"/>
        </w:rPr>
      </w:pPr>
      <w:r w:rsidRPr="00D86BF2">
        <w:rPr>
          <w:rFonts w:ascii="Montserrat" w:hAnsi="Montserrat"/>
          <w:sz w:val="24"/>
        </w:rPr>
        <w:t xml:space="preserve">She learns that she must search in Edau. </w:t>
      </w:r>
    </w:p>
    <w:p w:rsidR="00A47206" w:rsidRPr="00D86BF2" w:rsidRDefault="00A47206">
      <w:pPr>
        <w:pStyle w:val="0DraftNormal"/>
        <w:rPr>
          <w:rFonts w:ascii="Montserrat" w:hAnsi="Montserrat"/>
          <w:sz w:val="24"/>
        </w:rPr>
      </w:pPr>
      <w:r w:rsidRPr="00D86BF2">
        <w:rPr>
          <w:rFonts w:ascii="Montserrat" w:hAnsi="Montserrat"/>
          <w:sz w:val="24"/>
        </w:rPr>
        <w:t xml:space="preserve">Frustrated to learn that she must either go back the way she came and approach that violent land from the north, or she must voyage to Traenthia and cross that arid land and approach Edau from the south, she consults with her friends on the matter. </w:t>
      </w:r>
    </w:p>
    <w:p w:rsidR="00A47206" w:rsidRPr="00D86BF2" w:rsidRDefault="00A47206">
      <w:pPr>
        <w:pStyle w:val="0DraftNormal"/>
        <w:rPr>
          <w:rFonts w:ascii="Montserrat" w:hAnsi="Montserrat"/>
          <w:sz w:val="24"/>
        </w:rPr>
      </w:pPr>
      <w:r w:rsidRPr="00D86BF2">
        <w:rPr>
          <w:rFonts w:ascii="Montserrat" w:hAnsi="Montserrat"/>
          <w:sz w:val="24"/>
        </w:rPr>
        <w:t xml:space="preserve">This is interrupted by an unseemly sort who pushes Anrue too far. </w:t>
      </w:r>
    </w:p>
    <w:p w:rsidR="00A47206" w:rsidRPr="00D86BF2" w:rsidRDefault="00A47206">
      <w:pPr>
        <w:pStyle w:val="0DraftNormal"/>
        <w:rPr>
          <w:rFonts w:ascii="Montserrat" w:hAnsi="Montserrat"/>
          <w:sz w:val="24"/>
        </w:rPr>
      </w:pPr>
      <w:r w:rsidRPr="00D86BF2">
        <w:rPr>
          <w:rFonts w:ascii="Montserrat" w:hAnsi="Montserrat"/>
          <w:sz w:val="24"/>
        </w:rPr>
        <w:t xml:space="preserve">In a short and ugly duel the matter is decided, but far from settled. </w:t>
      </w:r>
    </w:p>
    <w:p w:rsidR="00A47206" w:rsidRPr="00D86BF2" w:rsidRDefault="00A47206">
      <w:pPr>
        <w:pStyle w:val="0DraftNormal"/>
        <w:rPr>
          <w:rFonts w:ascii="Montserrat" w:hAnsi="Montserrat"/>
          <w:sz w:val="24"/>
        </w:rPr>
      </w:pPr>
      <w:r w:rsidRPr="00D86BF2">
        <w:rPr>
          <w:rFonts w:ascii="Montserrat" w:hAnsi="Montserrat"/>
          <w:sz w:val="24"/>
        </w:rPr>
        <w:t xml:space="preserve">They return and Moorwyn and Ahven eagerly talk to her after witnessing her duel defending her much disparaged honor. </w:t>
      </w:r>
    </w:p>
    <w:p w:rsidR="00A47206" w:rsidRPr="00D86BF2" w:rsidRDefault="00A47206">
      <w:pPr>
        <w:pStyle w:val="0DraftNormal"/>
        <w:rPr>
          <w:rFonts w:ascii="Montserrat" w:hAnsi="Montserrat"/>
          <w:sz w:val="24"/>
        </w:rPr>
      </w:pPr>
      <w:r w:rsidRPr="00D86BF2">
        <w:rPr>
          <w:rFonts w:ascii="Montserrat" w:hAnsi="Montserrat"/>
          <w:sz w:val="24"/>
        </w:rPr>
        <w:t xml:space="preserve">Unfortunately, the antagonist had many friends on hand as witnesses to this event. </w:t>
      </w:r>
    </w:p>
    <w:p w:rsidR="00A47206" w:rsidRPr="00D86BF2" w:rsidRDefault="00A47206">
      <w:pPr>
        <w:pStyle w:val="0DraftNormal"/>
        <w:rPr>
          <w:rFonts w:ascii="Montserrat" w:hAnsi="Montserrat"/>
          <w:sz w:val="24"/>
        </w:rPr>
      </w:pPr>
      <w:r w:rsidRPr="00D86BF2">
        <w:rPr>
          <w:rFonts w:ascii="Montserrat" w:hAnsi="Montserrat"/>
          <w:sz w:val="24"/>
        </w:rPr>
        <w:t xml:space="preserve">They get together and corner them that evening. </w:t>
      </w:r>
    </w:p>
    <w:p w:rsidR="00A47206" w:rsidRPr="00D86BF2" w:rsidRDefault="00A47206">
      <w:pPr>
        <w:pStyle w:val="0DraftNormal"/>
        <w:rPr>
          <w:rFonts w:ascii="Montserrat" w:hAnsi="Montserrat"/>
          <w:sz w:val="24"/>
        </w:rPr>
      </w:pPr>
      <w:r w:rsidRPr="00D86BF2">
        <w:rPr>
          <w:rFonts w:ascii="Montserrat" w:hAnsi="Montserrat"/>
          <w:sz w:val="24"/>
        </w:rPr>
        <w:t>Things get out of hand and a skirmish turned riot causes them to all be landed in prison together.</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Anrue is charged with the murder of her slain duelist, and the twins escalate the situation by killing the guards who come to take Anrue away. </w:t>
      </w:r>
    </w:p>
    <w:p w:rsidR="00A47206" w:rsidRPr="00D86BF2" w:rsidRDefault="00A47206">
      <w:pPr>
        <w:pStyle w:val="0DraftNormal"/>
        <w:rPr>
          <w:rFonts w:ascii="Montserrat" w:hAnsi="Montserrat"/>
          <w:sz w:val="24"/>
        </w:rPr>
      </w:pPr>
      <w:r w:rsidRPr="00D86BF2">
        <w:rPr>
          <w:rFonts w:ascii="Montserrat" w:hAnsi="Montserrat"/>
          <w:sz w:val="24"/>
        </w:rPr>
        <w:t xml:space="preserve">As a result all three of them are to be brought before trial and then execution. </w:t>
      </w:r>
    </w:p>
    <w:p w:rsidR="00A47206" w:rsidRPr="00D86BF2" w:rsidRDefault="00A47206">
      <w:pPr>
        <w:pStyle w:val="0DraftNormal"/>
        <w:rPr>
          <w:rFonts w:ascii="Montserrat" w:hAnsi="Montserrat"/>
          <w:sz w:val="24"/>
        </w:rPr>
      </w:pPr>
      <w:r w:rsidRPr="00D86BF2">
        <w:rPr>
          <w:rFonts w:ascii="Montserrat" w:hAnsi="Montserrat"/>
          <w:sz w:val="24"/>
        </w:rPr>
        <w:t xml:space="preserve">The rest of the rioters are examined and released. </w:t>
      </w:r>
    </w:p>
    <w:p w:rsidR="00A47206" w:rsidRPr="00D86BF2" w:rsidRDefault="00A47206">
      <w:pPr>
        <w:pStyle w:val="0DraftNormal"/>
        <w:rPr>
          <w:rFonts w:ascii="Montserrat" w:hAnsi="Montserrat"/>
          <w:sz w:val="24"/>
        </w:rPr>
      </w:pPr>
      <w:r w:rsidRPr="00D86BF2">
        <w:rPr>
          <w:rFonts w:ascii="Montserrat" w:hAnsi="Montserrat"/>
          <w:sz w:val="24"/>
        </w:rPr>
        <w:t xml:space="preserve">Ahven is discovered to be an archon of Anlisthe's and is given to the inquisition. </w:t>
      </w:r>
    </w:p>
    <w:p w:rsidR="00A47206" w:rsidRPr="00D86BF2" w:rsidRDefault="00A47206">
      <w:pPr>
        <w:pStyle w:val="0DraftNormal"/>
        <w:rPr>
          <w:rFonts w:ascii="Montserrat" w:hAnsi="Montserrat"/>
          <w:sz w:val="24"/>
        </w:rPr>
      </w:pPr>
      <w:r w:rsidRPr="00D86BF2">
        <w:rPr>
          <w:rFonts w:ascii="Montserrat" w:hAnsi="Montserrat"/>
          <w:sz w:val="24"/>
        </w:rPr>
        <w:t xml:space="preserve">By this point she has befriended Anrue and Moorwyn (although Amberlea had her suspicions, which shared with Aislynn caused them to remain more aloof). </w:t>
      </w:r>
    </w:p>
    <w:p w:rsidR="00A47206" w:rsidRPr="00D86BF2" w:rsidRDefault="00A47206">
      <w:pPr>
        <w:pStyle w:val="0DraftNormal"/>
        <w:rPr>
          <w:rFonts w:ascii="Montserrat" w:hAnsi="Montserrat"/>
          <w:sz w:val="24"/>
        </w:rPr>
      </w:pPr>
      <w:r w:rsidRPr="00D86BF2">
        <w:rPr>
          <w:rFonts w:ascii="Montserrat" w:hAnsi="Montserrat"/>
          <w:sz w:val="24"/>
        </w:rPr>
        <w:t xml:space="preserve">Moorwyn, considered a burn out, is released for the minor charge of involvement in a riot. </w:t>
      </w:r>
    </w:p>
    <w:p w:rsidR="00A47206" w:rsidRPr="00D86BF2" w:rsidRDefault="00A47206">
      <w:pPr>
        <w:pStyle w:val="0DraftNormal"/>
        <w:rPr>
          <w:rFonts w:ascii="Montserrat" w:hAnsi="Montserrat"/>
          <w:sz w:val="24"/>
        </w:rPr>
      </w:pPr>
      <w:r w:rsidRPr="00D86BF2">
        <w:rPr>
          <w:rFonts w:ascii="Montserrat" w:hAnsi="Montserrat"/>
          <w:sz w:val="24"/>
        </w:rPr>
        <w:t>He goes and finds Isyvada, and pleads for his intervention on the behalf of Anrue or Ahven.</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Unable to use his influence on the inquisition, he arranges for Anrue and the twins' escape and they in turn arrange to rescue Ahven. </w:t>
      </w:r>
    </w:p>
    <w:p w:rsidR="00A47206" w:rsidRPr="00D86BF2" w:rsidRDefault="00A47206">
      <w:pPr>
        <w:pStyle w:val="0DraftNormal"/>
        <w:rPr>
          <w:rFonts w:ascii="Montserrat" w:hAnsi="Montserrat"/>
          <w:sz w:val="24"/>
        </w:rPr>
      </w:pPr>
      <w:r w:rsidRPr="00D86BF2">
        <w:rPr>
          <w:rFonts w:ascii="Montserrat" w:hAnsi="Montserrat"/>
          <w:sz w:val="24"/>
        </w:rPr>
        <w:t>Now, fleeing from the authorities and the inquisition, they encounter Tryst, who also needs to get away.</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With his ties, and their money, he arranges passage on a ship to Traenthia. </w:t>
      </w:r>
    </w:p>
    <w:p w:rsidR="00A47206" w:rsidRPr="00D86BF2" w:rsidRDefault="00A47206">
      <w:pPr>
        <w:pStyle w:val="0DraftNormal"/>
        <w:rPr>
          <w:rFonts w:ascii="Montserrat" w:hAnsi="Montserrat"/>
          <w:sz w:val="24"/>
        </w:rPr>
      </w:pPr>
      <w:r w:rsidRPr="00D86BF2">
        <w:rPr>
          <w:rFonts w:ascii="Montserrat" w:hAnsi="Montserrat"/>
          <w:sz w:val="24"/>
        </w:rPr>
        <w:t xml:space="preserve">Unexpectedly, Isyvada joins them. </w:t>
      </w:r>
    </w:p>
    <w:p w:rsidR="00A47206" w:rsidRPr="00D86BF2" w:rsidRDefault="00A47206">
      <w:pPr>
        <w:pStyle w:val="0DraftNormal"/>
        <w:rPr>
          <w:rFonts w:ascii="Montserrat" w:hAnsi="Montserrat"/>
          <w:sz w:val="24"/>
        </w:rPr>
      </w:pPr>
      <w:r w:rsidRPr="00D86BF2">
        <w:rPr>
          <w:rFonts w:ascii="Montserrat" w:hAnsi="Montserrat"/>
          <w:sz w:val="24"/>
        </w:rPr>
        <w:t xml:space="preserve">He arranges for them to land on Aeirnholme where he claims he has business. </w:t>
      </w:r>
    </w:p>
    <w:p w:rsidR="00A47206" w:rsidRPr="00D86BF2" w:rsidRDefault="00A47206">
      <w:pPr>
        <w:pStyle w:val="0DraftNormal"/>
        <w:rPr>
          <w:rFonts w:ascii="Montserrat" w:hAnsi="Montserrat"/>
          <w:sz w:val="24"/>
        </w:rPr>
      </w:pPr>
      <w:r w:rsidRPr="00D86BF2">
        <w:rPr>
          <w:rFonts w:ascii="Montserrat" w:hAnsi="Montserrat"/>
          <w:sz w:val="24"/>
        </w:rPr>
        <w:t xml:space="preserve">They agree since Aeirnholme is considered a sanctuary, and they will be safe from persecution or extradition there.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On arriving, they discover a little problem. </w:t>
      </w:r>
    </w:p>
    <w:p w:rsidR="00A47206" w:rsidRPr="00D86BF2" w:rsidRDefault="00A47206">
      <w:pPr>
        <w:pStyle w:val="0DraftNormal"/>
        <w:rPr>
          <w:rFonts w:ascii="Montserrat" w:hAnsi="Montserrat"/>
          <w:sz w:val="24"/>
        </w:rPr>
      </w:pPr>
      <w:r w:rsidRPr="00D86BF2">
        <w:rPr>
          <w:rFonts w:ascii="Montserrat" w:hAnsi="Montserrat"/>
          <w:sz w:val="24"/>
        </w:rPr>
        <w:t xml:space="preserve">The ancient edifice of Aeirnholme is sealed to the city. </w:t>
      </w:r>
    </w:p>
    <w:p w:rsidR="00A47206" w:rsidRPr="00D86BF2" w:rsidRDefault="00A47206">
      <w:pPr>
        <w:pStyle w:val="0DraftNormal"/>
        <w:rPr>
          <w:rFonts w:ascii="Montserrat" w:hAnsi="Montserrat"/>
          <w:sz w:val="24"/>
        </w:rPr>
      </w:pPr>
      <w:r w:rsidRPr="00D86BF2">
        <w:rPr>
          <w:rFonts w:ascii="Montserrat" w:hAnsi="Montserrat"/>
          <w:sz w:val="24"/>
        </w:rPr>
        <w:t xml:space="preserve">Unless they can get from the city into the old fortress they cannot escape their pursuers. </w:t>
      </w:r>
    </w:p>
    <w:p w:rsidR="00A47206" w:rsidRPr="00D86BF2" w:rsidRDefault="00A47206">
      <w:pPr>
        <w:pStyle w:val="0DraftNormal"/>
        <w:rPr>
          <w:rFonts w:ascii="Montserrat" w:hAnsi="Montserrat"/>
          <w:sz w:val="24"/>
        </w:rPr>
      </w:pPr>
      <w:r w:rsidRPr="00D86BF2">
        <w:rPr>
          <w:rFonts w:ascii="Montserrat" w:hAnsi="Montserrat"/>
          <w:sz w:val="24"/>
        </w:rPr>
        <w:t xml:space="preserve">Driven, they flee. </w:t>
      </w:r>
    </w:p>
    <w:p w:rsidR="00A47206" w:rsidRPr="00D86BF2" w:rsidRDefault="00A47206">
      <w:pPr>
        <w:pStyle w:val="0DraftNormal"/>
        <w:rPr>
          <w:rFonts w:ascii="Montserrat" w:hAnsi="Montserrat"/>
          <w:sz w:val="24"/>
        </w:rPr>
      </w:pPr>
      <w:r w:rsidRPr="00D86BF2">
        <w:rPr>
          <w:rFonts w:ascii="Montserrat" w:hAnsi="Montserrat"/>
          <w:sz w:val="24"/>
        </w:rPr>
        <w:t xml:space="preserve">Ahven and Amberlea are naturally uncertain about this idea, their divine taint recoiling at the thought of entering the home of the dead gods. </w:t>
      </w:r>
    </w:p>
    <w:p w:rsidR="00A47206" w:rsidRPr="00D86BF2" w:rsidRDefault="00A47206">
      <w:pPr>
        <w:pStyle w:val="0DraftNormal"/>
        <w:rPr>
          <w:rFonts w:ascii="Montserrat" w:hAnsi="Montserrat"/>
          <w:sz w:val="24"/>
        </w:rPr>
      </w:pPr>
      <w:r w:rsidRPr="00D86BF2">
        <w:rPr>
          <w:rFonts w:ascii="Montserrat" w:hAnsi="Montserrat"/>
          <w:sz w:val="24"/>
        </w:rPr>
        <w:t xml:space="preserve">However as they get there, Isyvada silently takes care of all the details and they get in. </w:t>
      </w:r>
    </w:p>
    <w:p w:rsidR="00A47206" w:rsidRPr="00D86BF2" w:rsidRDefault="00A47206">
      <w:pPr>
        <w:pStyle w:val="0DraftNormal"/>
        <w:rPr>
          <w:rFonts w:ascii="Montserrat" w:hAnsi="Montserrat"/>
          <w:sz w:val="24"/>
        </w:rPr>
      </w:pPr>
      <w:r w:rsidRPr="00D86BF2">
        <w:rPr>
          <w:rFonts w:ascii="Montserrat" w:hAnsi="Montserrat"/>
          <w:sz w:val="24"/>
        </w:rPr>
        <w:t xml:space="preserve">As a group they try to decide what to do. </w:t>
      </w:r>
    </w:p>
    <w:p w:rsidR="00A47206" w:rsidRPr="00D86BF2" w:rsidRDefault="00A47206">
      <w:pPr>
        <w:pStyle w:val="0DraftNormal"/>
        <w:rPr>
          <w:rFonts w:ascii="Montserrat" w:hAnsi="Montserrat"/>
          <w:sz w:val="24"/>
        </w:rPr>
      </w:pPr>
      <w:r w:rsidRPr="00D86BF2">
        <w:rPr>
          <w:rFonts w:ascii="Montserrat" w:hAnsi="Montserrat"/>
          <w:sz w:val="24"/>
        </w:rPr>
        <w:t>After much discussion, Anrue unites them behind her and her quest.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In the second part, they sail to Valsthas, a teeming port city in Traenthia. </w:t>
      </w:r>
    </w:p>
    <w:p w:rsidR="00A47206" w:rsidRPr="00D86BF2" w:rsidRDefault="00A47206">
      <w:pPr>
        <w:pStyle w:val="0DraftNormal"/>
        <w:rPr>
          <w:rFonts w:ascii="Montserrat" w:hAnsi="Montserrat"/>
          <w:sz w:val="24"/>
        </w:rPr>
      </w:pPr>
      <w:r w:rsidRPr="00D86BF2">
        <w:rPr>
          <w:rFonts w:ascii="Montserrat" w:hAnsi="Montserrat"/>
          <w:sz w:val="24"/>
        </w:rPr>
        <w:t xml:space="preserve">There, Anrue unexpectedly comes across her old nemesis. </w:t>
      </w:r>
    </w:p>
    <w:p w:rsidR="00A47206" w:rsidRPr="00D86BF2" w:rsidRDefault="00A47206">
      <w:pPr>
        <w:pStyle w:val="0DraftNormal"/>
        <w:rPr>
          <w:rFonts w:ascii="Montserrat" w:hAnsi="Montserrat"/>
          <w:sz w:val="24"/>
        </w:rPr>
      </w:pPr>
      <w:r w:rsidRPr="00D86BF2">
        <w:rPr>
          <w:rFonts w:ascii="Montserrat" w:hAnsi="Montserrat"/>
          <w:sz w:val="24"/>
        </w:rPr>
        <w:t>Being armed with a cheap blade, she loses the duel and suffers a humiliating rape once again at his hands.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The warped mercenary kidnaps Anrue and lords over Anrue's bad fate. </w:t>
      </w:r>
    </w:p>
    <w:p w:rsidR="00A47206" w:rsidRPr="00D86BF2" w:rsidRDefault="00A47206">
      <w:pPr>
        <w:pStyle w:val="0DraftNormal"/>
        <w:rPr>
          <w:rFonts w:ascii="Montserrat" w:hAnsi="Montserrat"/>
          <w:sz w:val="24"/>
        </w:rPr>
      </w:pPr>
      <w:r w:rsidRPr="00D86BF2">
        <w:rPr>
          <w:rFonts w:ascii="Montserrat" w:hAnsi="Montserrat"/>
          <w:sz w:val="24"/>
        </w:rPr>
        <w:t xml:space="preserve">He takes delight in dragging Anrue's story out of her. </w:t>
      </w:r>
    </w:p>
    <w:p w:rsidR="00A47206" w:rsidRPr="00D86BF2" w:rsidRDefault="00A47206">
      <w:pPr>
        <w:pStyle w:val="0DraftNormal"/>
        <w:rPr>
          <w:rFonts w:ascii="Montserrat" w:hAnsi="Montserrat"/>
          <w:sz w:val="24"/>
        </w:rPr>
      </w:pPr>
      <w:r w:rsidRPr="00D86BF2">
        <w:rPr>
          <w:rFonts w:ascii="Montserrat" w:hAnsi="Montserrat"/>
          <w:sz w:val="24"/>
        </w:rPr>
        <w:t xml:space="preserve">The old Aurdannan is amused to hear that Anrue truly thought she would find him still with her sister where she could take vengeance and rescue her all at once. </w:t>
      </w:r>
    </w:p>
    <w:p w:rsidR="00A47206" w:rsidRPr="00D86BF2" w:rsidRDefault="00A47206">
      <w:pPr>
        <w:pStyle w:val="0DraftNormal"/>
        <w:rPr>
          <w:rFonts w:ascii="Montserrat" w:hAnsi="Montserrat"/>
          <w:sz w:val="24"/>
        </w:rPr>
      </w:pPr>
      <w:r w:rsidRPr="00D86BF2">
        <w:rPr>
          <w:rFonts w:ascii="Montserrat" w:hAnsi="Montserrat"/>
          <w:sz w:val="24"/>
        </w:rPr>
        <w:t xml:space="preserve">Anrue learns that the daughters of her home were sold into slavery in Edau. </w:t>
      </w:r>
    </w:p>
    <w:p w:rsidR="00A47206" w:rsidRPr="00D86BF2" w:rsidRDefault="00A47206">
      <w:pPr>
        <w:pStyle w:val="0DraftNormal"/>
        <w:rPr>
          <w:rFonts w:ascii="Montserrat" w:hAnsi="Montserrat"/>
          <w:sz w:val="24"/>
        </w:rPr>
      </w:pPr>
      <w:r w:rsidRPr="00D86BF2">
        <w:rPr>
          <w:rFonts w:ascii="Montserrat" w:hAnsi="Montserrat"/>
          <w:sz w:val="24"/>
        </w:rPr>
        <w:t xml:space="preserve">She also learns that the mercenary has made arrangements to possess her as his own slave. </w:t>
      </w:r>
    </w:p>
    <w:p w:rsidR="00A47206" w:rsidRPr="00D86BF2" w:rsidRDefault="00A47206">
      <w:pPr>
        <w:pStyle w:val="0DraftNormal"/>
        <w:rPr>
          <w:rFonts w:ascii="Montserrat" w:hAnsi="Montserrat"/>
          <w:sz w:val="24"/>
        </w:rPr>
      </w:pPr>
      <w:r w:rsidRPr="00D86BF2">
        <w:rPr>
          <w:rFonts w:ascii="Montserrat" w:hAnsi="Montserrat"/>
          <w:sz w:val="24"/>
        </w:rPr>
        <w:t>Anrue cannot contain her disgust at finding that the twisted old man is pleased by what Anrue has turned into.</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In the weeks she is trapped by Talgath, she is shocked to learn that the abuse she was served by the man was not the product of his own sick tastes, but of a far more deliberate sense of viciousness.</w:t>
      </w:r>
    </w:p>
    <w:p w:rsidR="00A47206" w:rsidRPr="00D86BF2" w:rsidRDefault="00A47206">
      <w:pPr>
        <w:pStyle w:val="0DraftNormal"/>
        <w:rPr>
          <w:rFonts w:ascii="Montserrat" w:hAnsi="Montserrat"/>
          <w:sz w:val="24"/>
        </w:rPr>
      </w:pPr>
      <w:r w:rsidRPr="00D86BF2">
        <w:rPr>
          <w:rFonts w:ascii="Montserrat" w:hAnsi="Montserrat"/>
          <w:sz w:val="24"/>
        </w:rPr>
        <w:t xml:space="preserve">Anrue is disturbed to see how cultured, intelligent and rational Talgath really is. </w:t>
      </w:r>
    </w:p>
    <w:p w:rsidR="00A47206" w:rsidRPr="00D86BF2" w:rsidRDefault="00A47206">
      <w:pPr>
        <w:pStyle w:val="0DraftNormal"/>
        <w:rPr>
          <w:rFonts w:ascii="Montserrat" w:hAnsi="Montserrat"/>
          <w:sz w:val="24"/>
        </w:rPr>
      </w:pPr>
      <w:r w:rsidRPr="00D86BF2">
        <w:rPr>
          <w:rFonts w:ascii="Montserrat" w:hAnsi="Montserrat"/>
          <w:sz w:val="24"/>
        </w:rPr>
        <w:t>The brutality that destroyed her life and ruined the families' of her home was to this man just an occupation.</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To both their surprise, Anrue begins to cross wits with the man, hoping to understand just what she is dealing with. </w:t>
      </w:r>
    </w:p>
    <w:p w:rsidR="00A47206" w:rsidRPr="00D86BF2" w:rsidRDefault="00A47206">
      <w:pPr>
        <w:pStyle w:val="0DraftNormal"/>
        <w:rPr>
          <w:rFonts w:ascii="Montserrat" w:hAnsi="Montserrat"/>
          <w:sz w:val="24"/>
        </w:rPr>
      </w:pPr>
      <w:r w:rsidRPr="00D86BF2">
        <w:rPr>
          <w:rFonts w:ascii="Montserrat" w:hAnsi="Montserrat"/>
          <w:sz w:val="24"/>
        </w:rPr>
        <w:t xml:space="preserve">Talgath is astounded by the child's intelligence. </w:t>
      </w:r>
    </w:p>
    <w:p w:rsidR="00A47206" w:rsidRPr="00D86BF2" w:rsidRDefault="00A47206">
      <w:pPr>
        <w:pStyle w:val="0DraftNormal"/>
        <w:rPr>
          <w:rFonts w:ascii="Montserrat" w:hAnsi="Montserrat"/>
          <w:sz w:val="24"/>
        </w:rPr>
      </w:pPr>
      <w:r w:rsidRPr="00D86BF2">
        <w:rPr>
          <w:rFonts w:ascii="Montserrat" w:hAnsi="Montserrat"/>
          <w:sz w:val="24"/>
        </w:rPr>
        <w:t>Ironically, Talgath is learning a respect for Anrue when her friends finally track her down and rescue her from the Aurdannan's palatial home.</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Anrue discovers that Isyvada has not been around during her own absence. </w:t>
      </w:r>
    </w:p>
    <w:p w:rsidR="00A47206" w:rsidRPr="00D86BF2" w:rsidRDefault="00A47206">
      <w:pPr>
        <w:pStyle w:val="0DraftNormal"/>
        <w:rPr>
          <w:rFonts w:ascii="Montserrat" w:hAnsi="Montserrat"/>
          <w:sz w:val="24"/>
        </w:rPr>
      </w:pPr>
      <w:r w:rsidRPr="00D86BF2">
        <w:rPr>
          <w:rFonts w:ascii="Montserrat" w:hAnsi="Montserrat"/>
          <w:sz w:val="24"/>
        </w:rPr>
        <w:t xml:space="preserve">Her friends impress her with the need to strike off immediately across the Traenthian wastes, rather than waste time looking for Isyvada. </w:t>
      </w:r>
    </w:p>
    <w:p w:rsidR="00A47206" w:rsidRPr="00D86BF2" w:rsidRDefault="00A47206">
      <w:pPr>
        <w:pStyle w:val="0DraftNormal"/>
        <w:rPr>
          <w:rFonts w:ascii="Montserrat" w:hAnsi="Montserrat"/>
          <w:sz w:val="24"/>
        </w:rPr>
      </w:pPr>
      <w:r w:rsidRPr="00D86BF2">
        <w:rPr>
          <w:rFonts w:ascii="Montserrat" w:hAnsi="Montserrat"/>
          <w:sz w:val="24"/>
        </w:rPr>
        <w:t xml:space="preserve">They are unaware that Talgath has taken off to intercept them. </w:t>
      </w:r>
    </w:p>
    <w:p w:rsidR="00A47206" w:rsidRPr="00D86BF2" w:rsidRDefault="00A47206">
      <w:pPr>
        <w:pStyle w:val="0DraftNormal"/>
        <w:rPr>
          <w:rFonts w:ascii="Montserrat" w:hAnsi="Montserrat"/>
          <w:sz w:val="24"/>
        </w:rPr>
      </w:pPr>
      <w:r w:rsidRPr="00D86BF2">
        <w:rPr>
          <w:rFonts w:ascii="Montserrat" w:hAnsi="Montserrat"/>
          <w:sz w:val="24"/>
        </w:rPr>
        <w:t>Their trek is arduous.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During a sandstorm they find themselves also caught in a riftstorm and are sucked in. </w:t>
      </w:r>
    </w:p>
    <w:p w:rsidR="00A47206" w:rsidRPr="00D86BF2" w:rsidRDefault="00A47206">
      <w:pPr>
        <w:pStyle w:val="0DraftNormal"/>
        <w:rPr>
          <w:rFonts w:ascii="Montserrat" w:hAnsi="Montserrat"/>
          <w:sz w:val="24"/>
        </w:rPr>
      </w:pPr>
      <w:r w:rsidRPr="00D86BF2">
        <w:rPr>
          <w:rFonts w:ascii="Montserrat" w:hAnsi="Montserrat"/>
          <w:sz w:val="24"/>
        </w:rPr>
        <w:t xml:space="preserve">Anrue, using her wit and the techniques she pried out of Isyvada, manages to stabilize Moorwyn's wild talent and navigate through the impossible regions of disrupted space to reach the shadow lands. </w:t>
      </w:r>
    </w:p>
    <w:p w:rsidR="00A47206" w:rsidRPr="00D86BF2" w:rsidRDefault="00A47206">
      <w:pPr>
        <w:pStyle w:val="0DraftNormal"/>
        <w:rPr>
          <w:rFonts w:ascii="Montserrat" w:hAnsi="Montserrat"/>
          <w:sz w:val="24"/>
        </w:rPr>
      </w:pPr>
      <w:r w:rsidRPr="00D86BF2">
        <w:rPr>
          <w:rFonts w:ascii="Montserrat" w:hAnsi="Montserrat"/>
          <w:sz w:val="24"/>
        </w:rPr>
        <w:t>The splinters of the real world that the rift had already swallowed.</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There, they are joined by Isyvada who learned of their presence through the plaesadions. </w:t>
      </w:r>
    </w:p>
    <w:p w:rsidR="00A47206" w:rsidRPr="00D86BF2" w:rsidRDefault="00A47206">
      <w:pPr>
        <w:pStyle w:val="0DraftNormal"/>
        <w:rPr>
          <w:rFonts w:ascii="Montserrat" w:hAnsi="Montserrat"/>
          <w:sz w:val="24"/>
        </w:rPr>
      </w:pPr>
      <w:r w:rsidRPr="00D86BF2">
        <w:rPr>
          <w:rFonts w:ascii="Montserrat" w:hAnsi="Montserrat"/>
          <w:sz w:val="24"/>
        </w:rPr>
        <w:t xml:space="preserve">Some things are explained about the rift and its threat to the world. </w:t>
      </w:r>
    </w:p>
    <w:p w:rsidR="00A47206" w:rsidRPr="00D86BF2" w:rsidRDefault="00A47206">
      <w:pPr>
        <w:pStyle w:val="0DraftNormal"/>
        <w:rPr>
          <w:rFonts w:ascii="Montserrat" w:hAnsi="Montserrat"/>
          <w:sz w:val="24"/>
        </w:rPr>
      </w:pPr>
      <w:r w:rsidRPr="00D86BF2">
        <w:rPr>
          <w:rFonts w:ascii="Montserrat" w:hAnsi="Montserrat"/>
          <w:sz w:val="24"/>
        </w:rPr>
        <w:t xml:space="preserve">Isyvada leads them through the rift to a point where it touches Edau land and they cross through. Isyvada tells them that he will only be able to accompany them for a short while, then they will be on their own. </w:t>
      </w:r>
    </w:p>
    <w:p w:rsidR="00A47206" w:rsidRPr="00D86BF2" w:rsidRDefault="00A47206">
      <w:pPr>
        <w:pStyle w:val="0DraftNormal"/>
        <w:rPr>
          <w:rFonts w:ascii="Montserrat" w:hAnsi="Montserrat"/>
          <w:sz w:val="24"/>
        </w:rPr>
      </w:pPr>
      <w:r w:rsidRPr="00D86BF2">
        <w:rPr>
          <w:rFonts w:ascii="Montserrat" w:hAnsi="Montserrat"/>
          <w:sz w:val="24"/>
        </w:rPr>
        <w:t>He reminds them that they are now in dragon country.</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When Isyvada leaves Anlisthe shows up to upbraid Ahven for her delinquency to her. </w:t>
      </w:r>
    </w:p>
    <w:p w:rsidR="00A47206" w:rsidRPr="00D86BF2" w:rsidRDefault="00A47206">
      <w:pPr>
        <w:pStyle w:val="0DraftNormal"/>
        <w:rPr>
          <w:rFonts w:ascii="Montserrat" w:hAnsi="Montserrat"/>
          <w:sz w:val="24"/>
        </w:rPr>
      </w:pPr>
      <w:r w:rsidRPr="00D86BF2">
        <w:rPr>
          <w:rFonts w:ascii="Montserrat" w:hAnsi="Montserrat"/>
          <w:sz w:val="24"/>
        </w:rPr>
        <w:t xml:space="preserve">Helpless, the party is forced to watch as the goddess punishes Ahven and demands an act of compliance. </w:t>
      </w:r>
    </w:p>
    <w:p w:rsidR="00A47206" w:rsidRPr="00D86BF2" w:rsidRDefault="00A47206">
      <w:pPr>
        <w:pStyle w:val="0DraftNormal"/>
        <w:rPr>
          <w:rFonts w:ascii="Montserrat" w:hAnsi="Montserrat"/>
          <w:sz w:val="24"/>
        </w:rPr>
      </w:pPr>
      <w:r w:rsidRPr="00D86BF2">
        <w:rPr>
          <w:rFonts w:ascii="Montserrat" w:hAnsi="Montserrat"/>
          <w:sz w:val="24"/>
        </w:rPr>
        <w:t xml:space="preserve">Anlisthe commands Ahven to slay a dragon to regain the god's favor. </w:t>
      </w:r>
    </w:p>
    <w:p w:rsidR="00A47206" w:rsidRPr="00D86BF2" w:rsidRDefault="00A47206">
      <w:pPr>
        <w:pStyle w:val="0DraftNormal"/>
        <w:rPr>
          <w:rFonts w:ascii="Montserrat" w:hAnsi="Montserrat"/>
          <w:sz w:val="24"/>
        </w:rPr>
      </w:pPr>
      <w:r w:rsidRPr="00D86BF2">
        <w:rPr>
          <w:rFonts w:ascii="Montserrat" w:hAnsi="Montserrat"/>
          <w:sz w:val="24"/>
        </w:rPr>
        <w:t xml:space="preserve">She warns the party that they may assist but should they interfere they would face her wrath. </w:t>
      </w:r>
    </w:p>
    <w:p w:rsidR="00A47206" w:rsidRPr="00D86BF2" w:rsidRDefault="00A47206">
      <w:pPr>
        <w:pStyle w:val="0DraftNormal"/>
        <w:rPr>
          <w:rFonts w:ascii="Montserrat" w:hAnsi="Montserrat"/>
          <w:sz w:val="24"/>
        </w:rPr>
      </w:pPr>
      <w:r w:rsidRPr="00D86BF2">
        <w:rPr>
          <w:rFonts w:ascii="Montserrat" w:hAnsi="Montserrat"/>
          <w:sz w:val="24"/>
        </w:rPr>
        <w:t xml:space="preserve">For Anrue this is unbearable. </w:t>
      </w:r>
    </w:p>
    <w:p w:rsidR="00A47206" w:rsidRPr="00D86BF2" w:rsidRDefault="00A47206">
      <w:pPr>
        <w:pStyle w:val="0DraftNormal"/>
        <w:rPr>
          <w:rFonts w:ascii="Montserrat" w:hAnsi="Montserrat"/>
          <w:sz w:val="24"/>
        </w:rPr>
      </w:pPr>
      <w:r w:rsidRPr="00D86BF2">
        <w:rPr>
          <w:rFonts w:ascii="Montserrat" w:hAnsi="Montserrat"/>
          <w:sz w:val="24"/>
        </w:rPr>
        <w:t xml:space="preserve">She cannot abandon Ahven to certain doom, and yet the task is a pointless deviation from their quest. </w:t>
      </w:r>
    </w:p>
    <w:p w:rsidR="00A47206" w:rsidRPr="00D86BF2" w:rsidRDefault="00A47206">
      <w:pPr>
        <w:pStyle w:val="0DraftNormal"/>
        <w:rPr>
          <w:rFonts w:ascii="Montserrat" w:hAnsi="Montserrat"/>
          <w:sz w:val="24"/>
        </w:rPr>
      </w:pPr>
      <w:r w:rsidRPr="00D86BF2">
        <w:rPr>
          <w:rFonts w:ascii="Montserrat" w:hAnsi="Montserrat"/>
          <w:sz w:val="24"/>
        </w:rPr>
        <w:t xml:space="preserve">It discussed and all agree that it is a choice between suicide and abandoning a friend. </w:t>
      </w:r>
    </w:p>
    <w:p w:rsidR="00A47206" w:rsidRPr="00D86BF2" w:rsidRDefault="00A47206">
      <w:pPr>
        <w:pStyle w:val="0DraftNormal"/>
        <w:rPr>
          <w:rFonts w:ascii="Montserrat" w:hAnsi="Montserrat"/>
          <w:sz w:val="24"/>
        </w:rPr>
      </w:pPr>
      <w:r w:rsidRPr="00D86BF2">
        <w:rPr>
          <w:rFonts w:ascii="Montserrat" w:hAnsi="Montserrat"/>
          <w:sz w:val="24"/>
        </w:rPr>
        <w:t xml:space="preserve">They agree to help Ahven. </w:t>
      </w:r>
    </w:p>
    <w:p w:rsidR="00A47206" w:rsidRPr="00D86BF2" w:rsidRDefault="00A47206">
      <w:pPr>
        <w:pStyle w:val="0DraftNormal"/>
        <w:rPr>
          <w:rFonts w:ascii="Montserrat" w:hAnsi="Montserrat"/>
          <w:sz w:val="24"/>
        </w:rPr>
      </w:pPr>
      <w:r w:rsidRPr="00D86BF2">
        <w:rPr>
          <w:rFonts w:ascii="Montserrat" w:hAnsi="Montserrat"/>
          <w:sz w:val="24"/>
        </w:rPr>
        <w:t>Ahven cannot help but envy their free will on the matter and appreciate the way in which they chose to use it.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Together they begin their hopeless hunt. </w:t>
      </w:r>
    </w:p>
    <w:p w:rsidR="00A47206" w:rsidRPr="00D86BF2" w:rsidRDefault="00A47206">
      <w:pPr>
        <w:pStyle w:val="0DraftNormal"/>
        <w:rPr>
          <w:rFonts w:ascii="Montserrat" w:hAnsi="Montserrat"/>
          <w:sz w:val="24"/>
        </w:rPr>
      </w:pPr>
      <w:r w:rsidRPr="00D86BF2">
        <w:rPr>
          <w:rFonts w:ascii="Montserrat" w:hAnsi="Montserrat"/>
          <w:sz w:val="24"/>
        </w:rPr>
        <w:t xml:space="preserve">In spite of their own doubts, they accomplish the deed but not without a cost. </w:t>
      </w:r>
    </w:p>
    <w:p w:rsidR="00A47206" w:rsidRPr="00D86BF2" w:rsidRDefault="00A47206">
      <w:pPr>
        <w:pStyle w:val="0DraftNormal"/>
        <w:rPr>
          <w:rFonts w:ascii="Montserrat" w:hAnsi="Montserrat"/>
          <w:sz w:val="24"/>
        </w:rPr>
      </w:pPr>
      <w:r w:rsidRPr="00D86BF2">
        <w:rPr>
          <w:rFonts w:ascii="Montserrat" w:hAnsi="Montserrat"/>
          <w:sz w:val="24"/>
        </w:rPr>
        <w:t xml:space="preserve">Aislynn, Moorwyn, Ahven and Anrue (Anrue delivers the killing blow with Aislynn's greatsword) all die in the fight. </w:t>
      </w:r>
    </w:p>
    <w:p w:rsidR="00A47206" w:rsidRPr="00D86BF2" w:rsidRDefault="00A47206">
      <w:pPr>
        <w:pStyle w:val="0DraftNormal"/>
        <w:rPr>
          <w:rFonts w:ascii="Montserrat" w:hAnsi="Montserrat"/>
          <w:sz w:val="24"/>
        </w:rPr>
      </w:pPr>
      <w:r w:rsidRPr="00D86BF2">
        <w:rPr>
          <w:rFonts w:ascii="Montserrat" w:hAnsi="Montserrat"/>
          <w:sz w:val="24"/>
        </w:rPr>
        <w:t>Ahven is resurrected by her god (in absentia), and Amberlea manages to raise Anrue but fails with her sister and Moorwyn.</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Aggrieved they press on. </w:t>
      </w:r>
    </w:p>
    <w:p w:rsidR="00A47206" w:rsidRPr="00D86BF2" w:rsidRDefault="00A47206">
      <w:pPr>
        <w:pStyle w:val="0DraftNormal"/>
        <w:rPr>
          <w:rFonts w:ascii="Montserrat" w:hAnsi="Montserrat"/>
          <w:sz w:val="24"/>
        </w:rPr>
      </w:pPr>
      <w:r w:rsidRPr="00D86BF2">
        <w:rPr>
          <w:rFonts w:ascii="Montserrat" w:hAnsi="Montserrat"/>
          <w:sz w:val="24"/>
        </w:rPr>
        <w:t xml:space="preserve">Talgath manages to beat the survivors to the land where Anrue's sister is enslaved. </w:t>
      </w:r>
    </w:p>
    <w:p w:rsidR="00A47206" w:rsidRPr="00D86BF2" w:rsidRDefault="00A47206">
      <w:pPr>
        <w:pStyle w:val="0DraftNormal"/>
        <w:rPr>
          <w:rFonts w:ascii="Montserrat" w:hAnsi="Montserrat"/>
          <w:sz w:val="24"/>
        </w:rPr>
      </w:pPr>
      <w:r w:rsidRPr="00D86BF2">
        <w:rPr>
          <w:rFonts w:ascii="Montserrat" w:hAnsi="Montserrat"/>
          <w:sz w:val="24"/>
        </w:rPr>
        <w:t xml:space="preserve">Tryst manages to save them time in tracking the original Vael down and they arrive shortly. </w:t>
      </w:r>
    </w:p>
    <w:p w:rsidR="00A47206" w:rsidRPr="00D86BF2" w:rsidRDefault="00A47206">
      <w:pPr>
        <w:pStyle w:val="0DraftNormal"/>
        <w:rPr>
          <w:rFonts w:ascii="Montserrat" w:hAnsi="Montserrat"/>
          <w:sz w:val="24"/>
        </w:rPr>
      </w:pPr>
      <w:r w:rsidRPr="00D86BF2">
        <w:rPr>
          <w:rFonts w:ascii="Montserrat" w:hAnsi="Montserrat"/>
          <w:sz w:val="24"/>
        </w:rPr>
        <w:t xml:space="preserve">Anrue recognizes many of the raiders of her home and resists the urge to hunt them down. </w:t>
      </w:r>
    </w:p>
    <w:p w:rsidR="00A47206" w:rsidRPr="00D86BF2" w:rsidRDefault="00A47206">
      <w:pPr>
        <w:pStyle w:val="0DraftNormal"/>
        <w:rPr>
          <w:rFonts w:ascii="Montserrat" w:hAnsi="Montserrat"/>
          <w:sz w:val="24"/>
        </w:rPr>
      </w:pPr>
      <w:r w:rsidRPr="00D86BF2">
        <w:rPr>
          <w:rFonts w:ascii="Montserrat" w:hAnsi="Montserrat"/>
          <w:sz w:val="24"/>
        </w:rPr>
        <w:t>They focus on breaking into the stronghold of the local lord where they know the real Vael is.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During their raid, Anrue confronts Talgath who has become enamored of her. </w:t>
      </w:r>
    </w:p>
    <w:p w:rsidR="00A47206" w:rsidRPr="00D86BF2" w:rsidRDefault="00A47206">
      <w:pPr>
        <w:pStyle w:val="0DraftNormal"/>
        <w:rPr>
          <w:rFonts w:ascii="Montserrat" w:hAnsi="Montserrat"/>
          <w:sz w:val="24"/>
        </w:rPr>
      </w:pPr>
      <w:r w:rsidRPr="00D86BF2">
        <w:rPr>
          <w:rFonts w:ascii="Montserrat" w:hAnsi="Montserrat"/>
          <w:sz w:val="24"/>
        </w:rPr>
        <w:t>Talgath has been waiting, much intrigued from their prior meeting.</w:t>
      </w:r>
    </w:p>
    <w:p w:rsidR="00A47206" w:rsidRPr="00D86BF2" w:rsidRDefault="00A47206">
      <w:pPr>
        <w:pStyle w:val="0DraftNormal"/>
        <w:rPr>
          <w:rFonts w:ascii="Montserrat" w:hAnsi="Montserrat"/>
          <w:sz w:val="24"/>
        </w:rPr>
      </w:pPr>
      <w:r w:rsidRPr="00D86BF2">
        <w:rPr>
          <w:rFonts w:ascii="Montserrat" w:hAnsi="Montserrat"/>
          <w:sz w:val="24"/>
        </w:rPr>
        <w:t>Anrue is astonished to discover that his sister has transcended slavery and turned it into a personal vistory.</w:t>
      </w:r>
    </w:p>
    <w:p w:rsidR="00A47206" w:rsidRPr="00D86BF2" w:rsidRDefault="00A47206">
      <w:pPr>
        <w:pStyle w:val="0DraftNormal"/>
        <w:rPr>
          <w:rFonts w:ascii="Montserrat" w:hAnsi="Montserrat"/>
          <w:sz w:val="24"/>
        </w:rPr>
      </w:pPr>
      <w:r w:rsidRPr="00D86BF2">
        <w:rPr>
          <w:rFonts w:ascii="Montserrat" w:hAnsi="Montserrat"/>
          <w:sz w:val="24"/>
        </w:rPr>
        <w:t xml:space="preserve">When Anrue rejects Talgath's proposal, Talgath almost kills her sister (unintentionally) and Anrue snaps. </w:t>
      </w:r>
    </w:p>
    <w:p w:rsidR="00A47206" w:rsidRPr="00D86BF2" w:rsidRDefault="00A47206">
      <w:pPr>
        <w:pStyle w:val="0DraftNormal"/>
        <w:rPr>
          <w:rFonts w:ascii="Montserrat" w:hAnsi="Montserrat"/>
          <w:sz w:val="24"/>
        </w:rPr>
      </w:pPr>
      <w:r w:rsidRPr="00D86BF2">
        <w:rPr>
          <w:rFonts w:ascii="Montserrat" w:hAnsi="Montserrat"/>
          <w:sz w:val="24"/>
        </w:rPr>
        <w:t xml:space="preserve">When she regains her senses, she discovers a slaughterhouse in the wake of her berserk storm through the fortress. </w:t>
      </w:r>
    </w:p>
    <w:p w:rsidR="00A47206" w:rsidRPr="00D86BF2" w:rsidRDefault="00A47206">
      <w:pPr>
        <w:pStyle w:val="0DraftNormal"/>
        <w:rPr>
          <w:rFonts w:ascii="Montserrat" w:hAnsi="Montserrat"/>
          <w:sz w:val="24"/>
        </w:rPr>
      </w:pPr>
      <w:r w:rsidRPr="00D86BF2">
        <w:rPr>
          <w:rFonts w:ascii="Montserrat" w:hAnsi="Montserrat"/>
          <w:sz w:val="24"/>
        </w:rPr>
        <w:t>Talgath, unfortunately, got away.</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Ahven, Anrue, Amberlea, and Tryst sit down and consider their options. </w:t>
      </w:r>
    </w:p>
    <w:p w:rsidR="00A47206" w:rsidRPr="00D86BF2" w:rsidRDefault="00A47206">
      <w:pPr>
        <w:pStyle w:val="0DraftNormal"/>
        <w:rPr>
          <w:rFonts w:ascii="Montserrat" w:hAnsi="Montserrat"/>
          <w:sz w:val="24"/>
        </w:rPr>
      </w:pPr>
      <w:r w:rsidRPr="00D86BF2">
        <w:rPr>
          <w:rFonts w:ascii="Montserrat" w:hAnsi="Montserrat"/>
          <w:sz w:val="24"/>
        </w:rPr>
        <w:t xml:space="preserve">Anrue still craves vengeance, but Tryst is tired of it all. </w:t>
      </w:r>
    </w:p>
    <w:p w:rsidR="00A47206" w:rsidRPr="00D86BF2" w:rsidRDefault="00A47206">
      <w:pPr>
        <w:pStyle w:val="0DraftNormal"/>
        <w:rPr>
          <w:rFonts w:ascii="Montserrat" w:hAnsi="Montserrat"/>
          <w:sz w:val="24"/>
        </w:rPr>
      </w:pPr>
      <w:r w:rsidRPr="00D86BF2">
        <w:rPr>
          <w:rFonts w:ascii="Montserrat" w:hAnsi="Montserrat"/>
          <w:sz w:val="24"/>
        </w:rPr>
        <w:t xml:space="preserve">He offers to take Anrue somewhere where her talents could be put to good use as an assassin. </w:t>
      </w:r>
    </w:p>
    <w:p w:rsidR="00A47206" w:rsidRPr="00D86BF2" w:rsidRDefault="00A47206">
      <w:pPr>
        <w:pStyle w:val="0DraftNormal"/>
        <w:rPr>
          <w:rFonts w:ascii="Montserrat" w:hAnsi="Montserrat"/>
          <w:sz w:val="24"/>
        </w:rPr>
      </w:pPr>
      <w:r w:rsidRPr="00D86BF2">
        <w:rPr>
          <w:rFonts w:ascii="Montserrat" w:hAnsi="Montserrat"/>
          <w:sz w:val="24"/>
        </w:rPr>
        <w:t xml:space="preserve">Amberlea wants to take her sister's bones back to their homeland. </w:t>
      </w:r>
    </w:p>
    <w:p w:rsidR="00A47206" w:rsidRPr="00D86BF2" w:rsidRDefault="00A47206">
      <w:pPr>
        <w:pStyle w:val="0DraftNormal"/>
        <w:rPr>
          <w:rFonts w:ascii="Montserrat" w:hAnsi="Montserrat"/>
          <w:sz w:val="24"/>
        </w:rPr>
      </w:pPr>
      <w:r w:rsidRPr="00D86BF2">
        <w:rPr>
          <w:rFonts w:ascii="Montserrat" w:hAnsi="Montserrat"/>
          <w:sz w:val="24"/>
        </w:rPr>
        <w:t>Out of respect, they go with her to collect Aislynn's body.</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When they arrive, they are surprised to discover that Aislynn and Moorwyn are both alive. </w:t>
      </w:r>
    </w:p>
    <w:p w:rsidR="00A47206" w:rsidRPr="00D86BF2" w:rsidRDefault="00A47206">
      <w:pPr>
        <w:pStyle w:val="0DraftNormal"/>
        <w:rPr>
          <w:rFonts w:ascii="Montserrat" w:hAnsi="Montserrat"/>
          <w:sz w:val="24"/>
        </w:rPr>
      </w:pPr>
      <w:r w:rsidRPr="00D86BF2">
        <w:rPr>
          <w:rFonts w:ascii="Montserrat" w:hAnsi="Montserrat"/>
          <w:sz w:val="24"/>
        </w:rPr>
        <w:t xml:space="preserve">They confer and realize that the dragon was an illusion, and so were the deaths in the end. </w:t>
      </w:r>
    </w:p>
    <w:p w:rsidR="00A47206" w:rsidRPr="00D86BF2" w:rsidRDefault="00A47206">
      <w:pPr>
        <w:pStyle w:val="0DraftNormal"/>
        <w:rPr>
          <w:rFonts w:ascii="Montserrat" w:hAnsi="Montserrat"/>
          <w:sz w:val="24"/>
        </w:rPr>
      </w:pPr>
      <w:r w:rsidRPr="00D86BF2">
        <w:rPr>
          <w:rFonts w:ascii="Montserrat" w:hAnsi="Montserrat"/>
          <w:sz w:val="24"/>
        </w:rPr>
        <w:t xml:space="preserve">So relieved to find her friends alive, Anrue gives up her quest for vengeance and agrees to go with Tryst. </w:t>
      </w:r>
    </w:p>
    <w:p w:rsidR="00A47206" w:rsidRPr="00D86BF2" w:rsidRDefault="00A47206">
      <w:pPr>
        <w:pStyle w:val="0DraftNormal"/>
        <w:rPr>
          <w:rFonts w:ascii="Montserrat" w:hAnsi="Montserrat"/>
          <w:sz w:val="24"/>
        </w:rPr>
      </w:pPr>
      <w:r w:rsidRPr="00D86BF2">
        <w:rPr>
          <w:rFonts w:ascii="Montserrat" w:hAnsi="Montserrat"/>
          <w:sz w:val="24"/>
        </w:rPr>
        <w:t>The twins go their own way, and Ahven goes to Anlisthe to find out the meaning of the illusionary dragon.</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Anrue follows Tryst's lead; and he delivers her unarmed and helpless to Talgath. </w:t>
      </w:r>
    </w:p>
    <w:p w:rsidR="00A47206" w:rsidRPr="00D86BF2" w:rsidRDefault="00A47206">
      <w:pPr>
        <w:pStyle w:val="0DraftNormal"/>
        <w:rPr>
          <w:rFonts w:ascii="Montserrat" w:hAnsi="Montserrat"/>
          <w:sz w:val="24"/>
        </w:rPr>
      </w:pPr>
      <w:r w:rsidRPr="00D86BF2">
        <w:rPr>
          <w:rFonts w:ascii="Montserrat" w:hAnsi="Montserrat"/>
          <w:sz w:val="24"/>
        </w:rPr>
        <w:t xml:space="preserve">I made you, Talgath claims, you belong to me. </w:t>
      </w:r>
    </w:p>
    <w:p w:rsidR="00A47206" w:rsidRPr="00D86BF2" w:rsidRDefault="00A47206">
      <w:pPr>
        <w:pStyle w:val="0DraftNormal"/>
        <w:rPr>
          <w:rFonts w:ascii="Montserrat" w:hAnsi="Montserrat"/>
          <w:sz w:val="24"/>
        </w:rPr>
      </w:pPr>
      <w:r w:rsidRPr="00D86BF2">
        <w:rPr>
          <w:rFonts w:ascii="Montserrat" w:hAnsi="Montserrat"/>
          <w:sz w:val="24"/>
        </w:rPr>
        <w:t xml:space="preserve">He tries once more to win the shiv, "I, like any artist or creator, love you. </w:t>
      </w:r>
    </w:p>
    <w:p w:rsidR="00A47206" w:rsidRPr="00D86BF2" w:rsidRDefault="00A47206">
      <w:pPr>
        <w:pStyle w:val="0DraftNormal"/>
        <w:rPr>
          <w:rFonts w:ascii="Montserrat" w:hAnsi="Montserrat"/>
          <w:sz w:val="24"/>
        </w:rPr>
      </w:pPr>
      <w:r w:rsidRPr="00D86BF2">
        <w:rPr>
          <w:rFonts w:ascii="Montserrat" w:hAnsi="Montserrat"/>
          <w:sz w:val="24"/>
        </w:rPr>
        <w:t xml:space="preserve">But I cannot make you love me back." </w:t>
      </w:r>
    </w:p>
    <w:p w:rsidR="00A47206" w:rsidRPr="00D86BF2" w:rsidRDefault="00A47206">
      <w:pPr>
        <w:pStyle w:val="0DraftNormal"/>
        <w:rPr>
          <w:rFonts w:ascii="Montserrat" w:hAnsi="Montserrat"/>
          <w:sz w:val="24"/>
        </w:rPr>
      </w:pPr>
      <w:r w:rsidRPr="00D86BF2">
        <w:rPr>
          <w:rFonts w:ascii="Montserrat" w:hAnsi="Montserrat"/>
          <w:sz w:val="24"/>
        </w:rPr>
        <w:t xml:space="preserve">For Anrue, this is too much. </w:t>
      </w:r>
    </w:p>
    <w:p w:rsidR="00A47206" w:rsidRPr="00D86BF2" w:rsidRDefault="00A47206">
      <w:pPr>
        <w:pStyle w:val="0DraftNormal"/>
        <w:rPr>
          <w:rFonts w:ascii="Montserrat" w:hAnsi="Montserrat"/>
          <w:sz w:val="24"/>
        </w:rPr>
      </w:pPr>
      <w:r w:rsidRPr="00D86BF2">
        <w:rPr>
          <w:rFonts w:ascii="Montserrat" w:hAnsi="Montserrat"/>
          <w:sz w:val="24"/>
        </w:rPr>
        <w:t xml:space="preserve">Her mind, so much sharper than any blade, at last stems free to cut. </w:t>
      </w:r>
    </w:p>
    <w:p w:rsidR="00A47206" w:rsidRPr="00D86BF2" w:rsidRDefault="00A47206">
      <w:pPr>
        <w:pStyle w:val="0DraftNormal"/>
        <w:rPr>
          <w:rFonts w:ascii="Montserrat" w:hAnsi="Montserrat"/>
          <w:sz w:val="24"/>
        </w:rPr>
      </w:pPr>
      <w:r w:rsidRPr="00D86BF2">
        <w:rPr>
          <w:rFonts w:ascii="Montserrat" w:hAnsi="Montserrat"/>
          <w:sz w:val="24"/>
        </w:rPr>
        <w:t>And Isyvada enters to take Anrue away.</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"I should kill you, but it really doesn't matter now. I survived what you did, and I damn well intend to survive </w:t>
      </w:r>
      <w:r w:rsidRPr="00D86BF2">
        <w:rPr>
          <w:rFonts w:ascii="Montserrat" w:hAnsi="Montserrat"/>
          <w:i/>
          <w:sz w:val="24"/>
        </w:rPr>
        <w:t>you."</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"If you mean to have any part in my life, you will have to </w:t>
      </w:r>
      <w:r w:rsidRPr="00D86BF2">
        <w:rPr>
          <w:rFonts w:ascii="Montserrat" w:hAnsi="Montserrat"/>
          <w:i/>
          <w:sz w:val="24"/>
        </w:rPr>
        <w:t>earn</w:t>
      </w:r>
      <w:r w:rsidRPr="00D86BF2">
        <w:rPr>
          <w:rFonts w:ascii="Montserrat" w:hAnsi="Montserrat"/>
          <w:sz w:val="24"/>
        </w:rPr>
        <w:t xml:space="preserve"> it!"</w:t>
      </w:r>
    </w:p>
    <w:p w:rsidR="00A47206" w:rsidRPr="00D86BF2" w:rsidRDefault="00A47206">
      <w:pPr>
        <w:pStyle w:val="0DraftNormal"/>
        <w:rPr>
          <w:rFonts w:ascii="Montserrat" w:hAnsi="Montserrat"/>
          <w:sz w:val="24"/>
        </w:rPr>
      </w:pPr>
      <w:r w:rsidRPr="00D86BF2">
        <w:rPr>
          <w:rFonts w:ascii="Montserrat" w:hAnsi="Montserrat"/>
          <w:smallCaps/>
          <w:sz w:val="24"/>
        </w:rPr>
        <w:br w:type="page"/>
      </w:r>
      <w:r w:rsidRPr="00D86BF2">
        <w:rPr>
          <w:rFonts w:ascii="Montserrat" w:hAnsi="Montserrat"/>
          <w:sz w:val="24"/>
        </w:rPr>
        <w:t xml:space="preserve">Magic is a very important asset for those venturing out into the world, but our sexless hero is forced to rely entirely on her wits and her eccentric self mastery over the sword. She is, without a doubt, a pitiful hero, but in spite of her mutilated body and soul, she has the intensity to go utterly against the odds. Other characters include the Grael Maquist Twins, Aislynn and Amberlea. Fey barbarians. These two are fascinated by the sexless elven northerner and her tale of treachery done to her and her family. These two become the first support for Vael's claim that her sister still lives. One a fighter and a thief, the other a cleric and an assassin, they attach themselves to Vael as her bodyguards. Their story: They were swept away from their rightful lands during riftstorms, and stranded on the other side of the world, where they meet Vael. They mistake her for one of them, a female fey. She at the time is about to become engaged in a bar room free for all. Not recognizing the strange way she takes guard, they assume she is totally inept with the sword and push her out of the fight while they settle the fray. This is where things come out. Enraged at this treatment (still a northerner and in spirit a man, she is mortally insulted at being saved by them) she calls them both out. In a quick and unprecedented exchange, she nearly kills one of them, and disarms both; but she can do nothing against their magic. Ironically, they become great friends. Vael will draw to her a poor kinslyn who was forced to sell her soul to escape her own brutal childhood, a luckless artist who has lost control of his magical art, a man of indeterminate age who has had the misfortune of being cast as a god for the simple mistake of enlightening others to the principle simplicity of magic, and an assassin who's own ill luck has forced him to flee the enlightened continent with this unlikely crew.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Vael begins from her home at the age of seventeen after the death of her mother; the only restraint on her need for vengeance. In a voyage by ship she goes to Corind intending to proceed to Oalind to find a Na-acivda to help her locate her sister. During her crossing of that dangerous High Kingdom—a crossing aggravated both by her race and her sexlessness—she encounters the fey twins. Together they arrive in Oalind where she is disappointed to receive little aid, much discouragement and ridicule. She manages only to learn that she must search in Edau. Frustrated to learn that she must either go back the way she came and approach that violent land from the north, or she must voyage to Traenthia and cross that arid land and approach Edau from the south, she consults with her two friends on the matter. They encounter Ahven and Moorwyn in the tavern where they confer—where Vael's enigmatic magnetism catches their attention. They return and talk to her after witnessing one of her duels defending her much disparaged honor. Things get out of hand and a skirmish causes them to all be landed in prison together. Vael is charged with the murders of her slain duelists, and the twins escalate the situation by killing the guards who come to take Vael away. Ahven is discovered to be an archon of Anlisthe's and is given to the inquisition. By this point she has befriended Vael and Moorwyn. Moorwyn, considered a burn out, is released for the minor charge of involvement in a riot. He goes and finds Isyvada, and pleads for his intervention on the behalf of Vael or Ahven. Unable to use his influence on the inquisition, he arranges for Vael and the twins' escape and they in turn arrange to rescue Ahven. Now, fleeing from the authorities and the inquisition, they encounter Tryst, who also needs to get away. With his ties, and their money, he arranges passage on a ship to Traenthia. Unexpectedly, Isyvada joins them. He arranges for them to land on Aeirnholme where he claims he has business. They agree since Aeirnholme is considered a sanctuary, and they will be safe from persecution or extradition there. If they can get from the city into the old fortress. Ahven and Amberlea are naturally uncertain about this idea. However, Isyvada takes care of all the details and they get in. As a group they try to decide what to do. After much discussion, Vael unites them behind her and her quest. </w:t>
      </w:r>
    </w:p>
    <w:p w:rsidR="00A47206" w:rsidRPr="00D86BF2" w:rsidRDefault="00A47206">
      <w:pPr>
        <w:pStyle w:val="0DraftNormal"/>
        <w:rPr>
          <w:rFonts w:ascii="Montserrat" w:hAnsi="Montserrat"/>
          <w:sz w:val="24"/>
        </w:rPr>
      </w:pPr>
      <w:r w:rsidRPr="00D86BF2">
        <w:rPr>
          <w:rFonts w:ascii="Montserrat" w:hAnsi="Montserrat"/>
          <w:sz w:val="24"/>
        </w:rPr>
        <w:tab/>
        <w:t>In the second part, they sail to Valsthas, a teeming port city in Traenthia. There, Vael unexpectedly comes across her old nemesis. Being armed with a cheap blade, she loses the duel and suffers a humiliating rape once again at his hands. The warped mercenary kidnaps Vael and lords over Vael's bad fate. He takes delight in dragging Vael's story out of her. The old Aurdannan is amused to hear that Vael truly thought she would find him still with her sister where she could take vengeance and rescue her all at once. Vael learns that the daughters of her home were sold into slavery in Edau. She also learns that the mercenary has made arrangements to possess her as his own slave. Vael cannot contain her disgust at finding that the twisted old man is pleased by what Vael has turned into. In the weeks she is trapped by Talgath, she is shocked to learn that the abuse she was served by the man was not the product of his own sick tastes, but of a far more deliberate sense of viciousness. Vael is disturbed to see how cultured, intelligent and rational Talgath really is. The brutality that destroyed her life and ruined the families' of her home was to this man just an occupation. To both their surprise, Vael begins to cross wits with the man, hoping to understand just what she is dealing with. Talgath is astounded by the child's intelligence. Ironically, Talgath is learning a respect for Vael when her friends finally track her down and rescue her from the Aurdannan's palatial home. Vael discovers that Isyvada has not been around during her own absence. Her friends impress her with the need to strike off immediately across the Traenthian wastes, rather than waste time looking for Isyvada. They are unaware that Talgath has taken off to intercept them. Their trek is arduous. During a sandstorm they find themselves also caught in a riftstorm and are sucked in. Vael, using her wit and the techniques she pried out of Isyvada, manages to stabilize Moorwyn's wild talent and navigate through the impossible regions of disrupted space to reach the shadow lands. The splinters of the real world that the rift had already swallowed. There, they are joined by Isyvada who learned of their presence through the plaesadions. Some things are explained about the rift and its threat to the world. Isyvada leads them through the rift to a point where it touches Edau land and they cross through. Isyvada tells them that he will only be able to accompany them for a short while, then they will be on their own. He reminds them that they are now in dragon country. When Isyvada leaves Anlisthe shows up to upbraid Ahven for her delinquency to her. Helpless, the party is forced to watch as the goddess punishes Ahven and demands an act of compliance. Anlisthe commands Ahven to slay a dragon to regain the god's favor. She warns the party that they may assist but should they interfere they would face her wrath. For Vael this is unbearable. She cannot abandon Ahven to certain doom, and yet the task is a pointless deviation from their quest. It discussed and all agree that it is a choice between suicide and abandoning a friend. They agree to help Ahven. Ahven cannot help but envy their free will on the matter and appreciate the way in which they chose to use it. Together they begin their hopeless hunt. In spite of their own doubts, they accomplish the deed but not without a cost. Aislynn, Moorwyn, Ahven and Vael (Vael delivers the killing blow with Aislynn's greatsword) all die in the fight. Ahven is resurrected by her god (in absentia), and Amberlea manages to raise Vael but fails with her sister and Moorwyn. Aggrieved they press on. Talgath manages to beat the survivors to the land where Vael's sister is enslaved. Tryst manages to save them time in tracking the original Vael down and they arrive shortly. Vael recognizes many of the raiders of her home and resists the urge to hunt them down. They focus on breaking into the stronghold of the local lord where they know the real Vael is. During their raid, Vael confronts Talgath who has become enamored of her. When Vael rejects Talgath's proposal, Talgath kills her sister (unintentionally) and Vael snaps. When she regains her senses, she discovers a slaughterhouse in the wake of her berserk storm through the fortress. Talgath, unfortunately, got away. Ahven, Vael, Amberlea, and Tryst sit down and consider their options. Vael still craves vengeance, but Tryst is tired of it all. He offers to take Vael somewhere where her talents could be put to good use as an assassin. Amberlea wants to take her sister's bones back to their homeland. Out of respect, they go with her to collect Aislynn's body. When they arrive, they are surprised to discover that Aislynn and Moorwyn are both alive. They confer and realize that the dragon was an illusion, and so were the deaths in the end. So relieved to find her friends alive, Vael gives up her quest for vengeance and agrees to go with Tryst. The twins go their own way, and Ahven goes to Anlisthe to find out the meaning of the illusionary dragon. Vael follows Tryst's lead; and he delivers her unarmed and helpless to Talgath. I made you, Talgath claims, you belong to me. He tries once more to win the shiv, I, like any artist or creator, love you. But I cannot make you love me back. For Vael, this is too much. Her mind, so much sharper than any blade, at last stems free to cut. And Isyvada enters to take Vael away.</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mallCaps/>
          <w:sz w:val="24"/>
        </w:rPr>
        <w:br w:type="page"/>
        <w:t>Shiv</w:t>
      </w:r>
      <w:r w:rsidRPr="00D86BF2">
        <w:rPr>
          <w:rFonts w:ascii="Montserrat" w:hAnsi="Montserrat"/>
          <w:sz w:val="24"/>
        </w:rPr>
        <w:fldChar w:fldCharType="begin"/>
      </w:r>
      <w:r w:rsidRPr="00D86BF2">
        <w:rPr>
          <w:rFonts w:ascii="Montserrat" w:hAnsi="Montserrat"/>
          <w:sz w:val="24"/>
        </w:rPr>
        <w:instrText xml:space="preserve">PRIVATE </w:instrText>
      </w:r>
      <w:r w:rsidRPr="00D86BF2">
        <w:rPr>
          <w:rFonts w:ascii="Montserrat" w:hAnsi="Montserrat"/>
          <w:sz w:val="24"/>
        </w:rPr>
        <w:fldChar w:fldCharType="end"/>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This is an unusual story and it requires a bit of setting up. Among the details that need to be specially established are the English equivalents to the rare gender pronouns that are a part of the Aeirnian culture. The translation is complicated, as there are several forms, each with differing social values. The true neuter pronoun is </w:t>
      </w:r>
      <w:r w:rsidRPr="00D86BF2">
        <w:rPr>
          <w:rFonts w:ascii="Montserrat" w:hAnsi="Montserrat"/>
          <w:i/>
          <w:sz w:val="24"/>
        </w:rPr>
        <w:t>ne</w:t>
      </w:r>
      <w:r w:rsidRPr="00D86BF2">
        <w:rPr>
          <w:rFonts w:ascii="Montserrat" w:hAnsi="Montserrat"/>
          <w:sz w:val="24"/>
        </w:rPr>
        <w:t xml:space="preserve"> or </w:t>
      </w:r>
      <w:r w:rsidRPr="00D86BF2">
        <w:rPr>
          <w:rFonts w:ascii="Montserrat" w:hAnsi="Montserrat"/>
          <w:i/>
          <w:sz w:val="24"/>
        </w:rPr>
        <w:t>nes.</w:t>
      </w:r>
      <w:r w:rsidRPr="00D86BF2">
        <w:rPr>
          <w:rFonts w:ascii="Montserrat" w:hAnsi="Montserrat"/>
          <w:sz w:val="24"/>
        </w:rPr>
        <w:t xml:space="preserve"> This is applicable for any living thing which exhibits no gender or sexual characteristics whatsoever. Gods are considered to be above gender assignment—but are generally held to be the most sexual of entities—and have the special forms of </w:t>
      </w:r>
      <w:r w:rsidRPr="00D86BF2">
        <w:rPr>
          <w:rFonts w:ascii="Montserrat" w:hAnsi="Montserrat"/>
          <w:i/>
          <w:sz w:val="24"/>
        </w:rPr>
        <w:t>ae</w:t>
      </w:r>
      <w:r w:rsidRPr="00D86BF2">
        <w:rPr>
          <w:rFonts w:ascii="Montserrat" w:hAnsi="Montserrat"/>
          <w:sz w:val="24"/>
        </w:rPr>
        <w:t xml:space="preserve"> and </w:t>
      </w:r>
      <w:r w:rsidRPr="00D86BF2">
        <w:rPr>
          <w:rFonts w:ascii="Montserrat" w:hAnsi="Montserrat"/>
          <w:i/>
          <w:sz w:val="24"/>
        </w:rPr>
        <w:t>aer</w:t>
      </w:r>
      <w:r w:rsidRPr="00D86BF2">
        <w:rPr>
          <w:rFonts w:ascii="Montserrat" w:hAnsi="Montserrat"/>
          <w:sz w:val="24"/>
        </w:rPr>
        <w:t xml:space="preserve"> or </w:t>
      </w:r>
      <w:r w:rsidRPr="00D86BF2">
        <w:rPr>
          <w:rFonts w:ascii="Montserrat" w:hAnsi="Montserrat"/>
          <w:i/>
          <w:sz w:val="24"/>
        </w:rPr>
        <w:t>aes.</w:t>
      </w:r>
      <w:r w:rsidRPr="00D86BF2">
        <w:rPr>
          <w:rFonts w:ascii="Montserrat" w:hAnsi="Montserrat"/>
          <w:sz w:val="24"/>
        </w:rPr>
        <w:t xml:space="preserve"> The difference between aer and aes is dependant on the character of the god. The character of gods is divided between anima, animus and anime influences. This form will not be used very extensively, as the actual address of a god is implicit in their use. The mortal pronoun for a rare gender (which includes non-gender or unknown gender as well as exotic genders) is </w:t>
      </w:r>
      <w:r w:rsidRPr="00D86BF2">
        <w:rPr>
          <w:rFonts w:ascii="Montserrat" w:hAnsi="Montserrat"/>
          <w:i/>
          <w:sz w:val="24"/>
        </w:rPr>
        <w:t>she</w:t>
      </w:r>
      <w:r w:rsidRPr="00D86BF2">
        <w:rPr>
          <w:rFonts w:ascii="Montserrat" w:hAnsi="Montserrat"/>
          <w:sz w:val="24"/>
        </w:rPr>
        <w:t xml:space="preserve"> and </w:t>
      </w:r>
      <w:r w:rsidRPr="00D86BF2">
        <w:rPr>
          <w:rFonts w:ascii="Montserrat" w:hAnsi="Montserrat"/>
          <w:i/>
          <w:sz w:val="24"/>
        </w:rPr>
        <w:t>her;</w:t>
      </w:r>
      <w:r w:rsidRPr="00D86BF2">
        <w:rPr>
          <w:rFonts w:ascii="Montserrat" w:hAnsi="Montserrat"/>
          <w:sz w:val="24"/>
        </w:rPr>
        <w:t xml:space="preserve"> indicative and possessive, in turn. The 'j' sound is usually softly paletted and sounds anywhere between 'zhe/zher' and 'hey/hair'; although sometimes it is sharpened and sounds on the verge of being 'chay/chair'. This does create a bit of a problem for the body of text, as one can figure out by reading the short treatment on the main characters following this. The expression of </w:t>
      </w:r>
      <w:r w:rsidRPr="00D86BF2">
        <w:rPr>
          <w:rFonts w:ascii="Montserrat" w:hAnsi="Montserrat"/>
          <w:i/>
          <w:sz w:val="24"/>
        </w:rPr>
        <w:t>it,</w:t>
      </w:r>
      <w:r w:rsidRPr="00D86BF2">
        <w:rPr>
          <w:rFonts w:ascii="Montserrat" w:hAnsi="Montserrat"/>
          <w:sz w:val="24"/>
        </w:rPr>
        <w:t xml:space="preserve"> is reserved generally for non-sentient life and objects, and its use with regard to a sentient being is generally insulting or derogatory, and often implies that the individual so referred to as is nothing more than property. Which plays a significant part in the life of any rare gender, because slavery is common enough.</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Pronoun neuter : ne/nes</w:t>
      </w:r>
    </w:p>
    <w:p w:rsidR="00A47206" w:rsidRPr="00D86BF2" w:rsidRDefault="00A47206">
      <w:pPr>
        <w:pStyle w:val="0DraftNormal"/>
        <w:rPr>
          <w:rFonts w:ascii="Montserrat" w:hAnsi="Montserrat"/>
          <w:sz w:val="24"/>
        </w:rPr>
      </w:pPr>
      <w:r w:rsidRPr="00D86BF2">
        <w:rPr>
          <w:rFonts w:ascii="Montserrat" w:hAnsi="Montserrat"/>
          <w:sz w:val="24"/>
        </w:rPr>
        <w:t xml:space="preserve">Pronoun male/masculine : he/him/his </w:t>
      </w:r>
      <w:r w:rsidRPr="00D86BF2">
        <w:rPr>
          <w:rFonts w:ascii="Montserrat" w:hAnsi="Montserrat"/>
          <w:sz w:val="24"/>
        </w:rPr>
        <w:tab/>
        <w:t>[direct to English]</w:t>
      </w:r>
    </w:p>
    <w:p w:rsidR="00A47206" w:rsidRPr="00D86BF2" w:rsidRDefault="00A47206">
      <w:pPr>
        <w:pStyle w:val="0DraftNormal"/>
        <w:rPr>
          <w:rFonts w:ascii="Montserrat" w:hAnsi="Montserrat"/>
          <w:sz w:val="24"/>
        </w:rPr>
      </w:pPr>
      <w:r w:rsidRPr="00D86BF2">
        <w:rPr>
          <w:rFonts w:ascii="Montserrat" w:hAnsi="Montserrat"/>
          <w:sz w:val="24"/>
        </w:rPr>
        <w:t xml:space="preserve">Pronoun female/feminine : she/her </w:t>
      </w:r>
      <w:r w:rsidRPr="00D86BF2">
        <w:rPr>
          <w:rFonts w:ascii="Montserrat" w:hAnsi="Montserrat"/>
          <w:sz w:val="24"/>
        </w:rPr>
        <w:tab/>
      </w:r>
      <w:r w:rsidRPr="00D86BF2">
        <w:rPr>
          <w:rFonts w:ascii="Montserrat" w:hAnsi="Montserrat"/>
          <w:sz w:val="24"/>
        </w:rPr>
        <w:tab/>
        <w:t>["]</w:t>
      </w:r>
    </w:p>
    <w:p w:rsidR="00A47206" w:rsidRPr="00D86BF2" w:rsidRDefault="00A47206">
      <w:pPr>
        <w:pStyle w:val="0DraftNormal"/>
        <w:rPr>
          <w:rFonts w:ascii="Montserrat" w:hAnsi="Montserrat"/>
          <w:sz w:val="24"/>
        </w:rPr>
      </w:pPr>
      <w:r w:rsidRPr="00D86BF2">
        <w:rPr>
          <w:rFonts w:ascii="Montserrat" w:hAnsi="Montserrat"/>
          <w:sz w:val="24"/>
        </w:rPr>
        <w:t>Pronoun obscure : she/her</w:t>
      </w:r>
    </w:p>
    <w:p w:rsidR="00A47206" w:rsidRPr="00D86BF2" w:rsidRDefault="00A47206">
      <w:pPr>
        <w:pStyle w:val="0DraftNormal"/>
        <w:rPr>
          <w:rFonts w:ascii="Montserrat" w:hAnsi="Montserrat"/>
          <w:sz w:val="24"/>
        </w:rPr>
      </w:pPr>
      <w:r w:rsidRPr="00D86BF2">
        <w:rPr>
          <w:rFonts w:ascii="Montserrat" w:hAnsi="Montserrat"/>
          <w:sz w:val="24"/>
        </w:rPr>
        <w:t>Pronoun androgynous : ae/aer/aes</w:t>
      </w:r>
    </w:p>
    <w:p w:rsidR="00A47206" w:rsidRPr="00D86BF2" w:rsidRDefault="00A47206">
      <w:pPr>
        <w:pStyle w:val="0DraftNormal"/>
        <w:rPr>
          <w:rFonts w:ascii="Montserrat" w:hAnsi="Montserrat"/>
          <w:sz w:val="24"/>
        </w:rPr>
      </w:pPr>
      <w:r w:rsidRPr="00D86BF2">
        <w:rPr>
          <w:rFonts w:ascii="Montserrat" w:hAnsi="Montserrat"/>
          <w:sz w:val="24"/>
        </w:rPr>
        <w:t>Applicable object pronoun : it/its</w:t>
      </w:r>
      <w:r w:rsidRPr="00D86BF2">
        <w:rPr>
          <w:rFonts w:ascii="Montserrat" w:hAnsi="Montserrat"/>
          <w:sz w:val="24"/>
        </w:rPr>
        <w:tab/>
      </w:r>
      <w:r w:rsidRPr="00D86BF2">
        <w:rPr>
          <w:rFonts w:ascii="Montserrat" w:hAnsi="Montserrat"/>
          <w:sz w:val="24"/>
        </w:rPr>
        <w:tab/>
        <w: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This story takes place on Aeirn. This is a world wherein the demise of its gods has led people to elevate unwilling men and women to godhood. Magic is a common coin in this world, and can be seen in many forms which fall within what we might call psionics and describe areas around that concept of personal power which we are not that familiar with at all. This story will focus largely on the dynamics of Vael Val's own culture and its history: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The Aeirn Lyn</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Lyn evolved on Aeirn. At a critical point in their evolution they were adopted by the Aena as the correlative race inrealm to their own ancestors outrealm. Aeirn was the center of the Veil until the Severing following the opening of the Rift. Even before that time the androgynous lyn race had begun fusing with the Alyn race that was brought back during the expansion of the Veil. By the time of Aneh’s birth, the segregation of fusion lyn had resulted in the stabilization of the many Races.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Fusion Lyn [prio] animal nomadic</w:t>
      </w:r>
    </w:p>
    <w:p w:rsidR="00A47206" w:rsidRPr="00D86BF2" w:rsidRDefault="00A47206">
      <w:pPr>
        <w:pStyle w:val="0DraftNormal"/>
        <w:rPr>
          <w:rFonts w:ascii="Montserrat" w:hAnsi="Montserrat"/>
          <w:sz w:val="24"/>
        </w:rPr>
      </w:pPr>
      <w:r w:rsidRPr="00D86BF2">
        <w:rPr>
          <w:rFonts w:ascii="Montserrat" w:hAnsi="Montserrat"/>
          <w:sz w:val="24"/>
        </w:rPr>
        <w:tab/>
        <w:t>Aurdannan [human] barbarian magical</w:t>
      </w:r>
    </w:p>
    <w:p w:rsidR="00A47206" w:rsidRPr="00D86BF2" w:rsidRDefault="00A47206">
      <w:pPr>
        <w:pStyle w:val="0DraftNormal"/>
        <w:rPr>
          <w:rFonts w:ascii="Montserrat" w:hAnsi="Montserrat"/>
          <w:sz w:val="24"/>
        </w:rPr>
      </w:pPr>
      <w:r w:rsidRPr="00D86BF2">
        <w:rPr>
          <w:rFonts w:ascii="Montserrat" w:hAnsi="Montserrat"/>
          <w:sz w:val="24"/>
        </w:rPr>
        <w:tab/>
        <w:t>Corindani [human] feudal psychic</w:t>
      </w:r>
    </w:p>
    <w:p w:rsidR="00A47206" w:rsidRPr="00D86BF2" w:rsidRDefault="00A47206">
      <w:pPr>
        <w:pStyle w:val="0DraftNormal"/>
        <w:rPr>
          <w:rFonts w:ascii="Montserrat" w:hAnsi="Montserrat"/>
          <w:sz w:val="24"/>
        </w:rPr>
      </w:pPr>
      <w:r w:rsidRPr="00D86BF2">
        <w:rPr>
          <w:rFonts w:ascii="Montserrat" w:hAnsi="Montserrat"/>
          <w:sz w:val="24"/>
        </w:rPr>
        <w:tab/>
        <w:t xml:space="preserve">Anais'lyn [fey/elven] barbarian </w:t>
      </w:r>
    </w:p>
    <w:p w:rsidR="00A47206" w:rsidRPr="00D86BF2" w:rsidRDefault="00A47206">
      <w:pPr>
        <w:pStyle w:val="0DraftNormal"/>
        <w:rPr>
          <w:rFonts w:ascii="Montserrat" w:hAnsi="Montserrat"/>
          <w:sz w:val="24"/>
        </w:rPr>
      </w:pPr>
      <w:r w:rsidRPr="00D86BF2">
        <w:rPr>
          <w:rFonts w:ascii="Montserrat" w:hAnsi="Montserrat"/>
          <w:sz w:val="24"/>
        </w:rPr>
        <w:tab/>
      </w:r>
      <w:r w:rsidRPr="00D86BF2">
        <w:rPr>
          <w:rFonts w:ascii="Montserrat" w:hAnsi="Montserrat"/>
          <w:sz w:val="24"/>
        </w:rPr>
        <w:tab/>
        <w:t xml:space="preserve">Nalyn'r [fey/elven] anarchistic </w:t>
      </w:r>
    </w:p>
    <w:p w:rsidR="00A47206" w:rsidRPr="00D86BF2" w:rsidRDefault="00A47206">
      <w:pPr>
        <w:pStyle w:val="0DraftNormal"/>
        <w:rPr>
          <w:rFonts w:ascii="Montserrat" w:hAnsi="Montserrat"/>
          <w:sz w:val="24"/>
        </w:rPr>
      </w:pPr>
      <w:r w:rsidRPr="00D86BF2">
        <w:rPr>
          <w:rFonts w:ascii="Montserrat" w:hAnsi="Montserrat"/>
          <w:sz w:val="24"/>
        </w:rPr>
        <w:tab/>
      </w:r>
      <w:r w:rsidRPr="00D86BF2">
        <w:rPr>
          <w:rFonts w:ascii="Montserrat" w:hAnsi="Montserrat"/>
          <w:sz w:val="24"/>
        </w:rPr>
        <w:tab/>
        <w:t xml:space="preserve">Aslyn [fey/elven] imperial civilized </w:t>
      </w:r>
    </w:p>
    <w:p w:rsidR="00A47206" w:rsidRPr="00D86BF2" w:rsidRDefault="00A47206">
      <w:pPr>
        <w:pStyle w:val="0DraftNormal"/>
        <w:rPr>
          <w:rFonts w:ascii="Montserrat" w:hAnsi="Montserrat"/>
          <w:sz w:val="24"/>
        </w:rPr>
      </w:pPr>
      <w:r w:rsidRPr="00D86BF2">
        <w:rPr>
          <w:rFonts w:ascii="Montserrat" w:hAnsi="Montserrat"/>
          <w:sz w:val="24"/>
        </w:rPr>
        <w:tab/>
      </w:r>
      <w:r w:rsidRPr="00D86BF2">
        <w:rPr>
          <w:rFonts w:ascii="Montserrat" w:hAnsi="Montserrat"/>
          <w:sz w:val="24"/>
        </w:rPr>
        <w:tab/>
      </w:r>
      <w:r w:rsidRPr="00D86BF2">
        <w:rPr>
          <w:rFonts w:ascii="Montserrat" w:hAnsi="Montserrat"/>
          <w:sz w:val="24"/>
        </w:rPr>
        <w:tab/>
        <w:t xml:space="preserve">T'ruilyn'r [fey/elven] imperial decadent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The Lyn hail from feline ancestry. They have convergently evolved into the humanoid phenotype as their continent slowly migrated into its present polar position. One of the defining characteristics of Lyn psychology is mane-pride, a deeply rooted reverence for the quality and nature of hair that objectively separated Lynity from the beasts. In the bitter north, a goodly length of hair was the only natural protection against cold the Lyn had. In the winter, they would wear their hair braided a hand-span at the neck with the rest worn loose to be wrapped around the face as a muffler. In the summer, the entire length would be braided. In times of war, the braid would be banded in wire or armored with plates, which protected the neck and spine. The human mane of hair is considered to be the embodied banner of pride. The longer one lives, the longer one's pride becomes. Significantly, the association of pride came from the simple fact that individuals who took pride in their hair took care of it. A person's pride was visibly displayed as a vibrant and lustrous mane. The fact that both women and men were maned provided some basis for sexual equality. Neither sex had a greater natural claim to personal pride. However, this sexual equality was more the product of de-emphasizing the apparent difference between the sexes.</w:t>
      </w:r>
    </w:p>
    <w:p w:rsidR="00A47206" w:rsidRPr="00D86BF2" w:rsidRDefault="00A47206">
      <w:pPr>
        <w:pStyle w:val="0DraftNormal"/>
        <w:rPr>
          <w:rFonts w:ascii="Montserrat" w:hAnsi="Montserrat"/>
          <w:sz w:val="24"/>
        </w:rPr>
      </w:pPr>
      <w:r w:rsidRPr="00D86BF2">
        <w:rPr>
          <w:rFonts w:ascii="Montserrat" w:hAnsi="Montserrat"/>
          <w:sz w:val="24"/>
        </w:rPr>
        <w:tab/>
        <w:t xml:space="preserve">It is a Lyn tradition—that has lingered—for women to bind their breasts, especially if they were hunters or warriors. There was a practical origin to this, being the hinderance of loose breasts in fighting, riding, running or working. Between mane pride and this practice, the race developed a remarkably androgenous look. This can be considered partly responsible for the strength of the androgenous and neuter pronouns. On a first look, and on the battle field, you didn't know who was what. However, there are different traditions and techniques for men and women with regard to fighting skills and social roles. The war of the sexes is much more subtle among Lyn descendants and sexual identity is extremely important to an individual's well being. Obscure sexuality or perverse sexual orientations cause an individual to be strongly excluded from the bosom of society. A stout code of honor has evolved around Lyn sexuality. Sexuality, or degree of sexual intimacy defines relationships into those of acquaintance, comrade, friend and intimate. The road to intimacy is one way, and breach of intimacy is a mar on one's honor. The crime of rape is that of making an assumption on another's intimacy and thus an insult to another's honor. Since dueling is a traditional method of resolving grievances, a raped woman will often call her antagonist out and duel him to the death. A woman who is not trained can be represented by one of her acknowledged intimates. Presumption is a dangerous thing in the Lyn psychology. The highly visual meter of status and honor, as based on pride had its advantages in limiting bloodshed, as well. In general application, both in war and in justice, the defeated or dishonored would be shorn. Grievances were often settled by the sacrifice of a certain length of one's mane. </w:t>
      </w:r>
    </w:p>
    <w:p w:rsidR="00A47206" w:rsidRPr="00D86BF2" w:rsidRDefault="00A47206">
      <w:pPr>
        <w:pStyle w:val="0DraftNormal"/>
        <w:rPr>
          <w:rFonts w:ascii="Montserrat" w:hAnsi="Montserrat"/>
          <w:sz w:val="24"/>
        </w:rPr>
      </w:pPr>
      <w:r w:rsidRPr="00D86BF2">
        <w:rPr>
          <w:rFonts w:ascii="Montserrat" w:hAnsi="Montserrat"/>
          <w:sz w:val="24"/>
        </w:rPr>
        <w:tab/>
        <w:t>Most of these cultural traits became ingrained in the blood of the race before the split of the Lyn. Two modern "human" races and a number of "fey" races descended from the common Lyn ancestral race. The split into the human and the fey was a product of an evolutionary leap on the part of the fey towards immortality and awakening while the split between humans was based on prejudice and persecution. Marked by their mane-pride, The progenitor race was divided between blond [amber], red-headed [ember] and tow-headed [aryan] bloodlines. They conferred additional meaning to their coloring through the hues of nature. Being from the northern continent where snow defined half the year, and amber fields the other half, the twilight of autumn reflected the smallest advantage to the ember maned. The season defined who ruled the hunt, and thus the summer and winter offered longer authority than the fall. The ember children began to be dominated by the amber and aryan. The separation of the awakening ones went largely unnoticed as the fey came into being. The whole race was awakening but not all at once and not uniformly. The fey abducted those who had the signs of longevity and spirit leaving a growing fracture in the race. One that eventually split the remainder in two. These two cultures remain similar in character and language, while at the same time contrasting each other. Ironically, the tow headedness of the Aurdannan was the omen of their own awakening aptitude for hard magic. The followers of Corind had sprinted ahead of the Aurdannans in their attainment of psychic gifts—which bought them their freedom. Naturally the Fey had awoken to both latent gifts in their parent race and ceased to be entirely human. These were the unlucky children of mixed blood.</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AURDANNAN</w:t>
      </w:r>
    </w:p>
    <w:p w:rsidR="00A47206" w:rsidRPr="00D86BF2" w:rsidRDefault="00A47206">
      <w:pPr>
        <w:pStyle w:val="0DraftNormal"/>
        <w:rPr>
          <w:rFonts w:ascii="Montserrat" w:hAnsi="Montserrat"/>
          <w:sz w:val="24"/>
        </w:rPr>
      </w:pPr>
      <w:r w:rsidRPr="00D86BF2">
        <w:rPr>
          <w:rFonts w:ascii="Montserrat" w:hAnsi="Montserrat"/>
          <w:sz w:val="24"/>
        </w:rPr>
        <w:t>The Aurdannan people are the combined stock of the summer and winter blood, the aryan and the amber. The amber are the common stock, while the aryan are the magic sensitive. Because of the split of the Lyn, this race never evolved into the practice of slavery, but in the south the aryans are prized slaves. Aryans are not albinos but albinos are most common in their blood. A quarter of all albinos are Aurdannan aryans, although they still represent less than one percent of aryan Aurdannans. The arts of warfare were found to be instructed in the body itself, and it is in their study of the limits of their bodies and actions, that the Aurdannan people became the most sophisticated and deadly martial artists. Their culture is far more sophisticated than their society and hence they seem rather barbaric in their political naivety. Because this is a culture that goes about its daily business armed, it is actually a peaceful culture, and it has enjoyed its own notion of a golden age for centuries, in spite of the harshness of the Northern environment.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ANDANNAN \ CORIND’ANI</w:t>
      </w:r>
    </w:p>
    <w:p w:rsidR="00A47206" w:rsidRPr="00D86BF2" w:rsidRDefault="00A47206">
      <w:pPr>
        <w:pStyle w:val="0DraftNormal"/>
        <w:rPr>
          <w:rFonts w:ascii="Montserrat" w:hAnsi="Montserrat"/>
          <w:sz w:val="24"/>
        </w:rPr>
      </w:pPr>
      <w:r w:rsidRPr="00D86BF2">
        <w:rPr>
          <w:rFonts w:ascii="Montserrat" w:hAnsi="Montserrat"/>
          <w:sz w:val="24"/>
        </w:rPr>
        <w:t xml:space="preserve">The Corindani people are a mixed stock of the Autumn blood Lyn and the humans of the south that have chosen to become part of their culture. The psychic gifts of the Corindani are strong, genetically, but the mixing of blood has forced the new hybrids to become more latent in their ability to recognize and use this potential. Most hybrids need some special shock and generally have as much aptitude for Aurdannan and Southern or Demidrigal Magic. This strange combination of gifts has made the Corindani the most promising pool of talent for the impressively potent school of paradoxical magic. Because of the extreme between pure and hybrid Corindani, personal power and social status are easily given to a feudal hierarchy. Kings in Corindani society are essentially the ultimate knights; warlords in a hierarchy under an overlord. Power equals status, and religion is merely paying obesciance to the vision and enlightenment of the Hierarch, or the Knight of the Realm, or High King—however one chooses to be revered. Politics in Corindani lands is sophisticated and yet practical. While fairness may be somewhat lacking due to its politics, its politicians are wise enough to maintain an investment in the people. The people and lands are robust, and that lures the interest of the Aurdannans when their own home is being particularly harsh. To defend themselves from their divorced northern kin, the Corindani have developed a few efficient fighting arts of their own. </w:t>
      </w:r>
    </w:p>
    <w:p w:rsidR="00A47206" w:rsidRPr="00D86BF2" w:rsidRDefault="00A47206">
      <w:pPr>
        <w:pStyle w:val="0DraftNormal"/>
        <w:rPr>
          <w:rFonts w:ascii="Montserrat" w:hAnsi="Montserrat"/>
          <w:sz w:val="24"/>
        </w:rPr>
      </w:pPr>
      <w:r w:rsidRPr="00D86BF2">
        <w:rPr>
          <w:rFonts w:ascii="Montserrat" w:hAnsi="Montserrat"/>
          <w:sz w:val="24"/>
        </w:rPr>
        <w:br w:type="page"/>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br w:type="page"/>
        <w:t>The End Of Exile</w:t>
      </w:r>
    </w:p>
    <w:p w:rsidR="00A47206" w:rsidRPr="00D86BF2" w:rsidRDefault="00A47206">
      <w:pPr>
        <w:pStyle w:val="0DraftNormal"/>
        <w:rPr>
          <w:rFonts w:ascii="Montserrat" w:hAnsi="Montserrat"/>
          <w:sz w:val="24"/>
        </w:rPr>
      </w:pPr>
      <w:r w:rsidRPr="00D86BF2">
        <w:rPr>
          <w:rFonts w:ascii="Montserrat" w:hAnsi="Montserrat"/>
          <w:sz w:val="24"/>
        </w:rPr>
        <w:t>Cast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Av</w:t>
      </w:r>
      <w:r w:rsidRPr="00D86BF2">
        <w:rPr>
          <w:rFonts w:ascii="Montserrat" w:hAnsi="Montserrat"/>
          <w:sz w:val="24"/>
        </w:rPr>
        <w:tab/>
      </w:r>
      <w:r w:rsidRPr="00D86BF2">
        <w:rPr>
          <w:rFonts w:ascii="Montserrat" w:hAnsi="Montserrat"/>
          <w:sz w:val="24"/>
        </w:rPr>
        <w:tab/>
        <w:t>Avonlea</w:t>
      </w:r>
      <w:r w:rsidRPr="00D86BF2">
        <w:rPr>
          <w:rFonts w:ascii="Montserrat" w:hAnsi="Montserrat"/>
          <w:sz w:val="24"/>
        </w:rPr>
        <w:tab/>
      </w:r>
      <w:r w:rsidRPr="00D86BF2">
        <w:rPr>
          <w:rFonts w:ascii="Montserrat" w:hAnsi="Montserrat"/>
          <w:sz w:val="24"/>
        </w:rPr>
        <w:tab/>
        <w:t xml:space="preserve">Av was an exile out of Exile. The death of her mother had left her alone among her native people at the tender age of eleven. The damage done to her, sharing her mother’s death experience, had made her a cripple among her own all her adolescent life. She had had to learn a new way of life, blind to it’s actual workings, but somehow she had succeeded. She had intended to leave…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Open dynamics </w:t>
      </w:r>
      <w:r w:rsidRPr="00D86BF2">
        <w:rPr>
          <w:rFonts w:ascii="Montserrat" w:hAnsi="Montserrat"/>
          <w:strike/>
          <w:sz w:val="24"/>
        </w:rPr>
        <w:tab/>
      </w:r>
      <w:r w:rsidRPr="00D86BF2">
        <w:rPr>
          <w:rFonts w:ascii="Montserrat" w:hAnsi="Montserrat"/>
          <w:strike/>
          <w:sz w:val="24"/>
        </w:rPr>
        <w:tab/>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An exile out of exile \ no one knew where she came from. Whoever she was, she had survived crossing gods’ reach, the secret paths of the old gods. In all the world there was only one other like her, and they had mistaken av for vai at first. Av and vai were introduced to each other when vai’s life long chaperones confronted her with the stranger. Vai fell in love at first sight. Av, alone and in heat, sees in vai both a friend and a mentor to see her through the av’yn. The only hard part was dealing with the fact that vai was a god.</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Av and vai \ they are two of a kind. They are in love. To av, it is a taste of paradise, but it has a bitter taint. Her enigmatic silence, her inability to address her past with others threatens the relationship she has with her lover. The more they grow in love, the harder it is for her to bear. The more vai presses her to embrace the potential she sees in av to become like vai, the harder it is for her to resolve herself. Av examines the events that brought them together, and as she conceives of herself, she realizes that she has to go back and reclaim her identity.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Vai \ after av disappears, vai strives to solve the mystery of where she came from and go after her. She confronts her guardians, pleading her case and airing her suspicions. Upon re-examining the prophesies, they realize that they were not prophesies at all but ANALYSES of a proposal made at the beginning of the rift. Vai must find one of the old gods and find out what the proposal was. In learning the history of the passion, the severing and the rift, she inadvertantly discloses the unexpected appearance of av. Vai is told of the proposal, and the experiment that was permitted in quarantined exile. They also tell her what would signal the end of exile. At which point, the host would be free to test the result.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Av \ she returns to ao’ajea, making a perilous journey back to face her sentence. Forced to return in the manner she fled—on foot, and naked—her steadily advancing pregnancy exposes her to hazzards her formerly sleek athletic body had been able to evade. This time, more than the last time, she is subject to the law of the jungle. She learns from the sophisticated simplicity of animal existence a great deal about herself. Well on the way to her destination, she gives birth to her daughter-self. When she regains her strength and tone, she appears at the imperial court to face and survive her absolution. Submitting to a potentially lethal test, at best her rape, at worst her execution, she can end her exile.</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Av and vai \ vai was able to follow in av’s wake after her confrontation with the gods. Pursuing av with all haste to advise her of what she knows, vai arrives to discover that her love has left ao’ajea on her way into the academy. Vai, now far out of her depth among the exiles, finds that further pursuit may not be possible until she learns how to proceed. Av, in transit to sol, holds her self in her arms and wonders how she can make it through the academy while raising her daughter-self.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Internal reflections </w:t>
      </w:r>
      <w:r w:rsidRPr="00D86BF2">
        <w:rPr>
          <w:rFonts w:ascii="Montserrat" w:hAnsi="Montserrat"/>
          <w:strike/>
          <w:sz w:val="24"/>
        </w:rPr>
        <w:tab/>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Ashth’the—it had intended to devour Anjael’s mind, usurp her body and spirit and displace her soul. It failed. It was devoured instead. This foreign light was repelled into the shadow of Anjael’s light. Tearing and swallowing for all it was worth it could not hope to attain its goal, and yet it achieved more than it could ever dream. She awoke from the pain of becoming, patterned on her victim, she emerged a prisoner of herself. She is a demon in ascendance, in possession of herself. A dark phoenix. An angel of death.</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Ava \ dragon phoenix detail—they have a capacity for dreaming themselves into being with the multiplicity of a dragon, possessing the presence of self typical to a phoenix in each separate attention. A shift to conscious embodiment. Avon possess a degree of this ability in av’yn. Av’aelyn had the ability to pass awareness down to their genetic heirs. They were not able to pass down their memories, making each life a rebirth. Alternatively, va’aeslyn could pass down their memories and identity, but they did not have the ability to reproduce. They had to choose an aelyn donor.</w:t>
      </w:r>
    </w:p>
    <w:p w:rsidR="00A47206" w:rsidRPr="00D86BF2" w:rsidRDefault="00A47206">
      <w:pPr>
        <w:pStyle w:val="0DraftNormal"/>
        <w:rPr>
          <w:rFonts w:ascii="Montserrat" w:hAnsi="Montserrat"/>
          <w:sz w:val="24"/>
        </w:rPr>
      </w:pPr>
      <w:r w:rsidRPr="00D86BF2">
        <w:rPr>
          <w:rFonts w:ascii="Montserrat" w:hAnsi="Montserrat"/>
          <w:sz w:val="24"/>
        </w:rPr>
        <w:br w:type="page"/>
        <w:t xml:space="preserve">Outline draft </w:t>
      </w:r>
      <w:r w:rsidRPr="00D86BF2">
        <w:rPr>
          <w:rFonts w:ascii="Montserrat" w:hAnsi="Montserrat"/>
          <w:strike/>
          <w:sz w:val="24"/>
        </w:rPr>
        <w:tab/>
      </w:r>
      <w:r w:rsidRPr="00D86BF2">
        <w:rPr>
          <w:rFonts w:ascii="Montserrat" w:hAnsi="Montserrat"/>
          <w:sz w:val="24"/>
        </w:rPr>
        <w:t>the end of exile</w:t>
      </w:r>
      <w:r w:rsidRPr="00D86BF2">
        <w:rPr>
          <w:rFonts w:ascii="Montserrat" w:hAnsi="Montserrat"/>
          <w:strike/>
          <w:sz w:val="24"/>
        </w:rPr>
        <w:tab/>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Opening</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Av. A running start. Av, fleeing for her life from a dragon, slips into the ruins of tegal yn caoi to loose it in the complex structure. It is a loosing prospect, the beast has had her pinned down at the ruins for weeks, waiting for her attempts to forage for food to pounce on her. Her mind, desperate for a way out of the trap, pursues an instinctive escape—one that wouldn’t occur to her conscious mind at all. Her escape comes as much as a surprise to her as it does to her predator. So much so, that on the other side of the gate, she is still fleeing for her life, barely aware of her strange new environment, until she is caught by a pair of men...</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Opening influences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Adversary. He has been waiting, watching for the ava to set foot on the threshold. He felt it as soon as she appeared on the gods’ path, but to his surprise, bound for, not originating from, the eye of paradox.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Che’va and aveth. Undercurrent, vai has been missing for months. Unique as she is, she has managed to give herself away several times, but by the time they arrive, she has vanished again. They are worried about her, given her youth and power, unable to understand her reasons for avoiding them. That she is unhappy is obvious, from the one or two confrontations they’ve had with her. The appearance of her unique signature in the threshold is alarming. After her last adventure, they have no desire to lose her where they cannot follow. Their urgency compels them to act with such haste that they expose themselves to capture her. They are shocked by what gets caught in their net.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Vai. Observing from hiding. The idea had occurred to her, stepping across the threshold. She had been haunting the threshold for days trying to work up the nerve to face the gods again when she felt the threshold opening. Using all of her skill so obscure herself, fearful of a god insane enough to approach the eye of paradox. However, the individual who appears, clearly fleeing for her life, stuns Vai. Recognition is instant. Comprehension is more difficult. Vai remembers fleeing from the threshold in desperation herself, not too long ago. Her ascension had been marred by the strange reaction of the gods. Vai narrowly escapes the sweep of her guardians’ net, seeing the stranger get caught up in it.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Apprehensions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Av. Starving, naked, and captive, she has a hard time processing the cues of her new environment. The crowds of people, the two men escorting her, the city she finds herself in, are all unprecedented in her experience. Her confusion is evident, and her inability to respond to parts of her gentle interrogation is troubling to her captors.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Che’va and aveth. Recovering from the initial shock, they move quickly to escape the crowds and study the enigma in their hands in private. The reaction of the crowds to their presence gives av clues, establishing them both as powerufl figures in this population. They are revered and deferred to on an almost instinctive level. To their mutual surprise, they can communicate in the eternal tongue, marking them all as products of the ancient lyn civilization. The first part of the mystery, av seems unable to speak directly of her own identity and origins. For a name, all she can summon up is her pet name. Av.</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Vai. Thinking fast, she realizes where this must go. Her guardians were sure to recognize what she herself did, and without any question, would take her to where they once took her. The ancient home of the gods. Her fears and frustrations, the hopelessness that had driven her into isolation, were forgotten. She was no longer the only one. The answer that she had been looking for was coming to her own home. She would be there to meet it.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Introductions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Av. Once she accepted that she was far from home, she resigned herself to being an honored captive. Her chaperones explained themselves, and told her their reasons for ambushing her. Their voyage by ship offered her plenty of time to size up her position, and learn of vai, their ward and the person they had mistaken her for. Nearing their destination, av summed up what little she had learned. She was on an alien world, in the custody of two very powerful, well established authorities. Something about her nature gave them the right, in this society, to name her their ward. Av, who had never had a father, suddenly found herself with two self appointed ones. Strict ones at that. Whoever this vai was, av was beginning to understand why she ran away.</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Che’va and aveth. They argued in private, on the eve of their arrival, about how av could have come into existence. If she had been born on this world, they would have known it. If she had been born on any world on the threshold, the gods would have known it and destroyed her before she had gotten her breathing rhythm sorted out. Vai had been an experiment, a daring breech of divine law. Only the eye of paradox had protected her during her vulnerable years, giving her time to mature in her promise. Equal to the gods, and indivisible in her self. Vai was the only god immune to paradox. Until av matured. The question was, dare they allow it?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Vai. Finally, they arrived. Because they had bound their captive’s spirit, her mentors had not been able to travel as fleetly as vai. The month of waiting had been almost as hard for vai as it had been for av. Vai realized it when they confronted each other. Av was in heat. That was what had spiced the air at the threshold. It astonished her that che’va and aveth had not noticed. For vai, it was overwhelming, bringing a resurgence of the hunger that had plagued her over a year ago. But, far greater than the physical response, there was a deeper longing that gripped her. The need for an equal, a partner. A friend. It was all she could do not to try and rape her on the spot, that or break down crying.</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Av. In all her life, she had never seen anyone who looked as lonely as vai. Except in the mirror. Vai was beautiful, strong, and hauntingly vulnerable. After an odd exchange between vai and her mentors, av finds herself taken under vai’s wing and welcomed to ae yr yn tzai with house hospitality.</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Vai. Bathing av, vai delicately addressed av’s condition. Av haltingly revealed that her rites of passage had been diverted by ... The events that led her here. Vai offers to stand as her mentor, explaining that her second rites had not been performed, somehow managing to resist pressuring av. Av, however, presses for honesty. “You are something I never thought I would find. Love.”</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Risks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br w:type="page"/>
        <w:t xml:space="preserve"> </w:t>
      </w:r>
    </w:p>
    <w:p w:rsidR="00A47206" w:rsidRPr="00D86BF2" w:rsidRDefault="00A47206">
      <w:pPr>
        <w:pStyle w:val="0DraftNormal"/>
        <w:rPr>
          <w:rFonts w:ascii="Montserrat" w:hAnsi="Montserrat"/>
          <w:sz w:val="24"/>
        </w:rPr>
      </w:pPr>
      <w:r w:rsidRPr="00D86BF2">
        <w:rPr>
          <w:rFonts w:ascii="Montserrat" w:hAnsi="Montserrat"/>
          <w:sz w:val="24"/>
        </w:rPr>
        <w:t xml:space="preserve">Av’va’on \ the female principle of death—av—is rebirth. The animal principle of death—va—is dreaming.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Select possabilities applicable to vai</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Væl~væl</w:t>
      </w:r>
      <w:r w:rsidRPr="00D86BF2">
        <w:rPr>
          <w:rFonts w:ascii="Montserrat" w:hAnsi="Montserrat"/>
          <w:sz w:val="24"/>
        </w:rPr>
        <w:tab/>
      </w:r>
      <w:r w:rsidRPr="00D86BF2">
        <w:rPr>
          <w:rFonts w:ascii="Montserrat" w:hAnsi="Montserrat"/>
          <w:sz w:val="24"/>
        </w:rPr>
        <w:tab/>
        <w:t>her</w:t>
      </w:r>
    </w:p>
    <w:p w:rsidR="00A47206" w:rsidRPr="00D86BF2" w:rsidRDefault="00A47206">
      <w:pPr>
        <w:pStyle w:val="0DraftNormal"/>
        <w:rPr>
          <w:rFonts w:ascii="Montserrat" w:hAnsi="Montserrat"/>
          <w:sz w:val="24"/>
        </w:rPr>
      </w:pPr>
      <w:r w:rsidRPr="00D86BF2">
        <w:rPr>
          <w:rFonts w:ascii="Montserrat" w:hAnsi="Montserrat"/>
          <w:sz w:val="24"/>
        </w:rPr>
        <w:t>Rue~rue</w:t>
      </w:r>
      <w:r w:rsidRPr="00D86BF2">
        <w:rPr>
          <w:rFonts w:ascii="Montserrat" w:hAnsi="Montserrat"/>
          <w:sz w:val="24"/>
        </w:rPr>
        <w:tab/>
      </w:r>
      <w:r w:rsidRPr="00D86BF2">
        <w:rPr>
          <w:rFonts w:ascii="Montserrat" w:hAnsi="Montserrat"/>
          <w:sz w:val="24"/>
        </w:rPr>
        <w:tab/>
        <w:t>sister</w:t>
      </w:r>
    </w:p>
    <w:p w:rsidR="00A47206" w:rsidRPr="00D86BF2" w:rsidRDefault="00A47206">
      <w:pPr>
        <w:pStyle w:val="0DraftNormal"/>
        <w:rPr>
          <w:rFonts w:ascii="Montserrat" w:hAnsi="Montserrat"/>
          <w:sz w:val="24"/>
        </w:rPr>
      </w:pPr>
      <w:r w:rsidRPr="00D86BF2">
        <w:rPr>
          <w:rFonts w:ascii="Montserrat" w:hAnsi="Montserrat"/>
          <w:sz w:val="24"/>
        </w:rPr>
        <w:t>Roen~roen</w:t>
      </w:r>
      <w:r w:rsidRPr="00D86BF2">
        <w:rPr>
          <w:rFonts w:ascii="Montserrat" w:hAnsi="Montserrat"/>
          <w:sz w:val="24"/>
        </w:rPr>
        <w:tab/>
        <w:t>mother’s lover</w:t>
      </w:r>
    </w:p>
    <w:p w:rsidR="00A47206" w:rsidRPr="00D86BF2" w:rsidRDefault="00A47206">
      <w:pPr>
        <w:pStyle w:val="0DraftNormal"/>
        <w:rPr>
          <w:rFonts w:ascii="Montserrat" w:hAnsi="Montserrat"/>
          <w:sz w:val="24"/>
        </w:rPr>
      </w:pPr>
      <w:r w:rsidRPr="00D86BF2">
        <w:rPr>
          <w:rFonts w:ascii="Montserrat" w:hAnsi="Montserrat"/>
          <w:sz w:val="24"/>
        </w:rPr>
        <w:t>Aroe~aroe</w:t>
      </w:r>
      <w:r w:rsidRPr="00D86BF2">
        <w:rPr>
          <w:rFonts w:ascii="Montserrat" w:hAnsi="Montserrat"/>
          <w:sz w:val="24"/>
        </w:rPr>
        <w:tab/>
        <w:t>mother</w:t>
      </w:r>
    </w:p>
    <w:p w:rsidR="00A47206" w:rsidRPr="00D86BF2" w:rsidRDefault="00A47206">
      <w:pPr>
        <w:pStyle w:val="0DraftNormal"/>
        <w:rPr>
          <w:rFonts w:ascii="Montserrat" w:hAnsi="Montserrat"/>
          <w:sz w:val="24"/>
        </w:rPr>
      </w:pPr>
      <w:r w:rsidRPr="00D86BF2">
        <w:rPr>
          <w:rFonts w:ascii="Montserrat" w:hAnsi="Montserrat"/>
          <w:sz w:val="24"/>
        </w:rPr>
        <w:t>Roan~roan</w:t>
      </w:r>
      <w:r w:rsidRPr="00D86BF2">
        <w:rPr>
          <w:rFonts w:ascii="Montserrat" w:hAnsi="Montserrat"/>
          <w:sz w:val="24"/>
        </w:rPr>
        <w:tab/>
        <w:t>father</w:t>
      </w:r>
    </w:p>
    <w:p w:rsidR="00A47206" w:rsidRPr="00D86BF2" w:rsidRDefault="00A47206">
      <w:pPr>
        <w:pStyle w:val="0DraftNormal"/>
        <w:rPr>
          <w:rFonts w:ascii="Montserrat" w:hAnsi="Montserrat"/>
          <w:sz w:val="24"/>
        </w:rPr>
      </w:pPr>
      <w:r w:rsidRPr="00D86BF2">
        <w:rPr>
          <w:rFonts w:ascii="Montserrat" w:hAnsi="Montserrat"/>
          <w:sz w:val="24"/>
        </w:rPr>
        <w:t>Val~val</w:t>
      </w:r>
      <w:r w:rsidRPr="00D86BF2">
        <w:rPr>
          <w:rFonts w:ascii="Montserrat" w:hAnsi="Montserrat"/>
          <w:sz w:val="24"/>
        </w:rPr>
        <w:tab/>
      </w:r>
      <w:r w:rsidRPr="00D86BF2">
        <w:rPr>
          <w:rFonts w:ascii="Montserrat" w:hAnsi="Montserrat"/>
          <w:sz w:val="24"/>
        </w:rPr>
        <w:tab/>
        <w:t>brother</w:t>
      </w:r>
    </w:p>
    <w:p w:rsidR="00A47206" w:rsidRPr="00D86BF2" w:rsidRDefault="00A47206">
      <w:pPr>
        <w:pStyle w:val="0DraftNormal"/>
        <w:rPr>
          <w:rFonts w:ascii="Montserrat" w:hAnsi="Montserrat"/>
          <w:sz w:val="24"/>
        </w:rPr>
      </w:pPr>
      <w:r w:rsidRPr="00D86BF2">
        <w:rPr>
          <w:rFonts w:ascii="Montserrat" w:hAnsi="Montserrat"/>
          <w:sz w:val="24"/>
        </w:rPr>
        <w:t>K’mae~k’mae</w:t>
      </w:r>
      <w:r w:rsidRPr="00D86BF2">
        <w:rPr>
          <w:rFonts w:ascii="Montserrat" w:hAnsi="Montserrat"/>
          <w:sz w:val="24"/>
        </w:rPr>
        <w:tab/>
        <w:t>mother’s house</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Declarations</w:t>
      </w:r>
    </w:p>
    <w:p w:rsidR="00A47206" w:rsidRPr="00D86BF2" w:rsidRDefault="00A47206">
      <w:pPr>
        <w:pStyle w:val="0DraftNormal"/>
        <w:rPr>
          <w:rFonts w:ascii="Montserrat" w:hAnsi="Montserrat"/>
          <w:sz w:val="24"/>
        </w:rPr>
      </w:pPr>
      <w:r w:rsidRPr="00D86BF2">
        <w:rPr>
          <w:rFonts w:ascii="Montserrat" w:hAnsi="Montserrat"/>
          <w:sz w:val="24"/>
        </w:rPr>
        <w:t>Roen and roan—father was the old avon’dai. He bedded (or was bedded by) a (dragon). The twin sons were raised by her more so than their father, although they grew up in their father’s house. Their father seemed to become different as he grew up, and before his tragic death in a fire, he molested his son, roen (having some how gained the means to seize control of the boy’s athenic nature to twist him into whatever his father desired). The father laid the blame for his demise on his eldest son, roen, with his last breath, leaving a taint on his name that never left him. Roen added to his disgrace by refusing the mantle of avon’dai. It never occured to him to wonder about his brother’s strange friends, or the similiarity between them and the advisor to the avon’dai. If he had he might have remembered his rebuttal of an advance in childhood from such an individual. Instead he left to join the lists. When he returned there was a devestatingly attractive daughter of a nobel house come to court to complete her second devotion. Seeing the opportunity he grasped it.</w:t>
      </w:r>
    </w:p>
    <w:p w:rsidR="00A47206" w:rsidRPr="00D86BF2" w:rsidRDefault="00A47206">
      <w:pPr>
        <w:pStyle w:val="0DraftNormal"/>
        <w:rPr>
          <w:rFonts w:ascii="Montserrat" w:hAnsi="Montserrat"/>
          <w:i/>
          <w:sz w:val="24"/>
        </w:rPr>
      </w:pPr>
    </w:p>
    <w:p w:rsidR="00A47206" w:rsidRPr="00D86BF2" w:rsidRDefault="00A47206">
      <w:pPr>
        <w:pStyle w:val="0DraftNormal"/>
        <w:rPr>
          <w:rFonts w:ascii="Montserrat" w:hAnsi="Montserrat"/>
          <w:sz w:val="24"/>
        </w:rPr>
      </w:pPr>
      <w:r w:rsidRPr="00D86BF2">
        <w:rPr>
          <w:rFonts w:ascii="Montserrat" w:hAnsi="Montserrat"/>
          <w:sz w:val="24"/>
        </w:rPr>
        <w:t>Aroe—a daughter of daughters, the heir to house k’mae (ara’dsai) and na’va’mnao—ideal in spirit and first companion in body. It was her time of choosing. She came to (the imperial province) for her mna (her sexual initiation), and was remaining for her mnao apprenticeship. Her house hoped she would find a mate, but aroe’s ambition was to qualify for the lists to represent her house in the courts and the arena. Falling in love at first sight was an inconvenience to say the least. The object of her affection was also impossible to resist. She turned down far too many advances hoping he would approach her. A memeber of her house made inquiries and returned to forbid her, in the name of her house, to partner anx’vai roenediamet. She defied her mother’s command, not knowing of the reason for her objection.</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vanish/>
          <w:sz w:val="24"/>
        </w:rPr>
      </w:pPr>
      <w:r w:rsidRPr="00D86BF2">
        <w:rPr>
          <w:rFonts w:ascii="Montserrat" w:hAnsi="Montserrat"/>
          <w:vanish/>
          <w:sz w:val="24"/>
        </w:rPr>
        <w:t xml:space="preserve">av’s mother and father—they are in love (and some times in hate) with each other, but the consummation of their feelings ruins them. (although in her case the damage is a bit more telling. </w:t>
      </w:r>
      <w:r w:rsidRPr="00D86BF2">
        <w:rPr>
          <w:rFonts w:ascii="Montserrat" w:hAnsi="Montserrat"/>
          <w:vanish/>
          <w:spacing w:val="-2"/>
          <w:sz w:val="24"/>
        </w:rPr>
        <w:t>a ruined daughter and heir</w:t>
      </w:r>
      <w:r w:rsidRPr="00D86BF2">
        <w:rPr>
          <w:rFonts w:ascii="Montserrat" w:hAnsi="Montserrat"/>
          <w:vanish/>
          <w:sz w:val="24"/>
        </w:rPr>
        <w:t>—the mystery of (mother)’s disgrace, the reason (mother)’s house was destroyed and why av resembles the heir, all tie into a young emperor’s ((uncle/step-father)”s) desire for a noble daughter.) before an and av were conceived, in spite of all conventional wisdom, their mother and their father—a’nae, 1/2 phoenix, and aeth, 1/2 dragon—were drawn together like the poles of a magnet. a deadly attraction across the lines of an ancient war. they were gripped in a passionate love-hate relationship that only their avon blood prevented from ending tragically.</w:t>
      </w:r>
    </w:p>
    <w:p w:rsidR="00A47206" w:rsidRPr="00D86BF2" w:rsidRDefault="00A47206">
      <w:pPr>
        <w:pStyle w:val="0DraftNormal"/>
        <w:rPr>
          <w:rFonts w:ascii="Montserrat" w:hAnsi="Montserrat"/>
          <w:sz w:val="24"/>
        </w:rPr>
      </w:pPr>
      <w:r w:rsidRPr="00D86BF2">
        <w:rPr>
          <w:rFonts w:ascii="Montserrat" w:hAnsi="Montserrat"/>
          <w:sz w:val="24"/>
        </w:rPr>
        <w:t xml:space="preserve">An heir for the emperor—aroe was seduced and raped (at sixteen) by a young (at nineteen) avon’dai. (head of house avon, the avon’dai is what humans would call the exotic emperor.) Aroe was mnai to roen, vai to her vao, which meant she was forbidden to roan who could be dai to dao’mnai. Her (phoenix) nature arouse his passion the moment he laid eyes on her. Enraged to discover that roen was her choice (for the same reason!) He took advantage the relationship and the romance she had with roen to bed her, but things got out of hand. When he learned that a child had been conceived he commanded her to contract with him as a concubine in a bid to steal her child, a trick he had pulled several times before. Aroe, already suffering her house’s displeasure over her affair with roen, was disowned when she refused to abort the fetus. Aroe had no choice but to accept the contract. She remained a dependant, or perhaps more truthfully, a possession, of house avon following the birth of her son keavon. </w:t>
      </w:r>
      <w:r w:rsidRPr="00D86BF2">
        <w:rPr>
          <w:rFonts w:ascii="Montserrat" w:hAnsi="Montserrat"/>
          <w:vanish/>
          <w:sz w:val="24"/>
        </w:rPr>
        <w:t xml:space="preserve">the (father’s house) twins could account for the permutations. </w:t>
      </w:r>
      <w:r w:rsidRPr="00D86BF2">
        <w:rPr>
          <w:rFonts w:ascii="Montserrat" w:hAnsi="Montserrat"/>
          <w:sz w:val="24"/>
        </w:rPr>
        <w:t xml:space="preserve">Val as the child conceived in that union was named the heir to the avon’dai.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The emperor’s grip—aroe was forced into the avon’dai’s house as a concubine after being disinherited. Aroe and roen remained lovers, in spite of roan’s intimite demands on her. Their attempt to elope, when they discovered that aroe had conceived twins by roen, was defeated. Aroe is as adamant against the avon’dai’s commands to abort the pregnancy as she was her to her own house’s edict. Instead of admitting defeat, the avon’dai claims the unborn twins paternity, seeing any children of his fallen brother’s body as, effectively, children of his own body. Aroe is forbidden to reveal the children’s paternity to them, binding the court to silence as well. Fearing to loose their children, they devise a scheme, which they propose to the avon’dai. Aroe and roen possessed racial arts unique to their athenic heritage, which they agreed to pass down to the twins when they were born. Roan knew of this design, and approved of it in principle, but he had no intention of allowing them to remove the children from his house. Aroe tries again to make a deal, arguing that her art could not be taught under the eyes of (dragon)s. After months of heated debate, he agrees to allow her to train them one at a time outside his house. When each mastered the art of their respective parent, they would trade off to complete their unique training.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The emperor’s wrath—following the birth of væl, aroe gathered up the one child the deal allowed and fled house avon, thankful of a few years in which she would be free of roan’s attentions. She had hardly set foot to path when aroe discovered the deal made between her and roan was not going to be honored. Aroe was driven into exile for the “abduction” of one of the “avon’dai’s” twins. Aroe was stripped of name and honors until such time as she faces the new demands of the avon’dai. Aroe found sanctuary with her mother. Though in disgrace, there was still love between them, and the birth of væl proved to her family that the union was not as unholy as originally thought. Unfortunately the reconciliation was short lived. In aroe’s twenty-fourth year, the retaliation of the avon’dai, through outworld agents resulted in the decimation of aroe’s house and scarred væl’s mind. Aroe’s as yet unnamed daughter was the only child among the survivors. She was examined and it was discovered that she saved herself via translation to pure thought. A prodigal use of a (phoenix) natural ability that normaly takes a lifetime to train. She recovered from the shock of seeing her kin slaughtered with a deeply scarred mind. In spite of her wounds, she was an ideal candidate to be trained as the heir to the (phoenix) art, the legacy of house k’mae. Her spirit remained fine and she mastered the art her mother taught.</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Dragon phoenix children—although the twins were both (dragon)-(phoenix), each aspected toward the parent she was around during her childhood. Væl became aspected toward (phoenix) and her sister, rue, aspected toward (dragon) while being raised as the avon’dai’s heir apparent and trained by her father. The children born of aroe by roen and roan were each half blooded avon. Their athenic natures were anchored by that neutral blood, preventing them from having to endure the agony-ecstacy of pure (dragon)-(phoenix) fusions. It also acted as a metastable pattern element. They were expressions of embodied thought, but their avon bodies served as paradigms—in athenic terms, or simply in terms of wil and attention, their embodiment patterns had a certain resistance to them, an inertia that had to be overcome—although less than the inertia that a full blooded avon would have to over come in psionic expression, and a couple of orders of magnitude less than what human latents would have to overcome—to manifest the power of their thoughts.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An heir apparent—when væl is captured (at ten) commiting a crime, she is delivered back to the avon’dai’s house. Along with her sister, she is publically recognized as an heir apparent, but her sister is soon removed to a country estate. Her sister is denied aroe’s training as mother is dragged back to the avon’dai’s estate. Væl studies under her father, mastering his art, and begins training in the domain of the body. Væl’s training in the spiritual domain is not recognized until after her exile. Her sister’s spiritual training is completed by a (necromancer) and her physical devotion begins about the same time væl’s does.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Keavon—væl’s older brother, heir to the avon’dai, is likewise 1/2 avon, 1/4 (dragon), 1/4 (phoenix). Val was not privilidged with the gift of the dual arts of his heritage, but his instincts proved true. His aptitude in the spheres of avon devotion was astonishing. He essentially created an art unique to himself. But the nature is assuredly there. Of all people, besides her sister, he is the most attractive individual in the world to væl. He is the only male of like nature around. Val is a gifted and intelligent young man. A promising heir. He is also intimately familiar with a dark side of his father, which he has gone to extreme lengths to protect his twin sisters from.</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 xml:space="preserve">Rue and væl—born androgyne, each learns how to alter their sex in mastering the (dragon) art (and use this ability to escape from the death trap that is set up for them, at which time they are split up until kzeisza reunites them). The only other being like them in the universe in their generation is vael, on aeirn, putting her a little out of their circle of acquaintances. Seeing val as “the only man” he becomes the focus of the twin’s rivalry. Of course, there is an attraction between them as well... A temptation. In their last encounter, the temptation provokes rue to assume male guise to seduce væl. Væl’s rejection remains a wound rue carries to their reunion. Væl is charged with completing the (phoenix) training rue was denied, while he assumes the completion of væl’s interrupted (dragon) training. </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t>Væl’s name—væl is kind of coy about her name. She allows people to assume that it is an abbreviation of the common house name she was born to—short for avon. A small circle know that she was named by the old tradition, a spirit name meaning “change”. Væl is bequeathed the name of her mother’s house, learning that her mastery of the house art had qualified her to assume the mantle of house heir. This revelation comes during her exile, allowing her a way out. In pursuing this lead, she returns to the site of her childhood trauma, a provincial seat where her mother’s house once held the title of avon’dai. She finds the the estate salted with abonimations, and tainted by the produce of a dozen tainted arts—the final touch of the avon’dai’s revenge on her mother for spurning him. Delving into the ruins she finds herself confronting her self, opening up to a potential she never imagined. She emerges touched by the divine.</w:t>
      </w: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 </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z w:val="24"/>
        </w:rPr>
        <w:br w:type="page"/>
      </w:r>
      <w:r w:rsidRPr="00D86BF2">
        <w:rPr>
          <w:rFonts w:ascii="Montserrat" w:hAnsi="Montserrat"/>
          <w:spacing w:val="-2"/>
          <w:sz w:val="24"/>
        </w:rPr>
        <w:t>NINEVEH : OVERTURE</w:t>
      </w:r>
      <w:r w:rsidRPr="00D86BF2">
        <w:rPr>
          <w:rFonts w:ascii="Montserrat" w:hAnsi="Montserrat"/>
          <w:spacing w:val="-2"/>
          <w:sz w:val="24"/>
        </w:rPr>
        <w:tab/>
        <w:t>EXPANSION II</w:t>
      </w:r>
      <w:r w:rsidRPr="00D86BF2">
        <w:rPr>
          <w:rFonts w:ascii="Montserrat" w:hAnsi="Montserrat"/>
          <w:spacing w:val="-2"/>
          <w:sz w:val="24"/>
        </w:rPr>
        <w:fldChar w:fldCharType="begin"/>
      </w:r>
      <w:r w:rsidRPr="00D86BF2">
        <w:rPr>
          <w:rFonts w:ascii="Montserrat" w:hAnsi="Montserrat"/>
          <w:spacing w:val="-2"/>
          <w:sz w:val="24"/>
        </w:rPr>
        <w:instrText xml:space="preserve">PRIVATE </w:instrText>
      </w:r>
      <w:r w:rsidRPr="00D86BF2">
        <w:rPr>
          <w:rFonts w:ascii="Montserrat" w:hAnsi="Montserrat"/>
          <w:spacing w:val="-2"/>
          <w:sz w:val="24"/>
        </w:rPr>
        <w:fldChar w:fldCharType="end"/>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ANIJ VOICES</w:t>
      </w:r>
      <w:r w:rsidRPr="00D86BF2">
        <w:rPr>
          <w:rFonts w:ascii="Montserrat" w:hAnsi="Montserrat"/>
          <w:spacing w:val="-2"/>
          <w:sz w:val="24"/>
        </w:rPr>
        <w:tab/>
      </w:r>
      <w:r w:rsidRPr="00D86BF2">
        <w:rPr>
          <w:rFonts w:ascii="Montserrat" w:hAnsi="Montserrat"/>
          <w:spacing w:val="-2"/>
          <w:sz w:val="24"/>
        </w:rPr>
        <w:tab/>
        <w:t>ROLE</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Anjael Nineveh</w:t>
      </w:r>
      <w:r w:rsidRPr="00D86BF2">
        <w:rPr>
          <w:rFonts w:ascii="Montserrat" w:hAnsi="Montserrat"/>
          <w:spacing w:val="-2"/>
          <w:sz w:val="24"/>
        </w:rPr>
        <w:tab/>
      </w:r>
      <w:r w:rsidRPr="00D86BF2">
        <w:rPr>
          <w:rFonts w:ascii="Montserrat" w:hAnsi="Montserrat"/>
          <w:spacing w:val="-2"/>
          <w:sz w:val="24"/>
        </w:rPr>
        <w:tab/>
        <w:t>anijejin proantagonist</w:t>
      </w:r>
    </w:p>
    <w:p w:rsidR="00A47206" w:rsidRPr="00D86BF2" w:rsidRDefault="00A47206">
      <w:pPr>
        <w:pStyle w:val="0DraftNormal"/>
        <w:rPr>
          <w:rFonts w:ascii="Montserrat" w:hAnsi="Montserrat"/>
          <w:spacing w:val="-2"/>
          <w:sz w:val="24"/>
        </w:rPr>
      </w:pPr>
      <w:r w:rsidRPr="00D86BF2">
        <w:rPr>
          <w:rFonts w:ascii="Montserrat" w:hAnsi="Montserrat"/>
          <w:spacing w:val="-2"/>
          <w:sz w:val="24"/>
        </w:rPr>
        <w:t>Athael Auanatnijin</w:t>
      </w:r>
      <w:r w:rsidRPr="00D86BF2">
        <w:rPr>
          <w:rFonts w:ascii="Montserrat" w:hAnsi="Montserrat"/>
          <w:spacing w:val="-2"/>
          <w:sz w:val="24"/>
        </w:rPr>
        <w:tab/>
      </w:r>
      <w:r w:rsidRPr="00D86BF2">
        <w:rPr>
          <w:rFonts w:ascii="Montserrat" w:hAnsi="Montserrat"/>
          <w:spacing w:val="-2"/>
          <w:sz w:val="24"/>
        </w:rPr>
        <w:tab/>
        <w:t>anijin pseudo-antagonist</w:t>
      </w:r>
    </w:p>
    <w:p w:rsidR="00A47206" w:rsidRPr="00D86BF2" w:rsidRDefault="00A47206">
      <w:pPr>
        <w:pStyle w:val="0DraftNormal"/>
        <w:rPr>
          <w:rFonts w:ascii="Montserrat" w:hAnsi="Montserrat"/>
          <w:spacing w:val="-2"/>
          <w:sz w:val="24"/>
        </w:rPr>
      </w:pPr>
      <w:r w:rsidRPr="00D86BF2">
        <w:rPr>
          <w:rFonts w:ascii="Montserrat" w:hAnsi="Montserrat"/>
          <w:spacing w:val="-2"/>
          <w:sz w:val="24"/>
        </w:rPr>
        <w:t>Avael Nineveh</w:t>
      </w:r>
      <w:r w:rsidRPr="00D86BF2">
        <w:rPr>
          <w:rFonts w:ascii="Montserrat" w:hAnsi="Montserrat"/>
          <w:spacing w:val="-2"/>
          <w:sz w:val="24"/>
        </w:rPr>
        <w:tab/>
      </w:r>
      <w:r w:rsidRPr="00D86BF2">
        <w:rPr>
          <w:rFonts w:ascii="Montserrat" w:hAnsi="Montserrat"/>
          <w:spacing w:val="-2"/>
          <w:sz w:val="24"/>
        </w:rPr>
        <w:tab/>
        <w:t>anije protagonist</w:t>
      </w:r>
    </w:p>
    <w:p w:rsidR="00A47206" w:rsidRPr="00D86BF2" w:rsidRDefault="00A47206">
      <w:pPr>
        <w:pStyle w:val="0DraftNormal"/>
        <w:rPr>
          <w:rFonts w:ascii="Montserrat" w:hAnsi="Montserrat"/>
          <w:spacing w:val="-2"/>
          <w:sz w:val="24"/>
        </w:rPr>
      </w:pPr>
      <w:r w:rsidRPr="00D86BF2">
        <w:rPr>
          <w:rFonts w:ascii="Montserrat" w:hAnsi="Montserrat"/>
          <w:spacing w:val="-2"/>
          <w:sz w:val="24"/>
        </w:rPr>
        <w:t>Azael junniana</w:t>
      </w:r>
      <w:r w:rsidRPr="00D86BF2">
        <w:rPr>
          <w:rFonts w:ascii="Montserrat" w:hAnsi="Montserrat"/>
          <w:spacing w:val="-2"/>
          <w:sz w:val="24"/>
        </w:rPr>
        <w:tab/>
      </w:r>
      <w:r w:rsidRPr="00D86BF2">
        <w:rPr>
          <w:rFonts w:ascii="Montserrat" w:hAnsi="Montserrat"/>
          <w:spacing w:val="-2"/>
          <w:sz w:val="24"/>
        </w:rPr>
        <w:tab/>
        <w:t>anijin antagonist</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ANI VOICES</w:t>
      </w:r>
      <w:r w:rsidRPr="00D86BF2">
        <w:rPr>
          <w:rFonts w:ascii="Montserrat" w:hAnsi="Montserrat"/>
          <w:spacing w:val="-2"/>
          <w:sz w:val="24"/>
        </w:rPr>
        <w:tab/>
      </w:r>
      <w:r w:rsidRPr="00D86BF2">
        <w:rPr>
          <w:rFonts w:ascii="Montserrat" w:hAnsi="Montserrat"/>
          <w:spacing w:val="-2"/>
          <w:sz w:val="24"/>
        </w:rPr>
        <w:tab/>
        <w:t>ROLE</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PLOT DEVELOPMENT</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This science which had dispelled myth had summoned back that darkest of mythical figures—Anjeal Nineveh. Anjael was once the brightest of the Angelic race. The power of Nineveh was too great a temptation, however, and changed her. She is not evil, but she became the most fearsome of beings. The Angel of Death, Darkness and Destruction. In this aspect she has been known by many a dying race. She, seeing so much more of what their new truths implied, planned to show them vividly what they hadn't dared contemplate themselves. She came to Athael, finally, because he was the greatest artist, explorer, and experimentalist ever known. Virtually the author of New Thought.</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i/>
          <w:spacing w:val="-2"/>
          <w:sz w:val="24"/>
        </w:rPr>
      </w:pPr>
      <w:r w:rsidRPr="00D86BF2">
        <w:rPr>
          <w:rFonts w:ascii="Montserrat" w:hAnsi="Montserrat"/>
          <w:i/>
          <w:spacing w:val="-2"/>
          <w:sz w:val="24"/>
        </w:rPr>
        <w:tab/>
        <w:t xml:space="preserve">An embodiment of existence itself, dually creation and destruction. Prior to her embodiment in me, she was a formless ideal. Before that, in lieu of a personal avatar, she incarnated randomly in the endless realms of the Infinite Expression. I changed that in her. Upon being exposed to my perspective of her own realm, she has assumed an idealized feminine form, although she is functionally a free-gender. A solid living light of silk, no less carnal for her divine mantle. </w:t>
      </w:r>
    </w:p>
    <w:p w:rsidR="00A47206" w:rsidRPr="00D86BF2" w:rsidRDefault="00A47206">
      <w:pPr>
        <w:pStyle w:val="0DraftNormal"/>
        <w:rPr>
          <w:rFonts w:ascii="Montserrat" w:hAnsi="Montserrat"/>
          <w:i/>
          <w:spacing w:val="-2"/>
          <w:sz w:val="24"/>
        </w:rPr>
      </w:pPr>
      <w:r w:rsidRPr="00D86BF2">
        <w:rPr>
          <w:rFonts w:ascii="Montserrat" w:hAnsi="Montserrat"/>
          <w:i/>
          <w:spacing w:val="-2"/>
          <w:sz w:val="24"/>
        </w:rPr>
        <w:tab/>
        <w:t>This is what you have learned—what you've seen—wandering in the Abyss?</w:t>
      </w:r>
    </w:p>
    <w:p w:rsidR="00A47206" w:rsidRPr="00D86BF2" w:rsidRDefault="00A47206">
      <w:pPr>
        <w:pStyle w:val="0DraftNormal"/>
        <w:rPr>
          <w:rFonts w:ascii="Montserrat" w:hAnsi="Montserrat"/>
          <w:i/>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Athael took up the creation of Avael more for the test of his ability than to aid in or further the interests of Anjael. Anjael provided the model of attention used to create this envisioned child. Anjael also brought in clandestine backing from some of the most diabolical of the Anijin adepts. They worked out the means to give Anjael this unique oppertunity. Deliberately, there was no provision for the mind of the god child. She wasn't supposed to have enough time to develop a mature enough mind to resist the way that they would seize her soul. Not surprisingly, those of the Anijin who took a clue from this fact sought a piece of the Ideal—Nin. Unfortunately, they had little idea at first just what they were going to give Anjeal. Those, like Athael and most of the Anije, who contribute to the rising of Avael know even less of what it might entail. Most of those who witness the awakening of Avael catch a glimpse of the crucial truth about her nature. To those who would dare steal the soul of their god, the scheme begins to form. To those who would never dare, and are sensible enough to fear what might happen if they did, the thought is seeded to remove the temptation entirely. Although Avael inherited the awesome psionic potential of her 'mother', she apparently evinces none of the potential of her "father", the will contributed by the Demon of Creation, Athael. Believing that he was creating a Gift to God, he obeyed the Angel of Darkness. However, by deliberately misunderstanding Anjael's desire that the Gift have a virgin mind, he provided her with the kind of mind that needed no instruction. The intuitive power of the child was derived from his own power of creation—the technique that is not a technique. However, doing this cost him the selflessness from which he derived his power. </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i/>
          <w:spacing w:val="-2"/>
          <w:sz w:val="24"/>
        </w:rPr>
      </w:pPr>
      <w:r w:rsidRPr="00D86BF2">
        <w:rPr>
          <w:rFonts w:ascii="Montserrat" w:hAnsi="Montserrat"/>
          <w:i/>
          <w:spacing w:val="-2"/>
          <w:sz w:val="24"/>
        </w:rPr>
        <w:tab/>
        <w:t>Her flesh is a dense shell of energy, merely the coal of her living flame—primordial ash from which she is born and into which she decays. Much like a filament or an ember, it is a perfect lens for the transmission of incalculable magnitudes of energy. Her naked body glows—burning with the fire of life—the perfect expression of an immortal will. Composed not of crude matter, but a perfect paradox. A bolt of eternal space twined into substance by the bonds of ceaseless time, defined by its own brilliant inner star. A form so constant and yet so elusive that no rudimentary particle can be distinguished from the transcendent whole. Her bones are her promises, never meant to be broken. Binding these bones together is a language; both silent and musical. As a being, so vastly mobile, blessed with infinite nuance to a constant inner certainty.</w:t>
      </w:r>
    </w:p>
    <w:p w:rsidR="00A47206" w:rsidRPr="00D86BF2" w:rsidRDefault="00A47206">
      <w:pPr>
        <w:pStyle w:val="0DraftNormal"/>
        <w:rPr>
          <w:rFonts w:ascii="Montserrat" w:hAnsi="Montserrat"/>
          <w:i/>
          <w:spacing w:val="-2"/>
          <w:sz w:val="24"/>
        </w:rPr>
      </w:pPr>
      <w:r w:rsidRPr="00D86BF2">
        <w:rPr>
          <w:rFonts w:ascii="Montserrat" w:hAnsi="Montserrat"/>
          <w:i/>
          <w:spacing w:val="-2"/>
          <w:sz w:val="24"/>
        </w:rPr>
        <w:tab/>
        <w:t>What appears to be hair, is in truth a living form of matter in flux with energy. Threaded plasma, perhaps. Her sheath is even rarer material which can be woven purely by thought into her raiment. The energy of her body is bound up into an extremely efficient internal dynamic, and does not casually interact with things in her environment. Her body, in spite of its unique composition, is palpable and sensual.</w:t>
      </w:r>
    </w:p>
    <w:p w:rsidR="00A47206" w:rsidRPr="00D86BF2" w:rsidRDefault="00A47206">
      <w:pPr>
        <w:pStyle w:val="0DraftNormal"/>
        <w:rPr>
          <w:rFonts w:ascii="Montserrat" w:hAnsi="Montserrat"/>
          <w:i/>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Avael wakes and sees the world she once engendered through untainted eyes. Faced with an immediate lack of perspective, she instinctively taps into the gift Athael granted her. She summons her psionic potential and unconsciously reads deeply into the minds of an unguessable number of local sentients, seeking so broad a perception that some kind of perspective has to fall quickly into place. The inner hearts she espies in that initial moment are beyond her ability to define, but she sees enough to know fear. Of them all there is one she instinctively fears most, and irrationally feels the most compelling bond. She is drawn to Anjael, sensing love and empathy so resonant that it overcomes the terror she feels underlying that attraction. From Athael she senses only pride and respect, and he seems to be the only safe one.</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The awakening of Avael is felt far more widely than would have been intended. So being, it is quite impossible to keep her presence a secret. The remergence of Nineveh in Aegis raises questions that force certain individuals to investigate the concept of Nineveh. 'Nineveh' means voice of God. Theoretically the proto-consciousness of the divine body of Aegis and Xanadau, it came into being at the prodding of an exceptional being—who naturally has been forgotten over time. Its awareness focused on the worldmind of Aegis; it embraced the mortals' level of existence and manifested. As is known it was the recognized presence of the Nineveh that caused the rise of the Anij. Throughout its early existence, it embraced mortals, such as those sacrificed to it in summoning. Acting through these hosts, Aegis itself was shaped. Usually, it relinquished its host and moved on. Twice, it has coveted a 'mortal' so much that it subverted itself to that mortal's will and being. The first, Anjael, was corrupted and transformed. Along with her fall came the polarization of the Anij. Anjael led the Anijin by example while at the same time retaining her position among the Anije. The second, of course, is Avael. Which is the cause of no small alarm as the news spreads.</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Avael is treated as the central mystery—the enigma—of the story. This is the best way to handle the issue of godhood; she is envelope being explored and cannot be subject to direct exposition by the author. Questions about her have to be addressed through the views of the other characters and in the course of events. Avael is the root of expressed divinity—the focus of the domini mantle. A result of a society questioning the existence of god(s) and nature being forced to answer. In the long and short of it, Avael, the answer, chooses to disqualify the question. As far as applies to herself there cannot be such a question.</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i/>
          <w:spacing w:val="-2"/>
          <w:sz w:val="24"/>
        </w:rPr>
      </w:pPr>
      <w:r w:rsidRPr="00D86BF2">
        <w:rPr>
          <w:rFonts w:ascii="Montserrat" w:hAnsi="Montserrat"/>
          <w:i/>
          <w:spacing w:val="-2"/>
          <w:sz w:val="24"/>
        </w:rPr>
        <w:tab/>
        <w:t>Do you believe in god?</w:t>
      </w:r>
    </w:p>
    <w:p w:rsidR="00A47206" w:rsidRPr="00D86BF2" w:rsidRDefault="00A47206">
      <w:pPr>
        <w:pStyle w:val="0DraftNormal"/>
        <w:rPr>
          <w:rFonts w:ascii="Montserrat" w:hAnsi="Montserrat"/>
          <w:spacing w:val="-2"/>
          <w:sz w:val="24"/>
        </w:rPr>
      </w:pPr>
      <w:r w:rsidRPr="00D86BF2">
        <w:rPr>
          <w:rFonts w:ascii="Montserrat" w:hAnsi="Montserrat"/>
          <w:i/>
          <w:spacing w:val="-2"/>
          <w:sz w:val="24"/>
        </w:rPr>
        <w:tab/>
        <w:t>I can't answer that, the real question is, 'Do I believe in myself?'</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She has an extremely open and sensual nature, as she is fueled with a passion for experience. She has strong associations with death, in the arena of transformation, but is seen as untarnishable in her role of destroyer, for she is so willing to embrace destruction herself. She is never swallowed by death everlasting, being so passionate for life that she must constantly rise up from her ashes and renew herself. Take flight once more. Soaring throughout the depths of the absolute, flickering on the boundry of all and nothing. Ecstatic in her own flight, a solitary dancer.</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She betrays nothing of what she sees or is thinking. She will look right through whoever meets her eye, right to the depths of their soul, without pause or comment. She never passes judgement, doing what she must without discrimination or explaination.</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i/>
          <w:spacing w:val="-2"/>
          <w:sz w:val="24"/>
        </w:rPr>
        <w:tab/>
        <w:t>Penetrating all, was her willingness to be touched; to be penetrated—as her being penetrated the world.</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Once she is deemed stable enough to leave intensive care, she is taken into the house of Anjael where her introduction to her world is mixed with a strange and subtle seduction. Anjael is alarmed to discover how quickly she adapts to the social interface; learning most of what she needs to participate through sheer absorption. Still, she is too nieve to see through the deep subterfuge Anjael is laying about her. With Anjael as her guide, she is rapidly intoxicated on the possabilities of her self.</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As Anjael promised, it is easy enough to provoke Avael into demonstrating the profoundity of her true nature. Afterward, few can doubt the godly mantle of Avael. Anjael, also called Nineveh, promises to be the controlling force of this young god, but of course that in itself alarms some of her creators enough to show their hand too early.</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Death comes for Avael. She flees at first not understanding, but when she is finally cornered, she lashes out, not knowing her own power. Then, before she can think about what she has done, Anjael steps in and distracts her. In the wings, other plots are gaining strength, and some are beginning to recognize the signs of the fall. Some of them even begin to grasp what the real danger is about Avael. Her immaturity.</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Too late the Host, now the Phoenix race, realized the true meaning of the Dragon plan. By the sacrafice and consumption of a phoenix, a dragon could steal part of the Ideal's soul and become divine.</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Anjael is not the obvious antagonist. In fact Athael is deviously depicted as the dangerous one, since he contrived to provide Avael with what amounts to a dangerous mind. When Anjael realizes that she is losing control of Avael she finds out why and points the finger of blame. How can Anjael control the god, she challenges. It is not hard for her to convince her allies to leave the job of stopping Avael to her. Who else has what it takes? She even tries to use this against Avael. If Avael simply relinquished her power over to Anjael, then Anjael can convince the others not to destroy her, she argues. Unfortunately, for Anjael, Avael has had too much time to think by the time this confrontation occurs.</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Avael was utterly innocent and was tricked into following in Anjael's footsteps, as this story takes some pains to show. She has no choice but to learn that she was set up to fall. What she does, acting on this realization, is her bid to redeem herself. All she has to do is keep the power of the Phoenix out of the hands of the Aemnijin Anijin race and avoid Anjael as well. </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Incidentally, an anije and an anijin in association with the Avael devolve into aemnije and aemnijin avatars as a dragon-phoenix pair. We witness something of their agonizing temptation toward realization of their "one self".</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Athael was the first to revert to mortality and regain his soul. Thus changed, he returned with the angels and some of their kind who had become phoenix and also mortal, to steal the god-child from the clutches of Anjael. Athael is one of the few dragons that manages to remain true to himself. Thus, the god child is captured [in spite of the argument that she is merely liberated] by the host and a few of the humans of the highest order. However, there are Dragons who seek far more than to acquire their own souls. Among them, the Angel of Death persues Nineveh, claiming her for herself, seeking to assume the mantle of divinity.</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Though they cannot really hide her, Avael manages to prolong her flight among the humans, and in their company she has time to learn many things Anjael was careful to keep from her. She also has time to grasp the meaning of what she has seen all along, that being what the Host really is, even though the fall has too much momentum now to stop. However, the biggest pieces defy her until she is confronted by them. She doesn't really know who to trust at any point, but most of her concentration is spent on merely staying ahead of the chase and alive.</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The intercourse between Avael and Anjael is that of a being following its instinct as a god toward aer favorite disciple. Avael sees the unique individual within the mantle of power that has possessed her. She sees how her own soul hungers for the Anjael soul so consummately that it would annihilate Avael [in essence, itself] to have her—and Anjael's love in return is as selfless and heedless of its own danger of suffocation in the embrace of the amnii aemmnii. Out of this deep inexpressible love Avael was conceived both as a gift to Nin and sacrifice for Nin's lover. Avael, as the conscious realization of both these intents, must find the perspective lacking in Anjael Nineveh, to save both of them from their inner selves or save the universe from both of them. Unfortunately, there is an obstacle in her way; a pressing need to understand the truth of this attraction that may well have damned her.</w:t>
      </w:r>
    </w:p>
    <w:p w:rsidR="00A47206" w:rsidRPr="00D86BF2" w:rsidRDefault="00A47206">
      <w:pPr>
        <w:pStyle w:val="0DraftNormal"/>
        <w:rPr>
          <w:rFonts w:ascii="Montserrat" w:hAnsi="Montserrat"/>
          <w:spacing w:val="-2"/>
          <w:sz w:val="24"/>
        </w:rPr>
      </w:pPr>
      <w:r w:rsidRPr="00D86BF2">
        <w:rPr>
          <w:rFonts w:ascii="Montserrat" w:hAnsi="Montserrat"/>
          <w:spacing w:val="-2"/>
          <w:sz w:val="24"/>
        </w:rPr>
        <w:tab/>
        <w:t>That curiosity is a reincarnation of the original attraction. The avatar Nineveh encountered in the being Anjael such a powerful resonance that it was compelled to investigate her. It tried to delve into her soul to understand this enigma and became irretrievable attached to it. Anjeal was in fact a part of Nin itself conceived in doubt—a dream of the dreamer itself. A point buried within the point that was Nin, according to point paradox, a second self conceived on the cusp of its own inner chaos. A stage in the god's evolution which was instinctive, though premature and utterly unanticipated. So in this fashion, while Avael is the enigma confronted by the reader, Anjael is the enigma that challenges Avael. If she can resist the lure of the paradox's singularity that threatens to collapse creation itself through her destruction.</w:t>
      </w:r>
    </w:p>
    <w:p w:rsidR="00A47206" w:rsidRPr="00D86BF2" w:rsidRDefault="00A47206">
      <w:pPr>
        <w:pStyle w:val="0DraftNormal"/>
        <w:rPr>
          <w:rFonts w:ascii="Montserrat" w:hAnsi="Montserrat"/>
          <w:spacing w:val="-2"/>
          <w:sz w:val="24"/>
        </w:rPr>
      </w:pPr>
      <w:r w:rsidRPr="00D86BF2">
        <w:rPr>
          <w:rFonts w:ascii="Montserrat" w:hAnsi="Montserrat"/>
          <w:spacing w:val="-2"/>
          <w:sz w:val="24"/>
        </w:rPr>
        <w:tab/>
        <w:t>Probing this dual enigma, it turns out that Avael herself is the third reiteration of self conception for the soul of Nin. In her turn, conceived in intuition, she is the answer to the question raised by Anjael's existence. She is conceived sharing the identity of Nin and possessing a unique identity in alignment with it through which Nin can become Aes—a multi-faceted unity. An expression of divine paradox; the nothing, one, and all.</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The possibility Avael exploits in the climax is entertained earlier by her discovering an ability to duplicate herself for limited periods. What she has discovered is diafracture. It is also one of the few things that Anjael cannot bring herself to do.</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In a course of confrontations and one ultimate conflict, the umbra of the phoenix is unleashed, a power far more destructive than what the Angel of Death ever wielded. The Angel's perfection is revoked by Nin and assumed exclusively by the god, and as the wave consumes the throne of the Dragon Empire in </w:t>
      </w:r>
      <w:r w:rsidRPr="00D86BF2">
        <w:rPr>
          <w:rFonts w:ascii="Montserrat" w:hAnsi="Montserrat"/>
          <w:i/>
          <w:spacing w:val="-2"/>
          <w:sz w:val="24"/>
        </w:rPr>
        <w:t>Heaven</w:t>
      </w:r>
      <w:r w:rsidRPr="00D86BF2">
        <w:rPr>
          <w:rFonts w:ascii="Montserrat" w:hAnsi="Montserrat"/>
          <w:spacing w:val="-2"/>
          <w:sz w:val="24"/>
        </w:rPr>
        <w:t>, destroying indiscriminately, the Angel of Death sees a place to hide.</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 xml:space="preserve">Avael and Anjael become the personification of Creation and Destruction and their ultimate confrontation creates waves which distort was and will be. They come together to the very brink of deciding </w:t>
      </w:r>
      <w:r w:rsidRPr="00D86BF2">
        <w:rPr>
          <w:rFonts w:ascii="Montserrat" w:hAnsi="Montserrat"/>
          <w:i/>
          <w:spacing w:val="-2"/>
          <w:sz w:val="24"/>
        </w:rPr>
        <w:t>is</w:t>
      </w:r>
      <w:r w:rsidRPr="00D86BF2">
        <w:rPr>
          <w:rFonts w:ascii="Montserrat" w:hAnsi="Montserrat"/>
          <w:spacing w:val="-2"/>
          <w:sz w:val="24"/>
        </w:rPr>
        <w:t xml:space="preserve"> and </w:t>
      </w:r>
      <w:r w:rsidRPr="00D86BF2">
        <w:rPr>
          <w:rFonts w:ascii="Montserrat" w:hAnsi="Montserrat"/>
          <w:i/>
          <w:spacing w:val="-2"/>
          <w:sz w:val="24"/>
        </w:rPr>
        <w:t>never was.</w:t>
      </w:r>
      <w:r w:rsidRPr="00D86BF2">
        <w:rPr>
          <w:rFonts w:ascii="Montserrat" w:hAnsi="Montserrat"/>
          <w:spacing w:val="-2"/>
          <w:sz w:val="24"/>
        </w:rPr>
        <w:t xml:space="preserve"> Nineveh, ashamed and violated [by the darkness of herself, no less] and in violation of her promise [her divine contract] regurgitated the shattered realm, and hid her essence within it. A delicate maneuver of psychic and spiritual diafracture. Avael almost fails to understand what she has to do to preserve </w:t>
      </w:r>
      <w:r w:rsidRPr="00D86BF2">
        <w:rPr>
          <w:rFonts w:ascii="Montserrat" w:hAnsi="Montserrat"/>
          <w:i/>
          <w:spacing w:val="-2"/>
          <w:sz w:val="24"/>
        </w:rPr>
        <w:t>will be</w:t>
      </w:r>
      <w:r w:rsidRPr="00D86BF2">
        <w:rPr>
          <w:rFonts w:ascii="Montserrat" w:hAnsi="Montserrat"/>
          <w:spacing w:val="-2"/>
          <w:sz w:val="24"/>
        </w:rPr>
        <w:t xml:space="preserve"> from </w:t>
      </w:r>
      <w:r w:rsidRPr="00D86BF2">
        <w:rPr>
          <w:rFonts w:ascii="Montserrat" w:hAnsi="Montserrat"/>
          <w:i/>
          <w:spacing w:val="-2"/>
          <w:sz w:val="24"/>
        </w:rPr>
        <w:t>never was.</w:t>
      </w:r>
      <w:r w:rsidRPr="00D86BF2">
        <w:rPr>
          <w:rFonts w:ascii="Montserrat" w:hAnsi="Montserrat"/>
          <w:spacing w:val="-2"/>
          <w:sz w:val="24"/>
        </w:rPr>
        <w:t xml:space="preserve"> What happens to the Anij is basically a side effect of this dangerous fluctuation of Nin. The acceleration of many beings into godhood is a consequence that Avael will have to pay for after solving the confrontation with Anjael Nineveh. When it comes right down to it, Avael saves creation by shattering the unity of Nin with the awakening of a multitude of her dreams of self. Unprepared for this, the soul of creation fragments and can no longer maintain the polarized struggle that Avael and Anjael manifested in. They, like the waking dreams, are suddenly reduced to self expressions of far less magnitude than a Nineveh. Nor, after this, would they want it. However, the potential for Nineveh now resides in the essence of all of the others. Unavoidably this also hides the Angel of Death, to be loosed with the scattered godly potential. Not surprisingly, it clings to the portal of Nineveh's will. In time, it will be reborn as a part of Kev, as Nineveh is reborn in Av.</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Anjael, entering Xanadau, walks the timeless path and carries the mass to bend the Dreaming Alone toward the birth of the Meu Xan, who in their own time become the waking dreams from which she herself descended in Aegis.</w:t>
      </w:r>
    </w:p>
    <w:p w:rsidR="00A47206" w:rsidRPr="00D86BF2" w:rsidRDefault="00A47206">
      <w:pPr>
        <w:pStyle w:val="0DraftNormal"/>
        <w:rPr>
          <w:rFonts w:ascii="Montserrat" w:hAnsi="Montserrat"/>
          <w:spacing w:val="-2"/>
          <w:sz w:val="24"/>
        </w:rPr>
      </w:pPr>
    </w:p>
    <w:p w:rsidR="00A47206" w:rsidRPr="00D86BF2" w:rsidRDefault="00A47206">
      <w:pPr>
        <w:pStyle w:val="0DraftNormal"/>
        <w:rPr>
          <w:rFonts w:ascii="Montserrat" w:hAnsi="Montserrat"/>
          <w:spacing w:val="-2"/>
          <w:sz w:val="24"/>
        </w:rPr>
      </w:pPr>
      <w:r w:rsidRPr="00D86BF2">
        <w:rPr>
          <w:rFonts w:ascii="Montserrat" w:hAnsi="Montserrat"/>
          <w:spacing w:val="-2"/>
          <w:sz w:val="24"/>
        </w:rPr>
        <w:t>Avael, embracing the scarred Aegis, leads the Dominai into the eternal. Her mass twists together a web of time and space in which many unbounded realms are united and divided. She becomes Mystery and her survival gives birth to gods [the Domini].</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r w:rsidRPr="00D86BF2">
        <w:rPr>
          <w:rFonts w:ascii="Montserrat" w:hAnsi="Montserrat"/>
          <w:sz w:val="24"/>
        </w:rPr>
        <w:br w:type="page"/>
        <w:t>Rift tide—</w:t>
      </w:r>
    </w:p>
    <w:p w:rsidR="00A47206" w:rsidRPr="00D86BF2" w:rsidRDefault="00A47206">
      <w:pPr>
        <w:pStyle w:val="0DraftNormal"/>
        <w:rPr>
          <w:rFonts w:ascii="Montserrat" w:hAnsi="Montserrat"/>
          <w:sz w:val="24"/>
        </w:rPr>
      </w:pPr>
      <w:r w:rsidRPr="00D86BF2">
        <w:rPr>
          <w:rFonts w:ascii="Montserrat" w:hAnsi="Montserrat"/>
          <w:sz w:val="24"/>
        </w:rPr>
        <w:t>Aeirnthanes—those who maintain the fabric of the world (nature) in the face of the rift tides.</w:t>
      </w:r>
    </w:p>
    <w:p w:rsidR="00A47206" w:rsidRPr="00D86BF2" w:rsidRDefault="00A47206">
      <w:pPr>
        <w:pStyle w:val="0DraftNormal"/>
        <w:rPr>
          <w:rFonts w:ascii="Montserrat" w:hAnsi="Montserrat"/>
          <w:sz w:val="24"/>
        </w:rPr>
      </w:pPr>
    </w:p>
    <w:p w:rsidR="00A47206" w:rsidRPr="00D86BF2" w:rsidRDefault="00A47206">
      <w:pPr>
        <w:pStyle w:val="0DraftNormal"/>
        <w:rPr>
          <w:rFonts w:ascii="Montserrat" w:hAnsi="Montserrat"/>
          <w:sz w:val="24"/>
        </w:rPr>
      </w:pPr>
    </w:p>
    <w:sectPr w:rsidR="00A47206" w:rsidRPr="00D86BF2">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0534301">
    <w:abstractNumId w:val="0"/>
  </w:num>
  <w:num w:numId="2" w16cid:durableId="1558737790">
    <w:abstractNumId w:val="0"/>
  </w:num>
  <w:num w:numId="3" w16cid:durableId="2116748229">
    <w:abstractNumId w:val="0"/>
  </w:num>
  <w:num w:numId="4" w16cid:durableId="1456173537">
    <w:abstractNumId w:val="0"/>
  </w:num>
  <w:num w:numId="5" w16cid:durableId="49038300">
    <w:abstractNumId w:val="0"/>
  </w:num>
  <w:num w:numId="6" w16cid:durableId="591277631">
    <w:abstractNumId w:val="0"/>
  </w:num>
  <w:num w:numId="7" w16cid:durableId="1405646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4402"/>
    <w:rsid w:val="00274402"/>
    <w:rsid w:val="00330574"/>
    <w:rsid w:val="00A47206"/>
    <w:rsid w:val="00D86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3E79065-0971-4862-8AFF-1536C800A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BF2"/>
    <w:pPr>
      <w:spacing w:after="240" w:line="276" w:lineRule="auto"/>
    </w:pPr>
    <w:rPr>
      <w:rFonts w:cstheme="minorHAnsi"/>
      <w:sz w:val="28"/>
      <w:szCs w:val="28"/>
    </w:rPr>
  </w:style>
  <w:style w:type="paragraph" w:styleId="Heading1">
    <w:name w:val="heading 1"/>
    <w:basedOn w:val="NoSpacing"/>
    <w:next w:val="Normal"/>
    <w:link w:val="Heading1Char"/>
    <w:qFormat/>
    <w:rsid w:val="00D86BF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86BF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86BF2"/>
    <w:pPr>
      <w:outlineLvl w:val="2"/>
    </w:pPr>
    <w:rPr>
      <w:sz w:val="40"/>
    </w:rPr>
  </w:style>
  <w:style w:type="paragraph" w:styleId="Heading4">
    <w:name w:val="heading 4"/>
    <w:basedOn w:val="Heading3"/>
    <w:next w:val="Normal"/>
    <w:link w:val="Heading4Char"/>
    <w:qFormat/>
    <w:rsid w:val="00D86BF2"/>
    <w:pPr>
      <w:numPr>
        <w:ilvl w:val="3"/>
      </w:numPr>
      <w:outlineLvl w:val="3"/>
    </w:pPr>
    <w:rPr>
      <w:sz w:val="32"/>
    </w:rPr>
  </w:style>
  <w:style w:type="paragraph" w:styleId="Heading5">
    <w:name w:val="heading 5"/>
    <w:basedOn w:val="Heading4"/>
    <w:next w:val="Normal"/>
    <w:link w:val="Heading5Char"/>
    <w:qFormat/>
    <w:rsid w:val="00D86BF2"/>
    <w:pPr>
      <w:numPr>
        <w:ilvl w:val="4"/>
      </w:numPr>
      <w:outlineLvl w:val="4"/>
    </w:pPr>
    <w:rPr>
      <w:sz w:val="28"/>
    </w:rPr>
  </w:style>
  <w:style w:type="paragraph" w:styleId="Heading6">
    <w:name w:val="heading 6"/>
    <w:basedOn w:val="Heading5"/>
    <w:next w:val="Normal"/>
    <w:link w:val="Heading6Char"/>
    <w:qFormat/>
    <w:rsid w:val="00D86BF2"/>
    <w:pPr>
      <w:numPr>
        <w:ilvl w:val="5"/>
      </w:numPr>
      <w:outlineLvl w:val="5"/>
    </w:pPr>
    <w:rPr>
      <w:bCs/>
      <w:sz w:val="24"/>
      <w:szCs w:val="24"/>
      <w:u w:val="single"/>
    </w:rPr>
  </w:style>
  <w:style w:type="paragraph" w:styleId="Heading7">
    <w:name w:val="heading 7"/>
    <w:basedOn w:val="Heading6"/>
    <w:next w:val="Normal"/>
    <w:link w:val="Heading7Char"/>
    <w:qFormat/>
    <w:rsid w:val="00D86BF2"/>
    <w:pPr>
      <w:keepNext w:val="0"/>
      <w:numPr>
        <w:ilvl w:val="0"/>
        <w:numId w:val="0"/>
      </w:numPr>
      <w:outlineLvl w:val="6"/>
    </w:pPr>
    <w:rPr>
      <w:b w:val="0"/>
      <w:kern w:val="0"/>
    </w:rPr>
  </w:style>
  <w:style w:type="paragraph" w:styleId="Heading8">
    <w:name w:val="heading 8"/>
    <w:basedOn w:val="Heading6"/>
    <w:next w:val="Normal"/>
    <w:link w:val="Heading8Char"/>
    <w:qFormat/>
    <w:rsid w:val="00D86BF2"/>
    <w:pPr>
      <w:outlineLvl w:val="7"/>
    </w:pPr>
    <w:rPr>
      <w:i/>
      <w:iCs/>
      <w:u w:val="none"/>
    </w:rPr>
  </w:style>
  <w:style w:type="paragraph" w:styleId="Heading9">
    <w:name w:val="heading 9"/>
    <w:basedOn w:val="Heading8"/>
    <w:next w:val="Normal"/>
    <w:link w:val="Heading9Char"/>
    <w:qFormat/>
    <w:rsid w:val="00D86BF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rPr>
      <w:sz w:val="16"/>
    </w:rPr>
  </w:style>
  <w:style w:type="paragraph" w:customStyle="1" w:styleId="AvatarDraftBody">
    <w:name w:val="Avatar Draft Body"/>
    <w:basedOn w:val="AvonDraftBody"/>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style>
  <w:style w:type="paragraph" w:customStyle="1" w:styleId="AesDP">
    <w:name w:val="Aes DP"/>
    <w:basedOn w:val="Normal"/>
    <w:pPr>
      <w:tabs>
        <w:tab w:val="left" w:pos="720"/>
      </w:tabs>
      <w:ind w:left="1440" w:hanging="1440"/>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spacing w:line="240" w:lineRule="auto"/>
      <w:ind w:hanging="720"/>
      <w:textAlignment w:val="baseline"/>
    </w:pPr>
    <w:rPr>
      <w:sz w:val="14"/>
    </w:rPr>
  </w:style>
  <w:style w:type="paragraph" w:customStyle="1" w:styleId="Subheading1">
    <w:name w:val="Subheading 1"/>
    <w:basedOn w:val="Heading1"/>
    <w:next w:val="Normal"/>
    <w:link w:val="Subheading1Char"/>
    <w:qFormat/>
    <w:rsid w:val="00D86BF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86BF2"/>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86BF2"/>
    <w:rPr>
      <w:rFonts w:eastAsia="Times New Roman" w:cstheme="minorHAnsi"/>
      <w:b/>
      <w:kern w:val="28"/>
      <w:sz w:val="56"/>
      <w:szCs w:val="28"/>
    </w:rPr>
  </w:style>
  <w:style w:type="paragraph" w:customStyle="1" w:styleId="Subheading2">
    <w:name w:val="Subheading 2"/>
    <w:basedOn w:val="Subheading1"/>
    <w:next w:val="Normal"/>
    <w:link w:val="Subheading2Char"/>
    <w:qFormat/>
    <w:rsid w:val="00D86BF2"/>
  </w:style>
  <w:style w:type="character" w:customStyle="1" w:styleId="Subheading2Char">
    <w:name w:val="Subheading 2 Char"/>
    <w:link w:val="Subheading2"/>
    <w:rsid w:val="00D86BF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86BF2"/>
    <w:rPr>
      <w:sz w:val="40"/>
      <w:szCs w:val="40"/>
    </w:rPr>
  </w:style>
  <w:style w:type="character" w:customStyle="1" w:styleId="Subheading3Char">
    <w:name w:val="Subheading 3 Char"/>
    <w:link w:val="Subheading3"/>
    <w:rsid w:val="00D86BF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86BF2"/>
    <w:pPr>
      <w:spacing w:before="240" w:line="240" w:lineRule="auto"/>
    </w:pPr>
    <w:rPr>
      <w:vertAlign w:val="subscript"/>
    </w:rPr>
  </w:style>
  <w:style w:type="character" w:customStyle="1" w:styleId="SuptitleChar">
    <w:name w:val="Suptitle Char"/>
    <w:link w:val="Suptitle"/>
    <w:rsid w:val="00D86BF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86BF2"/>
    <w:rPr>
      <w:b w:val="0"/>
      <w:bCs w:val="0"/>
      <w:color w:val="7F7F7F"/>
      <w:vertAlign w:val="superscript"/>
    </w:rPr>
  </w:style>
  <w:style w:type="character" w:customStyle="1" w:styleId="SubtitleChar">
    <w:name w:val="Subtitle Char"/>
    <w:link w:val="Subtitle"/>
    <w:uiPriority w:val="11"/>
    <w:rsid w:val="00D86BF2"/>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86BF2"/>
    <w:pPr>
      <w:spacing w:after="0"/>
    </w:pPr>
  </w:style>
  <w:style w:type="character" w:customStyle="1" w:styleId="Heading2Char">
    <w:name w:val="Heading 2 Char"/>
    <w:link w:val="Heading2"/>
    <w:rsid w:val="00D86BF2"/>
    <w:rPr>
      <w:rFonts w:ascii="Montserrat" w:eastAsia="Times New Roman" w:hAnsi="Montserrat" w:cstheme="minorHAnsi"/>
      <w:b/>
      <w:kern w:val="28"/>
      <w:sz w:val="48"/>
      <w:szCs w:val="48"/>
    </w:rPr>
  </w:style>
  <w:style w:type="character" w:customStyle="1" w:styleId="Heading3Char">
    <w:name w:val="Heading 3 Char"/>
    <w:link w:val="Heading3"/>
    <w:rsid w:val="00D86BF2"/>
    <w:rPr>
      <w:rFonts w:ascii="Montserrat" w:eastAsia="Times New Roman" w:hAnsi="Montserrat" w:cstheme="minorHAnsi"/>
      <w:b/>
      <w:kern w:val="28"/>
      <w:sz w:val="40"/>
      <w:szCs w:val="48"/>
    </w:rPr>
  </w:style>
  <w:style w:type="character" w:customStyle="1" w:styleId="Heading4Char">
    <w:name w:val="Heading 4 Char"/>
    <w:link w:val="Heading4"/>
    <w:rsid w:val="00D86BF2"/>
    <w:rPr>
      <w:rFonts w:ascii="Montserrat" w:eastAsia="Times New Roman" w:hAnsi="Montserrat" w:cstheme="minorHAnsi"/>
      <w:b/>
      <w:kern w:val="28"/>
      <w:sz w:val="32"/>
      <w:szCs w:val="48"/>
    </w:rPr>
  </w:style>
  <w:style w:type="character" w:customStyle="1" w:styleId="Heading5Char">
    <w:name w:val="Heading 5 Char"/>
    <w:link w:val="Heading5"/>
    <w:rsid w:val="00D86BF2"/>
    <w:rPr>
      <w:rFonts w:ascii="Montserrat" w:eastAsia="Times New Roman" w:hAnsi="Montserrat" w:cstheme="minorHAnsi"/>
      <w:b/>
      <w:kern w:val="28"/>
      <w:sz w:val="28"/>
      <w:szCs w:val="48"/>
    </w:rPr>
  </w:style>
  <w:style w:type="character" w:customStyle="1" w:styleId="Heading6Char">
    <w:name w:val="Heading 6 Char"/>
    <w:link w:val="Heading6"/>
    <w:rsid w:val="00D86BF2"/>
    <w:rPr>
      <w:rFonts w:ascii="Montserrat" w:eastAsia="Times New Roman" w:hAnsi="Montserrat" w:cstheme="minorHAnsi"/>
      <w:b/>
      <w:bCs/>
      <w:kern w:val="28"/>
      <w:sz w:val="24"/>
      <w:szCs w:val="24"/>
      <w:u w:val="single"/>
    </w:rPr>
  </w:style>
  <w:style w:type="character" w:customStyle="1" w:styleId="Heading7Char">
    <w:name w:val="Heading 7 Char"/>
    <w:link w:val="Heading7"/>
    <w:rsid w:val="00D86BF2"/>
    <w:rPr>
      <w:rFonts w:ascii="Montserrat" w:eastAsia="Times New Roman" w:hAnsi="Montserrat" w:cstheme="minorHAnsi"/>
      <w:bCs/>
      <w:sz w:val="24"/>
      <w:szCs w:val="24"/>
      <w:u w:val="single"/>
    </w:rPr>
  </w:style>
  <w:style w:type="character" w:customStyle="1" w:styleId="Heading8Char">
    <w:name w:val="Heading 8 Char"/>
    <w:link w:val="Heading8"/>
    <w:rsid w:val="00D86BF2"/>
    <w:rPr>
      <w:rFonts w:ascii="Montserrat" w:eastAsia="Times New Roman" w:hAnsi="Montserrat" w:cstheme="minorHAnsi"/>
      <w:b/>
      <w:bCs/>
      <w:i/>
      <w:iCs/>
      <w:kern w:val="28"/>
      <w:sz w:val="24"/>
      <w:szCs w:val="24"/>
    </w:rPr>
  </w:style>
  <w:style w:type="character" w:customStyle="1" w:styleId="Heading9Char">
    <w:name w:val="Heading 9 Char"/>
    <w:link w:val="Heading9"/>
    <w:rsid w:val="00D86BF2"/>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86BF2"/>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86BF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86BF2"/>
    <w:rPr>
      <w:rFonts w:ascii="Montserrat" w:eastAsia="Times New Roman" w:hAnsi="Montserrat" w:cs="Times New Roman"/>
      <w:b/>
      <w:bCs/>
      <w:spacing w:val="-10"/>
      <w:kern w:val="28"/>
      <w:sz w:val="72"/>
      <w:szCs w:val="72"/>
    </w:rPr>
  </w:style>
  <w:style w:type="character" w:styleId="Strong">
    <w:name w:val="Strong"/>
    <w:uiPriority w:val="22"/>
    <w:qFormat/>
    <w:rsid w:val="00D86BF2"/>
    <w:rPr>
      <w:b/>
      <w:bCs/>
    </w:rPr>
  </w:style>
  <w:style w:type="character" w:styleId="Emphasis">
    <w:name w:val="Emphasis"/>
    <w:uiPriority w:val="20"/>
    <w:qFormat/>
    <w:rsid w:val="00D86BF2"/>
    <w:rPr>
      <w:rFonts w:asciiTheme="minorHAnsi" w:hAnsiTheme="minorHAnsi" w:cstheme="minorHAnsi"/>
      <w:i/>
      <w:iCs/>
      <w:sz w:val="28"/>
      <w:szCs w:val="28"/>
    </w:rPr>
  </w:style>
  <w:style w:type="paragraph" w:styleId="ListParagraph">
    <w:name w:val="List Paragraph"/>
    <w:basedOn w:val="Normal"/>
    <w:uiPriority w:val="34"/>
    <w:qFormat/>
    <w:rsid w:val="00D86BF2"/>
    <w:pPr>
      <w:ind w:left="720"/>
      <w:contextualSpacing/>
    </w:pPr>
    <w:rPr>
      <w:rFonts w:eastAsia="Times New Roman"/>
    </w:rPr>
  </w:style>
  <w:style w:type="paragraph" w:styleId="Quote">
    <w:name w:val="Quote"/>
    <w:basedOn w:val="Normal"/>
    <w:next w:val="Normal"/>
    <w:link w:val="QuoteChar"/>
    <w:uiPriority w:val="29"/>
    <w:qFormat/>
    <w:rsid w:val="00D86BF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86BF2"/>
    <w:rPr>
      <w:rFonts w:cstheme="minorHAnsi"/>
      <w:sz w:val="28"/>
      <w:szCs w:val="28"/>
    </w:rPr>
  </w:style>
  <w:style w:type="paragraph" w:styleId="IntenseQuote">
    <w:name w:val="Intense Quote"/>
    <w:basedOn w:val="Quote"/>
    <w:next w:val="Normal"/>
    <w:link w:val="IntenseQuoteChar"/>
    <w:uiPriority w:val="30"/>
    <w:qFormat/>
    <w:rsid w:val="00D86BF2"/>
    <w:pPr>
      <w:pBdr>
        <w:left w:val="single" w:sz="18" w:space="7" w:color="auto"/>
      </w:pBdr>
    </w:pPr>
    <w:rPr>
      <w:b/>
      <w:bCs/>
    </w:rPr>
  </w:style>
  <w:style w:type="character" w:customStyle="1" w:styleId="IntenseQuoteChar">
    <w:name w:val="Intense Quote Char"/>
    <w:link w:val="IntenseQuote"/>
    <w:uiPriority w:val="30"/>
    <w:rsid w:val="00D86BF2"/>
    <w:rPr>
      <w:rFonts w:cstheme="minorHAnsi"/>
      <w:b/>
      <w:bCs/>
      <w:sz w:val="28"/>
      <w:szCs w:val="28"/>
    </w:rPr>
  </w:style>
  <w:style w:type="character" w:styleId="SubtleEmphasis">
    <w:name w:val="Subtle Emphasis"/>
    <w:uiPriority w:val="19"/>
    <w:qFormat/>
    <w:rsid w:val="00D86BF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86BF2"/>
    <w:rPr>
      <w:rFonts w:asciiTheme="minorHAnsi" w:hAnsiTheme="minorHAnsi" w:cstheme="minorHAnsi"/>
      <w:b/>
      <w:bCs/>
      <w:i/>
      <w:iCs/>
      <w:sz w:val="28"/>
      <w:szCs w:val="28"/>
    </w:rPr>
  </w:style>
  <w:style w:type="character" w:styleId="SubtleReference">
    <w:name w:val="Subtle Reference"/>
    <w:uiPriority w:val="31"/>
    <w:qFormat/>
    <w:rsid w:val="00D86BF2"/>
    <w:rPr>
      <w:caps/>
      <w:color w:val="7F7F7F" w:themeColor="text1" w:themeTint="80"/>
      <w:sz w:val="22"/>
      <w:szCs w:val="22"/>
    </w:rPr>
  </w:style>
  <w:style w:type="character" w:styleId="IntenseReference">
    <w:name w:val="Intense Reference"/>
    <w:uiPriority w:val="32"/>
    <w:qFormat/>
    <w:rsid w:val="00D86BF2"/>
    <w:rPr>
      <w:b/>
      <w:bCs/>
      <w:caps/>
      <w:color w:val="7F7F7F" w:themeColor="text1" w:themeTint="80"/>
      <w:sz w:val="22"/>
      <w:szCs w:val="22"/>
    </w:rPr>
  </w:style>
  <w:style w:type="character" w:styleId="BookTitle">
    <w:name w:val="Book Title"/>
    <w:uiPriority w:val="33"/>
    <w:qFormat/>
    <w:rsid w:val="00D86BF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AV.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AV.dot</Template>
  <TotalTime>0</TotalTime>
  <Pages>1</Pages>
  <Words>91670</Words>
  <Characters>428101</Characters>
  <Application>Microsoft Office Word</Application>
  <DocSecurity>0</DocSecurity>
  <Lines>9729</Lines>
  <Paragraphs>1029</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518742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2025-11-12T05:00:00Z</dcterms:created>
  <dcterms:modified xsi:type="dcterms:W3CDTF">2025-11-12T07:18:00Z</dcterms:modified>
</cp:coreProperties>
</file>