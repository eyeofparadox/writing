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A6BA6" w:rsidRPr="004E00C3" w:rsidRDefault="000A6BA6">
      <w:pPr>
        <w:pStyle w:val="0DraftNormal"/>
        <w:tabs>
          <w:tab w:val="clear" w:pos="5040"/>
        </w:tabs>
        <w:rPr>
          <w:rFonts w:ascii="Montserrat" w:hAnsi="Montserrat"/>
          <w:sz w:val="24"/>
        </w:rPr>
      </w:pPr>
    </w:p>
    <w:p w:rsidR="000A6BA6" w:rsidRPr="004E00C3" w:rsidRDefault="000A6BA6">
      <w:pPr>
        <w:pStyle w:val="0DraftTitle"/>
        <w:tabs>
          <w:tab w:val="clear" w:pos="5040"/>
        </w:tabs>
        <w:rPr>
          <w:rFonts w:ascii="Montserrat" w:hAnsi="Montserrat"/>
          <w:sz w:val="24"/>
        </w:rPr>
      </w:pPr>
      <w:r w:rsidRPr="004E00C3">
        <w:rPr>
          <w:rFonts w:ascii="Montserrat" w:hAnsi="Montserrat"/>
          <w:sz w:val="24"/>
        </w:rPr>
        <w:t>AV</w:t>
      </w:r>
    </w:p>
    <w:p w:rsidR="000A6BA6" w:rsidRPr="004E00C3" w:rsidRDefault="000A6BA6">
      <w:pPr>
        <w:pStyle w:val="0DraftNormal"/>
        <w:tabs>
          <w:tab w:val="clear" w:pos="5040"/>
        </w:tabs>
        <w:rPr>
          <w:rFonts w:ascii="Montserrat" w:hAnsi="Montserrat"/>
          <w:w w:val="200"/>
          <w:sz w:val="24"/>
          <w:vertAlign w:val="superscript"/>
        </w:rPr>
      </w:pPr>
      <w:r w:rsidRPr="004E00C3">
        <w:rPr>
          <w:rFonts w:ascii="Montserrat" w:hAnsi="Montserrat"/>
          <w:w w:val="200"/>
          <w:sz w:val="24"/>
          <w:vertAlign w:val="superscript"/>
        </w:rPr>
        <w:t>a child of paradox : revisions</w:t>
      </w:r>
    </w:p>
    <w:p w:rsidR="000A6BA6" w:rsidRPr="004E00C3" w:rsidRDefault="000A6BA6">
      <w:pPr>
        <w:pStyle w:val="0DraftNormal"/>
        <w:tabs>
          <w:tab w:val="clear" w:pos="5040"/>
        </w:tabs>
        <w:rPr>
          <w:rFonts w:ascii="Montserrat" w:hAnsi="Montserrat"/>
          <w:sz w:val="24"/>
        </w:rPr>
      </w:pPr>
    </w:p>
    <w:p w:rsidR="000A6BA6" w:rsidRPr="004E00C3" w:rsidRDefault="000A6BA6">
      <w:pPr>
        <w:pStyle w:val="0DraftNormal"/>
        <w:tabs>
          <w:tab w:val="clear" w:pos="5040"/>
        </w:tabs>
        <w:rPr>
          <w:rFonts w:ascii="Montserrat" w:hAnsi="Montserrat"/>
          <w:sz w:val="24"/>
        </w:rPr>
      </w:pPr>
    </w:p>
    <w:p w:rsidR="000A6BA6" w:rsidRPr="004E00C3" w:rsidRDefault="000A6BA6">
      <w:pPr>
        <w:pStyle w:val="0DraftNormal"/>
        <w:tabs>
          <w:tab w:val="clear" w:pos="5040"/>
        </w:tabs>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0111-05</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 xml:space="preserve">A large population of humans had been exiled to Aeirn by the Dragon Empire. Humans had been appropriated as a servitor race, and this group had proven far too adaptable and independent for the comfort of the Established Races. Due to the degree of evolution and advancement they acheived in the Empire, they could not be returned to their native home, nor exiled in close proximity to any of the established spheres, thus their new home was in a remote galaxy on the fringes of the galactic frontier. To tend to them, the dragons initiated from within the group, and those who had proven sympathetic to their demands for independence, had been exiled with them. The powerful psionics that had emerged among the humans, the immortals and the eternals whom the latent segment of the population revered as gods, who had represented the greatest threat to the Empire, and who negotiated for the relocation of their constituents to this remote paradise, were also among them. The gods established a pact with the exiled dragons, in which the gods would be responsible for the mortal population and the dragons would not interfere beyond the needs of their own nature. </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A past life, the first avon</w:t>
      </w:r>
    </w:p>
    <w:p w:rsidR="000A6BA6" w:rsidRPr="004E00C3" w:rsidRDefault="000A6BA6">
      <w:pPr>
        <w:pStyle w:val="0DraftNormal"/>
        <w:rPr>
          <w:rFonts w:ascii="Montserrat" w:hAnsi="Montserrat"/>
          <w:sz w:val="24"/>
        </w:rPr>
      </w:pPr>
      <w:r w:rsidRPr="004E00C3">
        <w:rPr>
          <w:rFonts w:ascii="Montserrat" w:hAnsi="Montserrat"/>
          <w:sz w:val="24"/>
        </w:rPr>
        <w:tab/>
        <w:t>a phoenix born</w:t>
      </w:r>
    </w:p>
    <w:p w:rsidR="000A6BA6" w:rsidRPr="004E00C3" w:rsidRDefault="000A6BA6">
      <w:pPr>
        <w:pStyle w:val="0DraftNormal"/>
        <w:rPr>
          <w:rFonts w:ascii="Montserrat" w:hAnsi="Montserrat"/>
          <w:sz w:val="24"/>
        </w:rPr>
      </w:pPr>
      <w:r w:rsidRPr="004E00C3">
        <w:rPr>
          <w:rFonts w:ascii="Montserrat" w:hAnsi="Montserrat"/>
          <w:sz w:val="24"/>
        </w:rPr>
        <w:tab/>
        <w:t xml:space="preserve">a phoenix unleashed demonic and angelic </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 xml:space="preserve">A phoenix took on human form, innocently creating an alien sex and being driven out into the wilderness as an outcast. She fell prey to a tiger, who in turn fell prey to a dragon seeking to prey on the humans who exiled her. In the process of undergoing a dual initiation, the tiger takes on her avon form and conceives of her and the dragon as twin daughters. Recognizing the difference in her daughters, and being twinned herself as a result of the initiations, she splits the daughters up by nature. The phoenix daughter is taken by the tiger phoenix, and the dragon daughter is taken by the tiger dragon. </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 xml:space="preserve">The emergence of the exotics, in a world that was already divided by populations differentiated to the point of becoming distinct species, was almost cataclysmic. People violently rejected the appearance of a third sex, particularly one that competed exclusively with the male sex. </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 xml:space="preserve">At a very young age, the phoenix daughter was abducted and endured mutilation, rape and murder, from which she resurrected scarred by the trauma. As a child, the dragon daughter learned to adopt human guise, creating male and female versions of herself. As a teen, the phoenix daughter encountered and fell in love with her twin, the dragon daughter, as the psychic schism within reached the breaking point. Unable to comprehend her lover's madness, the dragon daughter responded to an attempt by her twin's demonic half to possess her by subjecting the phoenix daughter to a dragon initiation. As a result, the phoenix daughter was split into angelic and demonic twins who confronted one another in a deadly struggle that consumed them both and opened a rift in space and time. The dragon daughter's own duality, of male and female, was also liberated by the reflexive phoenix initiation. As a man and a woman, the dragon conceived of the phoenix, splitting her between male and female embryos, before making a desperate escape from the eye of paradox abandoning the two impregnated bodies vacant in the rift. Trapped in paradox, bound to the seeds within those vacant bodies, the phoenix calls upon paradox itself to ensure her rebirth. In the eye of paradox, there is no past or present suited to answer that desperate cry, but, a future which only paradox might engineer offered a hope of salvation. To be born, the son and daughter would have to return to their point of origin and become mother and father to themselves. </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 xml:space="preserve">The heavens had to be reshaped, and a new world prepared as a sister to Aeirn, where these incredible gifted people could live, because even the gods could not hope to wipe them out. The age of gods came to an end during the purge, as humanity fought against the eradication of magic arts and artifice. During the cataclysm, the dragon and phoenix legacies were established by the avatar of the dragon and the phoenix, the tiger initiate. This brought stability to the northern kingdoms of the shattered continent that endured through the cataclysm and the age of empires. At the height of the age of empires, the dragon house held power over the united winter kingdoms, and the phoenix house held power over the united autumn kingdoms, and the two houses stood on the brink of war. </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A parallelled life, a girl and a boy</w:t>
      </w:r>
    </w:p>
    <w:p w:rsidR="000A6BA6" w:rsidRPr="004E00C3" w:rsidRDefault="000A6BA6">
      <w:pPr>
        <w:pStyle w:val="0DraftNormal"/>
        <w:rPr>
          <w:rFonts w:ascii="Montserrat" w:hAnsi="Montserrat"/>
          <w:sz w:val="24"/>
        </w:rPr>
      </w:pPr>
      <w:r w:rsidRPr="004E00C3">
        <w:rPr>
          <w:rFonts w:ascii="Montserrat" w:hAnsi="Montserrat"/>
          <w:sz w:val="24"/>
        </w:rPr>
        <w:tab/>
        <w:t>a phoenix reborn, divided by sex and parallel lives</w:t>
      </w:r>
    </w:p>
    <w:p w:rsidR="000A6BA6" w:rsidRPr="004E00C3" w:rsidRDefault="000A6BA6">
      <w:pPr>
        <w:pStyle w:val="0DraftNormal"/>
        <w:rPr>
          <w:rFonts w:ascii="Montserrat" w:hAnsi="Montserrat"/>
          <w:sz w:val="24"/>
        </w:rPr>
      </w:pPr>
      <w:r w:rsidRPr="004E00C3">
        <w:rPr>
          <w:rFonts w:ascii="Montserrat" w:hAnsi="Montserrat"/>
          <w:sz w:val="24"/>
        </w:rPr>
        <w:tab/>
        <w:t>a phoenix merged, athenic, demonic and angelic aspects emerge</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 xml:space="preserve">At this time, ancient legends about the demonic daughter of the first phoenix, and the identification of the phoenix avatar as the first phoenix, combined to inspire an attempt to awaken the dark phoenix, by sacraficing the avatar's twin daughter. This plot provided the impulse to resolve the paradox of the phoenix's resurrection. The tiger's daughter died and retreated into the shadow of her mother, and the time and place for the emergence of the phoenix established. To fulfill the impulse of the demon's summoning, the son and daughter would have to enter the rift and pass through the eye of paradox into the vacant bodies (merging with the statues of the god and goddess) and then embrace each other, to merge and allow the demonic side of the phoenix to emerge, in order for the angelic side of the phoenix to carry the displaced seeds of the son and daughter out of the rift and find herself in her mother's place in history. To liberate the seeds from the shadow of her metamorphesis, she would have to merge with her demonic twin to reclaim her male and female forms, reunite the split shadow of the seeds, and be mother and father to her former selves. </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 xml:space="preserve">Initially, she did not discover her aspecting, as the three of her were seperated in the confusion of a shattered reality. One of her fell under the influence of the demons released by her passage through the eye of paradox, and the summoner who took advantage of her temporal dysphoria to win her support in a war against her own people. The other, after being mistaken for the demon that had been summoned and after realizing that she had arrived in the past, endured the traumatic discovery that her mother had died in the events that opened the rift in space and time that she had stumbled through. In spite of learning that her mother had been heir to the avatar of a goddess who could neither die, nor give birth, she clung to the memories that insisted her mother was the phoenix, and that somehow she lived on in the demon she had been sacrificed to raise. The people of that day and age refused to believe her claims, and viewed her amongst themselves as the resurrected phoenix goddess, privately dismissing her own assertions as confusion caused by the trauma of her death and resurrection. Being named Phoenix, she assumed people were addressing her by name, when in fact they were addressing her by her mother's title, and by the time she realized she had somehow usurped her mother's identity, she was too firmly established to dispute it. She perservered in her determination to save her mother from damnation and preserve her own existence. The most disturbing part of all was discovering that many of her dreams while growing up fit the experiences attributed to her mother's life, in history and in living memory of those who knew her. </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 xml:space="preserve">She was dangerously close to succumbing to the beliefs held by others that the life she clung to was a delusion, when she confronted her twin. Her twin had believed herself to be living in her own time, and had no doubts about who she really was. After they were reunited, her twin confirmed all of her memories and they figured out how they had been twinned in the first place. They also agreed that the salvation of their mother was of utmost importance. </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The Phoenix Legacy</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Rough Blocking</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a girl confronts a family legacy</w:t>
      </w:r>
    </w:p>
    <w:p w:rsidR="000A6BA6" w:rsidRPr="004E00C3" w:rsidRDefault="000A6BA6">
      <w:pPr>
        <w:pStyle w:val="0DraftNormal"/>
        <w:rPr>
          <w:rFonts w:ascii="Montserrat" w:hAnsi="Montserrat"/>
          <w:sz w:val="24"/>
        </w:rPr>
      </w:pPr>
      <w:r w:rsidRPr="004E00C3">
        <w:rPr>
          <w:rFonts w:ascii="Montserrat" w:hAnsi="Montserrat"/>
          <w:sz w:val="24"/>
        </w:rPr>
        <w:tab/>
        <w:t xml:space="preserve">grew up believing herself a human girl, Arden </w:t>
      </w:r>
    </w:p>
    <w:p w:rsidR="000A6BA6" w:rsidRPr="004E00C3" w:rsidRDefault="000A6BA6">
      <w:pPr>
        <w:pStyle w:val="0DraftNormal"/>
        <w:rPr>
          <w:rFonts w:ascii="Montserrat" w:hAnsi="Montserrat"/>
          <w:sz w:val="24"/>
        </w:rPr>
      </w:pPr>
      <w:r w:rsidRPr="004E00C3">
        <w:rPr>
          <w:rFonts w:ascii="Montserrat" w:hAnsi="Montserrat"/>
          <w:sz w:val="24"/>
        </w:rPr>
        <w:tab/>
        <w:t>possessed natural psi powers, including regeneration and metamorphic ability</w:t>
      </w:r>
    </w:p>
    <w:p w:rsidR="000A6BA6" w:rsidRPr="004E00C3" w:rsidRDefault="000A6BA6">
      <w:pPr>
        <w:pStyle w:val="0DraftNormal"/>
        <w:rPr>
          <w:rFonts w:ascii="Montserrat" w:hAnsi="Montserrat"/>
          <w:sz w:val="24"/>
        </w:rPr>
      </w:pPr>
      <w:r w:rsidRPr="004E00C3">
        <w:rPr>
          <w:rFonts w:ascii="Montserrat" w:hAnsi="Montserrat"/>
          <w:sz w:val="24"/>
        </w:rPr>
        <w:tab/>
        <w:t>the ability to transform into a boy was assumed to derive from her ability to transform into a tiger</w:t>
      </w:r>
    </w:p>
    <w:p w:rsidR="000A6BA6" w:rsidRPr="004E00C3" w:rsidRDefault="000A6BA6">
      <w:pPr>
        <w:pStyle w:val="0DraftNormal"/>
        <w:rPr>
          <w:rFonts w:ascii="Montserrat" w:hAnsi="Montserrat"/>
          <w:sz w:val="24"/>
        </w:rPr>
      </w:pPr>
      <w:r w:rsidRPr="004E00C3">
        <w:rPr>
          <w:rFonts w:ascii="Montserrat" w:hAnsi="Montserrat"/>
          <w:sz w:val="24"/>
        </w:rPr>
        <w:tab/>
        <w:t>initiated in mental and physical arts as a dreamer and a dancer, facing her final year of initiation</w:t>
      </w:r>
    </w:p>
    <w:p w:rsidR="000A6BA6" w:rsidRPr="004E00C3" w:rsidRDefault="000A6BA6">
      <w:pPr>
        <w:pStyle w:val="0DraftNormal"/>
        <w:rPr>
          <w:rFonts w:ascii="Montserrat" w:hAnsi="Montserrat"/>
          <w:sz w:val="24"/>
        </w:rPr>
      </w:pPr>
      <w:r w:rsidRPr="004E00C3">
        <w:rPr>
          <w:rFonts w:ascii="Montserrat" w:hAnsi="Montserrat"/>
          <w:sz w:val="24"/>
        </w:rPr>
        <w:tab/>
        <w:t>she confronts the origin of her exotic gifts</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a girl confronts an unexpected twin</w:t>
      </w:r>
    </w:p>
    <w:p w:rsidR="000A6BA6" w:rsidRPr="004E00C3" w:rsidRDefault="000A6BA6">
      <w:pPr>
        <w:pStyle w:val="0DraftNormal"/>
        <w:rPr>
          <w:rFonts w:ascii="Montserrat" w:hAnsi="Montserrat"/>
          <w:sz w:val="24"/>
        </w:rPr>
      </w:pPr>
      <w:r w:rsidRPr="004E00C3">
        <w:rPr>
          <w:rFonts w:ascii="Montserrat" w:hAnsi="Montserrat"/>
          <w:sz w:val="24"/>
        </w:rPr>
        <w:tab/>
        <w:t>an individual who shared all of her unique traits, as well as the mantle of her legacy</w:t>
      </w:r>
    </w:p>
    <w:p w:rsidR="000A6BA6" w:rsidRPr="004E00C3" w:rsidRDefault="000A6BA6">
      <w:pPr>
        <w:pStyle w:val="0DraftNormal"/>
        <w:rPr>
          <w:rFonts w:ascii="Montserrat" w:hAnsi="Montserrat"/>
          <w:sz w:val="24"/>
        </w:rPr>
      </w:pPr>
      <w:r w:rsidRPr="004E00C3">
        <w:rPr>
          <w:rFonts w:ascii="Montserrat" w:hAnsi="Montserrat"/>
          <w:sz w:val="24"/>
        </w:rPr>
        <w:tab/>
        <w:t>a perfect replica of herself, offset by virtue of being a boy</w:t>
      </w:r>
    </w:p>
    <w:p w:rsidR="000A6BA6" w:rsidRPr="004E00C3" w:rsidRDefault="000A6BA6">
      <w:pPr>
        <w:pStyle w:val="0DraftNormal"/>
        <w:rPr>
          <w:rFonts w:ascii="Montserrat" w:hAnsi="Montserrat"/>
          <w:sz w:val="24"/>
        </w:rPr>
      </w:pPr>
      <w:r w:rsidRPr="004E00C3">
        <w:rPr>
          <w:rFonts w:ascii="Montserrat" w:hAnsi="Montserrat"/>
          <w:sz w:val="24"/>
        </w:rPr>
        <w:tab/>
        <w:t>the mystery, majesty and mischeif of magic</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a girl confronts an engagement to a boy</w:t>
      </w:r>
    </w:p>
    <w:p w:rsidR="000A6BA6" w:rsidRPr="004E00C3" w:rsidRDefault="000A6BA6">
      <w:pPr>
        <w:pStyle w:val="0DraftNormal"/>
        <w:rPr>
          <w:rFonts w:ascii="Montserrat" w:hAnsi="Montserrat"/>
          <w:sz w:val="24"/>
        </w:rPr>
      </w:pPr>
      <w:r w:rsidRPr="004E00C3">
        <w:rPr>
          <w:rFonts w:ascii="Montserrat" w:hAnsi="Montserrat"/>
          <w:sz w:val="24"/>
        </w:rPr>
        <w:tab/>
        <w:t>betrothed to a boy, Aiden, at birth</w:t>
      </w:r>
    </w:p>
    <w:p w:rsidR="000A6BA6" w:rsidRPr="004E00C3" w:rsidRDefault="000A6BA6">
      <w:pPr>
        <w:pStyle w:val="0DraftNormal"/>
        <w:rPr>
          <w:rFonts w:ascii="Montserrat" w:hAnsi="Montserrat"/>
          <w:sz w:val="24"/>
        </w:rPr>
      </w:pPr>
      <w:r w:rsidRPr="004E00C3">
        <w:rPr>
          <w:rFonts w:ascii="Montserrat" w:hAnsi="Montserrat"/>
          <w:sz w:val="24"/>
        </w:rPr>
        <w:tab/>
        <w:t>the son of a man with no history prior to Aiden’s inception</w:t>
      </w:r>
    </w:p>
    <w:p w:rsidR="000A6BA6" w:rsidRPr="004E00C3" w:rsidRDefault="000A6BA6">
      <w:pPr>
        <w:pStyle w:val="0DraftNormal"/>
        <w:rPr>
          <w:rFonts w:ascii="Montserrat" w:hAnsi="Montserrat"/>
          <w:sz w:val="24"/>
        </w:rPr>
      </w:pPr>
      <w:r w:rsidRPr="004E00C3">
        <w:rPr>
          <w:rFonts w:ascii="Montserrat" w:hAnsi="Montserrat"/>
          <w:sz w:val="24"/>
        </w:rPr>
        <w:tab/>
        <w:t>their union would confirm that they were aspects of the same person</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a childhood trauma and its legacy</w:t>
      </w:r>
    </w:p>
    <w:p w:rsidR="000A6BA6" w:rsidRPr="004E00C3" w:rsidRDefault="000A6BA6">
      <w:pPr>
        <w:pStyle w:val="0DraftNormal"/>
        <w:rPr>
          <w:rFonts w:ascii="Montserrat" w:hAnsi="Montserrat"/>
          <w:sz w:val="24"/>
        </w:rPr>
      </w:pPr>
      <w:r w:rsidRPr="004E00C3">
        <w:rPr>
          <w:rFonts w:ascii="Montserrat" w:hAnsi="Montserrat"/>
          <w:sz w:val="24"/>
        </w:rPr>
        <w:tab/>
        <w:t>she merged with him under duress at the age of seven, a memory buried by trauma</w:t>
      </w:r>
    </w:p>
    <w:p w:rsidR="000A6BA6" w:rsidRPr="004E00C3" w:rsidRDefault="000A6BA6">
      <w:pPr>
        <w:pStyle w:val="0DraftNormal"/>
        <w:rPr>
          <w:rFonts w:ascii="Montserrat" w:hAnsi="Montserrat"/>
          <w:sz w:val="24"/>
        </w:rPr>
      </w:pPr>
      <w:r w:rsidRPr="004E00C3">
        <w:rPr>
          <w:rFonts w:ascii="Montserrat" w:hAnsi="Montserrat"/>
          <w:sz w:val="24"/>
        </w:rPr>
        <w:tab/>
        <w:t>imprinted with each other’s forms</w:t>
      </w:r>
    </w:p>
    <w:p w:rsidR="000A6BA6" w:rsidRPr="004E00C3" w:rsidRDefault="000A6BA6">
      <w:pPr>
        <w:pStyle w:val="0DraftNormal"/>
        <w:rPr>
          <w:rFonts w:ascii="Montserrat" w:hAnsi="Montserrat"/>
          <w:sz w:val="24"/>
        </w:rPr>
      </w:pPr>
      <w:r w:rsidRPr="004E00C3">
        <w:rPr>
          <w:rFonts w:ascii="Montserrat" w:hAnsi="Montserrat"/>
          <w:sz w:val="24"/>
        </w:rPr>
        <w:tab/>
        <w:t>haunted by fits and nightmares, the memory of Dusk and Dawn</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an introduction to the phoenix legacy</w:t>
      </w:r>
    </w:p>
    <w:p w:rsidR="000A6BA6" w:rsidRPr="004E00C3" w:rsidRDefault="000A6BA6">
      <w:pPr>
        <w:pStyle w:val="0DraftNormal"/>
        <w:rPr>
          <w:rFonts w:ascii="Montserrat" w:hAnsi="Montserrat"/>
          <w:sz w:val="24"/>
        </w:rPr>
      </w:pPr>
      <w:r w:rsidRPr="004E00C3">
        <w:rPr>
          <w:rFonts w:ascii="Montserrat" w:hAnsi="Montserrat"/>
          <w:sz w:val="24"/>
        </w:rPr>
        <w:tab/>
        <w:t>the avatar, the first avon, was split by dual initiation into dragon and phoenix aspects in Aeryn’s Dawn</w:t>
      </w:r>
    </w:p>
    <w:p w:rsidR="000A6BA6" w:rsidRPr="004E00C3" w:rsidRDefault="000A6BA6">
      <w:pPr>
        <w:pStyle w:val="0DraftNormal"/>
        <w:rPr>
          <w:rFonts w:ascii="Montserrat" w:hAnsi="Montserrat"/>
          <w:sz w:val="24"/>
        </w:rPr>
      </w:pPr>
      <w:r w:rsidRPr="004E00C3">
        <w:rPr>
          <w:rFonts w:ascii="Montserrat" w:hAnsi="Montserrat"/>
          <w:sz w:val="24"/>
        </w:rPr>
        <w:tab/>
        <w:t>the paladin, was the avatar’s twin daughter and vessel of rebirth in each generation</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an heir of the phoenix legacy</w:t>
      </w:r>
    </w:p>
    <w:p w:rsidR="000A6BA6" w:rsidRPr="004E00C3" w:rsidRDefault="000A6BA6">
      <w:pPr>
        <w:pStyle w:val="0DraftNormal"/>
        <w:rPr>
          <w:rFonts w:ascii="Montserrat" w:hAnsi="Montserrat"/>
          <w:sz w:val="24"/>
        </w:rPr>
      </w:pPr>
      <w:r w:rsidRPr="004E00C3">
        <w:rPr>
          <w:rFonts w:ascii="Montserrat" w:hAnsi="Montserrat"/>
          <w:sz w:val="24"/>
        </w:rPr>
        <w:tab/>
        <w:t>a rare third generation daughter</w:t>
      </w:r>
    </w:p>
    <w:p w:rsidR="000A6BA6" w:rsidRPr="004E00C3" w:rsidRDefault="000A6BA6">
      <w:pPr>
        <w:pStyle w:val="0DraftNormal"/>
        <w:rPr>
          <w:rFonts w:ascii="Montserrat" w:hAnsi="Montserrat"/>
          <w:sz w:val="24"/>
        </w:rPr>
      </w:pPr>
      <w:r w:rsidRPr="004E00C3">
        <w:rPr>
          <w:rFonts w:ascii="Montserrat" w:hAnsi="Montserrat"/>
          <w:sz w:val="24"/>
        </w:rPr>
        <w:tab/>
        <w:t>she bore the mark of the phoenix avatar, the face, form and ability to assume tiger form unique to her origins</w:t>
      </w:r>
    </w:p>
    <w:p w:rsidR="000A6BA6" w:rsidRPr="004E00C3" w:rsidRDefault="000A6BA6">
      <w:pPr>
        <w:pStyle w:val="0DraftNormal"/>
        <w:rPr>
          <w:rFonts w:ascii="Montserrat" w:hAnsi="Montserrat"/>
          <w:sz w:val="24"/>
        </w:rPr>
      </w:pPr>
      <w:r w:rsidRPr="004E00C3">
        <w:rPr>
          <w:rFonts w:ascii="Montserrat" w:hAnsi="Montserrat"/>
          <w:sz w:val="24"/>
        </w:rPr>
        <w:tab/>
        <w:t>only twice before had the phoenix legacy been embodied in three living generations</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a year of living dangerously</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an eclipse, a boy and girl submerged in the rift</w:t>
      </w:r>
    </w:p>
    <w:p w:rsidR="000A6BA6" w:rsidRPr="004E00C3" w:rsidRDefault="000A6BA6">
      <w:pPr>
        <w:pStyle w:val="0DraftNormal"/>
        <w:rPr>
          <w:rFonts w:ascii="Montserrat" w:hAnsi="Montserrat"/>
          <w:sz w:val="24"/>
        </w:rPr>
      </w:pPr>
      <w:r w:rsidRPr="004E00C3">
        <w:rPr>
          <w:rFonts w:ascii="Montserrat" w:hAnsi="Montserrat"/>
          <w:sz w:val="24"/>
        </w:rPr>
        <w:tab/>
        <w:t>the end of initiation drew neigh as the couple turned seventeen</w:t>
      </w:r>
    </w:p>
    <w:p w:rsidR="000A6BA6" w:rsidRPr="004E00C3" w:rsidRDefault="000A6BA6">
      <w:pPr>
        <w:pStyle w:val="0DraftNormal"/>
        <w:rPr>
          <w:rFonts w:ascii="Montserrat" w:hAnsi="Montserrat"/>
          <w:sz w:val="24"/>
        </w:rPr>
      </w:pPr>
      <w:r w:rsidRPr="004E00C3">
        <w:rPr>
          <w:rFonts w:ascii="Montserrat" w:hAnsi="Montserrat"/>
          <w:sz w:val="24"/>
        </w:rPr>
        <w:tab/>
        <w:t>in the days prior to their marriage, a plot to awaken Dusk finally matures</w:t>
      </w:r>
    </w:p>
    <w:p w:rsidR="000A6BA6" w:rsidRPr="004E00C3" w:rsidRDefault="000A6BA6">
      <w:pPr>
        <w:pStyle w:val="0DraftNormal"/>
        <w:rPr>
          <w:rFonts w:ascii="Montserrat" w:hAnsi="Montserrat"/>
          <w:sz w:val="24"/>
        </w:rPr>
      </w:pPr>
      <w:r w:rsidRPr="004E00C3">
        <w:rPr>
          <w:rFonts w:ascii="Montserrat" w:hAnsi="Montserrat"/>
          <w:sz w:val="24"/>
        </w:rPr>
        <w:tab/>
        <w:t>the parents of the bride and groom are assassinated</w:t>
      </w:r>
    </w:p>
    <w:p w:rsidR="000A6BA6" w:rsidRPr="004E00C3" w:rsidRDefault="000A6BA6">
      <w:pPr>
        <w:pStyle w:val="0DraftNormal"/>
        <w:rPr>
          <w:rFonts w:ascii="Montserrat" w:hAnsi="Montserrat"/>
          <w:sz w:val="24"/>
        </w:rPr>
      </w:pPr>
      <w:r w:rsidRPr="004E00C3">
        <w:rPr>
          <w:rFonts w:ascii="Montserrat" w:hAnsi="Montserrat"/>
          <w:sz w:val="24"/>
        </w:rPr>
        <w:tab/>
        <w:t>the bride and groom are trust into the shadow of eclipse and emerge in the rift</w:t>
      </w:r>
    </w:p>
    <w:p w:rsidR="000A6BA6" w:rsidRPr="004E00C3" w:rsidRDefault="000A6BA6">
      <w:pPr>
        <w:pStyle w:val="0DraftNormal"/>
        <w:rPr>
          <w:rFonts w:ascii="Montserrat" w:hAnsi="Montserrat"/>
          <w:sz w:val="24"/>
        </w:rPr>
      </w:pPr>
      <w:r w:rsidRPr="004E00C3">
        <w:rPr>
          <w:rFonts w:ascii="Montserrat" w:hAnsi="Montserrat"/>
          <w:sz w:val="24"/>
        </w:rPr>
        <w:tab/>
        <w:t>the bride and groom struggle to escape the rift, and isolation leads to intimacy</w:t>
      </w:r>
    </w:p>
    <w:p w:rsidR="000A6BA6" w:rsidRPr="004E00C3" w:rsidRDefault="000A6BA6">
      <w:pPr>
        <w:pStyle w:val="0DraftNormal"/>
        <w:rPr>
          <w:rFonts w:ascii="Montserrat" w:hAnsi="Montserrat"/>
          <w:sz w:val="24"/>
        </w:rPr>
      </w:pPr>
      <w:r w:rsidRPr="004E00C3">
        <w:rPr>
          <w:rFonts w:ascii="Montserrat" w:hAnsi="Montserrat"/>
          <w:sz w:val="24"/>
        </w:rPr>
        <w:tab/>
        <w:t>the couple merges, and Dusk and Dawn emerge, released by the sacrifice of the paladin of the phoenix</w:t>
      </w:r>
    </w:p>
    <w:p w:rsidR="000A6BA6" w:rsidRPr="004E00C3" w:rsidRDefault="000A6BA6">
      <w:pPr>
        <w:pStyle w:val="0DraftNormal"/>
        <w:rPr>
          <w:rFonts w:ascii="Montserrat" w:hAnsi="Montserrat"/>
          <w:sz w:val="24"/>
        </w:rPr>
      </w:pPr>
      <w:r w:rsidRPr="004E00C3">
        <w:rPr>
          <w:rFonts w:ascii="Montserrat" w:hAnsi="Montserrat"/>
          <w:sz w:val="24"/>
        </w:rPr>
        <w:tab/>
        <w:t>Phoenix is unaware of the release of Dusk and Dawn, as the three emerge from the rift at different locations</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an historical assumption, undisclosed until witnessed</w:t>
      </w:r>
    </w:p>
    <w:p w:rsidR="000A6BA6" w:rsidRPr="004E00C3" w:rsidRDefault="000A6BA6">
      <w:pPr>
        <w:pStyle w:val="0DraftNormal"/>
        <w:rPr>
          <w:rFonts w:ascii="Montserrat" w:hAnsi="Montserrat"/>
          <w:sz w:val="24"/>
        </w:rPr>
      </w:pPr>
      <w:r w:rsidRPr="004E00C3">
        <w:rPr>
          <w:rFonts w:ascii="Montserrat" w:hAnsi="Montserrat"/>
          <w:sz w:val="24"/>
        </w:rPr>
        <w:tab/>
        <w:t>the paladin had been slain to rouse Dusk, the demonic phoenix of legend</w:t>
      </w:r>
    </w:p>
    <w:p w:rsidR="000A6BA6" w:rsidRPr="004E00C3" w:rsidRDefault="000A6BA6">
      <w:pPr>
        <w:pStyle w:val="0DraftNormal"/>
        <w:rPr>
          <w:rFonts w:ascii="Montserrat" w:hAnsi="Montserrat"/>
          <w:sz w:val="24"/>
        </w:rPr>
      </w:pPr>
      <w:r w:rsidRPr="004E00C3">
        <w:rPr>
          <w:rFonts w:ascii="Montserrat" w:hAnsi="Montserrat"/>
          <w:sz w:val="24"/>
        </w:rPr>
        <w:tab/>
        <w:t>the paladin, Autumn Phoenix, was assumed to have been resurrected by Dawn, the angelic phoenix of legend</w:t>
      </w:r>
    </w:p>
    <w:p w:rsidR="000A6BA6" w:rsidRPr="004E00C3" w:rsidRDefault="000A6BA6">
      <w:pPr>
        <w:pStyle w:val="0DraftNormal"/>
        <w:rPr>
          <w:rFonts w:ascii="Montserrat" w:hAnsi="Montserrat"/>
          <w:sz w:val="24"/>
        </w:rPr>
      </w:pPr>
      <w:r w:rsidRPr="004E00C3">
        <w:rPr>
          <w:rFonts w:ascii="Montserrat" w:hAnsi="Montserrat"/>
          <w:sz w:val="24"/>
        </w:rPr>
        <w:tab/>
        <w:t>the paladin had been split into male and female incarnations when she melded Dusk and Dawn together</w:t>
      </w:r>
    </w:p>
    <w:p w:rsidR="000A6BA6" w:rsidRPr="004E00C3" w:rsidRDefault="000A6BA6">
      <w:pPr>
        <w:pStyle w:val="0DraftNormal"/>
        <w:rPr>
          <w:rFonts w:ascii="Montserrat" w:hAnsi="Montserrat"/>
          <w:sz w:val="24"/>
        </w:rPr>
      </w:pPr>
      <w:r w:rsidRPr="004E00C3">
        <w:rPr>
          <w:rFonts w:ascii="Montserrat" w:hAnsi="Montserrat"/>
          <w:sz w:val="24"/>
        </w:rPr>
        <w:tab/>
        <w:t>she was conceived, it was assumed, as the reincarnation of her mother</w:t>
      </w:r>
    </w:p>
    <w:p w:rsidR="000A6BA6" w:rsidRPr="004E00C3" w:rsidRDefault="000A6BA6">
      <w:pPr>
        <w:pStyle w:val="0DraftNormal"/>
        <w:rPr>
          <w:rFonts w:ascii="Montserrat" w:hAnsi="Montserrat"/>
          <w:sz w:val="24"/>
        </w:rPr>
      </w:pPr>
      <w:r w:rsidRPr="004E00C3">
        <w:rPr>
          <w:rFonts w:ascii="Montserrat" w:hAnsi="Montserrat"/>
          <w:sz w:val="24"/>
        </w:rPr>
        <w:tab/>
        <w:t>he was conceived, it was assumed, as the reincarnation of his father</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an enigma, the true resolution of the phoenix legacy and resurrection of the phoenix</w:t>
      </w:r>
    </w:p>
    <w:p w:rsidR="000A6BA6" w:rsidRPr="004E00C3" w:rsidRDefault="000A6BA6">
      <w:pPr>
        <w:pStyle w:val="0DraftNormal"/>
        <w:rPr>
          <w:rFonts w:ascii="Montserrat" w:hAnsi="Montserrat"/>
          <w:sz w:val="24"/>
        </w:rPr>
      </w:pPr>
      <w:r w:rsidRPr="004E00C3">
        <w:rPr>
          <w:rFonts w:ascii="Montserrat" w:hAnsi="Montserrat"/>
          <w:sz w:val="24"/>
        </w:rPr>
        <w:tab/>
        <w:t>the phoenix had been a daughter of the first avon, divided by trauma and dragon initiation</w:t>
      </w:r>
    </w:p>
    <w:p w:rsidR="000A6BA6" w:rsidRPr="004E00C3" w:rsidRDefault="000A6BA6">
      <w:pPr>
        <w:pStyle w:val="0DraftNormal"/>
        <w:rPr>
          <w:rFonts w:ascii="Montserrat" w:hAnsi="Montserrat"/>
          <w:sz w:val="24"/>
        </w:rPr>
      </w:pPr>
      <w:r w:rsidRPr="004E00C3">
        <w:rPr>
          <w:rFonts w:ascii="Montserrat" w:hAnsi="Montserrat"/>
          <w:sz w:val="24"/>
        </w:rPr>
        <w:tab/>
        <w:t>the phoenix had been lost in the cataclysm that overshadowed the age of gods and the purge</w:t>
      </w:r>
    </w:p>
    <w:p w:rsidR="000A6BA6" w:rsidRPr="004E00C3" w:rsidRDefault="000A6BA6">
      <w:pPr>
        <w:pStyle w:val="0DraftNormal"/>
        <w:rPr>
          <w:rFonts w:ascii="Montserrat" w:hAnsi="Montserrat"/>
          <w:sz w:val="24"/>
        </w:rPr>
      </w:pPr>
      <w:r w:rsidRPr="004E00C3">
        <w:rPr>
          <w:rFonts w:ascii="Montserrat" w:hAnsi="Montserrat"/>
          <w:sz w:val="24"/>
        </w:rPr>
        <w:tab/>
        <w:t>the phoenix had been conceived of by the dragon, split ito male and female embers</w:t>
      </w:r>
    </w:p>
    <w:p w:rsidR="000A6BA6" w:rsidRPr="004E00C3" w:rsidRDefault="000A6BA6">
      <w:pPr>
        <w:pStyle w:val="0DraftNormal"/>
        <w:rPr>
          <w:rFonts w:ascii="Montserrat" w:hAnsi="Montserrat"/>
          <w:sz w:val="24"/>
        </w:rPr>
      </w:pPr>
      <w:r w:rsidRPr="004E00C3">
        <w:rPr>
          <w:rFonts w:ascii="Montserrat" w:hAnsi="Montserrat"/>
          <w:sz w:val="24"/>
        </w:rPr>
        <w:tab/>
        <w:t>the embers remained in the bodies abandoned in the rift by the dragon</w:t>
      </w:r>
    </w:p>
    <w:p w:rsidR="000A6BA6" w:rsidRPr="004E00C3" w:rsidRDefault="000A6BA6">
      <w:pPr>
        <w:pStyle w:val="0DraftNormal"/>
        <w:rPr>
          <w:rFonts w:ascii="Montserrat" w:hAnsi="Montserrat"/>
          <w:sz w:val="24"/>
        </w:rPr>
      </w:pPr>
      <w:r w:rsidRPr="004E00C3">
        <w:rPr>
          <w:rFonts w:ascii="Montserrat" w:hAnsi="Montserrat"/>
          <w:sz w:val="24"/>
        </w:rPr>
        <w:tab/>
        <w:t>the couple were eclipsed by their parents after they were murdered</w:t>
      </w:r>
    </w:p>
    <w:p w:rsidR="000A6BA6" w:rsidRPr="004E00C3" w:rsidRDefault="000A6BA6">
      <w:pPr>
        <w:pStyle w:val="0DraftNormal"/>
        <w:rPr>
          <w:rFonts w:ascii="Montserrat" w:hAnsi="Montserrat"/>
          <w:sz w:val="24"/>
        </w:rPr>
      </w:pPr>
      <w:r w:rsidRPr="004E00C3">
        <w:rPr>
          <w:rFonts w:ascii="Montserrat" w:hAnsi="Montserrat"/>
          <w:sz w:val="24"/>
        </w:rPr>
        <w:tab/>
        <w:t xml:space="preserve">the couple were thrust by the eclipse into the bodies left in the rift by the dragon </w:t>
      </w:r>
    </w:p>
    <w:p w:rsidR="000A6BA6" w:rsidRPr="004E00C3" w:rsidRDefault="000A6BA6">
      <w:pPr>
        <w:pStyle w:val="0DraftNormal"/>
        <w:rPr>
          <w:rFonts w:ascii="Montserrat" w:hAnsi="Montserrat"/>
          <w:sz w:val="24"/>
        </w:rPr>
      </w:pPr>
      <w:r w:rsidRPr="004E00C3">
        <w:rPr>
          <w:rFonts w:ascii="Montserrat" w:hAnsi="Montserrat"/>
          <w:sz w:val="24"/>
        </w:rPr>
        <w:tab/>
        <w:t>the couple merged into Phoenix when they embraced, and the embers were occluded by the shift</w:t>
      </w:r>
    </w:p>
    <w:p w:rsidR="000A6BA6" w:rsidRPr="004E00C3" w:rsidRDefault="000A6BA6">
      <w:pPr>
        <w:pStyle w:val="0DraftNormal"/>
        <w:rPr>
          <w:rFonts w:ascii="Montserrat" w:hAnsi="Montserrat"/>
          <w:sz w:val="24"/>
        </w:rPr>
      </w:pPr>
      <w:r w:rsidRPr="004E00C3">
        <w:rPr>
          <w:rFonts w:ascii="Montserrat" w:hAnsi="Montserrat"/>
          <w:sz w:val="24"/>
        </w:rPr>
        <w:tab/>
        <w:t>the paladin of the phoenix had been sacrificed to raise Dusk, the demonic phoenix</w:t>
      </w:r>
    </w:p>
    <w:p w:rsidR="000A6BA6" w:rsidRPr="004E00C3" w:rsidRDefault="000A6BA6">
      <w:pPr>
        <w:pStyle w:val="0DraftNormal"/>
        <w:rPr>
          <w:rFonts w:ascii="Montserrat" w:hAnsi="Montserrat"/>
          <w:sz w:val="24"/>
        </w:rPr>
      </w:pPr>
      <w:r w:rsidRPr="004E00C3">
        <w:rPr>
          <w:rFonts w:ascii="Montserrat" w:hAnsi="Montserrat"/>
          <w:sz w:val="24"/>
        </w:rPr>
        <w:tab/>
        <w:t>the sacrifice triggered the emergence of Dusk, Dawn and Phoenix from the rift</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a demonic plot</w:t>
      </w:r>
    </w:p>
    <w:p w:rsidR="000A6BA6" w:rsidRPr="004E00C3" w:rsidRDefault="000A6BA6">
      <w:pPr>
        <w:pStyle w:val="0DraftNormal"/>
        <w:rPr>
          <w:rFonts w:ascii="Montserrat" w:hAnsi="Montserrat"/>
          <w:sz w:val="24"/>
        </w:rPr>
      </w:pPr>
      <w:r w:rsidRPr="004E00C3">
        <w:rPr>
          <w:rFonts w:ascii="Montserrat" w:hAnsi="Montserrat"/>
          <w:sz w:val="24"/>
        </w:rPr>
        <w:tab/>
        <w:t>the cabal who murdered Autumn Phoenix had attempted to reawaken Dusk through Arden and Aiden</w:t>
      </w:r>
    </w:p>
    <w:p w:rsidR="000A6BA6" w:rsidRPr="004E00C3" w:rsidRDefault="000A6BA6">
      <w:pPr>
        <w:pStyle w:val="0DraftNormal"/>
        <w:rPr>
          <w:rFonts w:ascii="Montserrat" w:hAnsi="Montserrat"/>
          <w:sz w:val="24"/>
        </w:rPr>
      </w:pPr>
      <w:r w:rsidRPr="004E00C3">
        <w:rPr>
          <w:rFonts w:ascii="Montserrat" w:hAnsi="Montserrat"/>
          <w:sz w:val="24"/>
        </w:rPr>
        <w:tab/>
        <w:t>they assumed that Arden and Aiden were reincarnations of the phoenix, not the avatar</w:t>
      </w:r>
    </w:p>
    <w:p w:rsidR="000A6BA6" w:rsidRPr="004E00C3" w:rsidRDefault="000A6BA6">
      <w:pPr>
        <w:pStyle w:val="0DraftNormal"/>
        <w:rPr>
          <w:rFonts w:ascii="Montserrat" w:hAnsi="Montserrat"/>
          <w:sz w:val="24"/>
        </w:rPr>
      </w:pPr>
      <w:r w:rsidRPr="004E00C3">
        <w:rPr>
          <w:rFonts w:ascii="Montserrat" w:hAnsi="Montserrat"/>
          <w:sz w:val="24"/>
        </w:rPr>
        <w:tab/>
        <w:t>the children were abducted and forced to merge to establish that they were incarnations of the phoenix</w:t>
      </w:r>
    </w:p>
    <w:p w:rsidR="000A6BA6" w:rsidRPr="004E00C3" w:rsidRDefault="000A6BA6">
      <w:pPr>
        <w:pStyle w:val="0DraftNormal"/>
        <w:rPr>
          <w:rFonts w:ascii="Montserrat" w:hAnsi="Montserrat"/>
          <w:sz w:val="24"/>
        </w:rPr>
      </w:pPr>
      <w:r w:rsidRPr="004E00C3">
        <w:rPr>
          <w:rFonts w:ascii="Montserrat" w:hAnsi="Montserrat"/>
          <w:sz w:val="24"/>
        </w:rPr>
        <w:tab/>
        <w:t>the torture inflicted on the merged child was intended to recreate the conditions of Dusk’s origins</w:t>
      </w:r>
    </w:p>
    <w:p w:rsidR="000A6BA6" w:rsidRPr="004E00C3" w:rsidRDefault="000A6BA6">
      <w:pPr>
        <w:pStyle w:val="0DraftNormal"/>
        <w:rPr>
          <w:rFonts w:ascii="Montserrat" w:hAnsi="Montserrat"/>
          <w:sz w:val="24"/>
        </w:rPr>
      </w:pPr>
      <w:r w:rsidRPr="004E00C3">
        <w:rPr>
          <w:rFonts w:ascii="Montserrat" w:hAnsi="Montserrat"/>
          <w:sz w:val="24"/>
        </w:rPr>
        <w:tab/>
        <w:t>the trauma had aroused the memory of Dusk, who haunted the children over the next decade</w:t>
      </w:r>
    </w:p>
    <w:p w:rsidR="000A6BA6" w:rsidRPr="004E00C3" w:rsidRDefault="000A6BA6">
      <w:pPr>
        <w:pStyle w:val="0DraftNormal"/>
        <w:rPr>
          <w:rFonts w:ascii="Montserrat" w:hAnsi="Montserrat"/>
          <w:sz w:val="24"/>
        </w:rPr>
      </w:pPr>
      <w:r w:rsidRPr="004E00C3">
        <w:rPr>
          <w:rFonts w:ascii="Montserrat" w:hAnsi="Montserrat"/>
          <w:sz w:val="24"/>
        </w:rPr>
        <w:tab/>
        <w:t>the next phase of the plot waited for them to reach maturity, when they were to wed</w:t>
      </w:r>
    </w:p>
    <w:p w:rsidR="000A6BA6" w:rsidRPr="004E00C3" w:rsidRDefault="000A6BA6">
      <w:pPr>
        <w:pStyle w:val="0DraftNormal"/>
        <w:rPr>
          <w:rFonts w:ascii="Montserrat" w:hAnsi="Montserrat"/>
          <w:sz w:val="24"/>
        </w:rPr>
      </w:pPr>
      <w:r w:rsidRPr="004E00C3">
        <w:rPr>
          <w:rFonts w:ascii="Montserrat" w:hAnsi="Montserrat"/>
          <w:sz w:val="24"/>
        </w:rPr>
        <w:tab/>
        <w:t>the assassination of their parents served to cut the phoenix off from her avatar</w:t>
      </w:r>
    </w:p>
    <w:p w:rsidR="000A6BA6" w:rsidRPr="004E00C3" w:rsidRDefault="000A6BA6">
      <w:pPr>
        <w:pStyle w:val="0DraftNormal"/>
        <w:rPr>
          <w:rFonts w:ascii="Montserrat" w:hAnsi="Montserrat"/>
          <w:sz w:val="24"/>
        </w:rPr>
      </w:pPr>
      <w:r w:rsidRPr="004E00C3">
        <w:rPr>
          <w:rFonts w:ascii="Montserrat" w:hAnsi="Montserrat"/>
          <w:sz w:val="24"/>
        </w:rPr>
        <w:tab/>
        <w:t>the parents were Arden and Aiden, looped on themselves</w:t>
      </w:r>
    </w:p>
    <w:p w:rsidR="000A6BA6" w:rsidRPr="004E00C3" w:rsidRDefault="000A6BA6">
      <w:pPr>
        <w:pStyle w:val="0DraftNormal"/>
        <w:rPr>
          <w:rFonts w:ascii="Montserrat" w:hAnsi="Montserrat"/>
          <w:sz w:val="24"/>
        </w:rPr>
      </w:pPr>
      <w:r w:rsidRPr="004E00C3">
        <w:rPr>
          <w:rFonts w:ascii="Montserrat" w:hAnsi="Montserrat"/>
          <w:sz w:val="24"/>
        </w:rPr>
        <w:tab/>
        <w:t>the nature of their deaths forced them to take possession of their original bodies, as the eclipse came full circle</w:t>
      </w:r>
    </w:p>
    <w:p w:rsidR="000A6BA6" w:rsidRPr="004E00C3" w:rsidRDefault="000A6BA6">
      <w:pPr>
        <w:pStyle w:val="0DraftNormal"/>
        <w:rPr>
          <w:rFonts w:ascii="Montserrat" w:hAnsi="Montserrat"/>
          <w:sz w:val="24"/>
        </w:rPr>
      </w:pPr>
      <w:r w:rsidRPr="004E00C3">
        <w:rPr>
          <w:rFonts w:ascii="Montserrat" w:hAnsi="Montserrat"/>
          <w:sz w:val="24"/>
        </w:rPr>
        <w:tab/>
        <w:t>the union awaiting them following the wedding would signal the final stage of the plot</w:t>
      </w:r>
    </w:p>
    <w:p w:rsidR="000A6BA6" w:rsidRPr="004E00C3" w:rsidRDefault="000A6BA6">
      <w:pPr>
        <w:pStyle w:val="0DraftNormal"/>
        <w:rPr>
          <w:rFonts w:ascii="Montserrat" w:hAnsi="Montserrat"/>
          <w:sz w:val="24"/>
        </w:rPr>
      </w:pPr>
      <w:r w:rsidRPr="004E00C3">
        <w:rPr>
          <w:rFonts w:ascii="Montserrat" w:hAnsi="Montserrat"/>
          <w:sz w:val="24"/>
        </w:rPr>
        <w:tab/>
      </w:r>
    </w:p>
    <w:p w:rsidR="000A6BA6" w:rsidRPr="004E00C3" w:rsidRDefault="000A6BA6">
      <w:pPr>
        <w:pStyle w:val="0DraftNormal"/>
        <w:rPr>
          <w:rFonts w:ascii="Montserrat" w:hAnsi="Montserrat"/>
          <w:sz w:val="24"/>
        </w:rPr>
      </w:pPr>
      <w:r w:rsidRPr="004E00C3">
        <w:rPr>
          <w:rFonts w:ascii="Montserrat" w:hAnsi="Montserrat"/>
          <w:sz w:val="24"/>
        </w:rPr>
        <w:br w:type="page"/>
        <w:t>Blocking: Events &amp; Circumstances</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 xml:space="preserve">She was born the granddaughter of the avatar of the phoenix and heir apparent of the phoenix legacy. She was promised to a boy she met once as a child, with whom she had endured a transforming trauma which had enabled the two of them to adopt each other’s form. On that day, swiftly obscured from memory, when she had been forcibly merged with her fiance into one being, she had recognized her completion in him. The two had been seperated following that traumatic introduction until they were both sixteen, long enough for them to forget the most horrifying aspects of their ordeal, long enough for them to forget each other entirely. </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 xml:space="preserve">Immediately before they were reunited, her fiance lost control of his ability to assume her form, and was having tremendous difficulty hiding it. She had experienced a similar problem as a young girl, and once mastered, resolved to use it only rarely and in times of need. It took a year to help her fiance regain control over the metamorphic ability, during which time they confronted many attempts to break their engagement. In spite of their intense feelings, they faced an obstacle to intimacy, and an unpleasant reminder of their childhood tragedy. According to their parents the intimacy of sex would cause them to merge into one, and it would be extremely difficult for them to split free again. </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The disclosure of their ability to merge forced them remember having experienced unity. Realizing that one aspect o their nightmares had a basis in reality, they were forced to confront their childhood demons, which in turn forced them to return to the place where their transformation had taken place.</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 xml:space="preserve">The only advantage to their union was that is pooled their strengths and eclipsed their weaknesses. Unless one counted the attainment of perfect understanding and a sex that transcended male or female. </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0110-29</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See also:</w:t>
      </w:r>
    </w:p>
    <w:p w:rsidR="000A6BA6" w:rsidRPr="004E00C3" w:rsidRDefault="000A6BA6">
      <w:pPr>
        <w:pStyle w:val="0DraftNormal"/>
        <w:rPr>
          <w:rFonts w:ascii="Montserrat" w:hAnsi="Montserrat"/>
          <w:sz w:val="24"/>
        </w:rPr>
      </w:pPr>
      <w:r w:rsidRPr="004E00C3">
        <w:rPr>
          <w:rFonts w:ascii="Montserrat" w:hAnsi="Montserrat"/>
          <w:sz w:val="24"/>
        </w:rPr>
        <w:tab/>
        <w:t>impulses 000!</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 xml:space="preserve">One of the most riviting glimpses of the true story involved a confrontation between three incarnations of the same individual. The three have been recurring personifications of athenic, angelic and demonic inspirations, such as Lauren, Avonlea and Amberlea, or Caitlyn, Aeslyn and Morgan, Dream, Dawn and Dusk. For simplicity, Dream, Dawn and Dusk will suffice in current working notes. </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 xml:space="preserve">Dawn and Dusk are initially the same person, and Dream is officially their mother, and technically their surrogate mother. Dream, under most circumstances, is the embodiment of the Dreamer in the Dream, the Phoenix, and appears out of nowhere as a child. She is also identified, in her name, as an aspect of Phoenix, recognized as the heir to a legacy upon which bloodlines associated with nobility, royalty and divinity depend. In some cases, her origin reflects the origin of Phoenix, the root incarnation of Dusk and Dawn. In one notable case, she is a dream made flesh by fortuitous accident. </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 xml:space="preserve">In that example, an avatar of the phoenix legacy opened herself to her goddess, as her status gives her the privilege to do, and unwittingly serves as the means for the phoenix to be trapped in the flesh. The phoenix finds herself shunted into the body of her avatar's daughter, which is locked in heat and primed for self conception. Normally, possession of her avatar came as a result of the avatar's psyche retreating into her offshoot, allowing the phoenix to use her mature body. Instead, the phoenix ends up in the offshoot's fertile body, as the daughter's psyche retreats into the shadow of her mother's, and the phoenix becomes stuck in that body for the duration of her pregnancy, her self possession and sole possession of the body triggering the conception the body was primed for. </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 xml:space="preserve">The best permutation of that scenario makes one important distinction, one that allows the story to remain true to the original inspiration, takes the same approach to the phoenix legacy, with the phoenix as the goddess who uses a mortal, avon avatar as her vessel in the dream. In this permutation, the phoenix becomes trapped in the offshoot's body, with the daughter's psyche, as the result of a deliberate plot to trap her in a mortal vessel by provoking the daughter, as a very young child, to call  upon the phoenix before her psyche is able to migrate into her mother's shadow. Thus, Dream is trapped in a body shared with Passion, and Passion is scarred by the trauma inflicted on her by Talon. The moment of conception occurs when Passion is assassinated, and Dream cannot prevent her psyche from returning to its source, nor escape from the reflex to resurrect in a body primed for self conception. A new Passion is conceived at the same time that Phoenix is conceived. </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 xml:space="preserve">Thus, Phoenix is born in a body carefully bred by the phoenix over thousands of generations to serve as her personal representation, and is as vulnerable as Passion was to malice. The plot enters its penultimate stage with an attempt to pervert the child, Phoenix, and awaken the destructive side of her psyche. The plot meets with limited success, initiating the schism that divides her into Dusk and Dawn, the demonic and angelic aspects of Phoenix. Sealing her potential was part of the plot, to bottle her psyche up and allow the internal pressure of being unable to freely express her instinctive nature, and possessing so much raw potential that it was unthinkable to attempt to initiate it. Unfortunately, there was a dangerous consequence to deliberately encouraging a rift in Phoenix's psyche, which manifested itself as a rift in time and space. </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 xml:space="preserve">There remain a host of threads to resolve in order to weave the entire tapestry of the story, including, but not limited to, the dragon initiation that splits Dusk and Dawn into twin aspects, demonic and angelic, and their displacement twenty years into the past, where they are seperated before realizing they've been split, their reunion through Dream, whom each seeks out when they realize what era they are in, as well as the relationships between Dusk and Dawn and the dragon twinned initiating Phoenix, and the relationships Dream had with twin brothers from childhood, one of whom is the dragon who initiated Phoenix, who happened to be a prince and protege of Raven's, the other of whom she had been unwisely betrothed to, the dragon who initiated the prince. There also remains the question of how Dusk and Dawn are reincarnated as a boy and a girl, when the eve of paradox falls, how the rift unfolds to enable Phoenix to pass through the eye and emerge in the midst of the rift war, as well as how the two are merged into one with Dream, or in some fashion find themselves in the position of becoming Phoenix's mother. Thus, a certain amount of contemplation remains at this point. </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0110-27</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See also:</w:t>
      </w:r>
    </w:p>
    <w:p w:rsidR="000A6BA6" w:rsidRPr="004E00C3" w:rsidRDefault="000A6BA6">
      <w:pPr>
        <w:pStyle w:val="0DraftNormal"/>
        <w:rPr>
          <w:rFonts w:ascii="Montserrat" w:hAnsi="Montserrat"/>
          <w:sz w:val="24"/>
        </w:rPr>
      </w:pPr>
      <w:r w:rsidRPr="004E00C3">
        <w:rPr>
          <w:rFonts w:ascii="Montserrat" w:hAnsi="Montserrat"/>
          <w:sz w:val="24"/>
        </w:rPr>
        <w:tab/>
        <w:t>0110-24</w:t>
      </w:r>
    </w:p>
    <w:p w:rsidR="000A6BA6" w:rsidRPr="004E00C3" w:rsidRDefault="000A6BA6">
      <w:pPr>
        <w:pStyle w:val="0DraftNormal"/>
        <w:rPr>
          <w:rFonts w:ascii="Montserrat" w:hAnsi="Montserrat"/>
          <w:sz w:val="24"/>
        </w:rPr>
      </w:pPr>
      <w:r w:rsidRPr="004E00C3">
        <w:rPr>
          <w:rFonts w:ascii="Montserrat" w:hAnsi="Montserrat"/>
          <w:sz w:val="24"/>
        </w:rPr>
        <w:tab/>
        <w:t>refinements</w:t>
      </w:r>
    </w:p>
    <w:p w:rsidR="000A6BA6" w:rsidRPr="004E00C3" w:rsidRDefault="000A6BA6">
      <w:pPr>
        <w:pStyle w:val="0DraftNormal"/>
        <w:rPr>
          <w:rFonts w:ascii="Montserrat" w:hAnsi="Montserrat"/>
          <w:sz w:val="24"/>
        </w:rPr>
      </w:pPr>
      <w:r w:rsidRPr="004E00C3">
        <w:rPr>
          <w:rFonts w:ascii="Montserrat" w:hAnsi="Montserrat"/>
          <w:sz w:val="24"/>
        </w:rPr>
        <w:tab/>
        <w:t>timeline</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 xml:space="preserve">Born avon and sealed, or denied natural aspecting when forced to consume her own pen, at seven. Reborn male and female, no attempt was made to aspect either. The abduction and torture of dawn was a re-enactment of the attempt to awaken a demon twenty years before the eve of paradox, when her avatar in the dream was subjected to the same ritual and sacrifice. It was the only way for dusk to preserve her own existence and assert her independence, a single act that would twin her soul. The act that created the possability of dawn's birth. Scarred by childhood trauma, denial split her psyche into angelic and demonic aspects, a schism ultimately manifested by the opening of the rift. Her angelic aspect dominated her outward embodiment, her demonic aspect dominated her inward embodiment, the reflection of herself within the dream. Although both were identified as dawn, the demonic aspect identified herself as dusk at the start of her initiation. Both aspects were somewhat handicapped as a result of being sealed instead of aspecting normally, compelled to attain psychic discipline through physical discipline. </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 xml:space="preserve">An evolving resolution of the complex tapestry of ideas forming the foundation of the phoenix enigma, places the focus of events at the center of a twenty year period. This treatment follows an outline in which phoenix passes through the eye of paradox ten years after the eve of paradox to emerge ten years before the eve of paradox. The eve of paradox falls in the seventh year of phoenix’s childhood, which also happens to be the year she is twenty-seven, looped around on herself as her own mother. </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 xml:space="preserve">On the eve of paradox, phoenix was seized as a sacrifice to raise a demon, and phoenix confronts the demon that was aroused in her as a child, who emerged and precipitated the conception of phoenix herself, in what should be a fatal fusion, but what proves to be the resolution of the phoenix trinity. Phoenix grew up haunted by the events of that night, and returned at the age of seventeen to lay the nightmare to rest, and ended up passing through the eye of paradox. </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 xml:space="preserve">On the other side, she enountered a dragon, which mistook her for a demon, and was unwittingly twinned by a dragon initiation. The dragon was also twinned in the reflexive phoenix initiation, his phoenix twin rising from the ashes beside phoenix. Phoenix understood the consequences of a phoenix initiation, but not those of a dragon initiation, so she simply accepted the acquisition of a twin and lover with delight. The dragon had never understood the nature of a phoenix initiation, and assumed phoenix was a typical dragon initiate, seeking out the nearest dragon mind and discovering phoenix’s dragon twin. </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It did not seem impossible to this version of phoenix that initiating a dragon might well turn a phoenix into a dragon, and embraced the dragon as a twin and lover in the same spirit of adventure. The dragon had long known of the peculiar nature of the eye of paradox, although the cause of it had never been discovered. To most, it was simply a ruin of the age of gods that was cursed and forbidden to human habitation. The phoenix twins assumed human guises, encouraging their mates to do the same, the dragon twin responding to the predatorial nature of what he had become by asserting his male side, the phoenix twin continuing to identify with her female side. Dusk’s twin, Ash, tended to follow suit, though he found it hard to resist experimenting with and indulging in the female and avon forms at his disposal, a taste Dusk was happy to indulge as their relationship became intimate. Dawn’s twin, Cinder, delighted in her female form, but her attraction to Dawn tempted her to indulge frequently in exploring her male and avon forms. Dawn found Cinder wonderful, no matter what sex, but particularly enjoyed having another avon to be intimate with. Unknown to Dusk or Dawn, their nemesis, Eclipse was exploiting their relationships for her own amusement. Dawn’s first suspicion that something was wrong was when Cinder announced she was pregnant, and Dawn could not remember once playing the male role in their relationship. Her experiences while growing up had taught her that she might be able to act like a guy, but she never learned how to feel like a guy. Being male gave her an incredible sex drive and yet frustrated her to the point that she became impotent, so she satisfied her curiosity through masturbation, but had intercourse only as a woman or an avon. Hearing Cinder rave about her skill as a male lover was enough to make her doubt her sanity. At the same time, Cinder had stressed how wonderful it was to be awakened like that, so perhaps Dawn was more of a man in her sleep, and Cinder found the idea amusing enough to accept it at that. &gt;</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phoenix - dusk and dawn</w:t>
      </w:r>
    </w:p>
    <w:p w:rsidR="000A6BA6" w:rsidRPr="004E00C3" w:rsidRDefault="000A6BA6">
      <w:pPr>
        <w:pStyle w:val="0DraftNormal"/>
        <w:ind w:left="360" w:hanging="360"/>
        <w:rPr>
          <w:rFonts w:ascii="Montserrat" w:hAnsi="Montserrat"/>
          <w:sz w:val="24"/>
        </w:rPr>
      </w:pPr>
      <w:r w:rsidRPr="004E00C3">
        <w:rPr>
          <w:rFonts w:ascii="Montserrat" w:hAnsi="Montserrat"/>
          <w:sz w:val="24"/>
        </w:rPr>
        <w:t>·</w:t>
      </w:r>
      <w:r w:rsidRPr="004E00C3">
        <w:rPr>
          <w:rFonts w:ascii="Montserrat" w:hAnsi="Montserrat"/>
          <w:sz w:val="24"/>
        </w:rPr>
        <w:tab/>
        <w:t>an exotic child, born avon, aspected phoenix, imprinted male and female by coal and ember</w:t>
      </w:r>
    </w:p>
    <w:p w:rsidR="000A6BA6" w:rsidRPr="004E00C3" w:rsidRDefault="000A6BA6">
      <w:pPr>
        <w:pStyle w:val="0DraftNormal"/>
        <w:ind w:left="360" w:hanging="360"/>
        <w:rPr>
          <w:rFonts w:ascii="Montserrat" w:hAnsi="Montserrat"/>
          <w:sz w:val="24"/>
        </w:rPr>
      </w:pPr>
      <w:r w:rsidRPr="004E00C3">
        <w:rPr>
          <w:rFonts w:ascii="Montserrat" w:hAnsi="Montserrat"/>
          <w:sz w:val="24"/>
        </w:rPr>
        <w:t>·</w:t>
      </w:r>
      <w:r w:rsidRPr="004E00C3">
        <w:rPr>
          <w:rFonts w:ascii="Montserrat" w:hAnsi="Montserrat"/>
          <w:sz w:val="24"/>
        </w:rPr>
        <w:tab/>
        <w:t>conceived by avon-dusk and avon-dawn, united during the emergence of eclipse, at the climax of their reintegration as phoenix, in essence in the moment the goddess conceived of herself</w:t>
      </w:r>
    </w:p>
    <w:p w:rsidR="000A6BA6" w:rsidRPr="004E00C3" w:rsidRDefault="000A6BA6">
      <w:pPr>
        <w:pStyle w:val="0DraftNormal"/>
        <w:ind w:left="360" w:hanging="360"/>
        <w:rPr>
          <w:rFonts w:ascii="Montserrat" w:hAnsi="Montserrat"/>
          <w:sz w:val="24"/>
        </w:rPr>
      </w:pPr>
      <w:r w:rsidRPr="004E00C3">
        <w:rPr>
          <w:rFonts w:ascii="Montserrat" w:hAnsi="Montserrat"/>
          <w:sz w:val="24"/>
        </w:rPr>
        <w:t>·</w:t>
      </w:r>
      <w:r w:rsidRPr="004E00C3">
        <w:rPr>
          <w:rFonts w:ascii="Montserrat" w:hAnsi="Montserrat"/>
          <w:sz w:val="24"/>
        </w:rPr>
        <w:tab/>
        <w:t>scarred by childhood trauma, haunted by eclipse, a demonic aspect of herself</w:t>
      </w:r>
    </w:p>
    <w:p w:rsidR="000A6BA6" w:rsidRPr="004E00C3" w:rsidRDefault="000A6BA6">
      <w:pPr>
        <w:pStyle w:val="0DraftNormal"/>
        <w:ind w:left="360" w:hanging="360"/>
        <w:rPr>
          <w:rFonts w:ascii="Montserrat" w:hAnsi="Montserrat"/>
          <w:sz w:val="24"/>
        </w:rPr>
      </w:pPr>
      <w:r w:rsidRPr="004E00C3">
        <w:rPr>
          <w:rFonts w:ascii="Montserrat" w:hAnsi="Montserrat"/>
          <w:sz w:val="24"/>
        </w:rPr>
        <w:t>·</w:t>
      </w:r>
      <w:r w:rsidRPr="004E00C3">
        <w:rPr>
          <w:rFonts w:ascii="Montserrat" w:hAnsi="Montserrat"/>
          <w:sz w:val="24"/>
        </w:rPr>
        <w:tab/>
        <w:t>created the aliases dusk and dawn for herself as a boy and a girl</w:t>
      </w:r>
    </w:p>
    <w:p w:rsidR="000A6BA6" w:rsidRPr="004E00C3" w:rsidRDefault="000A6BA6">
      <w:pPr>
        <w:pStyle w:val="0DraftNormal"/>
        <w:ind w:left="360" w:hanging="360"/>
        <w:rPr>
          <w:rFonts w:ascii="Montserrat" w:hAnsi="Montserrat"/>
          <w:sz w:val="24"/>
        </w:rPr>
      </w:pPr>
      <w:r w:rsidRPr="004E00C3">
        <w:rPr>
          <w:rFonts w:ascii="Montserrat" w:hAnsi="Montserrat"/>
          <w:sz w:val="24"/>
        </w:rPr>
        <w:t>·</w:t>
      </w:r>
      <w:r w:rsidRPr="004E00C3">
        <w:rPr>
          <w:rFonts w:ascii="Montserrat" w:hAnsi="Montserrat"/>
          <w:sz w:val="24"/>
        </w:rPr>
        <w:tab/>
        <w:t>stumbles through the eye of paradox while confronting the scene of her childhood trauma</w:t>
      </w:r>
    </w:p>
    <w:p w:rsidR="000A6BA6" w:rsidRPr="004E00C3" w:rsidRDefault="000A6BA6">
      <w:pPr>
        <w:pStyle w:val="0DraftNormal"/>
        <w:ind w:left="360" w:hanging="360"/>
        <w:rPr>
          <w:rFonts w:ascii="Montserrat" w:hAnsi="Montserrat"/>
          <w:sz w:val="24"/>
        </w:rPr>
      </w:pPr>
      <w:r w:rsidRPr="004E00C3">
        <w:rPr>
          <w:rFonts w:ascii="Montserrat" w:hAnsi="Montserrat"/>
          <w:sz w:val="24"/>
        </w:rPr>
        <w:t>·</w:t>
      </w:r>
      <w:r w:rsidRPr="004E00C3">
        <w:rPr>
          <w:rFonts w:ascii="Montserrat" w:hAnsi="Montserrat"/>
          <w:sz w:val="24"/>
        </w:rPr>
        <w:tab/>
        <w:t>stumbles into a dragon initiation, mistaken for a demon, emerging from the eye of paradox becoming twinned and divided from herself</w:t>
      </w:r>
    </w:p>
    <w:p w:rsidR="000A6BA6" w:rsidRPr="004E00C3" w:rsidRDefault="000A6BA6">
      <w:pPr>
        <w:pStyle w:val="0DraftNormal"/>
        <w:ind w:left="360" w:hanging="360"/>
        <w:rPr>
          <w:rFonts w:ascii="Montserrat" w:hAnsi="Montserrat"/>
          <w:sz w:val="24"/>
        </w:rPr>
      </w:pPr>
      <w:r w:rsidRPr="004E00C3">
        <w:rPr>
          <w:rFonts w:ascii="Montserrat" w:hAnsi="Montserrat"/>
          <w:sz w:val="24"/>
        </w:rPr>
        <w:t>·</w:t>
      </w:r>
      <w:r w:rsidRPr="004E00C3">
        <w:rPr>
          <w:rFonts w:ascii="Montserrat" w:hAnsi="Montserrat"/>
          <w:sz w:val="24"/>
        </w:rPr>
        <w:tab/>
        <w:t>the phoenix twin becomes an intimate companion of the phoenix twin of the dragon who initiated her, who bears their first child, the dragon twin becomes an intimate of the dragon twin</w:t>
      </w:r>
    </w:p>
    <w:p w:rsidR="000A6BA6" w:rsidRPr="004E00C3" w:rsidRDefault="000A6BA6">
      <w:pPr>
        <w:pStyle w:val="0DraftNormal"/>
        <w:ind w:left="360" w:hanging="360"/>
        <w:rPr>
          <w:rFonts w:ascii="Montserrat" w:hAnsi="Montserrat"/>
          <w:sz w:val="24"/>
        </w:rPr>
      </w:pPr>
      <w:r w:rsidRPr="004E00C3">
        <w:rPr>
          <w:rFonts w:ascii="Montserrat" w:hAnsi="Montserrat"/>
          <w:sz w:val="24"/>
        </w:rPr>
        <w:t>·</w:t>
      </w:r>
      <w:r w:rsidRPr="004E00C3">
        <w:rPr>
          <w:rFonts w:ascii="Montserrat" w:hAnsi="Montserrat"/>
          <w:sz w:val="24"/>
        </w:rPr>
        <w:tab/>
        <w:t xml:space="preserve">the phoenix couple have a second child, the offshoot of the dragon’s phoenix twin in the image of Dawn, and the dragon couple has their first child, an offshoot of the dragon conceived in the image of Dusk by the phoenix’s dragon twin </w:t>
      </w:r>
    </w:p>
    <w:p w:rsidR="000A6BA6" w:rsidRPr="004E00C3" w:rsidRDefault="000A6BA6">
      <w:pPr>
        <w:pStyle w:val="0DraftNormal"/>
        <w:ind w:left="360" w:hanging="360"/>
        <w:rPr>
          <w:rFonts w:ascii="Montserrat" w:hAnsi="Montserrat"/>
          <w:sz w:val="24"/>
        </w:rPr>
      </w:pPr>
    </w:p>
    <w:p w:rsidR="000A6BA6" w:rsidRPr="004E00C3" w:rsidRDefault="000A6BA6">
      <w:pPr>
        <w:pStyle w:val="0DraftNormal"/>
        <w:ind w:left="360" w:hanging="360"/>
        <w:rPr>
          <w:rFonts w:ascii="Montserrat" w:hAnsi="Montserrat"/>
          <w:sz w:val="24"/>
        </w:rPr>
      </w:pPr>
      <w:r w:rsidRPr="004E00C3">
        <w:rPr>
          <w:rFonts w:ascii="Montserrat" w:hAnsi="Montserrat"/>
          <w:sz w:val="24"/>
        </w:rPr>
        <w:t>coal and ember</w:t>
      </w:r>
    </w:p>
    <w:p w:rsidR="000A6BA6" w:rsidRPr="004E00C3" w:rsidRDefault="000A6BA6">
      <w:pPr>
        <w:pStyle w:val="0DraftNormal"/>
        <w:ind w:left="360" w:hanging="360"/>
        <w:rPr>
          <w:rFonts w:ascii="Montserrat" w:hAnsi="Montserrat"/>
          <w:sz w:val="24"/>
        </w:rPr>
      </w:pPr>
      <w:r w:rsidRPr="004E00C3">
        <w:rPr>
          <w:rFonts w:ascii="Montserrat" w:hAnsi="Montserrat"/>
          <w:sz w:val="24"/>
        </w:rPr>
        <w:t>·</w:t>
      </w:r>
      <w:r w:rsidRPr="004E00C3">
        <w:rPr>
          <w:rFonts w:ascii="Montserrat" w:hAnsi="Montserrat"/>
          <w:sz w:val="24"/>
        </w:rPr>
        <w:tab/>
        <w:t>phoenix’s unrecognized siblings, one year older</w:t>
      </w:r>
    </w:p>
    <w:p w:rsidR="000A6BA6" w:rsidRPr="004E00C3" w:rsidRDefault="000A6BA6">
      <w:pPr>
        <w:pStyle w:val="0DraftNormal"/>
        <w:ind w:left="360" w:hanging="360"/>
        <w:rPr>
          <w:rFonts w:ascii="Montserrat" w:hAnsi="Montserrat"/>
          <w:sz w:val="24"/>
        </w:rPr>
      </w:pPr>
      <w:r w:rsidRPr="004E00C3">
        <w:rPr>
          <w:rFonts w:ascii="Montserrat" w:hAnsi="Montserrat"/>
          <w:sz w:val="24"/>
        </w:rPr>
        <w:t>·</w:t>
      </w:r>
      <w:r w:rsidRPr="004E00C3">
        <w:rPr>
          <w:rFonts w:ascii="Montserrat" w:hAnsi="Montserrat"/>
          <w:sz w:val="24"/>
        </w:rPr>
        <w:tab/>
        <w:t xml:space="preserve">offshoots of a dragon conceived by a male-phoenix dusk and a female-dragon dawn </w:t>
      </w:r>
    </w:p>
    <w:p w:rsidR="000A6BA6" w:rsidRPr="004E00C3" w:rsidRDefault="000A6BA6">
      <w:pPr>
        <w:pStyle w:val="0DraftNormal"/>
        <w:ind w:left="360" w:hanging="360"/>
        <w:rPr>
          <w:rFonts w:ascii="Montserrat" w:hAnsi="Montserrat"/>
          <w:sz w:val="24"/>
        </w:rPr>
      </w:pPr>
      <w:r w:rsidRPr="004E00C3">
        <w:rPr>
          <w:rFonts w:ascii="Montserrat" w:hAnsi="Montserrat"/>
          <w:sz w:val="24"/>
        </w:rPr>
        <w:t>·</w:t>
      </w:r>
      <w:r w:rsidRPr="004E00C3">
        <w:rPr>
          <w:rFonts w:ascii="Montserrat" w:hAnsi="Montserrat"/>
          <w:sz w:val="24"/>
        </w:rPr>
        <w:tab/>
        <w:t>born into separate families, not officially recognized as kin to each other they were betrothed at birth</w:t>
      </w:r>
    </w:p>
    <w:p w:rsidR="000A6BA6" w:rsidRPr="004E00C3" w:rsidRDefault="000A6BA6">
      <w:pPr>
        <w:pStyle w:val="0DraftNormal"/>
        <w:ind w:left="360" w:hanging="360"/>
        <w:rPr>
          <w:rFonts w:ascii="Montserrat" w:hAnsi="Montserrat"/>
          <w:sz w:val="24"/>
        </w:rPr>
      </w:pPr>
      <w:r w:rsidRPr="004E00C3">
        <w:rPr>
          <w:rFonts w:ascii="Montserrat" w:hAnsi="Montserrat"/>
          <w:sz w:val="24"/>
        </w:rPr>
        <w:t>·</w:t>
      </w:r>
      <w:r w:rsidRPr="004E00C3">
        <w:rPr>
          <w:rFonts w:ascii="Montserrat" w:hAnsi="Montserrat"/>
          <w:sz w:val="24"/>
        </w:rPr>
        <w:tab/>
        <w:t>although one was conceived by a dragon, and the other by a phoenix, their potential was akin to that of avon children, and could be aspected, and the legacy they stood to inherit would be better received by them if they aspected as dragons</w:t>
      </w:r>
    </w:p>
    <w:p w:rsidR="000A6BA6" w:rsidRPr="004E00C3" w:rsidRDefault="000A6BA6">
      <w:pPr>
        <w:pStyle w:val="0DraftNormal"/>
        <w:ind w:left="360" w:hanging="360"/>
        <w:rPr>
          <w:rFonts w:ascii="Montserrat" w:hAnsi="Montserrat"/>
          <w:sz w:val="24"/>
        </w:rPr>
      </w:pPr>
    </w:p>
    <w:p w:rsidR="000A6BA6" w:rsidRPr="004E00C3" w:rsidRDefault="000A6BA6">
      <w:pPr>
        <w:pStyle w:val="0DraftNormal"/>
        <w:ind w:left="360" w:hanging="360"/>
        <w:rPr>
          <w:rFonts w:ascii="Montserrat" w:hAnsi="Montserrat"/>
          <w:sz w:val="24"/>
        </w:rPr>
      </w:pPr>
      <w:r w:rsidRPr="004E00C3">
        <w:rPr>
          <w:rFonts w:ascii="Montserrat" w:hAnsi="Montserrat"/>
          <w:sz w:val="24"/>
        </w:rPr>
        <w:t>eclipse - dusk</w:t>
      </w:r>
    </w:p>
    <w:p w:rsidR="000A6BA6" w:rsidRPr="004E00C3" w:rsidRDefault="000A6BA6">
      <w:pPr>
        <w:pStyle w:val="0DraftNormal"/>
        <w:ind w:left="360" w:hanging="360"/>
        <w:rPr>
          <w:rFonts w:ascii="Montserrat" w:hAnsi="Montserrat"/>
          <w:sz w:val="24"/>
        </w:rPr>
      </w:pPr>
      <w:r w:rsidRPr="004E00C3">
        <w:rPr>
          <w:rFonts w:ascii="Montserrat" w:hAnsi="Montserrat"/>
          <w:sz w:val="24"/>
        </w:rPr>
        <w:t>·</w:t>
      </w:r>
      <w:r w:rsidRPr="004E00C3">
        <w:rPr>
          <w:rFonts w:ascii="Montserrat" w:hAnsi="Montserrat"/>
          <w:sz w:val="24"/>
        </w:rPr>
        <w:tab/>
        <w:t>a demonic aspect of phoenix, a fragment of her psyche alienated by her denial of childhood traumas</w:t>
      </w:r>
    </w:p>
    <w:p w:rsidR="000A6BA6" w:rsidRPr="004E00C3" w:rsidRDefault="000A6BA6">
      <w:pPr>
        <w:pStyle w:val="0DraftNormal"/>
        <w:ind w:left="360" w:hanging="360"/>
        <w:rPr>
          <w:rFonts w:ascii="Montserrat" w:hAnsi="Montserrat"/>
          <w:sz w:val="24"/>
        </w:rPr>
      </w:pPr>
      <w:r w:rsidRPr="004E00C3">
        <w:rPr>
          <w:rFonts w:ascii="Montserrat" w:hAnsi="Montserrat"/>
          <w:sz w:val="24"/>
        </w:rPr>
        <w:t>·</w:t>
      </w:r>
      <w:r w:rsidRPr="004E00C3">
        <w:rPr>
          <w:rFonts w:ascii="Montserrat" w:hAnsi="Montserrat"/>
          <w:sz w:val="24"/>
        </w:rPr>
        <w:tab/>
        <w:t>conceived in an attempt to awaken her mother’s demon, on the mistaken assumption that phoenix was merely an offshoot of her mother</w:t>
      </w:r>
    </w:p>
    <w:p w:rsidR="000A6BA6" w:rsidRPr="004E00C3" w:rsidRDefault="000A6BA6">
      <w:pPr>
        <w:pStyle w:val="0DraftNormal"/>
        <w:ind w:left="360" w:hanging="360"/>
        <w:rPr>
          <w:rFonts w:ascii="Montserrat" w:hAnsi="Montserrat"/>
          <w:sz w:val="24"/>
        </w:rPr>
      </w:pPr>
      <w:r w:rsidRPr="004E00C3">
        <w:rPr>
          <w:rFonts w:ascii="Montserrat" w:hAnsi="Montserrat"/>
          <w:sz w:val="24"/>
        </w:rPr>
        <w:t>·</w:t>
      </w:r>
      <w:r w:rsidRPr="004E00C3">
        <w:rPr>
          <w:rFonts w:ascii="Montserrat" w:hAnsi="Montserrat"/>
          <w:sz w:val="24"/>
        </w:rPr>
        <w:tab/>
        <w:t>nurtured by her demonic mentor, through regular abuse and perversion which phoenix recoiled from</w:t>
      </w:r>
    </w:p>
    <w:p w:rsidR="000A6BA6" w:rsidRPr="004E00C3" w:rsidRDefault="000A6BA6">
      <w:pPr>
        <w:pStyle w:val="0DraftNormal"/>
        <w:ind w:left="360" w:hanging="360"/>
        <w:rPr>
          <w:rFonts w:ascii="Montserrat" w:hAnsi="Montserrat"/>
          <w:sz w:val="24"/>
        </w:rPr>
      </w:pPr>
      <w:r w:rsidRPr="004E00C3">
        <w:rPr>
          <w:rFonts w:ascii="Montserrat" w:hAnsi="Montserrat"/>
          <w:sz w:val="24"/>
        </w:rPr>
        <w:t>·</w:t>
      </w:r>
      <w:r w:rsidRPr="004E00C3">
        <w:rPr>
          <w:rFonts w:ascii="Montserrat" w:hAnsi="Montserrat"/>
          <w:sz w:val="24"/>
        </w:rPr>
        <w:tab/>
        <w:t>matured within ten years, tormenting phoenix, and later dusk and dawn, seeking to assert herself</w:t>
      </w:r>
    </w:p>
    <w:p w:rsidR="000A6BA6" w:rsidRPr="004E00C3" w:rsidRDefault="000A6BA6">
      <w:pPr>
        <w:pStyle w:val="0DraftNormal"/>
        <w:ind w:left="360" w:hanging="360"/>
        <w:rPr>
          <w:rFonts w:ascii="Montserrat" w:hAnsi="Montserrat"/>
          <w:sz w:val="24"/>
        </w:rPr>
      </w:pPr>
      <w:r w:rsidRPr="004E00C3">
        <w:rPr>
          <w:rFonts w:ascii="Montserrat" w:hAnsi="Montserrat"/>
          <w:sz w:val="24"/>
        </w:rPr>
        <w:t>·</w:t>
      </w:r>
      <w:r w:rsidRPr="004E00C3">
        <w:rPr>
          <w:rFonts w:ascii="Montserrat" w:hAnsi="Montserrat"/>
          <w:sz w:val="24"/>
        </w:rPr>
        <w:tab/>
        <w:t>exploited the delicacy of dusk and dawn’s intimacy to emerge from their shadow, forcing them to merge once more into phoenix and seizing control of her dragon potential</w:t>
      </w:r>
    </w:p>
    <w:p w:rsidR="000A6BA6" w:rsidRPr="004E00C3" w:rsidRDefault="000A6BA6">
      <w:pPr>
        <w:pStyle w:val="0DraftNormal"/>
        <w:ind w:left="360" w:hanging="360"/>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0110-24</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See also:</w:t>
      </w:r>
    </w:p>
    <w:p w:rsidR="000A6BA6" w:rsidRPr="004E00C3" w:rsidRDefault="000A6BA6">
      <w:pPr>
        <w:pStyle w:val="0DraftNormal"/>
        <w:rPr>
          <w:rFonts w:ascii="Montserrat" w:hAnsi="Montserrat"/>
          <w:sz w:val="24"/>
        </w:rPr>
      </w:pPr>
      <w:r w:rsidRPr="004E00C3">
        <w:rPr>
          <w:rFonts w:ascii="Montserrat" w:hAnsi="Montserrat"/>
          <w:sz w:val="24"/>
        </w:rPr>
        <w:tab/>
        <w:t>Refinements</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Originally, notes featured the union of the winter and autumn kingdoms by the dragon king, and his son by the Arden Queen being dispatched to learn from Raven. Then there was a shift to the dragon prince unifying the winter and autumn kingdoms. He remains the individual intended to master the forces of paradox within the rift, which by long association makes him an Arden Prince by birth. Within the current tapestry of history, it remains possible for some of these things to remain true...</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 xml:space="preserve">The dragon king succeeded in unifying the winter kingdoms, and joining them by marriage to the autumn kingdoms. His son remains the heir to the unified throne, the imperial heir. An ongoing campaign against slavery and forbidden arts provoked an armed uprising, strengthened by the slain of his own conquests. The purge of the phoenix house occurred prior to the unification, during which Eve and Morn were among those who lost parents, and possessed no offshoots. The survivors of the purge were warned by Eve and Morn not to beget new offshoots, with the threat of conquest by the winter kingdoms still looming, but because they were mere children as yet, their warnings were not heeded, save by their closest friends and acquaintances. </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 xml:space="preserve">Most of the phoenix house was massacred while mustering their armies at the borders of the winter kingdom, and the mantle of high queen fell upon the slender shoulders of Arden, an intimate of Eve's. The Dragon King moved in the midst of the chaos, while the armies of the autumn kingdoms were in disarray. Arden initially fled with her supporters, but Eve and Morn were stuck in the occupied kingdoms, unable to flee. They were identified as nobility, and found themselves under house arrest. In spite of a bold initiative, the Dragon King did not follow up the initial invasion with new offenses. He secured the occupied kingdoms and policed them fiercely for two years. Eve and Morn found themselves frequent, and unwilling hosts, to the Dragon King who probed incessantly into the mysteries of the Phoenix House. Arden led a mission to rescue Eve and Morn, unable to allow the scions of the phoenix legacy to remain in the enemy's hands, but ended up arriving immediately before the Dragon King on one of his unannounced visits. </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Inspite of efforts to keep the two from encountering each other, Arden and the Dragon King stumbled across each other and all hell broke loose. Arden, a phoenix, was tripped into a dragon initiation, reflexively initiating the Dragon King into the Phoenix House. Eve was forced to help the Dragon King through the ordeal of unification, and was taken into his confidence. Arden and the Dragon King, Blade, fell in love and married. An heir was born later that year, despite Arden's youth. A couple of years later, Eve and Morn came of age to spawn their own offshoots. Dusk and Dawn were abducted and used to summon the demonic aspect of the phoenix, by a dangerous cabal of demonologists and necromancers that had discovered the secrets of the phoenix legacy. It had been the hope that the demon would be able to work through Eve and Morn to undermine the power of the Dragon King and turn the Phoenix House against the winter kingdoms but something went wrong.</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color w:val="333399"/>
          <w:sz w:val="24"/>
        </w:rPr>
      </w:pPr>
      <w:r w:rsidRPr="004E00C3">
        <w:rPr>
          <w:rFonts w:ascii="Montserrat" w:hAnsi="Montserrat"/>
          <w:color w:val="333399"/>
          <w:sz w:val="24"/>
        </w:rPr>
        <w:t>The Evolution of the Phoenix</w:t>
      </w:r>
    </w:p>
    <w:p w:rsidR="000A6BA6" w:rsidRPr="004E00C3" w:rsidRDefault="000A6BA6">
      <w:pPr>
        <w:pStyle w:val="0DraftNormal"/>
        <w:rPr>
          <w:rFonts w:ascii="Montserrat" w:hAnsi="Montserrat"/>
          <w:color w:val="333399"/>
          <w:sz w:val="24"/>
        </w:rPr>
      </w:pPr>
    </w:p>
    <w:p w:rsidR="000A6BA6" w:rsidRPr="004E00C3" w:rsidRDefault="000A6BA6">
      <w:pPr>
        <w:pStyle w:val="0DraftNormal"/>
        <w:rPr>
          <w:rFonts w:ascii="Montserrat" w:hAnsi="Montserrat"/>
          <w:color w:val="333399"/>
          <w:sz w:val="24"/>
        </w:rPr>
      </w:pPr>
      <w:r w:rsidRPr="004E00C3">
        <w:rPr>
          <w:rFonts w:ascii="Montserrat" w:hAnsi="Montserrat"/>
          <w:color w:val="333399"/>
          <w:sz w:val="24"/>
        </w:rPr>
        <w:t xml:space="preserve">In the dawn of the dream, the phoenix rode the light with no sense of local time or space, her consciousness unfolding in the eternal grasp of photons shifting from state to state. Long before the shadows that would become dragons had evolved, the phoenix was absorbed into the primitive plants nurtured by the primordeal light, and quickened their evolution into fruiting and flowering organisms. The phoenix returned to the light as host plants died and burned in natural fires, until absorbed into other plantlife. As her consciousness unfolded in the body of light, her consciousness unfolded in the body of her host plants, and in time, into the bodies of those creatures that evolved to feed on them. In this fashion, over time, she became acquainted with the unity and diversity of life, and drawn to the light of evolving consciousness and sentience. In time, her wandering brought her to Earth, and the dawn of humanity. The phoenix had evolved tremendously by this point, possessing incredible focus and self determination, an instinctive and intuitive understanding of space and time, matter and energy, a mind capible of weaving thoughts and feelings into reality. She had long since grown past blindly adopting host forms, and begun to adapt the lessons taught by embracing life in it's diversity. The human organism impressed her deeply, and proved the catalyst necessary for her to personify herself, even though she clung to the ambisexuality she embraced in the plant kingdom, creating a unique, kindred species as alien as it was human. Among humans, she first encountered the dragons. The shadows had evolved swiftly during the emergence of animal life in the universe, and pursued sentience as predators, and becoming anchored to a species perfect for their nature. Dragons had hunted on Earth back in the day of dinosaurs and left during the cataclysm that wiped them out. They returned to Earth already well established as a patron race cultivating sentience throughout the universe, and found humans to possess tremendous potential, a resource they exploited in depth while protecting in its native environment. </w:t>
      </w:r>
    </w:p>
    <w:p w:rsidR="000A6BA6" w:rsidRPr="004E00C3" w:rsidRDefault="000A6BA6">
      <w:pPr>
        <w:pStyle w:val="0DraftNormal"/>
        <w:rPr>
          <w:rFonts w:ascii="Montserrat" w:hAnsi="Montserrat"/>
          <w:color w:val="333399"/>
          <w:sz w:val="24"/>
        </w:rPr>
      </w:pPr>
    </w:p>
    <w:p w:rsidR="000A6BA6" w:rsidRPr="004E00C3" w:rsidRDefault="000A6BA6">
      <w:pPr>
        <w:pStyle w:val="0DraftNormal"/>
        <w:rPr>
          <w:rFonts w:ascii="Montserrat" w:hAnsi="Montserrat"/>
          <w:sz w:val="24"/>
        </w:rPr>
      </w:pPr>
      <w:r w:rsidRPr="004E00C3">
        <w:rPr>
          <w:rFonts w:ascii="Montserrat" w:hAnsi="Montserrat"/>
          <w:sz w:val="24"/>
        </w:rPr>
        <w:t>In Undertaking</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 xml:space="preserve">To improve a complex undertaking, it is necessary to find the most elegant solutions, to seek the simplest resolutions, and to avoid unnecessary repetition. That said, it is a bit awkward and impractical to propose the conception and birth of three sets of identical twins who are all, once the question of gender is transcended, identical to each other. That is excessive and a simpler scenario can fully accommodate the impulses which inspired it. </w:t>
      </w:r>
    </w:p>
    <w:p w:rsidR="000A6BA6" w:rsidRPr="004E00C3" w:rsidRDefault="000A6BA6">
      <w:pPr>
        <w:pStyle w:val="0DraftNormal"/>
        <w:rPr>
          <w:rFonts w:ascii="Montserrat" w:hAnsi="Montserrat"/>
          <w:sz w:val="24"/>
        </w:rPr>
      </w:pPr>
    </w:p>
    <w:p w:rsidR="000A6BA6" w:rsidRPr="004E00C3" w:rsidRDefault="000A6BA6">
      <w:pPr>
        <w:autoSpaceDE w:val="0"/>
        <w:autoSpaceDN w:val="0"/>
        <w:adjustRightInd w:val="0"/>
        <w:spacing w:line="240" w:lineRule="auto"/>
        <w:rPr>
          <w:rFonts w:ascii="Montserrat" w:hAnsi="Montserrat"/>
          <w:sz w:val="24"/>
          <w:szCs w:val="14"/>
        </w:rPr>
      </w:pPr>
      <w:r w:rsidRPr="004E00C3">
        <w:rPr>
          <w:rFonts w:ascii="Montserrat" w:hAnsi="Montserrat"/>
          <w:sz w:val="24"/>
          <w:szCs w:val="14"/>
        </w:rPr>
        <w:t>a phoenix, the unconscious embodiment of her soul</w:t>
      </w:r>
    </w:p>
    <w:p w:rsidR="000A6BA6" w:rsidRPr="004E00C3" w:rsidRDefault="000A6BA6">
      <w:pPr>
        <w:autoSpaceDE w:val="0"/>
        <w:autoSpaceDN w:val="0"/>
        <w:adjustRightInd w:val="0"/>
        <w:spacing w:line="240" w:lineRule="auto"/>
        <w:rPr>
          <w:rFonts w:ascii="Montserrat" w:hAnsi="Montserrat"/>
          <w:sz w:val="24"/>
          <w:szCs w:val="14"/>
        </w:rPr>
      </w:pPr>
      <w:r w:rsidRPr="004E00C3">
        <w:rPr>
          <w:rFonts w:ascii="Montserrat" w:hAnsi="Montserrat"/>
          <w:sz w:val="24"/>
          <w:szCs w:val="14"/>
        </w:rPr>
        <w:t>a dragon, the unconscious embodiment of her soul mate</w:t>
      </w:r>
    </w:p>
    <w:p w:rsidR="000A6BA6" w:rsidRPr="004E00C3" w:rsidRDefault="000A6BA6">
      <w:pPr>
        <w:autoSpaceDE w:val="0"/>
        <w:autoSpaceDN w:val="0"/>
        <w:adjustRightInd w:val="0"/>
        <w:spacing w:line="240" w:lineRule="auto"/>
        <w:rPr>
          <w:rFonts w:ascii="Montserrat" w:hAnsi="Montserrat"/>
          <w:sz w:val="24"/>
          <w:szCs w:val="14"/>
        </w:rPr>
      </w:pPr>
    </w:p>
    <w:p w:rsidR="000A6BA6" w:rsidRPr="004E00C3" w:rsidRDefault="000A6BA6">
      <w:pPr>
        <w:autoSpaceDE w:val="0"/>
        <w:autoSpaceDN w:val="0"/>
        <w:adjustRightInd w:val="0"/>
        <w:spacing w:line="240" w:lineRule="auto"/>
        <w:rPr>
          <w:rFonts w:ascii="Montserrat" w:hAnsi="Montserrat"/>
          <w:sz w:val="24"/>
          <w:szCs w:val="14"/>
        </w:rPr>
      </w:pPr>
      <w:r w:rsidRPr="004E00C3">
        <w:rPr>
          <w:rFonts w:ascii="Montserrat" w:hAnsi="Montserrat"/>
          <w:sz w:val="24"/>
          <w:szCs w:val="14"/>
        </w:rPr>
        <w:t>a catalyst, an individual who perfectly embodied the personification of the phoenix, her avatar</w:t>
      </w:r>
    </w:p>
    <w:p w:rsidR="000A6BA6" w:rsidRPr="004E00C3" w:rsidRDefault="000A6BA6">
      <w:pPr>
        <w:autoSpaceDE w:val="0"/>
        <w:autoSpaceDN w:val="0"/>
        <w:adjustRightInd w:val="0"/>
        <w:spacing w:line="240" w:lineRule="auto"/>
        <w:rPr>
          <w:rFonts w:ascii="Montserrat" w:hAnsi="Montserrat"/>
          <w:sz w:val="24"/>
          <w:szCs w:val="14"/>
        </w:rPr>
      </w:pPr>
      <w:r w:rsidRPr="004E00C3">
        <w:rPr>
          <w:rFonts w:ascii="Montserrat" w:hAnsi="Montserrat"/>
          <w:sz w:val="24"/>
          <w:szCs w:val="14"/>
        </w:rPr>
        <w:t>an avatar, the unconscious embodiment of her self</w:t>
      </w:r>
    </w:p>
    <w:p w:rsidR="000A6BA6" w:rsidRPr="004E00C3" w:rsidRDefault="000A6BA6">
      <w:pPr>
        <w:autoSpaceDE w:val="0"/>
        <w:autoSpaceDN w:val="0"/>
        <w:adjustRightInd w:val="0"/>
        <w:spacing w:line="240" w:lineRule="auto"/>
        <w:rPr>
          <w:rFonts w:ascii="Montserrat" w:hAnsi="Montserrat"/>
          <w:sz w:val="24"/>
          <w:szCs w:val="14"/>
        </w:rPr>
      </w:pPr>
    </w:p>
    <w:p w:rsidR="000A6BA6" w:rsidRPr="004E00C3" w:rsidRDefault="000A6BA6">
      <w:pPr>
        <w:pStyle w:val="0DraftNormal"/>
        <w:rPr>
          <w:rFonts w:ascii="Montserrat" w:hAnsi="Montserrat"/>
          <w:sz w:val="24"/>
        </w:rPr>
      </w:pPr>
      <w:r w:rsidRPr="004E00C3">
        <w:rPr>
          <w:rFonts w:ascii="Montserrat" w:hAnsi="Montserrat"/>
          <w:sz w:val="24"/>
        </w:rPr>
        <w:t>a child of mystery and paradox</w:t>
      </w:r>
    </w:p>
    <w:p w:rsidR="000A6BA6" w:rsidRPr="004E00C3" w:rsidRDefault="000A6BA6">
      <w:pPr>
        <w:pStyle w:val="0DraftNormal"/>
        <w:rPr>
          <w:rFonts w:ascii="Montserrat" w:hAnsi="Montserrat"/>
          <w:sz w:val="24"/>
        </w:rPr>
      </w:pPr>
      <w:r w:rsidRPr="004E00C3">
        <w:rPr>
          <w:rFonts w:ascii="Montserrat" w:hAnsi="Montserrat"/>
          <w:sz w:val="24"/>
        </w:rPr>
        <w:t>a daughter becomes her own mother conceiving of herself as a goddess</w:t>
      </w:r>
    </w:p>
    <w:p w:rsidR="000A6BA6" w:rsidRPr="004E00C3" w:rsidRDefault="000A6BA6">
      <w:pPr>
        <w:pStyle w:val="0DraftNormal"/>
        <w:rPr>
          <w:rFonts w:ascii="Montserrat" w:hAnsi="Montserrat"/>
          <w:sz w:val="24"/>
        </w:rPr>
      </w:pPr>
      <w:r w:rsidRPr="004E00C3">
        <w:rPr>
          <w:rFonts w:ascii="Montserrat" w:hAnsi="Montserrat"/>
          <w:sz w:val="24"/>
        </w:rPr>
        <w:t>she is the mystery, the dreamer in the dream</w:t>
      </w:r>
    </w:p>
    <w:p w:rsidR="000A6BA6" w:rsidRPr="004E00C3" w:rsidRDefault="000A6BA6">
      <w:pPr>
        <w:pStyle w:val="0DraftNormal"/>
        <w:rPr>
          <w:rFonts w:ascii="Montserrat" w:hAnsi="Montserrat"/>
          <w:sz w:val="24"/>
        </w:rPr>
      </w:pPr>
      <w:r w:rsidRPr="004E00C3">
        <w:rPr>
          <w:rFonts w:ascii="Montserrat" w:hAnsi="Montserrat"/>
          <w:sz w:val="24"/>
        </w:rPr>
        <w:t>she is the paradox, the dancer in the dance</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dualities</w:t>
      </w:r>
    </w:p>
    <w:p w:rsidR="000A6BA6" w:rsidRPr="004E00C3" w:rsidRDefault="000A6BA6">
      <w:pPr>
        <w:pStyle w:val="0DraftNormal"/>
        <w:rPr>
          <w:rFonts w:ascii="Montserrat" w:hAnsi="Montserrat"/>
          <w:sz w:val="24"/>
        </w:rPr>
      </w:pPr>
      <w:r w:rsidRPr="004E00C3">
        <w:rPr>
          <w:rFonts w:ascii="Montserrat" w:hAnsi="Montserrat"/>
          <w:sz w:val="24"/>
        </w:rPr>
        <w:t>contextual, dancer and dreamer : daughter and mother</w:t>
      </w:r>
    </w:p>
    <w:p w:rsidR="000A6BA6" w:rsidRPr="004E00C3" w:rsidRDefault="000A6BA6">
      <w:pPr>
        <w:pStyle w:val="0DraftNormal"/>
        <w:rPr>
          <w:rFonts w:ascii="Montserrat" w:hAnsi="Montserrat"/>
          <w:sz w:val="24"/>
        </w:rPr>
      </w:pPr>
      <w:r w:rsidRPr="004E00C3">
        <w:rPr>
          <w:rFonts w:ascii="Montserrat" w:hAnsi="Montserrat"/>
          <w:sz w:val="24"/>
        </w:rPr>
        <w:t>sexual, male and female : dusk and dawn</w:t>
      </w:r>
    </w:p>
    <w:p w:rsidR="000A6BA6" w:rsidRPr="004E00C3" w:rsidRDefault="000A6BA6">
      <w:pPr>
        <w:pStyle w:val="0DraftNormal"/>
        <w:rPr>
          <w:rFonts w:ascii="Montserrat" w:hAnsi="Montserrat"/>
          <w:sz w:val="24"/>
        </w:rPr>
      </w:pPr>
      <w:r w:rsidRPr="004E00C3">
        <w:rPr>
          <w:rFonts w:ascii="Montserrat" w:hAnsi="Montserrat"/>
          <w:sz w:val="24"/>
        </w:rPr>
        <w:t>conceptual, dragon and phoenix : dusk and dawn</w:t>
      </w:r>
    </w:p>
    <w:p w:rsidR="000A6BA6" w:rsidRPr="004E00C3" w:rsidRDefault="000A6BA6">
      <w:pPr>
        <w:pStyle w:val="0DraftNormal"/>
        <w:rPr>
          <w:rFonts w:ascii="Montserrat" w:hAnsi="Montserrat"/>
          <w:sz w:val="24"/>
        </w:rPr>
      </w:pPr>
      <w:r w:rsidRPr="004E00C3">
        <w:rPr>
          <w:rFonts w:ascii="Montserrat" w:hAnsi="Montserrat"/>
          <w:sz w:val="24"/>
        </w:rPr>
        <w:t>spiritual, demonic and angelic : dusk and dawn</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a childhood trauma, a demon within</w:t>
      </w:r>
    </w:p>
    <w:p w:rsidR="000A6BA6" w:rsidRPr="004E00C3" w:rsidRDefault="000A6BA6">
      <w:pPr>
        <w:pStyle w:val="0DraftNormal"/>
        <w:rPr>
          <w:rFonts w:ascii="Montserrat" w:hAnsi="Montserrat"/>
          <w:sz w:val="24"/>
        </w:rPr>
      </w:pPr>
      <w:r w:rsidRPr="004E00C3">
        <w:rPr>
          <w:rFonts w:ascii="Montserrat" w:hAnsi="Montserrat"/>
          <w:sz w:val="24"/>
        </w:rPr>
        <w:t>a childhood conflict, an alien sex</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In Understanding</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 xml:space="preserve">A long standing idea is the bizarre twist of point paradox that results in a child being her own mother. Repeatedly, this situation has arisen as the result of an athenic possession forcing the child to be displaced from her waking existence to emerge in possession of her unconscious self image, her goddess aspect. In some cases, it is proposed that she simply awakens in possession of her unconscious self, her inner self, which has been evolving throughout the history of the dream. In other cases, it is proposed that she awakens in the offshoot of her unconsciously chosen avatar, an individual who was born in the dream perfectly embodying her own self image, who devoured her true unconscious embodiment, the phoenix. </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 xml:space="preserve">In the most probable case, a combination of the two is proposed, where in truth her avatar is an angelic aspect, the idea of herself evolved to perfection, but in fact, meaning officially established, an individual distinguished as an individual chosen by the phoenix to establish the phoenix legacy. </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 xml:space="preserve">A child becomes her own mother by way of eclipse. The manifestation of the dreamer in the dream as a result of an attempt to summon the demonic aspect of the phoenix through the sacrifice of the phoenix's offshoot, by powerful antagonists who identify the scion of the phoenix legacy as an angelic aspect of the phoenix. While the idea has been explored, certain threads were left unexplored and certain uncertainties remain. Among the loose ends, the failure to support the original premise of the phoenix legacy being founded by the phoenix adopting a human mantle, and being split into male and female aspects producing two primary branches of the phoenix legacy, and the child being split between the male and female heirs of the legacy. Also, with the heirs of the legacy being a boy and a girl, and not an avon, they would both be required for the sacrifice. This situation was previously well established, but prior to the resolution of a proper context. In fact, it is one of the first impulses ever considered for writing, and has seen numerous permutations. </w:t>
      </w:r>
    </w:p>
    <w:p w:rsidR="000A6BA6" w:rsidRPr="004E00C3" w:rsidRDefault="000A6BA6">
      <w:pPr>
        <w:pStyle w:val="0DraftNormal"/>
        <w:rPr>
          <w:rFonts w:ascii="Montserrat" w:hAnsi="Montserrat"/>
          <w:sz w:val="24"/>
        </w:rPr>
      </w:pP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hAnsi="Montserrat"/>
          <w:sz w:val="24"/>
          <w:szCs w:val="14"/>
        </w:rPr>
      </w:pPr>
      <w:r w:rsidRPr="004E00C3">
        <w:rPr>
          <w:rFonts w:ascii="Montserrat" w:hAnsi="Montserrat"/>
          <w:sz w:val="24"/>
          <w:szCs w:val="14"/>
        </w:rPr>
        <w:t xml:space="preserve">A childhood trauma left her psychically scarred and metaphysically transformed. At the age of sixteen, she discovered her ability to transform into male and female versions of herself. At the age of seventeen, she passed through the eye of paradox, and stumbled into a dragon initiation that awakened her phoenix potential, causing her to split into twin versions of herself, both capible of assuming male or female guise. </w:t>
      </w: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hAnsi="Montserrat"/>
          <w:sz w:val="24"/>
          <w:szCs w:val="14"/>
        </w:rPr>
      </w:pPr>
    </w:p>
    <w:p w:rsidR="000A6BA6" w:rsidRPr="004E00C3" w:rsidRDefault="000A6BA6">
      <w:pPr>
        <w:pStyle w:val="0DraftNormal"/>
        <w:rPr>
          <w:rFonts w:ascii="Montserrat" w:hAnsi="Montserrat"/>
          <w:sz w:val="24"/>
        </w:rPr>
      </w:pPr>
      <w:r w:rsidRPr="004E00C3">
        <w:rPr>
          <w:rFonts w:ascii="Montserrat" w:hAnsi="Montserrat"/>
          <w:sz w:val="24"/>
        </w:rPr>
        <w:t>The Angel of Death</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 xml:space="preserve">Eve's daughter, Dawn, was slain in an attempt to summon Dusk. Dusk was the offshoot daughter of the goddess Phoenix enslaved through demonology and used as a weapon against the gods. Dusk and Phoenix were both an ageless seventeen at the time of Dusk's turning. Dusk, because she was an offshoot, was unable to reach full maturity, and Phoenix, because she possessed the powers of regeneration and rejuvenation, was able to remain eternally young. Dusk's dark apotheosis made her equal to her mother in power, though she commanded the destructive potential of the phoenix, while her mother possessed the creative potential. Phoenix was forced to use her creative ability to trip Dusk into annihilating herself to end her rampage. Phoenix banished the memory of Dusk to the depths of her unconscious mind before conceiving a new offshoot to take her place. </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The legend, and the rituals used to enslave the phoenix, had remained buried in the lore of necromancy and demonology for thousands of years, but came to light during the age of empires. The discovery of the lost lore encouraged the arcane masters of the winter kingdoms to attempt to awaken the angel of death once more. He waited until Dusk and Dawn were almost seven years old, right on the cusp for the passing of her mother's mantle, before abducting them and performing the ritual. In coordination with the summoning, assassins were dispatched to kill Eve the moment the angel of death was fully awakened. Thus, Eve would be eclipsed by her daughter in the passing.</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 xml:space="preserve">Unfortunately, Phoenix had anticipated such an attempt and devised a means to thwart the resurrection of Dusk. Before drownding the memory of Dusk in oblivion, she keyed the shattered psyche to unleash her full destructive potential on herself the instant she awakened. The Archon, Talon, had not anticipated Phoenix's sabotage, in spite of a scheme designed to prevent Eve from being a threat to her offshoot. </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In the process of awakening, instinct or intuition warned the emerging consciousness of Dusk of the danger of awakening. Dusk was in the process of an artificial passing designed to warp Dawn through the inheritance of Dusk's psyche, so in a sense it was Dawn's instinct for self preservation that inspired her to...</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Proposed: Eclipse</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 xml:space="preserve">The ritual to summon the demonic phoenix was as much a success as it was a failure. By forcing the premature union of Dusk and Dawn, by definition demonic aspects of their parents, a demon with the power and potential of the phoenix was awakened. However, the ritual also opened the window for the submerged consciousness of Phoenix to slip free of the eternal oblivion of the unconscious mind where they were trapped in the moment of eclipse. This is significant, as the unconscious mind transcends the bounds of space and time, and it is the realm of the unconscious mind which is immersed in paradox, from which chaos and order take root in dreaming, to create the real, surreal and ideal spheres of being. Phoenix awakens in the merged body of Dusk and Dawn, lured by the resonnance of that avon form, however, because the union was imposed artificially, her mind is twinned even as her conscious presence distupts the mechanism keeping the bodies of Dusk and Dawn merged, splitting them apart. Thus, the merged consciousness of Dusk and Dawn is eclipsed by the divided consciousness of Phoenix. Phoenix becomes Dusk and Dawn, and they become Eclipse. </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 xml:space="preserve">Eclipse possesses the duality of her birth, the psyches of Dusk and Dawn having been imperfectly merged, and that duality allows her to exploit the impressions burned into the boy and girl during the forced union. Thus, Eclipse Dusk torments Phoenix Dawn, and Eclipse Dawn haunts Phoenix Dusk. These associations contribute to Dusk and Dawn's unconscious fear and mistrust of each other during their courtship, as neither is aware of the existence of Eclipse. Not surprisingly, Eclipse looks upon Phoenix as the demon, the nemesis responsible for her suffering and exile. Dusk and Dawn had been unwilling particpants in the ritual that created Eclipse, and being imperfectly melded, Eclipse sustains her original identities as a couple with no one but each other to turn to. Her alliance with other demons is, to her mind, a clever deception to use their enemies agains their nemesis, Phoenix. As much as Eclipse hates Phoenix, she also feels an instinctive attraction to, and affection for, her nemesis. Eclipse struggles with the idea of simply destroying Phoenix, wanting to remove her as a threat to her own existence, but also wanting to be on equal footing with her. Eclipse finds it nearly impossible to communicate with Phoenix, on either side, but she is able to project haunting, evokative and provokative memories, of the childhood ordeal she endured as well as the liaisons between Dusk and Dawn when Eclipse is in control of the pair. These projections have the greatest impact when Dusk and Dawn are dreaming, or in altered states of consciousness, subjecting them to nightmarish experiences. The struggle as Eclipse takes control of Dusk and Dawn provokes terrible, crippling fits, extending the horror of the possession into Dusk and Dawn's waking lives. </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 xml:space="preserve">The golden opportunity for Eclipse comes when Dusk and Dawn are compelled to attempt the union of the phoenix legacy. Eclipse instinctively recognizes the opportunity, and finds herself in the awkward position of trying to repair the damage her previous campaign of terror inflicted, and employ the intimacy she had already cultivated using Dusk and Dawn's bodies to arouse their passion for each other, and encourage their union. Even this does not protect her from the one great danger of her struggle for dominance over the pair, the legacy of using Dusk and Dawn's alternate forms to act in the world. In past instances when she took control of only one of them, she became that other's twin, allowing Dusk or Dawn to be noted in two places at the same time. More than once, she came close enough to risk confronting Dusk or Dawn with an unexpected twin. A few times, she had deliberately confronted one of them with him or her self, in an attempt to drive them mad. However, partial control was never enough. Union gave Eclipse a chance to gain independance. In the moment Dusk and Dawn merged, Eclipse stepped in and peeled off a true twin of the united couple, trapping them in their merged state as she slipped free in a body of her own. Dusk and Dawn had merged successfully into Phoenix, but could not split and resume their normal lives. Phoenix was forced to disguise herself and pursue her nemesis, with growing suspicions of what had truly happened. </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 xml:space="preserve">Eclipse was wild and unrestrained, celebrating her freedom, and enjoyed being chased by Phoenix. Eclipse taunted and teased her twin, in a bizarre kind of seduction. Eclipse made little effort to disguise herself with Phoenix around to take the blame for her indescretions and crimes, as fitting punishment for resisting her proposals. After a number of close scrapes, Phoenix managed to convince a few allies that she was not Eclipse, but merely a twin to the mad creature, seeking to catch her and put an end to her rampage. Eclipse retaliated by laying a trap for Phoenix and her enemies, luring her to a sprawling ruin haunted by demons and undead. There, by virtue of a little slight of hand and clever acting, she managed to turn Phoenix's allies against her, in the belief that Phoenix was Eclipse. As a result, Phoenix stumbles into a dragon initiation, and Eclipse manages to slip away. Fortunately, in one sense, Phoenix is able to return to her normal life by taking up the identies of Dusk and Dawn again. </w:t>
      </w:r>
    </w:p>
    <w:p w:rsidR="000A6BA6" w:rsidRPr="004E00C3" w:rsidRDefault="000A6BA6">
      <w:pPr>
        <w:pStyle w:val="0DraftNormal"/>
        <w:rPr>
          <w:rFonts w:ascii="Montserrat" w:hAnsi="Montserrat"/>
          <w:sz w:val="24"/>
        </w:rPr>
      </w:pP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hAnsi="Montserrat"/>
          <w:color w:val="333399"/>
          <w:sz w:val="24"/>
          <w:szCs w:val="14"/>
        </w:rPr>
      </w:pPr>
      <w:r w:rsidRPr="004E00C3">
        <w:rPr>
          <w:rFonts w:ascii="Montserrat" w:hAnsi="Montserrat"/>
          <w:color w:val="333399"/>
          <w:sz w:val="24"/>
          <w:szCs w:val="14"/>
        </w:rPr>
        <w:t>0110-18</w:t>
      </w: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hAnsi="Montserrat"/>
          <w:color w:val="333399"/>
          <w:sz w:val="24"/>
          <w:szCs w:val="14"/>
        </w:rPr>
      </w:pPr>
    </w:p>
    <w:p w:rsidR="000A6BA6" w:rsidRPr="004E00C3" w:rsidRDefault="000A6BA6">
      <w:pPr>
        <w:pStyle w:val="0DraftNormal"/>
        <w:rPr>
          <w:rFonts w:ascii="Montserrat" w:hAnsi="Montserrat"/>
          <w:sz w:val="24"/>
        </w:rPr>
      </w:pPr>
      <w:r w:rsidRPr="004E00C3">
        <w:rPr>
          <w:rFonts w:ascii="Montserrat" w:hAnsi="Montserrat"/>
          <w:sz w:val="24"/>
        </w:rPr>
        <w:t xml:space="preserve">Dawn had quickly adjusted to adopting a male alias whenever she moved around outside her secluded home. </w:t>
      </w:r>
      <w:r w:rsidRPr="004E00C3">
        <w:rPr>
          <w:rFonts w:ascii="Montserrat" w:hAnsi="Montserrat"/>
          <w:sz w:val="24"/>
          <w:szCs w:val="14"/>
        </w:rPr>
        <w:t xml:space="preserve">Unfortunately, she was creating problems that would confront her as she reached puberty. </w:t>
      </w:r>
      <w:r w:rsidRPr="004E00C3">
        <w:rPr>
          <w:rFonts w:ascii="Montserrat" w:hAnsi="Montserrat"/>
          <w:sz w:val="24"/>
        </w:rPr>
        <w:t xml:space="preserve">Her twin suitors knew her as Dawn, but assumed she was a girl, while her orphan siblings understood that she was not a normal girl at all. The serenity of their home was disrupted, despite its great seclusion, by a visitation. The dragon prince intercepted a communiqué intended to inform Eve of her status as the heir, and urging her to flee the occupied kingdoms, and Eve soon found herself being courted by dragons, the prince among them. Eve entertained these unwelcome visits, gently discouraging the repeated advances and proposals. Her frustration only grew as the visits generated interest in Dawn as a prize of note. </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 xml:space="preserve">The most frightening visitation was the arrival of Arden, having adopted a guise to come and appeal to Eve in person to flee the occupied kingdoms. As chance would have it, the dragon prince paid her a visit the same week. Eve strained to keep the two from encountering each other, having enough of an understanding of Arden to know they both had to be kept ignorant of each other’s presence. Unfortunately, they both chanced to venture out into the ruins to swim in the convoluted watercourse, and stumbled across each other. The dragon prince was shocked by her unprovoked attack, and awakened her dragon to fend her off, binding them to each other through a dual initiation. </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 xml:space="preserve">Eve was stunned to find out about their encounter by stumbling across the lovers in bed together. Eve was taken into their confidence that night, as the dragon prince revealed his true purpose in the autumn kingdoms and shared his suspicious about the alleged coup attempt. Her home became their private retreat, where they could pursue their relationship in secret, while waiting for the true enemy to show his head. Eve even hosted their marriage, conducted in secret, a couple of years later following the death of the dragon king. Eve also played host to the dragon prince’s mentor, who took up residence and took over Dawn’s education after recognizing her potential and confiding that she showed more promise than her prize student, the dragon prince. </w:t>
      </w:r>
    </w:p>
    <w:p w:rsidR="000A6BA6" w:rsidRPr="004E00C3" w:rsidRDefault="000A6BA6">
      <w:pPr>
        <w:pStyle w:val="0DraftNormal"/>
        <w:rPr>
          <w:rFonts w:ascii="Montserrat" w:hAnsi="Montserrat"/>
          <w:sz w:val="24"/>
        </w:rPr>
      </w:pP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r w:rsidRPr="004E00C3">
        <w:rPr>
          <w:rFonts w:ascii="Montserrat" w:hAnsi="Montserrat"/>
          <w:color w:val="333399"/>
          <w:sz w:val="24"/>
          <w:szCs w:val="14"/>
        </w:rPr>
        <w:t>Aliases :</w:t>
      </w:r>
      <w:r w:rsidRPr="004E00C3">
        <w:rPr>
          <w:rFonts w:ascii="Montserrat" w:eastAsia="MS Mincho" w:hAnsi="Montserrat"/>
          <w:color w:val="333399"/>
          <w:sz w:val="24"/>
          <w:szCs w:val="14"/>
        </w:rPr>
        <w:t xml:space="preserve"> Inspiration of Dusk and Dawn </w:t>
      </w: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hAnsi="Montserrat"/>
          <w:color w:val="333399"/>
          <w:sz w:val="24"/>
          <w:szCs w:val="14"/>
        </w:rPr>
      </w:pPr>
      <w:r w:rsidRPr="004E00C3">
        <w:rPr>
          <w:rFonts w:ascii="Montserrat" w:hAnsi="Montserrat"/>
          <w:color w:val="333399"/>
          <w:sz w:val="24"/>
          <w:szCs w:val="14"/>
        </w:rPr>
        <w:t xml:space="preserve">Dawn had spent her early childhood isolated from other children, privately longing for companions. Her sex and appearance marked her, while growing up, as avon rather than human, and a reincarnation of her mother. A member of a rare and exotic race, raised among humans, she could not avoid being recognized, but with a little effort she could pass for a human child. Depending on the way she was dressed, and what sort of mood she was in, Dawn could easily be mistaken for male or female, and fit in with any group of boys or girls. In her own home, Dawn was already assumed to be a girl. While growing up her mother encouraged her to take advantage of her androgynous appearance to present herself as a boy, Dusk, because of the threat demonstrated during the purge.  </w:t>
      </w: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hAnsi="Montserrat"/>
          <w:color w:val="333399"/>
          <w:sz w:val="24"/>
          <w:szCs w:val="14"/>
        </w:rPr>
      </w:pP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hAnsi="Montserrat"/>
          <w:color w:val="333399"/>
          <w:sz w:val="24"/>
          <w:szCs w:val="14"/>
        </w:rPr>
      </w:pPr>
      <w:r w:rsidRPr="004E00C3">
        <w:rPr>
          <w:rFonts w:ascii="Montserrat" w:hAnsi="Montserrat"/>
          <w:color w:val="333399"/>
          <w:sz w:val="24"/>
          <w:szCs w:val="14"/>
        </w:rPr>
        <w:t xml:space="preserve">It had been determined that she possessed such awesome potential that no one dared to unlock it. Even her mentor considered her a dangerous protégé. At the same time, she was more promising than the dragon prince. He was willing to devote himself to overseeing her natural development, but she would have to learn discipline through the athletic and martial arts. Unfortunately, athletes, due to the nature of the training, were not much for wearing clothes because they were so often working and playing together in the nude. Without clothing she could only pass for a girl. </w:t>
      </w: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hAnsi="Montserrat"/>
          <w:color w:val="333399"/>
          <w:sz w:val="24"/>
          <w:szCs w:val="14"/>
        </w:rPr>
      </w:pP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hAnsi="Montserrat"/>
          <w:color w:val="333399"/>
          <w:sz w:val="24"/>
          <w:szCs w:val="14"/>
        </w:rPr>
      </w:pPr>
      <w:r w:rsidRPr="004E00C3">
        <w:rPr>
          <w:rFonts w:ascii="Montserrat" w:hAnsi="Montserrat"/>
          <w:color w:val="333399"/>
          <w:sz w:val="24"/>
          <w:szCs w:val="14"/>
        </w:rPr>
        <w:t xml:space="preserve">Her mother was uncomfortable with allowing Dawn to seen publicly as herself, and Dawn dreaded the rejection of the boys she knew as Dusk if they recognized her as Dawn. Her unease was aggravated by other things she overheard adults arguing about. Her mother argued that there was nothing a boy could do that she could not, even siring children when she grew up. Her mentor retorted that she would still be considered less than a man. Those problems were for the distant future, though. The real problem was how to include her in the training for boys without endangering her life, or worse as time went on, her modesty. </w:t>
      </w: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hAnsi="Montserrat"/>
          <w:color w:val="333399"/>
          <w:sz w:val="24"/>
          <w:szCs w:val="14"/>
        </w:rPr>
      </w:pP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hAnsi="Montserrat"/>
          <w:color w:val="333399"/>
          <w:sz w:val="24"/>
          <w:szCs w:val="14"/>
        </w:rPr>
      </w:pPr>
      <w:r w:rsidRPr="004E00C3">
        <w:rPr>
          <w:rFonts w:ascii="Montserrat" w:hAnsi="Montserrat"/>
          <w:color w:val="333399"/>
          <w:sz w:val="24"/>
          <w:szCs w:val="14"/>
        </w:rPr>
        <w:t>A number of phoenix children, including the orphans her mother had taken in, were also chosen as initiates. Dawn spent most of her youth in the company of her school mates. A rather large school that sought out and took in individuals who exhibited unusual or extraordinary potential. Growing up on the road would be hard, but the initiates would always presented with new and interesting places to explore, spending only a couple of months each year at the places they called home. The school made for a somewhat stable community, so they did not lack for friends and playmates. It was quickly determined that Dawn was no normal girl. She was the strangest child in the troop, a regular weirdness magnet, She quickly earned the reputation of being a tomboy, and never set out to correct that impression.</w:t>
      </w: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hAnsi="Montserrat"/>
          <w:color w:val="333399"/>
          <w:sz w:val="24"/>
          <w:szCs w:val="14"/>
        </w:rPr>
      </w:pP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hAnsi="Montserrat"/>
          <w:color w:val="333399"/>
          <w:sz w:val="24"/>
          <w:szCs w:val="14"/>
        </w:rPr>
      </w:pPr>
      <w:r w:rsidRPr="004E00C3">
        <w:rPr>
          <w:rFonts w:ascii="Montserrat" w:hAnsi="Montserrat"/>
          <w:color w:val="333399"/>
          <w:sz w:val="24"/>
          <w:szCs w:val="14"/>
        </w:rPr>
        <w:t xml:space="preserve">While traveling, she was able to pose among strangers as Dusk, although she had to be careful to avoid her school mates who knew her only as Dawn. Individuals who knew her recognized her as either a boy or a girl, but almost never as both, and no one who did not know the truth ever guessed that she was avon. </w:t>
      </w: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hAnsi="Montserrat"/>
          <w:color w:val="333399"/>
          <w:sz w:val="24"/>
          <w:szCs w:val="14"/>
        </w:rPr>
      </w:pP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hAnsi="Montserrat"/>
          <w:color w:val="333399"/>
          <w:sz w:val="24"/>
          <w:szCs w:val="14"/>
        </w:rPr>
      </w:pPr>
      <w:r w:rsidRPr="004E00C3">
        <w:rPr>
          <w:rFonts w:ascii="Montserrat" w:hAnsi="Montserrat"/>
          <w:color w:val="333399"/>
          <w:sz w:val="24"/>
          <w:szCs w:val="14"/>
        </w:rPr>
        <w:t xml:space="preserve">Like Dawn, most of the other children were untrained telepaths, but their minds were already stable enough to prevent accidental rapport. However, their strong personalities did not entirely protect the them from the strength of their telepathic talents. The ease with which they could read each other’s minds provoked all of them to build strong mental defenses. </w:t>
      </w: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hAnsi="Montserrat"/>
          <w:color w:val="333399"/>
          <w:sz w:val="24"/>
          <w:szCs w:val="14"/>
        </w:rPr>
      </w:pP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hAnsi="Montserrat"/>
          <w:color w:val="333399"/>
          <w:sz w:val="24"/>
          <w:szCs w:val="14"/>
        </w:rPr>
      </w:pPr>
      <w:r w:rsidRPr="004E00C3">
        <w:rPr>
          <w:rFonts w:ascii="Montserrat" w:hAnsi="Montserrat"/>
          <w:color w:val="333399"/>
          <w:sz w:val="24"/>
          <w:szCs w:val="14"/>
        </w:rPr>
        <w:t xml:space="preserve">They honed their telepathic and telekinetic abilities working together, as friends and rivals. </w:t>
      </w:r>
      <w:r w:rsidRPr="004E00C3">
        <w:rPr>
          <w:rFonts w:ascii="Montserrat" w:eastAsia="MS Mincho" w:hAnsi="Montserrat"/>
          <w:color w:val="333399"/>
          <w:sz w:val="24"/>
          <w:szCs w:val="14"/>
        </w:rPr>
        <w:t xml:space="preserve">Their exceptional abilities in the sphere of athletics, including mastery of martial dance, came as a result of having to acquire discipline through physical devotions, rather than mental or spiritual devotions suited to their potential power. </w:t>
      </w:r>
      <w:r w:rsidRPr="004E00C3">
        <w:rPr>
          <w:rFonts w:ascii="Montserrat" w:hAnsi="Montserrat"/>
          <w:color w:val="333399"/>
          <w:sz w:val="24"/>
          <w:szCs w:val="14"/>
        </w:rPr>
        <w:t xml:space="preserve">Their regenerative abilities and athletic aptitude brought them all to the attention of other school’s dancers, masters of the physical arts. It was a demanding apprenticeship, disciplining their bodies in the skills of combat and courtship, and all forms of gymnastics and acrobatics, demanded for true mastery of the art of dance. </w:t>
      </w: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hAnsi="Montserrat"/>
          <w:color w:val="333399"/>
          <w:sz w:val="24"/>
          <w:szCs w:val="14"/>
        </w:rPr>
      </w:pP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r w:rsidRPr="004E00C3">
        <w:rPr>
          <w:rFonts w:ascii="Montserrat" w:eastAsia="MS Mincho" w:hAnsi="Montserrat"/>
          <w:color w:val="333399"/>
          <w:sz w:val="24"/>
          <w:szCs w:val="14"/>
        </w:rPr>
        <w:t>Aliases : Embodiment of Dusk and Dawn</w:t>
      </w: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r w:rsidRPr="004E00C3">
        <w:rPr>
          <w:rFonts w:ascii="Montserrat" w:eastAsia="MS Mincho" w:hAnsi="Montserrat"/>
          <w:color w:val="333399"/>
          <w:sz w:val="24"/>
          <w:szCs w:val="14"/>
        </w:rPr>
        <w:t xml:space="preserve">Her life became more complicated when she was sixteen, as she returned home and settled down for a year in preparation for her final Initiation. Just when it seemed that she must expose the truth about her avon heritage, she discovered, and took advantage of her ability to become male or female. Her frustration at being neither a boy nor a girl had increased as adolescence touched her peers and left her unmarked. The reaction of strangers met on the road had inspired her mother to remind her that a phoenix possessed an innate metamorphic ability. </w:t>
      </w: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r w:rsidRPr="004E00C3">
        <w:rPr>
          <w:rFonts w:ascii="Montserrat" w:eastAsia="MS Mincho" w:hAnsi="Montserrat"/>
          <w:color w:val="333399"/>
          <w:sz w:val="24"/>
          <w:szCs w:val="14"/>
        </w:rPr>
        <w:t xml:space="preserve">As a boy she could resurrect the identity she had created for herself, as Dusk, and she was already well established as a girl, as Dawn. Thus, she was only able to be herself when she wandered off alone. By that point, she had no trouble keeping her act straight as a boy or a girl. She had taken advantage of her androgynous appearance to pose as both while growing up. A talent that enabled her to fully embody those roles seemed like a perfect solution. </w:t>
      </w: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r w:rsidRPr="004E00C3">
        <w:rPr>
          <w:rFonts w:ascii="Montserrat" w:eastAsia="MS Mincho" w:hAnsi="Montserrat"/>
          <w:color w:val="333399"/>
          <w:sz w:val="24"/>
          <w:szCs w:val="14"/>
        </w:rPr>
        <w:t xml:space="preserve">Naturally, there was a catch. Dawn quickly discovered that the talent was unreliable, it obeyed a tricky psychic trigger that imposed a rather strange, and revealing ordeal on her throughout her final year of initiation. Mental and spiritual triggers were a bit complicated. Because Dawn had tremendous reserves of untapped and untamed power, it required some amount of mental and spiritual discipline to keep from triggering the metamorphosis unintentionally, but it took even greater effort to trigger it deliberately. If disturbed or distracted, she might not be able to do it at all. It was amusing, however frustrating, and it made that the most exciting year of her young life. </w:t>
      </w: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r w:rsidRPr="004E00C3">
        <w:rPr>
          <w:rFonts w:ascii="Montserrat" w:eastAsia="MS Mincho" w:hAnsi="Montserrat"/>
          <w:color w:val="333399"/>
          <w:sz w:val="24"/>
          <w:szCs w:val="14"/>
        </w:rPr>
        <w:t xml:space="preserve">She were forced to adapt all her skills and abilities to her new forms, and, wanting to keep her ordeal a secret, she also found herself forced to understand and adopt two distinct perspectives and personalities. She was always forced to invent some ruse to explain why Dusk and Dawn suddenly appeared or traded places in the most extraordinary circumstances. Such occurrences were unavoidable when a spike of adrenaline, or a sudden shock, could trigger an accidental transformation. Such occurrences gave the impression that Dusk and Dawn were sneaking around together behind people’s backs. </w:t>
      </w: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r w:rsidRPr="004E00C3">
        <w:rPr>
          <w:rFonts w:ascii="Montserrat" w:eastAsia="MS Mincho" w:hAnsi="Montserrat"/>
          <w:color w:val="333399"/>
          <w:sz w:val="24"/>
          <w:szCs w:val="14"/>
        </w:rPr>
        <w:t>A small group of close friends spent enough time with her to catch her in the act, but they conspired to keep the secret, enjoying the massive, inside joke being perpetrated on the community. As a result, only her immediate household, and close friends, knew about her ordeal. Once they adjusted to her transformations, their relationship was cemented as something that transcended conventional rules about gender or sex.</w:t>
      </w: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r w:rsidRPr="004E00C3">
        <w:rPr>
          <w:rFonts w:ascii="Montserrat" w:eastAsia="MS Mincho" w:hAnsi="Montserrat"/>
          <w:color w:val="333399"/>
          <w:sz w:val="24"/>
          <w:szCs w:val="14"/>
        </w:rPr>
        <w:t xml:space="preserve">Having a few true friends and allies proved a great necessity, because in male or female form she proved to be exceptionally attractive and popular. There seemed to be no end to people trying to pair her up with herself. Because she had the same basic interests and pursuits as a boy or a girl, it was rather obvious that her aliases were “made” for each other. </w:t>
      </w: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r w:rsidRPr="004E00C3">
        <w:rPr>
          <w:rFonts w:ascii="Montserrat" w:hAnsi="Montserrat"/>
          <w:color w:val="333399"/>
          <w:sz w:val="24"/>
          <w:szCs w:val="14"/>
        </w:rPr>
        <w:t xml:space="preserve">Dawn meets Ash. </w:t>
      </w:r>
      <w:r w:rsidRPr="004E00C3">
        <w:rPr>
          <w:rFonts w:ascii="Montserrat" w:eastAsia="MS Mincho" w:hAnsi="Montserrat"/>
          <w:color w:val="333399"/>
          <w:sz w:val="24"/>
          <w:szCs w:val="14"/>
        </w:rPr>
        <w:t xml:space="preserve">Dawn was not the only child to make the assumption that Ash, the dragon initiated twin of Coal, was his true compliment. Dawn unwittingly encouraged Ash’s attentions, paving the way for a love triangle to evolve between her and the two boys. Coal and Ash quickly engaged in a rivalry over Dawn. </w:t>
      </w: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r w:rsidRPr="004E00C3">
        <w:rPr>
          <w:rFonts w:ascii="Montserrat" w:eastAsia="MS Mincho" w:hAnsi="Montserrat"/>
          <w:color w:val="333399"/>
          <w:sz w:val="24"/>
          <w:szCs w:val="14"/>
        </w:rPr>
        <w:t xml:space="preserve">While looking for a way to perfect her control of her metamorphoses, Dawn was occasionally asked which sex she would choose to remain as. Dawn usually asserted that she would reclaim her native sex, claiming her memories were predominantly of that gender. After mastering the talent, Dawn found it impossible to give the habit of switching up, however. In spite of all the trouble it had caused, it had provided tremendous insight into what it meant to be avon, and taught her how to cope with the disadvantages and use the advantages of both sexes. For her, both male and female sexes were alien, but only as one or the other could she really fit in among her peers. At the same time, though, she could not be herself. </w:t>
      </w: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r w:rsidRPr="004E00C3">
        <w:rPr>
          <w:rFonts w:ascii="Montserrat" w:eastAsia="MS Mincho" w:hAnsi="Montserrat"/>
          <w:color w:val="333399"/>
          <w:sz w:val="24"/>
          <w:szCs w:val="14"/>
        </w:rPr>
        <w:t xml:space="preserve">By the end of that year, mercifully few people had learned her secret, but another problem existed. She faced having to make a choice, a commitment to one sex, at her Initiation. The entire purpose of encouraging her to explore her options was so she could choose her role in life. If she could not choose between male and female, she might as well remain neither, for someone who flipped back and forth was as much an outsider as a unique. The problem with deciding, however, were the questions about sex that she could not answer until after completing her Initiation. </w:t>
      </w: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r w:rsidRPr="004E00C3">
        <w:rPr>
          <w:rFonts w:ascii="Montserrat" w:eastAsia="MS Mincho" w:hAnsi="Montserrat"/>
          <w:color w:val="333399"/>
          <w:sz w:val="24"/>
          <w:szCs w:val="14"/>
        </w:rPr>
        <w:t xml:space="preserve">Despite insistence that she would be better off not knowing, that her decision had to be based on social and not sexual concerns, she could not put it out of her mind. Her friends were more sympathetic, but they also had their own opinions about what sex she should commit to. For the most part, her transformations had all but prevented intimate relationships between those who knew her secret and herself. Some of her admirers remained die hard even after learning the truth, and they were the most insistent about how she should choose. Driven by the prospect of forming a relationship with an exclusively male or female version of her, depending on their own sex. </w:t>
      </w: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r w:rsidRPr="004E00C3">
        <w:rPr>
          <w:rFonts w:ascii="Montserrat" w:eastAsia="MS Mincho" w:hAnsi="Montserrat"/>
          <w:color w:val="333399"/>
          <w:sz w:val="24"/>
          <w:szCs w:val="14"/>
        </w:rPr>
        <w:t xml:space="preserve">The closer the day to decide came, the more frustrated she became. It never occurred to her that the perfect solution was obvious. Her mother and mentors had overlooked the possibility, but if they had considered it, they would have ruled it out. It was considered too dangerous for a phoenix to submit herself to a dragon initiation. </w:t>
      </w: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r w:rsidRPr="004E00C3">
        <w:rPr>
          <w:rFonts w:ascii="Montserrat" w:eastAsia="MS Mincho" w:hAnsi="Montserrat"/>
          <w:color w:val="333399"/>
          <w:sz w:val="24"/>
          <w:szCs w:val="14"/>
        </w:rPr>
        <w:t xml:space="preserve">Dragon Initiation: Means, Motive and Opportunity </w:t>
      </w: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r w:rsidRPr="004E00C3">
        <w:rPr>
          <w:rFonts w:ascii="Montserrat" w:eastAsia="MS Mincho" w:hAnsi="Montserrat"/>
          <w:color w:val="333399"/>
          <w:sz w:val="24"/>
          <w:szCs w:val="14"/>
        </w:rPr>
        <w:t>A week before Initiation, her mother cornered her. She gave the wend to make a decision, and the first morning of the week she had to have her talent locked. Because there really was only one of her, and her final examinations and ordeals were public ceremonies, only one of her aliases could be complete initiation among her peers. She struggled with the decision all night, becoming more and more worked up. In a moment of sheer frustration, forgetting where she was, she went out for a walk. Her wandering ended at a tavern, where she went in for something to eat.</w:t>
      </w: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r w:rsidRPr="004E00C3">
        <w:rPr>
          <w:rFonts w:ascii="Montserrat" w:eastAsia="MS Mincho" w:hAnsi="Montserrat"/>
          <w:color w:val="333399"/>
          <w:sz w:val="24"/>
          <w:szCs w:val="14"/>
        </w:rPr>
        <w:t xml:space="preserve">Dawn was diverted from her contemplations when a gathering of locals and soldiers at the inn recognized Dawn and challenged her to go into the ruins of the sanctuary and try to clean out the demons and undead rumored to have infested the catacombs buried under the temples, mansion and fortifications. Unable to believe the report, she never the less accepted the dare, remembering her original purpose in Dream Gate, and recruited a party to accompany her for the mission. </w:t>
      </w: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r w:rsidRPr="004E00C3">
        <w:rPr>
          <w:rFonts w:ascii="Montserrat" w:eastAsia="MS Mincho" w:hAnsi="Montserrat"/>
          <w:color w:val="333399"/>
          <w:sz w:val="24"/>
          <w:szCs w:val="14"/>
        </w:rPr>
        <w:t xml:space="preserve">The solution to her problem would come to Dawn, while confronting the scene of her childhood nightmare. The sprawling ruins amid which the sanctuary was set had long since been a burial ground for great warriors and mages, and had offered the necromancers and demonologists all the material necessary to raise a legion of undead and animated monstrosities to start the war of the rift. </w:t>
      </w: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r w:rsidRPr="004E00C3">
        <w:rPr>
          <w:rFonts w:ascii="Montserrat" w:eastAsia="MS Mincho" w:hAnsi="Montserrat"/>
          <w:color w:val="333399"/>
          <w:sz w:val="24"/>
          <w:szCs w:val="14"/>
        </w:rPr>
        <w:t xml:space="preserve">Dawn lead a party into the ruins, confronting the reality of the horrors unleashed in the war first hand for the first time, and yet finding a kind of peace and beauty amid the ruins. Alarmed to find undead indeed milling about in the catacombs, she dispatches one of her party to make an official report, and then descends with her men to determine the extend of the infestation. They encounter nothing they cannot handle on their way in, but are forced to retreat when they stumble into a chamber stuffed with hundreds, maybe thousands of undead. They race through the catacombs and emerge within the forbidden section of the mansion. Given the needs of the sanctuary, the forbidden sections were the majority of the structure. A careful tour of the mansion turns up an impressive count of greater undead and even a few demons, all, for the most part, dormant in the daylight hours. </w:t>
      </w: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r w:rsidRPr="004E00C3">
        <w:rPr>
          <w:rFonts w:ascii="Montserrat" w:eastAsia="MS Mincho" w:hAnsi="Montserrat"/>
          <w:color w:val="333399"/>
          <w:sz w:val="24"/>
          <w:szCs w:val="14"/>
        </w:rPr>
        <w:t xml:space="preserve">Dawn and her party found a safe spot to camp through the night, offering her the safety and privacy to bathe. Disturbed to have found that the unused bulk of the sanctuary had been overrun by the dead and the damned, such that she had not been able to dispatch another of her men to report and bear warning, she counseled herself to clean up and maintain her composure. Only after assuring herself that she and her men were in a defensible position did she feel comfortable taking advantage of the bath. If nothing else, she had earned the respect of the men, and suffered the blood and gore to prove it. She was surprised to have her meditation disturbed, but looking up she was suddenly thrust well past mere surprise. There, naked and alone, she finally confronted her childhood demons. </w:t>
      </w: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r w:rsidRPr="004E00C3">
        <w:rPr>
          <w:rFonts w:ascii="Montserrat" w:eastAsia="MS Mincho" w:hAnsi="Montserrat"/>
          <w:color w:val="333399"/>
          <w:sz w:val="24"/>
          <w:szCs w:val="14"/>
        </w:rPr>
        <w:t>Dawn had needed no warning, the simple fact that he was unreadable alerted her to the danger. Instantly she was in motion. She found herself immediately engaged by the men who had slipped in behind him. In a way she was grateful to be set upon by his guards, for against them there was no danger she would hesitate. Nor was she surprised when Thorn himself stood aside through it all. He was fresh and alert when she dropped the last of his men, and for a moment, she thought she had a chance. The way he looked at her nude form summoned a flood of memories.</w:t>
      </w: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r w:rsidRPr="004E00C3">
        <w:rPr>
          <w:rFonts w:ascii="Montserrat" w:eastAsia="MS Mincho" w:hAnsi="Montserrat"/>
          <w:color w:val="333399"/>
          <w:sz w:val="24"/>
          <w:szCs w:val="14"/>
        </w:rPr>
        <w:t xml:space="preserve">She was seven years old again, confronting the betrayal of her mentor. For one blissful moment, he allowed their friendship to come first. He pulled her into his embrace and held her for a moment, and then he began to explain. He was obliged to capture her, thankful that his orders were simply that, and not to kill her. His understanding of the situation would have led him to assume she would have to be the first to die. If she wanted, she could try to fight for her freedom, but only then would she be in any true danger of dying. </w:t>
      </w: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r w:rsidRPr="004E00C3">
        <w:rPr>
          <w:rFonts w:ascii="Montserrat" w:eastAsia="MS Mincho" w:hAnsi="Montserrat"/>
          <w:color w:val="333399"/>
          <w:sz w:val="24"/>
          <w:szCs w:val="14"/>
        </w:rPr>
        <w:t xml:space="preserve">She was not surprised to be hearing the same explanation again. The difference, this time around, was that she actually could put up a fight. Given their common regenerative gift, an all out fight between them would be unbelievably brutal, and she still did not know what it took kill a dragon. Particularly one who was also a demon. Fortunately, for them at least, death had not limited the effectiveness of his companions. Inevitably, they managed to immobilize and subdue her. She had no doubt that whatever awaited her now was much worse than death. </w:t>
      </w: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r w:rsidRPr="004E00C3">
        <w:rPr>
          <w:rFonts w:ascii="Montserrat" w:eastAsia="MS Mincho" w:hAnsi="Montserrat"/>
          <w:color w:val="333399"/>
          <w:sz w:val="24"/>
          <w:szCs w:val="14"/>
        </w:rPr>
        <w:t xml:space="preserve">Dawn was surprised to find herself alive, still in the private bath where he had captured her. Dawn investigated the rooms staked out by her party and discovered that they were missing, along with all the gear she and they had brought with them. The taint of paradox permeated the ruins and space and time seemed to have warped around her. She called upon her inner resources, and attempted to find her way out of the maze of rooms the mansion had become. The intensity built as Dawn confronted her captors, witnessed the death and defilement of a few of her party members and friends, and learned of the fate in store for her. </w:t>
      </w: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r w:rsidRPr="004E00C3">
        <w:rPr>
          <w:rFonts w:ascii="Montserrat" w:eastAsia="MS Mincho" w:hAnsi="Montserrat"/>
          <w:color w:val="333399"/>
          <w:sz w:val="24"/>
          <w:szCs w:val="14"/>
        </w:rPr>
        <w:t xml:space="preserve">The demon had been torturing her friends with detailed descriptions of his intentions, to defile and corrupt her, and turn her into one of them, a demon. Thorn and his minions were guarding the baths where she had been incapacitated, preventing her party from coming to her rescue. Dawn stumbled upon the central pool, emerging from a side passage onto the grand balcony ringing the grand atrium. Pausing at the sight of Blaze, she leaned out to call to him only to turn on her heel and run for dear life as a dragon reared up before her. </w:t>
      </w: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r w:rsidRPr="004E00C3">
        <w:rPr>
          <w:rFonts w:ascii="Montserrat" w:eastAsia="MS Mincho" w:hAnsi="Montserrat"/>
          <w:color w:val="333399"/>
          <w:sz w:val="24"/>
          <w:szCs w:val="14"/>
        </w:rPr>
        <w:t xml:space="preserve">Unfortunately, her current form was one shared by demons, and her own party mistook her for the enemy when she emerged from the baths. Blaze, the second in command of their expedition and a dragon initiate, was a young man with whom she had been falling in love, and he assumed her appearance spelled the worst for his beloved. There was no time to explain, as Blaze assumed his lethal dragon form, with fatal intent. She fled, and the dragon pursued. </w:t>
      </w: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r w:rsidRPr="004E00C3">
        <w:rPr>
          <w:rFonts w:ascii="Montserrat" w:eastAsia="MS Mincho" w:hAnsi="Montserrat"/>
          <w:color w:val="333399"/>
          <w:sz w:val="24"/>
          <w:szCs w:val="14"/>
        </w:rPr>
        <w:t xml:space="preserve">In flight, the demon confronted Dawn, and tried to seize her, but she managed to break away. When it became apparent that he could not catch her, he had changed tactics, employing the means of a dragon initiation to keep her in flight from a pursuer she ultimately could not outrun. The dragon projected by Blaze, during the crisis, became distracted by the appearance of Dawn. Because the demon was resurrected by her mother’s nemesis, its form and nature were identical to hers in the dragon’s perception, though exotically different to human eyes. Blaze never realized that he had been thrown off the scent and cut loose on Dawn. </w:t>
      </w: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r w:rsidRPr="004E00C3">
        <w:rPr>
          <w:rFonts w:ascii="Montserrat" w:eastAsia="MS Mincho" w:hAnsi="Montserrat"/>
          <w:color w:val="333399"/>
          <w:sz w:val="24"/>
          <w:szCs w:val="14"/>
        </w:rPr>
        <w:t xml:space="preserve">Dawn darted through the maze seeking to elude the dragon that Blaze had unwittingly roused from her subconscious mind. In the process she found herself confronted with the deadly minions of the arch-wizard at every turn. She even confronted the demon, now unbound, and sacrificed her precious rings to escape. Naked, save for the powers of her mind, she resorted to pitting these threats against one another. Demons and undead proved no match for the dragon, but they slowed it down and bought her time to run. Just as she began to think she was home free, however, the dragon ambushed her. </w:t>
      </w: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r w:rsidRPr="004E00C3">
        <w:rPr>
          <w:rFonts w:ascii="Montserrat" w:eastAsia="MS Mincho" w:hAnsi="Montserrat"/>
          <w:color w:val="333399"/>
          <w:sz w:val="24"/>
          <w:szCs w:val="14"/>
        </w:rPr>
        <w:t xml:space="preserve">Dawn raced down a passage, thinking the dragon long since lost, and unwittingly dropped into an open shaft. As she fell, she could see that the lower end of the shaft was flooded. The dragon exploded up out of the water as she descended, but Dawn narrowly avoided its flashing jaws. The dragon flailed around as she plummeted into the freezing water. Dawn swam for her life, darting around the thrashing beast looking for a way out. At some point, she felt the dragon’s teeth dig into her and she was dragged under, where her head got bashed against a submerged protrusion. She blacked out, dismal images of herself slithering down its throat flickering through her horrified brain. </w:t>
      </w: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r w:rsidRPr="004E00C3">
        <w:rPr>
          <w:rFonts w:ascii="Montserrat" w:eastAsia="MS Mincho" w:hAnsi="Montserrat"/>
          <w:color w:val="333399"/>
          <w:sz w:val="24"/>
          <w:szCs w:val="14"/>
        </w:rPr>
        <w:t xml:space="preserve">However, her phoenix nature made her partially immune to the normal effects of blooding, instead of becoming a dragon, she became twinned, and the dragon that blooded her took on an independence from Blaze, becoming Flame and exploiting the forms gleaned from Dawn. What happened was a combination of dragon initiation and phoenix initiation. In the dragon initiation of a phoenix, the projection used in a dragon initiation acted as a cross platform for a dual initiation. The fatal conclusion of the dragon initiation, allows the phoenix to slip free of the initiation, by way of resurrection. However, having been devoured, the projection was seized in a phoenix initiation. The blooded dragon was consumed in the flames of the phoenix, and reborn as a twin to that phoenix, granting the dragon aspect of the projection the independence of a phoenix,. As the dragon projection sustained the slain initiate through the transition to the dragon state, the phoenix was also twinned in the pyre. In order for the dual initiation to be fully resolved, the initiated dragon and phoenix had to return to and merged with the original dragon and phoenix, allowing them to incorporate the newly awakened potentials. </w:t>
      </w: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r w:rsidRPr="004E00C3">
        <w:rPr>
          <w:rFonts w:ascii="Montserrat" w:eastAsia="MS Mincho" w:hAnsi="Montserrat"/>
          <w:color w:val="333399"/>
          <w:sz w:val="24"/>
          <w:szCs w:val="14"/>
        </w:rPr>
        <w:t xml:space="preserve">Blaze had sensed the entire pursuit somewhat abstractly, while focused on his effort to rescue the surviving members of the party. He finally felt contact as Dawn was incinerated in the belly of the dragon, and just as abruptly felt that part of himself cut off. Something passed into him, and he reached out once more and felt the rift itself slip into his grasp. In spite of his furious struggle to arrest the rupture, he still took note of the images that burned themselves into his soul, which were clearly, to his mind, images of the friends he feared lost and an enemy he hoped slain. </w:t>
      </w: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r w:rsidRPr="004E00C3">
        <w:rPr>
          <w:rFonts w:ascii="Montserrat" w:eastAsia="MS Mincho" w:hAnsi="Montserrat"/>
          <w:color w:val="333399"/>
          <w:sz w:val="24"/>
          <w:szCs w:val="14"/>
        </w:rPr>
        <w:t xml:space="preserve">Dawn was shocked to awake engulfed only in water, and thrashed her way to the surface of the flooded shaft where she had, for a moment, believed she had died. She was surprised to note that she had assumed her female aspect again. Somehow, she dragged herself out of the shaft and collapsed in the passage from which she had fallen, totally exhausted. </w:t>
      </w: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r w:rsidRPr="004E00C3">
        <w:rPr>
          <w:rFonts w:ascii="Montserrat" w:eastAsia="MS Mincho" w:hAnsi="Montserrat"/>
          <w:color w:val="333399"/>
          <w:sz w:val="24"/>
          <w:szCs w:val="14"/>
        </w:rPr>
        <w:t xml:space="preserve">Blaze found her laying unconscious as he searched for a way out of the mansion. He gathered her up the moment he recognized her form, threw her over his shoulder, and carried her out. </w:t>
      </w: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r w:rsidRPr="004E00C3">
        <w:rPr>
          <w:rFonts w:ascii="Montserrat" w:eastAsia="MS Mincho" w:hAnsi="Montserrat"/>
          <w:color w:val="333399"/>
          <w:sz w:val="24"/>
          <w:szCs w:val="14"/>
        </w:rPr>
        <w:t xml:space="preserve">While waiting for her to recover, Blaze pondered the absence of his dragon aspect. From what he could remember, it had vanished when it consumed the “demon”. He quickly drew the conclusion that it had been destroyed along with the demon. It did not occur to him that the stranger he had rescued, and now watched over, had blooded him. </w:t>
      </w: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r w:rsidRPr="004E00C3">
        <w:rPr>
          <w:rFonts w:ascii="Montserrat" w:eastAsia="MS Mincho" w:hAnsi="Montserrat"/>
          <w:color w:val="333399"/>
          <w:sz w:val="24"/>
          <w:szCs w:val="14"/>
        </w:rPr>
        <w:t xml:space="preserve">Dawn awakened again, on a pallet in a tent, and confronted Blaze. They talked, and she muddled through an explanation of who she was and what she was doing in Ardyn, noting that he simply nodded when she properly named herself. He was called out by one of his men, and she followed him to an unlit pyre. She was introduced to his mentor and they all stood silently as the pyre for slain comrades was lit. </w:t>
      </w: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r w:rsidRPr="004E00C3">
        <w:rPr>
          <w:rFonts w:ascii="Montserrat" w:eastAsia="MS Mincho" w:hAnsi="Montserrat"/>
          <w:color w:val="333399"/>
          <w:sz w:val="24"/>
          <w:szCs w:val="14"/>
        </w:rPr>
        <w:t>········································································································································································</w:t>
      </w: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r w:rsidRPr="004E00C3">
        <w:rPr>
          <w:rFonts w:ascii="Montserrat" w:eastAsia="MS Mincho" w:hAnsi="Montserrat"/>
          <w:color w:val="333399"/>
          <w:sz w:val="24"/>
          <w:szCs w:val="14"/>
        </w:rPr>
        <w:t xml:space="preserve">It appeared that the split was permanent. She had twinned herself, but only physically. She was one person in two bodies, so in confronting her twin she really confronted herself. She also confronted the legacy of a long standing ruse, in which her aliases were never seen together in public due to an incestuous infatuation. </w:t>
      </w: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r w:rsidRPr="004E00C3">
        <w:rPr>
          <w:rFonts w:ascii="Montserrat" w:eastAsia="MS Mincho" w:hAnsi="Montserrat"/>
          <w:color w:val="333399"/>
          <w:sz w:val="24"/>
          <w:szCs w:val="14"/>
        </w:rPr>
        <w:t xml:space="preserve">The next morning she confronted her mother with her division. She demonstrated that the rings still worked, by opposites, in the usual temporary fashion. Her sexual duality seemed permanent and seeing no way to reverse the effect. Her mother collected the rings from her, reminding her that the experiment was over, stating that while unexpected she had found a valid solution to the problem. In the mean time, her mother and mentors focused on other consequences of the split. They had little time enough to think about it themselves. Their mentors urged them to focus their attention immediately on their preparations for their final initiation. The division into boy and girl at last made it possible for them to instruct her in the Art, though the power she possessed while divided remained intimidating. </w:t>
      </w:r>
    </w:p>
    <w:p w:rsidR="000A6BA6" w:rsidRPr="004E00C3" w:rsidRDefault="000A6BA6">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spacing w:line="240" w:lineRule="auto"/>
        <w:rPr>
          <w:rFonts w:ascii="Montserrat" w:eastAsia="MS Mincho" w:hAnsi="Montserrat"/>
          <w:color w:val="333399"/>
          <w:sz w:val="24"/>
          <w:szCs w:val="14"/>
        </w:rPr>
      </w:pPr>
    </w:p>
    <w:p w:rsidR="000A6BA6" w:rsidRPr="004E00C3" w:rsidRDefault="000A6BA6">
      <w:pPr>
        <w:pStyle w:val="0DraftNormal"/>
        <w:rPr>
          <w:rFonts w:ascii="Montserrat" w:hAnsi="Montserrat"/>
          <w:sz w:val="24"/>
        </w:rPr>
      </w:pPr>
      <w:r w:rsidRPr="004E00C3">
        <w:rPr>
          <w:rFonts w:ascii="Montserrat" w:hAnsi="Montserrat"/>
          <w:sz w:val="24"/>
        </w:rPr>
        <w:t>0110-17</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 xml:space="preserve">The memories of the conscious and unconscious embodiments of Dusk and Dawn, or Phoenix, fit together like pieces of a puzzle. The unconscious aspects lost the moments the conscious aspects remember dreaming. There is a temporal correlation between the seventeen years of conscious existence and the interminable span endured by their unconscious embodiments, but it is not entirely linear. The conscious minds were able to move outside the bounds of time which confined the actions of their inner selves, as those inner selves were able to glimpse the future of their outward embodiments, offering strange premonitions and intuitions which teased their waking selves’ lives. </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Twin Eves</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 xml:space="preserve">Given the events that occur in this epic, it is apparent that there are two legitimate eves of paradox. Historically, the first occurred when Dusk and Dawn were submerged, and awakened in the Dream. At that moment a rip tide hit the universe, opening a rift for the duration of their emergence. This first eve of paradox embodies the incursion of twin universes upon the sphere of the original. The disruptions and distortions of space and time occur in seven to nine minute intervals when the wave fronts of both incursions resonate with constructive or destructive interference, opening tears into the realms of either twin’s soul, or deadly voids into the realm of paradox, the sphere of dreaming. </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Trinity Effect</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 xml:space="preserve">Those tears can allow duplicates of individuals from the duplicate realms, or angels, demons, and other psychic embodiments to emerge into the realms of this trinity. To those gifted with the proper perceptions, the first eve of paradox displayed the shattering of the universe, and it’s almost immediate shoring up by twin realms “on either side.” Those realms were dreamed by future incarnations of Dusk and Dawn. Technically, it is this “break” that allows the Dreamer to be born within the Dream; the window of opportunity. The catch is, this “window” establishes the conditions of its opening in terms of what must happen in the future. </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Demon Dawn</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 xml:space="preserve">The possibility of this event was within the realm of prediction, and thus could have been anticipated and exploited by other individuals within the dream. The summoning of the Demonic Phoenix is one of the most ambitious examples of such opportunism. Due to the incredible role she had played in the evolution of the Dream, Phoenix betrayed her own significance to anyone willing to figure the mystery out. As a result, the enemies of life were able to single her out as the Dreamer, infiltrate or invade her sanctuary, and ambush her to raise a power equal to herself, by drawing out her own shadow. </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Demon’s Agenda</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 xml:space="preserve">Once freed, this demon was her nemesis, seeking not to destroy her, but to destroy the future upon which all these events hinged, seeking to prevent her birth, or failing that, to prevent her from attaining the means, motive or opportunity to engage in that fatal embrace. For this purpose, the demon set out to seduce Dusk and Dawn, the embodiments of that future and naturally the ones with the most to lose should it be prevented. The demon also watched for an opportunity to distract Phoenix from using the opportunity she had been given to conceive her avatar. To that end, he schemed to employ her greatest temptation, the dragon. Like her, the dragon was an unborn soul, an embodiment of her soul mate and a catalyst to her own evolution. The dragon was a distraction for Dusk and Dawn as well, for he had been both twin and soul mate to them in their childhood. </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 xml:space="preserve">The first coup of the demon and his minions—mortals who dared to imagine themselves her master-was successfully separating the trio in the confusion of the initial rupture. The demon had one disadvantage, however. She was the equal to any one of the three, one on one, but together they could easily overpower her, and quite possibly even annihilate her. Preventing the three from recognizing each others existence right at the start, and then figuring the whole paradox out, was only a stop gap solution. To execute her purpose, she had to keep them distracted and isolated. </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 xml:space="preserve">Thus, the demon played along with her “masters’” desires, to wage war on the autumn kingdoms. The demonic and necromantic nature of those legions made it ridiculously easy for her to seize control of them, and thus command of the situation. Recognizing at once that one of the three identified most strongly with her dragon potential, she sought out and seduced Dusk to her side. Dawn had been mistaken for the demon, by eye-witnesses, and seized by the dragon prince. Dawn was able to prove she was not a demon, and volunteered to aid the prince in the suddenly desperate war. The intervention by the enemy created enough of a delay in the first meeting among the three for a misleading precedent to become well established. </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Phoenix, Dusk and Dawn</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 xml:space="preserve">By the time Dawn confronted Phoenix, numerous accounts had already been made of individuals encountering duplicates, or even triplicates of themselves. The obvious resemblance between Phoenix and Dawn obscured the subtle differences which heralded the truth about them. The desperation of the situation they found themselves already immersed in prevented them from probing each other in depth, and their assumptions about what had happened to them were too similar to provoke contemplation. As far as each of them knew, their reunions had been unexpectedly traumatic, and the moments immediately after exceedingly chaotic. Due to the psychic part of the fusion, each was burdened with memories of an impossible past and an impossible future, suffering no little uncertainty about which of their experiences they had actually lived through. </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 xml:space="preserve">Neither Phoenix, nor Dawn, were at all surprised to encounter Dusk, even though she fought on the side of the enemy. Neither could deny the attraction they felt to the demon, an exotic and alien reflection of themselves. That resemblance had been the cause of unforgivable mistrust on the part of their intended allies, forcing the pair to stand alone together even as they fought for the cause of the living, and the defense of their homeland. It was easy enough to observe how the demon manipulated Dusk, sending her out to fight against the armies of the winter kingdoms exclusively, deceiving her into believing that she too fought to defend her homeland from invaders. Their phoenix and dragon natures made them immune to any horror of demons or undead, and in some cases even akin to them. </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 xml:space="preserve">Dusk had been more deceived than either Phoenix or Dawn anticipated, however. Dusk had not had the benefit of much live discourse, and had not heard the reports of inexplicable duplications. The demon had encouraged her own assumptions about the nature of the conflict, imagining it a civil war, or an attempt by the winter kingdoms to conquer and crush the autumn kingdoms despite the treaties which had joined them into an empire. In Dusk’s eyes, Phoenix and Dawn were two of the cousins she had grown up with, and she hardened her heart against them the moment she realized they were fighting against her army. Her love for the people she thought they were turned to hatred at the perceived betrayal of their own people, in whose cause she firmly believed she fought. </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 xml:space="preserve">A chance to redeem Dusk came when Dusk and Dawn accidentally traded places, pulled to safety on the wrong sides of the line of battle after a brutal encounter with each other. Neither could resist trying to take advantage of the mistake to do serious damage to their enemies. Both were caught before they could do any harm. Dawn was taken before the demon, who tried to seduce her. Dusk was taken before Phoenix, who took the opportunity to educate her in the facts of the conflict, and shake her allegiance to the demon. Phoenix had not been entirely successful when Dawn returned to announce that the demon had commanded his forced to quit the conflict. The sudden halt of the war stunned people, and gave Phoenix and Dawn ample time to rehabilitate Dusk. </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0110-11</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Dusk and Dawn are key figures in the evolution of the God and Goddess, with prominent roles in the evolution of Aeirn. They also appear as aliases adopted by Phoenix in male and female form. When she gave birth to a boy and a girl, it was an obvious choice to give then those names, for they had been conceived by her in those roles. Their presence at the time of her death, and the consequences of parthenogenic rebirth lend integrity and offer an elegant and simple solution to the paradox of her own birth while accommodating the prominent features of the plot architecture. Phoenix loops twice through her past, first at 17 and then, in the wake of her death at 27, as two seven year olds. The first loop allows her to confront her parents and witness her own conception and birth, at 20, while she gives birth to Dusk and Dawn, spiritually conceived when she was 17 and quickened by metamorphic fusion. The second loops occurs when Phoenix dies, emerging in the 7 year old bodies of Dusk and Dawn, who are caught in and separated by the rift tides. The children are delivered to, and become the avatars of, the God and Goddess nearing the acme of their evolution within the dream. Her memory submerged in her new incarnations, she becomes firmly established in the roles that allow her to become, and remain unaware of becoming, her own parents. The children’s minds suppress Phoenix’s consciousness only to a point, however, and in exploring certain quirks in themselves and their relationship, they become increasingly suspicious of the truth as events from their past life unfold. Notable changes in developing notes are indicated.</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 xml:space="preserve">Dusk and Dawn grow up as the avatars of the God and Goddess. The God and Goddess are the unconscious embodiments of Phoenix in the Dream. Ash, her soul mate, is still the prince and heir, but his relationship forms with Phoenix, who seems to be a paladin torn between the God and the Goddess. However, her phoenix nature makes her immune to the normal effects of blooding, instead of becoming a dragon, she becomes twinned, and the dragon that bloods her takes on an independence from Ash, becoming Ashe and exploiting the forms gleaned from Phoenix. The dragon that takes Phoenix and Ashe under his wing is simply an ancient dragon, from the Lost Age. </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r w:rsidRPr="004E00C3">
        <w:rPr>
          <w:rFonts w:ascii="Montserrat" w:hAnsi="Montserrat"/>
          <w:sz w:val="24"/>
        </w:rPr>
        <w:t xml:space="preserve">Ashe becomes known to Phoenix as a dragon, but Ashe deliberately conceals her origins and aliases, which she uses to impersonate and take sexual advantage of the twinned Phoenix, as well as Dusk and Dawn. The stolen liaisons are facilitated by the magnetism between her dragon nature and their phoenix natures. In her affairs with Dusk and Dawn, she manages to cause only limited confusion, as they were already in a passionate relationship. Phoenix was not ashamed to be having such a relationship with herself, it was something she had experimented with before under different circumstances, and she enjoyed being able to explore her native sex, but it created problems in communication between her two selves, and awkwardness when the driving passion, seemed absent. The crux of her personal problems stemmed from her attraction to Ash, which put her somewhat in competition with herself. Ironically, Ashe kept Phoenix from becoming intimate with herself until she found herself in the middle of the argument over Ash, and impishly took up the challenge of bedding him. She set Phoenix up for an intimate engagement to distract the pair while she bedded Ash. Both couples, to their surprise, suddenly confronted their fusions unprepared. Phoenix was forced to commit to her female form, while Ash was forced to commit to Phoenix’s male form. Phoenix remained true to her namesake in nature, and Ash remained a dragon, but the similarity of their ordeals revealed that they had each attained something akin to the other’s potential. Ash stood heir to the legacy of his alter ego’s intimate relationship with Phoenix, and proposed. Her pregnancy came as no surprise, but only one of the children was his, and she was unique. Ash had been curious about the other forms he had inherited, and she was conceived when he was in Phoenix’s native form. Phoenix would eventually be able to shift between her forms freely, once her pregnancy was over.  </w:t>
      </w: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cs="Courier New"/>
          <w:sz w:val="24"/>
        </w:rPr>
      </w:pPr>
    </w:p>
    <w:p w:rsidR="000A6BA6" w:rsidRPr="004E00C3" w:rsidRDefault="000A6BA6">
      <w:pPr>
        <w:pStyle w:val="0DraftNormal"/>
        <w:rPr>
          <w:rFonts w:ascii="Montserrat" w:hAnsi="Montserrat"/>
          <w:sz w:val="24"/>
        </w:rPr>
      </w:pPr>
    </w:p>
    <w:p w:rsidR="000A6BA6" w:rsidRPr="004E00C3" w:rsidRDefault="000A6BA6">
      <w:pPr>
        <w:pStyle w:val="0DraftNormal"/>
        <w:rPr>
          <w:rFonts w:ascii="Montserrat" w:hAnsi="Montserrat"/>
          <w:sz w:val="24"/>
        </w:rPr>
      </w:pPr>
    </w:p>
    <w:sectPr w:rsidR="000A6BA6" w:rsidRPr="004E00C3">
      <w:pgSz w:w="12240" w:h="15840"/>
      <w:pgMar w:top="1440" w:right="3600" w:bottom="1440" w:left="1800" w:header="720" w:footer="720" w:gutter="0"/>
      <w:cols w:sep="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376269427">
    <w:abstractNumId w:val="0"/>
  </w:num>
  <w:num w:numId="2" w16cid:durableId="572157854">
    <w:abstractNumId w:val="0"/>
  </w:num>
  <w:num w:numId="3" w16cid:durableId="1424497357">
    <w:abstractNumId w:val="0"/>
  </w:num>
  <w:num w:numId="4" w16cid:durableId="1457526887">
    <w:abstractNumId w:val="0"/>
  </w:num>
  <w:num w:numId="5" w16cid:durableId="1628705190">
    <w:abstractNumId w:val="0"/>
  </w:num>
  <w:num w:numId="6" w16cid:durableId="1297485989">
    <w:abstractNumId w:val="0"/>
  </w:num>
  <w:num w:numId="7" w16cid:durableId="1328241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01654"/>
    <w:rsid w:val="000A6BA6"/>
    <w:rsid w:val="00330574"/>
    <w:rsid w:val="004E00C3"/>
    <w:rsid w:val="00C016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EAF3B8B8-47E9-4849-AD07-40819FFDA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00C3"/>
    <w:pPr>
      <w:spacing w:after="240" w:line="276" w:lineRule="auto"/>
    </w:pPr>
    <w:rPr>
      <w:rFonts w:cstheme="minorHAnsi"/>
      <w:sz w:val="28"/>
      <w:szCs w:val="28"/>
    </w:rPr>
  </w:style>
  <w:style w:type="paragraph" w:styleId="Heading1">
    <w:name w:val="heading 1"/>
    <w:basedOn w:val="NoSpacing"/>
    <w:next w:val="Normal"/>
    <w:link w:val="Heading1Char"/>
    <w:qFormat/>
    <w:rsid w:val="004E00C3"/>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4E00C3"/>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4E00C3"/>
    <w:pPr>
      <w:outlineLvl w:val="2"/>
    </w:pPr>
    <w:rPr>
      <w:sz w:val="40"/>
    </w:rPr>
  </w:style>
  <w:style w:type="paragraph" w:styleId="Heading4">
    <w:name w:val="heading 4"/>
    <w:basedOn w:val="Heading3"/>
    <w:next w:val="Normal"/>
    <w:link w:val="Heading4Char"/>
    <w:qFormat/>
    <w:rsid w:val="004E00C3"/>
    <w:pPr>
      <w:numPr>
        <w:ilvl w:val="3"/>
      </w:numPr>
      <w:outlineLvl w:val="3"/>
    </w:pPr>
    <w:rPr>
      <w:sz w:val="32"/>
    </w:rPr>
  </w:style>
  <w:style w:type="paragraph" w:styleId="Heading5">
    <w:name w:val="heading 5"/>
    <w:basedOn w:val="Heading4"/>
    <w:next w:val="Normal"/>
    <w:link w:val="Heading5Char"/>
    <w:qFormat/>
    <w:rsid w:val="004E00C3"/>
    <w:pPr>
      <w:numPr>
        <w:ilvl w:val="4"/>
      </w:numPr>
      <w:outlineLvl w:val="4"/>
    </w:pPr>
    <w:rPr>
      <w:sz w:val="28"/>
    </w:rPr>
  </w:style>
  <w:style w:type="paragraph" w:styleId="Heading6">
    <w:name w:val="heading 6"/>
    <w:basedOn w:val="Heading5"/>
    <w:next w:val="Normal"/>
    <w:link w:val="Heading6Char"/>
    <w:qFormat/>
    <w:rsid w:val="004E00C3"/>
    <w:pPr>
      <w:numPr>
        <w:ilvl w:val="5"/>
      </w:numPr>
      <w:outlineLvl w:val="5"/>
    </w:pPr>
    <w:rPr>
      <w:bCs/>
      <w:sz w:val="24"/>
      <w:szCs w:val="24"/>
      <w:u w:val="single"/>
    </w:rPr>
  </w:style>
  <w:style w:type="paragraph" w:styleId="Heading7">
    <w:name w:val="heading 7"/>
    <w:basedOn w:val="Heading6"/>
    <w:next w:val="Normal"/>
    <w:link w:val="Heading7Char"/>
    <w:qFormat/>
    <w:rsid w:val="004E00C3"/>
    <w:pPr>
      <w:keepNext w:val="0"/>
      <w:numPr>
        <w:ilvl w:val="0"/>
        <w:numId w:val="0"/>
      </w:numPr>
      <w:outlineLvl w:val="6"/>
    </w:pPr>
    <w:rPr>
      <w:b w:val="0"/>
      <w:kern w:val="0"/>
    </w:rPr>
  </w:style>
  <w:style w:type="paragraph" w:styleId="Heading8">
    <w:name w:val="heading 8"/>
    <w:basedOn w:val="Heading6"/>
    <w:next w:val="Normal"/>
    <w:link w:val="Heading8Char"/>
    <w:qFormat/>
    <w:rsid w:val="004E00C3"/>
    <w:pPr>
      <w:outlineLvl w:val="7"/>
    </w:pPr>
    <w:rPr>
      <w:i/>
      <w:iCs/>
      <w:u w:val="none"/>
    </w:rPr>
  </w:style>
  <w:style w:type="paragraph" w:styleId="Heading9">
    <w:name w:val="heading 9"/>
    <w:basedOn w:val="Heading8"/>
    <w:next w:val="Normal"/>
    <w:link w:val="Heading9Char"/>
    <w:qFormat/>
    <w:rsid w:val="004E00C3"/>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onDraftBody">
    <w:name w:val="Avon Draft Body"/>
    <w:basedOn w:val="Normal"/>
    <w:autoRedefine/>
    <w:rPr>
      <w:sz w:val="16"/>
    </w:rPr>
  </w:style>
  <w:style w:type="paragraph" w:customStyle="1" w:styleId="AvatarDraftBody">
    <w:name w:val="Avatar Draft Body"/>
    <w:basedOn w:val="AvonDraftBody"/>
    <w:rPr>
      <w:sz w:val="20"/>
    </w:r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HeadA">
    <w:name w:val="Avon Chapter Head A"/>
    <w:basedOn w:val="AvonChapterHead"/>
    <w:pPr>
      <w:ind w:right="5760"/>
    </w:pPr>
  </w:style>
  <w:style w:type="paragraph" w:customStyle="1" w:styleId="AvonChapterNumber">
    <w:name w:val="Avon Chapter Number"/>
    <w:basedOn w:val="AvonDraftBody"/>
    <w:pPr>
      <w:jc w:val="center"/>
    </w:pPr>
    <w:rPr>
      <w:rFonts w:ascii="Onyx" w:hAnsi="Onyx"/>
      <w:b/>
      <w:sz w:val="144"/>
    </w:rPr>
  </w:style>
  <w:style w:type="paragraph" w:customStyle="1" w:styleId="AvonDraftOffset">
    <w:name w:val="Avon Draft Offset"/>
    <w:basedOn w:val="AvonDraftBody"/>
    <w:pPr>
      <w:ind w:left="1440"/>
    </w:pPr>
  </w:style>
  <w:style w:type="paragraph" w:customStyle="1" w:styleId="AvonDraftTitle0">
    <w:name w:val="Avon Draft Title 0"/>
    <w:basedOn w:val="AvonDraftBody"/>
    <w:pPr>
      <w:outlineLvl w:val="0"/>
    </w:p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umanche">
    <w:name w:val="Avon uman'che"/>
    <w:basedOn w:val="Normal"/>
    <w:pPr>
      <w:ind w:left="1440" w:hanging="1440"/>
    </w:pPr>
    <w:rPr>
      <w:i/>
      <w:sz w:val="14"/>
    </w:rPr>
  </w:style>
  <w:style w:type="paragraph" w:styleId="BodyText">
    <w:name w:val="Body Text"/>
    <w:basedOn w:val="Normal"/>
    <w:semiHidden/>
    <w:pPr>
      <w:spacing w:after="120"/>
    </w:pPr>
  </w:style>
  <w:style w:type="character" w:styleId="CommentReference">
    <w:name w:val="annotation reference"/>
    <w:basedOn w:val="DefaultParagraphFont"/>
    <w:semiHidden/>
    <w:rPr>
      <w:bdr w:val="none" w:sz="0" w:space="0" w:color="auto"/>
      <w:shd w:val="clear" w:color="auto" w:fill="auto"/>
    </w:rPr>
  </w:style>
  <w:style w:type="paragraph" w:styleId="CommentText">
    <w:name w:val="annotation text"/>
    <w:basedOn w:val="AvonDraftBody"/>
    <w:semiHidden/>
  </w:style>
  <w:style w:type="paragraph" w:styleId="DocumentMap">
    <w:name w:val="Document Map"/>
    <w:basedOn w:val="Normal"/>
    <w:semiHidden/>
    <w:pPr>
      <w:shd w:val="clear" w:color="auto" w:fill="000080"/>
    </w:pPr>
    <w:rPr>
      <w:sz w:val="16"/>
    </w:rPr>
  </w:style>
  <w:style w:type="paragraph" w:customStyle="1" w:styleId="DragonPhoenixChapterTitle">
    <w:name w:val="Dragon:Phoenix Chapter &amp; Title"/>
    <w:basedOn w:val="AvonDraftBody"/>
    <w:rPr>
      <w:rFonts w:ascii="Onyx" w:hAnsi="Onyx"/>
      <w:sz w:val="40"/>
    </w:rPr>
  </w:style>
  <w:style w:type="character" w:styleId="FollowedHyperlink">
    <w:name w:val="FollowedHyperlink"/>
    <w:basedOn w:val="DefaultParagraphFont"/>
    <w:semiHidden/>
    <w:rPr>
      <w:color w:val="808080"/>
      <w:u w:val="none"/>
    </w:rPr>
  </w:style>
  <w:style w:type="character" w:styleId="Hyperlink">
    <w:name w:val="Hyperlink"/>
    <w:basedOn w:val="DefaultParagraphFont"/>
    <w:semiHidden/>
    <w:rPr>
      <w:color w:val="0000FF"/>
      <w:u w:val="none"/>
    </w:rPr>
  </w:style>
  <w:style w:type="paragraph" w:customStyle="1" w:styleId="AvonDraftNormal">
    <w:name w:val="Avon Draft Normal"/>
    <w:basedOn w:val="AvonDraftBody"/>
    <w:pPr>
      <w:spacing w:line="240" w:lineRule="auto"/>
    </w:pPr>
    <w:rPr>
      <w:sz w:val="14"/>
    </w:rPr>
  </w:style>
  <w:style w:type="paragraph" w:customStyle="1" w:styleId="0DraftNormal">
    <w:name w:val="0 Draft Normal"/>
    <w:basedOn w:val="AvonDraftNormal"/>
    <w:pPr>
      <w:tabs>
        <w:tab w:val="left" w:pos="360"/>
        <w:tab w:val="left" w:pos="720"/>
        <w:tab w:val="left" w:pos="1440"/>
        <w:tab w:val="left" w:pos="2160"/>
        <w:tab w:val="left" w:pos="2880"/>
        <w:tab w:val="left" w:pos="3600"/>
        <w:tab w:val="left" w:pos="4320"/>
        <w:tab w:val="left" w:pos="5040"/>
        <w:tab w:val="right" w:pos="6480"/>
        <w:tab w:val="right" w:pos="6840"/>
      </w:tabs>
    </w:pPr>
  </w:style>
  <w:style w:type="paragraph" w:customStyle="1" w:styleId="0DraftTitle">
    <w:name w:val="0 Draft Title"/>
    <w:basedOn w:val="0DraftNormal"/>
    <w:rPr>
      <w:w w:val="200"/>
      <w:sz w:val="28"/>
    </w:rPr>
  </w:style>
  <w:style w:type="paragraph" w:customStyle="1" w:styleId="0DraftSSTitle">
    <w:name w:val="0 Draft SS Title"/>
    <w:basedOn w:val="0DraftNormal"/>
    <w:rPr>
      <w:vertAlign w:val="superscript"/>
    </w:rPr>
  </w:style>
  <w:style w:type="paragraph" w:customStyle="1" w:styleId="AesDraftBody">
    <w:name w:val="Aes Draft Body"/>
    <w:basedOn w:val="Normal"/>
  </w:style>
  <w:style w:type="paragraph" w:customStyle="1" w:styleId="AesDP">
    <w:name w:val="Aes DP"/>
    <w:basedOn w:val="Normal"/>
    <w:pPr>
      <w:tabs>
        <w:tab w:val="left" w:pos="720"/>
      </w:tabs>
      <w:ind w:left="1440" w:hanging="1440"/>
    </w:pPr>
    <w:rPr>
      <w:caps/>
      <w:sz w:val="14"/>
    </w:rPr>
  </w:style>
  <w:style w:type="paragraph" w:styleId="EndnoteText">
    <w:name w:val="endnote text"/>
    <w:basedOn w:val="0DraftNormal"/>
    <w:semiHidden/>
    <w:pPr>
      <w:overflowPunct w:val="0"/>
      <w:autoSpaceDE w:val="0"/>
      <w:autoSpaceDN w:val="0"/>
      <w:adjustRightInd w:val="0"/>
      <w:ind w:left="720" w:hanging="720"/>
      <w:textAlignment w:val="baseline"/>
    </w:pPr>
  </w:style>
  <w:style w:type="paragraph" w:styleId="FootnoteText">
    <w:name w:val="footnote text"/>
    <w:basedOn w:val="Normal"/>
    <w:semiHidden/>
    <w:pPr>
      <w:overflowPunct w:val="0"/>
      <w:autoSpaceDE w:val="0"/>
      <w:autoSpaceDN w:val="0"/>
      <w:adjustRightInd w:val="0"/>
      <w:spacing w:line="240" w:lineRule="auto"/>
      <w:ind w:hanging="720"/>
      <w:textAlignment w:val="baseline"/>
    </w:pPr>
    <w:rPr>
      <w:sz w:val="14"/>
    </w:rPr>
  </w:style>
  <w:style w:type="paragraph" w:customStyle="1" w:styleId="Subheading1">
    <w:name w:val="Subheading 1"/>
    <w:basedOn w:val="Heading1"/>
    <w:next w:val="Normal"/>
    <w:link w:val="Subheading1Char"/>
    <w:qFormat/>
    <w:rsid w:val="004E00C3"/>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4E00C3"/>
    <w:rPr>
      <w:rFonts w:ascii="Montserrat" w:eastAsia="Montserrat" w:hAnsi="Montserrat" w:cstheme="minorHAnsi"/>
      <w:b/>
      <w:kern w:val="28"/>
      <w:sz w:val="48"/>
      <w:szCs w:val="48"/>
      <w:vertAlign w:val="superscript"/>
    </w:rPr>
  </w:style>
  <w:style w:type="character" w:customStyle="1" w:styleId="Heading1Char">
    <w:name w:val="Heading 1 Char"/>
    <w:link w:val="Heading1"/>
    <w:rsid w:val="004E00C3"/>
    <w:rPr>
      <w:rFonts w:eastAsia="Times New Roman" w:cstheme="minorHAnsi"/>
      <w:b/>
      <w:kern w:val="28"/>
      <w:sz w:val="56"/>
      <w:szCs w:val="28"/>
    </w:rPr>
  </w:style>
  <w:style w:type="paragraph" w:customStyle="1" w:styleId="Subheading2">
    <w:name w:val="Subheading 2"/>
    <w:basedOn w:val="Subheading1"/>
    <w:next w:val="Normal"/>
    <w:link w:val="Subheading2Char"/>
    <w:qFormat/>
    <w:rsid w:val="004E00C3"/>
  </w:style>
  <w:style w:type="character" w:customStyle="1" w:styleId="Subheading2Char">
    <w:name w:val="Subheading 2 Char"/>
    <w:link w:val="Subheading2"/>
    <w:rsid w:val="004E00C3"/>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4E00C3"/>
    <w:rPr>
      <w:sz w:val="40"/>
      <w:szCs w:val="40"/>
    </w:rPr>
  </w:style>
  <w:style w:type="character" w:customStyle="1" w:styleId="Subheading3Char">
    <w:name w:val="Subheading 3 Char"/>
    <w:link w:val="Subheading3"/>
    <w:rsid w:val="004E00C3"/>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4E00C3"/>
    <w:pPr>
      <w:spacing w:before="240" w:line="240" w:lineRule="auto"/>
    </w:pPr>
    <w:rPr>
      <w:vertAlign w:val="subscript"/>
    </w:rPr>
  </w:style>
  <w:style w:type="character" w:customStyle="1" w:styleId="SuptitleChar">
    <w:name w:val="Suptitle Char"/>
    <w:link w:val="Suptitle"/>
    <w:rsid w:val="004E00C3"/>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4E00C3"/>
    <w:rPr>
      <w:b w:val="0"/>
      <w:bCs w:val="0"/>
      <w:color w:val="7F7F7F"/>
      <w:vertAlign w:val="superscript"/>
    </w:rPr>
  </w:style>
  <w:style w:type="character" w:customStyle="1" w:styleId="SubtitleChar">
    <w:name w:val="Subtitle Char"/>
    <w:link w:val="Subtitle"/>
    <w:uiPriority w:val="11"/>
    <w:rsid w:val="004E00C3"/>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4E00C3"/>
    <w:pPr>
      <w:spacing w:after="0"/>
    </w:pPr>
  </w:style>
  <w:style w:type="character" w:customStyle="1" w:styleId="Heading2Char">
    <w:name w:val="Heading 2 Char"/>
    <w:link w:val="Heading2"/>
    <w:rsid w:val="004E00C3"/>
    <w:rPr>
      <w:rFonts w:ascii="Montserrat" w:eastAsia="Times New Roman" w:hAnsi="Montserrat" w:cstheme="minorHAnsi"/>
      <w:b/>
      <w:kern w:val="28"/>
      <w:sz w:val="48"/>
      <w:szCs w:val="48"/>
    </w:rPr>
  </w:style>
  <w:style w:type="character" w:customStyle="1" w:styleId="Heading3Char">
    <w:name w:val="Heading 3 Char"/>
    <w:link w:val="Heading3"/>
    <w:rsid w:val="004E00C3"/>
    <w:rPr>
      <w:rFonts w:ascii="Montserrat" w:eastAsia="Times New Roman" w:hAnsi="Montserrat" w:cstheme="minorHAnsi"/>
      <w:b/>
      <w:kern w:val="28"/>
      <w:sz w:val="40"/>
      <w:szCs w:val="48"/>
    </w:rPr>
  </w:style>
  <w:style w:type="character" w:customStyle="1" w:styleId="Heading4Char">
    <w:name w:val="Heading 4 Char"/>
    <w:link w:val="Heading4"/>
    <w:rsid w:val="004E00C3"/>
    <w:rPr>
      <w:rFonts w:ascii="Montserrat" w:eastAsia="Times New Roman" w:hAnsi="Montserrat" w:cstheme="minorHAnsi"/>
      <w:b/>
      <w:kern w:val="28"/>
      <w:sz w:val="32"/>
      <w:szCs w:val="48"/>
    </w:rPr>
  </w:style>
  <w:style w:type="character" w:customStyle="1" w:styleId="Heading5Char">
    <w:name w:val="Heading 5 Char"/>
    <w:link w:val="Heading5"/>
    <w:rsid w:val="004E00C3"/>
    <w:rPr>
      <w:rFonts w:ascii="Montserrat" w:eastAsia="Times New Roman" w:hAnsi="Montserrat" w:cstheme="minorHAnsi"/>
      <w:b/>
      <w:kern w:val="28"/>
      <w:sz w:val="28"/>
      <w:szCs w:val="48"/>
    </w:rPr>
  </w:style>
  <w:style w:type="character" w:customStyle="1" w:styleId="Heading6Char">
    <w:name w:val="Heading 6 Char"/>
    <w:link w:val="Heading6"/>
    <w:rsid w:val="004E00C3"/>
    <w:rPr>
      <w:rFonts w:ascii="Montserrat" w:eastAsia="Times New Roman" w:hAnsi="Montserrat" w:cstheme="minorHAnsi"/>
      <w:b/>
      <w:bCs/>
      <w:kern w:val="28"/>
      <w:sz w:val="24"/>
      <w:szCs w:val="24"/>
      <w:u w:val="single"/>
    </w:rPr>
  </w:style>
  <w:style w:type="character" w:customStyle="1" w:styleId="Heading7Char">
    <w:name w:val="Heading 7 Char"/>
    <w:link w:val="Heading7"/>
    <w:rsid w:val="004E00C3"/>
    <w:rPr>
      <w:rFonts w:ascii="Montserrat" w:eastAsia="Times New Roman" w:hAnsi="Montserrat" w:cstheme="minorHAnsi"/>
      <w:bCs/>
      <w:sz w:val="24"/>
      <w:szCs w:val="24"/>
      <w:u w:val="single"/>
    </w:rPr>
  </w:style>
  <w:style w:type="character" w:customStyle="1" w:styleId="Heading8Char">
    <w:name w:val="Heading 8 Char"/>
    <w:link w:val="Heading8"/>
    <w:rsid w:val="004E00C3"/>
    <w:rPr>
      <w:rFonts w:ascii="Montserrat" w:eastAsia="Times New Roman" w:hAnsi="Montserrat" w:cstheme="minorHAnsi"/>
      <w:b/>
      <w:bCs/>
      <w:i/>
      <w:iCs/>
      <w:kern w:val="28"/>
      <w:sz w:val="24"/>
      <w:szCs w:val="24"/>
    </w:rPr>
  </w:style>
  <w:style w:type="character" w:customStyle="1" w:styleId="Heading9Char">
    <w:name w:val="Heading 9 Char"/>
    <w:link w:val="Heading9"/>
    <w:rsid w:val="004E00C3"/>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4E00C3"/>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4E00C3"/>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4E00C3"/>
    <w:rPr>
      <w:rFonts w:ascii="Montserrat" w:eastAsia="Times New Roman" w:hAnsi="Montserrat" w:cs="Times New Roman"/>
      <w:b/>
      <w:bCs/>
      <w:spacing w:val="-10"/>
      <w:kern w:val="28"/>
      <w:sz w:val="72"/>
      <w:szCs w:val="72"/>
    </w:rPr>
  </w:style>
  <w:style w:type="character" w:styleId="Strong">
    <w:name w:val="Strong"/>
    <w:uiPriority w:val="22"/>
    <w:qFormat/>
    <w:rsid w:val="004E00C3"/>
    <w:rPr>
      <w:b/>
      <w:bCs/>
    </w:rPr>
  </w:style>
  <w:style w:type="character" w:styleId="Emphasis">
    <w:name w:val="Emphasis"/>
    <w:uiPriority w:val="20"/>
    <w:qFormat/>
    <w:rsid w:val="004E00C3"/>
    <w:rPr>
      <w:rFonts w:asciiTheme="minorHAnsi" w:hAnsiTheme="minorHAnsi" w:cstheme="minorHAnsi"/>
      <w:i/>
      <w:iCs/>
      <w:sz w:val="28"/>
      <w:szCs w:val="28"/>
    </w:rPr>
  </w:style>
  <w:style w:type="paragraph" w:styleId="ListParagraph">
    <w:name w:val="List Paragraph"/>
    <w:basedOn w:val="Normal"/>
    <w:uiPriority w:val="34"/>
    <w:qFormat/>
    <w:rsid w:val="004E00C3"/>
    <w:pPr>
      <w:ind w:left="720"/>
      <w:contextualSpacing/>
    </w:pPr>
    <w:rPr>
      <w:rFonts w:eastAsia="Times New Roman"/>
    </w:rPr>
  </w:style>
  <w:style w:type="paragraph" w:styleId="Quote">
    <w:name w:val="Quote"/>
    <w:basedOn w:val="Normal"/>
    <w:next w:val="Normal"/>
    <w:link w:val="QuoteChar"/>
    <w:uiPriority w:val="29"/>
    <w:qFormat/>
    <w:rsid w:val="004E00C3"/>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4E00C3"/>
    <w:rPr>
      <w:rFonts w:cstheme="minorHAnsi"/>
      <w:sz w:val="28"/>
      <w:szCs w:val="28"/>
    </w:rPr>
  </w:style>
  <w:style w:type="paragraph" w:styleId="IntenseQuote">
    <w:name w:val="Intense Quote"/>
    <w:basedOn w:val="Quote"/>
    <w:next w:val="Normal"/>
    <w:link w:val="IntenseQuoteChar"/>
    <w:uiPriority w:val="30"/>
    <w:qFormat/>
    <w:rsid w:val="004E00C3"/>
    <w:pPr>
      <w:pBdr>
        <w:left w:val="single" w:sz="18" w:space="7" w:color="auto"/>
      </w:pBdr>
    </w:pPr>
    <w:rPr>
      <w:b/>
      <w:bCs/>
    </w:rPr>
  </w:style>
  <w:style w:type="character" w:customStyle="1" w:styleId="IntenseQuoteChar">
    <w:name w:val="Intense Quote Char"/>
    <w:link w:val="IntenseQuote"/>
    <w:uiPriority w:val="30"/>
    <w:rsid w:val="004E00C3"/>
    <w:rPr>
      <w:rFonts w:cstheme="minorHAnsi"/>
      <w:b/>
      <w:bCs/>
      <w:sz w:val="28"/>
      <w:szCs w:val="28"/>
    </w:rPr>
  </w:style>
  <w:style w:type="character" w:styleId="SubtleEmphasis">
    <w:name w:val="Subtle Emphasis"/>
    <w:uiPriority w:val="19"/>
    <w:qFormat/>
    <w:rsid w:val="004E00C3"/>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4E00C3"/>
    <w:rPr>
      <w:rFonts w:asciiTheme="minorHAnsi" w:hAnsiTheme="minorHAnsi" w:cstheme="minorHAnsi"/>
      <w:b/>
      <w:bCs/>
      <w:i/>
      <w:iCs/>
      <w:sz w:val="28"/>
      <w:szCs w:val="28"/>
    </w:rPr>
  </w:style>
  <w:style w:type="character" w:styleId="SubtleReference">
    <w:name w:val="Subtle Reference"/>
    <w:uiPriority w:val="31"/>
    <w:qFormat/>
    <w:rsid w:val="004E00C3"/>
    <w:rPr>
      <w:caps/>
      <w:color w:val="7F7F7F" w:themeColor="text1" w:themeTint="80"/>
      <w:sz w:val="22"/>
      <w:szCs w:val="22"/>
    </w:rPr>
  </w:style>
  <w:style w:type="character" w:styleId="IntenseReference">
    <w:name w:val="Intense Reference"/>
    <w:uiPriority w:val="32"/>
    <w:qFormat/>
    <w:rsid w:val="004E00C3"/>
    <w:rPr>
      <w:b/>
      <w:bCs/>
      <w:caps/>
      <w:color w:val="7F7F7F" w:themeColor="text1" w:themeTint="80"/>
      <w:sz w:val="22"/>
      <w:szCs w:val="22"/>
    </w:rPr>
  </w:style>
  <w:style w:type="character" w:styleId="BookTitle">
    <w:name w:val="Book Title"/>
    <w:uiPriority w:val="33"/>
    <w:qFormat/>
    <w:rsid w:val="004E00C3"/>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0%20AV.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0 AV.dot</Template>
  <TotalTime>0</TotalTime>
  <Pages>1</Pages>
  <Words>14229</Words>
  <Characters>66450</Characters>
  <Application>Microsoft Office Word</Application>
  <DocSecurity>0</DocSecurity>
  <Lines>1510</Lines>
  <Paragraphs>159</Paragraphs>
  <ScaleCrop>false</ScaleCrop>
  <HeadingPairs>
    <vt:vector size="2" baseType="variant">
      <vt:variant>
        <vt:lpstr>Title</vt:lpstr>
      </vt:variant>
      <vt:variant>
        <vt:i4>1</vt:i4>
      </vt:variant>
    </vt:vector>
  </HeadingPairs>
  <TitlesOfParts>
    <vt:vector size="1" baseType="lpstr">
      <vt:lpstr>AV</vt:lpstr>
    </vt:vector>
  </TitlesOfParts>
  <Company>Mass Distraction</Company>
  <LinksUpToDate>false</LinksUpToDate>
  <CharactersWithSpaces>80520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dc:title>
  <dc:subject/>
  <dc:creator>Athena</dc:creator>
  <cp:keywords/>
  <dc:description/>
  <cp:lastModifiedBy>David Roberson</cp:lastModifiedBy>
  <cp:revision>3</cp:revision>
  <cp:lastPrinted>1900-01-01T08:00:00Z</cp:lastPrinted>
  <dcterms:created xsi:type="dcterms:W3CDTF">2025-11-12T05:00:00Z</dcterms:created>
  <dcterms:modified xsi:type="dcterms:W3CDTF">2025-11-12T07:18:00Z</dcterms:modified>
</cp:coreProperties>
</file>