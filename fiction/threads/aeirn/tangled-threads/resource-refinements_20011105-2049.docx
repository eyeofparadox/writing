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4BF9" w:rsidRPr="00F95F7E" w:rsidRDefault="001A4BF9">
      <w:pPr>
        <w:pStyle w:val="0DraftNormal"/>
        <w:tabs>
          <w:tab w:val="clear" w:pos="5040"/>
        </w:tabs>
        <w:rPr>
          <w:rFonts w:ascii="Montserrat" w:hAnsi="Montserrat"/>
          <w:sz w:val="24"/>
        </w:rPr>
      </w:pPr>
    </w:p>
    <w:p w:rsidR="001A4BF9" w:rsidRPr="00F95F7E" w:rsidRDefault="001A4BF9">
      <w:pPr>
        <w:pStyle w:val="0DraftTitle"/>
        <w:tabs>
          <w:tab w:val="clear" w:pos="5040"/>
        </w:tabs>
        <w:rPr>
          <w:rFonts w:ascii="Montserrat" w:hAnsi="Montserrat"/>
          <w:sz w:val="24"/>
        </w:rPr>
      </w:pPr>
      <w:r w:rsidRPr="00F95F7E">
        <w:rPr>
          <w:rFonts w:ascii="Montserrat" w:hAnsi="Montserrat"/>
          <w:sz w:val="24"/>
        </w:rPr>
        <w:t>AV</w:t>
      </w:r>
    </w:p>
    <w:p w:rsidR="001A4BF9" w:rsidRPr="00F95F7E" w:rsidRDefault="001A4BF9">
      <w:pPr>
        <w:pStyle w:val="0DraftNormal"/>
        <w:tabs>
          <w:tab w:val="clear" w:pos="5040"/>
        </w:tabs>
        <w:rPr>
          <w:rFonts w:ascii="Montserrat" w:hAnsi="Montserrat"/>
          <w:w w:val="200"/>
          <w:sz w:val="24"/>
          <w:vertAlign w:val="superscript"/>
        </w:rPr>
      </w:pPr>
      <w:r w:rsidRPr="00F95F7E">
        <w:rPr>
          <w:rFonts w:ascii="Montserrat" w:hAnsi="Montserrat"/>
          <w:w w:val="200"/>
          <w:sz w:val="24"/>
          <w:vertAlign w:val="superscript"/>
        </w:rPr>
        <w:t>a child of paradox : refinements</w:t>
      </w:r>
    </w:p>
    <w:p w:rsidR="001A4BF9" w:rsidRPr="00F95F7E" w:rsidRDefault="001A4BF9">
      <w:pPr>
        <w:pStyle w:val="0DraftNormal"/>
        <w:tabs>
          <w:tab w:val="clear" w:pos="5040"/>
        </w:tabs>
        <w:rPr>
          <w:rFonts w:ascii="Montserrat" w:hAnsi="Montserrat"/>
          <w:sz w:val="24"/>
        </w:rPr>
      </w:pPr>
    </w:p>
    <w:p w:rsidR="001A4BF9" w:rsidRPr="00F95F7E" w:rsidRDefault="001A4BF9">
      <w:pPr>
        <w:pStyle w:val="0DraftNormal"/>
        <w:tabs>
          <w:tab w:val="clear" w:pos="5040"/>
        </w:tabs>
        <w:rPr>
          <w:rFonts w:ascii="Montserrat" w:hAnsi="Montserrat"/>
          <w:sz w:val="24"/>
        </w:rPr>
      </w:pPr>
    </w:p>
    <w:p w:rsidR="001A4BF9" w:rsidRPr="00F95F7E" w:rsidRDefault="001A4BF9">
      <w:pPr>
        <w:pStyle w:val="0DraftNormal"/>
        <w:tabs>
          <w:tab w:val="clear" w:pos="5040"/>
        </w:tabs>
        <w:rPr>
          <w:rFonts w:ascii="Montserrat" w:hAnsi="Montserrat"/>
          <w:sz w:val="24"/>
        </w:rPr>
      </w:pPr>
    </w:p>
    <w:p w:rsidR="001A4BF9" w:rsidRPr="00F95F7E" w:rsidRDefault="001A4BF9">
      <w:pPr>
        <w:pStyle w:val="0DraftNormal"/>
        <w:rPr>
          <w:rFonts w:ascii="Montserrat" w:hAnsi="Montserrat"/>
          <w:sz w:val="24"/>
        </w:rPr>
      </w:pPr>
      <w:r w:rsidRPr="00F95F7E">
        <w:rPr>
          <w:rFonts w:ascii="Montserrat" w:hAnsi="Montserrat"/>
          <w:sz w:val="24"/>
        </w:rPr>
        <w:t>::::::::::::::::::::::::::::::::::::::::::::::::::::::::::::::::::::::::::::::::::::::::::::::::::::::::::::::::::::::::::::::::::::::::::::::::::::::::::::::::::::::::</w:t>
      </w:r>
    </w:p>
    <w:p w:rsidR="001A4BF9" w:rsidRPr="00F95F7E" w:rsidRDefault="001A4BF9">
      <w:pPr>
        <w:pStyle w:val="0DraftNormal"/>
        <w:rPr>
          <w:rFonts w:ascii="Montserrat" w:hAnsi="Montserrat"/>
          <w:sz w:val="24"/>
        </w:rPr>
      </w:pPr>
    </w:p>
    <w:p w:rsidR="001A4BF9" w:rsidRPr="00F95F7E" w:rsidRDefault="001A4BF9">
      <w:pPr>
        <w:pStyle w:val="0DraftNormal"/>
        <w:rPr>
          <w:rFonts w:ascii="Montserrat" w:hAnsi="Montserrat"/>
          <w:sz w:val="24"/>
        </w:rPr>
      </w:pPr>
      <w:r w:rsidRPr="00F95F7E">
        <w:rPr>
          <w:rFonts w:ascii="Montserrat" w:hAnsi="Montserrat"/>
          <w:sz w:val="24"/>
        </w:rPr>
        <w:t>The Western Continents</w:t>
      </w:r>
    </w:p>
    <w:p w:rsidR="001A4BF9" w:rsidRPr="00F95F7E" w:rsidRDefault="001A4BF9">
      <w:pPr>
        <w:pStyle w:val="0DraftNormal"/>
        <w:rPr>
          <w:rFonts w:ascii="Montserrat" w:hAnsi="Montserrat"/>
          <w:sz w:val="24"/>
        </w:rPr>
      </w:pPr>
    </w:p>
    <w:p w:rsidR="001A4BF9" w:rsidRPr="00F95F7E" w:rsidRDefault="001A4BF9">
      <w:pPr>
        <w:pStyle w:val="0DraftNormal"/>
        <w:rPr>
          <w:rFonts w:ascii="Montserrat" w:hAnsi="Montserrat"/>
          <w:sz w:val="24"/>
        </w:rPr>
      </w:pPr>
      <w:r w:rsidRPr="00F95F7E">
        <w:rPr>
          <w:rFonts w:ascii="Montserrat" w:hAnsi="Montserrat"/>
          <w:sz w:val="24"/>
        </w:rPr>
        <w:t xml:space="preserve">The northern kingdoms occupy the shattered continent, so named for being nearly divided into three distinct masses. The autumn kingdoms occupy the western mass, the winter kingdoms occupy the largest northern mass, and the summer kingdoms occupy the second largest eastern mass. The shards, as the northern islands are known, are divided between the autumn and winter kingdoms, to the west and the east respectively. The winter shards are the most exposed and remote of the winter kingdoms, and have borne the brunt of the northern slave trade, due to their proximity to the east and by extension the mid east where slavery is most heavily practiced. The autumn shards, by contrast are the most exposed to the exotic and extravagently rich far east. While not immune to the slave trade, the autumn shards have the protection of a much wider ocean to cross. The autumn kingdoms have a narrow eastern coast, in the southern kingdoms, with access to the eastern ocean, and an extensive west coast exposure to the western ocean. The autumn kingdoms have narrow land boarders with the empire dominating the massive central continent, again in the southern kingdoms, and with the winter kingdoms in the north east kingdoms. The winter kingdoms have coastal exposure to the eastern ocean to the south and the east on either side of their land boarders with the summer kingdoms. The winter kingdoms have access to the western ocean by way of the autumn straits, the primary division between the western and northern landmasses of the shattered continent. The central 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rsidR="001A4BF9" w:rsidRPr="00F95F7E" w:rsidRDefault="001A4BF9">
      <w:pPr>
        <w:pStyle w:val="0DraftNormal"/>
        <w:rPr>
          <w:rFonts w:ascii="Montserrat" w:hAnsi="Montserrat"/>
          <w:sz w:val="24"/>
        </w:rPr>
      </w:pPr>
    </w:p>
    <w:p w:rsidR="001A4BF9" w:rsidRPr="00F95F7E" w:rsidRDefault="001A4BF9">
      <w:pPr>
        <w:pStyle w:val="0DraftNormal"/>
        <w:rPr>
          <w:rFonts w:ascii="Montserrat" w:hAnsi="Montserrat"/>
          <w:sz w:val="24"/>
        </w:rPr>
      </w:pPr>
      <w:r w:rsidRPr="00F95F7E">
        <w:rPr>
          <w:rFonts w:ascii="Montserrat" w:hAnsi="Montserrat"/>
          <w:sz w:val="24"/>
        </w:rPr>
        <w:t>On Aeirn, only three seasons are observed, Autumn, Winter and Summer. In Autumn, the high points of the season are harvest rituals. In the Winter, the high points of the season are the mortality rituals. In the Summer, the high points of the season are fertility rituals.</w:t>
      </w:r>
    </w:p>
    <w:p w:rsidR="001A4BF9" w:rsidRPr="00F95F7E" w:rsidRDefault="001A4BF9">
      <w:pPr>
        <w:pStyle w:val="0DraftNormal"/>
        <w:rPr>
          <w:rFonts w:ascii="Montserrat" w:hAnsi="Montserrat"/>
          <w:sz w:val="24"/>
        </w:rPr>
      </w:pPr>
    </w:p>
    <w:p w:rsidR="001A4BF9" w:rsidRPr="00F95F7E" w:rsidRDefault="001A4BF9">
      <w:pPr>
        <w:pStyle w:val="0DraftNormal"/>
        <w:rPr>
          <w:rFonts w:ascii="Montserrat" w:hAnsi="Montserrat"/>
          <w:sz w:val="24"/>
        </w:rPr>
      </w:pPr>
      <w:r w:rsidRPr="00F95F7E">
        <w:rPr>
          <w:rFonts w:ascii="Montserrat" w:hAnsi="Montserrat"/>
          <w:sz w:val="24"/>
        </w:rPr>
        <w:t>·······································································································································································</w:t>
      </w:r>
    </w:p>
    <w:p w:rsidR="001A4BF9" w:rsidRPr="00F95F7E" w:rsidRDefault="001A4BF9">
      <w:pPr>
        <w:pStyle w:val="0DraftNormal"/>
        <w:rPr>
          <w:rFonts w:ascii="Montserrat" w:hAnsi="Montserrat"/>
          <w:sz w:val="24"/>
        </w:rPr>
      </w:pPr>
    </w:p>
    <w:p w:rsidR="001A4BF9" w:rsidRPr="00F95F7E" w:rsidRDefault="001A4BF9">
      <w:pPr>
        <w:pStyle w:val="0DraftNormal"/>
        <w:rPr>
          <w:rFonts w:ascii="Montserrat" w:hAnsi="Montserrat"/>
          <w:sz w:val="24"/>
        </w:rPr>
      </w:pPr>
      <w:r w:rsidRPr="00F95F7E">
        <w:rPr>
          <w:rFonts w:ascii="Montserrat" w:hAnsi="Montserrat"/>
          <w:sz w:val="24"/>
        </w:rPr>
        <w:t>Dragon Initiation</w:t>
      </w:r>
    </w:p>
    <w:p w:rsidR="001A4BF9" w:rsidRPr="00F95F7E" w:rsidRDefault="001A4BF9">
      <w:pPr>
        <w:pStyle w:val="0DraftNormal"/>
        <w:rPr>
          <w:rFonts w:ascii="Montserrat" w:hAnsi="Montserrat"/>
          <w:sz w:val="24"/>
        </w:rPr>
      </w:pPr>
    </w:p>
    <w:p w:rsidR="001A4BF9" w:rsidRPr="00F95F7E" w:rsidRDefault="001A4BF9">
      <w:pPr>
        <w:pStyle w:val="0DraftNormal"/>
        <w:rPr>
          <w:rFonts w:ascii="Montserrat" w:hAnsi="Montserrat"/>
          <w:sz w:val="24"/>
          <w:szCs w:val="14"/>
        </w:rPr>
      </w:pPr>
      <w:r w:rsidRPr="00F95F7E">
        <w:rPr>
          <w:rFonts w:ascii="Montserrat" w:hAnsi="Montserrat"/>
          <w:sz w:val="24"/>
          <w:szCs w:val="14"/>
        </w:rPr>
        <w:t xml:space="preserve">Dragons have evolved past the point where they need or desire to reproduce, which is wise given the bloody path their kind must follow to achieve sentience. They adapted that part of themselves to pass on their psionic potential to other sentient beings. This potential resonates magnetically with the potential of a phoenix, however, and triggers the blooding instinct when a dragon is caught off guard. </w:t>
      </w:r>
    </w:p>
    <w:p w:rsidR="001A4BF9" w:rsidRPr="00F95F7E" w:rsidRDefault="001A4BF9">
      <w:pPr>
        <w:pStyle w:val="0DraftNormal"/>
        <w:rPr>
          <w:rFonts w:ascii="Montserrat" w:hAnsi="Montserrat"/>
          <w:sz w:val="24"/>
          <w:szCs w:val="14"/>
        </w:rPr>
      </w:pPr>
    </w:p>
    <w:p w:rsidR="001A4BF9" w:rsidRPr="00F95F7E" w:rsidRDefault="001A4BF9">
      <w:pPr>
        <w:pStyle w:val="0DraftNormal"/>
        <w:rPr>
          <w:rFonts w:ascii="Montserrat" w:hAnsi="Montserrat"/>
          <w:sz w:val="24"/>
        </w:rPr>
      </w:pPr>
      <w:r w:rsidRPr="00F95F7E">
        <w:rPr>
          <w:rFonts w:ascii="Montserrat" w:hAnsi="Montserrat"/>
          <w:sz w:val="24"/>
        </w:rPr>
        <w:t xml:space="preserve">In order for a being to be initiated as a dragon, it needs to possess sentience and independence. The projections of other dragons, projections or manifestations of demons and angels, or root and offshoot embodiments of the reincarnated all possess the required sentience, however, they are all technically dependents. The roots and offshoots of the reincarnated are interdependent, but an attempt to initiate one or the other would simply destroy the offshoot or trigger the passing of the root. An attempt to initiate a projection or manifestation would simply destroy it. To initiate an individual, the dragon taps into the initiate’s psionic potential and compells it to project a manifestation of a dragon, essentially providing the resources and inspiration for the individual to envision themselves as a fearsome predator. The manifestation does not necessarily need to be a dragon, but it does need to be a predator feared and respected by the initiate. The process, once started, causes the consciousness of the individual to shift into the manifestation, which seeks out its source as prey. The process is traumatic, but essential to enable the initiate to make the required shift in being. The dragon oversees the transition, ensuring that the individual survives the experience. The same capacity can be used by a dragon to spare the psyche of any being it happens to devour, although prey restored by a dragon are not initiated in the process. The trauma often causes the mind to reject the experience as a nightmare. </w:t>
      </w:r>
    </w:p>
    <w:p w:rsidR="001A4BF9" w:rsidRPr="00F95F7E" w:rsidRDefault="001A4BF9">
      <w:pPr>
        <w:pStyle w:val="0DraftNormal"/>
        <w:rPr>
          <w:rFonts w:ascii="Montserrat" w:hAnsi="Montserrat"/>
          <w:sz w:val="24"/>
        </w:rPr>
      </w:pPr>
    </w:p>
    <w:p w:rsidR="001A4BF9" w:rsidRPr="00F95F7E" w:rsidRDefault="001A4BF9">
      <w:pPr>
        <w:pStyle w:val="0DraftNormal"/>
        <w:rPr>
          <w:rFonts w:ascii="Montserrat" w:eastAsia="MS Mincho" w:hAnsi="Montserrat"/>
          <w:color w:val="333399"/>
          <w:sz w:val="24"/>
        </w:rPr>
      </w:pPr>
      <w:r w:rsidRPr="00F95F7E">
        <w:rPr>
          <w:rFonts w:ascii="Montserrat" w:eastAsia="MS Mincho" w:hAnsi="Montserrat"/>
          <w:color w:val="333399"/>
          <w:sz w:val="24"/>
        </w:rPr>
        <w:t>········································································································································································</w:t>
      </w:r>
    </w:p>
    <w:p w:rsidR="001A4BF9" w:rsidRPr="00F95F7E" w:rsidRDefault="001A4BF9">
      <w:pPr>
        <w:pStyle w:val="0DraftNormal"/>
        <w:rPr>
          <w:rFonts w:ascii="Montserrat" w:eastAsia="MS Mincho" w:hAnsi="Montserrat"/>
          <w:color w:val="333399"/>
          <w:sz w:val="24"/>
        </w:rPr>
      </w:pPr>
      <w:r w:rsidRPr="00F95F7E">
        <w:rPr>
          <w:rFonts w:ascii="Montserrat" w:eastAsia="MS Mincho" w:hAnsi="Montserrat"/>
          <w:color w:val="333399"/>
          <w:sz w:val="24"/>
        </w:rPr>
        <w:t>A Dragon Initiation</w:t>
      </w:r>
    </w:p>
    <w:p w:rsidR="001A4BF9" w:rsidRPr="00F95F7E" w:rsidRDefault="001A4BF9">
      <w:pPr>
        <w:pStyle w:val="0DraftNormal"/>
        <w:rPr>
          <w:rFonts w:ascii="Montserrat" w:eastAsia="MS Mincho" w:hAnsi="Montserrat"/>
          <w:color w:val="333399"/>
          <w:sz w:val="24"/>
        </w:rPr>
      </w:pPr>
    </w:p>
    <w:p w:rsidR="001A4BF9" w:rsidRPr="00F95F7E" w:rsidRDefault="001A4BF9">
      <w:pPr>
        <w:pStyle w:val="0DraftNormal"/>
        <w:rPr>
          <w:rFonts w:ascii="Montserrat" w:eastAsia="MS Mincho" w:hAnsi="Montserrat"/>
          <w:color w:val="333399"/>
          <w:sz w:val="24"/>
        </w:rPr>
      </w:pPr>
      <w:r w:rsidRPr="00F95F7E">
        <w:rPr>
          <w:rFonts w:ascii="Montserrat" w:eastAsia="MS Mincho" w:hAnsi="Montserrat"/>
          <w:color w:val="333399"/>
          <w:sz w:val="24"/>
        </w:rPr>
        <w:t xml:space="preserve">The threat of war in her homeland, and a freak occurrence while struggling with the ability she used to pose as a human, made her an ideal candidate to become not only the paladin of the goddess, but also the paladin of the god. The pressure of trying to choose a sex to commit to for her final stage of initiation provoked a split transformation that twinned her, and enabled her to adopt both sexes. Unfortunately, she misunderstood the nature of her transformed and split state. The two found themselves reunited, for the first time since the end of their initiation, when the resurgence of war brought them back to their childhood home. The sanctuary, where she had been born and raised until the start of her initiation, was seized by the demonic and necromantic forces of the demon’s successor. In light of their childhood memories of the vast ruins amid which the sanctuary was located made them the perfect choice to lead a small strike force. After leading their party in, and finding a safe place to rest for the night, the two indulged in a perfectly natural  curiosity they had not previously had an opportunity to explore. The two merged back into one, and resumed her avon form. </w:t>
      </w:r>
    </w:p>
    <w:p w:rsidR="001A4BF9" w:rsidRPr="00F95F7E" w:rsidRDefault="001A4BF9">
      <w:pPr>
        <w:pStyle w:val="0DraftNormal"/>
        <w:rPr>
          <w:rFonts w:ascii="Montserrat" w:eastAsia="MS Mincho" w:hAnsi="Montserrat"/>
          <w:color w:val="333399"/>
          <w:sz w:val="24"/>
        </w:rPr>
      </w:pPr>
    </w:p>
    <w:p w:rsidR="001A4BF9" w:rsidRPr="00F95F7E" w:rsidRDefault="001A4BF9">
      <w:pPr>
        <w:pStyle w:val="0DraftNormal"/>
        <w:rPr>
          <w:rFonts w:ascii="Montserrat" w:eastAsia="MS Mincho" w:hAnsi="Montserrat"/>
          <w:color w:val="333399"/>
          <w:sz w:val="24"/>
        </w:rPr>
      </w:pPr>
      <w:r w:rsidRPr="00F95F7E">
        <w:rPr>
          <w:rFonts w:ascii="Montserrat" w:eastAsia="MS Mincho" w:hAnsi="Montserrat"/>
          <w:color w:val="333399"/>
          <w:sz w:val="24"/>
        </w:rPr>
        <w:t>Unfortunately, that form was one shared by demons, and her own party mistook her for the enemy when she emerged from the baths. Worse, the leader of their expedition was a dragon initiate, a young man with whom she had fallen in love, and he assumed her appearance spelled the worst for his beloved. There was no time to explain, as the prince assumed his lethal dragon form, with fatal intent. She fled, and the dragon pursued, but when it becomes apparent that he could not catch her, the dragon changes tactics, employing the means of a dragon initiation to keep her in flight from a pursuer she ultimately could not outrun. Not expecting a second dragon, one conjured from the depths of her own mind, no less, she fell prey to it…</w:t>
      </w:r>
    </w:p>
    <w:p w:rsidR="001A4BF9" w:rsidRPr="00F95F7E" w:rsidRDefault="001A4BF9">
      <w:pPr>
        <w:pStyle w:val="0DraftNormal"/>
        <w:rPr>
          <w:rFonts w:ascii="Montserrat" w:eastAsia="MS Mincho" w:hAnsi="Montserrat"/>
          <w:color w:val="333399"/>
          <w:sz w:val="24"/>
        </w:rPr>
      </w:pPr>
    </w:p>
    <w:p w:rsidR="001A4BF9" w:rsidRPr="00F95F7E" w:rsidRDefault="001A4BF9">
      <w:pPr>
        <w:pStyle w:val="0DraftNormal"/>
        <w:rPr>
          <w:rFonts w:ascii="Montserrat" w:eastAsia="MS Mincho" w:hAnsi="Montserrat"/>
          <w:color w:val="333399"/>
          <w:sz w:val="24"/>
        </w:rPr>
      </w:pPr>
      <w:r w:rsidRPr="00F95F7E">
        <w:rPr>
          <w:rFonts w:ascii="Montserrat" w:eastAsia="MS Mincho" w:hAnsi="Montserrat"/>
          <w:color w:val="333399"/>
          <w:sz w:val="24"/>
        </w:rPr>
        <w:t>By the time they emerged from the maze of madness riddling the bowels of the ruins, they had each discovered the other. They collected their gear, emerging fully garbed as the paladins of the god and goddess, somewhat confused as to what the consequences of this twinning would be.</w:t>
      </w:r>
    </w:p>
    <w:p w:rsidR="001A4BF9" w:rsidRPr="00F95F7E" w:rsidRDefault="001A4BF9">
      <w:pPr>
        <w:pStyle w:val="0DraftNormal"/>
        <w:rPr>
          <w:rFonts w:ascii="Montserrat" w:eastAsia="MS Mincho" w:hAnsi="Montserrat"/>
          <w:color w:val="333399"/>
          <w:sz w:val="24"/>
        </w:rPr>
      </w:pPr>
    </w:p>
    <w:p w:rsidR="001A4BF9" w:rsidRPr="00F95F7E" w:rsidRDefault="001A4BF9">
      <w:pPr>
        <w:pStyle w:val="0DraftNormal"/>
        <w:rPr>
          <w:rFonts w:ascii="Montserrat" w:eastAsia="MS Mincho" w:hAnsi="Montserrat"/>
          <w:color w:val="333399"/>
          <w:sz w:val="24"/>
        </w:rPr>
      </w:pPr>
      <w:r w:rsidRPr="00F95F7E">
        <w:rPr>
          <w:rFonts w:ascii="Montserrat" w:eastAsia="MS Mincho" w:hAnsi="Montserrat"/>
          <w:color w:val="333399"/>
          <w:sz w:val="24"/>
        </w:rPr>
        <w:t>········································································································································································</w:t>
      </w:r>
    </w:p>
    <w:p w:rsidR="001A4BF9" w:rsidRPr="00F95F7E" w:rsidRDefault="001A4BF9">
      <w:pPr>
        <w:pStyle w:val="0DraftNormal"/>
        <w:rPr>
          <w:rFonts w:ascii="Montserrat" w:hAnsi="Montserrat"/>
          <w:sz w:val="24"/>
        </w:rPr>
      </w:pPr>
    </w:p>
    <w:p w:rsidR="001A4BF9" w:rsidRPr="00F95F7E" w:rsidRDefault="001A4BF9">
      <w:pPr>
        <w:pStyle w:val="0DraftNormal"/>
        <w:rPr>
          <w:rFonts w:ascii="Montserrat" w:hAnsi="Montserrat"/>
          <w:sz w:val="24"/>
        </w:rPr>
      </w:pPr>
      <w:r w:rsidRPr="00F95F7E">
        <w:rPr>
          <w:rFonts w:ascii="Montserrat" w:hAnsi="Montserrat"/>
          <w:sz w:val="24"/>
        </w:rPr>
        <w:t>Phoenix Initiation</w:t>
      </w:r>
    </w:p>
    <w:p w:rsidR="001A4BF9" w:rsidRPr="00F95F7E" w:rsidRDefault="001A4BF9">
      <w:pPr>
        <w:pStyle w:val="0DraftNormal"/>
        <w:rPr>
          <w:rFonts w:ascii="Montserrat" w:hAnsi="Montserrat"/>
          <w:sz w:val="24"/>
        </w:rPr>
      </w:pPr>
    </w:p>
    <w:p w:rsidR="001A4BF9" w:rsidRPr="00F95F7E" w:rsidRDefault="001A4BF9">
      <w:pPr>
        <w:pStyle w:val="0DraftNormal"/>
        <w:rPr>
          <w:rFonts w:ascii="Montserrat" w:hAnsi="Montserrat"/>
          <w:sz w:val="24"/>
        </w:rPr>
      </w:pPr>
      <w:r w:rsidRPr="00F95F7E">
        <w:rPr>
          <w:rFonts w:ascii="Montserrat" w:hAnsi="Montserrat"/>
          <w:sz w:val="24"/>
        </w:rPr>
        <w:t xml:space="preserve">A phoenix initiation is far more rare than a dragon initiation, however, any sentient organism, dependent or independent, may be initiated by a phoenix. The process of initiation evokes self possession and self conception, so even demons and offshoots emerge as autonomous psyches. However, initiation only occurs if the initiate consumes the substance of the phoenix’s body during or after the death of the phoenix. The act of consumption, the breakdown and destruction of the body through being eaten, or consumed by fire or other chemical processes, triggers the cycle of resurrection. The material previously integral to the phoenix will combust, and those who have consumed any flesh will themselves be consumed. Organisms merely present in the conflagration will remain untouched by the flames. Symbiotic organisms are purged and replaced as the bodies of the initiates adapt or adopt new integral mechanisms to perform the same functions. By default, the phoenix recognizes and includes the initiates in her own resurrection, a process which sears itself into their psyches. It is an epiphany of self realization, an immortal understanding of a universal truth. They emerge transformed, they have risen from their ashes, they are phoenixes. An individual resurrected by a phoenix who herself does not die and rise again, does not share in the epiphany, although in some cases the experience provokes its own epiphany, allowing the individual to evolve an understanding of the truth. </w:t>
      </w:r>
    </w:p>
    <w:p w:rsidR="001A4BF9" w:rsidRPr="00F95F7E" w:rsidRDefault="001A4BF9">
      <w:pPr>
        <w:pStyle w:val="0DraftNormal"/>
        <w:rPr>
          <w:rFonts w:ascii="Montserrat" w:hAnsi="Montserrat"/>
          <w:sz w:val="24"/>
        </w:rPr>
      </w:pPr>
    </w:p>
    <w:p w:rsidR="001A4BF9" w:rsidRPr="00F95F7E" w:rsidRDefault="001A4BF9">
      <w:pPr>
        <w:pStyle w:val="0DraftNormal"/>
        <w:rPr>
          <w:rFonts w:ascii="Montserrat" w:eastAsia="MS Mincho" w:hAnsi="Montserrat"/>
          <w:color w:val="333399"/>
          <w:sz w:val="24"/>
        </w:rPr>
      </w:pPr>
      <w:r w:rsidRPr="00F95F7E">
        <w:rPr>
          <w:rFonts w:ascii="Montserrat" w:eastAsia="MS Mincho" w:hAnsi="Montserrat"/>
          <w:color w:val="333399"/>
          <w:sz w:val="24"/>
        </w:rPr>
        <w:t>········································································································································································</w:t>
      </w:r>
    </w:p>
    <w:p w:rsidR="001A4BF9" w:rsidRPr="00F95F7E" w:rsidRDefault="001A4BF9">
      <w:pPr>
        <w:pStyle w:val="0DraftNormal"/>
        <w:rPr>
          <w:rFonts w:ascii="Montserrat" w:eastAsia="MS Mincho" w:hAnsi="Montserrat"/>
          <w:color w:val="333399"/>
          <w:sz w:val="24"/>
        </w:rPr>
      </w:pPr>
      <w:r w:rsidRPr="00F95F7E">
        <w:rPr>
          <w:rFonts w:ascii="Montserrat" w:eastAsia="MS Mincho" w:hAnsi="Montserrat"/>
          <w:color w:val="333399"/>
          <w:sz w:val="24"/>
        </w:rPr>
        <w:t>A Phoenix Initiation</w:t>
      </w:r>
    </w:p>
    <w:p w:rsidR="001A4BF9" w:rsidRPr="00F95F7E" w:rsidRDefault="001A4BF9">
      <w:pPr>
        <w:pStyle w:val="0DraftNormal"/>
        <w:rPr>
          <w:rFonts w:ascii="Montserrat" w:eastAsia="MS Mincho" w:hAnsi="Montserrat"/>
          <w:color w:val="333399"/>
          <w:sz w:val="24"/>
        </w:rPr>
      </w:pPr>
    </w:p>
    <w:p w:rsidR="001A4BF9" w:rsidRPr="00F95F7E" w:rsidRDefault="001A4BF9">
      <w:pPr>
        <w:pStyle w:val="0DraftNormal"/>
        <w:rPr>
          <w:rFonts w:ascii="Montserrat" w:eastAsia="MS Mincho" w:hAnsi="Montserrat"/>
          <w:color w:val="333399"/>
          <w:sz w:val="24"/>
        </w:rPr>
      </w:pPr>
      <w:r w:rsidRPr="00F95F7E">
        <w:rPr>
          <w:rFonts w:ascii="Montserrat" w:eastAsia="MS Mincho" w:hAnsi="Montserrat"/>
          <w:color w:val="333399"/>
          <w:sz w:val="24"/>
        </w:rPr>
        <w:t xml:space="preserve">Her dragon was in bed asleep when she returned after resurrecting. Remembering their promise, she decides to wake him in the best way, and one thing leads to another. Her dragon embraces her passionately upon rousing, forgetting to mention his strange experience. Unwarned, the two fail to take the precautions their dual initiation made necessary, and the fusion she had been warned against finally happened. As predicted, the quickening of her dragon potential and his phoenix potential made merging incredibly intense, and as feared, the experience triggered a fatal fusion. The trauma inexplicably opened a rift in the fabric of space and time as well, obscuring her temporal displacement and the truth of their emergence, as the two of her find themselves engulfed and immediately separated in a maze of paradox within the rift. </w:t>
      </w:r>
    </w:p>
    <w:p w:rsidR="001A4BF9" w:rsidRPr="00F95F7E" w:rsidRDefault="001A4BF9">
      <w:pPr>
        <w:pStyle w:val="0DraftNormal"/>
        <w:rPr>
          <w:rFonts w:ascii="Montserrat" w:eastAsia="MS Mincho" w:hAnsi="Montserrat"/>
          <w:color w:val="333399"/>
          <w:sz w:val="24"/>
        </w:rPr>
      </w:pPr>
    </w:p>
    <w:p w:rsidR="001A4BF9" w:rsidRPr="00F95F7E" w:rsidRDefault="001A4BF9">
      <w:pPr>
        <w:pStyle w:val="0DraftNormal"/>
        <w:rPr>
          <w:rFonts w:ascii="Montserrat" w:eastAsia="MS Mincho" w:hAnsi="Montserrat"/>
          <w:color w:val="333399"/>
          <w:sz w:val="24"/>
        </w:rPr>
      </w:pPr>
      <w:r w:rsidRPr="00F95F7E">
        <w:rPr>
          <w:rFonts w:ascii="Montserrat" w:eastAsia="MS Mincho" w:hAnsi="Montserrat"/>
          <w:color w:val="333399"/>
          <w:sz w:val="24"/>
        </w:rPr>
        <w:t xml:space="preserve">They were far from the only ones personally affected by the initial trauma. Their mother, a captive in the hands of the enemy, whom the young paladins had set out to rescue, was ripped out of the fabric of reality, setting off a chain reaction that would rapidly spread the rift around the world. </w:t>
      </w:r>
    </w:p>
    <w:p w:rsidR="001A4BF9" w:rsidRPr="00F95F7E" w:rsidRDefault="001A4BF9">
      <w:pPr>
        <w:pStyle w:val="0DraftNormal"/>
        <w:rPr>
          <w:rFonts w:ascii="Montserrat" w:eastAsia="MS Mincho" w:hAnsi="Montserrat"/>
          <w:color w:val="333399"/>
          <w:sz w:val="24"/>
        </w:rPr>
      </w:pPr>
    </w:p>
    <w:p w:rsidR="001A4BF9" w:rsidRPr="00F95F7E" w:rsidRDefault="001A4BF9">
      <w:pPr>
        <w:pStyle w:val="0DraftNormal"/>
        <w:rPr>
          <w:rFonts w:ascii="Montserrat" w:eastAsia="MS Mincho" w:hAnsi="Montserrat"/>
          <w:color w:val="333399"/>
          <w:sz w:val="24"/>
        </w:rPr>
      </w:pPr>
      <w:r w:rsidRPr="00F95F7E">
        <w:rPr>
          <w:rFonts w:ascii="Montserrat" w:eastAsia="MS Mincho" w:hAnsi="Montserrat"/>
          <w:color w:val="333399"/>
          <w:sz w:val="24"/>
        </w:rPr>
        <w:t xml:space="preserve">The dragon prince, caught in the backlash of the rift in the dream, was also torn free, as the full force of the shattering impact hit him, but at the same time inspired him. From within himself he called up the resources to grasp the rift and seize it in his grasp, preventing it from growing or spreading further. He managed to restore sanity to the world by sinking the tides of the rift deep within the mantle of the world. In spite of this, the rift tides had already had time to sweep through the heavens and the abyss wreaking havoc with the natural order of the cosmos. </w:t>
      </w:r>
    </w:p>
    <w:p w:rsidR="001A4BF9" w:rsidRPr="00F95F7E" w:rsidRDefault="001A4BF9">
      <w:pPr>
        <w:pStyle w:val="0DraftNormal"/>
        <w:rPr>
          <w:rFonts w:ascii="Montserrat" w:eastAsia="MS Mincho" w:hAnsi="Montserrat"/>
          <w:color w:val="333399"/>
          <w:sz w:val="24"/>
        </w:rPr>
      </w:pPr>
    </w:p>
    <w:p w:rsidR="001A4BF9" w:rsidRPr="00F95F7E" w:rsidRDefault="001A4BF9">
      <w:pPr>
        <w:pStyle w:val="0DraftNormal"/>
        <w:rPr>
          <w:rFonts w:ascii="Montserrat" w:eastAsia="MS Mincho" w:hAnsi="Montserrat"/>
          <w:color w:val="333399"/>
          <w:sz w:val="24"/>
        </w:rPr>
      </w:pPr>
      <w:r w:rsidRPr="00F95F7E">
        <w:rPr>
          <w:rFonts w:ascii="Montserrat" w:eastAsia="MS Mincho" w:hAnsi="Montserrat"/>
          <w:color w:val="333399"/>
          <w:sz w:val="24"/>
        </w:rPr>
        <w:t>········································································································································································</w:t>
      </w:r>
    </w:p>
    <w:p w:rsidR="001A4BF9" w:rsidRPr="00F95F7E" w:rsidRDefault="001A4BF9">
      <w:pPr>
        <w:pStyle w:val="0DraftNormal"/>
        <w:rPr>
          <w:rFonts w:ascii="Montserrat" w:hAnsi="Montserrat"/>
          <w:sz w:val="24"/>
        </w:rPr>
      </w:pPr>
    </w:p>
    <w:p w:rsidR="001A4BF9" w:rsidRPr="00F95F7E" w:rsidRDefault="001A4BF9">
      <w:pPr>
        <w:pStyle w:val="0DraftNormal"/>
        <w:rPr>
          <w:rFonts w:ascii="Montserrat" w:hAnsi="Montserrat"/>
          <w:sz w:val="24"/>
        </w:rPr>
      </w:pPr>
      <w:r w:rsidRPr="00F95F7E">
        <w:rPr>
          <w:rFonts w:ascii="Montserrat" w:hAnsi="Montserrat"/>
          <w:sz w:val="24"/>
        </w:rPr>
        <w:t>Dual Initiation</w:t>
      </w:r>
    </w:p>
    <w:p w:rsidR="001A4BF9" w:rsidRPr="00F95F7E" w:rsidRDefault="001A4BF9">
      <w:pPr>
        <w:pStyle w:val="0DraftNormal"/>
        <w:rPr>
          <w:rFonts w:ascii="Montserrat" w:hAnsi="Montserrat"/>
          <w:sz w:val="24"/>
        </w:rPr>
      </w:pPr>
    </w:p>
    <w:p w:rsidR="001A4BF9" w:rsidRPr="00F95F7E" w:rsidRDefault="001A4BF9">
      <w:pPr>
        <w:pStyle w:val="0DraftNormal"/>
        <w:rPr>
          <w:rFonts w:ascii="Montserrat" w:hAnsi="Montserrat"/>
          <w:sz w:val="24"/>
        </w:rPr>
      </w:pPr>
      <w:r w:rsidRPr="00F95F7E">
        <w:rPr>
          <w:rFonts w:ascii="Montserrat" w:hAnsi="Montserrat"/>
          <w:sz w:val="24"/>
        </w:rPr>
        <w:t xml:space="preserve">A phoenix may be initiated by a dragon through a projection provoked from her own mind, however, if simply devoured by a dragon, she will initiate it. Typically, a phoenix initiated by a dragon will be twinned for the same reason a dragon initated by a phoenix is usually twinned. The dragon reflex at the threat of death is to project itself beyond the scope of the threat, to dream its way around death. A dragon initiation is complete in the instant the predator aspect slays its prey aspect. At such a moment, the phoenix is dead as a phoenix, and alive as a dragon. By consuming her native flesh, however, the dragon aspect starts the phoenix initiation. As a dragon, her instinct is to project herself free, abandoning her present embodiment. Typically, she will project herself in her native form, a dragon twin of the slain phoenix. The flames of the phoenix consume the dragon corpse, and the phoenix resurrects as herself. If the dragon who initiated her remained in contact with the initial projection, in which case the phoenix would unconsciously identify it with the corpse of the projection. This essentially creates a phoenix twin of the initiating dragon. If not, the phoenix cannot help but recognize the psychic stamp on the corpse as her own, and experiences a moment of confusion, then her natural form takes precedence to complete the resurrection. </w:t>
      </w:r>
    </w:p>
    <w:p w:rsidR="001A4BF9" w:rsidRPr="00F95F7E" w:rsidRDefault="001A4BF9">
      <w:pPr>
        <w:pStyle w:val="0DraftNormal"/>
        <w:rPr>
          <w:rFonts w:ascii="Montserrat" w:hAnsi="Montserrat"/>
          <w:sz w:val="24"/>
        </w:rPr>
      </w:pPr>
    </w:p>
    <w:p w:rsidR="001A4BF9" w:rsidRPr="00F95F7E" w:rsidRDefault="001A4BF9">
      <w:pPr>
        <w:pStyle w:val="0DraftNormal"/>
        <w:rPr>
          <w:rFonts w:ascii="Montserrat" w:hAnsi="Montserrat"/>
          <w:sz w:val="24"/>
          <w:szCs w:val="14"/>
        </w:rPr>
      </w:pPr>
      <w:r w:rsidRPr="00F95F7E">
        <w:rPr>
          <w:rFonts w:ascii="Montserrat" w:hAnsi="Montserrat"/>
          <w:sz w:val="24"/>
          <w:szCs w:val="14"/>
        </w:rPr>
        <w:t xml:space="preserve">A phoenix can have a dragon’s potential but can not be a dragon. A dragon can have a phoenix’s potential but can not be a phoenix. A soul can be either or both, however it is dangerous for one soul to realize the potential of both spiritual archetypes. Without question, the process of embodying both inspirations appears to be impossible, because each archetype demands the full commitment of the soul and dragon-phoenix potential is extremely polarized. It is important to note that this polarity stems from the mechanics of point paradox. A simple way to look at it, a soul has a unique, absolute value of one. A phoenix, by its nature, gives that innate value a “positive” value, while a dragon, by nature, gives that exact same innate value a “negative” value. On one hand the expression of each potential ought to be canceled out by the other on contact. On the other hand the values are interpretive, aspected relative to a common point which is always naked to paradox and absolution. </w:t>
      </w:r>
    </w:p>
    <w:p w:rsidR="001A4BF9" w:rsidRPr="00F95F7E" w:rsidRDefault="001A4BF9">
      <w:pPr>
        <w:pStyle w:val="0DraftNormal"/>
        <w:rPr>
          <w:rFonts w:ascii="Montserrat" w:hAnsi="Montserrat"/>
          <w:sz w:val="24"/>
          <w:szCs w:val="14"/>
        </w:rPr>
      </w:pPr>
    </w:p>
    <w:p w:rsidR="001A4BF9" w:rsidRPr="00F95F7E" w:rsidRDefault="001A4BF9">
      <w:pPr>
        <w:pStyle w:val="0DraftNormal"/>
        <w:rPr>
          <w:rFonts w:ascii="Montserrat" w:hAnsi="Montserrat"/>
          <w:sz w:val="24"/>
          <w:szCs w:val="14"/>
        </w:rPr>
      </w:pPr>
      <w:r w:rsidRPr="00F95F7E">
        <w:rPr>
          <w:rFonts w:ascii="Montserrat" w:hAnsi="Montserrat"/>
          <w:sz w:val="24"/>
          <w:szCs w:val="14"/>
        </w:rPr>
        <w:t xml:space="preserve">Blooding on a phoenix initially transfers the dragon’s gift. A phoenix with the dragon’s gift can embody the many aspects of her nature-physical and spiritual. However, if the same phoenix is devoured again, the results are paradoxical. </w:t>
      </w:r>
    </w:p>
    <w:p w:rsidR="001A4BF9" w:rsidRPr="00F95F7E" w:rsidRDefault="001A4BF9">
      <w:pPr>
        <w:pStyle w:val="0DraftNormal"/>
        <w:rPr>
          <w:rFonts w:ascii="Montserrat" w:hAnsi="Montserrat"/>
          <w:sz w:val="24"/>
          <w:szCs w:val="14"/>
        </w:rPr>
      </w:pPr>
    </w:p>
    <w:p w:rsidR="001A4BF9" w:rsidRPr="00F95F7E" w:rsidRDefault="001A4BF9">
      <w:pPr>
        <w:pStyle w:val="0DraftNormal"/>
        <w:rPr>
          <w:rFonts w:ascii="Montserrat" w:hAnsi="Montserrat"/>
          <w:sz w:val="24"/>
          <w:szCs w:val="14"/>
        </w:rPr>
      </w:pPr>
      <w:r w:rsidRPr="00F95F7E">
        <w:rPr>
          <w:rFonts w:ascii="Montserrat" w:hAnsi="Montserrat"/>
          <w:sz w:val="24"/>
          <w:szCs w:val="14"/>
        </w:rPr>
        <w:t xml:space="preserve">A phoenix twice devoured remains a phoenix, but her soul is shocked into assuming a true dragon embodiment. It is as if the soul has become two souls. This is what happened when phoenix became Passion and Rage, for Phoenix had attained the dragon’s gift in her first encounter with a dragon when she was still unconscious of dreaming the dream. The only thing that can end this dual existence is the devouring embrace. The only thing that was left of Phoenix was the seed within Passion that she had willed into stasis. Because the laws of paradox regarded Passion and Rage as two souls, and because the world they existed in was anchored in Passion’s mind, they phase shifted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and dawn belonged to the unborn child. That child would be a phoenix, and her dragon potential was exceptional. More than sufficient to unconsciously grasp the paradox of becoming her own surrogate mother and thus ensuring her own birth. Her potential was so great that she had to embody it, and embody it safely. As Ember fought to return to the life that paradox disrupted, she was devoured by a dragon. Once again her soul was twinned. As girls, the dragon Ember and the phoenix Ember could not trigger the devouring embrace, no matter how intimate they were. Even assuming a male form, as a dragon could, the dragon Ember had the gift of the phoenix and was self possessed. Her identity was equal and opposite to phoenix Ember’s. With the memories they shared, they could at last truly be twins, sisters, lovers, friends, allies. It was the realization of an ideal. Of course there was still two lives to reclaim, a place for each of them. Only Ash would not return from the wilderness-he still survived from his initial return from the past, and was technically their father now. </w:t>
      </w:r>
    </w:p>
    <w:p w:rsidR="001A4BF9" w:rsidRPr="00F95F7E" w:rsidRDefault="001A4BF9">
      <w:pPr>
        <w:pStyle w:val="0DraftNormal"/>
        <w:rPr>
          <w:rFonts w:ascii="Montserrat" w:hAnsi="Montserrat"/>
          <w:sz w:val="24"/>
          <w:szCs w:val="14"/>
        </w:rPr>
      </w:pPr>
    </w:p>
    <w:p w:rsidR="001A4BF9" w:rsidRPr="00F95F7E" w:rsidRDefault="001A4BF9">
      <w:pPr>
        <w:pStyle w:val="0DraftNormal"/>
        <w:rPr>
          <w:rFonts w:ascii="Montserrat" w:eastAsia="MS Mincho" w:hAnsi="Montserrat"/>
          <w:color w:val="333399"/>
          <w:sz w:val="24"/>
        </w:rPr>
      </w:pPr>
      <w:r w:rsidRPr="00F95F7E">
        <w:rPr>
          <w:rFonts w:ascii="Montserrat" w:eastAsia="MS Mincho" w:hAnsi="Montserrat"/>
          <w:color w:val="333399"/>
          <w:sz w:val="24"/>
        </w:rPr>
        <w:t>········································································································································································</w:t>
      </w: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Clips · Part I</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They were submerged in the fusion, merging with their unconscious embodiments of self, and emerged three years prior to their own birth as an avon individual. Separated in the initial confusion, they found themselves in the midst of the eve of paradox, mistaken for a demon summoned by necromantic and demonic arts.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There had been witnesses to the union of the god and goddess (her aliases’ namesakes, Dusk and Dawn, whom her own "kind" revered as the dragon and the phoenix), the demon among them.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Her rejection of the true demon's overture leaves her alone in the middle of a titanic war, the only person consciously aware of the continuing danger of the rift, which she believes responsible for her transition into the past. The demon's interest in her is only enflamed, his aim apparently to seduce her or destroy her.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eastAsia="MS Mincho" w:hAnsi="Montserrat"/>
          <w:color w:val="333399"/>
          <w:sz w:val="24"/>
        </w:rPr>
      </w:pPr>
      <w:r w:rsidRPr="00F95F7E">
        <w:rPr>
          <w:rFonts w:ascii="Montserrat" w:eastAsia="MS Mincho" w:hAnsi="Montserrat"/>
          <w:color w:val="333399"/>
          <w:sz w:val="24"/>
        </w:rPr>
        <w:t>········································································································································································</w:t>
      </w: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Clips · Part II</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Her possession of fully realized dragon and phoenix potential makes her unique, an individual respected by both factions in the war, and yet add to their distrust of her. Unable to quite believe the worst, or dare hope for the best, both sides tolerate her presence only as an outsider, pursuing her own purposes in the conflict.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She finds her haven first among the terran humans and their temporally displaced fleet, whom she helps adapt to her world and it's ways. She manages to arrest a devastating campaign by the rogue forces to absorb the strangers and their awesome technology, after a personal encounter with the demon that seized control of the deadly legions. In the deceptive lull following the withdrawal of the enemy, she encounters an advocate and true patron in a dragon imported by paradox from the golden age of her own world's past.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eastAsia="MS Mincho" w:hAnsi="Montserrat"/>
          <w:color w:val="333399"/>
          <w:sz w:val="24"/>
        </w:rPr>
      </w:pPr>
      <w:r w:rsidRPr="00F95F7E">
        <w:rPr>
          <w:rFonts w:ascii="Montserrat" w:eastAsia="MS Mincho" w:hAnsi="Montserrat"/>
          <w:color w:val="333399"/>
          <w:sz w:val="24"/>
        </w:rPr>
        <w:t>········································································································································································</w:t>
      </w: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Clips · Part III</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In his service, pursuing her mission to alert the world to the dangers of the rift itself, she comes into contact with the only other person immediately concerned with the rift, the man who first marked her as a demon and sent his forces to hunt her down. A prince of the northern empire, he had been profoundly effected by the opening of the rift, and had somehow exerted himself to halt its rending course and stabilize the manifest paradox.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An affair with her dragon patron begets a bizarre complication of another affair with the dragon prince and his consort, due to an impulsive attempt to grant a beloved and dying dragon's wish for rebirth while indulging a newly coroneted queen's fantasy. The royal couple, equally drawn to her exotic avon and phoenix natures, created a complex love triangle, and an incident in which she unintentionally father's the king's (recently succeeding his father) official heirs. That event, when she is a few months past nineteen, coincided with Dusk and Dawn’s resumption of their male and female aliases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eastAsia="MS Mincho" w:hAnsi="Montserrat"/>
          <w:color w:val="333399"/>
          <w:sz w:val="24"/>
        </w:rPr>
      </w:pPr>
      <w:r w:rsidRPr="00F95F7E">
        <w:rPr>
          <w:rFonts w:ascii="Montserrat" w:eastAsia="MS Mincho" w:hAnsi="Montserrat"/>
          <w:color w:val="333399"/>
          <w:sz w:val="24"/>
        </w:rPr>
        <w:t>········································································································································································</w:t>
      </w: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Clips · Part IV</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At the age of seven, the events of their reunion are precipitated by the quickening of the girl's phoenix potential and the boy's dragon potential during the confusion of her death during an assassination attempt on the royal family and its allies.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sz w:val="24"/>
        </w:rPr>
      </w:pPr>
      <w:r w:rsidRPr="00F95F7E">
        <w:rPr>
          <w:rFonts w:ascii="Montserrat" w:hAnsi="Montserrat"/>
          <w:sz w:val="24"/>
        </w:rPr>
        <w:t>········································································································································································</w:t>
      </w: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The Phoenix Legacy</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At the height of the Age of Empires, Eve was the female heir of the phoenix legacy, the direct descendant of the founder of the phoenix house. As a daughter of direct descent, her line did not retain prominent authority within phoenix house or significantly influence its rule over the autumn kingdoms, which passed into the hands of the eldest descendants of the phoenix house in the second generation. The phoenix legacy, including certain lands and titles, remained associated with the marked male and female descendant of each generation, including the responsibility for promoting and initiating phoenix potential in the phoenix house. Not surprisingly, once the autumn kingdoms and their ruling bloodlines had been established, the phoenix legacy was forced into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Because the rulers of the phoenix kingdoms were themselves phoenixes, the people of the autumn kingdoms had a way to keep their leaders in check, new generations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where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The people of the autumn kingdoms were distracted from the conquest of the winter kingdoms by the systematic assassination of the offshoots of the phoenix house. Eve’s daughter was perhaps the only one to survive, perhaps due to having been only three years old at the start of this purge, or the perceived insignificance of her ancient title. In the space of a few years, virtually every branch of royal or noble lineage was pruned, forcing the passage of many great elders and the widespread birth of new offshoots and a period of uncertainty when the leadership of the autumn kingdoms was vulnerable.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before joining the rest of the phoenix house in a summit to prepare the defense of the kingdoms.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sz w:val="24"/>
        </w:rPr>
      </w:pPr>
      <w:r w:rsidRPr="00F95F7E">
        <w:rPr>
          <w:rFonts w:ascii="Montserrat" w:hAnsi="Montserrat"/>
          <w:sz w:val="24"/>
        </w:rPr>
        <w:t>········································································································································································</w:t>
      </w:r>
    </w:p>
    <w:p w:rsidR="001A4BF9" w:rsidRPr="00F95F7E" w:rsidRDefault="001A4BF9">
      <w:pPr>
        <w:pStyle w:val="0DraftNormal"/>
        <w:rPr>
          <w:rFonts w:ascii="Montserrat" w:hAnsi="Montserrat"/>
          <w:color w:val="333399"/>
          <w:sz w:val="24"/>
          <w:szCs w:val="18"/>
        </w:rPr>
      </w:pPr>
      <w:r w:rsidRPr="00F95F7E">
        <w:rPr>
          <w:rFonts w:ascii="Montserrat" w:hAnsi="Montserrat"/>
          <w:color w:val="333399"/>
          <w:sz w:val="24"/>
          <w:szCs w:val="18"/>
        </w:rPr>
        <w:t>The Dragon Prince</w:t>
      </w:r>
    </w:p>
    <w:p w:rsidR="001A4BF9" w:rsidRPr="00F95F7E" w:rsidRDefault="001A4BF9">
      <w:pPr>
        <w:pStyle w:val="0DraftNormal"/>
        <w:rPr>
          <w:rFonts w:ascii="Montserrat" w:hAnsi="Montserrat"/>
          <w:color w:val="333399"/>
          <w:sz w:val="24"/>
          <w:szCs w:val="18"/>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szCs w:val="18"/>
        </w:rPr>
        <w:t xml:space="preserve">The dragon prince, having unified the winter kingdoms for his father, had officially declared his intentions to conquer the autumn kingdoms. In truth, his real intentions were to draw out the dangerous enemies within the winter kingdoms, slavers and masters of rogue arts. </w:t>
      </w:r>
      <w:r w:rsidRPr="00F95F7E">
        <w:rPr>
          <w:rFonts w:ascii="Montserrat" w:hAnsi="Montserrat"/>
          <w:color w:val="333399"/>
          <w:sz w:val="24"/>
        </w:rPr>
        <w:t>Rebellious forces in the north, aroused and led by masters of the ancient arts were rumored to be marching on Ardyn, the seat of the autumn kingdoms. These northern born people clung to a magical tradition which predated the age of empires. They were skilled conjurors and they had successfully resurrected the arts of demonology and necromancy which had become proscribed by modern artists.</w:t>
      </w:r>
    </w:p>
    <w:p w:rsidR="001A4BF9" w:rsidRPr="00F95F7E" w:rsidRDefault="001A4BF9">
      <w:pPr>
        <w:pStyle w:val="0DraftNormal"/>
        <w:rPr>
          <w:rFonts w:ascii="Montserrat" w:hAnsi="Montserrat"/>
          <w:color w:val="333399"/>
          <w:sz w:val="24"/>
          <w:szCs w:val="18"/>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A war of disastrous proportions was shaping up, and each day the news got worse. 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The winter and autumn kingdoms formed the largest percentage of the north’s population, and were roughly equal in size to each other, in essence the two major powers of the north.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As a youth, the dragon king, Blade,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was only a matter of time before true conjurors, demonologists and necromancers reappeared. However, his decades of conquest ended when he fell in love with a young queen, and became the king of a powerful winter kingdom through marriage.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The dragon prince had been Raven’s prize pupil. As the son of a dragon-blooded ruler,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heir to the south to learn the new arts. His skill as an artist became so great that he could unite the minds of a community, or touch the soul of an individual. Unfortunately, he returned home from his training to discover that his home was plagued by rogue artists and besieged by slavers. He had called on his friends and allies among the community of artists and commanded his father’s armies in the conquest of the winter kingdoms.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szCs w:val="18"/>
        </w:rPr>
      </w:pPr>
      <w:r w:rsidRPr="00F95F7E">
        <w:rPr>
          <w:rFonts w:ascii="Montserrat" w:hAnsi="Montserrat"/>
          <w:color w:val="333399"/>
          <w:sz w:val="24"/>
          <w:szCs w:val="18"/>
        </w:rPr>
        <w:t xml:space="preserve">In the course of the prince's previous conquests, powerful demonologists and necromancers had banded together to raise the legions of slaughtered warriors as an army of their own. As a persecuted faction in the winter kingdoms, they now sought to destroy the dragon prince and conquer the autumn kingdoms for their own purposes, planning on crippling the armies of the winter kingdom in the process. </w:t>
      </w:r>
    </w:p>
    <w:p w:rsidR="001A4BF9" w:rsidRPr="00F95F7E" w:rsidRDefault="001A4BF9">
      <w:pPr>
        <w:pStyle w:val="0DraftNormal"/>
        <w:rPr>
          <w:rFonts w:ascii="Montserrat" w:hAnsi="Montserrat"/>
          <w:color w:val="333399"/>
          <w:sz w:val="24"/>
          <w:szCs w:val="18"/>
        </w:rPr>
      </w:pPr>
    </w:p>
    <w:p w:rsidR="001A4BF9" w:rsidRPr="00F95F7E" w:rsidRDefault="001A4BF9">
      <w:pPr>
        <w:pStyle w:val="0DraftNormal"/>
        <w:rPr>
          <w:rFonts w:ascii="Montserrat" w:hAnsi="Montserrat"/>
          <w:sz w:val="24"/>
        </w:rPr>
      </w:pPr>
      <w:r w:rsidRPr="00F95F7E">
        <w:rPr>
          <w:rFonts w:ascii="Montserrat" w:hAnsi="Montserrat"/>
          <w:sz w:val="24"/>
        </w:rPr>
        <w:t>········································································································································································</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Dusk and Dawn were captured in a raid on the seat of the phoenix legacy, and used as a sacrifice to summon a demonic avatar of death. Similar resources to those used in the massacre resulting in their capture were employed to infiltrate the summit and slaughter the leadership of the autumn kingdoms and capture Eve, in anticipation of her possession by the demon summoned. Arden, a friend of Eve’s who had provided a means for her to adopt a more human guise in her youth, was spared on account of Eve appearing at the summit in her human guise as Arden’s twin. This resemblance confused their captors, who figured the summoning would settle the issue. They were rescued when the only other surviving phoenix, the youngest of the autumn kings, an adolescent without an offshoot, rallied the armies against the possessed legion. The possessed fought to the last man, never once hinting their real nature, and escaping the slaughter by seizing the bodies of their attackers. Arden was declared the heir as he was crowned high king.</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The failure of a demon to manifest as expected compelled the possessed to retreat in a fashion that would not betray their masters or their true objectives. The people of the autumn kingdoms assumed that the massacre had been an attempt at a coup, which had been set up by the purge of the phoenix house’s offshoots. The fact that the offshoots of the betrayers themselves had been slain was credited as an attempt to divert suspicion and gain the opportunity to strike. The truth was not entirely different, for the possessed had been the supporters of the slave trade and rogue artists in the winter kingdoms, who had betrayed them by taking possession of them for this decapitation strike. When the cabal witnessed Dawn’s resurrection, they had assumed that Eve had been slain and the demon trapped in the child’s mind. They were able to determine that something had taken possession of the child, and assumed it to be the demon. Having succeeded in part of their ambition, they abandoned the child and retreated until a way could be found to free the demon entirely.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With the leadership of the autumn kingdoms crippled, the massed armies were unable to coordinate well enough to repel the invasion of the dragon prince, and retreated in battle after battle, ceding three of the autumn kingdoms before halting the invaders’ advance. The native armies were able to hold the line in strategic mountain passes, and the dragon prince paused to consolidate his control over those kingdoms. Eve and Dawn, residing in one of the besieged kingdoms, were forced to endure the occupation and laws against necromancy and demonology that rendered resurrection an illegal act. Fortunately, the phoenix legacy was only known to the phoenix house, of which only two adults remained, both safely established outside of the occupied kingdoms. The children of the phoenix house unfortunate enough to reside in the occupied kingdoms only had the vague notion that Eve and Dawn were people of note, and they were themselves safely protected by their fosterage from being recognized as heirs to noble and royal mantles.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Dawn was courted by two children of the phoenix house, twin offshoots of a noble line of a royal family. Eve had taken in three orphans of the massacre, a boy and twin girls born the same year to members of the phoenix house, as well as five offshoots from the same families, twin baby boys and three infants. The high king did not heed Eve’s warning against siring an offshoot, in light of the purges, but Arden did. As a result, Arden survived her assassination intact, and inherited the throne of the autumn kingdoms when her predecessor was reduced to infancy a few years later. Eve realized that she was next in line for the throne. Dawn was already old enough that Eve could awaken intact upon passing, but if someone intended to remove Eve, Dawn would certainly be killed first.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sz w:val="24"/>
        </w:rPr>
      </w:pPr>
      <w:r w:rsidRPr="00F95F7E">
        <w:rPr>
          <w:rFonts w:ascii="Montserrat" w:hAnsi="Montserrat"/>
          <w:sz w:val="24"/>
        </w:rPr>
        <w:t>::::::::::::::::::::::::::::::::::::::::::::::::::::::::::::::::::::::::::::::::::::::::::::::::::::::::::::::::::::::::::::::::::::::::::::::::::::::::::::::::::::::::</w:t>
      </w:r>
    </w:p>
    <w:p w:rsidR="001A4BF9" w:rsidRPr="00F95F7E" w:rsidRDefault="001A4BF9">
      <w:pPr>
        <w:pStyle w:val="0DraftNormal"/>
        <w:rPr>
          <w:rFonts w:ascii="Montserrat" w:hAnsi="Montserrat"/>
          <w:color w:val="333399"/>
          <w:sz w:val="24"/>
          <w:szCs w:val="1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szCs w:val="14"/>
        </w:rPr>
        <w:t>The Phoenix Legacy</w:t>
      </w:r>
    </w:p>
    <w:p w:rsidR="001A4BF9" w:rsidRPr="00F95F7E" w:rsidRDefault="001A4BF9">
      <w:pPr>
        <w:pStyle w:val="0DraftNormal"/>
        <w:rPr>
          <w:rFonts w:ascii="Montserrat" w:hAnsi="Montserrat"/>
          <w:color w:val="333399"/>
          <w:sz w:val="24"/>
          <w:szCs w:val="14"/>
        </w:rPr>
      </w:pPr>
    </w:p>
    <w:p w:rsidR="001A4BF9" w:rsidRPr="00F95F7E" w:rsidRDefault="001A4BF9">
      <w:pPr>
        <w:pStyle w:val="0DraftNormal"/>
        <w:rPr>
          <w:rFonts w:ascii="Montserrat" w:hAnsi="Montserrat"/>
          <w:color w:val="333399"/>
          <w:sz w:val="24"/>
          <w:szCs w:val="14"/>
        </w:rPr>
      </w:pPr>
      <w:r w:rsidRPr="00F95F7E">
        <w:rPr>
          <w:rFonts w:ascii="Montserrat" w:hAnsi="Montserrat"/>
          <w:color w:val="333399"/>
          <w:sz w:val="24"/>
          <w:szCs w:val="14"/>
        </w:rPr>
        <w:t xml:space="preserve">The phoenix legacy was established in the final days of the age of gods, after the phoenix lost her soul mate and after the dual initiation that bound them together and made each of them whole. Prior to embracing the dragon in a dual initiation, the phoenix had always felt diminished in human form, as an individual who embodied only half the reproductive potential of the race. It was this limitation that caused her to create and spawn the avon race, establishing the cause of the exodus and contributing to the alienation of the eternals and immortals, individuals commonly revered as gods. The dragon gift enabled her to assume both male and female form, to stand among humans as a couple, rather than apart as an alien. As a couple, she founded the phoenix house, and in the conception of her male and female offshoots, the two branches of the phoenix legacy. Over time, the power of the phoenix house passed into other hands, but by nature, the legacy remained in the hands of the boy and girl 'marked' as its heirs. </w:t>
      </w:r>
    </w:p>
    <w:p w:rsidR="001A4BF9" w:rsidRPr="00F95F7E" w:rsidRDefault="001A4BF9">
      <w:pPr>
        <w:pStyle w:val="0DraftNormal"/>
        <w:rPr>
          <w:rFonts w:ascii="Montserrat" w:hAnsi="Montserrat"/>
          <w:color w:val="333399"/>
          <w:sz w:val="24"/>
          <w:szCs w:val="14"/>
        </w:rPr>
      </w:pPr>
    </w:p>
    <w:p w:rsidR="001A4BF9" w:rsidRPr="00F95F7E" w:rsidRDefault="001A4BF9">
      <w:pPr>
        <w:pStyle w:val="0DraftNormal"/>
        <w:rPr>
          <w:rFonts w:ascii="Montserrat" w:hAnsi="Montserrat"/>
          <w:color w:val="333399"/>
          <w:sz w:val="24"/>
          <w:szCs w:val="14"/>
        </w:rPr>
      </w:pPr>
      <w:r w:rsidRPr="00F95F7E">
        <w:rPr>
          <w:rFonts w:ascii="Montserrat" w:hAnsi="Montserrat"/>
          <w:color w:val="333399"/>
          <w:sz w:val="24"/>
          <w:szCs w:val="14"/>
        </w:rPr>
        <w:t xml:space="preserve">In the generations that followed, the male and female heirs reunited as a couple, at minimum, once in every three generations, when they could technically be considered second cousins. At those times, the couple would restore the unity of the phoenix in private, and then divide to preserve the legacy, and reclaim their public identities. The third generation boy and girl were always named Dusk and Dawn. The first generation boy and girl were always named Coal and Ember, even if the couple officially took other mates and the second generation boy and girl were named Morn and Eve. The mysteries of the phoenix house were never written down, to protect the phoenix legacy and the members of the phoenix house. Written records were unnecessary when heirs became enlightened during the passing of one generation to the next. In spite of this security, the veil of secrecy was peirced, and dangerous information fell into the hands of bitter enemies in the winter kingdoms who happend to be masters of the forbidden arcane arts. </w:t>
      </w:r>
    </w:p>
    <w:p w:rsidR="001A4BF9" w:rsidRPr="00F95F7E" w:rsidRDefault="001A4BF9">
      <w:pPr>
        <w:pStyle w:val="0DraftNormal"/>
        <w:rPr>
          <w:rFonts w:ascii="Montserrat" w:hAnsi="Montserrat"/>
          <w:color w:val="333399"/>
          <w:sz w:val="24"/>
          <w:szCs w:val="14"/>
        </w:rPr>
      </w:pPr>
    </w:p>
    <w:p w:rsidR="001A4BF9" w:rsidRPr="00F95F7E" w:rsidRDefault="001A4BF9">
      <w:pPr>
        <w:pStyle w:val="0DraftNormal"/>
        <w:rPr>
          <w:rFonts w:ascii="Montserrat" w:hAnsi="Montserrat"/>
          <w:color w:val="333399"/>
          <w:sz w:val="24"/>
          <w:szCs w:val="14"/>
        </w:rPr>
      </w:pPr>
      <w:r w:rsidRPr="00F95F7E">
        <w:rPr>
          <w:rFonts w:ascii="Montserrat" w:hAnsi="Montserrat"/>
          <w:color w:val="333399"/>
          <w:sz w:val="24"/>
          <w:szCs w:val="14"/>
        </w:rPr>
        <w:t xml:space="preserve">On the suspicion that the true son and daughter of the phoenix legacy, the youngest offshoots of the legacy, were in fact directly connected with the phoenix, a rogue necromancer and demonologist abducted them and used them as sacrifices to awaken the demonic aspect of the phoenix. As offshoots, they already qualified as demonic. Being projections of their parents, they were independent in mind but dependant in soul. By sacrificing them to summon the demonic aspect the rogue actually opened a window for the submerged consciousness of Phoenix to emerge within the dream. The sacrifice itself created the conditions for a kind of self fulfilling prophesy, setting the stage for the birth of Phoenix and the circumstances that would force her to eclipse herself and incubate the demonic aspect that would cause the eclipse of athenic possession. The ritual involved triggering a premature union of Dusk and Dawn. </w:t>
      </w:r>
    </w:p>
    <w:p w:rsidR="001A4BF9" w:rsidRPr="00F95F7E" w:rsidRDefault="001A4BF9">
      <w:pPr>
        <w:pStyle w:val="0DraftNormal"/>
        <w:rPr>
          <w:rFonts w:ascii="Montserrat" w:hAnsi="Montserrat"/>
          <w:color w:val="333399"/>
          <w:sz w:val="24"/>
          <w:szCs w:val="1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The ritual to summon the demonic phoenix was as much a success as it was a failure. By forcing the premature union of Dusk and Dawn, by definition demonic aspects of their parents, a demon with the power and potential of the phoenix was awakened. However, the ritual also opened the window for the submerged consciousness of Phoenix to slip free of the eternal oblivion of the unconscious mind where they were trapped in the moment of eclipse. This is significant, as the unconscious mind transcended the bounds of space and time, and it was the realm of the unconscious mind which was immersed in paradox, from which chaos and order took root in dreaming, to create the real, surreal and ideal spheres of being. Phoenix awakened in the merged body of Dusk and Dawn, lured by the resonnance of that avon form, however, because the union was imposed artificially, her mind was twinned even as her conscious presence distupted the mechanism keeping the bodies of Dusk and Dawn merged, splitting them apart. Thus, the merged consciousness of Dusk and Dawn was eclipsed by the divided consciousness of Phoenix. Phoenix became Dusk and Dawn, and they become Eclipse.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szCs w:val="14"/>
        </w:rPr>
        <w:t xml:space="preserve">Eclipse did not slumber silently within Dusk and Dawn. The demon quickly discovered that Dusk and Dawn had imprinted each other during their premature union, and that those latent forms gave her the leverage she needed to take possession of their bodies. </w:t>
      </w:r>
      <w:r w:rsidRPr="00F95F7E">
        <w:rPr>
          <w:rFonts w:ascii="Montserrat" w:hAnsi="Montserrat"/>
          <w:color w:val="333399"/>
          <w:sz w:val="24"/>
        </w:rPr>
        <w:t xml:space="preserve">Eclipse possessed the duality of her birth, the psyches of Dusk and Dawn having been imperfectly merged, and that duality allowed her to simultaneously exploit the impressions burned into the boy and girl during the forced union. Thus, Eclipse tormented Dawn as Dusk, and Eclipse haunted Dusk as Dawn. These associations contributed to Dusk and Dawn's unconscious fear and mistrust of each other during their courtship, as neither was aware of the existence of Eclipse. Not surprisingly, Eclipse looked upon Phoenix as the demon, the nemesis responsible for her suffering and exile. Dusk and Dawn had been unwilling particpants in the ritual that created Eclipse, and being imperfectly melded, Eclipse sustained her original identities as a couple with no one but each other to turn to.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As much as Eclipse hated Phoenix, she also felt an instinctive attraction to, and affection for, her nemesis. Eclipse struggled with the idea of simply destroying Phoenix, wanting to remove her as a threat to her own existence, but also wanting to be on equal footing with her. </w:t>
      </w:r>
      <w:r w:rsidRPr="00F95F7E">
        <w:rPr>
          <w:rFonts w:ascii="Montserrat" w:hAnsi="Montserrat"/>
          <w:color w:val="333399"/>
          <w:sz w:val="24"/>
          <w:szCs w:val="14"/>
        </w:rPr>
        <w:t xml:space="preserve">She preyed upon their subconscious minds assaulting them with traumatic fits and nightmares seeking to throw them off balance and seize control of one of them. </w:t>
      </w:r>
      <w:r w:rsidRPr="00F95F7E">
        <w:rPr>
          <w:rFonts w:ascii="Montserrat" w:hAnsi="Montserrat"/>
          <w:color w:val="333399"/>
          <w:sz w:val="24"/>
        </w:rPr>
        <w:t xml:space="preserve">Eclipse found it nearly impossible to communicate with Phoenix, on either side, but she was fiendishly capible of projecting haunting and provokative images into Dusk and Dawn’s minds. These projections had the greatest impact when Dusk and Dawn were dreaming, or in altered states of consciousness, and vulnerable to nightmarish experiences. She tormented them with memories of the childhood ordeal she endured, and taunted them with the recapitulation of torrid liaisons between Dusk and Dawn when Eclipse was in control of them. The struggle for control of Dusk and Dawn provoked the terrible, crippling fits, extending the horror of the possession into Dusk and Dawn's waking lives.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szCs w:val="14"/>
        </w:rPr>
        <w:t xml:space="preserve">In time she became successful at taking control for hours at a time, and formed an alliance with a demonic mentor, a servant of her childhood nemesis. </w:t>
      </w:r>
      <w:r w:rsidRPr="00F95F7E">
        <w:rPr>
          <w:rFonts w:ascii="Montserrat" w:hAnsi="Montserrat"/>
          <w:color w:val="333399"/>
          <w:sz w:val="24"/>
        </w:rPr>
        <w:t xml:space="preserve">Her alliance with other demons was, to her mind, a clever deception to use her enemies against her nemesis, Phoenix. Taking possession of Dusk or Dawn exposed her to the one great danger of her struggle for dominance. Using Dusk and Dawn's alternate forms gave her the freedom to act in the world. However, if she took control of only one of them, she became the other's twin, creating the chance of Dusk or Dawn being noticed in two places at the same time. More than once, she came dangerously close to unintentionally confronting Dusk or Dawn as a twin. A few times, she had deliberately confronted one of them on purpose, in a staged attempt to drive one of them mad. However, partial control was never enough.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szCs w:val="14"/>
        </w:rPr>
        <w:t xml:space="preserve">Eclipse was desperate to emerge from the shadow of Dusk and Dawn. </w:t>
      </w:r>
      <w:r w:rsidRPr="00F95F7E">
        <w:rPr>
          <w:rFonts w:ascii="Montserrat" w:hAnsi="Montserrat"/>
          <w:color w:val="333399"/>
          <w:sz w:val="24"/>
        </w:rPr>
        <w:t xml:space="preserve">The golden opportunity for Eclipse came when Dusk and Dawn were compelled to attempt the union of the phoenix legacy. Eclipse instinctively recognized the opportunity, and found herself in the awkward position of trying to repair the damage her previous campaign of terror inflicted, and employed the intimacy she had already cultivated using Dusk and Dawn's bodies to arouse their passion for each other, and encourage their union. Union gave Eclipse a chance to gain independance. </w:t>
      </w:r>
      <w:r w:rsidRPr="00F95F7E">
        <w:rPr>
          <w:rFonts w:ascii="Montserrat" w:hAnsi="Montserrat"/>
          <w:color w:val="333399"/>
          <w:sz w:val="24"/>
          <w:szCs w:val="14"/>
        </w:rPr>
        <w:t xml:space="preserve">Dusk and Dawn were betrothed and sent off in private to restore the unity of the phoenix. </w:t>
      </w:r>
      <w:r w:rsidRPr="00F95F7E">
        <w:rPr>
          <w:rFonts w:ascii="Montserrat" w:hAnsi="Montserrat"/>
          <w:color w:val="333399"/>
          <w:sz w:val="24"/>
        </w:rPr>
        <w:t xml:space="preserve">In the moment Dusk and Dawn merged, Eclipse stepped in and peeled off a true twin of the united couple, trapping them in their merged state as she slipped free in a body of her own. Dusk and Dawn had merged successfully into Phoenix, but could not split and resume their normal lives. Phoenix was forced to disguise herself and pursue her nemesis, with growing suspicions of what had truly happened. </w:t>
      </w:r>
    </w:p>
    <w:p w:rsidR="001A4BF9" w:rsidRPr="00F95F7E" w:rsidRDefault="001A4BF9">
      <w:pPr>
        <w:pStyle w:val="0DraftNormal"/>
        <w:rPr>
          <w:rFonts w:ascii="Montserrat" w:hAnsi="Montserrat"/>
          <w:color w:val="333399"/>
          <w:sz w:val="24"/>
          <w:szCs w:val="1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Eclipse was wild and unrestrained, celebrating her freedom, and enjoyed being chased by Phoenix. Eclipse taunted and teased her twin, in a bizarre kind of seduction. Eclipse made little effort to disguise herself with Phoenix around to take the blame for her indescretions and crimes, as fitting punishment for resisting her proposals. After a number of close scrapes, Phoenix managed to convince a few allies that she was not Eclipse, but merely a twin to the mad creature, seeking to catch her and put an end to her rampage. Eclipse retaliated by laying a trap for Phoenix and her enemies, luring her to a sprawling ruin haunted by demons and undead. There, by virtue of a little slight of hand and clever acting, she managed to turn Phoenix's allies against her, in the belief that Phoenix was Eclipse. As a result, Phoenix stumbles into a dragon initiation, and Eclipse manages to slip away. Fortunately, in one sense, Phoenix is able to return to her normal life by taking up the identies of Dusk and Dawn again.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szCs w:val="14"/>
        </w:rPr>
      </w:pPr>
      <w:r w:rsidRPr="00F95F7E">
        <w:rPr>
          <w:rFonts w:ascii="Montserrat" w:hAnsi="Montserrat"/>
          <w:color w:val="333399"/>
          <w:sz w:val="24"/>
          <w:szCs w:val="14"/>
        </w:rPr>
        <w:t xml:space="preserve">In the midst of their dragon initiation, so cunningly arranged by Eclipse and her childhood nemesis, Phoenix became exposed to the risk of a dual initiation that could twin her soul, and open the rift, through demons would be able to emerge unchecked and unbound. </w:t>
      </w:r>
    </w:p>
    <w:p w:rsidR="001A4BF9" w:rsidRPr="00F95F7E" w:rsidRDefault="001A4BF9">
      <w:pPr>
        <w:pStyle w:val="0DraftNormal"/>
        <w:rPr>
          <w:rFonts w:ascii="Montserrat" w:hAnsi="Montserrat"/>
          <w:color w:val="333399"/>
          <w:sz w:val="24"/>
          <w:szCs w:val="14"/>
        </w:rPr>
      </w:pPr>
    </w:p>
    <w:p w:rsidR="001A4BF9" w:rsidRPr="00F95F7E" w:rsidRDefault="001A4BF9">
      <w:pPr>
        <w:pStyle w:val="0DraftNormal"/>
        <w:rPr>
          <w:rFonts w:ascii="Montserrat" w:hAnsi="Montserrat"/>
          <w:color w:val="333399"/>
          <w:sz w:val="24"/>
          <w:szCs w:val="14"/>
        </w:rPr>
      </w:pPr>
      <w:r w:rsidRPr="00F95F7E">
        <w:rPr>
          <w:rFonts w:ascii="Montserrat" w:hAnsi="Montserrat"/>
          <w:color w:val="333399"/>
          <w:sz w:val="24"/>
          <w:szCs w:val="14"/>
        </w:rPr>
        <w:t xml:space="preserve">The opening of the rift also allowed her to be reunited with and later reincarnate her dragon mate. It also created the pressure for her to incarnate herself, as Phoenix, in a healing fusion. The intention, to try to reunite the severed spheres of her soul, resulted not in the restoration of her unity, but instead, evoked the resolution of her trinity. With three of her, it was simple enough to sustain the roles of Dusk and Dawn, and at the same time resume her eternal role as Phoenix. The demon, however, still harbored a claim to those identities, which would provoke fatal assaults on Dusk and Dawn, resurrected as Coal and Ember, and conclude with the possession of Phoenix, whom she banished to the body of her daughter, causing the eclipse that enabled Phoenix to interfere in the initial summoning of the demon.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w:t>
      </w: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The Age of the Gods</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pacing w:val="-1"/>
          <w:sz w:val="24"/>
        </w:rPr>
      </w:pPr>
      <w:r w:rsidRPr="00F95F7E">
        <w:rPr>
          <w:rFonts w:ascii="Montserrat" w:hAnsi="Montserrat"/>
          <w:color w:val="333399"/>
          <w:sz w:val="24"/>
        </w:rPr>
        <w:t xml:space="preserve">Little knowledge of the gods survived the cataclysm. The people revered in myths and legends as the gods were obviously set apart from the rest of humanity by their extraordinary abilities, but they were also distinct in another way. A distinguishing characteristic of the early gods was that they were able to assume male or female sex at will. Within a few generations there appeared among them individuals of a distinctly evolved sex which was neither male nor female but a singular sex at once male and female. </w:t>
      </w:r>
      <w:r w:rsidRPr="00F95F7E">
        <w:rPr>
          <w:rFonts w:ascii="Montserrat" w:hAnsi="Montserrat"/>
          <w:color w:val="333399"/>
          <w:spacing w:val="-1"/>
          <w:sz w:val="24"/>
        </w:rPr>
        <w:t>These individuals possessed a singular reproductive organ, composed largely of voluntary and smooth muscle tissues, reinforced by threads of erectile tissue. The head of the organ, the pen, functions both as uterine body and penetrating body, depending on whether it is recessed into the depths of its vaginal throat, in the same position as a woman’s uterus, or fully extruded and elongated. At full extrusion, the gonads may be withdrawn from the abdomen, and nested within the labial folds, which stretch to accommodate them. After a few days of exposure to lower external temperatures, sperm fully mature, allowing the avon to impregnate a fertile recipient.</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szCs w:val="18"/>
        </w:rPr>
      </w:pPr>
      <w:r w:rsidRPr="00F95F7E">
        <w:rPr>
          <w:rFonts w:ascii="Montserrat" w:hAnsi="Montserrat"/>
          <w:color w:val="333399"/>
          <w:sz w:val="24"/>
        </w:rPr>
        <w:t xml:space="preserve">The population of such individuals grew far more rapidly than humans noticed, and by virtue of the powers which came from their parentage, most of them eluded detection by migrating to Avon. They quickly became identified by their chosen home. </w:t>
      </w:r>
      <w:r w:rsidRPr="00F95F7E">
        <w:rPr>
          <w:rFonts w:ascii="Montserrat" w:hAnsi="Montserrat"/>
          <w:color w:val="333399"/>
          <w:sz w:val="24"/>
          <w:szCs w:val="18"/>
        </w:rPr>
        <w:t xml:space="preserve">Avon deviated from humanity at a point where human psionic potential was becoming fully evolved, emerging as a species that was normally psionically active, while humans tended to remain psionically latent. Humans perceived the advent of avon kind as the emergence of divine beings, and regarded them as angels or demons, and in many cases as gods, long before the emergence of individual avon so powerful that even avon regarded them as godlike. </w:t>
      </w:r>
    </w:p>
    <w:p w:rsidR="001A4BF9" w:rsidRPr="00F95F7E" w:rsidRDefault="001A4BF9">
      <w:pPr>
        <w:pStyle w:val="0DraftNormal"/>
        <w:rPr>
          <w:rFonts w:ascii="Montserrat" w:hAnsi="Montserrat"/>
          <w:color w:val="333399"/>
          <w:sz w:val="24"/>
          <w:szCs w:val="18"/>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szCs w:val="18"/>
        </w:rPr>
        <w:t xml:space="preserve">As it became obvious that human populations only rarely produced powerfully gifted souls, humans were established on a sister world, Aeirn. Aeirn was attended to by those individuals among avon as gods. Unfortunately, power itself was not a guarantee of grace and integrity. </w:t>
      </w:r>
      <w:r w:rsidRPr="00F95F7E">
        <w:rPr>
          <w:rFonts w:ascii="Montserrat" w:hAnsi="Montserrat"/>
          <w:color w:val="333399"/>
          <w:sz w:val="24"/>
        </w:rPr>
        <w:t xml:space="preserve">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they tried to eradicate magic from the world.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 anyone would have dared to imagine. Only the demigods, as those known to have been children of the gods were revered, and few enough of them, survived the conflict. Humanity survived, and in truth many of the secrets of that age survived, but in both cases dispersed and diminished.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w:t>
      </w: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The Age of Empires</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that legacy without becoming more in touch with, for lack of a better term, their humanity.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island fortress where the gods had long ago made their home away from human eyes.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among humans as it had been an asset among avon. After countless dismal, and a few life threatening adventures, she decided to try to approach as a man.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He retreated from the world over the dawn of the age of empires, having outlived too many loved ones, but he was lured out of his seclusion by an extraordinarily gifted student. The boy was the son and heir of the ruler of the great northern empire. His father was a man initiated by a dragon, though few knew this fact and fewer still could determine it for themselves, and he was a reincarnation of that dragon.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w:t>
      </w: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The Eve of Paradox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szCs w:val="18"/>
        </w:rPr>
      </w:pPr>
      <w:r w:rsidRPr="00F95F7E">
        <w:rPr>
          <w:rFonts w:ascii="Montserrat" w:hAnsi="Montserrat"/>
          <w:color w:val="333399"/>
          <w:sz w:val="24"/>
          <w:szCs w:val="18"/>
        </w:rPr>
        <w:t xml:space="preserve">The high priestess was not alone in wondering what purpose was served by an assault on the sanctuary of the goddess. In spite of her own enlightenment, her humanity created the blind spot which obscured the answer. She overlooked the significance of the goddess’s avon heritage, and was ignorant of its legacies. </w:t>
      </w:r>
      <w:r w:rsidRPr="00F95F7E">
        <w:rPr>
          <w:rFonts w:ascii="Montserrat" w:hAnsi="Montserrat"/>
          <w:color w:val="333399"/>
          <w:sz w:val="24"/>
        </w:rPr>
        <w:t xml:space="preserve">To those who understood the avon heritage and legacies, the possibility of the rift had been within the realm of prediction. An opportunity that could be anticipated and exploited by cunning individuals within the dream. </w:t>
      </w:r>
    </w:p>
    <w:p w:rsidR="001A4BF9" w:rsidRPr="00F95F7E" w:rsidRDefault="001A4BF9">
      <w:pPr>
        <w:pStyle w:val="0DraftNormal"/>
        <w:rPr>
          <w:rFonts w:ascii="Montserrat" w:hAnsi="Montserrat"/>
          <w:color w:val="333399"/>
          <w:sz w:val="24"/>
          <w:szCs w:val="18"/>
        </w:rPr>
      </w:pPr>
    </w:p>
    <w:p w:rsidR="001A4BF9" w:rsidRPr="00F95F7E" w:rsidRDefault="001A4BF9">
      <w:pPr>
        <w:pStyle w:val="0DraftNormal"/>
        <w:rPr>
          <w:rFonts w:ascii="Montserrat" w:hAnsi="Montserrat"/>
          <w:color w:val="333399"/>
          <w:sz w:val="24"/>
          <w:szCs w:val="18"/>
        </w:rPr>
      </w:pPr>
      <w:r w:rsidRPr="00F95F7E">
        <w:rPr>
          <w:rFonts w:ascii="Montserrat" w:hAnsi="Montserrat"/>
          <w:color w:val="333399"/>
          <w:sz w:val="24"/>
        </w:rPr>
        <w:t xml:space="preserve">A plot to summon the demonic phoenix was one of the most ambitious examples of such opportunism. Due to the incredible role she had played in the evolution of the Dream, Phoenix had betrayed her own significance to anyone willing to figure the mystery out. As a result, the cabal of artists led by Talon were able to single her out as the Dreamer, infiltrate or invade her sanctuary, and ambush her to raise a power equal to herself, by drawing out her own shadow. </w:t>
      </w:r>
      <w:r w:rsidRPr="00F95F7E">
        <w:rPr>
          <w:rFonts w:ascii="Montserrat" w:hAnsi="Montserrat"/>
          <w:color w:val="333399"/>
          <w:sz w:val="24"/>
          <w:szCs w:val="18"/>
        </w:rPr>
        <w:t xml:space="preserve">To that end, the fertility ritual was overshadowed by a ritual of summoning, carefully choreographed to utilize the legitimate ritual combining bed into both summoning circle and sacrificial alter. </w:t>
      </w:r>
    </w:p>
    <w:p w:rsidR="001A4BF9" w:rsidRPr="00F95F7E" w:rsidRDefault="001A4BF9">
      <w:pPr>
        <w:pStyle w:val="0DraftNormal"/>
        <w:rPr>
          <w:rFonts w:ascii="Montserrat" w:hAnsi="Montserrat"/>
          <w:color w:val="333399"/>
          <w:sz w:val="24"/>
          <w:szCs w:val="18"/>
        </w:rPr>
      </w:pPr>
    </w:p>
    <w:p w:rsidR="001A4BF9" w:rsidRPr="00F95F7E" w:rsidRDefault="001A4BF9">
      <w:pPr>
        <w:pStyle w:val="0DraftNormal"/>
        <w:rPr>
          <w:rFonts w:ascii="Montserrat" w:hAnsi="Montserrat"/>
          <w:color w:val="333399"/>
          <w:sz w:val="24"/>
          <w:szCs w:val="18"/>
        </w:rPr>
      </w:pPr>
      <w:r w:rsidRPr="00F95F7E">
        <w:rPr>
          <w:rFonts w:ascii="Montserrat" w:hAnsi="Montserrat"/>
          <w:color w:val="333399"/>
          <w:sz w:val="24"/>
          <w:szCs w:val="18"/>
        </w:rPr>
        <w:t xml:space="preserve">The fertility ritual was suddenly eclipsed by the fusion of Dusk and Dawn. </w:t>
      </w:r>
    </w:p>
    <w:p w:rsidR="001A4BF9" w:rsidRPr="00F95F7E" w:rsidRDefault="001A4BF9">
      <w:pPr>
        <w:pStyle w:val="0DraftNormal"/>
        <w:rPr>
          <w:rFonts w:ascii="Montserrat" w:hAnsi="Montserrat"/>
          <w:color w:val="333399"/>
          <w:sz w:val="24"/>
          <w:szCs w:val="18"/>
        </w:rPr>
      </w:pPr>
    </w:p>
    <w:p w:rsidR="001A4BF9" w:rsidRPr="00F95F7E" w:rsidRDefault="001A4BF9">
      <w:pPr>
        <w:pStyle w:val="0DraftNormal"/>
        <w:rPr>
          <w:rFonts w:ascii="Montserrat" w:hAnsi="Montserrat"/>
          <w:color w:val="333399"/>
          <w:sz w:val="24"/>
          <w:szCs w:val="18"/>
        </w:rPr>
      </w:pPr>
      <w:r w:rsidRPr="00F95F7E">
        <w:rPr>
          <w:rFonts w:ascii="Montserrat" w:hAnsi="Montserrat"/>
          <w:color w:val="333399"/>
          <w:sz w:val="24"/>
        </w:rPr>
        <w:t xml:space="preserve">At that moment a rip tide hit the universe, opening a rift for the duration of their emergence. </w:t>
      </w:r>
      <w:r w:rsidRPr="00F95F7E">
        <w:rPr>
          <w:rFonts w:ascii="Montserrat" w:hAnsi="Montserrat"/>
          <w:color w:val="333399"/>
          <w:sz w:val="24"/>
          <w:szCs w:val="18"/>
        </w:rPr>
        <w:t xml:space="preserve">The high priestess stood mute witness to what seemed to be the destruction of the phoenix, as her divided aspects merge. In spite of her paralyzing shock, she noted the appearance of the dragon prince himself, arriving in time to witness the chaotic conclusion of the ritual. </w:t>
      </w:r>
    </w:p>
    <w:p w:rsidR="001A4BF9" w:rsidRPr="00F95F7E" w:rsidRDefault="001A4BF9">
      <w:pPr>
        <w:pStyle w:val="0DraftNormal"/>
        <w:rPr>
          <w:rFonts w:ascii="Montserrat" w:hAnsi="Montserrat"/>
          <w:color w:val="333399"/>
          <w:sz w:val="24"/>
          <w:szCs w:val="18"/>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szCs w:val="18"/>
        </w:rPr>
        <w:t xml:space="preserve">Talon had succeeded in capturing the main line of the phoenix house and using their blood as a sacrifice to raise a demon, a dark phoenix, to wipe out the remaining houses. </w:t>
      </w:r>
      <w:r w:rsidRPr="00F95F7E">
        <w:rPr>
          <w:rFonts w:ascii="Montserrat" w:hAnsi="Montserrat"/>
          <w:color w:val="333399"/>
          <w:sz w:val="24"/>
        </w:rPr>
        <w:t xml:space="preserve">Talon encouraged the assumption that the rift had been opened by the summoning of the demon, discouraging any notion among his allies or enemies that the demon had been summoned because the rift had opened and made it possible.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szCs w:val="18"/>
        </w:rPr>
        <w:t xml:space="preserve">The chaos was further aggravated by the appearance of a demon. She was the first thing to emerge from the body of Phoenix. </w:t>
      </w:r>
      <w:r w:rsidRPr="00F95F7E">
        <w:rPr>
          <w:rFonts w:ascii="Montserrat" w:hAnsi="Montserrat"/>
          <w:color w:val="333399"/>
          <w:sz w:val="24"/>
        </w:rPr>
        <w:t xml:space="preserve">The demon had one disadvantage, however. She was the equal to any one of the three, one on one, but together they could easily overpower her, and quite possibly even annihilate her. The first coup of the demon and his minions—mortals who dared to imagine themselves her master—was successfully separating the trio in the confusion of the initial rupture.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szCs w:val="18"/>
        </w:rPr>
        <w:t xml:space="preserve">The prince was distracted by the impact of, and instinctive affinity for, the terrible rift in the fabric of time and space. </w:t>
      </w:r>
      <w:r w:rsidRPr="00F95F7E">
        <w:rPr>
          <w:rFonts w:ascii="Montserrat" w:hAnsi="Montserrat"/>
          <w:color w:val="333399"/>
          <w:sz w:val="24"/>
        </w:rPr>
        <w:t xml:space="preserve">To those like himself, gifted with the proper perceptions, the rift described the shattering of the universe, and it’s almost immediate shoring up by twin realms “on either side.” Such tears could admit angels, demons and other psychic embodiments to emerge into the realm, or duplicates of individuals from the twin realms. The twin realms dreamed by future incarnations of Dusk and Dawn were already manifest in the skein of eternity.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szCs w:val="18"/>
        </w:rPr>
      </w:pPr>
      <w:r w:rsidRPr="00F95F7E">
        <w:rPr>
          <w:rFonts w:ascii="Montserrat" w:hAnsi="Montserrat"/>
          <w:color w:val="333399"/>
          <w:sz w:val="24"/>
          <w:szCs w:val="18"/>
        </w:rPr>
        <w:t xml:space="preserve">The priestess misunderstood the meaning of the initial confrontation between the prince, struggling to hold reality together in the face of naked paradox, and the demon who paused to regard the impressive effort. </w:t>
      </w:r>
    </w:p>
    <w:p w:rsidR="001A4BF9" w:rsidRPr="00F95F7E" w:rsidRDefault="001A4BF9">
      <w:pPr>
        <w:pStyle w:val="0DraftNormal"/>
        <w:rPr>
          <w:rFonts w:ascii="Montserrat" w:hAnsi="Montserrat"/>
          <w:color w:val="333399"/>
          <w:sz w:val="24"/>
          <w:szCs w:val="18"/>
        </w:rPr>
      </w:pPr>
    </w:p>
    <w:p w:rsidR="001A4BF9" w:rsidRPr="00F95F7E" w:rsidRDefault="001A4BF9">
      <w:pPr>
        <w:pStyle w:val="0DraftNormal"/>
        <w:rPr>
          <w:rFonts w:ascii="Montserrat" w:hAnsi="Montserrat"/>
          <w:color w:val="333399"/>
          <w:sz w:val="24"/>
          <w:szCs w:val="18"/>
        </w:rPr>
      </w:pPr>
      <w:r w:rsidRPr="00F95F7E">
        <w:rPr>
          <w:rFonts w:ascii="Montserrat" w:hAnsi="Montserrat"/>
          <w:color w:val="333399"/>
          <w:sz w:val="24"/>
          <w:szCs w:val="18"/>
        </w:rPr>
        <w:t xml:space="preserve">She fled instantly, determined to find the power to protect her people against the man and the demon she believed to threaten the autumn kingdoms. </w:t>
      </w:r>
    </w:p>
    <w:p w:rsidR="001A4BF9" w:rsidRPr="00F95F7E" w:rsidRDefault="001A4BF9">
      <w:pPr>
        <w:pStyle w:val="0DraftNormal"/>
        <w:rPr>
          <w:rFonts w:ascii="Montserrat" w:hAnsi="Montserrat"/>
          <w:color w:val="333399"/>
          <w:sz w:val="24"/>
          <w:szCs w:val="18"/>
        </w:rPr>
      </w:pPr>
    </w:p>
    <w:p w:rsidR="001A4BF9" w:rsidRPr="00F95F7E" w:rsidRDefault="001A4BF9">
      <w:pPr>
        <w:pStyle w:val="0DraftNormal"/>
        <w:rPr>
          <w:rFonts w:ascii="Montserrat" w:hAnsi="Montserrat"/>
          <w:color w:val="333399"/>
          <w:sz w:val="24"/>
          <w:szCs w:val="18"/>
        </w:rPr>
      </w:pPr>
      <w:r w:rsidRPr="00F95F7E">
        <w:rPr>
          <w:rFonts w:ascii="Montserrat" w:hAnsi="Montserrat"/>
          <w:color w:val="333399"/>
          <w:sz w:val="24"/>
          <w:szCs w:val="18"/>
        </w:rPr>
        <w:t xml:space="preserve">The situation collapsed suddenly as the demon turned on its masters and attempted to seize control of the demonic and undead legions, cunningly exposing the cabal to attack from the dragon prince and his arriving forces, acting on reports of this plot from spies among the rebels' slaver allies. </w:t>
      </w:r>
    </w:p>
    <w:p w:rsidR="001A4BF9" w:rsidRPr="00F95F7E" w:rsidRDefault="001A4BF9">
      <w:pPr>
        <w:pStyle w:val="0DraftNormal"/>
        <w:rPr>
          <w:rFonts w:ascii="Montserrat" w:hAnsi="Montserrat"/>
          <w:color w:val="333399"/>
          <w:sz w:val="24"/>
          <w:szCs w:val="18"/>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w:t>
      </w:r>
    </w:p>
    <w:p w:rsidR="001A4BF9" w:rsidRPr="00F95F7E" w:rsidRDefault="001A4BF9">
      <w:pPr>
        <w:pStyle w:val="0DraftNormal"/>
        <w:rPr>
          <w:rFonts w:ascii="Montserrat" w:hAnsi="Montserrat"/>
          <w:sz w:val="24"/>
        </w:rPr>
      </w:pPr>
    </w:p>
    <w:p w:rsidR="001A4BF9" w:rsidRPr="00F95F7E" w:rsidRDefault="001A4BF9">
      <w:pPr>
        <w:pStyle w:val="0DraftNormal"/>
        <w:rPr>
          <w:rFonts w:ascii="Montserrat" w:hAnsi="Montserrat"/>
          <w:color w:val="333399"/>
          <w:sz w:val="24"/>
          <w:szCs w:val="18"/>
        </w:rPr>
      </w:pPr>
      <w:r w:rsidRPr="00F95F7E">
        <w:rPr>
          <w:rFonts w:ascii="Montserrat" w:hAnsi="Montserrat"/>
          <w:color w:val="333399"/>
          <w:sz w:val="24"/>
          <w:szCs w:val="18"/>
        </w:rPr>
        <w:t xml:space="preserve">Arden </w:t>
      </w:r>
    </w:p>
    <w:p w:rsidR="001A4BF9" w:rsidRPr="00F95F7E" w:rsidRDefault="001A4BF9">
      <w:pPr>
        <w:pStyle w:val="0DraftNormal"/>
        <w:rPr>
          <w:rFonts w:ascii="Montserrat" w:hAnsi="Montserrat"/>
          <w:color w:val="333399"/>
          <w:sz w:val="24"/>
          <w:szCs w:val="18"/>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Arden and Eve, intimate childhood friends, had shared everything, including their faces and forms. Arden and Eve had been lonely children, with no one but each other to turn to. They had been trapped on the verge of adulthood by the mysterious legacy of the phoenix house. People they had known as children had grown up and left them behind, and yet the reason was never explained. It seemed unreasonable to be denied the company of each other, when they had no one else they could relate to. Ignorant of Eve’s secret, no one understood the basis of their relationship, or the intimacy it tempted them to explore, and most condemned it. Rebelling against the demands of their families, the pair left their homes in search of adventures to share. Their purpose, to probe the mystery of the phoenix legacy, the secret that literally defined their existence and explained their virtual immortality. Their journey brings them into contact with others like themselves, eternal youths besieged by the promise of titles and the threat of never inheriting them. They also discover a strange, bloody conspiracy to slaughter individuals such as themselves, heirs of the phoenix legacy.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Arden, a friend of Eve’s who had provided a means for her to adopt a more human guise in her youth, was spared on account of Eve appearing at the summit in her human guise as Arden’s twin. This resemblance confused their captors, who figured the summoning would settle the issue.</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szCs w:val="18"/>
        </w:rPr>
      </w:pPr>
      <w:r w:rsidRPr="00F95F7E">
        <w:rPr>
          <w:rFonts w:ascii="Montserrat" w:hAnsi="Montserrat"/>
          <w:color w:val="333399"/>
          <w:sz w:val="24"/>
          <w:szCs w:val="18"/>
        </w:rPr>
        <w:t xml:space="preserve">Unexpectedly, her endeavor leads to a dragon initiation, rather than a phoenix initiation. Her quest for power is over as soon as it is answered, for it is the prince himself who initiates her, and in that moment, their hearts and minds are laid bare and they fall in love. She understands he is not the cause of the attack, and he pledges his armies to defend her kingdoms against the evil his actions had unwittingly unleashed on her people. A peace is sealed between the two northern powers by their marriage, promising a unified empire with the next generation. If any of them survived in the present generation to see it. </w:t>
      </w:r>
    </w:p>
    <w:p w:rsidR="001A4BF9" w:rsidRPr="00F95F7E" w:rsidRDefault="001A4BF9">
      <w:pPr>
        <w:pStyle w:val="0DraftNormal"/>
        <w:rPr>
          <w:rFonts w:ascii="Montserrat" w:hAnsi="Montserrat"/>
          <w:color w:val="333399"/>
          <w:sz w:val="24"/>
          <w:szCs w:val="18"/>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Two years after the marriage, the empire was at war with itself, and the conflict became centered on her immediate family. The enemy began employing assassins to strike at the imperial household, seeking to dissolve the power of the emperor and cut all ties to the autumn kingdoms by removing the symbols of their historic union, her husband, herself, their children and their extended families. After many close calls and near misses, the enemy became deranged with frustration and did the unthinkable.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Eve</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The angelic aspect, once more her mother, was once again left only with suspicions and deep concern. The fact that her daughter could now properly remember her first seven years was but one clue that something had changed. The fact that the memories her daughter had related after her childhood ordeal turned out to match reports of her granddaughter’s life was another clue. The fact that her daughter had had a daughter at all was an even more disturbing clue, as it warned her of a threatening shift. It also warned her of her mortality. The demonic aspect had assumed an angelic mantle, and the angelic aspect had reflexively assumed a demonic mantle, when the athenic aspect was restored to her proper place.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Dusk and Dawn</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For the first seven years of her life, her mother was the athenic aspect, her future self, on her own personal time line. For the next two decades, her mother was the angelic aspect. Upon her return to her point of departure, shoved into her own body and displacing her younger self, her mother was the demonic aspect who became perfectly calm and serene once she successfully reclaimed her own body. Possessing the athenic aspect, and torturing her mind for all the details of the life she needed to adopt, the demon stumbled across the truth of the athenic aspect’s origin, and thus the proper place to banish her.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Phoenix</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Returning to her own body was a bit like waking up from a dream for the athenic aspect. Finding herself restored to a childhood long thought lost to her, it was easy to recoil from the paradox she had confronted and protect herself from the truth. The demonic aspect had conditioned her to embrace her childhood and believe the haunting memories of the past twenty years had been gleaned from her mother, the demonic aspect having laid claim to and digested those memories during the traumatic possession. The demon found it somehow poetic that her nemesis turned out to be her child, and that child the true embodiment of her soul.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w:t>
      </w: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The War of the Rift</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Once freed, the demon was their nemesis, seeking not to destroy them, but to destroy the future upon which all these events hinged, seeking to prevent the birth of Phoenix, or failing that, to prevent her from attaining the means, motive or opportunity to engage in that fatal embrace. For this purpose, the demon set out to seduce Dusk and Dawn, the embodiments of that future and naturally the ones with the most to lose should it be prevented. The demon also watched for an opportunity to distract Phoenix from using the opportunity she had been given to conceive her avatar. To that end, he schemed to employ her greatest temptation, the dragon. Like her, the dragon was an unborn soul, an embodiment of her soul mate and a catalyst to her own evolution. The dragon would prove a distraction for Dusk and Dawn as well, for he had been both twin and soul mate to them in their childhood.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The first coup of the demon and his minions—mortals who had dared to imagine themselves her master—was successfully separating the trio in the confusion of the initial rupture. The demon had one disadvantage, however. She was the equal to any one of the three, one on one, but together they could easily overpower her, and quite possibly even annihilate her. Preventing the three from recognizing each others existence right at the start, and then figuring the whole paradox out, was only a stop gap solution. To execute her purpose, she had to keep them distracted and isolated.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Initially, the demon had played along with her “masters’” desires, to wage war on the autumn kingdoms. The demonic and necromantic nature of those legions had made it ridiculously easy for her to seize control of them, and thus command of the situation. Recognizing at once that one of the three identified most strongly with her dragon potential, she sought out and seduced Dusk to her side. Dawn had been mistaken for the demon, by eye-witnesses, and seized by the dragon prince. Dawn was able to prove she was not a demon, and volunteered to aid the prince in the suddenly desperate war. The intervention by the enemy created enough of a delay in the first meeting among the three for a misleading precedent to become well established.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By the time Dawn confronted Phoenix, numerous accounts had already been made of individuals encountering duplicates, or even triplicates of themselves. The obvious resemblance between Phoenix and Dawn obscured the subtle differences which heralded the truth about them. The desperation of the situation they found themselves already immersed in prevented them from probing each other in depth, and their assumptions about what had happened to them were too similar to provoke contemplation. As far as each of them knew, their reunions had been unexpectedly traumatic, and the moments immediately after exceedingly chaotic. Due to the psychic part of the fusion, each was burdened with memories of an impossible past and an impossible future, suffering no little uncertainty about which of their experiences they had actually lived through.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Neither Phoenix, nor Dawn, were at all surprised to encounter Dusk, even though she fought on the side of the enemy. Neither could deny the attraction they felt to the demon, an exotic and alien reflection of themselves. That resemblance had been the cause of unforgivable mistrust on the part of their intended allies, forcing the pair to stand alone together even as they fought for the cause of the living, and the defense of their homeland. It was easy enough to observe how the demon manipulated Dusk, sending her out to fight against the armies of the winter kingdoms exclusively, deceiving her into believing that she too fought to defend her homeland from invaders. Their phoenix and dragon natures made them immune to any horror of demons or undead, and in some cases even akin to them.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Dusk had been more deceived than either Phoenix or Dawn anticipated, however. Dusk had not had the benefit of much live discourse, and had not heard the reports of inexplicable duplications. The demon had encouraged her own assumptions about the nature of the conflict, imagining it a civil war, or an attempt by the winter kingdoms to conquer and crush the autumn kingdoms despite the treaties which had joined them into an empire. In Dusk’s eyes, Phoenix and Dawn were two of the cousins she had grown up with, and she hardened her heart against them the moment she realized they were fighting against her army. Her love for the people she thought they were turned to hatred at the perceived betrayal of their own people, in whose cause she firmly believed she fought.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r w:rsidRPr="00F95F7E">
        <w:rPr>
          <w:rFonts w:ascii="Montserrat" w:hAnsi="Montserrat"/>
          <w:color w:val="333399"/>
          <w:sz w:val="24"/>
        </w:rPr>
        <w:t xml:space="preserve">A chance to redeem Dusk came when Dusk and Dawn accidentally traded places, pulled to safety on the wrong sides of the line of battle after a brutal encounter with each other. Neither could resist trying to take advantage of the mistake to do serious damage to their enemies. Both were caught before they could do any harm. Dawn was taken before the demon, who tried to seduce her. Dusk was taken before Phoenix, who took the opportunity to educate her in the facts of the conflict, and shake her allegiance to the demon. Phoenix had not been entirely successful when Dawn returned to announce that the demon had commanded his forced to quit the conflict. The sudden halt of the war stunned people, and gave Phoenix and Dawn ample time to rehabilitate Dusk. </w:t>
      </w: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p>
    <w:p w:rsidR="001A4BF9" w:rsidRPr="00F95F7E" w:rsidRDefault="001A4BF9">
      <w:pPr>
        <w:pStyle w:val="0DraftNormal"/>
        <w:rPr>
          <w:rFonts w:ascii="Montserrat" w:hAnsi="Montserrat"/>
          <w:color w:val="333399"/>
          <w:sz w:val="24"/>
        </w:rPr>
      </w:pPr>
    </w:p>
    <w:sectPr w:rsidR="001A4BF9" w:rsidRPr="00F95F7E">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37983418">
    <w:abstractNumId w:val="0"/>
  </w:num>
  <w:num w:numId="2" w16cid:durableId="1962346112">
    <w:abstractNumId w:val="0"/>
  </w:num>
  <w:num w:numId="3" w16cid:durableId="167529481">
    <w:abstractNumId w:val="0"/>
  </w:num>
  <w:num w:numId="4" w16cid:durableId="802507757">
    <w:abstractNumId w:val="0"/>
  </w:num>
  <w:num w:numId="5" w16cid:durableId="388843221">
    <w:abstractNumId w:val="0"/>
  </w:num>
  <w:num w:numId="6" w16cid:durableId="756906806">
    <w:abstractNumId w:val="0"/>
  </w:num>
  <w:num w:numId="7" w16cid:durableId="679742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0952"/>
    <w:rsid w:val="001A4BF9"/>
    <w:rsid w:val="00330574"/>
    <w:rsid w:val="005D0952"/>
    <w:rsid w:val="00F95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15D6EF8-C637-4E19-9B16-83B5146DE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F7E"/>
    <w:pPr>
      <w:spacing w:after="240" w:line="276" w:lineRule="auto"/>
    </w:pPr>
    <w:rPr>
      <w:rFonts w:cstheme="minorHAnsi"/>
      <w:sz w:val="28"/>
      <w:szCs w:val="28"/>
    </w:rPr>
  </w:style>
  <w:style w:type="paragraph" w:styleId="Heading1">
    <w:name w:val="heading 1"/>
    <w:basedOn w:val="NoSpacing"/>
    <w:next w:val="Normal"/>
    <w:link w:val="Heading1Char"/>
    <w:qFormat/>
    <w:rsid w:val="00F95F7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95F7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95F7E"/>
    <w:pPr>
      <w:outlineLvl w:val="2"/>
    </w:pPr>
    <w:rPr>
      <w:sz w:val="40"/>
    </w:rPr>
  </w:style>
  <w:style w:type="paragraph" w:styleId="Heading4">
    <w:name w:val="heading 4"/>
    <w:basedOn w:val="Heading3"/>
    <w:next w:val="Normal"/>
    <w:link w:val="Heading4Char"/>
    <w:qFormat/>
    <w:rsid w:val="00F95F7E"/>
    <w:pPr>
      <w:numPr>
        <w:ilvl w:val="3"/>
      </w:numPr>
      <w:outlineLvl w:val="3"/>
    </w:pPr>
    <w:rPr>
      <w:sz w:val="32"/>
    </w:rPr>
  </w:style>
  <w:style w:type="paragraph" w:styleId="Heading5">
    <w:name w:val="heading 5"/>
    <w:basedOn w:val="Heading4"/>
    <w:next w:val="Normal"/>
    <w:link w:val="Heading5Char"/>
    <w:qFormat/>
    <w:rsid w:val="00F95F7E"/>
    <w:pPr>
      <w:numPr>
        <w:ilvl w:val="4"/>
      </w:numPr>
      <w:outlineLvl w:val="4"/>
    </w:pPr>
    <w:rPr>
      <w:sz w:val="28"/>
    </w:rPr>
  </w:style>
  <w:style w:type="paragraph" w:styleId="Heading6">
    <w:name w:val="heading 6"/>
    <w:basedOn w:val="Heading5"/>
    <w:next w:val="Normal"/>
    <w:link w:val="Heading6Char"/>
    <w:qFormat/>
    <w:rsid w:val="00F95F7E"/>
    <w:pPr>
      <w:numPr>
        <w:ilvl w:val="5"/>
      </w:numPr>
      <w:outlineLvl w:val="5"/>
    </w:pPr>
    <w:rPr>
      <w:bCs/>
      <w:sz w:val="24"/>
      <w:szCs w:val="24"/>
      <w:u w:val="single"/>
    </w:rPr>
  </w:style>
  <w:style w:type="paragraph" w:styleId="Heading7">
    <w:name w:val="heading 7"/>
    <w:basedOn w:val="Heading6"/>
    <w:next w:val="Normal"/>
    <w:link w:val="Heading7Char"/>
    <w:qFormat/>
    <w:rsid w:val="00F95F7E"/>
    <w:pPr>
      <w:keepNext w:val="0"/>
      <w:numPr>
        <w:ilvl w:val="0"/>
        <w:numId w:val="0"/>
      </w:numPr>
      <w:outlineLvl w:val="6"/>
    </w:pPr>
    <w:rPr>
      <w:b w:val="0"/>
      <w:kern w:val="0"/>
    </w:rPr>
  </w:style>
  <w:style w:type="paragraph" w:styleId="Heading8">
    <w:name w:val="heading 8"/>
    <w:basedOn w:val="Heading6"/>
    <w:next w:val="Normal"/>
    <w:link w:val="Heading8Char"/>
    <w:qFormat/>
    <w:rsid w:val="00F95F7E"/>
    <w:pPr>
      <w:outlineLvl w:val="7"/>
    </w:pPr>
    <w:rPr>
      <w:i/>
      <w:iCs/>
      <w:u w:val="none"/>
    </w:rPr>
  </w:style>
  <w:style w:type="paragraph" w:styleId="Heading9">
    <w:name w:val="heading 9"/>
    <w:basedOn w:val="Heading8"/>
    <w:next w:val="Normal"/>
    <w:link w:val="Heading9Char"/>
    <w:qFormat/>
    <w:rsid w:val="00F95F7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rPr>
      <w:sz w:val="16"/>
    </w:rPr>
  </w:style>
  <w:style w:type="paragraph" w:customStyle="1" w:styleId="AvatarDraftBody">
    <w:name w:val="Avatar Draft Body"/>
    <w:basedOn w:val="AvonDraftBody"/>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style>
  <w:style w:type="paragraph" w:customStyle="1" w:styleId="AesDP">
    <w:name w:val="Aes DP"/>
    <w:basedOn w:val="Normal"/>
    <w:pPr>
      <w:tabs>
        <w:tab w:val="left" w:pos="720"/>
      </w:tabs>
      <w:ind w:left="1440" w:hanging="1440"/>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spacing w:line="240" w:lineRule="auto"/>
      <w:ind w:hanging="720"/>
      <w:textAlignment w:val="baseline"/>
    </w:pPr>
    <w:rPr>
      <w:sz w:val="14"/>
    </w:rPr>
  </w:style>
  <w:style w:type="paragraph" w:customStyle="1" w:styleId="Subheading1">
    <w:name w:val="Subheading 1"/>
    <w:basedOn w:val="Heading1"/>
    <w:next w:val="Normal"/>
    <w:link w:val="Subheading1Char"/>
    <w:qFormat/>
    <w:rsid w:val="00F95F7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95F7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95F7E"/>
    <w:rPr>
      <w:rFonts w:eastAsia="Times New Roman" w:cstheme="minorHAnsi"/>
      <w:b/>
      <w:kern w:val="28"/>
      <w:sz w:val="56"/>
      <w:szCs w:val="28"/>
    </w:rPr>
  </w:style>
  <w:style w:type="paragraph" w:customStyle="1" w:styleId="Subheading2">
    <w:name w:val="Subheading 2"/>
    <w:basedOn w:val="Subheading1"/>
    <w:next w:val="Normal"/>
    <w:link w:val="Subheading2Char"/>
    <w:qFormat/>
    <w:rsid w:val="00F95F7E"/>
  </w:style>
  <w:style w:type="character" w:customStyle="1" w:styleId="Subheading2Char">
    <w:name w:val="Subheading 2 Char"/>
    <w:link w:val="Subheading2"/>
    <w:rsid w:val="00F95F7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95F7E"/>
    <w:rPr>
      <w:sz w:val="40"/>
      <w:szCs w:val="40"/>
    </w:rPr>
  </w:style>
  <w:style w:type="character" w:customStyle="1" w:styleId="Subheading3Char">
    <w:name w:val="Subheading 3 Char"/>
    <w:link w:val="Subheading3"/>
    <w:rsid w:val="00F95F7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95F7E"/>
    <w:pPr>
      <w:spacing w:before="240" w:line="240" w:lineRule="auto"/>
    </w:pPr>
    <w:rPr>
      <w:vertAlign w:val="subscript"/>
    </w:rPr>
  </w:style>
  <w:style w:type="character" w:customStyle="1" w:styleId="SuptitleChar">
    <w:name w:val="Suptitle Char"/>
    <w:link w:val="Suptitle"/>
    <w:rsid w:val="00F95F7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95F7E"/>
    <w:rPr>
      <w:b w:val="0"/>
      <w:bCs w:val="0"/>
      <w:color w:val="7F7F7F"/>
      <w:vertAlign w:val="superscript"/>
    </w:rPr>
  </w:style>
  <w:style w:type="character" w:customStyle="1" w:styleId="SubtitleChar">
    <w:name w:val="Subtitle Char"/>
    <w:link w:val="Subtitle"/>
    <w:uiPriority w:val="11"/>
    <w:rsid w:val="00F95F7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95F7E"/>
    <w:pPr>
      <w:spacing w:after="0"/>
    </w:pPr>
  </w:style>
  <w:style w:type="character" w:customStyle="1" w:styleId="Heading2Char">
    <w:name w:val="Heading 2 Char"/>
    <w:link w:val="Heading2"/>
    <w:rsid w:val="00F95F7E"/>
    <w:rPr>
      <w:rFonts w:ascii="Montserrat" w:eastAsia="Times New Roman" w:hAnsi="Montserrat" w:cstheme="minorHAnsi"/>
      <w:b/>
      <w:kern w:val="28"/>
      <w:sz w:val="48"/>
      <w:szCs w:val="48"/>
    </w:rPr>
  </w:style>
  <w:style w:type="character" w:customStyle="1" w:styleId="Heading3Char">
    <w:name w:val="Heading 3 Char"/>
    <w:link w:val="Heading3"/>
    <w:rsid w:val="00F95F7E"/>
    <w:rPr>
      <w:rFonts w:ascii="Montserrat" w:eastAsia="Times New Roman" w:hAnsi="Montserrat" w:cstheme="minorHAnsi"/>
      <w:b/>
      <w:kern w:val="28"/>
      <w:sz w:val="40"/>
      <w:szCs w:val="48"/>
    </w:rPr>
  </w:style>
  <w:style w:type="character" w:customStyle="1" w:styleId="Heading4Char">
    <w:name w:val="Heading 4 Char"/>
    <w:link w:val="Heading4"/>
    <w:rsid w:val="00F95F7E"/>
    <w:rPr>
      <w:rFonts w:ascii="Montserrat" w:eastAsia="Times New Roman" w:hAnsi="Montserrat" w:cstheme="minorHAnsi"/>
      <w:b/>
      <w:kern w:val="28"/>
      <w:sz w:val="32"/>
      <w:szCs w:val="48"/>
    </w:rPr>
  </w:style>
  <w:style w:type="character" w:customStyle="1" w:styleId="Heading5Char">
    <w:name w:val="Heading 5 Char"/>
    <w:link w:val="Heading5"/>
    <w:rsid w:val="00F95F7E"/>
    <w:rPr>
      <w:rFonts w:ascii="Montserrat" w:eastAsia="Times New Roman" w:hAnsi="Montserrat" w:cstheme="minorHAnsi"/>
      <w:b/>
      <w:kern w:val="28"/>
      <w:sz w:val="28"/>
      <w:szCs w:val="48"/>
    </w:rPr>
  </w:style>
  <w:style w:type="character" w:customStyle="1" w:styleId="Heading6Char">
    <w:name w:val="Heading 6 Char"/>
    <w:link w:val="Heading6"/>
    <w:rsid w:val="00F95F7E"/>
    <w:rPr>
      <w:rFonts w:ascii="Montserrat" w:eastAsia="Times New Roman" w:hAnsi="Montserrat" w:cstheme="minorHAnsi"/>
      <w:b/>
      <w:bCs/>
      <w:kern w:val="28"/>
      <w:sz w:val="24"/>
      <w:szCs w:val="24"/>
      <w:u w:val="single"/>
    </w:rPr>
  </w:style>
  <w:style w:type="character" w:customStyle="1" w:styleId="Heading7Char">
    <w:name w:val="Heading 7 Char"/>
    <w:link w:val="Heading7"/>
    <w:rsid w:val="00F95F7E"/>
    <w:rPr>
      <w:rFonts w:ascii="Montserrat" w:eastAsia="Times New Roman" w:hAnsi="Montserrat" w:cstheme="minorHAnsi"/>
      <w:bCs/>
      <w:sz w:val="24"/>
      <w:szCs w:val="24"/>
      <w:u w:val="single"/>
    </w:rPr>
  </w:style>
  <w:style w:type="character" w:customStyle="1" w:styleId="Heading8Char">
    <w:name w:val="Heading 8 Char"/>
    <w:link w:val="Heading8"/>
    <w:rsid w:val="00F95F7E"/>
    <w:rPr>
      <w:rFonts w:ascii="Montserrat" w:eastAsia="Times New Roman" w:hAnsi="Montserrat" w:cstheme="minorHAnsi"/>
      <w:b/>
      <w:bCs/>
      <w:i/>
      <w:iCs/>
      <w:kern w:val="28"/>
      <w:sz w:val="24"/>
      <w:szCs w:val="24"/>
    </w:rPr>
  </w:style>
  <w:style w:type="character" w:customStyle="1" w:styleId="Heading9Char">
    <w:name w:val="Heading 9 Char"/>
    <w:link w:val="Heading9"/>
    <w:rsid w:val="00F95F7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95F7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95F7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95F7E"/>
    <w:rPr>
      <w:rFonts w:ascii="Montserrat" w:eastAsia="Times New Roman" w:hAnsi="Montserrat" w:cs="Times New Roman"/>
      <w:b/>
      <w:bCs/>
      <w:spacing w:val="-10"/>
      <w:kern w:val="28"/>
      <w:sz w:val="72"/>
      <w:szCs w:val="72"/>
    </w:rPr>
  </w:style>
  <w:style w:type="character" w:styleId="Strong">
    <w:name w:val="Strong"/>
    <w:uiPriority w:val="22"/>
    <w:qFormat/>
    <w:rsid w:val="00F95F7E"/>
    <w:rPr>
      <w:b/>
      <w:bCs/>
    </w:rPr>
  </w:style>
  <w:style w:type="character" w:styleId="Emphasis">
    <w:name w:val="Emphasis"/>
    <w:uiPriority w:val="20"/>
    <w:qFormat/>
    <w:rsid w:val="00F95F7E"/>
    <w:rPr>
      <w:rFonts w:asciiTheme="minorHAnsi" w:hAnsiTheme="minorHAnsi" w:cstheme="minorHAnsi"/>
      <w:i/>
      <w:iCs/>
      <w:sz w:val="28"/>
      <w:szCs w:val="28"/>
    </w:rPr>
  </w:style>
  <w:style w:type="paragraph" w:styleId="ListParagraph">
    <w:name w:val="List Paragraph"/>
    <w:basedOn w:val="Normal"/>
    <w:uiPriority w:val="34"/>
    <w:qFormat/>
    <w:rsid w:val="00F95F7E"/>
    <w:pPr>
      <w:ind w:left="720"/>
      <w:contextualSpacing/>
    </w:pPr>
    <w:rPr>
      <w:rFonts w:eastAsia="Times New Roman"/>
    </w:rPr>
  </w:style>
  <w:style w:type="paragraph" w:styleId="Quote">
    <w:name w:val="Quote"/>
    <w:basedOn w:val="Normal"/>
    <w:next w:val="Normal"/>
    <w:link w:val="QuoteChar"/>
    <w:uiPriority w:val="29"/>
    <w:qFormat/>
    <w:rsid w:val="00F95F7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95F7E"/>
    <w:rPr>
      <w:rFonts w:cstheme="minorHAnsi"/>
      <w:sz w:val="28"/>
      <w:szCs w:val="28"/>
    </w:rPr>
  </w:style>
  <w:style w:type="paragraph" w:styleId="IntenseQuote">
    <w:name w:val="Intense Quote"/>
    <w:basedOn w:val="Quote"/>
    <w:next w:val="Normal"/>
    <w:link w:val="IntenseQuoteChar"/>
    <w:uiPriority w:val="30"/>
    <w:qFormat/>
    <w:rsid w:val="00F95F7E"/>
    <w:pPr>
      <w:pBdr>
        <w:left w:val="single" w:sz="18" w:space="7" w:color="auto"/>
      </w:pBdr>
    </w:pPr>
    <w:rPr>
      <w:b/>
      <w:bCs/>
    </w:rPr>
  </w:style>
  <w:style w:type="character" w:customStyle="1" w:styleId="IntenseQuoteChar">
    <w:name w:val="Intense Quote Char"/>
    <w:link w:val="IntenseQuote"/>
    <w:uiPriority w:val="30"/>
    <w:rsid w:val="00F95F7E"/>
    <w:rPr>
      <w:rFonts w:cstheme="minorHAnsi"/>
      <w:b/>
      <w:bCs/>
      <w:sz w:val="28"/>
      <w:szCs w:val="28"/>
    </w:rPr>
  </w:style>
  <w:style w:type="character" w:styleId="SubtleEmphasis">
    <w:name w:val="Subtle Emphasis"/>
    <w:uiPriority w:val="19"/>
    <w:qFormat/>
    <w:rsid w:val="00F95F7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95F7E"/>
    <w:rPr>
      <w:rFonts w:asciiTheme="minorHAnsi" w:hAnsiTheme="minorHAnsi" w:cstheme="minorHAnsi"/>
      <w:b/>
      <w:bCs/>
      <w:i/>
      <w:iCs/>
      <w:sz w:val="28"/>
      <w:szCs w:val="28"/>
    </w:rPr>
  </w:style>
  <w:style w:type="character" w:styleId="SubtleReference">
    <w:name w:val="Subtle Reference"/>
    <w:uiPriority w:val="31"/>
    <w:qFormat/>
    <w:rsid w:val="00F95F7E"/>
    <w:rPr>
      <w:caps/>
      <w:color w:val="7F7F7F" w:themeColor="text1" w:themeTint="80"/>
      <w:sz w:val="22"/>
      <w:szCs w:val="22"/>
    </w:rPr>
  </w:style>
  <w:style w:type="character" w:styleId="IntenseReference">
    <w:name w:val="Intense Reference"/>
    <w:uiPriority w:val="32"/>
    <w:qFormat/>
    <w:rsid w:val="00F95F7E"/>
    <w:rPr>
      <w:b/>
      <w:bCs/>
      <w:caps/>
      <w:color w:val="7F7F7F" w:themeColor="text1" w:themeTint="80"/>
      <w:sz w:val="22"/>
      <w:szCs w:val="22"/>
    </w:rPr>
  </w:style>
  <w:style w:type="character" w:styleId="BookTitle">
    <w:name w:val="Book Title"/>
    <w:uiPriority w:val="33"/>
    <w:qFormat/>
    <w:rsid w:val="00F95F7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AV.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AV.dot</Template>
  <TotalTime>0</TotalTime>
  <Pages>1</Pages>
  <Words>11325</Words>
  <Characters>52893</Characters>
  <Application>Microsoft Office Word</Application>
  <DocSecurity>0</DocSecurity>
  <Lines>1202</Lines>
  <Paragraphs>127</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64091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2025-11-12T05:00:00Z</dcterms:created>
  <dcterms:modified xsi:type="dcterms:W3CDTF">2025-11-12T07:18:00Z</dcterms:modified>
</cp:coreProperties>
</file>