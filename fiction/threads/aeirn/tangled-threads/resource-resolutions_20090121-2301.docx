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464A" w:rsidRPr="00DE293F" w:rsidRDefault="0005464A">
      <w:pPr>
        <w:pStyle w:val="0DraftNormal"/>
        <w:tabs>
          <w:tab w:val="clear" w:pos="5040"/>
        </w:tabs>
        <w:ind w:left="288" w:right="288"/>
        <w:rPr>
          <w:rFonts w:ascii="Montserrat" w:hAnsi="Montserrat"/>
          <w:sz w:val="24"/>
        </w:rPr>
      </w:pPr>
    </w:p>
    <w:p w:rsidR="0005464A" w:rsidRPr="00DE293F" w:rsidRDefault="0005464A">
      <w:pPr>
        <w:pStyle w:val="0DraftNormal"/>
        <w:tabs>
          <w:tab w:val="clear" w:pos="5040"/>
        </w:tabs>
        <w:ind w:left="288" w:right="288"/>
        <w:rPr>
          <w:rFonts w:ascii="Montserrat" w:hAnsi="Montserrat"/>
          <w:sz w:val="24"/>
        </w:rPr>
      </w:pPr>
      <w:r w:rsidRPr="00DE293F">
        <w:rPr>
          <w:rFonts w:ascii="Montserrat" w:hAnsi="Montserrat"/>
          <w:sz w:val="24"/>
        </w:rPr>
        <w:t>a child of paradox : resolutions</w:t>
      </w:r>
    </w:p>
    <w:p w:rsidR="0005464A" w:rsidRPr="00DE293F" w:rsidRDefault="0005464A">
      <w:pPr>
        <w:pStyle w:val="0DraftNormal"/>
        <w:tabs>
          <w:tab w:val="clear" w:pos="5040"/>
        </w:tabs>
        <w:ind w:left="288" w:right="288"/>
        <w:rPr>
          <w:rFonts w:ascii="Montserrat" w:hAnsi="Montserrat"/>
          <w:sz w:val="24"/>
        </w:rPr>
      </w:pPr>
    </w:p>
    <w:p w:rsidR="0005464A" w:rsidRPr="00DE293F" w:rsidRDefault="0005464A">
      <w:pPr>
        <w:pStyle w:val="0DraftNormal"/>
        <w:tabs>
          <w:tab w:val="clear" w:pos="5040"/>
        </w:tabs>
        <w:ind w:left="288" w:right="288"/>
        <w:rPr>
          <w:rFonts w:ascii="Montserrat" w:hAnsi="Montserrat"/>
          <w:sz w:val="24"/>
        </w:rPr>
      </w:pPr>
    </w:p>
    <w:p w:rsidR="0005464A" w:rsidRPr="00DE293F" w:rsidRDefault="0005464A">
      <w:pPr>
        <w:pStyle w:val="0DraftNormal"/>
        <w:tabs>
          <w:tab w:val="clear" w:pos="5040"/>
        </w:tabs>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The Dragon-Phoenix Legacy : A History of the God and Goddess</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The phoenix was the unconscious embodiment of the dreamer in the dream, and the dragon, that of her soul mate. The world resolved around them as her dream attracted other dreamers who lent the dream reality through their presence and interaction. The unconscious mind of the phoenix transcended the bounds of space and time, and it was the realm of the unconscious mind which was immersed in paradox, from which chaos and order took root in dreaming, to create the real, surreal and ideal spheres of being.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Initiation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At point paradox begins the unity of soul and mind. Initiated in point paradox, the self awareness implicit in the awareness of nothing, her evolution drove the evolution of the god and goddess,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threshold of paradox. These reflections confronted Dusk and Dawn with their unexpected contrast to the all and nothing they had been probing. This marked the point where they passed the threshold of chaos and began to home in on the Dream.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In Divergence</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Angels and Demons</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 the dawn of the dream’s reality, the phoenix rode the light with no sense of local time or space, her consciousness unfolding in the eternal grasp of photons shifting from state to state. Life emerged and took root while she dreamed, exploring the mystery of her own existence. Long before the shadows that would become dragons had evolved, the phoenix was absorbed into the primitive plants nurtured by the primordial light, and quickened their evolution into fruiting and flowering organisms. The phoenix returned to the light as host plants died and burned in natural fires, until absorbed into other plant life. As her consciousness unfolded in the body of light, her consciousness unfolded in the body of her host plants, and in time, into the bodies of those creatures that evolved to feed on them. In this fashion, over time, she became acquainted with the unity and diversity of life, and drawn to the light of evolving consciousness and sentience.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In Convergence</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Dragon &amp; Phoenix</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that had engendered and defined them.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Intelligent life evolved as she struggled to define and embody the understanding of herself. In time, her wandering brought her to Earth, and the dawn of humanity. Her curiosity was piqued by contact with humans, as they emerged in the wilderness of a nameless paradise. The phoenix had become part of the fabric of life on countless occasions over the eons of creation, carried on the thread of light devoured by plants into the animals that consumed them, and in this fashion she found herself wound up in the mystery and majesty of human consciousness. The phoenix had evolved tremendously by this point, possessing incredible focus and self-determination, an instinctive and intuitive understanding of space and time, matter and energy, a mind capable of weaving thoughts and feelings into reality. She had long since grown past blindly adopting host forms, and begun to adapt the lessons taught by embracing life in it's diversity. She had experienced degrees of consciousness and sentience in other life forms, but rarely had she encountered creatures so sophisticated and complex.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Men &amp; Women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that were more refined or sophisticated, human beings were the most complicated and diverse people they had ever encountered. The race seemed to attract older souls, as if being human was truly a test worthy of the best. At first, slipping in among humans seemed easy enough. They had always been able to adopt the form of any individual of a species they had initiated, in every detail save one. The duality of sex confounded them, but human sexuality was highly evolved, affecting every aspect of human life. Among humans, this one flaw was potentially crippling. At first, they simply could not chose one sex over the other, and as hard as they struggled to resolve the form and features that embodied their understanding of themselves, they struggled hardest to engender themselves.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szCs w:val="14"/>
        </w:rPr>
        <w:t xml:space="preserve">Like the phoenix, the dragon had entered the dream in the primordial stages of resolution. The dragon had long association with various sentient races that had emerged in the billions of years preceding the appearance of man, for whom he had served as an organizing influence. The dragons of that age were primarily a psionic life form that appropriated the forms of predators to infiltrate sentient races and convert them through initiation. In contrast, the phoenix presented a subtler influence, infiltrating various sentient races by offering herself as prey, initiating and converting a rare few in the process.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Unique Sex</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 human beings she found a mirror in which she could examine her own reflection, a way to explore her own identity. Over the course of generations, she studied humanity and experimented with defining and embodying herself in human terms, but by her nature she had no humanity, no matter how self possessed and personable she was. In some ways, she found it impossible to be human; in particular, she could not limit herself to an exclusively male or female sex. The human organism impressed her deeply, and proved the catalyst necessary for her to personify herself, even though she clung to the ambisexuality she embraced in the plant kingdom, creating a unique, kindred species as alien as it was human. Upon taking human form, she instinctively embodied her full sexuality, creating a body that was neither female nor male, though functional as either.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szCs w:val="14"/>
        </w:rPr>
        <w:t xml:space="preserve">The dragon acquired exotic sex in the process of initiating a tiger. The dragon was appropriating the tiger to prey on primitive humans, unaware that tiger had stumbled upon and devoured the phoenix in her avon form. </w:t>
      </w:r>
      <w:r w:rsidRPr="00DE293F">
        <w:rPr>
          <w:rFonts w:ascii="Montserrat" w:hAnsi="Montserrat"/>
          <w:sz w:val="24"/>
        </w:rPr>
        <w:t xml:space="preserve">Dawn, in her exotic human form, was consumed by the tiger. Dusk, in his dragon form, consumed the tiger as the flames of the phoenix ignited in its belly. The tiger received the full impact of this dual initiation, becoming both dragon and phoenix at the same time. Dusk and Dawn were each exposed to an echo of the opposing initiation, through the normal feedback mechanism of those processes, which stimulated the potential of phoenix or dragon that had so long lain dormant within them. However, neither was fully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Dual Initiation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dual initiation. Dusk and Dawn had emerged as twins, identical in body though still inverted in spirit, they had firmly established a common ground. </w:t>
      </w:r>
      <w:r w:rsidRPr="00DE293F">
        <w:rPr>
          <w:rFonts w:ascii="Montserrat" w:hAnsi="Montserrat"/>
          <w:sz w:val="24"/>
          <w:szCs w:val="14"/>
        </w:rPr>
        <w:t xml:space="preserve">The dragon and the phoenix had failed to recognize each other during this first encounter, a mere side note to their initial investigations of the human race. </w:t>
      </w:r>
      <w:r w:rsidRPr="00DE293F">
        <w:rPr>
          <w:rFonts w:ascii="Montserrat" w:hAnsi="Montserrat"/>
          <w:sz w:val="24"/>
        </w:rPr>
        <w:t xml:space="preserve">Dusk and Dawn wandered away from the event preoccupied with exploring and experimenting with their new tiger forms. The tiger, Jien, </w:t>
      </w:r>
      <w:r w:rsidRPr="00DE293F">
        <w:rPr>
          <w:rFonts w:ascii="Montserrat" w:hAnsi="Montserrat"/>
          <w:sz w:val="24"/>
          <w:szCs w:val="14"/>
        </w:rPr>
        <w:t xml:space="preserve">was twinned by the combination of phoenix and dragon initiation. Split into dragon and phoenix twins, the polarity of the avon race was established in the first generation, as were the feline qualities that eventually caused the members of the third human sex to declare themselves a separate race. the dragon and the Phoenix were each drawn to the aspect of the tiger that reflected their own nature, assuming she was the only byproduct of the initiation. In this way, Jien again served to come between the dragon and the phoenix. The experiences of the two couples were notably similar, however. </w:t>
      </w:r>
      <w:r w:rsidRPr="00DE293F">
        <w:rPr>
          <w:rFonts w:ascii="Montserrat" w:hAnsi="Montserrat"/>
          <w:sz w:val="24"/>
        </w:rPr>
        <w:t xml:space="preserve">The unique form was close enough to human for them to pass for female, and erotic enough to inspire intimate relationships with individuals, and as the twinned tiger proved, could even sire or bear young. The form was exotic enough to be regarded as angelic or demonic, if not simply alien, and in too many cases provoked murderous urges. More than once members of the third sex,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Unique Gender</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quickly integrated their newly acquired feline forms and joined Jien in exploring what all of them had become. The new sex was outwardly female in appearance, with a frame designed for childbirth, so they were perceived by people as tomboys, or amazons—tall, flat-chested, and athletic girls. Dusk and Dawn tended to follow Jien’s lead, since she was the one confronting humanity from a completely fresh perspective, her mind untainted by social conditioning about gender discrimination. Only Jien was interested in asserting herself in the most intimate aspects of human intercourse, Dusk and Dawn had remained lovers, though they presented themselves publicly as twins, and as Jien’s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exposed as something more than a woman and less than a man, she answered the challenges thrown at her by asserting that she was a cat.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Unique Generation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Jien’s first pregnancy had resulted from parthenogenic conception, though it would take another generation to confirm, when the same thing happened to her daughter and first child, Jean, who grew up identical to her mother. Jien fell in love with a girl who had been fascinated by Jien’s androgyny, and named her second child Jin. Those names would become the nouns used to describe her kind, an adolescent or adult of the third sex was called a jien, and a child of the third sex was called a jin, and if that child derived from parthenogenesis, she was called a jean. The names Dusk and Dawn adopted also became distinguishing appellations, a jien who possessed a more masculine character or role became known as a jion, while a jien with a more feminine character or role became known as a jian. Feline qualities, characteristics and associations became firmly entrenched in the personal and social perception of the third gender from the very first generation.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Unique Legacy</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Jien’s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 time, there were populations where the phoenix did not physically stand out, but mentally and spiritually she remained alien, excluded by her very nature. To them she was a god, an incomprehensible force of nature, and the more she learned about humanity, the more aware she became of her own inherent alienness. She understood that most of the problem was one of context. To be one of them, she had to be born one of them. Unfortunately, that proved harder than she imagined, for there was a limit to what she would give up. She was predominantly defined by her self possession, the extent to which she defined her own existence made her a power second to none, and that kind of power was not easily laid to rest. She could not deny that power, nor dismiss it, but she could invest it in an effort to define herself in a human-avon context, limited by the situations and circumstances of life.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After ending their struggle with the duality of sex, and finally assuming the exotic third gender, they discovered they were able to assume either sex at will, being innately polymorphic.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They found ample motivation to employ both sexes, but they each tended toward the one they identified with most. </w:t>
      </w:r>
      <w:r w:rsidRPr="00DE293F">
        <w:rPr>
          <w:rFonts w:ascii="Montserrat" w:hAnsi="Montserrat"/>
          <w:sz w:val="24"/>
          <w:szCs w:val="14"/>
        </w:rPr>
        <w:t xml:space="preserve">The dragon and the phoenix developed an affinity for a particular gender while among humans, by virtue of which they became recognized as the god, Dusk, and the goddess, Dawn. </w:t>
      </w:r>
      <w:r w:rsidRPr="00DE293F">
        <w:rPr>
          <w:rFonts w:ascii="Montserrat" w:hAnsi="Montserrat"/>
          <w:sz w:val="24"/>
        </w:rPr>
        <w:t xml:space="preserve">As they became more involved in the world, they noticed that humans had been evolving, awakening to the innate potential of their souls and minds.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The phoenix was distracted from her quest for natural embodiment by the appearance of another embodied dream, the dragon. Like her, the dragon had been drawn to sentient beings and passed on his own unique attributes to create new species of intelligent life. The shadows had evolved swiftly during the emergence of animal life in the universe, and pursued sentience as predators, and becoming anchored to a species perfect for their nature. Dragons had hunted on Earth back in the day of dinosaurs and left during the cataclysm that wiped them out. They returned to Earth already well established as a patron race cultivating sentience throughout the universe. Those dragons eventually discovered humanity, and found humans to possess tremendous potential, a resource they exploited in depth while protecting in its native environment. Their interest lured the dragon to Earth, where he confronted the phoenix and the species he had helped her spawn. The dragon and the phoenix had acted as catalysts to awaken the innate psionic potential of humans of all three sexes, and that potential manifested in a variety of phenomenal abilities, indicative of natural talents and innate character reinforced by the gifts of dragon and phoenix initiation which made most of them immortal, and a few eternal. It was happening to individuals throughout the entire human race, who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stunned by an almost irresistible attraction to each other.</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Gods &amp; Goddesses</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confronted one another as a man and a woman. The dragon and the phoenix recognized each other as soul mates. </w:t>
      </w:r>
      <w:r w:rsidRPr="00DE293F">
        <w:rPr>
          <w:rFonts w:ascii="Montserrat" w:hAnsi="Montserrat"/>
          <w:sz w:val="24"/>
          <w:szCs w:val="14"/>
        </w:rPr>
        <w:t xml:space="preserve">A powerful attraction existed between them from the moment they first confronted each other. </w:t>
      </w:r>
      <w:r w:rsidRPr="00DE293F">
        <w:rPr>
          <w:rFonts w:ascii="Montserrat" w:hAnsi="Montserrat"/>
          <w:sz w:val="24"/>
        </w:rPr>
        <w:t xml:space="preserve">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that had finally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 Naked Goddess &amp; A Naked God</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rPr>
        <w:t xml:space="preserve">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 As embodied dreams, they were both immune to initiation by each other. At the same time, they embodied such polar qualities that they two could fit together as one, and in that fashion inspired each other. While neither had been able to endure the exclusivity of human sexes alone, their relationship offered a context for them to embrace humanity in themselves as a man and a woman, allowing the dragon and the phoenix to fit in among the immortals as a god and a goddess. It was at this time that the dragon and the phoenix adopted the aliases of Dusk and Dawn. </w:t>
      </w:r>
      <w:r w:rsidRPr="00DE293F">
        <w:rPr>
          <w:rFonts w:ascii="Montserrat" w:hAnsi="Montserrat"/>
          <w:sz w:val="24"/>
          <w:szCs w:val="14"/>
        </w:rPr>
        <w:t xml:space="preserve">During the age of gods on Earth, Dusk and Dawn figured intimately in the evolution of the human and avon races, and inevitable exodus to Avon and Aeirn.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rPr>
      </w:pPr>
      <w:r w:rsidRPr="00DE293F">
        <w:rPr>
          <w:rFonts w:ascii="Montserrat" w:hAnsi="Montserrat"/>
          <w:sz w:val="24"/>
        </w:rPr>
        <w:t>Alienation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Genocide</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Exodus</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Inevitably, the mortal majority turned against the immortals, and the exotics in particular, and the gods, pointing out the ease with which they could navigate the heavens, confronted Dusk and Dawn.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Dissemination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that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Discrimination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Disruption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jc w:val="center"/>
        <w:rPr>
          <w:rFonts w:ascii="Montserrat" w:hAnsi="Montserrat"/>
          <w:color w:val="333399"/>
          <w:sz w:val="24"/>
        </w:rPr>
      </w:pPr>
      <w:r w:rsidRPr="00DE293F">
        <w:rPr>
          <w:rFonts w:ascii="Montserrat" w:hAnsi="Montserrat"/>
          <w:color w:val="333399"/>
          <w:sz w:val="24"/>
        </w:rPr>
        <w:t>·······································································································································································</w:t>
      </w: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The Age of Gods</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szCs w:val="18"/>
        </w:rPr>
      </w:pPr>
      <w:r w:rsidRPr="00DE293F">
        <w:rPr>
          <w:rFonts w:ascii="Montserrat" w:hAnsi="Montserrat"/>
          <w:color w:val="333399"/>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05464A" w:rsidRPr="00DE293F" w:rsidRDefault="0005464A">
      <w:pPr>
        <w:pStyle w:val="0DraftNormal"/>
        <w:ind w:left="288" w:right="288"/>
        <w:rPr>
          <w:rFonts w:ascii="Montserrat" w:hAnsi="Montserrat"/>
          <w:color w:val="333399"/>
          <w:sz w:val="24"/>
          <w:szCs w:val="18"/>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that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jc w:val="center"/>
        <w:rPr>
          <w:rFonts w:ascii="Montserrat" w:hAnsi="Montserrat"/>
          <w:color w:val="333399"/>
          <w:sz w:val="24"/>
        </w:rPr>
      </w:pPr>
      <w:r w:rsidRPr="00DE293F">
        <w:rPr>
          <w:rFonts w:ascii="Montserrat" w:hAnsi="Montserrat"/>
          <w:color w:val="333399"/>
          <w:sz w:val="24"/>
        </w:rPr>
        <w:t>·······································································································································································</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DE293F">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DE293F">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branchs the origins of the legacy became shrouded in mystery, all rank, title and status associated with the original legacy became lost in the mists of time. </w:t>
      </w:r>
      <w:r w:rsidRPr="00DE293F">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DE293F">
        <w:rPr>
          <w:rFonts w:ascii="Montserrat" w:hAnsi="Montserrat"/>
          <w:sz w:val="24"/>
        </w:rPr>
        <w:t xml:space="preserve">Due to the importance of the legacy branch, there were ways to identify the current heir though there was rarely sufficient cause to do so. </w:t>
      </w:r>
      <w:r w:rsidRPr="00DE293F">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jc w:val="center"/>
        <w:rPr>
          <w:rFonts w:ascii="Montserrat" w:hAnsi="Montserrat"/>
          <w:color w:val="333399"/>
          <w:sz w:val="24"/>
        </w:rPr>
      </w:pPr>
      <w:r w:rsidRPr="00DE293F">
        <w:rPr>
          <w:rFonts w:ascii="Montserrat" w:hAnsi="Montserrat"/>
          <w:color w:val="333399"/>
          <w:sz w:val="24"/>
        </w:rPr>
        <w:t>·······································································································································································</w:t>
      </w: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The Age of Empires</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that could casually be abused as well. While this was true of the practitioners of the new arts, it was not as true of the modern practitioners of the ancient arts.</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The woman returned to the struggling human race to answer the desperate calls that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life-threatening adventures, she decided to try to approach as a man.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He retreated from the world over the dawn of the age of empires, having outlived too many loved ones, but an extraordinarily gifted student lured him out of his seclusion. The boy was the son and heir of the ruler of the great northern empire. His father was a man initiated by a dragon, though few knew this fact and fewer still could determine it for themselves, and he was a reincarnation of that dragon.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jc w:val="center"/>
        <w:rPr>
          <w:rFonts w:ascii="Montserrat" w:hAnsi="Montserrat"/>
          <w:color w:val="333399"/>
          <w:sz w:val="24"/>
        </w:rPr>
      </w:pPr>
      <w:r w:rsidRPr="00DE293F">
        <w:rPr>
          <w:rFonts w:ascii="Montserrat" w:hAnsi="Montserrat"/>
          <w:color w:val="333399"/>
          <w:sz w:val="24"/>
        </w:rPr>
        <w:t>·······································································································································································</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At the height of the Age of Empires, Eve was the female heir of the phoenix legacy, a direct descendant of the founder of the phoenix house. As the heir of the legacy, her line did not retain prominent authority within phoenix house or significantly influence its rule over the autumn kingdoms, which passed into the hands of the eldest descendants of the phoenix house in the second generation. The phoenix legacy, including certain lands and titles, remained associated with the male and female avatars of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Because the rulers of the phoenix kingdoms were themselves phoenixes, the people of the autumn kingdoms had a way to keep their leaders in check, new generations were fostered among the common people, trained by the minor nobility and educated by the major nobility. Leaders who abused or tyrannized their subjects were the legitimate targets of assassination, and would resurrect in their offshoots with a fresh perspective on life. Offshoots who where themselves found to be corrupt could also be executed, and new offshoots would then be born and raised in different circumstances. Under normal circumstances, this system protected everyone, and ensured the best leadership. There was, however, a weakness that enemies of the autumn kingdoms could exploit. The wisdom and experience of a root phoenix did not emerge if the offshoot was under seven years of age at the time of passing.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rPr>
        <w:t xml:space="preserve">Throughout the history of the autumn kingdoms, the legacy branches would be limited by default to two living generations, the designated male and female avatars and the designated male and female heirs. When the mantle of an avatar passed to an heir, as much as a generation could pass before a new heir was conceived. </w:t>
      </w:r>
      <w:r w:rsidRPr="00DE293F">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E293F">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DE293F">
        <w:rPr>
          <w:rFonts w:ascii="Montserrat" w:hAnsi="Montserrat"/>
          <w:sz w:val="24"/>
          <w:szCs w:val="14"/>
        </w:rPr>
        <w:t>The veil of secrecy had been pierced during the age of gods and written down in the archives of demonology and necromancy. This dangerous information fell into the hands of bitter enemies in the winter kingdoms who happened to be masters of the forbidden arcane arts</w:t>
      </w:r>
      <w:r w:rsidRPr="00DE293F">
        <w:rPr>
          <w:rFonts w:ascii="Montserrat" w:hAnsi="Montserrat"/>
          <w:sz w:val="24"/>
        </w:rPr>
        <w:t>, a cabal of demonologists and necromancers set on enslaving the phoenix and exploiting her destructive potential</w:t>
      </w:r>
      <w:r w:rsidRPr="00DE293F">
        <w:rPr>
          <w:rFonts w:ascii="Montserrat" w:hAnsi="Montserrat"/>
          <w:sz w:val="24"/>
          <w:szCs w:val="14"/>
        </w:rPr>
        <w:t xml:space="preserve">.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Inevitably, the perfect male and female heirs were conceived. </w:t>
      </w:r>
      <w:r w:rsidRPr="00DE293F">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r w:rsidRPr="00DE293F">
        <w:rPr>
          <w:rFonts w:ascii="Montserrat" w:hAnsi="Montserrat"/>
          <w:sz w:val="24"/>
        </w:rPr>
        <w:t>The people of the autumn kingdoms were distracted from the conquest of the winter kingdoms by the systematic assassination of the offshoots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jc w:val="center"/>
        <w:rPr>
          <w:rFonts w:ascii="Montserrat" w:hAnsi="Montserrat"/>
          <w:color w:val="333399"/>
          <w:sz w:val="24"/>
          <w:szCs w:val="18"/>
        </w:rPr>
      </w:pPr>
      <w:r w:rsidRPr="00DE293F">
        <w:rPr>
          <w:rFonts w:ascii="Montserrat" w:hAnsi="Montserrat"/>
          <w:color w:val="333399"/>
          <w:sz w:val="24"/>
          <w:szCs w:val="18"/>
        </w:rPr>
        <w:t>········································································································································································</w:t>
      </w:r>
    </w:p>
    <w:p w:rsidR="0005464A" w:rsidRPr="00DE293F" w:rsidRDefault="0005464A">
      <w:pPr>
        <w:pStyle w:val="0DraftNormal"/>
        <w:ind w:left="288" w:right="288"/>
        <w:rPr>
          <w:rFonts w:ascii="Montserrat" w:hAnsi="Montserrat"/>
          <w:color w:val="333399"/>
          <w:sz w:val="24"/>
          <w:szCs w:val="18"/>
        </w:rPr>
      </w:pPr>
      <w:r w:rsidRPr="00DE293F">
        <w:rPr>
          <w:rFonts w:ascii="Montserrat" w:hAnsi="Montserrat"/>
          <w:color w:val="333399"/>
          <w:sz w:val="24"/>
          <w:szCs w:val="18"/>
        </w:rPr>
        <w:t>The Dragon Prince</w:t>
      </w:r>
    </w:p>
    <w:p w:rsidR="0005464A" w:rsidRPr="00DE293F" w:rsidRDefault="0005464A">
      <w:pPr>
        <w:pStyle w:val="0DraftNormal"/>
        <w:ind w:left="288" w:right="288"/>
        <w:rPr>
          <w:rFonts w:ascii="Montserrat" w:hAnsi="Montserrat"/>
          <w:color w:val="333399"/>
          <w:sz w:val="24"/>
          <w:szCs w:val="18"/>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DE293F">
        <w:rPr>
          <w:rFonts w:ascii="Montserrat" w:hAnsi="Montserrat"/>
          <w:color w:val="333399"/>
          <w:sz w:val="24"/>
        </w:rPr>
        <w:t>Rebellious forces in the north, aroused and led by masters of the ancient arts were rumored to be marching on Ardyn, the seat of the autumn kingdoms. These northern born people clung to a magical tradition that predated the age of empires. They were skilled conjurors and they had successfully resurrected the arts of demonology and necromancy, which had become proscribed by modern artists.</w:t>
      </w:r>
    </w:p>
    <w:p w:rsidR="0005464A" w:rsidRPr="00DE293F" w:rsidRDefault="0005464A">
      <w:pPr>
        <w:pStyle w:val="0DraftNormal"/>
        <w:ind w:left="288" w:right="288"/>
        <w:rPr>
          <w:rFonts w:ascii="Montserrat" w:hAnsi="Montserrat"/>
          <w:color w:val="333399"/>
          <w:sz w:val="24"/>
          <w:szCs w:val="18"/>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rPr>
      </w:pPr>
      <w:r w:rsidRPr="00DE293F">
        <w:rPr>
          <w:rFonts w:ascii="Montserrat" w:hAnsi="Montserrat"/>
          <w:color w:val="333399"/>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that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05464A" w:rsidRPr="00DE293F" w:rsidRDefault="0005464A">
      <w:pPr>
        <w:pStyle w:val="0DraftNormal"/>
        <w:ind w:left="288" w:right="288"/>
        <w:rPr>
          <w:rFonts w:ascii="Montserrat" w:hAnsi="Montserrat"/>
          <w:color w:val="333399"/>
          <w:sz w:val="24"/>
        </w:rPr>
      </w:pPr>
    </w:p>
    <w:p w:rsidR="0005464A" w:rsidRPr="00DE293F" w:rsidRDefault="0005464A">
      <w:pPr>
        <w:pStyle w:val="0DraftNormal"/>
        <w:ind w:left="288" w:right="288"/>
        <w:rPr>
          <w:rFonts w:ascii="Montserrat" w:hAnsi="Montserrat"/>
          <w:color w:val="333399"/>
          <w:sz w:val="24"/>
          <w:szCs w:val="18"/>
        </w:rPr>
      </w:pPr>
      <w:r w:rsidRPr="00DE293F">
        <w:rPr>
          <w:rFonts w:ascii="Montserrat" w:hAnsi="Montserrat"/>
          <w:color w:val="333399"/>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05464A" w:rsidRPr="00DE293F" w:rsidRDefault="0005464A">
      <w:pPr>
        <w:pStyle w:val="0DraftNormal"/>
        <w:ind w:left="288" w:right="288"/>
        <w:rPr>
          <w:rFonts w:ascii="Montserrat" w:hAnsi="Montserrat"/>
          <w:color w:val="333399"/>
          <w:sz w:val="24"/>
          <w:szCs w:val="18"/>
        </w:rPr>
      </w:pPr>
    </w:p>
    <w:p w:rsidR="0005464A" w:rsidRPr="00DE293F" w:rsidRDefault="0005464A">
      <w:pPr>
        <w:pStyle w:val="0DraftNormal"/>
        <w:ind w:left="288" w:right="288"/>
        <w:jc w:val="center"/>
        <w:rPr>
          <w:rFonts w:ascii="Montserrat" w:hAnsi="Montserrat"/>
          <w:color w:val="333399"/>
          <w:sz w:val="24"/>
          <w:szCs w:val="18"/>
        </w:rPr>
      </w:pPr>
      <w:r w:rsidRPr="00DE293F">
        <w:rPr>
          <w:rFonts w:ascii="Montserrat" w:hAnsi="Montserrat"/>
          <w:color w:val="333399"/>
          <w:sz w:val="24"/>
          <w:szCs w:val="18"/>
        </w:rPr>
        <w:t>········································································································································································</w:t>
      </w:r>
    </w:p>
    <w:p w:rsidR="0005464A" w:rsidRPr="00DE293F" w:rsidRDefault="0005464A">
      <w:pPr>
        <w:pStyle w:val="0DraftNormal"/>
        <w:ind w:left="288" w:right="288"/>
        <w:rPr>
          <w:rFonts w:ascii="Montserrat" w:hAnsi="Montserrat"/>
          <w:color w:val="333399"/>
          <w:sz w:val="24"/>
          <w:szCs w:val="18"/>
        </w:rPr>
      </w:pPr>
    </w:p>
    <w:p w:rsidR="0005464A" w:rsidRPr="00DE293F" w:rsidRDefault="0005464A">
      <w:pPr>
        <w:pStyle w:val="0DraftNormal"/>
        <w:ind w:left="288" w:right="288"/>
        <w:rPr>
          <w:rFonts w:ascii="Montserrat" w:hAnsi="Montserrat"/>
          <w:sz w:val="24"/>
        </w:rPr>
      </w:pPr>
      <w:r w:rsidRPr="00DE293F">
        <w:rPr>
          <w:rFonts w:ascii="Montserrat" w:hAnsi="Montserrat"/>
          <w:sz w:val="24"/>
          <w:szCs w:val="14"/>
        </w:rPr>
        <w:t xml:space="preserve">On the suspicion that the Dusk and Dawn were in fact the first mortal incarnations of the phoenix, a powerful necromancer and demonologist abducted them and used them as sacrifices to re-awaken the demonic aspect of the phoenix. </w:t>
      </w:r>
      <w:r w:rsidRPr="00DE293F">
        <w:rPr>
          <w:rFonts w:ascii="Montserrat" w:hAnsi="Montserrat"/>
          <w:sz w:val="24"/>
        </w:rPr>
        <w:t xml:space="preserve">Dusk and Dawn were unwittingly delivered into the hands of the enemy by their own parents. The sanctuary where Eve and Morn secured their heirs had been infiltrated and compromised by way of demonic possession. At the same time, similar means were used to infiltrate the summit and slaughter the leadership of the autumn kingdoms and capture Eve. They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The ritual to summon the demonic phoenix was as much a success as it was a failure. </w:t>
      </w:r>
      <w:r w:rsidRPr="00DE293F">
        <w:rPr>
          <w:rFonts w:ascii="Montserrat" w:hAnsi="Montserrat"/>
          <w:sz w:val="24"/>
          <w:szCs w:val="14"/>
        </w:rPr>
        <w:t xml:space="preserve">The ritual involved triggering a premature union of Dusk and Dawn, creating an avon embodiment the phoenix could not resist. </w:t>
      </w:r>
      <w:r w:rsidRPr="00DE293F">
        <w:rPr>
          <w:rFonts w:ascii="Montserrat" w:hAnsi="Montserrat"/>
          <w:sz w:val="24"/>
        </w:rPr>
        <w:t xml:space="preserve">By forcing the premature union of Dusk and Dawn, a demon with the power and potential of the phoenix was supposed to have emerged from the shadow of the phoenix. However, Dusk and Dawn were by definition demonic aspects of the phoenix, thus their consciousness was submerged as the consciousness of the phoenix was summoned forth. Phoenix awakened in the merged body of Dusk and Dawn, lured by the resonance of that avon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DE293F">
        <w:rPr>
          <w:rFonts w:ascii="Montserrat" w:hAnsi="Montserrat"/>
          <w:sz w:val="24"/>
          <w:szCs w:val="14"/>
        </w:rPr>
        <w:t>fully embodied, rooted in the flesh and grounded in reality,</w:t>
      </w:r>
      <w:r w:rsidRPr="00DE293F">
        <w:rPr>
          <w:rFonts w:ascii="Montserrat" w:hAnsi="Montserrat"/>
          <w:sz w:val="24"/>
        </w:rPr>
        <w:t xml:space="preserve"> and they became Eclipse.</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The failure of a demon to manifest as expected compelled the possessed to retreat in a fashion that would not betray their masters or their true objectives. The people of the autumn kingdoms assumed that the massacre had been an attempt at a coup, which had been set up by the purge of the phoenix house’s offshoots. The fact that the offshoots of the betrayers themselves had been slain was credited as an attempt to divert suspicion and gain the opportunity to strike. The truth was not entirely different, for the possessed had been the supporters of the slave trade and rogue artists in the winter kingdoms, who had betrayed them by taking possession of them for this decapitation strike.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DE293F">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DE293F">
        <w:rPr>
          <w:rFonts w:ascii="Montserrat" w:hAnsi="Montserrat"/>
          <w:sz w:val="24"/>
          <w:szCs w:val="14"/>
        </w:rPr>
        <w:t xml:space="preserve">She preyed upon their subconscious minds assaulting them with traumatic fits and nightmares seeking to throw them off balance and seize control of one of them. </w:t>
      </w:r>
      <w:r w:rsidRPr="00DE293F">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szCs w:val="14"/>
        </w:rPr>
        <w:t xml:space="preserve">In time she became successful at taking control for hours at a time, and formed an alliance with a demonic mentor, a servant of her childhood nemesis. </w:t>
      </w:r>
      <w:r w:rsidRPr="00DE293F">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rPr>
      </w:pPr>
      <w:r w:rsidRPr="00DE293F">
        <w:rPr>
          <w:rFonts w:ascii="Montserrat" w:hAnsi="Montserrat"/>
          <w:sz w:val="24"/>
          <w:szCs w:val="14"/>
        </w:rPr>
        <w:t xml:space="preserve">Eclipse was desperate to emerge from the shadow of Dusk and Dawn. </w:t>
      </w:r>
      <w:r w:rsidRPr="00DE293F">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DE293F">
        <w:rPr>
          <w:rFonts w:ascii="Montserrat" w:hAnsi="Montserrat"/>
          <w:sz w:val="24"/>
          <w:szCs w:val="14"/>
        </w:rPr>
        <w:t xml:space="preserve">Dusk and Dawn were betrothed and sent off in private to restore the unity of the phoenix. </w:t>
      </w:r>
      <w:r w:rsidRPr="00DE293F">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rPr>
      </w:pPr>
      <w:r w:rsidRPr="00DE293F">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05464A" w:rsidRPr="00DE293F" w:rsidRDefault="0005464A">
      <w:pPr>
        <w:pStyle w:val="0DraftNormal"/>
        <w:ind w:left="288" w:right="288"/>
        <w:rPr>
          <w:rFonts w:ascii="Montserrat" w:hAnsi="Montserrat"/>
          <w:sz w:val="24"/>
          <w:szCs w:val="14"/>
        </w:rPr>
      </w:pPr>
    </w:p>
    <w:p w:rsidR="0005464A" w:rsidRPr="00DE293F" w:rsidRDefault="0005464A">
      <w:pPr>
        <w:pStyle w:val="0DraftNormal"/>
        <w:ind w:left="288" w:right="288"/>
        <w:rPr>
          <w:rFonts w:ascii="Montserrat" w:hAnsi="Montserrat"/>
          <w:sz w:val="24"/>
          <w:szCs w:val="14"/>
        </w:rPr>
      </w:pPr>
      <w:r w:rsidRPr="00DE293F">
        <w:rPr>
          <w:rFonts w:ascii="Montserrat" w:hAnsi="Montserrat"/>
          <w:sz w:val="24"/>
          <w:szCs w:val="14"/>
        </w:rPr>
        <w:t xml:space="preserve">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rsidR="0005464A" w:rsidRPr="00DE293F" w:rsidRDefault="0005464A">
      <w:pPr>
        <w:pStyle w:val="0DraftNormal"/>
        <w:ind w:left="288" w:right="288"/>
        <w:rPr>
          <w:rFonts w:ascii="Montserrat" w:hAnsi="Montserrat"/>
          <w:sz w:val="24"/>
        </w:rPr>
      </w:pPr>
    </w:p>
    <w:p w:rsidR="0005464A" w:rsidRPr="00DE293F" w:rsidRDefault="0005464A">
      <w:pPr>
        <w:pStyle w:val="0DraftNormal"/>
        <w:ind w:left="288" w:right="288"/>
        <w:jc w:val="center"/>
        <w:rPr>
          <w:rFonts w:ascii="Montserrat" w:hAnsi="Montserrat"/>
          <w:color w:val="666699"/>
          <w:sz w:val="24"/>
        </w:rPr>
      </w:pPr>
      <w:r w:rsidRPr="00DE293F">
        <w:rPr>
          <w:rFonts w:ascii="Montserrat" w:hAnsi="Montserrat"/>
          <w:color w:val="666699"/>
          <w:sz w:val="24"/>
        </w:rPr>
        <w:t>·······································································································································································</w:t>
      </w:r>
    </w:p>
    <w:p w:rsidR="0005464A" w:rsidRPr="00DE293F" w:rsidRDefault="0005464A">
      <w:pPr>
        <w:pStyle w:val="0DraftNormal"/>
        <w:ind w:left="288" w:right="288"/>
        <w:rPr>
          <w:rFonts w:ascii="Montserrat" w:hAnsi="Montserrat"/>
          <w:color w:val="666699"/>
          <w:sz w:val="24"/>
        </w:rPr>
      </w:pPr>
      <w:r w:rsidRPr="00DE293F">
        <w:rPr>
          <w:rFonts w:ascii="Montserrat" w:hAnsi="Montserrat"/>
          <w:color w:val="666699"/>
          <w:sz w:val="24"/>
        </w:rPr>
        <w:t>Modify</w:t>
      </w:r>
    </w:p>
    <w:p w:rsidR="0005464A" w:rsidRPr="00DE293F" w:rsidRDefault="0005464A">
      <w:pPr>
        <w:pStyle w:val="0DraftNormal"/>
        <w:ind w:left="288" w:right="288"/>
        <w:rPr>
          <w:rFonts w:ascii="Montserrat" w:hAnsi="Montserrat"/>
          <w:color w:val="666699"/>
          <w:sz w:val="24"/>
        </w:rPr>
      </w:pPr>
    </w:p>
    <w:p w:rsidR="0005464A" w:rsidRPr="00DE293F" w:rsidRDefault="0005464A">
      <w:pPr>
        <w:pStyle w:val="0DraftNormal"/>
        <w:ind w:left="288" w:right="288"/>
        <w:jc w:val="center"/>
        <w:rPr>
          <w:rFonts w:ascii="Montserrat" w:hAnsi="Montserrat"/>
          <w:color w:val="666699"/>
          <w:sz w:val="24"/>
        </w:rPr>
      </w:pPr>
      <w:r w:rsidRPr="00DE293F">
        <w:rPr>
          <w:rFonts w:ascii="Montserrat" w:hAnsi="Montserrat"/>
          <w:color w:val="666699"/>
          <w:sz w:val="24"/>
        </w:rPr>
        <w:t>········································································································································································</w:t>
      </w:r>
    </w:p>
    <w:p w:rsidR="0005464A" w:rsidRPr="00DE293F" w:rsidRDefault="0005464A">
      <w:pPr>
        <w:pStyle w:val="0DraftNormal"/>
        <w:ind w:left="288" w:right="288"/>
        <w:rPr>
          <w:rFonts w:ascii="Montserrat" w:hAnsi="Montserrat"/>
          <w:color w:val="666699"/>
          <w:sz w:val="24"/>
        </w:rPr>
      </w:pPr>
      <w:r w:rsidRPr="00DE293F">
        <w:rPr>
          <w:rFonts w:ascii="Montserrat" w:hAnsi="Montserrat"/>
          <w:color w:val="666699"/>
          <w:sz w:val="24"/>
        </w:rPr>
        <w:t>Clips</w:t>
      </w:r>
    </w:p>
    <w:p w:rsidR="0005464A" w:rsidRPr="00DE293F" w:rsidRDefault="0005464A">
      <w:pPr>
        <w:pStyle w:val="0DraftNormal"/>
        <w:ind w:left="288" w:right="288"/>
        <w:rPr>
          <w:rFonts w:ascii="Montserrat" w:hAnsi="Montserrat"/>
          <w:color w:val="666699"/>
          <w:sz w:val="24"/>
        </w:rPr>
      </w:pPr>
    </w:p>
    <w:p w:rsidR="0005464A" w:rsidRPr="00DE293F" w:rsidRDefault="0005464A">
      <w:pPr>
        <w:pStyle w:val="0DraftNormal"/>
        <w:ind w:left="288" w:right="288"/>
        <w:rPr>
          <w:rFonts w:ascii="Montserrat" w:hAnsi="Montserrat"/>
          <w:color w:val="666699"/>
          <w:sz w:val="24"/>
        </w:rPr>
      </w:pPr>
      <w:r w:rsidRPr="00DE293F">
        <w:rPr>
          <w:rFonts w:ascii="Montserrat" w:hAnsi="Montserrat"/>
          <w:color w:val="666699"/>
          <w:sz w:val="24"/>
        </w:rPr>
        <w:t xml:space="preserve">A distinction needs to be made to address the involvement of the dragon in the evolution of the phoenix. </w:t>
      </w:r>
      <w:r w:rsidRPr="00DE293F">
        <w:rPr>
          <w:rFonts w:ascii="Montserrat" w:hAnsi="Montserrat"/>
          <w:color w:val="666699"/>
          <w:sz w:val="24"/>
          <w:szCs w:val="14"/>
        </w:rPr>
        <w:t xml:space="preserve">In existing notes, the evolution of the phoenix, Dawn, and the dragon, Dusk, are told. The notes describing the emergence of the dragon empire and the evolution of the dragon phenomena, in which dragons were primarily a psionic life form that appropriated the forms of predators to infiltrate sentient races and convert them into umbric psionics, strongly apply. However, the notes present them as aspects of the same soul, and as soul mates. To clarify the situation, the first necessity is to state that they are soul mates, but in this application, not soul twins. This means, in the context of this epic, they are two distinct souls. In this epic, the dragon is like the phoenix, an embodiment of a dreamer. </w:t>
      </w:r>
      <w:r w:rsidRPr="00DE293F">
        <w:rPr>
          <w:rFonts w:ascii="Montserrat" w:hAnsi="Montserrat"/>
          <w:color w:val="666699"/>
          <w:sz w:val="24"/>
        </w:rPr>
        <w:t xml:space="preserve">Both enter the dream from the threshold of dreaming, and their interaction allows Phoenix to evolve into Dusk and Dawn. A return to the notion that Phoenix was drawn into the dream by an encounter with the dragon, aligns well with the notion that Phoenix awakened to her dragon potential at the time she encountered humanity, where she established her aliases, Dusk and Dawn. Also, the origins of the avon race need to be examined and revised as appropriate. </w:t>
      </w:r>
    </w:p>
    <w:p w:rsidR="0005464A" w:rsidRPr="00DE293F" w:rsidRDefault="0005464A">
      <w:pPr>
        <w:pStyle w:val="0DraftNormal"/>
        <w:ind w:left="288" w:right="288"/>
        <w:rPr>
          <w:rFonts w:ascii="Montserrat" w:hAnsi="Montserrat"/>
          <w:color w:val="666699"/>
          <w:sz w:val="24"/>
        </w:rPr>
      </w:pPr>
    </w:p>
    <w:p w:rsidR="0005464A" w:rsidRPr="00DE293F" w:rsidRDefault="0005464A">
      <w:pPr>
        <w:pStyle w:val="0DraftNormal"/>
        <w:ind w:left="288" w:right="288"/>
        <w:rPr>
          <w:rFonts w:ascii="Montserrat" w:hAnsi="Montserrat"/>
          <w:color w:val="666699"/>
          <w:sz w:val="24"/>
          <w:szCs w:val="14"/>
        </w:rPr>
      </w:pPr>
      <w:r w:rsidRPr="00DE293F">
        <w:rPr>
          <w:rFonts w:ascii="Montserrat" w:hAnsi="Montserrat"/>
          <w:color w:val="666699"/>
          <w:sz w:val="24"/>
          <w:szCs w:val="14"/>
        </w:rPr>
        <w:t xml:space="preserve">Dusk and Dawn first encountered each other. The dragon and the phoenix had both entered the dream in the primordial stages of resolution and encountered each other during the emergence of the human race. </w:t>
      </w:r>
    </w:p>
    <w:p w:rsidR="0005464A" w:rsidRPr="00DE293F" w:rsidRDefault="0005464A">
      <w:pPr>
        <w:pStyle w:val="0DraftNormal"/>
        <w:ind w:left="288" w:right="288"/>
        <w:rPr>
          <w:rFonts w:ascii="Montserrat" w:hAnsi="Montserrat"/>
          <w:color w:val="666699"/>
          <w:sz w:val="24"/>
          <w:szCs w:val="14"/>
        </w:rPr>
      </w:pPr>
    </w:p>
    <w:p w:rsidR="0005464A" w:rsidRPr="00DE293F" w:rsidRDefault="0005464A">
      <w:pPr>
        <w:pStyle w:val="0DraftNormal"/>
        <w:ind w:left="288" w:right="288"/>
        <w:rPr>
          <w:rFonts w:ascii="Montserrat" w:hAnsi="Montserrat"/>
          <w:color w:val="666699"/>
          <w:sz w:val="24"/>
          <w:szCs w:val="14"/>
        </w:rPr>
      </w:pPr>
      <w:r w:rsidRPr="00DE293F">
        <w:rPr>
          <w:rFonts w:ascii="Montserrat" w:hAnsi="Montserrat"/>
          <w:color w:val="666699"/>
          <w:sz w:val="24"/>
          <w:szCs w:val="14"/>
        </w:rPr>
        <w:t xml:space="preserve">The move to Avon was precipitated by deadly prejudice against the emergent avon race, as well as the psionically active humans who possessed godlike powers. </w:t>
      </w:r>
    </w:p>
    <w:p w:rsidR="0005464A" w:rsidRPr="00DE293F" w:rsidRDefault="0005464A">
      <w:pPr>
        <w:pStyle w:val="0DraftNormal"/>
        <w:ind w:left="288" w:right="288"/>
        <w:rPr>
          <w:rFonts w:ascii="Montserrat" w:hAnsi="Montserrat"/>
          <w:color w:val="666699"/>
          <w:sz w:val="24"/>
          <w:szCs w:val="14"/>
        </w:rPr>
      </w:pPr>
    </w:p>
    <w:p w:rsidR="0005464A" w:rsidRPr="00DE293F" w:rsidRDefault="0005464A">
      <w:pPr>
        <w:pStyle w:val="0DraftNormal"/>
        <w:ind w:left="288" w:right="288"/>
        <w:rPr>
          <w:rFonts w:ascii="Montserrat" w:hAnsi="Montserrat"/>
          <w:color w:val="666699"/>
          <w:sz w:val="24"/>
          <w:szCs w:val="14"/>
        </w:rPr>
      </w:pPr>
      <w:r w:rsidRPr="00DE293F">
        <w:rPr>
          <w:rFonts w:ascii="Montserrat" w:hAnsi="Montserrat"/>
          <w:color w:val="666699"/>
          <w:sz w:val="24"/>
          <w:szCs w:val="14"/>
        </w:rPr>
        <w:t xml:space="preserve">She had entered physical adolescence after a preternaturally long childhood, and had created a sanctuary for herself where she was able to fit in as a simple priestess (or priest, given the parallel ruse she still maintained after Dusk's disappearance). Instead of being openly recognized as the Phoenix, and the Goddess Dawn, she established herself as a muse, and a ritual avatar of those revered deities. Due to her ongoing evolution, her appearance changed over the generations, or at least became more refined. </w:t>
      </w:r>
    </w:p>
    <w:p w:rsidR="0005464A" w:rsidRPr="00DE293F" w:rsidRDefault="0005464A">
      <w:pPr>
        <w:pStyle w:val="0DraftNormal"/>
        <w:ind w:left="288" w:right="288"/>
        <w:rPr>
          <w:rFonts w:ascii="Montserrat" w:hAnsi="Montserrat"/>
          <w:color w:val="666699"/>
          <w:sz w:val="24"/>
          <w:szCs w:val="14"/>
        </w:rPr>
      </w:pPr>
    </w:p>
    <w:p w:rsidR="0005464A" w:rsidRPr="00DE293F" w:rsidRDefault="0005464A">
      <w:pPr>
        <w:pStyle w:val="0DraftNormal"/>
        <w:ind w:left="288" w:right="288"/>
        <w:rPr>
          <w:rFonts w:ascii="Montserrat" w:hAnsi="Montserrat"/>
          <w:sz w:val="24"/>
        </w:rPr>
      </w:pPr>
    </w:p>
    <w:sectPr w:rsidR="0005464A" w:rsidRPr="00DE293F">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52459855">
    <w:abstractNumId w:val="0"/>
  </w:num>
  <w:num w:numId="2" w16cid:durableId="1918246299">
    <w:abstractNumId w:val="0"/>
  </w:num>
  <w:num w:numId="3" w16cid:durableId="1859613655">
    <w:abstractNumId w:val="0"/>
  </w:num>
  <w:num w:numId="4" w16cid:durableId="1222785904">
    <w:abstractNumId w:val="0"/>
  </w:num>
  <w:num w:numId="5" w16cid:durableId="2079588974">
    <w:abstractNumId w:val="0"/>
  </w:num>
  <w:num w:numId="6" w16cid:durableId="1985505193">
    <w:abstractNumId w:val="0"/>
  </w:num>
  <w:num w:numId="7" w16cid:durableId="13010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62AD"/>
    <w:rsid w:val="0005464A"/>
    <w:rsid w:val="00330574"/>
    <w:rsid w:val="00C162AD"/>
    <w:rsid w:val="00DE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C79E0C0-F89E-4C1D-B02B-35C233BB7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93F"/>
    <w:pPr>
      <w:spacing w:after="240" w:line="276" w:lineRule="auto"/>
    </w:pPr>
    <w:rPr>
      <w:rFonts w:cstheme="minorHAnsi"/>
      <w:sz w:val="28"/>
      <w:szCs w:val="28"/>
    </w:rPr>
  </w:style>
  <w:style w:type="paragraph" w:styleId="Heading1">
    <w:name w:val="heading 1"/>
    <w:basedOn w:val="NoSpacing"/>
    <w:next w:val="Normal"/>
    <w:link w:val="Heading1Char"/>
    <w:qFormat/>
    <w:rsid w:val="00DE293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E293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E293F"/>
    <w:pPr>
      <w:outlineLvl w:val="2"/>
    </w:pPr>
    <w:rPr>
      <w:sz w:val="40"/>
    </w:rPr>
  </w:style>
  <w:style w:type="paragraph" w:styleId="Heading4">
    <w:name w:val="heading 4"/>
    <w:basedOn w:val="Heading3"/>
    <w:next w:val="Normal"/>
    <w:link w:val="Heading4Char"/>
    <w:qFormat/>
    <w:rsid w:val="00DE293F"/>
    <w:pPr>
      <w:numPr>
        <w:ilvl w:val="3"/>
      </w:numPr>
      <w:outlineLvl w:val="3"/>
    </w:pPr>
    <w:rPr>
      <w:sz w:val="32"/>
    </w:rPr>
  </w:style>
  <w:style w:type="paragraph" w:styleId="Heading5">
    <w:name w:val="heading 5"/>
    <w:basedOn w:val="Heading4"/>
    <w:next w:val="Normal"/>
    <w:link w:val="Heading5Char"/>
    <w:qFormat/>
    <w:rsid w:val="00DE293F"/>
    <w:pPr>
      <w:numPr>
        <w:ilvl w:val="4"/>
      </w:numPr>
      <w:outlineLvl w:val="4"/>
    </w:pPr>
    <w:rPr>
      <w:sz w:val="28"/>
    </w:rPr>
  </w:style>
  <w:style w:type="paragraph" w:styleId="Heading6">
    <w:name w:val="heading 6"/>
    <w:basedOn w:val="Heading5"/>
    <w:next w:val="Normal"/>
    <w:link w:val="Heading6Char"/>
    <w:qFormat/>
    <w:rsid w:val="00DE293F"/>
    <w:pPr>
      <w:numPr>
        <w:ilvl w:val="5"/>
      </w:numPr>
      <w:outlineLvl w:val="5"/>
    </w:pPr>
    <w:rPr>
      <w:bCs/>
      <w:sz w:val="24"/>
      <w:szCs w:val="24"/>
      <w:u w:val="single"/>
    </w:rPr>
  </w:style>
  <w:style w:type="paragraph" w:styleId="Heading7">
    <w:name w:val="heading 7"/>
    <w:basedOn w:val="Heading6"/>
    <w:next w:val="Normal"/>
    <w:link w:val="Heading7Char"/>
    <w:qFormat/>
    <w:rsid w:val="00DE293F"/>
    <w:pPr>
      <w:keepNext w:val="0"/>
      <w:numPr>
        <w:ilvl w:val="0"/>
        <w:numId w:val="0"/>
      </w:numPr>
      <w:outlineLvl w:val="6"/>
    </w:pPr>
    <w:rPr>
      <w:b w:val="0"/>
      <w:kern w:val="0"/>
    </w:rPr>
  </w:style>
  <w:style w:type="paragraph" w:styleId="Heading8">
    <w:name w:val="heading 8"/>
    <w:basedOn w:val="Heading6"/>
    <w:next w:val="Normal"/>
    <w:link w:val="Heading8Char"/>
    <w:qFormat/>
    <w:rsid w:val="00DE293F"/>
    <w:pPr>
      <w:outlineLvl w:val="7"/>
    </w:pPr>
    <w:rPr>
      <w:i/>
      <w:iCs/>
      <w:u w:val="none"/>
    </w:rPr>
  </w:style>
  <w:style w:type="paragraph" w:styleId="Heading9">
    <w:name w:val="heading 9"/>
    <w:basedOn w:val="Heading8"/>
    <w:next w:val="Normal"/>
    <w:link w:val="Heading9Char"/>
    <w:qFormat/>
    <w:rsid w:val="00DE293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DE293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E293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E293F"/>
    <w:rPr>
      <w:rFonts w:eastAsia="Times New Roman" w:cstheme="minorHAnsi"/>
      <w:b/>
      <w:kern w:val="28"/>
      <w:sz w:val="56"/>
      <w:szCs w:val="28"/>
    </w:rPr>
  </w:style>
  <w:style w:type="paragraph" w:customStyle="1" w:styleId="Subheading2">
    <w:name w:val="Subheading 2"/>
    <w:basedOn w:val="Subheading1"/>
    <w:next w:val="Normal"/>
    <w:link w:val="Subheading2Char"/>
    <w:qFormat/>
    <w:rsid w:val="00DE293F"/>
  </w:style>
  <w:style w:type="character" w:customStyle="1" w:styleId="Subheading2Char">
    <w:name w:val="Subheading 2 Char"/>
    <w:link w:val="Subheading2"/>
    <w:rsid w:val="00DE293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E293F"/>
    <w:rPr>
      <w:sz w:val="40"/>
      <w:szCs w:val="40"/>
    </w:rPr>
  </w:style>
  <w:style w:type="character" w:customStyle="1" w:styleId="Subheading3Char">
    <w:name w:val="Subheading 3 Char"/>
    <w:link w:val="Subheading3"/>
    <w:rsid w:val="00DE293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E293F"/>
    <w:pPr>
      <w:spacing w:before="240" w:line="240" w:lineRule="auto"/>
    </w:pPr>
    <w:rPr>
      <w:vertAlign w:val="subscript"/>
    </w:rPr>
  </w:style>
  <w:style w:type="character" w:customStyle="1" w:styleId="SuptitleChar">
    <w:name w:val="Suptitle Char"/>
    <w:link w:val="Suptitle"/>
    <w:rsid w:val="00DE293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E293F"/>
    <w:rPr>
      <w:b w:val="0"/>
      <w:bCs w:val="0"/>
      <w:color w:val="7F7F7F"/>
      <w:vertAlign w:val="superscript"/>
    </w:rPr>
  </w:style>
  <w:style w:type="character" w:customStyle="1" w:styleId="SubtitleChar">
    <w:name w:val="Subtitle Char"/>
    <w:link w:val="Subtitle"/>
    <w:uiPriority w:val="11"/>
    <w:rsid w:val="00DE293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E293F"/>
    <w:pPr>
      <w:spacing w:after="0"/>
    </w:pPr>
  </w:style>
  <w:style w:type="character" w:customStyle="1" w:styleId="Heading2Char">
    <w:name w:val="Heading 2 Char"/>
    <w:link w:val="Heading2"/>
    <w:rsid w:val="00DE293F"/>
    <w:rPr>
      <w:rFonts w:ascii="Montserrat" w:eastAsia="Times New Roman" w:hAnsi="Montserrat" w:cstheme="minorHAnsi"/>
      <w:b/>
      <w:kern w:val="28"/>
      <w:sz w:val="48"/>
      <w:szCs w:val="48"/>
    </w:rPr>
  </w:style>
  <w:style w:type="character" w:customStyle="1" w:styleId="Heading3Char">
    <w:name w:val="Heading 3 Char"/>
    <w:link w:val="Heading3"/>
    <w:rsid w:val="00DE293F"/>
    <w:rPr>
      <w:rFonts w:ascii="Montserrat" w:eastAsia="Times New Roman" w:hAnsi="Montserrat" w:cstheme="minorHAnsi"/>
      <w:b/>
      <w:kern w:val="28"/>
      <w:sz w:val="40"/>
      <w:szCs w:val="48"/>
    </w:rPr>
  </w:style>
  <w:style w:type="character" w:customStyle="1" w:styleId="Heading4Char">
    <w:name w:val="Heading 4 Char"/>
    <w:link w:val="Heading4"/>
    <w:rsid w:val="00DE293F"/>
    <w:rPr>
      <w:rFonts w:ascii="Montserrat" w:eastAsia="Times New Roman" w:hAnsi="Montserrat" w:cstheme="minorHAnsi"/>
      <w:b/>
      <w:kern w:val="28"/>
      <w:sz w:val="32"/>
      <w:szCs w:val="48"/>
    </w:rPr>
  </w:style>
  <w:style w:type="character" w:customStyle="1" w:styleId="Heading5Char">
    <w:name w:val="Heading 5 Char"/>
    <w:link w:val="Heading5"/>
    <w:rsid w:val="00DE293F"/>
    <w:rPr>
      <w:rFonts w:ascii="Montserrat" w:eastAsia="Times New Roman" w:hAnsi="Montserrat" w:cstheme="minorHAnsi"/>
      <w:b/>
      <w:kern w:val="28"/>
      <w:sz w:val="28"/>
      <w:szCs w:val="48"/>
    </w:rPr>
  </w:style>
  <w:style w:type="character" w:customStyle="1" w:styleId="Heading6Char">
    <w:name w:val="Heading 6 Char"/>
    <w:link w:val="Heading6"/>
    <w:rsid w:val="00DE293F"/>
    <w:rPr>
      <w:rFonts w:ascii="Montserrat" w:eastAsia="Times New Roman" w:hAnsi="Montserrat" w:cstheme="minorHAnsi"/>
      <w:b/>
      <w:bCs/>
      <w:kern w:val="28"/>
      <w:sz w:val="24"/>
      <w:szCs w:val="24"/>
      <w:u w:val="single"/>
    </w:rPr>
  </w:style>
  <w:style w:type="character" w:customStyle="1" w:styleId="Heading7Char">
    <w:name w:val="Heading 7 Char"/>
    <w:link w:val="Heading7"/>
    <w:rsid w:val="00DE293F"/>
    <w:rPr>
      <w:rFonts w:ascii="Montserrat" w:eastAsia="Times New Roman" w:hAnsi="Montserrat" w:cstheme="minorHAnsi"/>
      <w:bCs/>
      <w:sz w:val="24"/>
      <w:szCs w:val="24"/>
      <w:u w:val="single"/>
    </w:rPr>
  </w:style>
  <w:style w:type="character" w:customStyle="1" w:styleId="Heading8Char">
    <w:name w:val="Heading 8 Char"/>
    <w:link w:val="Heading8"/>
    <w:rsid w:val="00DE293F"/>
    <w:rPr>
      <w:rFonts w:ascii="Montserrat" w:eastAsia="Times New Roman" w:hAnsi="Montserrat" w:cstheme="minorHAnsi"/>
      <w:b/>
      <w:bCs/>
      <w:i/>
      <w:iCs/>
      <w:kern w:val="28"/>
      <w:sz w:val="24"/>
      <w:szCs w:val="24"/>
    </w:rPr>
  </w:style>
  <w:style w:type="character" w:customStyle="1" w:styleId="Heading9Char">
    <w:name w:val="Heading 9 Char"/>
    <w:link w:val="Heading9"/>
    <w:rsid w:val="00DE293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E293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E293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E293F"/>
    <w:rPr>
      <w:rFonts w:ascii="Montserrat" w:eastAsia="Times New Roman" w:hAnsi="Montserrat" w:cs="Times New Roman"/>
      <w:b/>
      <w:bCs/>
      <w:spacing w:val="-10"/>
      <w:kern w:val="28"/>
      <w:sz w:val="72"/>
      <w:szCs w:val="72"/>
    </w:rPr>
  </w:style>
  <w:style w:type="character" w:styleId="Strong">
    <w:name w:val="Strong"/>
    <w:uiPriority w:val="22"/>
    <w:qFormat/>
    <w:rsid w:val="00DE293F"/>
    <w:rPr>
      <w:b/>
      <w:bCs/>
    </w:rPr>
  </w:style>
  <w:style w:type="character" w:styleId="Emphasis">
    <w:name w:val="Emphasis"/>
    <w:uiPriority w:val="20"/>
    <w:qFormat/>
    <w:rsid w:val="00DE293F"/>
    <w:rPr>
      <w:rFonts w:asciiTheme="minorHAnsi" w:hAnsiTheme="minorHAnsi" w:cstheme="minorHAnsi"/>
      <w:i/>
      <w:iCs/>
      <w:sz w:val="28"/>
      <w:szCs w:val="28"/>
    </w:rPr>
  </w:style>
  <w:style w:type="paragraph" w:styleId="ListParagraph">
    <w:name w:val="List Paragraph"/>
    <w:basedOn w:val="Normal"/>
    <w:uiPriority w:val="34"/>
    <w:qFormat/>
    <w:rsid w:val="00DE293F"/>
    <w:pPr>
      <w:ind w:left="720"/>
      <w:contextualSpacing/>
    </w:pPr>
    <w:rPr>
      <w:rFonts w:eastAsia="Times New Roman"/>
    </w:rPr>
  </w:style>
  <w:style w:type="paragraph" w:styleId="Quote">
    <w:name w:val="Quote"/>
    <w:basedOn w:val="Normal"/>
    <w:next w:val="Normal"/>
    <w:link w:val="QuoteChar"/>
    <w:uiPriority w:val="29"/>
    <w:qFormat/>
    <w:rsid w:val="00DE293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E293F"/>
    <w:rPr>
      <w:rFonts w:cstheme="minorHAnsi"/>
      <w:sz w:val="28"/>
      <w:szCs w:val="28"/>
    </w:rPr>
  </w:style>
  <w:style w:type="paragraph" w:styleId="IntenseQuote">
    <w:name w:val="Intense Quote"/>
    <w:basedOn w:val="Quote"/>
    <w:next w:val="Normal"/>
    <w:link w:val="IntenseQuoteChar"/>
    <w:uiPriority w:val="30"/>
    <w:qFormat/>
    <w:rsid w:val="00DE293F"/>
    <w:pPr>
      <w:pBdr>
        <w:left w:val="single" w:sz="18" w:space="7" w:color="auto"/>
      </w:pBdr>
    </w:pPr>
    <w:rPr>
      <w:b/>
      <w:bCs/>
    </w:rPr>
  </w:style>
  <w:style w:type="character" w:customStyle="1" w:styleId="IntenseQuoteChar">
    <w:name w:val="Intense Quote Char"/>
    <w:link w:val="IntenseQuote"/>
    <w:uiPriority w:val="30"/>
    <w:rsid w:val="00DE293F"/>
    <w:rPr>
      <w:rFonts w:cstheme="minorHAnsi"/>
      <w:b/>
      <w:bCs/>
      <w:sz w:val="28"/>
      <w:szCs w:val="28"/>
    </w:rPr>
  </w:style>
  <w:style w:type="character" w:styleId="SubtleEmphasis">
    <w:name w:val="Subtle Emphasis"/>
    <w:uiPriority w:val="19"/>
    <w:qFormat/>
    <w:rsid w:val="00DE293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E293F"/>
    <w:rPr>
      <w:rFonts w:asciiTheme="minorHAnsi" w:hAnsiTheme="minorHAnsi" w:cstheme="minorHAnsi"/>
      <w:b/>
      <w:bCs/>
      <w:i/>
      <w:iCs/>
      <w:sz w:val="28"/>
      <w:szCs w:val="28"/>
    </w:rPr>
  </w:style>
  <w:style w:type="character" w:styleId="SubtleReference">
    <w:name w:val="Subtle Reference"/>
    <w:uiPriority w:val="31"/>
    <w:qFormat/>
    <w:rsid w:val="00DE293F"/>
    <w:rPr>
      <w:caps/>
      <w:color w:val="7F7F7F" w:themeColor="text1" w:themeTint="80"/>
      <w:sz w:val="22"/>
      <w:szCs w:val="22"/>
    </w:rPr>
  </w:style>
  <w:style w:type="character" w:styleId="IntenseReference">
    <w:name w:val="Intense Reference"/>
    <w:uiPriority w:val="32"/>
    <w:qFormat/>
    <w:rsid w:val="00DE293F"/>
    <w:rPr>
      <w:b/>
      <w:bCs/>
      <w:caps/>
      <w:color w:val="7F7F7F" w:themeColor="text1" w:themeTint="80"/>
      <w:sz w:val="22"/>
      <w:szCs w:val="22"/>
    </w:rPr>
  </w:style>
  <w:style w:type="character" w:styleId="BookTitle">
    <w:name w:val="Book Title"/>
    <w:uiPriority w:val="33"/>
    <w:qFormat/>
    <w:rsid w:val="00DE293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13572</Words>
  <Characters>63382</Characters>
  <Application>Microsoft Office Word</Application>
  <DocSecurity>0</DocSecurity>
  <Lines>1440</Lines>
  <Paragraphs>152</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76802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