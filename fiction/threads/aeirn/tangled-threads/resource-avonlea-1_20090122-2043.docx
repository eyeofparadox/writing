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1715" w:rsidRPr="00876BD7" w:rsidRDefault="00CF1715">
      <w:pPr>
        <w:pStyle w:val="0DraftNormal"/>
        <w:tabs>
          <w:tab w:val="clear" w:pos="5040"/>
        </w:tabs>
        <w:rPr>
          <w:rFonts w:ascii="Montserrat" w:hAnsi="Montserrat"/>
          <w:sz w:val="24"/>
        </w:rPr>
      </w:pPr>
    </w:p>
    <w:p w:rsidR="00CF1715" w:rsidRPr="00876BD7" w:rsidRDefault="00CF1715">
      <w:pPr>
        <w:pStyle w:val="0DraftTitle"/>
        <w:tabs>
          <w:tab w:val="clear" w:pos="5040"/>
        </w:tabs>
        <w:rPr>
          <w:rFonts w:ascii="Montserrat" w:hAnsi="Montserrat"/>
          <w:sz w:val="24"/>
        </w:rPr>
      </w:pPr>
      <w:r w:rsidRPr="00876BD7">
        <w:rPr>
          <w:rFonts w:ascii="Montserrat" w:hAnsi="Montserrat"/>
          <w:sz w:val="24"/>
        </w:rPr>
        <w:t>AV</w:t>
      </w:r>
    </w:p>
    <w:p w:rsidR="00CF1715" w:rsidRPr="00876BD7" w:rsidRDefault="00CF1715">
      <w:pPr>
        <w:pStyle w:val="0DraftNormal"/>
        <w:tabs>
          <w:tab w:val="clear" w:pos="5040"/>
        </w:tabs>
        <w:rPr>
          <w:rFonts w:ascii="Montserrat" w:hAnsi="Montserrat"/>
          <w:w w:val="200"/>
          <w:sz w:val="24"/>
          <w:vertAlign w:val="superscript"/>
        </w:rPr>
      </w:pPr>
      <w:r w:rsidRPr="00876BD7">
        <w:rPr>
          <w:rFonts w:ascii="Montserrat" w:hAnsi="Montserrat"/>
          <w:w w:val="200"/>
          <w:sz w:val="24"/>
          <w:vertAlign w:val="superscript"/>
        </w:rPr>
        <w:t>resource : a child of paradox : avonlea</w:t>
      </w:r>
    </w:p>
    <w:p w:rsidR="00CF1715" w:rsidRPr="00876BD7" w:rsidRDefault="00CF1715">
      <w:pPr>
        <w:pStyle w:val="0DraftNormal"/>
        <w:tabs>
          <w:tab w:val="clear" w:pos="5040"/>
        </w:tabs>
        <w:rPr>
          <w:rFonts w:ascii="Montserrat" w:hAnsi="Montserrat"/>
          <w:sz w:val="24"/>
        </w:rPr>
      </w:pPr>
    </w:p>
    <w:p w:rsidR="00CF1715" w:rsidRPr="00876BD7" w:rsidRDefault="00CF1715">
      <w:pPr>
        <w:pStyle w:val="0DraftNormal"/>
        <w:tabs>
          <w:tab w:val="clear" w:pos="5040"/>
        </w:tabs>
        <w:rPr>
          <w:rFonts w:ascii="Montserrat" w:hAnsi="Montserrat"/>
          <w:sz w:val="24"/>
        </w:rPr>
      </w:pP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Arden Virginia Morgan—Arden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Arden had only begun to explore her new powers when she met her match. Her investigtion into and experimentation with psionic abilities led her to him. She met Vince in a class on Anatomy and Physiology, which she had fought her way into as a benefit to her art education, and which he was taking as a pre-med student. He turned out to be a them--two young men who were so much alike they should have been twins.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Victor Alexander Nevin, Vincent Alexander Nairn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could abstract and assume, which, when they assumed it, they were close to touching the dreaming mind of creation.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Once they established the significance of the domino’s form, which they were unsurprised to note was always found as two forms, male beside female, they set out to see if the domino could be conceived and born—through the asumption of those forms.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Avatar Project and Families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Authority and The Underground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br w:type="page"/>
      </w:r>
    </w:p>
    <w:p w:rsidR="00CF1715" w:rsidRPr="00876BD7" w:rsidRDefault="00CF1715">
      <w:pPr>
        <w:pStyle w:val="0DraftNormal"/>
        <w:rPr>
          <w:rFonts w:ascii="Montserrat" w:hAnsi="Montserrat"/>
          <w:sz w:val="24"/>
        </w:rPr>
      </w:pPr>
      <w:r w:rsidRPr="00876BD7">
        <w:rPr>
          <w:rFonts w:ascii="Montserrat" w:hAnsi="Montserrat"/>
          <w:sz w:val="24"/>
        </w:rPr>
        <w:t>Stories of Arden</w:t>
      </w:r>
    </w:p>
    <w:p w:rsidR="00CF1715" w:rsidRPr="00876BD7" w:rsidRDefault="00CF1715">
      <w:pPr>
        <w:pStyle w:val="0DraftNormal"/>
        <w:rPr>
          <w:rFonts w:ascii="Montserrat" w:hAnsi="Montserrat"/>
          <w:sz w:val="24"/>
        </w:rPr>
      </w:pPr>
    </w:p>
    <w:p w:rsidR="00CF1715" w:rsidRPr="00876BD7" w:rsidRDefault="00CF1715">
      <w:pPr>
        <w:pStyle w:val="0DraftNormal"/>
        <w:ind w:left="720" w:hanging="720"/>
        <w:rPr>
          <w:rFonts w:ascii="Montserrat" w:hAnsi="Montserrat"/>
          <w:sz w:val="24"/>
        </w:rPr>
      </w:pPr>
      <w:r w:rsidRPr="00876BD7">
        <w:rPr>
          <w:rFonts w:ascii="Montserrat" w:hAnsi="Montserrat"/>
          <w:sz w:val="24"/>
        </w:rPr>
        <w:t>Book I</w:t>
      </w:r>
      <w:r w:rsidRPr="00876BD7">
        <w:rPr>
          <w:rFonts w:ascii="Montserrat" w:hAnsi="Montserrat"/>
          <w:sz w:val="24"/>
        </w:rPr>
        <w:tab/>
      </w:r>
      <w:r w:rsidRPr="00876BD7">
        <w:rPr>
          <w:rFonts w:ascii="Montserrat" w:hAnsi="Montserrat"/>
          <w:sz w:val="24"/>
        </w:rPr>
        <w:tab/>
        <w:t>Arden meets Vince and Vic and confronts her psionic potential</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Vince and Vic introduce her to the god-mind model of reality</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Vic becomes female, Arden falls in love with Vic and conceives a child by Vince and marries him</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Vic and Vince discover that Arden is the perfect mate for fulfilling their family obligation</w:t>
      </w:r>
    </w:p>
    <w:p w:rsidR="00CF1715" w:rsidRPr="00876BD7" w:rsidRDefault="00CF1715">
      <w:pPr>
        <w:pStyle w:val="0DraftNormal"/>
        <w:ind w:left="720" w:hanging="720"/>
        <w:rPr>
          <w:rFonts w:ascii="Montserrat" w:hAnsi="Montserrat"/>
          <w:sz w:val="24"/>
        </w:rPr>
      </w:pPr>
    </w:p>
    <w:p w:rsidR="00CF1715" w:rsidRPr="00876BD7" w:rsidRDefault="00CF1715">
      <w:pPr>
        <w:pStyle w:val="0DraftNormal"/>
        <w:ind w:left="720" w:hanging="720"/>
        <w:rPr>
          <w:rFonts w:ascii="Montserrat" w:hAnsi="Montserrat"/>
          <w:sz w:val="24"/>
        </w:rPr>
      </w:pPr>
      <w:r w:rsidRPr="00876BD7">
        <w:rPr>
          <w:rFonts w:ascii="Montserrat" w:hAnsi="Montserrat"/>
          <w:sz w:val="24"/>
        </w:rPr>
        <w:t>Book II</w:t>
      </w:r>
      <w:r w:rsidRPr="00876BD7">
        <w:rPr>
          <w:rFonts w:ascii="Montserrat" w:hAnsi="Montserrat"/>
          <w:sz w:val="24"/>
        </w:rPr>
        <w:tab/>
        <w:t>Arden remained divided between her husband and children and the friend and lover they had cost her</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Arden comes into her strange inheritance, an estate held in trust and a legacy of her mother awakening in her</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Arden became split in two, and ended up pregnant by both of the men in her life</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Due to a unique difference in her daughters' anatomy, one of her daughters was identified as a boy</w:t>
      </w:r>
    </w:p>
    <w:p w:rsidR="00CF1715" w:rsidRPr="00876BD7" w:rsidRDefault="00CF1715">
      <w:pPr>
        <w:pStyle w:val="0DraftNormal"/>
        <w:ind w:left="720" w:hanging="720"/>
        <w:rPr>
          <w:rFonts w:ascii="Montserrat" w:hAnsi="Montserrat"/>
          <w:sz w:val="24"/>
        </w:rPr>
      </w:pPr>
    </w:p>
    <w:p w:rsidR="00CF1715" w:rsidRPr="00876BD7" w:rsidRDefault="00CF1715">
      <w:pPr>
        <w:pStyle w:val="0DraftNormal"/>
        <w:ind w:left="720" w:hanging="720"/>
        <w:rPr>
          <w:rFonts w:ascii="Montserrat" w:hAnsi="Montserrat"/>
          <w:sz w:val="24"/>
        </w:rPr>
      </w:pPr>
      <w:r w:rsidRPr="00876BD7">
        <w:rPr>
          <w:rFonts w:ascii="Montserrat" w:hAnsi="Montserrat"/>
          <w:sz w:val="24"/>
        </w:rPr>
        <w:t>Book III</w:t>
      </w:r>
      <w:r w:rsidRPr="00876BD7">
        <w:rPr>
          <w:rFonts w:ascii="Montserrat" w:hAnsi="Montserrat"/>
          <w:sz w:val="24"/>
        </w:rPr>
        <w:tab/>
        <w:t>Arden suddenly regressed to the age of her youngest daughters</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Arden finally confronted one of the instinctive abilities that had earned her the name Phoenix</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Arden was forced to retreat from her friends, family and loved ones in the face of her bizarre "death" and "rebirth"</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Due to a misunderstanding, one of her daughters ended up becoming a boy in fact</w:t>
      </w:r>
    </w:p>
    <w:p w:rsidR="00CF1715" w:rsidRPr="00876BD7" w:rsidRDefault="00CF1715">
      <w:pPr>
        <w:pStyle w:val="0DraftNormal"/>
        <w:ind w:left="720" w:hanging="720"/>
        <w:rPr>
          <w:rFonts w:ascii="Montserrat" w:hAnsi="Montserrat"/>
          <w:sz w:val="24"/>
        </w:rPr>
      </w:pPr>
    </w:p>
    <w:p w:rsidR="00CF1715" w:rsidRPr="00876BD7" w:rsidRDefault="00CF1715">
      <w:pPr>
        <w:pStyle w:val="0DraftNormal"/>
        <w:ind w:left="720" w:hanging="720"/>
        <w:rPr>
          <w:rFonts w:ascii="Montserrat" w:hAnsi="Montserrat"/>
          <w:sz w:val="24"/>
        </w:rPr>
      </w:pPr>
      <w:r w:rsidRPr="00876BD7">
        <w:rPr>
          <w:rFonts w:ascii="Montserrat" w:hAnsi="Montserrat"/>
          <w:sz w:val="24"/>
        </w:rPr>
        <w:t>Children of Arden</w:t>
      </w:r>
    </w:p>
    <w:p w:rsidR="00CF1715" w:rsidRPr="00876BD7" w:rsidRDefault="00CF1715">
      <w:pPr>
        <w:pStyle w:val="0DraftNormal"/>
        <w:ind w:left="720" w:hanging="720"/>
        <w:rPr>
          <w:rFonts w:ascii="Montserrat" w:hAnsi="Montserrat"/>
          <w:sz w:val="24"/>
        </w:rPr>
      </w:pPr>
      <w:r w:rsidRPr="00876BD7">
        <w:rPr>
          <w:rFonts w:ascii="Montserrat" w:hAnsi="Montserrat"/>
          <w:sz w:val="24"/>
        </w:rPr>
        <w:tab/>
        <w:t xml:space="preserve"> </w:t>
      </w:r>
      <w:r w:rsidRPr="00876BD7">
        <w:rPr>
          <w:rFonts w:ascii="Montserrat" w:hAnsi="Montserrat"/>
          <w:sz w:val="24"/>
        </w:rPr>
        <w:tab/>
        <w:t>06-21</w:t>
      </w:r>
      <w:r w:rsidRPr="00876BD7">
        <w:rPr>
          <w:rFonts w:ascii="Montserrat" w:hAnsi="Montserrat"/>
          <w:sz w:val="24"/>
        </w:rPr>
        <w:tab/>
      </w:r>
      <w:r w:rsidRPr="00876BD7">
        <w:rPr>
          <w:rFonts w:ascii="Montserrat" w:hAnsi="Montserrat"/>
          <w:sz w:val="24"/>
        </w:rPr>
        <w:tab/>
      </w:r>
      <w:r w:rsidRPr="00876BD7">
        <w:rPr>
          <w:rFonts w:ascii="Montserrat" w:hAnsi="Montserrat"/>
          <w:sz w:val="24"/>
        </w:rPr>
        <w:tab/>
        <w:t>V = 0</w:t>
      </w:r>
    </w:p>
    <w:p w:rsidR="00CF1715" w:rsidRPr="00876BD7" w:rsidRDefault="00CF1715">
      <w:pPr>
        <w:pStyle w:val="0DraftNormal"/>
        <w:ind w:left="720" w:hanging="720"/>
        <w:rPr>
          <w:rFonts w:ascii="Montserrat" w:hAnsi="Montserrat"/>
          <w:sz w:val="24"/>
        </w:rPr>
      </w:pPr>
      <w:r w:rsidRPr="00876BD7">
        <w:rPr>
          <w:rFonts w:ascii="Montserrat" w:hAnsi="Montserrat"/>
          <w:sz w:val="24"/>
        </w:rPr>
        <w:t>Kim</w:t>
      </w:r>
      <w:r w:rsidRPr="00876BD7">
        <w:rPr>
          <w:rFonts w:ascii="Montserrat" w:hAnsi="Montserrat"/>
          <w:sz w:val="24"/>
        </w:rPr>
        <w:tab/>
      </w:r>
      <w:r w:rsidRPr="00876BD7">
        <w:rPr>
          <w:rFonts w:ascii="Montserrat" w:hAnsi="Montserrat"/>
          <w:sz w:val="24"/>
        </w:rPr>
        <w:tab/>
        <w:t>Kimberly Autumn Morgan</w:t>
      </w:r>
      <w:r w:rsidRPr="00876BD7">
        <w:rPr>
          <w:rFonts w:ascii="Montserrat" w:hAnsi="Montserrat"/>
          <w:sz w:val="24"/>
        </w:rPr>
        <w:tab/>
        <w:t>Born 18 - 06-27</w:t>
      </w:r>
      <w:r w:rsidRPr="00876BD7">
        <w:rPr>
          <w:rFonts w:ascii="Montserrat" w:hAnsi="Montserrat"/>
          <w:sz w:val="24"/>
        </w:rPr>
        <w:tab/>
        <w:t>Conceived 17 - 09-29</w:t>
      </w:r>
    </w:p>
    <w:p w:rsidR="00CF1715" w:rsidRPr="00876BD7" w:rsidRDefault="00CF1715">
      <w:pPr>
        <w:pStyle w:val="0DraftNormal"/>
        <w:ind w:left="720" w:hanging="720"/>
        <w:rPr>
          <w:rFonts w:ascii="Montserrat" w:hAnsi="Montserrat"/>
          <w:sz w:val="24"/>
        </w:rPr>
      </w:pPr>
      <w:r w:rsidRPr="00876BD7">
        <w:rPr>
          <w:rFonts w:ascii="Montserrat" w:hAnsi="Montserrat"/>
          <w:sz w:val="24"/>
        </w:rPr>
        <w:t>Nam</w:t>
      </w:r>
      <w:r w:rsidRPr="00876BD7">
        <w:rPr>
          <w:rFonts w:ascii="Montserrat" w:hAnsi="Montserrat"/>
          <w:sz w:val="24"/>
        </w:rPr>
        <w:tab/>
      </w:r>
      <w:r w:rsidRPr="00876BD7">
        <w:rPr>
          <w:rFonts w:ascii="Montserrat" w:hAnsi="Montserrat"/>
          <w:sz w:val="24"/>
        </w:rPr>
        <w:tab/>
        <w:t>Naomi Arden Morgan</w:t>
      </w:r>
      <w:r w:rsidRPr="00876BD7">
        <w:rPr>
          <w:rFonts w:ascii="Montserrat" w:hAnsi="Montserrat"/>
          <w:sz w:val="24"/>
        </w:rPr>
        <w:tab/>
      </w:r>
      <w:r w:rsidRPr="00876BD7">
        <w:rPr>
          <w:rFonts w:ascii="Montserrat" w:hAnsi="Montserrat"/>
          <w:sz w:val="24"/>
        </w:rPr>
        <w:tab/>
        <w:t>Born 19 - 10-31</w:t>
      </w:r>
      <w:r w:rsidRPr="00876BD7">
        <w:rPr>
          <w:rFonts w:ascii="Montserrat" w:hAnsi="Montserrat"/>
          <w:sz w:val="24"/>
        </w:rPr>
        <w:tab/>
        <w:t>Conceived 18 - 07-30</w:t>
      </w:r>
    </w:p>
    <w:p w:rsidR="00CF1715" w:rsidRPr="00876BD7" w:rsidRDefault="00CF1715">
      <w:pPr>
        <w:pStyle w:val="0DraftNormal"/>
        <w:ind w:left="720" w:hanging="720"/>
        <w:rPr>
          <w:rFonts w:ascii="Montserrat" w:hAnsi="Montserrat"/>
          <w:sz w:val="24"/>
        </w:rPr>
      </w:pPr>
      <w:r w:rsidRPr="00876BD7">
        <w:rPr>
          <w:rFonts w:ascii="Montserrat" w:hAnsi="Montserrat"/>
          <w:sz w:val="24"/>
        </w:rPr>
        <w:t>Alex</w:t>
      </w:r>
      <w:r w:rsidRPr="00876BD7">
        <w:rPr>
          <w:rFonts w:ascii="Montserrat" w:hAnsi="Montserrat"/>
          <w:sz w:val="24"/>
        </w:rPr>
        <w:tab/>
      </w:r>
      <w:r w:rsidRPr="00876BD7">
        <w:rPr>
          <w:rFonts w:ascii="Montserrat" w:hAnsi="Montserrat"/>
          <w:sz w:val="24"/>
        </w:rPr>
        <w:tab/>
        <w:t>Alexandrea Virgin Morgan</w:t>
      </w:r>
      <w:r w:rsidRPr="00876BD7">
        <w:rPr>
          <w:rFonts w:ascii="Montserrat" w:hAnsi="Montserrat"/>
          <w:sz w:val="24"/>
        </w:rPr>
        <w:tab/>
        <w:t xml:space="preserve">Born 21 - 06-21 </w:t>
      </w:r>
      <w:r w:rsidRPr="00876BD7">
        <w:rPr>
          <w:rFonts w:ascii="Montserrat" w:hAnsi="Montserrat"/>
          <w:sz w:val="24"/>
        </w:rPr>
        <w:tab/>
        <w:t>Conceived 20 - 09-21</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Sired by Vincent</w:t>
      </w:r>
      <w:r w:rsidRPr="00876BD7">
        <w:rPr>
          <w:rFonts w:ascii="Montserrat" w:hAnsi="Montserrat"/>
          <w:sz w:val="24"/>
        </w:rPr>
        <w:tab/>
        <w:t>12-21</w:t>
      </w:r>
      <w:r w:rsidRPr="00876BD7">
        <w:rPr>
          <w:rFonts w:ascii="Montserrat" w:hAnsi="Montserrat"/>
          <w:sz w:val="24"/>
        </w:rPr>
        <w:tab/>
        <w:t>V + 2.5</w:t>
      </w:r>
      <w:r w:rsidRPr="00876BD7">
        <w:rPr>
          <w:rFonts w:ascii="Montserrat" w:hAnsi="Montserrat"/>
          <w:sz w:val="24"/>
        </w:rPr>
        <w:tab/>
      </w:r>
      <w:r w:rsidRPr="00876BD7">
        <w:rPr>
          <w:rFonts w:ascii="Montserrat" w:hAnsi="Montserrat"/>
          <w:sz w:val="24"/>
        </w:rPr>
        <w:tab/>
        <w:t>Split Ova</w:t>
      </w:r>
    </w:p>
    <w:p w:rsidR="00CF1715" w:rsidRPr="00876BD7" w:rsidRDefault="00CF1715">
      <w:pPr>
        <w:pStyle w:val="0DraftNormal"/>
        <w:ind w:left="720" w:hanging="720"/>
        <w:rPr>
          <w:rFonts w:ascii="Montserrat" w:hAnsi="Montserrat"/>
          <w:sz w:val="24"/>
        </w:rPr>
      </w:pPr>
      <w:r w:rsidRPr="00876BD7">
        <w:rPr>
          <w:rFonts w:ascii="Montserrat" w:hAnsi="Montserrat"/>
          <w:sz w:val="24"/>
        </w:rPr>
        <w:t>Alex</w:t>
      </w:r>
      <w:r w:rsidRPr="00876BD7">
        <w:rPr>
          <w:rFonts w:ascii="Montserrat" w:hAnsi="Montserrat"/>
          <w:sz w:val="24"/>
        </w:rPr>
        <w:tab/>
      </w:r>
      <w:r w:rsidRPr="00876BD7">
        <w:rPr>
          <w:rFonts w:ascii="Montserrat" w:hAnsi="Montserrat"/>
          <w:sz w:val="24"/>
        </w:rPr>
        <w:tab/>
        <w:t>Alexander Virgin Nevin</w:t>
      </w:r>
      <w:r w:rsidRPr="00876BD7">
        <w:rPr>
          <w:rFonts w:ascii="Montserrat" w:hAnsi="Montserrat"/>
          <w:sz w:val="24"/>
        </w:rPr>
        <w:tab/>
      </w:r>
      <w:r w:rsidRPr="00876BD7">
        <w:rPr>
          <w:rFonts w:ascii="Montserrat" w:hAnsi="Montserrat"/>
          <w:sz w:val="24"/>
        </w:rPr>
        <w:tab/>
        <w:t>Born 21 - 06-21</w:t>
      </w:r>
      <w:r w:rsidRPr="00876BD7">
        <w:rPr>
          <w:rFonts w:ascii="Montserrat" w:hAnsi="Montserrat"/>
          <w:sz w:val="24"/>
        </w:rPr>
        <w:tab/>
        <w:t>Conceived 20 - 09-21</w:t>
      </w:r>
    </w:p>
    <w:p w:rsidR="00CF1715" w:rsidRPr="00876BD7" w:rsidRDefault="00CF1715">
      <w:pPr>
        <w:pStyle w:val="0DraftNormal"/>
        <w:ind w:left="720" w:hanging="720"/>
        <w:rPr>
          <w:rFonts w:ascii="Montserrat" w:hAnsi="Montserrat"/>
          <w:sz w:val="24"/>
        </w:rPr>
      </w:pPr>
      <w:r w:rsidRPr="00876BD7">
        <w:rPr>
          <w:rFonts w:ascii="Montserrat" w:hAnsi="Montserrat"/>
          <w:sz w:val="24"/>
        </w:rPr>
        <w:tab/>
      </w:r>
      <w:r w:rsidRPr="00876BD7">
        <w:rPr>
          <w:rFonts w:ascii="Montserrat" w:hAnsi="Montserrat"/>
          <w:sz w:val="24"/>
        </w:rPr>
        <w:tab/>
        <w:t>Sired by Victor</w:t>
      </w:r>
      <w:r w:rsidRPr="00876BD7">
        <w:rPr>
          <w:rFonts w:ascii="Montserrat" w:hAnsi="Montserrat"/>
          <w:sz w:val="24"/>
        </w:rPr>
        <w:tab/>
        <w:t>12-21</w:t>
      </w:r>
      <w:r w:rsidRPr="00876BD7">
        <w:rPr>
          <w:rFonts w:ascii="Montserrat" w:hAnsi="Montserrat"/>
          <w:sz w:val="24"/>
        </w:rPr>
        <w:tab/>
        <w:t>V + 2.5</w:t>
      </w:r>
      <w:r w:rsidRPr="00876BD7">
        <w:rPr>
          <w:rFonts w:ascii="Montserrat" w:hAnsi="Montserrat"/>
          <w:sz w:val="24"/>
        </w:rPr>
        <w:tab/>
      </w:r>
      <w:r w:rsidRPr="00876BD7">
        <w:rPr>
          <w:rFonts w:ascii="Montserrat" w:hAnsi="Montserrat"/>
          <w:sz w:val="24"/>
        </w:rPr>
        <w:tab/>
        <w:t>Split Ova</w:t>
      </w:r>
    </w:p>
    <w:p w:rsidR="00CF1715" w:rsidRPr="00876BD7" w:rsidRDefault="00CF1715">
      <w:pPr>
        <w:pStyle w:val="0DraftNormal"/>
        <w:ind w:left="720" w:hanging="720"/>
        <w:rPr>
          <w:rFonts w:ascii="Montserrat" w:hAnsi="Montserrat"/>
          <w:sz w:val="24"/>
        </w:rPr>
      </w:pPr>
    </w:p>
    <w:p w:rsidR="00CF1715" w:rsidRPr="00876BD7" w:rsidRDefault="00CF1715">
      <w:pPr>
        <w:pStyle w:val="0DraftNormal"/>
        <w:rPr>
          <w:rStyle w:val="AesDPNormal"/>
          <w:rFonts w:ascii="Montserrat" w:hAnsi="Montserrat"/>
          <w:caps w:val="0"/>
          <w:sz w:val="24"/>
        </w:rPr>
      </w:pPr>
      <w:r w:rsidRPr="00876BD7">
        <w:rPr>
          <w:rFonts w:ascii="Montserrat" w:hAnsi="Montserrat"/>
          <w:sz w:val="24"/>
        </w:rPr>
        <w:br w:type="page"/>
      </w:r>
      <w:r w:rsidRPr="00876BD7">
        <w:rPr>
          <w:rStyle w:val="AesDPNormal"/>
          <w:rFonts w:ascii="Montserrat" w:hAnsi="Montserrat"/>
          <w:caps w:val="0"/>
          <w:sz w:val="24"/>
        </w:rPr>
        <w:t>David aes \avon mai \note drafts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trike/>
          <w:sz w:val="24"/>
        </w:rPr>
        <w:tab/>
      </w:r>
      <w:r w:rsidRPr="00876BD7">
        <w:rPr>
          <w:rStyle w:val="AesDPNormal"/>
          <w:rFonts w:ascii="Montserrat" w:hAnsi="Montserrat"/>
          <w:caps w:val="0"/>
          <w:strike/>
          <w:sz w:val="24"/>
        </w:rPr>
        <w:tab/>
      </w:r>
      <w:r w:rsidRPr="00876BD7">
        <w:rPr>
          <w:rStyle w:val="AesDPNormal"/>
          <w:rFonts w:ascii="Montserrat" w:hAnsi="Montserrat"/>
          <w:caps w:val="0"/>
          <w:sz w:val="24"/>
        </w:rPr>
        <w:t>take one, to be combined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Avon mnao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Comment"/>
          <w:rFonts w:ascii="Montserrat" w:hAnsi="Montserrat"/>
          <w:caps w:val="0"/>
          <w:color w:val="auto"/>
          <w:sz w:val="24"/>
        </w:rPr>
      </w:pPr>
      <w:r w:rsidRPr="00876BD7">
        <w:rPr>
          <w:rStyle w:val="AesDPComment"/>
          <w:rFonts w:ascii="Montserrat" w:hAnsi="Montserrat"/>
          <w:caps w:val="0"/>
          <w:color w:val="auto"/>
          <w:sz w:val="24"/>
        </w:rPr>
        <w:t>Avon and av had arrived with a few days lead on annae, who had departed for ao’ajea in the wake of the dissolution of her husband’s school, the jentempas. Annae and amaeo, had proceeded to teal explicitly so that amaeo could oversee av’s imminent metamorphosis. A significant factor in the life of av—ironically unknown to her—she was the rarest of sexes, the aeo.</w:t>
      </w:r>
      <w:r w:rsidRPr="00876BD7">
        <w:rPr>
          <w:rStyle w:val="AesDPNormal"/>
          <w:rFonts w:ascii="Montserrat" w:hAnsi="Montserrat"/>
          <w:caps w:val="0"/>
          <w:sz w:val="24"/>
        </w:rPr>
        <w:t xml:space="preserve"> </w:t>
      </w:r>
      <w:r w:rsidRPr="00876BD7">
        <w:rPr>
          <w:rStyle w:val="AesDPComment"/>
          <w:rFonts w:ascii="Montserrat" w:hAnsi="Montserrat"/>
          <w:caps w:val="0"/>
          <w:color w:val="auto"/>
          <w:sz w:val="24"/>
        </w:rPr>
        <w:t>A fact which, it properly explored could cause her destruction simply in its revelation.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was awakened by a terrifying nightmare—and the accompanying and unnoticed fit. She slipped through the sleeping house out into the night. Prowling about, av witnessed as annae stole in during the night to appeal to her mother for a favor.</w:t>
      </w:r>
      <w:r w:rsidRPr="00876BD7">
        <w:rPr>
          <w:rStyle w:val="AesDPComment"/>
          <w:rFonts w:ascii="Montserrat" w:hAnsi="Montserrat"/>
          <w:caps w:val="0"/>
          <w:color w:val="auto"/>
          <w:sz w:val="24"/>
        </w:rPr>
        <w:t xml:space="preserve"> Events had unfolded in her life, forcing annae to send her daughter-self to her mother when she was still unnamed. Annae had committed herself to a dangerous path and annae could not in conscience expose her other-self to it as well.</w:t>
      </w:r>
      <w:r w:rsidRPr="00876BD7">
        <w:rPr>
          <w:rStyle w:val="AesDPNormal"/>
          <w:rFonts w:ascii="Montserrat" w:hAnsi="Montserrat"/>
          <w:caps w:val="0"/>
          <w:sz w:val="24"/>
        </w:rPr>
        <w:t xml:space="preserve"> </w:t>
      </w:r>
      <w:r w:rsidRPr="00876BD7">
        <w:rPr>
          <w:rStyle w:val="AesDPComment"/>
          <w:rFonts w:ascii="Montserrat" w:hAnsi="Montserrat"/>
          <w:caps w:val="0"/>
          <w:color w:val="auto"/>
          <w:sz w:val="24"/>
        </w:rPr>
        <w:t>In spite of having forsaken her duty to her house, in the hope that her daughter, annea, would fulfill the requirements of an heir, annae would continue to represent avon in interests in the aegis.</w:t>
      </w:r>
      <w:r w:rsidRPr="00876BD7">
        <w:rPr>
          <w:rStyle w:val="AesDPNormal"/>
          <w:rFonts w:ascii="Montserrat" w:hAnsi="Montserrat"/>
          <w:caps w:val="0"/>
          <w:sz w:val="24"/>
        </w:rPr>
        <w:t xml:space="preserve"> Av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Av was born, andgyn omni, but having spent her childhood largely among humans, adopted a female identity.</w:t>
      </w:r>
      <w:r w:rsidRPr="00876BD7">
        <w:rPr>
          <w:rStyle w:val="AesDPComment"/>
          <w:rFonts w:ascii="Montserrat" w:hAnsi="Montserrat"/>
          <w:caps w:val="0"/>
          <w:color w:val="auto"/>
          <w:sz w:val="24"/>
        </w:rPr>
        <w:t xml:space="preserve">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w:t>
      </w:r>
      <w:r w:rsidRPr="00876BD7">
        <w:rPr>
          <w:rStyle w:val="AesDPNormal"/>
          <w:rFonts w:ascii="Montserrat" w:hAnsi="Montserrat"/>
          <w:caps w:val="0"/>
          <w:sz w:val="24"/>
        </w:rPr>
        <w:t>. However, the more she overheard about herself, and the time of choosing, the more apprehensive she became about her sexual identity. The thought of being sex split like an was intriguing ... Disconcerting ... Hard to imagine, let alone believe.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Comment"/>
          <w:rFonts w:ascii="Montserrat" w:hAnsi="Montserrat"/>
          <w:caps w:val="0"/>
          <w:color w:val="auto"/>
          <w:sz w:val="24"/>
        </w:rPr>
      </w:pPr>
      <w:r w:rsidRPr="00876BD7">
        <w:rPr>
          <w:rStyle w:val="AesDPNormal"/>
          <w:rFonts w:ascii="Montserrat" w:hAnsi="Montserrat"/>
          <w:caps w:val="0"/>
          <w:sz w:val="24"/>
        </w:rPr>
        <w:t xml:space="preserve">Avon coming into majority ... Av faced more than one peripheral challenge. </w:t>
      </w:r>
      <w:r w:rsidRPr="00876BD7">
        <w:rPr>
          <w:rStyle w:val="AesDPComment"/>
          <w:rFonts w:ascii="Montserrat" w:hAnsi="Montserrat"/>
          <w:caps w:val="0"/>
          <w:color w:val="auto"/>
          <w:sz w:val="24"/>
        </w:rPr>
        <w:t>She was born heir to an empty title (ava), a damning art (xai), and a broken house (je’ara). These three burdens were her mother’s legacy to her.</w:t>
      </w:r>
      <w:r w:rsidRPr="00876BD7">
        <w:rPr>
          <w:rStyle w:val="AesDPNormal"/>
          <w:rFonts w:ascii="Montserrat" w:hAnsi="Montserrat"/>
          <w:caps w:val="0"/>
          <w:sz w:val="24"/>
        </w:rPr>
        <w:t xml:space="preserve"> She only had a couple or years in which meet and match those challenges. She could just manage the formalities, with little attention to spare—too little to grasp the political ramifications.</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Some of av's new classmates take exception to her enigmatic character and background and so begin to push and test her. She was going to have to take her shirt off and trade licks with several of them to earn their respect.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Amaeo comes down out teal to find av. Amaeo sees no more than anyone else, and yet she could not mistake av for being anything but what amaeo herself is. Av and amaeo draw close, a small commotion ensues as the maestro leaves with av.</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Av also discovered that annae, shin and shen were staying in residence, along with amaeo.</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Comment"/>
          <w:rFonts w:ascii="Montserrat" w:hAnsi="Montserrat"/>
          <w:caps w:val="0"/>
          <w:color w:val="auto"/>
          <w:sz w:val="24"/>
        </w:rPr>
        <w:t xml:space="preserve">Mna’ai dealt with the issues of intimacy and boundaries intensively ... Confronting them directly during their apprentice ship to mnao ... And again in their role as mentor to other mnao ... </w:t>
      </w:r>
      <w:r w:rsidRPr="00876BD7">
        <w:rPr>
          <w:rStyle w:val="AesDPNormal"/>
          <w:rFonts w:ascii="Montserrat" w:hAnsi="Montserrat"/>
          <w:caps w:val="0"/>
          <w:sz w:val="24"/>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Av’yn ... It took her by surprise. Under the influence of av’yn, she was shift split into female and male bodies </w:t>
      </w:r>
      <w:r w:rsidRPr="00876BD7">
        <w:rPr>
          <w:rStyle w:val="AesDPComment"/>
          <w:rFonts w:ascii="Montserrat" w:hAnsi="Montserrat"/>
          <w:caps w:val="0"/>
          <w:color w:val="auto"/>
          <w:sz w:val="24"/>
        </w:rPr>
        <w:t xml:space="preserve">... Anvea and anveo ... </w:t>
      </w:r>
      <w:r w:rsidRPr="00876BD7">
        <w:rPr>
          <w:rStyle w:val="AesDPNormal"/>
          <w:rFonts w:ascii="Montserrat" w:hAnsi="Montserrat"/>
          <w:caps w:val="0"/>
          <w:sz w:val="24"/>
        </w:rPr>
        <w:t xml:space="preserve">Her sexual education, she was stunned to learn, would involve exploring her sexuality through auto sexuality. </w:t>
      </w:r>
      <w:r w:rsidRPr="00876BD7">
        <w:rPr>
          <w:rStyle w:val="AesDPComment"/>
          <w:rFonts w:ascii="Montserrat" w:hAnsi="Montserrat"/>
          <w:caps w:val="0"/>
          <w:color w:val="auto"/>
          <w:sz w:val="24"/>
        </w:rPr>
        <w:t xml:space="preserve">To be very blunt, they were telling her to fuck herself.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In the morning av received a visit from her mother, her first-teacher. Her preparation was tested and she was given leave to fulfill her mna. It was both exciting and disappointing. Av was poised on the threshold of the most sensative initiation in her life, and it would come among strangers.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trike/>
          <w:sz w:val="24"/>
        </w:rPr>
      </w:pPr>
      <w:r w:rsidRPr="00876BD7">
        <w:rPr>
          <w:rStyle w:val="AesDPNormal"/>
          <w:rFonts w:ascii="Montserrat" w:hAnsi="Montserrat"/>
          <w:caps w:val="0"/>
          <w:sz w:val="24"/>
        </w:rPr>
        <w:t xml:space="preserve">Coming of age was bitter sweet. Opening herself to and mastering her sexuality was the last phase of her second devotion.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Mna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confronts her self over her sexuality. Technically, it was harmless. </w:t>
      </w:r>
      <w:r w:rsidRPr="00876BD7">
        <w:rPr>
          <w:rStyle w:val="AesDPComment"/>
          <w:rFonts w:ascii="Montserrat" w:hAnsi="Montserrat"/>
          <w:caps w:val="0"/>
          <w:color w:val="auto"/>
          <w:sz w:val="24"/>
        </w:rPr>
        <w:t xml:space="preserve">One of the oddities of split twins, they cannot sexually conceive together. Their gammates annihilate each other upon fertilization. </w:t>
      </w:r>
      <w:r w:rsidRPr="00876BD7">
        <w:rPr>
          <w:rStyle w:val="AesDPNormal"/>
          <w:rFonts w:ascii="Montserrat" w:hAnsi="Montserrat"/>
          <w:caps w:val="0"/>
          <w:sz w:val="24"/>
        </w:rPr>
        <w:t xml:space="preserve">On a moral level, it was as acceptible as masturbation. Also, if she could believe what she had been told, it was the only perfectly safe sex—that was truly sex—one could have. </w:t>
      </w:r>
      <w:r w:rsidRPr="00876BD7">
        <w:rPr>
          <w:rStyle w:val="AesDPComment"/>
          <w:rFonts w:ascii="Montserrat" w:hAnsi="Montserrat"/>
          <w:caps w:val="0"/>
          <w:color w:val="auto"/>
          <w:sz w:val="24"/>
        </w:rPr>
        <w:t>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w:t>
      </w:r>
      <w:r w:rsidRPr="00876BD7">
        <w:rPr>
          <w:rStyle w:val="AesDPNormal"/>
          <w:rFonts w:ascii="Montserrat" w:hAnsi="Montserrat"/>
          <w:caps w:val="0"/>
          <w:sz w:val="24"/>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Mna’ai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On her return to school following the four days of wend, av was confronted at the gates by her new acquaintances. Av’s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Mnao</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Av’s promotion in court as the heir to tegal was what drew the attention of the va’av to her. They had not know that she had survived the last action they had taken to protect their interests. They had a private claim to tegal which they were desperate to protect, and which they dared not allow come to anyone’s attention.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was initially the object of va’avon investigation. The loss on their side had been very high, almost as high as the death toll of je’ara. Thus, while they had an idea of what had been intended in that long ago raid, they had to investigate the possability that av had been converted. If she too was va’av, then their highest objective had been unwittingly attained. Unfortunately, when they confronted her, their analysis was enigmatic. They could sense something of themselves about her, but she seemed not to consciously reconize any of them.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Further investigation bythe va’av was inconclusive. Av was, and was not, va’av. They attached someone to her, a suitor in pursuit of her hand. While in the person of anvea, he found little encouragement, he was startled to find anveo as natural a companion as other va’av. It would take little effort to nudge anveo into betraying av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w:t>
      </w:r>
      <w:r w:rsidRPr="00876BD7">
        <w:rPr>
          <w:rStyle w:val="AesDPComment"/>
          <w:rFonts w:ascii="Montserrat" w:hAnsi="Montserrat"/>
          <w:i/>
          <w:caps w:val="0"/>
          <w:color w:val="auto"/>
          <w:sz w:val="24"/>
        </w:rPr>
        <w:t xml:space="preserve">that a demon from her past was awakening from its exile deep in her mind and trying to over throw her from within, </w:t>
      </w:r>
      <w:r w:rsidRPr="00876BD7">
        <w:rPr>
          <w:rStyle w:val="AesDPNormal"/>
          <w:rFonts w:ascii="Montserrat" w:hAnsi="Montserrat"/>
          <w:i/>
          <w:caps w:val="0"/>
          <w:sz w:val="24"/>
        </w:rPr>
        <w:t>av is unable to act on her suspicion.</w:t>
      </w: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 </w:t>
      </w:r>
    </w:p>
    <w:p w:rsidR="00CF1715" w:rsidRPr="00876BD7" w:rsidRDefault="00CF1715">
      <w:pPr>
        <w:pStyle w:val="0DraftNormal"/>
        <w:rPr>
          <w:rStyle w:val="AesDPComment"/>
          <w:rFonts w:ascii="Montserrat" w:hAnsi="Montserrat"/>
          <w:caps w:val="0"/>
          <w:color w:val="auto"/>
          <w:sz w:val="24"/>
        </w:rPr>
      </w:pPr>
      <w:r w:rsidRPr="00876BD7">
        <w:rPr>
          <w:rStyle w:val="AesDPComment"/>
          <w:rFonts w:ascii="Montserrat" w:hAnsi="Montserrat"/>
          <w:caps w:val="0"/>
          <w:color w:val="auto"/>
          <w:sz w:val="24"/>
        </w:rPr>
        <w:t xml:space="preserve">Anveo, or that which had seized that part of av’s identity, was conceived in av—not merely with av—and so was designed to perceive that he was supposed to be av.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CF1715" w:rsidRPr="00876BD7" w:rsidRDefault="00CF1715">
      <w:pPr>
        <w:pStyle w:val="0DraftNormal"/>
        <w:rPr>
          <w:rStyle w:val="AesDPComment"/>
          <w:rFonts w:ascii="Montserrat" w:hAnsi="Montserrat"/>
          <w:caps w:val="0"/>
          <w:color w:val="auto"/>
          <w:sz w:val="24"/>
        </w:rPr>
      </w:pPr>
    </w:p>
    <w:p w:rsidR="00CF1715" w:rsidRPr="00876BD7" w:rsidRDefault="00CF1715">
      <w:pPr>
        <w:pStyle w:val="0DraftNormal"/>
        <w:rPr>
          <w:rStyle w:val="AesDPNormal"/>
          <w:rFonts w:ascii="Montserrat" w:hAnsi="Montserrat"/>
          <w:caps w:val="0"/>
          <w:sz w:val="24"/>
        </w:rPr>
      </w:pPr>
      <w:r w:rsidRPr="00876BD7">
        <w:rPr>
          <w:rStyle w:val="AesDPComment"/>
          <w:rFonts w:ascii="Montserrat" w:hAnsi="Montserrat"/>
          <w:caps w:val="0"/>
          <w:color w:val="auto"/>
          <w:sz w:val="24"/>
        </w:rPr>
        <w:t xml:space="preserve">Anveo had always conceived of himself as av. However av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breaks stride in the middle of a fight, her attention drawn to a commotion among the observers. Av turns and finds herself confronting her own image, a shock of recognition passes through her—different from the shockwave that passes through the crowd.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Comment"/>
          <w:rFonts w:ascii="Montserrat" w:hAnsi="Montserrat"/>
          <w:caps w:val="0"/>
          <w:color w:val="auto"/>
          <w:sz w:val="24"/>
        </w:rPr>
      </w:pPr>
      <w:r w:rsidRPr="00876BD7">
        <w:rPr>
          <w:rStyle w:val="AesDPNormal"/>
          <w:rFonts w:ascii="Montserrat" w:hAnsi="Montserrat"/>
          <w:caps w:val="0"/>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av was trapped in an airshaft during the ara’dai’s meeting with her daughter and a man named teyn, who had come in the cover of darkness. This time she could not flee without giving herself away. </w:t>
      </w:r>
      <w:r w:rsidRPr="00876BD7">
        <w:rPr>
          <w:rStyle w:val="AesDPComment"/>
          <w:rFonts w:ascii="Montserrat" w:hAnsi="Montserrat"/>
          <w:caps w:val="0"/>
          <w:color w:val="auto"/>
          <w:sz w:val="24"/>
        </w:rPr>
        <w:t>The purpose of annae's visit was to ask her mother to provide a place for her husband and her younger children, so that amaeo could be present to help av through her mna. Jannae agreed to make a place in her home for the idai, his children by annae, and her other children by contract to morene, in the hope that she would be regain a</w:t>
      </w:r>
      <w:r w:rsidRPr="00876BD7">
        <w:rPr>
          <w:rStyle w:val="AesDPNormal"/>
          <w:rFonts w:ascii="Montserrat" w:hAnsi="Montserrat"/>
          <w:caps w:val="0"/>
          <w:sz w:val="24"/>
        </w:rPr>
        <w:t xml:space="preserve"> </w:t>
      </w:r>
      <w:r w:rsidRPr="00876BD7">
        <w:rPr>
          <w:rStyle w:val="AesDPComment"/>
          <w:rFonts w:ascii="Montserrat" w:hAnsi="Montserrat"/>
          <w:caps w:val="0"/>
          <w:color w:val="auto"/>
          <w:sz w:val="24"/>
        </w:rPr>
        <w:t xml:space="preserve">place in her daughter's heart. Annae's rejection of her claim to teal’s title significantly changed jannae's plans for answering teyn's challenge. What was at first a notion of an alliance and future reunion of ava and ara through av and annea, had been strengthened by annae’s refusal. Her intention to sue for betrothal now had to involve preparations necessary for av to bear the mantle of her house ... Unknown to her, however, ... Before she even received the message,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As before, what she heard gave her things to think about in the days following. Av was largely confused by what little of the conversation she overheard. She reflected on part of the lie she had lived. Thinking provoked questions about what she had been willing to take for granted, but could not bear to hear spoken.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was in for a rude awakening. With no hesitation, as if sensing that there was no time to waste, av was thrust into the thick of the local school community. Av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That she was to be introduced ... Av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Due to some important family business, annea and annaeo had departed without her. They had assumed av would not begin at jutaicho that day. Without escort and introduction from her friend, for whom she was to carry a message excusing them from their classes.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When she first laid eyes on av, ojen fell for her. </w:t>
      </w:r>
      <w:r w:rsidRPr="00876BD7">
        <w:rPr>
          <w:rStyle w:val="AesDPComment"/>
          <w:rFonts w:ascii="Montserrat" w:hAnsi="Montserrat"/>
          <w:caps w:val="0"/>
          <w:color w:val="auto"/>
          <w:sz w:val="24"/>
        </w:rPr>
        <w:t xml:space="preserve">To a dragon, the light of a phoenix was like a candle to a moth. Such an attraction accounted for ket’s obsession with annea. Av had a unique quality—as alluring as that of a phoenix, and as compatible as a dragon—was totally irresistible. Naturally, av remained almost blind to this deep affection. </w:t>
      </w:r>
      <w:r w:rsidRPr="00876BD7">
        <w:rPr>
          <w:rStyle w:val="AesDPNormal"/>
          <w:rFonts w:ascii="Montserrat" w:hAnsi="Montserrat"/>
          <w:caps w:val="0"/>
          <w:sz w:val="24"/>
        </w:rPr>
        <w:t xml:space="preserve">In spite of herself, av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found it natural to assume her a boy with delicate features rather than a tom boy, as she had intended. It was her first lesson in what avon had always struggled with, presumption.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latter third of annea's siblings await them at taelnihyar, sent by annae from the dissolved jentempas. Jannae, av,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av had all the qualifications necessary for a first sword, but as an heir she lacks the preparation for authority and leadership.</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At the end of av’s first week.</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However. Her childhood and youth prepared her to meet far greater demands than attaining the status of her noble heritage. Avon had provided her with some of her own formidable martial skills and had encouraged her to develop far more of her native ability than her devotions could account for.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Av's introduction into the court—for recognition of her right to title—started a second shock wave, expanding the sphere of disturbances and provoking a wider circle of interest and intrigue centered around the avara’dsai.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Jannae finally staged a full formal reception for the new residents ... To jannae’s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Aeph inherited his father's house and estates. Kev was thus near, under his father's tutelage. Aeph intended to name kev his heir at the assembly the first day of the wend. Jannae was appraised of these shifts by teyn. Teyn reluctantly nodded to her plan to name av before ennjeara was claimed by his illness.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day after her reception av was taken by the ear and dressed for a court appearance with her grandmother. She was dragged along in ignorance, at the considered design of her house head. Av watches the proceedings with rabid interest until suddenly jannae steps out to bid a suit. Jannae announces that due to the confirmation of her son’s mortal illness she had chosen a new heir. Av sits mute with shock as jannae asks the court for its ruling on her grandchild whom they were introduced to at the reception. The court confirms her candidate and summons av to the floor. Av steels her self to advance to the center of the hall and the assembly erupts into an uproar.</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"i don't know what you expected, i am just me, neh?"</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jannae to take a risk on her ability to fight her own fights.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death of the avon’dai hit everyone hard. She had almost made it through the winter. Arla liymb was only a month away. Av,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av’s past rose up to confront her, and awaken old demons.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Av's uncle, aeph's twin, appears, contesting av's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As a result, av, as the chosen heir was at once the principal opponent and nuptial prize for any man who could win the title from her.</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Unless kev chose to enter the contest and take his own sister as a prize to get it, a union of ara and avon was forestalled.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trike/>
          <w:sz w:val="24"/>
        </w:rPr>
      </w:pPr>
      <w:r w:rsidRPr="00876BD7">
        <w:rPr>
          <w:rStyle w:val="AesDPNormal"/>
          <w:rFonts w:ascii="Montserrat" w:hAnsi="Montserrat"/>
          <w:caps w:val="0"/>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F1715" w:rsidRPr="00876BD7" w:rsidRDefault="00CF1715">
      <w:pPr>
        <w:pStyle w:val="0DraftNormal"/>
        <w:rPr>
          <w:rStyle w:val="AesDPNormal"/>
          <w:rFonts w:ascii="Montserrat" w:hAnsi="Montserrat"/>
          <w:caps w:val="0"/>
          <w:strike/>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Syn begins to take an interest in av for the same reasons ojen did, now that he realizes she was a girl.</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One of the boys new to her acquaintance, caval, had taken a marked interest in her and with tact and honesty begins to win some of her trust. He approaches as a friend.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Most of the boys she had gained respect from now only see her as a girl to suit—av couldnot comprehend this change in people she thought of as friends.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and her strange androgyny continue to provide a tumultuous focus for the local youth.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 virtual body double for the untouchable amaeo, av might very easily find herself being pressed into use as the surrogate of coupling with the muse. Especially as a more sophisticated older crowd takes note of av's unique traits.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Av was less concerned with the succession gossip than she was with the representative of the aea staying at aodeth yn caoi.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 greets kev and caval, was reunited with äv, and other “siblings”.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evening she went south to file her application, she was stalked and cornered by a gang of rapists. Something in her snaped during the attack and her attempts to defend herself became a slaughter. Av fled from the scene, and almost forgot about it.</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Cat. They had been in rapport, and they had taken advantage of her open mind to stun her. The link was cut as av recoiled in shock.</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Annae also had to make a decision on whether or not to reveal this penetration of the navy com path.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secret—house ara descends, through house avara, from avon ava’je’ara nineveh. Nineveh had been the patron god of ao’ajea. The phoenix, the rebel aelyn who had been freed in the eye of paradox from an embrace in av’va. She had sacraficed herself, to end a war, closing the world gates of half the galaxy. A child, a daughter of ara, was conceived to carry the seed taken from the wreckage of nineveh’s body.</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In spite of herself, av was amna for a very long period and the result was catastrophic. Avon thought she could deal with it, but the very idea that the initiation to, and the discipline of, mnai required her to give herself to strangers disturbed her deeply. Av begged to be absolved of the discipline, over which they argued violently. Avon and amaeo refused to grant her request, to which answer av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av might well have been caught and executed by the mob that came to the camp.</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Mother. Annae,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weeks of inquisition humiliated her, even as they exonerated her of any guilt in caval’s murder. The other charges of murder also dropped away, but she was conviceted of manslaughter and the excessive use of force. Her accusers maintained that with her martial skill she could have crippled her assailants, instead of killing them. Before her assembled friends and family she was stripped of mantle, voice and name and driven into exile.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Pinned in a corner, av finally sees through her enemies and discovers their dangerous motives. Though they tempt and torture her painfully, she realizes that death was better than helping them begin the destruction of her race.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The codes of obligation were twisted to strip her of her name and banish her into the wilderness. </w:t>
      </w:r>
      <w:r w:rsidRPr="00876BD7">
        <w:rPr>
          <w:rStyle w:val="AesDPComment"/>
          <w:rFonts w:ascii="Montserrat" w:hAnsi="Montserrat"/>
          <w:caps w:val="0"/>
          <w:color w:val="auto"/>
          <w:sz w:val="24"/>
        </w:rPr>
        <w:t>Her exile became a rite of passage, an ordeal from which she emerged touched by divinity and possessed of a new legacy.</w:t>
      </w:r>
      <w:r w:rsidRPr="00876BD7">
        <w:rPr>
          <w:rStyle w:val="AesDPNormal"/>
          <w:rFonts w:ascii="Montserrat" w:hAnsi="Montserrat"/>
          <w:caps w:val="0"/>
          <w:sz w:val="24"/>
        </w:rPr>
        <w:t xml:space="preserve"> Av submitted to her judgement finally, to restore her voice and her name.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Av's escape was almost worse than death, costing her everything she values and leaving her spiritually and emotionally charred.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codes governing the unnamed, would offer her a shadow of her “humanity”. Her status was that of a cat or a dog. Her name was that of a pet. Low culture was far stricter about modesty, which she learned the hard way. To some, she would not even be able to speak.</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The only option for a person who was supposed to be dead was to create a new life. The alternative was to start something too big to control.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annae recalled her assurances that all would be well. Arriving to learn that she had gone into exile, annae dispairs. By accepting exile, av had placed herself out of annae’s power to protect her. An unnamed child was a ward of the avon’dai. Her claim and rights were proscribed.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An and mother. Word of av’s predicament reached an who told annae. Annae spoke to her mother, arranging for protection if her daughter could make it to tael yng. An sought out av and advised her to flee to their grandmother’s province where she would be offered patronage and protection from  the three exiles.</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Mother, friends, family and av. The ruthless reprogramming of her mind made her unable to even speak to her family, friends and acquaintances. Those whom she could speak to, she found she could not speak to of her identity. Annae is twice frustrated, since av’s condition makes it impossible to pursue her mission objective of identifying av’s path contacts. Not only can av not speak to her mother, she cannot address or identify any individuals associated with her past.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Nothing she tried would allow her to admit that she had a past beyond emerging from the exile’s gate. The reality of her punishment finally hit her. She was no one, and she had done it to herself. She had voluntary ceased to be a person. She had become an animal.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Avon mnai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The death of her mnao destroyed her hopes for the future. Av’s second trial was tainted by the deaths she caused defending herself against rape and murder. Already condemned for the misuse of her exceptional abilities, she is damned for her “murderous impulse”.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Avon mnai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Them. The three survivors of av’s onslaught faced their sentencing and chose exile. With that bit of interference out of they way, they set out in search of their prey. They had a mission to complete.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She arrived to learn that her grandmother had been assassinated. Even as she watched, the dance of succession began to unfold. Her mother, her aunt, whom she had never even met, and her sisters were gathering to see who would be awarded the mantle of ara’dai. Of them all, her mother was most qualified, despite her estrangement. To their surprise, it was ··· who was named ara’dai.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Her exile status, being conditional, protected her as much as it prevented her from donning the mantle. Instead, her mother was forced to stand as regent until such time as av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One evening, on a day her fits nearly drowned her in the baths, she was taken aside by an agent of her grandmother’s house, the mysterous teyn.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Her mother failed that test, on the day of the massacre.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av returned to the scene of the crime. She wished she had keav or caval there with her so bad she could taste it.</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of the legacy.</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deaths of the rapists caught up with her on the morning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The death of caval was tied to the deaths in kathet yn caoi within hours, as the investigations converged.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She had been torn apart by something, perhpas the very thing that had killed caval. Unlike cal, her twin was prepared for, though she had not yet taken, the test. Her twin, having risen from her mortal dismemberment was now vai. The two would face each other in the arena, her twin among the local vai available to execute her absolution.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The morning of her sentence, she met her twin, and realized that her sister had not survived her attack after all. To her suprise, she recognized it only because it had been within her so long. And for a brief time, it had manifested itself in her. Her sister was no more, in her place, in her very body and spirit, was her nemesis.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In the course of the engagement, she put much of it together. She realized that what had befallen her twin ought to have befallen her at a very young age, or it should have killed her as it had caval and so much of her mother’s family. The dismembering gave it all away. It just hit her, like that. The picture that resolved was not pleasant, and at the least, she knew that her stubborness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Comment"/>
          <w:rFonts w:ascii="Montserrat" w:hAnsi="Montserrat"/>
          <w:i/>
          <w:caps w:val="0"/>
          <w:color w:val="auto"/>
          <w:sz w:val="24"/>
        </w:rPr>
      </w:pPr>
      <w:r w:rsidRPr="00876BD7">
        <w:rPr>
          <w:rStyle w:val="AesDPComment"/>
          <w:rFonts w:ascii="Montserrat" w:hAnsi="Montserrat"/>
          <w:i/>
          <w:caps w:val="0"/>
          <w:color w:val="auto"/>
          <w:sz w:val="24"/>
        </w:rPr>
        <w:t>When av was in danger of being raped, both physically and mentally, cat was no longer playing along with the role of imaginary friend. While cat defended her mind, av found herself standing outside of herself, a witness to her own rape. That was how av discovered that she had a guardian angel.</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Comment"/>
          <w:rFonts w:ascii="Montserrat" w:hAnsi="Montserrat"/>
          <w:i/>
          <w:caps w:val="0"/>
          <w:color w:val="auto"/>
          <w:sz w:val="24"/>
        </w:rPr>
      </w:pPr>
      <w:r w:rsidRPr="00876BD7">
        <w:rPr>
          <w:rStyle w:val="AesDPNormal"/>
          <w:rFonts w:ascii="Montserrat" w:hAnsi="Montserrat"/>
          <w:i/>
          <w:caps w:val="0"/>
          <w:sz w:val="24"/>
        </w:rPr>
        <w:t xml:space="preserve">When her enemies upped the stakes, av was driven in defeat from an external threat to her identity, into the arms of an internal threat to her identity. </w:t>
      </w:r>
      <w:r w:rsidRPr="00876BD7">
        <w:rPr>
          <w:rStyle w:val="AesDPComment"/>
          <w:rFonts w:ascii="Montserrat" w:hAnsi="Montserrat"/>
          <w:i/>
          <w:caps w:val="0"/>
          <w:color w:val="auto"/>
          <w:sz w:val="24"/>
        </w:rPr>
        <w:t>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Before stealing away, it had impregnated her mind with the seed of her nemesis.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embodied selves. These other selves, living and growing together in rapport, realized that they were all the same person, and that one of them lived apart from them, the one from whom they all derived.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Fonts w:ascii="Montserrat" w:hAnsi="Montserrat"/>
          <w:i/>
          <w:sz w:val="24"/>
        </w:rPr>
      </w:pPr>
      <w:r w:rsidRPr="00876BD7">
        <w:rPr>
          <w:rFonts w:ascii="Montserrat" w:hAnsi="Montserrat"/>
          <w:i/>
          <w:sz w:val="24"/>
        </w:rPr>
        <w:t>Fortunately, her personal quest took her to a region where the compulsion held faint sway. She worked her way back to her mother’s ancestral home.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 hayr.</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 They also told her of her twin’s transformation.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Avon influences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trike/>
          <w:sz w:val="24"/>
        </w:rPr>
        <w:tab/>
      </w:r>
      <w:r w:rsidRPr="00876BD7">
        <w:rPr>
          <w:rStyle w:val="AesDPNormal"/>
          <w:rFonts w:ascii="Montserrat" w:hAnsi="Montserrat"/>
          <w:i/>
          <w:caps w:val="0"/>
          <w:sz w:val="24"/>
        </w:rPr>
        <w:t>take two, combine from the top</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Av found herself caught between two worlds. Av placed all her hopes for the future in her aea citizenship, and the promise of academy training followed by career in an aegis serivce. Her plans did reach as far as deciding whether to apply for a military contract and serve in the navy, like her mother, or contract for a longer technical or government contract.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Comment"/>
          <w:rFonts w:ascii="Montserrat" w:hAnsi="Montserrat"/>
          <w:i/>
          <w:caps w:val="0"/>
          <w:color w:val="auto"/>
          <w:sz w:val="24"/>
        </w:rPr>
      </w:pPr>
      <w:r w:rsidRPr="00876BD7">
        <w:rPr>
          <w:rStyle w:val="AesDPNormal"/>
          <w:rFonts w:ascii="Montserrat" w:hAnsi="Montserrat"/>
          <w:i/>
          <w:caps w:val="0"/>
          <w:sz w:val="24"/>
        </w:rPr>
        <w:t xml:space="preserve">Unable to find a sponser to the academy, av was forced to trade on her status as an exotic noble. </w:t>
      </w:r>
      <w:r w:rsidRPr="00876BD7">
        <w:rPr>
          <w:rStyle w:val="AesDPComment"/>
          <w:rFonts w:ascii="Montserrat" w:hAnsi="Montserrat"/>
          <w:i/>
          <w:caps w:val="0"/>
          <w:color w:val="auto"/>
          <w:sz w:val="24"/>
        </w:rPr>
        <w:t>Her true mother had been born female.</w:t>
      </w:r>
      <w:r w:rsidRPr="00876BD7">
        <w:rPr>
          <w:rStyle w:val="AesDPNormal"/>
          <w:rFonts w:ascii="Montserrat" w:hAnsi="Montserrat"/>
          <w:i/>
          <w:caps w:val="0"/>
          <w:sz w:val="24"/>
        </w:rPr>
        <w:t xml:space="preserve"> Ideally, her sex did not diminish her promise, but realistically, it placed her at a disadvantage. In spite of the fact that all individuals had the same opportunities in avon society, a female had almost no chance to attain the ranks of ideals and uniques. </w:t>
      </w:r>
      <w:r w:rsidRPr="00876BD7">
        <w:rPr>
          <w:rStyle w:val="AesDPComment"/>
          <w:rFonts w:ascii="Montserrat" w:hAnsi="Montserrat"/>
          <w:i/>
          <w:caps w:val="0"/>
          <w:color w:val="auto"/>
          <w:sz w:val="24"/>
        </w:rPr>
        <w:t xml:space="preserve">It was this fear that drove anathnae to pursue her naval career. </w:t>
      </w:r>
    </w:p>
    <w:p w:rsidR="00CF1715" w:rsidRPr="00876BD7" w:rsidRDefault="00CF1715">
      <w:pPr>
        <w:pStyle w:val="0DraftNormal"/>
        <w:rPr>
          <w:rStyle w:val="AesDPComment"/>
          <w:rFonts w:ascii="Montserrat" w:hAnsi="Montserrat"/>
          <w:i/>
          <w:caps w:val="0"/>
          <w:color w:val="auto"/>
          <w:sz w:val="24"/>
        </w:rPr>
      </w:pPr>
    </w:p>
    <w:p w:rsidR="00CF1715" w:rsidRPr="00876BD7" w:rsidRDefault="00CF1715">
      <w:pPr>
        <w:pStyle w:val="0DraftNormal"/>
        <w:rPr>
          <w:rStyle w:val="AesDPComment"/>
          <w:rFonts w:ascii="Montserrat" w:hAnsi="Montserrat"/>
          <w:i/>
          <w:caps w:val="0"/>
          <w:color w:val="auto"/>
          <w:sz w:val="24"/>
        </w:rPr>
      </w:pPr>
      <w:r w:rsidRPr="00876BD7">
        <w:rPr>
          <w:rStyle w:val="AesDPComment"/>
          <w:rFonts w:ascii="Montserrat" w:hAnsi="Montserrat"/>
          <w:i/>
          <w:caps w:val="0"/>
          <w:color w:val="auto"/>
          <w:sz w:val="24"/>
        </w:rPr>
        <w:t xml:space="preserve">Anathnae was an outstanding cadet at the academy. Almost as soon as she had conceived and given birth to herself, she left, leaving her daughter-self to fulfill the obligations of her heritage and sex. Her plans were hastened by the events contributing to av’s conception and transplantation. </w:t>
      </w:r>
    </w:p>
    <w:p w:rsidR="00CF1715" w:rsidRPr="00876BD7" w:rsidRDefault="00CF1715">
      <w:pPr>
        <w:pStyle w:val="0DraftNormal"/>
        <w:rPr>
          <w:rStyle w:val="AesDPComment"/>
          <w:rFonts w:ascii="Montserrat" w:hAnsi="Montserrat"/>
          <w:i/>
          <w:caps w:val="0"/>
          <w:color w:val="auto"/>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Anathnae was an ensign in the aean (the association of the establishment aegis navy) on active duty, when she confronted an unexpected third pregnancy. The event occured on venus, the seat of the aegis government. She had received a weekend pass, and indulged herself. Anathnae had made an honest mistake. Unless certain measures were taken, avon normally were not fertile with humans. Unfortunately, her new lover was not human, but an avon representative visiting the senate. Each of them had made the same assumption, that they had coupled with a human, so neither had thought of the covenant, nor of contraception.</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Comment"/>
          <w:rFonts w:ascii="Montserrat" w:hAnsi="Montserrat"/>
          <w:i/>
          <w:caps w:val="0"/>
          <w:color w:val="auto"/>
          <w:sz w:val="24"/>
        </w:rPr>
      </w:pPr>
      <w:r w:rsidRPr="00876BD7">
        <w:rPr>
          <w:rStyle w:val="AesDPNormal"/>
          <w:rFonts w:ascii="Montserrat" w:hAnsi="Montserrat"/>
          <w:i/>
          <w:caps w:val="0"/>
          <w:sz w:val="24"/>
        </w:rPr>
        <w:t xml:space="preserve">Anathnae was transferred from her post without comment, when she revealed her condition. Her lover. The father of her twins proposed to her, and resigned his seat to be with her while she waited out the pregnancy. </w:t>
      </w:r>
      <w:r w:rsidRPr="00876BD7">
        <w:rPr>
          <w:rStyle w:val="AesDPComment"/>
          <w:rFonts w:ascii="Montserrat" w:hAnsi="Montserrat"/>
          <w:i/>
          <w:caps w:val="0"/>
          <w:color w:val="auto"/>
          <w:sz w:val="24"/>
        </w:rPr>
        <w:t xml:space="preserve">He was appraised of her relationship with the avon’dao, but not to the cause of it—the peculiar bond between av and va forged amnai—nor was he ever enlightened of the fruits of their labor. He could not be told. What they had done was a capital crime among their people, and ignorance was the only protection she could offer him. </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i/>
          <w:caps w:val="0"/>
          <w:sz w:val="24"/>
        </w:rPr>
      </w:pPr>
      <w:r w:rsidRPr="00876BD7">
        <w:rPr>
          <w:rStyle w:val="AesDPNormal"/>
          <w:rFonts w:ascii="Montserrat" w:hAnsi="Montserrat"/>
          <w:i/>
          <w:caps w:val="0"/>
          <w:sz w:val="24"/>
        </w:rPr>
        <w:t>Avon politics were responsible for her fourth and final pregnancy. Sued for conception by a rival house, to forge ties of alliance, she was forced to mate under contract. However, the contract only stipulated conception. Anathnae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born male, andgyn and female. They were raised as single parent navy brats. They spent part of their time in a creche school with visitations by their mother when she was on leave, and they shared vacations. They were born when av was seven years old, their mother had returned to her native home for her daughter-self’ naming. As soon as she was able, she returned to her career while her children were raised in a navy creche. (part boarding school part foster home)</w:t>
      </w:r>
    </w:p>
    <w:p w:rsidR="00CF1715" w:rsidRPr="00876BD7" w:rsidRDefault="00CF1715">
      <w:pPr>
        <w:pStyle w:val="0DraftNormal"/>
        <w:rPr>
          <w:rStyle w:val="AesDPNormal"/>
          <w:rFonts w:ascii="Montserrat" w:hAnsi="Montserrat"/>
          <w:i/>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br w:type="page"/>
        <w:t>David aes \avon’mnao &amp; avon’mnai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Early hints of avn’mnao ... 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w:t>
      </w:r>
      <w:r w:rsidRPr="00876BD7">
        <w:rPr>
          <w:rStyle w:val="AesDPNormal"/>
          <w:rFonts w:ascii="Montserrat" w:hAnsi="Montserrat"/>
          <w:caps w:val="0"/>
          <w:strike/>
          <w:sz w:val="24"/>
        </w:rPr>
        <w:t>cross each other's paths. His story continues after this passage in hers</w:t>
      </w:r>
      <w:r w:rsidRPr="00876BD7">
        <w:rPr>
          <w:rStyle w:val="AesDPNormal"/>
          <w:rFonts w:ascii="Montserrat" w:hAnsi="Montserrat"/>
          <w:caps w:val="0"/>
          <w:sz w:val="24"/>
        </w:rPr>
        <w:t>.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Sex and death ... A kind of innocence ... The glimpses of life ... A memorable day ... Oblivious to the doom of the circus ... Recalled political undercurrents ... The breadth of saendria ... The withering of the circus family ... Kept oblivious to the </w:t>
      </w:r>
      <w:r w:rsidRPr="00876BD7">
        <w:rPr>
          <w:rStyle w:val="AesDPNormal"/>
          <w:rFonts w:ascii="Montserrat" w:hAnsi="Montserrat"/>
          <w:caps w:val="0"/>
          <w:strike/>
          <w:sz w:val="24"/>
        </w:rPr>
        <w:t>death of</w:t>
      </w:r>
      <w:r w:rsidRPr="00876BD7">
        <w:rPr>
          <w:rStyle w:val="AesDPNormal"/>
          <w:rFonts w:ascii="Montserrat" w:hAnsi="Montserrat"/>
          <w:caps w:val="0"/>
          <w:sz w:val="24"/>
        </w:rPr>
        <w:t xml:space="preserve"> ... Her brother, her childhood champion ... Parental advice ... An infamous day ... The shock of life on the road ... Alone for the first time ... A place like any other ... Money by chance ... A hand of cards ... Mistress of triel manor ... Rumors abundant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And then ... Shades of mnai ... In spite of her exile status, she draws much interest from a wide range of benevolent and violent individuals and elite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br w:type="page"/>
        <w:t>David aes \avon’mnao &amp; avon’mnai</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 xml:space="preserve">Early hints of avon’mnai ... </w:t>
      </w:r>
      <w:r w:rsidRPr="00876BD7">
        <w:rPr>
          <w:rStyle w:val="AesDPComment"/>
          <w:rFonts w:ascii="Montserrat" w:hAnsi="Montserrat"/>
          <w:caps w:val="0"/>
          <w:color w:val="auto"/>
          <w:sz w:val="24"/>
        </w:rPr>
        <w:t>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r w:rsidRPr="00876BD7">
        <w:rPr>
          <w:rStyle w:val="AesDPNormal"/>
          <w:rFonts w:ascii="Montserrat" w:hAnsi="Montserrat"/>
          <w:caps w:val="0"/>
          <w:sz w:val="24"/>
        </w:rPr>
        <w:t xml:space="preserve"> That is 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Comment"/>
          <w:rFonts w:ascii="Montserrat" w:hAnsi="Montserrat"/>
          <w:caps w:val="0"/>
          <w:color w:val="auto"/>
          <w:sz w:val="24"/>
        </w:rPr>
        <w:t>The shock of life on the road ... Alone for the first time ... A place like any other ... Money by chance ... A hand of cards ... Mistress of triel manor ... Rumors abundant ...</w:t>
      </w:r>
      <w:r w:rsidRPr="00876BD7">
        <w:rPr>
          <w:rStyle w:val="AesDPNormal"/>
          <w:rFonts w:ascii="Montserrat" w:hAnsi="Montserrat"/>
          <w:caps w:val="0"/>
          <w:sz w:val="24"/>
        </w:rPr>
        <w:t xml:space="preserve"> 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876BD7">
        <w:rPr>
          <w:rStyle w:val="AesDPNormal"/>
          <w:rFonts w:ascii="Montserrat" w:hAnsi="Montserrat"/>
          <w:caps w:val="0"/>
          <w:sz w:val="24"/>
        </w:rPr>
        <w:noBreakHyphen/>
        <w:t>mute ... Fool ... Blade ... The assassin ... Death ... Akashi ... The warrioress ... War  ... Vaugh ‘lon’ ... The mage ... Justice ... Avonlea ... Herself ... Enigma ... Arriving on nexus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PNormal"/>
          <w:rFonts w:ascii="Montserrat" w:hAnsi="Montserrat"/>
          <w:caps w:val="0"/>
          <w:sz w:val="24"/>
        </w:rPr>
      </w:pPr>
      <w:r w:rsidRPr="00876BD7">
        <w:rPr>
          <w:rStyle w:val="AesDPNormal"/>
          <w:rFonts w:ascii="Montserrat" w:hAnsi="Montserrat"/>
          <w:caps w:val="0"/>
          <w:sz w:val="24"/>
        </w:rPr>
        <w:t>That is how the paintings work. They draw parts of you out. When she touches her divinity the lesson she learned here is amplified and her appearance become more than attractive; it becomes divine.</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Style w:val="AesDeclaration"/>
          <w:rFonts w:ascii="Montserrat" w:hAnsi="Montserrat"/>
          <w:color w:val="auto"/>
          <w:sz w:val="24"/>
        </w:rPr>
      </w:pPr>
      <w:r w:rsidRPr="00876BD7">
        <w:rPr>
          <w:rStyle w:val="AesDeclaration"/>
          <w:rFonts w:ascii="Montserrat" w:hAnsi="Montserrat"/>
          <w:color w:val="auto"/>
          <w:sz w:val="24"/>
        </w:rPr>
        <w:t>Telling the story one time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There are repetitive themes in the notes. The best way to deal with the whole thing is to unify thematic elements within individual plot developments allowing the development of a single story line and a single character pool. Take the potential and come up with one actual. There are a few general plot sequences which carry through the permutations of the notes. Many passages and threads that treat av as an established divinity can be revised to portray elements of her transformation. The basic elements are there: a divine patron (with a dark complement) as a patron, av as the focus of a bitter dispute between them and a catalyst for their transformation, from which she emerges refined and autonomous. Even the development stages are similar, the querant, av, is delivered into the patronage of the divinity by that divinity’s dark complement, and is devoured by it for the consummation of it’s love of the divinity. Which sets the stage for the final act, the provocation of the divinity’s rage and the retaliation that results in the deadly consummation, the forbidden embrace, in which the mantle of divinity passes to av, who takes in upon herself to ward the two from the consequences of their act.</w:t>
      </w:r>
    </w:p>
    <w:p w:rsidR="00CF1715" w:rsidRPr="00876BD7" w:rsidRDefault="00CF1715">
      <w:pPr>
        <w:pStyle w:val="0DraftNormal"/>
        <w:rPr>
          <w:rFonts w:ascii="Montserrat" w:hAnsi="Montserrat"/>
          <w:sz w:val="24"/>
        </w:rPr>
      </w:pPr>
      <w:r w:rsidRPr="00876BD7">
        <w:rPr>
          <w:rFonts w:ascii="Montserrat" w:hAnsi="Montserrat"/>
          <w:sz w:val="24"/>
        </w:rPr>
        <w:tab/>
        <w:t xml:space="preserve">all the basic elements of the master plot are set to key tolerances, leaving the question of supporting, reinforcing and bracing plots throughout the rest of the story structure. Various characters and institutions meld, or have already melded into principle dynamic roles. Elements outside the scope of the active story structure can remain general in detail. Simple statements of fact suffice for the influence of the past on the present. Exotics and humans have been in exile, and it is coming to an end (just a bit quicker than was anticipated), dragon and phoenix avatars have been at war since the severing (the beginning of exile), dragon and phoenix once cooperated in the creation and maintenance of the threshold (caoi yn), the passion contributed to the severing, resulting in the birth of (gods) and inspiring the conception of the avon race (the careful mating of dragon to phoenix through the medium of a fusing race). Av still remains a test of that experiment, being a some what rich mix of avon, dragon and phoenix. (not better, just more volitile. Av is special because she manages to temper the intense conflict within her. The story exists because she succeeds in spite of the presure placed on her.) </w:t>
      </w:r>
    </w:p>
    <w:p w:rsidR="00CF1715" w:rsidRPr="00876BD7" w:rsidRDefault="00CF1715">
      <w:pPr>
        <w:pStyle w:val="0DraftNormal"/>
        <w:rPr>
          <w:rFonts w:ascii="Montserrat" w:hAnsi="Montserrat"/>
          <w:sz w:val="24"/>
        </w:rPr>
      </w:pP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spacing w:line="240" w:lineRule="auto"/>
        <w:rPr>
          <w:rFonts w:ascii="Montserrat" w:hAnsi="Montserrat"/>
          <w:sz w:val="24"/>
        </w:rPr>
      </w:pPr>
      <w:r w:rsidRPr="00876BD7">
        <w:rPr>
          <w:rStyle w:val="AesDPNormal"/>
          <w:rFonts w:ascii="Montserrat" w:hAnsi="Montserrat"/>
          <w:caps w:val="0"/>
          <w:sz w:val="24"/>
        </w:rPr>
        <w:br w:type="page"/>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rPr>
      </w:pPr>
      <w:r w:rsidRPr="00876BD7">
        <w:rPr>
          <w:rFonts w:ascii="Montserrat" w:hAnsi="Montserrat"/>
          <w:sz w:val="24"/>
        </w:rPr>
        <w:t>avonlea : a child of paradox : adaptable impulses</w:t>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rPr>
      </w:pPr>
      <w:r w:rsidRPr="00876BD7">
        <w:rPr>
          <w:rFonts w:ascii="Montserrat" w:hAnsi="Montserrat"/>
          <w:sz w:val="24"/>
        </w:rPr>
        <w:t xml:space="preserve">A dream, a boy stalking a phoenix, a dragon stalking a girl, awakening in the arms of her twin jien and then awakening. </w:t>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876BD7">
        <w:rPr>
          <w:rFonts w:ascii="Montserrat" w:hAnsi="Montserrat"/>
          <w:sz w:val="24"/>
          <w:szCs w:val="14"/>
        </w:rPr>
        <w:t xml:space="preserve">A boy stalking a girl, embracing as lovers and merging into identical, androgynous forms, Dusk and Dawn. </w:t>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876BD7">
        <w:rPr>
          <w:rFonts w:ascii="Montserrat" w:hAnsi="Montserrat"/>
          <w:sz w:val="24"/>
          <w:szCs w:val="14"/>
        </w:rPr>
        <w:t xml:space="preserve">A seven year old girl is possessed by her mother’s psyche and driven into the shadows of her own mind. </w:t>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876BD7">
        <w:rPr>
          <w:rFonts w:ascii="Montserrat" w:hAnsi="Montserrat"/>
          <w:sz w:val="24"/>
          <w:szCs w:val="14"/>
        </w:rPr>
        <w:t xml:space="preserve">A seven year old girl is adopted by the avatar of the goddess. </w:t>
      </w:r>
    </w:p>
    <w:p w:rsidR="00CF1715" w:rsidRPr="00876BD7" w:rsidRDefault="00CF1715">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876BD7">
        <w:rPr>
          <w:rFonts w:ascii="Montserrat" w:hAnsi="Montserrat"/>
          <w:sz w:val="24"/>
          <w:szCs w:val="14"/>
        </w:rPr>
        <w:t xml:space="preserve">The common assumption is that she is the next incarnation of the goddess avatar, a true daughter of the current avatar born in secret.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The weight of this assumption results in a childhood dominated by exhausting preparation for that demanding role.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The other prominent heirs and future avatars, the imperial heir and future avatar of the god, the heirs to the twin thrones of Ash and Ember and future avatars of the dragon and the phoenix, her social equals though all several years older than herself, as well as her future guardians, twin boys a few years younger than she, join her in the exclusive and demanding school.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She falls in love with the older boy, even though she knows they are forbidden to have feelings exclusively for each other.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At seventeen, she withdraws from life surrounding the imperial court, follows a path leading to a confrontation with the goddess in the gate.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In the wake of that confrontation, she is initiated by a dragon, an experience traumatic enough to conceal from her one important facet of her ordeal, and twinned in almost the exact same fashion as in her dream, enabling her to face and flee her obligations at the same time.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Emerging from the Eye of Paradox, is drafted into the Aegis Navy under an assumed Human Establishment identity.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At nineteen, she confronts a dragon-the same dragon that initiated her, though her assumptions about what happened led her to believe that dragon had gone back to the court in her place-and is recruited from the navy to serve as a special operative for the ASIA under cover as an AEA liaison, and soon finds herself back at court as a representative of the AEA in general, and the Human Establishment in specific.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An affair between her and the young man she had forced herself into exile over, is pursued under the tenuous guise of foreign liaison and imperial heir.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Within three months of her nineteenth birthday, she discovers that she has become pregnant, and that her ASIA cover is too fragile to conceal her true identity.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Confiding only in her lover, the father of her child, she takes flight once more and exiles herself to a world which the Aegis and the Empire have sworn to keep isolated, Earth.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She devotes herself to her daughter, raising her on fairy tales drawn from her own childhood and the legends of the empire’s past.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The precarious position she had been placed offered sufficient explanation for her disappearance, few people pondered her fate, and virtually no one imagined she could still be alive.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Her connection to her duplicate, the twin who had remained the promised avatar of the goddess and her constant friend and confidant, enabled her to remain conscious of events in the far remote empire, and a part of her beloved’s life-but it also proved to be a fatal vulnerability. </w:t>
      </w: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As her daughter turned seven, her twin was being elevated to her promised status, but she was attacked by an unforeseen enemy who took possession of her mind and body.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The rite of elevation required the existing avatar to lay down her life, passing her mantle on to her successor. In most cases, it was a formality, as the successor would be the daughter self of the avatar born simply to revitalize the psyche of the avatar. In this case, the promised was not a reincarnation of the avatar but her preincarnation, and her passage could only be facilitated by a catalyst, one which she remembered and which had played a key role in the resolution of existence. As the promised was possessed, her assailant was forced to struggle for a moment to dominate her singular duality, at that time the avatar passed, taking possession of the body of the promised and isolating the psyche of the promised and her assailant in the body of the mother. The connection to the body of the promised was now broken and the demon was trapped on Earth, with control of the mother’s body, with the whole of her mind finally united in his possession. The demon, conscious of the power she possessed, swiftly shoved her out of that body into the first one available, that of her daughter, which being her own younger self responded by becoming submerged in the depths of her own unconscious and manifesting twenty years in the past. Her return to her point of departure caused her to become a bit confused, her childhood memories resurfacing to make it seem as if the twenty years she had lived through had occurred in an instant of ecstatic vision. In spite of that, she gradually came to terms with her memories, and as she approached the age of seventeen a second time, she resolved to confront them, trusting herself to cross the abyss and return to the world she had left to protect her own birth! She arrived to confront a world in turmoil, as the war she remembered starting and stalling continued to play out, spurred on by the demon who had taken control over her mother’s (her adult) body and returned to challenge the avatar of the goddess. Her own appearance on the scene only made things more confused. She found herself summarily dealt with and driven into exile with a naked mind and body, the plot against her had hardly concluded there, and she was pursued by the agents of the demonic avatar of the goddess into the Eye of Paradox where she confronted a dragon once more, that same dragon, who revealed to her a strange paradox and a mission for which her entire life had prepared her for, as strange as it was. Her paradoxical life was the solution to a paradoxical disaster that once threatened to destroy the universe, and which might yet succeed if she could not let go of everything else and truly embrace herself. Uncertain if she truly understood, she had enough faith in him, and herself, to do as he asked. She made her way to the goddess in the Eye of Paradox, and tried to push her out of the nexus. Her shock at falling in, for one blinding instant, was redoubled as she found herself tripled, and her mind saturated by the full memories of lives she had fleetingly glimpsed in dreams. </w:t>
      </w:r>
    </w:p>
    <w:p w:rsidR="00CF1715" w:rsidRPr="00876BD7" w:rsidRDefault="00CF1715">
      <w:pPr>
        <w:pStyle w:val="0DraftNormal"/>
        <w:rPr>
          <w:rFonts w:ascii="Montserrat" w:hAnsi="Montserrat"/>
          <w:sz w:val="24"/>
          <w:szCs w:val="14"/>
        </w:rPr>
      </w:pPr>
    </w:p>
    <w:p w:rsidR="00CF1715" w:rsidRPr="00876BD7" w:rsidRDefault="00CF1715">
      <w:pPr>
        <w:pStyle w:val="0DraftNormal"/>
        <w:rPr>
          <w:rFonts w:ascii="Montserrat" w:hAnsi="Montserrat"/>
          <w:sz w:val="24"/>
          <w:szCs w:val="14"/>
        </w:rPr>
      </w:pPr>
      <w:r w:rsidRPr="00876BD7">
        <w:rPr>
          <w:rFonts w:ascii="Montserrat" w:hAnsi="Montserrat"/>
          <w:sz w:val="24"/>
          <w:szCs w:val="14"/>
        </w:rPr>
        <w:t xml:space="preserve">The true daughter of the goddess avatar, in this strange evolution, was subject to an exceptional error. Instead of being a daughter of self conception, she was conceived in the image of the god by the avatar of the god, an accident which occurred during a ritual union with the avatar of the goddess which they covered up. It was this cover up which led to the assumption that the girl adopted by the goddess avatar was her true daughter, born not the year the avatar disappeared but three years into her ten year seclusion. The boy’s love for the girl who had assumed his natural role was perhaps in part an unconscious desire to reclaim his true identity. As a young man, fearful of his strange obsession with the one forbidden girl, he retreated from the court to resolve his doubts and fell prey to a demon-unknown to him, his own father had realized the danger of that obsession, and that this son was not suited for the role he had been born into. The concern which had plagued the father, that the unusual situation made it impossible to retain his mantle, and the ruse of being merely an avatar and not the god in truth, combined with the fact of this dangerous obsession and compelled him to act. He took possession of the boy, approaching him as an ideal, an embodiment of the goddess into which he transferred the unhappy psyche, and assumed the role of son and heir as an extension of himself similar to the extension he traditionally maintained as the father and emperor apart from his habitual form, that of a dragon. This did not end the true daughter’s obsession, but it tempered it, while arming her with the means to take what she wanted when her ability to take possession of another fully matured. She would take advantage of her identity as an ideal to remain close to her target, and her true mother, controlled by an instinct that told her that her mother’s mantle must pass to her. She had no idea that her attempt to slip into position in time for the rite of elevation would fail for the simple reason that her mother and her target would be so shocked by her actions they would not recognize her for who she really was. Her mother, by assuming that the actual rite could not be performed with the official heir, did not make the sacrifice the rite called for, but simply took possession of the body of the promised, and drove the true daughter into it’s twin. Not until the true daughter returned to confront her mother, now her twin, would the two realize the truth and find a way to resolve it. It is also the different psyche of the true daughter that triggered the rejuvenation of the girl’s mother’s body. </w:t>
      </w:r>
    </w:p>
    <w:p w:rsidR="00CF1715" w:rsidRPr="00876BD7" w:rsidRDefault="00CF1715">
      <w:pPr>
        <w:pStyle w:val="0DraftNormal"/>
        <w:rPr>
          <w:rFonts w:ascii="Montserrat" w:hAnsi="Montserrat"/>
          <w:sz w:val="24"/>
        </w:rPr>
      </w:pPr>
      <w:r w:rsidRPr="00876BD7">
        <w:rPr>
          <w:rFonts w:ascii="Montserrat" w:hAnsi="Montserrat"/>
          <w:sz w:val="24"/>
        </w:rPr>
        <w:t xml:space="preserve"> </w:t>
      </w:r>
      <w:r w:rsidRPr="00876BD7">
        <w:rPr>
          <w:rFonts w:ascii="Montserrat" w:hAnsi="Montserrat"/>
          <w:sz w:val="24"/>
        </w:rPr>
        <w:br w:type="page"/>
        <w:t>011799 PHOENIX, AVATAR NI PALADIN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avon empire. A culture of rebirth founded from the ashes of the ancient lyn empire, established in the exiled àlyn sphere after the severing, avon were lyn and àlyn working together to preserve the achievements of the crumbling lyn empire. They became one race as exiled lyn finally embraced the àlyn as a consort race, though it was already too late for the àlyn influence to undo the spiritual rift of the lyn. Avon lyn learned how to use the qualities and nature of aelyn and aeslyn to begin the process of mending that rift. Avon can be one of seven different genotypes-lyn, àlyn, aelyn, aeslyn, aeàlyn, aesàlyn, and avon-and one of three sexes.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successor.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prostitute of the goddess.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the medium through which the common lyn maintains a personal and intimate relationship with the goddess.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unmistakable, she will have acquired a duplicate identical in mind and body (and her opposite in spirit-see </w:t>
      </w:r>
      <w:r w:rsidRPr="00876BD7">
        <w:rPr>
          <w:rFonts w:ascii="Montserrat" w:hAnsi="Montserrat"/>
          <w:sz w:val="24"/>
          <w:u w:val="single"/>
        </w:rPr>
        <w:t>dragon-phoenix</w:t>
      </w:r>
      <w:r w:rsidRPr="00876BD7">
        <w:rPr>
          <w:rFonts w:ascii="Montserrat" w:hAnsi="Montserrat"/>
          <w:sz w:val="24"/>
        </w:rPr>
        <w:t xml:space="preserve">). This split manifestation is accurately, if disingenuously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intimately compatible, which is why the two are separated as soon as possible and raised in seclusion from each other until they come of age for mna.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god. A dangerous permutation of the phoenix paradigm. Under certain circumstances, the union of aelyn and aeslyn aspects resulted in the creation of a god. An aeslyn who remained in heat was particularly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Avatars. In recent times, the ancient beliefs have been undergoing revision, as the rise of the gods has forced people to recognize the true role that the paladins have been playing. Aelyn, by any logic, were minor avatars of the goddess. Paladins were also avatars of the goddess, to the avatar written of would be a major avatar-an embodiment of her will or an incarnation of the goddess herself. The only part of the ancient prophesy that could not be reconciled was the claim that the avatar would be a phoenix born-paladins possessed the nature of a phoenix, but it had to be awakened by the ordeal of death-how else could the nature of a phoenix be established?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Avatar of the Goddess. Phoenix, an embodiment of her will and an incarnation of the goddess herself. It never occurred to anyone that this might happen, but the avatar appeared at last when an aeslyn reincarnated an aelyn before her self conception.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twins of the house of ava. A noble house of blood clan of autumn court, ava was known as the eternal flame, a house favored by the goddess. No one knew who destroyed the keepers of the caoi, or why. Cinder and Ember were the only survivors found in the ruins of the phoenix gate. With the decimation of the house, there was no one who could say for sure if the two were natural or paladin twins. The children did not even understand the question when it was put to them. Because of this uncertainty, the two were raised together in the house of avon. The twins were aelyn and aeslyn who loved each other deeply. Ember, the aelyn, was a favorite of the goddess, of which Cinder, the aeslyn, was understandably jealous-but neither really knew what they were until it was too late. It was assumed that they would reveal their nature in the way of most aelyn/aeslyn reincarnations. As the two came of age it became clear to Cinder that Ember was destined to be claimed by the goddess. Deep down, Cinder became desperately afraid that the goddess would steal her love, her other self, away. In a moment of passion, this subconscious fear triggered her aeslyn gift, and the soul of Ember was drawn into Cinder’s parthenogenic conception. This forced reincarnation short circuited her own genetic and spiritual prerogative to conceive of herself. She did not have much time to worry about it, for the will of the goddess descended upon her shortly thereafter. On taking possession of the aelyn body, the goddess found herself caught in the mechanism of self conception. Her presence triggered the retreat mechanism of a trained aelyn. Her self-possession triggered the conception Ember’s aelyn body had been primed for. Before the goddess even realized what had happened the conception bound her to and gave her sole possession of Ember’s body, and forced the aelyn to become wholly invested in her new incarnation. By any outside observation, nothing more than an aeslyn and an aelyn coming of age had happened.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Priest, paladin or prostitute? With the birth of Ash and Phoenix, that issue, along with certain inheritance rights, was settled, giving claim to the domain of ava to Phoenix in the understanding that she was the direct descendant of ava through Ember. Ember and Cinder, being aelyn and aeslyn were of course disqualified, and Ash, although genetically Phoenix’s twin, was legally a reincarnation of an unknown party. For reasons of their own, the fact that Ash was the reincarnation of Ember through Cinder was kept secret. In public, the four maintained that the avon of Ember was named Phoenix simply because that was the last immediate derivative of the house name of ava.</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or Phoenix. In the normal course of events, the avon of an aelyn could not herself be aelyn. The potential was there, but it was unusual for the avon to conceive of herself while her mother-self still lived. It was expected that she would either be aeslyn or simply lyn. The first indication of her true nature came when she failed entirely to go into heat when she came of age. It was unheard of, except in the case of an established paladin avatar. From this observation evolved a controversy which rapidly upset the avon court.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There had been no paladin in her mother’s generation, nor was there a paladin in Phoenix’s generation. Even though over ten thousand years had passed since the severing, there had never been a potential paladin who had not been subjected to the initiation. Ember, and now Phoenix, could well have been the only exceptions. By failing to go into heat, Phoenix-and by default Ember-had come under suspicion. There was no sound explanation in her case, for even though there was no knowing if Ember or Cinder had been initiated, each of them were assumed to have gone into heat. The symptoms that characterized heat were a by-product of parthenogenesis. It was noted, however, that neither Cinder nor Ember had really shown the symptoms of heat, they had both conceived quickly. It was argued that no set of paladin twins had ever been reared together, while Cinder and Ember had, when it was possible they had in fact been paladin twins and their quick conceptions the product of something other than heat, and quite likely the reason why paladin twins had always been kept separated. Phoenix and Ash became the center of much debate and argument, and Phoenix’s claim to house ava was brought under suspicion. Inheritance rights never passed to aelyn or aeslyn, and could not pass through a paladin. The court was reminded that paladins had more than an immunity to heat, but the abilities innate to both aelyn and aeslyn. The paladin of Ember and Cinder’s generation had been a reincarnation of the paladin of their mother’s generation, but she had been murdered before she came of age. Based on the tests that had been done to establish Ember and Cinder as aelyn and aeslyn, it was probable that if Ember and Cinder had been paladin twins scheming to keep the claim to ava Ember could have conceived of herself and reincarnated a nameless soul and planted the embryo in Cinder, and thus allow them to fool house avon into pronouncing them aelyn and aeslyn so that the claim would pass to Phoenix. If such were the case, then Ember-and Ember in the guise of Phoenix-were guilty of fraud and heresy.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Phoenix, and thus Cinder, Ember and Ash, did not become aware of the suspicions against them until Phoenix found herself being arrested and held for the deaths she caused defending herself from rape and murder. The charges against her were ridiculous, and none of them were worried about her acquittal, but the real accusations against her came out at the trial. Without question, the persecution was being driven by a conspiracy against Phoenix’s claim to house ava. It was even possible that this conspiracy went back to the decimation of ava in Cinder and Ember’s childhood. Even to their own ears, it sounded like a weak retaliation. As things stood, all of the accusations, and their consequences, fell on Phoenix’s shoulders, for it would fall on her to bear out the proof of the matter. In her heart, she knew that the charges were not legitimate, but for some reason the truth would be more dangerous should it come out. Even as she sensed this to be so, she had no idea what that truth could be. As far as she could see, the only options available to her were fatal. To resolve the matter, the court was going to force her to face the initiation she should have-according to tradition-faced as a child. If she did not pass, then it would be clear that she was not a reincarnated paladin, and would thus prove that Cinder and Ember had not been paladin twins and had not committed fraud or heresy. Of course if she failed she would be dead-her mind and body claimed by an alien intelligence-according to Ember. If she passed then the charges would be supported and Ember, Cinder and Phoenix would all most likely be executed. On the day of her sentencing, before she was nailed, Ember commanded her to escape at any cost-her life was more important than either Ember’s  or Cinder’s.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Her mother’s parting command convinced Phoenix that the charges were most likely true. Why else command her not to return? If she escaped then Ember’s death would not be an unreasonable sacrifice, since she already knew that she lived on in Phoenix. If the charges were true, it also meant that they could not kill Cinder. Like the old paladin consort, Cinder would be alien and immortal behind her avon face. These thoughts kept her company as she cut through the wilderness, with a psionic nail burning in her brain.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Clearly the idea that Phoenix might simply run had occurred to her hidden enemies. It was a shock to discover that the assault on her had been linked to the conspiracy against her claim, but there was no mistaking the group who ambushed her. It was also astonishing to learn from them the one way out of the trap. Her grasp of the truth of the initiation rites had blinded her to the simplest way out of the trap. To prove Cinder and Ember’s innocence, and save herself, all she had to do was avoid being devoured by a dragon. She knew that a child who failed was a child that was simply devoured by a dragon that would assume her identity, and a child who passed was a child who, upon being devoured, realized her power to resurrect herself and in the process bound the dragon to her. None of those who would judge her knew that though, so if she returned unchanged they would have to assume that she simply had not passed the initiation, and thus would rule in her favor. Ironic. While she had not thought of it, they clearly had, and they were there to make sure that she did not somehow manage to survive the twenty-seven days of her ordeal without being devoured. Or did they? When she protested that she had no intention of returning, despite the chance that she could preserve her claim, they made their position insidiously clear. While they did not want her to stake her claim on ava, they had decided that it would be to their advantage to have someone loyal to their cause take her claim in her place. It was obvious that she would not survive their intentions for her, and that no compromise would be reached between them and her.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After a couple of days at their mercy Phoenix felt more than willing to take her chances with the dragons. Phoenix wondered if the power she has discovered is worth the torture she endured to discover it. Just because she could survive, did that obligate her to suffer the pain and horror? Would it not be kinder-saner-to simply die and let oblivion wash away the memory of it all? What reason could possibly justify the possession of such power? A more frightening question, Phoenix had to wonder if it was even possible for her to die. The rape of her body was nothing more than preface to their attempts to rape her mind. It was clear that their plans for her did not involve feeding her to a dragon and then converting the dragon who would take her place to their cause-they obviously did not know anything about dragon imprinting. It was more as if they were attempting to reprogram or completely possess her mind by force. The physical rape and mutilation they inflicted on her was just to wear her mental defenses down. In light of that, it was nice to discover that she had the power to undo the terrible damage. It was pleasantly ironic that using her power to repair herself made her stronger dragon bait thanks to the nail that amplified her psionic presence, the very thing by which a dragon hunted. As her captors discovered they were being stalked by dragons, they realized that she was deliberately encouraging them to go after her, and thus them.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br w:type="page"/>
        <w:t>011899 PHOENIX</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caps/>
          <w:sz w:val="24"/>
        </w:rPr>
      </w:pPr>
      <w:r w:rsidRPr="00876BD7">
        <w:rPr>
          <w:rFonts w:ascii="Montserrat" w:hAnsi="Montserrat"/>
          <w:caps/>
          <w:sz w:val="24"/>
        </w:rPr>
        <w:t xml:space="preserve">cultural notes </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inbreeding is not taboo in lyn culture. in fact line breeding is relatively common, since the capacity of the aeslyn to reincarnate others-and the need for aeslyn to use that ability to become fertile-allows for the culling of the line to be done humanely. this practice is attributed to be the cause of the lyn perception of the body as a vehicle.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CASTING NOTES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by translation, Phoenix. Heir to Ava.</w:t>
      </w:r>
    </w:p>
    <w:p w:rsidR="00CF1715" w:rsidRPr="00876BD7" w:rsidRDefault="00CF1715">
      <w:pPr>
        <w:pStyle w:val="0DraftNormal"/>
        <w:rPr>
          <w:rFonts w:ascii="Montserrat" w:hAnsi="Montserrat"/>
          <w:sz w:val="24"/>
        </w:rPr>
      </w:pPr>
      <w:r w:rsidRPr="00876BD7">
        <w:rPr>
          <w:rFonts w:ascii="Montserrat" w:hAnsi="Montserrat"/>
          <w:sz w:val="24"/>
        </w:rPr>
        <w:t xml:space="preserve">Àv, by translation, Ash. </w:t>
      </w:r>
    </w:p>
    <w:p w:rsidR="00CF1715" w:rsidRPr="00876BD7" w:rsidRDefault="00CF1715">
      <w:pPr>
        <w:pStyle w:val="0DraftNormal"/>
        <w:rPr>
          <w:rFonts w:ascii="Montserrat" w:hAnsi="Montserrat"/>
          <w:sz w:val="24"/>
        </w:rPr>
      </w:pPr>
      <w:r w:rsidRPr="00876BD7">
        <w:rPr>
          <w:rFonts w:ascii="Montserrat" w:hAnsi="Montserrat"/>
          <w:sz w:val="24"/>
        </w:rPr>
        <w:t>Ava, by translation, Ember.</w:t>
      </w:r>
    </w:p>
    <w:p w:rsidR="00CF1715" w:rsidRPr="00876BD7" w:rsidRDefault="00CF1715">
      <w:pPr>
        <w:pStyle w:val="0DraftNormal"/>
        <w:rPr>
          <w:rFonts w:ascii="Montserrat" w:hAnsi="Montserrat"/>
          <w:sz w:val="24"/>
        </w:rPr>
      </w:pPr>
      <w:r w:rsidRPr="00876BD7">
        <w:rPr>
          <w:rFonts w:ascii="Montserrat" w:hAnsi="Montserrat"/>
          <w:sz w:val="24"/>
        </w:rPr>
        <w:t>Àva, by translation, Cinder.</w:t>
      </w:r>
    </w:p>
    <w:p w:rsidR="00CF1715" w:rsidRPr="00876BD7" w:rsidRDefault="00CF1715">
      <w:pPr>
        <w:pStyle w:val="0DraftNormal"/>
        <w:rPr>
          <w:rFonts w:ascii="Montserrat" w:hAnsi="Montserrat"/>
          <w:sz w:val="24"/>
        </w:rPr>
      </w:pPr>
      <w:r w:rsidRPr="00876BD7">
        <w:rPr>
          <w:rFonts w:ascii="Montserrat" w:hAnsi="Montserrat"/>
          <w:sz w:val="24"/>
        </w:rPr>
        <w:t>Amara Regent to Ava</w:t>
      </w:r>
    </w:p>
    <w:p w:rsidR="00CF1715" w:rsidRPr="00876BD7" w:rsidRDefault="00CF1715">
      <w:pPr>
        <w:pStyle w:val="0DraftNormal"/>
        <w:rPr>
          <w:rFonts w:ascii="Montserrat" w:hAnsi="Montserrat"/>
          <w:sz w:val="24"/>
        </w:rPr>
      </w:pPr>
      <w:r w:rsidRPr="00876BD7">
        <w:rPr>
          <w:rFonts w:ascii="Montserrat" w:hAnsi="Montserrat"/>
          <w:sz w:val="24"/>
        </w:rPr>
        <w:t xml:space="preserve">Ash had not needed to tell her that the initiation had made them subject to open courting.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br w:type="page"/>
        <w:t>Points of interest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Avonlea's heritage:  the exotics, the races of anthromorphs, tend to orient on their descendants rather than their ancestors.  Children are seen as the heritage of a bloodline-the living representation of ancestry.  The ancestry is traced through the females, for the obvious reasons of certainty.  The human tendency, being the opposite, has made this practice more complicated-forcing them to follow the ancestral, patriarchal practices of inheritance and lineage.  The politics of this situation are responsible for the initial perplexity of Avonlea’s heritage.  Annjea was the daughter of a bloodline that traced itself back to the principle deity of their race.  A certain nobility should have accompanied this bloodline, but the truth of the bloodline was kept secret from the very beginning of the purge (the genocide of the humans against the anthromorphs).  As exotics the family of avonlea's mother was perceived as nobility; but the house was almost ruined and landless.  Its resources drained by a long, secret war against the high king.  Ji'lvon's family was powerful and respected as both warriors and nobility.  This powerful house was appraised of annjea's blood and her suitability-annjea's house hoping to create a strong match with the l'voni heir, von.  The l'voni house was interested in annjea's bloodline, but felt that von had better prospects.  Reluctantly house jeara accepted the proposition of byr'lvon and the children were betrothed according to the laws of the high king.  Neither house was prepared for the disgrace that the children brought upon themselves.  Annjea was impregnated by the l'voni twins during her first course.  She had not even reached menarche (the sign of which would have prompted her family to leash her with a chaperone).  House l'voni washed their hands of the arranged marriage, rather than face the scandal.  When confronted with her family's intent to abort her pregnancy, young annjea ran away.  To everyone's surprise von and byr ignored their own family and ran off to join her.  Hell broke loose in the exotic court.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Consorting with a dragon:  av manages to become intimately associated with the dragon kzeisza within a very brief period of first confronting him in vancouver.  The entire relationship they embark on is shaped by the intense debate they have during that first interview.  Avonlea, being intelligent, intuitive and able to express herself adequately, and kzeisza, being extremely intelligent and intrigued with the puzzle he has suddenly encountered, begin at first by discussing the facts of their present encounter and move steadily into grasping the problem posed by nexus itself.  It is an intense conversation that nails down an impressive picture of the situation and conjures up a course of action.  Pax nexus is born, and av is smoothly netted into it.  This is probably the most demanding exchange of the entire tapestry.  Especially since most of the seeds of the shape of their unorthodox relationship must also be stirred up within it.  In a sense, it is a true psychic confrontation and it will leave impressive scars on each of them.</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glimpses of life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Ke'avon, kimberlea, kymberlea are born -4th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Annjea, ji'lvon, byr'lvon, and the children are pressed into service with the circus (pushing a shift)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Jea, von, byr, ene; the feuds and debates form up</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Kev, kim, kym begin to grow up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Kev, the prodigal child, begins to sense what is going on -1st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Kev witnesses jea and von's love affair, byr's jealousy-and av's conception (and gets plucked) -9 months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Avonlea is born 0 year; born to exile, an exotic in a circus.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Kev the protector, jea the goddess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Kim, kym; jealous and plotting at 4 months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unwittingly wins over kim, kym at 17 months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Von, byr, ene; fighting over jea (learning she is pregnant again)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Annshin, annshin born at 2nd year, 7 months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Av's first word (only word for a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enters training, barely able to walk (motion games) 3rd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Maestro watches, worries (with reason)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takes to von 5th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Ene claims jea 6th year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Nialea, nielea, anniah born 7th year and some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Kim, kym drag kev, av into mischievous streaks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Kim, kym, kev; prodigal performances begin; av, serious training begun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Her childhood was packed with training for versatility, and a dearth of conventional influences.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As an exotic child, av had many dark and sensual character traits.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Sex and death</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Bloodlust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kind of innocence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memorable day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witnesses thread.  There were things that he could learn about her during their time together.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Oblivious to the doom of the circus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Political undercurrents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breadth of saendria</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withering of the circus family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Av's bloodlust destroyed her aerial career and added to the death of the circus.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 infamous day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went through an initiation death not knowing that she had.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Early 16th through late 17th years-courting the establishment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Kept oblivious to the truth about the death of her brother, her childhood champion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Parental advice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shock of life on the road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Alone for the first time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wandered alone until becoming involved in society.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Lured into a web of intrigue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Dangerous and tragic liaisons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To acquired the title and estate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 cursed province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place like any other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Money by chance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hand of cards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deed to triel manor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Rumors abundant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course of action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Trial for title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Willing bodies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manor house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Getting to the manor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Getting in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grand foyer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In triel manor, irregular access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Entrenched inhabitants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What we were prepared for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What we weren't prepared for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butler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Other images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Playing with the very fabric of being</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Playthings of power, all of us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learning of absolute vulnerability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Where you feel the changes they wrought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What I intuited in the changes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sheer size of it all</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Where to begin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Learning more about triel manor, among other things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Professional companions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Intimacy withheld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Moving through the depths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Obstacles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Conflicts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Oddities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Being toyed with again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My shadows drawn out, a twisted but true image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trap fall</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Isolate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Skeletal companion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Talking with the dead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Willing to fight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Giving way to curiosity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Unexpected good conversation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Echoes of humanity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Temptations of the fleshless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First occurrence of her predicament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Her choice then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Regrets?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Armed confrontation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Allies of a type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and the deck of fate: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Seizing knowledge, the threads of meaning, intent and manifestation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Reflection on the effect its use has had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Its discovery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One card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Like the images, only more binding</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On the reading and use of the tarot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full spread, playing with destiny as well as being</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Unlocking her destiny.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Arriving on nexus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drafted into the paf during the rise of [a god of death and destruction; possibly a manifestation of the devourer].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threw herself into mastering the tools available to her in the paf.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altered by a biokinetic to become a more efficient pilot.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paf in the nexus is derived from the pieces of two parallel earths, in which one had attained technical perfection and the other had missed it by a hair due to the availability of psionic upstarts.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left the paf expecting to find a way home but instead ended up in kzeisza's trap.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became involved in the aegis project in upstart research and the alliance pact.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confronted by divine agencies regarding her open destiny.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placed in a key position in the alliance project.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sucked into an intimate relationship with kzeisza.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began an unintentional apprenticeship in dreaming as kzeisza's morsel.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Av's acquaintance with rashanna is the root of their friendship and the entering of kzeisza's trap.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and rashanna were intended to do the devourer's work for him; sacrificing themselves to undo the nexus.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used as a research focus and source material by paf/aegis researchers.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was forced to contend with kzeisza's trap and several divine claims on her to make her own claim on herself.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Among those who claimed her for their own, one was mystery; paying back a favor to nineveh.</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endured a grueling disintegration at the hands of the devourer, and died to escape the paradox of her origin.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paradox of her origin changed; now she had created herself-world and origin.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realized she was a young-possibly newborn-god.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cut away from the nexus to regroup at the retreat.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realized that she had entered a different kind of existence, and had to her credit accomplishments she was obliged to substantiate for herself.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br w:type="page"/>
        <w:t>TIGER PHOENIX (GODSEED)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PROLOGUE</w:t>
      </w:r>
    </w:p>
    <w:p w:rsidR="00CF1715" w:rsidRPr="00876BD7" w:rsidRDefault="00CF1715">
      <w:pPr>
        <w:pStyle w:val="0DraftNormal"/>
        <w:rPr>
          <w:rFonts w:ascii="Montserrat" w:hAnsi="Montserrat"/>
          <w:sz w:val="24"/>
        </w:rPr>
      </w:pPr>
      <w:r w:rsidRPr="00876BD7">
        <w:rPr>
          <w:rFonts w:ascii="Montserrat" w:hAnsi="Montserrat"/>
          <w:sz w:val="24"/>
        </w:rPr>
        <w:t>DAVID AES</w:t>
      </w:r>
    </w:p>
    <w:p w:rsidR="00CF1715" w:rsidRPr="00876BD7" w:rsidRDefault="00CF1715">
      <w:pPr>
        <w:pStyle w:val="0DraftNormal"/>
        <w:rPr>
          <w:rFonts w:ascii="Montserrat" w:hAnsi="Montserrat"/>
          <w:sz w:val="24"/>
        </w:rPr>
      </w:pPr>
      <w:r w:rsidRPr="00876BD7">
        <w:rPr>
          <w:rFonts w:ascii="Montserrat" w:hAnsi="Montserrat"/>
          <w:sz w:val="24"/>
        </w:rPr>
        <w:t>DRAGON TIGER PHOENIX</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BLOODING TO EXECUTION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Avnaoma journeys to her mother's birthplace carrying a message, unaware that it compels her grandmother to name her as the bloodline’s heir in her mother's place.  Even though she does not want the noble title, she must fight for it to preserve her bloodline's house against the determination of the inner circle of the court to sever it from its ancient line of female authority.  She stands alone, even against her own siblings, at once the principle opponent defending the interests of her house and nuptial prize for any man who can defeat her.  Her valiant efforts and mysterious nature attract enemies who will stop at nothing to destroy her.  As they pry deeper into her secrets, she discovers how much more than her own fate is at stake in this contest.  If she falls into their trap it will start a war that will annihilate her people, but the only way out is the executioners blade.  Desperation forces her to risk the worst on the slim chance that there is some way to cheat death.  ... Yet, even if there is, what can a person who is supposed to be dead do with her life?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z w:val="24"/>
        </w:rPr>
      </w:pPr>
      <w:r w:rsidRPr="00876BD7">
        <w:rPr>
          <w:rFonts w:ascii="Montserrat" w:hAnsi="Montserrat"/>
          <w:sz w:val="24"/>
        </w:rPr>
        <w:t>A sheathed sword of her house. Ahead of her lies a path of challenge and great reward. Behind her lies a path of sacrifice and preparation. Poised to enter her profession, something terrible and ugly displaces her from her path. Not sure if she was in the right or in the wrong, but certain that she could have acted no different than the way she reacted, her life is stalled. In order to resume her path she must willingly submit to the test of life that she failed. Not able to play an active part in her own rape-as she sees it-she is sent back to the head of her house to face judgment. Instead of disgrace and the renunciation of her name, she is told her house has a desperate need of her.  Her mother, having assumed an obligation that negates her house status, has advanced her to take her place as heir-and by rights as sole champion.  A position she should not have held for decades. Young, untested and with a stain on her honor, she is the greatest vulnerability her house has ever had. A fact its enemies are quick to perceive ... Her life-and death-are all that stand between the sanctity of her house and the potential re-opening of the darkest chapter in the world’s history.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taste of death and the illusion of death are all that is required of av at this juncture. She has to face this crossroad at a more crucial point later on.  The question of the crucible and the dismemberment of the execution can effectively be subdued to kev’s union with av and his choice to stand before the executioner in her place. Av is unmembered as an echo of this execution when she is undone.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z w:val="24"/>
        </w:rPr>
      </w:pPr>
      <w:r w:rsidRPr="00876BD7">
        <w:rPr>
          <w:rFonts w:ascii="Montserrat" w:hAnsi="Montserrat"/>
          <w:spacing w:val="-2"/>
          <w:sz w:val="24"/>
        </w:rPr>
        <w:br w:type="page"/>
      </w:r>
      <w:r w:rsidRPr="00876BD7">
        <w:rPr>
          <w:rFonts w:ascii="Montserrat" w:hAnsi="Montserrat"/>
          <w:sz w:val="24"/>
        </w:rPr>
        <w:t>TIGER PHOENIX OUTLINE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PART ONE</w:t>
      </w:r>
    </w:p>
    <w:p w:rsidR="00CF1715" w:rsidRPr="00876BD7" w:rsidRDefault="00CF1715">
      <w:pPr>
        <w:pStyle w:val="0DraftNormal"/>
        <w:rPr>
          <w:rFonts w:ascii="Montserrat" w:hAnsi="Montserrat"/>
          <w:sz w:val="24"/>
        </w:rPr>
      </w:pPr>
      <w:r w:rsidRPr="00876BD7">
        <w:rPr>
          <w:rFonts w:ascii="Montserrat" w:hAnsi="Montserrat"/>
          <w:sz w:val="24"/>
        </w:rPr>
        <w:t>av enters dream gate province</w:t>
      </w:r>
    </w:p>
    <w:p w:rsidR="00CF1715" w:rsidRPr="00876BD7" w:rsidRDefault="00CF1715">
      <w:pPr>
        <w:pStyle w:val="0DraftNormal"/>
        <w:rPr>
          <w:rFonts w:ascii="Montserrat" w:hAnsi="Montserrat"/>
          <w:sz w:val="24"/>
        </w:rPr>
      </w:pPr>
      <w:r w:rsidRPr="00876BD7">
        <w:rPr>
          <w:rFonts w:ascii="Montserrat" w:hAnsi="Montserrat"/>
          <w:sz w:val="24"/>
        </w:rPr>
        <w:t>av travels in her neuter phase, and seems a young boy</w:t>
      </w:r>
    </w:p>
    <w:p w:rsidR="00CF1715" w:rsidRPr="00876BD7" w:rsidRDefault="00CF1715">
      <w:pPr>
        <w:pStyle w:val="0DraftNormal"/>
        <w:rPr>
          <w:rFonts w:ascii="Montserrat" w:hAnsi="Montserrat"/>
          <w:sz w:val="24"/>
        </w:rPr>
      </w:pPr>
      <w:r w:rsidRPr="00876BD7">
        <w:rPr>
          <w:rFonts w:ascii="Montserrat" w:hAnsi="Montserrat"/>
          <w:sz w:val="24"/>
        </w:rPr>
        <w:t>pauses to orient what she sees with the city of her hazy childhood and her mother’s stories</w:t>
      </w:r>
    </w:p>
    <w:p w:rsidR="00CF1715" w:rsidRPr="00876BD7" w:rsidRDefault="00CF1715">
      <w:pPr>
        <w:pStyle w:val="0DraftNormal"/>
        <w:rPr>
          <w:rFonts w:ascii="Montserrat" w:hAnsi="Montserrat"/>
          <w:sz w:val="24"/>
        </w:rPr>
      </w:pPr>
      <w:r w:rsidRPr="00876BD7">
        <w:rPr>
          <w:rFonts w:ascii="Montserrat" w:hAnsi="Montserrat"/>
          <w:sz w:val="24"/>
        </w:rPr>
        <w:t>arrives at the gate of taelnihayr ... a messenger</w:t>
      </w:r>
    </w:p>
    <w:p w:rsidR="00CF1715" w:rsidRPr="00876BD7" w:rsidRDefault="00CF1715">
      <w:pPr>
        <w:pStyle w:val="0DraftNormal"/>
        <w:rPr>
          <w:rFonts w:ascii="Montserrat" w:hAnsi="Montserrat"/>
          <w:sz w:val="24"/>
        </w:rPr>
      </w:pPr>
      <w:r w:rsidRPr="00876BD7">
        <w:rPr>
          <w:rFonts w:ascii="Montserrat" w:hAnsi="Montserrat"/>
          <w:sz w:val="24"/>
        </w:rPr>
        <w:t>detained while the message is delivered then summoned before xaianajeara</w:t>
      </w:r>
    </w:p>
    <w:p w:rsidR="00CF1715" w:rsidRPr="00876BD7" w:rsidRDefault="00CF1715">
      <w:pPr>
        <w:pStyle w:val="0DraftNormal"/>
        <w:rPr>
          <w:rFonts w:ascii="Montserrat" w:hAnsi="Montserrat"/>
          <w:sz w:val="24"/>
        </w:rPr>
      </w:pPr>
      <w:r w:rsidRPr="00876BD7">
        <w:rPr>
          <w:rFonts w:ascii="Montserrat" w:hAnsi="Montserrat"/>
          <w:sz w:val="24"/>
        </w:rPr>
        <w:t>her identity is revealed and her conduct is silently reprimanded</w:t>
      </w:r>
    </w:p>
    <w:p w:rsidR="00CF1715" w:rsidRPr="00876BD7" w:rsidRDefault="00CF1715">
      <w:pPr>
        <w:pStyle w:val="0DraftNormal"/>
        <w:rPr>
          <w:rFonts w:ascii="Montserrat" w:hAnsi="Montserrat"/>
          <w:sz w:val="24"/>
        </w:rPr>
      </w:pPr>
      <w:r w:rsidRPr="00876BD7">
        <w:rPr>
          <w:rFonts w:ascii="Montserrat" w:hAnsi="Montserrat"/>
          <w:sz w:val="24"/>
        </w:rPr>
        <w:t>av expeting the letter to detail her crime is instead given house hospitality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is bathed and dressed inpreparation for a formal meal</w:t>
      </w:r>
    </w:p>
    <w:p w:rsidR="00CF1715" w:rsidRPr="00876BD7" w:rsidRDefault="00CF1715">
      <w:pPr>
        <w:pStyle w:val="0DraftNormal"/>
        <w:rPr>
          <w:rFonts w:ascii="Montserrat" w:hAnsi="Montserrat"/>
          <w:sz w:val="24"/>
        </w:rPr>
      </w:pPr>
      <w:r w:rsidRPr="00876BD7">
        <w:rPr>
          <w:rFonts w:ascii="Montserrat" w:hAnsi="Montserrat"/>
          <w:sz w:val="24"/>
        </w:rPr>
        <w:t>av is probed by her cousin nume, curious about her past and peculiarity</w:t>
      </w:r>
    </w:p>
    <w:p w:rsidR="00CF1715" w:rsidRPr="00876BD7" w:rsidRDefault="00CF1715">
      <w:pPr>
        <w:pStyle w:val="0DraftNormal"/>
        <w:rPr>
          <w:rFonts w:ascii="Montserrat" w:hAnsi="Montserrat"/>
          <w:sz w:val="24"/>
        </w:rPr>
      </w:pPr>
      <w:r w:rsidRPr="00876BD7">
        <w:rPr>
          <w:rFonts w:ascii="Montserrat" w:hAnsi="Montserrat"/>
          <w:sz w:val="24"/>
        </w:rPr>
        <w:t>nume’s probing hits a tender spot sending av into a flashback of her crime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is formally embraced by the house at her reception, that evening</w:t>
      </w:r>
    </w:p>
    <w:p w:rsidR="00CF1715" w:rsidRPr="00876BD7" w:rsidRDefault="00CF1715">
      <w:pPr>
        <w:pStyle w:val="0DraftNormal"/>
        <w:rPr>
          <w:rFonts w:ascii="Montserrat" w:hAnsi="Montserrat"/>
          <w:sz w:val="24"/>
        </w:rPr>
      </w:pPr>
      <w:r w:rsidRPr="00876BD7">
        <w:rPr>
          <w:rFonts w:ascii="Montserrat" w:hAnsi="Montserrat"/>
          <w:sz w:val="24"/>
        </w:rPr>
        <w:t>av seems to take on the character dictated by her dress</w:t>
      </w:r>
    </w:p>
    <w:p w:rsidR="00CF1715" w:rsidRPr="00876BD7" w:rsidRDefault="00CF1715">
      <w:pPr>
        <w:pStyle w:val="0DraftNormal"/>
        <w:rPr>
          <w:rFonts w:ascii="Montserrat" w:hAnsi="Montserrat"/>
          <w:sz w:val="24"/>
        </w:rPr>
      </w:pPr>
      <w:r w:rsidRPr="00876BD7">
        <w:rPr>
          <w:rFonts w:ascii="Montserrat" w:hAnsi="Montserrat"/>
          <w:sz w:val="24"/>
        </w:rPr>
        <w:t>at a more formal interview after the reception, av is appraised for the role her mother abandoned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anen steals into the house to appeal to xaian for a favor</w:t>
      </w:r>
    </w:p>
    <w:p w:rsidR="00CF1715" w:rsidRPr="00876BD7" w:rsidRDefault="00CF1715">
      <w:pPr>
        <w:pStyle w:val="0DraftNormal"/>
        <w:rPr>
          <w:rFonts w:ascii="Montserrat" w:hAnsi="Montserrat"/>
          <w:sz w:val="24"/>
        </w:rPr>
      </w:pPr>
      <w:r w:rsidRPr="00876BD7">
        <w:rPr>
          <w:rFonts w:ascii="Montserrat" w:hAnsi="Montserrat"/>
          <w:sz w:val="24"/>
        </w:rPr>
        <w:t>they confront each other over claims and obligations</w:t>
      </w:r>
    </w:p>
    <w:p w:rsidR="00CF1715" w:rsidRPr="00876BD7" w:rsidRDefault="00CF1715">
      <w:pPr>
        <w:pStyle w:val="0DraftNormal"/>
        <w:rPr>
          <w:rFonts w:ascii="Montserrat" w:hAnsi="Montserrat"/>
          <w:sz w:val="24"/>
        </w:rPr>
      </w:pPr>
      <w:r w:rsidRPr="00876BD7">
        <w:rPr>
          <w:rFonts w:ascii="Montserrat" w:hAnsi="Montserrat"/>
          <w:sz w:val="24"/>
        </w:rPr>
        <w:t>xaian’s notion of av as heir is solidified by anen’s firm rejection of the claim</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is thrust into xaian’s plot-a rude awakening, beginning with new schooling</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TIGER PHOENIX UNFOLDING [PRELUDE TO OUTLINE]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arrives, sent to xaianajeara-who is dismayed by what she sees.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Avnaoma is sixteen years of age and alone after dismissal from the aet'idiamas jentempas.  Her arrival in her family's ancestral home taelnihayr of /dream gate province/-in the shadow of both the imperium and xanadau caoi-marks her first experience of civilized living.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has perfected an aspect of her natural abilities which allows her to pass for one of the guys.  Almost.  Even without that effort, she has an androgynous quality that begs for trouble in the company of boys and girls of her own generation.  Her power of shift adds to the perfect androgyny a form that is on the almost indefinable line between boyish build and female figure.  Slender, supple, flat chested, and yet female.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reason behind av's determined androgyny is her near rape and her own slaughter of the would be rapists.  Somehow she has got it in her head that she provoked the attack merely by being female.  In truth, her admiration for her brother cultivated a number of boyish traits and attitudes in her personality making her seem somewhat open and naive for a girl.  In a very short span of time she has gone from seeming to be an easy target for male predation to being an enigmatic and remote prospect altogether.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Past events have shattered the family av was born into, however, her siblings are still in the picture.  Due to the dissolution of the aet'idiamas jentempas, a number of relatives and childhood acquaintances are relocating during the course of this story.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father, jilvon, has inherited his family's estate during his absence.  Kev is thus near, under his father's tutelage.  His twin sisters, and their father make their appearance a bit later.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Anen, av's mother, is near at hand with shin and shen.  Their vocation severs them from contact with most of their family.  In spite of the fact that she lost the house legacy in favor of her vaikume apprenticeship, she begs her mother to take her youngest triplets in and protect them from their father.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the young triplets, nie, nya and niah are taken under the wing of her cousins early in her stay.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gradually discovers that her grandmother is under an obligation to withdraw from the court-due to the conflict between her age and her appearance.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Because anen named av her only legitimate daughter and heir, she effectively becomes the house's heir in anen's stead.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Xaian must prepare av to assume the mantle of her line's legacy.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Upon her arrival in /dream gate province/, av is all but immediately introduced into the local school community.  Most particularly, she is supplied with a mentor to save her from the disgrace of her illiteracy.  Av has all the qualifications necessary for a first sword, but as an heir she lacks the preparation for authority and leadership.</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All of /dream gate province/ somehow falls into tumult over the introduction of av and her exotic siblings.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race soon comes to despair over the damage so much growing attention could do to the carefully guarded secret of the /exotic/ race.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Among her new peers a growing crowd of friends, allies, competitors and such begins to gather.  Attention comes from muses, dragons, her siblings, other heirs and nobles, suitors and seducers, artists of name, and so 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she first lays eyes on av, ojen-a dragon child-falls for her.  To a dragon, the light of a phoenix is like a candle to a moth.  Av's light is totally irresistible.  Naturally, av remains almost blind to this deep affection.  Syn will also take an interest in av for the same reasons, when he figures out she is a girl.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Some of boys-av's new classmates-take exception to her enigmatic character and background and so begin to push and test her.  She is going to have to take her shirt off and trade licks with several of them to earn their respect.  Given this cause, she reveals her hidden talent to more than a few witnesses.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Ana comes down out of xanadau caoi to investigate the rumor of the new kid in town who bears such a strong resemblance to her.  Like aoun, ana gets the strong feeling she knows av from somewhere.  Ana sees more than anyone else, and yet she mistakes av for a being like ane who ana drags av to meet.  While figuring out each other's secrets, the three become fast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breaks stride in the middle of a fight, her attention drawn to a commotion among the observers.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turns and finds herself confronting her own image, a shock of recognition passes through her-different from the shockwave that passes through the crowd.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ana draw close... "you are not a boy... Unae, come with me... There is someone you must meet..." ana whispers.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small commotion ensues as the muse leaves with av.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mother and grandmother still barely speak to one another and av's grandmother will not abide the presence of av's father-who she feels failed her daughter.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Von didn't fail his own daughter, however.  Her childhood and youth prepared her to meet the demands of attaining the status of her noble heritage.  Von provided her with some of his own formidable martial skills.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has to be formally recognized by the exotic and imperial courts to bear the rights to the title and inheritance of her house.  The board's initial assumption on seeing her is the same as everyone else's; certainly a boy, by dress and manner.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However, the truth comes out rather embarrassingly which throws the hearing into confusion and results in a change of venue.  It also causes a stir among av's new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 don't know what you expected, i am just me, neh?"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Av's uncle, von's twin, appears, contesting av's claim to the title of house jeara, promoting his twin daughters by annjea:  kim and kym.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Because of the contract made between the houses of jeara and lvaun, kim and kym are considered to be legitimate daughters in the eyes of court law, giving them potential claim equal to a legitimate daughter by house law.  Through jyr's action, conflict between house and court politics enters the question of who has claim to the title of house jeara.</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high court under qumase has no intention of allowing this influential house remain directly under the female line of jeara.  Naturally the state opposes all three daughters in favor of the legal [by anii law], firstborn and male heir, kev.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Ironically, kev's claim to his father's titles overrides any claims to his mother's.  Because the marriage of anen to von was not formally the union of house jeara to house lvaun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What the state can-and ultimately chooses to-do is force av to defend her claim under the female inheritance laws from all comers through combat.  As a result, av, as the chosen heir is at once the principal opponent and nuptial prize for any man who can win the title from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Unless kev chooses to enter the contest and take his own sister as a prize to get it, a union of jeara and lvaun is forestalled.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Von creates an upset in the circles of house and court as he formally recognizes the legitimacy of his children.  In essence, he tries to curtail further maneuvering around his son and daughter by granting full title to one of the lvaun houses to kev, and apportioning part of his dominion to house jeara's domain.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Added interest in her comes into focus as the muses and adepts who are in contest over her mysterious destiny introduce themselves more prominently into her affairs.  Of course all of this political maneuvering is but an annoying distraction to av and her peers; who honestly care very little about all this grown up nonsense.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issue among the teen peer group becomes; who will av love?  Who's love will win her?  Compared to all those raging hormones, what else could possibly be important?  While it may seem that all the adolescent sense/sex, affection/love insanity of av and her friends is ridiculous or even irrelevant, the fact is that these powerful drives greatly shape the course of even the most sober and serious events.  In a sense this is all a conflict between av's generation and the older generation over who's view of reality will prevail.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is traditionally written.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One of the boys new to her acquaintance, caval, has taken a marked interest in her and with tact and honesty begins to win some of her trust.  He approaches as a friend.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Most of the boys she had gained respect from now only see her as a girl to suit-av cannot comprehend this change in people she thought of as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change in attitudes spreads to the families of her friends and allies.  Av'njea carries on her face the legacy of the najeara bloodline.  And she, poor girl, has no idea what could possibly interest them in her.  She has no idea who trying to help her, and no idea why so many seem against her.  There is no guessing what rumors passed down in families that took part in the purge.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and her strange androgyny continue to provide a tumultuous focus for the local youth.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is becoming an unexpected protégé of the muses, anima and anime.  It is within their domain to fulfill her anim training in the mnao and the anao.  Unfortunately, it is a great disadvantage to be a mere exotic ideal in the company of those who patronize the muse.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virtual body double for the untouchable ana, av might very easily find herself being pressed into use as the surrogate of coupling with the muse.  Especially as a more sophisticated older crowd takes note of av's unique traits.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Ene returns and tries to claim niah as his heir, inciting him to forsake his manhood.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struggles desperately with the temptation to challenge his sister.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kev are still subject to their growing absorption with each other.  Because they are literally flip sides of the same entity, their sibling love is darkly shaded with a more intimate magnetism.  Kev is barely able to endure the attention his sister draws but is humiliated by the jealousy he feels.  But what would be the consequence if they ever admitted their feelings?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kev both have a little pent up jealousy over the friendships each strikes up with other boys and girls.  At certain moments, it can sort of slip out.  When they argue, that's almost always the cause.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Caval has really fallen for av.  In fact, the feeling is very mutual.  Those who notice these things wonder how long it is going to be before they both realize 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Aoun always knew in her gut that she needs to get what kev has-the keys to the phoenix umbra.  Her interest in kev stirs up jealousy and heats up rivalry between herself and av, while at the same time offering kev a direction to turn in his angst.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relation and relationship of av and kev is so obvious in its implications that even those who look closest fail to see the truth of their true destiny together.  As far as anyone notices, they are simply cursed by fate with an impossible love for one another.  Indeed, their friends and relatives are in desperate fear that they might succumb to incest and be damned.  Which is the cause of yet more maneuvering.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Agents of the clan ancestors see kev's overabundant affection and coach him mercilessly to fight for the prize.  The union of the two most influential and renowned houses in the clan would revitalize the position of the clan in human society.  This concern is more important to them than the issue of incest, which they perceive as a human taboo anyway.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As the issue of av's title recognition gains momentum, a mire of political wooing and intrigue gearing up a maze of manipulations and mistakes begins from which certain enmities arise.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the shadows a plot to re-ignite the purge is being nursed on a betrayal of av's people's true nature.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herself becomes an unsuspecting mark in certain schemes to that secret nature in public.  To wit, a step by step forcing of her innate powers into the open.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arena upset.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There are many steps to the detailing of the exotic gift of immortality among which is the combat where av is taken down by her opponent and lies broken and dying without the resolution to shift.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island arena has areas of almost impossible terrain and av's opponent overpowers and breaks through her guard.  He batters her senseless and breaks her neck before flipping her off the edge of a cliff.  The power of her mother's ring saves her from worse damage from the fall.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is clear that her kind can die, unless they use their gift.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offhand way she uses it in her future is based more on her divine evolution than the tendency of the gift itself.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requires an act of will, and this moment is one of those in which the will is nearly shattered.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is a tense moment struggling to marshal her dying will in the hope of restoring herself.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Until this moment this concept is not even brought up, yet it is clear here that she has to do this without giving her secret away-a very delicate use of shift.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It is extremely unusual for an individual who has not been initiated in the anii or recognized as an adept of one of the other schools to manifest the level of ability that saved av's life.  Av's talent is compared to the mnemonic penumbric talents of her ancestors back in the days of the purge.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Proving that she does possess a talent that permits her to regenerate from fatal wounds such as her ancestors were famous for-though the means were never explained-does not entirely stop this particular pursuit.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greatest consequence of av's unprecedented arena victory is her entry into the elite circles of court and high society-an honor accorded to a renowned warrior.  Due to her feats in the arena and her status as heir apparent to the house najeara, av unknowingly enters the company of her kind's worst enemies.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One of the traditional angles of the pro-purge movement is the accusation of demonic influences.  This is a distorted echo of the conflict in the heavens that resulted in the death and resurrection of this world.  The reborn world was mostly repopulated by the dreams of the /phoenix/.  Those races that tried to model themselves after human kind were accused of being demonic by the instigators of the purge.  Hence, the proof of the accuser is simply evidence of the accused being less-or worse more than human.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As a result of the wide publicity and exposure av receives, many of her friends and family are dragged into compromising positions.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Intrigue needs fall-guys, so there is little question as av and other marks are maneuvered into provocative crimes what role qumase's adherents have in mind for them.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is fed more intelligence by a concerned group of neutral friends and some unexpected and influential members of her clan, learning the history of her blood, the purge, and her house.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Agents of qumase waste little time extending their campaign to manipulating the friends of av into probing her secrets and somehow provoking demonstrations of "demonic" powers.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Fortunately, for common reasons, most of her friends are tightly on her side and help to protect her secrets when they learn of them.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Even the narrow defeat of these little plots earns her powerful enemies of her own.  Of course, in their plaguing of her, she is unwittingly given many clues and glimpses into what is actually going 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general trend of all of these plots is a conspiracy to destroy the exotic nobility.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most disturbing hints point to assassination plots against av and her house; the elimination of powerful influences before the day of a coup.</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Who is the enemy?  This is a question that is gnawing at av, but for all the growing insistence, the information such an answer depends on is not available to her.  Neither the who, or the why of 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There are perpetrators of course.  Certain arcana adepts conspiring with or under the influence of dragon children.  The aim of their new purge is to flush out the phoenix heir, who they have not realized is av herself.  It is possible that they have realized that the phael have grown wise enough to intrigue to have reintegrated into human society.  This is what the dragons are saying, through carefully chosen mouthpieces.  The dragon think the threat of purge alone will flush out the phoenix heir-and in a way it does-but their human puppets are excessively receptive to the suggestion.  Especially qumase.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lover's suicide.  Obviously, av and caval consummate their love... Of course love is the key to the affliction that destroys caval.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As much as he loves her, when caval discovers he is infected with her nature, he suddenly comes to hate her just as strongly.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Before he kills himself, he does his damnedest to take her out first.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Caval's attempt on av's life might have some bearing on why he actually takes his life.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the spur of the moment when he realizes that in truth he still loves her, but for powerful family reasons hates himself for what he has become and ultimately for what he tried to do.  If only he had a second chance...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death of caval scars av deeply, leaving her feeling like some sort of abomination.  In a way, it makes her afraid of sex for years to come.  In a truer sense, it makes her afraid to love.  In a pathetic way, it makes her subconsciously afraid that her love is a dangerous and deadly thing for her beloved brother.  This fear restrains her where morals never could.  [when kev administers the kiss of death, in her mind it is that little intimacy that kills him.]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Blame for caval's death will attach itself to av at the moment of truth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succumbs to the temptation to take av, fortunately the struggle is so spur of the moment that few official witnesses are present.  Otherwise, the arena is closed.  Unlike kev, av suffers no moral qualms about loving kev; still she fights like a wildcat spurring kev to blow their cover while defeating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submits demurely to defeat; kev flees from what he has done-and their few witnesses are baffled.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Powerful forces converge to take advantage of this turn in av's situation.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"yes, i'll have him.  Why?  Is that wrong?"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Niah's emasculation (at the age of nine) is the final blow against ene; and a knife in annjea's heart.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deed was done with a stolen holy relic and cannot be undone, they learn.  A spiritual union, the merging of the two in the embrace of a different gender.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the sacrents of the order to whom the knife belonged discover the sacrilege, they attempt to burn niah alive for defiling the relic.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turn of the knife comes in the triplets' ninth year, perhaps a month before av turns seventeen.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turns seventeen.-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the first month of av's new year, xaian steps down and fades away leaving av to assume the title.  Literally, using what they knew of their enemies' plans, xaian uses her assassin's move to cover her withdrawal from the spotlight.-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conflict between av and her older twin sisters is stalled by kev and av each naming one of them as their own successors in the event that they produce no heirs.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Moment of truth; after a lull following the celebration of her birth comes a sudden crash of terrible events.-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testing of av has begun to draw volumes of attention; a survivor of av's murderous explosion recognizes her and falls into the company of one of av's enemies.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catches wind of trouble.  He has seen through their campaign against his sister and tries to intervene in the shadows by claiming his prize-to save av's life.  However, he speaks too late.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stands accused.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Nie founds a strange pseudo house on herself and her koiqua siblings, with the enigmatic support of ana and ane.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it comes, the accusation of av is more than partly a stab at her house.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inquisitor is summoned; the agents of the imperium are not averse to removing the unwanted heir through execution.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Faced with the threat to av's life, kev turns to his other resources.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Realizing that nothing less than death will satisfy av's enemies, he realizes that there is a way; not out, but through.-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crucible, a kiss of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has long been lost to that application and more commonly used as a form of assassination.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assassin uses the crucible much the way it was once legitimately done.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adept or assassin takes the crucible himself.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it takes effect, it is contagious; this allows him to infect his mark.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Traditionally, the secondary effect is transmitted with a kiss.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Adept or assassin, the one who initiates can control the death experience for himself and those he initiates.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An assassin deliberately throws off the mark, ensuring that he or she does not revive.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By design, as the initiator, the assassin can shake off the spell at will.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An assassin usually submits to the spell for long enough to be retrieved by an associate.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No one in their right mind would tamper with a victim of the crucible since the effect is highly contagious.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secondary effects of the crucible are very nasty.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guise of its action is a violent and virile plague and those who interfere with the victim also become drawn into the passage of death.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does not realize that an adept will still recognize the old initiation rite.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Most adepts have no interest in explaining the truth of the situation and calmly bury the body and move 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Usually if the individual survives the old initiation, the adept will return and impress subject into apprenticeship.</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looks for the crucible and deduces its original uses.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Kev's father, von executed three assassinations with the crucible during his time in the jentempas.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stumbled across the case years ago and was warned about the danger of handling it carelessly by his father who hinted at its uses.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never stopped trying to figure out this little mystery and the threat to av brings it back to mind.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turns up the case and with a bit of research comes up with a plan to save av.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idea is disingenuous, his sister's enemies want her dead, so the only way to end it for good would be to convince them that she is dead with a vengeance.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Death and the appearances of death is aoun's knack, and she is the only counsel kev can turn to as he contemplates putting av to the crucible.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There being such a fine line between feigning death and being dead, she warned kev that a wound sufficient to kill her in life would kill her as surely in this form of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spends a significant amount of time under arrest before the actual day of execution, enough to entertain thoughts of hope but not enough to believe in them.-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forced to accept the consequence as she is condemned for murder.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realizes that death is the only way to escape the threat of an inquisition that could not only destroy her, but shatter the tempas and doom her people as well.  It is vital that the inquisitor not be inclined to prove more than the link between her legitimate name and her tempas alias.-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Av's execution under the influence of the crucible presents an unconventional twist.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Unexpectedly, av's body resists the crucible vehemently, leaving av on the threshold of death when she is put to the sword.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unconsciously resisted the infection; open to shift her nature fiercely fought against physical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effect of the spell separates her spirit from the flesh, and preserves her mind from dissolution.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inquisitor is judge, juror and executioner when he is given full reign in a case.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executioner's blade is enchanted (not in a way that effects the spirit, but only the material world).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At the hands of her inquisitor, av has endured endless punishment and returned each time whole and healthy.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This defiance and her refusal to give evidence against her kind have pushed her inquisitor to his limit.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day of her execution will be different from any of their sessions.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If av has time, she will simply die the crucible death and take her inquisitor with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Because of her nature, she does not have enough time.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inquisitor is determined to get the confession he needs from her, and originally sets out to excruciate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session is closed, with only av, her inquisitor and his assistants, the court witnesses and the meu xan of xanadau caoi where all of this has taken place.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she was first incarcerated, she buried her ring of levitation in her own flesh to prevent it from being separated from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As the excruciation begins, av realizes that the crucible is not effecting her as it should.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More than ever before, she defies her inquisitor-just to buy time to die.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will not bend to any whim or command of the executioner and has to be forced and held constantly.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bound, her wrists behind her back, and leashed to a hook seated above her reach in one of the columns.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spits blood in his eyes.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is out of patience, and when she refuses to kneel for the lash he picks up the blade and cuts her legs out from beneath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blade is so sharp it cleaves flesh like the air, severing her legs above the knees.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hardly feels it as she drops instantly to dangle from the leash around her throat.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lets her hang while his assistants seal the gushing stumps.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While he lets her suffocate, she is learning that her power to shift is beyond her control-it is open, but wholly committed to fighting the crucible.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is beginning to feel the heat of the crucible, but he does not have her natural protection.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realizes in a flash that he will be able to wound her beyond her power to heal before she can embrace death to escape.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turns her attention to her ace in the hole, the ring.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turns, about to put down the sword, and sees her rising in the air.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bound wrists she slips under her severed legs, reaching up to free the leash from the hook.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an instant, he thrusts, impaling her to the column-right through her solar plexus.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is almost beyond pain, but the loss of feeling as her spine is severed strikes her worse than pain.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Even worse, she keeps rising cleaving herself sternum to crotch on that keen edge.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will is too focused at this point to realize that she will bleed to death in seconds-she reaches up and tries to free the leash.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distracted by a sound and turns around to see that he has freed the sword.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arms come to rest at her sides just as he swings, severing her-arms at the elbows, her torso from solar plexus through to the small of her back.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ring falls from within her torn gut and so must she.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last thing she feels is the jerk of the leash around her throat.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last thing she sees is the sword slashing through her neck and the world spinning.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executioner rises to his feet, blood erupting from his lips, and falls dead amid av's corpse.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cry of plague rises in the hall.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When kev witnesses av's dismemberment, he goes home shocked out of his right mind and slowly succumbs to the effect, as his kind do.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is left in a shallow grave until an adept can be called to inter his body.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Aoun realizes what is going on when kev sickens and appears to die immediately after the execution.  For the moment, she just waits and watches, but the events to come assure her of an open shot at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deaths of av and kev grant kim and kym twin titles.-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separation of av and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crucible death is the final wedge dividing av from her childhood.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 worse pain than death waits for her the moment her spirit seizes her sundered flesh and stretches the power of her shift to render her merely unmembered.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If not for the respect ana had for her, her body might have been scattered beyond the sphere of her own nature to preserve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Pulling herself together is a long and strenuous process; one that haunts her in nightmares and dark fantasies for the rest of her existence.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Kev's death as av comes to the attention of a formidable artist adept who, upon recognizing the presence of the crucible, decides to mark them for his protégés.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z w:val="24"/>
        </w:rPr>
      </w:pPr>
      <w:r w:rsidRPr="00876BD7">
        <w:rPr>
          <w:rFonts w:ascii="Montserrat" w:hAnsi="Montserrat"/>
          <w:sz w:val="24"/>
        </w:rPr>
        <w:t>POINT OF OPENING</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She awoke naked; barely alive and floating in a pool of blood. She fell the depth of oblivion, in one moment of bliss two figures in shadow, grace and disgrace personified... Nothing... No one... Nowhere...î read in the eyes of the fallen you asked for this...î...the exchange curtailed by the arrival of witnesses, her face released, she sinks into the pool of life waters... Memory of her life was limited to an eternal moment of realization in the embrace of oblivion an immolation in perfect understanding.   Memory of herself was limited to two alien concepts.  Av-a point encompassing, including, and excluding itself.  Aes-a mote, a unity; understanding reduced to a point pregnant with its possibilities.  Of the first she assumed a name, finding that a strangely apt description of herself.  Of the second she assumed a purpose, faced as she was with a present confounded by a dismembered past.  The task of remembering herself awaits to confront her with deadly adversity.  Her search will lead her to discover herself as an alias in dreams unnumbered.   This easily leads her to suspect herself even now but a dream of her own dreaming, scared to death of waking up.  But that is what she must do.  All she has to rely on are memories too bright or too dark to look in the eye.  Instinct and intuition written into her very flesh and spirit, guiding her like a blind woman along a narrow path between damnation and divinity.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Frightened, exhausted and flayed in spirit, av slips out into the night.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barely avoids the arrival of the adept who seized kev.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was dragged away into apprenticeship; mourning the beloved sister he gave the gift of death.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Her unexplained disappearance is covered for by ane; "the body is gone?  Well they must have burned it after all."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Though her will is taxed beyond endurance, she manages that degree of shift necessary to disguise herself once more as "one of the guys."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needs that deception because she carries on her face the legacy of the annjea bloodline; as a girl she would be instantly recognized.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believing her brother dead strikes out on her own.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DEPARTURE : TIDES OF THE SECOND BOOK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At first, all she knows is that she is supposed to be dead as far as the official world is concerned, and she is interested only in preserving that illusion.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weary flight ends in /dragon's bath port, dragon gate province/ an excellent place to hide with masses of humanity and depths of intrigue.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Found starving and exhausted she is taken in as a guest of a school-run by an extended family of martial artists.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only way av can maintain a presence in this situation is if she spends a good part of her time in the countryside, only venturing into the city for visits.  She gains time this way to get her legs for a significantly longer journey of exile.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spite of her exile status, has already drawn interest from a wide range of benevolent and violent individuals and elite.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the ensuing year of wandering, and struggling to survive, she unwittingly combats the collective dragon will to possess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Ironically, her brother also is here under his apprentice ship but the two never quite cross each other's paths.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Also, the architects of the purge revival-stunned to find what they have on their hands with kev-have the keys to the unique's umbra and proof of her existence.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still has no idea what could possibly interest them in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rumors that run through the adept community reach many ears and start many different movements, but its effect on aoun is telling.  She begins to realize what she is and that she has to hide it from those who now surround kev.  With great stealth she ingratiates herself with kev's new mentor and master and thus close to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Ironically, her strong resemblance to av now works against her, thanks to his grief.</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threads of kim, kym, nie, niah, and nya unite into the counter pivot that unites najeara and nalvaun.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Between the five of them, they manage to exact punishment on teyn for all the ill his plotting brought on their family, especially the deaths of their beloved siblings.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cannot muster the will to resume her proper form for many weeks, and by then she decides things are better this way.  On one hand, she mourns the loss of her brother this way and on the other protects herself from new emotional entanglements.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"say, are you a boy or a girl?"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"uh, yeah."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"my thoughts exactly."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takes months for her to regain her original sexual identity to the point where she is willing to bear it.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this time, however, a bit of steel has entered her personality.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her mind she has more than paid for her alleged crimes.  Ane's warnings about resurfacing still present her with a near insurmountable stumbling block.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is starting to think about resurfacing when the rumors of the phoenix reach her new neck of the woods.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thinks it through for once in her life and realizes that surfacing now might just be the best way to end up dead for sure thanks to the anti-establishment flavor of the news.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Without some kind of leverage, she wouldn't stand a chance.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But that means getting her foot into the intrigues again.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little bit of shift, and a haircut, and av can pass for one of the guys.  Almost.  Even so, that's asking for trouble when some of the girls find out.  This perfectly androgynous form is that almost indefinable line between boyish build and female figure.  Slender, supple, flat chested, and yet female.  Av tends to forget the effect her enigmatic body has on both sexes. She has not come to terms yet with the option of going completely over the line, and her choice of a true neuter form is an indication of the emphasis of all her pain.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has no idea who trying to help her, and no idea why so many seem against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wander brings a tale of a phoenix-a report of a certain individual's "resurrection"-come true out of a prophecy foretelling the fall of the imperium and a war with dragon kind.  Av realizes that she cannot linger where such rumor spreads; she thinks she has had enough meddlesome destinies.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Alone, av sets out for the distant provinces.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1"/>
          <w:sz w:val="24"/>
          <w:szCs w:val="14"/>
        </w:rPr>
      </w:pPr>
      <w:r w:rsidRPr="00876BD7">
        <w:rPr>
          <w:rFonts w:ascii="Montserrat" w:hAnsi="Montserrat"/>
          <w:spacing w:val="-3"/>
          <w:sz w:val="24"/>
        </w:rPr>
        <w:br w:type="page"/>
      </w:r>
      <w:r w:rsidRPr="00876BD7">
        <w:rPr>
          <w:rFonts w:ascii="Montserrat" w:hAnsi="Montserrat"/>
          <w:spacing w:val="-2"/>
          <w:sz w:val="24"/>
          <w:szCs w:val="14"/>
        </w:rPr>
        <w:t>A SHADE OF AES-DRAGON PHOENIX</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Avonlea [Avanaioma Nineveh] is a reflection of myself.  She came into being in an expression of Amadea, with no awareness of Aes.  As she is envisioned within this work, she has no awareness of my own voice.  Phoenix, as she is reborn, is the resultant synthesis of Nineveh with her brother.  He represents the parts of me I fought against finding in myself, much because I wanted them desperately, but found the experience of embracing them very disquieting.  The union of the two of them results in an unconscious expression of Aes-me.  The entirety of the Dragon Phoenix sublimation under the voice of Av is suitable for an open forum expression.  Admitting that, while Av is myself, she will appear in my work as an illustration, an illusion.  The story is actually an abstraction of things I had to go through in order to recognize the entirety of myself.  It is an allusion to an experience which cannot be plainly expressed.  The story is its own creature, as it evolved within my mind during my own reawakening.  For this reason, the epochs of this thread are easier to measure in degrees than in chapters.  The major emphasis of the entire work is the address of the trials of the divine individual in a world seemingly void of divinity.  The experiences of an entity born with a paradoxical sense of perspective.  This statement may not make sense, but then one has to be aware that for Nineveh, she could have escaped her many predicaments at any time with very little effort.  All she had to do was wake up.  The way out was always simple, but it was the experience itself that taught her that things are not simple.  It was her decision and her commitment to that decision that puts her through the hell of her sublimation.  To be forced to abandon the mantle of perfect self possession and face the unpredictable and the unknown with mortal limits is difficult for a god, but she does this, and more comes to value the practice enough that it changes her self expression.  It is a tough call to analyze her experience, but the story is there, and I want to tell it.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There are definable stages in this experience.  At any given point, each action and moment impinges and reflects upon others.  In fact, she is forced to confront herself many times through the oblivion of different masks, and deal with these shadows of herself as with an unknown in order to progress.  It is in such a way that she comes to realize that she faces this trial and must embrace the possibility with the risks.  Although subtle, this chain of confrontations prior to her descent, makes for a good opening piece.  Until I have the whole thing in a firm grip, I cannot expect any ultimate decision on which piece of this tale will be published first, because in the very premise, there is not single point of origin.  She is the point of origin and the point of departure.  That is, provocatively, the single concept the entire work strives to express.  That is the heart of the tale.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Because this work evolved so much during the many attempts to grasp it and write it, there is a great deal of material notes that approach but fail to express the real thread of Nineveh.  I cannot easily discard this material and start over, but instead must manage to draw from it without being derailed from the mature thread.  Fortunately, having realized the connection between the character's life and my own, I can depend on my own instincts with regard to this project.  It was a learning process, and the notes I amassed serve as a witness to the things I learned.  About writing and about the thread itself.  So, as these notes continue and include older notes, keep in mind that much of what may be detailed may not ever apply to the coherent work.</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PREFACE TO AUTHOR'S NOTES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VOICES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PHOENIX</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Phoenix, Childe of light and darkness.  An embodiment of existence itself, dually creation and destruction.  Prior to her embodiment, she was a formless ideal.  Upon being exposed to the mortal perspective, she has assumed an idealized feminine form, although she is functionally a free-gender.  This body is a dense shell of energy, much like a filament or an ember.  It is a perfect lens for the transmission of incalculable magnitudes of energy.  Her body is the cinder of her living flame.  It is the primordial ash from which she is born and into which she decays.  What appears to be hair, is in truth a living form of matter in flux with energy.  Her flame sheath, which can be woven purely by thought into her raiment.  The energy of her body is bound up into an extremely efficient internal dynamics, and does not casually interact with things in her environment.  Her body, in spite of its unique composition, is palpably carnal and is likewise carnally sensual.  She has an extremely open and sensual nature, as she is fueled with a passion for experience.  She has strong associations with death, in the arena of transformation, but is seen as untarnishble in her role of destroyer, for she is so willing to embrace destruction herself.  She is never swallowed by death everlasting, being so passionate for life that she must constantly rise up from her ashes and renew herself.  Take flight once more.  She can easily adopt the form in which she is frequently envisioned, a regal bird of fire soaring throughout the depths of the absolute, flickering on the boundary of all and nothing.  Ecstatic in her own flight, a solitary dancer.  She betrays nothing of what she sees or is thinking.  She will look right through whoever meets her eye, right to the depths of their soul, without pause or comment.  She never passes judgment, doing what she must without discrimination or explanation.  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She will consume a realm if she is not appeased, unless distracted from that intent by intervention of another god or respected avatar.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she attained an objective self awareness.  Unfortunately, she was immediately faced with the devouring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  Embracing exile to escape it, she regurgitated the devoured world and hid her essence within it.  A delicate maneuver of psychic and spiritual diafracture; only to preserve her existence.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Some of these things, somehow aware of their unbelonging soon vanished to hidden shadows within the great dragon doors, but the memory of them became the foundation of the new mythology.  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 kind’s golden empire, these strange dimensional whorls were veritable doors spanning a vast empire spanning galaxies.  Such a thing, now in the time and the lands of human rule, is but a nagging beacon of madness.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Time passed and addled memories shaped the world in which the phoenix slowly pulled her ashes together.  A delicate and tenuous reweaving; uniting herself through the flesh of her splintered selves.  Becoming her own ancestry so that she could be reborn in full.  Meanwhile, the dragons waited; those that remembered snatches of their own death and rebirth under her caress.  They do not understand exactly what they are waiting for nor how it will come to pass.  And for that reason they were unaware that while their god continued her slumbering dance through the lives of her shattered parts, their own children threatened the rebirth of the phoenix.  The potential of dragon hood is a latency that exists in men.  Because it is rare that a human born will awake to this potential, the race has traditionally been enslaved by dragons and the offspring of awakened dragons hide among them in hopes of surviving their vulnerable childhood.  So, human in their infancy, the children of the dragons instigated a war to purge this world of the presence of her dream spawned creations.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During this purge, her self reunion was disrupted and the most crucial piece of her became invested in the blood of an exotic.  This one became the primal ancestor.  It is from this individual that the voice of the phoenix, Nineveh, descended.  While once the living sum of all of her ancestors, embodied in Av she holds only a slim thread connecting herself with what she once was.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AV</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An exotic born to a life in the circus, Av is more than meets the eye.  Though what meets the eye is compelling.  At nineteen, the exotic girl has an impressive bearing.  A tall sixty nine inches of lithe, well sculpted body.  A wild red mane of hair.  Penetrating prismatic grey eyes.  A mother of pearl complexion.  Her face, what is referred to as heart shaped, is poised on being feline.  Her chin is a rounded point softening and uniting the angles of her jaw subtly with the strong curve of her cheekbones.  Her teeth are sharp and white with clearly pronounced canines, almost vampiric in length, and very capable of piercing flesh.  Sharply honed though her body is, it is softened by youth and a femininity of contour.  It holds a perfect balance between strength and suppleness.  Her muscles are defined in motion but lie smooth and unobtrusive-while at rest-under taut skin.  She has long fingered hands and dancer's feet.  She unabashedly wears a skin tight body glove of pristine white that sheathes her from the tips of fingers and toes to the top of her elegant throat.  [It has the elastic, silken texture of leather and the protective qualities of carbon filament resistant to cutting, shearing, and high velocity impact.]  Light weight, breathable and isolative, for her it is literally a second skin.  It is altered by her divinity, and its symbol.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As for what lies beneath the surface?  For starters, she is not exactly human.  She has an exotic ability to shift through an array of phases between the human and the tiger form.  In a typical hybrid state, her mass increases half again though she remains of the same height, with the same length hair; the mass gain shows in her augmented musculature and a fine pelt appears.  Teeth and claws become more pronounced and she displays feline ears and tail.  As a tiger, her mass is fully double and her senses are at their sharpest.  She retains her spirit and mind fully in any aspect and through shifts can regenerate from even the most excruciating damage.  The shifts are psychically and spiritually draining, and can be physically numbing and arousing.  Oddly enough, as a consequence of being raised within a circus family, she didn't really have a childhood.  Not in any conventional sense.  Her life has been so dominated by her training that if separated from it she would be akin to a five year old, which sum of years is possibly all the time she has ever been allowed to be her own person.  Most of that time fit in at the edges of cramped days.  Essentially, she is a young woman with broad talents who has only begun to discover herself.  At this point, Av is caught up in unlocking her destiny.  Presently, she is in a situation where she has the opportunity to learn more about herself than she ever dared to hope for.  She will learn more than she ever wanted, before she is through.  The irony, in Av the dragon phoenix truly attained a self conscious awareness.  She is truly alive in the mortal sense.  To resume her destiny, she must endure death in the mortal sense without losing that self awareness so delicately born in Av.</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There is more than one paradox confounding her search for her origins.  Her attempts to unravel that mystery produce some strange and often misleading theories.  At one point she is convinced that she must die so that her own world could come into existence.  At a critical juncture, Av and Rashanna are caught between Kzeisza and the devourer; as tools and the sacrifice for testing Ember.  Av, as an unwilling pawn in this game, is forced to wake up-and as she does, she falls that much closer to succumbing to the trap.  [The trap is simple and complete.  Whoever is spent on testing Ember will fall into Kzeisza's domain-they will become his.  Not even a god is immune to his sleight of hand.  However, caught in this Av is forced to evolve into a candidate for her own testing.]  As Av is drawn further into things she becomes a focus for resolving the uncertainty of their situation.  For her friends-and her enemies even-it inevitably becomes clear that as their hopes and fears become inextricably tied into her, the promise of hope begins to seem more and more a promise of destruction.  Burning to know what it is that made her so important in all of this, Av is forced to confront the twisted secrets within her.  In doing so, she learns the truth about her destiny-she is destined to not only destroy them, but Nexus itself.  She sees how, as a result, her own world is the actually product of Kzeisza trapping Av and Rashanna-formed of them at their expense.  She realizes that her own will descends from herself through this cycle.  Though it seems impossible to believe, somehow this entire situation is the consequence of her own actions, and now she must answer for it.  Caught between her sensual and amoral nature, her desire to salvage this ersatz world, and the unyielding call of her strange destiny, questions loom against her:  Dare she undo herself by going against the tide of her own self destruction?  But, how could destroying herself enable her to create herself?  The only way out of the trap for her is to confront the unknown.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is forced at that point to realize that her survival forces her to absorb the realm of her conception into her own domain, and become like Ember.  To escape Kzeisza's trap, she takes the obligation of her own realm.  Unfortunately, it is immeasurably more difficult for her to do this than it is to simply describe.  Av will be used by many beings, and sleep often with the enemy before she even begins to see the chance of preserving herself.  From the hints of her revelations she is forced to consider:  Did she really create herself?  Or did she undo that creating by withholding the Keys from the Lock?  Will she ever know?  Nothing is possible until Eden devours her.  Her past becomes paradox.  She becomes her own creation.  She is tormented by the belief that somehow her world was created out of her through Kzeisza's trap.  She also faces the unnerving possibility that she just spontaneously came into existence.  There is no one in whom she can find the answer she needs.  Not that the answer is so difficult to find, but with its implications, it is extremely difficult for her to face.  Her origin, she finds, is the hardest question about herself to answer.  Even her shadow has forgotten the greatest number of her scattered lives.  Av must endure this harsh passage to regain some of those lost lives and their crucial memories, but above all, she must regain the memory of her divine life and the life of her imprisonment and disruption.  Even then, she will only regain the faintest glimmer of her once majestic magnitude.  While this disruption of her self possession is the larger part of the story premise, the real climax revolves around the situation she must confront upon regaining this measure of self possession.  Out of her ordeal, she will return to the world discovering that the purge had never ended, and in this day it will reignite.  Mysteriously emerging from her exile awakened to herself, she must decisively unite the armies of her deathless and dreamed creations and bring the purge that nearly cost her her soul to an end.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If this nearly murdered goddess can defeat the superstition which is the true heart of this war, then the united antagonists will turn to face the advance of the dragons who once again see the chance to touch and possess their stricken deity.  A deity that has only just slipped the bonds of mortality.  The horror is that for Av, she has realized that the dragons of this day are the fleshed shadows of a race that was once one of her beloved children.  Beyond this world, through the dragon doors, her other chosen people have come into the light of their old promise and have begun to bring life from the ashes of the dragon empire.  Unable to reach out to these children, Av must find a way to embrace her obsessed prodigals or she will be forced to pit her dreams against her children and lose both.  Her only hope otherwise is to put her trust in the race of man, the cast off slaves of the dragon empire, and the race responsible for the purge that strangled her so.</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must wake up to herself to confront the paradox in her origin.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born to exiled exotics in a circus.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one of ten children born of the same mother and three fathers.  Her childhood was packed with training for versatility, and a dearth of conventional influences.  As an exotic child, Av had many dark and sensual character traits.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Av's bloodlust destroyed her aerial career and added to the death of the circus.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went through an initiation death not knowing that she had.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wandered alone until becoming involved in society.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fled high society following an uncomfortable scandal.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acquired the title and land of a cursed province.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Av's potential was unlocked, prematurely opening her destiny.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was displaced to the nexus.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drafted into the PAF during the rise of [a god of death and destruction; possibly a manifestation of the devourer].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threw herself into mastering the tools available to her in the PAF.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was altered by a biokinetic to become a more efficient pilot.  The PAF in the nexus is derived from the pieces of two parallel Earths, in which one had attained technical perfection and the other had missed it by a hair due to the availability of psionic Upstarts.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left the PAF expecting to find a way home but instead ended up in Kzeisza's trap.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became involved in the Aegis Project in Upstart Research and the Alliance Pact.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confronted by divine agencies regarding her open destiny.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placed in a key position in the Alliance Project.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sucked into an intimate relationship with Kzeisza.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begins an unintentional apprenticeship in dreaming as Kzeisza's morsel.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Av's acquaintance with Rashanna is the root of their friendship and the entering of Kzeisza's trap.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and Rashanna were intended to do the devourer's work for him; sacrificing themselves to undo the nexus.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used as a research focus and source material by PAF/AEGIS researchers.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was forced to contend with Kzeisza's trap and several divine claims on her to make her own claim on herself.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endured a grueling disintegration at the hands of the devourer, and died to escape the paradox of her origin.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paradox of her origin changed; now she had created herself-world and origin.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realized she was a young-possibly newborn-god.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realized that she had entered a different kind of existence, and had to her credit accomplishments she was obliged to substantiate for herself.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ASH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One of my narrative options is Rashanna (Ash).  A young dragon adopting human form for safety.  Kzeisza knows who and what she appears to be.  Ash is another recent acquisition of Kzeisza's, as is revealed when Av is assigned to room with her.  Rashanna absorbs the role of Kianna (and Wraith, to a degree) and transforms it; roommate, spy, teacher, friend, ally.  Ostensibly she and Av are from mirror worlds, sharing a language and basic culture.  Rashanna has been acclimated to Vancouver already.  Rashanna is an equal to Av in all of her ferocious traits, a strong match for her intellectually, but beyond that Av is a phoenix to her dragon.  Av needs to evolve from her slippery tigerishness into a true phoenix.  Rashanna and Av are a lesson in compare and contrasts.  Rashanna exceeds Av in experience with the supernatural, while Av exceeds Rashanna in raw potential and unpredictability.  Their interaction is the core of the work.  Av has had to grasp sophistication with desperate speed (a veil over her naivety) while Rashanna has been able to take sophistication for granted and has attained naivety through eccentricity.  Ash is the alternate mate for Av to attain union, as the dragon represents a culmination of the phoenix assimilation from the paradox of Kzeisza's trap.</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WITNESS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Another narrative option, the enlightening aspect of using the device of a witness.  This device was one of the options for the lead book in the series.  Using him as a neutral party to get close to Av, it represents the only legitimate third person narrative, as all other attempts at this expression are third person only in form, while centering on the perspectives of the shattered phoenix.  Through his keen observation, I had intended for significant points of various encounters to be noted.  He will perceive the fine balance and fluidity that heralds her prowess with a sword.  He will take note of the peculiar interest the elite nobility take in her and make an effort to find out why.  He is the set of eyes through which hints of Av's potential will be hinted at, while preserving the necessary reserve with which the tale must unfold.  To him, raised on the fairy tales of old, the passage into the shadow of the world will be a rude and enlightening awakening.  He will meet Av, one of the exotics (one of only a few fey races that were more than hints and rumors, and she-just in herself-will greatly challenge the premise of the common lore) during her rise within the circus.  In her intermittent company he will watch the tides of intrigue turn to war and the tides of their own fates leading them into the madness of the dragon door at Teigalnihayr.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KZEISZA</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mallCaps/>
          <w:spacing w:val="-1"/>
          <w:sz w:val="24"/>
          <w:szCs w:val="14"/>
        </w:rPr>
        <w:t xml:space="preserve">kzeisza anzoar aioch kzhan sif vellosh ni aregriar sish mellyr weox dinevin lor anjui aigos meloch vandu goth rykhar ixth vanioush ballosch synui-flysyth-ftharal-woshenautrtch... Chair (ceo) sri. </w:t>
      </w:r>
      <w:r w:rsidRPr="00876BD7">
        <w:rPr>
          <w:rFonts w:ascii="Montserrat" w:hAnsi="Montserrat"/>
          <w:spacing w:val="-1"/>
          <w:sz w:val="24"/>
          <w:szCs w:val="14"/>
        </w:rPr>
        <w:t xml:space="preserve"> Old as dirt, Kzeisza was a thousand years old before the triassic age.  His age, estimated, is around 25 million.  Considering his nature-a dragon's tendency to dream-he has only lived a tenth or a hundredth of that in any objective sense.  The bulk of his experience  is in the unquantifiable realm of the umbra.  Kzeisza, as a dragon, is more aware of the thresholds and upper arena which lies between realms and domains.  He knew that a nexus event was coming and was prepared for it.  Kzeisza knows more about what is involved in the Nexus incident than he ever lets on.  Av involvement is a result of his experiment which he did not foresee-he had laid a trap for a god [several almost took the bait; withdrawing or moving very carefully in association with it], and he is not sure if he has caught one in her.  His preparation is the essence of his trap.  The nexus is a proto-realm; part of the domain of an unconscious ascendant.  Kzeisza is aware of the time limit that exists for the nexus, but Av is forced to figure it out so that she has time to act to stop either herself or Eden from destroying Ember's nexus, and to escape the trap Kzeisza will spring during the recognition.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Kzeisza is in control for the most part.  He is playing a dangerous game and Av is largely unaware of it.  He allows her to be assaulted.  He is testing his suspicions that she is more than able to handle whatever is thrown at her, because he sees in her the potential of divinity.  The specifics of his manipulations are left to Av to disclose, but the role of control Kzeisza has can be presented over this.  The reader is allowed to know that Kzeisza is in a position to string Av along.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KZHAN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Kevin Zhan is the husk of Kzeisza's childhood.  He came into being when Kzeisza awoke on Earth in the twenty-first century.  Recreated from a dim memory of his mortal exotic form, Zhan is essentially independent of the dragon.  Kzeisza abandoned the original Zhan, the remnants of Ke'avon, to embrace his dragon hood, but this Zhan still has a link with him.  Zhan is the key to unraveling Kzeisza's plan during the nexus affair.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DRAGON/PHOENIX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THREADS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br w:type="page"/>
      </w:r>
      <w:r w:rsidRPr="00876BD7">
        <w:rPr>
          <w:rFonts w:ascii="Montserrat" w:hAnsi="Montserrat"/>
          <w:spacing w:val="-2"/>
          <w:sz w:val="24"/>
          <w:szCs w:val="14"/>
        </w:rPr>
        <w:t>PHOENIX : PARTS</w:t>
      </w:r>
      <w:r w:rsidRPr="00876BD7">
        <w:rPr>
          <w:rFonts w:ascii="Montserrat" w:hAnsi="Montserrat"/>
          <w:spacing w:val="-2"/>
          <w:sz w:val="24"/>
          <w:szCs w:val="14"/>
        </w:rPr>
        <w:tab/>
        <w:t>NINEVEH [synopsis]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To call for a physical point of origin to this progression, one could look at the parents of Av, the voice of rebirth.  Look to the time of her mortal birth.  Her parents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ENIGMA PATHS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It all begins in paradox.  A collision of lives stolen and stranded in a threshold nexus [an incomprehensible anomaly-in the guise of a world derived from innumerable fragments of other realities-which seems doomed to chaotic dissolution].  Av is caught between this nexus and a host of beings acting within it; Eden and Eman [gods], Kzeisza and Rashanna [dragons], Zhan and Rook [free agents], and those [all the above and more] who see her as a prize or object.  Av has the key to destroy the nexus, or the potential to create something invaluable from it.  But, in trying to grasp the situation, she is forced to explore the many secret parts of herself-only to discover a destiny she cannot escape.  [Should she either save or destroy the nexus, her soul would be lost.  The only way to preserve her soul is to allow herself to be destroyed.  But for her, dying and staying dead are almost impossible.  In spite of herself, Av is counting off her deaths.]  She has very little time to figure out what is going on before she will be unable to save herself.  In order for Av to survive the challenge of Nexus and associated pressures, she has had to defeat death and transcend it.  For Av there is only one prize, herself.</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This is a story about an individual who inadvertently becomes the crux of an impossible situation.  In it, you will see the beginning of an epic story which blends magic and science fiction with adventure, horror and erotica.  The premise is simple, and at once complex.  Anything is possible.  But it all has consequences.  It is a tale that shears across genres, daring to assault our faith and reason.  The work is a shining example of the premise on which I am now writing:  Reality [our concept-distinguished from the physical structure that supports it]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work treats the concepts and expressions of such things as magic, and super-technology with equal seriousness and deliberation.  It delves into the higher workings of nature as an arena for the heroine and the reader to venture and explore.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  The twist if this book is the fact that Av's existence sprang from her own enslavement, and this story works its way to a point where she is set against Kzeisza in a contest over her very soul.  To win, she has to embrace the devourer and survive.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eventually her most intimate acquaintance, have had to embrace her self expression and not attempt to alter or excuse it.  Just as she challenges him to judge her, she challenges us all to dare the same.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One year ago, Av arrived on Nexus with her companions, all of whom were wildcards out of the deck of fate.  Waking in the ruins of Triel Manor, aged countless millennia they have time enough to realize the significance of what has happened, before Nexus sweeps them up.  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peculiarity.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  Which is where we actually enter the story.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Naturally, she presents him with a problem.  He is unaware of what destiny holds for Av under his influence, and can only suspect the possibility of her being his target.  That suspicion is enough to motivate him to getting a hold on her.  In entering Vancouver, Av becomes a catalyst for changing the entire world.  Though she is not aware of it, she demonstrates the power of an individual in the right place that is used against her in the possible sequel.  [The power of the culture envisioned in the sequel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 the course of her early involvement circumstances present her with the opportunity to relate partially how she came to Nexus [and how she came to be what she is when we first confront her].  For her to fall to Kzeisza's trap and Eden's designs, would be to fall back into the loop of her own bootstrap.  The means by which she would fulfill Eden's desire would destroy her.  Rather it did destroy her once before, depending on how you look at it.  The alternative of embracing Eden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Avonlea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rent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 this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PAF hardware, and the biopath's influence is the key to Nyon succeeding with generating the first slip.  In the experimental race to restore Avonlea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NLS SWAT:  Neutral Licensed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existent government, the NLS SWAT occupies the city and enforces martial law.</w:t>
      </w:r>
      <w:r w:rsidRPr="00876BD7">
        <w:rPr>
          <w:rFonts w:ascii="Montserrat" w:hAnsi="Montserrat"/>
          <w:spacing w:val="-1"/>
          <w:sz w:val="24"/>
          <w:szCs w:val="14"/>
        </w:rPr>
        <w:tab/>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ENIGMA THREAD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Opening and unfolding.  Av has to enter Vancouver and Kzeisza's influence.  The beginning needs to work with the given unknown to draw things in and past the initial paradox.  Av is an outsider, and if not for her curiosity she would prefer to avoid involvement.  Because Av does manage to get tripped into a confrontation, she comes to the attention of local powers and a quick scramble ensues while each tries to get a hold of her.  Av is revealed through repeated testing of her shift based invulnerability, beginning here where she suffers a mortal wound.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Kzeisza acquires Av and sics Rashanna (Ash) on her.  Inexplicably pushed, Av confides in SRI; and comes under Kzeisza's control.  Rashanna is assigned to be Av's roommate and guide-with the job of determining Av's potential.  Av is also probed by many others with an interest.  Av does the establishing mental fencing with Kzeisza, and to a second degree with Rashanna (Ash).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makes the acquaintance of Rook [soon to be her assassin], and Kevin Zhan, who instantly becomes her ally.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not pleased at being acquired, tries to convince SRI of the dangers of Nexus.  She demands action threatening to leave otherwise.  In getting a response, she also is encumbered with the responsibility of defining and initiating that action.  As a result, Kzeisza's opponents notice Av's appearance and lash out at her expecting to wound Kzeisza.  She provides fuel for their fire by bringing in the influences of Nexus in the guise of the PAF.  This thread holds together all of the technical and tactical influence.  This is a military with which Av can take refuge-with a price, of course.  With this, other threads for revealing Av open up.</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complications are largely attributed to the fragmented nature of Vancouver powers.  To wit, these are the powers that are involved either though agreement or opposition:  SRI, the PAF, AO, NLS, the unnamed and uncounted splinter groups of marauders, the divine entities of Mystery, Fate, the Devourer, the Unspeakable, the muses of Xanadau, and various individuals of power.  SRI and the other Aegis founders are becoming dedicated to the solidification of their cultures, technologies, arts and economies.  The marauders and opposing factions are interested in the pursuit of their own gains, which would be hindered by the formation of the Pact.  Many gods are interested in claiming Nexus, while Eden, the Devourer is interested in undoing Nexus.  Mystery is somewhat neutral and her interests are unclear.  For most mortals, their interest is in finding a way to persevere long enough to find a way to go forward or back.  The riddle of Nexus itself will not entirely resolve itself, in spite of the Upstart research, until Av is too deeply involved.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has to be approached by Eman and Eden early enough in the flow to set her up as a tool against Ember.  Eden will make his bid out of the very history of Av's submission to seduction.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first stroke is Av's denial of Eden and his assurance that she will inevitably be his.  Athanasia [immortal], Artemisia [perfect] and Aislynn [dream] step in representing Amaranth [deathless] who is the god of the unknown.  They stake a claim to Av as well.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Kzeisza and Av begin to fall into their liaison, setting Rashanna (Ash) at odds with Kzeisza and fueling her uncertainty about her friendship with Av.  Dragon dreams are the screen from the beginning.  They skin away the certainty of reality and lure Av in to Eden's embrace.  At a point, reality will give way to dream and Av's corpse will be painted.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is pressed by Rashanna (Ash) and Eden's influences to seize the roots of her potential, which are in turn revealed to Kzeisza.</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is forced through several confrontations in the interest of bringing her to the key confrontations and the climax.  This pulls the stray threads stringing far from the center together.  Av ties up these ends with a dance of denouncements as she is becoming more aware of the real shadow looming over her and thus over Nexus' future.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Reaching the end.  The end must be a thickening weave of darkness, sensuality, and devouring so indicative of the devourer, Eden.  His taint must thread its way from the beginning wisps to a cloying and palpable caress at the end.  Alter moods of the scenery to reflect this shift, even.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dies to be born from her own ashes.  The ending is a new beginning.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If this were home, hell if this were Earth even, this would be impossible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But I can tell you what is going 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This is the lair of a dragon!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You won't believe why I came back, but you've at least have to hear this...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An appointment with the head dragon:  a matter of useful potential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 was born in a circus, and sometimes it seems like I've never left it, either...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We...um, seem to have a little problem off to the east.  Would you just run out there and find out what is going 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It seemed like the thing to do... can we just keep this in my name for the moment?  No, it doesn't work that way.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 don't think somebody likes you being here... Oh well, at least it was an exciting firefight, and car chase.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You've got good potential, I will teach you...  Great, mind if I ask what stone you just stepped out from under?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Ah, we have a bid for your clerical appointment, a representative of evil on your own world has spoken for you.  um, I think you and I need to get a few things straight here...  Well, can you suggest someone a little more to your particular nature. perhaps?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Well, I'll ask her... er... him, whatever.  this might get interesting.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What do you mean, you need us to remove the local authorities?  Right, well get right on it.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What do you mean, you don't want us to remove the local authorities?  But we were so close!  Right, we'll get right on it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You want me to work out a deal with what?  Right, I'll look into it... (san loss!)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Deck of Fate, all the threads of destiny, and I had to keep the thing...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We've got a little problem with that last assignment... sure, I know where we need to go, it's that way, we just don't have any way to get off of this planet here, at the moment...  Right, no problem, I'll look into it.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sensual - inferably sexual - opening to present the city of night.  Siva 17 engages the city as it is swallowed by riot.  She inevitably demonstrates her potential for destruction - marking herself as a threat in some minds.  On her return - after hardware problems - the enigmatic Av emerges, and reveals herself for our first glimpse.  The next few days comes to a face off with SWAT, an amiable approach by local Talent, her attempt to contact a higher authority, and her final summons to go before the Chair of SRI.  Kzeisza is the last thing she expects.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that is not made clear enough.  She needs to consider that before she goes out.  When she veers over to the garden terrace it seems like a deviation of her intent, a misleading turn of phrase.  Her predatory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extraordinary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acute interest in her, and what she represents.  She is brought to meet Kzeisza, a dragon older than civilization.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 arrival is beheld in the mind of the elder dragon, and his awareness of her is the lure which brings her to him.  Av's faux pas-things begin to get weird and erotic.  Unfortunately for her, Kzeisza is on to her at once.  His summons leads to her slip, and the beginning of their erotic entanglement.  She actually tempts him, innocently.  She nearly expired from shock at her own taunting of destruction.  Rashanna and Kzeisza.  Like Av, she is in possession of an Artifact of inestimable power.  A book of power and will.  To Kzeisza, Rashanna represents an evolution of dragon mentality.  For Avonlea, she represents a paradoxical destiny she has yet to discover.  The contract created between them is literally as strong as the one between Av and Kzeisza - for the bond is identically performed.  A consummation of blood.  From then on, her dreams belong to Kzeisza.  The next morning, Rashanna is assigned to take Av in hand.  Their effect on her is notable.  She wants peace.  We pick her up as she finally moves into her suite.  This is about where her imminent enemies in AO take note of her in particular.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KZEISZA ANZOAR AIOCH KZHAN SIF VELLOSH NI AREGRIAR SISH MELLYR WEOX DINEVIN LOR ANJUI AIGOS MELOCH VANDU GOTH RYKHAR IXTH VANIOUSH BALLOSCH SYNUIFLYSYTHFTHARALWOSHENAUTRTCH.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 Idea.  Until she actually divulges her conclusions to Kzeisza, Av's idea is not revealed to the reader.  However, her reactions to those things which in part bring her to the necessary conclusions do have clear connections and hint to her conclusions.  It is more important in the first chapter to establish the images of her, the city and an idea of things to come.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Eventually it will become obvious and necessary to approach the CCC with an offer of alliance with the PACT groups, officially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meets her conditions - a look at Nexus et al.  This chapter comes immediately on the tail of the first.  An unprecedented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delayed reaction precedes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 lab team.  From this experiment, work will proceed toward the development of a Catalyst Matrix.  This achievement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  There is a hiatus in story flow, as the weeks of negotiations are of only cosmetic importance to the story.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pierced and an obsession is voiced.  An ancient hunger is awakened in the dragon, and an erotic fatalism is ignited in her.  Kzeisza has confirmed what he has seen in her, and found far more than he was prepared for.  Never the less, he acts on his first intent.  Driving her to develop her extraordinary potential.  To promote this, he assigns a tutor to her - befriending this one to her in spite of the others initial differences.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magic and technology of the Vancouver culture are mutually exclusive.  They have a comparable level of sophistication, but the psychology of the culture has created a chasm between the two Arts.  This schism is destined to be crossed by Avonlea, in the course of her undoing.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Dragon dreams - ambush - trust.  Again, a certain amount of time passes betwixt this and the preceding chapter.  Her long first day with Rashanna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Something which has been hinted at is revealed by her herself.  Shifting into a tiger, she stalks away her tensions.  Her peace of mind restored, she turns in.  In her dream, the dragon approaches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necessary realization.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Rashanna.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Rashanna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Ambushed - liaisons &amp; confrontations - Kevin - innovations... The enemy makes an attack against the envoys from the Dead, as much a diversion to get the drop on Av as to drive the emissaries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eavesdropping,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When Av and Rook lie together, Kzeisza enters her mind to relish her bliss.  Tantalizing her, he bathes her in a waking dream that engulfs her with a passion which inspires Rook.  Unwittingly, Kzeisza obscures the possibility that she will recognize his inevitable embracing possession of her that is to come, for his presence in her mind during her erotic moments conditions her to expect his presence as something of a figment of her own imagination, or as a communion which she takes rapture in without regret or recrimination.  She actually wants to give him this erotic bliss, for at last she is beginning to realize what this is to him.  She understands him because of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Kzeisza has a history of influences in the identity of Kevin Zhan.  This human form allows him to observe the city and its denizens.  He has an admirable amount of influence in the elite circles and corporate authorities which more or less rule Vancouver and its vested interests.  In this identity, he is the foremost authority on ancient magic and martial arts.  As such, he is a recognized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consummation.  This is a key chapter in the development of our primary characters.  Rashanna pushes Av into the abstract, breaking her continuity.  Rashanna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Rashanna enters the picture.  Another consummation binds the dragons, and Av is introduced to her future nemesis and friend.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Av's time with Rashanna is very productive - in many ways wholly unanticipated by either of them.  Av learns a great deal just about the culture and history of Rashanna's Earth.  She is devouring all the mysteries and truths implicit in Rashanna's Art at an unprecedented rate.  Her awareness is drawn into the embrace of a Nothing Paradox which opens channels to the vast potential within her.  Her observations on the realities of the organization supporting her work is keen and piercing.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introduced into Av's team.  At the moment, though, Kzeisza invites Av to partake of a swim, with intentions of testing her.  Her trust, once is had been given, is absolute, and it is the great dragon who is tested as they embrace in a consummation of their mutual obsessions.  This act of abandon carries Av through the doors of oblivion and back to her moment of paradox.  From this, the two proceed to their first meeting with Rashanna, and another consummation which will tie the three together in a way which defies every tradition of dragon instinct.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Rashanna,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finds herself alert and asleep, contemplating her grasp on reality.  Following a crucial reconfirmation of life, she fully awakes fortuitously in time to meet her assassin and confound his deadly assault.  A short, vicious exchange which quickly escalates to an inconclusive climax leaves both of them wounded and at a draw.  Unable to unmask her assailant,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dilemma without betraying the honor of the man who was hired to kill her - the friend of the man who both made the actual attempt and who was working with Av.  Unfortunately, their search is cut short, as duty calls.  They are called in to reports of an ominous new arrival to Nexus.  One which must be dealt with with extreme haste or prejudice.  The time has come for their acid test.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Rook is something of a physical adept.  A combat oriented and magically imbued ronin.  Unlike a true mage, his magic is intuitive and untrainable, and he has weakened it by incorporating technological interfaces into his body.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Fate or free will, you are unpromised - facing the dead... Their first night on the frontier is a long one.  Both in the ever-present chemistry between them and in contemplation of what awaits.  Av manages to draw Rook out a bit, and slipping into dragon dreams, is voyeurously watched by Ash, as she wakes to confront.  The tension of their chemistry is hard on her.  The early morning sees her wandering away to consider the coming days.  Following her instincts, she prepares herself to face the worst, and inadvertently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repercussions of this moment sensed even by Kzeisza.  Av returns to the mission at hand, and these new thoughts are forestalled by their arrival at the threshold of the foreboding displacement.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EMAN/ENNIS/ENZO, FATE (GOD IS AMONG US/SOLE CHOICE/ESTATE RULER)  "Some might call me Eman.  Others might call me Ennis.  You, I think, would most likely call me Enzo.  All of these might apply as well as any..."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Rashanna's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Rashanna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confidence.  A few questions are raised when their tryst is interrupted for a quick conference.  The passage is uncomfortably easy in their minds.  That is until a chance encounter reveals a hidden side of Rashanna.  The end of the day finds them nearing the heart of their objective.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When Av dreams - things get complicated by themselves... Uneasy making camp so deep in potentially hostile territory, Av resorts to continuing her stories of Triel Manor to distract them until sleeping shifts begin.  Confined in the safety of Rashanna's bag with Wraith\Ash, she confronts the insidious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Conditions of the dead - people, places, things go on... There are many considerable realizations which accompany their admission and the initiation of their negotiations.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voyeur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Rashanna is concerned for Kzeisza and his unnatural fascination with Av.  She has much to think about.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Moved out of harms way - uncommon tutelage... There are marked differences between this trip and the approach to the Dead lands.  Av has plenty of time to think, as she cannot divide her attention to properly communicate with Blanc and pilot the vehicle.  Their orders being to take as much time as necessary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accelerates her into full, flowering magic.  Her friends and team mates are left chasing down leads and fulfilling their duties, and her thoughts are often with them.  Out from under Kzeisza's wing, her mind returns to the warnings of Rook and Rashanna,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Bid for destiny - gathering loose ends of all sorts... Her intense vacation is disrupted by the appearance of the voice of Fate.  What was put into motion on the way to the Dead 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Confronting and drawing out hostiles - escalation... 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Canadian police, like british police do not carry guns.  In our world.  In the future, though, the situation has changed.  Though the situation is demonstrated that calls for cops that carry, and it is pointed out that these cops are not government related, but private industry, It would be good it the question itself is brought up.  "You, know, there was a time when the cops worked for the government, and they didn't have guns.  Now I wonder if that was not the only blessing that died with the old government."  The best place for this is in the planning stages of the rub out.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 the ongoing inter cultural exposure which is going on, the exchange of some necromantic lore provides a glance at the power of the object which serves Rashanna.  Av, witnessing this again, but for the first time as we can recall, asks about it.  Thus is the nature of the book of will revealed to her, and 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Deeper, darker shadows - temptations becoming distractions... Kzeisza learns that he has reason to worry.  Something on the wind of possibilities has him watching for hidden influences.  He even considers calling off the strike.  The final dress rehersal is a crushing success, but he puts the op on hold while he looks into this mystery.  A key thought occurs to him.  They would need NLS SWAT right where it was if there was any hope of keeping what AO has brought into the game, in check.  The rumors alone would make them hesitate, but the disappearances of certain eyes and ears demands it.  Every one is beginning to feel the presence of shadows.  For the mean time, only the combined influence of SRI and Kevin Zhan are keeping NLS SWAT at bay in their persecution of Av.  The subtle temptations of Kzeisza as Kevin, to seduce Av are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 - laying with her in the flesh as he consumes her in her dream.  She, lost in this, does not realize this embrace for what it is, half believing it to be a thing of her own mind's erotic creation.  For this reason, this liaison is more painful to her than she can endure.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Indeed, she has become as tempting a thing to the Devourer as she is to the dragon.  Of their own accord, due to her own choice, the cards are dealt, and now he must inevitably destroy her, rather than take her under his wing.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San loss - beauty and horror - reevaluations... After their dream had been invaded, Av and Kzeisza had no choice but to hunt this malevolence down.  An unspoken agreement, and a certain ignorance of what they faced supports them.  Av goes a field with Kzeisza to define the threat they face, and what they learn is damning.  As with her piercing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 calls upon her hidden assets, the keys of fate, to learn how to oppose this unnatural threat.  Assisted by Rashanna and her special assets, they learn some dark truths.  A careless gesture on their part stuns them with its implications.  Av confronts the creation myth of her world in the fulfillment of her inspiration.  With great effort, she stick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truly be avoided.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trios-as sensuality and sexuality are both her curse and her one passion.  For Kzeisza, it is but one more opportunity to watch as Av explores her own sensual depths.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Empty solutions - first drops of bad blood - sabotage... Av turns her mind back to her duty, and binds herself with the key to their salvation.  As she does for Rashanna as well.  She finds the way, but implementing it will involve more effort and risk than anticipated.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bad blood.  Kzeisza is the dragon.  He intuitively takes things into his own hands and brooks no dissent, nor offers any explanation.  This is something Av has not had to confront for the most part, but when he steps in and says what is what, she snaps.  What is what being a set of assignments given to her team members, and the dissolution of the NLS SWAT elimination.  Rook is sent underground to weed out the saboteurs.  The method required is not hard to guess.  Ash is isolated, much as Rashanna was much earlier, and given the role of messenger to various factions, and the job of trouble shooting within treated faction interests.  Av is pulled off of the deep space expedition and Rashanna is given the order instead.  The explosion being that this is a final decision, and he will not deign to explain it to her.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Having begun to realize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previous half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How strong a will does it take to withstand the rending embrace of the devourer?  Beyond the threshold, only the will exists, and the Devourer.  Avonlea faces the very undoing of her being.  She will lose her flesh, her power to shift, her magic and her mysteries.  When all has been laid bare by the stealing caresses of Eden, and Avonlea stands naked to the soul and will, will she endure his final kiss?  What are the consequences of a sensual being deprived of all capacity to touch and feel?  Can she hope to survive, and will she ever know why this is happening to her?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have been watching you.  I too dwell within the Mysteries.  You may have no fear of the unknown but you will fear me.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There are things which lurk in the shadows which even I am frightened instinctively by.  Not evil, but utterly alien.  My Lady, can you not at least tell me what it is you wish for me to find for you?  Where do I begin to look?</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know these things.  They are infinitely capable of destroying her.  They are very much my own minions.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Powerful enemies inevitably will overwhelm you.  They will take the time to do the worst they can, study your weaknesses, and nail them when you least expect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Wounds that will not heal.  A leg, torn from body and spirit, with irreparable damage.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Not again!  Never again!  He knew.  He knew and he said nothing!  I feel so empty.  I can still tell what's not there, despite the virtual sensory constructs.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I'm ready for them this time!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Why are you here.  Why do you mock me?  Doesn't Mystery know how much trouble I am in?  Please, take me back.  I cannot get there now.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where his hand caresses, what his lips kiss.  The world stutters - a glimpse of nothing.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Is all of this stuff necessary?  I never conceived what this would be like.  This reminds me of the things Blanc taught me.  You again.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There is what one is, and what one does.  For you and I, one defines the other.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have to try.  I have to adapt.   The world crumbles.  She becomes completely disassociated from her environment, but cannot access any dream or threshold.  It had peeled away in layers.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This body is mostly dead.  A puppet of technological nature, though I am still a creature of will.  If I just extend that will...   There are more pronounced holes in her grasp of the world.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savor them.  Again, the world breaks down.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r w:rsidRPr="00876BD7">
        <w:rPr>
          <w:rFonts w:ascii="Montserrat" w:hAnsi="Montserrat"/>
          <w:spacing w:val="-1"/>
          <w:sz w:val="24"/>
          <w:szCs w:val="14"/>
        </w:rPr>
        <w:tab/>
      </w:r>
      <w:r w:rsidRPr="00876BD7">
        <w:rPr>
          <w:rFonts w:ascii="Montserrat" w:hAnsi="Montserrat"/>
          <w:spacing w:val="-1"/>
          <w:sz w:val="24"/>
          <w:szCs w:val="14"/>
        </w:rPr>
        <w:tab/>
        <w:t xml:space="preserv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How long did all of this take?  ...Oh.  Gods.  Who paid for this?  I thought as much.  But he will not talk to me.  I might as well be dead to him, I suppose.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Calm Before the Storm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think I begin to see.  It is twisted, but clear enough.  A paradox, but of intent and action.  I am willing to fight, I am not about to quit.  I dare you to destroy me.  But I warn you, there is far more to me than even you suspect.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Overconfidence - she comes up against the worst odds.  Overwhelmed and outnumbered, she is whittled down, from Phoenix fighter, to combat armor, to cyber frame.  The final blow is shattering.  A death blow which pulverizes her residual organics.  It cripples her spirit, and sling-shots it into the fringe of the threshold.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Eden.  Now, we can be lovers.  Or at least compatible parts.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matter of assembling the right team of emissaries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free spirited ally, and a cold blooded killer.  You don't have any problems with that, do you? (What's a 'problem?')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Why, a dragon, of course.  Its only suiting for a project of this level of importance, we can't very well leave it all in the hands of a bunch of mammals, can we?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Oh, its just this nasty aura of death that's slowly spreading along killing everything in its path.  No problem.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 valley of death.  I think we'll need more than a rod and a staff to find comfort here...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Dead people aren't that bad, really.  You just gotta get an idea of what they're into... well, yes I do have a little experience in this area.  You should come by my place sometime, if I can ever remember where I misplaced it, or the world I was keeping it 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uh...We represent the....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Sure, we'll take a couple of your emissaries back with us...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He doesn't talk much does he?  Him, well he isn't even here to be precise.  This is only his former body.</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Talking with a free spirit too much can be an unnerving experience, especially when it helps you figure out how to do this...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Oh, here you are... how are you doing that?  Oh, neat.  Like this...?  Hey, you better pick your jaw back up, people are staring.</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Geez, maybe mixing necromancy and technology aren't such a good idea, you know?</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An assignment - a view of Nexus - group chemistry...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 forms, and different appetites.  What proves to be the most unnerving is the degree of like mindedness - though from differing cants - they share as a group.  While uncertainties are stirred up, it is not too much later that the first signs of what they are to face begin to reach them - hitting the most sensitive first. From the city, Kzeisza watches them, and it gives him a few things to ponder as the time passes.  This deathly aura strikes a chord in Av's memories and it spurs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Rashanna, Dirk and Dougal.  These individuals are left behind, but still are witness to certain significant events and thoughts.  Also through Dirk, Av's former companion in the PAF, the initial steps in the integration of forces between these new allies is observed.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Geez, maybe mixing necromancy and technology is a pretty hot idea after all.  How are you doing that?!  No!  I definitely do not want metal in my flesh thank you... I've spent too many years avoiding just that to start changing my ways now...</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It's a working vacation, you want to come or not?  Besides you're still teaching me things, remember?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br w:type="page"/>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CHORDS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PHOENIX, FOR HER EXECUTION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Avnaoma journeys to her mother's birthplace, unaware of her secret name, Nineveh.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But it is that name that compels her grandmother to name Av as the family's heir in her mother's place.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Even though she does not want the noble title, she must fight for it to preserve her bloodline's House against the Imperial Court's determination to sever it from its ancient female line of inheritance.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stands alone, even against her own siblings, at once the principle opponent defending the interests of her House and nuptial prize for any man who can defeat 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 valiant efforts and mysterious nature attract enemies who will stop at nothing to destroy 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As they pry deeper into her secrets, she discovers how much more than her own fate is at stake in this contest.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If she falls into their trap it will start a war that will annihilate her people, but the only way out is the executioners blade.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Desperation forces her to risk the worst on the slim chance that there is some way to cheat death.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Yet, even if there is, what can a person who is supposed to be dead do with her life?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period of interest moves from the end of her fifteenth year through the end of her seventeenth.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principle location is in and around /Dream Gate Province/ with brief forays into the Imperium.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majority of the characters are Av's own peers, supported by different associations.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antagonistic forces arrayed against her are members of the Imperial Court, the Exotic Court, dragon-children, magus adepts, and personal rivals.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inevitable climax is her execution, for mass murder, which she cheats with the crucible of death.</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climax is couched in the intrigues of her rise and fall in the courts.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Political interest in her leads to plots for her execution, assassination, annihilation or subjugation.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Av's defeat of her enemies' plot lies in submitting to her own execution.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DRAGON, DREAMED INTO EXILE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K'sias Avaun Nineveh returned to the world of the living to be whisked away into a grueling apprenticeship in the arts arcane.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Led to believe in the loss of his sister he forces himself to forget and master the most sacred branches of magic.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When word of the new purge reaches him, his initiation comes to an end.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Confronted by a dragon, he is compelled by to seek the aid of dragon kind in fighting the purge.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His errant quest leads only to imprisonment, though to his astonishment he is treated as a revered guest.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Renamed in the dragon tongue, Kzhan, he learns that his captors have something unpleasant in store for him.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His exotic nature is slowly being disrupted even as he carefully works to uncover the reason for his capture.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Too late, and all at once he discovers the point of their interest in him and their intent to invade the realm of men.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But to know the secret of the dragons is to become one of them.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Realizing that what has happened to him is irreversible, it is inevitable what he will become.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Kzhan bends his keen intellect and impeccable will to embracing the way of dragon.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But like dragon born, he learns to live in fear of mature dragons.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 a decisive campaign, he reforges himself into a dragonling even a full dragon must respect and be wary of.</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Kzhan has lost all that made him an exotic, but his honor will not allow him to abide the dragon assault on the realm of men where his people are already in a war for survival.</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Knowing only way to avoid this unwanted role, he must go through the dragon doors.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He enters a realm beyond the pale of his experience and begins a desperate race to survive as a young dragon.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though beginning his twenty-first year, the year of his sister's death, the period of interest shifts to his twenty-ninth through thirty-first year.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principle location is deep in the dragons' dark continent, after departing the Imperium.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majority of characters are dragons, with a smattering of allied adepts.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antagonistic forces include some of the more notorious individuals who destroyed Av, but mostly consist of older dragons.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the moment of climax comes with Kzhan's bid for freedom; running the gauntlet to breach the sacred dragon doors.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br w:type="page"/>
      </w:r>
      <w:r w:rsidRPr="00876BD7">
        <w:rPr>
          <w:rFonts w:ascii="Montserrat" w:hAnsi="Montserrat"/>
          <w:spacing w:val="-2"/>
          <w:sz w:val="24"/>
          <w:szCs w:val="14"/>
        </w:rPr>
        <w:t>ELEMENTS PERSUANT TO PHOENIX...</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Into the Fray.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Av's displacement from her own reality lands her in a realm of impossibility.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Along with her unfortunate companions she is drafted into an endless and ongoing war.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Regretfully convinced of her exile from her life she throws herself into perfecting her fighting versatility-adapting into a lethal hybrid just to be able to survive.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But for all of her stunning development and potential, there is no chance of surviving the enemy she and her new allies must face.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SIX</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Into the Fire.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survivors of the final confrontation are left behind by Av as she seeks once more a way to return to her rightful existence, but she falls unwittingly into a desperate gamble to pool the viable resources of the nexus for stability.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This is when her strange destiny begins to take her in hand.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 this uncertain moment, it almost consumes her and all but damns 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Ultimately, it forces her through a door from which she cannot turn.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SEVEN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Into the Unknown.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Taken into the arms of divinity, she becomes a living incarnation of Mystery.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To her, however, the greatest mystery is herself.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It is within her new and uneducated power to penetrate the secret of her very being.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 her efforts she meets with the knowledge of her own inescapable destruction and enters the company of the most kindred of spirits.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She is forced to realize and accept that if she sought to escape her destruction than she would lose all chance of ever becoming whole and realizing her promise.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EIGHT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Into Oblivion.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When destruction comes for her, she is forced to embrace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Its coming astonishes her with its sudden arrival.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Maddeningly, it comes to her in its most punishing and pleasing aspects.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is being torn to pieces and being made to love it; to want it and pursue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Under the devouring caress of this, her most ultimate lesson, she will at last catch a glimpse of what she truly is.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When all, even that understanding, is obliterated in her, there remains only that which she indefinably is.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Purified by destruction, she recreates herself in her own image with a divine understanding of art of limitations.</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NINE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Body and Soul.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Utterly disjointed from her old life by her rebirth, Av retreats from it to find sanctuary and perspective in the company of her still kindred spirit.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Av's visit to the retreat at the culmination of her displaced ordeal is the last step in her exile.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Wordlessly aware now of her gnawing incompleteness, she has no clue what she is lacking and no other desire to fulfill.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Unwittingly, she falls prey to a paradox that destroys her faith in her own existence.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During her stay, she found her story (including the displaced part of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Initially discussions about possibilities and an effort to draw her out in the company of one of the paradisiacal natives leads to the heart of her adventures.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Can they help her recover her self, body and soul?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reflects on her childhood, adolescence, displacement, and hurried adulthood.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Certain realizations begin to lead her deep into the shadows about her former identity and her narrow escape from destruction.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With the aid of the books that nearly killed her, she pieces together the virtual truth of her destiny, realizing that what she is now missing was lost long ago and destroyed in the purge.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Ultimately, she will be unveiled and cornered-challenged into declaring herself in light of her destiny and history.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accusing finger shows her who she is and what she would be compelled to do.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Can she walk away from 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Aware of what she can never be and what is suggested to come, she realizes and does what she must.</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br w:type="page"/>
      </w:r>
      <w:r w:rsidRPr="00876BD7">
        <w:rPr>
          <w:rFonts w:ascii="Montserrat" w:hAnsi="Montserrat"/>
          <w:spacing w:val="-2"/>
          <w:sz w:val="24"/>
          <w:szCs w:val="14"/>
        </w:rPr>
        <w:t>ELEMENTS PERSUANT TO DRAGON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K'sias Avaun Nineveh returned to the world of the living to be whisked away into a grueling apprenticeship in the arts arcane.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Led to believe in the loss of his sister he forces himself to forget and master this most sacred branch of magic.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Word of the new purge reaches him as his initiation comes to an end.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Inexplicably, his master grants his wish to fight the purge.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On his way to join he is met by a dragon who gives him a mission to seek the aid of dragon kind in aborting the mutual destruction of man and fey.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To his great disappointment his plea is ignored, and with astonishment he made an unwilling and revered guest.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 is dubbed Kzhan (the closest draconic pronunciation of his face name), and left in the care of his old master.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Kzhan's exotic nature is slowly being disrupted even as he carefully works to uncover the reason for his imprisonment.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Too late, and all at once he discovers the point of their interest in him and their intent to invade the realm of men.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But to know the secret of the dragons is to become one of them.</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TWO</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Way of Dragons.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Realizing that what has happened to him is irreversible and that it is inevitable what he will eventually become, Kzhan bends his keen intellect and impeccable will to embracing the way of dragon.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Kzhan grudgingly finds he must admit that there are advantages in a curse of immortality.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Unlike dragon born, to whom human society is an irrelevant if chaotic amusement, he is the product of an essentially human childhood.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But like dragon born, he learns to live in fear of mature dragons.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In a decisive campaign, he reforges himself into a dragonling even a full dragon must respect and be wary of.</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THREE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Dragon Doors.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Kzhan has lost all that made him an exotic, but his honor will not allow him to abide the dragon assault on the realm of men where his people were already in a war for survival.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only way to avoid this unwanted role, he must go through the dragon doors.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He enters a realm beyond the pale of his experience and begins a desperate race to survive as a young dragon.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FOUR</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Dragons' Breadth.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Over centuries Kzhan has become a true and formidable dragon.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So much so that he has begun to forget the life he was born to.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Now Kzeisza Anzoar aioch Kzhan has abandoned all semblance of humanity and come to a strange and primitive world for the hunt.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 world dominated by fierce and titanic creatures-dinosaurs-in which lurk some of the most dangerous dragons in the known universe.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Here in this violent young world Kzhan will explore the full extent of his wit and skill.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Only the best of dragons can survive.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FIVE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Dragon Dreams.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Kzhan has slept beyond the almost immortal endurance of his kind, but a strange invasion of his dreams has begun to lure him back from the brink of oblivion.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Struggling to comprehend this disturbance, he has dreamed himself into the waking world to investigate, calling forth a dim memory of a human guise.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 discovers a world of men somehow evolved convergently over the ages.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These men have begun to tap into the powerful dreaming minds of the sleeping dragons-other survivors of the hunt, like himself-and used this to reshape their world into something beyond evolution.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However, a world cannot be recast out of dragon dreams without waking a few dragons.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An arcane wisdom of human interaction and an amused curiosity lure him, and Kzeisza rises once more to take part in the world.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PART NINE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Mind and Spirit.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Following the death of Avonlea, Kzeisza bore witness to a strange experiment.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 group of individuals carefully redesigned from the genetic material of the impressive Av were slipped into Kzeisza's world.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Both fascinated and disturbed he found them to be impressive variations on her vast potential, and yet to a one they lacked any hint of the allure she had for him.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Motivated by a strange feeling of angst and curiosity he strives to divine the reason for her effect on him and eventually confronts his mortal origins.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It is a realization that transcends time.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 fog of a dragon eternity slips away and impales him on its irony.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Charged with a vitality unfelt since that forgotten time and magnified by epochs of experience he sifts through the veil of the infinite expression for some sign of her existence.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 finds her much closer than he could have ever dreamed.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Without a second thought, he goes to her and with her back to the world where they began.</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br w:type="page"/>
      </w:r>
      <w:r w:rsidRPr="00876BD7">
        <w:rPr>
          <w:rFonts w:ascii="Montserrat" w:hAnsi="Montserrat"/>
          <w:spacing w:val="-2"/>
          <w:sz w:val="24"/>
          <w:szCs w:val="14"/>
        </w:rPr>
        <w:t>DRAGON:PHOENIX CLIMAX</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Dragon and phoenix arrive in a world light-years and dreams and eternities away.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One tingling with the remembrance of a self lost to time and the other burning with the loss of a self in one obliterating instant.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Kzeisza encounters his mortal self and delivers his mission, realizing the totality of what loss and achievement he in that moment condemned himself to.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She acts quickly to intercede in the beginnings of a war she can not tolerate.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As she begins her work to control the tides of war, she is approached by none other than Kevin Zhan.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His quiet and wise counsel calm her and remind her of how close she is to her self she thought lost to 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They become aware of the rise of the dragons and the threat of such a common and deadly foe speedily unites man, fey and the undead under Av.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Her suspicions about Kevin Zhan somehow manage to maintain enough precedence in her mind that she figures out that Kevin is but a guise of Kzeisza.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In the early clash of dragons and the allies it is made obvious that there is something unusual about the dragons' intent.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They seem intent on specifically attacking Av herself.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Av confides what she guessed of her history to Kevin.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Between them they begin to delve at last into the connections between her intuitive guess, his experience as a dragon, and ultimately a strange story from their family legacy.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When Av hears him tell it, she is stunned and rapidly comes to fully realize just who and what Kzeisza really is.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Soon after, as things are becoming more desperate, they realize the answer; they realize what it is that each and every dragon seeks, so much so as to explain the way they seem to fight each other to reach 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They also realize their one destiny together.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As they embrace one another, fully as they never dared before, they both lose and gain their selves-and a divine promise is fulfilled.</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2"/>
          <w:sz w:val="24"/>
          <w:szCs w:val="14"/>
        </w:rPr>
        <w:t>EPILOGUE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And then there was Nix.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Phoenix, or a Dragon-phoenix.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 xml:space="preserve">A god reborn.  </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1"/>
          <w:sz w:val="24"/>
          <w:szCs w:val="14"/>
        </w:rPr>
      </w:pPr>
      <w:r w:rsidRPr="00876BD7">
        <w:rPr>
          <w:rFonts w:ascii="Montserrat" w:hAnsi="Montserrat"/>
          <w:spacing w:val="-1"/>
          <w:sz w:val="24"/>
          <w:szCs w:val="14"/>
        </w:rPr>
        <w:t>However, no one ever said that being a god was a piece of cake, especially after such a long exile.</w:t>
      </w:r>
    </w:p>
    <w:p w:rsidR="00CF1715" w:rsidRPr="00876BD7" w:rsidRDefault="00CF1715">
      <w:pPr>
        <w:pStyle w:val="0DraftNormal"/>
        <w:rPr>
          <w:rFonts w:ascii="Montserrat" w:hAnsi="Montserrat"/>
          <w:spacing w:val="-1"/>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NINEVEH : PHOENIX, FOR HER EXECUTION</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There is more going on around the perimeter of Phoenix than the plot lets 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story is prefaced by the tale of Anen and Von.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They were bound together by love and destiny, but she was betrothed to his twin and coveted by their benefactor.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While destiny could not be denied, it left their lives wrecked on the cruel tides of fate-as much confounded by political, social and racial conventions as by their nine offspring.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m</w:t>
      </w:r>
      <w:r w:rsidRPr="00876BD7">
        <w:rPr>
          <w:rFonts w:ascii="Montserrat" w:hAnsi="Montserrat"/>
          <w:spacing w:val="-2"/>
          <w:sz w:val="24"/>
          <w:szCs w:val="14"/>
        </w:rPr>
        <w:tab/>
        <w:t xml:space="preserve">Two of these children share between them a strange destiny, which begins its course in a trial of death.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Avnaioma, believing her brother dead strikes out uncertainly to reclaim the heritage her parents abandoned, unwittingly involving herself in the tangled intrigues of the upper class elite.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is granted title to an abandoned province, which she is not in the least intended to survive claiming.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Emerging mysteriously changed and quietly victorious, she must confront her would be executioners and their plot to destroy her people.</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PART ONE</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was the daughter of a bloodline that traced itself back directly to the principle deity of their race.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quiet exaltedness accompanied this bloodline, and yet the truth of it had been kept strictly secret from politics and establishment since the very beginning of the Purge.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formal betrothal and legal union, vital steps in ensuring that the Exotic Heir will become the legal heir in the eyes of Court.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politics of this are responsible for the initial difficulties of Annjea's situation as the daughter of daughters.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Her family's obligation is to see that a suitable child is propagated to carry on the blood of their daughter-to become the next refinement of her promise.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However, the legal estate of her family's house was almost ruined and landless.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Its resources drained by a long, secret war against the High King.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in spite of her bloodline and nobility is a female heir with poor political prospects of suitors.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Ji'lvaun's family was powerful and respected as both warriors and nobility.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This powerful house was appraised of Annjea's suitability-Annjea's house hoping to create a strong match with the L'vauni heir, Von.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L'vauni house was interested in Annjea's bloodline, but felt that Von had better political prospects.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Reluctantly House Jeara accepted the proposition of Byr'lvon (Von's younger twin) and the children were betrothed according to the laws of the High King.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Unfortunately, during the many occasions before and after that day, the children made their own acquaintances, and as a result Annjea and Ji'lvaun discovered their destiny in each other.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Without a word to anyone, the two of them were married before the church.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holy union is irrevocably a legal union; but that could have been accepted in time.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Neither house was prepared for the disgrace that the children brought upon themselves.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In Annjea and the L'vauni twins an exotic curse was intolerable strong; the curse of pheremonal attraction-and sexual potence.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was impregnated by the L'vauni twins during her first course.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They caught her in the eve of menarche (the sign of which would have prompted her family to leash her with a chaperone).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Jea and Von coupled out of love, while Jea was bedded by Byr through deception and heat.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families found out the hard way, when Jea began to show.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At which point there was a catastrophic misunderstanding.</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families of the three were totally unaware of the pre-emptive wedding.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children, by convention, were much too young to be legally wed to cover up this untimely conception.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That left only one other way to hide what had happened.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When confronted with her family's intent to abort her pregnancy, young Annjea ran away.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House L'vauni heard this and simply washed their hands of the arranged marriage, rather than become entangled in the inevitable scandal of continued association.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To everyone's surprise, however, Von and Byr ignored their own family and ran off to join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it will, rumors and facts began to slip out, and soon there were people who put the pieces together.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However, the most important facts were nearly twenty years in coming out.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Thus the picture assembled was a harsh conviction of the trio.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Hell broke loose in the Exotic Court.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ruined exotic daughter, Annjea-pregnant with Kev, Kim and Kym, and hounded by the scandal of this conception-continues to be considered the threat of ruin for many noble exotic houses.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For this the three "parents" were nominally disowned after they ran away.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Discovering themselves to be untouchable, the trio are shunned by all normal society.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Fortunately, they encounter a bit of un-normal society.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They get taken in by a circus troop (with reservations only barely assuaged by the silent influence of Mor'ene's grandfather-another exotic exile) although to be accepted by the maestro, the exotics' secret is compromised to prove their value as assets to the circus (tigers being such a rarity to get a hold of).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This being the only sanctuary they could find the three accepted the maestro's harsh offer and so that is where the first of Annjea's children are born-and pressed into service at once.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Much intrigue and many mysteries revolve around this disjointed beginning, and Av barely even picks up a hint that there is more to her and her family than meets the eye.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Shrouded in this scandalous origin, the focus shifts to Kev and follows him through the effect on his life of realizing himself even as Avonlea is being conceived.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When she is born, the first issue will be the family conflict of this tiger troop.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children's names are often derived out of the parent's, though the forms that the children interpret generally alter the sound and spelling.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Since Annjea altered her face name in her dishonored exile, the children adopted the 'lay' form instead of the 'jay-ah' form that is her acknowledged heritage.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Von and Byr were forced to drop the claim to the L'vaun heritage, though Von would not change his face name.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Byr's children adopted the 'bur' form over the 'bir' form.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was mad at her lovers for their fighting over her and would not tell them who actually fathered the second set of twins Annshin and Annshen.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Hence their names reflect only her name (deriving from her father's face name at that).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Ene eventually threw in his weight and called in the favor of saving the trio (at his grandfather's prodding) and forced Annjea to submit to him exclusively.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Ironically, his children grew up hating him with a passion (and males in general, much to Niah's general confusion).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Niah's emasculation (at the age of seven) is the final blow against Ene; and a knife in Annjea's heart.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deed was done with a stolen holy relic and cannot be undone, they learn.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When the sacrents of the order to whom the knife belonged discover the sacrilege, they attempt to burn Niah alive for defiling the relic.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This only adds to the troubles the exotics created for the circus.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PART TWO</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Avonlea comes of age to perform, the focus expands to include tribulations of the circus.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Among them, the very thin line the circus treads from revealing the secret of the exotics true nature.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Saendria being a volatile expanse of petty kingdoms and shifting borders is a political hot-bed, and for rovers like circus folk, life can swiftly and brutally turn against them and their only defense is to keep moving and struggling to make a living in the shrinking neutrality of townships and cities.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Other significant points include the uniquely exotic ordeals of learning to use the shift.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There are many steps to the detailing of the exotic gift of immortality (in regard to the disruption of the anchor pattern) among which is a practice accident where Av suffers a mortal fall and lies broken and dying without the resolution to shift.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It is clear that her kind can die, unless they use their gift.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offhand way she uses it in her future is based more on her divine evolution than the tendency of the gift itself.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It requires an act of will, and this moment is one of those in which the will is nearly shattered.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It is a tense moment as her friends and family rally to get through to her dying will in the hope of getting her to save herself.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Until this moment this concept is not even brought up, and Av is still a very young child.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is not well loved by the circus maestro.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Her noble, exotic heritage is known to him, as well as that of the L'vaun brothers, and a source of antagonism against the circus from the Saendrian elite (who find the circus' use of the three exiles an insult to their class).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Annjea has the native talent to master her role as a star attraction in gymnastic, acrobatic and aerial routines-though her daughter Av surpasses her and eclipses her in the maestro's favor.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It is Von's excellence with the martial arts that earns him respect and influences Av to master her own saber so well.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Kev's intelligence and perceptiveness earns him the greatest respect of the troop and the maestro.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Especially in the face of the unpredictable hostility turned against the circus in hard times.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Cut from such fine cloth, all of the descendants of Annjea acquit themselves with excellence-though their anger at the abusiveness of the Saendrian social system drives each of them to draw an unwarranted amount of fire from the powers that be.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Kev, Av and Niah demonstrate so well.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entertaining aspect of this lies close to the heart of her childhood adventures.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Reflecting on her childhood and adolescence, her trials and hurried adulthood.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plot fulcrum for the transition from the first to the second half of the book comes from the incident with the city bullies and leads to the deaths of Avonlea and Kev later.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instrument of this conclusion is the assassin's crucible.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 old initiation rite that has long been lost to that application and more commonly used as a form of assassination.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Kev discovers the crucible and deduces its original uses.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idea is disingenuous, his sister's enemies want her dead, so the only way to end it for good would be to convince them that she is dead with a vengeance.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effects of the crucible are very nasty and much superstition accompanies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guise of its action is a violent and virile plague and those who interfere with the victim (once the initiate) also become drawn into the passage of death.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No small wonder the corpse is avoided like the plague until an adept can be called to inter the body.</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Most adepts have no interest in explaining the truth of the situation and calmly bury the body and move 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Or else the wrong is absolved in the passage.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it happens, Av recovers rather fast and slips away before the adept can retrieve her and take her away to a better life.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Kev, betrayed by his love for Av, inadvertently follows her through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Brother and sister-flip sides of the same coin; with a difference.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Kev, on the other hand, is taken away to an auspicious apprenticeship; his story diverges, leaving him aching to find the beloved sister to whom he gave the gift of death.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Their bodies came to the attention of a formidable artist adept who, upon finding them caught in the ancient rite of passage, decides to take them for his protégés.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PART THREE</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Avonlea carries on her face the legacy of the Annjea bloodline.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In spite of her exile status, she draws much interest from a wide range of benevolent and violent individuals and elite.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In the long year of wandering and struggling to survive she unwittingly is combating their will to possess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And she, poor girl, has no idea what could possibly interest them in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has no idea who trying to help her, and no idea why so many seem against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All she knows is that she is supposed to be dead as far as the official world is concerned, and she is interested only in preserving that illusion.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body of the story takes place during a period when she is a guest of a school-run by an extended family of martial artists.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This is in a major metropolis (for Saendria) and an excellent place to hide (due to the masses of humanity and the depth of the intrigue).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Ironically, her brother also is here under his apprentice ship but the two never quite cross each other's paths.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His story continues after this passage in hers.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PART FOUR</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After the catastrophe that ends her stay in the city, Av returns to the country to escape from the clutches of her remaining antagonists.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strange run of luck turns bizarre as she inherits the title to an abandoned land holding.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mystery of her lineage is unraveled as she is astonished to be awarded official claim to the title.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All she has to do is physically claim the manor itself to cinch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That is when she learns about the catch to it all.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Absolved of her crimes as well as the dishonor of her mother she discovers that the curse of the land and manor is expected to do away with her after all.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In spite of the malice and capriciousness of this back handed restitution, she is determined to succeed in this gamble to claim her family honor.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Naturally Tegal Manor is more interested in destroying her for the un-prejudicial delight of destruction for its own sake.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 xml:space="preserve">Beauty.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picture in the manor of a woman who has torn herself apart rather vividly.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sensitive beholds this and faces a puzzle in themselves, externalized.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picture is a mirror of the soul and spirit.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Av can see the picture as beautiful in spite of its gore and morbidity and wonders at the story behind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Perhaps the woman did not understand her own beauty and maimed herself over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says silently to the picture, "You knew where the real beauty was, didn't you?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Underneath the skin; the flesh.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Beyond the body itself.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beauty is inside and you tore your way inward to get to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 understand you.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 can understand why you did this... We all want to show the world our inner beauty but it never shows where people are looking for it."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Then she understands the auanatneh of the picture.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understands that the point of it is to know how to let the inner beauty show through the mask one hides behind, or holds up just in order to be seen.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When she turns away from the picture, her beauty astonishes her companions.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That is how the Tiegalna enchantments such as the paintings work.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They draw parts of you out.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When she touches her divinity the lesson she learned here is amplified and her appearance become more than attractive; it becomes divine.</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br w:type="page"/>
        <w:t xml:space="preserve">She looked at the case pensively.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exotically dark wood, lovingly covered in sculpted symbols was mesmerizing to look at.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had no idea how to read symbols, of course, but somehow she grasped something of meaning in them and that understanding was filled with frightening implications.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wrenched her eyes from the characters and looked at her brother.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His eyes were down cast.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Obviously he had poured over the writing extensively; not only being able to read, but understand their hidden message as well.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Had it really come to this?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shiver bit through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Before she could think about it, she pried open the case and looked at its contents, careful not to touch what lay within.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Seven little grey pellets.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case was made for them; specifically to contain a complete ten.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One last time she looked at Kev.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 met her eyes and she knew he wished dreadfully that there was some other way.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wished she had time to tell him all the things she had kept to herself, but they didn't even have time to talk about what she was being forced to do.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With a trembling hand she selected one of the pills and-her eyes never leaving her brother's-placed it on her tongue and swallowed.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She saw his body convulse as he fought to keep from stopping her-the only hope of changing their minds.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carefully closed the case and handed it back to him.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In spite of his own warning, he hastily embraced her then rushed away into the darkness of the harsh night.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 taste of moisture on her shoulder told her of the tears he had kept her from seeing but he could not help but shed.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shook with the effort to stem the tide of her own threatening tears as she herself stood and began to walk into the town.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knew-they had both known-that death would find her on the road to town that night, one way or the other.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managed to reach the crossroad outside the gate before the itching and fever overpowered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the convulsions took her she was able to see her antagonists come slinking out of the darkness to kill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pitched to the earth and spasmed under the cruel caress of the deadly plague that the pill had brought to her body.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Kev had warned her that the course would be unendurably excruciating for their kind as their bodies fought inhumanly to combat the crucible.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she experienced this confirmation she couldn't help but think that even a human, to whom the death would have been far more quick, would find the pain unimaginably brutal.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had been worried that she would shift uncontrollably during the crucible's onslaught, but the pain had completely shattered her concentration; it would be impossible for her to shift now even if she tried her hardest.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boys that had assaulted her and had plagued her gathered around her writhing body trying to understand what was happening.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wished she could scream; you wanted me dead!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This is what you wanted!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Does this please you?!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Even if she could have, though, she wouldn't.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only wished she could have found them sooner and killed them all before the convulsions overpowered her.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As her once supple body grew stiff and contorted, she spotted another witness in the shadows.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For a moment she could not recognize him; the horrified expression completely altered Ke'avon's face.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Their eyes locked, and she knew that she would not break this vital contact for as long as she remained alive.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With the last of her conscious will, she forced her body to relax and be limp.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She felt the hot pool of blood she was lying in, realizing that she had torn herself up on the stony rubble alongside the road in her thrashing.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pain had exceeded her comprehension by now, and as her life drained finally away, she closed her eyes.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Her last feeling was as peaceful as the final expression on her face.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 boys realized at last what had happened and ran off to summon the town guard.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With a swift precision, Ke'avon darted to his sister's side and took her into his arms.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Wracked with silent sobs he held her for several long minutes.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Then carefully, he lay her back on the cold clay of the roadside and kissed her on the forehead.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 xml:space="preserve">Before standing he breathed heavily, "Yah ama aemos i."  </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Then, carefully fingering the ominous case, disappeared into the blackness.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3"/>
          <w:sz w:val="24"/>
        </w:rPr>
      </w:pPr>
      <w:r w:rsidRPr="00876BD7">
        <w:rPr>
          <w:rFonts w:ascii="Montserrat" w:hAnsi="Montserrat"/>
          <w:spacing w:val="-3"/>
          <w:sz w:val="24"/>
        </w:rPr>
        <w:br w:type="page"/>
        <w:t>0_0_000</w:t>
      </w:r>
    </w:p>
    <w:p w:rsidR="00CF1715" w:rsidRPr="00876BD7" w:rsidRDefault="00CF1715">
      <w:pPr>
        <w:pStyle w:val="0DraftNormal"/>
        <w:rPr>
          <w:rFonts w:ascii="Montserrat" w:hAnsi="Montserrat"/>
          <w:spacing w:val="-3"/>
          <w:sz w:val="24"/>
        </w:rPr>
      </w:pPr>
    </w:p>
    <w:p w:rsidR="00CF1715" w:rsidRPr="00876BD7" w:rsidRDefault="00CF1715">
      <w:pPr>
        <w:pStyle w:val="0DraftNormal"/>
        <w:rPr>
          <w:rFonts w:ascii="Montserrat" w:hAnsi="Montserrat"/>
          <w:spacing w:val="-2"/>
          <w:sz w:val="24"/>
        </w:rPr>
      </w:pPr>
      <w:r w:rsidRPr="00876BD7">
        <w:rPr>
          <w:rFonts w:ascii="Montserrat" w:hAnsi="Montserrat"/>
          <w:spacing w:val="-3"/>
          <w:sz w:val="24"/>
        </w:rPr>
        <w:t>PHOENIX, FOR HER EXECUTION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Phoenix, for Her Execution is a writing project committed to recreating the events most responsible for forcing Av to face her destiny.  The goal of the project is not merely the writing of one book, but the handling of innumerable variables relating to the material isolated for publication.  While for publishing reasons it may turn out that a few shorter and more focused works are more marketable than one large one, a single publication of the whole is preferable if the work meets enthusiasm with a publisher.  Either way, one book or several released in close succession allow me the opportunity to break into print and establish this storyline as an ongoing project with significant depths yet to plunge.  It is decisions like this which the project concerns itself with.  The project also cultivates resource branches both supporting and developing the information base of this and other projects.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szCs w:val="14"/>
        </w:rPr>
      </w:pPr>
      <w:r w:rsidRPr="00876BD7">
        <w:rPr>
          <w:rFonts w:ascii="Montserrat" w:hAnsi="Montserrat"/>
          <w:smallCaps/>
          <w:spacing w:val="-2"/>
          <w:sz w:val="24"/>
          <w:szCs w:val="14"/>
        </w:rPr>
        <w:t>project development</w:t>
      </w:r>
      <w:r w:rsidRPr="00876BD7">
        <w:rPr>
          <w:rFonts w:ascii="Montserrat" w:hAnsi="Montserrat"/>
          <w:spacing w:val="-2"/>
          <w:sz w:val="24"/>
          <w:szCs w:val="14"/>
        </w:rPr>
        <w:tab/>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0_0000</w:t>
      </w:r>
      <w:r w:rsidRPr="00876BD7">
        <w:rPr>
          <w:rFonts w:ascii="Montserrat" w:hAnsi="Montserrat"/>
          <w:spacing w:val="-2"/>
          <w:sz w:val="24"/>
          <w:szCs w:val="14"/>
        </w:rPr>
        <w:tab/>
        <w:t>Phoenix, for Her Execution:  Elements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0_0100</w:t>
      </w:r>
      <w:r w:rsidRPr="00876BD7">
        <w:rPr>
          <w:rFonts w:ascii="Montserrat" w:hAnsi="Montserrat"/>
          <w:spacing w:val="-2"/>
          <w:sz w:val="24"/>
          <w:szCs w:val="14"/>
        </w:rPr>
        <w:tab/>
        <w:t>Phoenix, for Her Execution:  Directives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0_1000</w:t>
      </w:r>
      <w:r w:rsidRPr="00876BD7">
        <w:rPr>
          <w:rFonts w:ascii="Montserrat" w:hAnsi="Montserrat"/>
          <w:spacing w:val="-2"/>
          <w:sz w:val="24"/>
          <w:szCs w:val="14"/>
        </w:rPr>
        <w:tab/>
        <w:t>Phoenix, for Her Execution:  Blocking</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0_1000_0</w:t>
      </w:r>
      <w:r w:rsidRPr="00876BD7">
        <w:rPr>
          <w:rFonts w:ascii="Montserrat" w:hAnsi="Montserrat"/>
          <w:spacing w:val="-2"/>
          <w:sz w:val="24"/>
          <w:szCs w:val="14"/>
        </w:rPr>
        <w:tab/>
        <w:t>Phoenix, for Her Execution:  Script (Part 1 - 7)</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mallCaps/>
          <w:spacing w:val="-2"/>
          <w:sz w:val="24"/>
          <w:szCs w:val="14"/>
        </w:rPr>
        <w:t>related resources</w:t>
      </w:r>
      <w:r w:rsidRPr="00876BD7">
        <w:rPr>
          <w:rFonts w:ascii="Montserrat" w:hAnsi="Montserrat"/>
          <w:spacing w:val="-2"/>
          <w:sz w:val="24"/>
          <w:szCs w:val="14"/>
        </w:rPr>
        <w:tab/>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0_0001</w:t>
      </w:r>
      <w:r w:rsidRPr="00876BD7">
        <w:rPr>
          <w:rFonts w:ascii="Montserrat" w:hAnsi="Montserrat"/>
          <w:spacing w:val="-2"/>
          <w:sz w:val="24"/>
          <w:szCs w:val="14"/>
        </w:rPr>
        <w:tab/>
        <w:t>Background Details:  TTVV</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0_0002</w:t>
      </w:r>
      <w:r w:rsidRPr="00876BD7">
        <w:rPr>
          <w:rFonts w:ascii="Montserrat" w:hAnsi="Montserrat"/>
          <w:spacing w:val="-2"/>
          <w:sz w:val="24"/>
          <w:szCs w:val="14"/>
        </w:rPr>
        <w:tab/>
        <w:t>Background Details:  Races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0_0003</w:t>
      </w:r>
      <w:r w:rsidRPr="00876BD7">
        <w:rPr>
          <w:rFonts w:ascii="Montserrat" w:hAnsi="Montserrat"/>
          <w:spacing w:val="-2"/>
          <w:sz w:val="24"/>
          <w:szCs w:val="14"/>
        </w:rPr>
        <w:tab/>
        <w:t>Background Details:  Culture</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0_0004</w:t>
      </w:r>
      <w:r w:rsidRPr="00876BD7">
        <w:rPr>
          <w:rFonts w:ascii="Montserrat" w:hAnsi="Montserrat"/>
          <w:spacing w:val="-2"/>
          <w:sz w:val="24"/>
          <w:szCs w:val="14"/>
        </w:rPr>
        <w:tab/>
        <w:t>Background Details:  Politics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0_0005</w:t>
      </w:r>
      <w:r w:rsidRPr="00876BD7">
        <w:rPr>
          <w:rFonts w:ascii="Montserrat" w:hAnsi="Montserrat"/>
          <w:spacing w:val="-2"/>
          <w:sz w:val="24"/>
          <w:szCs w:val="14"/>
        </w:rPr>
        <w:tab/>
        <w:t>Background Details:  Environment</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C_0001</w:t>
      </w:r>
      <w:r w:rsidRPr="00876BD7">
        <w:rPr>
          <w:rFonts w:ascii="Montserrat" w:hAnsi="Montserrat"/>
          <w:spacing w:val="-2"/>
          <w:sz w:val="24"/>
          <w:szCs w:val="14"/>
        </w:rPr>
        <w:tab/>
        <w:t>Cast:  Directory</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szCs w:val="14"/>
        </w:rPr>
      </w:pPr>
      <w:r w:rsidRPr="00876BD7">
        <w:rPr>
          <w:rFonts w:ascii="Montserrat" w:hAnsi="Montserrat"/>
          <w:spacing w:val="-2"/>
          <w:sz w:val="24"/>
          <w:szCs w:val="14"/>
        </w:rPr>
        <w:t>C_0002</w:t>
      </w:r>
      <w:r w:rsidRPr="00876BD7">
        <w:rPr>
          <w:rFonts w:ascii="Montserrat" w:hAnsi="Montserrat"/>
          <w:spacing w:val="-2"/>
          <w:sz w:val="24"/>
          <w:szCs w:val="14"/>
        </w:rPr>
        <w:tab/>
        <w:t>Cast:  Profiles</w:t>
      </w:r>
    </w:p>
    <w:p w:rsidR="00CF1715" w:rsidRPr="00876BD7" w:rsidRDefault="00CF1715">
      <w:pPr>
        <w:pStyle w:val="0DraftNormal"/>
        <w:rPr>
          <w:rFonts w:ascii="Montserrat" w:hAnsi="Montserrat"/>
          <w:spacing w:val="-2"/>
          <w:sz w:val="24"/>
          <w:szCs w:val="1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br w:type="page"/>
      </w:r>
      <w:r w:rsidRPr="00876BD7">
        <w:rPr>
          <w:rFonts w:ascii="Montserrat" w:hAnsi="Montserrat"/>
          <w:smallCaps/>
          <w:spacing w:val="-2"/>
          <w:sz w:val="24"/>
        </w:rPr>
        <w:t>concept and design revision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three years with the most impact on bringing her to confront her destiny are proposed as three closely related books focusing on the predominant trials she faced in those defined blocks of young adulthood.  The books will contain the subtle shifts that lead to some shattering upheavals of greater and greater magnitude.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three predominant trials of Av's youth are bound together in a tale of adversity, intrigue and destiny.  In the sixteenth year, Av risks her life and her freedom fighting for the sake of her House, and though she wins in spite of loosing, it costs the life of her lover and friend-to a specter of ancient prejudices.  In her seventeenth year, Av takes the fall when her enemies bring charges of murder against her in the hopes that she will betray her self and her people to escape death, and though she survives in spite of her execution it costs her everything she had to live for.  In her eighteenth year, Av turns the rigors of her exile into a profession of adventure-which is just about all that a person who is supposed to be dead can do with her life-when an opportunity too good to be true comes her way; she enlists others to help her check it out, but within Tiegal Manor she is forced to find herself and lose her world.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three book progression of this project is acceptable over the long thread but the first book has a very weak thread and the second is not much better, giving most of its credit to the matter of her execution.  What is there in the course of the first book, Av's sixteenth year, to justify its own publication?  Av is drawn into a deep war of intrigue in her role as the House heir, but neither her destiny nor her own will really reveal themselves during this year.  In this time she doesn't learn enough to engage her enemies.  She is limited to trying to survive petty conflicts that are only a front for the real threat that exists.  The confrontation and climax with Caval is the moment that focuses the elements of this year, but what is their real significance and how can they carry the weight of the first book?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Rather than three annual books with a weak first and difficult third, a revision of the first two into one and a re-treatment of the third now as the second the same material can be presented with a stronger foundation.  Breaking down the distinction between year sixteen and seventeen as a result, the material originally established defines the project focus while the excess material contributes to the development of potential sequels and related works.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mallCaps/>
          <w:spacing w:val="-2"/>
          <w:sz w:val="24"/>
        </w:rPr>
      </w:pPr>
      <w:r w:rsidRPr="00876BD7">
        <w:rPr>
          <w:rFonts w:ascii="Montserrat" w:hAnsi="Montserrat"/>
          <w:smallCaps/>
          <w:spacing w:val="-2"/>
          <w:sz w:val="24"/>
        </w:rPr>
        <w:t>0_000_00</w:t>
      </w:r>
    </w:p>
    <w:p w:rsidR="00CF1715" w:rsidRPr="00876BD7" w:rsidRDefault="00CF1715">
      <w:pPr>
        <w:pStyle w:val="0DraftNormal"/>
        <w:rPr>
          <w:rFonts w:ascii="Montserrat" w:hAnsi="Montserrat"/>
          <w:smallCaps/>
          <w:spacing w:val="-2"/>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2"/>
          <w:sz w:val="24"/>
        </w:rPr>
        <w:t>Phoenix, for her Execution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parameters for blocking and pacing, moving from very general to specific.</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[introduction]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in xanha:jiun caoi dahn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1.2</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into house jeara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1.3</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into school taicho</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1.4</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in court ahnjr teyt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[rising action]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2</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[collusion]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2.1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xaian : house heir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2.2</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ana, ane : rounding out the artist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3</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[complication]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3.1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the cause and effect of her androgeny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3.2</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kev, animal magnetism and the shadow of incest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4</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[confrontation]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4.1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5</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[conflict]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5.1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6</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[crisis]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6.1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As they pry deeper into her secrets, she discovers how much more than her own fate is at stake in this contest.  If she falls into their trap it will start a war that will annihilate her people, but the only way out is the executioners blade.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7</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[climax]</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7.1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Desperation forces her to risk the worst on the slim chance that there is some way to cheat death.  The inevitable climax is her execution, for mass murder, which she escapes through the crucible of death.</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8</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[contraction]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8.1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is forced to learn the meaning of her death and the price she must pay for her new life.  What can a person who is supposed to be dead do with her life?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9</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[conclusion]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9.1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3"/>
          <w:sz w:val="24"/>
        </w:rPr>
      </w:pPr>
      <w:r w:rsidRPr="00876BD7">
        <w:rPr>
          <w:rFonts w:ascii="Montserrat" w:hAnsi="Montserrat"/>
          <w:smallCaps/>
          <w:spacing w:val="-3"/>
          <w:sz w:val="24"/>
        </w:rPr>
        <w:t>0_0000</w:t>
      </w:r>
    </w:p>
    <w:p w:rsidR="00CF1715" w:rsidRPr="00876BD7" w:rsidRDefault="00CF1715">
      <w:pPr>
        <w:pStyle w:val="0DraftNormal"/>
        <w:rPr>
          <w:rFonts w:ascii="Montserrat" w:hAnsi="Montserrat"/>
          <w:smallCaps/>
          <w:spacing w:val="-3"/>
          <w:sz w:val="24"/>
        </w:rPr>
      </w:pPr>
    </w:p>
    <w:p w:rsidR="00CF1715" w:rsidRPr="00876BD7" w:rsidRDefault="00CF1715">
      <w:pPr>
        <w:pStyle w:val="0DraftNormal"/>
        <w:rPr>
          <w:rFonts w:ascii="Montserrat" w:hAnsi="Montserrat"/>
          <w:spacing w:val="-2"/>
          <w:sz w:val="24"/>
        </w:rPr>
      </w:pPr>
      <w:r w:rsidRPr="00876BD7">
        <w:rPr>
          <w:rFonts w:ascii="Montserrat" w:hAnsi="Montserrat"/>
          <w:smallCaps/>
          <w:spacing w:val="-3"/>
          <w:sz w:val="24"/>
        </w:rPr>
        <w:t>Phoenix, for Her Execution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mallCaps/>
          <w:spacing w:val="-2"/>
          <w:sz w:val="24"/>
        </w:rPr>
        <w:t>sketch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Avnaoma journeys to her mother's birthplace, unaware of her secret name, Nineveh.  But it is that name that compels her grandmother to name Av as the family's heir in her mother's place.  Even though she does not want the noble title, she must fight for it to preserve her bloodline's House against the Imperial Court's determination to sever it from its ancient female line of inheritance.  She stands alone, even against her own siblings, at once the principle opponent defending the interests of her House and nuptial prize for any man who can defeat her.  Her valiant efforts and mysterious nature attract enemies who will stop at nothing to destroy her.  As they pry deeper into her secrets, she discovers how much more than her own fate is at stake in this contest.  If she falls into their trap it will start a war that will annihilate her people, but the only way out is the executioners blade.  Desperation forces her to risk the worst on the slim chance that there is some way to cheat death.  Yet, even if there is, what can a person who is supposed to be dead do with her life?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period of interest moves from the end of her fifteenth year through the end of her seventeenth.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concept, the joint themes of this are Av's struggle with herself and her conflict with the State.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principle location is in and around /Dream Gate Province/ with brief forays into the Imperium.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majority of the characters are Av's own peers, supported by different associations.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antagonistic forces arrayed against her are members of the Imperial Court, the Exotic Court, dragon-children, magus adepts, and personal rivals.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inevitable climax is her execution, for mass murder, which she cheats with the crucible of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climax is couched in the intrigues of her rise and fall in the courts.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Political interest in her leads to plots for her execution, assassination, annihilation or subjugation.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defeat of her enemies' plot lies in submitting to her own execution.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mallCaps/>
          <w:spacing w:val="-2"/>
          <w:sz w:val="24"/>
        </w:rPr>
      </w:pPr>
      <w:r w:rsidRPr="00876BD7">
        <w:rPr>
          <w:rFonts w:ascii="Montserrat" w:hAnsi="Montserrat"/>
          <w:spacing w:val="-2"/>
          <w:sz w:val="24"/>
        </w:rPr>
        <w:br w:type="page"/>
      </w:r>
    </w:p>
    <w:p w:rsidR="00CF1715" w:rsidRPr="00876BD7" w:rsidRDefault="00CF1715">
      <w:pPr>
        <w:pStyle w:val="0DraftNormal"/>
        <w:rPr>
          <w:rFonts w:ascii="Montserrat" w:hAnsi="Montserrat"/>
          <w:smallCaps/>
          <w:spacing w:val="-2"/>
          <w:sz w:val="24"/>
        </w:rPr>
      </w:pPr>
    </w:p>
    <w:p w:rsidR="00CF1715" w:rsidRPr="00876BD7" w:rsidRDefault="00CF1715">
      <w:pPr>
        <w:pStyle w:val="0DraftNormal"/>
        <w:rPr>
          <w:rFonts w:ascii="Montserrat" w:hAnsi="Montserrat"/>
          <w:spacing w:val="-2"/>
          <w:sz w:val="24"/>
        </w:rPr>
      </w:pPr>
      <w:r w:rsidRPr="00876BD7">
        <w:rPr>
          <w:rFonts w:ascii="Montserrat" w:hAnsi="Montserrat"/>
          <w:smallCaps/>
          <w:spacing w:val="-2"/>
          <w:sz w:val="24"/>
        </w:rPr>
        <w:t>threads &amp; influences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arrives, sent to Xaianajeara-who is dismayed by what she sees.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Avnaoma is sixteen years of age and alone after dismissal from the Aet'idiamas jenTempas.  Her arrival in her family's ancestral home Taelnihayr of /Dream Gate Province/-in the shadow of both the Imperium and Xanadau Caoi-marks her first experience of civilized living.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has perfected an aspect of her natural abilities which allows her to pass for one of the guys.  Almost.  Even without that effort, she has an androgynous quality that begs for trouble in the company of boys and girls of her own generation.  Her power of shift adds to the perfect androgyny a form that is on the almost indefinable line between boyish build and female figure.  Slender, supple, flat chested, and yet female.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reason behind Av's determined androgyny is her attempted rape and her own slaughter of the would be rapists.  Somehow she has got it in her head that she provoked the attack merely by being female.  In truth, her admiration for her brother cultivated a number of boyish traits and attitudes in her personality making her seem somewhat open and naive for a girl.  In a very short span of time she has gone from seeming to be an easy target for male predation to being an enigmatic and remote prospect altogether.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Past events have shattered the family Av was born into, however, her siblings are still in the picture.  Due to the dissolution of the Aet'idiamas jenTempas, a number of relatives and childhood acquaintances are relocating during the course of this story.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father, Jilvon, has inherited his family's estate during his absence.  Kev is thus near, under his father's tutelage.  His twin sisters, and their father make their appearance a bit later.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Anen, Av's mother, is near at hand with Shin and Shen.  Their vocation severs them from contact with most of their family.  In spite of the fact that she refused the House legacy in favor of her vaikume apprenticeship, she begs her mother to take her youngest triplets in and protect them from their father.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the young triplets, Nie, Nya and Niah are taken under the wing of her cousins early in her stay.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gradually discovers that her grandmother is under an obligation to withdraw from the court-due to her unaging appearance.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Because Anen named Av her only legitimate daughter and heir, she effectively becomes the House's heir in Anen's stead.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Xaian must prepare Av to assume the mantle of her line's legacy.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Upon her arrival in /Dream Gate Province/, Av is all but immediately introduced into the local school community.  Most particularly, she is supplied with a mentor to save her from the disgrace of her illiteracy.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All of /Dream Gate Province/ somehow falls into tumult over the introduction of Av and her exotic siblings.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race soon comes to despair over the damage so much growing attention could do to the carefully guarded secret of the /Exotic/ race.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Among her new peers a growing crowd of friends, allies, competitors and such begins to gather.  Attention comes from muses, dragons, her siblings, other heirs and nobles, suitors and seducers, artists of name, and so 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she first lays eyes on Av, Ojen-a dragon child-falls for her.  To a dragon, the light of a phoenix is like a candle to a moth.  Av's light is totally irresistible.  Naturally, Av remains almost blind to this deep affection.  Syn will also take an interest in Av for the same reasons, when he figures out she is a girl.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Some of boys-Av's new classmates-take exception to her enigmatic character and background and so begin to push and test her.  She is going to have to take her shirt off and trade licks with several of them to earn their respect.  Given this cause, she reveals her hidden talent to more than a few witnesses.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Ana comes down out of Xanadau Caoi to investigate the rumor of the new kid in town who bears such a strong resemblance to her.  Like Aoun, Ana gets the strong feeling she knows Av from somewhere.  Ana sees more than anyone else, and yet she mistakes Av for a being like Ane who Ana drags Av to meet.  While figuring out each other's secrets, the three become fast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breaks stride in the middle of a fight, her attention drawn to a commotion among the observers.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turns and finds herself confronting her own image, a shock of recognition passes through her-different from the shockwave that passes through the crowd.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Ana draw close... "You are not a boy... unae, come with me... there is someone you must meet..." Ana whispers.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small commotion ensues as the muse leaves with Av.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mother and grandmother still barely speak to one another and Av's grandmother will not abide the presence of Av's father-who she feels failed her daughter.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Von didn't fail his own daughter, however.  Her childhood and youth prepared her to meet the demands of attaining the status of her noble heritage.  Von provided her with some of his own formidable martial skills.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has to be formally recognized by the Exotic and Imperial courts to bear the rights to the title and inheritance of her House.  The board's initial assumption on seeing her is the same as everyone else's; certainly a boy, by dress and manner.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However, the truth comes out rather embarrassingly which throws the hearing into confusion and results in a change of venue.  It also causes a stir among Av's new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 don't know what you expected, I am just me, neh?"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Av's uncle, Von's twin, appears, contesting Av's claim to the title of House Jeara, promoting his twin daughters by Annjea:  Kim and Kym.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Because of the contract made between the Houses of Jeara and Lvaun, Kim and Kym are considered to be legitimate daughters in the eyes of Court law, giving them potential claim equal to a legitimate daughter by House law.  Through Jyr's action, conflict between House and Court politics enters the question of who has claim to the title of House Jeara.</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High Court under quMase has no intention of allowing this influential house remain directly under the female line of Jeara.  Naturally the state opposes all three daughters in favor of the legal [by anii law], firstborn and male heir, Kev.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Ironically, Kev's claim to his father's titles overrides any claims to his mother's.  Because the marriage of Anen to Von was not formally the union of House Jeara to House Lvaun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What the state can-and ultimately chooses to-do is force Av to defend her claim under the female inheritance laws from all comers through combat.  As a result, Av, as the chosen heir is at once the principal opponent and nuptial prize for any man who can win the title from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Unless Kev chooses to enter the contest and take his own sister as a prize to get it, a union of Jeara and Lvaun is forestalled.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Von creates an upset in the circles of House and Court as he formally recognizes the legitimacy of his children.  In essence, he tries to curtail further maneuvering around his son and daughter by granting full title to one of the Lvaun Houses to Kev, and apportioning part of his dominion to House Jeara's domain.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Added interest in her comes into focus as the muses and adepts who are in contest over her mysterious destiny introduce themselves more prominently into her affairs.  Of course all of this political maneuvering is but an annoying distraction to Av and her peers; who honestly care very little about all this grown up nonsense.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issue among the teen peer group becomes; who will Av love?  Who's love will win her?  Compared to all those raging hormones, what else could possibly be important?  While it may seem that all the adolescent sense/sex, affection/love insanity of Av and her friends is ridiculous or even irrelevant, the fact is that these powerful drives greatly shape the course of even the most sober and serious events.  In a sense this is all a conflict between Av's generation and the older generation over who's view of reality will prevail.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is traditionally written.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One of the boys new to her acquaintance, Caval, has taken a marked interest in her and with tact and honesty begins to win some of her trust.  He approaches as a friend.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Most of the boys she had gained respect from now only see her as a girl to suit-Av cannot comprehend this change in people she thought of as friends.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change in attitudes spreads to the families of her friends and allies.  Av'njea carries on her face the legacy of the naJeara bloodline.  And she, poor girl, has no idea what could possibly interest them in her.  She has no idea who trying to help her, and no idea why so many seem against her.  There is no guessing what rumors passed down in families that took part in the Purge.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and her strange androgyny continue to provide a tumultuous focus for the local youth.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is becoming an unexpected protégé of the muses, Anima and Anime.  It is within their domain to fulfill her anim training in the mnao and the anao.  Unfortunately, it is a great disadvantage to be a mere exotic ideal in the company of those who patronize the muse.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virtual body double for the untouchable Ana, Av might very easily find herself being pressed into use as the surrogate of coupling with the muse.  Especially as a more sophisticated older crowd takes note of Av's unique traits.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Ene returns and tries to claim Niah as his heir, inciting him to forsake his manhood.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struggles desperately with the temptation to challenge his sister.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Kev are still subject to their growing absorption with each other.  Because they are literally flip sides of the same entity, their sibling love is darkly shaded with a more intimate magnetism.  Kev is barely able to endure the attention his sister draws but is humiliated by the jealousy he feels.  But what would be the consequence if they ever admitted their feelings?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Kev both have a little pent up jealousy over the friendships each strikes up with other boys and girls.  At certain moments, it can sort of slip out.  When they argue, that's almost always the cause.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Caval has really fallen for Av.  In fact, the feeling is very mutual.  Those who notice these things wonder how long it is going to be before they both realize 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Aoun always knew in her gut that she needs to get what Kev has-the keys to the phoenix umbra.  Her interest in Kev stirs up jealousy and heats up rivalry between herself and Av, while at the same time offering Kev a direction to turn in his angst.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relation and relationship of Av and Kev is so obvious in its implications that even those who look closest fail to see the truth of their true destiny together.  As far as anyone notices, they are simply cursed by fate with an impossible love for one another.  Indeed, their friends and relatives are in desperate fear that they might succumb to incest and be damned.  Which is the cause of yet more maneuvering.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Agents of the clan ancestors see Kev's overabundant affection and coach him mercilessly to fight for the prize.  The union of the two most influential and renowned Houses in the Clan would revitalize the position of the Clan in human society.  This concern is more important to them than the issue of incest, which they perceive as a human taboo anyway.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As the issue of Av's title recognition gains momentum, a mire of political wooing and intrigue gearing up a maze of manipulations and mistakes begins from which certain enmities arise.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the shadows a plot to re-ignite the purge is being nursed on a betrayal of Av's people's true nature.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herself becomes an unsuspecting mark in certain schemes to that secret nature in public.  To wit, a step by step forcing of her innate powers into the open.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arena upset.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There are many steps to the detailing of the exotic gift of immortality among which is the combat where Av is taken down by her opponent and lies broken and dying without the resolution to shift.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island arena has areas of almost impossible terrain and Av's opponent overpowers and breaks through her guard.  He batters her senseless and breaks her neck before flipping her off the edge of a cliff.  The power of her mother's ring saves her from worse damage from the fall.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is clear that her kind can die, unless they use their gift.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offhand way she uses it in her future is based more on her divine evolution than the tendency of the gift itself.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requires an act of will, and this moment is one of those in which the will is nearly shattered.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is a tense moment struggling to marshal her dying will in the hope of restoring herself.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Until this moment this concept is not even brought up, yet it is clear here that she has to do this without giving her secret away-a very delicate use of shift.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It is extremely unusual for an individual who has not been initiated in the anii or recognized as an adept of one of the other schools to manifest the level of ability that saved Av's life.  Av's talent is compared to the mnemonic penumbric talents of her ancestors back in the days of the Purge.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Proving that she does possess a talent that permits her to regenerate from fatal wounds such as her ancestors were famous for-though the means were never explained-does not entirely stop this particular pursuit.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greatest consequence of Av's unprecedented arena victory is her entry into the elite circles of court and high society-an honor accorded to a renowned warrior.  Due to her feats in the arena and her status as heir apparent to the House NaJeara, Av unknowingly enters the company of her kind's worst enemies.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One of the traditional angles of the pro-purge movement is the accusation of demonic influences.  This is a distorted echo of the conflict in the heavens that resulted in the death and resurrection of this world.  The reborn world was mostly repopulated by the dreams of the /phoenix/.  Those races that tried to model themselves after human kind were accused of being demonic by the instigators of the Purge.  Hence, the proof of the accuser is simply evidence of the accused being less-or worse more than human.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As a result of the wide publicity and exposure Av receives, many of her friends and family are dragged into compromising positions.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Intrigue needs fall-guys, so there is little question as Av and other marks are maneuvered into provocative crimes what role quMase's adherents have in mind for them.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is fed more intelligence by a concerned group of neutral friends and some unexpected and influential members of her clan, learning the history of her blood, the purge, and her house.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Agents of quMase waste little time extending their campaign to manipulating the friends of Av into probing her secrets and somehow provoking demonstrations of "demonic" powers.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Fortunately, for common reasons, most of her friends are tightly on her side and help to protect her secrets when they learn of them.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Even the narrow defeat of these little plots earns her powerful enemies of her own.  Of course, in their plaguing of her, she is unwittingly given many clues and glimpses into what is actually going 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general trend of all of these plots is a conspiracy to destroy the exotic nobility.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most disturbing hints point to assassination plots against Av and her house; the elimination of powerful influences before the day of a coup.</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Who is the enemy?  This is a question that is gnawing at Av, but for all the growing insistence, the information such an answer depends on is not available to her.  Neither the who, or the why of 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There are perpetrators of course.  Certain arcana adepts conspiring with or under the influence of dragon children.  The aim of their new purge is to flush out the phoenix heir, who they have not realized is Av herself.  It is possible that they have realized that the phael have grown wise enough to intrigue to have reintegrated into human society.  This is what the dragons are saying, through carefully chosen mouthpieces.  The dragon think the threat of purge alone will flush out the phoenix heir-and in a way it does-but their human puppets are excessively receptive to the suggestion.  Especially quMase.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lover's suicide.  Obviously, Av and Caval consummate their love... of course love is the key to the affliction that destroys Caval.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As much as he loves her, when Caval discovers he is infected with her nature, he suddenly comes to hate her just as strongly.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Before he kills himself, he does his damnedest to take her out first.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Caval's attempt on Av's life might have some bearing on why he actually takes his life.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the spur of the moment when he realizes that in truth he still loves her, but for powerful family reasons hates himself for what he has become and ultimately for what he tried to do.  If only he had a second chance...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death of Caval scars Av deeply, leaving her feeling like some sort of abomination.  In a way, it makes her afraid of sex for years to come.  In a truer sense, it makes her afraid to love.  In a pathetic way, it makes her subconsciously afraid that her love is a dangerous and deadly thing for her beloved brother.  This fear restrains her where morals never could.  [When Kev administers the Kiss of Death, in her mind it is that little intimacy that kills him.]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Blame for Caval's death will attach itself to Av at the moment of truth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succumbs to the temptation to take Av, fortunately the struggle is so spur of the moment that few official witnesses are present.  Otherwise, the arena is closed.  Unlike Kev, Av suffers no moral qualms about loving Kev; still she fights like a wildcat spurring Kev to blow their cover while defeating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submits demurely to defeat; Kev flees from what he has done-and their few witnesses are baffled.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Powerful forces converge to take advantage of this turn in Av's situation.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"Yes, I'll have him.  Why?  Is that wrong?"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Niah's emasculation (at the age of nine) is the final blow against Ene; and a knife in Annjea's heart.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deed was done with a stolen holy relic and cannot be undone, they learn.  A spiritual union, the merging of the two in the embrace of a different gender.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When the sacrents of the order to whom the knife belonged discover the sacrilege, they attempt to burn Niah alive for defiling the relic.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turn of the knife comes in the triplets' ninth year, perhaps a month before Av turns seventeen.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turns seventeen.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the first month of Av's new year, Xaian steps down and fades away leaving Av to assume the title.  Literally, using what they knew of their enemies' plans, Xaian uses her assassin's move to cover her withdrawal from the spotlight.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conflict between Av and her older twin sisters is stalled by Kev and Av each naming one of them as their own successors in the event that they produce no heirs.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Moment of truth; after a lull following the celebration of her birth comes a sudden crash of terrible events.•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testing of Av has begun to draw volumes of attention; a survivor of Av's murderous explosion recognizes her and falls into the company of one of Av's enemies.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catches wind of trouble.  He has seen through their campaign against his sister and tries to intervene in the shadows by claiming his prize-to save Av's life.  However, he speaks too late.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stands accused.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Nie founds a strange pseudo House on herself and her koiqua siblings, with the enigmatic support of Ana and Ane.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it comes, the accusation of Av is more than partly a stab at her House.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inquisitor is summoned; the agents of the imperium are not averse to removing the unwanted heir through execution.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Faced with the threat to Av's life, Kev turns to his other resources.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Realizing that nothing less than death will satisfy Av's enemies, he realizes that there is a way; not out, but through.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crucible, a kiss of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has long been lost to that application and more commonly used as a form of assassination.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assassin uses the crucible much the way it was once legitimately done.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adept or assassin takes the crucible himself.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it takes effect, it is contagious; this allows him to infect his mark.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Traditionally, the secondary effect is transmitted with a kiss.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Adept or assassin, the one who initiates can control the death experience for himself and those he initiates.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An assassin deliberately throws off the mark, ensuring that he or she does not revive.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By design, as the initiator, the assassin can shake off the spell at will.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An assassin usually submits to the spell for long enough to be retrieved by an associate.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No one in their right mind would tamper with a victim of the Crucible since the effect is highly contagious.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secondary effects of the crucible are very nasty.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guise of its action is a violent and virile plague and those who interfere with the victim also become drawn into the passage of death.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does not realize that an adept will still recognize the old initiation rite.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Most adepts have no interest in explaining the truth of the situation and calmly bury the body and move 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Usually if the individual survives the old initiation, the adept will return and impress subject into apprenticeship.</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looks for the crucible and deduces its original uses.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Kev's father, Von executed three assassinations with the crucible during his time in the jenTempas.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stumbled across the case years ago and was warned about the danger of handling it carelessly by his father who hinted at its uses.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never stopped trying to figure out this little mystery and the threat to Av brings it back to mind.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turns up the case and with a bit of research comes up with a plan to save Av.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idea is disingenuous, his sister's enemies want her dead, so the only way to end it for good would be to convince them that she is dead with a vengeance.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Death and the appearances of death is Aoun's knack, and she is the only counsel Kev can turn to as he contemplates putting Av to the crucible.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There being such a fine line between feigning death and being dead, she warned Kev that a wound sufficient to kill her in life would kill her as surely in this form of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spends a significant amount of time under arrest before the actual day of execution, enough to entertain thoughts of hope but not enough to believe in them.</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forced to accept the consequence as she is condemned for murder.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realizes that death is the only way to escape the threat of an inquisition that could not only destroy her, but shatter the Tempas and doom her people as well.  It is vital that the inquisitor not be inclined to prove more than the link between her legitimate name and her Tempas alias.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Av's execution under the influence of the Crucible presents an unconventional twist.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Unexpectedly, Av's body resists the crucible vehemently, leaving Av on the threshold of death when she is put to the sword.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unconsciously resisted the infection; open to shift her nature fiercely fought against physical death.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effect of the spell separates her spirit from the flesh, and preserves her mind from dissolution.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inquisitor is judge, juror and executioner when he is given full reign in a case.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executioner's blade is enchanted (not in a way that effects the spirit, but only the material world).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At the hands of her inquisitor, Av has endured endless punishment and returned each time whole and healthy.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This defiance and her refusal to give evidence against her kind have pushed her inquisitor to his limit.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day of her execution will be different from any of their sessions.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If Av has time, she will simply die the crucible death and take her inquisitor with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Because of her nature, she does not have enough time.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inquisitor is determined to get the confession he needs from her, and originally sets out to excruciate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session is closed, with only Av, her inquisitor and his assistants, the Court witnesses and the meu xan of Xanadau Caoi where all of this has taken place.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When she was first incarcerated, she buried her ring of levitation in her own flesh to prevent it from being separated from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As the excruciation begins, Av realizes that the crucible is not effecting her as it should.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More than ever before, she defies her inquisitor-just to buy time to die.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will not bend to any whim or command of the executioner and has to be forced and held constantly.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bound, her wrists behind her back, and leashed to a hook seated above her reach in one of the columns.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spits blood in his eyes.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is out of patience, and when she refuses to kneel for the lash he picks up the blade and cuts her legs out from beneath her.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blade is so sharp it cleaves flesh like the air, severing her legs above the knees.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hardly feels it as she drops instantly to dangle from the leash around her throat.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lets her hang while his assistants seal the gushing stumps.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While he lets her suffocate, she is learning that her power to shift is beyond her control-it is open, but wholly committed to fighting the crucible.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is beginning to feel the heat of the crucible, but he does not have her natural protection.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realizes in a flash that he will be able to wound her beyond her power to heal before she can embrace death to escape.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turns her attention to her ace in the hole, the ring.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 turns, about to put down the sword, and sees her rising in the air.</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bound wrists she slips under her severed legs, reaching up to free the leash from the hook.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an instant, he thrusts, impaling her to the column-right through her solar plexus.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is almost beyond pain, but the loss of feeling as her spine is severed strikes her worse than pain.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Even worse, she keeps rising cleaving herself sternum to crotch on that keen edge.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Av's will is too focused at this point to realize that she will bleed to death in seconds-she reaches up and tries to free the leash.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She is distracted by a sound and turns around to see that he has freed the sword.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arms come to rest at her sides just as he swings, severing her-arms at the elbows, her torso from solar plexus through to the small of her back.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ring falls from within her torn gut and so must she.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last thing she feels is the jerk of the leash around her throat.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last thing she sees is the sword slashing through her neck and the world spinning.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Her executioner rises to his feet, blood erupting from his lips, and falls dead amid Av's corpse.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cry of plague rises in the hall.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When Kev witnesses Av's dismemberment, he goes home shocked out of his right mind and slowly succumbs to the effect, as his kind do.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Kev is left in a shallow grave until an adept can be called to inter his body.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Aoun realizes what is going on when Kev sickens and appears to die immediately after the execution.  For the moment, she just waits and watches, but the events to come assure her of an open shot at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deaths of Av and Kev grant Kim and Kym twin titles.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separation of Av and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crucible death is the final wedge dividing Av from her childhood.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 worse pain than death waits for her the moment her spirit seizes her sundered flesh and stretches the power of her shift to render her merely unmembered.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If not for the respect Ana had for her, her body might have been scattered beyond the sphere of her own nature to preserve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Pulling herself together is a long and strenuous process; one that haunts her in nightmares and dark fantasies for the rest of her existence.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and Kev's deaths come to the attention of a formidable artist adept who, upon recognizing the presence of the crucible, decides to mark them for his protégés.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Frightened, exhausted and flayed in spirit, Av slips out into the night.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barely avoids the arrival of the adept who seized Kev.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Kev was dragged away into apprenticeship; mourning the beloved sister he gave the gift of death.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Her unexplained disappearance is covered for by Ane; "The body is gone?  Well they must have burned it after all."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Though her will is taxed beyond endurance, she manages that degree of shift necessary to disguise herself once more as "one of the guys."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needs that deception because she carries on her face the legacy of the Annjea bloodline; as a girl she would be instantly recognized.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believing her brother dead strikes out on her own.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mallCaps/>
          <w:spacing w:val="-2"/>
          <w:sz w:val="24"/>
        </w:rPr>
        <w:t>departure : tides of the second book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At first, all she knows is that she is supposed to be dead as far as the official world is concerned, and she is interested only in preserving that illusion.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Her weary flight ends in /Dragon's Bath Port, Dragon Gate Province/ an excellent place to hide with masses of humanity and depths of intrigue.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Found starving and exhausted she is taken in as a guest of a school-run by an extended family of martial artists.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only way Av can maintain a presence in this situation is if she spends a good part of her time in the countryside, only venturing into the city for visits.  She gains time this way to get her legs for a significantly longer journey of exile.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spite of her exile status, has already drawn interest from a wide range of benevolent and violent individuals and elite.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the ensuing year of wandering, and struggling to survive, she unwittingly combats the collective dragon will to possess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Ironically, her brother also is here under his apprentice ship but the two never quite cross each other's paths.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Also, the architects of the purge revival-stunned to find what they have on their hands with Kev-have the keys to the Unique's umbra and proof of her existence.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Av still has no idea what could possibly interest them in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rumors that run through the adept community reach many ears and start many different movements, but its effect on Aoun is telling.  She begins to realize what she is and that she has to hide it from those who now surround Kev.  With great stealth she ingratiates herself with Kev's new mentor and master and thus close to Kev.</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Ironically, her strong resemblance to Av now works against her, thanks to his grief.</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threads of Kim, Kym, Nie, Niah, and Nya unite into the counter pivot that unites naJeara and naLvaun.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Between the five of them, they manage to exact punishment on Teyn for all the ill his plotting brought on their family, especially the deaths of their beloved siblings.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 cannot muster the will to resume her proper form for many weeks, and by then she decides things are better this way.  On one hand, she mourns the loss of her brother this way and on the other protects herself from new emotional entanglements.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"Say, are you a boy or a girl?"</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"Uh, yeah."</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"What?!"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"My thoughts exactly."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It takes months for her to regain her sexual identity to the point where she is willing to bear it.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In this time, however, a bit of steel has entered her personality.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her mind she has more than paid for her alleged crimes.  Ane's warnings about resurfacing still present her with a near insurmountable stumbling block.</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is starting to think about resurfacing when the rumors of the phoenix reach her new neck of the woods.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thinks it through for once in her life and realizes that surfacing now might just be the best way to end up dead for sure thanks to the anti-establishment flavor of the news.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Without some kind of leverage, she wouldn't stand a chance.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But that means getting her foot into the intrigues again.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little bit of shift, and a haircut, and Av can pass for one of the guys.  Almost.  Even so, that's asking for trouble when some of the girls find out.  This perfectly androgynous form is that almost indefinable line between boyish build and female figure.  Slender, supple, flat chested, and yet female.  Av tends to forget the effect her enigmatic body has on both sexes.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She has no idea who trying to help her, and no idea why so many seem against 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 wander brings a tale of a phoenix-a report of a certain individual's "resurrection"-come true out of a prophecy foretelling the fall of the Imperium and a war with dragon kind.  Av realizes that she cannot linger where such rumor spreads; she thinks she has had enough meddlesome destinies.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Alone, Av sets out for the distant provinces.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mallCaps/>
          <w:spacing w:val="-2"/>
          <w:sz w:val="24"/>
        </w:rPr>
      </w:pPr>
      <w:r w:rsidRPr="00876BD7">
        <w:rPr>
          <w:rFonts w:ascii="Montserrat" w:hAnsi="Montserrat"/>
          <w:smallCaps/>
          <w:spacing w:val="-2"/>
          <w:sz w:val="24"/>
        </w:rPr>
        <w:t>0_0001</w:t>
      </w:r>
    </w:p>
    <w:p w:rsidR="00CF1715" w:rsidRPr="00876BD7" w:rsidRDefault="00CF1715">
      <w:pPr>
        <w:pStyle w:val="0DraftNormal"/>
        <w:rPr>
          <w:rFonts w:ascii="Montserrat" w:hAnsi="Montserrat"/>
          <w:smallCaps/>
          <w:spacing w:val="-2"/>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2"/>
          <w:sz w:val="24"/>
        </w:rPr>
        <w:t>Background Details:  TTVV</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Trace: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Tempo: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Verge: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Vector: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mallCaps/>
          <w:spacing w:val="-1"/>
          <w:sz w:val="24"/>
        </w:rPr>
        <w:t>000</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mallCaps/>
          <w:spacing w:val="-1"/>
          <w:sz w:val="24"/>
        </w:rPr>
        <w:t>000</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[Ninth Dynasty]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Annjea, the daughter of a quietly exalted bloodline, enters a formal betrothal, but the politics of inheretance are responsible for the events that drove Annjea into exile.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Annjea, in spite of bloodline and nobility, was a female heir with poor political prospects of suitors due to the weakening of the House.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House L'vaun was powerful and respected as both a clan of warriors and reliable nobility.  This powerful house was appraised of Annjea's suitability-Annjea's house hoping to create a strong match with the L'vauni heir, Von.  The L'vauni house was interested in Annjea's bloodline, but felt that Von had better political prospects.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Reluctantly House Jeara accepted the proposition of Jyr'lvon (Von's younger twin) and the children were betrothed according to the laws of the Imperium.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Unfortunately, during the many occasions before and after that day, the children made their own acquaintances, and as a result Annjea and Ji'lvaun discovered their destiny in each other.  Without a word to anyone, the two of them were married at the alter of Aesnin.  A holy union is irrevocably a legal union; it could have been accepted in time.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Neither House openly acknowledged the discovery of the marriage or the pregnancy.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Unprepared for the exotic curse of pheremonal attraction-and early sexual potence-Annjea was impregnated by the L'vauni twins during her first course.  They caught her in the eve of menarche (the sign of which would have prompted her family to leash her with a chaperone).  Anen and Von coupled out of love, while Anen was bedded by Jyr through deception and heat.  The families found out the hard way, when Anen began to show.  At which point there was a catastrophic misunderstanding.</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Houses washed their hands of the affair.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While not too young to be legally wed, it seemed that nothing could cover up this untimely conception.  The scandal of a pregnant thirteen year old girl was considered too much of a threat to the two Houses.  That left only one other way to hide what had happened.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When confronted with her family's intent to abort her pregnancy, young Annjea ran away.  House L'vauni sought to annul the marriage between Anen and Von, in vain.  Anen's mother allowed her daughter to flee rather than bringing her back to become entangled in the inevitable scandal.  To everyone's surprise, however, Von and Jyr ignored their own family and ran off to join her.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As it will, rumors and facts began to slip out, and soon there were people who put the pieces together.  However, the most important facts were nearly twenty years in coming out.  Thus the picture assembled was a harsh conviction of the trio.  Hell broke loose in the Exotic Court.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ruined exotic daughter, Annjea is still considered a threat to many noble exotic houses.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For twenty years, the trio was nominally disowned.  For most of that time they were untouchable, shunned by all normal society.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Aet'idiamas jenTempas School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front for an anti-imperialist cell of spies, assassins and dragon hunters, like House Jeara, the school surreptitiously fought against advocates of the inquisition or the purge, seeking to protect the nojin races from annihilation.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In the service of Aet'idiamas and his jenTempas School, they worked hard in the interests of their race.  Taken in with reservations, accepted by the maestro only by revealing their racial secret, they prove their value as assets in many regards.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This being the only sanctuary they could find the three accepted the maestro's harsh offer and so that is where the Annjea's children were born-and pressed into service at once.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Much intrigue and many mysteries revolve around this disjointed beginning, and Av barely even picked up a hint that there is more to her and her family than met the eye.  Shrouded in this scandalous origin, the focus shifts to Kev and follows him through the effect on his life of realizing himself even as Avonlea is being conceived.  When she was born, the prevailing issue was always the family conflicts caused by the mixed paternity of her siblings.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At first, Annjea was not well loved by the maestro.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Her noble, exotic heritage is known to him, as well as that of the L'vaun brothers, and a source of antagonism against the jenju from the Saendrian elite (who find the school's use of the three exiles an insult to their class).  Annjea has the native talent to master her role as a star attraction in gymnastic, acrobatic and aerial routines-though her daughter Av surpasses her and eclipses her in the maestro's favor.  At least in  that capacity.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Von's excellence with the martial arts earns him respect and influences Av to master her own saber so well.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Kev's intelligence and perceptiveness earns him the greatest respect of the troop and the maestro.  Especially in the face of the unpredictable hostility turned against the jenju in hard times.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is born, and must grow up amidst unusual family conflicts.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Annjea, mad at her self appointed lovers, would not tell them who actually fathered the second set of twins Annshin and Annshen.  Hence their names reflect only her name (deriving from her father's face name, Nen, at that).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Ene eventually threw in his weight and called in the favor of saving the trio (at his grandfather's prodding) and forced Annjea to submit to him exclusively.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Ironically, his children grew up hating him with a passion (and males in general, much to Niah's general confusion).  This only adds to the troubles the exotics created for the jenju.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Brother and sister, Kev and Av are flip sides of the same coin; with a difference.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Focus gathers on events reflecting on her childhood and adolescence, her trials and hurried adulthood.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As Avonlea comes of age to perform, the focus expands to include tribulations of the jenju.  Among them, the very thin line the jenju treads from revealing the secret of the exotics true nature.  Saendria being a volitile expanse of shifting borders is a political hot-bed, and for rovers like jenjuo, life would swiftly and brutally turns against them and their only defense is to keep moving and struggling to make a living in the shrinking neutrality of townships and cities.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Cut from such fine cloth, all of the descendants of Annjea acquit themselves with excellence-though their anger at the abusiveness of the Saendrian social system drives each of them to draw an unwarranted amount of fire from the Powers-that-be.  As Kev, Av and Niah demonstrate so well.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and her family return to Dream Gate Province, resuming their legitimate roles in society, ending the exile imposed on them by her mother's fall from grace.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Anen must sever her ties, dividing her children up among their relatives where she can.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common wild streak in her children caused them to be a liability in the organization that they grew up in.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Under their aliases they are each guilty of dangerous crimes.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All of them are guilty of association or membership in an anti-imperialist cell.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herself is guilty of seven counts of murder; while defending herself against rape, bloodlust seduced her into the use of lethal force.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Some of them are guilty of espionage and possibly even assassination.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and her three youngest siblings are guilty of heresy.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These details came to a head during Av's fifteenth year.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pacing w:val="-1"/>
          <w:sz w:val="24"/>
        </w:rPr>
        <w:br w:type="page"/>
      </w:r>
      <w:r w:rsidRPr="00876BD7">
        <w:rPr>
          <w:rFonts w:ascii="Montserrat" w:hAnsi="Montserrat"/>
          <w:smallCaps/>
          <w:spacing w:val="-1"/>
          <w:sz w:val="24"/>
        </w:rPr>
        <w:t>000</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mallCaps/>
          <w:spacing w:val="-1"/>
          <w:sz w:val="24"/>
        </w:rPr>
        <w:t>000</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[Ninth Dynasty]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After the catastrophe that ends her stay in the city, Av returns to the country to escape from the clutches of her remaining antagonists.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 strange run of luck turns bizarre as she inherits the title to an abandoned land holding.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She is granted her claim to the title-to an abandoned province-which she is not in the least intended to survive claiming.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Av struggles uncertainly to reclaim the heritage that death forced her to abandon, unwittingly involving herself again in the tangled intrigues of the upper class elite.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All she has to do is physically claim the manor itself to cinch it.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That is when she learns about the catch to it all.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Absolved of her crimes as well as the dishonor of her mother she discovers that the curse of the land and manor is expected to do away with her after all.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In spite of the malice and capriciousness of this back handed restitution, she is determined to succeed in this gamble to claim her family honor.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Naturally Tiegal Manor is more interested in destroying her for the unprejudicial delight of destruction for its own sake.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will tumble through the Dragon Door at Tiegalnihayr where her destiny waits to confront her.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When she begins to really know herself she will find a way to return.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Emerging mysteriously changed and quietly victorious, she must confront her would be executioners and their plot to destroy her people.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pacing w:val="-1"/>
          <w:sz w:val="24"/>
        </w:rPr>
        <w:br w:type="page"/>
      </w:r>
      <w:r w:rsidRPr="00876BD7">
        <w:rPr>
          <w:rFonts w:ascii="Montserrat" w:hAnsi="Montserrat"/>
          <w:smallCaps/>
          <w:spacing w:val="-1"/>
          <w:sz w:val="24"/>
        </w:rPr>
        <w:t>•</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hidden aspects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Avael was the first certain divinity isolated from the absolute in regard to the threading Arena.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first godly avatar, and disturbingly unlimited.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Her immolation in the confluence of Aegis/Xanadau reduced her to almost nothing compared to being Nineveh, about to the level of most of the other survivors who held only to nothing or merely themselves.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All of these (anthropomorphic or not) eventually became the Arena gods.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Arena gods stand unique, aware of the absolute and paradox which leads beyond the central focus of their tertial unfolding realms.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These are the gods of Aeirn, Aegis, Ashe and so on-the shepherds and domini of ever multiplying realms.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Avael's sacrifice tears away a significant part of herself.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Her self enforced exile will have a serious cost.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Her psyche will be fragmented and dispersed.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Echoes of her filtering out repeatedly in the line of naJeara; a manifestation of her form and character which will prove to possess a damaged psyche compared to Avael.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Even Avnjeara inherits this flaw, which will leave her hovering on the threshold of personal crisis over what her role is to be, and what she wants.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Her search will take her through her own destruction.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She will emerge new and whole from the ashes, to fulfill her claim to the power of the Phoenix.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pacing w:val="-1"/>
          <w:sz w:val="24"/>
        </w:rPr>
        <w:br w:type="page"/>
      </w:r>
      <w:r w:rsidRPr="00876BD7">
        <w:rPr>
          <w:rFonts w:ascii="Montserrat" w:hAnsi="Montserrat"/>
          <w:smallCaps/>
          <w:spacing w:val="-1"/>
          <w:sz w:val="24"/>
        </w:rPr>
        <w:t>•</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The phoenix myth</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Long ago, in the dragon's age, before that grand race became the dreaming wyrms of lore, the divine one, the phoenix was captured in the flesh.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In the war of dragons, each seeking to possess their divine and beloved phoenix, her dreadful shadow was awakened and enraged.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wave of destruction she unwittingly unleashed swallowed this world.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Before she could lament this act, she realized that a trap had been sprung on her and to escape it, she regurgitated the devoured world and hid her essence within it.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world, scarred by this became lost to the empire and strange to its ageless ways.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minds and great works of Art of that which had passed through the phoenix were altered and misted.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Changed in nature, it became a world of fantastic nature-a world on the edge of Dreaming.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From the secret heart of the phoenix, dreams and horrors were born in the flesh.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These things, somehow aware of their unbelonging soon vanished to hidden shadows like the great dragon doors, but the memory of them became the foundation of the new mythology.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Time's passage and such addled memories created the world in which the phoenix slowly pulled its ashes together.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Soon, she will be reborn in full, and the dragons are waiting for her.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Waiting for her dread embrace.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Aoun Danael; Heir, Angel of Death, Darkness and Destruction.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This aspect has been known by many a dying race.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It still exists, and still covets the aspect of Anjael, although distinct from the woman Anjael has become.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Anjael died during the outburst of Avael and was reborn whole and unharmed.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She assumed a different name as she withdrew from Aegis. However, like all manifestations of the Phoenix, the Dark Phoenix can resurrect itself from its own ashes.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Rather, it resurrected the memory of Anjael for itself to occupy.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Within the psyche of Aoun, there is a part of her which is stricken by what she has become, however she, more than her Av, is whole heartedly at one with this aspect.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Her personal sacrifice fulfilled her obligation to those she had loved and wronged as a mortal.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Now, she is the Dark Phoenix; seductive and readily a destroyer.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She is younger than the Phoenix Avatar, but more accessible to power.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She will honor the same terms as the Avatar, but not the same pacts.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Until Av seizes the keys to her stolen will, this essential twin will remain independent.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Aoun is in a race to recover those keys from their hiding place, the soul of Ke'avon.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However, by the time Av accomplishes Union, Aoun will have insinuated herself into the domain of the phoenix, having matured into the potential of the Dark Phoenix.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She will have accomplished this in the time of Av's absence.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Enter Av'njeara'naoma Nineveh : tiger phoenix.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Time passed and addled memories shaped the world in which the phoenix slowly pulled her ashes together.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 delicate and tenuous reweaving; uniting herself through the flesh of her splintered selves.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Working through the unconscious minds of her dreams made flesh, she breeds them carefully to unite the pieces of her undreamed self.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Becoming her own ancestry so that she could be reborn in full.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Meanwhile, the dragons waited; those that remembered snatches of their own death and rebirth under her caress.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They do not understand exactly what they are waiting for nor how it will come to pass.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And for that reason they were unaware that while their god continued her slumbering dance through the lives of her shattered parts, their own children threatened the rebirth of the phoenix.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potential of dragon hood is a latency that exists in men.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Because it is rare that a human born will awake to this potential, the race has traditionally been enslaved by dragons and the offspring of awakened dragons hide among them in hopes of surviving their vulnerable childhood.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So, human in their infancy, the children of the dragons instigated a war to purge this world of the presence of her dream spawned creations.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During this purge, her self reunion was disrupted and the most crucial piece of her, invested in the blood of an exotic, was barely preserved.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This one became the primal ancestor-the founder of House Jeara.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story is silently prefaced by the tale of Anen and Von, the last sleeping heirs of the phoenix potential.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They were bound together by love and destiny, but she was betrothed to his twin and coveted by their benefactor.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While destiny could not be denied, it left their lives wrecked on the cruel tides of fate-as much confounded by political, social and racial conventions as by their nine offspring.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Two of these children share between them a strange destiny, the name of Nineveh and the promise of death.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It was from through Anmoinajeara that the voice of the phoenix, Nineveh, descended.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While once the living sum of all of her ancestors, embodied in Av she holds only a slim thread connecting herself with what she once was.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Anjael's trickery prevented the proper resolution of the best possible and final combination and gave her an opportunity to finally assume the mantle of phoenix.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There is more than one paradox for Av to face in exploring her origin.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question has to do with essence.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is the one to recognize herself as an expression of a recurring pattern.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Ana, Anjael, Avael, Aoun, Ash, Mew, herself and heaven knows who else all fit the pattern and are connected to the same mystery.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They are all reflections of the same image but they are not all the same person... at present.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Av's need to know brings her to discover the Primal self... the possibility that she was once or will be these other people.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Either she will inevitably have to die so that her own world can come into existence, or...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Maybe she just spontaneously came into existence.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It is hard to say.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It is the hardest question about her to answer.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Given no choice, Av conceives of a new will.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Doing this ends Avael's hope of awakening (in this chord-forcing her to regroup outside of the phoenix dominion), but gives Av a hope of matching Anjael's might.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2"/>
          <w:sz w:val="24"/>
        </w:rPr>
      </w:pPr>
      <w:r w:rsidRPr="00876BD7">
        <w:rPr>
          <w:rFonts w:ascii="Montserrat" w:hAnsi="Montserrat"/>
          <w:smallCaps/>
          <w:spacing w:val="-2"/>
          <w:sz w:val="24"/>
        </w:rPr>
        <w:t>0_0002</w:t>
      </w:r>
    </w:p>
    <w:p w:rsidR="00CF1715" w:rsidRPr="00876BD7" w:rsidRDefault="00CF1715">
      <w:pPr>
        <w:pStyle w:val="0DraftNormal"/>
        <w:rPr>
          <w:rFonts w:ascii="Montserrat" w:hAnsi="Montserrat"/>
          <w:smallCaps/>
          <w:spacing w:val="-2"/>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2"/>
          <w:sz w:val="24"/>
        </w:rPr>
        <w:t>Background Details:  Races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1"/>
          <w:sz w:val="24"/>
        </w:rPr>
      </w:pPr>
      <w:r w:rsidRPr="00876BD7">
        <w:rPr>
          <w:rFonts w:ascii="Montserrat" w:hAnsi="Montserrat"/>
          <w:spacing w:val="-1"/>
          <w:sz w:val="24"/>
        </w:rPr>
        <w:br w:type="page"/>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Xanninjin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first manifestation of this anim came out of dreams; a reflection of the Unique's nature in the three realms.  In the purely anim realm the tiger represented the balance between the brilliant burning star of identity and the endless abyss of the umbra.  In the anin realm, the human represented the balance of the mind at the threshold.  In the anii, the dragon-phoenix, or phoenix-dark phoenix, luminous being represented the balance of creation, expression and destruction.  The first wave of this anim sought out other anim that possessed qualities scattered through the anin and shifted up to mate with humanoid anim to merge the first two realms.  During the Purge, the assimilation of the anii aspects was disrupted, virtually halting the resumption of the Unique.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xanninjin-human-tiger metamorphic exotic-is a creature that has cohered over almost a thousand generations from its original existence as a dream pushed forth into the waking world.  Because of this origin, the manifest nature of this creature is far more sophisticated than the human who was conceived in the waking world.  The ninjin races have been pushed slowly into conformity with the human natural constant that defines the waking world, but still retains a grasp on the innate powers on which its existence depends.  In dreaming, a xanninjin was actually neither a tiger or a human in nature.  Instead it was a creature that represented a balance of consciousness in the heightened state of awareness that defined a living dream in dream reality.  This form was literally a reflection of the true nature of the god/dess who dreamed of Aegis only to be caught in the dream and forced to wake up and die there.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modern xanninjin can assume a specific number of forms between an idealized humanoid form and a predatory animal resembling a tiger.  A severely unbalanced individual may take on dragon [spiritually unbound human] form or a phoenix [personally divine human] form far more easily than a human might, and lose touch with its xanninjin nature.  Xanninjin can only breed with those of their own kind or those with spiritual complexity similar to their own; an effective reproductive failsafe.  Powerful emotional attachment with a non compatible lover unlocks a catalytic substance which-when transmitted sexually-transforms the lover into xanninjin.  This is the mechanism which allowed this race to act as the vehicle for the reintegration of Nineveh.</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Typical xanninjin pin down three phases of shift, possess extraordinary pain tolerance, heightened reaction time and reflexes, heightened awareness, night vision and a penchant for bloodlust.  Whenever they open themselves to the power of shift, their physical patterns are restored to true, which means that they can heal from any wound that does not impair their ability to shift.  Some xanninjin are so adept at shifting that they do it reflexively and thus any massive wound will automatically trigger a shift.  Pattern regeneration can only be impaired at the spiritual level.  Wounds caused by magical, blessed, or very refined psionic means can only heal at natural organic rate.  The endless refinement of the spiritual pattern is what allows them to remain in the growth stage of their life for almost endless periods of time.  For as long as the pattern is redefined at the natural organic rate, atrophy and aging do not set in.  Once they do set in, the effort it takes to reverse the effect is almost a hundred times that of what it was in youth.  Very rarely, a xanninjin can literally reverse the aging process and resume childhood stature and even shift gender.  This is similar to the ability of dreams.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Gestation for xanninjin is based on the imprint level of the psyche.  Animal level personality results from the shorter period of the tiger form and the offspring rarely ever develops a human conscience.  A human level of spirit and intelligence requires the same gestation period as a human birth.  It takes some effort of will on the part of a mother to resist the urge to give birth at the first quickening.  A mother knows roughly how many degrees of shift her child will have by the number of times the baby threatens to be born between animal birth and human birth times.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For civilized xanninjin, grooming must be done with a blessed blade or else the effect will wear off with the first shift, no matter how long it is put off.  As a result, most of them possess hair always at the length at which it naturally falls out.  On the other hand, they can effectively shower or wash merely by shifting, since foreign matter is generally expelled in the process.  This will not efface their natural scent, but it will eliminate the sourness caused by eliminated bacteria.  Shifting does not grant them immunity to diseases off hand, but the process of shifting is destructive to more fragile life patterns.  Xanninjin can actively combat infections by opening to shift.  While open to shift, their mantle is in a constant state of flux, forming and dispersing; it is waiting for the individual to plot a destination along the curve of the shift potential.  An organism present in the individual-even fetus-will instinctively pit its will against the host to defend itself from the disruption of shift.  A xanninjin learns to protect certain symbiotic elements during shift unconsciously, but initially he or she has to will it.  Because of this, xanninjin cannot bear unwanted children, since they can easily abort a pregnancy in open shift.  There is a cost, of course; the unborn will fight desperately for its existence and is far more complex than a virus or infection.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...Breaking form; in regard to the disruption of the anchor pattern, Av's race can shift out of the material interface where components-or the entirety-of their anchor or avatar pattern can be slipped or slid into differential proportions.  This ability is the refined capacity of dreaming attention which the race possessed upon crossing the threshold.  This same ability is innate to other spirit clans who were dreamed into being at the diafracture of Nineveh:avael.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...Av's execution under the crucible would have definitely killed her had she been merely human, would most probably have killed her had she been an average member of her race, and probably should have killed her in spite of her unique aptitude at the anim.  The only reason she survived, in all probability was the fact that her identity was that of the reborn phoenix.  Even still, if it had not been for the unenlightened tradition that compelled her persecutors to choose Xanadau Caoi as their trial ground it would not have been possible for her identity to have stirred a reaction in her favor.  With Xanadau and the world being extreme ends of her once divine will, something in their fabric really wanted her back.  In a manner of speaking.  The whole purpose of the event is not really a victory over death as a herald of the ominous destiny further adventures maneuver her into.</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pacing w:val="-2"/>
          <w:sz w:val="24"/>
        </w:rPr>
      </w:pPr>
      <w:r w:rsidRPr="00876BD7">
        <w:rPr>
          <w:rFonts w:ascii="Montserrat" w:hAnsi="Montserrat"/>
          <w:smallCaps/>
          <w:spacing w:val="-2"/>
          <w:sz w:val="24"/>
        </w:rPr>
        <w:t>0_0003</w:t>
      </w:r>
    </w:p>
    <w:p w:rsidR="00CF1715" w:rsidRPr="00876BD7" w:rsidRDefault="00CF1715">
      <w:pPr>
        <w:pStyle w:val="0DraftNormal"/>
        <w:rPr>
          <w:rFonts w:ascii="Montserrat" w:hAnsi="Montserrat"/>
          <w:smallCaps/>
          <w:spacing w:val="-2"/>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2"/>
          <w:sz w:val="24"/>
        </w:rPr>
        <w:t>Background Details:  Culture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mallCaps/>
          <w:spacing w:val="-1"/>
          <w:sz w:val="24"/>
        </w:rPr>
        <w:t>Nvna Culture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Behind this story is a picture of a dynamic culture under a strict authority.  A world where dragons walk in human guise, and dreams breathe in the waking world.  Where magic is common but most commonly hidden and magical creatures are deliberately being hunted out of existence.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Nvna culture is deeply ingrained in this society.  It strongly defines social roles and practices, and while almost religious in context, it also rivals political power in its influence over people.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Nvna culture is immediately present when dealing with a seemingly simple thing like names.  All names have at least one inalterable component, and this is usually the personal name of an individual.  This name usually is not used by anyone other than close friends and family.  It is customary to use the titled name, or trained name that represents status and achievement.  The evolution of a name reflects an individual's progress in the spheres of prestige.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three spheres of prestige are mastery of the body, including the martial and sensual arts, mastery of the mind, including the rational and abstract arts, and mastery of the spirit, including the political and occult arts.  An individual who masters a sphere becomes an Ideal and bears the responsibility of administering the affairs of House, Court or School.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most esteemed personal accomplishment in society, is the attainment of meu xan.  Meux are uniformly Ideal in the three spheres.  This status is more influential than the authority of any school, house, court or their combination in state; though by nature meux generally refuse any position of definite leadership.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State is divided between the rule of Courts, Schools and Houses.  The authority under which most of the provinces are defined is a tightly woven net of alliances which support the greater Houses.  The balance of power rests in the hands of certain Courts and Houses.  Rank and influence is based on the possession of land and the fealty of tenants.  This is called Domain and Dominion.  The balance of authority rests in the hands of an Ideal who has managed to gain the fealty of the majority of thousands of Houses, many of which inevitably forfeit parts of their Domain to increasing that of the ruling House.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Civilized convention presumes that a female ought to be in dress or at least a skirt.  A girl who denies the "out of sight, out of mind" protection of women's dress unavoidably reveals her legs and more disturbingly, the difference of her gender.  It is a rare oddity to find a girl brave enough to stand in contradiction of the social defense mode that wearing a skirt represents.  A tomboy is treated like a boy up to the point when boys become interested in that telling difference, at which time the girl is compelled one way or the other to satisfy their curiosity.  Tomboys usually have few prospects in later life unless she provided aggressive evidence that her maidenhood could not have been marred.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Female inheritance laws.  Right to title is based on the responsibility of a noble of rank to protect and defend the interests of his land and supporters.  By Imperial law, an established bloodline has special rights to title, for which reason it is permitted that in the absence of a male heir a female descendent to a noble of rank may assume the privilege of the title and pass on the right to her legal husband.  Out of respect for the great heroes of the Purge, warriors of a female line of descent may try for right to title in the arena of combat and proper assessment of her administrative capabilities.  However, according to the rules of trial by combat, right to title goes to the victor.  The only claim to title available to a defeated title defender is to enter under contract of marriage to the victor subject to the victor's whim.  Should a daughter in defeat refuse the victor's proposal, all future rights of title are suspended.  Naturally, in the event of death of defeat of a female heir, the next daughter in line has the option of defending the title or accepting the marriage proposal of the victor in the interest of preserving the continuity of the bloodline in the house of the title.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When push comes to shove, the adept of body ultimately cannot refuse the formal advances invoked through their calling.  They are obligated to help others attain and refine body awareness as a means of personal enlightenment.  In fact, without a name of [mind] or [spirit] an exotics obligation to train and tap into the body's passions forbids him or her even to protest the proper formal advance.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0_0004</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Background Details: History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NINEVEH : OVERTURE · EXPANSION II</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PLOT DEVELOPMENT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This science which had dispelled myth had summoned back that darkest of mythical figures-Anjeal Nineveh.  Anjael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finally, because he was the greatest artist, explorer, and experimentalist ever known.  Virtually the author of New Thought.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r w:rsidRPr="00876BD7">
        <w:rPr>
          <w:rFonts w:ascii="Montserrat" w:hAnsi="Montserrat"/>
          <w:i/>
          <w:iCs/>
          <w:sz w:val="24"/>
        </w:rPr>
        <w:t xml:space="preserve">An embodiment of existence itself, dually creation and destruction.  Prior to her embodiment in me, she was a formless ideal.  Before that, in leiu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r w:rsidRPr="00876BD7">
        <w:rPr>
          <w:rFonts w:ascii="Montserrat" w:hAnsi="Montserrat"/>
          <w:i/>
          <w:iCs/>
          <w:sz w:val="24"/>
        </w:rPr>
        <w:t>This is what you have learned-what you've seen-wandering in the Abyss?</w:t>
      </w: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r w:rsidRPr="00876BD7">
        <w:rPr>
          <w:rFonts w:ascii="Montserrat" w:hAnsi="Montserrat"/>
          <w:i/>
          <w:iCs/>
          <w:sz w:val="24"/>
        </w:rPr>
        <w:t>Her flesh is a dense shell of energy, merely the coal of her living flame-primordeal ash from which she is born and into which she decays.  Much like a filament or an ember, it is a perfect lense for the transmission of incalulable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ellusive that no rudimentary particle can be distinguished from the transcendant whole.  Her bones are her promises, never meant to be broken.  Binding these bones together is a language; both silent and musical.  As a being, so vastly mobile, blessed with infinite nuance to a constant inner certainty.</w:t>
      </w: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r w:rsidRPr="00876BD7">
        <w:rPr>
          <w:rFonts w:ascii="Montserrat" w:hAnsi="Montserrat"/>
          <w:i/>
          <w:iCs/>
          <w:sz w:val="24"/>
        </w:rPr>
        <w:t>What appears to be hair, is in truth a living form of matter in flux with energy.  Threaded plasma, perhaps.  Her sheath is even rarer material which can be woven purely by thought into her rainment.  The energy of her body is bound up into an extremely effecient internal dynamic, and does not casually interact with things in her environment.  Her body, in spite of its unique composition, is palpable and sensual.</w:t>
      </w: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sz w:val="24"/>
        </w:rPr>
      </w:pPr>
      <w:r w:rsidRPr="00876BD7">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r w:rsidRPr="00876BD7">
        <w:rPr>
          <w:rFonts w:ascii="Montserrat" w:hAnsi="Montserrat"/>
          <w:i/>
          <w:iCs/>
          <w:sz w:val="24"/>
        </w:rPr>
        <w:t>Do you believe in god?</w:t>
      </w: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sz w:val="24"/>
        </w:rPr>
      </w:pPr>
      <w:r w:rsidRPr="00876BD7">
        <w:rPr>
          <w:rFonts w:ascii="Montserrat" w:hAnsi="Montserrat"/>
          <w:i/>
          <w:iCs/>
          <w:sz w:val="24"/>
        </w:rPr>
        <w:t>I can't answer that, the real question is, 'Do I believe in myself?'</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i/>
          <w:iCs/>
          <w:sz w:val="24"/>
        </w:rPr>
      </w:pPr>
    </w:p>
    <w:p w:rsidR="00CF1715" w:rsidRPr="00876BD7" w:rsidRDefault="00CF1715">
      <w:pPr>
        <w:pStyle w:val="0DraftNormal"/>
        <w:rPr>
          <w:rFonts w:ascii="Montserrat" w:hAnsi="Montserrat"/>
          <w:sz w:val="24"/>
        </w:rPr>
      </w:pPr>
      <w:r w:rsidRPr="00876BD7">
        <w:rPr>
          <w:rFonts w:ascii="Montserrat" w:hAnsi="Montserrat"/>
          <w:i/>
          <w:iCs/>
          <w:sz w:val="24"/>
        </w:rPr>
        <w:t>Penetrating all, was her willingness to be touched; to be penetrated-as her being penetrated the world.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Too late the Host, now the Phoenix race, realized the true meaning of the Dragon plan.  By the sacrafice and consumption of a phoenix, a dragon could steal part of the Ideal's soul and become divine.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w:t>
      </w:r>
      <w:r w:rsidRPr="00876BD7">
        <w:rPr>
          <w:rFonts w:ascii="Montserrat" w:hAnsi="Montserrat"/>
          <w:i/>
          <w:iCs/>
          <w:sz w:val="24"/>
        </w:rPr>
        <w:t>Heaven</w:t>
      </w:r>
      <w:r w:rsidRPr="00876BD7">
        <w:rPr>
          <w:rFonts w:ascii="Montserrat" w:hAnsi="Montserrat"/>
          <w:sz w:val="24"/>
        </w:rPr>
        <w:t>, destroying indiscriminantly, the Angel of Death sees a place to hide.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Avael and Anjael become the personification of Creation and Destruction and their ultimate confrontation creates waves which distort was and will be.  They come together to the very brink of deciding </w:t>
      </w:r>
      <w:r w:rsidRPr="00876BD7">
        <w:rPr>
          <w:rFonts w:ascii="Montserrat" w:hAnsi="Montserrat"/>
          <w:i/>
          <w:iCs/>
          <w:sz w:val="24"/>
        </w:rPr>
        <w:t>is</w:t>
      </w:r>
      <w:r w:rsidRPr="00876BD7">
        <w:rPr>
          <w:rFonts w:ascii="Montserrat" w:hAnsi="Montserrat"/>
          <w:sz w:val="24"/>
        </w:rPr>
        <w:t xml:space="preserve">  and </w:t>
      </w:r>
      <w:r w:rsidRPr="00876BD7">
        <w:rPr>
          <w:rFonts w:ascii="Montserrat" w:hAnsi="Montserrat"/>
          <w:i/>
          <w:iCs/>
          <w:sz w:val="24"/>
        </w:rPr>
        <w:t>never was.</w:t>
      </w:r>
      <w:r w:rsidRPr="00876BD7">
        <w:rPr>
          <w:rFonts w:ascii="Montserrat" w:hAnsi="Montserrat"/>
          <w:sz w:val="24"/>
        </w:rPr>
        <w:t xml:space="preserve">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t>
      </w:r>
      <w:r w:rsidRPr="00876BD7">
        <w:rPr>
          <w:rFonts w:ascii="Montserrat" w:hAnsi="Montserrat"/>
          <w:i/>
          <w:iCs/>
          <w:sz w:val="24"/>
        </w:rPr>
        <w:t>willl be</w:t>
      </w:r>
      <w:r w:rsidRPr="00876BD7">
        <w:rPr>
          <w:rFonts w:ascii="Montserrat" w:hAnsi="Montserrat"/>
          <w:sz w:val="24"/>
        </w:rPr>
        <w:t xml:space="preserve"> from </w:t>
      </w:r>
      <w:r w:rsidRPr="00876BD7">
        <w:rPr>
          <w:rFonts w:ascii="Montserrat" w:hAnsi="Montserrat"/>
          <w:i/>
          <w:iCs/>
          <w:sz w:val="24"/>
        </w:rPr>
        <w:t>never was.</w:t>
      </w:r>
      <w:r w:rsidRPr="00876BD7">
        <w:rPr>
          <w:rFonts w:ascii="Montserrat" w:hAnsi="Montserrat"/>
          <w:sz w:val="24"/>
        </w:rPr>
        <w:t xml:space="preserve">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z w:val="24"/>
        </w:rPr>
      </w:pPr>
      <w:r w:rsidRPr="00876BD7">
        <w:rPr>
          <w:rFonts w:ascii="Montserrat" w:hAnsi="Montserrat"/>
          <w:sz w:val="24"/>
        </w:rPr>
        <w:t>PASSAGES OF AJEA, ANTH AND AEIRN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HISTORICAL EVOLUTION-TIGER-PHOENIX-DRAGON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Unknown to humanity at large, we are a consort race to an older and vastly more advanced race which discovered us back at the dawn of our existence.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Our naked innocence and our inexplicable biological compatibility appealed to an ancient race of beings our eldest ancestors perceived as gods. Though there is no evidence, the lyn claim to have migrated to this universe from a universe that was dying.  To the lyn, we are the second coming of their race, the alyn; a sign of their acceptance in this universe by this universe. Unfortunately, man and lyn were not alone in the universe.  Humanity was not ready for the arena in which our suitors held court.  Not much sooner than the lyn had carried mankind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man and lyn.  From our side of the equation, there are many stories, myths and legends dealing with what happened in that dark age.  From their side there is only one, but it is a long one.  It is that story, in its many passages, that interests us, and so it is that story which shall be told:  From a lyn perspective, lyn  coming to terms with the existence of alyn. An emphatic focus is established in the remote Archae system. In the space of one million years three convergent species unite into one.  The issue deals with three different dynamics; physical, mental and spiritual evolutions.  By the time the scattered experiments come together the fact is accomplished.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There are many evolutional strokes behind the unfolding of the dragon tiger phoenix saga.  There are three principle races each associated with one of these icons, the dragons are a race of psionics who are adept at the subliminal and unconscious levels of other minds, the tigers are the alyn or human and have a slumbering psi potential compatible with and far younger than dragon and phoenix, the phoenix are the lyn who are the epitome of psi sophistication whose minds are so resilient that they can survive the trauma of deaths beyond the comprehension of horror so long as their identities are sound. The concepts of angelic, demonic, athenic and other spiritual manifestations have to do with a commonilized view of psionic elegance and sophistication, embody the best representative form of divinity, and permit a rational grasp of the paradoxical.  The emphasis on the mind as the focal and foundational linchpin of creation, and the recognition through it of the roles of will and attention and the vital investment of each mind in the development of perspective is vital.  As a whole the saga is scientific fiction on a par that we are only on the verge of entertaining as possible. A glimpse of a society that was advanced even as it regressed, in which hard technology is accessible only at quantum, atomic and molecular levels and the mind is the only tool available to handle it. This epic is elaborated on a scale of tens to hundreds of thousands of years during which these three races contemplate mutual destruction or mutual unification.  The greater movements of this saga also constitute the envelope of many significant passages whose outcomes have distinctive weight in the process of resolving the ultimate question that concerns them all.  Central to the issues at hand is an experiment that was conducted almost unintentionally at a far remove and over tens of thousands of years of isolation.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ARCHEON INFLUENCES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prime players, the avatars Anjael and Avael, each embody a universal consciousness.  Their ascension to this level of potential is separated by less than a score of years, but that is more than enough time for a question of power and corruption to occur to them and those who know of them and serve to spark off a terrible and undesirable conflict.  Despite the close relationship they had, exploring the first lyn-alyn bond, they end up pitted against each other for the most human of reasons and fears.  And yet they are the first of all destined to achieve their enlightenment, which makes them the first to discover the ultimate law of existence-self possession, the balance of point paradox.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ALYN : A child is brought before nineveh, the young avatar and spiritual leader of the lyn, as evidence of a breach of the peace between lyn and nys.  A child who proves to be the daughter of no lyn.  Anjael’s embrace becomes a possession beyond her endurance under the pressures of this challenge to the lyn.  Focus is on Anjael.  She is our introduction to the lyn as the one lyn at that time with an unlimited perspective of her race.  Alyn, the red maned child, is her personal responsibility, a question she must find an answer to under the wing of Aes.  Knowing no other way, Alyn is raised as lyn.  As a lyn, there is a test-of blooding and the calling-from which this alyn child rises as aeslyn and ninevehn.  Like Anjael, she is embraced by Aes, and like Anjael, her spirit and mind are fused inseparably with that divine state of awareness.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pacing w:val="-3"/>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responsibility.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w:t>
      </w:r>
      <w:r w:rsidRPr="00876BD7">
        <w:rPr>
          <w:rFonts w:ascii="Montserrat" w:hAnsi="Montserrat"/>
          <w:sz w:val="24"/>
        </w:rPr>
        <w:t xml:space="preserve">Lyn avatars are normally rare, being individuals with such vast psionic potential that they can extrapolate from a god’s eye view.  Typically an individual can only maintain the necessary psychological equilibrium of this state only for a while, but in the cases of Anjael and Alyn, or as some call her, Avael, this proves not to be the case.  The power at Anjael’s disposal, for the fourteen years in which Alyn is her personal charge, proves subtly seductive and arguably warps her.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3"/>
          <w:sz w:val="24"/>
        </w:rPr>
      </w:pPr>
      <w:r w:rsidRPr="00876BD7">
        <w:rPr>
          <w:rFonts w:ascii="Montserrat" w:hAnsi="Montserrat"/>
          <w:spacing w:val="-3"/>
          <w:sz w:val="24"/>
        </w:rPr>
        <w:t>Anjael's story begins with her calling and memories of her blooding.  She arises from the water haunted by something more than what she brought with her.  The precedent of the guide, nineveh, has long been known, a message passed in the dark embrace to lead the lyn of Aes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Anjael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Anjael discovers that the will of nineveh remains with her. The nys see; they watch and wait.  In time, in self exile, she comes to realize that she is different than other ninevehn.  She is possessed by a consciousness as powerful as creation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possessive will of nineveh can be lured to express itself, to face itself in another, Avael, and bear the responsibility of its own authority.  This will come about in the tale of Avael.</w:t>
      </w:r>
    </w:p>
    <w:p w:rsidR="00CF1715" w:rsidRPr="00876BD7" w:rsidRDefault="00CF1715">
      <w:pPr>
        <w:pStyle w:val="0DraftNormal"/>
        <w:rPr>
          <w:rFonts w:ascii="Montserrat" w:hAnsi="Montserrat"/>
          <w:spacing w:val="-3"/>
          <w:sz w:val="24"/>
        </w:rPr>
      </w:pPr>
    </w:p>
    <w:p w:rsidR="00CF1715" w:rsidRPr="00876BD7" w:rsidRDefault="00CF1715">
      <w:pPr>
        <w:pStyle w:val="0DraftNormal"/>
        <w:rPr>
          <w:rFonts w:ascii="Montserrat" w:hAnsi="Montserrat"/>
          <w:sz w:val="24"/>
        </w:rPr>
      </w:pPr>
      <w:r w:rsidRPr="00876BD7">
        <w:rPr>
          <w:rFonts w:ascii="Montserrat" w:hAnsi="Montserrat"/>
          <w:sz w:val="24"/>
        </w:rPr>
        <w:t>AESLYN : A lonely soul no longer lyn, alyn, or truely even female, Avael lives under the judgement of every sentient in the Aes.  Her personal power is without rival save one, her mentor and perhaps even her lover Anjael, but she is no longer the aeslyn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Anjael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aeslyn born, and two aeslyn weary unto death from battling each other.  However, each has come to terms with their place in the Aes.  These two worlds upon which so many lyn, alyn and even nys have been stranded also hide a soul born in Aes.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the child of the avatars, is slain upon reaching Anthnev to close the portal.  The child is born with the godlike awareness of a nineveh avatar, and herself argues the necessity.  However, being born aeslyn,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 [CALL OF THE VEIL] :  A Sheathed Sword of her House. Ahead of her lies a path of challenge and great reward. Behind her lies a path of sacrifice and preparation. Poised to enter her profession, something terrible and ugly displaces her from her path. Not sure if she was in the right or in the wrong, but certain that she could have acted no different than the way she reacted, her life is stalled. In order to resume her path she must willingly submit to the test of life that she failed. Not able to play an active part in her own rape-as she sees it-she is sent back to the Head of her House to face judgment. Instead of disgrace and the renunciation of her Name, she is told House has a desperate need of her.  Her mother, having assumed an obligation that negates her House status, has advanced her to take her place as Heir-and by rights as sole champion.  A position she should not have held for decades. Young, untested and with a stain on her honor, she is the greatest vulnerability her House has ever had. A fact its enemies are quick to perceive. Her life-and death-are all that stand between the sanctity of her House and the potential re-opening of the darkest chapter in the world’s history.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At the age of seven, Av undergoes blooding, the ancient initiation of lyn origins-The Rite of Promise and Name. The secret preface of the ritual practiced only by the exotics is the affirmation.  The ancient ancestral heritage of the lyn is aroused by this rite which is the first test of the athlyn child. To see if the child has an affinity for its roots it is abandoned in the wild with the closest available feline predator-a tiger in the case of this region-and the parents await to see if the child will identify with and adopt the attention, thereby surviving. The odds are that the child might never return to human civilization. No great loss, and a contributing factor in the development of sentient hunting cats on both worlds. The complimentary test of the child during the Rite, is called the confirmation, which determines if the child has enough control of its nature to obscure it even under the harshest provocation. The other aspects of the Rite which determine the course of training of a child also occur.</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 is the first of those blooded in memory, to bear the omen of the calling.  In fact few remain who even know the sign.  Av is oblivious to the memories of her brief first life, thus bereft of the guidance they might have offered her.  She believes herself to be the true daughter of her mother.  She is not prepared for the task for which her aeslyn parents have resurrected her.  So much of the lyn ways have been lost to the athlyn. The trials of her childhood and adolescence are inescapable however; her preparation-the shedding of the mortal guise and the freeing of the angelic aeslyn mantle-are subtly crafted.  And yet she passes through the crucible unaware of her transcendence at the age of seventeen in the halls of the dream gate.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sword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devotion of the body-confront, combat and consummate by and for the will of authority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voice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devotion of the spirit-express, extend and execute by and for the will of authority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face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devotion of the mind-test, train and try by and for the will of authority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an arm</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neutral devotion of the body-serve, support and sustain by and for the will of authority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in the final analysis</w:t>
      </w:r>
      <w:r w:rsidRPr="00876BD7">
        <w:rPr>
          <w:rFonts w:ascii="Montserrat" w:hAnsi="Montserrat"/>
          <w:vanish/>
          <w:sz w:val="24"/>
        </w:rPr>
        <w:t xml:space="preserve"> ... she was always an allusion of myself in a world of my own creation</w:t>
      </w:r>
      <w:r w:rsidRPr="00876BD7">
        <w:rPr>
          <w:rFonts w:ascii="Montserrat" w:hAnsi="Montserrat"/>
          <w:sz w:val="24"/>
        </w:rPr>
        <w:t>, the dreamer in the dream.  In the remaining approach to her life and her trials, she remains a linchpin to a score of ideas and notions begging for exploration.  She can be connected to a time far in the future when mankind has reached for the stars ... her life is an exercise of various ideas in alternate technological, social and cultural patterns ... she has a destiny both great and insignificant, in that the personifies and focuses all that is created around her and through her ... her world is poised on the verge of tumbling into a prejudicial and bloody re-enactment of its worst days ... she is following in the footsteps of a long family tradition which was founded by those who once saved her world from its selfishness ... she is, in a sense, a gladiator ... a knight or a judicial champion of her house, trained in the mysteries of flesh and bone, sense and sensuality ... naoma or naioma ... a student of self mastery and personal excellence ... her mother, having proceeded her in this path, is due to relieve her mother from the head of their house, but something happens to change that, and Av is pulled up to take her mother's place ... while she must still fulfill the obligations she has as an artist.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purpose of the first motion in the aeid is to anchor Av and introduce a key part of the vast back drop of the veil.  The concerns of the book are the least ambitious of the of the entire aeid.  The call of her destiny is a seductive and obscure current which breaks the surface only to ensure that what must be done unfolds.  The life and associations she grew up with are twisted in confrontations with dark and bloody politics as her simple life in the jen tempas is overrun with the demands of house, court and school.  It is enough that this work must embrace the tenants and expressions of her culture, the mysteries of its dark secrets, and the exploration of the invisible natures of lyn and dragon and the coercive force each has to remold the essence of men.  We will become well acquainted with the arts and tactics shaping and characterizing the intercourse of hall, lab and arena which define the day to day existence of three powerful races existing together in tacit denial of their similarities and differences.  This largely defines the limits of scope of the opening score of the aeid.  Begins in the seventh year of Av and ends in the seventeenth in the epilogue of her execution.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She awoke naked; barely alive and floating in a pool of blood. She fell the depth of oblivion, in one moment of bliss-</w:t>
      </w:r>
      <w:r w:rsidRPr="00876BD7">
        <w:rPr>
          <w:rFonts w:ascii="Montserrat" w:hAnsi="Montserrat"/>
          <w:vanish/>
          <w:sz w:val="24"/>
        </w:rPr>
        <w:t>a moment of unfolding born in the blood of her own conception-entering the world through the portal of her own womb</w:t>
      </w:r>
      <w:r w:rsidRPr="00876BD7">
        <w:rPr>
          <w:rFonts w:ascii="Montserrat" w:hAnsi="Montserrat"/>
          <w:caps/>
          <w:vanish/>
          <w:sz w:val="24"/>
        </w:rPr>
        <w:t>...</w:t>
      </w:r>
      <w:r w:rsidRPr="00876BD7">
        <w:rPr>
          <w:rFonts w:ascii="Montserrat" w:hAnsi="Montserrat"/>
          <w:vanish/>
          <w:sz w:val="24"/>
        </w:rPr>
        <w:t xml:space="preserve"> </w:t>
      </w:r>
      <w:r w:rsidRPr="00876BD7">
        <w:rPr>
          <w:rFonts w:ascii="Montserrat" w:hAnsi="Montserrat"/>
          <w:sz w:val="24"/>
        </w:rPr>
        <w:t>Two figures in shadow, grace and disgrace personified... “nothing... No one... Nowhere...” Read in the eyes of the fallen “you asked for this...”...the exchange curtailed by the arrival of witnesses, her face released, she sinks into the pool of life waters...</w:t>
      </w:r>
      <w:r w:rsidRPr="00876BD7">
        <w:rPr>
          <w:rFonts w:ascii="Montserrat" w:hAnsi="Montserrat"/>
          <w:caps/>
          <w:sz w:val="24"/>
        </w:rPr>
        <w:t xml:space="preserve"> </w:t>
      </w:r>
      <w:r w:rsidRPr="00876BD7">
        <w:rPr>
          <w:rFonts w:ascii="Montserrat" w:hAnsi="Montserrat"/>
          <w:sz w:val="24"/>
        </w:rPr>
        <w:t xml:space="preserve">Memory of her life was limited to an eternal moment of realization in the embrace of oblivion-an immolation in perfect understanding.   Memory of herself was limited to two alien concepts.  Av:  a point encompassing, including, and excluding itself.  Aes:  a mote, a unity; understanding reduced to a point pregnant with its possibilities.  Of the first she assumed a name, finding that a strangely apt description of herself.  Of the second she assumed a purpose, faced as she was with a present confounded by a dismembered past.  The task of remembering herself awaits to confront her with deadly adversity.  Her search will lead her to discover herself as an alias in dreams unnumbered.   This easily leads her to suspect herself even now but a dream of her own dreaming, scared to death of waking up.  But that is what she must do.  All she has to rely on are memories too bright or too dark to look in the eye.  Instinct and intuition written into her very flesh and spirit, guiding her like a blind woman along a narrow path between damnation and divinity.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PHOENIX, NIX</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5.4 : 10 : 10 : 251189</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There is an adaptive union of possibilities for showing Av, in incorporating the Nix ideas.  The idea is a realization of the blood and soul approach of the lyn.  Av is a manifestation of naked understanding incarnate.  She is the awakened Phoenix, author of the dream encompassing the reality she exists in. The idea currently calls for Tiger Phoenix.  The link between her and the av of Anth is supported by the Dragon Phoenix nature of Nix.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 child of a phoenix and a dragon, brought forth by a tiger-Anjael mated with a dragon and somehow survived due to her avatarhood-the seed abandoned and found by a human girl-in the conflict between Anjael and Avael, Avael unearthed the avn which reacted and imprinted on her as she tore into her lover and enemy.  The phoenix hatched, and became as close to her in physical characteristics as it was possible for her.  Being an anomaly, she is neither male nor female, in spite of her feminine stature.  Instead she is an androgyne, a result of lyn heritage and the psychological balance of that gender.  She is sexually functional as either by virtue of a coital mouth and tongue.  Her first incarnation was a spiritual incarnation-a manifestation in the blood of Avael and Anjael, in the fashion of the first lyn to enter the realm.  Her body is a living ember, her blood is fire and her flesh a filament.  Her physique is human though she has no organs or viscera as a human would.  Water is her enemy, her vulnerability.  It slows her down, and banks her fires.  Hot water she can tolerate, but cold water will paralyze her.  Running water can dissolve her.  Any extended submersion will eventually quell her fire and cause her to dissolve.  [This is her regression to the av and a condition she cannot escape short of incarnation in the flesh via some surrogate mother] Should the water be contained, thereafter, she is trapped, formless, until the seal is broken.  Though her form can rise from her ashes or vapor, her self, her memories, do not.   Her memories remain in the av.  Only that which is ingrained in her subconscious, in spirit, remains beyond death.  Her basic nature is almost feline, and her psychic potential always grants her flight; even when other abilities with them have been washed away.  One of a kind, she is virtually immortal; the mortality of her psyche, aside.  She is unusually strong, quick and agile, and instinctively adept at various martial arts, including cat's claw, passive, aggressive, aerial, and melee free forms. Because all of her existence is buried somewhere in her sub-consciousness, she relearns extraordinarily quickly.  Even so, it can take her a very long time to recover her sophistication.  While short deaths cause her amnesia, a long death, or dissipating death will make her unable to ever remember herself.  Whatever life she has had can only be a story to her, should she even hear the story-unless she submits herself to the flesh and then to the av to reclaim whatever memory has sifted out and been preserved by the av.  Each incarnation, her personality and coloring are altered from one to a hundred and eighty degrees.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2"/>
          <w:sz w:val="24"/>
        </w:rPr>
        <w:t xml:space="preserve">Her body, as a flame, glowed-burned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could be distinguished from the transcendent whole.  Her bones were her promises, never meant to be broken.  Binding these bones together was a language; both silent and musical.  The wonder of such flesh and bone was how it could dance.  Shift.  Pull.  Twist.  Stretch.  Curl.  Leap.  As a being, so vastly mobile, blessed with infinite nuance to a constant inner certainty.  Penetrating all, was her willingness to be touched; to be penetrated-as her being penetrated the world.  A solid living light of silk, no less carnal for its divine mantle.  </w:t>
      </w:r>
      <w:r w:rsidRPr="00876BD7">
        <w:rPr>
          <w:rFonts w:ascii="Montserrat" w:hAnsi="Montserrat"/>
          <w:spacing w:val="-1"/>
          <w:sz w:val="24"/>
        </w:rPr>
        <w:t>One of the abilities that will come to her should she ever need it, it the ability to revert to this body flame-a less persistent form, she is none the less a thing to be reckoned with should this ever be evoked in her.  While she can sustain a great many mortal wounds, beyond a certain point, she will totally ignite and be consumed in a pyre of her own flame.  This is a death to her as well, and the consequences are the same.  This is the heritage of a phoenix.  Her psychic gifts are her inheritance from her dragon father.  It is still uncertain what she is eventually to become.  She is at present an eternal child, forever discovering herself and the world.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251188 : 35588 PO 56300 : 10000 EX 205600 : 159300 OB</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dragon phoenix:female:androgyne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10000 : 2</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curious:feline:enigmatic</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1000 : 1</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Avael and Anjael literally switch places in the conception of Av.  Two beings of divine nature and universal understanding embracing each other with the threat of death and the promise of love in ultimate consummation devoured each other to discover that the substance exchanged was understanding.  An understanding of each other as absolute as of them selves and of something else, a naked understanding resident in potential they shared.  As they each reeled back to discover that they had adopted the substance of what they had embraced-literally having switched placed-they were divided by a being who was neither and both of them in aspect.  They further absorbed that they and all they had laid waste to unwitting, had come to rest under an alien sky of twin worlds.  In that moment they were three echoes of the same mind, and three shades of the same body.  But one was innocent, possessed by the same guilt of the other two; as aware as the other two of the great harm that had been done to the universe a shattering of aes that remained held at bay only by divine will of av.  The dream, as it were, had been shattered and only the deliberate will of the dreamer had prevented it from happening and sparing all who resided within it from the abyss.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system where Anth and Aeirn reside was chosen as a place where Anjael and Avael could reside together separately as a naive solution to the problem in which the newly conceived Av immediately found herself.  Granted much happened over the ages to more obscurely influence the development of these two worlds but it is certain that these two avatars have presided each over one of these two spheres.  Only an unlikely ascension might unite them with one purpose for their worlds and people.  Ironically, both have remained quite invisible to their charges while in various times there have been pantheons of avatars elevated who knew of their existence and knowingly ruled only with the silent approval or deadly disapproval of these two.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the child of the avatars, is slain to close the portal.  The child is born with the godlike awareness of a nineveh avatar, and herself argues the necessity.  However, being born aeslyn, a seed of rebirth lies within the wreckage of her newborn flesh.  It is this seed that is planted a thousand generations later in the body of an athlyn descendant of the fused races of Anth to bring her back to a universe where alyn on scattered planets have raised themselves to the stars to face the continuing rapports of the war of the veil.  The Av of Anth is founded by the blood of her first body sacrificed for the good of the worlds of Anth and Aeirn.  It will be her calling to reunite these two worlds with the universe, to make known that what the endless war had sought to prevent had long been accomplished here.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On Anth and Aeirn the lyn and alyn populations intermingled and bred. Lyn were the catalyst for the fusion of species.  Dragons having contrived to mate with humans at first in their natural way were indirectly absorbed by the fusion over thousands of years. By the time of Tiger-Phoenix a common genetic base had been established, a stable neutral genetic stock with the ability to absorb or disclose genetic profiles between individuals. A stable triune breeding population.  The presence of the av itself more directly influenced the rapid development of the nearly barren twin worlds. The genetic basis of lyn biology has been infused in every Anthan or Aeirnian life form.  The nominalization of the genetic base aggravated the polymorphic nature contributed by the lyn and resulted in the conception of hundreds of distinct and viable strains of fusion lyn.  The psionic potential of fusion lyn was geometrically increased by the contribution of the dragon nature and the versatility of the alyn nature managed to encompass the spectrum on which the fusion relied.  The branches of fusion lyn became colloquially recognized as races despite the fact that they all belonged to the same fusion species.  Differences existed, and phenotypes were inherited within a matched mating, but the only limitation in breeding populations had to do with gender compatibility rather than fusion strain.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PURGE AND DARKNESS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Humans had been adopted by the lyn millennia before the word ‘human’ had even been coined. Alyn came to Anth/Aeirn under the aegis of the lyn. Alyn thought had been artificially advanced by exposure to lyn culture, influencing alyn development to the point where they were lyn in all but gender. However, individual cultural traits were preserved among the alyn-most notoriously the patriarchal cultural values certain alyn preserved and promoted favoring their beliefs over the ancient lyn values. A gradual adulteration of the perception of right to authority and autonomy-which amounted to social status and power-to favor the sires of children over mares, allowed the patriarchal minority to seize an inordinate proportion of the power in the fusion culture.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Purge was a reaction to the realization that the races were fusing into one. The discovery that children were being born of mixed matings entered public awareness and developed momentum, turning into a perceived threat to the heritage and rights of the people who identified distinctly with their principle race and culture. Due to the primitive origins of the alyn, what little native culture they had was already overwhelmed by lyn language and culture. Support and initiative for the Purge was implemented by pro patriarchal elements of alyn culture. Impetus was added through dragon agitation against lyn on both Anth and Aeirn. The pro patriarchal alyn had nurtured a resentment of the androgyne lyn who were unwanted competition for power and women. Lyn were well loved until the patriarch faction shifted alyn public opinion against them. Within a few generations of persecution against a gender neither male for female, became a purge of all undesirable traits and individuals which might perceivable threaten the growing power of the Patriarch. At first the killing was of innocent fusion children, which began the exodus of fusion families to Aeirn. As the Purge escalated and gender became an issue they could die over, pure lyn were also driven from Anth to Aeirn. The position taken by dragons on the side of humans was never quite understood. Some dragons supported fusion while others were the bloodiest proponents of the Purge, some simply had motivations too complex to guess.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On Aeirn the established guidance of a core of aeslyn originally prevented so broad a shift in cultural perception as what occurred on Anth.  However, when that core crumbled from within at the instigation of ‘unknown’ forces, the cultural unity of Aeirn was shattered allowing prejudices to flourish in the ensuing chaos that characterized the Purge on Aeirn and which also corresponded with a celestial event known as the Hundred Years Night. In some of the Aeirnian societies the same course of persecution unfolded in a bloody parallel to Anth. The Hundred Years Night, like the Purge was a part of a broad campaign orchestrated by dragons to hamstring or subjugate the lyn.  Opening moves in a much larger game and one which few of those harmed in the fall out could ever hope to comprehend.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Rite of Promise and Name-are you willing to die for your name?...  Stripped down to animal nature, this is the test, rise above it if you can, those with the sign of the beast will not be suffered to live... After the seventh day, an animal has no reason to forfeit food... After the thirteenth day, an animal has no need to forfeit sleep... After the seventeenth day, an animal has no will to forgo drink... on the twentieth day you will be judged... If you survive this trial you will stand vigil through the night; at dawn you will face the promise if you have earned your name...  If you do not seek the promise you will remain an animal, unnamed... One of two paths will be chosen for you, a place under men or a place among animals... Once you choose you will be bound to silence, break the silence at your own risk... If you are strong you might survive the penalty...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 practice of the Purge, called the Naming Rite or the Rite of Promise, weeded out children of the fusion for elimination.  This was a perversion of the lyn practice-a tradition which recognized the children who showed promise as being more than mere animals and permitted the euthanasia of children too maimed, deformed or disabled to survive. Among named humans, children are prepared for the rite by their house so that they stand the best chance of entering society, though some houses adhere to stricter forms to single out those children with will, ambition and determination for roles of responsibility while the rest are free to live, labor and breed unnamed-and occasionally die for the sake of civilization. It is from the unnamed that tithes to the dragons are selected. It is the unnamed who are bonded or enslaved to serve the named. To be unnamed, even among humans is to be considered of animal nature and devoid of rights. Every child, however, has the right to demonstrate promise and seek a name.</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common law of civilization requires that children be relinquished to the common authority of the community for the Rite of Promise.  Only those who are promised are returned to families of Name. To be promised is to have a place in civilization, to have rights and responsibilities. To have a name is to have identity. For the unnamed, a child of name lends some identity to its parents, and hence meager rights and protection. It is not a cruel system, though many die under it.  It was a way to make the most of limited resources and avert the rise of feudalism or imperialism, or worse, the folly of democracy.  Unfortunately, it created a safe place for dragon offspring to live out their most vulnerable years on Anth and Aeirn. Unlike the lyn, dragons who mate with humans need not change human nature to get offspring. In the millennia following the purge dragon blood has entered every line, including that of the lyn, and the strange psi potential they possess has bred in with it.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During the Purge, fusion lyn adopted explicitly male or female gender identities. They also developed and maintained the subterfuge of belonging to a tightly knit racial culture the xenophobic traditions of which both covered what could not be hidden from close scrutiny, and reassured the prejudices of the humans they hid among. The harshest form of the Rite of Promise is practiced by them out of dire need. The fusion lyn adapted the practice to identify children incapable of the absolute subterfuge of living in the guise of men. They subject their children to the cruelest tests the Rite allows. The purpose was to provoke the powerful defenses that might have been inherited from lyn or even dragon ancestry, that human children could not have without decades of training. Children who failed the rite were exiled from human contact in the lands protected by lyn held houses. Those who eventually mastered the subterfuge might one day return as claims of an exotic house; only in the safety of house privacy could named exotics dare relinquish their act with none but exotics to witness. But some, due to the vagaries of genetics, had to be sacrificed and all trace of their existence obliterated.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Fusion lyn, athlyn, have developed a technique of imprinting male and female developmental templates on the avn. The process tags a polarized development of specific gene sequences for male and female development from the present DNA. The embryo is divided into a gender polarized pair-identical twins split along the gender line. However, the psi potential of fusion lyn being so exceptional, the pair often develop as a gestalt entity. This is hampered by the deliberate separation of gestation periods between the brother self and the sister self. Even given the psi capability of the mother control over this process can slip and the high incidence of multiple births due secondary division from the shock to the split avn. The mother usually has the control to segregate these accidents into gender pairs, and stagger the resulting twin gestations and births. The ability of fusion lyn to absorb genetic material and shift adapt it also means that the gender split individual can reacquire the natural gender genetic information from his or her twin, and among those who have the strongest mental resonance, even fuse into a single self. The practices of the exotics prevent this from happening in all but the rarest and emotional of moments. The greatest difference between athlyn and alyn is the anim of the athlyn versus the womb of the alyn, an athlyn woman can not get pregnant against her will and in most cases cannot be fertilized by an alyn man at all.</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lyn have one natural gender. Like plants they can reproduce sexually or asexually. The reproductive system is unified making the term ‘hermaphrodite’ inaccurate. The lyn name for the reproductive organ, koi, is reduced from the older name koiqua, which is a term for ‘a formidable opponent’. Koi by itself means ‘hidden guard’. The organ is a muscular abdominal cavity-a throat, coi, containing a tongue, koi, an extension of the abdominal muscles attached to the inside of the pelvic arch. At the extreme depth of the cavity nests the anim-a sealed chamber within which reproductive glands, womb and seed are protected. Lyn produce avn-a seed-embryo that can endure, like plant seed, for millions of years under suitable circumstances before is germinates. This seed can only germinate in the heart of the womb. The self fertilized seed or unfertilized ova can be transferred by the koi. Lyn seed is entirely ova based and sexual reproduction is a fusion process. Lyn are born pregnant, always at least one seed asexually fertilized is kept in the animi-barren seed vesicles. Athlyn can exist on a spectrum of gender due to the split conditioning and shift conditioning many go though. An unbridged athlyn can shift from his or her gender to a neuter state, while a bridged athlyn can shift between neuter, to male, to androgyne to female and back again. A zero, negative one, positive one and absolute one paradigm.</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Like all Athlyn seed, the planted seed of Av is gender split. The avn-male is prematurely gestated by the novice mistake of the mother when she accidentally embraces the twin seed of Jyr giving birth at a young age to Kim, Kym and Kev. The avn-female, Av, is embraced a few years later as the practice requires. Before her death, she sleeps with her brother-self and heals the split. Kev uses his knowledge to take her place, using his superior aptitude of mind to trick her into the switch. After the trauma of her ‘death’ in his mind she discovers a great deal of him survives in her mind.  Confused by the fusion memories and a body none of those memories can explain, Av is encouraged by [Ana/Ane] to go underground. Finally ready to face what she was reborn for, but too raw from her experience to deal with it she is allowed time to recover-though there is little enough time to be had...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z w:val="24"/>
        </w:rPr>
        <w:br w:type="page"/>
      </w:r>
      <w:r w:rsidRPr="00876BD7">
        <w:rPr>
          <w:rFonts w:ascii="Montserrat" w:hAnsi="Montserrat"/>
          <w:spacing w:val="-2"/>
          <w:sz w:val="24"/>
        </w:rPr>
        <w:t>THE TRUE DRAGON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The primitive form of the modern dragon, when originally encountered by the lyn was called umbra. The umbra is basically an organized, coherent force expressed within a field of awareness.  It is sentient in its own way, communicates sonically, and is psionically perceptive to awareness.  It is blind and its senses of smell and taste are actually a form of material analysis achieved through direct contact with a given substance.  It cannot perceive organic life forms except to perceive the area of their awareness in which organic life forms actively perceive their environment.  They can pick up on the inner activity of another sentient or quasi-sentient life form’s mind, but often find this concentrated and spatially non-specific activity incomprehensible.  The physical appearance of an entity of this type is for the most part a faint shadow which has height, width and depth.  Since the only part of the shadow which is easily perceivable is the part which is in contact with another solid object, a free moving entity is effectively invisible.  The entity consumes and metabolizes electro-magnetic energy as it passes through its field of influence.  Essentially, its only long range perception are sonic transmissions and psionic perception of awareness.  An entity can function in a vacuum however the void deprives them of their primary means of communication.  When in a vacuum, they perceive each others awareness; that is they see each other.  When they desire to communicate they approach one another and make direct contact and sing their communication to each other.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Due to the nature of their psychic perception, they perceive humanoids as being as large as their sphere of perceptions.  The entity can perceive what is in the awareness of a humanoid and what they perceive disturbs and frightens them.  Human spheres seem to expand and contract from infinite to infinitesimal diameters and overlap themselves.  The area of sight is also encompassed by the area of hearing.  When an entity touches the edge of a humanoid's awareness it discovers that the humanoid does not usually register contact, and it itself does not register physical contact.  When it approaches and is singing, it registers that its presence is heard but not felt, and unwillingly it enters the sphere of awareness of the humanoid.  In its own culture, to enter another entity's sphere is to submit to being devoured if the other entity is large enough to fully encompass it.  Hence it is very wary.  When it finally reaches the body of the humanoid it registers physical contact and perceived the recognized sensation of touch in the human.  The entity will assume that it can now communicate with the humanoid and will begin to resonate its song.  The humanoid, if he struggles to break free triggers a survival reaction in the entity.  Entities procreate by physically piercing each other and 'tearing' each other apart.  The individual fields begin to fracture and each original entity has a part of itself torn away by the other.  The area of conflict then undergoes internal consumption until a new resonance is established by the annihilation of each torn part.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flailing humanoid unintentionally penetrates the field of the entity which immediately assumes it is about to be devoured, so it attempts to consume the field of the humanoid in order to preserve itself or else beget a new entity.  Thus, the entity begins to pierce the humanoid and eventually dismembers it.  To its shock is perceives the dying awareness around it and cannot comprehend what is happening.</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When probed with sensors, communication frequencies, or fired upon with phasers, it consumes the energy.  If the energy is resonant with it, the entity will undergo tremendous growth.  when confronting defensive screens that are resonant, it will also grow.  Defensive screens that are not resonant, the entity will simply eat through and enter the ship.  For this reason, many entities perceive humanoids and their technology as excellent food sources and often entities that have been exposed to humanoids will seek them out and provoke them into emitting energy suitable to their needs.  Some entities will even absorb the transporter beams and the individuals within them; albeit somewhat confused by the remnant awareness contained in the stream.  However, they cannot recognize the connection between the awareness in the transporter beam and the awareness that dissipates on the transporter pad from which the beam is emitted.  If an entity is targeted by a transporter beam or otherwise picked up in one, it will die, and its death will be noticeable by other entities in the vicinity.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Once the entities realize that they can be destroyed by the humanoids they will become irreconcilably hostile.  Until they realize that there is possible communication, or that there is an explainable misunderstanding, the entities will remain hostile.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In the presence of IDF's the entities will behave as if they are in close contact with their own kind, excepting that they sense no awareness in the IDF's.  To this they will react with a first ever sense of claustrophobia.  If they feel at all threatened while in this situation, they will attack the IDF's.  The effect of this will not be apparent until the entities begin to stress the IDF generators with their ceaseless attacks.  As the entities expend energy they will increase their absorption of light until a dense shadow becomes obvious.</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An entity could be contained by an energy damping field or an energy absorbing force field.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The entities are not technologically developed but have enslaved a life form similar to them which is able to finely manipulate objects and has technological aptitude.  Entity ships are designed mostly to provide a pressurized environment where they can communicate.  These ships are manned by the enslaved race.  The essential relationship between these races is comparable to the relationship between humans and cetaceans.  The whales are smarter while the humans have the manipulative abilities.  The entities are sensual in a sense and would respond favorably to the fact that humans are sexual, and their use of physical contact is intimate and pleasurable to one another.  In fact the greatest interest an entity will have in a human is a form of sexual congress.  This would be possible once the entities understood that the humanoids do not devour the entities when they happen to penetrate the entities' bodies.  An entity which is not frightened by initial contact with humanoids will be mesmerized.  While humanoids would have no idea what it might mean to an entity, if they respond to the 'song' of an entity by singing, humming or otherwise creating music in response will cause the entity to perceive the humanoid as intelligent.  If a humanoid simply listens to the 'song' and enjoys it, the entity will pick up on the sense of pleasure the listening creates in the humanoid.</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Only a telepath or psionic among the humans has a chance of achieving relatively quick communication with the entities, as their 'song' does not have a structure which the logic of the universal translator can break down without a full range of entity communications.  A small sample will be simply considered music without specific lingual significance.  A psionic might even pick up on the awareness of an entity perceiving the awareness of the humanoids.  However, the psi would frighten the entity into berserk rage he or she attempted to scan the entity.  The active reaching out from the mind with the awareness of telepathy would be so utterly alien to them that they would consider it to be a sure threat, while the perceived anomaly of human awareness is to them only a possible threat.  The telepathic contact would provoke threat response, while the passive awareness of humans is merely a mystery to investigate.  All of the destruction at the hands of the enemy is purely the consequence of their investigation.</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Over the past decade, the entities have been encroaching more and more on Federation and Romulan space.  As they come more into contact, the more the entities are investigating the humanoids as an anomaly and a food source.  As yet, they have not considered that the humanoids are sentient.  They are still unsure if they are too dangerous to domesticate.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Umbra became more sophisticated and developed more and more complex psi technique until they had become capable of incarnation through the manipulation of energy, matter and quantum matrices.  The physical form of the dragon is its art, and like all art there are schools of thought.  The dragon is evolved to dream reality and experience the reality of dreams, and its origins are still rarely understood. As rarely understood as dragons themselves are.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1"/>
          <w:sz w:val="24"/>
        </w:rPr>
      </w:pPr>
      <w:r w:rsidRPr="00876BD7">
        <w:rPr>
          <w:rFonts w:ascii="Montserrat" w:hAnsi="Montserrat"/>
          <w:sz w:val="24"/>
        </w:rPr>
        <w:t>THE WILL OF DRAGONS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Once favored by lyn for the their amazing psi potential, the nature and perspective of dragons was severely misinterpreted.  Dragons have always been entranced by the minds of lyn, but were even more fascinated and aroused by the promise and naiveté of the young alyn species so like the lyn.  Before the discovery of alyn, dragons courted the lyn and their angelic/demonic manifestations.  However, lyn were blind to their devotion and lyn interest in alyn came as an offense-a shunning of their suit. Alyn became a savory target for assault and-before dragons became aware of their own enrapturement with alyn-the point over which lyn embraced them in war.  Only the dragons drawn through Av’s portal had the opportunity to explore the mystery of alyn as, elsewhere, dragon and lyn withdrew from alyn contact in hostile detente.  Anth and Aeirnian dragons learned to recast a portion of their attention to bridge and mate with alyn just as exiles on the seed worlds would eventually learn.  The fusion of dragon and alyn occurred covertly even as lyn and alyn mated and fused creating one polymorphic species over hundreds of generations. Through alyn, dragon had wed and consummated the long sought union with the lyn.  However, the eldest dragons yet resented the open participation of elder lyn with the new race which was an obstruction to their own participation in and influence over their offsprings’ language, culture and society.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Dragons are the least understood of the fusion strains.  The Purge was responsible for the segregation of populations of specific phenomorphs between the two worlds and into specific areas in most cases on those two worlds. Dragons are the dominant species on Anth, possessing two thirds of the world, with less than a third of their number resident on Aeirn. The Dragon remain the most obscure of all the fusion races, choosing to maintain the culture, psychology and morphology of their ancestors.  The Dragon morphology is controlled by Dragons and is rarely given to a supplicant. Instead the Dragons choose an individual and bestow the genetic profile to those deemed worthy.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It is not by chance that Av awakes and resumes her identity.  Wind of something afoot among dragons is picked up and carried to one of the phoenix avatars.  Anth/Aeirnian dragons are aware that alyn of the seed worlds have flown from their cradles and are primed to act in concert with dragon kind’s response here on the retreat worlds.  It is this slim report that urges the phoenix avatars to prod he phoenix born awake.  To allow the dragons to find her asleep to herself would be disastrous.  It is not unknown to them that the Purge was initiated in no small part to flush out the phoenixes-all three of them-into the waiting grasp of dragons.  It is one of the things lyn discovered about the resonant qualities of aeslyn and dragon minds that the one might be devoured by the other in a violent fusion far more impressively than that of dragon and alyn mating.  The secret marriage of dragon and alyn could not be hidden from aeslyn with experience in the war.  When alyn began to sacrifice daughters to appease dragons it had been obvious... if long to fully comprehend.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br w:type="page"/>
        <w:t>OUTWARD INFLUENCES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In a pique of irony she dubbed herself alias, discovering herself to be the one who plays at many parts; a dreamer of dreams of herself.  In exploring her limits it proves out to be a prophetic name. Even Av is an alias, an expression of her sense of identity.  She regards it as an expression of what she is as a foundation for who she is.  The truth about her limits gives her pause about what she defined as her purpose.  Clearly her</w:t>
      </w:r>
      <w:r w:rsidRPr="00876BD7">
        <w:rPr>
          <w:rFonts w:ascii="Montserrat" w:hAnsi="Montserrat"/>
          <w:caps/>
          <w:sz w:val="24"/>
        </w:rPr>
        <w:t xml:space="preserve"> </w:t>
      </w:r>
      <w:r w:rsidRPr="00876BD7">
        <w:rPr>
          <w:rFonts w:ascii="Montserrat" w:hAnsi="Montserrat"/>
          <w:sz w:val="24"/>
        </w:rPr>
        <w:t>being is an expression of</w:t>
      </w:r>
      <w:r w:rsidRPr="00876BD7">
        <w:rPr>
          <w:rFonts w:ascii="Montserrat" w:hAnsi="Montserrat"/>
          <w:caps/>
          <w:sz w:val="24"/>
        </w:rPr>
        <w:t xml:space="preserve"> </w:t>
      </w:r>
      <w:r w:rsidRPr="00876BD7">
        <w:rPr>
          <w:rFonts w:ascii="Montserrat" w:hAnsi="Montserrat"/>
          <w:sz w:val="24"/>
        </w:rPr>
        <w:t>aes as much as it is an expression of av-a condition surely reached by abandoning the folly of ever trying to become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caps/>
          <w:sz w:val="24"/>
        </w:rPr>
      </w:pPr>
      <w:r w:rsidRPr="00876BD7">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caps/>
          <w:sz w:val="24"/>
        </w:rPr>
      </w:pPr>
      <w:r w:rsidRPr="00876BD7">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sz w:val="24"/>
        </w:rPr>
      </w:pPr>
      <w:r w:rsidRPr="00876BD7">
        <w:rPr>
          <w:rFonts w:ascii="Montserrat" w:hAnsi="Montserrat"/>
          <w:sz w:val="24"/>
        </w:rPr>
        <w:t>Cinder was a human world in its time, but it was ravaged by the opening thrusts of the war of heaven.  Most of the population of that world, including the representatives of the Ancient races who were fighting on Cinder, were carried through the veil by the target of the holocaust.  Nineveh, was the heart and soul of Heaven, and her perceived death was the cause of the war.  No one realized that she had forced the veil open for she had collapsed it behind her to bar any pursuit.  Before she died, she created a haven for her legacy and founded a biological line so that one day Nineveh would be reborn.  The heir, when she finally appeared, did not embrace the legacy within her, and broke the seal between Cinder and Ember unintentionally.  However, her passage through the veil was felt by all the Ancients who were within the veil at that fateful moment.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irony is that this world was her choice by dint of the fact that it was here and now that she was first born, first conceived.  This life that would inspire a soul to become the force called nineveh, who’s adamant dreams of the empire of heaven dared to flirt with paradox and oblivion.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Av is an alias, an expression of her sense of identity.  She regards it as an expression of what she is as a foundation for who she is.  In a pique of irony she dubbed herself alias, discovering herself to be the one who plays at many parts; a dreamer of dreams of herself.  In exploring her limits it proves out to be a prophetic name.  The truth about her limits gives her pause about what she defined as her purpose.  Clearly her</w:t>
      </w:r>
      <w:r w:rsidRPr="00876BD7">
        <w:rPr>
          <w:rFonts w:ascii="Montserrat" w:hAnsi="Montserrat"/>
          <w:caps/>
          <w:sz w:val="24"/>
        </w:rPr>
        <w:t xml:space="preserve"> </w:t>
      </w:r>
      <w:r w:rsidRPr="00876BD7">
        <w:rPr>
          <w:rFonts w:ascii="Montserrat" w:hAnsi="Montserrat"/>
          <w:sz w:val="24"/>
        </w:rPr>
        <w:t>being is an expression of</w:t>
      </w:r>
      <w:r w:rsidRPr="00876BD7">
        <w:rPr>
          <w:rFonts w:ascii="Montserrat" w:hAnsi="Montserrat"/>
          <w:caps/>
          <w:sz w:val="24"/>
        </w:rPr>
        <w:t xml:space="preserve"> </w:t>
      </w:r>
      <w:r w:rsidRPr="00876BD7">
        <w:rPr>
          <w:rFonts w:ascii="Montserrat" w:hAnsi="Montserrat"/>
          <w:sz w:val="24"/>
        </w:rPr>
        <w:t>aes as much as it is an expression of Av-a condition surely reached by abandoning the folly of ever trying to become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caps/>
          <w:sz w:val="24"/>
        </w:rPr>
      </w:pPr>
      <w:r w:rsidRPr="00876BD7">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caps/>
          <w:sz w:val="24"/>
        </w:rPr>
      </w:pPr>
      <w:r w:rsidRPr="00876BD7">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caps/>
          <w:sz w:val="24"/>
        </w:rPr>
      </w:pPr>
      <w:r w:rsidRPr="00876BD7">
        <w:rPr>
          <w:rFonts w:ascii="Montserrat" w:hAnsi="Montserrat"/>
          <w:sz w:val="24"/>
        </w:rPr>
        <w:br w:type="page"/>
        <w:t>The lyn, passed through the envelope of paradox after the cataclysmic fall of their native realm.  The collapse of realities is a thing of paradox and the reality of paradox is a thing of dreaming dreams.  To a focused mind, existence in paradox is essentially dreaming.  The lyn survived linked mind to mind in the abyss of paradox while they were guided from dreaming towards a dream, a universal dream.  What they found was aes, an awareness that admitted them within its unity, the veil of a strong dream.  Inhabitation of the domain of aes came initially in their manifestation from the shore of dreaming.  In the veil of aes the new heavens floating in the abyss of space was their new creation.  They began to explore drawn by a sense of angst broadcast through the aeid and gradually took dominion over the celestial reaches.  In time, the source of the siren call began to manifest itself.  Incarnate minds conceived in apieron, sentient life evolving on the shore of dreams.  In approaching the athenaeum, the second wave encountered the first and invariably submitted to its dominion and domination.  All was well across the heavens and in the abyss, until dreams and dreaming caught the attention of the dreamer.  The creatures of dream finally recognized the true nature of the creatures of dreaming and discovered the false chasm separating them.  The phoenix discovered the dragon and the foundation of creation quaked.</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caps/>
          <w:sz w:val="24"/>
        </w:rPr>
      </w:pPr>
      <w:r w:rsidRPr="00876BD7">
        <w:rPr>
          <w:rFonts w:ascii="Montserrat" w:hAnsi="Montserrat"/>
          <w:sz w:val="24"/>
        </w:rPr>
        <w:t xml:space="preserve">There had been a chance of reconciliation in the twilight hour of the phoenix in ascendance.  In dreams arose a prodigy, a type of being born in perfect alignment with the pivotal cusp.  Its presence enriched and illuminated creation and yet its is what shook the pillars of heaven and stirred the foundations of the abyss.  The definition of this prodigy was not form-though we would recognize one of its guises as our own-but that of mind.  It had happened that dreamers had been born in crèche of oblis.  It was the unraveling of this revelation that disrupted the reconciliation.  The first dreamer descended in dream and in dreaming to unite the three cusps of being. </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caps/>
          <w:sz w:val="24"/>
        </w:rPr>
      </w:pPr>
      <w:r w:rsidRPr="00876BD7">
        <w:rPr>
          <w:rFonts w:ascii="Montserrat" w:hAnsi="Montserrat"/>
          <w:sz w:val="24"/>
        </w:rPr>
        <w:t>The revelation of dragon and phoenix alerted many on both sides of creation to the implications of the reconciliation.  Recognizing that the unification of the cusps would be the realization of a being of indomitable and inestimable power, the reconciliation was intercepted in its parts and turned against the reconciler.  However  it unleashed a backlash that could have annihilated creation itself, but for the sacrifice of the dreamer.  Even spared by this sacrifice, the hosts of heaven and the abyss were splintered and the splinters absorbed in part by the prodigal wave, in part ascended to deification and in part entered exile leaving all else to become subject to their dominions.  Thus did the rule of phoenix end and the ascendance of dragon begin; the dreamer, dismembered and driven into exile descended towards oblivion...</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sz w:val="24"/>
        </w:rPr>
      </w:pPr>
      <w:r w:rsidRPr="00876BD7">
        <w:rPr>
          <w:rFonts w:ascii="Montserrat" w:hAnsi="Montserrat"/>
          <w:sz w:val="24"/>
        </w:rPr>
        <w:br w:type="page"/>
        <w:t>THE CUT OUT : Cinder-one of the seed worlds in the human inhabited chain worlds.  This is the world from which the present populations of Anth and Aeirn were separated from matters which went on to shape the destiny of Earth and her sister worlds.  It is also the portal through which the vast elements of the aesav drama must inevitably converge.  This devastated world will become the nexus of the New Transition.  It is only a simple and dark fact that makes this world such a controversial focus for events.  There are remains indicating a holocaust, and among them are identifiable human remains.   This fact comes into play in the end game of the first confrontation between all factions in the game.   but not before the conflict devastates a significant portion of the Advanced Recon Fleet and forces a blind crossing by the colonization ships with a task force escort forced to flee the conflict.  The end game evolves out of events contingent on the death duel between Av [the unnamed angel] and Azael [an angel of death].</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ROLES REVISED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z w:val="24"/>
        </w:rPr>
        <w:t xml:space="preserve">Temper the following myths with the truth of Anjael and Avael’s rise and fall and their complicity in the devastation of the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Aeslyn Aethenic Stations</w:t>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Avatar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Avatar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Minor Avatar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Archangel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Archangel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Minor Archangel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Upper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Lower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Minor Angel</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Demon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Upper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Demon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Lower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Demon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Minor Demon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Upper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Major 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Lower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Servitor</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Psion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Psion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 xml:space="preserve"> </w:t>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Psion</w:t>
      </w:r>
      <w:r w:rsidRPr="00876BD7">
        <w:rPr>
          <w:rFonts w:ascii="Montserrat" w:hAnsi="Montserrat"/>
          <w:smallCaps/>
          <w:sz w:val="24"/>
        </w:rPr>
        <w:softHyphen/>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mallCaps/>
          <w:sz w:val="24"/>
        </w:rPr>
      </w:pPr>
      <w:r w:rsidRPr="00876BD7">
        <w:rPr>
          <w:rFonts w:ascii="Montserrat" w:hAnsi="Montserrat"/>
          <w:smallCaps/>
          <w:sz w:val="24"/>
        </w:rPr>
        <w:t xml:space="preserve"> </w:t>
      </w:r>
    </w:p>
    <w:p w:rsidR="00CF1715" w:rsidRPr="00876BD7" w:rsidRDefault="00CF1715">
      <w:pPr>
        <w:pStyle w:val="0DraftNormal"/>
        <w:rPr>
          <w:rFonts w:ascii="Montserrat" w:hAnsi="Montserrat"/>
          <w:smallCaps/>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aes av</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the dreamer in the dream, an avatar through which a voyage of discovery can penetrate the veils of the Art.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Her quest is realizing herself as the artist in the art... understanding is its own beginning and its own end,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veil, a penumbra, the face of mystery-the mantle of aria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aeid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athenaeum, realm of thought, collective...  re: athena, library...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born of the death of Avael standing naked in the unknown-an albedo, the understanding of mystery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Vael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born of the death of Anjael-an umbra, the dark side of mystery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 god evoked as an angel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Anjael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 angel possessed by a dreaming god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soul of understanding-the mystery, the dreamer in the dream</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vai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conceived of self and born of love vai is the two in one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enigma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foil of mystery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aunyv</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devouring mystery-the razor of paradox</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aoun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angel of death-the naked singularity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athanasia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archangel of Vael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asia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alias of athanasia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kzeisza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spirit of understanding, dragon-Av’s will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kzahn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alias of kzeisza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mew 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morgan erin wildmuir-eclipse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mew II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morgan erin wildmuir-abyss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d’alai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an angel of the abyss, devoured by abyss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nexus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ember o’hennehey-archangel of aria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absolute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aes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omnis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Art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paradox</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omni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Dream</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:spirit: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exis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Infinite Expression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:godhead: aria : avael : anjael : vael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Unknown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:god: vai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Unnamed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Unbound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:avatar: veil : enigma : aounvd : kzeisza : kev : aoun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order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aeid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Ideal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av : athanasia : asia</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Surreal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 xml:space="preserve">mew eclipse : dlai : </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oblis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Real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mew abyss : nexus : av [avatar]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chaos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apieron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nothing</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absolute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interface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archetype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architecture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intercourse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apieron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void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(chaos)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physical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body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oblis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action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material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pacing w:val="-1"/>
          <w:sz w:val="24"/>
        </w:rPr>
        <w: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action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attention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execution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mental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aeid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mind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(order)</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association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athenial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pacing w:val="-1"/>
          <w:sz w:val="24"/>
        </w:rPr>
        <w: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emotion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perspective</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examination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spiritual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spirit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exis</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articulation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etherial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pacing w:val="-1"/>
          <w:sz w:val="24"/>
        </w:rPr>
        <w:t>:</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inspiration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will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expression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omni</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soul</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(paradox)</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pacing w:val="-1"/>
          <w:sz w:val="24"/>
        </w:rPr>
        <w:t>omnis</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immediate precedent.  Anjael was of the lyn.  Anjael entered the service of their empire of heaven and came into the possession of nineveh, the divine inspiration of her race.  Her mind and spirit, gradually being crushed under the weight of this divine presence, Anjael sacrificed her rebirth to give the divinity its own form.  Unrealizing that she had reconceived herself in divinity she fought to separate herself from Avael.  So, remaining at once a whole divine self and a wounded and damned self her existence became such a turmoil that all things perished or were devastated.  In the passage through our dreams, the two halves reunited, scarred and scourged by what they’d done.  The paradox of av and aes had been resolved, but not yet understood.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caps/>
          <w:sz w:val="24"/>
        </w:rPr>
      </w:pPr>
      <w:r w:rsidRPr="00876BD7">
        <w:rPr>
          <w:rFonts w:ascii="Montserrat" w:hAnsi="Montserrat"/>
          <w:sz w:val="24"/>
        </w:rPr>
        <w:t>Throughout the ascendancy of the dragon, the dreamer’s essence gathered, gradually remembering itself in fits and starts.  Bits and pieces, some damned and some divine in their resurrections.  Only one had the promise, the capacity to encompass the resolution of the whole.  Her only chance of solving herself being to risk all in the embrace of absolution.</w:t>
      </w:r>
    </w:p>
    <w:p w:rsidR="00CF1715" w:rsidRPr="00876BD7" w:rsidRDefault="00CF1715">
      <w:pPr>
        <w:pStyle w:val="0DraftNormal"/>
        <w:rPr>
          <w:rFonts w:ascii="Montserrat" w:hAnsi="Montserrat"/>
          <w:caps/>
          <w:sz w:val="24"/>
        </w:rPr>
      </w:pPr>
    </w:p>
    <w:p w:rsidR="00CF1715" w:rsidRPr="00876BD7" w:rsidRDefault="00CF1715">
      <w:pPr>
        <w:pStyle w:val="0DraftNormal"/>
        <w:rPr>
          <w:rFonts w:ascii="Montserrat" w:hAnsi="Montserrat"/>
          <w:spacing w:val="-3"/>
          <w:sz w:val="24"/>
        </w:rPr>
      </w:pPr>
      <w:r w:rsidRPr="00876BD7">
        <w:rPr>
          <w:rFonts w:ascii="Montserrat" w:hAnsi="Montserrat"/>
          <w:spacing w:val="-3"/>
          <w:sz w:val="24"/>
        </w:rPr>
        <w:t xml:space="preserve">:the connection of the Lyn with the Nyr [dragon kind]-the nyr are a psionic active race evolved from avian serpents.  The nyr have a wide range of subclasses ranging from what men would call dragons to what men would call llamia.  Discovered by the lyn early in their advance into space, they were encouraged to become space faring as a client race of heaven.  </w:t>
      </w:r>
    </w:p>
    <w:p w:rsidR="00CF1715" w:rsidRPr="00876BD7" w:rsidRDefault="00CF1715">
      <w:pPr>
        <w:pStyle w:val="0DraftNormal"/>
        <w:rPr>
          <w:rFonts w:ascii="Montserrat" w:hAnsi="Montserrat"/>
          <w:spacing w:val="-3"/>
          <w:sz w:val="24"/>
        </w:rPr>
      </w:pPr>
    </w:p>
    <w:p w:rsidR="00CF1715" w:rsidRPr="00876BD7" w:rsidRDefault="00CF1715">
      <w:pPr>
        <w:pStyle w:val="0DraftNormal"/>
        <w:rPr>
          <w:rFonts w:ascii="Montserrat" w:hAnsi="Montserrat"/>
          <w:smallCaps/>
          <w:spacing w:val="-1"/>
          <w:sz w:val="24"/>
        </w:rPr>
      </w:pPr>
      <w:r w:rsidRPr="00876BD7">
        <w:rPr>
          <w:rFonts w:ascii="Montserrat" w:hAnsi="Montserrat"/>
          <w:smallCaps/>
          <w:spacing w:val="-1"/>
          <w:sz w:val="24"/>
        </w:rPr>
        <w:t xml:space="preserve">Paradigm : The Infinite Expression </w:t>
      </w:r>
    </w:p>
    <w:p w:rsidR="00CF1715" w:rsidRPr="00876BD7" w:rsidRDefault="00CF1715">
      <w:pPr>
        <w:pStyle w:val="0DraftNormal"/>
        <w:rPr>
          <w:rFonts w:ascii="Montserrat" w:hAnsi="Montserrat"/>
          <w:smallCaps/>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How to let go of hiding; how to accept the possibilities of yourself.</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pacing w:val="-1"/>
          <w:sz w:val="24"/>
        </w:rPr>
      </w:pPr>
      <w:r w:rsidRPr="00876BD7">
        <w:rPr>
          <w:rFonts w:ascii="Montserrat" w:hAnsi="Montserrat"/>
          <w:spacing w:val="-1"/>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CF1715" w:rsidRPr="00876BD7" w:rsidRDefault="00CF1715">
      <w:pPr>
        <w:pStyle w:val="0DraftNormal"/>
        <w:rPr>
          <w:rFonts w:ascii="Montserrat" w:hAnsi="Montserrat"/>
          <w:spacing w:val="-1"/>
          <w:sz w:val="24"/>
        </w:rPr>
      </w:pPr>
    </w:p>
    <w:p w:rsidR="00CF1715" w:rsidRPr="00876BD7" w:rsidRDefault="00CF1715">
      <w:pPr>
        <w:pStyle w:val="0DraftNormal"/>
        <w:rPr>
          <w:rFonts w:ascii="Montserrat" w:hAnsi="Montserrat"/>
          <w:sz w:val="24"/>
        </w:rPr>
      </w:pPr>
      <w:r w:rsidRPr="00876BD7">
        <w:rPr>
          <w:rFonts w:ascii="Montserrat" w:hAnsi="Montserrat"/>
          <w:sz w:val="24"/>
        </w:rPr>
        <w:t>Imminent Divinity</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The theme explored throughout the works associated with Av have to do with discovering and exploring the divine nature of being.  I have taken inspiration from many sources and genres.  The whole resolved from these pieces is reinvention, by necessity.  Av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Av’s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Av in her ultimate revelation.  Before every crucial step, she is given the opportunity to embrace the comforts of either ignorance or oblivion, but her will to know the truth, to understand the meaning drives her on.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great paradigm</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The celestial empire unraveled in this exploration are the articulations of a soul to itself.  A lesson pursued through the pains of life, death, resurrection, reincarnation, diafracture and birth.  A catalogs of lives blessed and damned for their part in revelation. An education wherein paradox is the ruler snapped across the knuckles of the undisciplined student.  The story is a sketch.  A suggestion of the path from the stark shore of our condition through the majesty of the infinite expression.</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CONCEPTS EXPLORED</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z w:val="24"/>
        </w:rPr>
      </w:pPr>
      <w:r w:rsidRPr="00876BD7">
        <w:rPr>
          <w:rFonts w:ascii="Montserrat" w:hAnsi="Montserrat"/>
          <w:sz w:val="24"/>
        </w:rPr>
        <w:t xml:space="preserve">LANGUAGE - Take any body of thought and strip it down to component phrases and illustrations, a conceptual vocabulary is created in this process of complex and evolving significance and meaning.  </w:t>
      </w:r>
    </w:p>
    <w:p w:rsidR="00CF1715" w:rsidRPr="00876BD7" w:rsidRDefault="00CF1715">
      <w:pPr>
        <w:pStyle w:val="0DraftNormal"/>
        <w:rPr>
          <w:rFonts w:ascii="Montserrat" w:hAnsi="Montserrat"/>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SCALE AND MAGNITUDE - the question of power becomes meaningless when lured across the boundaries of scale and magnitude.  Power is a variable and its influence is largely dictated by the arena in which is is applied.  Or to be more clear, the perception of power is more of a lack of perception of the scale and magnitude of interacting variables.  Gods and mortals share existence, but the levels on which they operate create a span of possibilities that are disturbing and counter intuitive.  There is a universal equality based upon the principle of individuality and by that convenience the question of power can dissipate entirely.  The mysteries of Av's world, and Nexus—the gods and the incredible manifestations of power, too—are hardly inscrutable.  For this reason Av must venture into the divinity of Mystery, to reveal the simple and the incalculable designs that have enfolded her for her benefit as much as not.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KEYS OF EMAN (ENZO)</w:t>
      </w:r>
      <w:r w:rsidRPr="00876BD7">
        <w:rPr>
          <w:rStyle w:val="EndnoteReference"/>
          <w:rFonts w:ascii="Montserrat" w:hAnsi="Montserrat"/>
          <w:spacing w:val="-2"/>
          <w:sz w:val="24"/>
        </w:rPr>
        <w:endnoteReference w:id="1"/>
      </w:r>
      <w:r w:rsidRPr="00876BD7">
        <w:rPr>
          <w:rFonts w:ascii="Montserrat" w:hAnsi="Montserrat"/>
          <w:spacing w:val="-2"/>
          <w:sz w:val="24"/>
        </w:rPr>
        <w:t xml:space="preserve"> - a divine tool, sort of a self defining map of concepts and information.  A collection of all definitions and a way to influence their associations.  Its purpose is to reveal what is there to be found; or to reveal true will—a magic mirror to reveal an individual's true self; divine self.  The keys of Eman are in actuality the true Tegal Manor.  What Av and her friends experienced in the manor was a manifestation of the keys' power.  The long association of the manor with the keys (in spite of what it once might have conventionally been) have indeed transformed it into a shadow fit for the things that flocked to inhabit it.</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LOCK (BOUND BOOK) OF PERSPECTIVES</w:t>
      </w:r>
      <w:r w:rsidRPr="00876BD7">
        <w:rPr>
          <w:rStyle w:val="EndnoteReference"/>
          <w:rFonts w:ascii="Montserrat" w:hAnsi="Montserrat"/>
          <w:spacing w:val="-2"/>
          <w:sz w:val="24"/>
        </w:rPr>
        <w:endnoteReference w:id="2"/>
      </w:r>
      <w:r w:rsidRPr="00876BD7">
        <w:rPr>
          <w:rFonts w:ascii="Montserrat" w:hAnsi="Montserrat"/>
          <w:spacing w:val="-2"/>
          <w:sz w:val="24"/>
        </w:rPr>
        <w:t xml:space="preserve"> - a magical tool (divine in its way) for harnessing information and concepts.  The lock is an expression of infinity and paradox.  Its nature is one of assuming any perspective.  It has the ability to validate any perspective, so it can be used to find any answer.  On the other hand, it will not show one what one is not ready or able to know.  The lock in Rasha's possession is not the only lock, but rather a terminal (much as the keys in Av's possession are not the only keys, but rather her own key).</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NEXUS EFFECT</w:t>
      </w:r>
      <w:r w:rsidRPr="00876BD7">
        <w:rPr>
          <w:rStyle w:val="EndnoteReference"/>
          <w:rFonts w:ascii="Montserrat" w:hAnsi="Montserrat"/>
          <w:spacing w:val="-2"/>
          <w:sz w:val="24"/>
        </w:rPr>
        <w:endnoteReference w:id="3"/>
      </w:r>
      <w:r w:rsidRPr="00876BD7">
        <w:rPr>
          <w:rFonts w:ascii="Montserrat" w:hAnsi="Montserrat"/>
          <w:spacing w:val="-2"/>
          <w:sz w:val="24"/>
        </w:rPr>
        <w:t xml:space="preserve"> - a convergence of realms/realities reflecting the span of stratified human possibilities.  Between doubt and intuition lies the path of experience.  A path that has many beginnings, many endings, and infinite directions.  It is a path for will alone.  It is walking the line between all and nothing.  As those are the only limits.  Among these paths travel countless souls, who for all their insurmountable differences, have the same name, regardless of what else they may be called.  I.  Which means, "alone".  Each is a child of light and darkness—even if it is not known, it is understood.  They are all angels and demons.  They are all damned and divine.  It all begins in paradox.  A collusion of lives stolen and stranded—under surreal circumstances, in real terms, for some hauntingly uncertain ideal.  Disguised, as a world derived from innumerable fragments of other realities.  Nexus is an incomprehensible anomaly which seems doomed to chaotic dissolution.  Those for whom the path has come to this nexus find that all at once they have nothing but their selves.  There are no clues as to why this has happened to them.  There are no rules to obey.  They may be lovers or enemies within and amongst themselves, but—as with all the taunting possibilities impinging upon them—that choice is each individual's alone to make.  Either way, one is nothing without another.  There in lies the survival of one and all.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her, the promise of hope begins to seem more and more a promise of destruction.  But how could they know that she is destined to not only destroy them, but Nexus itself?  Though even she does not know this.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AVONLEA - engaging personal divinity and evolution.  Entering the vast unknown with perspective and deliberation.  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876BD7">
        <w:rPr>
          <w:rStyle w:val="FootnoteReference"/>
          <w:rFonts w:ascii="Montserrat" w:hAnsi="Montserrat"/>
          <w:spacing w:val="-2"/>
          <w:sz w:val="24"/>
        </w:rPr>
        <w:footnoteReference w:id="1"/>
      </w:r>
      <w:r w:rsidRPr="00876BD7">
        <w:rPr>
          <w:rFonts w:ascii="Montserrat" w:hAnsi="Montserrat"/>
          <w:spacing w:val="-2"/>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876BD7">
        <w:rPr>
          <w:rStyle w:val="FootnoteReference"/>
          <w:rFonts w:ascii="Montserrat" w:hAnsi="Montserrat"/>
          <w:spacing w:val="-2"/>
          <w:sz w:val="24"/>
        </w:rPr>
        <w:footnoteReference w:id="2"/>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HORROR - an inclusion of anathema which illuminates the darkness innate in us as well.  Morbidity.  To be devoured and destroyed, consumed and thus purged and euphoric</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EROTICA - intimacy and touch.  Existence being sensuous, entities being sensual.  Exploration of mystery being seductive and arousing - the experience gratifying.  As was mentioned, between doubt and intuition lies the path of experience.  A path that has many beginnings, many endings, and infinite directions.  Each soul is a child of light and darkness.  All, angels and demons, damned and divine.  The erotic serves to tease us; showing us the lover or enemy within us... yet never one without the other.</w:t>
      </w:r>
      <w:r w:rsidRPr="00876BD7">
        <w:rPr>
          <w:rStyle w:val="FootnoteReference"/>
          <w:rFonts w:ascii="Montserrat" w:hAnsi="Montserrat"/>
          <w:spacing w:val="-2"/>
          <w:sz w:val="24"/>
        </w:rPr>
        <w:footnoteReference w:id="3"/>
      </w:r>
      <w:r w:rsidRPr="00876BD7">
        <w:rPr>
          <w:rFonts w:ascii="Montserrat" w:hAnsi="Montserrat"/>
          <w:spacing w:val="-2"/>
          <w:sz w:val="24"/>
        </w:rPr>
        <w:t xml:space="preserv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VIOLENCE - intensity and extreme consequence creating higher demands from the embodiment of life.  Gain and loss.  The adrenaline euphoria of sex and death, combat.  The course of personal, intimate engagement - dominance, submission, fugue</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POWER - execution of will.  Magic and psi, personal power vs technology and politics, externalized power.  There are real stakes in this.  Existence does demand a price.  Transformations.  We evolve.  Even, gods that we are, we evolve.  Calling us gods is a use of short-hand; it is not meant to incite thoughts of blasphemy or pride.  God has been described as a sphere who's circumference is nowhere and who's center is everywhere.  So, within us, is the mind.  But, we are so fragile.  We are framed and shattered, at varying instances.  We are and then we are not.  Why?  Because there is more to the story than numbers.  We cannot all be equal.  We cannot all be on the same side.  We are not all one and the same being; arguments aside for the present, to deny our diversity out of our reactive fear of being different, existence itself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(in some quality rather than in some quantity) great that manages to remain meaningful.  To anything or only to itself.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 xml:space="preserve">PARADOX - what must be written in existence itself.  Somersault into the inconceivable.  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and submit to an "I" that can make use of all that we have ignored in ourselves.  When we seek to surpass ourselves, we are attempting something no more evil or unusual than striving to become a sentence over a word.  A word is whole and finite.  A sentence is also whole and finite.  We are also whole and finite.  But, one cannot long endure in the limits of a word.  A word is quickly read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CF1715" w:rsidRPr="00876BD7" w:rsidRDefault="00CF1715">
      <w:pPr>
        <w:pStyle w:val="0DraftNormal"/>
        <w:rPr>
          <w:rFonts w:ascii="Montserrat" w:hAnsi="Montserrat"/>
          <w:spacing w:val="-2"/>
          <w:sz w:val="24"/>
        </w:rPr>
      </w:pPr>
    </w:p>
    <w:p w:rsidR="00CF1715" w:rsidRPr="00876BD7" w:rsidRDefault="00CF1715">
      <w:pPr>
        <w:pStyle w:val="0DraftNormal"/>
        <w:rPr>
          <w:rFonts w:ascii="Montserrat" w:hAnsi="Montserrat"/>
          <w:spacing w:val="-2"/>
          <w:sz w:val="24"/>
        </w:rPr>
      </w:pPr>
      <w:r w:rsidRPr="00876BD7">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There is an exception, of course.  That being Art.  Stories, however, end.  But only because few have the endurance to behold too much of one continuity.  And yet, all stories are part of one story.  Every reader brings something unique to every story.  We bring ourselves.  Marry it to those we invoke in our reading.  And something new is created.  So it returns to Art.  Which, as it is invoked here, means something that, though, finite, can endlessly be explored to reveal new or unexpected inspiration and enlightenment.  While finite in detail, Art endures until it is destroyed.  It doesn't simply die.  It is never actually finished.  That which we exist in is Art.  We are the moments of illumination in which it is seen and known.  Which returns us to stories.  Our stories.</w:t>
      </w:r>
    </w:p>
    <w:p w:rsidR="00CF1715" w:rsidRPr="00876BD7" w:rsidRDefault="00CF1715">
      <w:pPr>
        <w:pStyle w:val="0DraftNormal"/>
        <w:rPr>
          <w:rStyle w:val="AesDPNormal"/>
          <w:rFonts w:ascii="Montserrat" w:hAnsi="Montserrat"/>
          <w:caps w:val="0"/>
          <w:sz w:val="24"/>
        </w:rPr>
      </w:pPr>
    </w:p>
    <w:p w:rsidR="00CF1715" w:rsidRPr="00876BD7" w:rsidRDefault="00CF1715">
      <w:pPr>
        <w:pStyle w:val="0DraftNormal"/>
        <w:rPr>
          <w:rFonts w:ascii="Montserrat" w:hAnsi="Montserrat"/>
          <w:sz w:val="24"/>
        </w:rPr>
      </w:pPr>
      <w:r w:rsidRPr="00876BD7">
        <w:rPr>
          <w:rStyle w:val="AesDPNormal"/>
          <w:rFonts w:ascii="Montserrat" w:hAnsi="Montserrat"/>
          <w:caps w:val="0"/>
          <w:sz w:val="24"/>
        </w:rPr>
        <w:br w:type="page"/>
      </w:r>
      <w:r w:rsidRPr="00876BD7">
        <w:rPr>
          <w:rFonts w:ascii="Montserrat" w:hAnsi="Montserrat"/>
          <w:sz w:val="24"/>
        </w:rPr>
        <w:t xml:space="preserve"> </w:t>
      </w:r>
    </w:p>
    <w:sectPr w:rsidR="00CF1715" w:rsidRPr="00876BD7">
      <w:pgSz w:w="12240" w:h="15840"/>
      <w:pgMar w:top="1440" w:right="3600" w:bottom="1440" w:left="180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715" w:rsidRDefault="00CF1715">
      <w:pPr>
        <w:spacing w:line="240" w:lineRule="auto"/>
      </w:pPr>
      <w:r>
        <w:separator/>
      </w:r>
    </w:p>
  </w:endnote>
  <w:endnote w:type="continuationSeparator" w:id="0">
    <w:p w:rsidR="00CF1715" w:rsidRDefault="00CF1715">
      <w:pPr>
        <w:spacing w:line="240" w:lineRule="auto"/>
      </w:pPr>
      <w:r>
        <w:continuationSeparator/>
      </w:r>
    </w:p>
  </w:endnote>
  <w:endnote w:id="1">
    <w:p w:rsidR="00CF1715" w:rsidRDefault="00CF1715">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tab/>
        <w:t>Why did Eman allow them to fall into the hands of Avonlea and her companions?  He did not make it easy, He had forgotten why he had chosen to lose them by the time Av made it too late for the keying to be undone.  An old pact with an Individual.  What are the Keys and what purpose do they serve?  The power of the deck of Keys is such that they can open any way; if used properly.  On her own, she used them very well.  Under the influence of Eden, she could doom her own destiny to return to where it came from</w:t>
      </w:r>
    </w:p>
    <w:p w:rsidR="00CF1715" w:rsidRDefault="00CF1715">
      <w:pPr>
        <w:pStyle w:val="FootnoteText"/>
        <w:rPr>
          <w:rFonts w:ascii="AvantGarde Bk BT" w:hAnsi="AvantGarde Bk BT"/>
          <w:spacing w:val="-1"/>
          <w:sz w:val="16"/>
        </w:rPr>
      </w:pPr>
    </w:p>
  </w:endnote>
  <w:endnote w:id="2">
    <w:p w:rsidR="00CF1715" w:rsidRDefault="00CF1715">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t xml:space="preserve">  </w:t>
      </w:r>
      <w:r>
        <w:tab/>
        <w:t xml:space="preserve">Long held by dragons, the Lock in Rasha's hands is a threat of fulfilling the promise of Av's destiny, and sharing it with Rasha.  What is it though?  It is a sentient pattern in which all of the ways are known.  It absorbs the definable expression of any perspective or point of view presented to it; generally other texts.  </w:t>
      </w:r>
    </w:p>
    <w:p w:rsidR="00CF1715" w:rsidRDefault="00CF1715">
      <w:pPr>
        <w:pStyle w:val="FootnoteText"/>
        <w:rPr>
          <w:rFonts w:ascii="AvantGarde Bk BT" w:hAnsi="AvantGarde Bk BT"/>
          <w:spacing w:val="-1"/>
          <w:sz w:val="16"/>
        </w:rPr>
      </w:pPr>
    </w:p>
  </w:endnote>
  <w:endnote w:id="3">
    <w:p w:rsidR="00CF1715" w:rsidRDefault="00CF1715">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rPr>
          <w:rFonts w:ascii="AvantGarde Bk BT" w:hAnsi="AvantGarde Bk BT"/>
          <w:spacing w:val="-1"/>
          <w:sz w:val="16"/>
        </w:rPr>
        <w:t xml:space="preserve">  </w:t>
      </w:r>
      <w:r>
        <w:rPr>
          <w:rFonts w:ascii="AvantGarde Bk BT" w:hAnsi="AvantGarde Bk BT"/>
          <w:spacing w:val="-1"/>
          <w:sz w:val="16"/>
        </w:rPr>
        <w:tab/>
      </w:r>
      <w:r>
        <w:t>An event in the psyche of hyper causal ideality downgraded to reality.  An uncertain contemplation of the omniverse regarding the web of probability.  It was an information experiment that unknowingly became all to real and confrontating to those who were copied into it.</w:t>
      </w:r>
    </w:p>
    <w:p w:rsidR="00CF1715" w:rsidRDefault="00CF1715">
      <w:pPr>
        <w:pStyle w:val="FootnoteText"/>
        <w:rPr>
          <w:rFonts w:ascii="AvantGarde Bk BT" w:hAnsi="AvantGarde Bk BT"/>
          <w:spacing w:val="-1"/>
          <w:sz w:val="16"/>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715" w:rsidRDefault="00CF1715">
      <w:pPr>
        <w:spacing w:line="240" w:lineRule="auto"/>
      </w:pPr>
      <w:r>
        <w:separator/>
      </w:r>
    </w:p>
  </w:footnote>
  <w:footnote w:type="continuationSeparator" w:id="0">
    <w:p w:rsidR="00CF1715" w:rsidRDefault="00CF1715">
      <w:pPr>
        <w:spacing w:line="240" w:lineRule="auto"/>
      </w:pPr>
      <w:r>
        <w:continuationSeparator/>
      </w:r>
    </w:p>
  </w:footnote>
  <w:footnote w:id="1">
    <w:p w:rsidR="00CF1715" w:rsidRDefault="00CF1715">
      <w:pPr>
        <w:pStyle w:val="EndnoteText"/>
      </w:pPr>
      <w:r>
        <w:rPr>
          <w:rStyle w:val="FootnoteReference"/>
          <w:spacing w:val="-1"/>
          <w:sz w:val="16"/>
        </w:rPr>
        <w:t>    </w:t>
      </w:r>
      <w:r>
        <w:rPr>
          <w:rStyle w:val="FootnoteReference"/>
          <w:spacing w:val="-1"/>
          <w:sz w:val="16"/>
        </w:rPr>
        <w:footnoteRef/>
      </w:r>
      <w:r>
        <w:t xml:space="preserve">  </w:t>
      </w:r>
      <w:r>
        <w:tab/>
      </w:r>
      <w: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p w:rsidR="00CF1715" w:rsidRDefault="00CF1715">
      <w:pPr>
        <w:pStyle w:val="EndnoteText"/>
      </w:pPr>
    </w:p>
    <w:p w:rsidR="00CF1715" w:rsidRDefault="00CF1715">
      <w:pPr>
        <w:pStyle w:val="FootnoteText"/>
      </w:pPr>
      <w:r>
        <w:tab/>
        <w:t>A daughter of tigermorphs, a circus and a magical culture of which she may well be the goddess, followed the twist of fate that brought her the Keys, with which she unlocked her destiny.  The question to loom over the end of this volume is:  Did she really create herself?  Did she then undo that creating by withholding the Keys from the Lock?  Will she ever know?</w:t>
      </w:r>
    </w:p>
    <w:p w:rsidR="00CF1715" w:rsidRDefault="00CF1715">
      <w:pPr>
        <w:pStyle w:val="FootnoteText"/>
      </w:pPr>
    </w:p>
    <w:p w:rsidR="00CF1715" w:rsidRDefault="00CF1715">
      <w:pPr>
        <w:pStyle w:val="FootnoteText"/>
      </w:pPr>
    </w:p>
  </w:footnote>
  <w:footnote w:id="2">
    <w:p w:rsidR="00CF1715" w:rsidRDefault="00CF1715">
      <w:pPr>
        <w:pStyle w:val="FootnoteText"/>
      </w:pPr>
      <w:r>
        <w:rPr>
          <w:rStyle w:val="FootnoteReference"/>
          <w:spacing w:val="-1"/>
          <w:sz w:val="16"/>
        </w:rPr>
        <w:t>    </w:t>
      </w:r>
      <w:r>
        <w:rPr>
          <w:rStyle w:val="FootnoteReference"/>
          <w:spacing w:val="-1"/>
          <w:sz w:val="16"/>
        </w:rPr>
        <w:footnoteRef/>
      </w:r>
      <w:r>
        <w:t xml:space="preserve">  </w:t>
      </w:r>
      <w:r>
        <w:tab/>
        <w:t>AVONLEA is only one part of an open ended work which I originally dubbed UNFOLDING for both obvious and inobvious reasons.  It gradually turns out that one of the phrases I have used as a tag for a technique I use to examine my life has attached itself to this project; BODIES OF THOUGHT.  Somehow, this has to be (to some degree) a rehash of the original proposals based on ten books, but in re-examining the material of the whole composition, I may have to opt for a revolutionary design for a series.  In any case, this new approach allows me to define my chapters more freely.  Different books or parts, each focusing on key points in each named player's movement through the entire exploration of a group of individuals; and an unorthodox approach to a single story.  In this, a book could come to mean the books of a volume of a work.  I had previously considered having an average of three books per volume, but not an absolute guideline as long as the end result is realized.  I do have a special interest in Av, herself though, and at this time, this is not taking into account her childhood.</w:t>
      </w:r>
    </w:p>
    <w:p w:rsidR="00CF1715" w:rsidRDefault="00CF1715">
      <w:pPr>
        <w:pStyle w:val="FootnoteText"/>
      </w:pPr>
    </w:p>
  </w:footnote>
  <w:footnote w:id="3">
    <w:p w:rsidR="00CF1715" w:rsidRDefault="00CF1715">
      <w:pPr>
        <w:pStyle w:val="FootnoteText"/>
      </w:pPr>
      <w:r>
        <w:rPr>
          <w:rStyle w:val="FootnoteReference"/>
          <w:spacing w:val="-1"/>
          <w:sz w:val="16"/>
        </w:rPr>
        <w:t>    </w:t>
      </w:r>
      <w:r>
        <w:rPr>
          <w:rStyle w:val="FootnoteReference"/>
          <w:spacing w:val="-1"/>
          <w:sz w:val="16"/>
        </w:rPr>
        <w:footnoteRef/>
      </w:r>
      <w:r>
        <w:tab/>
        <w:t>This is part and parcel of a moment of inspiration when not only the work of my writing became more clear to me, but major parts of my life were coming into resolution.  This statement written at that time has greatly influenced the story that here finds life in the apprehension of a multifaceted story.  One that reflects life, not in its mimicry of our conditions here on Earth, but rather the way in which our interaction creates a story—which is in truth many different and wide ranging stories.  The influence will be seen as passages from the above have become central to the theme of the work as a whole.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27899822">
    <w:abstractNumId w:val="0"/>
  </w:num>
  <w:num w:numId="2" w16cid:durableId="1580627324">
    <w:abstractNumId w:val="0"/>
  </w:num>
  <w:num w:numId="3" w16cid:durableId="1449274086">
    <w:abstractNumId w:val="0"/>
  </w:num>
  <w:num w:numId="4" w16cid:durableId="42297747">
    <w:abstractNumId w:val="0"/>
  </w:num>
  <w:num w:numId="5" w16cid:durableId="2112504621">
    <w:abstractNumId w:val="0"/>
  </w:num>
  <w:num w:numId="6" w16cid:durableId="1729723349">
    <w:abstractNumId w:val="0"/>
  </w:num>
  <w:num w:numId="7" w16cid:durableId="188705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9C7"/>
    <w:rsid w:val="00330574"/>
    <w:rsid w:val="00876BD7"/>
    <w:rsid w:val="00A329C7"/>
    <w:rsid w:val="00CF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3121C1-A386-4437-A29E-9F36B682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D7"/>
    <w:pPr>
      <w:spacing w:after="240" w:line="276" w:lineRule="auto"/>
    </w:pPr>
    <w:rPr>
      <w:rFonts w:cstheme="minorHAnsi"/>
      <w:sz w:val="28"/>
      <w:szCs w:val="28"/>
    </w:rPr>
  </w:style>
  <w:style w:type="paragraph" w:styleId="Heading1">
    <w:name w:val="heading 1"/>
    <w:basedOn w:val="NoSpacing"/>
    <w:next w:val="Normal"/>
    <w:link w:val="Heading1Char"/>
    <w:qFormat/>
    <w:rsid w:val="00876BD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76BD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76BD7"/>
    <w:pPr>
      <w:outlineLvl w:val="2"/>
    </w:pPr>
    <w:rPr>
      <w:sz w:val="40"/>
    </w:rPr>
  </w:style>
  <w:style w:type="paragraph" w:styleId="Heading4">
    <w:name w:val="heading 4"/>
    <w:basedOn w:val="Heading3"/>
    <w:next w:val="Normal"/>
    <w:link w:val="Heading4Char"/>
    <w:qFormat/>
    <w:rsid w:val="00876BD7"/>
    <w:pPr>
      <w:numPr>
        <w:ilvl w:val="3"/>
      </w:numPr>
      <w:outlineLvl w:val="3"/>
    </w:pPr>
    <w:rPr>
      <w:sz w:val="32"/>
    </w:rPr>
  </w:style>
  <w:style w:type="paragraph" w:styleId="Heading5">
    <w:name w:val="heading 5"/>
    <w:basedOn w:val="Heading4"/>
    <w:next w:val="Normal"/>
    <w:link w:val="Heading5Char"/>
    <w:qFormat/>
    <w:rsid w:val="00876BD7"/>
    <w:pPr>
      <w:numPr>
        <w:ilvl w:val="4"/>
      </w:numPr>
      <w:outlineLvl w:val="4"/>
    </w:pPr>
    <w:rPr>
      <w:sz w:val="28"/>
    </w:rPr>
  </w:style>
  <w:style w:type="paragraph" w:styleId="Heading6">
    <w:name w:val="heading 6"/>
    <w:basedOn w:val="Heading5"/>
    <w:next w:val="Normal"/>
    <w:link w:val="Heading6Char"/>
    <w:qFormat/>
    <w:rsid w:val="00876BD7"/>
    <w:pPr>
      <w:numPr>
        <w:ilvl w:val="5"/>
      </w:numPr>
      <w:outlineLvl w:val="5"/>
    </w:pPr>
    <w:rPr>
      <w:bCs/>
      <w:sz w:val="24"/>
      <w:szCs w:val="24"/>
      <w:u w:val="single"/>
    </w:rPr>
  </w:style>
  <w:style w:type="paragraph" w:styleId="Heading7">
    <w:name w:val="heading 7"/>
    <w:basedOn w:val="Heading6"/>
    <w:next w:val="Normal"/>
    <w:link w:val="Heading7Char"/>
    <w:qFormat/>
    <w:rsid w:val="00876BD7"/>
    <w:pPr>
      <w:keepNext w:val="0"/>
      <w:numPr>
        <w:ilvl w:val="0"/>
        <w:numId w:val="0"/>
      </w:numPr>
      <w:outlineLvl w:val="6"/>
    </w:pPr>
    <w:rPr>
      <w:b w:val="0"/>
      <w:kern w:val="0"/>
    </w:rPr>
  </w:style>
  <w:style w:type="paragraph" w:styleId="Heading8">
    <w:name w:val="heading 8"/>
    <w:basedOn w:val="Heading6"/>
    <w:next w:val="Normal"/>
    <w:link w:val="Heading8Char"/>
    <w:qFormat/>
    <w:rsid w:val="00876BD7"/>
    <w:pPr>
      <w:outlineLvl w:val="7"/>
    </w:pPr>
    <w:rPr>
      <w:i/>
      <w:iCs/>
      <w:u w:val="none"/>
    </w:rPr>
  </w:style>
  <w:style w:type="paragraph" w:styleId="Heading9">
    <w:name w:val="heading 9"/>
    <w:basedOn w:val="Heading8"/>
    <w:next w:val="Normal"/>
    <w:link w:val="Heading9Char"/>
    <w:qFormat/>
    <w:rsid w:val="00876BD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character" w:customStyle="1" w:styleId="AesDPNormal">
    <w:name w:val="Aes DP Normal"/>
    <w:basedOn w:val="DefaultParagraphFont"/>
    <w:rPr>
      <w:rFonts w:ascii="AvantGarde Bk BT" w:hAnsi="AvantGarde Bk BT"/>
      <w:caps/>
      <w:sz w:val="14"/>
    </w:rPr>
  </w:style>
  <w:style w:type="character" w:customStyle="1" w:styleId="AesDPComment">
    <w:name w:val="Aes DP Comment"/>
    <w:rPr>
      <w:caps/>
      <w:color w:val="0000FF"/>
      <w:sz w:val="14"/>
    </w:rPr>
  </w:style>
  <w:style w:type="character" w:customStyle="1" w:styleId="AesDeclaration">
    <w:name w:val="Aes Declaration"/>
    <w:basedOn w:val="DefaultParagraphFont"/>
    <w:rPr>
      <w:color w:val="800000"/>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customStyle="1" w:styleId="Subheading1">
    <w:name w:val="Subheading 1"/>
    <w:basedOn w:val="Heading1"/>
    <w:next w:val="Normal"/>
    <w:link w:val="Subheading1Char"/>
    <w:qFormat/>
    <w:rsid w:val="00876BD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76BD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76BD7"/>
    <w:rPr>
      <w:rFonts w:eastAsia="Times New Roman" w:cstheme="minorHAnsi"/>
      <w:b/>
      <w:kern w:val="28"/>
      <w:sz w:val="56"/>
      <w:szCs w:val="28"/>
    </w:rPr>
  </w:style>
  <w:style w:type="paragraph" w:customStyle="1" w:styleId="Subheading2">
    <w:name w:val="Subheading 2"/>
    <w:basedOn w:val="Subheading1"/>
    <w:next w:val="Normal"/>
    <w:link w:val="Subheading2Char"/>
    <w:qFormat/>
    <w:rsid w:val="00876BD7"/>
  </w:style>
  <w:style w:type="character" w:customStyle="1" w:styleId="Subheading2Char">
    <w:name w:val="Subheading 2 Char"/>
    <w:link w:val="Subheading2"/>
    <w:rsid w:val="00876BD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76BD7"/>
    <w:rPr>
      <w:sz w:val="40"/>
      <w:szCs w:val="40"/>
    </w:rPr>
  </w:style>
  <w:style w:type="character" w:customStyle="1" w:styleId="Subheading3Char">
    <w:name w:val="Subheading 3 Char"/>
    <w:link w:val="Subheading3"/>
    <w:rsid w:val="00876BD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76BD7"/>
    <w:pPr>
      <w:spacing w:before="240" w:line="240" w:lineRule="auto"/>
    </w:pPr>
    <w:rPr>
      <w:vertAlign w:val="subscript"/>
    </w:rPr>
  </w:style>
  <w:style w:type="character" w:customStyle="1" w:styleId="SuptitleChar">
    <w:name w:val="Suptitle Char"/>
    <w:link w:val="Suptitle"/>
    <w:rsid w:val="00876BD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76BD7"/>
    <w:rPr>
      <w:b w:val="0"/>
      <w:bCs w:val="0"/>
      <w:color w:val="7F7F7F"/>
      <w:vertAlign w:val="superscript"/>
    </w:rPr>
  </w:style>
  <w:style w:type="character" w:customStyle="1" w:styleId="SubtitleChar">
    <w:name w:val="Subtitle Char"/>
    <w:link w:val="Subtitle"/>
    <w:uiPriority w:val="11"/>
    <w:rsid w:val="00876BD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76BD7"/>
    <w:pPr>
      <w:spacing w:after="0"/>
    </w:pPr>
  </w:style>
  <w:style w:type="character" w:customStyle="1" w:styleId="Heading2Char">
    <w:name w:val="Heading 2 Char"/>
    <w:link w:val="Heading2"/>
    <w:rsid w:val="00876BD7"/>
    <w:rPr>
      <w:rFonts w:ascii="Montserrat" w:eastAsia="Times New Roman" w:hAnsi="Montserrat" w:cstheme="minorHAnsi"/>
      <w:b/>
      <w:kern w:val="28"/>
      <w:sz w:val="48"/>
      <w:szCs w:val="48"/>
    </w:rPr>
  </w:style>
  <w:style w:type="character" w:customStyle="1" w:styleId="Heading3Char">
    <w:name w:val="Heading 3 Char"/>
    <w:link w:val="Heading3"/>
    <w:rsid w:val="00876BD7"/>
    <w:rPr>
      <w:rFonts w:ascii="Montserrat" w:eastAsia="Times New Roman" w:hAnsi="Montserrat" w:cstheme="minorHAnsi"/>
      <w:b/>
      <w:kern w:val="28"/>
      <w:sz w:val="40"/>
      <w:szCs w:val="48"/>
    </w:rPr>
  </w:style>
  <w:style w:type="character" w:customStyle="1" w:styleId="Heading4Char">
    <w:name w:val="Heading 4 Char"/>
    <w:link w:val="Heading4"/>
    <w:rsid w:val="00876BD7"/>
    <w:rPr>
      <w:rFonts w:ascii="Montserrat" w:eastAsia="Times New Roman" w:hAnsi="Montserrat" w:cstheme="minorHAnsi"/>
      <w:b/>
      <w:kern w:val="28"/>
      <w:sz w:val="32"/>
      <w:szCs w:val="48"/>
    </w:rPr>
  </w:style>
  <w:style w:type="character" w:customStyle="1" w:styleId="Heading5Char">
    <w:name w:val="Heading 5 Char"/>
    <w:link w:val="Heading5"/>
    <w:rsid w:val="00876BD7"/>
    <w:rPr>
      <w:rFonts w:ascii="Montserrat" w:eastAsia="Times New Roman" w:hAnsi="Montserrat" w:cstheme="minorHAnsi"/>
      <w:b/>
      <w:kern w:val="28"/>
      <w:sz w:val="28"/>
      <w:szCs w:val="48"/>
    </w:rPr>
  </w:style>
  <w:style w:type="character" w:customStyle="1" w:styleId="Heading6Char">
    <w:name w:val="Heading 6 Char"/>
    <w:link w:val="Heading6"/>
    <w:rsid w:val="00876BD7"/>
    <w:rPr>
      <w:rFonts w:ascii="Montserrat" w:eastAsia="Times New Roman" w:hAnsi="Montserrat" w:cstheme="minorHAnsi"/>
      <w:b/>
      <w:bCs/>
      <w:kern w:val="28"/>
      <w:sz w:val="24"/>
      <w:szCs w:val="24"/>
      <w:u w:val="single"/>
    </w:rPr>
  </w:style>
  <w:style w:type="character" w:customStyle="1" w:styleId="Heading7Char">
    <w:name w:val="Heading 7 Char"/>
    <w:link w:val="Heading7"/>
    <w:rsid w:val="00876BD7"/>
    <w:rPr>
      <w:rFonts w:ascii="Montserrat" w:eastAsia="Times New Roman" w:hAnsi="Montserrat" w:cstheme="minorHAnsi"/>
      <w:bCs/>
      <w:sz w:val="24"/>
      <w:szCs w:val="24"/>
      <w:u w:val="single"/>
    </w:rPr>
  </w:style>
  <w:style w:type="character" w:customStyle="1" w:styleId="Heading8Char">
    <w:name w:val="Heading 8 Char"/>
    <w:link w:val="Heading8"/>
    <w:rsid w:val="00876BD7"/>
    <w:rPr>
      <w:rFonts w:ascii="Montserrat" w:eastAsia="Times New Roman" w:hAnsi="Montserrat" w:cstheme="minorHAnsi"/>
      <w:b/>
      <w:bCs/>
      <w:i/>
      <w:iCs/>
      <w:kern w:val="28"/>
      <w:sz w:val="24"/>
      <w:szCs w:val="24"/>
    </w:rPr>
  </w:style>
  <w:style w:type="character" w:customStyle="1" w:styleId="Heading9Char">
    <w:name w:val="Heading 9 Char"/>
    <w:link w:val="Heading9"/>
    <w:rsid w:val="00876BD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76BD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76BD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76BD7"/>
    <w:rPr>
      <w:rFonts w:ascii="Montserrat" w:eastAsia="Times New Roman" w:hAnsi="Montserrat" w:cs="Times New Roman"/>
      <w:b/>
      <w:bCs/>
      <w:spacing w:val="-10"/>
      <w:kern w:val="28"/>
      <w:sz w:val="72"/>
      <w:szCs w:val="72"/>
    </w:rPr>
  </w:style>
  <w:style w:type="character" w:styleId="Strong">
    <w:name w:val="Strong"/>
    <w:uiPriority w:val="22"/>
    <w:qFormat/>
    <w:rsid w:val="00876BD7"/>
    <w:rPr>
      <w:b/>
      <w:bCs/>
    </w:rPr>
  </w:style>
  <w:style w:type="character" w:styleId="Emphasis">
    <w:name w:val="Emphasis"/>
    <w:uiPriority w:val="20"/>
    <w:qFormat/>
    <w:rsid w:val="00876BD7"/>
    <w:rPr>
      <w:rFonts w:asciiTheme="minorHAnsi" w:hAnsiTheme="minorHAnsi" w:cstheme="minorHAnsi"/>
      <w:i/>
      <w:iCs/>
      <w:sz w:val="28"/>
      <w:szCs w:val="28"/>
    </w:rPr>
  </w:style>
  <w:style w:type="paragraph" w:styleId="ListParagraph">
    <w:name w:val="List Paragraph"/>
    <w:basedOn w:val="Normal"/>
    <w:uiPriority w:val="34"/>
    <w:qFormat/>
    <w:rsid w:val="00876BD7"/>
    <w:pPr>
      <w:ind w:left="720"/>
      <w:contextualSpacing/>
    </w:pPr>
    <w:rPr>
      <w:rFonts w:eastAsia="Times New Roman"/>
    </w:rPr>
  </w:style>
  <w:style w:type="paragraph" w:styleId="Quote">
    <w:name w:val="Quote"/>
    <w:basedOn w:val="Normal"/>
    <w:next w:val="Normal"/>
    <w:link w:val="QuoteChar"/>
    <w:uiPriority w:val="29"/>
    <w:qFormat/>
    <w:rsid w:val="00876BD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76BD7"/>
    <w:rPr>
      <w:rFonts w:cstheme="minorHAnsi"/>
      <w:sz w:val="28"/>
      <w:szCs w:val="28"/>
    </w:rPr>
  </w:style>
  <w:style w:type="paragraph" w:styleId="IntenseQuote">
    <w:name w:val="Intense Quote"/>
    <w:basedOn w:val="Quote"/>
    <w:next w:val="Normal"/>
    <w:link w:val="IntenseQuoteChar"/>
    <w:uiPriority w:val="30"/>
    <w:qFormat/>
    <w:rsid w:val="00876BD7"/>
    <w:pPr>
      <w:pBdr>
        <w:left w:val="single" w:sz="18" w:space="7" w:color="auto"/>
      </w:pBdr>
    </w:pPr>
    <w:rPr>
      <w:b/>
      <w:bCs/>
    </w:rPr>
  </w:style>
  <w:style w:type="character" w:customStyle="1" w:styleId="IntenseQuoteChar">
    <w:name w:val="Intense Quote Char"/>
    <w:link w:val="IntenseQuote"/>
    <w:uiPriority w:val="30"/>
    <w:rsid w:val="00876BD7"/>
    <w:rPr>
      <w:rFonts w:cstheme="minorHAnsi"/>
      <w:b/>
      <w:bCs/>
      <w:sz w:val="28"/>
      <w:szCs w:val="28"/>
    </w:rPr>
  </w:style>
  <w:style w:type="character" w:styleId="SubtleEmphasis">
    <w:name w:val="Subtle Emphasis"/>
    <w:uiPriority w:val="19"/>
    <w:qFormat/>
    <w:rsid w:val="00876BD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76BD7"/>
    <w:rPr>
      <w:rFonts w:asciiTheme="minorHAnsi" w:hAnsiTheme="minorHAnsi" w:cstheme="minorHAnsi"/>
      <w:b/>
      <w:bCs/>
      <w:i/>
      <w:iCs/>
      <w:sz w:val="28"/>
      <w:szCs w:val="28"/>
    </w:rPr>
  </w:style>
  <w:style w:type="character" w:styleId="SubtleReference">
    <w:name w:val="Subtle Reference"/>
    <w:uiPriority w:val="31"/>
    <w:qFormat/>
    <w:rsid w:val="00876BD7"/>
    <w:rPr>
      <w:caps/>
      <w:color w:val="7F7F7F" w:themeColor="text1" w:themeTint="80"/>
      <w:sz w:val="22"/>
      <w:szCs w:val="22"/>
    </w:rPr>
  </w:style>
  <w:style w:type="character" w:styleId="IntenseReference">
    <w:name w:val="Intense Reference"/>
    <w:uiPriority w:val="32"/>
    <w:qFormat/>
    <w:rsid w:val="00876BD7"/>
    <w:rPr>
      <w:b/>
      <w:bCs/>
      <w:caps/>
      <w:color w:val="7F7F7F" w:themeColor="text1" w:themeTint="80"/>
      <w:sz w:val="22"/>
      <w:szCs w:val="22"/>
    </w:rPr>
  </w:style>
  <w:style w:type="character" w:styleId="BookTitle">
    <w:name w:val="Book Title"/>
    <w:uiPriority w:val="33"/>
    <w:qFormat/>
    <w:rsid w:val="00876B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87277</Words>
  <Characters>407588</Characters>
  <Application>Microsoft Office Word</Application>
  <DocSecurity>0</DocSecurity>
  <Lines>9263</Lines>
  <Paragraphs>979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493886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2025-11-12T07:17:00Z</dcterms:modified>
</cp:coreProperties>
</file>