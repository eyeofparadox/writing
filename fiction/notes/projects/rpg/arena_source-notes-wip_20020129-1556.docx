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0EFA8" w14:textId="77777777" w:rsidR="004E739B" w:rsidRPr="00243812" w:rsidRDefault="004E739B" w:rsidP="00F01A18">
      <w:pPr>
        <w:pStyle w:val="NoSpacing"/>
        <w:rPr>
          <w:rFonts w:ascii="Montserrat" w:hAnsi="Montserrat"/>
          <w:sz w:val="24"/>
        </w:rPr>
      </w:pPr>
    </w:p>
    <w:p w14:paraId="07B6DAD9" w14:textId="77777777" w:rsidR="004E739B" w:rsidRPr="00243812" w:rsidRDefault="00243812" w:rsidP="008973B8">
      <w:pPr>
        <w:pStyle w:val="TitleWide"/>
        <w:rPr>
          <w:sz w:val="24"/>
        </w:rPr>
      </w:pPr>
      <w:r w:rsidRPr="00243812">
        <w:rPr>
          <w:sz w:val="24"/>
        </w:rPr>
        <w:t>AV</w:t>
      </w:r>
    </w:p>
    <w:p w14:paraId="0CF67001" w14:textId="77777777" w:rsidR="004E739B" w:rsidRPr="00243812" w:rsidRDefault="00243812" w:rsidP="00F01A18">
      <w:pPr>
        <w:pStyle w:val="SubtitleWide"/>
        <w:rPr>
          <w:rFonts w:ascii="Montserrat" w:hAnsi="Montserrat"/>
          <w:sz w:val="24"/>
        </w:rPr>
      </w:pPr>
      <w:r w:rsidRPr="00243812">
        <w:rPr>
          <w:rFonts w:ascii="Montserrat" w:hAnsi="Montserrat"/>
          <w:sz w:val="24"/>
        </w:rPr>
        <w:t>overture : a child of paradox : work in progress</w:t>
      </w:r>
    </w:p>
    <w:p w14:paraId="6533A08A" w14:textId="77777777" w:rsidR="004E739B" w:rsidRPr="00243812" w:rsidRDefault="004E739B" w:rsidP="00F01A18">
      <w:pPr>
        <w:pStyle w:val="NoSpacing"/>
        <w:rPr>
          <w:rFonts w:ascii="Montserrat" w:hAnsi="Montserrat"/>
          <w:sz w:val="24"/>
        </w:rPr>
      </w:pPr>
    </w:p>
    <w:p w14:paraId="08A2C798" w14:textId="77777777" w:rsidR="004E739B" w:rsidRPr="00243812" w:rsidRDefault="004E739B" w:rsidP="00F01A18">
      <w:pPr>
        <w:pStyle w:val="NoSpacing"/>
        <w:rPr>
          <w:rFonts w:ascii="Montserrat" w:hAnsi="Montserrat"/>
          <w:sz w:val="24"/>
        </w:rPr>
      </w:pPr>
    </w:p>
    <w:p w14:paraId="67CFD68D" w14:textId="77777777" w:rsidR="004E739B" w:rsidRPr="00243812" w:rsidRDefault="004E739B" w:rsidP="00F01A18">
      <w:pPr>
        <w:pStyle w:val="NoSpacing"/>
        <w:rPr>
          <w:rFonts w:ascii="Montserrat" w:hAnsi="Montserrat"/>
          <w:sz w:val="24"/>
        </w:rPr>
      </w:pPr>
    </w:p>
    <w:p w14:paraId="2B66D23D"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Blocking</w:t>
      </w:r>
    </w:p>
    <w:p w14:paraId="229C4108" w14:textId="77777777" w:rsidR="004E739B" w:rsidRPr="00243812" w:rsidRDefault="004E739B" w:rsidP="00F01A18">
      <w:pPr>
        <w:pStyle w:val="NoSpacing"/>
        <w:rPr>
          <w:rFonts w:ascii="Montserrat" w:hAnsi="Montserrat"/>
          <w:sz w:val="24"/>
        </w:rPr>
      </w:pPr>
    </w:p>
    <w:p w14:paraId="5F77A5B3"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Drafting</w:t>
      </w:r>
    </w:p>
    <w:p w14:paraId="0C1C9D0C" w14:textId="77777777" w:rsidR="004E739B" w:rsidRPr="00243812" w:rsidRDefault="004E739B" w:rsidP="00F01A18">
      <w:pPr>
        <w:pStyle w:val="NoSpacing"/>
        <w:rPr>
          <w:rFonts w:ascii="Montserrat" w:hAnsi="Montserrat"/>
          <w:sz w:val="24"/>
        </w:rPr>
      </w:pPr>
    </w:p>
    <w:p w14:paraId="40C180BE"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Source Notes</w:t>
      </w:r>
    </w:p>
    <w:p w14:paraId="5A74D961" w14:textId="77777777" w:rsidR="004E739B" w:rsidRPr="00243812" w:rsidRDefault="004E739B" w:rsidP="00F01A18">
      <w:pPr>
        <w:pStyle w:val="NoSpacing"/>
        <w:rPr>
          <w:rFonts w:ascii="Montserrat" w:hAnsi="Montserrat"/>
          <w:sz w:val="24"/>
        </w:rPr>
      </w:pPr>
    </w:p>
    <w:p w14:paraId="4FC44EB4" w14:textId="77777777" w:rsidR="004E739B" w:rsidRPr="00243812" w:rsidRDefault="00243812" w:rsidP="00F01A18">
      <w:pPr>
        <w:pStyle w:val="NoSpacing"/>
        <w:rPr>
          <w:rFonts w:ascii="Montserrat" w:hAnsi="Montserrat"/>
          <w:sz w:val="24"/>
        </w:rPr>
      </w:pPr>
      <w:r w:rsidRPr="00243812">
        <w:rPr>
          <w:rFonts w:ascii="Montserrat" w:hAnsi="Montserrat"/>
          <w:sz w:val="24"/>
        </w:rPr>
        <w:t>A__APPRN\ARENA :: PRE-PROGRAM REVISION NOTES</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5101C53F" w14:textId="77777777" w:rsidR="00F01A18" w:rsidRPr="00243812" w:rsidRDefault="00F01A18" w:rsidP="00F01A18">
      <w:pPr>
        <w:pStyle w:val="NoSpacing"/>
        <w:rPr>
          <w:rFonts w:ascii="Montserrat" w:hAnsi="Montserrat"/>
          <w:sz w:val="24"/>
        </w:rPr>
      </w:pPr>
    </w:p>
    <w:p w14:paraId="3D54913A" w14:textId="06A05C4E" w:rsidR="004E739B" w:rsidRPr="00243812" w:rsidRDefault="00243812" w:rsidP="00F01A18">
      <w:pPr>
        <w:pStyle w:val="NoSpacing"/>
        <w:rPr>
          <w:rFonts w:ascii="Montserrat" w:hAnsi="Montserrat"/>
          <w:sz w:val="24"/>
        </w:rPr>
      </w:pPr>
      <w:r w:rsidRPr="00243812">
        <w:rPr>
          <w:rFonts w:ascii="Montserrat" w:hAnsi="Montserrat"/>
          <w:sz w:val="24"/>
        </w:rPr>
        <w:t>ARENA is on the verge of revolutionizing the entire concept of gaming.</w:t>
      </w:r>
      <w:r w:rsidR="006F60BF" w:rsidRPr="00243812">
        <w:rPr>
          <w:rFonts w:ascii="Montserrat" w:hAnsi="Montserrat"/>
          <w:sz w:val="24"/>
        </w:rPr>
        <w:t xml:space="preserve"> </w:t>
      </w:r>
      <w:r w:rsidRPr="00243812">
        <w:rPr>
          <w:rFonts w:ascii="Montserrat" w:hAnsi="Montserrat"/>
          <w:sz w:val="24"/>
        </w:rPr>
        <w:t>In spite of the fact that story telling systems have been widely capitalized on, a niche remains that this one is designed to fill.</w:t>
      </w:r>
      <w:r w:rsidR="006F60BF" w:rsidRPr="00243812">
        <w:rPr>
          <w:rFonts w:ascii="Montserrat" w:hAnsi="Montserrat"/>
          <w:sz w:val="24"/>
        </w:rPr>
        <w:t xml:space="preserve"> </w:t>
      </w:r>
      <w:r w:rsidRPr="00243812">
        <w:rPr>
          <w:rFonts w:ascii="Montserrat" w:hAnsi="Montserrat"/>
          <w:sz w:val="24"/>
        </w:rPr>
        <w:t>At this time, ARENA is hovering in limbo.</w:t>
      </w:r>
      <w:r w:rsidR="006F60BF" w:rsidRPr="00243812">
        <w:rPr>
          <w:rFonts w:ascii="Montserrat" w:hAnsi="Montserrat"/>
          <w:sz w:val="24"/>
        </w:rPr>
        <w:t xml:space="preserve"> </w:t>
      </w:r>
      <w:r w:rsidRPr="00243812">
        <w:rPr>
          <w:rFonts w:ascii="Montserrat" w:hAnsi="Montserrat"/>
          <w:sz w:val="24"/>
        </w:rPr>
        <w:t>Partly mature, partly unborn.</w:t>
      </w:r>
      <w:r w:rsidR="006F60BF" w:rsidRPr="00243812">
        <w:rPr>
          <w:rFonts w:ascii="Montserrat" w:hAnsi="Montserrat"/>
          <w:sz w:val="24"/>
        </w:rPr>
        <w:t xml:space="preserve"> </w:t>
      </w:r>
      <w:r w:rsidRPr="00243812">
        <w:rPr>
          <w:rFonts w:ascii="Montserrat" w:hAnsi="Montserrat"/>
          <w:sz w:val="24"/>
        </w:rPr>
        <w:t>The next step in ARENA development is to revise the existing notes and fill in any serious holes for the purpose of defining the necessary steps in conceptualizing a program application for an online manual.</w:t>
      </w:r>
      <w:r w:rsidR="006F60BF" w:rsidRPr="00243812">
        <w:rPr>
          <w:rFonts w:ascii="Montserrat" w:hAnsi="Montserrat"/>
          <w:sz w:val="24"/>
        </w:rPr>
        <w:t xml:space="preserve"> </w:t>
      </w:r>
      <w:r w:rsidRPr="00243812">
        <w:rPr>
          <w:rFonts w:ascii="Montserrat" w:hAnsi="Montserrat"/>
          <w:sz w:val="24"/>
        </w:rPr>
        <w:t>An analysis to focus the project definition of Arena is required to fulfill the project objectives,</w:t>
      </w:r>
      <w:r w:rsidRPr="00243812">
        <w:rPr>
          <w:rFonts w:ascii="Montserrat" w:hAnsi="Montserrat"/>
          <w:sz w:val="24"/>
        </w:rPr>
        <w:t xml:space="preserve"> to collect all of the crucial design argumants and concepts into a form that can be used to guide the development of Arena.</w:t>
      </w:r>
      <w:r w:rsidR="006F60BF" w:rsidRPr="00243812">
        <w:rPr>
          <w:rFonts w:ascii="Montserrat" w:hAnsi="Montserrat"/>
          <w:sz w:val="24"/>
        </w:rPr>
        <w:t xml:space="preserve"> </w:t>
      </w:r>
    </w:p>
    <w:p w14:paraId="286B70D9" w14:textId="77777777" w:rsidR="004E739B" w:rsidRPr="00243812" w:rsidRDefault="004E739B" w:rsidP="00F01A18">
      <w:pPr>
        <w:pStyle w:val="NoSpacing"/>
        <w:rPr>
          <w:rFonts w:ascii="Montserrat" w:hAnsi="Montserrat"/>
          <w:sz w:val="24"/>
        </w:rPr>
      </w:pPr>
    </w:p>
    <w:p w14:paraId="3CD4F1D3" w14:textId="77777777" w:rsidR="004E739B" w:rsidRPr="00243812" w:rsidRDefault="00243812" w:rsidP="00F01A18">
      <w:pPr>
        <w:pStyle w:val="NoSpacing"/>
        <w:rPr>
          <w:rFonts w:ascii="Montserrat" w:hAnsi="Montserrat"/>
          <w:sz w:val="24"/>
        </w:rPr>
      </w:pPr>
      <w:r w:rsidRPr="00243812">
        <w:rPr>
          <w:rFonts w:ascii="Montserrat" w:hAnsi="Montserrat"/>
          <w:sz w:val="24"/>
        </w:rPr>
        <w:t>Project Control</w:t>
      </w:r>
    </w:p>
    <w:p w14:paraId="504DFFF2" w14:textId="1AE6423C" w:rsidR="004E739B" w:rsidRPr="00243812" w:rsidRDefault="00243812" w:rsidP="00F01A18">
      <w:pPr>
        <w:pStyle w:val="NoSpacing"/>
        <w:rPr>
          <w:rFonts w:ascii="Montserrat" w:hAnsi="Montserrat"/>
          <w:sz w:val="24"/>
        </w:rPr>
      </w:pPr>
      <w:r w:rsidRPr="00243812">
        <w:rPr>
          <w:rFonts w:ascii="Montserrat" w:hAnsi="Montserrat"/>
          <w:sz w:val="24"/>
        </w:rPr>
        <w:t>It has been a while since this project began to cling to my attention.</w:t>
      </w:r>
      <w:r w:rsidR="006F60BF" w:rsidRPr="00243812">
        <w:rPr>
          <w:rFonts w:ascii="Montserrat" w:hAnsi="Montserrat"/>
          <w:sz w:val="24"/>
        </w:rPr>
        <w:t xml:space="preserve"> </w:t>
      </w:r>
      <w:r w:rsidRPr="00243812">
        <w:rPr>
          <w:rFonts w:ascii="Montserrat" w:hAnsi="Montserrat"/>
          <w:sz w:val="24"/>
        </w:rPr>
        <w:t>Over the years, as I have become more and more disenchanted with the conventions of role-playing, it has seemed as though this project would never amount to more than a distraction.</w:t>
      </w:r>
      <w:r w:rsidR="006F60BF" w:rsidRPr="00243812">
        <w:rPr>
          <w:rFonts w:ascii="Montserrat" w:hAnsi="Montserrat"/>
          <w:sz w:val="24"/>
        </w:rPr>
        <w:t xml:space="preserve"> </w:t>
      </w:r>
      <w:r w:rsidRPr="00243812">
        <w:rPr>
          <w:rFonts w:ascii="Montserrat" w:hAnsi="Montserrat"/>
          <w:sz w:val="24"/>
        </w:rPr>
        <w:t>Perhaps this is the truest assessment of the matter.</w:t>
      </w:r>
      <w:r w:rsidR="006F60BF" w:rsidRPr="00243812">
        <w:rPr>
          <w:rFonts w:ascii="Montserrat" w:hAnsi="Montserrat"/>
          <w:sz w:val="24"/>
        </w:rPr>
        <w:t xml:space="preserve"> </w:t>
      </w:r>
      <w:r w:rsidRPr="00243812">
        <w:rPr>
          <w:rFonts w:ascii="Montserrat" w:hAnsi="Montserrat"/>
          <w:sz w:val="24"/>
        </w:rPr>
        <w:t>However, it seems that, as distractions go, role-playing is enjoyably stimulating to me.</w:t>
      </w:r>
      <w:r w:rsidR="006F60BF" w:rsidRPr="00243812">
        <w:rPr>
          <w:rFonts w:ascii="Montserrat" w:hAnsi="Montserrat"/>
          <w:sz w:val="24"/>
        </w:rPr>
        <w:t xml:space="preserve"> </w:t>
      </w:r>
      <w:r w:rsidRPr="00243812">
        <w:rPr>
          <w:rFonts w:ascii="Montserrat" w:hAnsi="Montserrat"/>
          <w:sz w:val="24"/>
        </w:rPr>
        <w:t>Thus, I have come back to this project with a resolve to see it made entirely functional.</w:t>
      </w:r>
      <w:r w:rsidR="006F60BF" w:rsidRPr="00243812">
        <w:rPr>
          <w:rFonts w:ascii="Montserrat" w:hAnsi="Montserrat"/>
          <w:sz w:val="24"/>
        </w:rPr>
        <w:t xml:space="preserve"> </w:t>
      </w:r>
      <w:r w:rsidRPr="00243812">
        <w:rPr>
          <w:rFonts w:ascii="Montserrat" w:hAnsi="Montserrat"/>
          <w:sz w:val="24"/>
        </w:rPr>
        <w:t>Obviously, as time passed, my perspective on things that the project was growing in the shadow of</w:t>
      </w:r>
      <w:r w:rsidRPr="00243812">
        <w:rPr>
          <w:rFonts w:ascii="Montserrat" w:hAnsi="Montserrat"/>
          <w:sz w:val="24"/>
        </w:rPr>
        <w:t xml:space="preserve"> has matured in an unexpected way.</w:t>
      </w:r>
      <w:r w:rsidR="006F60BF" w:rsidRPr="00243812">
        <w:rPr>
          <w:rFonts w:ascii="Montserrat" w:hAnsi="Montserrat"/>
          <w:sz w:val="24"/>
        </w:rPr>
        <w:t xml:space="preserve"> </w:t>
      </w:r>
      <w:r w:rsidRPr="00243812">
        <w:rPr>
          <w:rFonts w:ascii="Montserrat" w:hAnsi="Montserrat"/>
          <w:sz w:val="24"/>
        </w:rPr>
        <w:t>Much of what I have designed before is barely applicable to to the vision with which I returned to the project.</w:t>
      </w:r>
      <w:r w:rsidR="006F60BF" w:rsidRPr="00243812">
        <w:rPr>
          <w:rFonts w:ascii="Montserrat" w:hAnsi="Montserrat"/>
          <w:sz w:val="24"/>
        </w:rPr>
        <w:t xml:space="preserve"> </w:t>
      </w:r>
      <w:r w:rsidRPr="00243812">
        <w:rPr>
          <w:rFonts w:ascii="Montserrat" w:hAnsi="Montserrat"/>
          <w:sz w:val="24"/>
        </w:rPr>
        <w:t>Because I do not want that vision to be dulled by the ghosts of old ideas, I have to proceed with a determination to live up to this vision while considering the shadows and ashes in which I must work.</w:t>
      </w:r>
    </w:p>
    <w:p w14:paraId="5B60CE04" w14:textId="211244CD" w:rsidR="004E739B" w:rsidRPr="00243812" w:rsidRDefault="00243812" w:rsidP="00F01A18">
      <w:pPr>
        <w:pStyle w:val="NoSpacing"/>
        <w:rPr>
          <w:rFonts w:ascii="Montserrat" w:hAnsi="Montserrat"/>
          <w:sz w:val="24"/>
        </w:rPr>
      </w:pPr>
      <w:r w:rsidRPr="00243812">
        <w:rPr>
          <w:rFonts w:ascii="Montserrat" w:hAnsi="Montserrat"/>
          <w:sz w:val="24"/>
        </w:rPr>
        <w:tab/>
        <w:t>Because I have this contradiction of old and original material to deal with, I must seperate my files into seperate classes.</w:t>
      </w:r>
      <w:r w:rsidR="006F60BF" w:rsidRPr="00243812">
        <w:rPr>
          <w:rFonts w:ascii="Montserrat" w:hAnsi="Montserrat"/>
          <w:sz w:val="24"/>
        </w:rPr>
        <w:t xml:space="preserve"> </w:t>
      </w:r>
      <w:r w:rsidRPr="00243812">
        <w:rPr>
          <w:rFonts w:ascii="Montserrat" w:hAnsi="Montserrat"/>
          <w:sz w:val="24"/>
        </w:rPr>
        <w:t>The files containing information controling the development of Arena have a specific prefix.</w:t>
      </w:r>
      <w:r w:rsidR="006F60BF" w:rsidRPr="00243812">
        <w:rPr>
          <w:rFonts w:ascii="Montserrat" w:hAnsi="Montserrat"/>
          <w:sz w:val="24"/>
        </w:rPr>
        <w:t xml:space="preserve"> </w:t>
      </w:r>
      <w:r w:rsidRPr="00243812">
        <w:rPr>
          <w:rFonts w:ascii="Montserrat" w:hAnsi="Montserrat"/>
          <w:sz w:val="24"/>
        </w:rPr>
        <w:t>Similarily, each class of files will have a suitable prefix, as such to be reflected in references to all material.</w:t>
      </w:r>
    </w:p>
    <w:p w14:paraId="2BCC46E5" w14:textId="77777777" w:rsidR="004E739B" w:rsidRPr="00243812" w:rsidRDefault="004E739B" w:rsidP="00F01A18">
      <w:pPr>
        <w:pStyle w:val="NoSpacing"/>
        <w:rPr>
          <w:rFonts w:ascii="Montserrat" w:hAnsi="Montserrat"/>
          <w:sz w:val="24"/>
        </w:rPr>
      </w:pPr>
    </w:p>
    <w:p w14:paraId="56C8980E" w14:textId="77777777" w:rsidR="004E739B" w:rsidRPr="00243812" w:rsidRDefault="00243812" w:rsidP="00F01A18">
      <w:pPr>
        <w:pStyle w:val="NoSpacing"/>
        <w:rPr>
          <w:rFonts w:ascii="Montserrat" w:hAnsi="Montserrat"/>
          <w:sz w:val="24"/>
        </w:rPr>
      </w:pPr>
      <w:r w:rsidRPr="00243812">
        <w:rPr>
          <w:rFonts w:ascii="Montserrat" w:hAnsi="Montserrat"/>
          <w:sz w:val="24"/>
        </w:rPr>
        <w:t>[example]</w:t>
      </w:r>
    </w:p>
    <w:p w14:paraId="687E3B42" w14:textId="77777777" w:rsidR="004E739B" w:rsidRPr="00243812" w:rsidRDefault="00243812" w:rsidP="00F01A18">
      <w:pPr>
        <w:pStyle w:val="NoSpacing"/>
        <w:rPr>
          <w:rFonts w:ascii="Montserrat" w:hAnsi="Montserrat"/>
          <w:sz w:val="24"/>
        </w:rPr>
      </w:pPr>
      <w:r w:rsidRPr="00243812">
        <w:rPr>
          <w:rFonts w:ascii="Montserrat" w:hAnsi="Montserrat"/>
          <w:sz w:val="24"/>
        </w:rPr>
        <w:t>Original Project notes [ARENA ENGENDERED]</w:t>
      </w:r>
      <w:r w:rsidRPr="00243812">
        <w:rPr>
          <w:rFonts w:ascii="Montserrat" w:hAnsi="Montserrat"/>
          <w:sz w:val="24"/>
        </w:rPr>
        <w:tab/>
        <w:t>(!)ARENA.000</w:t>
      </w:r>
    </w:p>
    <w:p w14:paraId="4DB43B93" w14:textId="77777777" w:rsidR="004E739B" w:rsidRPr="00243812" w:rsidRDefault="00243812" w:rsidP="00F01A18">
      <w:pPr>
        <w:pStyle w:val="NoSpacing"/>
        <w:rPr>
          <w:rFonts w:ascii="Montserrat" w:hAnsi="Montserrat"/>
          <w:sz w:val="24"/>
        </w:rPr>
      </w:pPr>
      <w:r w:rsidRPr="00243812">
        <w:rPr>
          <w:rFonts w:ascii="Montserrat" w:hAnsi="Montserrat"/>
          <w:sz w:val="24"/>
        </w:rPr>
        <w:t>Project Revision Notes</w:t>
      </w:r>
      <w:r w:rsidRPr="00243812">
        <w:rPr>
          <w:rFonts w:ascii="Montserrat" w:hAnsi="Montserrat"/>
          <w:sz w:val="24"/>
        </w:rPr>
        <w:tab/>
        <w:t>(!)ARENA.001</w:t>
      </w:r>
    </w:p>
    <w:p w14:paraId="165E6620" w14:textId="77777777" w:rsidR="004E739B" w:rsidRPr="00243812" w:rsidRDefault="004E739B" w:rsidP="00F01A18">
      <w:pPr>
        <w:pStyle w:val="NoSpacing"/>
        <w:rPr>
          <w:rFonts w:ascii="Montserrat" w:hAnsi="Montserrat"/>
          <w:sz w:val="24"/>
        </w:rPr>
      </w:pPr>
    </w:p>
    <w:p w14:paraId="3E80866F"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42DE805B">
          <v:rect id="_x0000_s1028" style="position:absolute;margin-left:0;margin-top:0;width:468pt;height:.05pt;z-index:-251673088;mso-position-horizontal-relative:margin" o:allowincell="f" fillcolor="black" stroked="f" strokeweight=".05pt">
            <v:fill color2="black"/>
            <w10:wrap anchorx="margin"/>
          </v:rect>
        </w:pict>
      </w:r>
    </w:p>
    <w:p w14:paraId="63B21BA0" w14:textId="77777777" w:rsidR="004E739B" w:rsidRPr="00243812" w:rsidRDefault="004E739B" w:rsidP="00F01A18">
      <w:pPr>
        <w:pStyle w:val="NoSpacing"/>
        <w:rPr>
          <w:rFonts w:ascii="Montserrat" w:hAnsi="Montserrat"/>
          <w:sz w:val="24"/>
        </w:rPr>
      </w:pPr>
    </w:p>
    <w:p w14:paraId="42DAB805" w14:textId="77777777" w:rsidR="004E739B" w:rsidRPr="00243812" w:rsidRDefault="00243812" w:rsidP="00F01A18">
      <w:pPr>
        <w:pStyle w:val="NoSpacing"/>
        <w:rPr>
          <w:rFonts w:ascii="Montserrat" w:hAnsi="Montserrat"/>
          <w:sz w:val="24"/>
        </w:rPr>
      </w:pPr>
      <w:r w:rsidRPr="00243812">
        <w:rPr>
          <w:rFonts w:ascii="Montserrat" w:hAnsi="Montserrat"/>
          <w:sz w:val="24"/>
        </w:rPr>
        <w:t>Development</w:t>
      </w:r>
    </w:p>
    <w:p w14:paraId="5BD26B0F" w14:textId="5CC1D00C" w:rsidR="004E739B" w:rsidRPr="00243812" w:rsidRDefault="00243812" w:rsidP="00F01A18">
      <w:pPr>
        <w:pStyle w:val="NoSpacing"/>
        <w:rPr>
          <w:rFonts w:ascii="Montserrat" w:hAnsi="Montserrat"/>
          <w:sz w:val="24"/>
        </w:rPr>
      </w:pPr>
      <w:r w:rsidRPr="00243812">
        <w:rPr>
          <w:rFonts w:ascii="Montserrat" w:hAnsi="Montserrat"/>
          <w:sz w:val="24"/>
        </w:rPr>
        <w:t>Because I cannot know what ideas will hit me when, it makes a lot of sense to set up development subject documents.</w:t>
      </w:r>
      <w:r w:rsidR="006F60BF" w:rsidRPr="00243812">
        <w:rPr>
          <w:rFonts w:ascii="Montserrat" w:hAnsi="Montserrat"/>
          <w:sz w:val="24"/>
        </w:rPr>
        <w:t xml:space="preserve"> </w:t>
      </w:r>
      <w:r w:rsidRPr="00243812">
        <w:rPr>
          <w:rFonts w:ascii="Montserrat" w:hAnsi="Montserrat"/>
          <w:sz w:val="24"/>
        </w:rPr>
        <w:t>Arena depends on a body of support material, such as extrapolations on various character features, like aspects and abilities.</w:t>
      </w:r>
      <w:r w:rsidR="006F60BF" w:rsidRPr="00243812">
        <w:rPr>
          <w:rFonts w:ascii="Montserrat" w:hAnsi="Montserrat"/>
          <w:sz w:val="24"/>
        </w:rPr>
        <w:t xml:space="preserve"> </w:t>
      </w:r>
      <w:r w:rsidRPr="00243812">
        <w:rPr>
          <w:rFonts w:ascii="Montserrat" w:hAnsi="Montserrat"/>
          <w:sz w:val="24"/>
        </w:rPr>
        <w:t>These are special details that give definition and play to characters.</w:t>
      </w:r>
      <w:r w:rsidR="006F60BF" w:rsidRPr="00243812">
        <w:rPr>
          <w:rFonts w:ascii="Montserrat" w:hAnsi="Montserrat"/>
          <w:sz w:val="24"/>
        </w:rPr>
        <w:t xml:space="preserve"> </w:t>
      </w:r>
      <w:r w:rsidRPr="00243812">
        <w:rPr>
          <w:rFonts w:ascii="Montserrat" w:hAnsi="Montserrat"/>
          <w:sz w:val="24"/>
        </w:rPr>
        <w:t>It is possible to use any concept at all to add definition to characters, but I have found that it is extremely useful to have a reference of predefined concepts regarding particular features when conceiving of and creating characters.</w:t>
      </w:r>
      <w:r w:rsidR="006F60BF" w:rsidRPr="00243812">
        <w:rPr>
          <w:rFonts w:ascii="Montserrat" w:hAnsi="Montserrat"/>
          <w:sz w:val="24"/>
        </w:rPr>
        <w:t xml:space="preserve"> </w:t>
      </w:r>
      <w:r w:rsidRPr="00243812">
        <w:rPr>
          <w:rFonts w:ascii="Montserrat" w:hAnsi="Montserrat"/>
          <w:sz w:val="24"/>
        </w:rPr>
        <w:t>No doubt, that is the feeling of most RP gamers.</w:t>
      </w:r>
      <w:r w:rsidR="006F60BF" w:rsidRPr="00243812">
        <w:rPr>
          <w:rFonts w:ascii="Montserrat" w:hAnsi="Montserrat"/>
          <w:sz w:val="24"/>
        </w:rPr>
        <w:t xml:space="preserve"> </w:t>
      </w:r>
      <w:r w:rsidRPr="00243812">
        <w:rPr>
          <w:rFonts w:ascii="Montserrat" w:hAnsi="Montserrat"/>
          <w:sz w:val="24"/>
        </w:rPr>
        <w:t>Creating such resources cold</w:t>
      </w:r>
      <w:r w:rsidRPr="00243812">
        <w:rPr>
          <w:rFonts w:ascii="Montserrat" w:hAnsi="Montserrat"/>
          <w:sz w:val="24"/>
        </w:rPr>
        <w:t xml:space="preserve"> is not easy.</w:t>
      </w:r>
      <w:r w:rsidR="006F60BF" w:rsidRPr="00243812">
        <w:rPr>
          <w:rFonts w:ascii="Montserrat" w:hAnsi="Montserrat"/>
          <w:sz w:val="24"/>
        </w:rPr>
        <w:t xml:space="preserve"> </w:t>
      </w:r>
      <w:r w:rsidRPr="00243812">
        <w:rPr>
          <w:rFonts w:ascii="Montserrat" w:hAnsi="Montserrat"/>
          <w:sz w:val="24"/>
        </w:rPr>
        <w:t>These development subs will allow my natural creative instinces and inspirations to find expression as they will in a way that will help the entire project.</w:t>
      </w:r>
      <w:r w:rsidR="006F60BF" w:rsidRPr="00243812">
        <w:rPr>
          <w:rFonts w:ascii="Montserrat" w:hAnsi="Montserrat"/>
          <w:sz w:val="24"/>
        </w:rPr>
        <w:t xml:space="preserve"> </w:t>
      </w:r>
      <w:r w:rsidRPr="00243812">
        <w:rPr>
          <w:rFonts w:ascii="Montserrat" w:hAnsi="Montserrat"/>
          <w:sz w:val="24"/>
        </w:rPr>
        <w:t>In the eight character document tags I am limited to by the computer, I can designate such subs with the prefix (D).</w:t>
      </w:r>
    </w:p>
    <w:p w14:paraId="32621716" w14:textId="77777777" w:rsidR="004E739B" w:rsidRPr="00243812" w:rsidRDefault="004E739B" w:rsidP="00F01A18">
      <w:pPr>
        <w:pStyle w:val="NoSpacing"/>
        <w:rPr>
          <w:rFonts w:ascii="Montserrat" w:hAnsi="Montserrat"/>
          <w:sz w:val="24"/>
        </w:rPr>
      </w:pPr>
    </w:p>
    <w:p w14:paraId="781C6B66" w14:textId="77777777" w:rsidR="004E739B" w:rsidRPr="00243812" w:rsidRDefault="00243812" w:rsidP="00F01A18">
      <w:pPr>
        <w:pStyle w:val="NoSpacing"/>
        <w:rPr>
          <w:rFonts w:ascii="Montserrat" w:hAnsi="Montserrat"/>
          <w:sz w:val="24"/>
        </w:rPr>
      </w:pPr>
      <w:r w:rsidRPr="00243812">
        <w:rPr>
          <w:rFonts w:ascii="Montserrat" w:hAnsi="Montserrat"/>
          <w:sz w:val="24"/>
        </w:rPr>
        <w:t>[example]</w:t>
      </w:r>
    </w:p>
    <w:p w14:paraId="75512209" w14:textId="77777777" w:rsidR="004E739B" w:rsidRPr="00243812" w:rsidRDefault="00243812" w:rsidP="00F01A18">
      <w:pPr>
        <w:pStyle w:val="NoSpacing"/>
        <w:rPr>
          <w:rFonts w:ascii="Montserrat" w:hAnsi="Montserrat"/>
          <w:sz w:val="24"/>
        </w:rPr>
      </w:pPr>
      <w:r w:rsidRPr="00243812">
        <w:rPr>
          <w:rFonts w:ascii="Montserrat" w:hAnsi="Montserrat"/>
          <w:sz w:val="24"/>
        </w:rPr>
        <w:t>Development sub; aspects:</w:t>
      </w:r>
      <w:r w:rsidRPr="00243812">
        <w:rPr>
          <w:rFonts w:ascii="Montserrat" w:hAnsi="Montserrat"/>
          <w:sz w:val="24"/>
        </w:rPr>
        <w:tab/>
        <w:t>(D)ASP.000</w:t>
      </w:r>
    </w:p>
    <w:p w14:paraId="45198503" w14:textId="77777777" w:rsidR="008973B8" w:rsidRPr="00243812" w:rsidRDefault="008973B8" w:rsidP="00F01A18">
      <w:pPr>
        <w:pStyle w:val="NoSpacing"/>
        <w:rPr>
          <w:rFonts w:ascii="Montserrat" w:hAnsi="Montserrat"/>
          <w:sz w:val="24"/>
        </w:rPr>
      </w:pPr>
    </w:p>
    <w:p w14:paraId="0F32F506" w14:textId="68FCCB8B" w:rsidR="004E739B" w:rsidRPr="00243812" w:rsidRDefault="00243812" w:rsidP="00F01A18">
      <w:pPr>
        <w:pStyle w:val="NoSpacing"/>
        <w:rPr>
          <w:rFonts w:ascii="Montserrat" w:hAnsi="Montserrat"/>
          <w:sz w:val="24"/>
        </w:rPr>
      </w:pPr>
      <w:r w:rsidRPr="00243812">
        <w:rPr>
          <w:rFonts w:ascii="Montserrat" w:hAnsi="Montserrat"/>
          <w:sz w:val="24"/>
        </w:rPr>
        <w:t>Structure</w:t>
      </w:r>
    </w:p>
    <w:p w14:paraId="30EEAB84" w14:textId="6503B40C" w:rsidR="004E739B" w:rsidRPr="00243812" w:rsidRDefault="00243812" w:rsidP="00F01A18">
      <w:pPr>
        <w:pStyle w:val="NoSpacing"/>
        <w:rPr>
          <w:rFonts w:ascii="Montserrat" w:hAnsi="Montserrat"/>
          <w:sz w:val="24"/>
        </w:rPr>
      </w:pPr>
      <w:r w:rsidRPr="00243812">
        <w:rPr>
          <w:rFonts w:ascii="Montserrat" w:hAnsi="Montserrat"/>
          <w:sz w:val="24"/>
        </w:rPr>
        <w:t>The moment's inspiration for ARENA involves the creation of a central manual, and optimistically an interactive version for those willing to game with the assistence of a computer.</w:t>
      </w:r>
      <w:r w:rsidR="006F60BF" w:rsidRPr="00243812">
        <w:rPr>
          <w:rFonts w:ascii="Montserrat" w:hAnsi="Montserrat"/>
          <w:sz w:val="24"/>
        </w:rPr>
        <w:t xml:space="preserve"> </w:t>
      </w:r>
      <w:r w:rsidRPr="00243812">
        <w:rPr>
          <w:rFonts w:ascii="Montserrat" w:hAnsi="Montserrat"/>
          <w:sz w:val="24"/>
        </w:rPr>
        <w:t>Along with this, there will be a number of resources and references intended to be used with the manual but for various reasons may be physically seperate from the core of the system.</w:t>
      </w:r>
      <w:r w:rsidR="006F60BF" w:rsidRPr="00243812">
        <w:rPr>
          <w:rFonts w:ascii="Montserrat" w:hAnsi="Montserrat"/>
          <w:sz w:val="24"/>
        </w:rPr>
        <w:t xml:space="preserve"> </w:t>
      </w:r>
      <w:r w:rsidRPr="00243812">
        <w:rPr>
          <w:rFonts w:ascii="Montserrat" w:hAnsi="Montserrat"/>
          <w:sz w:val="24"/>
        </w:rPr>
        <w:t>There is more to Arena that just character significance.</w:t>
      </w:r>
      <w:r w:rsidR="006F60BF" w:rsidRPr="00243812">
        <w:rPr>
          <w:rFonts w:ascii="Montserrat" w:hAnsi="Montserrat"/>
          <w:sz w:val="24"/>
        </w:rPr>
        <w:t xml:space="preserve"> </w:t>
      </w:r>
      <w:r w:rsidRPr="00243812">
        <w:rPr>
          <w:rFonts w:ascii="Montserrat" w:hAnsi="Montserrat"/>
          <w:sz w:val="24"/>
        </w:rPr>
        <w:t>Part of Arena is the creation of sophisticated realms which may be as customized as any character.</w:t>
      </w:r>
      <w:r w:rsidR="006F60BF" w:rsidRPr="00243812">
        <w:rPr>
          <w:rFonts w:ascii="Montserrat" w:hAnsi="Montserrat"/>
          <w:sz w:val="24"/>
        </w:rPr>
        <w:t xml:space="preserve"> </w:t>
      </w:r>
      <w:r w:rsidRPr="00243812">
        <w:rPr>
          <w:rFonts w:ascii="Montserrat" w:hAnsi="Montserrat"/>
          <w:sz w:val="24"/>
        </w:rPr>
        <w:t>The body of the system will expand as circumstances allow, so an over all design of diafracture has to be part of the original system.</w:t>
      </w:r>
      <w:r w:rsidR="006F60BF" w:rsidRPr="00243812">
        <w:rPr>
          <w:rFonts w:ascii="Montserrat" w:hAnsi="Montserrat"/>
          <w:sz w:val="24"/>
        </w:rPr>
        <w:t xml:space="preserve"> </w:t>
      </w:r>
      <w:r w:rsidRPr="00243812">
        <w:rPr>
          <w:rFonts w:ascii="Montserrat" w:hAnsi="Montserrat"/>
          <w:sz w:val="24"/>
        </w:rPr>
        <w:t>Dealing with this external structure</w:t>
      </w:r>
      <w:r w:rsidRPr="00243812">
        <w:rPr>
          <w:rFonts w:ascii="Montserrat" w:hAnsi="Montserrat"/>
          <w:sz w:val="24"/>
        </w:rPr>
        <w:t xml:space="preserve"> of the game, then, is indeed important.</w:t>
      </w:r>
    </w:p>
    <w:p w14:paraId="4F36B39B" w14:textId="77777777" w:rsidR="004E739B" w:rsidRPr="00243812" w:rsidRDefault="004E739B" w:rsidP="00F01A18">
      <w:pPr>
        <w:pStyle w:val="NoSpacing"/>
        <w:rPr>
          <w:rFonts w:ascii="Montserrat" w:hAnsi="Montserrat"/>
          <w:sz w:val="24"/>
        </w:rPr>
      </w:pPr>
    </w:p>
    <w:p w14:paraId="0095142F" w14:textId="090BA608" w:rsidR="004E739B" w:rsidRPr="00243812" w:rsidRDefault="00243812" w:rsidP="00F01A18">
      <w:pPr>
        <w:pStyle w:val="NoSpacing"/>
        <w:rPr>
          <w:rFonts w:ascii="Montserrat" w:hAnsi="Montserrat"/>
          <w:sz w:val="24"/>
        </w:rPr>
      </w:pPr>
      <w:r w:rsidRPr="00243812">
        <w:rPr>
          <w:rFonts w:ascii="Montserrat" w:hAnsi="Montserrat"/>
          <w:sz w:val="24"/>
        </w:rPr>
        <w:t>For the duration of the conception, the entire body of work will be seperated into two areas.</w:t>
      </w:r>
      <w:r w:rsidR="006F60BF" w:rsidRPr="00243812">
        <w:rPr>
          <w:rFonts w:ascii="Montserrat" w:hAnsi="Montserrat"/>
          <w:sz w:val="24"/>
        </w:rPr>
        <w:t xml:space="preserve"> </w:t>
      </w:r>
      <w:r w:rsidRPr="00243812">
        <w:rPr>
          <w:rFonts w:ascii="Montserrat" w:hAnsi="Montserrat"/>
          <w:sz w:val="24"/>
        </w:rPr>
        <w:t>One is dedicated to structure, and interpretation.</w:t>
      </w:r>
      <w:r w:rsidR="006F60BF" w:rsidRPr="00243812">
        <w:rPr>
          <w:rFonts w:ascii="Montserrat" w:hAnsi="Montserrat"/>
          <w:sz w:val="24"/>
        </w:rPr>
        <w:t xml:space="preserve"> </w:t>
      </w:r>
      <w:r w:rsidRPr="00243812">
        <w:rPr>
          <w:rFonts w:ascii="Montserrat" w:hAnsi="Montserrat"/>
          <w:sz w:val="24"/>
        </w:rPr>
        <w:t>The other will focus on implementation and articulation.</w:t>
      </w:r>
      <w:r w:rsidR="006F60BF" w:rsidRPr="00243812">
        <w:rPr>
          <w:rFonts w:ascii="Montserrat" w:hAnsi="Montserrat"/>
          <w:sz w:val="24"/>
        </w:rPr>
        <w:t xml:space="preserve"> </w:t>
      </w:r>
      <w:r w:rsidRPr="00243812">
        <w:rPr>
          <w:rFonts w:ascii="Montserrat" w:hAnsi="Montserrat"/>
          <w:sz w:val="24"/>
        </w:rPr>
        <w:t>Respectively, these sections are [Q] female and [G] male, as it were.</w:t>
      </w:r>
      <w:r w:rsidR="006F60BF" w:rsidRPr="00243812">
        <w:rPr>
          <w:rFonts w:ascii="Montserrat" w:hAnsi="Montserrat"/>
          <w:sz w:val="24"/>
        </w:rPr>
        <w:t xml:space="preserve"> </w:t>
      </w:r>
      <w:r w:rsidRPr="00243812">
        <w:rPr>
          <w:rFonts w:ascii="Montserrat" w:hAnsi="Montserrat"/>
          <w:sz w:val="24"/>
        </w:rPr>
        <w:t>One represents the spirit of the game's design, and the other is the flesh; the variations to be introduced into the design to make it whole.</w:t>
      </w:r>
      <w:r w:rsidR="006F60BF" w:rsidRPr="00243812">
        <w:rPr>
          <w:rFonts w:ascii="Montserrat" w:hAnsi="Montserrat"/>
          <w:sz w:val="24"/>
        </w:rPr>
        <w:t xml:space="preserve"> </w:t>
      </w:r>
    </w:p>
    <w:p w14:paraId="7233FE80" w14:textId="77777777" w:rsidR="004E739B" w:rsidRPr="00243812" w:rsidRDefault="004E739B" w:rsidP="00F01A18">
      <w:pPr>
        <w:pStyle w:val="NoSpacing"/>
        <w:rPr>
          <w:rFonts w:ascii="Montserrat" w:hAnsi="Montserrat"/>
          <w:sz w:val="24"/>
        </w:rPr>
      </w:pPr>
    </w:p>
    <w:p w14:paraId="4FB773E1" w14:textId="0DB47D21" w:rsidR="004E739B" w:rsidRPr="00243812" w:rsidRDefault="00243812" w:rsidP="00F01A18">
      <w:pPr>
        <w:pStyle w:val="NoSpacing"/>
        <w:rPr>
          <w:rFonts w:ascii="Montserrat" w:hAnsi="Montserrat"/>
          <w:sz w:val="24"/>
        </w:rPr>
      </w:pPr>
      <w:r w:rsidRPr="00243812">
        <w:rPr>
          <w:rFonts w:ascii="Montserrat" w:hAnsi="Montserrat"/>
          <w:sz w:val="24"/>
        </w:rPr>
        <w:t>CODEX:</w:t>
      </w:r>
      <w:r w:rsidR="006F60BF" w:rsidRPr="00243812">
        <w:rPr>
          <w:rFonts w:ascii="Montserrat" w:hAnsi="Montserrat"/>
          <w:sz w:val="24"/>
        </w:rPr>
        <w:t xml:space="preserve"> </w:t>
      </w:r>
      <w:r w:rsidRPr="00243812">
        <w:rPr>
          <w:rFonts w:ascii="Montserrat" w:hAnsi="Montserrat"/>
          <w:sz w:val="24"/>
        </w:rPr>
        <w:t>BASE FORMS, FUNCTIONS, OPERATIONS</w:t>
      </w:r>
    </w:p>
    <w:p w14:paraId="4BE55C06" w14:textId="23E3F688" w:rsidR="004E739B" w:rsidRPr="00243812" w:rsidRDefault="006F60BF" w:rsidP="00F01A18">
      <w:pPr>
        <w:pStyle w:val="NoSpacing"/>
        <w:rPr>
          <w:rFonts w:ascii="Montserrat" w:hAnsi="Montserrat"/>
          <w:sz w:val="24"/>
        </w:rPr>
      </w:pPr>
      <w:r w:rsidRPr="00243812">
        <w:rPr>
          <w:rFonts w:ascii="Montserrat" w:hAnsi="Montserrat"/>
          <w:sz w:val="24"/>
        </w:rPr>
        <w:tab/>
        <w:t>[DESIGN MECHANICS [ASSOCIATIVE EMPHASIS/FORM]]</w:t>
      </w:r>
    </w:p>
    <w:p w14:paraId="3908317D" w14:textId="69373B0C" w:rsidR="004E739B" w:rsidRPr="00243812" w:rsidRDefault="006F60BF" w:rsidP="00F01A18">
      <w:pPr>
        <w:pStyle w:val="NoSpacing"/>
        <w:rPr>
          <w:rFonts w:ascii="Montserrat" w:hAnsi="Montserrat"/>
          <w:sz w:val="24"/>
        </w:rPr>
      </w:pPr>
      <w:r w:rsidRPr="00243812">
        <w:rPr>
          <w:rFonts w:ascii="Montserrat" w:hAnsi="Montserrat"/>
          <w:sz w:val="24"/>
        </w:rPr>
        <w:tab/>
        <w:t>[EFFECT MECHANICS [INTERPRETIVE EMPHASIS/FUNCTION]]</w:t>
      </w:r>
    </w:p>
    <w:p w14:paraId="0A5F640D" w14:textId="0915DC3B" w:rsidR="004E739B" w:rsidRPr="00243812" w:rsidRDefault="006F60BF" w:rsidP="00F01A18">
      <w:pPr>
        <w:pStyle w:val="NoSpacing"/>
        <w:rPr>
          <w:rFonts w:ascii="Montserrat" w:hAnsi="Montserrat"/>
          <w:sz w:val="24"/>
        </w:rPr>
      </w:pPr>
      <w:r w:rsidRPr="00243812">
        <w:rPr>
          <w:rFonts w:ascii="Montserrat" w:hAnsi="Montserrat"/>
          <w:sz w:val="24"/>
        </w:rPr>
        <w:tab/>
        <w:t>[APPLICATION [EMPHASIS/OPERATIONS]]</w:t>
      </w:r>
    </w:p>
    <w:p w14:paraId="088DFFD2" w14:textId="0E1A5A10" w:rsidR="004E739B" w:rsidRPr="00243812" w:rsidRDefault="006F60BF" w:rsidP="00F01A18">
      <w:pPr>
        <w:pStyle w:val="NoSpacing"/>
        <w:rPr>
          <w:rFonts w:ascii="Montserrat" w:hAnsi="Montserrat"/>
          <w:sz w:val="24"/>
        </w:rPr>
      </w:pPr>
      <w:r w:rsidRPr="00243812">
        <w:rPr>
          <w:rFonts w:ascii="Montserrat" w:hAnsi="Montserrat"/>
          <w:sz w:val="24"/>
        </w:rPr>
        <w:tab/>
        <w:t>ARENA</w:t>
      </w:r>
      <w:r w:rsidRPr="00243812">
        <w:rPr>
          <w:rFonts w:ascii="Montserrat" w:hAnsi="Montserrat"/>
          <w:sz w:val="24"/>
        </w:rPr>
        <w:tab/>
        <w:t>manual</w:t>
      </w:r>
    </w:p>
    <w:p w14:paraId="4A9BDE80" w14:textId="3ABA13BA" w:rsidR="004E739B" w:rsidRPr="00243812" w:rsidRDefault="006F60BF" w:rsidP="00F01A18">
      <w:pPr>
        <w:pStyle w:val="NoSpacing"/>
        <w:rPr>
          <w:rFonts w:ascii="Montserrat" w:hAnsi="Montserrat"/>
          <w:sz w:val="24"/>
        </w:rPr>
      </w:pPr>
      <w:r w:rsidRPr="00243812">
        <w:rPr>
          <w:rFonts w:ascii="Montserrat" w:hAnsi="Montserrat"/>
          <w:sz w:val="24"/>
        </w:rPr>
        <w:tab/>
        <w:t xml:space="preserve">BASIC ASPECTS </w:t>
      </w:r>
    </w:p>
    <w:p w14:paraId="58B3ABB7" w14:textId="2ABA8DA2" w:rsidR="004E739B" w:rsidRPr="00243812" w:rsidRDefault="006F60BF" w:rsidP="00F01A18">
      <w:pPr>
        <w:pStyle w:val="NoSpacing"/>
        <w:rPr>
          <w:rFonts w:ascii="Montserrat" w:hAnsi="Montserrat"/>
          <w:sz w:val="24"/>
        </w:rPr>
      </w:pPr>
      <w:r w:rsidRPr="00243812">
        <w:rPr>
          <w:rFonts w:ascii="Montserrat" w:hAnsi="Montserrat"/>
          <w:sz w:val="24"/>
        </w:rPr>
        <w:tab/>
        <w:t>BASIC ABILITIES</w:t>
      </w:r>
    </w:p>
    <w:p w14:paraId="7FCF75CD" w14:textId="709753C5" w:rsidR="004E739B" w:rsidRPr="00243812" w:rsidRDefault="006F60BF" w:rsidP="00F01A18">
      <w:pPr>
        <w:pStyle w:val="NoSpacing"/>
        <w:rPr>
          <w:rFonts w:ascii="Montserrat" w:hAnsi="Montserrat"/>
          <w:sz w:val="24"/>
        </w:rPr>
      </w:pPr>
      <w:r w:rsidRPr="00243812">
        <w:rPr>
          <w:rFonts w:ascii="Montserrat" w:hAnsi="Montserrat"/>
          <w:sz w:val="24"/>
        </w:rPr>
        <w:tab/>
        <w:t>BASIC PROFILE [POTENTIAL][ERRATA]</w:t>
      </w:r>
    </w:p>
    <w:p w14:paraId="54E73002" w14:textId="77777777" w:rsidR="004E739B" w:rsidRPr="00243812" w:rsidRDefault="004E739B" w:rsidP="00F01A18">
      <w:pPr>
        <w:pStyle w:val="NoSpacing"/>
        <w:rPr>
          <w:rFonts w:ascii="Montserrat" w:hAnsi="Montserrat"/>
          <w:sz w:val="24"/>
        </w:rPr>
      </w:pPr>
    </w:p>
    <w:p w14:paraId="4429A45A" w14:textId="50EE474D" w:rsidR="004E739B" w:rsidRPr="00243812" w:rsidRDefault="006F60BF" w:rsidP="00F01A18">
      <w:pPr>
        <w:pStyle w:val="NoSpacing"/>
        <w:rPr>
          <w:rFonts w:ascii="Montserrat" w:hAnsi="Montserrat"/>
          <w:sz w:val="24"/>
        </w:rPr>
      </w:pPr>
      <w:r w:rsidRPr="00243812">
        <w:rPr>
          <w:rFonts w:ascii="Montserrat" w:hAnsi="Montserrat"/>
          <w:sz w:val="24"/>
        </w:rPr>
        <w:tab/>
        <w:t xml:space="preserve">BASIC MECHANICS </w:t>
      </w:r>
    </w:p>
    <w:p w14:paraId="0C92F28E" w14:textId="0245DBB3" w:rsidR="004E739B" w:rsidRPr="00243812" w:rsidRDefault="006F60BF" w:rsidP="00F01A18">
      <w:pPr>
        <w:pStyle w:val="NoSpacing"/>
        <w:rPr>
          <w:rFonts w:ascii="Montserrat" w:hAnsi="Montserrat"/>
          <w:sz w:val="24"/>
        </w:rPr>
      </w:pPr>
      <w:r w:rsidRPr="00243812">
        <w:rPr>
          <w:rFonts w:ascii="Montserrat" w:hAnsi="Montserrat"/>
          <w:sz w:val="24"/>
        </w:rPr>
        <w:tab/>
        <w:t>[EFFECT RESOLUTION][ORGANIC RESOLUTION]</w:t>
      </w:r>
    </w:p>
    <w:p w14:paraId="7C6FED9A" w14:textId="196BAA92" w:rsidR="004E739B" w:rsidRPr="00243812" w:rsidRDefault="006F60BF" w:rsidP="00F01A18">
      <w:pPr>
        <w:pStyle w:val="NoSpacing"/>
        <w:rPr>
          <w:rFonts w:ascii="Montserrat" w:hAnsi="Montserrat"/>
          <w:sz w:val="24"/>
        </w:rPr>
      </w:pPr>
      <w:r w:rsidRPr="00243812">
        <w:rPr>
          <w:rFonts w:ascii="Montserrat" w:hAnsi="Montserrat"/>
          <w:sz w:val="24"/>
        </w:rPr>
        <w:tab/>
        <w:t>BASIC PHYSICS</w:t>
      </w:r>
    </w:p>
    <w:p w14:paraId="6CFB19BD" w14:textId="63B814D6" w:rsidR="004E739B" w:rsidRPr="00243812" w:rsidRDefault="006F60BF" w:rsidP="00F01A18">
      <w:pPr>
        <w:pStyle w:val="NoSpacing"/>
        <w:rPr>
          <w:rFonts w:ascii="Montserrat" w:hAnsi="Montserrat"/>
          <w:sz w:val="24"/>
        </w:rPr>
      </w:pPr>
      <w:r w:rsidRPr="00243812">
        <w:rPr>
          <w:rFonts w:ascii="Montserrat" w:hAnsi="Montserrat"/>
          <w:sz w:val="24"/>
        </w:rPr>
        <w:tab/>
        <w:t>BASIC COMBAT</w:t>
      </w:r>
    </w:p>
    <w:p w14:paraId="78175DF8" w14:textId="442952B9" w:rsidR="004E739B" w:rsidRPr="00243812" w:rsidRDefault="006F60BF" w:rsidP="00F01A18">
      <w:pPr>
        <w:pStyle w:val="NoSpacing"/>
        <w:rPr>
          <w:rFonts w:ascii="Montserrat" w:hAnsi="Montserrat"/>
          <w:sz w:val="24"/>
        </w:rPr>
      </w:pPr>
      <w:r w:rsidRPr="00243812">
        <w:rPr>
          <w:rFonts w:ascii="Montserrat" w:hAnsi="Montserrat"/>
          <w:sz w:val="24"/>
        </w:rPr>
        <w:tab/>
        <w:t>BASIC CONSEQUENCES [DAMAGE]</w:t>
      </w:r>
    </w:p>
    <w:p w14:paraId="337CEC1B" w14:textId="77777777" w:rsidR="004E739B" w:rsidRPr="00243812" w:rsidRDefault="004E739B" w:rsidP="00F01A18">
      <w:pPr>
        <w:pStyle w:val="NoSpacing"/>
        <w:rPr>
          <w:rFonts w:ascii="Montserrat" w:hAnsi="Montserrat"/>
          <w:sz w:val="24"/>
        </w:rPr>
      </w:pPr>
    </w:p>
    <w:p w14:paraId="5A7A88C5" w14:textId="32404B0B" w:rsidR="004E739B" w:rsidRPr="00243812" w:rsidRDefault="006F60BF" w:rsidP="00F01A18">
      <w:pPr>
        <w:pStyle w:val="NoSpacing"/>
        <w:rPr>
          <w:rFonts w:ascii="Montserrat" w:hAnsi="Montserrat"/>
          <w:sz w:val="24"/>
        </w:rPr>
      </w:pPr>
      <w:r w:rsidRPr="00243812">
        <w:rPr>
          <w:rFonts w:ascii="Montserrat" w:hAnsi="Montserrat"/>
          <w:sz w:val="24"/>
        </w:rPr>
        <w:tab/>
        <w:t>BASIC ADVENTURE</w:t>
      </w:r>
    </w:p>
    <w:p w14:paraId="29DDD9EA" w14:textId="7339C4EF" w:rsidR="004E739B" w:rsidRPr="00243812" w:rsidRDefault="006F60BF" w:rsidP="00F01A18">
      <w:pPr>
        <w:pStyle w:val="NoSpacing"/>
        <w:rPr>
          <w:rFonts w:ascii="Montserrat" w:hAnsi="Montserrat"/>
          <w:sz w:val="24"/>
        </w:rPr>
      </w:pPr>
      <w:r w:rsidRPr="00243812">
        <w:rPr>
          <w:rFonts w:ascii="Montserrat" w:hAnsi="Montserrat"/>
          <w:sz w:val="24"/>
        </w:rPr>
        <w:tab/>
        <w:t>BASIC CAMPAIGN</w:t>
      </w:r>
    </w:p>
    <w:p w14:paraId="3EFDB283" w14:textId="77777777" w:rsidR="004E739B" w:rsidRPr="00243812" w:rsidRDefault="004E739B" w:rsidP="00F01A18">
      <w:pPr>
        <w:pStyle w:val="NoSpacing"/>
        <w:rPr>
          <w:rFonts w:ascii="Montserrat" w:hAnsi="Montserrat"/>
          <w:sz w:val="24"/>
        </w:rPr>
      </w:pPr>
    </w:p>
    <w:p w14:paraId="25B61087" w14:textId="56498E4A" w:rsidR="004E739B" w:rsidRPr="00243812" w:rsidRDefault="00243812" w:rsidP="00F01A18">
      <w:pPr>
        <w:pStyle w:val="NoSpacing"/>
        <w:rPr>
          <w:rFonts w:ascii="Montserrat" w:hAnsi="Montserrat"/>
          <w:sz w:val="24"/>
        </w:rPr>
      </w:pPr>
      <w:r w:rsidRPr="00243812">
        <w:rPr>
          <w:rFonts w:ascii="Montserrat" w:hAnsi="Montserrat"/>
          <w:sz w:val="24"/>
        </w:rPr>
        <w:t>SIMPLEX:</w:t>
      </w:r>
      <w:r w:rsidR="006F60BF" w:rsidRPr="00243812">
        <w:rPr>
          <w:rFonts w:ascii="Montserrat" w:hAnsi="Montserrat"/>
          <w:sz w:val="24"/>
        </w:rPr>
        <w:t xml:space="preserve"> </w:t>
      </w:r>
      <w:r w:rsidRPr="00243812">
        <w:rPr>
          <w:rFonts w:ascii="Montserrat" w:hAnsi="Montserrat"/>
          <w:sz w:val="24"/>
        </w:rPr>
        <w:t>ARTICULATION/INTERPRETATION</w:t>
      </w:r>
    </w:p>
    <w:p w14:paraId="54A4C2B7" w14:textId="679D7FCB" w:rsidR="004E739B" w:rsidRPr="00243812" w:rsidRDefault="006F60BF" w:rsidP="00F01A18">
      <w:pPr>
        <w:pStyle w:val="NoSpacing"/>
        <w:rPr>
          <w:rFonts w:ascii="Montserrat" w:hAnsi="Montserrat"/>
          <w:sz w:val="24"/>
        </w:rPr>
      </w:pPr>
      <w:r w:rsidRPr="00243812">
        <w:rPr>
          <w:rFonts w:ascii="Montserrat" w:hAnsi="Montserrat"/>
          <w:sz w:val="24"/>
        </w:rPr>
        <w:tab/>
        <w:t>[BASIC ABSTRACTION/APPLICATION]</w:t>
      </w:r>
    </w:p>
    <w:p w14:paraId="4FCEBEBF" w14:textId="4C1A0AE9" w:rsidR="004E739B" w:rsidRPr="00243812" w:rsidRDefault="006F60BF" w:rsidP="00F01A18">
      <w:pPr>
        <w:pStyle w:val="NoSpacing"/>
        <w:rPr>
          <w:rFonts w:ascii="Montserrat" w:hAnsi="Montserrat"/>
          <w:sz w:val="24"/>
        </w:rPr>
      </w:pPr>
      <w:r w:rsidRPr="00243812">
        <w:rPr>
          <w:rFonts w:ascii="Montserrat" w:hAnsi="Montserrat"/>
          <w:sz w:val="24"/>
        </w:rPr>
        <w:tab/>
        <w:t>ARENA: MAESTRO, THE INFINITE EXPRESSION</w:t>
      </w:r>
      <w:r w:rsidRPr="00243812">
        <w:rPr>
          <w:rFonts w:ascii="Montserrat" w:hAnsi="Montserrat"/>
          <w:sz w:val="24"/>
        </w:rPr>
        <w:tab/>
        <w:t>master's companion</w:t>
      </w:r>
    </w:p>
    <w:p w14:paraId="49787E2D" w14:textId="00CA6737" w:rsidR="004E739B" w:rsidRPr="00243812" w:rsidRDefault="006F60BF" w:rsidP="00F01A18">
      <w:pPr>
        <w:pStyle w:val="NoSpacing"/>
        <w:rPr>
          <w:rFonts w:ascii="Montserrat" w:hAnsi="Montserrat"/>
          <w:sz w:val="24"/>
        </w:rPr>
      </w:pPr>
      <w:r w:rsidRPr="00243812">
        <w:rPr>
          <w:rFonts w:ascii="Montserrat" w:hAnsi="Montserrat"/>
          <w:sz w:val="24"/>
        </w:rPr>
        <w:tab/>
        <w:t>ARENA: I, THE FINITE EXPRESSION</w:t>
      </w:r>
      <w:r w:rsidRPr="00243812">
        <w:rPr>
          <w:rFonts w:ascii="Montserrat" w:hAnsi="Montserrat"/>
          <w:sz w:val="24"/>
        </w:rPr>
        <w:tab/>
        <w:t>player's companion</w:t>
      </w:r>
    </w:p>
    <w:p w14:paraId="2E8D678E" w14:textId="77777777" w:rsidR="004E739B" w:rsidRPr="00243812" w:rsidRDefault="004E739B" w:rsidP="00F01A18">
      <w:pPr>
        <w:pStyle w:val="NoSpacing"/>
        <w:rPr>
          <w:rFonts w:ascii="Montserrat" w:hAnsi="Montserrat"/>
          <w:sz w:val="24"/>
        </w:rPr>
      </w:pPr>
    </w:p>
    <w:p w14:paraId="01CA78F3" w14:textId="4DD86AA1" w:rsidR="004E739B" w:rsidRPr="00243812" w:rsidRDefault="00243812" w:rsidP="00F01A18">
      <w:pPr>
        <w:pStyle w:val="NoSpacing"/>
        <w:rPr>
          <w:rFonts w:ascii="Montserrat" w:hAnsi="Montserrat"/>
          <w:sz w:val="24"/>
        </w:rPr>
      </w:pPr>
      <w:r w:rsidRPr="00243812">
        <w:rPr>
          <w:rFonts w:ascii="Montserrat" w:hAnsi="Montserrat"/>
          <w:sz w:val="24"/>
        </w:rPr>
        <w:t>COMPLEX:</w:t>
      </w:r>
      <w:r w:rsidR="006F60BF" w:rsidRPr="00243812">
        <w:rPr>
          <w:rFonts w:ascii="Montserrat" w:hAnsi="Montserrat"/>
          <w:sz w:val="24"/>
        </w:rPr>
        <w:t xml:space="preserve"> </w:t>
      </w:r>
      <w:r w:rsidRPr="00243812">
        <w:rPr>
          <w:rFonts w:ascii="Montserrat" w:hAnsi="Montserrat"/>
          <w:sz w:val="24"/>
        </w:rPr>
        <w:t>ARTICULATION/INTERPRETATION</w:t>
      </w:r>
    </w:p>
    <w:p w14:paraId="4F8EA4E5" w14:textId="75784F06" w:rsidR="004E739B" w:rsidRPr="00243812" w:rsidRDefault="006F60BF" w:rsidP="00F01A18">
      <w:pPr>
        <w:pStyle w:val="NoSpacing"/>
        <w:rPr>
          <w:rFonts w:ascii="Montserrat" w:hAnsi="Montserrat"/>
          <w:sz w:val="24"/>
        </w:rPr>
      </w:pPr>
      <w:r w:rsidRPr="00243812">
        <w:rPr>
          <w:rFonts w:ascii="Montserrat" w:hAnsi="Montserrat"/>
          <w:sz w:val="24"/>
        </w:rPr>
        <w:tab/>
        <w:t>[DIVERSE ABSTRACTION/APPLICATION]</w:t>
      </w:r>
    </w:p>
    <w:p w14:paraId="2E58BBE3" w14:textId="7E711235" w:rsidR="004E739B" w:rsidRPr="00243812" w:rsidRDefault="006F60BF" w:rsidP="00F01A18">
      <w:pPr>
        <w:pStyle w:val="NoSpacing"/>
        <w:rPr>
          <w:rFonts w:ascii="Montserrat" w:hAnsi="Montserrat"/>
          <w:sz w:val="24"/>
        </w:rPr>
      </w:pPr>
      <w:r w:rsidRPr="00243812">
        <w:rPr>
          <w:rFonts w:ascii="Montserrat" w:hAnsi="Montserrat"/>
          <w:sz w:val="24"/>
        </w:rPr>
        <w:tab/>
        <w:t>ARENA: OBLIVION</w:t>
      </w:r>
      <w:r w:rsidRPr="00243812">
        <w:rPr>
          <w:rFonts w:ascii="Montserrat" w:hAnsi="Montserrat"/>
          <w:sz w:val="24"/>
        </w:rPr>
        <w:tab/>
        <w:t>resource to the unknowable</w:t>
      </w:r>
    </w:p>
    <w:p w14:paraId="1D2CC404" w14:textId="3B073B0B" w:rsidR="004E739B" w:rsidRPr="00243812" w:rsidRDefault="006F60BF" w:rsidP="00F01A18">
      <w:pPr>
        <w:pStyle w:val="NoSpacing"/>
        <w:rPr>
          <w:rFonts w:ascii="Montserrat" w:hAnsi="Montserrat"/>
          <w:sz w:val="24"/>
        </w:rPr>
      </w:pPr>
      <w:r w:rsidRPr="00243812">
        <w:rPr>
          <w:rFonts w:ascii="Montserrat" w:hAnsi="Montserrat"/>
          <w:sz w:val="24"/>
        </w:rPr>
        <w:tab/>
        <w:t>ARENA: APIERON</w:t>
      </w:r>
      <w:r w:rsidRPr="00243812">
        <w:rPr>
          <w:rFonts w:ascii="Montserrat" w:hAnsi="Montserrat"/>
          <w:sz w:val="24"/>
        </w:rPr>
        <w:tab/>
        <w:t>resource to the primordeal</w:t>
      </w:r>
    </w:p>
    <w:p w14:paraId="59688B0B" w14:textId="77777777" w:rsidR="004E739B" w:rsidRPr="00243812" w:rsidRDefault="004E739B" w:rsidP="00F01A18">
      <w:pPr>
        <w:pStyle w:val="NoSpacing"/>
        <w:rPr>
          <w:rFonts w:ascii="Montserrat" w:hAnsi="Montserrat"/>
          <w:sz w:val="24"/>
        </w:rPr>
      </w:pPr>
    </w:p>
    <w:p w14:paraId="1AAB0AAD" w14:textId="77777777" w:rsidR="004E739B" w:rsidRPr="00243812" w:rsidRDefault="00243812" w:rsidP="00F01A18">
      <w:pPr>
        <w:pStyle w:val="NoSpacing"/>
        <w:rPr>
          <w:rFonts w:ascii="Montserrat" w:hAnsi="Montserrat"/>
          <w:sz w:val="24"/>
        </w:rPr>
      </w:pPr>
      <w:r w:rsidRPr="00243812">
        <w:rPr>
          <w:rFonts w:ascii="Montserrat" w:hAnsi="Montserrat"/>
          <w:sz w:val="24"/>
        </w:rPr>
        <w:t>MODULES : ASPECT\ABILITY\DISCIPLINE\POWER [CLASS\TYPE\ARTICULATION]</w:t>
      </w:r>
    </w:p>
    <w:p w14:paraId="2EC554FB" w14:textId="4AEBF4E3" w:rsidR="004E739B" w:rsidRPr="00243812" w:rsidRDefault="006F60BF" w:rsidP="00F01A18">
      <w:pPr>
        <w:pStyle w:val="NoSpacing"/>
        <w:rPr>
          <w:rFonts w:ascii="Montserrat" w:hAnsi="Montserrat"/>
          <w:sz w:val="24"/>
        </w:rPr>
      </w:pPr>
      <w:r w:rsidRPr="00243812">
        <w:rPr>
          <w:rFonts w:ascii="Montserrat" w:hAnsi="Montserrat"/>
          <w:sz w:val="24"/>
        </w:rPr>
        <w:tab/>
        <w:t>ARENA: NATURAL ACCESS</w:t>
      </w:r>
      <w:r w:rsidRPr="00243812">
        <w:rPr>
          <w:rFonts w:ascii="Montserrat" w:hAnsi="Montserrat"/>
          <w:sz w:val="24"/>
        </w:rPr>
        <w:tab/>
        <w:t>access 0-4 reference</w:t>
      </w:r>
    </w:p>
    <w:p w14:paraId="6359FB9F" w14:textId="03CA0CE1" w:rsidR="004E739B" w:rsidRPr="00243812" w:rsidRDefault="006F60BF" w:rsidP="00F01A18">
      <w:pPr>
        <w:pStyle w:val="NoSpacing"/>
        <w:rPr>
          <w:rFonts w:ascii="Montserrat" w:hAnsi="Montserrat"/>
          <w:sz w:val="24"/>
        </w:rPr>
      </w:pPr>
      <w:r w:rsidRPr="00243812">
        <w:rPr>
          <w:rFonts w:ascii="Montserrat" w:hAnsi="Montserrat"/>
          <w:sz w:val="24"/>
        </w:rPr>
        <w:tab/>
        <w:t>ARENA: ACCESS 5</w:t>
      </w:r>
      <w:r w:rsidRPr="00243812">
        <w:rPr>
          <w:rFonts w:ascii="Montserrat" w:hAnsi="Montserrat"/>
          <w:sz w:val="24"/>
        </w:rPr>
        <w:tab/>
        <w:t>reference</w:t>
      </w:r>
    </w:p>
    <w:p w14:paraId="0E16E5D2" w14:textId="79BD5ED8" w:rsidR="004E739B" w:rsidRPr="00243812" w:rsidRDefault="006F60BF" w:rsidP="00F01A18">
      <w:pPr>
        <w:pStyle w:val="NoSpacing"/>
        <w:rPr>
          <w:rFonts w:ascii="Montserrat" w:hAnsi="Montserrat"/>
          <w:sz w:val="24"/>
        </w:rPr>
      </w:pPr>
      <w:r w:rsidRPr="00243812">
        <w:rPr>
          <w:rFonts w:ascii="Montserrat" w:hAnsi="Montserrat"/>
          <w:sz w:val="24"/>
        </w:rPr>
        <w:tab/>
        <w:t>ARENA: ACCESS 6</w:t>
      </w:r>
      <w:r w:rsidRPr="00243812">
        <w:rPr>
          <w:rFonts w:ascii="Montserrat" w:hAnsi="Montserrat"/>
          <w:sz w:val="24"/>
        </w:rPr>
        <w:tab/>
        <w:t>reference</w:t>
      </w:r>
    </w:p>
    <w:p w14:paraId="1F7B61B6" w14:textId="3C0F5337" w:rsidR="004E739B" w:rsidRPr="00243812" w:rsidRDefault="006F60BF" w:rsidP="00F01A18">
      <w:pPr>
        <w:pStyle w:val="NoSpacing"/>
        <w:rPr>
          <w:rFonts w:ascii="Montserrat" w:hAnsi="Montserrat"/>
          <w:sz w:val="24"/>
        </w:rPr>
      </w:pPr>
      <w:r w:rsidRPr="00243812">
        <w:rPr>
          <w:rFonts w:ascii="Montserrat" w:hAnsi="Montserrat"/>
          <w:sz w:val="24"/>
        </w:rPr>
        <w:tab/>
        <w:t>ARENA: ACCESS 7</w:t>
      </w:r>
      <w:r w:rsidRPr="00243812">
        <w:rPr>
          <w:rFonts w:ascii="Montserrat" w:hAnsi="Montserrat"/>
          <w:sz w:val="24"/>
        </w:rPr>
        <w:tab/>
        <w:t>reference</w:t>
      </w:r>
    </w:p>
    <w:p w14:paraId="5B605457" w14:textId="786691C5" w:rsidR="004E739B" w:rsidRPr="00243812" w:rsidRDefault="006F60BF" w:rsidP="00F01A18">
      <w:pPr>
        <w:pStyle w:val="NoSpacing"/>
        <w:rPr>
          <w:rFonts w:ascii="Montserrat" w:hAnsi="Montserrat"/>
          <w:sz w:val="24"/>
        </w:rPr>
      </w:pPr>
      <w:r w:rsidRPr="00243812">
        <w:rPr>
          <w:rFonts w:ascii="Montserrat" w:hAnsi="Montserrat"/>
          <w:sz w:val="24"/>
        </w:rPr>
        <w:tab/>
        <w:t>ARENA: ACCESS 8</w:t>
      </w:r>
      <w:r w:rsidRPr="00243812">
        <w:rPr>
          <w:rFonts w:ascii="Montserrat" w:hAnsi="Montserrat"/>
          <w:sz w:val="24"/>
        </w:rPr>
        <w:tab/>
        <w:t>reference</w:t>
      </w:r>
    </w:p>
    <w:p w14:paraId="1990638D" w14:textId="370422F0" w:rsidR="004E739B" w:rsidRPr="00243812" w:rsidRDefault="006F60BF" w:rsidP="00F01A18">
      <w:pPr>
        <w:pStyle w:val="NoSpacing"/>
        <w:rPr>
          <w:rFonts w:ascii="Montserrat" w:hAnsi="Montserrat"/>
          <w:sz w:val="24"/>
        </w:rPr>
      </w:pPr>
      <w:r w:rsidRPr="00243812">
        <w:rPr>
          <w:rFonts w:ascii="Montserrat" w:hAnsi="Montserrat"/>
          <w:sz w:val="24"/>
        </w:rPr>
        <w:tab/>
        <w:t>ARENA: ACCESS 9</w:t>
      </w:r>
      <w:r w:rsidRPr="00243812">
        <w:rPr>
          <w:rFonts w:ascii="Montserrat" w:hAnsi="Montserrat"/>
          <w:sz w:val="24"/>
        </w:rPr>
        <w:tab/>
        <w:t>reference</w:t>
      </w:r>
    </w:p>
    <w:p w14:paraId="5347D8CF" w14:textId="58BB169E" w:rsidR="004E739B" w:rsidRPr="00243812" w:rsidRDefault="006F60BF" w:rsidP="00F01A18">
      <w:pPr>
        <w:pStyle w:val="NoSpacing"/>
        <w:rPr>
          <w:rFonts w:ascii="Montserrat" w:hAnsi="Montserrat"/>
          <w:sz w:val="24"/>
        </w:rPr>
      </w:pPr>
      <w:r w:rsidRPr="00243812">
        <w:rPr>
          <w:rFonts w:ascii="Montserrat" w:hAnsi="Montserrat"/>
          <w:sz w:val="24"/>
        </w:rPr>
        <w:tab/>
        <w:t>ARENA: ACCESS 10</w:t>
      </w:r>
      <w:r w:rsidRPr="00243812">
        <w:rPr>
          <w:rFonts w:ascii="Montserrat" w:hAnsi="Montserrat"/>
          <w:sz w:val="24"/>
        </w:rPr>
        <w:tab/>
        <w:t>reference</w:t>
      </w:r>
    </w:p>
    <w:p w14:paraId="06556D12" w14:textId="77777777" w:rsidR="004E739B" w:rsidRPr="00243812" w:rsidRDefault="004E739B" w:rsidP="00F01A18">
      <w:pPr>
        <w:pStyle w:val="NoSpacing"/>
        <w:rPr>
          <w:rFonts w:ascii="Montserrat" w:hAnsi="Montserrat"/>
          <w:sz w:val="24"/>
        </w:rPr>
      </w:pPr>
    </w:p>
    <w:p w14:paraId="16460649" w14:textId="1A758515" w:rsidR="004E739B" w:rsidRPr="00243812" w:rsidRDefault="006F60BF" w:rsidP="00F01A18">
      <w:pPr>
        <w:pStyle w:val="NoSpacing"/>
        <w:rPr>
          <w:rFonts w:ascii="Montserrat" w:hAnsi="Montserrat"/>
          <w:sz w:val="24"/>
        </w:rPr>
      </w:pPr>
      <w:r w:rsidRPr="00243812">
        <w:rPr>
          <w:rFonts w:ascii="Montserrat" w:hAnsi="Montserrat"/>
          <w:sz w:val="24"/>
        </w:rPr>
        <w:tab/>
        <w:t>ARENA: ASPECTS</w:t>
      </w:r>
      <w:r w:rsidRPr="00243812">
        <w:rPr>
          <w:rFonts w:ascii="Montserrat" w:hAnsi="Montserrat"/>
          <w:sz w:val="24"/>
        </w:rPr>
        <w:tab/>
        <w:t>compliation</w:t>
      </w:r>
    </w:p>
    <w:p w14:paraId="176BE195" w14:textId="0E3742B8" w:rsidR="004E739B" w:rsidRPr="00243812" w:rsidRDefault="006F60BF" w:rsidP="00F01A18">
      <w:pPr>
        <w:pStyle w:val="NoSpacing"/>
        <w:rPr>
          <w:rFonts w:ascii="Montserrat" w:hAnsi="Montserrat"/>
          <w:sz w:val="24"/>
        </w:rPr>
      </w:pPr>
      <w:r w:rsidRPr="00243812">
        <w:rPr>
          <w:rFonts w:ascii="Montserrat" w:hAnsi="Montserrat"/>
          <w:sz w:val="24"/>
        </w:rPr>
        <w:tab/>
        <w:t>ARENA: ABILITIES</w:t>
      </w:r>
      <w:r w:rsidRPr="00243812">
        <w:rPr>
          <w:rFonts w:ascii="Montserrat" w:hAnsi="Montserrat"/>
          <w:sz w:val="24"/>
        </w:rPr>
        <w:tab/>
        <w:t>compilation</w:t>
      </w:r>
    </w:p>
    <w:p w14:paraId="3C9898D9" w14:textId="77777777" w:rsidR="008973B8" w:rsidRPr="00243812" w:rsidRDefault="008973B8" w:rsidP="00F01A18">
      <w:pPr>
        <w:pStyle w:val="NoSpacing"/>
        <w:rPr>
          <w:rFonts w:ascii="Montserrat" w:hAnsi="Montserrat"/>
          <w:sz w:val="24"/>
        </w:rPr>
      </w:pPr>
    </w:p>
    <w:p w14:paraId="2AE755A2" w14:textId="7F10A50B" w:rsidR="004E739B" w:rsidRPr="00243812" w:rsidRDefault="00243812" w:rsidP="00F01A18">
      <w:pPr>
        <w:pStyle w:val="NoSpacing"/>
        <w:rPr>
          <w:rFonts w:ascii="Montserrat" w:hAnsi="Montserrat"/>
          <w:sz w:val="24"/>
        </w:rPr>
      </w:pPr>
      <w:r w:rsidRPr="00243812">
        <w:rPr>
          <w:rFonts w:ascii="Montserrat" w:hAnsi="Montserrat"/>
          <w:sz w:val="24"/>
        </w:rPr>
        <w:t>BASE LINE</w:t>
      </w:r>
      <w:r w:rsidRPr="00243812">
        <w:rPr>
          <w:rFonts w:ascii="Montserrat" w:hAnsi="Montserrat"/>
          <w:sz w:val="24"/>
        </w:rPr>
        <w:tab/>
        <w:t>ACCESS</w:t>
      </w:r>
      <w:r w:rsidRPr="00243812">
        <w:rPr>
          <w:rFonts w:ascii="Montserrat" w:hAnsi="Montserrat"/>
          <w:sz w:val="24"/>
        </w:rPr>
        <w:tab/>
        <w:t>[simplex]</w:t>
      </w:r>
    </w:p>
    <w:p w14:paraId="07CCFE9F" w14:textId="245B510F" w:rsidR="004E739B" w:rsidRPr="00243812" w:rsidRDefault="006F60BF" w:rsidP="00F01A18">
      <w:pPr>
        <w:pStyle w:val="NoSpacing"/>
        <w:rPr>
          <w:rFonts w:ascii="Montserrat" w:hAnsi="Montserrat"/>
          <w:sz w:val="24"/>
        </w:rPr>
      </w:pPr>
      <w:r w:rsidRPr="00243812">
        <w:rPr>
          <w:rFonts w:ascii="Montserrat" w:hAnsi="Montserrat"/>
          <w:sz w:val="24"/>
        </w:rPr>
        <w:tab/>
        <w:t>ABS</w:t>
      </w:r>
      <w:r w:rsidRPr="00243812">
        <w:rPr>
          <w:rFonts w:ascii="Montserrat" w:hAnsi="Montserrat"/>
          <w:sz w:val="24"/>
        </w:rPr>
        <w:tab/>
        <w:t>[simplex]</w:t>
      </w:r>
    </w:p>
    <w:p w14:paraId="5E50DA46" w14:textId="12621B37" w:rsidR="004E739B" w:rsidRPr="00243812" w:rsidRDefault="006F60BF" w:rsidP="00F01A18">
      <w:pPr>
        <w:pStyle w:val="NoSpacing"/>
        <w:rPr>
          <w:rFonts w:ascii="Montserrat" w:hAnsi="Montserrat"/>
          <w:sz w:val="24"/>
        </w:rPr>
      </w:pPr>
      <w:r w:rsidRPr="00243812">
        <w:rPr>
          <w:rFonts w:ascii="Montserrat" w:hAnsi="Montserrat"/>
          <w:sz w:val="24"/>
        </w:rPr>
        <w:tab/>
        <w:t>APS</w:t>
      </w:r>
      <w:r w:rsidRPr="00243812">
        <w:rPr>
          <w:rFonts w:ascii="Montserrat" w:hAnsi="Montserrat"/>
          <w:sz w:val="24"/>
        </w:rPr>
        <w:tab/>
        <w:t>[simplex]</w:t>
      </w:r>
    </w:p>
    <w:p w14:paraId="5ED29854" w14:textId="0EA163C0" w:rsidR="004E739B" w:rsidRPr="00243812" w:rsidRDefault="006F60BF" w:rsidP="00F01A18">
      <w:pPr>
        <w:pStyle w:val="NoSpacing"/>
        <w:rPr>
          <w:rFonts w:ascii="Montserrat" w:hAnsi="Montserrat"/>
          <w:sz w:val="24"/>
        </w:rPr>
      </w:pPr>
      <w:r w:rsidRPr="00243812">
        <w:rPr>
          <w:rFonts w:ascii="Montserrat" w:hAnsi="Montserrat"/>
          <w:sz w:val="24"/>
        </w:rPr>
        <w:tab/>
        <w:t>ALBEDO</w:t>
      </w:r>
      <w:r w:rsidRPr="00243812">
        <w:rPr>
          <w:rFonts w:ascii="Montserrat" w:hAnsi="Montserrat"/>
          <w:sz w:val="24"/>
        </w:rPr>
        <w:tab/>
        <w:t>[simplex]</w:t>
      </w:r>
    </w:p>
    <w:p w14:paraId="502AB3BE" w14:textId="77777777" w:rsidR="004E739B" w:rsidRPr="00243812" w:rsidRDefault="004E739B" w:rsidP="00F01A18">
      <w:pPr>
        <w:pStyle w:val="NoSpacing"/>
        <w:rPr>
          <w:rFonts w:ascii="Montserrat" w:hAnsi="Montserrat"/>
          <w:sz w:val="24"/>
        </w:rPr>
      </w:pPr>
    </w:p>
    <w:p w14:paraId="113E6913" w14:textId="77777777" w:rsidR="004E739B" w:rsidRPr="00243812" w:rsidRDefault="00243812" w:rsidP="00F01A18">
      <w:pPr>
        <w:pStyle w:val="NoSpacing"/>
        <w:rPr>
          <w:rFonts w:ascii="Montserrat" w:hAnsi="Montserrat"/>
          <w:sz w:val="24"/>
        </w:rPr>
      </w:pPr>
      <w:r w:rsidRPr="00243812">
        <w:rPr>
          <w:rFonts w:ascii="Montserrat" w:hAnsi="Montserrat"/>
          <w:sz w:val="24"/>
        </w:rPr>
        <w:t>PROFILE</w:t>
      </w:r>
      <w:r w:rsidRPr="00243812">
        <w:rPr>
          <w:rFonts w:ascii="Montserrat" w:hAnsi="Montserrat"/>
          <w:sz w:val="24"/>
        </w:rPr>
        <w:tab/>
        <w:t>DETAILS</w:t>
      </w:r>
      <w:r w:rsidRPr="00243812">
        <w:rPr>
          <w:rFonts w:ascii="Montserrat" w:hAnsi="Montserrat"/>
          <w:sz w:val="24"/>
        </w:rPr>
        <w:tab/>
        <w:t>[simplex]</w:t>
      </w:r>
    </w:p>
    <w:p w14:paraId="2251CAB5" w14:textId="77777777" w:rsidR="004E739B" w:rsidRPr="00243812" w:rsidRDefault="004E739B" w:rsidP="00F01A18">
      <w:pPr>
        <w:pStyle w:val="NoSpacing"/>
        <w:rPr>
          <w:rFonts w:ascii="Montserrat" w:hAnsi="Montserrat"/>
          <w:sz w:val="24"/>
        </w:rPr>
      </w:pPr>
    </w:p>
    <w:p w14:paraId="36DA3C33" w14:textId="77777777" w:rsidR="004E739B" w:rsidRPr="00243812" w:rsidRDefault="00243812" w:rsidP="00F01A18">
      <w:pPr>
        <w:pStyle w:val="NoSpacing"/>
        <w:rPr>
          <w:rFonts w:ascii="Montserrat" w:hAnsi="Montserrat"/>
          <w:sz w:val="24"/>
        </w:rPr>
      </w:pPr>
      <w:r w:rsidRPr="00243812">
        <w:rPr>
          <w:rFonts w:ascii="Montserrat" w:hAnsi="Montserrat"/>
          <w:sz w:val="24"/>
        </w:rPr>
        <w:t>THRESHOLD BASE</w:t>
      </w:r>
      <w:r w:rsidRPr="00243812">
        <w:rPr>
          <w:rFonts w:ascii="Montserrat" w:hAnsi="Montserrat"/>
          <w:sz w:val="24"/>
        </w:rPr>
        <w:tab/>
        <w:t>[complex]</w:t>
      </w:r>
    </w:p>
    <w:p w14:paraId="6D443E13" w14:textId="77777777" w:rsidR="004E739B" w:rsidRPr="00243812" w:rsidRDefault="004E739B" w:rsidP="00F01A18">
      <w:pPr>
        <w:pStyle w:val="NoSpacing"/>
        <w:rPr>
          <w:rFonts w:ascii="Montserrat" w:hAnsi="Montserrat"/>
          <w:sz w:val="24"/>
        </w:rPr>
      </w:pPr>
    </w:p>
    <w:p w14:paraId="6E0E5F07" w14:textId="77777777" w:rsidR="004E739B" w:rsidRPr="00243812" w:rsidRDefault="00243812" w:rsidP="00F01A18">
      <w:pPr>
        <w:pStyle w:val="NoSpacing"/>
        <w:rPr>
          <w:rFonts w:ascii="Montserrat" w:hAnsi="Montserrat"/>
          <w:sz w:val="24"/>
        </w:rPr>
      </w:pPr>
      <w:r w:rsidRPr="00243812">
        <w:rPr>
          <w:rFonts w:ascii="Montserrat" w:hAnsi="Montserrat"/>
          <w:sz w:val="24"/>
        </w:rPr>
        <w:t>ASPECT</w:t>
      </w:r>
      <w:r w:rsidRPr="00243812">
        <w:rPr>
          <w:rFonts w:ascii="Montserrat" w:hAnsi="Montserrat"/>
          <w:sz w:val="24"/>
        </w:rPr>
        <w:tab/>
        <w:t>MANDATORY</w:t>
      </w:r>
      <w:r w:rsidRPr="00243812">
        <w:rPr>
          <w:rFonts w:ascii="Montserrat" w:hAnsi="Montserrat"/>
          <w:sz w:val="24"/>
        </w:rPr>
        <w:tab/>
        <w:t>[simplex]</w:t>
      </w:r>
    </w:p>
    <w:p w14:paraId="386080C3" w14:textId="208E36E2" w:rsidR="004E739B" w:rsidRPr="00243812" w:rsidRDefault="006F60BF" w:rsidP="00F01A18">
      <w:pPr>
        <w:pStyle w:val="NoSpacing"/>
        <w:rPr>
          <w:rFonts w:ascii="Montserrat" w:hAnsi="Montserrat"/>
          <w:sz w:val="24"/>
        </w:rPr>
      </w:pPr>
      <w:r w:rsidRPr="00243812">
        <w:rPr>
          <w:rFonts w:ascii="Montserrat" w:hAnsi="Montserrat"/>
          <w:sz w:val="24"/>
        </w:rPr>
        <w:tab/>
        <w:t>NATURAL</w:t>
      </w:r>
      <w:r w:rsidRPr="00243812">
        <w:rPr>
          <w:rFonts w:ascii="Montserrat" w:hAnsi="Montserrat"/>
          <w:sz w:val="24"/>
        </w:rPr>
        <w:tab/>
        <w:t>[simplex]</w:t>
      </w:r>
    </w:p>
    <w:p w14:paraId="69387DFF" w14:textId="3E8CB63F" w:rsidR="004E739B" w:rsidRPr="00243812" w:rsidRDefault="006F60BF" w:rsidP="00F01A18">
      <w:pPr>
        <w:pStyle w:val="NoSpacing"/>
        <w:rPr>
          <w:rFonts w:ascii="Montserrat" w:hAnsi="Montserrat"/>
          <w:sz w:val="24"/>
        </w:rPr>
      </w:pPr>
      <w:r w:rsidRPr="00243812">
        <w:rPr>
          <w:rFonts w:ascii="Montserrat" w:hAnsi="Montserrat"/>
          <w:sz w:val="24"/>
        </w:rPr>
        <w:tab/>
        <w:t>ADVERSE</w:t>
      </w:r>
      <w:r w:rsidRPr="00243812">
        <w:rPr>
          <w:rFonts w:ascii="Montserrat" w:hAnsi="Montserrat"/>
          <w:sz w:val="24"/>
        </w:rPr>
        <w:tab/>
        <w:t>[simplex]</w:t>
      </w:r>
    </w:p>
    <w:p w14:paraId="37469294" w14:textId="77777777" w:rsidR="004E739B" w:rsidRPr="00243812" w:rsidRDefault="004E739B" w:rsidP="00F01A18">
      <w:pPr>
        <w:pStyle w:val="NoSpacing"/>
        <w:rPr>
          <w:rFonts w:ascii="Montserrat" w:hAnsi="Montserrat"/>
          <w:sz w:val="24"/>
        </w:rPr>
      </w:pPr>
    </w:p>
    <w:p w14:paraId="297203AB" w14:textId="77777777" w:rsidR="004E739B" w:rsidRPr="00243812" w:rsidRDefault="00243812" w:rsidP="00F01A18">
      <w:pPr>
        <w:pStyle w:val="NoSpacing"/>
        <w:rPr>
          <w:rFonts w:ascii="Montserrat" w:hAnsi="Montserrat"/>
          <w:sz w:val="24"/>
        </w:rPr>
      </w:pPr>
      <w:r w:rsidRPr="00243812">
        <w:rPr>
          <w:rFonts w:ascii="Montserrat" w:hAnsi="Montserrat"/>
          <w:sz w:val="24"/>
        </w:rPr>
        <w:t>ABILITY</w:t>
      </w:r>
      <w:r w:rsidRPr="00243812">
        <w:rPr>
          <w:rFonts w:ascii="Montserrat" w:hAnsi="Montserrat"/>
          <w:sz w:val="24"/>
        </w:rPr>
        <w:tab/>
      </w:r>
      <w:r w:rsidRPr="00243812">
        <w:rPr>
          <w:rFonts w:ascii="Montserrat" w:hAnsi="Montserrat"/>
          <w:sz w:val="24"/>
        </w:rPr>
        <w:t>NORMAL</w:t>
      </w:r>
      <w:r w:rsidRPr="00243812">
        <w:rPr>
          <w:rFonts w:ascii="Montserrat" w:hAnsi="Montserrat"/>
          <w:sz w:val="24"/>
        </w:rPr>
        <w:tab/>
        <w:t>[simplex]</w:t>
      </w:r>
    </w:p>
    <w:p w14:paraId="1603910A" w14:textId="079E15B3" w:rsidR="004E739B" w:rsidRPr="00243812" w:rsidRDefault="006F60BF" w:rsidP="00F01A18">
      <w:pPr>
        <w:pStyle w:val="NoSpacing"/>
        <w:rPr>
          <w:rFonts w:ascii="Montserrat" w:hAnsi="Montserrat"/>
          <w:sz w:val="24"/>
        </w:rPr>
      </w:pPr>
      <w:r w:rsidRPr="00243812">
        <w:rPr>
          <w:rFonts w:ascii="Montserrat" w:hAnsi="Montserrat"/>
          <w:sz w:val="24"/>
        </w:rPr>
        <w:tab/>
        <w:t>DISCIPLINE</w:t>
      </w:r>
      <w:r w:rsidRPr="00243812">
        <w:rPr>
          <w:rFonts w:ascii="Montserrat" w:hAnsi="Montserrat"/>
          <w:sz w:val="24"/>
        </w:rPr>
        <w:tab/>
        <w:t>[simplex]</w:t>
      </w:r>
    </w:p>
    <w:p w14:paraId="21DFDEE9" w14:textId="77777777" w:rsidR="004E739B" w:rsidRPr="00243812" w:rsidRDefault="004E739B" w:rsidP="00F01A18">
      <w:pPr>
        <w:pStyle w:val="NoSpacing"/>
        <w:rPr>
          <w:rFonts w:ascii="Montserrat" w:hAnsi="Montserrat"/>
          <w:sz w:val="24"/>
        </w:rPr>
      </w:pPr>
    </w:p>
    <w:p w14:paraId="247765EA" w14:textId="77777777" w:rsidR="004E739B" w:rsidRPr="00243812" w:rsidRDefault="00243812" w:rsidP="00F01A18">
      <w:pPr>
        <w:pStyle w:val="NoSpacing"/>
        <w:rPr>
          <w:rFonts w:ascii="Montserrat" w:hAnsi="Montserrat"/>
          <w:sz w:val="24"/>
        </w:rPr>
      </w:pPr>
      <w:r w:rsidRPr="00243812">
        <w:rPr>
          <w:rFonts w:ascii="Montserrat" w:hAnsi="Montserrat"/>
          <w:sz w:val="24"/>
        </w:rPr>
        <w:t>AQUISITION</w:t>
      </w:r>
      <w:r w:rsidRPr="00243812">
        <w:rPr>
          <w:rFonts w:ascii="Montserrat" w:hAnsi="Montserrat"/>
          <w:sz w:val="24"/>
        </w:rPr>
        <w:tab/>
        <w:t>[simplex]</w:t>
      </w:r>
    </w:p>
    <w:p w14:paraId="5960E461" w14:textId="77777777" w:rsidR="008973B8" w:rsidRPr="00243812" w:rsidRDefault="008973B8" w:rsidP="00F01A18">
      <w:pPr>
        <w:pStyle w:val="NoSpacing"/>
        <w:rPr>
          <w:rFonts w:ascii="Montserrat" w:hAnsi="Montserrat"/>
          <w:sz w:val="24"/>
        </w:rPr>
      </w:pPr>
    </w:p>
    <w:p w14:paraId="0AD6D06D" w14:textId="452C8E6E" w:rsidR="004E739B" w:rsidRPr="00243812" w:rsidRDefault="00243812" w:rsidP="00F01A18">
      <w:pPr>
        <w:pStyle w:val="NoSpacing"/>
        <w:rPr>
          <w:rFonts w:ascii="Montserrat" w:hAnsi="Montserrat"/>
          <w:sz w:val="24"/>
        </w:rPr>
      </w:pPr>
      <w:r w:rsidRPr="00243812">
        <w:rPr>
          <w:rFonts w:ascii="Montserrat" w:hAnsi="Montserrat"/>
          <w:sz w:val="24"/>
        </w:rPr>
        <w:tab/>
        <w:t>FACTORS</w:t>
      </w:r>
    </w:p>
    <w:p w14:paraId="6E06A882" w14:textId="77777777" w:rsidR="004E739B" w:rsidRPr="00243812" w:rsidRDefault="004E739B" w:rsidP="00F01A18">
      <w:pPr>
        <w:pStyle w:val="NoSpacing"/>
        <w:rPr>
          <w:rFonts w:ascii="Montserrat" w:hAnsi="Montserrat"/>
          <w:sz w:val="24"/>
        </w:rPr>
      </w:pPr>
    </w:p>
    <w:p w14:paraId="107B64F0" w14:textId="2FD1AAA0" w:rsidR="004E739B" w:rsidRPr="00243812" w:rsidRDefault="00243812" w:rsidP="00F01A18">
      <w:pPr>
        <w:pStyle w:val="NoSpacing"/>
        <w:rPr>
          <w:rFonts w:ascii="Montserrat" w:hAnsi="Montserrat"/>
          <w:sz w:val="24"/>
        </w:rPr>
      </w:pPr>
      <w:r w:rsidRPr="00243812">
        <w:rPr>
          <w:rFonts w:ascii="Montserrat" w:hAnsi="Montserrat"/>
          <w:sz w:val="24"/>
        </w:rPr>
        <w:tab/>
        <w:t>ODDS</w:t>
      </w:r>
      <w:r w:rsidR="006F60BF" w:rsidRPr="00243812">
        <w:rPr>
          <w:rFonts w:ascii="Montserrat" w:hAnsi="Montserrat"/>
          <w:sz w:val="24"/>
        </w:rPr>
        <w:tab/>
      </w:r>
      <w:r w:rsidRPr="00243812">
        <w:rPr>
          <w:rFonts w:ascii="Montserrat" w:hAnsi="Montserrat"/>
          <w:sz w:val="24"/>
        </w:rPr>
        <w:t>number of combatants</w:t>
      </w:r>
    </w:p>
    <w:p w14:paraId="68DBF944" w14:textId="11273A06" w:rsidR="004E739B" w:rsidRPr="00243812" w:rsidRDefault="006F60BF" w:rsidP="00F01A18">
      <w:pPr>
        <w:pStyle w:val="NoSpacing"/>
        <w:rPr>
          <w:rFonts w:ascii="Montserrat" w:hAnsi="Montserrat"/>
          <w:sz w:val="24"/>
        </w:rPr>
      </w:pPr>
      <w:r w:rsidRPr="00243812">
        <w:rPr>
          <w:rFonts w:ascii="Montserrat" w:hAnsi="Montserrat"/>
          <w:sz w:val="24"/>
        </w:rPr>
        <w:tab/>
        <w:t>ratio of combatants per side</w:t>
      </w:r>
    </w:p>
    <w:p w14:paraId="59F69ABD" w14:textId="2A8D199F" w:rsidR="004E739B" w:rsidRPr="00243812" w:rsidRDefault="006F60BF" w:rsidP="00F01A18">
      <w:pPr>
        <w:pStyle w:val="NoSpacing"/>
        <w:rPr>
          <w:rFonts w:ascii="Montserrat" w:hAnsi="Montserrat"/>
          <w:sz w:val="24"/>
        </w:rPr>
      </w:pPr>
      <w:r w:rsidRPr="00243812">
        <w:rPr>
          <w:rFonts w:ascii="Montserrat" w:hAnsi="Montserrat"/>
          <w:sz w:val="24"/>
        </w:rPr>
        <w:tab/>
        <w:t>combat value</w:t>
      </w:r>
    </w:p>
    <w:p w14:paraId="649B3A39" w14:textId="247C3E75" w:rsidR="004E739B" w:rsidRPr="00243812" w:rsidRDefault="006F60BF" w:rsidP="00F01A18">
      <w:pPr>
        <w:pStyle w:val="NoSpacing"/>
        <w:rPr>
          <w:rFonts w:ascii="Montserrat" w:hAnsi="Montserrat"/>
          <w:sz w:val="24"/>
        </w:rPr>
      </w:pPr>
      <w:r w:rsidRPr="00243812">
        <w:rPr>
          <w:rFonts w:ascii="Montserrat" w:hAnsi="Montserrat"/>
          <w:sz w:val="24"/>
        </w:rPr>
        <w:tab/>
        <w:t>enemy fronts; divisions</w:t>
      </w:r>
    </w:p>
    <w:p w14:paraId="32157653" w14:textId="77777777" w:rsidR="004E739B" w:rsidRPr="00243812" w:rsidRDefault="004E739B" w:rsidP="00F01A18">
      <w:pPr>
        <w:pStyle w:val="NoSpacing"/>
        <w:rPr>
          <w:rFonts w:ascii="Montserrat" w:hAnsi="Montserrat"/>
          <w:sz w:val="24"/>
        </w:rPr>
      </w:pPr>
    </w:p>
    <w:p w14:paraId="7C690AEA" w14:textId="77777777" w:rsidR="004E739B" w:rsidRPr="00243812" w:rsidRDefault="00243812" w:rsidP="00F01A18">
      <w:pPr>
        <w:pStyle w:val="NoSpacing"/>
        <w:rPr>
          <w:rFonts w:ascii="Montserrat" w:hAnsi="Montserrat"/>
          <w:sz w:val="24"/>
        </w:rPr>
      </w:pPr>
      <w:r w:rsidRPr="00243812">
        <w:rPr>
          <w:rFonts w:ascii="Montserrat" w:hAnsi="Montserrat"/>
          <w:sz w:val="24"/>
        </w:rPr>
        <w:tab/>
        <w:t>COMBAT VALUE</w:t>
      </w:r>
    </w:p>
    <w:p w14:paraId="64D4BF1F" w14:textId="13624170" w:rsidR="004E739B" w:rsidRPr="00243812" w:rsidRDefault="006F60BF" w:rsidP="00F01A18">
      <w:pPr>
        <w:pStyle w:val="NoSpacing"/>
        <w:rPr>
          <w:rFonts w:ascii="Montserrat" w:hAnsi="Montserrat"/>
          <w:sz w:val="24"/>
        </w:rPr>
      </w:pPr>
      <w:r w:rsidRPr="00243812">
        <w:rPr>
          <w:rFonts w:ascii="Montserrat" w:hAnsi="Montserrat"/>
          <w:sz w:val="24"/>
        </w:rPr>
        <w:tab/>
        <w:t>training</w:t>
      </w:r>
    </w:p>
    <w:p w14:paraId="50B4FBE0" w14:textId="199A8C2B" w:rsidR="004E739B" w:rsidRPr="00243812" w:rsidRDefault="006F60BF" w:rsidP="00F01A18">
      <w:pPr>
        <w:pStyle w:val="NoSpacing"/>
        <w:rPr>
          <w:rFonts w:ascii="Montserrat" w:hAnsi="Montserrat"/>
          <w:sz w:val="24"/>
        </w:rPr>
      </w:pPr>
      <w:r w:rsidRPr="00243812">
        <w:rPr>
          <w:rFonts w:ascii="Montserrat" w:hAnsi="Montserrat"/>
          <w:sz w:val="24"/>
        </w:rPr>
        <w:tab/>
        <w:t>talent</w:t>
      </w:r>
    </w:p>
    <w:p w14:paraId="4A2FA4A1" w14:textId="73C904A0" w:rsidR="004E739B" w:rsidRPr="00243812" w:rsidRDefault="006F60BF" w:rsidP="00F01A18">
      <w:pPr>
        <w:pStyle w:val="NoSpacing"/>
        <w:rPr>
          <w:rFonts w:ascii="Montserrat" w:hAnsi="Montserrat"/>
          <w:sz w:val="24"/>
        </w:rPr>
      </w:pPr>
      <w:r w:rsidRPr="00243812">
        <w:rPr>
          <w:rFonts w:ascii="Montserrat" w:hAnsi="Montserrat"/>
          <w:sz w:val="24"/>
        </w:rPr>
        <w:tab/>
        <w:t>morale</w:t>
      </w:r>
    </w:p>
    <w:p w14:paraId="20CB8FAE" w14:textId="406F69A5" w:rsidR="004E739B" w:rsidRPr="00243812" w:rsidRDefault="006F60BF" w:rsidP="00F01A18">
      <w:pPr>
        <w:pStyle w:val="NoSpacing"/>
        <w:rPr>
          <w:rFonts w:ascii="Montserrat" w:hAnsi="Montserrat"/>
          <w:sz w:val="24"/>
        </w:rPr>
      </w:pPr>
      <w:r w:rsidRPr="00243812">
        <w:rPr>
          <w:rFonts w:ascii="Montserrat" w:hAnsi="Montserrat"/>
          <w:sz w:val="24"/>
        </w:rPr>
        <w:tab/>
        <w:t>luck</w:t>
      </w:r>
    </w:p>
    <w:p w14:paraId="3C53BBDC" w14:textId="3876F24B" w:rsidR="004E739B" w:rsidRPr="00243812" w:rsidRDefault="006F60BF" w:rsidP="00F01A18">
      <w:pPr>
        <w:pStyle w:val="NoSpacing"/>
        <w:rPr>
          <w:rFonts w:ascii="Montserrat" w:hAnsi="Montserrat"/>
          <w:sz w:val="24"/>
        </w:rPr>
      </w:pPr>
      <w:r w:rsidRPr="00243812">
        <w:rPr>
          <w:rFonts w:ascii="Montserrat" w:hAnsi="Montserrat"/>
          <w:sz w:val="24"/>
        </w:rPr>
        <w:tab/>
        <w:t>leadership</w:t>
      </w:r>
    </w:p>
    <w:p w14:paraId="735AC2DB" w14:textId="77777777" w:rsidR="004E739B" w:rsidRPr="00243812" w:rsidRDefault="004E739B" w:rsidP="00F01A18">
      <w:pPr>
        <w:pStyle w:val="NoSpacing"/>
        <w:rPr>
          <w:rFonts w:ascii="Montserrat" w:hAnsi="Montserrat"/>
          <w:sz w:val="24"/>
        </w:rPr>
      </w:pPr>
    </w:p>
    <w:p w14:paraId="7BF246E3" w14:textId="691326E8" w:rsidR="004E739B" w:rsidRPr="00243812" w:rsidRDefault="00243812" w:rsidP="00F01A18">
      <w:pPr>
        <w:pStyle w:val="NoSpacing"/>
        <w:rPr>
          <w:rFonts w:ascii="Montserrat" w:hAnsi="Montserrat"/>
          <w:sz w:val="24"/>
        </w:rPr>
      </w:pPr>
      <w:r w:rsidRPr="00243812">
        <w:rPr>
          <w:rFonts w:ascii="Montserrat" w:hAnsi="Montserrat"/>
          <w:sz w:val="24"/>
        </w:rPr>
        <w:tab/>
        <w:t>TRAINING</w:t>
      </w:r>
      <w:r w:rsidR="006F60BF" w:rsidRPr="00243812">
        <w:rPr>
          <w:rFonts w:ascii="Montserrat" w:hAnsi="Montserrat"/>
          <w:sz w:val="24"/>
        </w:rPr>
        <w:tab/>
      </w:r>
      <w:r w:rsidRPr="00243812">
        <w:rPr>
          <w:rFonts w:ascii="Montserrat" w:hAnsi="Montserrat"/>
          <w:sz w:val="24"/>
        </w:rPr>
        <w:t>experience</w:t>
      </w:r>
    </w:p>
    <w:p w14:paraId="18967212" w14:textId="37519CCF" w:rsidR="004E739B" w:rsidRPr="00243812" w:rsidRDefault="006F60BF" w:rsidP="00F01A18">
      <w:pPr>
        <w:pStyle w:val="NoSpacing"/>
        <w:rPr>
          <w:rFonts w:ascii="Montserrat" w:hAnsi="Montserrat"/>
          <w:sz w:val="24"/>
        </w:rPr>
      </w:pPr>
      <w:r w:rsidRPr="00243812">
        <w:rPr>
          <w:rFonts w:ascii="Montserrat" w:hAnsi="Montserrat"/>
          <w:sz w:val="24"/>
        </w:rPr>
        <w:tab/>
        <w:t>passive</w:t>
      </w:r>
    </w:p>
    <w:p w14:paraId="5EA2DCE7" w14:textId="0C97BB81" w:rsidR="004E739B" w:rsidRPr="00243812" w:rsidRDefault="006F60BF" w:rsidP="00F01A18">
      <w:pPr>
        <w:pStyle w:val="NoSpacing"/>
        <w:rPr>
          <w:rFonts w:ascii="Montserrat" w:hAnsi="Montserrat"/>
          <w:sz w:val="24"/>
        </w:rPr>
      </w:pPr>
      <w:r w:rsidRPr="00243812">
        <w:rPr>
          <w:rFonts w:ascii="Montserrat" w:hAnsi="Montserrat"/>
          <w:sz w:val="24"/>
        </w:rPr>
        <w:tab/>
        <w:t>active</w:t>
      </w:r>
    </w:p>
    <w:p w14:paraId="290164E2" w14:textId="235A1F13" w:rsidR="004E739B" w:rsidRPr="00243812" w:rsidRDefault="006F60BF" w:rsidP="00F01A18">
      <w:pPr>
        <w:pStyle w:val="NoSpacing"/>
        <w:rPr>
          <w:rFonts w:ascii="Montserrat" w:hAnsi="Montserrat"/>
          <w:sz w:val="24"/>
        </w:rPr>
      </w:pPr>
      <w:r w:rsidRPr="00243812">
        <w:rPr>
          <w:rFonts w:ascii="Montserrat" w:hAnsi="Montserrat"/>
          <w:sz w:val="24"/>
        </w:rPr>
        <w:tab/>
        <w:t>aggressive</w:t>
      </w:r>
    </w:p>
    <w:p w14:paraId="3587F936" w14:textId="77777777" w:rsidR="004E739B" w:rsidRPr="00243812" w:rsidRDefault="004E739B" w:rsidP="00F01A18">
      <w:pPr>
        <w:pStyle w:val="NoSpacing"/>
        <w:rPr>
          <w:rFonts w:ascii="Montserrat" w:hAnsi="Montserrat"/>
          <w:sz w:val="24"/>
        </w:rPr>
      </w:pPr>
    </w:p>
    <w:p w14:paraId="3C704E8E" w14:textId="2893923E" w:rsidR="004E739B" w:rsidRPr="00243812" w:rsidRDefault="00243812" w:rsidP="00F01A18">
      <w:pPr>
        <w:pStyle w:val="NoSpacing"/>
        <w:rPr>
          <w:rFonts w:ascii="Montserrat" w:hAnsi="Montserrat"/>
          <w:sz w:val="24"/>
        </w:rPr>
      </w:pPr>
      <w:r w:rsidRPr="00243812">
        <w:rPr>
          <w:rFonts w:ascii="Montserrat" w:hAnsi="Montserrat"/>
          <w:sz w:val="24"/>
        </w:rPr>
        <w:tab/>
        <w:t>TALENT</w:t>
      </w:r>
      <w:r w:rsidR="006F60BF" w:rsidRPr="00243812">
        <w:rPr>
          <w:rFonts w:ascii="Montserrat" w:hAnsi="Montserrat"/>
          <w:sz w:val="24"/>
        </w:rPr>
        <w:tab/>
      </w:r>
      <w:r w:rsidRPr="00243812">
        <w:rPr>
          <w:rFonts w:ascii="Montserrat" w:hAnsi="Montserrat"/>
          <w:sz w:val="24"/>
        </w:rPr>
        <w:t>attention</w:t>
      </w:r>
    </w:p>
    <w:p w14:paraId="3B82716E" w14:textId="2BDDBA83" w:rsidR="004E739B" w:rsidRPr="00243812" w:rsidRDefault="006F60BF" w:rsidP="00F01A18">
      <w:pPr>
        <w:pStyle w:val="NoSpacing"/>
        <w:rPr>
          <w:rFonts w:ascii="Montserrat" w:hAnsi="Montserrat"/>
          <w:sz w:val="24"/>
        </w:rPr>
      </w:pPr>
      <w:r w:rsidRPr="00243812">
        <w:rPr>
          <w:rFonts w:ascii="Montserrat" w:hAnsi="Montserrat"/>
          <w:sz w:val="24"/>
        </w:rPr>
        <w:tab/>
        <w:t>action</w:t>
      </w:r>
    </w:p>
    <w:p w14:paraId="16466C9E" w14:textId="30DD0EE9" w:rsidR="004E739B" w:rsidRPr="00243812" w:rsidRDefault="006F60BF" w:rsidP="00F01A18">
      <w:pPr>
        <w:pStyle w:val="NoSpacing"/>
        <w:rPr>
          <w:rFonts w:ascii="Montserrat" w:hAnsi="Montserrat"/>
          <w:sz w:val="24"/>
        </w:rPr>
      </w:pPr>
      <w:r w:rsidRPr="00243812">
        <w:rPr>
          <w:rFonts w:ascii="Montserrat" w:hAnsi="Montserrat"/>
          <w:sz w:val="24"/>
        </w:rPr>
        <w:tab/>
        <w:t>reaction</w:t>
      </w:r>
    </w:p>
    <w:p w14:paraId="26C1B334" w14:textId="14B42184" w:rsidR="004E739B" w:rsidRPr="00243812" w:rsidRDefault="006F60BF" w:rsidP="00F01A18">
      <w:pPr>
        <w:pStyle w:val="NoSpacing"/>
        <w:rPr>
          <w:rFonts w:ascii="Montserrat" w:hAnsi="Montserrat"/>
          <w:sz w:val="24"/>
        </w:rPr>
      </w:pPr>
      <w:r w:rsidRPr="00243812">
        <w:rPr>
          <w:rFonts w:ascii="Montserrat" w:hAnsi="Montserrat"/>
          <w:sz w:val="24"/>
        </w:rPr>
        <w:tab/>
        <w:t>adaption</w:t>
      </w:r>
    </w:p>
    <w:p w14:paraId="7004A881" w14:textId="26A6123C" w:rsidR="004E739B" w:rsidRPr="00243812" w:rsidRDefault="006F60BF" w:rsidP="00F01A18">
      <w:pPr>
        <w:pStyle w:val="NoSpacing"/>
        <w:rPr>
          <w:rFonts w:ascii="Montserrat" w:hAnsi="Montserrat"/>
          <w:sz w:val="24"/>
        </w:rPr>
      </w:pPr>
      <w:r w:rsidRPr="00243812">
        <w:rPr>
          <w:rFonts w:ascii="Montserrat" w:hAnsi="Montserrat"/>
          <w:sz w:val="24"/>
        </w:rPr>
        <w:tab/>
        <w:t>diversity</w:t>
      </w:r>
    </w:p>
    <w:p w14:paraId="7DC15C2A" w14:textId="77777777" w:rsidR="004E739B" w:rsidRPr="00243812" w:rsidRDefault="004E739B" w:rsidP="00F01A18">
      <w:pPr>
        <w:pStyle w:val="NoSpacing"/>
        <w:rPr>
          <w:rFonts w:ascii="Montserrat" w:hAnsi="Montserrat"/>
          <w:sz w:val="24"/>
        </w:rPr>
      </w:pPr>
    </w:p>
    <w:p w14:paraId="7DF9A879" w14:textId="685E118C" w:rsidR="004E739B" w:rsidRPr="00243812" w:rsidRDefault="00243812" w:rsidP="00F01A18">
      <w:pPr>
        <w:pStyle w:val="NoSpacing"/>
        <w:rPr>
          <w:rFonts w:ascii="Montserrat" w:hAnsi="Montserrat"/>
          <w:sz w:val="24"/>
        </w:rPr>
      </w:pPr>
      <w:r w:rsidRPr="00243812">
        <w:rPr>
          <w:rFonts w:ascii="Montserrat" w:hAnsi="Montserrat"/>
          <w:sz w:val="24"/>
        </w:rPr>
        <w:tab/>
        <w:t>MORALE</w:t>
      </w:r>
      <w:r w:rsidR="006F60BF" w:rsidRPr="00243812">
        <w:rPr>
          <w:rFonts w:ascii="Montserrat" w:hAnsi="Montserrat"/>
          <w:sz w:val="24"/>
        </w:rPr>
        <w:tab/>
      </w:r>
      <w:r w:rsidRPr="00243812">
        <w:rPr>
          <w:rFonts w:ascii="Montserrat" w:hAnsi="Montserrat"/>
          <w:sz w:val="24"/>
        </w:rPr>
        <w:t>motivation</w:t>
      </w:r>
    </w:p>
    <w:p w14:paraId="6DC1157A" w14:textId="10F4842B" w:rsidR="004E739B" w:rsidRPr="00243812" w:rsidRDefault="006F60BF" w:rsidP="00F01A18">
      <w:pPr>
        <w:pStyle w:val="NoSpacing"/>
        <w:rPr>
          <w:rFonts w:ascii="Montserrat" w:hAnsi="Montserrat"/>
          <w:sz w:val="24"/>
        </w:rPr>
      </w:pPr>
      <w:r w:rsidRPr="00243812">
        <w:rPr>
          <w:rFonts w:ascii="Montserrat" w:hAnsi="Montserrat"/>
          <w:sz w:val="24"/>
        </w:rPr>
        <w:tab/>
        <w:t>conviction</w:t>
      </w:r>
    </w:p>
    <w:p w14:paraId="2361DC56" w14:textId="77777777" w:rsidR="004E739B" w:rsidRPr="00243812" w:rsidRDefault="004E739B" w:rsidP="00F01A18">
      <w:pPr>
        <w:pStyle w:val="NoSpacing"/>
        <w:rPr>
          <w:rFonts w:ascii="Montserrat" w:hAnsi="Montserrat"/>
          <w:sz w:val="24"/>
        </w:rPr>
      </w:pPr>
    </w:p>
    <w:p w14:paraId="7C4EA22F" w14:textId="0744AB15" w:rsidR="004E739B" w:rsidRPr="00243812" w:rsidRDefault="00243812" w:rsidP="00F01A18">
      <w:pPr>
        <w:pStyle w:val="NoSpacing"/>
        <w:rPr>
          <w:rFonts w:ascii="Montserrat" w:hAnsi="Montserrat"/>
          <w:sz w:val="24"/>
        </w:rPr>
      </w:pPr>
      <w:r w:rsidRPr="00243812">
        <w:rPr>
          <w:rFonts w:ascii="Montserrat" w:hAnsi="Montserrat"/>
          <w:sz w:val="24"/>
        </w:rPr>
        <w:tab/>
        <w:t>LUCK</w:t>
      </w:r>
      <w:r w:rsidR="006F60BF" w:rsidRPr="00243812">
        <w:rPr>
          <w:rFonts w:ascii="Montserrat" w:hAnsi="Montserrat"/>
          <w:sz w:val="24"/>
        </w:rPr>
        <w:tab/>
      </w:r>
      <w:r w:rsidRPr="00243812">
        <w:rPr>
          <w:rFonts w:ascii="Montserrat" w:hAnsi="Montserrat"/>
          <w:sz w:val="24"/>
        </w:rPr>
        <w:t>power</w:t>
      </w:r>
    </w:p>
    <w:p w14:paraId="6FB0E832" w14:textId="19296ECF" w:rsidR="004E739B" w:rsidRPr="00243812" w:rsidRDefault="006F60BF" w:rsidP="00F01A18">
      <w:pPr>
        <w:pStyle w:val="NoSpacing"/>
        <w:rPr>
          <w:rFonts w:ascii="Montserrat" w:hAnsi="Montserrat"/>
          <w:sz w:val="24"/>
        </w:rPr>
      </w:pPr>
      <w:r w:rsidRPr="00243812">
        <w:rPr>
          <w:rFonts w:ascii="Montserrat" w:hAnsi="Montserrat"/>
          <w:sz w:val="24"/>
        </w:rPr>
        <w:tab/>
        <w:t>intent</w:t>
      </w:r>
    </w:p>
    <w:p w14:paraId="70C8C191" w14:textId="640152E5" w:rsidR="004E739B" w:rsidRPr="00243812" w:rsidRDefault="006F60BF" w:rsidP="00F01A18">
      <w:pPr>
        <w:pStyle w:val="NoSpacing"/>
        <w:rPr>
          <w:rFonts w:ascii="Montserrat" w:hAnsi="Montserrat"/>
          <w:sz w:val="24"/>
        </w:rPr>
      </w:pPr>
      <w:r w:rsidRPr="00243812">
        <w:rPr>
          <w:rFonts w:ascii="Montserrat" w:hAnsi="Montserrat"/>
          <w:sz w:val="24"/>
        </w:rPr>
        <w:tab/>
        <w:t>faith</w:t>
      </w:r>
    </w:p>
    <w:p w14:paraId="5ABC16A7" w14:textId="77777777" w:rsidR="008973B8" w:rsidRPr="00243812" w:rsidRDefault="008973B8" w:rsidP="00F01A18">
      <w:pPr>
        <w:pStyle w:val="NoSpacing"/>
        <w:rPr>
          <w:rFonts w:ascii="Montserrat" w:hAnsi="Montserrat"/>
          <w:sz w:val="24"/>
        </w:rPr>
      </w:pPr>
    </w:p>
    <w:p w14:paraId="102AF5EC" w14:textId="752655F2" w:rsidR="004E739B" w:rsidRPr="00243812" w:rsidRDefault="00243812" w:rsidP="00F01A18">
      <w:pPr>
        <w:pStyle w:val="NoSpacing"/>
        <w:rPr>
          <w:rFonts w:ascii="Montserrat" w:hAnsi="Montserrat"/>
          <w:sz w:val="24"/>
        </w:rPr>
      </w:pPr>
      <w:r w:rsidRPr="00243812">
        <w:rPr>
          <w:rFonts w:ascii="Montserrat" w:hAnsi="Montserrat"/>
          <w:b/>
          <w:sz w:val="24"/>
        </w:rPr>
        <w:t>ARENA</w:t>
      </w:r>
      <w:r w:rsidRPr="00243812">
        <w:rPr>
          <w:rFonts w:ascii="Montserrat" w:hAnsi="Montserrat"/>
          <w:sz w:val="24"/>
        </w:rPr>
        <w:t xml:space="preserve"> MANUAL </w:t>
      </w:r>
      <w:r w:rsidRPr="00243812">
        <w:rPr>
          <w:rFonts w:ascii="Montserrat" w:hAnsi="Montserrat"/>
          <w:sz w:val="24"/>
        </w:rPr>
        <w:tab/>
        <w:t>(The following is a supposition, not an outline)</w:t>
      </w:r>
    </w:p>
    <w:p w14:paraId="1F46C246" w14:textId="77777777" w:rsidR="008973B8" w:rsidRPr="00243812" w:rsidRDefault="008973B8" w:rsidP="00F01A18">
      <w:pPr>
        <w:pStyle w:val="NoSpacing"/>
        <w:rPr>
          <w:rFonts w:ascii="Montserrat" w:hAnsi="Montserrat"/>
          <w:sz w:val="24"/>
        </w:rPr>
      </w:pPr>
    </w:p>
    <w:p w14:paraId="4C2F3D19" w14:textId="7CBDFAAD"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PLAYER'S SECTION</w:t>
      </w:r>
    </w:p>
    <w:p w14:paraId="4B47CF8F" w14:textId="5AB1B91D" w:rsidR="004E739B" w:rsidRPr="00243812" w:rsidRDefault="00243812" w:rsidP="00F01A18">
      <w:pPr>
        <w:pStyle w:val="NoSpacing"/>
        <w:rPr>
          <w:rFonts w:ascii="Montserrat" w:hAnsi="Montserrat"/>
          <w:sz w:val="24"/>
        </w:rPr>
      </w:pPr>
      <w:r w:rsidRPr="00243812">
        <w:rPr>
          <w:rFonts w:ascii="Montserrat" w:hAnsi="Montserrat"/>
          <w:sz w:val="24"/>
        </w:rPr>
        <w:t>1.1</w:t>
      </w:r>
      <w:r w:rsidR="006F60BF" w:rsidRPr="00243812">
        <w:rPr>
          <w:rFonts w:ascii="Montserrat" w:hAnsi="Montserrat"/>
          <w:sz w:val="24"/>
        </w:rPr>
        <w:tab/>
      </w:r>
      <w:r w:rsidRPr="00243812">
        <w:rPr>
          <w:rFonts w:ascii="Montserrat" w:hAnsi="Montserrat"/>
          <w:sz w:val="24"/>
        </w:rPr>
        <w:t>CHARACTER PORTFOLIO GENERATION</w:t>
      </w:r>
    </w:p>
    <w:p w14:paraId="1CF274DF" w14:textId="71BFEA35" w:rsidR="004E739B" w:rsidRPr="00243812" w:rsidRDefault="00243812" w:rsidP="00F01A18">
      <w:pPr>
        <w:pStyle w:val="NoSpacing"/>
        <w:rPr>
          <w:rFonts w:ascii="Montserrat" w:hAnsi="Montserrat"/>
          <w:sz w:val="24"/>
        </w:rPr>
      </w:pPr>
      <w:r w:rsidRPr="00243812">
        <w:rPr>
          <w:rFonts w:ascii="Montserrat" w:hAnsi="Montserrat"/>
          <w:sz w:val="24"/>
        </w:rPr>
        <w:t>1.1.1</w:t>
      </w:r>
      <w:r w:rsidR="006F60BF" w:rsidRPr="00243812">
        <w:rPr>
          <w:rFonts w:ascii="Montserrat" w:hAnsi="Montserrat"/>
          <w:sz w:val="24"/>
        </w:rPr>
        <w:tab/>
      </w:r>
      <w:r w:rsidRPr="00243812">
        <w:rPr>
          <w:rFonts w:ascii="Montserrat" w:hAnsi="Montserrat"/>
          <w:sz w:val="24"/>
        </w:rPr>
        <w:t>PROFILE I : II</w:t>
      </w:r>
    </w:p>
    <w:p w14:paraId="1C7A5346" w14:textId="1EB7D1E1" w:rsidR="004E739B" w:rsidRPr="00243812" w:rsidRDefault="00243812" w:rsidP="00F01A18">
      <w:pPr>
        <w:pStyle w:val="NoSpacing"/>
        <w:rPr>
          <w:rFonts w:ascii="Montserrat" w:hAnsi="Montserrat"/>
          <w:sz w:val="24"/>
        </w:rPr>
      </w:pPr>
      <w:r w:rsidRPr="00243812">
        <w:rPr>
          <w:rFonts w:ascii="Montserrat" w:hAnsi="Montserrat"/>
          <w:sz w:val="24"/>
        </w:rPr>
        <w:t>1.1.2</w:t>
      </w:r>
      <w:r w:rsidR="006F60BF" w:rsidRPr="00243812">
        <w:rPr>
          <w:rFonts w:ascii="Montserrat" w:hAnsi="Montserrat"/>
          <w:sz w:val="24"/>
        </w:rPr>
        <w:tab/>
      </w:r>
      <w:r w:rsidRPr="00243812">
        <w:rPr>
          <w:rFonts w:ascii="Montserrat" w:hAnsi="Montserrat"/>
          <w:sz w:val="24"/>
        </w:rPr>
        <w:t>ATTRIBUTES</w:t>
      </w:r>
    </w:p>
    <w:p w14:paraId="1BD96A1E" w14:textId="24AD028A" w:rsidR="004E739B" w:rsidRPr="00243812" w:rsidRDefault="00243812" w:rsidP="00F01A18">
      <w:pPr>
        <w:pStyle w:val="NoSpacing"/>
        <w:rPr>
          <w:rFonts w:ascii="Montserrat" w:hAnsi="Montserrat"/>
          <w:sz w:val="24"/>
        </w:rPr>
      </w:pPr>
      <w:r w:rsidRPr="00243812">
        <w:rPr>
          <w:rFonts w:ascii="Montserrat" w:hAnsi="Montserrat"/>
          <w:sz w:val="24"/>
        </w:rPr>
        <w:t>1.1.3</w:t>
      </w:r>
      <w:r w:rsidR="006F60BF" w:rsidRPr="00243812">
        <w:rPr>
          <w:rFonts w:ascii="Montserrat" w:hAnsi="Montserrat"/>
          <w:sz w:val="24"/>
        </w:rPr>
        <w:tab/>
      </w:r>
      <w:r w:rsidRPr="00243812">
        <w:rPr>
          <w:rFonts w:ascii="Montserrat" w:hAnsi="Montserrat"/>
          <w:sz w:val="24"/>
        </w:rPr>
        <w:t>APPLICATIONS</w:t>
      </w:r>
    </w:p>
    <w:p w14:paraId="7EC8B186" w14:textId="6FE3D6DE" w:rsidR="004E739B" w:rsidRPr="00243812" w:rsidRDefault="00243812" w:rsidP="00F01A18">
      <w:pPr>
        <w:pStyle w:val="NoSpacing"/>
        <w:rPr>
          <w:rFonts w:ascii="Montserrat" w:hAnsi="Montserrat"/>
          <w:sz w:val="24"/>
        </w:rPr>
      </w:pPr>
      <w:r w:rsidRPr="00243812">
        <w:rPr>
          <w:rFonts w:ascii="Montserrat" w:hAnsi="Montserrat"/>
          <w:sz w:val="24"/>
        </w:rPr>
        <w:t>1.2</w:t>
      </w:r>
      <w:r w:rsidR="006F60BF" w:rsidRPr="00243812">
        <w:rPr>
          <w:rFonts w:ascii="Montserrat" w:hAnsi="Montserrat"/>
          <w:sz w:val="24"/>
        </w:rPr>
        <w:tab/>
      </w:r>
      <w:r w:rsidRPr="00243812">
        <w:rPr>
          <w:rFonts w:ascii="Montserrat" w:hAnsi="Montserrat"/>
          <w:sz w:val="24"/>
        </w:rPr>
        <w:t>ABILITIES</w:t>
      </w:r>
    </w:p>
    <w:p w14:paraId="744F5D75" w14:textId="0DDC0639" w:rsidR="004E739B" w:rsidRPr="00243812" w:rsidRDefault="00243812" w:rsidP="00F01A18">
      <w:pPr>
        <w:pStyle w:val="NoSpacing"/>
        <w:rPr>
          <w:rFonts w:ascii="Montserrat" w:hAnsi="Montserrat"/>
          <w:sz w:val="24"/>
        </w:rPr>
      </w:pPr>
      <w:r w:rsidRPr="00243812">
        <w:rPr>
          <w:rFonts w:ascii="Montserrat" w:hAnsi="Montserrat"/>
          <w:sz w:val="24"/>
        </w:rPr>
        <w:t>1.2</w:t>
      </w:r>
      <w:r w:rsidR="006F60BF" w:rsidRPr="00243812">
        <w:rPr>
          <w:rFonts w:ascii="Montserrat" w:hAnsi="Montserrat"/>
          <w:sz w:val="24"/>
        </w:rPr>
        <w:tab/>
      </w:r>
      <w:r w:rsidRPr="00243812">
        <w:rPr>
          <w:rFonts w:ascii="Montserrat" w:hAnsi="Montserrat"/>
          <w:sz w:val="24"/>
        </w:rPr>
        <w:t>RESOURCES</w:t>
      </w:r>
    </w:p>
    <w:p w14:paraId="23C15468" w14:textId="77777777" w:rsidR="004E739B" w:rsidRPr="00243812" w:rsidRDefault="004E739B" w:rsidP="00F01A18">
      <w:pPr>
        <w:pStyle w:val="NoSpacing"/>
        <w:rPr>
          <w:rFonts w:ascii="Montserrat" w:hAnsi="Montserrat"/>
          <w:sz w:val="24"/>
        </w:rPr>
      </w:pPr>
    </w:p>
    <w:p w14:paraId="4ACFD9D8" w14:textId="77777777" w:rsidR="004E739B" w:rsidRPr="00243812" w:rsidRDefault="00243812" w:rsidP="00F01A18">
      <w:pPr>
        <w:pStyle w:val="NoSpacing"/>
        <w:rPr>
          <w:rFonts w:ascii="Montserrat" w:hAnsi="Montserrat"/>
          <w:sz w:val="24"/>
        </w:rPr>
      </w:pPr>
      <w:r w:rsidRPr="00243812">
        <w:rPr>
          <w:rFonts w:ascii="Montserrat" w:hAnsi="Montserrat"/>
          <w:sz w:val="24"/>
        </w:rPr>
        <w:t>2.0</w:t>
      </w:r>
      <w:r w:rsidRPr="00243812">
        <w:rPr>
          <w:rFonts w:ascii="Montserrat" w:hAnsi="Montserrat"/>
          <w:sz w:val="24"/>
        </w:rPr>
        <w:tab/>
        <w:t>EXOTIC PLAYER'S SECTION</w:t>
      </w:r>
    </w:p>
    <w:p w14:paraId="22E518EC" w14:textId="686713A1" w:rsidR="004E739B" w:rsidRPr="00243812" w:rsidRDefault="00243812" w:rsidP="00F01A18">
      <w:pPr>
        <w:pStyle w:val="NoSpacing"/>
        <w:rPr>
          <w:rFonts w:ascii="Montserrat" w:hAnsi="Montserrat"/>
          <w:sz w:val="24"/>
        </w:rPr>
      </w:pPr>
      <w:r w:rsidRPr="00243812">
        <w:rPr>
          <w:rFonts w:ascii="Montserrat" w:hAnsi="Montserrat"/>
          <w:sz w:val="24"/>
        </w:rPr>
        <w:t>2.1</w:t>
      </w:r>
      <w:r w:rsidR="006F60BF" w:rsidRPr="00243812">
        <w:rPr>
          <w:rFonts w:ascii="Montserrat" w:hAnsi="Montserrat"/>
          <w:sz w:val="24"/>
        </w:rPr>
        <w:tab/>
      </w:r>
      <w:r w:rsidRPr="00243812">
        <w:rPr>
          <w:rFonts w:ascii="Montserrat" w:hAnsi="Montserrat"/>
          <w:sz w:val="24"/>
        </w:rPr>
        <w:t>BEASTIARY</w:t>
      </w:r>
    </w:p>
    <w:p w14:paraId="49F9ED53" w14:textId="3481FAB7" w:rsidR="004E739B" w:rsidRPr="00243812" w:rsidRDefault="00243812" w:rsidP="00F01A18">
      <w:pPr>
        <w:pStyle w:val="NoSpacing"/>
        <w:rPr>
          <w:rFonts w:ascii="Montserrat" w:hAnsi="Montserrat"/>
          <w:sz w:val="24"/>
        </w:rPr>
      </w:pPr>
      <w:r w:rsidRPr="00243812">
        <w:rPr>
          <w:rFonts w:ascii="Montserrat" w:hAnsi="Montserrat"/>
          <w:sz w:val="24"/>
        </w:rPr>
        <w:t>2.2</w:t>
      </w:r>
      <w:r w:rsidR="006F60BF" w:rsidRPr="00243812">
        <w:rPr>
          <w:rFonts w:ascii="Montserrat" w:hAnsi="Montserrat"/>
          <w:sz w:val="24"/>
        </w:rPr>
        <w:tab/>
      </w:r>
      <w:r w:rsidRPr="00243812">
        <w:rPr>
          <w:rFonts w:ascii="Montserrat" w:hAnsi="Montserrat"/>
          <w:sz w:val="24"/>
        </w:rPr>
        <w:t>UNDEAD</w:t>
      </w:r>
    </w:p>
    <w:p w14:paraId="14126FF5" w14:textId="24A4A2AB" w:rsidR="004E739B" w:rsidRPr="00243812" w:rsidRDefault="00243812" w:rsidP="00F01A18">
      <w:pPr>
        <w:pStyle w:val="NoSpacing"/>
        <w:rPr>
          <w:rFonts w:ascii="Montserrat" w:hAnsi="Montserrat"/>
          <w:sz w:val="24"/>
        </w:rPr>
      </w:pPr>
      <w:r w:rsidRPr="00243812">
        <w:rPr>
          <w:rFonts w:ascii="Montserrat" w:hAnsi="Montserrat"/>
          <w:sz w:val="24"/>
        </w:rPr>
        <w:t>2.3</w:t>
      </w:r>
      <w:r w:rsidR="006F60BF" w:rsidRPr="00243812">
        <w:rPr>
          <w:rFonts w:ascii="Montserrat" w:hAnsi="Montserrat"/>
          <w:sz w:val="24"/>
        </w:rPr>
        <w:tab/>
      </w:r>
      <w:r w:rsidRPr="00243812">
        <w:rPr>
          <w:rFonts w:ascii="Montserrat" w:hAnsi="Montserrat"/>
          <w:sz w:val="24"/>
        </w:rPr>
        <w:t>DAEMON</w:t>
      </w:r>
    </w:p>
    <w:p w14:paraId="225DC593" w14:textId="58644B10" w:rsidR="004E739B" w:rsidRPr="00243812" w:rsidRDefault="00243812" w:rsidP="00F01A18">
      <w:pPr>
        <w:pStyle w:val="NoSpacing"/>
        <w:rPr>
          <w:rFonts w:ascii="Montserrat" w:hAnsi="Montserrat"/>
          <w:sz w:val="24"/>
        </w:rPr>
      </w:pPr>
      <w:r w:rsidRPr="00243812">
        <w:rPr>
          <w:rFonts w:ascii="Montserrat" w:hAnsi="Montserrat"/>
          <w:sz w:val="24"/>
        </w:rPr>
        <w:t>2.4</w:t>
      </w:r>
      <w:r w:rsidR="006F60BF" w:rsidRPr="00243812">
        <w:rPr>
          <w:rFonts w:ascii="Montserrat" w:hAnsi="Montserrat"/>
          <w:sz w:val="24"/>
        </w:rPr>
        <w:tab/>
      </w:r>
      <w:r w:rsidRPr="00243812">
        <w:rPr>
          <w:rFonts w:ascii="Montserrat" w:hAnsi="Montserrat"/>
          <w:sz w:val="24"/>
        </w:rPr>
        <w:t>DIVINITY</w:t>
      </w:r>
    </w:p>
    <w:p w14:paraId="02715B64" w14:textId="1A559C46" w:rsidR="004E739B" w:rsidRPr="00243812" w:rsidRDefault="006F60BF" w:rsidP="00F01A18">
      <w:pPr>
        <w:pStyle w:val="NoSpacing"/>
        <w:rPr>
          <w:rFonts w:ascii="Montserrat" w:hAnsi="Montserrat"/>
          <w:sz w:val="24"/>
        </w:rPr>
      </w:pPr>
      <w:r w:rsidRPr="00243812">
        <w:rPr>
          <w:rFonts w:ascii="Montserrat" w:hAnsi="Montserrat"/>
          <w:sz w:val="24"/>
        </w:rPr>
        <w:tab/>
      </w:r>
    </w:p>
    <w:p w14:paraId="51CBCDA4" w14:textId="77777777" w:rsidR="004E739B" w:rsidRPr="00243812" w:rsidRDefault="00243812" w:rsidP="00F01A18">
      <w:pPr>
        <w:pStyle w:val="NoSpacing"/>
        <w:rPr>
          <w:rFonts w:ascii="Montserrat" w:hAnsi="Montserrat"/>
          <w:sz w:val="24"/>
        </w:rPr>
      </w:pPr>
      <w:r w:rsidRPr="00243812">
        <w:rPr>
          <w:rFonts w:ascii="Montserrat" w:hAnsi="Montserrat"/>
          <w:sz w:val="24"/>
        </w:rPr>
        <w:t>3.0</w:t>
      </w:r>
      <w:r w:rsidRPr="00243812">
        <w:rPr>
          <w:rFonts w:ascii="Montserrat" w:hAnsi="Montserrat"/>
          <w:sz w:val="24"/>
        </w:rPr>
        <w:tab/>
        <w:t>Maestro'S SECTION</w:t>
      </w:r>
    </w:p>
    <w:p w14:paraId="129CDCE8" w14:textId="2AAC301C" w:rsidR="004E739B" w:rsidRPr="00243812" w:rsidRDefault="00243812" w:rsidP="00F01A18">
      <w:pPr>
        <w:pStyle w:val="NoSpacing"/>
        <w:rPr>
          <w:rFonts w:ascii="Montserrat" w:hAnsi="Montserrat"/>
          <w:sz w:val="24"/>
        </w:rPr>
      </w:pPr>
      <w:r w:rsidRPr="00243812">
        <w:rPr>
          <w:rFonts w:ascii="Montserrat" w:hAnsi="Montserrat"/>
          <w:sz w:val="24"/>
        </w:rPr>
        <w:t>3.1</w:t>
      </w:r>
      <w:r w:rsidR="006F60BF" w:rsidRPr="00243812">
        <w:rPr>
          <w:rFonts w:ascii="Montserrat" w:hAnsi="Montserrat"/>
          <w:sz w:val="24"/>
        </w:rPr>
        <w:tab/>
      </w:r>
      <w:r w:rsidRPr="00243812">
        <w:rPr>
          <w:rFonts w:ascii="Montserrat" w:hAnsi="Montserrat"/>
          <w:sz w:val="24"/>
        </w:rPr>
        <w:t>CAMPAIGN PORTFOLIO GENERATION</w:t>
      </w:r>
    </w:p>
    <w:p w14:paraId="26D36FF9" w14:textId="63DA081C" w:rsidR="004E739B" w:rsidRPr="00243812" w:rsidRDefault="00243812" w:rsidP="00F01A18">
      <w:pPr>
        <w:pStyle w:val="NoSpacing"/>
        <w:rPr>
          <w:rFonts w:ascii="Montserrat" w:hAnsi="Montserrat"/>
          <w:sz w:val="24"/>
        </w:rPr>
      </w:pPr>
      <w:r w:rsidRPr="00243812">
        <w:rPr>
          <w:rFonts w:ascii="Montserrat" w:hAnsi="Montserrat"/>
          <w:sz w:val="24"/>
        </w:rPr>
        <w:t>3.1.1</w:t>
      </w:r>
      <w:r w:rsidR="006F60BF" w:rsidRPr="00243812">
        <w:rPr>
          <w:rFonts w:ascii="Montserrat" w:hAnsi="Montserrat"/>
          <w:sz w:val="24"/>
        </w:rPr>
        <w:tab/>
      </w:r>
      <w:r w:rsidRPr="00243812">
        <w:rPr>
          <w:rFonts w:ascii="Montserrat" w:hAnsi="Montserrat"/>
          <w:sz w:val="24"/>
        </w:rPr>
        <w:t>ARENA</w:t>
      </w:r>
    </w:p>
    <w:p w14:paraId="187B6612" w14:textId="53AAE8E0" w:rsidR="004E739B" w:rsidRPr="00243812" w:rsidRDefault="00243812" w:rsidP="00F01A18">
      <w:pPr>
        <w:pStyle w:val="NoSpacing"/>
        <w:rPr>
          <w:rFonts w:ascii="Montserrat" w:hAnsi="Montserrat"/>
          <w:sz w:val="24"/>
        </w:rPr>
      </w:pPr>
      <w:r w:rsidRPr="00243812">
        <w:rPr>
          <w:rFonts w:ascii="Montserrat" w:hAnsi="Montserrat"/>
          <w:sz w:val="24"/>
        </w:rPr>
        <w:t>3.1.2</w:t>
      </w:r>
      <w:r w:rsidR="006F60BF" w:rsidRPr="00243812">
        <w:rPr>
          <w:rFonts w:ascii="Montserrat" w:hAnsi="Montserrat"/>
          <w:sz w:val="24"/>
        </w:rPr>
        <w:tab/>
      </w:r>
      <w:r w:rsidRPr="00243812">
        <w:rPr>
          <w:rFonts w:ascii="Montserrat" w:hAnsi="Montserrat"/>
          <w:sz w:val="24"/>
        </w:rPr>
        <w:t>CAST</w:t>
      </w:r>
    </w:p>
    <w:p w14:paraId="5107865F" w14:textId="54D91BD3" w:rsidR="004E739B" w:rsidRPr="00243812" w:rsidRDefault="00243812" w:rsidP="00F01A18">
      <w:pPr>
        <w:pStyle w:val="NoSpacing"/>
        <w:rPr>
          <w:rFonts w:ascii="Montserrat" w:hAnsi="Montserrat"/>
          <w:sz w:val="24"/>
        </w:rPr>
      </w:pPr>
      <w:r w:rsidRPr="00243812">
        <w:rPr>
          <w:rFonts w:ascii="Montserrat" w:hAnsi="Montserrat"/>
          <w:sz w:val="24"/>
        </w:rPr>
        <w:t>3.1.3</w:t>
      </w:r>
      <w:r w:rsidR="006F60BF" w:rsidRPr="00243812">
        <w:rPr>
          <w:rFonts w:ascii="Montserrat" w:hAnsi="Montserrat"/>
          <w:sz w:val="24"/>
        </w:rPr>
        <w:tab/>
      </w:r>
      <w:r w:rsidRPr="00243812">
        <w:rPr>
          <w:rFonts w:ascii="Montserrat" w:hAnsi="Montserrat"/>
          <w:sz w:val="24"/>
        </w:rPr>
        <w:t>POSSIBILITIES</w:t>
      </w:r>
    </w:p>
    <w:p w14:paraId="28BACF71" w14:textId="22202B91" w:rsidR="004E739B" w:rsidRPr="00243812" w:rsidRDefault="00243812" w:rsidP="00F01A18">
      <w:pPr>
        <w:pStyle w:val="NoSpacing"/>
        <w:rPr>
          <w:rFonts w:ascii="Montserrat" w:hAnsi="Montserrat"/>
          <w:sz w:val="24"/>
        </w:rPr>
      </w:pPr>
      <w:r w:rsidRPr="00243812">
        <w:rPr>
          <w:rFonts w:ascii="Montserrat" w:hAnsi="Montserrat"/>
          <w:sz w:val="24"/>
        </w:rPr>
        <w:t>3.2</w:t>
      </w:r>
      <w:r w:rsidR="006F60BF" w:rsidRPr="00243812">
        <w:rPr>
          <w:rFonts w:ascii="Montserrat" w:hAnsi="Montserrat"/>
          <w:sz w:val="24"/>
        </w:rPr>
        <w:tab/>
      </w:r>
      <w:r w:rsidRPr="00243812">
        <w:rPr>
          <w:rFonts w:ascii="Montserrat" w:hAnsi="Montserrat"/>
          <w:sz w:val="24"/>
        </w:rPr>
        <w:t>CAMPAIGN EXECUTION</w:t>
      </w:r>
    </w:p>
    <w:p w14:paraId="21B4EF3B" w14:textId="34A9CEAA" w:rsidR="004E739B" w:rsidRPr="00243812" w:rsidRDefault="00243812" w:rsidP="00F01A18">
      <w:pPr>
        <w:pStyle w:val="NoSpacing"/>
        <w:rPr>
          <w:rFonts w:ascii="Montserrat" w:hAnsi="Montserrat"/>
          <w:sz w:val="24"/>
        </w:rPr>
      </w:pPr>
      <w:r w:rsidRPr="00243812">
        <w:rPr>
          <w:rFonts w:ascii="Montserrat" w:hAnsi="Montserrat"/>
          <w:sz w:val="24"/>
        </w:rPr>
        <w:t>3.2.1</w:t>
      </w:r>
      <w:r w:rsidR="006F60BF" w:rsidRPr="00243812">
        <w:rPr>
          <w:rFonts w:ascii="Montserrat" w:hAnsi="Montserrat"/>
          <w:sz w:val="24"/>
        </w:rPr>
        <w:tab/>
      </w:r>
      <w:r w:rsidRPr="00243812">
        <w:rPr>
          <w:rFonts w:ascii="Montserrat" w:hAnsi="Montserrat"/>
          <w:sz w:val="24"/>
        </w:rPr>
        <w:t>OBJECTIVES : CONVERGENCE</w:t>
      </w:r>
    </w:p>
    <w:p w14:paraId="354A615B" w14:textId="121DD4FF" w:rsidR="004E739B" w:rsidRPr="00243812" w:rsidRDefault="00243812" w:rsidP="00F01A18">
      <w:pPr>
        <w:pStyle w:val="NoSpacing"/>
        <w:rPr>
          <w:rFonts w:ascii="Montserrat" w:hAnsi="Montserrat"/>
          <w:sz w:val="24"/>
        </w:rPr>
      </w:pPr>
      <w:r w:rsidRPr="00243812">
        <w:rPr>
          <w:rFonts w:ascii="Montserrat" w:hAnsi="Montserrat"/>
          <w:sz w:val="24"/>
        </w:rPr>
        <w:t>3.2.2</w:t>
      </w:r>
      <w:r w:rsidR="006F60BF" w:rsidRPr="00243812">
        <w:rPr>
          <w:rFonts w:ascii="Montserrat" w:hAnsi="Montserrat"/>
          <w:sz w:val="24"/>
        </w:rPr>
        <w:tab/>
      </w:r>
      <w:r w:rsidRPr="00243812">
        <w:rPr>
          <w:rFonts w:ascii="Montserrat" w:hAnsi="Montserrat"/>
          <w:sz w:val="24"/>
        </w:rPr>
        <w:t>FEAT/TEST/CONTEST : APPLICATIONS</w:t>
      </w:r>
    </w:p>
    <w:p w14:paraId="0185BF5F" w14:textId="78078B83" w:rsidR="004E739B" w:rsidRPr="00243812" w:rsidRDefault="00243812" w:rsidP="00F01A18">
      <w:pPr>
        <w:pStyle w:val="NoSpacing"/>
        <w:rPr>
          <w:rFonts w:ascii="Montserrat" w:hAnsi="Montserrat"/>
          <w:sz w:val="24"/>
        </w:rPr>
      </w:pPr>
      <w:r w:rsidRPr="00243812">
        <w:rPr>
          <w:rFonts w:ascii="Montserrat" w:hAnsi="Montserrat"/>
          <w:sz w:val="24"/>
        </w:rPr>
        <w:t>3.3</w:t>
      </w:r>
      <w:r w:rsidR="006F60BF" w:rsidRPr="00243812">
        <w:rPr>
          <w:rFonts w:ascii="Montserrat" w:hAnsi="Montserrat"/>
          <w:sz w:val="24"/>
        </w:rPr>
        <w:tab/>
      </w:r>
      <w:r w:rsidRPr="00243812">
        <w:rPr>
          <w:rFonts w:ascii="Montserrat" w:hAnsi="Montserrat"/>
          <w:sz w:val="24"/>
        </w:rPr>
        <w:t>EXISTENCE</w:t>
      </w:r>
    </w:p>
    <w:p w14:paraId="030B54CA" w14:textId="5151AAAF" w:rsidR="004E739B" w:rsidRPr="00243812" w:rsidRDefault="00243812" w:rsidP="00F01A18">
      <w:pPr>
        <w:pStyle w:val="NoSpacing"/>
        <w:rPr>
          <w:rFonts w:ascii="Montserrat" w:hAnsi="Montserrat"/>
          <w:sz w:val="24"/>
        </w:rPr>
      </w:pPr>
      <w:r w:rsidRPr="00243812">
        <w:rPr>
          <w:rFonts w:ascii="Montserrat" w:hAnsi="Montserrat"/>
          <w:sz w:val="24"/>
        </w:rPr>
        <w:t>3.3.1</w:t>
      </w:r>
      <w:r w:rsidR="006F60BF" w:rsidRPr="00243812">
        <w:rPr>
          <w:rFonts w:ascii="Montserrat" w:hAnsi="Montserrat"/>
          <w:sz w:val="24"/>
        </w:rPr>
        <w:tab/>
      </w:r>
      <w:r w:rsidRPr="00243812">
        <w:rPr>
          <w:rFonts w:ascii="Montserrat" w:hAnsi="Montserrat"/>
          <w:sz w:val="24"/>
        </w:rPr>
        <w:t>KARMA : EXPERIENCE &amp; OBLIGATION</w:t>
      </w:r>
    </w:p>
    <w:p w14:paraId="64C0827A" w14:textId="3F7BECC6" w:rsidR="004E739B" w:rsidRPr="00243812" w:rsidRDefault="00243812" w:rsidP="00F01A18">
      <w:pPr>
        <w:pStyle w:val="NoSpacing"/>
        <w:rPr>
          <w:rFonts w:ascii="Montserrat" w:hAnsi="Montserrat"/>
          <w:sz w:val="24"/>
        </w:rPr>
      </w:pPr>
      <w:r w:rsidRPr="00243812">
        <w:rPr>
          <w:rFonts w:ascii="Montserrat" w:hAnsi="Montserrat"/>
          <w:sz w:val="24"/>
        </w:rPr>
        <w:t>3.4</w:t>
      </w:r>
      <w:r w:rsidR="006F60BF" w:rsidRPr="00243812">
        <w:rPr>
          <w:rFonts w:ascii="Montserrat" w:hAnsi="Montserrat"/>
          <w:sz w:val="24"/>
        </w:rPr>
        <w:tab/>
      </w:r>
      <w:r w:rsidRPr="00243812">
        <w:rPr>
          <w:rFonts w:ascii="Montserrat" w:hAnsi="Montserrat"/>
          <w:sz w:val="24"/>
        </w:rPr>
        <w:t>RULES OF CONSEQUENCE</w:t>
      </w:r>
      <w:r w:rsidRPr="00243812">
        <w:rPr>
          <w:rFonts w:ascii="Montserrat" w:hAnsi="Montserrat"/>
          <w:sz w:val="24"/>
        </w:rPr>
        <w:tab/>
      </w:r>
    </w:p>
    <w:p w14:paraId="485A7765" w14:textId="32EB93DA" w:rsidR="004E739B" w:rsidRPr="00243812" w:rsidRDefault="00243812" w:rsidP="00F01A18">
      <w:pPr>
        <w:pStyle w:val="NoSpacing"/>
        <w:rPr>
          <w:rFonts w:ascii="Montserrat" w:hAnsi="Montserrat"/>
          <w:sz w:val="24"/>
        </w:rPr>
      </w:pPr>
      <w:r w:rsidRPr="00243812">
        <w:rPr>
          <w:rFonts w:ascii="Montserrat" w:hAnsi="Montserrat"/>
          <w:sz w:val="24"/>
        </w:rPr>
        <w:t>3.4.1</w:t>
      </w:r>
      <w:r w:rsidR="006F60BF" w:rsidRPr="00243812">
        <w:rPr>
          <w:rFonts w:ascii="Montserrat" w:hAnsi="Montserrat"/>
          <w:sz w:val="24"/>
        </w:rPr>
        <w:tab/>
      </w:r>
      <w:r w:rsidRPr="00243812">
        <w:rPr>
          <w:rFonts w:ascii="Montserrat" w:hAnsi="Montserrat"/>
          <w:sz w:val="24"/>
        </w:rPr>
        <w:t>MANIFESTATION OF INTENT</w:t>
      </w:r>
    </w:p>
    <w:p w14:paraId="51A32C97" w14:textId="4DE75D0E" w:rsidR="004E739B" w:rsidRPr="00243812" w:rsidRDefault="00243812" w:rsidP="00F01A18">
      <w:pPr>
        <w:pStyle w:val="NoSpacing"/>
        <w:rPr>
          <w:rFonts w:ascii="Montserrat" w:hAnsi="Montserrat"/>
          <w:sz w:val="24"/>
        </w:rPr>
      </w:pPr>
      <w:r w:rsidRPr="00243812">
        <w:rPr>
          <w:rFonts w:ascii="Montserrat" w:hAnsi="Montserrat"/>
          <w:sz w:val="24"/>
        </w:rPr>
        <w:t>3.4.2</w:t>
      </w:r>
      <w:r w:rsidR="006F60BF" w:rsidRPr="00243812">
        <w:rPr>
          <w:rFonts w:ascii="Montserrat" w:hAnsi="Montserrat"/>
          <w:sz w:val="24"/>
        </w:rPr>
        <w:tab/>
      </w:r>
      <w:r w:rsidRPr="00243812">
        <w:rPr>
          <w:rFonts w:ascii="Montserrat" w:hAnsi="Montserrat"/>
          <w:sz w:val="24"/>
        </w:rPr>
        <w:t>EFFECTS</w:t>
      </w:r>
    </w:p>
    <w:p w14:paraId="7BF280F5" w14:textId="06E94D1B" w:rsidR="004E739B" w:rsidRPr="00243812" w:rsidRDefault="00243812" w:rsidP="00F01A18">
      <w:pPr>
        <w:pStyle w:val="NoSpacing"/>
        <w:rPr>
          <w:rFonts w:ascii="Montserrat" w:hAnsi="Montserrat"/>
          <w:sz w:val="24"/>
        </w:rPr>
      </w:pPr>
      <w:r w:rsidRPr="00243812">
        <w:rPr>
          <w:rFonts w:ascii="Montserrat" w:hAnsi="Montserrat"/>
          <w:sz w:val="24"/>
        </w:rPr>
        <w:t>3.4.3</w:t>
      </w:r>
      <w:r w:rsidR="006F60BF" w:rsidRPr="00243812">
        <w:rPr>
          <w:rFonts w:ascii="Montserrat" w:hAnsi="Montserrat"/>
          <w:sz w:val="24"/>
        </w:rPr>
        <w:tab/>
      </w:r>
      <w:r w:rsidRPr="00243812">
        <w:rPr>
          <w:rFonts w:ascii="Montserrat" w:hAnsi="Montserrat"/>
          <w:sz w:val="24"/>
        </w:rPr>
        <w:t>DAMAGE</w:t>
      </w:r>
    </w:p>
    <w:p w14:paraId="214A2A9F" w14:textId="0C736457" w:rsidR="004E739B" w:rsidRPr="00243812" w:rsidRDefault="00243812" w:rsidP="00F01A18">
      <w:pPr>
        <w:pStyle w:val="NoSpacing"/>
        <w:rPr>
          <w:rFonts w:ascii="Montserrat" w:hAnsi="Montserrat"/>
          <w:sz w:val="24"/>
        </w:rPr>
      </w:pPr>
      <w:r w:rsidRPr="00243812">
        <w:rPr>
          <w:rFonts w:ascii="Montserrat" w:hAnsi="Montserrat"/>
          <w:sz w:val="24"/>
        </w:rPr>
        <w:t>3.4.4</w:t>
      </w:r>
      <w:r w:rsidR="006F60BF" w:rsidRPr="00243812">
        <w:rPr>
          <w:rFonts w:ascii="Montserrat" w:hAnsi="Montserrat"/>
          <w:sz w:val="24"/>
        </w:rPr>
        <w:tab/>
      </w:r>
      <w:r w:rsidRPr="00243812">
        <w:rPr>
          <w:rFonts w:ascii="Montserrat" w:hAnsi="Montserrat"/>
          <w:sz w:val="24"/>
        </w:rPr>
        <w:t>DEATH</w:t>
      </w:r>
    </w:p>
    <w:p w14:paraId="3551D3BA"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1F3468BB" w14:textId="77777777" w:rsidR="004E739B" w:rsidRPr="00243812" w:rsidRDefault="00243812" w:rsidP="00F01A18">
      <w:pPr>
        <w:pStyle w:val="NoSpacing"/>
        <w:rPr>
          <w:rFonts w:ascii="Montserrat" w:hAnsi="Montserrat"/>
          <w:sz w:val="24"/>
        </w:rPr>
      </w:pPr>
      <w:r w:rsidRPr="00243812">
        <w:rPr>
          <w:rFonts w:ascii="Montserrat" w:hAnsi="Montserrat"/>
          <w:sz w:val="24"/>
        </w:rPr>
        <w:t>4.0</w:t>
      </w:r>
      <w:r w:rsidRPr="00243812">
        <w:rPr>
          <w:rFonts w:ascii="Montserrat" w:hAnsi="Montserrat"/>
          <w:sz w:val="24"/>
        </w:rPr>
        <w:tab/>
        <w:t>ACCESS ONLY</w:t>
      </w:r>
    </w:p>
    <w:p w14:paraId="38A27F76" w14:textId="57F0CF4B" w:rsidR="004E739B" w:rsidRPr="00243812" w:rsidRDefault="00243812" w:rsidP="00F01A18">
      <w:pPr>
        <w:pStyle w:val="NoSpacing"/>
        <w:rPr>
          <w:rFonts w:ascii="Montserrat" w:hAnsi="Montserrat"/>
          <w:sz w:val="24"/>
        </w:rPr>
      </w:pPr>
      <w:r w:rsidRPr="00243812">
        <w:rPr>
          <w:rFonts w:ascii="Montserrat" w:hAnsi="Montserrat"/>
          <w:sz w:val="24"/>
        </w:rPr>
        <w:t>4.1</w:t>
      </w:r>
      <w:r w:rsidR="006F60BF" w:rsidRPr="00243812">
        <w:rPr>
          <w:rFonts w:ascii="Montserrat" w:hAnsi="Montserrat"/>
          <w:sz w:val="24"/>
        </w:rPr>
        <w:tab/>
      </w:r>
      <w:r w:rsidRPr="00243812">
        <w:rPr>
          <w:rFonts w:ascii="Montserrat" w:hAnsi="Montserrat"/>
          <w:sz w:val="24"/>
        </w:rPr>
        <w:t>THRESHOLD EFFECTS : APPLICATION</w:t>
      </w:r>
    </w:p>
    <w:p w14:paraId="4D00AE2E" w14:textId="4CCF57C6" w:rsidR="004E739B" w:rsidRPr="00243812" w:rsidRDefault="00243812" w:rsidP="00F01A18">
      <w:pPr>
        <w:pStyle w:val="NoSpacing"/>
        <w:rPr>
          <w:rFonts w:ascii="Montserrat" w:hAnsi="Montserrat"/>
          <w:sz w:val="24"/>
        </w:rPr>
      </w:pPr>
      <w:r w:rsidRPr="00243812">
        <w:rPr>
          <w:rFonts w:ascii="Montserrat" w:hAnsi="Montserrat"/>
          <w:sz w:val="24"/>
        </w:rPr>
        <w:t>4.1.1</w:t>
      </w:r>
      <w:r w:rsidR="006F60BF" w:rsidRPr="00243812">
        <w:rPr>
          <w:rFonts w:ascii="Montserrat" w:hAnsi="Montserrat"/>
          <w:sz w:val="24"/>
        </w:rPr>
        <w:tab/>
      </w:r>
      <w:r w:rsidRPr="00243812">
        <w:rPr>
          <w:rFonts w:ascii="Montserrat" w:hAnsi="Montserrat"/>
          <w:sz w:val="24"/>
        </w:rPr>
        <w:t xml:space="preserve">ARCANUM ARS </w:t>
      </w:r>
    </w:p>
    <w:p w14:paraId="2E26EC29" w14:textId="16E1FA67" w:rsidR="004E739B" w:rsidRPr="00243812" w:rsidRDefault="00243812" w:rsidP="00F01A18">
      <w:pPr>
        <w:pStyle w:val="NoSpacing"/>
        <w:rPr>
          <w:rFonts w:ascii="Montserrat" w:hAnsi="Montserrat"/>
          <w:sz w:val="24"/>
        </w:rPr>
      </w:pPr>
      <w:r w:rsidRPr="00243812">
        <w:rPr>
          <w:rFonts w:ascii="Montserrat" w:hAnsi="Montserrat"/>
          <w:sz w:val="24"/>
        </w:rPr>
        <w:t>4.1.2</w:t>
      </w:r>
      <w:r w:rsidR="006F60BF" w:rsidRPr="00243812">
        <w:rPr>
          <w:rFonts w:ascii="Montserrat" w:hAnsi="Montserrat"/>
          <w:sz w:val="24"/>
        </w:rPr>
        <w:tab/>
      </w:r>
      <w:r w:rsidRPr="00243812">
        <w:rPr>
          <w:rFonts w:ascii="Montserrat" w:hAnsi="Montserrat"/>
          <w:sz w:val="24"/>
        </w:rPr>
        <w:t>ARTIFACTS</w:t>
      </w:r>
    </w:p>
    <w:p w14:paraId="263EA562" w14:textId="74A3A4A9" w:rsidR="004E739B" w:rsidRPr="00243812" w:rsidRDefault="00243812" w:rsidP="00F01A18">
      <w:pPr>
        <w:pStyle w:val="NoSpacing"/>
        <w:rPr>
          <w:rFonts w:ascii="Montserrat" w:hAnsi="Montserrat"/>
          <w:sz w:val="24"/>
        </w:rPr>
      </w:pPr>
      <w:r w:rsidRPr="00243812">
        <w:rPr>
          <w:rFonts w:ascii="Montserrat" w:hAnsi="Montserrat"/>
          <w:sz w:val="24"/>
        </w:rPr>
        <w:t>4.1.3</w:t>
      </w:r>
      <w:r w:rsidR="006F60BF" w:rsidRPr="00243812">
        <w:rPr>
          <w:rFonts w:ascii="Montserrat" w:hAnsi="Montserrat"/>
          <w:sz w:val="24"/>
        </w:rPr>
        <w:tab/>
      </w:r>
      <w:r w:rsidRPr="00243812">
        <w:rPr>
          <w:rFonts w:ascii="Montserrat" w:hAnsi="Montserrat"/>
          <w:sz w:val="24"/>
        </w:rPr>
        <w:t xml:space="preserve">PSIONICS </w:t>
      </w:r>
    </w:p>
    <w:p w14:paraId="4C5B54D3" w14:textId="69E31F77" w:rsidR="004E739B" w:rsidRPr="00243812" w:rsidRDefault="00243812" w:rsidP="00F01A18">
      <w:pPr>
        <w:pStyle w:val="NoSpacing"/>
        <w:rPr>
          <w:rFonts w:ascii="Montserrat" w:hAnsi="Montserrat"/>
          <w:sz w:val="24"/>
        </w:rPr>
      </w:pPr>
      <w:r w:rsidRPr="00243812">
        <w:rPr>
          <w:rFonts w:ascii="Montserrat" w:hAnsi="Montserrat"/>
          <w:sz w:val="24"/>
        </w:rPr>
        <w:t>4.1.4</w:t>
      </w:r>
      <w:r w:rsidR="006F60BF" w:rsidRPr="00243812">
        <w:rPr>
          <w:rFonts w:ascii="Montserrat" w:hAnsi="Montserrat"/>
          <w:sz w:val="24"/>
        </w:rPr>
        <w:tab/>
      </w:r>
      <w:r w:rsidRPr="00243812">
        <w:rPr>
          <w:rFonts w:ascii="Montserrat" w:hAnsi="Montserrat"/>
          <w:sz w:val="24"/>
        </w:rPr>
        <w:t xml:space="preserve">PARADOX </w:t>
      </w:r>
    </w:p>
    <w:p w14:paraId="66D213A4" w14:textId="763D0482" w:rsidR="004E739B" w:rsidRPr="00243812" w:rsidRDefault="00243812" w:rsidP="00F01A18">
      <w:pPr>
        <w:pStyle w:val="NoSpacing"/>
        <w:rPr>
          <w:rFonts w:ascii="Montserrat" w:hAnsi="Montserrat"/>
          <w:sz w:val="24"/>
        </w:rPr>
      </w:pPr>
      <w:r w:rsidRPr="00243812">
        <w:rPr>
          <w:rFonts w:ascii="Montserrat" w:hAnsi="Montserrat"/>
          <w:sz w:val="24"/>
        </w:rPr>
        <w:t>4.1.5</w:t>
      </w:r>
      <w:r w:rsidR="006F60BF" w:rsidRPr="00243812">
        <w:rPr>
          <w:rFonts w:ascii="Montserrat" w:hAnsi="Montserrat"/>
          <w:sz w:val="24"/>
        </w:rPr>
        <w:tab/>
      </w:r>
      <w:r w:rsidRPr="00243812">
        <w:rPr>
          <w:rFonts w:ascii="Montserrat" w:hAnsi="Montserrat"/>
          <w:sz w:val="24"/>
        </w:rPr>
        <w:t>UNKNOWN</w:t>
      </w:r>
    </w:p>
    <w:p w14:paraId="2448777C" w14:textId="25A38529" w:rsidR="004E739B" w:rsidRPr="00243812" w:rsidRDefault="00243812" w:rsidP="00F01A18">
      <w:pPr>
        <w:pStyle w:val="NoSpacing"/>
        <w:rPr>
          <w:rFonts w:ascii="Montserrat" w:hAnsi="Montserrat"/>
          <w:sz w:val="24"/>
        </w:rPr>
      </w:pPr>
      <w:r w:rsidRPr="00243812">
        <w:rPr>
          <w:rFonts w:ascii="Montserrat" w:hAnsi="Montserrat"/>
          <w:sz w:val="24"/>
        </w:rPr>
        <w:t>4.2</w:t>
      </w:r>
      <w:r w:rsidR="006F60BF" w:rsidRPr="00243812">
        <w:rPr>
          <w:rFonts w:ascii="Montserrat" w:hAnsi="Montserrat"/>
          <w:sz w:val="24"/>
        </w:rPr>
        <w:tab/>
      </w:r>
      <w:r w:rsidRPr="00243812">
        <w:rPr>
          <w:rFonts w:ascii="Montserrat" w:hAnsi="Montserrat"/>
          <w:sz w:val="24"/>
        </w:rPr>
        <w:t>REALISM : APPLICATION</w:t>
      </w:r>
    </w:p>
    <w:p w14:paraId="0B1CA206" w14:textId="42E4E1A7" w:rsidR="004E739B" w:rsidRPr="00243812" w:rsidRDefault="00243812" w:rsidP="00F01A18">
      <w:pPr>
        <w:pStyle w:val="NoSpacing"/>
        <w:rPr>
          <w:rFonts w:ascii="Montserrat" w:hAnsi="Montserrat"/>
          <w:sz w:val="24"/>
        </w:rPr>
      </w:pPr>
      <w:r w:rsidRPr="00243812">
        <w:rPr>
          <w:rFonts w:ascii="Montserrat" w:hAnsi="Montserrat"/>
          <w:sz w:val="24"/>
        </w:rPr>
        <w:t>4.2.1</w:t>
      </w:r>
      <w:r w:rsidR="006F60BF" w:rsidRPr="00243812">
        <w:rPr>
          <w:rFonts w:ascii="Montserrat" w:hAnsi="Montserrat"/>
          <w:sz w:val="24"/>
        </w:rPr>
        <w:tab/>
      </w:r>
      <w:r w:rsidRPr="00243812">
        <w:rPr>
          <w:rFonts w:ascii="Montserrat" w:hAnsi="Montserrat"/>
          <w:sz w:val="24"/>
        </w:rPr>
        <w:t>POWER VS STRUCTURE</w:t>
      </w:r>
    </w:p>
    <w:p w14:paraId="648068B7" w14:textId="7511401D" w:rsidR="004E739B" w:rsidRPr="00243812" w:rsidRDefault="00243812" w:rsidP="00F01A18">
      <w:pPr>
        <w:pStyle w:val="NoSpacing"/>
        <w:rPr>
          <w:rFonts w:ascii="Montserrat" w:hAnsi="Montserrat"/>
          <w:sz w:val="24"/>
        </w:rPr>
      </w:pPr>
      <w:r w:rsidRPr="00243812">
        <w:rPr>
          <w:rFonts w:ascii="Montserrat" w:hAnsi="Montserrat"/>
          <w:sz w:val="24"/>
        </w:rPr>
        <w:t>4.3</w:t>
      </w:r>
      <w:r w:rsidR="006F60BF" w:rsidRPr="00243812">
        <w:rPr>
          <w:rFonts w:ascii="Montserrat" w:hAnsi="Montserrat"/>
          <w:sz w:val="24"/>
        </w:rPr>
        <w:tab/>
      </w:r>
      <w:r w:rsidRPr="00243812">
        <w:rPr>
          <w:rFonts w:ascii="Montserrat" w:hAnsi="Montserrat"/>
          <w:sz w:val="24"/>
        </w:rPr>
        <w:t>AFTER DEATH</w:t>
      </w:r>
    </w:p>
    <w:p w14:paraId="2D3E1896" w14:textId="674C1F45" w:rsidR="004E739B" w:rsidRPr="00243812" w:rsidRDefault="00243812" w:rsidP="00F01A18">
      <w:pPr>
        <w:pStyle w:val="NoSpacing"/>
        <w:rPr>
          <w:rFonts w:ascii="Montserrat" w:hAnsi="Montserrat"/>
          <w:sz w:val="24"/>
        </w:rPr>
      </w:pPr>
      <w:r w:rsidRPr="00243812">
        <w:rPr>
          <w:rFonts w:ascii="Montserrat" w:hAnsi="Montserrat"/>
          <w:sz w:val="24"/>
        </w:rPr>
        <w:t>4.3.1</w:t>
      </w:r>
      <w:r w:rsidR="006F60BF" w:rsidRPr="00243812">
        <w:rPr>
          <w:rFonts w:ascii="Montserrat" w:hAnsi="Montserrat"/>
          <w:sz w:val="24"/>
        </w:rPr>
        <w:tab/>
      </w:r>
      <w:r w:rsidRPr="00243812">
        <w:rPr>
          <w:rFonts w:ascii="Montserrat" w:hAnsi="Montserrat"/>
          <w:sz w:val="24"/>
        </w:rPr>
        <w:t>REVIVIFICATION</w:t>
      </w:r>
    </w:p>
    <w:p w14:paraId="4241FFBE" w14:textId="53D06C87" w:rsidR="004E739B" w:rsidRPr="00243812" w:rsidRDefault="00243812" w:rsidP="00F01A18">
      <w:pPr>
        <w:pStyle w:val="NoSpacing"/>
        <w:rPr>
          <w:rFonts w:ascii="Montserrat" w:hAnsi="Montserrat"/>
          <w:sz w:val="24"/>
        </w:rPr>
      </w:pPr>
      <w:r w:rsidRPr="00243812">
        <w:rPr>
          <w:rFonts w:ascii="Montserrat" w:hAnsi="Montserrat"/>
          <w:sz w:val="24"/>
        </w:rPr>
        <w:t>4.3.2</w:t>
      </w:r>
      <w:r w:rsidR="006F60BF" w:rsidRPr="00243812">
        <w:rPr>
          <w:rFonts w:ascii="Montserrat" w:hAnsi="Montserrat"/>
          <w:sz w:val="24"/>
        </w:rPr>
        <w:tab/>
      </w:r>
      <w:r w:rsidRPr="00243812">
        <w:rPr>
          <w:rFonts w:ascii="Montserrat" w:hAnsi="Montserrat"/>
          <w:sz w:val="24"/>
        </w:rPr>
        <w:t>RESURRECTION</w:t>
      </w:r>
    </w:p>
    <w:p w14:paraId="78FD0046" w14:textId="238B68C1" w:rsidR="004E739B" w:rsidRPr="00243812" w:rsidRDefault="00243812" w:rsidP="00F01A18">
      <w:pPr>
        <w:pStyle w:val="NoSpacing"/>
        <w:rPr>
          <w:rFonts w:ascii="Montserrat" w:hAnsi="Montserrat"/>
          <w:sz w:val="24"/>
        </w:rPr>
      </w:pPr>
      <w:r w:rsidRPr="00243812">
        <w:rPr>
          <w:rFonts w:ascii="Montserrat" w:hAnsi="Montserrat"/>
          <w:sz w:val="24"/>
        </w:rPr>
        <w:t>4.3.3</w:t>
      </w:r>
      <w:r w:rsidR="006F60BF" w:rsidRPr="00243812">
        <w:rPr>
          <w:rFonts w:ascii="Montserrat" w:hAnsi="Montserrat"/>
          <w:sz w:val="24"/>
        </w:rPr>
        <w:tab/>
      </w:r>
      <w:r w:rsidRPr="00243812">
        <w:rPr>
          <w:rFonts w:ascii="Montserrat" w:hAnsi="Montserrat"/>
          <w:sz w:val="24"/>
        </w:rPr>
        <w:t>REINCARNATION</w:t>
      </w:r>
    </w:p>
    <w:p w14:paraId="1D007EFC" w14:textId="1815241C" w:rsidR="004E739B" w:rsidRPr="00243812" w:rsidRDefault="00243812" w:rsidP="00F01A18">
      <w:pPr>
        <w:pStyle w:val="NoSpacing"/>
        <w:rPr>
          <w:rFonts w:ascii="Montserrat" w:hAnsi="Montserrat"/>
          <w:sz w:val="24"/>
        </w:rPr>
      </w:pPr>
      <w:r w:rsidRPr="00243812">
        <w:rPr>
          <w:rFonts w:ascii="Montserrat" w:hAnsi="Montserrat"/>
          <w:sz w:val="24"/>
        </w:rPr>
        <w:t>4.3.4</w:t>
      </w:r>
      <w:r w:rsidR="006F60BF" w:rsidRPr="00243812">
        <w:rPr>
          <w:rFonts w:ascii="Montserrat" w:hAnsi="Montserrat"/>
          <w:sz w:val="24"/>
        </w:rPr>
        <w:tab/>
      </w:r>
      <w:r w:rsidRPr="00243812">
        <w:rPr>
          <w:rFonts w:ascii="Montserrat" w:hAnsi="Montserrat"/>
          <w:sz w:val="24"/>
        </w:rPr>
        <w:t>REGENERATION : CLONING</w:t>
      </w:r>
    </w:p>
    <w:p w14:paraId="37143F45" w14:textId="77777777" w:rsidR="004E739B" w:rsidRPr="00243812" w:rsidRDefault="004E739B" w:rsidP="00F01A18">
      <w:pPr>
        <w:pStyle w:val="NoSpacing"/>
        <w:rPr>
          <w:rFonts w:ascii="Montserrat" w:hAnsi="Montserrat"/>
          <w:sz w:val="24"/>
        </w:rPr>
      </w:pPr>
    </w:p>
    <w:p w14:paraId="1ECC1CF9" w14:textId="77777777" w:rsidR="004E739B" w:rsidRPr="00243812" w:rsidRDefault="00243812" w:rsidP="00F01A18">
      <w:pPr>
        <w:pStyle w:val="NoSpacing"/>
        <w:rPr>
          <w:rFonts w:ascii="Montserrat" w:hAnsi="Montserrat"/>
          <w:sz w:val="24"/>
        </w:rPr>
      </w:pPr>
      <w:r w:rsidRPr="00243812">
        <w:rPr>
          <w:rFonts w:ascii="Montserrat" w:hAnsi="Montserrat"/>
          <w:sz w:val="24"/>
        </w:rPr>
        <w:t>5.0</w:t>
      </w:r>
      <w:r w:rsidRPr="00243812">
        <w:rPr>
          <w:rFonts w:ascii="Montserrat" w:hAnsi="Montserrat"/>
          <w:sz w:val="24"/>
        </w:rPr>
        <w:tab/>
        <w:t>REFERENCE</w:t>
      </w:r>
    </w:p>
    <w:p w14:paraId="17804D4F" w14:textId="54235394" w:rsidR="004E739B" w:rsidRPr="00243812" w:rsidRDefault="00243812" w:rsidP="00F01A18">
      <w:pPr>
        <w:pStyle w:val="NoSpacing"/>
        <w:rPr>
          <w:rFonts w:ascii="Montserrat" w:hAnsi="Montserrat"/>
          <w:sz w:val="24"/>
        </w:rPr>
      </w:pPr>
      <w:r w:rsidRPr="00243812">
        <w:rPr>
          <w:rFonts w:ascii="Montserrat" w:hAnsi="Montserrat"/>
          <w:sz w:val="24"/>
        </w:rPr>
        <w:t>5.1</w:t>
      </w:r>
      <w:r w:rsidR="006F60BF" w:rsidRPr="00243812">
        <w:rPr>
          <w:rFonts w:ascii="Montserrat" w:hAnsi="Montserrat"/>
          <w:sz w:val="24"/>
        </w:rPr>
        <w:tab/>
      </w:r>
      <w:r w:rsidRPr="00243812">
        <w:rPr>
          <w:rFonts w:ascii="Montserrat" w:hAnsi="Montserrat"/>
          <w:sz w:val="24"/>
        </w:rPr>
        <w:t>WEAPONS</w:t>
      </w:r>
    </w:p>
    <w:p w14:paraId="302282CD" w14:textId="3A32CA42" w:rsidR="004E739B" w:rsidRPr="00243812" w:rsidRDefault="00243812" w:rsidP="00F01A18">
      <w:pPr>
        <w:pStyle w:val="NoSpacing"/>
        <w:rPr>
          <w:rFonts w:ascii="Montserrat" w:hAnsi="Montserrat"/>
          <w:sz w:val="24"/>
        </w:rPr>
      </w:pPr>
      <w:r w:rsidRPr="00243812">
        <w:rPr>
          <w:rFonts w:ascii="Montserrat" w:hAnsi="Montserrat"/>
          <w:sz w:val="24"/>
        </w:rPr>
        <w:t>5.1.1</w:t>
      </w:r>
      <w:r w:rsidR="006F60BF" w:rsidRPr="00243812">
        <w:rPr>
          <w:rFonts w:ascii="Montserrat" w:hAnsi="Montserrat"/>
          <w:sz w:val="24"/>
        </w:rPr>
        <w:tab/>
      </w:r>
      <w:r w:rsidRPr="00243812">
        <w:rPr>
          <w:rFonts w:ascii="Montserrat" w:hAnsi="Montserrat"/>
          <w:sz w:val="24"/>
        </w:rPr>
        <w:t>MELEE</w:t>
      </w:r>
    </w:p>
    <w:p w14:paraId="3700C7AB" w14:textId="38B62FA7" w:rsidR="004E739B" w:rsidRPr="00243812" w:rsidRDefault="00243812" w:rsidP="00F01A18">
      <w:pPr>
        <w:pStyle w:val="NoSpacing"/>
        <w:rPr>
          <w:rFonts w:ascii="Montserrat" w:hAnsi="Montserrat"/>
          <w:sz w:val="24"/>
        </w:rPr>
      </w:pPr>
      <w:r w:rsidRPr="00243812">
        <w:rPr>
          <w:rFonts w:ascii="Montserrat" w:hAnsi="Montserrat"/>
          <w:sz w:val="24"/>
        </w:rPr>
        <w:t>5.1.2</w:t>
      </w:r>
      <w:r w:rsidR="006F60BF" w:rsidRPr="00243812">
        <w:rPr>
          <w:rFonts w:ascii="Montserrat" w:hAnsi="Montserrat"/>
          <w:sz w:val="24"/>
        </w:rPr>
        <w:tab/>
      </w:r>
      <w:r w:rsidRPr="00243812">
        <w:rPr>
          <w:rFonts w:ascii="Montserrat" w:hAnsi="Montserrat"/>
          <w:sz w:val="24"/>
        </w:rPr>
        <w:t>RANGED</w:t>
      </w:r>
    </w:p>
    <w:p w14:paraId="33F8B2C1" w14:textId="2D0C347D" w:rsidR="004E739B" w:rsidRPr="00243812" w:rsidRDefault="00243812" w:rsidP="00F01A18">
      <w:pPr>
        <w:pStyle w:val="NoSpacing"/>
        <w:rPr>
          <w:rFonts w:ascii="Montserrat" w:hAnsi="Montserrat"/>
          <w:sz w:val="24"/>
        </w:rPr>
      </w:pPr>
      <w:r w:rsidRPr="00243812">
        <w:rPr>
          <w:rFonts w:ascii="Montserrat" w:hAnsi="Montserrat"/>
          <w:sz w:val="24"/>
        </w:rPr>
        <w:t>5.1.3</w:t>
      </w:r>
      <w:r w:rsidR="006F60BF" w:rsidRPr="00243812">
        <w:rPr>
          <w:rFonts w:ascii="Montserrat" w:hAnsi="Montserrat"/>
          <w:sz w:val="24"/>
        </w:rPr>
        <w:tab/>
      </w:r>
      <w:r w:rsidRPr="00243812">
        <w:rPr>
          <w:rFonts w:ascii="Montserrat" w:hAnsi="Montserrat"/>
          <w:sz w:val="24"/>
        </w:rPr>
        <w:t>AREA</w:t>
      </w:r>
    </w:p>
    <w:p w14:paraId="66EE6277" w14:textId="52FC9A0B" w:rsidR="004E739B" w:rsidRPr="00243812" w:rsidRDefault="00243812" w:rsidP="00F01A18">
      <w:pPr>
        <w:pStyle w:val="NoSpacing"/>
        <w:rPr>
          <w:rFonts w:ascii="Montserrat" w:hAnsi="Montserrat"/>
          <w:sz w:val="24"/>
        </w:rPr>
      </w:pPr>
      <w:r w:rsidRPr="00243812">
        <w:rPr>
          <w:rFonts w:ascii="Montserrat" w:hAnsi="Montserrat"/>
          <w:sz w:val="24"/>
        </w:rPr>
        <w:t>5.1.4</w:t>
      </w:r>
      <w:r w:rsidR="006F60BF" w:rsidRPr="00243812">
        <w:rPr>
          <w:rFonts w:ascii="Montserrat" w:hAnsi="Montserrat"/>
          <w:sz w:val="24"/>
        </w:rPr>
        <w:tab/>
      </w:r>
      <w:r w:rsidRPr="00243812">
        <w:rPr>
          <w:rFonts w:ascii="Montserrat" w:hAnsi="Montserrat"/>
          <w:sz w:val="24"/>
        </w:rPr>
        <w:t>EXOTIC</w:t>
      </w:r>
    </w:p>
    <w:p w14:paraId="62444C97" w14:textId="20F8FFEF" w:rsidR="004E739B" w:rsidRPr="00243812" w:rsidRDefault="00243812" w:rsidP="00F01A18">
      <w:pPr>
        <w:pStyle w:val="NoSpacing"/>
        <w:rPr>
          <w:rFonts w:ascii="Montserrat" w:hAnsi="Montserrat"/>
          <w:sz w:val="24"/>
        </w:rPr>
      </w:pPr>
      <w:r w:rsidRPr="00243812">
        <w:rPr>
          <w:rFonts w:ascii="Montserrat" w:hAnsi="Montserrat"/>
          <w:sz w:val="24"/>
        </w:rPr>
        <w:t>5.2</w:t>
      </w:r>
      <w:r w:rsidR="006F60BF" w:rsidRPr="00243812">
        <w:rPr>
          <w:rFonts w:ascii="Montserrat" w:hAnsi="Montserrat"/>
          <w:sz w:val="24"/>
        </w:rPr>
        <w:tab/>
      </w:r>
      <w:r w:rsidRPr="00243812">
        <w:rPr>
          <w:rFonts w:ascii="Montserrat" w:hAnsi="Montserrat"/>
          <w:sz w:val="24"/>
        </w:rPr>
        <w:t>ACCESSORIES</w:t>
      </w:r>
    </w:p>
    <w:p w14:paraId="713B2321" w14:textId="2D210C73" w:rsidR="004E739B" w:rsidRPr="00243812" w:rsidRDefault="00243812" w:rsidP="00F01A18">
      <w:pPr>
        <w:pStyle w:val="NoSpacing"/>
        <w:rPr>
          <w:rFonts w:ascii="Montserrat" w:hAnsi="Montserrat"/>
          <w:sz w:val="24"/>
        </w:rPr>
      </w:pPr>
      <w:r w:rsidRPr="00243812">
        <w:rPr>
          <w:rFonts w:ascii="Montserrat" w:hAnsi="Montserrat"/>
          <w:sz w:val="24"/>
        </w:rPr>
        <w:t>5.2.1</w:t>
      </w:r>
      <w:r w:rsidR="006F60BF" w:rsidRPr="00243812">
        <w:rPr>
          <w:rFonts w:ascii="Montserrat" w:hAnsi="Montserrat"/>
          <w:sz w:val="24"/>
        </w:rPr>
        <w:tab/>
      </w:r>
      <w:r w:rsidRPr="00243812">
        <w:rPr>
          <w:rFonts w:ascii="Montserrat" w:hAnsi="Montserrat"/>
          <w:sz w:val="24"/>
        </w:rPr>
        <w:t>ATTIRE</w:t>
      </w:r>
    </w:p>
    <w:p w14:paraId="04BFA6DF" w14:textId="32F9235A" w:rsidR="004E739B" w:rsidRPr="00243812" w:rsidRDefault="00243812" w:rsidP="00F01A18">
      <w:pPr>
        <w:pStyle w:val="NoSpacing"/>
        <w:rPr>
          <w:rFonts w:ascii="Montserrat" w:hAnsi="Montserrat"/>
          <w:sz w:val="24"/>
        </w:rPr>
      </w:pPr>
      <w:r w:rsidRPr="00243812">
        <w:rPr>
          <w:rFonts w:ascii="Montserrat" w:hAnsi="Montserrat"/>
          <w:sz w:val="24"/>
        </w:rPr>
        <w:t>5.2.2</w:t>
      </w:r>
      <w:r w:rsidR="006F60BF" w:rsidRPr="00243812">
        <w:rPr>
          <w:rFonts w:ascii="Montserrat" w:hAnsi="Montserrat"/>
          <w:sz w:val="24"/>
        </w:rPr>
        <w:tab/>
      </w:r>
      <w:r w:rsidRPr="00243812">
        <w:rPr>
          <w:rFonts w:ascii="Montserrat" w:hAnsi="Montserrat"/>
          <w:sz w:val="24"/>
        </w:rPr>
        <w:t>ARMOR</w:t>
      </w:r>
    </w:p>
    <w:p w14:paraId="4771727B" w14:textId="6A077F30" w:rsidR="004E739B" w:rsidRPr="00243812" w:rsidRDefault="00243812" w:rsidP="00F01A18">
      <w:pPr>
        <w:pStyle w:val="NoSpacing"/>
        <w:rPr>
          <w:rFonts w:ascii="Montserrat" w:hAnsi="Montserrat"/>
          <w:sz w:val="24"/>
        </w:rPr>
      </w:pPr>
      <w:r w:rsidRPr="00243812">
        <w:rPr>
          <w:rFonts w:ascii="Montserrat" w:hAnsi="Montserrat"/>
          <w:sz w:val="24"/>
        </w:rPr>
        <w:t>5.2.3</w:t>
      </w:r>
      <w:r w:rsidR="006F60BF" w:rsidRPr="00243812">
        <w:rPr>
          <w:rFonts w:ascii="Montserrat" w:hAnsi="Montserrat"/>
          <w:sz w:val="24"/>
        </w:rPr>
        <w:tab/>
      </w:r>
      <w:r w:rsidRPr="00243812">
        <w:rPr>
          <w:rFonts w:ascii="Montserrat" w:hAnsi="Montserrat"/>
          <w:sz w:val="24"/>
        </w:rPr>
        <w:t>ERRATA</w:t>
      </w:r>
    </w:p>
    <w:p w14:paraId="6641BEBC" w14:textId="758D211E" w:rsidR="004E739B" w:rsidRPr="00243812" w:rsidRDefault="00243812" w:rsidP="00F01A18">
      <w:pPr>
        <w:pStyle w:val="NoSpacing"/>
        <w:rPr>
          <w:rFonts w:ascii="Montserrat" w:hAnsi="Montserrat"/>
          <w:sz w:val="24"/>
        </w:rPr>
      </w:pPr>
      <w:r w:rsidRPr="00243812">
        <w:rPr>
          <w:rFonts w:ascii="Montserrat" w:hAnsi="Montserrat"/>
          <w:sz w:val="24"/>
        </w:rPr>
        <w:t>5.2.4</w:t>
      </w:r>
      <w:r w:rsidR="006F60BF" w:rsidRPr="00243812">
        <w:rPr>
          <w:rFonts w:ascii="Montserrat" w:hAnsi="Montserrat"/>
          <w:sz w:val="24"/>
        </w:rPr>
        <w:tab/>
      </w:r>
      <w:r w:rsidRPr="00243812">
        <w:rPr>
          <w:rFonts w:ascii="Montserrat" w:hAnsi="Montserrat"/>
          <w:sz w:val="24"/>
        </w:rPr>
        <w:t>TOOLS</w:t>
      </w:r>
    </w:p>
    <w:p w14:paraId="033F1B47" w14:textId="21F6AB49" w:rsidR="004E739B" w:rsidRPr="00243812" w:rsidRDefault="00243812" w:rsidP="00F01A18">
      <w:pPr>
        <w:pStyle w:val="NoSpacing"/>
        <w:rPr>
          <w:rFonts w:ascii="Montserrat" w:hAnsi="Montserrat"/>
          <w:sz w:val="24"/>
        </w:rPr>
      </w:pPr>
      <w:r w:rsidRPr="00243812">
        <w:rPr>
          <w:rFonts w:ascii="Montserrat" w:hAnsi="Montserrat"/>
          <w:sz w:val="24"/>
        </w:rPr>
        <w:t>5.3</w:t>
      </w:r>
      <w:r w:rsidR="006F60BF" w:rsidRPr="00243812">
        <w:rPr>
          <w:rFonts w:ascii="Montserrat" w:hAnsi="Montserrat"/>
          <w:sz w:val="24"/>
        </w:rPr>
        <w:tab/>
      </w:r>
      <w:r w:rsidRPr="00243812">
        <w:rPr>
          <w:rFonts w:ascii="Montserrat" w:hAnsi="Montserrat"/>
          <w:sz w:val="24"/>
        </w:rPr>
        <w:t>ACCOMPLICES</w:t>
      </w:r>
    </w:p>
    <w:p w14:paraId="27061244" w14:textId="539B4324" w:rsidR="004E739B" w:rsidRPr="00243812" w:rsidRDefault="00243812" w:rsidP="00F01A18">
      <w:pPr>
        <w:pStyle w:val="NoSpacing"/>
        <w:rPr>
          <w:rFonts w:ascii="Montserrat" w:hAnsi="Montserrat"/>
          <w:sz w:val="24"/>
        </w:rPr>
      </w:pPr>
      <w:r w:rsidRPr="00243812">
        <w:rPr>
          <w:rFonts w:ascii="Montserrat" w:hAnsi="Montserrat"/>
          <w:sz w:val="24"/>
        </w:rPr>
        <w:t>5.3.1</w:t>
      </w:r>
      <w:r w:rsidR="006F60BF" w:rsidRPr="00243812">
        <w:rPr>
          <w:rFonts w:ascii="Montserrat" w:hAnsi="Montserrat"/>
          <w:sz w:val="24"/>
        </w:rPr>
        <w:tab/>
      </w:r>
      <w:r w:rsidRPr="00243812">
        <w:rPr>
          <w:rFonts w:ascii="Montserrat" w:hAnsi="Montserrat"/>
          <w:sz w:val="24"/>
        </w:rPr>
        <w:t>SERVICES</w:t>
      </w:r>
    </w:p>
    <w:p w14:paraId="2EF77946" w14:textId="68F5C372" w:rsidR="004E739B" w:rsidRPr="00243812" w:rsidRDefault="00243812" w:rsidP="00F01A18">
      <w:pPr>
        <w:pStyle w:val="NoSpacing"/>
        <w:rPr>
          <w:rFonts w:ascii="Montserrat" w:hAnsi="Montserrat"/>
          <w:sz w:val="24"/>
        </w:rPr>
      </w:pPr>
      <w:r w:rsidRPr="00243812">
        <w:rPr>
          <w:rFonts w:ascii="Montserrat" w:hAnsi="Montserrat"/>
          <w:sz w:val="24"/>
        </w:rPr>
        <w:t>5.3.2</w:t>
      </w:r>
      <w:r w:rsidR="006F60BF" w:rsidRPr="00243812">
        <w:rPr>
          <w:rFonts w:ascii="Montserrat" w:hAnsi="Montserrat"/>
          <w:sz w:val="24"/>
        </w:rPr>
        <w:tab/>
      </w:r>
      <w:r w:rsidRPr="00243812">
        <w:rPr>
          <w:rFonts w:ascii="Montserrat" w:hAnsi="Montserrat"/>
          <w:sz w:val="24"/>
        </w:rPr>
        <w:t>SUBORDINATES</w:t>
      </w:r>
    </w:p>
    <w:p w14:paraId="66F4303E" w14:textId="404BBB88" w:rsidR="004E739B" w:rsidRPr="00243812" w:rsidRDefault="00243812" w:rsidP="00F01A18">
      <w:pPr>
        <w:pStyle w:val="NoSpacing"/>
        <w:rPr>
          <w:rFonts w:ascii="Montserrat" w:hAnsi="Montserrat"/>
          <w:sz w:val="24"/>
        </w:rPr>
      </w:pPr>
      <w:r w:rsidRPr="00243812">
        <w:rPr>
          <w:rFonts w:ascii="Montserrat" w:hAnsi="Montserrat"/>
          <w:sz w:val="24"/>
        </w:rPr>
        <w:t>5.4</w:t>
      </w:r>
      <w:r w:rsidR="006F60BF" w:rsidRPr="00243812">
        <w:rPr>
          <w:rFonts w:ascii="Montserrat" w:hAnsi="Montserrat"/>
          <w:sz w:val="24"/>
        </w:rPr>
        <w:tab/>
      </w:r>
      <w:r w:rsidRPr="00243812">
        <w:rPr>
          <w:rFonts w:ascii="Montserrat" w:hAnsi="Montserrat"/>
          <w:sz w:val="24"/>
        </w:rPr>
        <w:t>RELATIVITY</w:t>
      </w:r>
    </w:p>
    <w:p w14:paraId="40EBB51B" w14:textId="4E27A7CB" w:rsidR="004E739B" w:rsidRPr="00243812" w:rsidRDefault="00243812" w:rsidP="00F01A18">
      <w:pPr>
        <w:pStyle w:val="NoSpacing"/>
        <w:rPr>
          <w:rFonts w:ascii="Montserrat" w:hAnsi="Montserrat"/>
          <w:sz w:val="24"/>
        </w:rPr>
      </w:pPr>
      <w:r w:rsidRPr="00243812">
        <w:rPr>
          <w:rFonts w:ascii="Montserrat" w:hAnsi="Montserrat"/>
          <w:sz w:val="24"/>
        </w:rPr>
        <w:t>5.4.1</w:t>
      </w:r>
      <w:r w:rsidR="006F60BF" w:rsidRPr="00243812">
        <w:rPr>
          <w:rFonts w:ascii="Montserrat" w:hAnsi="Montserrat"/>
          <w:sz w:val="24"/>
        </w:rPr>
        <w:tab/>
      </w:r>
      <w:r w:rsidRPr="00243812">
        <w:rPr>
          <w:rFonts w:ascii="Montserrat" w:hAnsi="Montserrat"/>
          <w:sz w:val="24"/>
        </w:rPr>
        <w:t>TECHNOLOGY</w:t>
      </w:r>
    </w:p>
    <w:p w14:paraId="2D8FACF1" w14:textId="20A671C4" w:rsidR="004E739B" w:rsidRPr="00243812" w:rsidRDefault="00243812" w:rsidP="00F01A18">
      <w:pPr>
        <w:pStyle w:val="NoSpacing"/>
        <w:rPr>
          <w:rFonts w:ascii="Montserrat" w:hAnsi="Montserrat"/>
          <w:sz w:val="24"/>
        </w:rPr>
      </w:pPr>
      <w:r w:rsidRPr="00243812">
        <w:rPr>
          <w:rFonts w:ascii="Montserrat" w:hAnsi="Montserrat"/>
          <w:sz w:val="24"/>
        </w:rPr>
        <w:t>5.4.2</w:t>
      </w:r>
      <w:r w:rsidR="006F60BF" w:rsidRPr="00243812">
        <w:rPr>
          <w:rFonts w:ascii="Montserrat" w:hAnsi="Montserrat"/>
          <w:sz w:val="24"/>
        </w:rPr>
        <w:tab/>
      </w:r>
      <w:r w:rsidRPr="00243812">
        <w:rPr>
          <w:rFonts w:ascii="Montserrat" w:hAnsi="Montserrat"/>
          <w:sz w:val="24"/>
        </w:rPr>
        <w:t>PSYCHOLOGY</w:t>
      </w:r>
    </w:p>
    <w:p w14:paraId="7BEA751C" w14:textId="0ACCCCAC" w:rsidR="004E739B" w:rsidRPr="00243812" w:rsidRDefault="00243812" w:rsidP="00F01A18">
      <w:pPr>
        <w:pStyle w:val="NoSpacing"/>
        <w:rPr>
          <w:rFonts w:ascii="Montserrat" w:hAnsi="Montserrat"/>
          <w:sz w:val="24"/>
        </w:rPr>
      </w:pPr>
      <w:r w:rsidRPr="00243812">
        <w:rPr>
          <w:rFonts w:ascii="Montserrat" w:hAnsi="Montserrat"/>
          <w:sz w:val="24"/>
        </w:rPr>
        <w:t>5.4.3</w:t>
      </w:r>
      <w:r w:rsidR="006F60BF" w:rsidRPr="00243812">
        <w:rPr>
          <w:rFonts w:ascii="Montserrat" w:hAnsi="Montserrat"/>
          <w:sz w:val="24"/>
        </w:rPr>
        <w:tab/>
      </w:r>
      <w:r w:rsidRPr="00243812">
        <w:rPr>
          <w:rFonts w:ascii="Montserrat" w:hAnsi="Montserrat"/>
          <w:sz w:val="24"/>
        </w:rPr>
        <w:t>SPIRITUALITY</w:t>
      </w:r>
    </w:p>
    <w:p w14:paraId="6C9BB206" w14:textId="77777777" w:rsidR="004E739B" w:rsidRPr="00243812" w:rsidRDefault="004E739B" w:rsidP="00F01A18">
      <w:pPr>
        <w:pStyle w:val="NoSpacing"/>
        <w:rPr>
          <w:rFonts w:ascii="Montserrat" w:hAnsi="Montserrat"/>
          <w:sz w:val="24"/>
        </w:rPr>
      </w:pPr>
    </w:p>
    <w:p w14:paraId="2C097DF4" w14:textId="77777777" w:rsidR="004E739B" w:rsidRPr="00243812" w:rsidRDefault="00243812" w:rsidP="00F01A18">
      <w:pPr>
        <w:pStyle w:val="NoSpacing"/>
        <w:rPr>
          <w:rFonts w:ascii="Montserrat" w:hAnsi="Montserrat"/>
          <w:sz w:val="24"/>
        </w:rPr>
      </w:pPr>
      <w:r w:rsidRPr="00243812">
        <w:rPr>
          <w:rFonts w:ascii="Montserrat" w:hAnsi="Montserrat"/>
          <w:sz w:val="24"/>
        </w:rPr>
        <w:t>6.0</w:t>
      </w:r>
      <w:r w:rsidRPr="00243812">
        <w:rPr>
          <w:rFonts w:ascii="Montserrat" w:hAnsi="Montserrat"/>
          <w:sz w:val="24"/>
        </w:rPr>
        <w:tab/>
        <w:t>APPENDIX</w:t>
      </w:r>
    </w:p>
    <w:p w14:paraId="0331B12B" w14:textId="77777777" w:rsidR="004E739B" w:rsidRPr="00243812" w:rsidRDefault="004E739B" w:rsidP="00F01A18">
      <w:pPr>
        <w:pStyle w:val="NoSpacing"/>
        <w:rPr>
          <w:rFonts w:ascii="Montserrat" w:hAnsi="Montserrat"/>
          <w:sz w:val="24"/>
        </w:rPr>
      </w:pPr>
    </w:p>
    <w:p w14:paraId="24666297" w14:textId="77777777" w:rsidR="004E739B" w:rsidRPr="00243812" w:rsidRDefault="00243812" w:rsidP="00F01A18">
      <w:pPr>
        <w:pStyle w:val="NoSpacing"/>
        <w:rPr>
          <w:rFonts w:ascii="Montserrat" w:hAnsi="Montserrat"/>
          <w:sz w:val="24"/>
        </w:rPr>
      </w:pPr>
      <w:r w:rsidRPr="00243812">
        <w:rPr>
          <w:rFonts w:ascii="Montserrat" w:hAnsi="Montserrat"/>
          <w:sz w:val="24"/>
        </w:rPr>
        <w:t>PROFILES</w:t>
      </w:r>
    </w:p>
    <w:p w14:paraId="06E0F588" w14:textId="77777777" w:rsidR="004E739B" w:rsidRPr="00243812" w:rsidRDefault="004E739B" w:rsidP="00F01A18">
      <w:pPr>
        <w:pStyle w:val="NoSpacing"/>
        <w:rPr>
          <w:rFonts w:ascii="Montserrat" w:hAnsi="Montserrat"/>
          <w:sz w:val="24"/>
        </w:rPr>
      </w:pPr>
    </w:p>
    <w:p w14:paraId="7F380F23" w14:textId="77777777" w:rsidR="004E739B" w:rsidRPr="00243812" w:rsidRDefault="00243812" w:rsidP="00F01A18">
      <w:pPr>
        <w:pStyle w:val="NoSpacing"/>
        <w:rPr>
          <w:rFonts w:ascii="Montserrat" w:hAnsi="Montserrat"/>
          <w:sz w:val="24"/>
        </w:rPr>
      </w:pPr>
      <w:r w:rsidRPr="00243812">
        <w:rPr>
          <w:rFonts w:ascii="Montserrat" w:hAnsi="Montserrat"/>
          <w:sz w:val="24"/>
        </w:rPr>
        <w:t>THE CHARACTER</w:t>
      </w:r>
    </w:p>
    <w:p w14:paraId="24A99C6A" w14:textId="77777777" w:rsidR="004E739B" w:rsidRPr="00243812" w:rsidRDefault="004E739B" w:rsidP="00F01A18">
      <w:pPr>
        <w:pStyle w:val="NoSpacing"/>
        <w:rPr>
          <w:rFonts w:ascii="Montserrat" w:hAnsi="Montserrat"/>
          <w:sz w:val="24"/>
        </w:rPr>
      </w:pPr>
    </w:p>
    <w:p w14:paraId="19E25B29" w14:textId="77777777" w:rsidR="004E739B" w:rsidRPr="00243812" w:rsidRDefault="00243812" w:rsidP="00F01A18">
      <w:pPr>
        <w:pStyle w:val="NoSpacing"/>
        <w:rPr>
          <w:rFonts w:ascii="Montserrat" w:hAnsi="Montserrat"/>
          <w:sz w:val="24"/>
        </w:rPr>
      </w:pPr>
      <w:r w:rsidRPr="00243812">
        <w:rPr>
          <w:rFonts w:ascii="Montserrat" w:hAnsi="Montserrat"/>
          <w:sz w:val="24"/>
        </w:rPr>
        <w:t>THE REALM</w:t>
      </w:r>
    </w:p>
    <w:p w14:paraId="1BD006C5" w14:textId="77777777" w:rsidR="004E739B" w:rsidRPr="00243812" w:rsidRDefault="004E739B" w:rsidP="00F01A18">
      <w:pPr>
        <w:pStyle w:val="NoSpacing"/>
        <w:rPr>
          <w:rFonts w:ascii="Montserrat" w:hAnsi="Montserrat"/>
          <w:sz w:val="24"/>
        </w:rPr>
      </w:pPr>
    </w:p>
    <w:p w14:paraId="16A06300" w14:textId="77777777" w:rsidR="004E739B" w:rsidRPr="00243812" w:rsidRDefault="00243812" w:rsidP="00F01A18">
      <w:pPr>
        <w:pStyle w:val="NoSpacing"/>
        <w:rPr>
          <w:rFonts w:ascii="Montserrat" w:hAnsi="Montserrat"/>
          <w:sz w:val="24"/>
        </w:rPr>
      </w:pPr>
      <w:r w:rsidRPr="00243812">
        <w:rPr>
          <w:rFonts w:ascii="Montserrat" w:hAnsi="Montserrat"/>
          <w:sz w:val="24"/>
        </w:rPr>
        <w:t>THE UNKNOWN</w:t>
      </w:r>
    </w:p>
    <w:p w14:paraId="2202A9A7" w14:textId="77777777" w:rsidR="004E739B" w:rsidRPr="00243812" w:rsidRDefault="00243812" w:rsidP="00F01A18">
      <w:pPr>
        <w:pStyle w:val="NoSpacing"/>
        <w:rPr>
          <w:rFonts w:ascii="Montserrat" w:hAnsi="Montserrat"/>
          <w:sz w:val="24"/>
        </w:rPr>
      </w:pPr>
      <w:r w:rsidRPr="00243812">
        <w:rPr>
          <w:rFonts w:ascii="Montserrat" w:hAnsi="Montserrat"/>
          <w:sz w:val="24"/>
        </w:rPr>
        <w:tab/>
        <w:t>POSSIBILITIES</w:t>
      </w:r>
    </w:p>
    <w:p w14:paraId="5B333D6A" w14:textId="77777777" w:rsidR="004E739B" w:rsidRPr="00243812" w:rsidRDefault="004E739B" w:rsidP="00F01A18">
      <w:pPr>
        <w:pStyle w:val="NoSpacing"/>
        <w:rPr>
          <w:rFonts w:ascii="Montserrat" w:hAnsi="Montserrat"/>
          <w:sz w:val="24"/>
        </w:rPr>
      </w:pPr>
    </w:p>
    <w:p w14:paraId="57C7EBDD" w14:textId="77777777" w:rsidR="004E739B" w:rsidRPr="00243812" w:rsidRDefault="00243812" w:rsidP="00F01A18">
      <w:pPr>
        <w:pStyle w:val="NoSpacing"/>
        <w:rPr>
          <w:rFonts w:ascii="Montserrat" w:hAnsi="Montserrat"/>
          <w:sz w:val="24"/>
        </w:rPr>
      </w:pPr>
      <w:r w:rsidRPr="00243812">
        <w:rPr>
          <w:rFonts w:ascii="Montserrat" w:hAnsi="Montserrat"/>
          <w:sz w:val="24"/>
        </w:rPr>
        <w:t>THE KNOWN</w:t>
      </w:r>
    </w:p>
    <w:p w14:paraId="2BB06DC1" w14:textId="77777777" w:rsidR="004E739B" w:rsidRPr="00243812" w:rsidRDefault="00243812" w:rsidP="00F01A18">
      <w:pPr>
        <w:pStyle w:val="NoSpacing"/>
        <w:rPr>
          <w:rFonts w:ascii="Montserrat" w:hAnsi="Montserrat"/>
          <w:sz w:val="24"/>
        </w:rPr>
      </w:pPr>
      <w:r w:rsidRPr="00243812">
        <w:rPr>
          <w:rFonts w:ascii="Montserrat" w:hAnsi="Montserrat"/>
          <w:sz w:val="24"/>
        </w:rPr>
        <w:tab/>
        <w:t>MANIFESTATIONS</w:t>
      </w:r>
    </w:p>
    <w:p w14:paraId="2A6F513E" w14:textId="77777777" w:rsidR="004E739B" w:rsidRPr="00243812" w:rsidRDefault="004E739B" w:rsidP="00F01A18">
      <w:pPr>
        <w:pStyle w:val="NoSpacing"/>
        <w:rPr>
          <w:rFonts w:ascii="Montserrat" w:hAnsi="Montserrat"/>
          <w:sz w:val="24"/>
        </w:rPr>
      </w:pPr>
    </w:p>
    <w:p w14:paraId="0B8C7FFC" w14:textId="136CBF1D" w:rsidR="004E739B" w:rsidRPr="00243812" w:rsidRDefault="00243812" w:rsidP="00F01A18">
      <w:pPr>
        <w:pStyle w:val="NoSpacing"/>
        <w:rPr>
          <w:rFonts w:ascii="Montserrat" w:hAnsi="Montserrat"/>
          <w:sz w:val="24"/>
        </w:rPr>
      </w:pPr>
      <w:r w:rsidRPr="00243812">
        <w:rPr>
          <w:rFonts w:ascii="Montserrat" w:hAnsi="Montserrat"/>
          <w:sz w:val="24"/>
        </w:rPr>
        <w:t>BASE MARGIN</w:t>
      </w:r>
      <w:r w:rsidRPr="00243812">
        <w:rPr>
          <w:rFonts w:ascii="Montserrat" w:hAnsi="Montserrat"/>
          <w:sz w:val="24"/>
        </w:rPr>
        <w:tab/>
        <w:t>Base Margin is the established threshold for each of the game aspects relative to each given aspect for a character.</w:t>
      </w:r>
      <w:r w:rsidR="006F60BF" w:rsidRPr="00243812">
        <w:rPr>
          <w:rFonts w:ascii="Montserrat" w:hAnsi="Montserrat"/>
          <w:sz w:val="24"/>
        </w:rPr>
        <w:t xml:space="preserve"> </w:t>
      </w:r>
      <w:r w:rsidRPr="00243812">
        <w:rPr>
          <w:rFonts w:ascii="Montserrat" w:hAnsi="Montserrat"/>
          <w:sz w:val="24"/>
        </w:rPr>
        <w:t>It represents a character's capacity under ideal circumstances; used in certain resolution formulas.</w:t>
      </w:r>
    </w:p>
    <w:p w14:paraId="28168C76" w14:textId="77777777" w:rsidR="004E739B" w:rsidRPr="00243812" w:rsidRDefault="004E739B" w:rsidP="00F01A18">
      <w:pPr>
        <w:pStyle w:val="NoSpacing"/>
        <w:rPr>
          <w:rFonts w:ascii="Montserrat" w:hAnsi="Montserrat"/>
          <w:sz w:val="24"/>
        </w:rPr>
      </w:pPr>
    </w:p>
    <w:p w14:paraId="04176143" w14:textId="050399E4" w:rsidR="004E739B" w:rsidRPr="00243812" w:rsidRDefault="00243812" w:rsidP="00F01A18">
      <w:pPr>
        <w:pStyle w:val="NoSpacing"/>
        <w:rPr>
          <w:rFonts w:ascii="Montserrat" w:hAnsi="Montserrat"/>
          <w:sz w:val="24"/>
        </w:rPr>
      </w:pPr>
      <w:r w:rsidRPr="00243812">
        <w:rPr>
          <w:rFonts w:ascii="Montserrat" w:hAnsi="Montserrat"/>
          <w:sz w:val="24"/>
        </w:rPr>
        <w:t>RUN MARGIN</w:t>
      </w:r>
      <w:r w:rsidRPr="00243812">
        <w:rPr>
          <w:rFonts w:ascii="Montserrat" w:hAnsi="Montserrat"/>
          <w:sz w:val="24"/>
        </w:rPr>
        <w:tab/>
        <w:t>Run Margin is the current tally of ablative wear on each aspect subject to demanding or extreme circumstances as a result of the game.</w:t>
      </w:r>
      <w:r w:rsidR="006F60BF" w:rsidRPr="00243812">
        <w:rPr>
          <w:rFonts w:ascii="Montserrat" w:hAnsi="Montserrat"/>
          <w:sz w:val="24"/>
        </w:rPr>
        <w:t xml:space="preserve"> </w:t>
      </w:r>
    </w:p>
    <w:p w14:paraId="0FFB0B61" w14:textId="77777777" w:rsidR="004E739B" w:rsidRPr="00243812" w:rsidRDefault="004E739B" w:rsidP="00F01A18">
      <w:pPr>
        <w:pStyle w:val="NoSpacing"/>
        <w:rPr>
          <w:rFonts w:ascii="Montserrat" w:hAnsi="Montserrat"/>
          <w:sz w:val="24"/>
        </w:rPr>
      </w:pPr>
    </w:p>
    <w:p w14:paraId="2CF03905"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Alt Outline</w:t>
      </w:r>
      <w:r w:rsidRPr="00243812">
        <w:rPr>
          <w:rFonts w:ascii="Montserrat" w:hAnsi="Montserrat"/>
          <w:sz w:val="24"/>
        </w:rPr>
        <w:tab/>
      </w:r>
      <w:r w:rsidRPr="00243812">
        <w:rPr>
          <w:rFonts w:ascii="Montserrat" w:hAnsi="Montserrat"/>
          <w:sz w:val="24"/>
        </w:rPr>
        <w:pict w14:anchorId="5B63AA5A">
          <v:rect id="_x0000_s1035" style="position:absolute;margin-left:1in;margin-top:80.55pt;width:396pt;height:.05pt;z-index:-251672064;mso-position-horizontal-relative:margin;mso-position-vertical-relative:page" o:allowincell="f" fillcolor="black" stroked="f" strokeweight=".05pt">
            <v:fill color2="black"/>
            <w10:wrap anchorx="margin" anchory="page"/>
          </v:rect>
        </w:pict>
      </w:r>
    </w:p>
    <w:p w14:paraId="16C831D0" w14:textId="77777777" w:rsidR="004E739B" w:rsidRPr="00243812" w:rsidRDefault="004E739B" w:rsidP="00F01A18">
      <w:pPr>
        <w:pStyle w:val="NoSpacing"/>
        <w:rPr>
          <w:rFonts w:ascii="Montserrat" w:hAnsi="Montserrat"/>
          <w:sz w:val="24"/>
        </w:rPr>
      </w:pPr>
    </w:p>
    <w:p w14:paraId="192BA67F" w14:textId="77777777" w:rsidR="004E739B" w:rsidRPr="00243812" w:rsidRDefault="00243812" w:rsidP="00F01A18">
      <w:pPr>
        <w:pStyle w:val="NoSpacing"/>
        <w:rPr>
          <w:rFonts w:ascii="Montserrat" w:hAnsi="Montserrat"/>
          <w:sz w:val="24"/>
        </w:rPr>
      </w:pPr>
      <w:r w:rsidRPr="00243812">
        <w:rPr>
          <w:rFonts w:ascii="Montserrat" w:hAnsi="Montserrat"/>
          <w:sz w:val="24"/>
        </w:rPr>
        <w:t>ARENA</w:t>
      </w:r>
    </w:p>
    <w:p w14:paraId="3A9F16E0" w14:textId="77777777" w:rsidR="004E739B" w:rsidRPr="00243812" w:rsidRDefault="00243812" w:rsidP="00F01A18">
      <w:pPr>
        <w:pStyle w:val="NoSpacing"/>
        <w:rPr>
          <w:rFonts w:ascii="Montserrat" w:hAnsi="Montserrat"/>
          <w:sz w:val="24"/>
        </w:rPr>
      </w:pPr>
      <w:r w:rsidRPr="00243812">
        <w:rPr>
          <w:rFonts w:ascii="Montserrat" w:hAnsi="Montserrat"/>
          <w:sz w:val="24"/>
        </w:rPr>
        <w:tab/>
        <w:t>premise</w:t>
      </w:r>
    </w:p>
    <w:p w14:paraId="043D66D2" w14:textId="77777777" w:rsidR="004E739B" w:rsidRPr="00243812" w:rsidRDefault="00243812" w:rsidP="00F01A18">
      <w:pPr>
        <w:pStyle w:val="NoSpacing"/>
        <w:rPr>
          <w:rFonts w:ascii="Montserrat" w:hAnsi="Montserrat"/>
          <w:sz w:val="24"/>
        </w:rPr>
      </w:pPr>
      <w:r w:rsidRPr="00243812">
        <w:rPr>
          <w:rFonts w:ascii="Montserrat" w:hAnsi="Montserrat"/>
          <w:sz w:val="24"/>
        </w:rPr>
        <w:tab/>
        <w:t>basic concepts, constructs and mechanics</w:t>
      </w:r>
    </w:p>
    <w:p w14:paraId="429E38CA" w14:textId="77777777" w:rsidR="004E739B" w:rsidRPr="00243812" w:rsidRDefault="00243812" w:rsidP="00F01A18">
      <w:pPr>
        <w:pStyle w:val="NoSpacing"/>
        <w:rPr>
          <w:rFonts w:ascii="Montserrat" w:hAnsi="Montserrat"/>
          <w:sz w:val="24"/>
        </w:rPr>
      </w:pPr>
      <w:r w:rsidRPr="00243812">
        <w:rPr>
          <w:rFonts w:ascii="Montserrat" w:hAnsi="Montserrat"/>
          <w:sz w:val="24"/>
        </w:rPr>
        <w:tab/>
        <w:t>general information</w:t>
      </w:r>
    </w:p>
    <w:p w14:paraId="4AF5878E" w14:textId="77777777" w:rsidR="004E739B" w:rsidRPr="00243812" w:rsidRDefault="004E739B" w:rsidP="00F01A18">
      <w:pPr>
        <w:pStyle w:val="NoSpacing"/>
        <w:rPr>
          <w:rFonts w:ascii="Montserrat" w:hAnsi="Montserrat"/>
          <w:sz w:val="24"/>
        </w:rPr>
      </w:pPr>
    </w:p>
    <w:p w14:paraId="485E3B30"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198B3310">
          <v:rect id="_x0000_s1036" style="position:absolute;margin-left:0;margin-top:0;width:468pt;height:.05pt;z-index:-251671040;mso-position-horizontal-relative:margin" o:allowincell="f" fillcolor="black" stroked="f" strokeweight=".05pt">
            <v:fill color2="black"/>
            <w10:wrap anchorx="margin"/>
          </v:rect>
        </w:pict>
      </w:r>
    </w:p>
    <w:p w14:paraId="621169CA" w14:textId="77777777" w:rsidR="004E739B" w:rsidRPr="00243812" w:rsidRDefault="004E739B" w:rsidP="00F01A18">
      <w:pPr>
        <w:pStyle w:val="NoSpacing"/>
        <w:rPr>
          <w:rFonts w:ascii="Montserrat" w:hAnsi="Montserrat"/>
          <w:sz w:val="24"/>
        </w:rPr>
      </w:pPr>
    </w:p>
    <w:p w14:paraId="511463EA" w14:textId="77777777" w:rsidR="004E739B" w:rsidRPr="00243812" w:rsidRDefault="00243812" w:rsidP="00F01A18">
      <w:pPr>
        <w:pStyle w:val="NoSpacing"/>
        <w:rPr>
          <w:rFonts w:ascii="Montserrat" w:hAnsi="Montserrat"/>
          <w:sz w:val="24"/>
        </w:rPr>
      </w:pPr>
      <w:r w:rsidRPr="00243812">
        <w:rPr>
          <w:rFonts w:ascii="Montserrat" w:hAnsi="Montserrat"/>
          <w:sz w:val="24"/>
        </w:rPr>
        <w:t>MORTALITY</w:t>
      </w:r>
    </w:p>
    <w:p w14:paraId="1649F9AD" w14:textId="77777777" w:rsidR="004E739B" w:rsidRPr="00243812" w:rsidRDefault="004E739B" w:rsidP="00F01A18">
      <w:pPr>
        <w:pStyle w:val="NoSpacing"/>
        <w:rPr>
          <w:rFonts w:ascii="Montserrat" w:hAnsi="Montserrat"/>
          <w:sz w:val="24"/>
        </w:rPr>
      </w:pPr>
    </w:p>
    <w:p w14:paraId="2EFC2A61" w14:textId="77777777" w:rsidR="004E739B" w:rsidRPr="00243812" w:rsidRDefault="00243812" w:rsidP="00F01A18">
      <w:pPr>
        <w:pStyle w:val="NoSpacing"/>
        <w:rPr>
          <w:rFonts w:ascii="Montserrat" w:hAnsi="Montserrat"/>
          <w:sz w:val="24"/>
        </w:rPr>
      </w:pPr>
      <w:r w:rsidRPr="00243812">
        <w:rPr>
          <w:rFonts w:ascii="Montserrat" w:hAnsi="Montserrat"/>
          <w:sz w:val="24"/>
        </w:rPr>
        <w:t>THE PRESENT LIFE</w:t>
      </w:r>
    </w:p>
    <w:p w14:paraId="1AF29E7C" w14:textId="77777777" w:rsidR="004E739B" w:rsidRPr="00243812" w:rsidRDefault="00243812" w:rsidP="00F01A18">
      <w:pPr>
        <w:pStyle w:val="NoSpacing"/>
        <w:rPr>
          <w:rFonts w:ascii="Montserrat" w:hAnsi="Montserrat"/>
          <w:sz w:val="24"/>
        </w:rPr>
      </w:pPr>
      <w:r w:rsidRPr="00243812">
        <w:rPr>
          <w:rFonts w:ascii="Montserrat" w:hAnsi="Montserrat"/>
          <w:sz w:val="24"/>
        </w:rPr>
        <w:tab/>
        <w:t>mechanics of incarnation</w:t>
      </w:r>
    </w:p>
    <w:p w14:paraId="68B6CD51" w14:textId="77777777" w:rsidR="004E739B" w:rsidRPr="00243812" w:rsidRDefault="00243812" w:rsidP="00F01A18">
      <w:pPr>
        <w:pStyle w:val="NoSpacing"/>
        <w:rPr>
          <w:rFonts w:ascii="Montserrat" w:hAnsi="Montserrat"/>
          <w:sz w:val="24"/>
        </w:rPr>
      </w:pPr>
      <w:r w:rsidRPr="00243812">
        <w:rPr>
          <w:rFonts w:ascii="Montserrat" w:hAnsi="Montserrat"/>
          <w:sz w:val="24"/>
        </w:rPr>
        <w:tab/>
        <w:t>access, aspects, abilities, etc</w:t>
      </w:r>
    </w:p>
    <w:p w14:paraId="47EF8733" w14:textId="77777777" w:rsidR="004E739B" w:rsidRPr="00243812" w:rsidRDefault="00243812" w:rsidP="00F01A18">
      <w:pPr>
        <w:pStyle w:val="NoSpacing"/>
        <w:rPr>
          <w:rFonts w:ascii="Montserrat" w:hAnsi="Montserrat"/>
          <w:sz w:val="24"/>
        </w:rPr>
      </w:pPr>
      <w:r w:rsidRPr="00243812">
        <w:rPr>
          <w:rFonts w:ascii="Montserrat" w:hAnsi="Montserrat"/>
          <w:sz w:val="24"/>
        </w:rPr>
        <w:tab/>
        <w:t>mortal interaction</w:t>
      </w:r>
    </w:p>
    <w:p w14:paraId="4B228326" w14:textId="77777777" w:rsidR="004E739B" w:rsidRPr="00243812" w:rsidRDefault="004E739B" w:rsidP="00F01A18">
      <w:pPr>
        <w:pStyle w:val="NoSpacing"/>
        <w:rPr>
          <w:rFonts w:ascii="Montserrat" w:hAnsi="Montserrat"/>
          <w:sz w:val="24"/>
        </w:rPr>
      </w:pPr>
    </w:p>
    <w:p w14:paraId="060E178F" w14:textId="77777777" w:rsidR="004E739B" w:rsidRPr="00243812" w:rsidRDefault="00243812" w:rsidP="00F01A18">
      <w:pPr>
        <w:pStyle w:val="NoSpacing"/>
        <w:rPr>
          <w:rFonts w:ascii="Montserrat" w:hAnsi="Montserrat"/>
          <w:sz w:val="24"/>
        </w:rPr>
      </w:pPr>
      <w:r w:rsidRPr="00243812">
        <w:rPr>
          <w:rFonts w:ascii="Montserrat" w:hAnsi="Montserrat"/>
          <w:sz w:val="24"/>
        </w:rPr>
        <w:t>LIFETIMES</w:t>
      </w:r>
    </w:p>
    <w:p w14:paraId="65AA78C0" w14:textId="77777777" w:rsidR="004E739B" w:rsidRPr="00243812" w:rsidRDefault="00243812" w:rsidP="00F01A18">
      <w:pPr>
        <w:pStyle w:val="NoSpacing"/>
        <w:rPr>
          <w:rFonts w:ascii="Montserrat" w:hAnsi="Montserrat"/>
          <w:sz w:val="24"/>
        </w:rPr>
      </w:pPr>
      <w:r w:rsidRPr="00243812">
        <w:rPr>
          <w:rFonts w:ascii="Montserrat" w:hAnsi="Montserrat"/>
          <w:sz w:val="24"/>
        </w:rPr>
        <w:tab/>
        <w:t>lifespan</w:t>
      </w:r>
    </w:p>
    <w:p w14:paraId="57E7599B" w14:textId="77777777" w:rsidR="004E739B" w:rsidRPr="00243812" w:rsidRDefault="00243812" w:rsidP="00F01A18">
      <w:pPr>
        <w:pStyle w:val="NoSpacing"/>
        <w:rPr>
          <w:rFonts w:ascii="Montserrat" w:hAnsi="Montserrat"/>
          <w:sz w:val="24"/>
        </w:rPr>
      </w:pPr>
      <w:r w:rsidRPr="00243812">
        <w:rPr>
          <w:rFonts w:ascii="Montserrat" w:hAnsi="Montserrat"/>
          <w:sz w:val="24"/>
        </w:rPr>
        <w:tab/>
        <w:t>incarnation</w:t>
      </w:r>
    </w:p>
    <w:p w14:paraId="616572D0" w14:textId="77777777" w:rsidR="004E739B" w:rsidRPr="00243812" w:rsidRDefault="00243812" w:rsidP="00F01A18">
      <w:pPr>
        <w:pStyle w:val="NoSpacing"/>
        <w:rPr>
          <w:rFonts w:ascii="Montserrat" w:hAnsi="Montserrat"/>
          <w:sz w:val="24"/>
        </w:rPr>
      </w:pPr>
      <w:r w:rsidRPr="00243812">
        <w:rPr>
          <w:rFonts w:ascii="Montserrat" w:hAnsi="Montserrat"/>
          <w:sz w:val="24"/>
        </w:rPr>
        <w:tab/>
        <w:t>stages in incarnation, pressures</w:t>
      </w:r>
    </w:p>
    <w:p w14:paraId="0BF277CC" w14:textId="77777777" w:rsidR="004E739B" w:rsidRPr="00243812" w:rsidRDefault="00243812" w:rsidP="00F01A18">
      <w:pPr>
        <w:pStyle w:val="NoSpacing"/>
        <w:rPr>
          <w:rFonts w:ascii="Montserrat" w:hAnsi="Montserrat"/>
          <w:sz w:val="24"/>
        </w:rPr>
      </w:pPr>
      <w:r w:rsidRPr="00243812">
        <w:rPr>
          <w:rFonts w:ascii="Montserrat" w:hAnsi="Montserrat"/>
          <w:sz w:val="24"/>
        </w:rPr>
        <w:tab/>
        <w:t>shadowing—folding lifetimes</w:t>
      </w:r>
    </w:p>
    <w:p w14:paraId="6FEA859A" w14:textId="77777777" w:rsidR="004E739B" w:rsidRPr="00243812" w:rsidRDefault="004E739B" w:rsidP="00F01A18">
      <w:pPr>
        <w:pStyle w:val="NoSpacing"/>
        <w:rPr>
          <w:rFonts w:ascii="Montserrat" w:hAnsi="Montserrat"/>
          <w:sz w:val="24"/>
        </w:rPr>
      </w:pPr>
    </w:p>
    <w:p w14:paraId="13146381" w14:textId="77777777" w:rsidR="004E739B" w:rsidRPr="00243812" w:rsidRDefault="00243812" w:rsidP="00F01A18">
      <w:pPr>
        <w:pStyle w:val="NoSpacing"/>
        <w:rPr>
          <w:rFonts w:ascii="Montserrat" w:hAnsi="Montserrat"/>
          <w:sz w:val="24"/>
        </w:rPr>
      </w:pPr>
      <w:r w:rsidRPr="00243812">
        <w:rPr>
          <w:rFonts w:ascii="Montserrat" w:hAnsi="Montserrat"/>
          <w:sz w:val="24"/>
        </w:rPr>
        <w:t>EVOLUTION</w:t>
      </w:r>
    </w:p>
    <w:p w14:paraId="1039F766" w14:textId="77777777" w:rsidR="004E739B" w:rsidRPr="00243812" w:rsidRDefault="00243812" w:rsidP="00F01A18">
      <w:pPr>
        <w:pStyle w:val="NoSpacing"/>
        <w:rPr>
          <w:rFonts w:ascii="Montserrat" w:hAnsi="Montserrat"/>
          <w:sz w:val="24"/>
        </w:rPr>
      </w:pPr>
      <w:r w:rsidRPr="00243812">
        <w:rPr>
          <w:rFonts w:ascii="Montserrat" w:hAnsi="Montserrat"/>
          <w:sz w:val="24"/>
        </w:rPr>
        <w:tab/>
        <w:t>through natural selection</w:t>
      </w:r>
    </w:p>
    <w:p w14:paraId="1AD4CBFD"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through incarnations</w:t>
      </w:r>
    </w:p>
    <w:p w14:paraId="70A26AC5" w14:textId="77777777" w:rsidR="004E739B" w:rsidRPr="00243812" w:rsidRDefault="004E739B" w:rsidP="00F01A18">
      <w:pPr>
        <w:pStyle w:val="NoSpacing"/>
        <w:rPr>
          <w:rFonts w:ascii="Montserrat" w:hAnsi="Montserrat"/>
          <w:sz w:val="24"/>
        </w:rPr>
      </w:pPr>
    </w:p>
    <w:p w14:paraId="21E6FACF"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0C32A3AA">
          <v:rect id="_x0000_s1037" style="position:absolute;margin-left:0;margin-top:0;width:468pt;height:.05pt;z-index:-251670016;mso-position-horizontal-relative:margin" o:allowincell="f" fillcolor="black" stroked="f" strokeweight=".05pt">
            <v:fill color2="black"/>
            <w10:wrap anchorx="margin"/>
          </v:rect>
        </w:pict>
      </w:r>
    </w:p>
    <w:p w14:paraId="353098C3" w14:textId="77777777" w:rsidR="004E739B" w:rsidRPr="00243812" w:rsidRDefault="004E739B" w:rsidP="00F01A18">
      <w:pPr>
        <w:pStyle w:val="NoSpacing"/>
        <w:rPr>
          <w:rFonts w:ascii="Montserrat" w:hAnsi="Montserrat"/>
          <w:sz w:val="24"/>
        </w:rPr>
      </w:pPr>
    </w:p>
    <w:p w14:paraId="24614835" w14:textId="77777777" w:rsidR="004E739B" w:rsidRPr="00243812" w:rsidRDefault="00243812" w:rsidP="00F01A18">
      <w:pPr>
        <w:pStyle w:val="NoSpacing"/>
        <w:rPr>
          <w:rFonts w:ascii="Montserrat" w:hAnsi="Montserrat"/>
          <w:sz w:val="24"/>
        </w:rPr>
      </w:pPr>
      <w:r w:rsidRPr="00243812">
        <w:rPr>
          <w:rFonts w:ascii="Montserrat" w:hAnsi="Montserrat"/>
          <w:sz w:val="24"/>
        </w:rPr>
        <w:t>IMMORTALITY</w:t>
      </w:r>
    </w:p>
    <w:p w14:paraId="431BEB27" w14:textId="77777777" w:rsidR="004E739B" w:rsidRPr="00243812" w:rsidRDefault="004E739B" w:rsidP="00F01A18">
      <w:pPr>
        <w:pStyle w:val="NoSpacing"/>
        <w:rPr>
          <w:rFonts w:ascii="Montserrat" w:hAnsi="Montserrat"/>
          <w:sz w:val="24"/>
        </w:rPr>
      </w:pPr>
    </w:p>
    <w:p w14:paraId="2118FF1A" w14:textId="77777777" w:rsidR="004E739B" w:rsidRPr="00243812" w:rsidRDefault="00243812" w:rsidP="00F01A18">
      <w:pPr>
        <w:pStyle w:val="NoSpacing"/>
        <w:rPr>
          <w:rFonts w:ascii="Montserrat" w:hAnsi="Montserrat"/>
          <w:sz w:val="24"/>
        </w:rPr>
      </w:pPr>
      <w:r w:rsidRPr="00243812">
        <w:rPr>
          <w:rFonts w:ascii="Montserrat" w:hAnsi="Montserrat"/>
          <w:sz w:val="24"/>
        </w:rPr>
        <w:t>DIVINE EVOLUTION</w:t>
      </w:r>
    </w:p>
    <w:p w14:paraId="56FF4A4E" w14:textId="77777777" w:rsidR="004E739B" w:rsidRPr="00243812" w:rsidRDefault="00243812" w:rsidP="00F01A18">
      <w:pPr>
        <w:pStyle w:val="NoSpacing"/>
        <w:rPr>
          <w:rFonts w:ascii="Montserrat" w:hAnsi="Montserrat"/>
          <w:sz w:val="24"/>
        </w:rPr>
      </w:pPr>
      <w:r w:rsidRPr="00243812">
        <w:rPr>
          <w:rFonts w:ascii="Montserrat" w:hAnsi="Montserrat"/>
          <w:sz w:val="24"/>
        </w:rPr>
        <w:tab/>
        <w:t>relate to access, and mortality</w:t>
      </w:r>
    </w:p>
    <w:p w14:paraId="1AD28594" w14:textId="77777777" w:rsidR="004E739B" w:rsidRPr="00243812" w:rsidRDefault="00243812" w:rsidP="00F01A18">
      <w:pPr>
        <w:pStyle w:val="NoSpacing"/>
        <w:rPr>
          <w:rFonts w:ascii="Montserrat" w:hAnsi="Montserrat"/>
          <w:sz w:val="24"/>
        </w:rPr>
      </w:pPr>
      <w:r w:rsidRPr="00243812">
        <w:rPr>
          <w:rFonts w:ascii="Montserrat" w:hAnsi="Montserrat"/>
          <w:sz w:val="24"/>
        </w:rPr>
        <w:tab/>
        <w:t>awakening</w:t>
      </w:r>
    </w:p>
    <w:p w14:paraId="195B402E" w14:textId="77777777" w:rsidR="004E739B" w:rsidRPr="00243812" w:rsidRDefault="004E739B" w:rsidP="00F01A18">
      <w:pPr>
        <w:pStyle w:val="NoSpacing"/>
        <w:rPr>
          <w:rFonts w:ascii="Montserrat" w:hAnsi="Montserrat"/>
          <w:sz w:val="24"/>
        </w:rPr>
      </w:pPr>
    </w:p>
    <w:p w14:paraId="5CB9EE24" w14:textId="77777777" w:rsidR="004E739B" w:rsidRPr="00243812" w:rsidRDefault="00243812" w:rsidP="00F01A18">
      <w:pPr>
        <w:pStyle w:val="NoSpacing"/>
        <w:rPr>
          <w:rFonts w:ascii="Montserrat" w:hAnsi="Montserrat"/>
          <w:sz w:val="24"/>
        </w:rPr>
      </w:pPr>
      <w:r w:rsidRPr="00243812">
        <w:rPr>
          <w:rFonts w:ascii="Montserrat" w:hAnsi="Montserrat"/>
          <w:sz w:val="24"/>
        </w:rPr>
        <w:t>DOMAIN</w:t>
      </w:r>
    </w:p>
    <w:p w14:paraId="63F1B537" w14:textId="77777777" w:rsidR="004E739B" w:rsidRPr="00243812" w:rsidRDefault="00243812" w:rsidP="00F01A18">
      <w:pPr>
        <w:pStyle w:val="NoSpacing"/>
        <w:rPr>
          <w:rFonts w:ascii="Montserrat" w:hAnsi="Montserrat"/>
          <w:sz w:val="24"/>
        </w:rPr>
      </w:pPr>
      <w:r w:rsidRPr="00243812">
        <w:rPr>
          <w:rFonts w:ascii="Montserrat" w:hAnsi="Montserrat"/>
          <w:sz w:val="24"/>
        </w:rPr>
        <w:tab/>
        <w:t>dimension and media</w:t>
      </w:r>
    </w:p>
    <w:p w14:paraId="4AC1EC86" w14:textId="77777777" w:rsidR="004E739B" w:rsidRPr="00243812" w:rsidRDefault="00243812" w:rsidP="00F01A18">
      <w:pPr>
        <w:pStyle w:val="NoSpacing"/>
        <w:rPr>
          <w:rFonts w:ascii="Montserrat" w:hAnsi="Montserrat"/>
          <w:sz w:val="24"/>
        </w:rPr>
      </w:pPr>
      <w:r w:rsidRPr="00243812">
        <w:rPr>
          <w:rFonts w:ascii="Montserrat" w:hAnsi="Montserrat"/>
          <w:sz w:val="24"/>
        </w:rPr>
        <w:tab/>
        <w:t>divine aspects—realms, avatars, angels, auras</w:t>
      </w:r>
    </w:p>
    <w:p w14:paraId="0C9BBFF4" w14:textId="77777777" w:rsidR="004E739B" w:rsidRPr="00243812" w:rsidRDefault="004E739B" w:rsidP="00F01A18">
      <w:pPr>
        <w:pStyle w:val="NoSpacing"/>
        <w:rPr>
          <w:rFonts w:ascii="Montserrat" w:hAnsi="Montserrat"/>
          <w:sz w:val="24"/>
        </w:rPr>
      </w:pPr>
    </w:p>
    <w:p w14:paraId="4E1F9D00"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0DBD62BD">
          <v:rect id="_x0000_s1038" style="position:absolute;margin-left:0;margin-top:0;width:468pt;height:.05pt;z-index:-251668992;mso-position-horizontal-relative:margin" o:allowincell="f" fillcolor="black" stroked="f" strokeweight=".05pt">
            <v:fill color2="black"/>
            <w10:wrap anchorx="margin"/>
          </v:rect>
        </w:pict>
      </w:r>
    </w:p>
    <w:p w14:paraId="2DD6ED08" w14:textId="77777777" w:rsidR="004E739B" w:rsidRPr="00243812" w:rsidRDefault="004E739B" w:rsidP="00F01A18">
      <w:pPr>
        <w:pStyle w:val="NoSpacing"/>
        <w:rPr>
          <w:rFonts w:ascii="Montserrat" w:hAnsi="Montserrat"/>
          <w:sz w:val="24"/>
        </w:rPr>
      </w:pPr>
    </w:p>
    <w:p w14:paraId="29501231" w14:textId="77777777" w:rsidR="004E739B" w:rsidRPr="00243812" w:rsidRDefault="00243812" w:rsidP="00F01A18">
      <w:pPr>
        <w:pStyle w:val="NoSpacing"/>
        <w:rPr>
          <w:rFonts w:ascii="Montserrat" w:hAnsi="Montserrat"/>
          <w:sz w:val="24"/>
        </w:rPr>
      </w:pPr>
      <w:r w:rsidRPr="00243812">
        <w:rPr>
          <w:rFonts w:ascii="Montserrat" w:hAnsi="Montserrat"/>
          <w:sz w:val="24"/>
        </w:rPr>
        <w:t>OBLIVION</w:t>
      </w:r>
    </w:p>
    <w:p w14:paraId="7FD6A3CF" w14:textId="77777777" w:rsidR="004E739B" w:rsidRPr="00243812" w:rsidRDefault="004E739B" w:rsidP="00F01A18">
      <w:pPr>
        <w:pStyle w:val="NoSpacing"/>
        <w:rPr>
          <w:rFonts w:ascii="Montserrat" w:hAnsi="Montserrat"/>
          <w:sz w:val="24"/>
        </w:rPr>
      </w:pPr>
    </w:p>
    <w:p w14:paraId="68573D60" w14:textId="77777777" w:rsidR="004E739B" w:rsidRPr="00243812" w:rsidRDefault="00243812" w:rsidP="00F01A18">
      <w:pPr>
        <w:pStyle w:val="NoSpacing"/>
        <w:rPr>
          <w:rFonts w:ascii="Montserrat" w:hAnsi="Montserrat"/>
          <w:sz w:val="24"/>
        </w:rPr>
      </w:pPr>
      <w:r w:rsidRPr="00243812">
        <w:rPr>
          <w:rFonts w:ascii="Montserrat" w:hAnsi="Montserrat"/>
          <w:sz w:val="24"/>
        </w:rPr>
        <w:t>EXPRESSION</w:t>
      </w:r>
    </w:p>
    <w:p w14:paraId="75DA6B68" w14:textId="77777777" w:rsidR="004E739B" w:rsidRPr="00243812" w:rsidRDefault="00243812" w:rsidP="00F01A18">
      <w:pPr>
        <w:pStyle w:val="NoSpacing"/>
        <w:rPr>
          <w:rFonts w:ascii="Montserrat" w:hAnsi="Montserrat"/>
          <w:sz w:val="24"/>
        </w:rPr>
      </w:pPr>
      <w:r w:rsidRPr="00243812">
        <w:rPr>
          <w:rFonts w:ascii="Montserrat" w:hAnsi="Montserrat"/>
          <w:sz w:val="24"/>
        </w:rPr>
        <w:tab/>
        <w:t>action and power</w:t>
      </w:r>
    </w:p>
    <w:p w14:paraId="57576553" w14:textId="77777777" w:rsidR="004E739B" w:rsidRPr="00243812" w:rsidRDefault="00243812" w:rsidP="00F01A18">
      <w:pPr>
        <w:pStyle w:val="NoSpacing"/>
        <w:rPr>
          <w:rFonts w:ascii="Montserrat" w:hAnsi="Montserrat"/>
          <w:sz w:val="24"/>
        </w:rPr>
      </w:pPr>
      <w:r w:rsidRPr="00243812">
        <w:rPr>
          <w:rFonts w:ascii="Montserrat" w:hAnsi="Montserrat"/>
          <w:sz w:val="24"/>
        </w:rPr>
        <w:tab/>
        <w:t>shadows and auras</w:t>
      </w:r>
    </w:p>
    <w:p w14:paraId="4ED6F466" w14:textId="77777777" w:rsidR="004E739B" w:rsidRPr="00243812" w:rsidRDefault="00243812" w:rsidP="00F01A18">
      <w:pPr>
        <w:pStyle w:val="NoSpacing"/>
        <w:rPr>
          <w:rFonts w:ascii="Montserrat" w:hAnsi="Montserrat"/>
          <w:sz w:val="24"/>
        </w:rPr>
      </w:pPr>
      <w:r w:rsidRPr="00243812">
        <w:rPr>
          <w:rFonts w:ascii="Montserrat" w:hAnsi="Montserrat"/>
          <w:sz w:val="24"/>
        </w:rPr>
        <w:tab/>
        <w:t>interaction</w:t>
      </w:r>
    </w:p>
    <w:p w14:paraId="276ABF54" w14:textId="77777777" w:rsidR="004E739B" w:rsidRPr="00243812" w:rsidRDefault="00243812" w:rsidP="00F01A18">
      <w:pPr>
        <w:pStyle w:val="NoSpacing"/>
        <w:rPr>
          <w:rFonts w:ascii="Montserrat" w:hAnsi="Montserrat"/>
          <w:sz w:val="24"/>
        </w:rPr>
      </w:pPr>
      <w:r w:rsidRPr="00243812">
        <w:rPr>
          <w:rFonts w:ascii="Montserrat" w:hAnsi="Montserrat"/>
          <w:sz w:val="24"/>
        </w:rPr>
        <w:tab/>
        <w:t>growth and experience</w:t>
      </w:r>
    </w:p>
    <w:p w14:paraId="453ABDED" w14:textId="77777777" w:rsidR="004E739B" w:rsidRPr="00243812" w:rsidRDefault="004E739B" w:rsidP="00F01A18">
      <w:pPr>
        <w:pStyle w:val="NoSpacing"/>
        <w:rPr>
          <w:rFonts w:ascii="Montserrat" w:hAnsi="Montserrat"/>
          <w:sz w:val="24"/>
        </w:rPr>
      </w:pPr>
    </w:p>
    <w:p w14:paraId="799500B7" w14:textId="77777777" w:rsidR="004E739B" w:rsidRPr="00243812" w:rsidRDefault="00243812" w:rsidP="00F01A18">
      <w:pPr>
        <w:pStyle w:val="NoSpacing"/>
        <w:rPr>
          <w:rFonts w:ascii="Montserrat" w:hAnsi="Montserrat"/>
          <w:sz w:val="24"/>
        </w:rPr>
      </w:pPr>
      <w:r w:rsidRPr="00243812">
        <w:rPr>
          <w:rFonts w:ascii="Montserrat" w:hAnsi="Montserrat"/>
          <w:sz w:val="24"/>
        </w:rPr>
        <w:t>EXECUTION</w:t>
      </w:r>
    </w:p>
    <w:p w14:paraId="64496197" w14:textId="77777777" w:rsidR="004E739B" w:rsidRPr="00243812" w:rsidRDefault="00243812" w:rsidP="00F01A18">
      <w:pPr>
        <w:pStyle w:val="NoSpacing"/>
        <w:rPr>
          <w:rFonts w:ascii="Montserrat" w:hAnsi="Montserrat"/>
          <w:sz w:val="24"/>
        </w:rPr>
      </w:pPr>
      <w:r w:rsidRPr="00243812">
        <w:rPr>
          <w:rFonts w:ascii="Montserrat" w:hAnsi="Montserrat"/>
          <w:sz w:val="24"/>
        </w:rPr>
        <w:tab/>
        <w:t>circumstance</w:t>
      </w:r>
    </w:p>
    <w:p w14:paraId="6E31DA75" w14:textId="77777777" w:rsidR="004E739B" w:rsidRPr="00243812" w:rsidRDefault="00243812" w:rsidP="00F01A18">
      <w:pPr>
        <w:pStyle w:val="NoSpacing"/>
        <w:rPr>
          <w:rFonts w:ascii="Montserrat" w:hAnsi="Montserrat"/>
          <w:sz w:val="24"/>
        </w:rPr>
      </w:pPr>
      <w:r w:rsidRPr="00243812">
        <w:rPr>
          <w:rFonts w:ascii="Montserrat" w:hAnsi="Montserrat"/>
          <w:sz w:val="24"/>
        </w:rPr>
        <w:tab/>
        <w:t>acts and consequences</w:t>
      </w:r>
    </w:p>
    <w:p w14:paraId="0996BD55" w14:textId="77777777" w:rsidR="004E739B" w:rsidRPr="00243812" w:rsidRDefault="00243812" w:rsidP="00F01A18">
      <w:pPr>
        <w:pStyle w:val="NoSpacing"/>
        <w:rPr>
          <w:rFonts w:ascii="Montserrat" w:hAnsi="Montserrat"/>
          <w:sz w:val="24"/>
        </w:rPr>
      </w:pPr>
      <w:r w:rsidRPr="00243812">
        <w:rPr>
          <w:rFonts w:ascii="Montserrat" w:hAnsi="Montserrat"/>
          <w:sz w:val="24"/>
        </w:rPr>
        <w:tab/>
        <w:t>limits—natural (virtual) and unnatural (profound)</w:t>
      </w:r>
    </w:p>
    <w:p w14:paraId="76EA1F0C" w14:textId="77777777" w:rsidR="004E739B" w:rsidRPr="00243812" w:rsidRDefault="00243812" w:rsidP="00F01A18">
      <w:pPr>
        <w:pStyle w:val="NoSpacing"/>
        <w:rPr>
          <w:rFonts w:ascii="Montserrat" w:hAnsi="Montserrat"/>
          <w:sz w:val="24"/>
        </w:rPr>
      </w:pPr>
      <w:r w:rsidRPr="00243812">
        <w:rPr>
          <w:rFonts w:ascii="Montserrat" w:hAnsi="Montserrat"/>
          <w:sz w:val="24"/>
        </w:rPr>
        <w:tab/>
        <w:t>death and damage</w:t>
      </w:r>
    </w:p>
    <w:p w14:paraId="0EB5FFE8" w14:textId="77777777" w:rsidR="004E739B" w:rsidRPr="00243812" w:rsidRDefault="004E739B" w:rsidP="00F01A18">
      <w:pPr>
        <w:pStyle w:val="NoSpacing"/>
        <w:rPr>
          <w:rFonts w:ascii="Montserrat" w:hAnsi="Montserrat"/>
          <w:sz w:val="24"/>
        </w:rPr>
      </w:pPr>
    </w:p>
    <w:p w14:paraId="77271429"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3581A60E">
          <v:rect id="_x0000_s1039" style="position:absolute;margin-left:0;margin-top:0;width:468pt;height:.05pt;z-index:-251667968;mso-position-horizontal-relative:margin" o:allowincell="f" fillcolor="black" stroked="f" strokeweight=".05pt">
            <v:fill color2="black"/>
            <w10:wrap anchorx="margin"/>
          </v:rect>
        </w:pict>
      </w:r>
    </w:p>
    <w:p w14:paraId="313D6188" w14:textId="77777777" w:rsidR="004E739B" w:rsidRPr="00243812" w:rsidRDefault="004E739B" w:rsidP="00F01A18">
      <w:pPr>
        <w:pStyle w:val="NoSpacing"/>
        <w:rPr>
          <w:rFonts w:ascii="Montserrat" w:hAnsi="Montserrat"/>
          <w:sz w:val="24"/>
        </w:rPr>
      </w:pPr>
    </w:p>
    <w:p w14:paraId="1AD362F8" w14:textId="77777777" w:rsidR="004E739B" w:rsidRPr="00243812" w:rsidRDefault="00243812" w:rsidP="00F01A18">
      <w:pPr>
        <w:pStyle w:val="NoSpacing"/>
        <w:rPr>
          <w:rFonts w:ascii="Montserrat" w:hAnsi="Montserrat"/>
          <w:sz w:val="24"/>
        </w:rPr>
      </w:pPr>
      <w:r w:rsidRPr="00243812">
        <w:rPr>
          <w:rFonts w:ascii="Montserrat" w:hAnsi="Montserrat"/>
          <w:sz w:val="24"/>
        </w:rPr>
        <w:t>APIERON</w:t>
      </w:r>
    </w:p>
    <w:p w14:paraId="3A887F4A" w14:textId="77777777" w:rsidR="004E739B" w:rsidRPr="00243812" w:rsidRDefault="004E739B" w:rsidP="00F01A18">
      <w:pPr>
        <w:pStyle w:val="NoSpacing"/>
        <w:rPr>
          <w:rFonts w:ascii="Montserrat" w:hAnsi="Montserrat"/>
          <w:sz w:val="24"/>
        </w:rPr>
      </w:pPr>
    </w:p>
    <w:p w14:paraId="21880064" w14:textId="77777777" w:rsidR="004E739B" w:rsidRPr="00243812" w:rsidRDefault="00243812" w:rsidP="00F01A18">
      <w:pPr>
        <w:pStyle w:val="NoSpacing"/>
        <w:rPr>
          <w:rFonts w:ascii="Montserrat" w:hAnsi="Montserrat"/>
          <w:sz w:val="24"/>
        </w:rPr>
      </w:pPr>
      <w:r w:rsidRPr="00243812">
        <w:rPr>
          <w:rFonts w:ascii="Montserrat" w:hAnsi="Montserrat"/>
          <w:sz w:val="24"/>
        </w:rPr>
        <w:t>ACCESS</w:t>
      </w:r>
    </w:p>
    <w:p w14:paraId="7983D33E"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details and expansion for the application of access in arena</w:t>
      </w:r>
    </w:p>
    <w:p w14:paraId="514BE656" w14:textId="77777777" w:rsidR="004E739B" w:rsidRPr="00243812" w:rsidRDefault="004E739B" w:rsidP="00F01A18">
      <w:pPr>
        <w:pStyle w:val="NoSpacing"/>
        <w:rPr>
          <w:rFonts w:ascii="Montserrat" w:hAnsi="Montserrat"/>
          <w:sz w:val="24"/>
        </w:rPr>
      </w:pPr>
    </w:p>
    <w:p w14:paraId="67D051F9" w14:textId="77777777" w:rsidR="004E739B" w:rsidRPr="00243812" w:rsidRDefault="00243812" w:rsidP="00F01A18">
      <w:pPr>
        <w:pStyle w:val="NoSpacing"/>
        <w:rPr>
          <w:rFonts w:ascii="Montserrat" w:hAnsi="Montserrat"/>
          <w:sz w:val="24"/>
        </w:rPr>
      </w:pPr>
      <w:r w:rsidRPr="00243812">
        <w:rPr>
          <w:rFonts w:ascii="Montserrat" w:hAnsi="Montserrat"/>
          <w:sz w:val="24"/>
        </w:rPr>
        <w:t>ASPECTS</w:t>
      </w:r>
    </w:p>
    <w:p w14:paraId="3DE5AA67" w14:textId="77777777" w:rsidR="004E739B" w:rsidRPr="00243812" w:rsidRDefault="00243812" w:rsidP="00F01A18">
      <w:pPr>
        <w:pStyle w:val="NoSpacing"/>
        <w:rPr>
          <w:rFonts w:ascii="Montserrat" w:hAnsi="Montserrat"/>
          <w:sz w:val="24"/>
        </w:rPr>
      </w:pPr>
      <w:r w:rsidRPr="00243812">
        <w:rPr>
          <w:rFonts w:ascii="Montserrat" w:hAnsi="Montserrat"/>
          <w:sz w:val="24"/>
        </w:rPr>
        <w:tab/>
        <w:t>details and expansion for the use of aspects in arena</w:t>
      </w:r>
    </w:p>
    <w:p w14:paraId="2EC70F4E" w14:textId="77777777" w:rsidR="004E739B" w:rsidRPr="00243812" w:rsidRDefault="004E739B" w:rsidP="00F01A18">
      <w:pPr>
        <w:pStyle w:val="NoSpacing"/>
        <w:rPr>
          <w:rFonts w:ascii="Montserrat" w:hAnsi="Montserrat"/>
          <w:sz w:val="24"/>
        </w:rPr>
      </w:pPr>
    </w:p>
    <w:p w14:paraId="25A2EDAB" w14:textId="77777777" w:rsidR="004E739B" w:rsidRPr="00243812" w:rsidRDefault="00243812" w:rsidP="00F01A18">
      <w:pPr>
        <w:pStyle w:val="NoSpacing"/>
        <w:rPr>
          <w:rFonts w:ascii="Montserrat" w:hAnsi="Montserrat"/>
          <w:sz w:val="24"/>
        </w:rPr>
      </w:pPr>
      <w:r w:rsidRPr="00243812">
        <w:rPr>
          <w:rFonts w:ascii="Montserrat" w:hAnsi="Montserrat"/>
          <w:sz w:val="24"/>
        </w:rPr>
        <w:t>ABILITIES</w:t>
      </w:r>
    </w:p>
    <w:p w14:paraId="768473C9" w14:textId="77777777" w:rsidR="004E739B" w:rsidRPr="00243812" w:rsidRDefault="00243812" w:rsidP="00F01A18">
      <w:pPr>
        <w:pStyle w:val="NoSpacing"/>
        <w:rPr>
          <w:rFonts w:ascii="Montserrat" w:hAnsi="Montserrat"/>
          <w:sz w:val="24"/>
        </w:rPr>
      </w:pPr>
      <w:r w:rsidRPr="00243812">
        <w:rPr>
          <w:rFonts w:ascii="Montserrat" w:hAnsi="Montserrat"/>
          <w:sz w:val="24"/>
        </w:rPr>
        <w:tab/>
        <w:t>details and expansion for abilities</w:t>
      </w:r>
    </w:p>
    <w:p w14:paraId="525AEED6" w14:textId="77777777" w:rsidR="004E739B" w:rsidRPr="00243812" w:rsidRDefault="004E739B" w:rsidP="00F01A18">
      <w:pPr>
        <w:pStyle w:val="NoSpacing"/>
        <w:rPr>
          <w:rFonts w:ascii="Montserrat" w:hAnsi="Montserrat"/>
          <w:sz w:val="24"/>
        </w:rPr>
      </w:pPr>
    </w:p>
    <w:p w14:paraId="05897BA9" w14:textId="77777777" w:rsidR="004E739B" w:rsidRPr="00243812" w:rsidRDefault="00243812" w:rsidP="00F01A18">
      <w:pPr>
        <w:pStyle w:val="NoSpacing"/>
        <w:rPr>
          <w:rFonts w:ascii="Montserrat" w:hAnsi="Montserrat"/>
          <w:sz w:val="24"/>
        </w:rPr>
      </w:pPr>
      <w:r w:rsidRPr="00243812">
        <w:rPr>
          <w:rFonts w:ascii="Montserrat" w:hAnsi="Montserrat"/>
          <w:sz w:val="24"/>
        </w:rPr>
        <w:t>ERRATA</w:t>
      </w:r>
    </w:p>
    <w:p w14:paraId="0659B5CD" w14:textId="77777777" w:rsidR="004E739B" w:rsidRPr="00243812" w:rsidRDefault="00243812" w:rsidP="00F01A18">
      <w:pPr>
        <w:pStyle w:val="NoSpacing"/>
        <w:rPr>
          <w:rFonts w:ascii="Montserrat" w:hAnsi="Montserrat"/>
          <w:sz w:val="24"/>
        </w:rPr>
      </w:pPr>
      <w:r w:rsidRPr="00243812">
        <w:rPr>
          <w:rFonts w:ascii="Montserrat" w:hAnsi="Montserrat"/>
          <w:sz w:val="24"/>
        </w:rPr>
        <w:tab/>
        <w:t>other details, by type and era</w:t>
      </w:r>
    </w:p>
    <w:p w14:paraId="3AA01DD0" w14:textId="77777777" w:rsidR="004E739B" w:rsidRPr="00243812" w:rsidRDefault="00243812" w:rsidP="00F01A18">
      <w:pPr>
        <w:pStyle w:val="NoSpacing"/>
        <w:rPr>
          <w:rFonts w:ascii="Montserrat" w:hAnsi="Montserrat"/>
          <w:sz w:val="24"/>
        </w:rPr>
      </w:pPr>
      <w:r w:rsidRPr="00243812">
        <w:rPr>
          <w:rFonts w:ascii="Montserrat" w:hAnsi="Montserrat"/>
          <w:sz w:val="24"/>
        </w:rPr>
        <w:tab/>
        <w:t>wealth and privilidge</w:t>
      </w:r>
    </w:p>
    <w:p w14:paraId="2BA49213" w14:textId="77777777" w:rsidR="004E739B" w:rsidRPr="00243812" w:rsidRDefault="00243812" w:rsidP="00F01A18">
      <w:pPr>
        <w:pStyle w:val="NoSpacing"/>
        <w:rPr>
          <w:rFonts w:ascii="Montserrat" w:hAnsi="Montserrat"/>
          <w:sz w:val="24"/>
        </w:rPr>
      </w:pPr>
      <w:r w:rsidRPr="00243812">
        <w:rPr>
          <w:rFonts w:ascii="Montserrat" w:hAnsi="Montserrat"/>
          <w:sz w:val="24"/>
        </w:rPr>
        <w:tab/>
        <w:t>influence</w:t>
      </w:r>
    </w:p>
    <w:p w14:paraId="6384B0C0" w14:textId="77777777" w:rsidR="004E739B" w:rsidRPr="00243812" w:rsidRDefault="00243812" w:rsidP="00F01A18">
      <w:pPr>
        <w:pStyle w:val="NoSpacing"/>
        <w:rPr>
          <w:rFonts w:ascii="Montserrat" w:hAnsi="Montserrat"/>
          <w:sz w:val="24"/>
        </w:rPr>
      </w:pPr>
      <w:r w:rsidRPr="00243812">
        <w:rPr>
          <w:rFonts w:ascii="Montserrat" w:hAnsi="Montserrat"/>
          <w:sz w:val="24"/>
        </w:rPr>
        <w:tab/>
        <w:t>education</w:t>
      </w:r>
    </w:p>
    <w:p w14:paraId="747DAB62" w14:textId="77777777" w:rsidR="004E739B" w:rsidRPr="00243812" w:rsidRDefault="00243812" w:rsidP="00F01A18">
      <w:pPr>
        <w:pStyle w:val="NoSpacing"/>
        <w:rPr>
          <w:rFonts w:ascii="Montserrat" w:hAnsi="Montserrat"/>
          <w:sz w:val="24"/>
        </w:rPr>
      </w:pPr>
      <w:r w:rsidRPr="00243812">
        <w:rPr>
          <w:rFonts w:ascii="Montserrat" w:hAnsi="Montserrat"/>
          <w:sz w:val="24"/>
        </w:rPr>
        <w:tab/>
        <w:t>armaments and armor</w:t>
      </w:r>
    </w:p>
    <w:p w14:paraId="1424D58D" w14:textId="77777777" w:rsidR="004E739B" w:rsidRPr="00243812" w:rsidRDefault="004E739B" w:rsidP="00F01A18">
      <w:pPr>
        <w:pStyle w:val="NoSpacing"/>
        <w:rPr>
          <w:rFonts w:ascii="Montserrat" w:hAnsi="Montserrat"/>
          <w:sz w:val="24"/>
        </w:rPr>
      </w:pPr>
    </w:p>
    <w:p w14:paraId="64213AF1" w14:textId="77777777" w:rsidR="004E739B" w:rsidRPr="00243812" w:rsidRDefault="00243812" w:rsidP="00F01A18">
      <w:pPr>
        <w:pStyle w:val="NoSpacing"/>
        <w:rPr>
          <w:rFonts w:ascii="Montserrat" w:hAnsi="Montserrat"/>
          <w:sz w:val="24"/>
        </w:rPr>
      </w:pPr>
      <w:r w:rsidRPr="00243812">
        <w:rPr>
          <w:rFonts w:ascii="Montserrat" w:hAnsi="Montserrat"/>
          <w:sz w:val="24"/>
        </w:rPr>
        <w:t>ARENA SUPPORT</w:t>
      </w:r>
      <w:r w:rsidRPr="00243812">
        <w:rPr>
          <w:rFonts w:ascii="Montserrat" w:hAnsi="Montserrat"/>
          <w:sz w:val="24"/>
        </w:rPr>
        <w:tab/>
      </w:r>
    </w:p>
    <w:p w14:paraId="69DF1CA5" w14:textId="77777777" w:rsidR="004E739B" w:rsidRPr="00243812" w:rsidRDefault="004E739B" w:rsidP="00F01A18">
      <w:pPr>
        <w:pStyle w:val="NoSpacing"/>
        <w:rPr>
          <w:rFonts w:ascii="Montserrat" w:hAnsi="Montserrat"/>
          <w:sz w:val="24"/>
        </w:rPr>
      </w:pPr>
    </w:p>
    <w:p w14:paraId="2F5AD1C4" w14:textId="77777777" w:rsidR="004E739B" w:rsidRPr="00243812" w:rsidRDefault="00243812" w:rsidP="00F01A18">
      <w:pPr>
        <w:pStyle w:val="NoSpacing"/>
        <w:rPr>
          <w:rFonts w:ascii="Montserrat" w:hAnsi="Montserrat"/>
          <w:sz w:val="24"/>
        </w:rPr>
      </w:pPr>
      <w:r w:rsidRPr="00243812">
        <w:rPr>
          <w:rFonts w:ascii="Montserrat" w:hAnsi="Montserrat"/>
          <w:sz w:val="24"/>
        </w:rPr>
        <w:tab/>
        <w:t>dimensions and mediums</w:t>
      </w:r>
    </w:p>
    <w:p w14:paraId="4A2E0E4A" w14:textId="77777777" w:rsidR="004E739B" w:rsidRPr="00243812" w:rsidRDefault="00243812" w:rsidP="00F01A18">
      <w:pPr>
        <w:pStyle w:val="NoSpacing"/>
        <w:rPr>
          <w:rFonts w:ascii="Montserrat" w:hAnsi="Montserrat"/>
          <w:sz w:val="24"/>
        </w:rPr>
      </w:pPr>
      <w:r w:rsidRPr="00243812">
        <w:rPr>
          <w:rFonts w:ascii="Montserrat" w:hAnsi="Montserrat"/>
          <w:sz w:val="24"/>
        </w:rPr>
        <w:tab/>
        <w:t>the pursuit of excellence</w:t>
      </w:r>
    </w:p>
    <w:p w14:paraId="63E70EAA" w14:textId="77777777" w:rsidR="004E739B" w:rsidRPr="00243812" w:rsidRDefault="00243812" w:rsidP="00F01A18">
      <w:pPr>
        <w:pStyle w:val="NoSpacing"/>
        <w:rPr>
          <w:rFonts w:ascii="Montserrat" w:hAnsi="Montserrat"/>
          <w:sz w:val="24"/>
        </w:rPr>
      </w:pPr>
      <w:r w:rsidRPr="00243812">
        <w:rPr>
          <w:rFonts w:ascii="Montserrat" w:hAnsi="Montserrat"/>
          <w:sz w:val="24"/>
        </w:rPr>
        <w:tab/>
        <w:t>self expression</w:t>
      </w:r>
    </w:p>
    <w:p w14:paraId="322A6B2C" w14:textId="77777777" w:rsidR="004E739B" w:rsidRPr="00243812" w:rsidRDefault="00243812" w:rsidP="00F01A18">
      <w:pPr>
        <w:pStyle w:val="NoSpacing"/>
        <w:rPr>
          <w:rFonts w:ascii="Montserrat" w:hAnsi="Montserrat"/>
          <w:sz w:val="24"/>
        </w:rPr>
      </w:pPr>
      <w:r w:rsidRPr="00243812">
        <w:rPr>
          <w:rFonts w:ascii="Montserrat" w:hAnsi="Montserrat"/>
          <w:sz w:val="24"/>
        </w:rPr>
        <w:tab/>
        <w:t>execution</w:t>
      </w:r>
    </w:p>
    <w:p w14:paraId="205E418A" w14:textId="77777777" w:rsidR="004E739B" w:rsidRPr="00243812" w:rsidRDefault="00243812" w:rsidP="00F01A18">
      <w:pPr>
        <w:pStyle w:val="NoSpacing"/>
        <w:rPr>
          <w:rFonts w:ascii="Montserrat" w:hAnsi="Montserrat"/>
          <w:sz w:val="24"/>
        </w:rPr>
      </w:pPr>
      <w:r w:rsidRPr="00243812">
        <w:rPr>
          <w:rFonts w:ascii="Montserrat" w:hAnsi="Montserrat"/>
          <w:sz w:val="24"/>
        </w:rPr>
        <w:tab/>
        <w:t>consequence</w:t>
      </w:r>
    </w:p>
    <w:p w14:paraId="35E66B81" w14:textId="77777777" w:rsidR="008973B8" w:rsidRPr="00243812" w:rsidRDefault="008973B8" w:rsidP="00F01A18">
      <w:pPr>
        <w:pStyle w:val="NoSpacing"/>
        <w:rPr>
          <w:rFonts w:ascii="Montserrat" w:hAnsi="Montserrat"/>
          <w:sz w:val="24"/>
        </w:rPr>
      </w:pPr>
    </w:p>
    <w:p w14:paraId="038D90B0" w14:textId="70F9B01E" w:rsidR="004E739B" w:rsidRPr="00243812" w:rsidRDefault="00243812" w:rsidP="00F01A18">
      <w:pPr>
        <w:pStyle w:val="NoSpacing"/>
        <w:rPr>
          <w:rFonts w:ascii="Montserrat" w:hAnsi="Montserrat"/>
          <w:sz w:val="24"/>
        </w:rPr>
      </w:pPr>
      <w:r w:rsidRPr="00243812">
        <w:rPr>
          <w:rFonts w:ascii="Montserrat" w:hAnsi="Montserrat"/>
          <w:sz w:val="24"/>
        </w:rPr>
        <w:t>mechanics</w:t>
      </w:r>
    </w:p>
    <w:p w14:paraId="68F46B6E" w14:textId="77777777" w:rsidR="004E739B" w:rsidRPr="00243812" w:rsidRDefault="00243812" w:rsidP="00F01A18">
      <w:pPr>
        <w:pStyle w:val="NoSpacing"/>
        <w:rPr>
          <w:rFonts w:ascii="Montserrat" w:hAnsi="Montserrat"/>
          <w:sz w:val="24"/>
        </w:rPr>
      </w:pPr>
      <w:r w:rsidRPr="00243812">
        <w:rPr>
          <w:rFonts w:ascii="Montserrat" w:hAnsi="Montserrat"/>
          <w:sz w:val="24"/>
        </w:rPr>
        <w:tab/>
        <w:t>abilities - ranking</w:t>
      </w:r>
    </w:p>
    <w:p w14:paraId="03CA3D59" w14:textId="77777777" w:rsidR="004E739B" w:rsidRPr="00243812" w:rsidRDefault="00243812" w:rsidP="00F01A18">
      <w:pPr>
        <w:pStyle w:val="NoSpacing"/>
        <w:rPr>
          <w:rFonts w:ascii="Montserrat" w:hAnsi="Montserrat"/>
          <w:sz w:val="24"/>
        </w:rPr>
      </w:pPr>
      <w:r w:rsidRPr="00243812">
        <w:rPr>
          <w:rFonts w:ascii="Montserrat" w:hAnsi="Montserrat"/>
          <w:sz w:val="24"/>
        </w:rPr>
        <w:tab/>
        <w:t>difficulty</w:t>
      </w:r>
    </w:p>
    <w:p w14:paraId="00A01F68"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armor value1 </w:t>
      </w:r>
    </w:p>
    <w:p w14:paraId="19E1825E" w14:textId="0F533280" w:rsidR="004E739B" w:rsidRPr="00243812" w:rsidRDefault="006F60BF" w:rsidP="00F01A18">
      <w:pPr>
        <w:pStyle w:val="NoSpacing"/>
        <w:rPr>
          <w:rFonts w:ascii="Montserrat" w:hAnsi="Montserrat"/>
          <w:sz w:val="24"/>
        </w:rPr>
      </w:pPr>
      <w:r w:rsidRPr="00243812">
        <w:rPr>
          <w:rFonts w:ascii="Montserrat" w:hAnsi="Montserrat"/>
          <w:sz w:val="24"/>
        </w:rPr>
        <w:tab/>
        <w:t>Mhos (AV1 )</w:t>
      </w:r>
      <w:r w:rsidRPr="00243812">
        <w:rPr>
          <w:rFonts w:ascii="Montserrat" w:hAnsi="Montserrat"/>
          <w:sz w:val="24"/>
        </w:rPr>
        <w:tab/>
        <w:t xml:space="preserve">material equivalent </w:t>
      </w:r>
    </w:p>
    <w:p w14:paraId="7B5322B8"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armor value2 </w:t>
      </w:r>
    </w:p>
    <w:p w14:paraId="3F67D8A1" w14:textId="7397456C" w:rsidR="004E739B" w:rsidRPr="00243812" w:rsidRDefault="006F60BF" w:rsidP="00F01A18">
      <w:pPr>
        <w:pStyle w:val="NoSpacing"/>
        <w:rPr>
          <w:rFonts w:ascii="Montserrat" w:hAnsi="Montserrat"/>
          <w:sz w:val="24"/>
        </w:rPr>
      </w:pPr>
      <w:r w:rsidRPr="00243812">
        <w:rPr>
          <w:rFonts w:ascii="Montserrat" w:hAnsi="Montserrat"/>
          <w:sz w:val="24"/>
        </w:rPr>
        <w:tab/>
        <w:t>Give (AV2 )</w:t>
      </w:r>
      <w:r w:rsidRPr="00243812">
        <w:rPr>
          <w:rFonts w:ascii="Montserrat" w:hAnsi="Montserrat"/>
          <w:sz w:val="24"/>
        </w:rPr>
        <w:tab/>
        <w:t xml:space="preserve">material equivalent </w:t>
      </w:r>
    </w:p>
    <w:p w14:paraId="0DEE6A63" w14:textId="77777777" w:rsidR="004E739B" w:rsidRPr="00243812" w:rsidRDefault="00243812" w:rsidP="00F01A18">
      <w:pPr>
        <w:pStyle w:val="NoSpacing"/>
        <w:rPr>
          <w:rFonts w:ascii="Montserrat" w:hAnsi="Montserrat"/>
          <w:sz w:val="24"/>
        </w:rPr>
      </w:pPr>
      <w:r w:rsidRPr="00243812">
        <w:rPr>
          <w:rFonts w:ascii="Montserrat" w:hAnsi="Montserrat"/>
          <w:sz w:val="24"/>
        </w:rPr>
        <w:tab/>
        <w:t>Penetration</w:t>
      </w:r>
    </w:p>
    <w:p w14:paraId="0E741FE6" w14:textId="3034CACE" w:rsidR="004E739B" w:rsidRPr="00243812" w:rsidRDefault="006F60BF" w:rsidP="00F01A18">
      <w:pPr>
        <w:pStyle w:val="NoSpacing"/>
        <w:rPr>
          <w:rFonts w:ascii="Montserrat" w:hAnsi="Montserrat"/>
          <w:sz w:val="24"/>
        </w:rPr>
      </w:pPr>
      <w:r w:rsidRPr="00243812">
        <w:rPr>
          <w:rFonts w:ascii="Montserrat" w:hAnsi="Montserrat"/>
          <w:sz w:val="24"/>
        </w:rPr>
        <w:tab/>
        <w:t>PV</w:t>
      </w:r>
      <w:r w:rsidRPr="00243812">
        <w:rPr>
          <w:rFonts w:ascii="Montserrat" w:hAnsi="Montserrat"/>
          <w:sz w:val="24"/>
        </w:rPr>
        <w:tab/>
        <w:t>modifying design / velocity</w:t>
      </w:r>
    </w:p>
    <w:p w14:paraId="17F87C6B" w14:textId="26AC661A" w:rsidR="004E739B" w:rsidRPr="00243812" w:rsidRDefault="00243812" w:rsidP="00F01A18">
      <w:pPr>
        <w:pStyle w:val="NoSpacing"/>
        <w:rPr>
          <w:rFonts w:ascii="Montserrat" w:hAnsi="Montserrat"/>
          <w:sz w:val="24"/>
        </w:rPr>
      </w:pPr>
      <w:r w:rsidRPr="00243812">
        <w:rPr>
          <w:rFonts w:ascii="Montserrat" w:hAnsi="Montserrat"/>
          <w:sz w:val="24"/>
        </w:rPr>
        <w:tab/>
        <w:t>Orders of Magnitude (</w:t>
      </w:r>
      <w:r w:rsidR="008973B8" w:rsidRPr="00243812">
        <w:rPr>
          <w:rFonts w:ascii="Montserrat" w:hAnsi="Montserrat"/>
          <w:sz w:val="24"/>
        </w:rPr>
        <w:t>Order of Magnitude</w:t>
      </w:r>
      <w:r w:rsidRPr="00243812">
        <w:rPr>
          <w:rFonts w:ascii="Montserrat" w:hAnsi="Montserrat"/>
          <w:sz w:val="24"/>
        </w:rPr>
        <w:t>)</w:t>
      </w:r>
    </w:p>
    <w:p w14:paraId="32C9E1C0" w14:textId="2A6DC3FD" w:rsidR="004E739B" w:rsidRPr="00243812" w:rsidRDefault="006F60BF" w:rsidP="00F01A18">
      <w:pPr>
        <w:pStyle w:val="NoSpacing"/>
        <w:rPr>
          <w:rFonts w:ascii="Montserrat" w:hAnsi="Montserrat"/>
          <w:sz w:val="24"/>
        </w:rPr>
      </w:pPr>
      <w:r w:rsidRPr="00243812">
        <w:rPr>
          <w:rFonts w:ascii="Montserrat" w:hAnsi="Montserrat"/>
          <w:sz w:val="24"/>
        </w:rPr>
        <w:tab/>
      </w:r>
      <w:r w:rsidR="008973B8" w:rsidRPr="00243812">
        <w:rPr>
          <w:rFonts w:ascii="Montserrat" w:hAnsi="Montserrat"/>
          <w:sz w:val="24"/>
        </w:rPr>
        <w:t>Order of Magnitude</w:t>
      </w:r>
      <w:r w:rsidRPr="00243812">
        <w:rPr>
          <w:rFonts w:ascii="Montserrat" w:hAnsi="Montserrat"/>
          <w:sz w:val="24"/>
        </w:rPr>
        <w:t xml:space="preserve"> relational</w:t>
      </w:r>
    </w:p>
    <w:p w14:paraId="05E6442B" w14:textId="57A0F83D" w:rsidR="004E739B" w:rsidRPr="00243812" w:rsidRDefault="006F60BF" w:rsidP="00F01A18">
      <w:pPr>
        <w:pStyle w:val="NoSpacing"/>
        <w:rPr>
          <w:rFonts w:ascii="Montserrat" w:hAnsi="Montserrat"/>
          <w:sz w:val="24"/>
        </w:rPr>
      </w:pPr>
      <w:r w:rsidRPr="00243812">
        <w:rPr>
          <w:rFonts w:ascii="Montserrat" w:hAnsi="Montserrat"/>
          <w:sz w:val="24"/>
        </w:rPr>
        <w:tab/>
      </w:r>
      <w:r w:rsidR="008973B8" w:rsidRPr="00243812">
        <w:rPr>
          <w:rFonts w:ascii="Montserrat" w:hAnsi="Montserrat"/>
          <w:sz w:val="24"/>
        </w:rPr>
        <w:t>Order of Magnitude</w:t>
      </w:r>
      <w:r w:rsidRPr="00243812">
        <w:rPr>
          <w:rFonts w:ascii="Montserrat" w:hAnsi="Montserrat"/>
          <w:sz w:val="24"/>
        </w:rPr>
        <w:tab/>
        <w:t>familiarity / as if...</w:t>
      </w:r>
    </w:p>
    <w:p w14:paraId="6DD1C8AF" w14:textId="6180D7F2" w:rsidR="004E739B" w:rsidRPr="00243812" w:rsidRDefault="00243812" w:rsidP="00F01A18">
      <w:pPr>
        <w:pStyle w:val="NoSpacing"/>
        <w:rPr>
          <w:rFonts w:ascii="Montserrat" w:hAnsi="Montserrat"/>
          <w:sz w:val="24"/>
        </w:rPr>
      </w:pPr>
      <w:r w:rsidRPr="00243812">
        <w:rPr>
          <w:rFonts w:ascii="Montserrat" w:hAnsi="Montserrat"/>
          <w:sz w:val="24"/>
        </w:rPr>
        <w:tab/>
      </w:r>
      <w:r w:rsidR="008973B8" w:rsidRPr="00243812">
        <w:rPr>
          <w:rFonts w:ascii="Montserrat" w:hAnsi="Montserrat"/>
          <w:sz w:val="24"/>
        </w:rPr>
        <w:t>Order of Magnitude</w:t>
      </w:r>
      <w:r w:rsidRPr="00243812">
        <w:rPr>
          <w:rFonts w:ascii="Montserrat" w:hAnsi="Montserrat"/>
          <w:sz w:val="24"/>
        </w:rPr>
        <w:t xml:space="preserve"> situational</w:t>
      </w:r>
    </w:p>
    <w:p w14:paraId="240CE214" w14:textId="61299C9F" w:rsidR="004E739B" w:rsidRPr="00243812" w:rsidRDefault="006F60BF" w:rsidP="00F01A18">
      <w:pPr>
        <w:pStyle w:val="NoSpacing"/>
        <w:rPr>
          <w:rFonts w:ascii="Montserrat" w:hAnsi="Montserrat"/>
          <w:sz w:val="24"/>
        </w:rPr>
      </w:pPr>
      <w:r w:rsidRPr="00243812">
        <w:rPr>
          <w:rFonts w:ascii="Montserrat" w:hAnsi="Montserrat"/>
          <w:sz w:val="24"/>
        </w:rPr>
        <w:tab/>
      </w:r>
      <w:r w:rsidR="008973B8" w:rsidRPr="00243812">
        <w:rPr>
          <w:rFonts w:ascii="Montserrat" w:hAnsi="Montserrat"/>
          <w:sz w:val="24"/>
        </w:rPr>
        <w:t>Order of Magnitude</w:t>
      </w:r>
      <w:r w:rsidRPr="00243812">
        <w:rPr>
          <w:rFonts w:ascii="Montserrat" w:hAnsi="Montserrat"/>
          <w:sz w:val="24"/>
        </w:rPr>
        <w:tab/>
        <w:t>time / range (spherical:linear)</w:t>
      </w:r>
    </w:p>
    <w:p w14:paraId="1D49E086" w14:textId="77777777" w:rsidR="004E739B" w:rsidRPr="00243812" w:rsidRDefault="004E739B" w:rsidP="00F01A18">
      <w:pPr>
        <w:pStyle w:val="NoSpacing"/>
        <w:rPr>
          <w:rFonts w:ascii="Montserrat" w:hAnsi="Montserrat"/>
          <w:sz w:val="24"/>
        </w:rPr>
      </w:pPr>
    </w:p>
    <w:p w14:paraId="3637448E" w14:textId="77777777" w:rsidR="004E739B" w:rsidRPr="00243812" w:rsidRDefault="00243812" w:rsidP="00F01A18">
      <w:pPr>
        <w:pStyle w:val="NoSpacing"/>
        <w:rPr>
          <w:rFonts w:ascii="Montserrat" w:hAnsi="Montserrat"/>
          <w:sz w:val="24"/>
        </w:rPr>
      </w:pPr>
      <w:r w:rsidRPr="00243812">
        <w:rPr>
          <w:rFonts w:ascii="Montserrat" w:hAnsi="Montserrat"/>
          <w:sz w:val="24"/>
        </w:rPr>
        <w:t>mechanics</w:t>
      </w:r>
    </w:p>
    <w:p w14:paraId="014DC731" w14:textId="51E798FE" w:rsidR="004E739B" w:rsidRPr="00243812" w:rsidRDefault="00243812" w:rsidP="00F01A18">
      <w:pPr>
        <w:pStyle w:val="NoSpacing"/>
        <w:rPr>
          <w:rFonts w:ascii="Montserrat" w:hAnsi="Montserrat"/>
          <w:sz w:val="24"/>
        </w:rPr>
      </w:pPr>
      <w:r w:rsidRPr="00243812">
        <w:rPr>
          <w:rFonts w:ascii="Montserrat" w:hAnsi="Montserrat"/>
          <w:sz w:val="24"/>
        </w:rPr>
        <w:t>Orders of Magnitude (</w:t>
      </w:r>
      <w:r w:rsidR="008973B8" w:rsidRPr="00243812">
        <w:rPr>
          <w:rFonts w:ascii="Montserrat" w:hAnsi="Montserrat"/>
          <w:sz w:val="24"/>
        </w:rPr>
        <w:t>Order of Magnitude</w:t>
      </w:r>
      <w:r w:rsidRPr="00243812">
        <w:rPr>
          <w:rFonts w:ascii="Montserrat" w:hAnsi="Montserrat"/>
          <w:sz w:val="24"/>
        </w:rPr>
        <w:t xml:space="preserve">) </w:t>
      </w:r>
    </w:p>
    <w:p w14:paraId="1FDF60D8" w14:textId="77777777" w:rsidR="004E739B" w:rsidRPr="00243812" w:rsidRDefault="00243812" w:rsidP="00F01A18">
      <w:pPr>
        <w:pStyle w:val="NoSpacing"/>
        <w:rPr>
          <w:rFonts w:ascii="Montserrat" w:hAnsi="Montserrat"/>
          <w:sz w:val="24"/>
        </w:rPr>
      </w:pPr>
      <w:r w:rsidRPr="00243812">
        <w:rPr>
          <w:rFonts w:ascii="Montserrat" w:hAnsi="Montserrat"/>
          <w:sz w:val="24"/>
        </w:rPr>
        <w:t>magnitude</w:t>
      </w:r>
    </w:p>
    <w:p w14:paraId="5793013B" w14:textId="77777777" w:rsidR="004E739B" w:rsidRPr="00243812" w:rsidRDefault="00243812" w:rsidP="00F01A18">
      <w:pPr>
        <w:pStyle w:val="NoSpacing"/>
        <w:rPr>
          <w:rFonts w:ascii="Montserrat" w:hAnsi="Montserrat"/>
          <w:sz w:val="24"/>
        </w:rPr>
      </w:pPr>
      <w:r w:rsidRPr="00243812">
        <w:rPr>
          <w:rFonts w:ascii="Montserrat" w:hAnsi="Montserrat"/>
          <w:sz w:val="24"/>
        </w:rPr>
        <w:t>feat</w:t>
      </w:r>
    </w:p>
    <w:p w14:paraId="3DA313B5" w14:textId="77777777" w:rsidR="004E739B" w:rsidRPr="00243812" w:rsidRDefault="00243812" w:rsidP="00F01A18">
      <w:pPr>
        <w:pStyle w:val="NoSpacing"/>
        <w:rPr>
          <w:rFonts w:ascii="Montserrat" w:hAnsi="Montserrat"/>
          <w:sz w:val="24"/>
        </w:rPr>
      </w:pPr>
      <w:r w:rsidRPr="00243812">
        <w:rPr>
          <w:rFonts w:ascii="Montserrat" w:hAnsi="Montserrat"/>
          <w:sz w:val="24"/>
        </w:rPr>
        <w:tab/>
        <w:t>crits</w:t>
      </w:r>
      <w:r w:rsidRPr="00243812">
        <w:rPr>
          <w:rFonts w:ascii="Montserrat" w:hAnsi="Montserrat"/>
          <w:sz w:val="24"/>
        </w:rPr>
        <w:tab/>
      </w:r>
    </w:p>
    <w:p w14:paraId="3437CBB0" w14:textId="77777777" w:rsidR="004E739B" w:rsidRPr="00243812" w:rsidRDefault="00243812" w:rsidP="00F01A18">
      <w:pPr>
        <w:pStyle w:val="NoSpacing"/>
        <w:rPr>
          <w:rFonts w:ascii="Montserrat" w:hAnsi="Montserrat"/>
          <w:sz w:val="24"/>
        </w:rPr>
      </w:pPr>
      <w:r w:rsidRPr="00243812">
        <w:rPr>
          <w:rFonts w:ascii="Montserrat" w:hAnsi="Montserrat"/>
          <w:sz w:val="24"/>
        </w:rPr>
        <w:tab/>
        <w:t>advanced difficulties</w:t>
      </w:r>
    </w:p>
    <w:p w14:paraId="5B8DFCF9" w14:textId="77777777" w:rsidR="004E739B" w:rsidRPr="00243812" w:rsidRDefault="00243812" w:rsidP="00F01A18">
      <w:pPr>
        <w:pStyle w:val="NoSpacing"/>
        <w:rPr>
          <w:rFonts w:ascii="Montserrat" w:hAnsi="Montserrat"/>
          <w:sz w:val="24"/>
        </w:rPr>
      </w:pPr>
      <w:r w:rsidRPr="00243812">
        <w:rPr>
          <w:rFonts w:ascii="Montserrat" w:hAnsi="Montserrat"/>
          <w:sz w:val="24"/>
        </w:rPr>
        <w:t>equilibrium</w:t>
      </w:r>
    </w:p>
    <w:p w14:paraId="712EB4B8" w14:textId="77777777" w:rsidR="004E739B" w:rsidRPr="00243812" w:rsidRDefault="00243812" w:rsidP="00F01A18">
      <w:pPr>
        <w:pStyle w:val="NoSpacing"/>
        <w:rPr>
          <w:rFonts w:ascii="Montserrat" w:hAnsi="Montserrat"/>
          <w:sz w:val="24"/>
        </w:rPr>
      </w:pPr>
      <w:r w:rsidRPr="00243812">
        <w:rPr>
          <w:rFonts w:ascii="Montserrat" w:hAnsi="Montserrat"/>
          <w:sz w:val="24"/>
        </w:rPr>
        <w:tab/>
        <w:t>time</w:t>
      </w:r>
      <w:r w:rsidRPr="00243812">
        <w:rPr>
          <w:rFonts w:ascii="Montserrat" w:hAnsi="Montserrat"/>
          <w:sz w:val="24"/>
        </w:rPr>
        <w:tab/>
      </w:r>
    </w:p>
    <w:p w14:paraId="27D7F600" w14:textId="77777777" w:rsidR="004E739B" w:rsidRPr="00243812" w:rsidRDefault="00243812" w:rsidP="00F01A18">
      <w:pPr>
        <w:pStyle w:val="NoSpacing"/>
        <w:rPr>
          <w:rFonts w:ascii="Montserrat" w:hAnsi="Montserrat"/>
          <w:sz w:val="24"/>
        </w:rPr>
      </w:pPr>
      <w:r w:rsidRPr="00243812">
        <w:rPr>
          <w:rFonts w:ascii="Montserrat" w:hAnsi="Montserrat"/>
          <w:sz w:val="24"/>
        </w:rPr>
        <w:tab/>
        <w:t>cast</w:t>
      </w:r>
      <w:r w:rsidRPr="00243812">
        <w:rPr>
          <w:rFonts w:ascii="Montserrat" w:hAnsi="Montserrat"/>
          <w:sz w:val="24"/>
        </w:rPr>
        <w:tab/>
      </w:r>
    </w:p>
    <w:p w14:paraId="23051AEB" w14:textId="77777777" w:rsidR="004E739B" w:rsidRPr="00243812" w:rsidRDefault="00243812" w:rsidP="00F01A18">
      <w:pPr>
        <w:pStyle w:val="NoSpacing"/>
        <w:rPr>
          <w:rFonts w:ascii="Montserrat" w:hAnsi="Montserrat"/>
          <w:sz w:val="24"/>
        </w:rPr>
      </w:pPr>
      <w:r w:rsidRPr="00243812">
        <w:rPr>
          <w:rFonts w:ascii="Montserrat" w:hAnsi="Montserrat"/>
          <w:sz w:val="24"/>
        </w:rPr>
        <w:tab/>
        <w:t>objective</w:t>
      </w:r>
      <w:r w:rsidRPr="00243812">
        <w:rPr>
          <w:rFonts w:ascii="Montserrat" w:hAnsi="Montserrat"/>
          <w:sz w:val="24"/>
        </w:rPr>
        <w:tab/>
      </w:r>
    </w:p>
    <w:p w14:paraId="15E676B3" w14:textId="77777777" w:rsidR="004E739B" w:rsidRPr="00243812" w:rsidRDefault="00243812" w:rsidP="00F01A18">
      <w:pPr>
        <w:pStyle w:val="NoSpacing"/>
        <w:rPr>
          <w:rFonts w:ascii="Montserrat" w:hAnsi="Montserrat"/>
          <w:sz w:val="24"/>
        </w:rPr>
      </w:pPr>
      <w:r w:rsidRPr="00243812">
        <w:rPr>
          <w:rFonts w:ascii="Montserrat" w:hAnsi="Montserrat"/>
          <w:sz w:val="24"/>
        </w:rPr>
        <w:tab/>
        <w:t>purpose</w:t>
      </w:r>
      <w:r w:rsidRPr="00243812">
        <w:rPr>
          <w:rFonts w:ascii="Montserrat" w:hAnsi="Montserrat"/>
          <w:sz w:val="24"/>
        </w:rPr>
        <w:tab/>
      </w:r>
    </w:p>
    <w:p w14:paraId="456475E3" w14:textId="77777777" w:rsidR="004E739B" w:rsidRPr="00243812" w:rsidRDefault="00243812" w:rsidP="00F01A18">
      <w:pPr>
        <w:pStyle w:val="NoSpacing"/>
        <w:rPr>
          <w:rFonts w:ascii="Montserrat" w:hAnsi="Montserrat"/>
          <w:sz w:val="24"/>
        </w:rPr>
      </w:pPr>
      <w:r w:rsidRPr="00243812">
        <w:rPr>
          <w:rFonts w:ascii="Montserrat" w:hAnsi="Montserrat"/>
          <w:sz w:val="24"/>
        </w:rPr>
        <w:tab/>
        <w:t>action</w:t>
      </w:r>
      <w:r w:rsidRPr="00243812">
        <w:rPr>
          <w:rFonts w:ascii="Montserrat" w:hAnsi="Montserrat"/>
          <w:sz w:val="24"/>
        </w:rPr>
        <w:tab/>
      </w:r>
    </w:p>
    <w:p w14:paraId="3A0B5C88" w14:textId="77777777" w:rsidR="004E739B" w:rsidRPr="00243812" w:rsidRDefault="00243812" w:rsidP="00F01A18">
      <w:pPr>
        <w:pStyle w:val="NoSpacing"/>
        <w:rPr>
          <w:rFonts w:ascii="Montserrat" w:hAnsi="Montserrat"/>
          <w:sz w:val="24"/>
        </w:rPr>
      </w:pPr>
      <w:r w:rsidRPr="00243812">
        <w:rPr>
          <w:rFonts w:ascii="Montserrat" w:hAnsi="Montserrat"/>
          <w:sz w:val="24"/>
        </w:rPr>
        <w:t>rounds</w:t>
      </w:r>
    </w:p>
    <w:p w14:paraId="60E9A9CB" w14:textId="77777777" w:rsidR="004E739B" w:rsidRPr="00243812" w:rsidRDefault="00243812" w:rsidP="00F01A18">
      <w:pPr>
        <w:pStyle w:val="NoSpacing"/>
        <w:rPr>
          <w:rFonts w:ascii="Montserrat" w:hAnsi="Montserrat"/>
          <w:sz w:val="24"/>
        </w:rPr>
      </w:pPr>
      <w:r w:rsidRPr="00243812">
        <w:rPr>
          <w:rFonts w:ascii="Montserrat" w:hAnsi="Montserrat"/>
          <w:sz w:val="24"/>
        </w:rPr>
        <w:tab/>
        <w:t>order of combat</w:t>
      </w:r>
    </w:p>
    <w:p w14:paraId="7F23A928"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breakdowns - general feat descriptions</w:t>
      </w:r>
    </w:p>
    <w:p w14:paraId="161D70A0" w14:textId="4C7CA194" w:rsidR="004E739B" w:rsidRPr="00243812" w:rsidRDefault="006F60BF" w:rsidP="00F01A18">
      <w:pPr>
        <w:pStyle w:val="NoSpacing"/>
        <w:rPr>
          <w:rFonts w:ascii="Montserrat" w:hAnsi="Montserrat"/>
          <w:sz w:val="24"/>
        </w:rPr>
      </w:pPr>
      <w:r w:rsidRPr="00243812">
        <w:rPr>
          <w:rFonts w:ascii="Montserrat" w:hAnsi="Montserrat"/>
          <w:sz w:val="24"/>
        </w:rPr>
        <w:tab/>
        <w:t xml:space="preserve">movement: </w:t>
      </w:r>
    </w:p>
    <w:p w14:paraId="02765ECE" w14:textId="5834D046" w:rsidR="004E739B" w:rsidRPr="00243812" w:rsidRDefault="006F60BF" w:rsidP="00F01A18">
      <w:pPr>
        <w:pStyle w:val="NoSpacing"/>
        <w:rPr>
          <w:rFonts w:ascii="Montserrat" w:hAnsi="Montserrat"/>
          <w:sz w:val="24"/>
        </w:rPr>
      </w:pPr>
      <w:r w:rsidRPr="00243812">
        <w:rPr>
          <w:rFonts w:ascii="Montserrat" w:hAnsi="Montserrat"/>
          <w:sz w:val="24"/>
        </w:rPr>
        <w:tab/>
        <w:t xml:space="preserve">evade - dodge - block: </w:t>
      </w:r>
    </w:p>
    <w:p w14:paraId="121FAC8D" w14:textId="5B857114" w:rsidR="004E739B" w:rsidRPr="00243812" w:rsidRDefault="006F60BF" w:rsidP="00F01A18">
      <w:pPr>
        <w:pStyle w:val="NoSpacing"/>
        <w:rPr>
          <w:rFonts w:ascii="Montserrat" w:hAnsi="Montserrat"/>
          <w:sz w:val="24"/>
        </w:rPr>
      </w:pPr>
      <w:r w:rsidRPr="00243812">
        <w:rPr>
          <w:rFonts w:ascii="Montserrat" w:hAnsi="Montserrat"/>
          <w:sz w:val="24"/>
        </w:rPr>
        <w:tab/>
        <w:t xml:space="preserve">wait: </w:t>
      </w:r>
    </w:p>
    <w:p w14:paraId="642B5B0A" w14:textId="7A665E07" w:rsidR="004E739B" w:rsidRPr="00243812" w:rsidRDefault="006F60BF" w:rsidP="00F01A18">
      <w:pPr>
        <w:pStyle w:val="NoSpacing"/>
        <w:rPr>
          <w:rFonts w:ascii="Montserrat" w:hAnsi="Montserrat"/>
          <w:sz w:val="24"/>
        </w:rPr>
      </w:pPr>
      <w:r w:rsidRPr="00243812">
        <w:rPr>
          <w:rFonts w:ascii="Montserrat" w:hAnsi="Montserrat"/>
          <w:sz w:val="24"/>
        </w:rPr>
        <w:tab/>
        <w:t xml:space="preserve">prep - aim: </w:t>
      </w:r>
    </w:p>
    <w:p w14:paraId="6E5079DA" w14:textId="53C3674A" w:rsidR="004E739B" w:rsidRPr="00243812" w:rsidRDefault="006F60BF" w:rsidP="00F01A18">
      <w:pPr>
        <w:pStyle w:val="NoSpacing"/>
        <w:rPr>
          <w:rFonts w:ascii="Montserrat" w:hAnsi="Montserrat"/>
          <w:sz w:val="24"/>
        </w:rPr>
      </w:pPr>
      <w:r w:rsidRPr="00243812">
        <w:rPr>
          <w:rFonts w:ascii="Montserrat" w:hAnsi="Montserrat"/>
          <w:sz w:val="24"/>
        </w:rPr>
        <w:tab/>
        <w:t xml:space="preserve">attack: </w:t>
      </w:r>
      <w:r w:rsidRPr="00243812">
        <w:rPr>
          <w:rFonts w:ascii="Montserrat" w:hAnsi="Montserrat"/>
          <w:sz w:val="24"/>
        </w:rPr>
        <w:tab/>
      </w:r>
    </w:p>
    <w:p w14:paraId="205F9DA1" w14:textId="287C41B3" w:rsidR="004E739B" w:rsidRPr="00243812" w:rsidRDefault="006F60BF" w:rsidP="00F01A18">
      <w:pPr>
        <w:pStyle w:val="NoSpacing"/>
        <w:rPr>
          <w:rFonts w:ascii="Montserrat" w:hAnsi="Montserrat"/>
          <w:sz w:val="24"/>
        </w:rPr>
      </w:pPr>
      <w:r w:rsidRPr="00243812">
        <w:rPr>
          <w:rFonts w:ascii="Montserrat" w:hAnsi="Montserrat"/>
          <w:sz w:val="24"/>
        </w:rPr>
        <w:tab/>
        <w:t>press the attack</w:t>
      </w:r>
    </w:p>
    <w:p w14:paraId="0F2EDFAA" w14:textId="4AFF79FE" w:rsidR="004E739B" w:rsidRPr="00243812" w:rsidRDefault="006F60BF" w:rsidP="00F01A18">
      <w:pPr>
        <w:pStyle w:val="NoSpacing"/>
        <w:rPr>
          <w:rFonts w:ascii="Montserrat" w:hAnsi="Montserrat"/>
          <w:sz w:val="24"/>
        </w:rPr>
      </w:pPr>
      <w:r w:rsidRPr="00243812">
        <w:rPr>
          <w:rFonts w:ascii="Montserrat" w:hAnsi="Montserrat"/>
          <w:sz w:val="24"/>
        </w:rPr>
        <w:tab/>
        <w:t xml:space="preserve">defend: </w:t>
      </w:r>
    </w:p>
    <w:p w14:paraId="14473CC0" w14:textId="518A8975" w:rsidR="004E739B" w:rsidRPr="00243812" w:rsidRDefault="006F60BF" w:rsidP="00F01A18">
      <w:pPr>
        <w:pStyle w:val="NoSpacing"/>
        <w:rPr>
          <w:rFonts w:ascii="Montserrat" w:hAnsi="Montserrat"/>
          <w:sz w:val="24"/>
        </w:rPr>
      </w:pPr>
      <w:r w:rsidRPr="00243812">
        <w:rPr>
          <w:rFonts w:ascii="Montserrat" w:hAnsi="Montserrat"/>
          <w:sz w:val="24"/>
        </w:rPr>
        <w:tab/>
        <w:t xml:space="preserve">counter attack: </w:t>
      </w:r>
    </w:p>
    <w:p w14:paraId="0BF249E0" w14:textId="7ADF550B" w:rsidR="004E739B" w:rsidRPr="00243812" w:rsidRDefault="006F60BF" w:rsidP="00F01A18">
      <w:pPr>
        <w:pStyle w:val="NoSpacing"/>
        <w:rPr>
          <w:rFonts w:ascii="Montserrat" w:hAnsi="Montserrat"/>
          <w:sz w:val="24"/>
        </w:rPr>
      </w:pPr>
      <w:r w:rsidRPr="00243812">
        <w:rPr>
          <w:rFonts w:ascii="Montserrat" w:hAnsi="Montserrat"/>
          <w:sz w:val="24"/>
        </w:rPr>
        <w:tab/>
        <w:t xml:space="preserve">disarm: </w:t>
      </w:r>
    </w:p>
    <w:p w14:paraId="6908CBB9" w14:textId="61FA6323" w:rsidR="004E739B" w:rsidRPr="00243812" w:rsidRDefault="006F60BF" w:rsidP="00F01A18">
      <w:pPr>
        <w:pStyle w:val="NoSpacing"/>
        <w:rPr>
          <w:rFonts w:ascii="Montserrat" w:hAnsi="Montserrat"/>
          <w:sz w:val="24"/>
        </w:rPr>
      </w:pPr>
      <w:r w:rsidRPr="00243812">
        <w:rPr>
          <w:rFonts w:ascii="Montserrat" w:hAnsi="Montserrat"/>
          <w:sz w:val="24"/>
        </w:rPr>
        <w:tab/>
        <w:t xml:space="preserve">disable: </w:t>
      </w:r>
    </w:p>
    <w:p w14:paraId="117C5EA3" w14:textId="4966048E" w:rsidR="004E739B" w:rsidRPr="00243812" w:rsidRDefault="006F60BF" w:rsidP="00F01A18">
      <w:pPr>
        <w:pStyle w:val="NoSpacing"/>
        <w:rPr>
          <w:rFonts w:ascii="Montserrat" w:hAnsi="Montserrat"/>
          <w:sz w:val="24"/>
        </w:rPr>
      </w:pPr>
      <w:r w:rsidRPr="00243812">
        <w:rPr>
          <w:rFonts w:ascii="Montserrat" w:hAnsi="Montserrat"/>
          <w:sz w:val="24"/>
        </w:rPr>
        <w:tab/>
        <w:t xml:space="preserve">feint: </w:t>
      </w:r>
    </w:p>
    <w:p w14:paraId="6B47524D" w14:textId="7584A79F" w:rsidR="004E739B" w:rsidRPr="00243812" w:rsidRDefault="006F60BF" w:rsidP="00F01A18">
      <w:pPr>
        <w:pStyle w:val="NoSpacing"/>
        <w:rPr>
          <w:rFonts w:ascii="Montserrat" w:hAnsi="Montserrat"/>
          <w:sz w:val="24"/>
        </w:rPr>
      </w:pPr>
      <w:r w:rsidRPr="00243812">
        <w:rPr>
          <w:rFonts w:ascii="Montserrat" w:hAnsi="Montserrat"/>
          <w:sz w:val="24"/>
        </w:rPr>
        <w:tab/>
        <w:t xml:space="preserve">parry: </w:t>
      </w:r>
    </w:p>
    <w:p w14:paraId="2A2D51EE" w14:textId="392EDFE5" w:rsidR="004E739B" w:rsidRPr="00243812" w:rsidRDefault="006F60BF" w:rsidP="00F01A18">
      <w:pPr>
        <w:pStyle w:val="NoSpacing"/>
        <w:rPr>
          <w:rFonts w:ascii="Montserrat" w:hAnsi="Montserrat"/>
          <w:sz w:val="24"/>
        </w:rPr>
      </w:pPr>
      <w:r w:rsidRPr="00243812">
        <w:rPr>
          <w:rFonts w:ascii="Montserrat" w:hAnsi="Montserrat"/>
          <w:sz w:val="24"/>
        </w:rPr>
        <w:tab/>
        <w:t xml:space="preserve">combined: </w:t>
      </w:r>
    </w:p>
    <w:p w14:paraId="27ACD7FA" w14:textId="5A5C5919" w:rsidR="004E739B" w:rsidRPr="00243812" w:rsidRDefault="006F60BF" w:rsidP="00F01A18">
      <w:pPr>
        <w:pStyle w:val="NoSpacing"/>
        <w:rPr>
          <w:rFonts w:ascii="Montserrat" w:hAnsi="Montserrat"/>
          <w:sz w:val="24"/>
        </w:rPr>
      </w:pPr>
      <w:r w:rsidRPr="00243812">
        <w:rPr>
          <w:rFonts w:ascii="Montserrat" w:hAnsi="Montserrat"/>
          <w:sz w:val="24"/>
        </w:rPr>
        <w:tab/>
        <w:t xml:space="preserve">all out...: </w:t>
      </w:r>
    </w:p>
    <w:p w14:paraId="2CE6545C" w14:textId="77777777" w:rsidR="004E739B" w:rsidRPr="00243812" w:rsidRDefault="00243812" w:rsidP="00F01A18">
      <w:pPr>
        <w:pStyle w:val="NoSpacing"/>
        <w:rPr>
          <w:rFonts w:ascii="Montserrat" w:hAnsi="Montserrat"/>
          <w:sz w:val="24"/>
        </w:rPr>
      </w:pPr>
      <w:r w:rsidRPr="00243812">
        <w:rPr>
          <w:rFonts w:ascii="Montserrat" w:hAnsi="Montserrat"/>
          <w:sz w:val="24"/>
        </w:rPr>
        <w:t>hit location</w:t>
      </w:r>
    </w:p>
    <w:p w14:paraId="1B3F0C4A"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random hit location</w:t>
      </w:r>
    </w:p>
    <w:p w14:paraId="5CC73591" w14:textId="77777777" w:rsidR="004E739B" w:rsidRPr="00243812" w:rsidRDefault="00243812" w:rsidP="00F01A18">
      <w:pPr>
        <w:pStyle w:val="NoSpacing"/>
        <w:rPr>
          <w:rFonts w:ascii="Montserrat" w:hAnsi="Montserrat"/>
          <w:sz w:val="24"/>
        </w:rPr>
      </w:pPr>
      <w:r w:rsidRPr="00243812">
        <w:rPr>
          <w:rFonts w:ascii="Montserrat" w:hAnsi="Montserrat"/>
          <w:sz w:val="24"/>
        </w:rPr>
        <w:tab/>
        <w:t>hit modifiers (sacrifice)</w:t>
      </w:r>
    </w:p>
    <w:p w14:paraId="615EEED7" w14:textId="6FF271E7" w:rsidR="004E739B" w:rsidRPr="00243812" w:rsidRDefault="006F60BF" w:rsidP="00F01A18">
      <w:pPr>
        <w:pStyle w:val="NoSpacing"/>
        <w:rPr>
          <w:rFonts w:ascii="Montserrat" w:hAnsi="Montserrat"/>
          <w:sz w:val="24"/>
        </w:rPr>
      </w:pPr>
      <w:r w:rsidRPr="00243812">
        <w:rPr>
          <w:rFonts w:ascii="Montserrat" w:hAnsi="Montserrat"/>
          <w:sz w:val="24"/>
        </w:rPr>
        <w:tab/>
        <w:t>aiming</w:t>
      </w:r>
      <w:r w:rsidRPr="00243812">
        <w:rPr>
          <w:rFonts w:ascii="Montserrat" w:hAnsi="Montserrat"/>
          <w:sz w:val="24"/>
        </w:rPr>
        <w:tab/>
      </w:r>
    </w:p>
    <w:p w14:paraId="11FD8EEA" w14:textId="3A8EC491" w:rsidR="004E739B" w:rsidRPr="00243812" w:rsidRDefault="006F60BF" w:rsidP="00F01A18">
      <w:pPr>
        <w:pStyle w:val="NoSpacing"/>
        <w:rPr>
          <w:rFonts w:ascii="Montserrat" w:hAnsi="Montserrat"/>
          <w:sz w:val="24"/>
        </w:rPr>
      </w:pPr>
      <w:r w:rsidRPr="00243812">
        <w:rPr>
          <w:rFonts w:ascii="Montserrat" w:hAnsi="Montserrat"/>
          <w:sz w:val="24"/>
        </w:rPr>
        <w:tab/>
        <w:t xml:space="preserve">movement </w:t>
      </w:r>
    </w:p>
    <w:p w14:paraId="4760748F" w14:textId="348B6C1A" w:rsidR="004E739B" w:rsidRPr="00243812" w:rsidRDefault="006F60BF" w:rsidP="00F01A18">
      <w:pPr>
        <w:pStyle w:val="NoSpacing"/>
        <w:rPr>
          <w:rFonts w:ascii="Montserrat" w:hAnsi="Montserrat"/>
          <w:sz w:val="24"/>
        </w:rPr>
      </w:pPr>
      <w:r w:rsidRPr="00243812">
        <w:rPr>
          <w:rFonts w:ascii="Montserrat" w:hAnsi="Montserrat"/>
          <w:sz w:val="24"/>
        </w:rPr>
        <w:tab/>
        <w:t>range</w:t>
      </w:r>
      <w:r w:rsidRPr="00243812">
        <w:rPr>
          <w:rFonts w:ascii="Montserrat" w:hAnsi="Montserrat"/>
          <w:sz w:val="24"/>
        </w:rPr>
        <w:tab/>
      </w:r>
    </w:p>
    <w:p w14:paraId="5A646BB6" w14:textId="2EF1E5C1" w:rsidR="004E739B" w:rsidRPr="00243812" w:rsidRDefault="006F60BF" w:rsidP="00F01A18">
      <w:pPr>
        <w:pStyle w:val="NoSpacing"/>
        <w:rPr>
          <w:rFonts w:ascii="Montserrat" w:hAnsi="Montserrat"/>
          <w:sz w:val="24"/>
        </w:rPr>
      </w:pPr>
      <w:r w:rsidRPr="00243812">
        <w:rPr>
          <w:rFonts w:ascii="Montserrat" w:hAnsi="Montserrat"/>
          <w:sz w:val="24"/>
        </w:rPr>
        <w:tab/>
        <w:t>timing</w:t>
      </w:r>
      <w:r w:rsidRPr="00243812">
        <w:rPr>
          <w:rFonts w:ascii="Montserrat" w:hAnsi="Montserrat"/>
          <w:sz w:val="24"/>
        </w:rPr>
        <w:tab/>
      </w:r>
    </w:p>
    <w:p w14:paraId="5985162F" w14:textId="79FE5BC8" w:rsidR="004E739B" w:rsidRPr="00243812" w:rsidRDefault="006F60BF" w:rsidP="00F01A18">
      <w:pPr>
        <w:pStyle w:val="NoSpacing"/>
        <w:rPr>
          <w:rFonts w:ascii="Montserrat" w:hAnsi="Montserrat"/>
          <w:sz w:val="24"/>
        </w:rPr>
      </w:pPr>
      <w:r w:rsidRPr="00243812">
        <w:rPr>
          <w:rFonts w:ascii="Montserrat" w:hAnsi="Montserrat"/>
          <w:sz w:val="24"/>
        </w:rPr>
        <w:tab/>
        <w:t>duress</w:t>
      </w:r>
      <w:r w:rsidRPr="00243812">
        <w:rPr>
          <w:rFonts w:ascii="Montserrat" w:hAnsi="Montserrat"/>
          <w:sz w:val="24"/>
        </w:rPr>
        <w:tab/>
      </w:r>
    </w:p>
    <w:p w14:paraId="61B0E695" w14:textId="52CEA576" w:rsidR="004E739B" w:rsidRPr="00243812" w:rsidRDefault="006F60BF" w:rsidP="00F01A18">
      <w:pPr>
        <w:pStyle w:val="NoSpacing"/>
        <w:rPr>
          <w:rFonts w:ascii="Montserrat" w:hAnsi="Montserrat"/>
          <w:sz w:val="24"/>
        </w:rPr>
      </w:pPr>
      <w:r w:rsidRPr="00243812">
        <w:rPr>
          <w:rFonts w:ascii="Montserrat" w:hAnsi="Montserrat"/>
          <w:sz w:val="24"/>
        </w:rPr>
        <w:tab/>
        <w:t>scale</w:t>
      </w:r>
      <w:r w:rsidRPr="00243812">
        <w:rPr>
          <w:rFonts w:ascii="Montserrat" w:hAnsi="Montserrat"/>
          <w:sz w:val="24"/>
        </w:rPr>
        <w:tab/>
      </w:r>
    </w:p>
    <w:p w14:paraId="5A8AD657" w14:textId="77777777" w:rsidR="004E739B" w:rsidRPr="00243812" w:rsidRDefault="00243812" w:rsidP="00F01A18">
      <w:pPr>
        <w:pStyle w:val="NoSpacing"/>
        <w:rPr>
          <w:rFonts w:ascii="Montserrat" w:hAnsi="Montserrat"/>
          <w:sz w:val="24"/>
        </w:rPr>
      </w:pPr>
      <w:r w:rsidRPr="00243812">
        <w:rPr>
          <w:rFonts w:ascii="Montserrat" w:hAnsi="Montserrat"/>
          <w:sz w:val="24"/>
        </w:rPr>
        <w:t>damage</w:t>
      </w:r>
    </w:p>
    <w:p w14:paraId="1B4DBD3F" w14:textId="77777777" w:rsidR="004E739B" w:rsidRPr="00243812" w:rsidRDefault="00243812" w:rsidP="00F01A18">
      <w:pPr>
        <w:pStyle w:val="NoSpacing"/>
        <w:rPr>
          <w:rFonts w:ascii="Montserrat" w:hAnsi="Montserrat"/>
          <w:sz w:val="24"/>
        </w:rPr>
      </w:pPr>
      <w:r w:rsidRPr="00243812">
        <w:rPr>
          <w:rFonts w:ascii="Montserrat" w:hAnsi="Montserrat"/>
          <w:sz w:val="24"/>
        </w:rPr>
        <w:tab/>
        <w:t>damage classes - resilience</w:t>
      </w:r>
    </w:p>
    <w:p w14:paraId="1061D41C" w14:textId="77777777" w:rsidR="004E739B" w:rsidRPr="00243812" w:rsidRDefault="00243812" w:rsidP="00F01A18">
      <w:pPr>
        <w:pStyle w:val="NoSpacing"/>
        <w:rPr>
          <w:rFonts w:ascii="Montserrat" w:hAnsi="Montserrat"/>
          <w:sz w:val="24"/>
        </w:rPr>
      </w:pPr>
      <w:r w:rsidRPr="00243812">
        <w:rPr>
          <w:rFonts w:ascii="Montserrat" w:hAnsi="Montserrat"/>
          <w:sz w:val="24"/>
        </w:rPr>
        <w:tab/>
        <w:t>damage classes - material</w:t>
      </w:r>
    </w:p>
    <w:p w14:paraId="1412EED2" w14:textId="77777777" w:rsidR="004E739B" w:rsidRPr="00243812" w:rsidRDefault="00243812" w:rsidP="00F01A18">
      <w:pPr>
        <w:pStyle w:val="NoSpacing"/>
        <w:rPr>
          <w:rFonts w:ascii="Montserrat" w:hAnsi="Montserrat"/>
          <w:sz w:val="24"/>
        </w:rPr>
      </w:pPr>
      <w:r w:rsidRPr="00243812">
        <w:rPr>
          <w:rFonts w:ascii="Montserrat" w:hAnsi="Montserrat"/>
          <w:sz w:val="24"/>
        </w:rPr>
        <w:tab/>
        <w:t>damage modifiers</w:t>
      </w:r>
    </w:p>
    <w:p w14:paraId="3560AE0E" w14:textId="2EE9EA9F" w:rsidR="004E739B" w:rsidRPr="00243812" w:rsidRDefault="006F60BF" w:rsidP="00F01A18">
      <w:pPr>
        <w:pStyle w:val="NoSpacing"/>
        <w:rPr>
          <w:rFonts w:ascii="Montserrat" w:hAnsi="Montserrat"/>
          <w:sz w:val="24"/>
        </w:rPr>
      </w:pPr>
      <w:r w:rsidRPr="00243812">
        <w:rPr>
          <w:rFonts w:ascii="Montserrat" w:hAnsi="Montserrat"/>
          <w:sz w:val="24"/>
        </w:rPr>
        <w:tab/>
        <w:t xml:space="preserve">momentum (inertia) - </w:t>
      </w:r>
    </w:p>
    <w:p w14:paraId="590218AA" w14:textId="05F15FBC" w:rsidR="004E739B" w:rsidRPr="00243812" w:rsidRDefault="006F60BF" w:rsidP="00F01A18">
      <w:pPr>
        <w:pStyle w:val="NoSpacing"/>
        <w:rPr>
          <w:rFonts w:ascii="Montserrat" w:hAnsi="Montserrat"/>
          <w:sz w:val="24"/>
        </w:rPr>
      </w:pPr>
      <w:r w:rsidRPr="00243812">
        <w:rPr>
          <w:rFonts w:ascii="Montserrat" w:hAnsi="Montserrat"/>
          <w:sz w:val="24"/>
        </w:rPr>
        <w:tab/>
        <w:t xml:space="preserve">blow-through - </w:t>
      </w:r>
    </w:p>
    <w:p w14:paraId="5F5F63AA" w14:textId="482BBE75" w:rsidR="006F60BF" w:rsidRPr="00243812" w:rsidRDefault="006F60BF" w:rsidP="00F01A18">
      <w:pPr>
        <w:pStyle w:val="NoSpacing"/>
        <w:rPr>
          <w:rFonts w:ascii="Montserrat" w:hAnsi="Montserrat"/>
          <w:sz w:val="24"/>
        </w:rPr>
      </w:pPr>
      <w:r w:rsidRPr="00243812">
        <w:rPr>
          <w:rFonts w:ascii="Montserrat" w:hAnsi="Montserrat"/>
          <w:sz w:val="24"/>
        </w:rPr>
        <w:tab/>
        <w:t xml:space="preserve">bounce/knockback (momentum transference) – </w:t>
      </w:r>
    </w:p>
    <w:p w14:paraId="407919D5" w14:textId="2D793EB9" w:rsidR="004E739B" w:rsidRPr="00243812" w:rsidRDefault="006F60BF" w:rsidP="00F01A18">
      <w:pPr>
        <w:pStyle w:val="NoSpacing"/>
        <w:rPr>
          <w:rFonts w:ascii="Montserrat" w:hAnsi="Montserrat"/>
          <w:sz w:val="24"/>
        </w:rPr>
      </w:pPr>
      <w:r w:rsidRPr="00243812">
        <w:rPr>
          <w:rFonts w:ascii="Montserrat" w:hAnsi="Montserrat"/>
          <w:sz w:val="24"/>
        </w:rPr>
        <w:tab/>
        <w:t xml:space="preserve">parallel damage - </w:t>
      </w:r>
    </w:p>
    <w:p w14:paraId="00E0E5B0" w14:textId="77777777" w:rsidR="004E739B" w:rsidRPr="00243812" w:rsidRDefault="00243812" w:rsidP="00F01A18">
      <w:pPr>
        <w:pStyle w:val="NoSpacing"/>
        <w:rPr>
          <w:rFonts w:ascii="Montserrat" w:hAnsi="Montserrat"/>
          <w:sz w:val="24"/>
        </w:rPr>
      </w:pPr>
      <w:r w:rsidRPr="00243812">
        <w:rPr>
          <w:rFonts w:ascii="Montserrat" w:hAnsi="Montserrat"/>
          <w:sz w:val="24"/>
        </w:rPr>
        <w:tab/>
        <w:t>basic damage</w:t>
      </w:r>
    </w:p>
    <w:p w14:paraId="4ED8343A" w14:textId="77777777" w:rsidR="004E739B" w:rsidRPr="00243812" w:rsidRDefault="00243812" w:rsidP="00F01A18">
      <w:pPr>
        <w:pStyle w:val="NoSpacing"/>
        <w:rPr>
          <w:rFonts w:ascii="Montserrat" w:hAnsi="Montserrat"/>
          <w:sz w:val="24"/>
        </w:rPr>
      </w:pPr>
      <w:r w:rsidRPr="00243812">
        <w:rPr>
          <w:rFonts w:ascii="Montserrat" w:hAnsi="Montserrat"/>
          <w:sz w:val="24"/>
        </w:rPr>
        <w:tab/>
        <w:t>weapon damage</w:t>
      </w:r>
    </w:p>
    <w:p w14:paraId="5758841D" w14:textId="74B2F444" w:rsidR="004E739B" w:rsidRPr="00243812" w:rsidRDefault="006F60BF" w:rsidP="00F01A18">
      <w:pPr>
        <w:pStyle w:val="NoSpacing"/>
        <w:rPr>
          <w:rFonts w:ascii="Montserrat" w:hAnsi="Montserrat"/>
          <w:sz w:val="24"/>
        </w:rPr>
      </w:pPr>
      <w:r w:rsidRPr="00243812">
        <w:rPr>
          <w:rFonts w:ascii="Montserrat" w:hAnsi="Montserrat"/>
          <w:sz w:val="24"/>
        </w:rPr>
        <w:tab/>
        <w:t>weapon -</w:t>
      </w:r>
      <w:r w:rsidRPr="00243812">
        <w:rPr>
          <w:rFonts w:ascii="Montserrat" w:hAnsi="Montserrat"/>
          <w:sz w:val="24"/>
        </w:rPr>
        <w:tab/>
      </w:r>
    </w:p>
    <w:p w14:paraId="79D1392E" w14:textId="2C0E94BA" w:rsidR="004E739B" w:rsidRPr="00243812" w:rsidRDefault="006F60BF" w:rsidP="00F01A18">
      <w:pPr>
        <w:pStyle w:val="NoSpacing"/>
        <w:rPr>
          <w:rFonts w:ascii="Montserrat" w:hAnsi="Montserrat"/>
          <w:sz w:val="24"/>
        </w:rPr>
      </w:pPr>
      <w:r w:rsidRPr="00243812">
        <w:rPr>
          <w:rFonts w:ascii="Montserrat" w:hAnsi="Montserrat"/>
          <w:sz w:val="24"/>
        </w:rPr>
        <w:tab/>
        <w:t xml:space="preserve">damage dice - </w:t>
      </w:r>
    </w:p>
    <w:p w14:paraId="6A8B8215" w14:textId="469ECA29" w:rsidR="004E739B" w:rsidRPr="00243812" w:rsidRDefault="006F60BF" w:rsidP="00F01A18">
      <w:pPr>
        <w:pStyle w:val="NoSpacing"/>
        <w:rPr>
          <w:rFonts w:ascii="Montserrat" w:hAnsi="Montserrat"/>
          <w:sz w:val="24"/>
        </w:rPr>
      </w:pPr>
      <w:r w:rsidRPr="00243812">
        <w:rPr>
          <w:rFonts w:ascii="Montserrat" w:hAnsi="Montserrat"/>
          <w:sz w:val="24"/>
        </w:rPr>
        <w:tab/>
        <w:t xml:space="preserve">penetration class - </w:t>
      </w:r>
    </w:p>
    <w:p w14:paraId="050A60E2" w14:textId="24785628" w:rsidR="004E739B" w:rsidRPr="00243812" w:rsidRDefault="006F60BF" w:rsidP="00F01A18">
      <w:pPr>
        <w:pStyle w:val="NoSpacing"/>
        <w:rPr>
          <w:rFonts w:ascii="Montserrat" w:hAnsi="Montserrat"/>
          <w:sz w:val="24"/>
        </w:rPr>
      </w:pPr>
      <w:r w:rsidRPr="00243812">
        <w:rPr>
          <w:rFonts w:ascii="Montserrat" w:hAnsi="Montserrat"/>
          <w:sz w:val="24"/>
        </w:rPr>
        <w:tab/>
        <w:t>damage class -</w:t>
      </w:r>
    </w:p>
    <w:p w14:paraId="7A337E3D" w14:textId="5BAD695A" w:rsidR="004E739B" w:rsidRPr="00243812" w:rsidRDefault="006F60BF" w:rsidP="00F01A18">
      <w:pPr>
        <w:pStyle w:val="NoSpacing"/>
        <w:rPr>
          <w:rFonts w:ascii="Montserrat" w:hAnsi="Montserrat"/>
          <w:sz w:val="24"/>
        </w:rPr>
      </w:pPr>
      <w:r w:rsidRPr="00243812">
        <w:rPr>
          <w:rFonts w:ascii="Montserrat" w:hAnsi="Montserrat"/>
          <w:sz w:val="24"/>
        </w:rPr>
        <w:tab/>
        <w:t xml:space="preserve">range - </w:t>
      </w:r>
    </w:p>
    <w:p w14:paraId="247ED695" w14:textId="39BAB38C" w:rsidR="004E739B" w:rsidRPr="00243812" w:rsidRDefault="006F60BF" w:rsidP="00F01A18">
      <w:pPr>
        <w:pStyle w:val="NoSpacing"/>
        <w:rPr>
          <w:rFonts w:ascii="Montserrat" w:hAnsi="Montserrat"/>
          <w:sz w:val="24"/>
        </w:rPr>
      </w:pPr>
      <w:r w:rsidRPr="00243812">
        <w:rPr>
          <w:rFonts w:ascii="Montserrat" w:hAnsi="Montserrat"/>
          <w:sz w:val="24"/>
        </w:rPr>
        <w:tab/>
        <w:t xml:space="preserve">accuracy - </w:t>
      </w:r>
    </w:p>
    <w:p w14:paraId="30FAE5AD" w14:textId="32F4D035" w:rsidR="004E739B" w:rsidRPr="00243812" w:rsidRDefault="006F60BF" w:rsidP="00F01A18">
      <w:pPr>
        <w:pStyle w:val="NoSpacing"/>
        <w:rPr>
          <w:rFonts w:ascii="Montserrat" w:hAnsi="Montserrat"/>
          <w:sz w:val="24"/>
        </w:rPr>
      </w:pPr>
      <w:r w:rsidRPr="00243812">
        <w:rPr>
          <w:rFonts w:ascii="Montserrat" w:hAnsi="Montserrat"/>
          <w:sz w:val="24"/>
        </w:rPr>
        <w:tab/>
        <w:t xml:space="preserve">required encumbrance - </w:t>
      </w:r>
    </w:p>
    <w:p w14:paraId="2449E5A2" w14:textId="7808D391" w:rsidR="004E739B" w:rsidRPr="00243812" w:rsidRDefault="006F60BF" w:rsidP="00F01A18">
      <w:pPr>
        <w:pStyle w:val="NoSpacing"/>
        <w:rPr>
          <w:rFonts w:ascii="Montserrat" w:hAnsi="Montserrat"/>
          <w:sz w:val="24"/>
        </w:rPr>
      </w:pPr>
      <w:r w:rsidRPr="00243812">
        <w:rPr>
          <w:rFonts w:ascii="Montserrat" w:hAnsi="Montserrat"/>
          <w:sz w:val="24"/>
        </w:rPr>
        <w:tab/>
        <w:t>armor class -</w:t>
      </w:r>
    </w:p>
    <w:p w14:paraId="41FB2BC7" w14:textId="77777777" w:rsidR="004E739B" w:rsidRPr="00243812" w:rsidRDefault="00243812" w:rsidP="00F01A18">
      <w:pPr>
        <w:pStyle w:val="NoSpacing"/>
        <w:rPr>
          <w:rFonts w:ascii="Montserrat" w:hAnsi="Montserrat"/>
          <w:sz w:val="24"/>
        </w:rPr>
      </w:pPr>
      <w:r w:rsidRPr="00243812">
        <w:rPr>
          <w:rFonts w:ascii="Montserrat" w:hAnsi="Montserrat"/>
          <w:sz w:val="24"/>
        </w:rPr>
        <w:tab/>
        <w:t>weapon damage bonuses</w:t>
      </w:r>
    </w:p>
    <w:p w14:paraId="5BCB4669" w14:textId="77777777" w:rsidR="004E739B" w:rsidRPr="00243812" w:rsidRDefault="00243812" w:rsidP="00F01A18">
      <w:pPr>
        <w:pStyle w:val="NoSpacing"/>
        <w:rPr>
          <w:rFonts w:ascii="Montserrat" w:hAnsi="Montserrat"/>
          <w:sz w:val="24"/>
        </w:rPr>
      </w:pPr>
      <w:r w:rsidRPr="00243812">
        <w:rPr>
          <w:rFonts w:ascii="Montserrat" w:hAnsi="Montserrat"/>
          <w:sz w:val="24"/>
        </w:rPr>
        <w:tab/>
        <w:t>damage area</w:t>
      </w:r>
    </w:p>
    <w:p w14:paraId="2059112C" w14:textId="4F02BC23" w:rsidR="004E739B" w:rsidRPr="00243812" w:rsidRDefault="006F60BF" w:rsidP="00F01A18">
      <w:pPr>
        <w:pStyle w:val="NoSpacing"/>
        <w:rPr>
          <w:rFonts w:ascii="Montserrat" w:hAnsi="Montserrat"/>
          <w:sz w:val="24"/>
        </w:rPr>
      </w:pPr>
      <w:r w:rsidRPr="00243812">
        <w:rPr>
          <w:rFonts w:ascii="Montserrat" w:hAnsi="Montserrat"/>
          <w:sz w:val="24"/>
        </w:rPr>
        <w:tab/>
        <w:t xml:space="preserve">linear - straight penetration: </w:t>
      </w:r>
    </w:p>
    <w:p w14:paraId="13F49576" w14:textId="7586671B" w:rsidR="004E739B" w:rsidRPr="00243812" w:rsidRDefault="006F60BF" w:rsidP="00F01A18">
      <w:pPr>
        <w:pStyle w:val="NoSpacing"/>
        <w:rPr>
          <w:rFonts w:ascii="Montserrat" w:hAnsi="Montserrat"/>
          <w:sz w:val="24"/>
        </w:rPr>
      </w:pPr>
      <w:r w:rsidRPr="00243812">
        <w:rPr>
          <w:rFonts w:ascii="Montserrat" w:hAnsi="Montserrat"/>
          <w:sz w:val="24"/>
        </w:rPr>
        <w:tab/>
        <w:t xml:space="preserve">planar - slash: </w:t>
      </w:r>
    </w:p>
    <w:p w14:paraId="2916867E" w14:textId="4D908E30" w:rsidR="004E739B" w:rsidRPr="00243812" w:rsidRDefault="006F60BF" w:rsidP="00F01A18">
      <w:pPr>
        <w:pStyle w:val="NoSpacing"/>
        <w:rPr>
          <w:rFonts w:ascii="Montserrat" w:hAnsi="Montserrat"/>
          <w:sz w:val="24"/>
        </w:rPr>
      </w:pPr>
      <w:r w:rsidRPr="00243812">
        <w:rPr>
          <w:rFonts w:ascii="Montserrat" w:hAnsi="Montserrat"/>
          <w:sz w:val="24"/>
        </w:rPr>
        <w:tab/>
        <w:t xml:space="preserve">cylindrical - impaling/laser penetration: </w:t>
      </w:r>
    </w:p>
    <w:p w14:paraId="60325335" w14:textId="7F846DDD" w:rsidR="004E739B" w:rsidRPr="00243812" w:rsidRDefault="006F60BF" w:rsidP="00F01A18">
      <w:pPr>
        <w:pStyle w:val="NoSpacing"/>
        <w:rPr>
          <w:rFonts w:ascii="Montserrat" w:hAnsi="Montserrat"/>
          <w:sz w:val="24"/>
        </w:rPr>
      </w:pPr>
      <w:r w:rsidRPr="00243812">
        <w:rPr>
          <w:rFonts w:ascii="Montserrat" w:hAnsi="Montserrat"/>
          <w:sz w:val="24"/>
        </w:rPr>
        <w:tab/>
        <w:t>conic - incinerator/hollowpoint:</w:t>
      </w:r>
    </w:p>
    <w:p w14:paraId="05AF0461" w14:textId="07688360" w:rsidR="004E739B" w:rsidRPr="00243812" w:rsidRDefault="006F60BF" w:rsidP="00F01A18">
      <w:pPr>
        <w:pStyle w:val="NoSpacing"/>
        <w:rPr>
          <w:rFonts w:ascii="Montserrat" w:hAnsi="Montserrat"/>
          <w:sz w:val="24"/>
        </w:rPr>
      </w:pPr>
      <w:r w:rsidRPr="00243812">
        <w:rPr>
          <w:rFonts w:ascii="Montserrat" w:hAnsi="Montserrat"/>
          <w:sz w:val="24"/>
        </w:rPr>
        <w:tab/>
        <w:t xml:space="preserve">spheric - explosion: </w:t>
      </w:r>
    </w:p>
    <w:p w14:paraId="2647B4D6" w14:textId="77777777" w:rsidR="004E739B" w:rsidRPr="00243812" w:rsidRDefault="00243812" w:rsidP="00F01A18">
      <w:pPr>
        <w:pStyle w:val="NoSpacing"/>
        <w:rPr>
          <w:rFonts w:ascii="Montserrat" w:hAnsi="Montserrat"/>
          <w:sz w:val="24"/>
        </w:rPr>
      </w:pPr>
      <w:r w:rsidRPr="00243812">
        <w:rPr>
          <w:rFonts w:ascii="Montserrat" w:hAnsi="Montserrat"/>
          <w:sz w:val="24"/>
        </w:rPr>
        <w:t>armor</w:t>
      </w:r>
    </w:p>
    <w:p w14:paraId="27F1470B" w14:textId="77777777" w:rsidR="004E739B" w:rsidRPr="00243812" w:rsidRDefault="00243812" w:rsidP="00F01A18">
      <w:pPr>
        <w:pStyle w:val="NoSpacing"/>
        <w:rPr>
          <w:rFonts w:ascii="Montserrat" w:hAnsi="Montserrat"/>
          <w:sz w:val="24"/>
        </w:rPr>
      </w:pPr>
      <w:r w:rsidRPr="00243812">
        <w:rPr>
          <w:rFonts w:ascii="Montserrat" w:hAnsi="Montserrat"/>
          <w:sz w:val="24"/>
        </w:rPr>
        <w:tab/>
        <w:t>armor classes</w:t>
      </w:r>
    </w:p>
    <w:p w14:paraId="6E3F278B"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armor class (AV1: 2) </w:t>
      </w:r>
    </w:p>
    <w:p w14:paraId="07DCE255" w14:textId="77777777" w:rsidR="004E739B" w:rsidRPr="00243812" w:rsidRDefault="00243812" w:rsidP="00F01A18">
      <w:pPr>
        <w:pStyle w:val="NoSpacing"/>
        <w:rPr>
          <w:rFonts w:ascii="Montserrat" w:hAnsi="Montserrat"/>
          <w:sz w:val="24"/>
        </w:rPr>
      </w:pPr>
      <w:r w:rsidRPr="00243812">
        <w:rPr>
          <w:rFonts w:ascii="Montserrat" w:hAnsi="Montserrat"/>
          <w:sz w:val="24"/>
        </w:rPr>
        <w:t>injury</w:t>
      </w:r>
      <w:r w:rsidRPr="00243812">
        <w:rPr>
          <w:rFonts w:ascii="Montserrat" w:hAnsi="Montserrat"/>
          <w:sz w:val="24"/>
        </w:rPr>
        <w:tab/>
        <w:t>injury save roll</w:t>
      </w:r>
    </w:p>
    <w:p w14:paraId="3FE37A78" w14:textId="2DFE5E42" w:rsidR="004E739B" w:rsidRPr="00243812" w:rsidRDefault="006F60BF" w:rsidP="00F01A18">
      <w:pPr>
        <w:pStyle w:val="NoSpacing"/>
        <w:rPr>
          <w:rFonts w:ascii="Montserrat" w:hAnsi="Montserrat"/>
          <w:sz w:val="24"/>
        </w:rPr>
      </w:pPr>
      <w:r w:rsidRPr="00243812">
        <w:rPr>
          <w:rFonts w:ascii="Montserrat" w:hAnsi="Montserrat"/>
          <w:sz w:val="24"/>
        </w:rPr>
        <w:tab/>
        <w:t xml:space="preserve">shock </w:t>
      </w:r>
    </w:p>
    <w:p w14:paraId="14DE3227" w14:textId="5C9D7A78" w:rsidR="004E739B" w:rsidRPr="00243812" w:rsidRDefault="006F60BF" w:rsidP="00F01A18">
      <w:pPr>
        <w:pStyle w:val="NoSpacing"/>
        <w:rPr>
          <w:rFonts w:ascii="Montserrat" w:hAnsi="Montserrat"/>
          <w:sz w:val="24"/>
        </w:rPr>
      </w:pPr>
      <w:r w:rsidRPr="00243812">
        <w:rPr>
          <w:rFonts w:ascii="Montserrat" w:hAnsi="Montserrat"/>
          <w:sz w:val="24"/>
        </w:rPr>
        <w:tab/>
        <w:t xml:space="preserve">unconsciousness </w:t>
      </w:r>
    </w:p>
    <w:p w14:paraId="2B36AC81" w14:textId="08F646E3" w:rsidR="004E739B" w:rsidRPr="00243812" w:rsidRDefault="006F60BF" w:rsidP="00F01A18">
      <w:pPr>
        <w:pStyle w:val="NoSpacing"/>
        <w:rPr>
          <w:rFonts w:ascii="Montserrat" w:hAnsi="Montserrat"/>
          <w:sz w:val="24"/>
        </w:rPr>
      </w:pPr>
      <w:r w:rsidRPr="00243812">
        <w:rPr>
          <w:rFonts w:ascii="Montserrat" w:hAnsi="Montserrat"/>
          <w:sz w:val="24"/>
        </w:rPr>
        <w:tab/>
        <w:t xml:space="preserve">death </w:t>
      </w:r>
      <w:r w:rsidRPr="00243812">
        <w:rPr>
          <w:rFonts w:ascii="Montserrat" w:hAnsi="Montserrat"/>
          <w:sz w:val="24"/>
        </w:rPr>
        <w:tab/>
      </w:r>
    </w:p>
    <w:p w14:paraId="6B849C63" w14:textId="77777777" w:rsidR="004E739B" w:rsidRPr="00243812" w:rsidRDefault="00243812" w:rsidP="00F01A18">
      <w:pPr>
        <w:pStyle w:val="NoSpacing"/>
        <w:rPr>
          <w:rFonts w:ascii="Montserrat" w:hAnsi="Montserrat"/>
          <w:sz w:val="24"/>
        </w:rPr>
      </w:pPr>
      <w:r w:rsidRPr="00243812">
        <w:rPr>
          <w:rFonts w:ascii="Montserrat" w:hAnsi="Montserrat"/>
          <w:sz w:val="24"/>
        </w:rPr>
        <w:tab/>
        <w:t>infirmities</w:t>
      </w:r>
    </w:p>
    <w:p w14:paraId="597085C3" w14:textId="77777777" w:rsidR="004E739B" w:rsidRPr="00243812" w:rsidRDefault="00243812" w:rsidP="00F01A18">
      <w:pPr>
        <w:pStyle w:val="NoSpacing"/>
        <w:rPr>
          <w:rFonts w:ascii="Montserrat" w:hAnsi="Montserrat"/>
          <w:sz w:val="24"/>
        </w:rPr>
      </w:pPr>
      <w:r w:rsidRPr="00243812">
        <w:rPr>
          <w:rFonts w:ascii="Montserrat" w:hAnsi="Montserrat"/>
          <w:sz w:val="24"/>
        </w:rPr>
        <w:tab/>
        <w:t>recovery</w:t>
      </w:r>
    </w:p>
    <w:p w14:paraId="4CC87729" w14:textId="77777777" w:rsidR="004E739B" w:rsidRPr="00243812" w:rsidRDefault="00243812" w:rsidP="00F01A18">
      <w:pPr>
        <w:pStyle w:val="NoSpacing"/>
        <w:rPr>
          <w:rFonts w:ascii="Montserrat" w:hAnsi="Montserrat"/>
          <w:sz w:val="24"/>
        </w:rPr>
      </w:pPr>
      <w:r w:rsidRPr="00243812">
        <w:rPr>
          <w:rFonts w:ascii="Montserrat" w:hAnsi="Montserrat"/>
          <w:sz w:val="24"/>
        </w:rPr>
        <w:tab/>
        <w:t>healing</w:t>
      </w:r>
    </w:p>
    <w:p w14:paraId="41903A42" w14:textId="77777777" w:rsidR="004E739B" w:rsidRPr="00243812" w:rsidRDefault="00243812" w:rsidP="00F01A18">
      <w:pPr>
        <w:pStyle w:val="NoSpacing"/>
        <w:rPr>
          <w:rFonts w:ascii="Montserrat" w:hAnsi="Montserrat"/>
          <w:sz w:val="24"/>
        </w:rPr>
      </w:pPr>
      <w:r w:rsidRPr="00243812">
        <w:rPr>
          <w:rFonts w:ascii="Montserrat" w:hAnsi="Montserrat"/>
          <w:sz w:val="24"/>
        </w:rPr>
        <w:tab/>
        <w:t>medical treatment</w:t>
      </w:r>
    </w:p>
    <w:p w14:paraId="5517D210" w14:textId="77777777" w:rsidR="004E739B" w:rsidRPr="00243812" w:rsidRDefault="00243812" w:rsidP="00F01A18">
      <w:pPr>
        <w:pStyle w:val="NoSpacing"/>
        <w:rPr>
          <w:rFonts w:ascii="Montserrat" w:hAnsi="Montserrat"/>
          <w:sz w:val="24"/>
        </w:rPr>
      </w:pPr>
      <w:r w:rsidRPr="00243812">
        <w:rPr>
          <w:rFonts w:ascii="Montserrat" w:hAnsi="Montserrat"/>
          <w:sz w:val="24"/>
        </w:rPr>
        <w:tab/>
        <w:t>disease</w:t>
      </w:r>
    </w:p>
    <w:p w14:paraId="0DE292B9"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infection roll </w:t>
      </w:r>
    </w:p>
    <w:p w14:paraId="48236DB1" w14:textId="027A9C67" w:rsidR="004E739B" w:rsidRPr="00243812" w:rsidRDefault="006F60BF" w:rsidP="00F01A18">
      <w:pPr>
        <w:pStyle w:val="NoSpacing"/>
        <w:rPr>
          <w:rFonts w:ascii="Montserrat" w:hAnsi="Montserrat"/>
          <w:sz w:val="24"/>
        </w:rPr>
      </w:pPr>
      <w:r w:rsidRPr="00243812">
        <w:rPr>
          <w:rFonts w:ascii="Montserrat" w:hAnsi="Montserrat"/>
          <w:sz w:val="24"/>
        </w:rPr>
        <w:tab/>
        <w:t>disease mod. x rec x 100 = % resistance</w:t>
      </w:r>
    </w:p>
    <w:p w14:paraId="1233F8C5" w14:textId="77777777" w:rsidR="004E739B" w:rsidRPr="00243812" w:rsidRDefault="00243812" w:rsidP="00F01A18">
      <w:pPr>
        <w:pStyle w:val="NoSpacing"/>
        <w:rPr>
          <w:rFonts w:ascii="Montserrat" w:hAnsi="Montserrat"/>
          <w:sz w:val="24"/>
        </w:rPr>
      </w:pPr>
      <w:r w:rsidRPr="00243812">
        <w:rPr>
          <w:rFonts w:ascii="Montserrat" w:hAnsi="Montserrat"/>
          <w:sz w:val="24"/>
        </w:rPr>
        <w:tab/>
        <w:t>poison (drugs)</w:t>
      </w:r>
    </w:p>
    <w:p w14:paraId="6EDB4C65" w14:textId="77777777" w:rsidR="004E739B" w:rsidRPr="00243812" w:rsidRDefault="00243812" w:rsidP="00F01A18">
      <w:pPr>
        <w:pStyle w:val="NoSpacing"/>
        <w:rPr>
          <w:rFonts w:ascii="Montserrat" w:hAnsi="Montserrat"/>
          <w:sz w:val="24"/>
        </w:rPr>
      </w:pPr>
      <w:r w:rsidRPr="00243812">
        <w:rPr>
          <w:rFonts w:ascii="Montserrat" w:hAnsi="Montserrat"/>
          <w:sz w:val="24"/>
        </w:rPr>
        <w:tab/>
        <w:t>antidotes</w:t>
      </w:r>
    </w:p>
    <w:p w14:paraId="6E0EACAF" w14:textId="77777777" w:rsidR="004E739B" w:rsidRPr="00243812" w:rsidRDefault="00243812" w:rsidP="00F01A18">
      <w:pPr>
        <w:pStyle w:val="NoSpacing"/>
        <w:rPr>
          <w:rFonts w:ascii="Montserrat" w:hAnsi="Montserrat"/>
          <w:sz w:val="24"/>
        </w:rPr>
      </w:pPr>
      <w:r w:rsidRPr="00243812">
        <w:rPr>
          <w:rFonts w:ascii="Montserrat" w:hAnsi="Montserrat"/>
          <w:sz w:val="24"/>
        </w:rPr>
        <w:tab/>
        <w:t>recovery - vs disease or poison</w:t>
      </w:r>
    </w:p>
    <w:p w14:paraId="4403A84A" w14:textId="77777777" w:rsidR="004E739B" w:rsidRPr="00243812" w:rsidRDefault="00243812" w:rsidP="00F01A18">
      <w:pPr>
        <w:pStyle w:val="NoSpacing"/>
        <w:rPr>
          <w:rFonts w:ascii="Montserrat" w:hAnsi="Montserrat"/>
          <w:sz w:val="24"/>
        </w:rPr>
      </w:pPr>
      <w:r w:rsidRPr="00243812">
        <w:rPr>
          <w:rFonts w:ascii="Montserrat" w:hAnsi="Montserrat"/>
          <w:sz w:val="24"/>
        </w:rPr>
        <w:tab/>
        <w:t>death - due to disease or poisoning</w:t>
      </w:r>
    </w:p>
    <w:p w14:paraId="5B5BFC51" w14:textId="77777777" w:rsidR="004E739B" w:rsidRPr="00243812" w:rsidRDefault="00243812" w:rsidP="00F01A18">
      <w:pPr>
        <w:pStyle w:val="NoSpacing"/>
        <w:rPr>
          <w:rFonts w:ascii="Montserrat" w:hAnsi="Montserrat"/>
          <w:sz w:val="24"/>
        </w:rPr>
      </w:pPr>
      <w:r w:rsidRPr="00243812">
        <w:rPr>
          <w:rFonts w:ascii="Montserrat" w:hAnsi="Montserrat"/>
          <w:sz w:val="24"/>
        </w:rPr>
        <w:tab/>
        <w:t>death - due to infirmity</w:t>
      </w:r>
    </w:p>
    <w:p w14:paraId="72EB9CAB"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53E645E1" w14:textId="77777777" w:rsidR="004E739B" w:rsidRPr="00243812" w:rsidRDefault="00243812" w:rsidP="00F01A18">
      <w:pPr>
        <w:pStyle w:val="NoSpacing"/>
        <w:rPr>
          <w:rFonts w:ascii="Montserrat" w:hAnsi="Montserrat"/>
          <w:sz w:val="24"/>
        </w:rPr>
      </w:pPr>
      <w:r w:rsidRPr="00243812">
        <w:rPr>
          <w:rFonts w:ascii="Montserrat" w:hAnsi="Montserrat"/>
          <w:sz w:val="24"/>
        </w:rPr>
        <w:t>experience</w:t>
      </w:r>
    </w:p>
    <w:p w14:paraId="4413A905" w14:textId="77777777" w:rsidR="004E739B" w:rsidRPr="00243812" w:rsidRDefault="00243812" w:rsidP="00F01A18">
      <w:pPr>
        <w:pStyle w:val="NoSpacing"/>
        <w:rPr>
          <w:rFonts w:ascii="Montserrat" w:hAnsi="Montserrat"/>
          <w:sz w:val="24"/>
        </w:rPr>
      </w:pPr>
      <w:r w:rsidRPr="00243812">
        <w:rPr>
          <w:rFonts w:ascii="Montserrat" w:hAnsi="Montserrat"/>
          <w:sz w:val="24"/>
        </w:rPr>
        <w:tab/>
        <w:t>crits - specific experience</w:t>
      </w:r>
    </w:p>
    <w:p w14:paraId="41480E51" w14:textId="77777777" w:rsidR="004E739B" w:rsidRPr="00243812" w:rsidRDefault="00243812" w:rsidP="00F01A18">
      <w:pPr>
        <w:pStyle w:val="NoSpacing"/>
        <w:rPr>
          <w:rFonts w:ascii="Montserrat" w:hAnsi="Montserrat"/>
          <w:sz w:val="24"/>
        </w:rPr>
      </w:pPr>
      <w:r w:rsidRPr="00243812">
        <w:rPr>
          <w:rFonts w:ascii="Montserrat" w:hAnsi="Montserrat"/>
          <w:sz w:val="24"/>
        </w:rPr>
        <w:tab/>
        <w:t>crits - general experience</w:t>
      </w:r>
    </w:p>
    <w:p w14:paraId="045A09AE" w14:textId="77777777" w:rsidR="004E739B" w:rsidRPr="00243812" w:rsidRDefault="00243812" w:rsidP="00F01A18">
      <w:pPr>
        <w:pStyle w:val="NoSpacing"/>
        <w:rPr>
          <w:rFonts w:ascii="Montserrat" w:hAnsi="Montserrat"/>
          <w:sz w:val="24"/>
        </w:rPr>
      </w:pPr>
      <w:r w:rsidRPr="00243812">
        <w:rPr>
          <w:rFonts w:ascii="Montserrat" w:hAnsi="Montserrat"/>
          <w:sz w:val="24"/>
        </w:rPr>
        <w:tab/>
        <w:t>diminishing returns modifier - skills...</w:t>
      </w:r>
    </w:p>
    <w:p w14:paraId="0D31F9E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standard award </w:t>
      </w:r>
    </w:p>
    <w:p w14:paraId="514DEF42" w14:textId="77777777" w:rsidR="004E739B" w:rsidRPr="00243812" w:rsidRDefault="00243812" w:rsidP="00F01A18">
      <w:pPr>
        <w:pStyle w:val="NoSpacing"/>
        <w:rPr>
          <w:rFonts w:ascii="Montserrat" w:hAnsi="Montserrat"/>
          <w:sz w:val="24"/>
        </w:rPr>
      </w:pPr>
      <w:r w:rsidRPr="00243812">
        <w:rPr>
          <w:rFonts w:ascii="Montserrat" w:hAnsi="Montserrat"/>
          <w:sz w:val="24"/>
        </w:rPr>
        <w:tab/>
        <w:t>rating the opposition (modifier)</w:t>
      </w:r>
    </w:p>
    <w:p w14:paraId="35E0A1FA" w14:textId="77777777" w:rsidR="004E739B" w:rsidRPr="00243812" w:rsidRDefault="00243812" w:rsidP="00F01A18">
      <w:pPr>
        <w:pStyle w:val="NoSpacing"/>
        <w:rPr>
          <w:rFonts w:ascii="Montserrat" w:hAnsi="Montserrat"/>
          <w:sz w:val="24"/>
        </w:rPr>
      </w:pPr>
      <w:r w:rsidRPr="00243812">
        <w:rPr>
          <w:rFonts w:ascii="Montserrat" w:hAnsi="Montserrat"/>
          <w:sz w:val="24"/>
        </w:rPr>
        <w:tab/>
        <w:t>environment (optional modifiers)</w:t>
      </w:r>
    </w:p>
    <w:p w14:paraId="05B2B5FC" w14:textId="77777777" w:rsidR="004E739B" w:rsidRPr="00243812" w:rsidRDefault="00243812" w:rsidP="00F01A18">
      <w:pPr>
        <w:pStyle w:val="NoSpacing"/>
        <w:rPr>
          <w:rFonts w:ascii="Montserrat" w:hAnsi="Montserrat"/>
          <w:sz w:val="24"/>
        </w:rPr>
      </w:pPr>
      <w:r w:rsidRPr="00243812">
        <w:rPr>
          <w:rFonts w:ascii="Montserrat" w:hAnsi="Montserrat"/>
          <w:sz w:val="24"/>
        </w:rPr>
        <w:tab/>
        <w:t>direct benefits (modifiers)</w:t>
      </w:r>
    </w:p>
    <w:p w14:paraId="33FC46EF" w14:textId="77777777" w:rsidR="004E739B" w:rsidRPr="00243812" w:rsidRDefault="00243812" w:rsidP="00F01A18">
      <w:pPr>
        <w:pStyle w:val="NoSpacing"/>
        <w:rPr>
          <w:rFonts w:ascii="Montserrat" w:hAnsi="Montserrat"/>
          <w:sz w:val="24"/>
        </w:rPr>
      </w:pPr>
      <w:r w:rsidRPr="00243812">
        <w:rPr>
          <w:rFonts w:ascii="Montserrat" w:hAnsi="Montserrat"/>
          <w:sz w:val="24"/>
        </w:rPr>
        <w:tab/>
        <w:t>penalties</w:t>
      </w:r>
    </w:p>
    <w:p w14:paraId="703A161D"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r>
    </w:p>
    <w:p w14:paraId="7F6F47D3" w14:textId="77777777" w:rsidR="004E739B" w:rsidRPr="00243812" w:rsidRDefault="00243812" w:rsidP="00F01A18">
      <w:pPr>
        <w:pStyle w:val="NoSpacing"/>
        <w:rPr>
          <w:rFonts w:ascii="Montserrat" w:hAnsi="Montserrat"/>
          <w:sz w:val="24"/>
        </w:rPr>
      </w:pPr>
      <w:r w:rsidRPr="00243812">
        <w:rPr>
          <w:rFonts w:ascii="Montserrat" w:hAnsi="Montserrat"/>
          <w:sz w:val="24"/>
        </w:rPr>
        <w:t>CONCEPTS</w:t>
      </w:r>
    </w:p>
    <w:p w14:paraId="6B235C11" w14:textId="77777777" w:rsidR="004E739B" w:rsidRPr="00243812" w:rsidRDefault="00243812" w:rsidP="00F01A18">
      <w:pPr>
        <w:pStyle w:val="NoSpacing"/>
        <w:rPr>
          <w:rFonts w:ascii="Montserrat" w:hAnsi="Montserrat"/>
          <w:sz w:val="24"/>
        </w:rPr>
      </w:pPr>
      <w:r w:rsidRPr="00243812">
        <w:rPr>
          <w:rFonts w:ascii="Montserrat" w:hAnsi="Montserrat"/>
          <w:sz w:val="24"/>
        </w:rPr>
        <w:tab/>
        <w:t>Design Concepts</w:t>
      </w:r>
    </w:p>
    <w:p w14:paraId="468FE01A" w14:textId="77777777" w:rsidR="004E739B" w:rsidRPr="00243812" w:rsidRDefault="00243812" w:rsidP="00F01A18">
      <w:pPr>
        <w:pStyle w:val="NoSpacing"/>
        <w:rPr>
          <w:rFonts w:ascii="Montserrat" w:hAnsi="Montserrat"/>
          <w:sz w:val="24"/>
        </w:rPr>
      </w:pPr>
      <w:r w:rsidRPr="00243812">
        <w:rPr>
          <w:rFonts w:ascii="Montserrat" w:hAnsi="Montserrat"/>
          <w:sz w:val="24"/>
        </w:rPr>
        <w:tab/>
        <w:t>Construct Concepts</w:t>
      </w:r>
    </w:p>
    <w:p w14:paraId="18951CE4" w14:textId="77777777" w:rsidR="004E739B" w:rsidRPr="00243812" w:rsidRDefault="00243812" w:rsidP="00F01A18">
      <w:pPr>
        <w:pStyle w:val="NoSpacing"/>
        <w:rPr>
          <w:rFonts w:ascii="Montserrat" w:hAnsi="Montserrat"/>
          <w:sz w:val="24"/>
        </w:rPr>
      </w:pPr>
      <w:r w:rsidRPr="00243812">
        <w:rPr>
          <w:rFonts w:ascii="Montserrat" w:hAnsi="Montserrat"/>
          <w:sz w:val="24"/>
        </w:rPr>
        <w:tab/>
        <w:t>Standard Concepts</w:t>
      </w:r>
    </w:p>
    <w:p w14:paraId="2B820955" w14:textId="77777777" w:rsidR="004E739B" w:rsidRPr="00243812" w:rsidRDefault="00243812" w:rsidP="00F01A18">
      <w:pPr>
        <w:pStyle w:val="NoSpacing"/>
        <w:rPr>
          <w:rFonts w:ascii="Montserrat" w:hAnsi="Montserrat"/>
          <w:sz w:val="24"/>
        </w:rPr>
      </w:pPr>
      <w:r w:rsidRPr="00243812">
        <w:rPr>
          <w:rFonts w:ascii="Montserrat" w:hAnsi="Montserrat"/>
          <w:sz w:val="24"/>
        </w:rPr>
        <w:tab/>
        <w:t>Mechanics Concepts</w:t>
      </w:r>
    </w:p>
    <w:p w14:paraId="36ACC5B1" w14:textId="77777777" w:rsidR="004E739B" w:rsidRPr="00243812" w:rsidRDefault="00243812" w:rsidP="00F01A18">
      <w:pPr>
        <w:pStyle w:val="NoSpacing"/>
        <w:rPr>
          <w:rFonts w:ascii="Montserrat" w:hAnsi="Montserrat"/>
          <w:sz w:val="24"/>
        </w:rPr>
      </w:pPr>
      <w:r w:rsidRPr="00243812">
        <w:rPr>
          <w:rFonts w:ascii="Montserrat" w:hAnsi="Montserrat"/>
          <w:sz w:val="24"/>
        </w:rPr>
        <w:tab/>
        <w:t>Application Concepts</w:t>
      </w:r>
    </w:p>
    <w:p w14:paraId="1D28D98A" w14:textId="7E3CE958" w:rsidR="004E739B" w:rsidRPr="00243812" w:rsidRDefault="006F60BF" w:rsidP="00F01A18">
      <w:pPr>
        <w:pStyle w:val="NoSpacing"/>
        <w:rPr>
          <w:rFonts w:ascii="Montserrat" w:hAnsi="Montserrat"/>
          <w:sz w:val="24"/>
        </w:rPr>
      </w:pPr>
      <w:r w:rsidRPr="00243812">
        <w:rPr>
          <w:rFonts w:ascii="Montserrat" w:hAnsi="Montserrat"/>
          <w:sz w:val="24"/>
        </w:rPr>
        <w:tab/>
        <w:t>incarnation - manifestations of being</w:t>
      </w:r>
    </w:p>
    <w:p w14:paraId="432E4C7D" w14:textId="41D13EB4" w:rsidR="004E739B" w:rsidRPr="00243812" w:rsidRDefault="006F60BF" w:rsidP="00F01A18">
      <w:pPr>
        <w:pStyle w:val="NoSpacing"/>
        <w:rPr>
          <w:rFonts w:ascii="Montserrat" w:hAnsi="Montserrat"/>
          <w:sz w:val="24"/>
        </w:rPr>
      </w:pPr>
      <w:r w:rsidRPr="00243812">
        <w:rPr>
          <w:rFonts w:ascii="Montserrat" w:hAnsi="Montserrat"/>
          <w:sz w:val="24"/>
        </w:rPr>
        <w:tab/>
        <w:t>manifestations of structure</w:t>
      </w:r>
    </w:p>
    <w:p w14:paraId="62392A94" w14:textId="49DB4D09" w:rsidR="004E739B" w:rsidRPr="00243812" w:rsidRDefault="006F60BF" w:rsidP="00F01A18">
      <w:pPr>
        <w:pStyle w:val="NoSpacing"/>
        <w:rPr>
          <w:rFonts w:ascii="Montserrat" w:hAnsi="Montserrat"/>
          <w:sz w:val="24"/>
        </w:rPr>
      </w:pPr>
      <w:r w:rsidRPr="00243812">
        <w:rPr>
          <w:rFonts w:ascii="Montserrat" w:hAnsi="Montserrat"/>
          <w:sz w:val="24"/>
        </w:rPr>
        <w:tab/>
        <w:t>manifestations of power</w:t>
      </w:r>
    </w:p>
    <w:p w14:paraId="4623616F" w14:textId="5F52AAD6" w:rsidR="004E739B" w:rsidRPr="00243812" w:rsidRDefault="006F60BF" w:rsidP="00F01A18">
      <w:pPr>
        <w:pStyle w:val="NoSpacing"/>
        <w:rPr>
          <w:rFonts w:ascii="Montserrat" w:hAnsi="Montserrat"/>
          <w:sz w:val="24"/>
        </w:rPr>
      </w:pPr>
      <w:r w:rsidRPr="00243812">
        <w:rPr>
          <w:rFonts w:ascii="Montserrat" w:hAnsi="Montserrat"/>
          <w:sz w:val="24"/>
        </w:rPr>
        <w:tab/>
        <w:t>psionics</w:t>
      </w:r>
    </w:p>
    <w:p w14:paraId="565DA7DB" w14:textId="5FCD849A" w:rsidR="004E739B" w:rsidRPr="00243812" w:rsidRDefault="006F60BF" w:rsidP="00F01A18">
      <w:pPr>
        <w:pStyle w:val="NoSpacing"/>
        <w:rPr>
          <w:rFonts w:ascii="Montserrat" w:hAnsi="Montserrat"/>
          <w:sz w:val="24"/>
        </w:rPr>
      </w:pPr>
      <w:r w:rsidRPr="00243812">
        <w:rPr>
          <w:rFonts w:ascii="Montserrat" w:hAnsi="Montserrat"/>
          <w:sz w:val="24"/>
        </w:rPr>
        <w:tab/>
        <w:t>magic</w:t>
      </w:r>
    </w:p>
    <w:p w14:paraId="61FD4FCD" w14:textId="3EF10E38" w:rsidR="004E739B" w:rsidRPr="00243812" w:rsidRDefault="006F60BF" w:rsidP="00F01A18">
      <w:pPr>
        <w:pStyle w:val="NoSpacing"/>
        <w:rPr>
          <w:rFonts w:ascii="Montserrat" w:hAnsi="Montserrat"/>
          <w:sz w:val="24"/>
        </w:rPr>
      </w:pPr>
      <w:r w:rsidRPr="00243812">
        <w:rPr>
          <w:rFonts w:ascii="Montserrat" w:hAnsi="Montserrat"/>
          <w:sz w:val="24"/>
        </w:rPr>
        <w:tab/>
        <w:t>divinity</w:t>
      </w:r>
    </w:p>
    <w:p w14:paraId="4DEB641B" w14:textId="6E42F91D" w:rsidR="004E739B" w:rsidRPr="00243812" w:rsidRDefault="006F60BF" w:rsidP="00F01A18">
      <w:pPr>
        <w:pStyle w:val="NoSpacing"/>
        <w:rPr>
          <w:rFonts w:ascii="Montserrat" w:hAnsi="Montserrat"/>
          <w:sz w:val="24"/>
        </w:rPr>
      </w:pPr>
      <w:r w:rsidRPr="00243812">
        <w:rPr>
          <w:rFonts w:ascii="Montserrat" w:hAnsi="Montserrat"/>
          <w:sz w:val="24"/>
        </w:rPr>
        <w:tab/>
        <w:t>intent</w:t>
      </w:r>
    </w:p>
    <w:p w14:paraId="5A6C4A95" w14:textId="4CEE147B" w:rsidR="004E739B" w:rsidRPr="00243812" w:rsidRDefault="006F60BF" w:rsidP="00F01A18">
      <w:pPr>
        <w:pStyle w:val="NoSpacing"/>
        <w:rPr>
          <w:rFonts w:ascii="Montserrat" w:hAnsi="Montserrat"/>
          <w:sz w:val="24"/>
        </w:rPr>
      </w:pPr>
      <w:r w:rsidRPr="00243812">
        <w:rPr>
          <w:rFonts w:ascii="Montserrat" w:hAnsi="Montserrat"/>
          <w:sz w:val="24"/>
        </w:rPr>
        <w:tab/>
        <w:t>vector</w:t>
      </w:r>
    </w:p>
    <w:p w14:paraId="077609C1" w14:textId="00AB2383" w:rsidR="004E739B" w:rsidRPr="00243812" w:rsidRDefault="006F60BF" w:rsidP="00F01A18">
      <w:pPr>
        <w:pStyle w:val="NoSpacing"/>
        <w:rPr>
          <w:rFonts w:ascii="Montserrat" w:hAnsi="Montserrat"/>
          <w:sz w:val="24"/>
        </w:rPr>
      </w:pPr>
      <w:r w:rsidRPr="00243812">
        <w:rPr>
          <w:rFonts w:ascii="Montserrat" w:hAnsi="Montserrat"/>
          <w:sz w:val="24"/>
        </w:rPr>
        <w:tab/>
        <w:t>manifestations of physics</w:t>
      </w:r>
    </w:p>
    <w:p w14:paraId="5660D980" w14:textId="77777777" w:rsidR="004E739B" w:rsidRPr="00243812" w:rsidRDefault="00243812" w:rsidP="00F01A18">
      <w:pPr>
        <w:pStyle w:val="NoSpacing"/>
        <w:rPr>
          <w:rFonts w:ascii="Montserrat" w:hAnsi="Montserrat"/>
          <w:sz w:val="24"/>
        </w:rPr>
      </w:pPr>
      <w:r w:rsidRPr="00243812">
        <w:rPr>
          <w:rFonts w:ascii="Montserrat" w:hAnsi="Montserrat"/>
          <w:sz w:val="24"/>
        </w:rPr>
        <w:tab/>
        <w:t>Appendices</w:t>
      </w:r>
    </w:p>
    <w:p w14:paraId="5C84D9AB" w14:textId="77777777" w:rsidR="004E739B" w:rsidRPr="00243812" w:rsidRDefault="00243812" w:rsidP="00F01A18">
      <w:pPr>
        <w:pStyle w:val="NoSpacing"/>
        <w:rPr>
          <w:rFonts w:ascii="Montserrat" w:hAnsi="Montserrat"/>
          <w:sz w:val="24"/>
        </w:rPr>
      </w:pPr>
      <w:r w:rsidRPr="00243812">
        <w:rPr>
          <w:rFonts w:ascii="Montserrat" w:hAnsi="Montserrat"/>
          <w:sz w:val="24"/>
        </w:rPr>
        <w:tab/>
        <w:t>charts and tables</w:t>
      </w:r>
    </w:p>
    <w:p w14:paraId="6F9F4A9D" w14:textId="3E935A7F" w:rsidR="004E739B" w:rsidRPr="00243812" w:rsidRDefault="006F60BF" w:rsidP="00F01A18">
      <w:pPr>
        <w:pStyle w:val="NoSpacing"/>
        <w:rPr>
          <w:rFonts w:ascii="Montserrat" w:hAnsi="Montserrat"/>
          <w:sz w:val="24"/>
        </w:rPr>
      </w:pPr>
      <w:r w:rsidRPr="00243812">
        <w:rPr>
          <w:rFonts w:ascii="Montserrat" w:hAnsi="Montserrat"/>
          <w:sz w:val="24"/>
        </w:rPr>
        <w:tab/>
        <w:t>inventory lists</w:t>
      </w:r>
    </w:p>
    <w:p w14:paraId="4CFE4C8A" w14:textId="414DFB22" w:rsidR="004E739B" w:rsidRPr="00243812" w:rsidRDefault="006F60BF" w:rsidP="00F01A18">
      <w:pPr>
        <w:pStyle w:val="NoSpacing"/>
        <w:rPr>
          <w:rFonts w:ascii="Montserrat" w:hAnsi="Montserrat"/>
          <w:sz w:val="24"/>
        </w:rPr>
      </w:pPr>
      <w:r w:rsidRPr="00243812">
        <w:rPr>
          <w:rFonts w:ascii="Montserrat" w:hAnsi="Montserrat"/>
          <w:sz w:val="24"/>
        </w:rPr>
        <w:tab/>
        <w:t>ability lists</w:t>
      </w:r>
    </w:p>
    <w:p w14:paraId="52CB2C5D" w14:textId="36143D3C" w:rsidR="004E739B" w:rsidRPr="00243812" w:rsidRDefault="006F60BF" w:rsidP="00F01A18">
      <w:pPr>
        <w:pStyle w:val="NoSpacing"/>
        <w:rPr>
          <w:rFonts w:ascii="Montserrat" w:hAnsi="Montserrat"/>
          <w:sz w:val="24"/>
        </w:rPr>
      </w:pPr>
      <w:r w:rsidRPr="00243812">
        <w:rPr>
          <w:rFonts w:ascii="Montserrat" w:hAnsi="Montserrat"/>
          <w:sz w:val="24"/>
        </w:rPr>
        <w:tab/>
        <w:t>inventory lists</w:t>
      </w:r>
    </w:p>
    <w:p w14:paraId="5771CAA5" w14:textId="77777777" w:rsidR="004E739B" w:rsidRPr="00243812" w:rsidRDefault="00243812" w:rsidP="00F01A18">
      <w:pPr>
        <w:pStyle w:val="NoSpacing"/>
        <w:rPr>
          <w:rFonts w:ascii="Montserrat" w:hAnsi="Montserrat"/>
          <w:sz w:val="24"/>
        </w:rPr>
      </w:pPr>
      <w:r w:rsidRPr="00243812">
        <w:rPr>
          <w:rFonts w:ascii="Montserrat" w:hAnsi="Montserrat"/>
          <w:sz w:val="24"/>
        </w:rPr>
        <w:tab/>
        <w:t>New Concepts</w:t>
      </w:r>
    </w:p>
    <w:p w14:paraId="4377F422" w14:textId="77777777" w:rsidR="004E739B" w:rsidRPr="00243812" w:rsidRDefault="004E739B" w:rsidP="00F01A18">
      <w:pPr>
        <w:pStyle w:val="NoSpacing"/>
        <w:rPr>
          <w:rFonts w:ascii="Montserrat" w:hAnsi="Montserrat"/>
          <w:sz w:val="24"/>
        </w:rPr>
      </w:pPr>
    </w:p>
    <w:p w14:paraId="6BDD8E2C" w14:textId="77777777" w:rsidR="004E739B" w:rsidRPr="00243812" w:rsidRDefault="00243812" w:rsidP="00F01A18">
      <w:pPr>
        <w:pStyle w:val="NoSpacing"/>
        <w:rPr>
          <w:rFonts w:ascii="Montserrat" w:hAnsi="Montserrat"/>
          <w:sz w:val="24"/>
        </w:rPr>
      </w:pPr>
      <w:r w:rsidRPr="00243812">
        <w:rPr>
          <w:rFonts w:ascii="Montserrat" w:hAnsi="Montserrat"/>
          <w:sz w:val="24"/>
        </w:rPr>
        <w:t>CONSTRUCTS</w:t>
      </w:r>
    </w:p>
    <w:p w14:paraId="2DA41550" w14:textId="77777777" w:rsidR="004E739B" w:rsidRPr="00243812" w:rsidRDefault="00243812" w:rsidP="00F01A18">
      <w:pPr>
        <w:pStyle w:val="NoSpacing"/>
        <w:rPr>
          <w:rFonts w:ascii="Montserrat" w:hAnsi="Montserrat"/>
          <w:sz w:val="24"/>
        </w:rPr>
      </w:pPr>
      <w:r w:rsidRPr="00243812">
        <w:rPr>
          <w:rFonts w:ascii="Montserrat" w:hAnsi="Montserrat"/>
          <w:sz w:val="24"/>
        </w:rPr>
        <w:tab/>
        <w:t>Objects</w:t>
      </w:r>
      <w:r w:rsidRPr="00243812">
        <w:rPr>
          <w:rFonts w:ascii="Montserrat" w:hAnsi="Montserrat"/>
          <w:sz w:val="24"/>
        </w:rPr>
        <w:tab/>
        <w:t>item</w:t>
      </w:r>
    </w:p>
    <w:p w14:paraId="0AD26420" w14:textId="195005DF" w:rsidR="004E739B" w:rsidRPr="00243812" w:rsidRDefault="006F60BF" w:rsidP="00F01A18">
      <w:pPr>
        <w:pStyle w:val="NoSpacing"/>
        <w:rPr>
          <w:rFonts w:ascii="Montserrat" w:hAnsi="Montserrat"/>
          <w:sz w:val="24"/>
        </w:rPr>
      </w:pPr>
      <w:r w:rsidRPr="00243812">
        <w:rPr>
          <w:rFonts w:ascii="Montserrat" w:hAnsi="Montserrat"/>
          <w:sz w:val="24"/>
        </w:rPr>
        <w:tab/>
        <w:t>tool</w:t>
      </w:r>
    </w:p>
    <w:p w14:paraId="4457CCBB" w14:textId="0662ABD7" w:rsidR="004E739B" w:rsidRPr="00243812" w:rsidRDefault="006F60BF" w:rsidP="00F01A18">
      <w:pPr>
        <w:pStyle w:val="NoSpacing"/>
        <w:rPr>
          <w:rFonts w:ascii="Montserrat" w:hAnsi="Montserrat"/>
          <w:sz w:val="24"/>
        </w:rPr>
      </w:pPr>
      <w:r w:rsidRPr="00243812">
        <w:rPr>
          <w:rFonts w:ascii="Montserrat" w:hAnsi="Montserrat"/>
          <w:sz w:val="24"/>
        </w:rPr>
        <w:tab/>
        <w:t>weapon</w:t>
      </w:r>
    </w:p>
    <w:p w14:paraId="7756091B" w14:textId="13B222F6" w:rsidR="004E739B" w:rsidRPr="00243812" w:rsidRDefault="006F60BF" w:rsidP="00F01A18">
      <w:pPr>
        <w:pStyle w:val="NoSpacing"/>
        <w:rPr>
          <w:rFonts w:ascii="Montserrat" w:hAnsi="Montserrat"/>
          <w:sz w:val="24"/>
        </w:rPr>
      </w:pPr>
      <w:r w:rsidRPr="00243812">
        <w:rPr>
          <w:rFonts w:ascii="Montserrat" w:hAnsi="Montserrat"/>
          <w:sz w:val="24"/>
        </w:rPr>
        <w:tab/>
        <w:t>armor</w:t>
      </w:r>
    </w:p>
    <w:p w14:paraId="3AA85595" w14:textId="32AA0DEE" w:rsidR="004E739B" w:rsidRPr="00243812" w:rsidRDefault="006F60BF" w:rsidP="00F01A18">
      <w:pPr>
        <w:pStyle w:val="NoSpacing"/>
        <w:rPr>
          <w:rFonts w:ascii="Montserrat" w:hAnsi="Montserrat"/>
          <w:sz w:val="24"/>
        </w:rPr>
      </w:pPr>
      <w:r w:rsidRPr="00243812">
        <w:rPr>
          <w:rFonts w:ascii="Montserrat" w:hAnsi="Montserrat"/>
          <w:sz w:val="24"/>
        </w:rPr>
        <w:tab/>
        <w:t>vehicle</w:t>
      </w:r>
    </w:p>
    <w:p w14:paraId="66E809DF" w14:textId="34E94A98" w:rsidR="004E739B" w:rsidRPr="00243812" w:rsidRDefault="006F60BF" w:rsidP="00F01A18">
      <w:pPr>
        <w:pStyle w:val="NoSpacing"/>
        <w:rPr>
          <w:rFonts w:ascii="Montserrat" w:hAnsi="Montserrat"/>
          <w:sz w:val="24"/>
        </w:rPr>
      </w:pPr>
      <w:r w:rsidRPr="00243812">
        <w:rPr>
          <w:rFonts w:ascii="Montserrat" w:hAnsi="Montserrat"/>
          <w:sz w:val="24"/>
        </w:rPr>
        <w:tab/>
        <w:t>mech</w:t>
      </w:r>
    </w:p>
    <w:p w14:paraId="6ECF9A8F" w14:textId="77777777" w:rsidR="004E739B" w:rsidRPr="00243812" w:rsidRDefault="00243812" w:rsidP="00F01A18">
      <w:pPr>
        <w:pStyle w:val="NoSpacing"/>
        <w:rPr>
          <w:rFonts w:ascii="Montserrat" w:hAnsi="Montserrat"/>
          <w:sz w:val="24"/>
        </w:rPr>
      </w:pPr>
      <w:r w:rsidRPr="00243812">
        <w:rPr>
          <w:rFonts w:ascii="Montserrat" w:hAnsi="Montserrat"/>
          <w:sz w:val="24"/>
        </w:rPr>
        <w:tab/>
        <w:t>Entities</w:t>
      </w:r>
      <w:r w:rsidRPr="00243812">
        <w:rPr>
          <w:rFonts w:ascii="Montserrat" w:hAnsi="Montserrat"/>
          <w:sz w:val="24"/>
        </w:rPr>
        <w:tab/>
        <w:t>characters</w:t>
      </w:r>
    </w:p>
    <w:p w14:paraId="2D694507" w14:textId="77777777" w:rsidR="004E739B" w:rsidRPr="00243812" w:rsidRDefault="00243812" w:rsidP="00F01A18">
      <w:pPr>
        <w:pStyle w:val="NoSpacing"/>
        <w:rPr>
          <w:rFonts w:ascii="Montserrat" w:hAnsi="Montserrat"/>
          <w:sz w:val="24"/>
        </w:rPr>
      </w:pPr>
      <w:r w:rsidRPr="00243812">
        <w:rPr>
          <w:rFonts w:ascii="Montserrat" w:hAnsi="Montserrat"/>
          <w:sz w:val="24"/>
        </w:rPr>
        <w:tab/>
        <w:t>player characters</w:t>
      </w:r>
    </w:p>
    <w:p w14:paraId="3A89F8BB" w14:textId="331ED3FF" w:rsidR="004E739B" w:rsidRPr="00243812" w:rsidRDefault="006F60BF" w:rsidP="00F01A18">
      <w:pPr>
        <w:pStyle w:val="NoSpacing"/>
        <w:rPr>
          <w:rFonts w:ascii="Montserrat" w:hAnsi="Montserrat"/>
          <w:sz w:val="24"/>
        </w:rPr>
      </w:pPr>
      <w:r w:rsidRPr="00243812">
        <w:rPr>
          <w:rFonts w:ascii="Montserrat" w:hAnsi="Montserrat"/>
          <w:sz w:val="24"/>
        </w:rPr>
        <w:tab/>
        <w:t>non player characters &amp; dependent npc’s</w:t>
      </w:r>
    </w:p>
    <w:p w14:paraId="5A17F9F2" w14:textId="636570B9" w:rsidR="004E739B" w:rsidRPr="00243812" w:rsidRDefault="006F60BF" w:rsidP="00F01A18">
      <w:pPr>
        <w:pStyle w:val="NoSpacing"/>
        <w:rPr>
          <w:rFonts w:ascii="Montserrat" w:hAnsi="Montserrat"/>
          <w:sz w:val="24"/>
        </w:rPr>
      </w:pPr>
      <w:r w:rsidRPr="00243812">
        <w:rPr>
          <w:rFonts w:ascii="Montserrat" w:hAnsi="Montserrat"/>
          <w:sz w:val="24"/>
        </w:rPr>
        <w:tab/>
        <w:t>adversary characters</w:t>
      </w:r>
    </w:p>
    <w:p w14:paraId="64DC94D9" w14:textId="7F7F77AC" w:rsidR="004E739B" w:rsidRPr="00243812" w:rsidRDefault="006F60BF" w:rsidP="00F01A18">
      <w:pPr>
        <w:pStyle w:val="NoSpacing"/>
        <w:rPr>
          <w:rFonts w:ascii="Montserrat" w:hAnsi="Montserrat"/>
          <w:sz w:val="24"/>
        </w:rPr>
      </w:pPr>
      <w:r w:rsidRPr="00243812">
        <w:rPr>
          <w:rFonts w:ascii="Montserrat" w:hAnsi="Montserrat"/>
          <w:sz w:val="24"/>
        </w:rPr>
        <w:tab/>
        <w:t>adversary npc’s</w:t>
      </w:r>
    </w:p>
    <w:p w14:paraId="7D474429" w14:textId="364908DD" w:rsidR="004E739B" w:rsidRPr="00243812" w:rsidRDefault="006F60BF" w:rsidP="00F01A18">
      <w:pPr>
        <w:pStyle w:val="NoSpacing"/>
        <w:rPr>
          <w:rFonts w:ascii="Montserrat" w:hAnsi="Montserrat"/>
          <w:sz w:val="24"/>
        </w:rPr>
      </w:pPr>
      <w:r w:rsidRPr="00243812">
        <w:rPr>
          <w:rFonts w:ascii="Montserrat" w:hAnsi="Montserrat"/>
          <w:sz w:val="24"/>
        </w:rPr>
        <w:tab/>
        <w:t>anchor character</w:t>
      </w:r>
    </w:p>
    <w:p w14:paraId="320ED859" w14:textId="4AD18AF9" w:rsidR="004E739B" w:rsidRPr="00243812" w:rsidRDefault="006F60BF" w:rsidP="00F01A18">
      <w:pPr>
        <w:pStyle w:val="NoSpacing"/>
        <w:rPr>
          <w:rFonts w:ascii="Montserrat" w:hAnsi="Montserrat"/>
          <w:sz w:val="24"/>
        </w:rPr>
      </w:pPr>
      <w:r w:rsidRPr="00243812">
        <w:rPr>
          <w:rFonts w:ascii="Montserrat" w:hAnsi="Montserrat"/>
          <w:sz w:val="24"/>
        </w:rPr>
        <w:tab/>
        <w:t>packages</w:t>
      </w:r>
    </w:p>
    <w:p w14:paraId="7E8EA71E" w14:textId="77777777" w:rsidR="004E739B" w:rsidRPr="00243812" w:rsidRDefault="00243812" w:rsidP="00F01A18">
      <w:pPr>
        <w:pStyle w:val="NoSpacing"/>
        <w:rPr>
          <w:rFonts w:ascii="Montserrat" w:hAnsi="Montserrat"/>
          <w:sz w:val="24"/>
        </w:rPr>
      </w:pPr>
      <w:r w:rsidRPr="00243812">
        <w:rPr>
          <w:rFonts w:ascii="Montserrat" w:hAnsi="Montserrat"/>
          <w:sz w:val="24"/>
        </w:rPr>
        <w:tab/>
        <w:t>incarnation packages</w:t>
      </w:r>
    </w:p>
    <w:p w14:paraId="41AE3378" w14:textId="4EA62AE0" w:rsidR="004E739B" w:rsidRPr="00243812" w:rsidRDefault="006F60BF" w:rsidP="00F01A18">
      <w:pPr>
        <w:pStyle w:val="NoSpacing"/>
        <w:rPr>
          <w:rFonts w:ascii="Montserrat" w:hAnsi="Montserrat"/>
          <w:sz w:val="24"/>
        </w:rPr>
      </w:pPr>
      <w:r w:rsidRPr="00243812">
        <w:rPr>
          <w:rFonts w:ascii="Montserrat" w:hAnsi="Montserrat"/>
          <w:sz w:val="24"/>
        </w:rPr>
        <w:tab/>
        <w:t>reincarnation packages</w:t>
      </w:r>
    </w:p>
    <w:p w14:paraId="52F948F3" w14:textId="23D6B6F0" w:rsidR="004E739B" w:rsidRPr="00243812" w:rsidRDefault="006F60BF" w:rsidP="00F01A18">
      <w:pPr>
        <w:pStyle w:val="NoSpacing"/>
        <w:rPr>
          <w:rFonts w:ascii="Montserrat" w:hAnsi="Montserrat"/>
          <w:sz w:val="24"/>
        </w:rPr>
      </w:pPr>
      <w:r w:rsidRPr="00243812">
        <w:rPr>
          <w:rFonts w:ascii="Montserrat" w:hAnsi="Montserrat"/>
          <w:sz w:val="24"/>
        </w:rPr>
        <w:tab/>
        <w:t>rapport packages</w:t>
      </w:r>
    </w:p>
    <w:p w14:paraId="4070819F" w14:textId="77777777" w:rsidR="004E739B" w:rsidRPr="00243812" w:rsidRDefault="00243812" w:rsidP="00F01A18">
      <w:pPr>
        <w:pStyle w:val="NoSpacing"/>
        <w:rPr>
          <w:rFonts w:ascii="Montserrat" w:hAnsi="Montserrat"/>
          <w:sz w:val="24"/>
        </w:rPr>
      </w:pPr>
      <w:r w:rsidRPr="00243812">
        <w:rPr>
          <w:rFonts w:ascii="Montserrat" w:hAnsi="Montserrat"/>
          <w:sz w:val="24"/>
        </w:rPr>
        <w:tab/>
        <w:t>Environment</w:t>
      </w:r>
      <w:r w:rsidRPr="00243812">
        <w:rPr>
          <w:rFonts w:ascii="Montserrat" w:hAnsi="Montserrat"/>
          <w:sz w:val="24"/>
        </w:rPr>
        <w:tab/>
        <w:t>world</w:t>
      </w:r>
    </w:p>
    <w:p w14:paraId="37298774" w14:textId="1E372214" w:rsidR="004E739B" w:rsidRPr="00243812" w:rsidRDefault="006F60BF" w:rsidP="00F01A18">
      <w:pPr>
        <w:pStyle w:val="NoSpacing"/>
        <w:rPr>
          <w:rFonts w:ascii="Montserrat" w:hAnsi="Montserrat"/>
          <w:sz w:val="24"/>
        </w:rPr>
      </w:pPr>
      <w:r w:rsidRPr="00243812">
        <w:rPr>
          <w:rFonts w:ascii="Montserrat" w:hAnsi="Montserrat"/>
          <w:sz w:val="24"/>
        </w:rPr>
        <w:tab/>
        <w:t>land</w:t>
      </w:r>
    </w:p>
    <w:p w14:paraId="4F3E4D0C" w14:textId="1213CB06" w:rsidR="004E739B" w:rsidRPr="00243812" w:rsidRDefault="006F60BF" w:rsidP="00F01A18">
      <w:pPr>
        <w:pStyle w:val="NoSpacing"/>
        <w:rPr>
          <w:rFonts w:ascii="Montserrat" w:hAnsi="Montserrat"/>
          <w:sz w:val="24"/>
        </w:rPr>
      </w:pPr>
      <w:r w:rsidRPr="00243812">
        <w:rPr>
          <w:rFonts w:ascii="Montserrat" w:hAnsi="Montserrat"/>
          <w:sz w:val="24"/>
        </w:rPr>
        <w:tab/>
        <w:t>nation</w:t>
      </w:r>
    </w:p>
    <w:p w14:paraId="241EB262" w14:textId="3735F6B4" w:rsidR="004E739B" w:rsidRPr="00243812" w:rsidRDefault="006F60BF" w:rsidP="00F01A18">
      <w:pPr>
        <w:pStyle w:val="NoSpacing"/>
        <w:rPr>
          <w:rFonts w:ascii="Montserrat" w:hAnsi="Montserrat"/>
          <w:sz w:val="24"/>
        </w:rPr>
      </w:pPr>
      <w:r w:rsidRPr="00243812">
        <w:rPr>
          <w:rFonts w:ascii="Montserrat" w:hAnsi="Montserrat"/>
          <w:sz w:val="24"/>
        </w:rPr>
        <w:tab/>
        <w:t>city</w:t>
      </w:r>
    </w:p>
    <w:p w14:paraId="48AE1817" w14:textId="1BCA36E2" w:rsidR="004E739B" w:rsidRPr="00243812" w:rsidRDefault="006F60BF" w:rsidP="00F01A18">
      <w:pPr>
        <w:pStyle w:val="NoSpacing"/>
        <w:rPr>
          <w:rFonts w:ascii="Montserrat" w:hAnsi="Montserrat"/>
          <w:sz w:val="24"/>
        </w:rPr>
      </w:pPr>
      <w:r w:rsidRPr="00243812">
        <w:rPr>
          <w:rFonts w:ascii="Montserrat" w:hAnsi="Montserrat"/>
          <w:sz w:val="24"/>
        </w:rPr>
        <w:tab/>
        <w:t>estate</w:t>
      </w:r>
    </w:p>
    <w:p w14:paraId="59DF16ED" w14:textId="4DD96889" w:rsidR="004E739B" w:rsidRPr="00243812" w:rsidRDefault="006F60BF" w:rsidP="00F01A18">
      <w:pPr>
        <w:pStyle w:val="NoSpacing"/>
        <w:rPr>
          <w:rFonts w:ascii="Montserrat" w:hAnsi="Montserrat"/>
          <w:sz w:val="24"/>
        </w:rPr>
      </w:pPr>
      <w:r w:rsidRPr="00243812">
        <w:rPr>
          <w:rFonts w:ascii="Montserrat" w:hAnsi="Montserrat"/>
          <w:sz w:val="24"/>
        </w:rPr>
        <w:tab/>
        <w:t>building</w:t>
      </w:r>
      <w:r w:rsidRPr="00243812">
        <w:rPr>
          <w:rFonts w:ascii="Montserrat" w:hAnsi="Montserrat"/>
          <w:sz w:val="24"/>
        </w:rPr>
        <w:tab/>
        <w:t>industrial</w:t>
      </w:r>
    </w:p>
    <w:p w14:paraId="5E7F6381" w14:textId="28928175" w:rsidR="004E739B" w:rsidRPr="00243812" w:rsidRDefault="006F60BF" w:rsidP="00F01A18">
      <w:pPr>
        <w:pStyle w:val="NoSpacing"/>
        <w:rPr>
          <w:rFonts w:ascii="Montserrat" w:hAnsi="Montserrat"/>
          <w:sz w:val="24"/>
        </w:rPr>
      </w:pPr>
      <w:r w:rsidRPr="00243812">
        <w:rPr>
          <w:rFonts w:ascii="Montserrat" w:hAnsi="Montserrat"/>
          <w:sz w:val="24"/>
        </w:rPr>
        <w:tab/>
        <w:t>commercial</w:t>
      </w:r>
    </w:p>
    <w:p w14:paraId="58192ACC" w14:textId="358A62FA" w:rsidR="004E739B" w:rsidRPr="00243812" w:rsidRDefault="006F60BF" w:rsidP="00F01A18">
      <w:pPr>
        <w:pStyle w:val="NoSpacing"/>
        <w:rPr>
          <w:rFonts w:ascii="Montserrat" w:hAnsi="Montserrat"/>
          <w:sz w:val="24"/>
        </w:rPr>
      </w:pPr>
      <w:r w:rsidRPr="00243812">
        <w:rPr>
          <w:rFonts w:ascii="Montserrat" w:hAnsi="Montserrat"/>
          <w:sz w:val="24"/>
        </w:rPr>
        <w:tab/>
        <w:t>residential</w:t>
      </w:r>
    </w:p>
    <w:p w14:paraId="588BB344" w14:textId="44F53696" w:rsidR="004E739B" w:rsidRPr="00243812" w:rsidRDefault="006F60BF" w:rsidP="00F01A18">
      <w:pPr>
        <w:pStyle w:val="NoSpacing"/>
        <w:rPr>
          <w:rFonts w:ascii="Montserrat" w:hAnsi="Montserrat"/>
          <w:sz w:val="24"/>
        </w:rPr>
      </w:pPr>
      <w:r w:rsidRPr="00243812">
        <w:rPr>
          <w:rFonts w:ascii="Montserrat" w:hAnsi="Montserrat"/>
          <w:sz w:val="24"/>
        </w:rPr>
        <w:tab/>
        <w:t xml:space="preserve">official </w:t>
      </w:r>
    </w:p>
    <w:p w14:paraId="02692BC5" w14:textId="77777777" w:rsidR="004E739B" w:rsidRPr="00243812" w:rsidRDefault="00243812" w:rsidP="00F01A18">
      <w:pPr>
        <w:pStyle w:val="NoSpacing"/>
        <w:rPr>
          <w:rFonts w:ascii="Montserrat" w:hAnsi="Montserrat"/>
          <w:sz w:val="24"/>
        </w:rPr>
      </w:pPr>
      <w:r w:rsidRPr="00243812">
        <w:rPr>
          <w:rFonts w:ascii="Montserrat" w:hAnsi="Montserrat"/>
          <w:sz w:val="24"/>
        </w:rPr>
        <w:tab/>
        <w:t>Abilities</w:t>
      </w:r>
      <w:r w:rsidRPr="00243812">
        <w:rPr>
          <w:rFonts w:ascii="Montserrat" w:hAnsi="Montserrat"/>
          <w:sz w:val="24"/>
        </w:rPr>
        <w:tab/>
        <w:t>discipline</w:t>
      </w:r>
      <w:r w:rsidRPr="00243812">
        <w:rPr>
          <w:rFonts w:ascii="Montserrat" w:hAnsi="Montserrat"/>
          <w:sz w:val="24"/>
        </w:rPr>
        <w:tab/>
        <w:t>power</w:t>
      </w:r>
    </w:p>
    <w:p w14:paraId="17C0E5E8" w14:textId="364EA3DE" w:rsidR="004E739B" w:rsidRPr="00243812" w:rsidRDefault="006F60BF" w:rsidP="00F01A18">
      <w:pPr>
        <w:pStyle w:val="NoSpacing"/>
        <w:rPr>
          <w:rFonts w:ascii="Montserrat" w:hAnsi="Montserrat"/>
          <w:sz w:val="24"/>
        </w:rPr>
      </w:pPr>
      <w:r w:rsidRPr="00243812">
        <w:rPr>
          <w:rFonts w:ascii="Montserrat" w:hAnsi="Montserrat"/>
          <w:sz w:val="24"/>
        </w:rPr>
        <w:tab/>
        <w:t xml:space="preserve">ability </w:t>
      </w:r>
      <w:r w:rsidRPr="00243812">
        <w:rPr>
          <w:rFonts w:ascii="Montserrat" w:hAnsi="Montserrat"/>
          <w:sz w:val="24"/>
        </w:rPr>
        <w:tab/>
        <w:t xml:space="preserve">concept </w:t>
      </w:r>
    </w:p>
    <w:p w14:paraId="5E40B7BE" w14:textId="1F4D31E8" w:rsidR="004E739B" w:rsidRPr="00243812" w:rsidRDefault="006F60BF" w:rsidP="00F01A18">
      <w:pPr>
        <w:pStyle w:val="NoSpacing"/>
        <w:rPr>
          <w:rFonts w:ascii="Montserrat" w:hAnsi="Montserrat"/>
          <w:sz w:val="24"/>
        </w:rPr>
      </w:pPr>
      <w:r w:rsidRPr="00243812">
        <w:rPr>
          <w:rFonts w:ascii="Montserrat" w:hAnsi="Montserrat"/>
          <w:sz w:val="24"/>
        </w:rPr>
        <w:tab/>
        <w:t>skill</w:t>
      </w:r>
      <w:r w:rsidRPr="00243812">
        <w:rPr>
          <w:rFonts w:ascii="Montserrat" w:hAnsi="Montserrat"/>
          <w:sz w:val="24"/>
        </w:rPr>
        <w:tab/>
        <w:t xml:space="preserve">spell </w:t>
      </w:r>
    </w:p>
    <w:p w14:paraId="73D5E949" w14:textId="2B21DDE1" w:rsidR="004E739B" w:rsidRPr="00243812" w:rsidRDefault="006F60BF" w:rsidP="00F01A18">
      <w:pPr>
        <w:pStyle w:val="NoSpacing"/>
        <w:rPr>
          <w:rFonts w:ascii="Montserrat" w:hAnsi="Montserrat"/>
          <w:sz w:val="24"/>
        </w:rPr>
      </w:pPr>
      <w:r w:rsidRPr="00243812">
        <w:rPr>
          <w:rFonts w:ascii="Montserrat" w:hAnsi="Montserrat"/>
          <w:sz w:val="24"/>
        </w:rPr>
        <w:tab/>
        <w:t>set</w:t>
      </w:r>
      <w:r w:rsidRPr="00243812">
        <w:rPr>
          <w:rFonts w:ascii="Montserrat" w:hAnsi="Montserrat"/>
          <w:sz w:val="24"/>
        </w:rPr>
        <w:tab/>
        <w:t>slight</w:t>
      </w:r>
    </w:p>
    <w:p w14:paraId="7063799F" w14:textId="77777777" w:rsidR="004E739B" w:rsidRPr="00243812" w:rsidRDefault="004E739B" w:rsidP="00F01A18">
      <w:pPr>
        <w:pStyle w:val="NoSpacing"/>
        <w:rPr>
          <w:rFonts w:ascii="Montserrat" w:hAnsi="Montserrat"/>
          <w:sz w:val="24"/>
        </w:rPr>
      </w:pPr>
    </w:p>
    <w:p w14:paraId="333DBC61" w14:textId="77777777" w:rsidR="004E739B" w:rsidRPr="00243812" w:rsidRDefault="00243812" w:rsidP="00F01A18">
      <w:pPr>
        <w:pStyle w:val="NoSpacing"/>
        <w:rPr>
          <w:rFonts w:ascii="Montserrat" w:hAnsi="Montserrat"/>
          <w:sz w:val="24"/>
        </w:rPr>
      </w:pPr>
      <w:r w:rsidRPr="00243812">
        <w:rPr>
          <w:rFonts w:ascii="Montserrat" w:hAnsi="Montserrat"/>
          <w:sz w:val="24"/>
        </w:rPr>
        <w:t>STANDARDS</w:t>
      </w:r>
    </w:p>
    <w:p w14:paraId="62709334" w14:textId="77777777" w:rsidR="004E739B" w:rsidRPr="00243812" w:rsidRDefault="00243812" w:rsidP="00F01A18">
      <w:pPr>
        <w:pStyle w:val="NoSpacing"/>
        <w:rPr>
          <w:rFonts w:ascii="Montserrat" w:hAnsi="Montserrat"/>
          <w:sz w:val="24"/>
        </w:rPr>
      </w:pPr>
      <w:r w:rsidRPr="00243812">
        <w:rPr>
          <w:rFonts w:ascii="Montserrat" w:hAnsi="Montserrat"/>
          <w:sz w:val="24"/>
        </w:rPr>
        <w:tab/>
        <w:t>Measures</w:t>
      </w:r>
      <w:r w:rsidRPr="00243812">
        <w:rPr>
          <w:rFonts w:ascii="Montserrat" w:hAnsi="Montserrat"/>
          <w:sz w:val="24"/>
        </w:rPr>
        <w:tab/>
        <w:t>deterministic</w:t>
      </w:r>
    </w:p>
    <w:p w14:paraId="13CC140D" w14:textId="24563CD2" w:rsidR="004E739B" w:rsidRPr="00243812" w:rsidRDefault="006F60BF" w:rsidP="00F01A18">
      <w:pPr>
        <w:pStyle w:val="NoSpacing"/>
        <w:rPr>
          <w:rFonts w:ascii="Montserrat" w:hAnsi="Montserrat"/>
          <w:sz w:val="24"/>
        </w:rPr>
      </w:pPr>
      <w:r w:rsidRPr="00243812">
        <w:rPr>
          <w:rFonts w:ascii="Montserrat" w:hAnsi="Montserrat"/>
          <w:sz w:val="24"/>
        </w:rPr>
        <w:tab/>
        <w:t>order of magnitude</w:t>
      </w:r>
    </w:p>
    <w:p w14:paraId="1729E841" w14:textId="77777777" w:rsidR="004E739B" w:rsidRPr="00243812" w:rsidRDefault="00243812" w:rsidP="00F01A18">
      <w:pPr>
        <w:pStyle w:val="NoSpacing"/>
        <w:rPr>
          <w:rFonts w:ascii="Montserrat" w:hAnsi="Montserrat"/>
          <w:sz w:val="24"/>
        </w:rPr>
      </w:pPr>
      <w:r w:rsidRPr="00243812">
        <w:rPr>
          <w:rFonts w:ascii="Montserrat" w:hAnsi="Montserrat"/>
          <w:sz w:val="24"/>
        </w:rPr>
        <w:tab/>
        <w:t>Constants</w:t>
      </w:r>
      <w:r w:rsidRPr="00243812">
        <w:rPr>
          <w:rFonts w:ascii="Montserrat" w:hAnsi="Montserrat"/>
          <w:sz w:val="24"/>
        </w:rPr>
        <w:tab/>
        <w:t>material values</w:t>
      </w:r>
      <w:r w:rsidRPr="00243812">
        <w:rPr>
          <w:rFonts w:ascii="Montserrat" w:hAnsi="Montserrat"/>
          <w:sz w:val="24"/>
        </w:rPr>
        <w:tab/>
      </w:r>
    </w:p>
    <w:p w14:paraId="3DBFBB90" w14:textId="2C1A4092" w:rsidR="004E739B" w:rsidRPr="00243812" w:rsidRDefault="006F60BF" w:rsidP="00F01A18">
      <w:pPr>
        <w:pStyle w:val="NoSpacing"/>
        <w:rPr>
          <w:rFonts w:ascii="Montserrat" w:hAnsi="Montserrat"/>
          <w:sz w:val="24"/>
        </w:rPr>
      </w:pPr>
      <w:r w:rsidRPr="00243812">
        <w:rPr>
          <w:rFonts w:ascii="Montserrat" w:hAnsi="Montserrat"/>
          <w:sz w:val="24"/>
        </w:rPr>
        <w:tab/>
        <w:t>av1</w:t>
      </w:r>
    </w:p>
    <w:p w14:paraId="7F8B54C2" w14:textId="5E3EF2B0" w:rsidR="004E739B" w:rsidRPr="00243812" w:rsidRDefault="006F60BF" w:rsidP="00F01A18">
      <w:pPr>
        <w:pStyle w:val="NoSpacing"/>
        <w:rPr>
          <w:rFonts w:ascii="Montserrat" w:hAnsi="Montserrat"/>
          <w:sz w:val="24"/>
        </w:rPr>
      </w:pPr>
      <w:r w:rsidRPr="00243812">
        <w:rPr>
          <w:rFonts w:ascii="Montserrat" w:hAnsi="Montserrat"/>
          <w:sz w:val="24"/>
        </w:rPr>
        <w:tab/>
        <w:t>av2</w:t>
      </w:r>
    </w:p>
    <w:p w14:paraId="1F3F8154" w14:textId="52D3857F" w:rsidR="004E739B" w:rsidRPr="00243812" w:rsidRDefault="006F60BF" w:rsidP="00F01A18">
      <w:pPr>
        <w:pStyle w:val="NoSpacing"/>
        <w:rPr>
          <w:rFonts w:ascii="Montserrat" w:hAnsi="Montserrat"/>
          <w:sz w:val="24"/>
        </w:rPr>
      </w:pPr>
      <w:r w:rsidRPr="00243812">
        <w:rPr>
          <w:rFonts w:ascii="Montserrat" w:hAnsi="Montserrat"/>
          <w:sz w:val="24"/>
        </w:rPr>
        <w:tab/>
        <w:t>penetration</w:t>
      </w:r>
    </w:p>
    <w:p w14:paraId="625127E4" w14:textId="2A28F12D" w:rsidR="004E739B" w:rsidRPr="00243812" w:rsidRDefault="006F60BF" w:rsidP="00F01A18">
      <w:pPr>
        <w:pStyle w:val="NoSpacing"/>
        <w:rPr>
          <w:rFonts w:ascii="Montserrat" w:hAnsi="Montserrat"/>
          <w:sz w:val="24"/>
        </w:rPr>
      </w:pPr>
      <w:r w:rsidRPr="00243812">
        <w:rPr>
          <w:rFonts w:ascii="Montserrat" w:hAnsi="Montserrat"/>
          <w:sz w:val="24"/>
        </w:rPr>
        <w:tab/>
        <w:t>dimensions</w:t>
      </w:r>
    </w:p>
    <w:p w14:paraId="5E742E64" w14:textId="1E576826" w:rsidR="004E739B" w:rsidRPr="00243812" w:rsidRDefault="006F60BF" w:rsidP="00F01A18">
      <w:pPr>
        <w:pStyle w:val="NoSpacing"/>
        <w:rPr>
          <w:rFonts w:ascii="Montserrat" w:hAnsi="Montserrat"/>
          <w:sz w:val="24"/>
        </w:rPr>
      </w:pPr>
      <w:r w:rsidRPr="00243812">
        <w:rPr>
          <w:rFonts w:ascii="Montserrat" w:hAnsi="Montserrat"/>
          <w:sz w:val="24"/>
        </w:rPr>
        <w:tab/>
        <w:t>intersection</w:t>
      </w:r>
    </w:p>
    <w:p w14:paraId="2A24A6FE" w14:textId="20719AB5" w:rsidR="004E739B" w:rsidRPr="00243812" w:rsidRDefault="006F60BF" w:rsidP="00F01A18">
      <w:pPr>
        <w:pStyle w:val="NoSpacing"/>
        <w:rPr>
          <w:rFonts w:ascii="Montserrat" w:hAnsi="Montserrat"/>
          <w:sz w:val="24"/>
        </w:rPr>
      </w:pPr>
      <w:r w:rsidRPr="00243812">
        <w:rPr>
          <w:rFonts w:ascii="Montserrat" w:hAnsi="Montserrat"/>
          <w:sz w:val="24"/>
        </w:rPr>
        <w:tab/>
        <w:t>interaction</w:t>
      </w:r>
    </w:p>
    <w:p w14:paraId="5B2730FE" w14:textId="43CA62FE" w:rsidR="004E739B" w:rsidRPr="00243812" w:rsidRDefault="006F60BF" w:rsidP="00F01A18">
      <w:pPr>
        <w:pStyle w:val="NoSpacing"/>
        <w:rPr>
          <w:rFonts w:ascii="Montserrat" w:hAnsi="Montserrat"/>
          <w:sz w:val="24"/>
        </w:rPr>
      </w:pPr>
      <w:r w:rsidRPr="00243812">
        <w:rPr>
          <w:rFonts w:ascii="Montserrat" w:hAnsi="Montserrat"/>
          <w:sz w:val="24"/>
        </w:rPr>
        <w:tab/>
        <w:t>mediums</w:t>
      </w:r>
      <w:r w:rsidRPr="00243812">
        <w:rPr>
          <w:rFonts w:ascii="Montserrat" w:hAnsi="Montserrat"/>
          <w:sz w:val="24"/>
        </w:rPr>
        <w:tab/>
        <w:t>spatial</w:t>
      </w:r>
    </w:p>
    <w:p w14:paraId="098F6E7F" w14:textId="216CA6F8" w:rsidR="004E739B" w:rsidRPr="00243812" w:rsidRDefault="006F60BF" w:rsidP="00F01A18">
      <w:pPr>
        <w:pStyle w:val="NoSpacing"/>
        <w:rPr>
          <w:rFonts w:ascii="Montserrat" w:hAnsi="Montserrat"/>
          <w:sz w:val="24"/>
        </w:rPr>
      </w:pPr>
      <w:r w:rsidRPr="00243812">
        <w:rPr>
          <w:rFonts w:ascii="Montserrat" w:hAnsi="Montserrat"/>
          <w:sz w:val="24"/>
        </w:rPr>
        <w:tab/>
        <w:t>temporal</w:t>
      </w:r>
    </w:p>
    <w:p w14:paraId="5E8EB907" w14:textId="326E8BC3" w:rsidR="004E739B" w:rsidRPr="00243812" w:rsidRDefault="006F60BF" w:rsidP="00F01A18">
      <w:pPr>
        <w:pStyle w:val="NoSpacing"/>
        <w:rPr>
          <w:rFonts w:ascii="Montserrat" w:hAnsi="Montserrat"/>
          <w:sz w:val="24"/>
        </w:rPr>
      </w:pPr>
      <w:r w:rsidRPr="00243812">
        <w:rPr>
          <w:rFonts w:ascii="Montserrat" w:hAnsi="Montserrat"/>
          <w:sz w:val="24"/>
        </w:rPr>
        <w:tab/>
        <w:t>aural</w:t>
      </w:r>
    </w:p>
    <w:p w14:paraId="245D38E8" w14:textId="77777777" w:rsidR="004E739B" w:rsidRPr="00243812" w:rsidRDefault="00243812" w:rsidP="00F01A18">
      <w:pPr>
        <w:pStyle w:val="NoSpacing"/>
        <w:rPr>
          <w:rFonts w:ascii="Montserrat" w:hAnsi="Montserrat"/>
          <w:sz w:val="24"/>
        </w:rPr>
      </w:pPr>
      <w:r w:rsidRPr="00243812">
        <w:rPr>
          <w:rFonts w:ascii="Montserrat" w:hAnsi="Montserrat"/>
          <w:sz w:val="24"/>
        </w:rPr>
        <w:tab/>
        <w:t>Formulas</w:t>
      </w:r>
      <w:r w:rsidRPr="00243812">
        <w:rPr>
          <w:rFonts w:ascii="Montserrat" w:hAnsi="Montserrat"/>
          <w:sz w:val="24"/>
        </w:rPr>
        <w:tab/>
        <w:t xml:space="preserve">deterministic </w:t>
      </w:r>
    </w:p>
    <w:p w14:paraId="275CDD52" w14:textId="69B9BB81" w:rsidR="004E739B" w:rsidRPr="00243812" w:rsidRDefault="006F60BF" w:rsidP="00F01A18">
      <w:pPr>
        <w:pStyle w:val="NoSpacing"/>
        <w:rPr>
          <w:rFonts w:ascii="Montserrat" w:hAnsi="Montserrat"/>
          <w:sz w:val="24"/>
        </w:rPr>
      </w:pPr>
      <w:r w:rsidRPr="00243812">
        <w:rPr>
          <w:rFonts w:ascii="Montserrat" w:hAnsi="Montserrat"/>
          <w:sz w:val="24"/>
        </w:rPr>
        <w:tab/>
        <w:t xml:space="preserve">representative </w:t>
      </w:r>
    </w:p>
    <w:p w14:paraId="30A35FBE" w14:textId="77777777" w:rsidR="004E739B" w:rsidRPr="00243812" w:rsidRDefault="00243812" w:rsidP="00F01A18">
      <w:pPr>
        <w:pStyle w:val="NoSpacing"/>
        <w:rPr>
          <w:rFonts w:ascii="Montserrat" w:hAnsi="Montserrat"/>
          <w:sz w:val="24"/>
        </w:rPr>
      </w:pPr>
      <w:r w:rsidRPr="00243812">
        <w:rPr>
          <w:rFonts w:ascii="Montserrat" w:hAnsi="Montserrat"/>
          <w:sz w:val="24"/>
        </w:rPr>
        <w:tab/>
        <w:t>Ranking</w:t>
      </w:r>
      <w:r w:rsidRPr="00243812">
        <w:rPr>
          <w:rFonts w:ascii="Montserrat" w:hAnsi="Montserrat"/>
          <w:sz w:val="24"/>
        </w:rPr>
        <w:tab/>
        <w:t>attributes</w:t>
      </w:r>
    </w:p>
    <w:p w14:paraId="069CC468" w14:textId="68663C52" w:rsidR="004E739B" w:rsidRPr="00243812" w:rsidRDefault="006F60BF" w:rsidP="00F01A18">
      <w:pPr>
        <w:pStyle w:val="NoSpacing"/>
        <w:rPr>
          <w:rFonts w:ascii="Montserrat" w:hAnsi="Montserrat"/>
          <w:sz w:val="24"/>
        </w:rPr>
      </w:pPr>
      <w:r w:rsidRPr="00243812">
        <w:rPr>
          <w:rFonts w:ascii="Montserrat" w:hAnsi="Montserrat"/>
          <w:sz w:val="24"/>
        </w:rPr>
        <w:tab/>
        <w:t>abilities</w:t>
      </w:r>
    </w:p>
    <w:p w14:paraId="47278F17" w14:textId="69007782" w:rsidR="004E739B" w:rsidRPr="00243812" w:rsidRDefault="006F60BF" w:rsidP="00F01A18">
      <w:pPr>
        <w:pStyle w:val="NoSpacing"/>
        <w:rPr>
          <w:rFonts w:ascii="Montserrat" w:hAnsi="Montserrat"/>
          <w:sz w:val="24"/>
        </w:rPr>
      </w:pPr>
      <w:r w:rsidRPr="00243812">
        <w:rPr>
          <w:rFonts w:ascii="Montserrat" w:hAnsi="Montserrat"/>
          <w:sz w:val="24"/>
        </w:rPr>
        <w:tab/>
        <w:t>difficulty</w:t>
      </w:r>
    </w:p>
    <w:p w14:paraId="53A93FDE" w14:textId="77777777" w:rsidR="004E739B" w:rsidRPr="00243812" w:rsidRDefault="004E739B" w:rsidP="00F01A18">
      <w:pPr>
        <w:pStyle w:val="NoSpacing"/>
        <w:rPr>
          <w:rFonts w:ascii="Montserrat" w:hAnsi="Montserrat"/>
          <w:sz w:val="24"/>
        </w:rPr>
      </w:pPr>
    </w:p>
    <w:p w14:paraId="1F0411AD" w14:textId="77777777" w:rsidR="004E739B" w:rsidRPr="00243812" w:rsidRDefault="00243812" w:rsidP="00F01A18">
      <w:pPr>
        <w:pStyle w:val="NoSpacing"/>
        <w:rPr>
          <w:rFonts w:ascii="Montserrat" w:hAnsi="Montserrat"/>
          <w:sz w:val="24"/>
        </w:rPr>
      </w:pPr>
      <w:r w:rsidRPr="00243812">
        <w:rPr>
          <w:rFonts w:ascii="Montserrat" w:hAnsi="Montserrat"/>
          <w:sz w:val="24"/>
        </w:rPr>
        <w:t>MECHANICS</w:t>
      </w:r>
    </w:p>
    <w:p w14:paraId="7A26CE25" w14:textId="77777777" w:rsidR="004E739B" w:rsidRPr="00243812" w:rsidRDefault="00243812" w:rsidP="00F01A18">
      <w:pPr>
        <w:pStyle w:val="NoSpacing"/>
        <w:rPr>
          <w:rFonts w:ascii="Montserrat" w:hAnsi="Montserrat"/>
          <w:sz w:val="24"/>
        </w:rPr>
      </w:pPr>
      <w:r w:rsidRPr="00243812">
        <w:rPr>
          <w:rFonts w:ascii="Montserrat" w:hAnsi="Montserrat"/>
          <w:sz w:val="24"/>
        </w:rPr>
        <w:tab/>
        <w:t>Standard Mechanics</w:t>
      </w:r>
    </w:p>
    <w:p w14:paraId="3DBF5967" w14:textId="77777777" w:rsidR="004E739B" w:rsidRPr="00243812" w:rsidRDefault="00243812" w:rsidP="00F01A18">
      <w:pPr>
        <w:pStyle w:val="NoSpacing"/>
        <w:rPr>
          <w:rFonts w:ascii="Montserrat" w:hAnsi="Montserrat"/>
          <w:sz w:val="24"/>
        </w:rPr>
      </w:pPr>
      <w:r w:rsidRPr="00243812">
        <w:rPr>
          <w:rFonts w:ascii="Montserrat" w:hAnsi="Montserrat"/>
          <w:sz w:val="24"/>
        </w:rPr>
        <w:tab/>
        <w:t>Feat Mechanics</w:t>
      </w:r>
    </w:p>
    <w:p w14:paraId="70D596E9" w14:textId="77777777" w:rsidR="004E739B" w:rsidRPr="00243812" w:rsidRDefault="00243812" w:rsidP="00F01A18">
      <w:pPr>
        <w:pStyle w:val="NoSpacing"/>
        <w:rPr>
          <w:rFonts w:ascii="Montserrat" w:hAnsi="Montserrat"/>
          <w:sz w:val="24"/>
        </w:rPr>
      </w:pPr>
      <w:r w:rsidRPr="00243812">
        <w:rPr>
          <w:rFonts w:ascii="Montserrat" w:hAnsi="Montserrat"/>
          <w:sz w:val="24"/>
        </w:rPr>
        <w:tab/>
        <w:t>Effect Mechanics</w:t>
      </w:r>
    </w:p>
    <w:p w14:paraId="4D0B6852" w14:textId="55094952" w:rsidR="004E739B" w:rsidRPr="00243812" w:rsidRDefault="00243812" w:rsidP="00F01A18">
      <w:pPr>
        <w:pStyle w:val="NoSpacing"/>
        <w:rPr>
          <w:rFonts w:ascii="Montserrat" w:hAnsi="Montserrat"/>
          <w:sz w:val="24"/>
        </w:rPr>
      </w:pPr>
      <w:r w:rsidRPr="00243812">
        <w:rPr>
          <w:rFonts w:ascii="Montserrat" w:hAnsi="Montserrat"/>
          <w:sz w:val="24"/>
        </w:rPr>
        <w:tab/>
        <w:t>Damage Mechanics</w:t>
      </w:r>
      <w:r w:rsidR="006F60BF" w:rsidRPr="00243812">
        <w:rPr>
          <w:rFonts w:ascii="Montserrat" w:hAnsi="Montserrat"/>
          <w:sz w:val="24"/>
        </w:rPr>
        <w:tab/>
      </w:r>
    </w:p>
    <w:p w14:paraId="49ADFF69" w14:textId="45F84B07" w:rsidR="004E739B" w:rsidRPr="00243812" w:rsidRDefault="00243812" w:rsidP="00F01A18">
      <w:pPr>
        <w:pStyle w:val="NoSpacing"/>
        <w:rPr>
          <w:rFonts w:ascii="Montserrat" w:hAnsi="Montserrat"/>
          <w:sz w:val="24"/>
        </w:rPr>
      </w:pPr>
      <w:r w:rsidRPr="00243812">
        <w:rPr>
          <w:rFonts w:ascii="Montserrat" w:hAnsi="Montserrat"/>
          <w:sz w:val="24"/>
        </w:rPr>
        <w:tab/>
        <w:t>Vital Mechanics</w:t>
      </w:r>
      <w:r w:rsidR="006F60BF" w:rsidRPr="00243812">
        <w:rPr>
          <w:rFonts w:ascii="Montserrat" w:hAnsi="Montserrat"/>
          <w:sz w:val="24"/>
        </w:rPr>
        <w:tab/>
      </w:r>
    </w:p>
    <w:p w14:paraId="332C2F05" w14:textId="77777777" w:rsidR="004E739B" w:rsidRPr="00243812" w:rsidRDefault="004E739B" w:rsidP="00F01A18">
      <w:pPr>
        <w:pStyle w:val="NoSpacing"/>
        <w:rPr>
          <w:rFonts w:ascii="Montserrat" w:hAnsi="Montserrat"/>
          <w:sz w:val="24"/>
        </w:rPr>
      </w:pPr>
    </w:p>
    <w:p w14:paraId="41149E6B" w14:textId="77777777" w:rsidR="004E739B" w:rsidRPr="00243812" w:rsidRDefault="00243812" w:rsidP="00F01A18">
      <w:pPr>
        <w:pStyle w:val="NoSpacing"/>
        <w:rPr>
          <w:rFonts w:ascii="Montserrat" w:hAnsi="Montserrat"/>
          <w:sz w:val="24"/>
        </w:rPr>
      </w:pPr>
      <w:r w:rsidRPr="00243812">
        <w:rPr>
          <w:rFonts w:ascii="Montserrat" w:hAnsi="Montserrat"/>
          <w:sz w:val="24"/>
        </w:rPr>
        <w:t>APPLICATIONS</w:t>
      </w:r>
    </w:p>
    <w:p w14:paraId="4F0E5346" w14:textId="77777777" w:rsidR="004E739B" w:rsidRPr="00243812" w:rsidRDefault="00243812" w:rsidP="00F01A18">
      <w:pPr>
        <w:pStyle w:val="NoSpacing"/>
        <w:rPr>
          <w:rFonts w:ascii="Montserrat" w:hAnsi="Montserrat"/>
          <w:sz w:val="24"/>
        </w:rPr>
      </w:pPr>
      <w:r w:rsidRPr="00243812">
        <w:rPr>
          <w:rFonts w:ascii="Montserrat" w:hAnsi="Montserrat"/>
          <w:sz w:val="24"/>
        </w:rPr>
        <w:tab/>
        <w:t>Incarnation</w:t>
      </w:r>
    </w:p>
    <w:p w14:paraId="739D8D8D" w14:textId="77777777" w:rsidR="004E739B" w:rsidRPr="00243812" w:rsidRDefault="00243812" w:rsidP="00F01A18">
      <w:pPr>
        <w:pStyle w:val="NoSpacing"/>
        <w:rPr>
          <w:rFonts w:ascii="Montserrat" w:hAnsi="Montserrat"/>
          <w:sz w:val="24"/>
        </w:rPr>
      </w:pPr>
      <w:r w:rsidRPr="00243812">
        <w:rPr>
          <w:rFonts w:ascii="Montserrat" w:hAnsi="Montserrat"/>
          <w:sz w:val="24"/>
        </w:rPr>
        <w:tab/>
        <w:t>Psionics</w:t>
      </w:r>
    </w:p>
    <w:p w14:paraId="7E4C545A" w14:textId="77777777" w:rsidR="004E739B" w:rsidRPr="00243812" w:rsidRDefault="00243812" w:rsidP="00F01A18">
      <w:pPr>
        <w:pStyle w:val="NoSpacing"/>
        <w:rPr>
          <w:rFonts w:ascii="Montserrat" w:hAnsi="Montserrat"/>
          <w:sz w:val="24"/>
        </w:rPr>
      </w:pPr>
      <w:r w:rsidRPr="00243812">
        <w:rPr>
          <w:rFonts w:ascii="Montserrat" w:hAnsi="Montserrat"/>
          <w:sz w:val="24"/>
        </w:rPr>
        <w:tab/>
        <w:t>Magic</w:t>
      </w:r>
    </w:p>
    <w:p w14:paraId="514D03E5" w14:textId="77777777" w:rsidR="004E739B" w:rsidRPr="00243812" w:rsidRDefault="00243812" w:rsidP="00F01A18">
      <w:pPr>
        <w:pStyle w:val="NoSpacing"/>
        <w:rPr>
          <w:rFonts w:ascii="Montserrat" w:hAnsi="Montserrat"/>
          <w:sz w:val="24"/>
        </w:rPr>
      </w:pPr>
      <w:r w:rsidRPr="00243812">
        <w:rPr>
          <w:rFonts w:ascii="Montserrat" w:hAnsi="Montserrat"/>
          <w:sz w:val="24"/>
        </w:rPr>
        <w:tab/>
        <w:t>Divinity</w:t>
      </w:r>
    </w:p>
    <w:p w14:paraId="129B4422" w14:textId="77777777" w:rsidR="004E739B" w:rsidRPr="00243812" w:rsidRDefault="00243812" w:rsidP="00F01A18">
      <w:pPr>
        <w:pStyle w:val="NoSpacing"/>
        <w:rPr>
          <w:rFonts w:ascii="Montserrat" w:hAnsi="Montserrat"/>
          <w:sz w:val="24"/>
        </w:rPr>
      </w:pPr>
      <w:r w:rsidRPr="00243812">
        <w:rPr>
          <w:rFonts w:ascii="Montserrat" w:hAnsi="Montserrat"/>
          <w:sz w:val="24"/>
        </w:rPr>
        <w:tab/>
        <w:t>Intent</w:t>
      </w:r>
    </w:p>
    <w:p w14:paraId="69917AF4" w14:textId="77777777" w:rsidR="004E739B" w:rsidRPr="00243812" w:rsidRDefault="00243812" w:rsidP="00F01A18">
      <w:pPr>
        <w:pStyle w:val="NoSpacing"/>
        <w:rPr>
          <w:rFonts w:ascii="Montserrat" w:hAnsi="Montserrat"/>
          <w:sz w:val="24"/>
        </w:rPr>
      </w:pPr>
      <w:r w:rsidRPr="00243812">
        <w:rPr>
          <w:rFonts w:ascii="Montserrat" w:hAnsi="Montserrat"/>
          <w:sz w:val="24"/>
        </w:rPr>
        <w:tab/>
        <w:t>Vector</w:t>
      </w:r>
    </w:p>
    <w:p w14:paraId="0D26E219" w14:textId="77777777" w:rsidR="004E739B" w:rsidRPr="00243812" w:rsidRDefault="00243812" w:rsidP="00F01A18">
      <w:pPr>
        <w:pStyle w:val="NoSpacing"/>
        <w:rPr>
          <w:rFonts w:ascii="Montserrat" w:hAnsi="Montserrat"/>
          <w:sz w:val="24"/>
        </w:rPr>
      </w:pPr>
      <w:r w:rsidRPr="00243812">
        <w:rPr>
          <w:rFonts w:ascii="Montserrat" w:hAnsi="Montserrat"/>
          <w:sz w:val="24"/>
        </w:rPr>
        <w:tab/>
        <w:t>Manifestations</w:t>
      </w:r>
    </w:p>
    <w:p w14:paraId="27BC8B70" w14:textId="77777777" w:rsidR="004E739B" w:rsidRPr="00243812" w:rsidRDefault="00243812" w:rsidP="00F01A18">
      <w:pPr>
        <w:pStyle w:val="NoSpacing"/>
        <w:rPr>
          <w:rFonts w:ascii="Montserrat" w:hAnsi="Montserrat"/>
          <w:sz w:val="24"/>
        </w:rPr>
      </w:pPr>
      <w:r w:rsidRPr="00243812">
        <w:rPr>
          <w:rFonts w:ascii="Montserrat" w:hAnsi="Montserrat"/>
          <w:sz w:val="24"/>
        </w:rPr>
        <w:tab/>
        <w:t>Physics</w:t>
      </w:r>
    </w:p>
    <w:p w14:paraId="073DFD91" w14:textId="77777777" w:rsidR="004E739B" w:rsidRPr="00243812" w:rsidRDefault="00243812" w:rsidP="00F01A18">
      <w:pPr>
        <w:pStyle w:val="NoSpacing"/>
        <w:rPr>
          <w:rFonts w:ascii="Montserrat" w:hAnsi="Montserrat"/>
          <w:sz w:val="24"/>
        </w:rPr>
      </w:pPr>
      <w:r w:rsidRPr="00243812">
        <w:rPr>
          <w:rFonts w:ascii="Montserrat" w:hAnsi="Montserrat"/>
          <w:spacing w:val="-3"/>
          <w:sz w:val="24"/>
        </w:rPr>
        <w:br w:type="page"/>
      </w:r>
      <w:r w:rsidRPr="00243812">
        <w:rPr>
          <w:rFonts w:ascii="Montserrat" w:hAnsi="Montserrat"/>
          <w:sz w:val="24"/>
        </w:rPr>
        <w:t>Arena gods</w:t>
      </w:r>
    </w:p>
    <w:p w14:paraId="703547CA" w14:textId="40F540EC" w:rsidR="004E739B" w:rsidRPr="00243812" w:rsidRDefault="00243812" w:rsidP="00F01A18">
      <w:pPr>
        <w:pStyle w:val="NoSpacing"/>
        <w:rPr>
          <w:rFonts w:ascii="Montserrat" w:hAnsi="Montserrat"/>
          <w:sz w:val="24"/>
        </w:rPr>
      </w:pPr>
      <w:r w:rsidRPr="00243812">
        <w:rPr>
          <w:rFonts w:ascii="Montserrat" w:hAnsi="Montserrat"/>
          <w:sz w:val="24"/>
        </w:rPr>
        <w:tab/>
        <w:t>As an Arena god, you are a supreme being of your own concept.</w:t>
      </w:r>
      <w:r w:rsidR="006F60BF" w:rsidRPr="00243812">
        <w:rPr>
          <w:rFonts w:ascii="Montserrat" w:hAnsi="Montserrat"/>
          <w:sz w:val="24"/>
        </w:rPr>
        <w:t xml:space="preserve"> </w:t>
      </w:r>
      <w:r w:rsidRPr="00243812">
        <w:rPr>
          <w:rFonts w:ascii="Montserrat" w:hAnsi="Montserrat"/>
          <w:sz w:val="24"/>
        </w:rPr>
        <w:t>Within the Absolute, you are the authority for all which falls within your own dominion, concept, aspects and realms.</w:t>
      </w:r>
      <w:r w:rsidR="006F60BF" w:rsidRPr="00243812">
        <w:rPr>
          <w:rFonts w:ascii="Montserrat" w:hAnsi="Montserrat"/>
          <w:sz w:val="24"/>
        </w:rPr>
        <w:t xml:space="preserve"> </w:t>
      </w:r>
      <w:r w:rsidRPr="00243812">
        <w:rPr>
          <w:rFonts w:ascii="Montserrat" w:hAnsi="Montserrat"/>
          <w:sz w:val="24"/>
        </w:rPr>
        <w:t>You have an obligation for the office and divinity which you represent.</w:t>
      </w:r>
      <w:r w:rsidR="006F60BF" w:rsidRPr="00243812">
        <w:rPr>
          <w:rFonts w:ascii="Montserrat" w:hAnsi="Montserrat"/>
          <w:sz w:val="24"/>
        </w:rPr>
        <w:t xml:space="preserve"> </w:t>
      </w:r>
      <w:r w:rsidRPr="00243812">
        <w:rPr>
          <w:rFonts w:ascii="Montserrat" w:hAnsi="Montserrat"/>
          <w:sz w:val="24"/>
        </w:rPr>
        <w:t>This is the cost for all of your powers and liberties of being.</w:t>
      </w:r>
      <w:r w:rsidR="006F60BF" w:rsidRPr="00243812">
        <w:rPr>
          <w:rFonts w:ascii="Montserrat" w:hAnsi="Montserrat"/>
          <w:sz w:val="24"/>
        </w:rPr>
        <w:t xml:space="preserve"> </w:t>
      </w:r>
      <w:r w:rsidRPr="00243812">
        <w:rPr>
          <w:rFonts w:ascii="Montserrat" w:hAnsi="Montserrat"/>
          <w:sz w:val="24"/>
        </w:rPr>
        <w:t>As you are your office, and you cannot cease to exist, then you can not escape your obligation.</w:t>
      </w:r>
      <w:r w:rsidR="006F60BF" w:rsidRPr="00243812">
        <w:rPr>
          <w:rFonts w:ascii="Montserrat" w:hAnsi="Montserrat"/>
          <w:sz w:val="24"/>
        </w:rPr>
        <w:t xml:space="preserve"> </w:t>
      </w:r>
      <w:r w:rsidRPr="00243812">
        <w:rPr>
          <w:rFonts w:ascii="Montserrat" w:hAnsi="Montserrat"/>
          <w:sz w:val="24"/>
        </w:rPr>
        <w:t>If however, you can fulfill your obligation, you may choose to ascend to the Open Path.</w:t>
      </w:r>
      <w:r w:rsidR="006F60BF" w:rsidRPr="00243812">
        <w:rPr>
          <w:rFonts w:ascii="Montserrat" w:hAnsi="Montserrat"/>
          <w:sz w:val="24"/>
        </w:rPr>
        <w:t xml:space="preserve"> </w:t>
      </w:r>
      <w:r w:rsidRPr="00243812">
        <w:rPr>
          <w:rFonts w:ascii="Montserrat" w:hAnsi="Montserrat"/>
          <w:sz w:val="24"/>
        </w:rPr>
        <w:t>This is your copy of the overriding terms of godhood.</w:t>
      </w:r>
      <w:r w:rsidR="006F60BF" w:rsidRPr="00243812">
        <w:rPr>
          <w:rFonts w:ascii="Montserrat" w:hAnsi="Montserrat"/>
          <w:sz w:val="24"/>
        </w:rPr>
        <w:t xml:space="preserve"> </w:t>
      </w:r>
      <w:r w:rsidRPr="00243812">
        <w:rPr>
          <w:rFonts w:ascii="Montserrat" w:hAnsi="Montserrat"/>
          <w:sz w:val="24"/>
        </w:rPr>
        <w:t>You are free to accept as much obligation as you wish, and propose any investment to fulfill as much of that obligation.</w:t>
      </w:r>
      <w:r w:rsidR="006F60BF" w:rsidRPr="00243812">
        <w:rPr>
          <w:rFonts w:ascii="Montserrat" w:hAnsi="Montserrat"/>
          <w:sz w:val="24"/>
        </w:rPr>
        <w:t xml:space="preserve"> </w:t>
      </w:r>
      <w:r w:rsidRPr="00243812">
        <w:rPr>
          <w:rFonts w:ascii="Montserrat" w:hAnsi="Montserrat"/>
          <w:sz w:val="24"/>
        </w:rPr>
        <w:t>To learn how these things may be done, look within.</w:t>
      </w:r>
    </w:p>
    <w:p w14:paraId="470FFF5A" w14:textId="77777777" w:rsidR="004E739B" w:rsidRPr="00243812" w:rsidRDefault="004E739B" w:rsidP="00F01A18">
      <w:pPr>
        <w:pStyle w:val="NoSpacing"/>
        <w:rPr>
          <w:rFonts w:ascii="Montserrat" w:hAnsi="Montserrat"/>
          <w:sz w:val="24"/>
        </w:rPr>
      </w:pPr>
    </w:p>
    <w:p w14:paraId="4BC3F9FC" w14:textId="77777777" w:rsidR="004E739B" w:rsidRPr="00243812" w:rsidRDefault="00243812" w:rsidP="00F01A18">
      <w:pPr>
        <w:pStyle w:val="NoSpacing"/>
        <w:rPr>
          <w:rFonts w:ascii="Montserrat" w:hAnsi="Montserrat"/>
          <w:sz w:val="24"/>
        </w:rPr>
      </w:pPr>
      <w:r w:rsidRPr="00243812">
        <w:rPr>
          <w:rFonts w:ascii="Montserrat" w:hAnsi="Montserrat"/>
          <w:sz w:val="24"/>
        </w:rPr>
        <w:t>dominion</w:t>
      </w:r>
      <w:r w:rsidRPr="00243812">
        <w:rPr>
          <w:rFonts w:ascii="Montserrat" w:hAnsi="Montserrat"/>
          <w:sz w:val="24"/>
        </w:rPr>
        <w:tab/>
        <w:t>prime</w:t>
      </w:r>
    </w:p>
    <w:p w14:paraId="385A0DAB" w14:textId="77777777" w:rsidR="004E739B" w:rsidRPr="00243812" w:rsidRDefault="004E739B" w:rsidP="00F01A18">
      <w:pPr>
        <w:pStyle w:val="NoSpacing"/>
        <w:rPr>
          <w:rFonts w:ascii="Montserrat" w:hAnsi="Montserrat"/>
          <w:sz w:val="24"/>
        </w:rPr>
      </w:pPr>
    </w:p>
    <w:p w14:paraId="71CB19C8" w14:textId="418D677E" w:rsidR="004E739B" w:rsidRPr="00243812" w:rsidRDefault="00243812" w:rsidP="00F01A18">
      <w:pPr>
        <w:pStyle w:val="NoSpacing"/>
        <w:rPr>
          <w:rFonts w:ascii="Montserrat" w:hAnsi="Montserrat"/>
          <w:sz w:val="24"/>
        </w:rPr>
      </w:pPr>
      <w:r w:rsidRPr="00243812">
        <w:rPr>
          <w:rFonts w:ascii="Montserrat" w:hAnsi="Montserrat"/>
          <w:sz w:val="24"/>
        </w:rPr>
        <w:tab/>
        <w:t>The dominion of a god is its level of access within the absolute.</w:t>
      </w:r>
      <w:r w:rsidR="006F60BF" w:rsidRPr="00243812">
        <w:rPr>
          <w:rFonts w:ascii="Montserrat" w:hAnsi="Montserrat"/>
          <w:sz w:val="24"/>
        </w:rPr>
        <w:t xml:space="preserve"> </w:t>
      </w:r>
      <w:r w:rsidRPr="00243812">
        <w:rPr>
          <w:rFonts w:ascii="Montserrat" w:hAnsi="Montserrat"/>
          <w:sz w:val="24"/>
        </w:rPr>
        <w:t>This is the limit within which his power supports him.</w:t>
      </w:r>
      <w:r w:rsidR="006F60BF" w:rsidRPr="00243812">
        <w:rPr>
          <w:rFonts w:ascii="Montserrat" w:hAnsi="Montserrat"/>
          <w:sz w:val="24"/>
        </w:rPr>
        <w:t xml:space="preserve"> </w:t>
      </w:r>
      <w:r w:rsidRPr="00243812">
        <w:rPr>
          <w:rFonts w:ascii="Montserrat" w:hAnsi="Montserrat"/>
          <w:sz w:val="24"/>
        </w:rPr>
        <w:t>Beyond this, he or she is at risk in attempting to proceed.</w:t>
      </w:r>
      <w:r w:rsidR="006F60BF" w:rsidRPr="00243812">
        <w:rPr>
          <w:rFonts w:ascii="Montserrat" w:hAnsi="Montserrat"/>
          <w:sz w:val="24"/>
        </w:rPr>
        <w:t xml:space="preserve"> </w:t>
      </w:r>
      <w:r w:rsidRPr="00243812">
        <w:rPr>
          <w:rFonts w:ascii="Montserrat" w:hAnsi="Montserrat"/>
          <w:sz w:val="24"/>
        </w:rPr>
        <w:t>Ordinarily, there are ordeals to face in exceeding upper limits.</w:t>
      </w:r>
      <w:r w:rsidR="006F60BF" w:rsidRPr="00243812">
        <w:rPr>
          <w:rFonts w:ascii="Montserrat" w:hAnsi="Montserrat"/>
          <w:sz w:val="24"/>
        </w:rPr>
        <w:t xml:space="preserve"> </w:t>
      </w:r>
      <w:r w:rsidRPr="00243812">
        <w:rPr>
          <w:rFonts w:ascii="Montserrat" w:hAnsi="Montserrat"/>
          <w:sz w:val="24"/>
        </w:rPr>
        <w:t>For a being with obligation, that obligation will create a resistance in the face of the ordeal.</w:t>
      </w:r>
      <w:r w:rsidR="006F60BF" w:rsidRPr="00243812">
        <w:rPr>
          <w:rFonts w:ascii="Montserrat" w:hAnsi="Montserrat"/>
          <w:sz w:val="24"/>
        </w:rPr>
        <w:t xml:space="preserve"> </w:t>
      </w:r>
      <w:r w:rsidRPr="00243812">
        <w:rPr>
          <w:rFonts w:ascii="Montserrat" w:hAnsi="Montserrat"/>
          <w:sz w:val="24"/>
        </w:rPr>
        <w:t>These ordeals can turn any being into oblivion and destruction.</w:t>
      </w:r>
      <w:r w:rsidR="006F60BF" w:rsidRPr="00243812">
        <w:rPr>
          <w:rFonts w:ascii="Montserrat" w:hAnsi="Montserrat"/>
          <w:sz w:val="24"/>
        </w:rPr>
        <w:t xml:space="preserve"> </w:t>
      </w:r>
      <w:r w:rsidRPr="00243812">
        <w:rPr>
          <w:rFonts w:ascii="Montserrat" w:hAnsi="Montserrat"/>
          <w:sz w:val="24"/>
        </w:rPr>
        <w:t>It is dangerous to wander onto the Open Path with obligation on one’s shoulders.</w:t>
      </w:r>
      <w:r w:rsidR="006F60BF" w:rsidRPr="00243812">
        <w:rPr>
          <w:rFonts w:ascii="Montserrat" w:hAnsi="Montserrat"/>
          <w:sz w:val="24"/>
        </w:rPr>
        <w:t xml:space="preserve"> </w:t>
      </w:r>
      <w:r w:rsidRPr="00243812">
        <w:rPr>
          <w:rFonts w:ascii="Montserrat" w:hAnsi="Montserrat"/>
          <w:sz w:val="24"/>
        </w:rPr>
        <w:t>The definition of a prime, entails a statement of status - god.</w:t>
      </w:r>
      <w:r w:rsidR="006F60BF" w:rsidRPr="00243812">
        <w:rPr>
          <w:rFonts w:ascii="Montserrat" w:hAnsi="Montserrat"/>
          <w:sz w:val="24"/>
        </w:rPr>
        <w:t xml:space="preserve"> </w:t>
      </w:r>
      <w:r w:rsidRPr="00243812">
        <w:rPr>
          <w:rFonts w:ascii="Montserrat" w:hAnsi="Montserrat"/>
          <w:sz w:val="24"/>
        </w:rPr>
        <w:t>It also entails the statement of Realm access - I.</w:t>
      </w:r>
      <w:r w:rsidR="006F60BF" w:rsidRPr="00243812">
        <w:rPr>
          <w:rFonts w:ascii="Montserrat" w:hAnsi="Montserrat"/>
          <w:sz w:val="24"/>
        </w:rPr>
        <w:t xml:space="preserve"> </w:t>
      </w:r>
      <w:r w:rsidRPr="00243812">
        <w:rPr>
          <w:rFonts w:ascii="Montserrat" w:hAnsi="Montserrat"/>
          <w:sz w:val="24"/>
        </w:rPr>
        <w:t>What remains is the assumption and explanation of what mediums, and to what dimension of its structure within each, they have ready access to.</w:t>
      </w:r>
      <w:r w:rsidR="006F60BF" w:rsidRPr="00243812">
        <w:rPr>
          <w:rFonts w:ascii="Montserrat" w:hAnsi="Montserrat"/>
          <w:sz w:val="24"/>
        </w:rPr>
        <w:t xml:space="preserve"> </w:t>
      </w:r>
      <w:r w:rsidRPr="00243812">
        <w:rPr>
          <w:rFonts w:ascii="Montserrat" w:hAnsi="Montserrat"/>
          <w:sz w:val="24"/>
        </w:rPr>
        <w:t>Mediums include the common space, time, mind, spirit (intent), and soul (awareness), as well as the abstracts of structure:</w:t>
      </w:r>
      <w:r w:rsidR="006F60BF" w:rsidRPr="00243812">
        <w:rPr>
          <w:rFonts w:ascii="Montserrat" w:hAnsi="Montserrat"/>
          <w:sz w:val="24"/>
        </w:rPr>
        <w:t xml:space="preserve"> </w:t>
      </w:r>
      <w:r w:rsidRPr="00243812">
        <w:rPr>
          <w:rFonts w:ascii="Montserrat" w:hAnsi="Montserrat"/>
          <w:sz w:val="24"/>
        </w:rPr>
        <w:t>chaos, order, and paradox.</w:t>
      </w:r>
      <w:r w:rsidR="006F60BF" w:rsidRPr="00243812">
        <w:rPr>
          <w:rFonts w:ascii="Montserrat" w:hAnsi="Montserrat"/>
          <w:sz w:val="24"/>
        </w:rPr>
        <w:t xml:space="preserve"> </w:t>
      </w:r>
      <w:r w:rsidRPr="00243812">
        <w:rPr>
          <w:rFonts w:ascii="Montserrat" w:hAnsi="Montserrat"/>
          <w:sz w:val="24"/>
        </w:rPr>
        <w:t>In addition, there are the mediums of perception, the senses.</w:t>
      </w:r>
      <w:r w:rsidR="006F60BF" w:rsidRPr="00243812">
        <w:rPr>
          <w:rFonts w:ascii="Montserrat" w:hAnsi="Montserrat"/>
          <w:sz w:val="24"/>
        </w:rPr>
        <w:t xml:space="preserve"> </w:t>
      </w:r>
      <w:r w:rsidRPr="00243812">
        <w:rPr>
          <w:rFonts w:ascii="Montserrat" w:hAnsi="Montserrat"/>
          <w:sz w:val="24"/>
        </w:rPr>
        <w:t>There are the mediums of interpretation -</w:t>
      </w:r>
      <w:r w:rsidR="006F60BF" w:rsidRPr="00243812">
        <w:rPr>
          <w:rFonts w:ascii="Montserrat" w:hAnsi="Montserrat"/>
          <w:sz w:val="24"/>
        </w:rPr>
        <w:t xml:space="preserve"> </w:t>
      </w:r>
      <w:r w:rsidRPr="00243812">
        <w:rPr>
          <w:rFonts w:ascii="Montserrat" w:hAnsi="Montserrat"/>
          <w:sz w:val="24"/>
        </w:rPr>
        <w:t>closely related to the medium of mind.</w:t>
      </w:r>
      <w:r w:rsidR="006F60BF" w:rsidRPr="00243812">
        <w:rPr>
          <w:rFonts w:ascii="Montserrat" w:hAnsi="Montserrat"/>
          <w:sz w:val="24"/>
        </w:rPr>
        <w:t xml:space="preserve"> </w:t>
      </w:r>
    </w:p>
    <w:p w14:paraId="17A9047F" w14:textId="3607F678" w:rsidR="004E739B" w:rsidRPr="00243812" w:rsidRDefault="006F60BF" w:rsidP="00F01A18">
      <w:pPr>
        <w:pStyle w:val="NoSpacing"/>
        <w:rPr>
          <w:rFonts w:ascii="Montserrat" w:hAnsi="Montserrat"/>
          <w:sz w:val="24"/>
        </w:rPr>
      </w:pPr>
      <w:r w:rsidRPr="00243812">
        <w:rPr>
          <w:rFonts w:ascii="Montserrat" w:hAnsi="Montserrat"/>
          <w:sz w:val="24"/>
        </w:rPr>
        <w:tab/>
        <w:t xml:space="preserve">The prime is allowed a manifestation at its level. This is considered the favorite, and reflects those attributes or abilities of which the god makes claim. The prime is considered to be ageless, and hence outside of the experience construct which its aspects will have. For mechanics purposes, the prime has an experience of one. However, in its concept, it has an initiate level of ten. It’s power is its base obligation debt - which easily could be one hundred million to one billion. However, this portion of the obligation is solely to the god him or herself. An obligation to endure for something in the vicinity of ten to a hundred billion years. The abilities of the prime are all exceptional exactly as good as they ever need them. However,in contest with other gods, the significant factor is not how good they are, but how much precedence the ability has with them. Beginning with their concept, each talent and ability or asset of the god should be listed in order of greatest to least significance. The difference in priority is the margin of advantage or disadvantage of the contestants. Those which are too numerous to name, can be generalized to the level of a concept, but will count as an automatic difference of one. That which is not notated will be taken as an order of significance below, and will require sacrifice. </w:t>
      </w:r>
    </w:p>
    <w:p w14:paraId="4A1E32E9" w14:textId="77777777" w:rsidR="004E739B" w:rsidRPr="00243812" w:rsidRDefault="004E739B" w:rsidP="00F01A18">
      <w:pPr>
        <w:pStyle w:val="NoSpacing"/>
        <w:rPr>
          <w:rFonts w:ascii="Montserrat" w:hAnsi="Montserrat"/>
          <w:sz w:val="24"/>
        </w:rPr>
      </w:pPr>
    </w:p>
    <w:p w14:paraId="0393E605" w14:textId="77777777" w:rsidR="004E739B" w:rsidRPr="00243812" w:rsidRDefault="00243812" w:rsidP="00F01A18">
      <w:pPr>
        <w:pStyle w:val="NoSpacing"/>
        <w:rPr>
          <w:rFonts w:ascii="Montserrat" w:hAnsi="Montserrat"/>
          <w:sz w:val="24"/>
        </w:rPr>
      </w:pPr>
      <w:r w:rsidRPr="00243812">
        <w:rPr>
          <w:rFonts w:ascii="Montserrat" w:hAnsi="Montserrat"/>
          <w:sz w:val="24"/>
        </w:rPr>
        <w:tab/>
        <w:t>expression</w:t>
      </w:r>
    </w:p>
    <w:p w14:paraId="5BEC0B55" w14:textId="77777777" w:rsidR="004E739B" w:rsidRPr="00243812" w:rsidRDefault="004E739B" w:rsidP="00F01A18">
      <w:pPr>
        <w:pStyle w:val="NoSpacing"/>
        <w:rPr>
          <w:rFonts w:ascii="Montserrat" w:hAnsi="Montserrat"/>
          <w:sz w:val="24"/>
        </w:rPr>
      </w:pPr>
    </w:p>
    <w:p w14:paraId="097B9A98" w14:textId="2D9DC548" w:rsidR="004E739B" w:rsidRPr="00243812" w:rsidRDefault="00243812" w:rsidP="00F01A18">
      <w:pPr>
        <w:pStyle w:val="NoSpacing"/>
        <w:rPr>
          <w:rFonts w:ascii="Montserrat" w:hAnsi="Montserrat"/>
          <w:sz w:val="24"/>
        </w:rPr>
      </w:pPr>
      <w:r w:rsidRPr="00243812">
        <w:rPr>
          <w:rFonts w:ascii="Montserrat" w:hAnsi="Montserrat"/>
          <w:sz w:val="24"/>
        </w:rPr>
        <w:tab/>
        <w:t>The expression of the dominion of a god, is the form or forms that the actions of the god must take.</w:t>
      </w:r>
      <w:r w:rsidR="006F60BF" w:rsidRPr="00243812">
        <w:rPr>
          <w:rFonts w:ascii="Montserrat" w:hAnsi="Montserrat"/>
          <w:sz w:val="24"/>
        </w:rPr>
        <w:t xml:space="preserve"> </w:t>
      </w:r>
      <w:r w:rsidRPr="00243812">
        <w:rPr>
          <w:rFonts w:ascii="Montserrat" w:hAnsi="Montserrat"/>
          <w:sz w:val="24"/>
        </w:rPr>
        <w:t>What does it require to be contacted or summoned, and in which aspect.</w:t>
      </w:r>
      <w:r w:rsidR="006F60BF" w:rsidRPr="00243812">
        <w:rPr>
          <w:rFonts w:ascii="Montserrat" w:hAnsi="Montserrat"/>
          <w:sz w:val="24"/>
        </w:rPr>
        <w:t xml:space="preserve"> </w:t>
      </w:r>
      <w:r w:rsidRPr="00243812">
        <w:rPr>
          <w:rFonts w:ascii="Montserrat" w:hAnsi="Montserrat"/>
          <w:sz w:val="24"/>
        </w:rPr>
        <w:t>How it must or may be appeased, what it requires to make a pact, how it may be dismissed, if it may be dismissed.</w:t>
      </w:r>
      <w:r w:rsidR="006F60BF" w:rsidRPr="00243812">
        <w:rPr>
          <w:rFonts w:ascii="Montserrat" w:hAnsi="Montserrat"/>
          <w:sz w:val="24"/>
        </w:rPr>
        <w:t xml:space="preserve"> </w:t>
      </w:r>
      <w:r w:rsidRPr="00243812">
        <w:rPr>
          <w:rFonts w:ascii="Montserrat" w:hAnsi="Montserrat"/>
          <w:sz w:val="24"/>
        </w:rPr>
        <w:t>How many of the forms it must follow to what extent, and what conditions free it from acting within the forms.</w:t>
      </w:r>
      <w:r w:rsidR="006F60BF" w:rsidRPr="00243812">
        <w:rPr>
          <w:rFonts w:ascii="Montserrat" w:hAnsi="Montserrat"/>
          <w:sz w:val="24"/>
        </w:rPr>
        <w:t xml:space="preserve"> </w:t>
      </w:r>
      <w:r w:rsidRPr="00243812">
        <w:rPr>
          <w:rFonts w:ascii="Montserrat" w:hAnsi="Montserrat"/>
          <w:sz w:val="24"/>
        </w:rPr>
        <w:t>Violation of a god’s own expression causes a debt of obligation, which the god may barter to pay or define.</w:t>
      </w:r>
      <w:r w:rsidR="006F60BF" w:rsidRPr="00243812">
        <w:rPr>
          <w:rFonts w:ascii="Montserrat" w:hAnsi="Montserrat"/>
          <w:sz w:val="24"/>
        </w:rPr>
        <w:t xml:space="preserve"> </w:t>
      </w:r>
      <w:r w:rsidRPr="00243812">
        <w:rPr>
          <w:rFonts w:ascii="Montserrat" w:hAnsi="Montserrat"/>
          <w:sz w:val="24"/>
        </w:rPr>
        <w:t>Also, the god is required to commit his prime to the fulfillment of his obligation, so, the forms are important in allowing the god to focus his prime onto an adventure without incurring a debt of obligation.</w:t>
      </w:r>
      <w:r w:rsidR="006F60BF" w:rsidRPr="00243812">
        <w:rPr>
          <w:rFonts w:ascii="Montserrat" w:hAnsi="Montserrat"/>
          <w:sz w:val="24"/>
        </w:rPr>
        <w:t xml:space="preserve"> </w:t>
      </w:r>
      <w:r w:rsidRPr="00243812">
        <w:rPr>
          <w:rFonts w:ascii="Montserrat" w:hAnsi="Montserrat"/>
          <w:sz w:val="24"/>
        </w:rPr>
        <w:t>A god is free to manipulate his or her aspects within their limits without penalty or additional limitation.</w:t>
      </w:r>
      <w:r w:rsidR="006F60BF" w:rsidRPr="00243812">
        <w:rPr>
          <w:rFonts w:ascii="Montserrat" w:hAnsi="Montserrat"/>
          <w:sz w:val="24"/>
        </w:rPr>
        <w:t xml:space="preserve"> </w:t>
      </w:r>
      <w:r w:rsidRPr="00243812">
        <w:rPr>
          <w:rFonts w:ascii="Montserrat" w:hAnsi="Montserrat"/>
          <w:sz w:val="24"/>
        </w:rPr>
        <w:t>The use of an aspect to further the fulfillment of a god’s obligation will be generously acknowledged.</w:t>
      </w:r>
      <w:r w:rsidR="006F60BF" w:rsidRPr="00243812">
        <w:rPr>
          <w:rFonts w:ascii="Montserrat" w:hAnsi="Montserrat"/>
          <w:sz w:val="24"/>
        </w:rPr>
        <w:t xml:space="preserve"> </w:t>
      </w:r>
      <w:r w:rsidRPr="00243812">
        <w:rPr>
          <w:rFonts w:ascii="Montserrat" w:hAnsi="Montserrat"/>
          <w:sz w:val="24"/>
        </w:rPr>
        <w:t>However, the utilization of the prime, or manifestation of an inappropriate aspect in violation of the forms will incur a penalty.</w:t>
      </w:r>
      <w:r w:rsidR="006F60BF" w:rsidRPr="00243812">
        <w:rPr>
          <w:rFonts w:ascii="Montserrat" w:hAnsi="Montserrat"/>
          <w:sz w:val="24"/>
        </w:rPr>
        <w:t xml:space="preserve"> </w:t>
      </w:r>
      <w:r w:rsidRPr="00243812">
        <w:rPr>
          <w:rFonts w:ascii="Montserrat" w:hAnsi="Montserrat"/>
          <w:sz w:val="24"/>
        </w:rPr>
        <w:t>Among the forms, is the observation of sanctity of the aspects.</w:t>
      </w:r>
      <w:r w:rsidR="006F60BF" w:rsidRPr="00243812">
        <w:rPr>
          <w:rFonts w:ascii="Montserrat" w:hAnsi="Montserrat"/>
          <w:sz w:val="24"/>
        </w:rPr>
        <w:t xml:space="preserve"> </w:t>
      </w:r>
      <w:r w:rsidRPr="00243812">
        <w:rPr>
          <w:rFonts w:ascii="Montserrat" w:hAnsi="Montserrat"/>
          <w:sz w:val="24"/>
        </w:rPr>
        <w:t>If an aspect is unaware of its position within the god, or as the god, then the god, when in its guise, will similarly be uncertain of and at odds with itself as a god.</w:t>
      </w:r>
    </w:p>
    <w:p w14:paraId="65E65D1B" w14:textId="77777777" w:rsidR="004E739B" w:rsidRPr="00243812" w:rsidRDefault="004E739B" w:rsidP="00F01A18">
      <w:pPr>
        <w:pStyle w:val="NoSpacing"/>
        <w:rPr>
          <w:rFonts w:ascii="Montserrat" w:hAnsi="Montserrat"/>
          <w:sz w:val="24"/>
        </w:rPr>
      </w:pPr>
    </w:p>
    <w:p w14:paraId="518ED53C" w14:textId="7DD8F7B6" w:rsidR="004E739B" w:rsidRPr="00243812" w:rsidRDefault="00243812" w:rsidP="00F01A18">
      <w:pPr>
        <w:pStyle w:val="NoSpacing"/>
        <w:rPr>
          <w:rFonts w:ascii="Montserrat" w:hAnsi="Montserrat"/>
          <w:sz w:val="24"/>
        </w:rPr>
      </w:pPr>
      <w:r w:rsidRPr="00243812">
        <w:rPr>
          <w:rFonts w:ascii="Montserrat" w:hAnsi="Montserrat"/>
          <w:sz w:val="24"/>
        </w:rPr>
        <w:tab/>
        <w:t>summons of aspect</w:t>
      </w:r>
      <w:r w:rsidRPr="00243812">
        <w:rPr>
          <w:rFonts w:ascii="Montserrat" w:hAnsi="Montserrat"/>
          <w:sz w:val="24"/>
        </w:rPr>
        <w:tab/>
        <w:t>The requirements for allowing one’s aspect to be summoned, as determined by the god.</w:t>
      </w:r>
      <w:r w:rsidR="006F60BF" w:rsidRPr="00243812">
        <w:rPr>
          <w:rFonts w:ascii="Montserrat" w:hAnsi="Montserrat"/>
          <w:sz w:val="24"/>
        </w:rPr>
        <w:t xml:space="preserve"> </w:t>
      </w:r>
      <w:r w:rsidRPr="00243812">
        <w:rPr>
          <w:rFonts w:ascii="Montserrat" w:hAnsi="Montserrat"/>
          <w:sz w:val="24"/>
        </w:rPr>
        <w:t>In terms of exchange of obligation, and terms of the summoning.</w:t>
      </w:r>
      <w:r w:rsidR="006F60BF" w:rsidRPr="00243812">
        <w:rPr>
          <w:rFonts w:ascii="Montserrat" w:hAnsi="Montserrat"/>
          <w:sz w:val="24"/>
        </w:rPr>
        <w:t xml:space="preserve"> </w:t>
      </w:r>
      <w:r w:rsidRPr="00243812">
        <w:rPr>
          <w:rFonts w:ascii="Montserrat" w:hAnsi="Montserrat"/>
          <w:sz w:val="24"/>
        </w:rPr>
        <w:t>How it is obeyed, and when it is fulfilled, and or ended.</w:t>
      </w:r>
    </w:p>
    <w:p w14:paraId="6F97455F" w14:textId="77777777" w:rsidR="004E739B" w:rsidRPr="00243812" w:rsidRDefault="004E739B" w:rsidP="00F01A18">
      <w:pPr>
        <w:pStyle w:val="NoSpacing"/>
        <w:rPr>
          <w:rFonts w:ascii="Montserrat" w:hAnsi="Montserrat"/>
          <w:sz w:val="24"/>
        </w:rPr>
      </w:pPr>
    </w:p>
    <w:p w14:paraId="194D40E7" w14:textId="653B6B0F" w:rsidR="004E739B" w:rsidRPr="00243812" w:rsidRDefault="00243812" w:rsidP="00F01A18">
      <w:pPr>
        <w:pStyle w:val="NoSpacing"/>
        <w:rPr>
          <w:rFonts w:ascii="Montserrat" w:hAnsi="Montserrat"/>
          <w:sz w:val="24"/>
        </w:rPr>
      </w:pPr>
      <w:r w:rsidRPr="00243812">
        <w:rPr>
          <w:rFonts w:ascii="Montserrat" w:hAnsi="Montserrat"/>
          <w:sz w:val="24"/>
        </w:rPr>
        <w:tab/>
        <w:t>summons of prime</w:t>
      </w:r>
      <w:r w:rsidRPr="00243812">
        <w:rPr>
          <w:rFonts w:ascii="Montserrat" w:hAnsi="Montserrat"/>
          <w:sz w:val="24"/>
        </w:rPr>
        <w:tab/>
        <w:t>The requirements for allowing one’s prime to be summoned, as determined by the god.</w:t>
      </w:r>
      <w:r w:rsidR="006F60BF" w:rsidRPr="00243812">
        <w:rPr>
          <w:rFonts w:ascii="Montserrat" w:hAnsi="Montserrat"/>
          <w:sz w:val="24"/>
        </w:rPr>
        <w:t xml:space="preserve"> </w:t>
      </w:r>
      <w:r w:rsidRPr="00243812">
        <w:rPr>
          <w:rFonts w:ascii="Montserrat" w:hAnsi="Montserrat"/>
          <w:sz w:val="24"/>
        </w:rPr>
        <w:t>In terms of exchange of obligation, and terms of the summoning.</w:t>
      </w:r>
      <w:r w:rsidR="006F60BF" w:rsidRPr="00243812">
        <w:rPr>
          <w:rFonts w:ascii="Montserrat" w:hAnsi="Montserrat"/>
          <w:sz w:val="24"/>
        </w:rPr>
        <w:t xml:space="preserve"> </w:t>
      </w:r>
      <w:r w:rsidRPr="00243812">
        <w:rPr>
          <w:rFonts w:ascii="Montserrat" w:hAnsi="Montserrat"/>
          <w:sz w:val="24"/>
        </w:rPr>
        <w:t>How it is obeyed, and when the summons is fulfilled, and or ended.</w:t>
      </w:r>
    </w:p>
    <w:p w14:paraId="43BFAD44" w14:textId="77777777" w:rsidR="004E739B" w:rsidRPr="00243812" w:rsidRDefault="004E739B" w:rsidP="00F01A18">
      <w:pPr>
        <w:pStyle w:val="NoSpacing"/>
        <w:rPr>
          <w:rFonts w:ascii="Montserrat" w:hAnsi="Montserrat"/>
          <w:sz w:val="24"/>
        </w:rPr>
      </w:pPr>
    </w:p>
    <w:p w14:paraId="2B66F141" w14:textId="3BBC99BF" w:rsidR="004E739B" w:rsidRPr="00243812" w:rsidRDefault="00243812" w:rsidP="00F01A18">
      <w:pPr>
        <w:pStyle w:val="NoSpacing"/>
        <w:rPr>
          <w:rFonts w:ascii="Montserrat" w:hAnsi="Montserrat"/>
          <w:sz w:val="24"/>
        </w:rPr>
      </w:pPr>
      <w:r w:rsidRPr="00243812">
        <w:rPr>
          <w:rFonts w:ascii="Montserrat" w:hAnsi="Montserrat"/>
          <w:sz w:val="24"/>
        </w:rPr>
        <w:tab/>
        <w:t>terms of pact</w:t>
      </w:r>
      <w:r w:rsidRPr="00243812">
        <w:rPr>
          <w:rFonts w:ascii="Montserrat" w:hAnsi="Montserrat"/>
          <w:sz w:val="24"/>
        </w:rPr>
        <w:tab/>
        <w:t>The requirements for making a pact, as determined by the god.</w:t>
      </w:r>
      <w:r w:rsidR="006F60BF" w:rsidRPr="00243812">
        <w:rPr>
          <w:rFonts w:ascii="Montserrat" w:hAnsi="Montserrat"/>
          <w:sz w:val="24"/>
        </w:rPr>
        <w:t xml:space="preserve"> </w:t>
      </w:r>
      <w:r w:rsidRPr="00243812">
        <w:rPr>
          <w:rFonts w:ascii="Montserrat" w:hAnsi="Montserrat"/>
          <w:sz w:val="24"/>
        </w:rPr>
        <w:t>In terms of exchange of obligation, and terms of the pact.</w:t>
      </w:r>
      <w:r w:rsidR="006F60BF" w:rsidRPr="00243812">
        <w:rPr>
          <w:rFonts w:ascii="Montserrat" w:hAnsi="Montserrat"/>
          <w:sz w:val="24"/>
        </w:rPr>
        <w:t xml:space="preserve"> </w:t>
      </w:r>
      <w:r w:rsidRPr="00243812">
        <w:rPr>
          <w:rFonts w:ascii="Montserrat" w:hAnsi="Montserrat"/>
          <w:sz w:val="24"/>
        </w:rPr>
        <w:t>How it is obeyed, and when it is fulfilled, and or ended.</w:t>
      </w:r>
    </w:p>
    <w:p w14:paraId="27422581" w14:textId="77777777" w:rsidR="004E739B" w:rsidRPr="00243812" w:rsidRDefault="004E739B" w:rsidP="00F01A18">
      <w:pPr>
        <w:pStyle w:val="NoSpacing"/>
        <w:rPr>
          <w:rFonts w:ascii="Montserrat" w:hAnsi="Montserrat"/>
          <w:sz w:val="24"/>
        </w:rPr>
      </w:pPr>
    </w:p>
    <w:p w14:paraId="2FA58601" w14:textId="0E13E6A5" w:rsidR="004E739B" w:rsidRPr="00243812" w:rsidRDefault="00243812" w:rsidP="00F01A18">
      <w:pPr>
        <w:pStyle w:val="NoSpacing"/>
        <w:rPr>
          <w:rFonts w:ascii="Montserrat" w:hAnsi="Montserrat"/>
          <w:sz w:val="24"/>
        </w:rPr>
      </w:pPr>
      <w:r w:rsidRPr="00243812">
        <w:rPr>
          <w:rFonts w:ascii="Montserrat" w:hAnsi="Montserrat"/>
          <w:sz w:val="24"/>
        </w:rPr>
        <w:tab/>
        <w:t>terms of appeasement</w:t>
      </w:r>
      <w:r w:rsidR="006F60BF" w:rsidRPr="00243812">
        <w:rPr>
          <w:rFonts w:ascii="Montserrat" w:hAnsi="Montserrat"/>
          <w:sz w:val="24"/>
        </w:rPr>
        <w:t xml:space="preserve"> </w:t>
      </w:r>
      <w:r w:rsidRPr="00243812">
        <w:rPr>
          <w:rFonts w:ascii="Montserrat" w:hAnsi="Montserrat"/>
          <w:sz w:val="24"/>
        </w:rPr>
        <w:t>The requirements for being appeased after allowing one’s aspect to be summoned, as determined by the god.</w:t>
      </w:r>
      <w:r w:rsidR="006F60BF" w:rsidRPr="00243812">
        <w:rPr>
          <w:rFonts w:ascii="Montserrat" w:hAnsi="Montserrat"/>
          <w:sz w:val="24"/>
        </w:rPr>
        <w:t xml:space="preserve"> </w:t>
      </w:r>
      <w:r w:rsidRPr="00243812">
        <w:rPr>
          <w:rFonts w:ascii="Montserrat" w:hAnsi="Montserrat"/>
          <w:sz w:val="24"/>
        </w:rPr>
        <w:t>In terms of exchange of obligation, and terms of the summoning.</w:t>
      </w:r>
      <w:r w:rsidR="006F60BF" w:rsidRPr="00243812">
        <w:rPr>
          <w:rFonts w:ascii="Montserrat" w:hAnsi="Montserrat"/>
          <w:sz w:val="24"/>
        </w:rPr>
        <w:t xml:space="preserve"> </w:t>
      </w:r>
      <w:r w:rsidRPr="00243812">
        <w:rPr>
          <w:rFonts w:ascii="Montserrat" w:hAnsi="Montserrat"/>
          <w:sz w:val="24"/>
        </w:rPr>
        <w:t>How it is obeyed, and when it must be fulfilled, and how he or she must submit upon appeasement.</w:t>
      </w:r>
    </w:p>
    <w:p w14:paraId="7C129A6B" w14:textId="77777777" w:rsidR="004E739B" w:rsidRPr="00243812" w:rsidRDefault="004E739B" w:rsidP="00F01A18">
      <w:pPr>
        <w:pStyle w:val="NoSpacing"/>
        <w:rPr>
          <w:rFonts w:ascii="Montserrat" w:hAnsi="Montserrat"/>
          <w:sz w:val="24"/>
        </w:rPr>
      </w:pPr>
    </w:p>
    <w:p w14:paraId="70BAF4B4" w14:textId="4CCE772F" w:rsidR="004E739B" w:rsidRPr="00243812" w:rsidRDefault="00243812" w:rsidP="00F01A18">
      <w:pPr>
        <w:pStyle w:val="NoSpacing"/>
        <w:rPr>
          <w:rFonts w:ascii="Montserrat" w:hAnsi="Montserrat"/>
          <w:sz w:val="24"/>
        </w:rPr>
      </w:pPr>
      <w:r w:rsidRPr="00243812">
        <w:rPr>
          <w:rFonts w:ascii="Montserrat" w:hAnsi="Montserrat"/>
          <w:sz w:val="24"/>
        </w:rPr>
        <w:tab/>
        <w:t>terms of intervention</w:t>
      </w:r>
      <w:r w:rsidR="006F60BF" w:rsidRPr="00243812">
        <w:rPr>
          <w:rFonts w:ascii="Montserrat" w:hAnsi="Montserrat"/>
          <w:sz w:val="24"/>
        </w:rPr>
        <w:t xml:space="preserve"> </w:t>
      </w:r>
      <w:r w:rsidRPr="00243812">
        <w:rPr>
          <w:rFonts w:ascii="Montserrat" w:hAnsi="Montserrat"/>
          <w:sz w:val="24"/>
        </w:rPr>
        <w:t>The requirements for taking intervention after allowing one’s aspect to be summoned and appeased, as determined by the god.</w:t>
      </w:r>
      <w:r w:rsidR="006F60BF" w:rsidRPr="00243812">
        <w:rPr>
          <w:rFonts w:ascii="Montserrat" w:hAnsi="Montserrat"/>
          <w:sz w:val="24"/>
        </w:rPr>
        <w:t xml:space="preserve"> </w:t>
      </w:r>
      <w:r w:rsidRPr="00243812">
        <w:rPr>
          <w:rFonts w:ascii="Montserrat" w:hAnsi="Montserrat"/>
          <w:sz w:val="24"/>
        </w:rPr>
        <w:t>In terms of exchange of obligation, and terms of the summoning.</w:t>
      </w:r>
      <w:r w:rsidR="006F60BF" w:rsidRPr="00243812">
        <w:rPr>
          <w:rFonts w:ascii="Montserrat" w:hAnsi="Montserrat"/>
          <w:sz w:val="24"/>
        </w:rPr>
        <w:t xml:space="preserve"> </w:t>
      </w:r>
      <w:r w:rsidRPr="00243812">
        <w:rPr>
          <w:rFonts w:ascii="Montserrat" w:hAnsi="Montserrat"/>
          <w:sz w:val="24"/>
        </w:rPr>
        <w:t>How it is obeyed, and when it must be fulfilled, and how he or she may intervene.</w:t>
      </w:r>
    </w:p>
    <w:p w14:paraId="4F4A84B7" w14:textId="77777777" w:rsidR="004E739B" w:rsidRPr="00243812" w:rsidRDefault="004E739B" w:rsidP="00F01A18">
      <w:pPr>
        <w:pStyle w:val="NoSpacing"/>
        <w:rPr>
          <w:rFonts w:ascii="Montserrat" w:hAnsi="Montserrat"/>
          <w:sz w:val="24"/>
        </w:rPr>
      </w:pPr>
    </w:p>
    <w:p w14:paraId="78D24CE6" w14:textId="0325109B" w:rsidR="004E739B" w:rsidRPr="00243812" w:rsidRDefault="00243812" w:rsidP="00F01A18">
      <w:pPr>
        <w:pStyle w:val="NoSpacing"/>
        <w:rPr>
          <w:rFonts w:ascii="Montserrat" w:hAnsi="Montserrat"/>
          <w:sz w:val="24"/>
        </w:rPr>
      </w:pPr>
      <w:r w:rsidRPr="00243812">
        <w:rPr>
          <w:rFonts w:ascii="Montserrat" w:hAnsi="Montserrat"/>
          <w:sz w:val="24"/>
        </w:rPr>
        <w:tab/>
        <w:t>terms of dismissal</w:t>
      </w:r>
      <w:r w:rsidR="006F60BF" w:rsidRPr="00243812">
        <w:rPr>
          <w:rFonts w:ascii="Montserrat" w:hAnsi="Montserrat"/>
          <w:sz w:val="24"/>
        </w:rPr>
        <w:t xml:space="preserve"> </w:t>
      </w:r>
      <w:r w:rsidRPr="00243812">
        <w:rPr>
          <w:rFonts w:ascii="Montserrat" w:hAnsi="Montserrat"/>
          <w:sz w:val="24"/>
        </w:rPr>
        <w:t>The requirements for submitting to a dismissal, according to origin of manifestation, cause of manifestation or its occasion.</w:t>
      </w:r>
      <w:r w:rsidR="006F60BF" w:rsidRPr="00243812">
        <w:rPr>
          <w:rFonts w:ascii="Montserrat" w:hAnsi="Montserrat"/>
          <w:sz w:val="24"/>
        </w:rPr>
        <w:t xml:space="preserve"> </w:t>
      </w:r>
      <w:r w:rsidRPr="00243812">
        <w:rPr>
          <w:rFonts w:ascii="Montserrat" w:hAnsi="Montserrat"/>
          <w:sz w:val="24"/>
        </w:rPr>
        <w:t>How and when these terms must be obeyed in terms of obligation imposed for resisting.</w:t>
      </w:r>
      <w:r w:rsidR="006F60BF" w:rsidRPr="00243812">
        <w:rPr>
          <w:rFonts w:ascii="Montserrat" w:hAnsi="Montserrat"/>
          <w:sz w:val="24"/>
        </w:rPr>
        <w:t xml:space="preserve"> </w:t>
      </w:r>
    </w:p>
    <w:p w14:paraId="36DD0D64" w14:textId="77777777" w:rsidR="004E739B" w:rsidRPr="00243812" w:rsidRDefault="004E739B" w:rsidP="00F01A18">
      <w:pPr>
        <w:pStyle w:val="NoSpacing"/>
        <w:rPr>
          <w:rFonts w:ascii="Montserrat" w:hAnsi="Montserrat"/>
          <w:sz w:val="24"/>
        </w:rPr>
      </w:pPr>
    </w:p>
    <w:p w14:paraId="5957764A" w14:textId="0D1B1BCB" w:rsidR="004E739B" w:rsidRPr="00243812" w:rsidRDefault="00243812" w:rsidP="00F01A18">
      <w:pPr>
        <w:pStyle w:val="NoSpacing"/>
        <w:rPr>
          <w:rFonts w:ascii="Montserrat" w:hAnsi="Montserrat"/>
          <w:sz w:val="24"/>
        </w:rPr>
      </w:pPr>
      <w:r w:rsidRPr="00243812">
        <w:rPr>
          <w:rFonts w:ascii="Montserrat" w:hAnsi="Montserrat"/>
          <w:sz w:val="24"/>
        </w:rPr>
        <w:tab/>
        <w:t>violation of terms</w:t>
      </w:r>
      <w:r w:rsidR="006F60BF" w:rsidRPr="00243812">
        <w:rPr>
          <w:rFonts w:ascii="Montserrat" w:hAnsi="Montserrat"/>
          <w:sz w:val="24"/>
        </w:rPr>
        <w:t xml:space="preserve"> </w:t>
      </w:r>
      <w:r w:rsidRPr="00243812">
        <w:rPr>
          <w:rFonts w:ascii="Montserrat" w:hAnsi="Montserrat"/>
          <w:sz w:val="24"/>
        </w:rPr>
        <w:t>What conditions qualify as a violation of your terms and forms of expression, on the part of others.</w:t>
      </w:r>
      <w:r w:rsidR="006F60BF" w:rsidRPr="00243812">
        <w:rPr>
          <w:rFonts w:ascii="Montserrat" w:hAnsi="Montserrat"/>
          <w:sz w:val="24"/>
        </w:rPr>
        <w:t xml:space="preserve"> </w:t>
      </w:r>
      <w:r w:rsidRPr="00243812">
        <w:rPr>
          <w:rFonts w:ascii="Montserrat" w:hAnsi="Montserrat"/>
          <w:sz w:val="24"/>
        </w:rPr>
        <w:t>What nullifications are in order for this violation.</w:t>
      </w:r>
    </w:p>
    <w:p w14:paraId="0B61E13C" w14:textId="77777777" w:rsidR="004E739B" w:rsidRPr="00243812" w:rsidRDefault="004E739B" w:rsidP="00F01A18">
      <w:pPr>
        <w:pStyle w:val="NoSpacing"/>
        <w:rPr>
          <w:rFonts w:ascii="Montserrat" w:hAnsi="Montserrat"/>
          <w:sz w:val="24"/>
        </w:rPr>
      </w:pPr>
    </w:p>
    <w:p w14:paraId="450A60EF" w14:textId="572DC04B" w:rsidR="004E739B" w:rsidRPr="00243812" w:rsidRDefault="00243812" w:rsidP="00F01A18">
      <w:pPr>
        <w:pStyle w:val="NoSpacing"/>
        <w:rPr>
          <w:rFonts w:ascii="Montserrat" w:hAnsi="Montserrat"/>
          <w:sz w:val="24"/>
        </w:rPr>
      </w:pPr>
      <w:r w:rsidRPr="00243812">
        <w:rPr>
          <w:rFonts w:ascii="Montserrat" w:hAnsi="Montserrat"/>
          <w:sz w:val="24"/>
        </w:rPr>
        <w:tab/>
        <w:t>terms of autonomy</w:t>
      </w:r>
      <w:r w:rsidR="006F60BF" w:rsidRPr="00243812">
        <w:rPr>
          <w:rFonts w:ascii="Montserrat" w:hAnsi="Montserrat"/>
          <w:sz w:val="24"/>
        </w:rPr>
        <w:t xml:space="preserve"> </w:t>
      </w:r>
      <w:r w:rsidRPr="00243812">
        <w:rPr>
          <w:rFonts w:ascii="Montserrat" w:hAnsi="Montserrat"/>
          <w:sz w:val="24"/>
        </w:rPr>
        <w:t>What conditions free the god’s aspects and separately, his or her prime, from the limitations of its forms of expression.</w:t>
      </w:r>
      <w:r w:rsidR="006F60BF" w:rsidRPr="00243812">
        <w:rPr>
          <w:rFonts w:ascii="Montserrat" w:hAnsi="Montserrat"/>
          <w:sz w:val="24"/>
        </w:rPr>
        <w:t xml:space="preserve"> </w:t>
      </w:r>
      <w:r w:rsidRPr="00243812">
        <w:rPr>
          <w:rFonts w:ascii="Montserrat" w:hAnsi="Montserrat"/>
          <w:sz w:val="24"/>
        </w:rPr>
        <w:t>This allows for the investiture of an aspect or the prime in a manifestation without obligation cost, for the duration of the manifestation.</w:t>
      </w:r>
      <w:r w:rsidR="006F60BF" w:rsidRPr="00243812">
        <w:rPr>
          <w:rFonts w:ascii="Montserrat" w:hAnsi="Montserrat"/>
          <w:sz w:val="24"/>
        </w:rPr>
        <w:t xml:space="preserve"> </w:t>
      </w:r>
      <w:r w:rsidRPr="00243812">
        <w:rPr>
          <w:rFonts w:ascii="Montserrat" w:hAnsi="Montserrat"/>
          <w:sz w:val="24"/>
        </w:rPr>
        <w:t>This also should state what activities in the function of its office are considered autonomous and free of obligational cost.</w:t>
      </w:r>
    </w:p>
    <w:p w14:paraId="3A359C1F"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35B32F4C" w14:textId="48E57697" w:rsidR="004E739B" w:rsidRPr="00243812" w:rsidRDefault="00243812" w:rsidP="00F01A18">
      <w:pPr>
        <w:pStyle w:val="NoSpacing"/>
        <w:rPr>
          <w:rFonts w:ascii="Montserrat" w:hAnsi="Montserrat"/>
          <w:sz w:val="24"/>
        </w:rPr>
      </w:pPr>
      <w:r w:rsidRPr="00243812">
        <w:rPr>
          <w:rFonts w:ascii="Montserrat" w:hAnsi="Montserrat"/>
          <w:sz w:val="24"/>
        </w:rPr>
        <w:tab/>
        <w:t>terms of making a pact with another god’s aspect</w:t>
      </w:r>
      <w:r w:rsidRPr="00243812">
        <w:rPr>
          <w:rFonts w:ascii="Montserrat" w:hAnsi="Montserrat"/>
          <w:sz w:val="24"/>
        </w:rPr>
        <w:tab/>
        <w:t>The requirements for making a pact with another god’s aspect, as determined by the god.</w:t>
      </w:r>
      <w:r w:rsidR="006F60BF" w:rsidRPr="00243812">
        <w:rPr>
          <w:rFonts w:ascii="Montserrat" w:hAnsi="Montserrat"/>
          <w:sz w:val="24"/>
        </w:rPr>
        <w:t xml:space="preserve"> </w:t>
      </w:r>
      <w:r w:rsidRPr="00243812">
        <w:rPr>
          <w:rFonts w:ascii="Montserrat" w:hAnsi="Montserrat"/>
          <w:sz w:val="24"/>
        </w:rPr>
        <w:t>In terms of exchange of obligation, and terms of the pact.</w:t>
      </w:r>
      <w:r w:rsidR="006F60BF" w:rsidRPr="00243812">
        <w:rPr>
          <w:rFonts w:ascii="Montserrat" w:hAnsi="Montserrat"/>
          <w:sz w:val="24"/>
        </w:rPr>
        <w:t xml:space="preserve"> </w:t>
      </w:r>
      <w:r w:rsidRPr="00243812">
        <w:rPr>
          <w:rFonts w:ascii="Montserrat" w:hAnsi="Montserrat"/>
          <w:sz w:val="24"/>
        </w:rPr>
        <w:t>How it is obeyed, and when it is fulfilled, and or ended.</w:t>
      </w:r>
    </w:p>
    <w:p w14:paraId="362A4EE0" w14:textId="77777777" w:rsidR="004E739B" w:rsidRPr="00243812" w:rsidRDefault="004E739B" w:rsidP="00F01A18">
      <w:pPr>
        <w:pStyle w:val="NoSpacing"/>
        <w:rPr>
          <w:rFonts w:ascii="Montserrat" w:hAnsi="Montserrat"/>
          <w:sz w:val="24"/>
        </w:rPr>
      </w:pPr>
    </w:p>
    <w:p w14:paraId="1020C02B" w14:textId="76DE14CE" w:rsidR="004E739B" w:rsidRPr="00243812" w:rsidRDefault="00243812" w:rsidP="00F01A18">
      <w:pPr>
        <w:pStyle w:val="NoSpacing"/>
        <w:rPr>
          <w:rFonts w:ascii="Montserrat" w:hAnsi="Montserrat"/>
          <w:sz w:val="24"/>
        </w:rPr>
      </w:pPr>
      <w:r w:rsidRPr="00243812">
        <w:rPr>
          <w:rFonts w:ascii="Montserrat" w:hAnsi="Montserrat"/>
          <w:sz w:val="24"/>
        </w:rPr>
        <w:tab/>
        <w:t>terms of making a pact with another god’s prime</w:t>
      </w:r>
      <w:r w:rsidRPr="00243812">
        <w:rPr>
          <w:rFonts w:ascii="Montserrat" w:hAnsi="Montserrat"/>
          <w:sz w:val="24"/>
        </w:rPr>
        <w:tab/>
        <w:t>The requirements for making a pact with another god’s prime, as determined by the god.</w:t>
      </w:r>
      <w:r w:rsidR="006F60BF" w:rsidRPr="00243812">
        <w:rPr>
          <w:rFonts w:ascii="Montserrat" w:hAnsi="Montserrat"/>
          <w:sz w:val="24"/>
        </w:rPr>
        <w:t xml:space="preserve"> </w:t>
      </w:r>
      <w:r w:rsidRPr="00243812">
        <w:rPr>
          <w:rFonts w:ascii="Montserrat" w:hAnsi="Montserrat"/>
          <w:sz w:val="24"/>
        </w:rPr>
        <w:t>In terms of exchange of obligation, and terms of the pact.</w:t>
      </w:r>
      <w:r w:rsidR="006F60BF" w:rsidRPr="00243812">
        <w:rPr>
          <w:rFonts w:ascii="Montserrat" w:hAnsi="Montserrat"/>
          <w:sz w:val="24"/>
        </w:rPr>
        <w:t xml:space="preserve"> </w:t>
      </w:r>
      <w:r w:rsidRPr="00243812">
        <w:rPr>
          <w:rFonts w:ascii="Montserrat" w:hAnsi="Montserrat"/>
          <w:sz w:val="24"/>
        </w:rPr>
        <w:t>How it is obeyed, and when it is fulfilled, and or ended.</w:t>
      </w:r>
    </w:p>
    <w:p w14:paraId="5378EE76" w14:textId="77777777" w:rsidR="004E739B" w:rsidRPr="00243812" w:rsidRDefault="004E739B" w:rsidP="00F01A18">
      <w:pPr>
        <w:pStyle w:val="NoSpacing"/>
        <w:rPr>
          <w:rFonts w:ascii="Montserrat" w:hAnsi="Montserrat"/>
          <w:sz w:val="24"/>
        </w:rPr>
      </w:pPr>
    </w:p>
    <w:p w14:paraId="61611196" w14:textId="2497ED2B"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terms of assuming obligation in exchange for a pact</w:t>
      </w:r>
      <w:r w:rsidRPr="00243812">
        <w:rPr>
          <w:rFonts w:ascii="Montserrat" w:hAnsi="Montserrat"/>
          <w:sz w:val="24"/>
        </w:rPr>
        <w:tab/>
        <w:t>The requirements for assuming obligation in exchange for a pact, as determined by the god.</w:t>
      </w:r>
      <w:r w:rsidR="006F60BF" w:rsidRPr="00243812">
        <w:rPr>
          <w:rFonts w:ascii="Montserrat" w:hAnsi="Montserrat"/>
          <w:sz w:val="24"/>
        </w:rPr>
        <w:t xml:space="preserve"> </w:t>
      </w:r>
      <w:r w:rsidRPr="00243812">
        <w:rPr>
          <w:rFonts w:ascii="Montserrat" w:hAnsi="Montserrat"/>
          <w:sz w:val="24"/>
        </w:rPr>
        <w:t>In terms of exchange of obligation, and terms of the pact.</w:t>
      </w:r>
      <w:r w:rsidR="006F60BF" w:rsidRPr="00243812">
        <w:rPr>
          <w:rFonts w:ascii="Montserrat" w:hAnsi="Montserrat"/>
          <w:sz w:val="24"/>
        </w:rPr>
        <w:t xml:space="preserve"> </w:t>
      </w:r>
      <w:r w:rsidRPr="00243812">
        <w:rPr>
          <w:rFonts w:ascii="Montserrat" w:hAnsi="Montserrat"/>
          <w:sz w:val="24"/>
        </w:rPr>
        <w:t>How it is obeyed, and when it is fulfilled, and or ended.</w:t>
      </w:r>
    </w:p>
    <w:p w14:paraId="63EC96D5" w14:textId="77777777" w:rsidR="004E739B" w:rsidRPr="00243812" w:rsidRDefault="004E739B" w:rsidP="00F01A18">
      <w:pPr>
        <w:pStyle w:val="NoSpacing"/>
        <w:rPr>
          <w:rFonts w:ascii="Montserrat" w:hAnsi="Montserrat"/>
          <w:sz w:val="24"/>
        </w:rPr>
      </w:pPr>
    </w:p>
    <w:p w14:paraId="06636670" w14:textId="33FE4D95" w:rsidR="004E739B" w:rsidRPr="00243812" w:rsidRDefault="00243812" w:rsidP="00F01A18">
      <w:pPr>
        <w:pStyle w:val="NoSpacing"/>
        <w:rPr>
          <w:rFonts w:ascii="Montserrat" w:hAnsi="Montserrat"/>
          <w:sz w:val="24"/>
        </w:rPr>
      </w:pPr>
      <w:r w:rsidRPr="00243812">
        <w:rPr>
          <w:rFonts w:ascii="Montserrat" w:hAnsi="Montserrat"/>
          <w:sz w:val="24"/>
        </w:rPr>
        <w:tab/>
        <w:t>terms for summoning another god’s aspect</w:t>
      </w:r>
      <w:r w:rsidRPr="00243812">
        <w:rPr>
          <w:rFonts w:ascii="Montserrat" w:hAnsi="Montserrat"/>
          <w:sz w:val="24"/>
        </w:rPr>
        <w:tab/>
        <w:t>The requirements for summoning another god’s aspect.</w:t>
      </w:r>
      <w:r w:rsidR="006F60BF" w:rsidRPr="00243812">
        <w:rPr>
          <w:rFonts w:ascii="Montserrat" w:hAnsi="Montserrat"/>
          <w:sz w:val="24"/>
        </w:rPr>
        <w:t xml:space="preserve"> </w:t>
      </w:r>
      <w:r w:rsidRPr="00243812">
        <w:rPr>
          <w:rFonts w:ascii="Montserrat" w:hAnsi="Montserrat"/>
          <w:sz w:val="24"/>
        </w:rPr>
        <w:t>In terms of exchange of obligation, and terms of the summoning.</w:t>
      </w:r>
      <w:r w:rsidR="006F60BF" w:rsidRPr="00243812">
        <w:rPr>
          <w:rFonts w:ascii="Montserrat" w:hAnsi="Montserrat"/>
          <w:sz w:val="24"/>
        </w:rPr>
        <w:t xml:space="preserve"> </w:t>
      </w:r>
      <w:r w:rsidRPr="00243812">
        <w:rPr>
          <w:rFonts w:ascii="Montserrat" w:hAnsi="Montserrat"/>
          <w:sz w:val="24"/>
        </w:rPr>
        <w:t>By what rights this may be done.</w:t>
      </w:r>
      <w:r w:rsidR="006F60BF" w:rsidRPr="00243812">
        <w:rPr>
          <w:rFonts w:ascii="Montserrat" w:hAnsi="Montserrat"/>
          <w:sz w:val="24"/>
        </w:rPr>
        <w:t xml:space="preserve"> </w:t>
      </w:r>
      <w:r w:rsidRPr="00243812">
        <w:rPr>
          <w:rFonts w:ascii="Montserrat" w:hAnsi="Montserrat"/>
          <w:sz w:val="24"/>
        </w:rPr>
        <w:t>How it is obeyed, and when it is fulfilled, and or ended.</w:t>
      </w:r>
    </w:p>
    <w:p w14:paraId="2E5D903C" w14:textId="77777777" w:rsidR="004E739B" w:rsidRPr="00243812" w:rsidRDefault="004E739B" w:rsidP="00F01A18">
      <w:pPr>
        <w:pStyle w:val="NoSpacing"/>
        <w:rPr>
          <w:rFonts w:ascii="Montserrat" w:hAnsi="Montserrat"/>
          <w:sz w:val="24"/>
        </w:rPr>
      </w:pPr>
    </w:p>
    <w:p w14:paraId="56731474" w14:textId="1C687DC3" w:rsidR="004E739B" w:rsidRPr="00243812" w:rsidRDefault="00243812" w:rsidP="00F01A18">
      <w:pPr>
        <w:pStyle w:val="NoSpacing"/>
        <w:rPr>
          <w:rFonts w:ascii="Montserrat" w:hAnsi="Montserrat"/>
          <w:sz w:val="24"/>
        </w:rPr>
      </w:pPr>
      <w:r w:rsidRPr="00243812">
        <w:rPr>
          <w:rFonts w:ascii="Montserrat" w:hAnsi="Montserrat"/>
          <w:sz w:val="24"/>
        </w:rPr>
        <w:tab/>
        <w:t>terms for summoning another god’s prime</w:t>
      </w:r>
      <w:r w:rsidRPr="00243812">
        <w:rPr>
          <w:rFonts w:ascii="Montserrat" w:hAnsi="Montserrat"/>
          <w:sz w:val="24"/>
        </w:rPr>
        <w:tab/>
        <w:t>The requirements for summoning another god’s prime.</w:t>
      </w:r>
      <w:r w:rsidR="006F60BF" w:rsidRPr="00243812">
        <w:rPr>
          <w:rFonts w:ascii="Montserrat" w:hAnsi="Montserrat"/>
          <w:sz w:val="24"/>
        </w:rPr>
        <w:t xml:space="preserve"> </w:t>
      </w:r>
      <w:r w:rsidRPr="00243812">
        <w:rPr>
          <w:rFonts w:ascii="Montserrat" w:hAnsi="Montserrat"/>
          <w:sz w:val="24"/>
        </w:rPr>
        <w:t>In terms of exchange of obligation, and terms of the summoning.</w:t>
      </w:r>
      <w:r w:rsidR="006F60BF" w:rsidRPr="00243812">
        <w:rPr>
          <w:rFonts w:ascii="Montserrat" w:hAnsi="Montserrat"/>
          <w:sz w:val="24"/>
        </w:rPr>
        <w:t xml:space="preserve"> </w:t>
      </w:r>
      <w:r w:rsidRPr="00243812">
        <w:rPr>
          <w:rFonts w:ascii="Montserrat" w:hAnsi="Montserrat"/>
          <w:sz w:val="24"/>
        </w:rPr>
        <w:t>By what rights this may be done.</w:t>
      </w:r>
      <w:r w:rsidR="006F60BF" w:rsidRPr="00243812">
        <w:rPr>
          <w:rFonts w:ascii="Montserrat" w:hAnsi="Montserrat"/>
          <w:sz w:val="24"/>
        </w:rPr>
        <w:t xml:space="preserve"> </w:t>
      </w:r>
      <w:r w:rsidRPr="00243812">
        <w:rPr>
          <w:rFonts w:ascii="Montserrat" w:hAnsi="Montserrat"/>
          <w:sz w:val="24"/>
        </w:rPr>
        <w:t>How it is obeyed, and when it is fulfilled, and or ended.</w:t>
      </w:r>
    </w:p>
    <w:p w14:paraId="17E48AFF" w14:textId="77777777" w:rsidR="004E739B" w:rsidRPr="00243812" w:rsidRDefault="004E739B" w:rsidP="00F01A18">
      <w:pPr>
        <w:pStyle w:val="NoSpacing"/>
        <w:rPr>
          <w:rFonts w:ascii="Montserrat" w:hAnsi="Montserrat"/>
          <w:sz w:val="24"/>
        </w:rPr>
      </w:pPr>
    </w:p>
    <w:p w14:paraId="35B51ED8" w14:textId="085290A5" w:rsidR="004E739B" w:rsidRPr="00243812" w:rsidRDefault="00243812" w:rsidP="00F01A18">
      <w:pPr>
        <w:pStyle w:val="NoSpacing"/>
        <w:rPr>
          <w:rFonts w:ascii="Montserrat" w:hAnsi="Montserrat"/>
          <w:sz w:val="24"/>
        </w:rPr>
      </w:pPr>
      <w:r w:rsidRPr="00243812">
        <w:rPr>
          <w:rFonts w:ascii="Montserrat" w:hAnsi="Montserrat"/>
          <w:sz w:val="24"/>
        </w:rPr>
        <w:tab/>
        <w:t>obligation expected for another god summoning one’s aspect</w:t>
      </w:r>
      <w:r w:rsidRPr="00243812">
        <w:rPr>
          <w:rFonts w:ascii="Montserrat" w:hAnsi="Montserrat"/>
          <w:sz w:val="24"/>
        </w:rPr>
        <w:tab/>
        <w:t>The requirements for</w:t>
      </w:r>
      <w:r w:rsidR="006F60BF" w:rsidRPr="00243812">
        <w:rPr>
          <w:rFonts w:ascii="Montserrat" w:hAnsi="Montserrat"/>
          <w:sz w:val="24"/>
        </w:rPr>
        <w:t xml:space="preserve"> </w:t>
      </w:r>
      <w:r w:rsidRPr="00243812">
        <w:rPr>
          <w:rFonts w:ascii="Montserrat" w:hAnsi="Montserrat"/>
          <w:sz w:val="24"/>
        </w:rPr>
        <w:t>allowing another god to summon one’s aspect, as determined by the god.</w:t>
      </w:r>
      <w:r w:rsidR="006F60BF" w:rsidRPr="00243812">
        <w:rPr>
          <w:rFonts w:ascii="Montserrat" w:hAnsi="Montserrat"/>
          <w:sz w:val="24"/>
        </w:rPr>
        <w:t xml:space="preserve"> </w:t>
      </w:r>
      <w:r w:rsidRPr="00243812">
        <w:rPr>
          <w:rFonts w:ascii="Montserrat" w:hAnsi="Montserrat"/>
          <w:sz w:val="24"/>
        </w:rPr>
        <w:t>In terms of exchange of obligation, and terms of the summoning.</w:t>
      </w:r>
      <w:r w:rsidR="006F60BF" w:rsidRPr="00243812">
        <w:rPr>
          <w:rFonts w:ascii="Montserrat" w:hAnsi="Montserrat"/>
          <w:sz w:val="24"/>
        </w:rPr>
        <w:t xml:space="preserve"> </w:t>
      </w:r>
      <w:r w:rsidRPr="00243812">
        <w:rPr>
          <w:rFonts w:ascii="Montserrat" w:hAnsi="Montserrat"/>
          <w:sz w:val="24"/>
        </w:rPr>
        <w:t>How it is obeyed, and when it is fulfilled, and or ended.</w:t>
      </w:r>
    </w:p>
    <w:p w14:paraId="006D25E1" w14:textId="77777777" w:rsidR="004E739B" w:rsidRPr="00243812" w:rsidRDefault="004E739B" w:rsidP="00F01A18">
      <w:pPr>
        <w:pStyle w:val="NoSpacing"/>
        <w:rPr>
          <w:rFonts w:ascii="Montserrat" w:hAnsi="Montserrat"/>
          <w:sz w:val="24"/>
        </w:rPr>
      </w:pPr>
    </w:p>
    <w:p w14:paraId="7652E14E" w14:textId="3F9E0345" w:rsidR="004E739B" w:rsidRPr="00243812" w:rsidRDefault="00243812" w:rsidP="00F01A18">
      <w:pPr>
        <w:pStyle w:val="NoSpacing"/>
        <w:rPr>
          <w:rFonts w:ascii="Montserrat" w:hAnsi="Montserrat"/>
          <w:sz w:val="24"/>
        </w:rPr>
      </w:pPr>
      <w:r w:rsidRPr="00243812">
        <w:rPr>
          <w:rFonts w:ascii="Montserrat" w:hAnsi="Montserrat"/>
          <w:sz w:val="24"/>
        </w:rPr>
        <w:tab/>
        <w:t>obligation expected for another god summoning one’s prime</w:t>
      </w:r>
      <w:r w:rsidRPr="00243812">
        <w:rPr>
          <w:rFonts w:ascii="Montserrat" w:hAnsi="Montserrat"/>
          <w:sz w:val="24"/>
        </w:rPr>
        <w:tab/>
        <w:t>The requirements for</w:t>
      </w:r>
      <w:r w:rsidR="006F60BF" w:rsidRPr="00243812">
        <w:rPr>
          <w:rFonts w:ascii="Montserrat" w:hAnsi="Montserrat"/>
          <w:sz w:val="24"/>
        </w:rPr>
        <w:t xml:space="preserve"> </w:t>
      </w:r>
      <w:r w:rsidRPr="00243812">
        <w:rPr>
          <w:rFonts w:ascii="Montserrat" w:hAnsi="Montserrat"/>
          <w:sz w:val="24"/>
        </w:rPr>
        <w:t>allowing another god to summon one’s prime, as determined by the god.</w:t>
      </w:r>
      <w:r w:rsidR="006F60BF" w:rsidRPr="00243812">
        <w:rPr>
          <w:rFonts w:ascii="Montserrat" w:hAnsi="Montserrat"/>
          <w:sz w:val="24"/>
        </w:rPr>
        <w:t xml:space="preserve"> </w:t>
      </w:r>
      <w:r w:rsidRPr="00243812">
        <w:rPr>
          <w:rFonts w:ascii="Montserrat" w:hAnsi="Montserrat"/>
          <w:sz w:val="24"/>
        </w:rPr>
        <w:t>In terms of exchange of obligation, and terms of the summoning.</w:t>
      </w:r>
      <w:r w:rsidR="006F60BF" w:rsidRPr="00243812">
        <w:rPr>
          <w:rFonts w:ascii="Montserrat" w:hAnsi="Montserrat"/>
          <w:sz w:val="24"/>
        </w:rPr>
        <w:t xml:space="preserve"> </w:t>
      </w:r>
      <w:r w:rsidRPr="00243812">
        <w:rPr>
          <w:rFonts w:ascii="Montserrat" w:hAnsi="Montserrat"/>
          <w:sz w:val="24"/>
        </w:rPr>
        <w:t>How it is obeyed, and when it is fulfilled, and or ended.</w:t>
      </w:r>
    </w:p>
    <w:p w14:paraId="649A72DB" w14:textId="77777777" w:rsidR="004E739B" w:rsidRPr="00243812" w:rsidRDefault="004E739B" w:rsidP="00F01A18">
      <w:pPr>
        <w:pStyle w:val="NoSpacing"/>
        <w:rPr>
          <w:rFonts w:ascii="Montserrat" w:hAnsi="Montserrat"/>
          <w:sz w:val="24"/>
        </w:rPr>
      </w:pPr>
    </w:p>
    <w:p w14:paraId="14353B2A" w14:textId="0B97CAD7" w:rsidR="004E739B" w:rsidRPr="00243812" w:rsidRDefault="00243812" w:rsidP="00F01A18">
      <w:pPr>
        <w:pStyle w:val="NoSpacing"/>
        <w:rPr>
          <w:rFonts w:ascii="Montserrat" w:hAnsi="Montserrat"/>
          <w:sz w:val="24"/>
        </w:rPr>
      </w:pPr>
      <w:r w:rsidRPr="00243812">
        <w:rPr>
          <w:rFonts w:ascii="Montserrat" w:hAnsi="Montserrat"/>
          <w:sz w:val="24"/>
        </w:rPr>
        <w:tab/>
        <w:t>terms for giving access to one’s realm</w:t>
      </w:r>
      <w:r w:rsidRPr="00243812">
        <w:rPr>
          <w:rFonts w:ascii="Montserrat" w:hAnsi="Montserrat"/>
          <w:sz w:val="24"/>
        </w:rPr>
        <w:tab/>
        <w:t>The requirements for gaining access to the god’s realm, as determined by the god, and if met, must be honored by the god.</w:t>
      </w:r>
      <w:r w:rsidR="006F60BF" w:rsidRPr="00243812">
        <w:rPr>
          <w:rFonts w:ascii="Montserrat" w:hAnsi="Montserrat"/>
          <w:sz w:val="24"/>
        </w:rPr>
        <w:t xml:space="preserve"> </w:t>
      </w:r>
      <w:r w:rsidRPr="00243812">
        <w:rPr>
          <w:rFonts w:ascii="Montserrat" w:hAnsi="Montserrat"/>
          <w:sz w:val="24"/>
        </w:rPr>
        <w:t>These terms must cover a mortal level means, and should remain appropriate to the theme of the realm.</w:t>
      </w:r>
      <w:r w:rsidR="006F60BF" w:rsidRPr="00243812">
        <w:rPr>
          <w:rFonts w:ascii="Montserrat" w:hAnsi="Montserrat"/>
          <w:sz w:val="24"/>
        </w:rPr>
        <w:t xml:space="preserve"> </w:t>
      </w:r>
    </w:p>
    <w:p w14:paraId="592B7A8C" w14:textId="77777777" w:rsidR="004E739B" w:rsidRPr="00243812" w:rsidRDefault="004E739B" w:rsidP="00F01A18">
      <w:pPr>
        <w:pStyle w:val="NoSpacing"/>
        <w:rPr>
          <w:rFonts w:ascii="Montserrat" w:hAnsi="Montserrat"/>
          <w:sz w:val="24"/>
        </w:rPr>
      </w:pPr>
    </w:p>
    <w:p w14:paraId="740920DA" w14:textId="5B2A5684" w:rsidR="004E739B" w:rsidRPr="00243812" w:rsidRDefault="00243812" w:rsidP="00F01A18">
      <w:pPr>
        <w:pStyle w:val="NoSpacing"/>
        <w:rPr>
          <w:rFonts w:ascii="Montserrat" w:hAnsi="Montserrat"/>
          <w:sz w:val="24"/>
        </w:rPr>
      </w:pPr>
      <w:r w:rsidRPr="00243812">
        <w:rPr>
          <w:rFonts w:ascii="Montserrat" w:hAnsi="Montserrat"/>
          <w:sz w:val="24"/>
        </w:rPr>
        <w:tab/>
        <w:t>terms for giving release from one’s realm</w:t>
      </w:r>
      <w:r w:rsidRPr="00243812">
        <w:rPr>
          <w:rFonts w:ascii="Montserrat" w:hAnsi="Montserrat"/>
          <w:sz w:val="24"/>
        </w:rPr>
        <w:tab/>
        <w:t>The requirements for gaining release from the god’s realm, as determined by the god, and if met, must be honored by the god.</w:t>
      </w:r>
      <w:r w:rsidR="006F60BF" w:rsidRPr="00243812">
        <w:rPr>
          <w:rFonts w:ascii="Montserrat" w:hAnsi="Montserrat"/>
          <w:sz w:val="24"/>
        </w:rPr>
        <w:t xml:space="preserve"> </w:t>
      </w:r>
      <w:r w:rsidRPr="00243812">
        <w:rPr>
          <w:rFonts w:ascii="Montserrat" w:hAnsi="Montserrat"/>
          <w:sz w:val="24"/>
        </w:rPr>
        <w:t>These terms must cover a mortal level means, and should remain appropriate to the theme of the realm.</w:t>
      </w:r>
      <w:r w:rsidR="006F60BF" w:rsidRPr="00243812">
        <w:rPr>
          <w:rFonts w:ascii="Montserrat" w:hAnsi="Montserrat"/>
          <w:sz w:val="24"/>
        </w:rPr>
        <w:t xml:space="preserve"> </w:t>
      </w:r>
    </w:p>
    <w:p w14:paraId="1D3E3CCA" w14:textId="77777777" w:rsidR="004E739B" w:rsidRPr="00243812" w:rsidRDefault="004E739B" w:rsidP="00F01A18">
      <w:pPr>
        <w:pStyle w:val="NoSpacing"/>
        <w:rPr>
          <w:rFonts w:ascii="Montserrat" w:hAnsi="Montserrat"/>
          <w:sz w:val="24"/>
        </w:rPr>
      </w:pPr>
    </w:p>
    <w:p w14:paraId="77AED2F1" w14:textId="624098F0" w:rsidR="004E739B" w:rsidRPr="00243812" w:rsidRDefault="00243812" w:rsidP="00F01A18">
      <w:pPr>
        <w:pStyle w:val="NoSpacing"/>
        <w:rPr>
          <w:rFonts w:ascii="Montserrat" w:hAnsi="Montserrat"/>
          <w:sz w:val="24"/>
        </w:rPr>
      </w:pPr>
      <w:r w:rsidRPr="00243812">
        <w:rPr>
          <w:rFonts w:ascii="Montserrat" w:hAnsi="Montserrat"/>
          <w:sz w:val="24"/>
        </w:rPr>
        <w:tab/>
        <w:t>dismissal of aspect</w:t>
      </w:r>
      <w:r w:rsidRPr="00243812">
        <w:rPr>
          <w:rFonts w:ascii="Montserrat" w:hAnsi="Montserrat"/>
          <w:sz w:val="24"/>
        </w:rPr>
        <w:tab/>
        <w:t>Essentially, the stated requirement of the god in order to submit to dismissal of its aspects, which may be no more demanding than the requirement for summoning.</w:t>
      </w:r>
      <w:r w:rsidR="006F60BF" w:rsidRPr="00243812">
        <w:rPr>
          <w:rFonts w:ascii="Montserrat" w:hAnsi="Montserrat"/>
          <w:sz w:val="24"/>
        </w:rPr>
        <w:t xml:space="preserve"> </w:t>
      </w:r>
      <w:r w:rsidRPr="00243812">
        <w:rPr>
          <w:rFonts w:ascii="Montserrat" w:hAnsi="Montserrat"/>
          <w:sz w:val="24"/>
        </w:rPr>
        <w:t>As some entities are incapable of assuming obligation, they can only impose their will upon you through this form.</w:t>
      </w:r>
      <w:r w:rsidR="006F60BF" w:rsidRPr="00243812">
        <w:rPr>
          <w:rFonts w:ascii="Montserrat" w:hAnsi="Montserrat"/>
          <w:sz w:val="24"/>
        </w:rPr>
        <w:t xml:space="preserve"> </w:t>
      </w:r>
      <w:r w:rsidRPr="00243812">
        <w:rPr>
          <w:rFonts w:ascii="Montserrat" w:hAnsi="Montserrat"/>
          <w:sz w:val="24"/>
        </w:rPr>
        <w:t>Other gods may opt to assume obligation for your dismissal, equal to that you require for being summoned by them.</w:t>
      </w:r>
    </w:p>
    <w:p w14:paraId="08DF6549" w14:textId="77777777" w:rsidR="004E739B" w:rsidRPr="00243812" w:rsidRDefault="004E739B" w:rsidP="00F01A18">
      <w:pPr>
        <w:pStyle w:val="NoSpacing"/>
        <w:rPr>
          <w:rFonts w:ascii="Montserrat" w:hAnsi="Montserrat"/>
          <w:sz w:val="24"/>
        </w:rPr>
      </w:pPr>
    </w:p>
    <w:p w14:paraId="7D3D4D33" w14:textId="6A1810CB" w:rsidR="004E739B" w:rsidRPr="00243812" w:rsidRDefault="00243812" w:rsidP="00F01A18">
      <w:pPr>
        <w:pStyle w:val="NoSpacing"/>
        <w:rPr>
          <w:rFonts w:ascii="Montserrat" w:hAnsi="Montserrat"/>
          <w:sz w:val="24"/>
        </w:rPr>
      </w:pPr>
      <w:r w:rsidRPr="00243812">
        <w:rPr>
          <w:rFonts w:ascii="Montserrat" w:hAnsi="Montserrat"/>
          <w:sz w:val="24"/>
        </w:rPr>
        <w:tab/>
        <w:t>dismissal of prime</w:t>
      </w:r>
      <w:r w:rsidRPr="00243812">
        <w:rPr>
          <w:rFonts w:ascii="Montserrat" w:hAnsi="Montserrat"/>
          <w:sz w:val="24"/>
        </w:rPr>
        <w:tab/>
        <w:t>Essentially, the stated requirement of the god in order to submit to dismissal of its prime, which may be no more demanding than the requirement for summoning.</w:t>
      </w:r>
      <w:r w:rsidR="006F60BF" w:rsidRPr="00243812">
        <w:rPr>
          <w:rFonts w:ascii="Montserrat" w:hAnsi="Montserrat"/>
          <w:sz w:val="24"/>
        </w:rPr>
        <w:t xml:space="preserve"> </w:t>
      </w:r>
      <w:r w:rsidRPr="00243812">
        <w:rPr>
          <w:rFonts w:ascii="Montserrat" w:hAnsi="Montserrat"/>
          <w:sz w:val="24"/>
        </w:rPr>
        <w:t>As some entities are incapable of assuming obligation, they can only impose their will upon you through this form.</w:t>
      </w:r>
      <w:r w:rsidR="006F60BF" w:rsidRPr="00243812">
        <w:rPr>
          <w:rFonts w:ascii="Montserrat" w:hAnsi="Montserrat"/>
          <w:sz w:val="24"/>
        </w:rPr>
        <w:t xml:space="preserve"> </w:t>
      </w:r>
      <w:r w:rsidRPr="00243812">
        <w:rPr>
          <w:rFonts w:ascii="Montserrat" w:hAnsi="Montserrat"/>
          <w:sz w:val="24"/>
        </w:rPr>
        <w:t>Other gods may opt to assume obligation for your dismissal, equal to that you require for being summoned by them.</w:t>
      </w:r>
    </w:p>
    <w:p w14:paraId="33C799C2"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0B62879D" w14:textId="75DC45D8" w:rsidR="004E739B" w:rsidRPr="00243812" w:rsidRDefault="00243812" w:rsidP="00F01A18">
      <w:pPr>
        <w:pStyle w:val="NoSpacing"/>
        <w:rPr>
          <w:rFonts w:ascii="Montserrat" w:hAnsi="Montserrat"/>
          <w:sz w:val="24"/>
        </w:rPr>
      </w:pPr>
      <w:r w:rsidRPr="00243812">
        <w:rPr>
          <w:rFonts w:ascii="Montserrat" w:hAnsi="Montserrat"/>
          <w:sz w:val="24"/>
        </w:rPr>
        <w:tab/>
        <w:t>obligation of making a pact</w:t>
      </w:r>
      <w:r w:rsidRPr="00243812">
        <w:rPr>
          <w:rFonts w:ascii="Montserrat" w:hAnsi="Montserrat"/>
          <w:sz w:val="24"/>
        </w:rPr>
        <w:tab/>
        <w:t>Primarily, making any pact which either results in the assumption of new aspects or realms, or in any breaking of the forms, will automatically incur an appropriate</w:t>
      </w:r>
      <w:r w:rsidR="006F60BF" w:rsidRPr="00243812">
        <w:rPr>
          <w:rFonts w:ascii="Montserrat" w:hAnsi="Montserrat"/>
          <w:sz w:val="24"/>
        </w:rPr>
        <w:t xml:space="preserve"> </w:t>
      </w:r>
      <w:r w:rsidRPr="00243812">
        <w:rPr>
          <w:rFonts w:ascii="Montserrat" w:hAnsi="Montserrat"/>
          <w:sz w:val="24"/>
        </w:rPr>
        <w:t>obligation.</w:t>
      </w:r>
      <w:r w:rsidR="006F60BF" w:rsidRPr="00243812">
        <w:rPr>
          <w:rFonts w:ascii="Montserrat" w:hAnsi="Montserrat"/>
          <w:sz w:val="24"/>
        </w:rPr>
        <w:t xml:space="preserve"> </w:t>
      </w:r>
      <w:r w:rsidRPr="00243812">
        <w:rPr>
          <w:rFonts w:ascii="Montserrat" w:hAnsi="Montserrat"/>
          <w:sz w:val="24"/>
        </w:rPr>
        <w:t>If an assumption of obligation was part of the terms of making the pact, then that too is assumed.</w:t>
      </w:r>
    </w:p>
    <w:p w14:paraId="5DF9473C" w14:textId="77777777" w:rsidR="004E739B" w:rsidRPr="00243812" w:rsidRDefault="004E739B" w:rsidP="00F01A18">
      <w:pPr>
        <w:pStyle w:val="NoSpacing"/>
        <w:rPr>
          <w:rFonts w:ascii="Montserrat" w:hAnsi="Montserrat"/>
          <w:sz w:val="24"/>
        </w:rPr>
      </w:pPr>
    </w:p>
    <w:p w14:paraId="3F2EA14A" w14:textId="5B75DFD9" w:rsidR="004E739B" w:rsidRPr="00243812" w:rsidRDefault="00243812" w:rsidP="00F01A18">
      <w:pPr>
        <w:pStyle w:val="NoSpacing"/>
        <w:rPr>
          <w:rFonts w:ascii="Montserrat" w:hAnsi="Montserrat"/>
          <w:sz w:val="24"/>
        </w:rPr>
      </w:pPr>
      <w:r w:rsidRPr="00243812">
        <w:rPr>
          <w:rFonts w:ascii="Montserrat" w:hAnsi="Montserrat"/>
          <w:sz w:val="24"/>
        </w:rPr>
        <w:tab/>
        <w:t>obligation of calling upon a pact</w:t>
      </w:r>
      <w:r w:rsidR="006F60BF" w:rsidRPr="00243812">
        <w:rPr>
          <w:rFonts w:ascii="Montserrat" w:hAnsi="Montserrat"/>
          <w:sz w:val="24"/>
        </w:rPr>
        <w:t xml:space="preserve"> </w:t>
      </w:r>
      <w:r w:rsidRPr="00243812">
        <w:rPr>
          <w:rFonts w:ascii="Montserrat" w:hAnsi="Montserrat"/>
          <w:sz w:val="24"/>
        </w:rPr>
        <w:t>Primarily, calling upon any pact which either results in the assumption of new aspects or realms, or in any breaking of the forms, will automatically incur an appropriate</w:t>
      </w:r>
      <w:r w:rsidR="006F60BF" w:rsidRPr="00243812">
        <w:rPr>
          <w:rFonts w:ascii="Montserrat" w:hAnsi="Montserrat"/>
          <w:sz w:val="24"/>
        </w:rPr>
        <w:t xml:space="preserve"> </w:t>
      </w:r>
      <w:r w:rsidRPr="00243812">
        <w:rPr>
          <w:rFonts w:ascii="Montserrat" w:hAnsi="Montserrat"/>
          <w:sz w:val="24"/>
        </w:rPr>
        <w:t>obligation.</w:t>
      </w:r>
      <w:r w:rsidR="006F60BF" w:rsidRPr="00243812">
        <w:rPr>
          <w:rFonts w:ascii="Montserrat" w:hAnsi="Montserrat"/>
          <w:sz w:val="24"/>
        </w:rPr>
        <w:t xml:space="preserve"> </w:t>
      </w:r>
      <w:r w:rsidRPr="00243812">
        <w:rPr>
          <w:rFonts w:ascii="Montserrat" w:hAnsi="Montserrat"/>
          <w:sz w:val="24"/>
        </w:rPr>
        <w:t>If an assumption of obligation was part of the terms of calling upon the pact, then that too is assumed.</w:t>
      </w:r>
    </w:p>
    <w:p w14:paraId="7AEE5B36" w14:textId="77777777" w:rsidR="004E739B" w:rsidRPr="00243812" w:rsidRDefault="004E739B" w:rsidP="00F01A18">
      <w:pPr>
        <w:pStyle w:val="NoSpacing"/>
        <w:rPr>
          <w:rFonts w:ascii="Montserrat" w:hAnsi="Montserrat"/>
          <w:sz w:val="24"/>
        </w:rPr>
      </w:pPr>
    </w:p>
    <w:p w14:paraId="252E23D3" w14:textId="70E3C5B1" w:rsidR="004E739B" w:rsidRPr="00243812" w:rsidRDefault="00243812" w:rsidP="00F01A18">
      <w:pPr>
        <w:pStyle w:val="NoSpacing"/>
        <w:rPr>
          <w:rFonts w:ascii="Montserrat" w:hAnsi="Montserrat"/>
          <w:sz w:val="24"/>
        </w:rPr>
      </w:pPr>
      <w:r w:rsidRPr="00243812">
        <w:rPr>
          <w:rFonts w:ascii="Montserrat" w:hAnsi="Montserrat"/>
          <w:sz w:val="24"/>
        </w:rPr>
        <w:tab/>
        <w:t>obligation of intervention</w:t>
      </w:r>
      <w:r w:rsidR="006F60BF" w:rsidRPr="00243812">
        <w:rPr>
          <w:rFonts w:ascii="Montserrat" w:hAnsi="Montserrat"/>
          <w:sz w:val="24"/>
        </w:rPr>
        <w:t xml:space="preserve"> </w:t>
      </w:r>
      <w:r w:rsidRPr="00243812">
        <w:rPr>
          <w:rFonts w:ascii="Montserrat" w:hAnsi="Montserrat"/>
          <w:sz w:val="24"/>
        </w:rPr>
        <w:t>Primarily, any intervention which either results in the assumption of new aspects or realms, or in any breaking of the forms, will automatically incur an appropriate</w:t>
      </w:r>
      <w:r w:rsidR="006F60BF" w:rsidRPr="00243812">
        <w:rPr>
          <w:rFonts w:ascii="Montserrat" w:hAnsi="Montserrat"/>
          <w:sz w:val="24"/>
        </w:rPr>
        <w:t xml:space="preserve"> </w:t>
      </w:r>
      <w:r w:rsidRPr="00243812">
        <w:rPr>
          <w:rFonts w:ascii="Montserrat" w:hAnsi="Montserrat"/>
          <w:sz w:val="24"/>
        </w:rPr>
        <w:t>obligation.</w:t>
      </w:r>
      <w:r w:rsidR="006F60BF" w:rsidRPr="00243812">
        <w:rPr>
          <w:rFonts w:ascii="Montserrat" w:hAnsi="Montserrat"/>
          <w:sz w:val="24"/>
        </w:rPr>
        <w:t xml:space="preserve"> </w:t>
      </w:r>
      <w:r w:rsidRPr="00243812">
        <w:rPr>
          <w:rFonts w:ascii="Montserrat" w:hAnsi="Montserrat"/>
          <w:sz w:val="24"/>
        </w:rPr>
        <w:t>If an assumption of obligation was part of the terms of calling upon the pact, then that too is assumed.</w:t>
      </w:r>
    </w:p>
    <w:p w14:paraId="76211D35" w14:textId="77777777" w:rsidR="004E739B" w:rsidRPr="00243812" w:rsidRDefault="004E739B" w:rsidP="00F01A18">
      <w:pPr>
        <w:pStyle w:val="NoSpacing"/>
        <w:rPr>
          <w:rFonts w:ascii="Montserrat" w:hAnsi="Montserrat"/>
          <w:sz w:val="24"/>
        </w:rPr>
      </w:pPr>
    </w:p>
    <w:p w14:paraId="6F6A6600" w14:textId="72C07B7B" w:rsidR="004E739B" w:rsidRPr="00243812" w:rsidRDefault="00243812" w:rsidP="00F01A18">
      <w:pPr>
        <w:pStyle w:val="NoSpacing"/>
        <w:rPr>
          <w:rFonts w:ascii="Montserrat" w:hAnsi="Montserrat"/>
          <w:sz w:val="24"/>
        </w:rPr>
      </w:pPr>
      <w:r w:rsidRPr="00243812">
        <w:rPr>
          <w:rFonts w:ascii="Montserrat" w:hAnsi="Montserrat"/>
          <w:sz w:val="24"/>
        </w:rPr>
        <w:tab/>
        <w:t>obligation of manifestation of aspect</w:t>
      </w:r>
      <w:r w:rsidR="006F60BF" w:rsidRPr="00243812">
        <w:rPr>
          <w:rFonts w:ascii="Montserrat" w:hAnsi="Montserrat"/>
          <w:sz w:val="24"/>
        </w:rPr>
        <w:t xml:space="preserve"> </w:t>
      </w:r>
      <w:r w:rsidRPr="00243812">
        <w:rPr>
          <w:rFonts w:ascii="Montserrat" w:hAnsi="Montserrat"/>
          <w:sz w:val="24"/>
        </w:rPr>
        <w:t>When a manifestation has occurred in violation of the forms, an obligation is imposed.</w:t>
      </w:r>
      <w:r w:rsidR="006F60BF" w:rsidRPr="00243812">
        <w:rPr>
          <w:rFonts w:ascii="Montserrat" w:hAnsi="Montserrat"/>
          <w:sz w:val="24"/>
        </w:rPr>
        <w:t xml:space="preserve"> </w:t>
      </w:r>
      <w:r w:rsidRPr="00243812">
        <w:rPr>
          <w:rFonts w:ascii="Montserrat" w:hAnsi="Montserrat"/>
          <w:sz w:val="24"/>
        </w:rPr>
        <w:t>The god may waive this imposition by substituting a boon, which must be fulfilled within the period of manifestation.</w:t>
      </w:r>
      <w:r w:rsidR="006F60BF" w:rsidRPr="00243812">
        <w:rPr>
          <w:rFonts w:ascii="Montserrat" w:hAnsi="Montserrat"/>
          <w:sz w:val="24"/>
        </w:rPr>
        <w:t xml:space="preserve"> </w:t>
      </w:r>
      <w:r w:rsidRPr="00243812">
        <w:rPr>
          <w:rFonts w:ascii="Montserrat" w:hAnsi="Montserrat"/>
          <w:sz w:val="24"/>
        </w:rPr>
        <w:t>The boon is now the obligation, and must be followed once given or ten times the obligation will fall on them.</w:t>
      </w:r>
    </w:p>
    <w:p w14:paraId="5FD7EFA1" w14:textId="77777777" w:rsidR="004E739B" w:rsidRPr="00243812" w:rsidRDefault="004E739B" w:rsidP="00F01A18">
      <w:pPr>
        <w:pStyle w:val="NoSpacing"/>
        <w:rPr>
          <w:rFonts w:ascii="Montserrat" w:hAnsi="Montserrat"/>
          <w:sz w:val="24"/>
        </w:rPr>
      </w:pPr>
    </w:p>
    <w:p w14:paraId="7A10E766" w14:textId="3E62F84E" w:rsidR="004E739B" w:rsidRPr="00243812" w:rsidRDefault="00243812" w:rsidP="00F01A18">
      <w:pPr>
        <w:pStyle w:val="NoSpacing"/>
        <w:rPr>
          <w:rFonts w:ascii="Montserrat" w:hAnsi="Montserrat"/>
          <w:sz w:val="24"/>
        </w:rPr>
      </w:pPr>
      <w:r w:rsidRPr="00243812">
        <w:rPr>
          <w:rFonts w:ascii="Montserrat" w:hAnsi="Montserrat"/>
          <w:sz w:val="24"/>
        </w:rPr>
        <w:tab/>
        <w:t>obligation of manifestation of prime</w:t>
      </w:r>
      <w:r w:rsidR="006F60BF" w:rsidRPr="00243812">
        <w:rPr>
          <w:rFonts w:ascii="Montserrat" w:hAnsi="Montserrat"/>
          <w:sz w:val="24"/>
        </w:rPr>
        <w:t xml:space="preserve"> </w:t>
      </w:r>
      <w:r w:rsidRPr="00243812">
        <w:rPr>
          <w:rFonts w:ascii="Montserrat" w:hAnsi="Montserrat"/>
          <w:sz w:val="24"/>
        </w:rPr>
        <w:t>When a manifestation has occurred in violation of the forms, an obligation is imposed.</w:t>
      </w:r>
      <w:r w:rsidR="006F60BF" w:rsidRPr="00243812">
        <w:rPr>
          <w:rFonts w:ascii="Montserrat" w:hAnsi="Montserrat"/>
          <w:sz w:val="24"/>
        </w:rPr>
        <w:t xml:space="preserve"> </w:t>
      </w:r>
      <w:r w:rsidRPr="00243812">
        <w:rPr>
          <w:rFonts w:ascii="Montserrat" w:hAnsi="Montserrat"/>
          <w:sz w:val="24"/>
        </w:rPr>
        <w:t>The god may waive this imposition by substituting a boon, which must be fulfilled within the period of manifestation.</w:t>
      </w:r>
      <w:r w:rsidR="006F60BF" w:rsidRPr="00243812">
        <w:rPr>
          <w:rFonts w:ascii="Montserrat" w:hAnsi="Montserrat"/>
          <w:sz w:val="24"/>
        </w:rPr>
        <w:t xml:space="preserve"> </w:t>
      </w:r>
      <w:r w:rsidRPr="00243812">
        <w:rPr>
          <w:rFonts w:ascii="Montserrat" w:hAnsi="Montserrat"/>
          <w:sz w:val="24"/>
        </w:rPr>
        <w:t>The boon is now the obligation, and must be followed once given or ten times the obligation will fall on them.</w:t>
      </w:r>
      <w:r w:rsidR="006F60BF" w:rsidRPr="00243812">
        <w:rPr>
          <w:rFonts w:ascii="Montserrat" w:hAnsi="Montserrat"/>
          <w:sz w:val="24"/>
        </w:rPr>
        <w:t xml:space="preserve"> </w:t>
      </w:r>
    </w:p>
    <w:p w14:paraId="758A342E" w14:textId="77777777" w:rsidR="004E739B" w:rsidRPr="00243812" w:rsidRDefault="004E739B" w:rsidP="00F01A18">
      <w:pPr>
        <w:pStyle w:val="NoSpacing"/>
        <w:rPr>
          <w:rFonts w:ascii="Montserrat" w:hAnsi="Montserrat"/>
          <w:sz w:val="24"/>
        </w:rPr>
      </w:pPr>
    </w:p>
    <w:p w14:paraId="5200B9ED" w14:textId="77777777" w:rsidR="004E739B" w:rsidRPr="00243812" w:rsidRDefault="00243812" w:rsidP="00F01A18">
      <w:pPr>
        <w:pStyle w:val="NoSpacing"/>
        <w:rPr>
          <w:rFonts w:ascii="Montserrat" w:hAnsi="Montserrat"/>
          <w:sz w:val="24"/>
        </w:rPr>
      </w:pPr>
      <w:r w:rsidRPr="00243812">
        <w:rPr>
          <w:rFonts w:ascii="Montserrat" w:hAnsi="Montserrat"/>
          <w:sz w:val="24"/>
        </w:rPr>
        <w:t>concept</w:t>
      </w:r>
      <w:r w:rsidRPr="00243812">
        <w:rPr>
          <w:rFonts w:ascii="Montserrat" w:hAnsi="Montserrat"/>
          <w:sz w:val="24"/>
        </w:rPr>
        <w:tab/>
        <w:t>ideal</w:t>
      </w:r>
    </w:p>
    <w:p w14:paraId="00E9A4A0" w14:textId="77777777" w:rsidR="004E739B" w:rsidRPr="00243812" w:rsidRDefault="00243812" w:rsidP="00F01A18">
      <w:pPr>
        <w:pStyle w:val="NoSpacing"/>
        <w:rPr>
          <w:rFonts w:ascii="Montserrat" w:hAnsi="Montserrat"/>
          <w:sz w:val="24"/>
        </w:rPr>
      </w:pPr>
      <w:r w:rsidRPr="00243812">
        <w:rPr>
          <w:rFonts w:ascii="Montserrat" w:hAnsi="Montserrat"/>
          <w:sz w:val="24"/>
        </w:rPr>
        <w:tab/>
        <w:t>function</w:t>
      </w:r>
    </w:p>
    <w:p w14:paraId="1E5D3457" w14:textId="77777777" w:rsidR="004E739B" w:rsidRPr="00243812" w:rsidRDefault="004E739B" w:rsidP="00F01A18">
      <w:pPr>
        <w:pStyle w:val="NoSpacing"/>
        <w:rPr>
          <w:rFonts w:ascii="Montserrat" w:hAnsi="Montserrat"/>
          <w:sz w:val="24"/>
        </w:rPr>
      </w:pPr>
    </w:p>
    <w:p w14:paraId="78ADB982" w14:textId="1E41E76F" w:rsidR="004E739B" w:rsidRPr="00243812" w:rsidRDefault="00243812" w:rsidP="00F01A18">
      <w:pPr>
        <w:pStyle w:val="NoSpacing"/>
        <w:rPr>
          <w:rFonts w:ascii="Montserrat" w:hAnsi="Montserrat"/>
          <w:sz w:val="24"/>
        </w:rPr>
      </w:pPr>
      <w:r w:rsidRPr="00243812">
        <w:rPr>
          <w:rFonts w:ascii="Montserrat" w:hAnsi="Montserrat"/>
          <w:sz w:val="24"/>
        </w:rPr>
        <w:tab/>
        <w:t>A concept is the foundation of the god’s nature.</w:t>
      </w:r>
      <w:r w:rsidR="006F60BF" w:rsidRPr="00243812">
        <w:rPr>
          <w:rFonts w:ascii="Montserrat" w:hAnsi="Montserrat"/>
          <w:sz w:val="24"/>
        </w:rPr>
        <w:t xml:space="preserve"> </w:t>
      </w:r>
      <w:r w:rsidRPr="00243812">
        <w:rPr>
          <w:rFonts w:ascii="Montserrat" w:hAnsi="Montserrat"/>
          <w:sz w:val="24"/>
        </w:rPr>
        <w:t>It is around this that its being is centered.</w:t>
      </w:r>
      <w:r w:rsidR="006F60BF" w:rsidRPr="00243812">
        <w:rPr>
          <w:rFonts w:ascii="Montserrat" w:hAnsi="Montserrat"/>
          <w:sz w:val="24"/>
        </w:rPr>
        <w:t xml:space="preserve"> </w:t>
      </w:r>
      <w:r w:rsidRPr="00243812">
        <w:rPr>
          <w:rFonts w:ascii="Montserrat" w:hAnsi="Montserrat"/>
          <w:sz w:val="24"/>
        </w:rPr>
        <w:t>This is his or her office, and obligation.</w:t>
      </w:r>
      <w:r w:rsidR="006F60BF" w:rsidRPr="00243812">
        <w:rPr>
          <w:rFonts w:ascii="Montserrat" w:hAnsi="Montserrat"/>
          <w:sz w:val="24"/>
        </w:rPr>
        <w:t xml:space="preserve"> </w:t>
      </w:r>
      <w:r w:rsidRPr="00243812">
        <w:rPr>
          <w:rFonts w:ascii="Montserrat" w:hAnsi="Montserrat"/>
          <w:sz w:val="24"/>
        </w:rPr>
        <w:t>Although a god is not limited to and defined entirely by this concept, this is the root of his or her power.</w:t>
      </w:r>
      <w:r w:rsidR="006F60BF" w:rsidRPr="00243812">
        <w:rPr>
          <w:rFonts w:ascii="Montserrat" w:hAnsi="Montserrat"/>
          <w:sz w:val="24"/>
        </w:rPr>
        <w:t xml:space="preserve"> </w:t>
      </w:r>
      <w:r w:rsidRPr="00243812">
        <w:rPr>
          <w:rFonts w:ascii="Montserrat" w:hAnsi="Montserrat"/>
          <w:sz w:val="24"/>
        </w:rPr>
        <w:t>It is common enough for concepts to overlap between the offices of many gods, but each has its own ideal which distinguishes it from its counterparts.</w:t>
      </w:r>
      <w:r w:rsidR="006F60BF" w:rsidRPr="00243812">
        <w:rPr>
          <w:rFonts w:ascii="Montserrat" w:hAnsi="Montserrat"/>
          <w:sz w:val="24"/>
        </w:rPr>
        <w:t xml:space="preserve"> </w:t>
      </w:r>
      <w:r w:rsidRPr="00243812">
        <w:rPr>
          <w:rFonts w:ascii="Montserrat" w:hAnsi="Montserrat"/>
          <w:sz w:val="24"/>
        </w:rPr>
        <w:t>Often the struggle between gods is to break down the barriers between other ideals and unify, or even consume them.</w:t>
      </w:r>
      <w:r w:rsidR="006F60BF" w:rsidRPr="00243812">
        <w:rPr>
          <w:rFonts w:ascii="Montserrat" w:hAnsi="Montserrat"/>
          <w:sz w:val="24"/>
        </w:rPr>
        <w:t xml:space="preserve"> </w:t>
      </w:r>
      <w:r w:rsidRPr="00243812">
        <w:rPr>
          <w:rFonts w:ascii="Montserrat" w:hAnsi="Montserrat"/>
          <w:sz w:val="24"/>
        </w:rPr>
        <w:t>A strong ideal is thus very important to any god, ere he or she might become absorbed into another.</w:t>
      </w:r>
      <w:r w:rsidR="006F60BF" w:rsidRPr="00243812">
        <w:rPr>
          <w:rFonts w:ascii="Montserrat" w:hAnsi="Montserrat"/>
          <w:sz w:val="24"/>
        </w:rPr>
        <w:t xml:space="preserve"> </w:t>
      </w:r>
      <w:r w:rsidRPr="00243812">
        <w:rPr>
          <w:rFonts w:ascii="Montserrat" w:hAnsi="Montserrat"/>
          <w:sz w:val="24"/>
        </w:rPr>
        <w:t>To succumb is to be fated to existence as but an aspect of the victor.</w:t>
      </w:r>
    </w:p>
    <w:p w14:paraId="3BB295A5" w14:textId="77777777" w:rsidR="004E739B" w:rsidRPr="00243812" w:rsidRDefault="004E739B" w:rsidP="00F01A18">
      <w:pPr>
        <w:pStyle w:val="NoSpacing"/>
        <w:rPr>
          <w:rFonts w:ascii="Montserrat" w:hAnsi="Montserrat"/>
          <w:sz w:val="24"/>
        </w:rPr>
      </w:pPr>
    </w:p>
    <w:p w14:paraId="4D239BE7" w14:textId="77777777" w:rsidR="004E739B" w:rsidRPr="00243812" w:rsidRDefault="00243812" w:rsidP="00F01A18">
      <w:pPr>
        <w:pStyle w:val="NoSpacing"/>
        <w:rPr>
          <w:rFonts w:ascii="Montserrat" w:hAnsi="Montserrat"/>
          <w:sz w:val="24"/>
        </w:rPr>
      </w:pPr>
      <w:r w:rsidRPr="00243812">
        <w:rPr>
          <w:rFonts w:ascii="Montserrat" w:hAnsi="Montserrat"/>
          <w:sz w:val="24"/>
        </w:rPr>
        <w:t>aspect</w:t>
      </w:r>
      <w:r w:rsidRPr="00243812">
        <w:rPr>
          <w:rFonts w:ascii="Montserrat" w:hAnsi="Montserrat"/>
          <w:sz w:val="24"/>
        </w:rPr>
        <w:tab/>
        <w:t>domain</w:t>
      </w:r>
      <w:r w:rsidRPr="00243812">
        <w:rPr>
          <w:rFonts w:ascii="Montserrat" w:hAnsi="Montserrat"/>
          <w:sz w:val="24"/>
        </w:rPr>
        <w:tab/>
      </w:r>
    </w:p>
    <w:p w14:paraId="6A20D943" w14:textId="77777777" w:rsidR="004E739B" w:rsidRPr="00243812" w:rsidRDefault="00243812" w:rsidP="00F01A18">
      <w:pPr>
        <w:pStyle w:val="NoSpacing"/>
        <w:rPr>
          <w:rFonts w:ascii="Montserrat" w:hAnsi="Montserrat"/>
          <w:sz w:val="24"/>
        </w:rPr>
      </w:pPr>
      <w:r w:rsidRPr="00243812">
        <w:rPr>
          <w:rFonts w:ascii="Montserrat" w:hAnsi="Montserrat"/>
          <w:sz w:val="24"/>
        </w:rPr>
        <w:tab/>
        <w:t>medium / dimension</w:t>
      </w:r>
    </w:p>
    <w:p w14:paraId="093BD235" w14:textId="77777777" w:rsidR="004E739B" w:rsidRPr="00243812" w:rsidRDefault="004E739B" w:rsidP="00F01A18">
      <w:pPr>
        <w:pStyle w:val="NoSpacing"/>
        <w:rPr>
          <w:rFonts w:ascii="Montserrat" w:hAnsi="Montserrat"/>
          <w:sz w:val="24"/>
        </w:rPr>
      </w:pPr>
    </w:p>
    <w:p w14:paraId="56FC0030" w14:textId="67EC2879" w:rsidR="004E739B" w:rsidRPr="00243812" w:rsidRDefault="00243812" w:rsidP="00F01A18">
      <w:pPr>
        <w:pStyle w:val="NoSpacing"/>
        <w:rPr>
          <w:rFonts w:ascii="Montserrat" w:hAnsi="Montserrat"/>
          <w:sz w:val="24"/>
        </w:rPr>
      </w:pPr>
      <w:r w:rsidRPr="00243812">
        <w:rPr>
          <w:rFonts w:ascii="Montserrat" w:hAnsi="Montserrat"/>
          <w:sz w:val="24"/>
        </w:rPr>
        <w:tab/>
        <w:t>An aspect is a form, or manifestation which the god may take.</w:t>
      </w:r>
      <w:r w:rsidR="006F60BF" w:rsidRPr="00243812">
        <w:rPr>
          <w:rFonts w:ascii="Montserrat" w:hAnsi="Montserrat"/>
          <w:sz w:val="24"/>
        </w:rPr>
        <w:t xml:space="preserve"> </w:t>
      </w:r>
      <w:r w:rsidRPr="00243812">
        <w:rPr>
          <w:rFonts w:ascii="Montserrat" w:hAnsi="Montserrat"/>
          <w:sz w:val="24"/>
        </w:rPr>
        <w:t>The domain is where this manifestation may take place or position.</w:t>
      </w:r>
      <w:r w:rsidR="006F60BF" w:rsidRPr="00243812">
        <w:rPr>
          <w:rFonts w:ascii="Montserrat" w:hAnsi="Montserrat"/>
          <w:sz w:val="24"/>
        </w:rPr>
        <w:t xml:space="preserve"> </w:t>
      </w:r>
      <w:r w:rsidRPr="00243812">
        <w:rPr>
          <w:rFonts w:ascii="Montserrat" w:hAnsi="Montserrat"/>
          <w:sz w:val="24"/>
        </w:rPr>
        <w:t>The domain is characteristic of the environment to which the form is designed.</w:t>
      </w:r>
      <w:r w:rsidR="006F60BF" w:rsidRPr="00243812">
        <w:rPr>
          <w:rFonts w:ascii="Montserrat" w:hAnsi="Montserrat"/>
          <w:sz w:val="24"/>
        </w:rPr>
        <w:t xml:space="preserve"> </w:t>
      </w:r>
      <w:r w:rsidRPr="00243812">
        <w:rPr>
          <w:rFonts w:ascii="Montserrat" w:hAnsi="Montserrat"/>
          <w:sz w:val="24"/>
        </w:rPr>
        <w:t>The only absolute limits on the manifestation of an aspect are those imposed by the mediums and dimensions to which it is limited in that domain.</w:t>
      </w:r>
      <w:r w:rsidR="006F60BF" w:rsidRPr="00243812">
        <w:rPr>
          <w:rFonts w:ascii="Montserrat" w:hAnsi="Montserrat"/>
          <w:sz w:val="24"/>
        </w:rPr>
        <w:t xml:space="preserve"> </w:t>
      </w:r>
      <w:r w:rsidRPr="00243812">
        <w:rPr>
          <w:rFonts w:ascii="Montserrat" w:hAnsi="Montserrat"/>
          <w:sz w:val="24"/>
        </w:rPr>
        <w:t>The medium is the interactive plane of existence at which the manifestation is apparent.</w:t>
      </w:r>
      <w:r w:rsidR="006F60BF" w:rsidRPr="00243812">
        <w:rPr>
          <w:rFonts w:ascii="Montserrat" w:hAnsi="Montserrat"/>
          <w:sz w:val="24"/>
        </w:rPr>
        <w:t xml:space="preserve"> </w:t>
      </w:r>
      <w:r w:rsidRPr="00243812">
        <w:rPr>
          <w:rFonts w:ascii="Montserrat" w:hAnsi="Montserrat"/>
          <w:sz w:val="24"/>
        </w:rPr>
        <w:t>The dimension is the level of structural complexity of which it is tolerant.</w:t>
      </w:r>
      <w:r w:rsidR="006F60BF" w:rsidRPr="00243812">
        <w:rPr>
          <w:rFonts w:ascii="Montserrat" w:hAnsi="Montserrat"/>
          <w:sz w:val="24"/>
        </w:rPr>
        <w:t xml:space="preserve"> </w:t>
      </w:r>
    </w:p>
    <w:p w14:paraId="1CA00F7A" w14:textId="77777777" w:rsidR="004E739B" w:rsidRPr="00243812" w:rsidRDefault="004E739B" w:rsidP="00F01A18">
      <w:pPr>
        <w:pStyle w:val="NoSpacing"/>
        <w:rPr>
          <w:rFonts w:ascii="Montserrat" w:hAnsi="Montserrat"/>
          <w:sz w:val="24"/>
        </w:rPr>
      </w:pPr>
    </w:p>
    <w:p w14:paraId="437E6D39" w14:textId="5F2EE21B" w:rsidR="004E739B" w:rsidRPr="00243812" w:rsidRDefault="00243812" w:rsidP="00F01A18">
      <w:pPr>
        <w:pStyle w:val="NoSpacing"/>
        <w:rPr>
          <w:rFonts w:ascii="Montserrat" w:hAnsi="Montserrat"/>
          <w:sz w:val="24"/>
        </w:rPr>
      </w:pPr>
      <w:r w:rsidRPr="00243812">
        <w:rPr>
          <w:rFonts w:ascii="Montserrat" w:hAnsi="Montserrat"/>
          <w:sz w:val="24"/>
        </w:rPr>
        <w:tab/>
        <w:t>Incarnation</w:t>
      </w:r>
      <w:r w:rsidR="006F60BF" w:rsidRPr="00243812">
        <w:rPr>
          <w:rFonts w:ascii="Montserrat" w:hAnsi="Montserrat"/>
          <w:sz w:val="24"/>
        </w:rPr>
        <w:tab/>
      </w:r>
      <w:r w:rsidRPr="00243812">
        <w:rPr>
          <w:rFonts w:ascii="Montserrat" w:hAnsi="Montserrat"/>
          <w:sz w:val="24"/>
        </w:rPr>
        <w:t>status</w:t>
      </w:r>
      <w:r w:rsidRPr="00243812">
        <w:rPr>
          <w:rFonts w:ascii="Montserrat" w:hAnsi="Montserrat"/>
          <w:sz w:val="24"/>
        </w:rPr>
        <w:tab/>
        <w:t>realm</w:t>
      </w:r>
      <w:r w:rsidRPr="00243812">
        <w:rPr>
          <w:rFonts w:ascii="Montserrat" w:hAnsi="Montserrat"/>
          <w:sz w:val="24"/>
        </w:rPr>
        <w:tab/>
        <w:t>PT</w:t>
      </w:r>
      <w:r w:rsidRPr="00243812">
        <w:rPr>
          <w:rFonts w:ascii="Montserrat" w:hAnsi="Montserrat"/>
          <w:sz w:val="24"/>
        </w:rPr>
        <w:tab/>
        <w:t>MN</w:t>
      </w:r>
      <w:r w:rsidRPr="00243812">
        <w:rPr>
          <w:rFonts w:ascii="Montserrat" w:hAnsi="Montserrat"/>
          <w:sz w:val="24"/>
        </w:rPr>
        <w:tab/>
        <w:t>AB</w:t>
      </w:r>
      <w:r w:rsidRPr="00243812">
        <w:rPr>
          <w:rFonts w:ascii="Montserrat" w:hAnsi="Montserrat"/>
          <w:sz w:val="24"/>
        </w:rPr>
        <w:tab/>
        <w:t>PS</w:t>
      </w:r>
      <w:r w:rsidRPr="00243812">
        <w:rPr>
          <w:rFonts w:ascii="Montserrat" w:hAnsi="Montserrat"/>
          <w:sz w:val="24"/>
        </w:rPr>
        <w:tab/>
        <w:t>power</w:t>
      </w:r>
    </w:p>
    <w:p w14:paraId="6430FC7F" w14:textId="22CA8EC8" w:rsidR="004E739B" w:rsidRPr="00243812" w:rsidRDefault="006F60BF" w:rsidP="00F01A18">
      <w:pPr>
        <w:pStyle w:val="NoSpacing"/>
        <w:rPr>
          <w:rFonts w:ascii="Montserrat" w:hAnsi="Montserrat"/>
          <w:sz w:val="24"/>
        </w:rPr>
      </w:pPr>
      <w:r w:rsidRPr="00243812">
        <w:rPr>
          <w:rFonts w:ascii="Montserrat" w:hAnsi="Montserrat"/>
          <w:sz w:val="24"/>
        </w:rPr>
        <w:tab/>
        <w:t>magnitude</w:t>
      </w:r>
      <w:r w:rsidRPr="00243812">
        <w:rPr>
          <w:rFonts w:ascii="Montserrat" w:hAnsi="Montserrat"/>
          <w:sz w:val="24"/>
        </w:rPr>
        <w:tab/>
        <w:t>ST</w:t>
      </w:r>
      <w:r w:rsidRPr="00243812">
        <w:rPr>
          <w:rFonts w:ascii="Montserrat" w:hAnsi="Montserrat"/>
          <w:sz w:val="24"/>
        </w:rPr>
        <w:tab/>
        <w:t>CN</w:t>
      </w:r>
      <w:r w:rsidRPr="00243812">
        <w:rPr>
          <w:rFonts w:ascii="Montserrat" w:hAnsi="Montserrat"/>
          <w:sz w:val="24"/>
        </w:rPr>
        <w:tab/>
        <w:t>CO</w:t>
      </w:r>
      <w:r w:rsidRPr="00243812">
        <w:rPr>
          <w:rFonts w:ascii="Montserrat" w:hAnsi="Montserrat"/>
          <w:sz w:val="24"/>
        </w:rPr>
        <w:tab/>
        <w:t>AS</w:t>
      </w:r>
      <w:r w:rsidRPr="00243812">
        <w:rPr>
          <w:rFonts w:ascii="Montserrat" w:hAnsi="Montserrat"/>
          <w:sz w:val="24"/>
        </w:rPr>
        <w:tab/>
        <w:t>experience</w:t>
      </w:r>
    </w:p>
    <w:p w14:paraId="46537757" w14:textId="77777777" w:rsidR="004E739B" w:rsidRPr="00243812" w:rsidRDefault="004E739B" w:rsidP="00F01A18">
      <w:pPr>
        <w:pStyle w:val="NoSpacing"/>
        <w:rPr>
          <w:rFonts w:ascii="Montserrat" w:hAnsi="Montserrat"/>
          <w:sz w:val="24"/>
        </w:rPr>
      </w:pPr>
    </w:p>
    <w:p w14:paraId="0B163154" w14:textId="58FB16C5" w:rsidR="004E739B" w:rsidRPr="00243812" w:rsidRDefault="00243812" w:rsidP="00F01A18">
      <w:pPr>
        <w:pStyle w:val="NoSpacing"/>
        <w:rPr>
          <w:rFonts w:ascii="Montserrat" w:hAnsi="Montserrat"/>
          <w:sz w:val="24"/>
        </w:rPr>
      </w:pPr>
      <w:r w:rsidRPr="00243812">
        <w:rPr>
          <w:rFonts w:ascii="Montserrat" w:hAnsi="Montserrat"/>
          <w:sz w:val="24"/>
        </w:rPr>
        <w:tab/>
        <w:t>Incarnation:</w:t>
      </w:r>
      <w:r w:rsidR="006F60BF" w:rsidRPr="00243812">
        <w:rPr>
          <w:rFonts w:ascii="Montserrat" w:hAnsi="Montserrat"/>
          <w:sz w:val="24"/>
        </w:rPr>
        <w:t xml:space="preserve"> </w:t>
      </w:r>
      <w:r w:rsidRPr="00243812">
        <w:rPr>
          <w:rFonts w:ascii="Montserrat" w:hAnsi="Montserrat"/>
          <w:sz w:val="24"/>
        </w:rPr>
        <w:t xml:space="preserve">aspects of being </w:t>
      </w:r>
    </w:p>
    <w:p w14:paraId="6D6F2C7E" w14:textId="77777777" w:rsidR="004E739B" w:rsidRPr="00243812" w:rsidRDefault="00243812" w:rsidP="00F01A18">
      <w:pPr>
        <w:pStyle w:val="NoSpacing"/>
        <w:rPr>
          <w:rFonts w:ascii="Montserrat" w:hAnsi="Montserrat"/>
          <w:sz w:val="24"/>
        </w:rPr>
      </w:pPr>
      <w:r w:rsidRPr="00243812">
        <w:rPr>
          <w:rFonts w:ascii="Montserrat" w:hAnsi="Montserrat"/>
          <w:sz w:val="24"/>
        </w:rPr>
        <w:t>Realm</w:t>
      </w:r>
      <w:r w:rsidRPr="00243812">
        <w:rPr>
          <w:rFonts w:ascii="Montserrat" w:hAnsi="Montserrat"/>
          <w:sz w:val="24"/>
        </w:rPr>
        <w:tab/>
        <w:t>Status (domain)</w:t>
      </w:r>
      <w:r w:rsidRPr="00243812">
        <w:rPr>
          <w:rFonts w:ascii="Montserrat" w:hAnsi="Montserrat"/>
          <w:sz w:val="24"/>
        </w:rPr>
        <w:tab/>
        <w:t>Aspect cost</w:t>
      </w:r>
      <w:r w:rsidRPr="00243812">
        <w:rPr>
          <w:rFonts w:ascii="Montserrat" w:hAnsi="Montserrat"/>
          <w:sz w:val="24"/>
        </w:rPr>
        <w:tab/>
        <w:t>ex l</w:t>
      </w:r>
      <w:r w:rsidRPr="00243812">
        <w:rPr>
          <w:rFonts w:ascii="Montserrat" w:hAnsi="Montserrat"/>
          <w:sz w:val="24"/>
        </w:rPr>
        <w:tab/>
        <w:t>condition</w:t>
      </w:r>
    </w:p>
    <w:p w14:paraId="5D0ADAD4" w14:textId="77777777" w:rsidR="004E739B" w:rsidRPr="00243812" w:rsidRDefault="004E739B" w:rsidP="00F01A18">
      <w:pPr>
        <w:pStyle w:val="NoSpacing"/>
        <w:rPr>
          <w:rFonts w:ascii="Montserrat" w:hAnsi="Montserrat"/>
          <w:sz w:val="24"/>
        </w:rPr>
      </w:pPr>
    </w:p>
    <w:p w14:paraId="0479D701" w14:textId="77777777" w:rsidR="004E739B" w:rsidRPr="00243812" w:rsidRDefault="00243812" w:rsidP="00F01A18">
      <w:pPr>
        <w:pStyle w:val="NoSpacing"/>
        <w:rPr>
          <w:rFonts w:ascii="Montserrat" w:hAnsi="Montserrat"/>
          <w:sz w:val="24"/>
        </w:rPr>
      </w:pPr>
      <w:r w:rsidRPr="00243812">
        <w:rPr>
          <w:rFonts w:ascii="Montserrat" w:hAnsi="Montserrat"/>
          <w:sz w:val="24"/>
        </w:rPr>
        <w:t>M</w:t>
      </w:r>
      <w:r w:rsidRPr="00243812">
        <w:rPr>
          <w:rFonts w:ascii="Montserrat" w:hAnsi="Montserrat"/>
          <w:sz w:val="24"/>
        </w:rPr>
        <w:tab/>
        <w:t>humanity, animai</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mortal</w:t>
      </w:r>
    </w:p>
    <w:p w14:paraId="5139E8A0" w14:textId="77777777" w:rsidR="004E739B" w:rsidRPr="00243812" w:rsidRDefault="00243812" w:rsidP="00F01A18">
      <w:pPr>
        <w:pStyle w:val="NoSpacing"/>
        <w:rPr>
          <w:rFonts w:ascii="Montserrat" w:hAnsi="Montserrat"/>
          <w:sz w:val="24"/>
        </w:rPr>
      </w:pPr>
      <w:r w:rsidRPr="00243812">
        <w:rPr>
          <w:rFonts w:ascii="Montserrat" w:hAnsi="Montserrat"/>
          <w:sz w:val="24"/>
        </w:rPr>
        <w:tab/>
        <w:t>cyborganics, creations</w:t>
      </w:r>
      <w:r w:rsidRPr="00243812">
        <w:rPr>
          <w:rFonts w:ascii="Montserrat" w:hAnsi="Montserrat"/>
          <w:sz w:val="24"/>
        </w:rPr>
        <w:tab/>
        <w:t>20</w:t>
      </w:r>
      <w:r w:rsidRPr="00243812">
        <w:rPr>
          <w:rFonts w:ascii="Montserrat" w:hAnsi="Montserrat"/>
          <w:sz w:val="24"/>
        </w:rPr>
        <w:tab/>
        <w:t>9</w:t>
      </w:r>
      <w:r w:rsidRPr="00243812">
        <w:rPr>
          <w:rFonts w:ascii="Montserrat" w:hAnsi="Montserrat"/>
          <w:sz w:val="24"/>
        </w:rPr>
        <w:tab/>
        <w:t xml:space="preserve">- </w:t>
      </w:r>
    </w:p>
    <w:p w14:paraId="359E22DC" w14:textId="77777777" w:rsidR="004E739B" w:rsidRPr="00243812" w:rsidRDefault="00243812" w:rsidP="00F01A18">
      <w:pPr>
        <w:pStyle w:val="NoSpacing"/>
        <w:rPr>
          <w:rFonts w:ascii="Montserrat" w:hAnsi="Montserrat"/>
          <w:sz w:val="24"/>
        </w:rPr>
      </w:pPr>
      <w:r w:rsidRPr="00243812">
        <w:rPr>
          <w:rFonts w:ascii="Montserrat" w:hAnsi="Montserrat"/>
          <w:sz w:val="24"/>
        </w:rPr>
        <w:t>MI</w:t>
      </w:r>
      <w:r w:rsidRPr="00243812">
        <w:rPr>
          <w:rFonts w:ascii="Montserrat" w:hAnsi="Montserrat"/>
          <w:sz w:val="24"/>
        </w:rPr>
        <w:tab/>
        <w:t>magi apprentices, psionics, illumini</w:t>
      </w:r>
      <w:r w:rsidRPr="00243812">
        <w:rPr>
          <w:rFonts w:ascii="Montserrat" w:hAnsi="Montserrat"/>
          <w:sz w:val="24"/>
        </w:rPr>
        <w:tab/>
        <w:t>30</w:t>
      </w:r>
      <w:r w:rsidRPr="00243812">
        <w:rPr>
          <w:rFonts w:ascii="Montserrat" w:hAnsi="Montserrat"/>
          <w:sz w:val="24"/>
        </w:rPr>
        <w:tab/>
        <w:t>8</w:t>
      </w:r>
      <w:r w:rsidRPr="00243812">
        <w:rPr>
          <w:rFonts w:ascii="Montserrat" w:hAnsi="Montserrat"/>
          <w:sz w:val="24"/>
        </w:rPr>
        <w:tab/>
        <w:t>mortal immortal</w:t>
      </w:r>
      <w:r w:rsidRPr="00243812">
        <w:rPr>
          <w:rFonts w:ascii="Montserrat" w:hAnsi="Montserrat"/>
          <w:sz w:val="24"/>
        </w:rPr>
        <w:tab/>
      </w:r>
    </w:p>
    <w:p w14:paraId="0EAC1882" w14:textId="77777777" w:rsidR="004E739B" w:rsidRPr="00243812" w:rsidRDefault="00243812" w:rsidP="00F01A18">
      <w:pPr>
        <w:pStyle w:val="NoSpacing"/>
        <w:rPr>
          <w:rFonts w:ascii="Montserrat" w:hAnsi="Montserrat"/>
          <w:sz w:val="24"/>
        </w:rPr>
      </w:pPr>
      <w:r w:rsidRPr="00243812">
        <w:rPr>
          <w:rFonts w:ascii="Montserrat" w:hAnsi="Montserrat"/>
          <w:sz w:val="24"/>
        </w:rPr>
        <w:tab/>
        <w:t>magi masters, vampires, succubi</w:t>
      </w:r>
      <w:r w:rsidRPr="00243812">
        <w:rPr>
          <w:rFonts w:ascii="Montserrat" w:hAnsi="Montserrat"/>
          <w:sz w:val="24"/>
        </w:rPr>
        <w:tab/>
        <w:t>50</w:t>
      </w:r>
      <w:r w:rsidRPr="00243812">
        <w:rPr>
          <w:rFonts w:ascii="Montserrat" w:hAnsi="Montserrat"/>
          <w:sz w:val="24"/>
        </w:rPr>
        <w:tab/>
        <w:t>7</w:t>
      </w:r>
      <w:r w:rsidRPr="00243812">
        <w:rPr>
          <w:rFonts w:ascii="Montserrat" w:hAnsi="Montserrat"/>
          <w:sz w:val="24"/>
        </w:rPr>
        <w:tab/>
        <w:t xml:space="preserve">- </w:t>
      </w:r>
    </w:p>
    <w:p w14:paraId="7B34EABF" w14:textId="77777777" w:rsidR="004E739B" w:rsidRPr="00243812" w:rsidRDefault="00243812" w:rsidP="00F01A18">
      <w:pPr>
        <w:pStyle w:val="NoSpacing"/>
        <w:rPr>
          <w:rFonts w:ascii="Montserrat" w:hAnsi="Montserrat"/>
          <w:sz w:val="24"/>
        </w:rPr>
      </w:pPr>
      <w:r w:rsidRPr="00243812">
        <w:rPr>
          <w:rFonts w:ascii="Montserrat" w:hAnsi="Montserrat"/>
          <w:sz w:val="24"/>
        </w:rPr>
        <w:tab/>
        <w:t>magi adepts, morphics, lycanthropics</w:t>
      </w:r>
      <w:r w:rsidRPr="00243812">
        <w:rPr>
          <w:rFonts w:ascii="Montserrat" w:hAnsi="Montserrat"/>
          <w:sz w:val="24"/>
        </w:rPr>
        <w:tab/>
        <w:t>70</w:t>
      </w:r>
      <w:r w:rsidRPr="00243812">
        <w:rPr>
          <w:rFonts w:ascii="Montserrat" w:hAnsi="Montserrat"/>
          <w:sz w:val="24"/>
        </w:rPr>
        <w:tab/>
        <w:t>6</w:t>
      </w:r>
      <w:r w:rsidRPr="00243812">
        <w:rPr>
          <w:rFonts w:ascii="Montserrat" w:hAnsi="Montserrat"/>
          <w:sz w:val="24"/>
        </w:rPr>
        <w:tab/>
        <w:t xml:space="preserve">- </w:t>
      </w:r>
    </w:p>
    <w:p w14:paraId="381E9214" w14:textId="6DC5E4DE" w:rsidR="004E739B" w:rsidRPr="00243812" w:rsidRDefault="00243812" w:rsidP="00F01A18">
      <w:pPr>
        <w:pStyle w:val="NoSpacing"/>
        <w:rPr>
          <w:rFonts w:ascii="Montserrat" w:hAnsi="Montserrat"/>
          <w:sz w:val="24"/>
        </w:rPr>
      </w:pPr>
      <w:r w:rsidRPr="00243812">
        <w:rPr>
          <w:rFonts w:ascii="Montserrat" w:hAnsi="Montserrat"/>
          <w:sz w:val="24"/>
        </w:rPr>
        <w:tab/>
        <w:t>wizards, daemon,</w:t>
      </w:r>
      <w:r w:rsidR="006F60BF" w:rsidRPr="00243812">
        <w:rPr>
          <w:rFonts w:ascii="Montserrat" w:hAnsi="Montserrat"/>
          <w:sz w:val="24"/>
        </w:rPr>
        <w:t xml:space="preserve"> </w:t>
      </w:r>
      <w:r w:rsidRPr="00243812">
        <w:rPr>
          <w:rFonts w:ascii="Montserrat" w:hAnsi="Montserrat"/>
          <w:sz w:val="24"/>
        </w:rPr>
        <w:t>elementals</w:t>
      </w:r>
      <w:r w:rsidRPr="00243812">
        <w:rPr>
          <w:rFonts w:ascii="Montserrat" w:hAnsi="Montserrat"/>
          <w:sz w:val="24"/>
        </w:rPr>
        <w:tab/>
        <w:t>80</w:t>
      </w:r>
      <w:r w:rsidRPr="00243812">
        <w:rPr>
          <w:rFonts w:ascii="Montserrat" w:hAnsi="Montserrat"/>
          <w:sz w:val="24"/>
        </w:rPr>
        <w:tab/>
        <w:t>5</w:t>
      </w:r>
      <w:r w:rsidRPr="00243812">
        <w:rPr>
          <w:rFonts w:ascii="Montserrat" w:hAnsi="Montserrat"/>
          <w:sz w:val="24"/>
        </w:rPr>
        <w:tab/>
        <w:t xml:space="preserve">- </w:t>
      </w:r>
    </w:p>
    <w:p w14:paraId="07D6EA4D" w14:textId="77777777" w:rsidR="004E739B" w:rsidRPr="00243812" w:rsidRDefault="00243812" w:rsidP="00F01A18">
      <w:pPr>
        <w:pStyle w:val="NoSpacing"/>
        <w:rPr>
          <w:rFonts w:ascii="Montserrat" w:hAnsi="Montserrat"/>
          <w:sz w:val="24"/>
        </w:rPr>
      </w:pPr>
      <w:r w:rsidRPr="00243812">
        <w:rPr>
          <w:rFonts w:ascii="Montserrat" w:hAnsi="Montserrat"/>
          <w:sz w:val="24"/>
        </w:rPr>
        <w:tab/>
        <w:t>ascendants</w:t>
      </w:r>
      <w:r w:rsidRPr="00243812">
        <w:rPr>
          <w:rFonts w:ascii="Montserrat" w:hAnsi="Montserrat"/>
          <w:sz w:val="24"/>
        </w:rPr>
        <w:tab/>
        <w:t>90</w:t>
      </w:r>
      <w:r w:rsidRPr="00243812">
        <w:rPr>
          <w:rFonts w:ascii="Montserrat" w:hAnsi="Montserrat"/>
          <w:sz w:val="24"/>
        </w:rPr>
        <w:tab/>
        <w:t>4</w:t>
      </w:r>
      <w:r w:rsidRPr="00243812">
        <w:rPr>
          <w:rFonts w:ascii="Montserrat" w:hAnsi="Montserrat"/>
          <w:sz w:val="24"/>
        </w:rPr>
        <w:tab/>
        <w:t xml:space="preserve">- </w:t>
      </w:r>
    </w:p>
    <w:p w14:paraId="5AE74810" w14:textId="77777777" w:rsidR="004E739B" w:rsidRPr="00243812" w:rsidRDefault="00243812" w:rsidP="00F01A18">
      <w:pPr>
        <w:pStyle w:val="NoSpacing"/>
        <w:rPr>
          <w:rFonts w:ascii="Montserrat" w:hAnsi="Montserrat"/>
          <w:sz w:val="24"/>
        </w:rPr>
      </w:pPr>
      <w:r w:rsidRPr="00243812">
        <w:rPr>
          <w:rFonts w:ascii="Montserrat" w:hAnsi="Montserrat"/>
          <w:sz w:val="24"/>
        </w:rPr>
        <w:t>I</w:t>
      </w:r>
      <w:r w:rsidRPr="00243812">
        <w:rPr>
          <w:rFonts w:ascii="Montserrat" w:hAnsi="Montserrat"/>
          <w:sz w:val="24"/>
        </w:rPr>
        <w:tab/>
        <w:t>avatars, thresholders</w:t>
      </w:r>
      <w:r w:rsidRPr="00243812">
        <w:rPr>
          <w:rFonts w:ascii="Montserrat" w:hAnsi="Montserrat"/>
          <w:sz w:val="24"/>
        </w:rPr>
        <w:tab/>
        <w:t>100</w:t>
      </w:r>
      <w:r w:rsidRPr="00243812">
        <w:rPr>
          <w:rFonts w:ascii="Montserrat" w:hAnsi="Montserrat"/>
          <w:sz w:val="24"/>
        </w:rPr>
        <w:tab/>
        <w:t>3</w:t>
      </w:r>
      <w:r w:rsidRPr="00243812">
        <w:rPr>
          <w:rFonts w:ascii="Montserrat" w:hAnsi="Montserrat"/>
          <w:sz w:val="24"/>
        </w:rPr>
        <w:tab/>
        <w:t>true immortal</w:t>
      </w:r>
    </w:p>
    <w:p w14:paraId="75C48193" w14:textId="77777777" w:rsidR="004E739B" w:rsidRPr="00243812" w:rsidRDefault="00243812" w:rsidP="00F01A18">
      <w:pPr>
        <w:pStyle w:val="NoSpacing"/>
        <w:rPr>
          <w:rFonts w:ascii="Montserrat" w:hAnsi="Montserrat"/>
          <w:sz w:val="24"/>
        </w:rPr>
      </w:pPr>
      <w:r w:rsidRPr="00243812">
        <w:rPr>
          <w:rFonts w:ascii="Montserrat" w:hAnsi="Montserrat"/>
          <w:sz w:val="24"/>
        </w:rPr>
        <w:tab/>
        <w:t>demigods, icons</w:t>
      </w:r>
      <w:r w:rsidRPr="00243812">
        <w:rPr>
          <w:rFonts w:ascii="Montserrat" w:hAnsi="Montserrat"/>
          <w:sz w:val="24"/>
        </w:rPr>
        <w:tab/>
        <w:t>500</w:t>
      </w:r>
      <w:r w:rsidRPr="00243812">
        <w:rPr>
          <w:rFonts w:ascii="Montserrat" w:hAnsi="Montserrat"/>
          <w:sz w:val="24"/>
        </w:rPr>
        <w:tab/>
        <w:t>2</w:t>
      </w:r>
      <w:r w:rsidRPr="00243812">
        <w:rPr>
          <w:rFonts w:ascii="Montserrat" w:hAnsi="Montserrat"/>
          <w:sz w:val="24"/>
        </w:rPr>
        <w:tab/>
        <w:t xml:space="preserve">- </w:t>
      </w:r>
    </w:p>
    <w:p w14:paraId="0EABD699" w14:textId="77777777" w:rsidR="004E739B" w:rsidRPr="00243812" w:rsidRDefault="00243812" w:rsidP="00F01A18">
      <w:pPr>
        <w:pStyle w:val="NoSpacing"/>
        <w:rPr>
          <w:rFonts w:ascii="Montserrat" w:hAnsi="Montserrat"/>
          <w:sz w:val="24"/>
        </w:rPr>
      </w:pPr>
      <w:r w:rsidRPr="00243812">
        <w:rPr>
          <w:rFonts w:ascii="Montserrat" w:hAnsi="Montserrat"/>
          <w:sz w:val="24"/>
        </w:rPr>
        <w:tab/>
        <w:t>gods, outer gods</w:t>
      </w:r>
      <w:r w:rsidRPr="00243812">
        <w:rPr>
          <w:rFonts w:ascii="Montserrat" w:hAnsi="Montserrat"/>
          <w:sz w:val="24"/>
        </w:rPr>
        <w:tab/>
        <w:t>1000</w:t>
      </w:r>
      <w:r w:rsidRPr="00243812">
        <w:rPr>
          <w:rFonts w:ascii="Montserrat" w:hAnsi="Montserrat"/>
          <w:sz w:val="24"/>
        </w:rPr>
        <w:tab/>
        <w:t>1</w:t>
      </w:r>
      <w:r w:rsidRPr="00243812">
        <w:rPr>
          <w:rFonts w:ascii="Montserrat" w:hAnsi="Montserrat"/>
          <w:sz w:val="24"/>
        </w:rPr>
        <w:tab/>
        <w:t xml:space="preserve">- </w:t>
      </w:r>
    </w:p>
    <w:p w14:paraId="71545829" w14:textId="77777777" w:rsidR="004E739B" w:rsidRPr="00243812" w:rsidRDefault="004E739B" w:rsidP="00F01A18">
      <w:pPr>
        <w:pStyle w:val="NoSpacing"/>
        <w:rPr>
          <w:rFonts w:ascii="Montserrat" w:hAnsi="Montserrat"/>
          <w:sz w:val="24"/>
        </w:rPr>
      </w:pPr>
    </w:p>
    <w:p w14:paraId="4BC72005" w14:textId="77777777" w:rsidR="004E739B" w:rsidRPr="00243812" w:rsidRDefault="00243812" w:rsidP="00F01A18">
      <w:pPr>
        <w:pStyle w:val="NoSpacing"/>
        <w:rPr>
          <w:rFonts w:ascii="Montserrat" w:hAnsi="Montserrat"/>
          <w:sz w:val="24"/>
        </w:rPr>
      </w:pPr>
      <w:r w:rsidRPr="00243812">
        <w:rPr>
          <w:rFonts w:ascii="Montserrat" w:hAnsi="Montserrat"/>
          <w:sz w:val="24"/>
        </w:rPr>
        <w:t>A</w:t>
      </w:r>
      <w:r w:rsidRPr="00243812">
        <w:rPr>
          <w:rFonts w:ascii="Montserrat" w:hAnsi="Montserrat"/>
          <w:sz w:val="24"/>
        </w:rPr>
        <w:tab/>
        <w:t>hosts*</w:t>
      </w:r>
      <w:r w:rsidRPr="00243812">
        <w:rPr>
          <w:rFonts w:ascii="Montserrat" w:hAnsi="Montserrat"/>
          <w:sz w:val="24"/>
        </w:rPr>
        <w:tab/>
        <w:t>10000</w:t>
      </w:r>
      <w:r w:rsidRPr="00243812">
        <w:rPr>
          <w:rFonts w:ascii="Montserrat" w:hAnsi="Montserrat"/>
          <w:sz w:val="24"/>
        </w:rPr>
        <w:tab/>
        <w:t>0</w:t>
      </w:r>
      <w:r w:rsidRPr="00243812">
        <w:rPr>
          <w:rFonts w:ascii="Montserrat" w:hAnsi="Montserrat"/>
          <w:sz w:val="24"/>
        </w:rPr>
        <w:tab/>
        <w:t>absolute*</w:t>
      </w:r>
    </w:p>
    <w:p w14:paraId="312434DC" w14:textId="77777777" w:rsidR="004E739B" w:rsidRPr="00243812" w:rsidRDefault="004E739B" w:rsidP="00F01A18">
      <w:pPr>
        <w:pStyle w:val="NoSpacing"/>
        <w:rPr>
          <w:rFonts w:ascii="Montserrat" w:hAnsi="Montserrat"/>
          <w:sz w:val="24"/>
        </w:rPr>
      </w:pPr>
    </w:p>
    <w:p w14:paraId="550CBBFB" w14:textId="4BF99571" w:rsidR="004E739B" w:rsidRPr="00243812" w:rsidRDefault="00243812" w:rsidP="00F01A18">
      <w:pPr>
        <w:pStyle w:val="NoSpacing"/>
        <w:rPr>
          <w:rFonts w:ascii="Montserrat" w:hAnsi="Montserrat"/>
          <w:sz w:val="24"/>
        </w:rPr>
      </w:pPr>
      <w:r w:rsidRPr="00243812">
        <w:rPr>
          <w:rFonts w:ascii="Montserrat" w:hAnsi="Montserrat"/>
          <w:sz w:val="24"/>
        </w:rPr>
        <w:tab/>
        <w:t>*not available without approval.</w:t>
      </w:r>
      <w:r w:rsidR="006F60BF" w:rsidRPr="00243812">
        <w:rPr>
          <w:rFonts w:ascii="Montserrat" w:hAnsi="Montserrat"/>
          <w:sz w:val="24"/>
        </w:rPr>
        <w:t xml:space="preserve"> </w:t>
      </w:r>
      <w:r w:rsidRPr="00243812">
        <w:rPr>
          <w:rFonts w:ascii="Montserrat" w:hAnsi="Montserrat"/>
          <w:sz w:val="24"/>
        </w:rPr>
        <w:t>Within the limits of a god’s realm, he or she appears to have this magnitude.</w:t>
      </w:r>
      <w:r w:rsidR="006F60BF" w:rsidRPr="00243812">
        <w:rPr>
          <w:rFonts w:ascii="Montserrat" w:hAnsi="Montserrat"/>
          <w:sz w:val="24"/>
        </w:rPr>
        <w:t xml:space="preserve"> </w:t>
      </w:r>
      <w:r w:rsidRPr="00243812">
        <w:rPr>
          <w:rFonts w:ascii="Montserrat" w:hAnsi="Montserrat"/>
          <w:sz w:val="24"/>
        </w:rPr>
        <w:t>However, PC gods are concept grounded, and hence remain subject to the absolute which hosts them.</w:t>
      </w:r>
      <w:r w:rsidR="006F60BF" w:rsidRPr="00243812">
        <w:rPr>
          <w:rFonts w:ascii="Montserrat" w:hAnsi="Montserrat"/>
          <w:sz w:val="24"/>
        </w:rPr>
        <w:t xml:space="preserve"> </w:t>
      </w:r>
      <w:r w:rsidRPr="00243812">
        <w:rPr>
          <w:rFonts w:ascii="Montserrat" w:hAnsi="Montserrat"/>
          <w:sz w:val="24"/>
        </w:rPr>
        <w:t>To attain the Open Path is to seek Absolute condition, and Host status.</w:t>
      </w:r>
      <w:r w:rsidR="006F60BF" w:rsidRPr="00243812">
        <w:rPr>
          <w:rFonts w:ascii="Montserrat" w:hAnsi="Montserrat"/>
          <w:sz w:val="24"/>
        </w:rPr>
        <w:t xml:space="preserve"> </w:t>
      </w:r>
      <w:r w:rsidRPr="00243812">
        <w:rPr>
          <w:rFonts w:ascii="Montserrat" w:hAnsi="Montserrat"/>
          <w:sz w:val="24"/>
        </w:rPr>
        <w:t>They become utterly obligated for their own existence.</w:t>
      </w:r>
      <w:r w:rsidR="006F60BF" w:rsidRPr="00243812">
        <w:rPr>
          <w:rFonts w:ascii="Montserrat" w:hAnsi="Montserrat"/>
          <w:sz w:val="24"/>
        </w:rPr>
        <w:t xml:space="preserve"> </w:t>
      </w:r>
      <w:r w:rsidRPr="00243812">
        <w:rPr>
          <w:rFonts w:ascii="Montserrat" w:hAnsi="Montserrat"/>
          <w:sz w:val="24"/>
        </w:rPr>
        <w:t>They are free to manifest aspects within another host, which is the source of outer gods and outer beings.</w:t>
      </w:r>
      <w:r w:rsidR="006F60BF" w:rsidRPr="00243812">
        <w:rPr>
          <w:rFonts w:ascii="Montserrat" w:hAnsi="Montserrat"/>
          <w:sz w:val="24"/>
        </w:rPr>
        <w:t xml:space="preserve"> </w:t>
      </w:r>
      <w:r w:rsidRPr="00243812">
        <w:rPr>
          <w:rFonts w:ascii="Montserrat" w:hAnsi="Montserrat"/>
          <w:sz w:val="24"/>
        </w:rPr>
        <w:t>Such aspects are often obstructive, and key to the instigation of conflict and disharmony.</w:t>
      </w:r>
      <w:r w:rsidR="006F60BF" w:rsidRPr="00243812">
        <w:rPr>
          <w:rFonts w:ascii="Montserrat" w:hAnsi="Montserrat"/>
          <w:sz w:val="24"/>
        </w:rPr>
        <w:t xml:space="preserve"> </w:t>
      </w:r>
      <w:r w:rsidRPr="00243812">
        <w:rPr>
          <w:rFonts w:ascii="Montserrat" w:hAnsi="Montserrat"/>
          <w:sz w:val="24"/>
        </w:rPr>
        <w:t>Such influences can be ejected by the absolute at will, though at a price of engaging in higher arenas with an equal absolute.</w:t>
      </w:r>
      <w:r w:rsidR="006F60BF" w:rsidRPr="00243812">
        <w:rPr>
          <w:rFonts w:ascii="Montserrat" w:hAnsi="Montserrat"/>
          <w:sz w:val="24"/>
        </w:rPr>
        <w:t xml:space="preserve"> </w:t>
      </w:r>
      <w:r w:rsidRPr="00243812">
        <w:rPr>
          <w:rFonts w:ascii="Montserrat" w:hAnsi="Montserrat"/>
          <w:sz w:val="24"/>
        </w:rPr>
        <w:t>Barter between absolutes revolves around negotiating rights to admit an outer aspect within itself, and what grade of aspect is to be admitted.</w:t>
      </w:r>
    </w:p>
    <w:p w14:paraId="649460C7" w14:textId="77777777" w:rsidR="004E739B" w:rsidRPr="00243812" w:rsidRDefault="004E739B" w:rsidP="00F01A18">
      <w:pPr>
        <w:pStyle w:val="NoSpacing"/>
        <w:rPr>
          <w:rFonts w:ascii="Montserrat" w:hAnsi="Montserrat"/>
          <w:sz w:val="24"/>
        </w:rPr>
      </w:pPr>
    </w:p>
    <w:p w14:paraId="2B518EE8" w14:textId="77777777" w:rsidR="004E739B" w:rsidRPr="00243812" w:rsidRDefault="004E739B" w:rsidP="00F01A18">
      <w:pPr>
        <w:pStyle w:val="NoSpacing"/>
        <w:rPr>
          <w:rFonts w:ascii="Montserrat" w:hAnsi="Montserrat"/>
          <w:sz w:val="24"/>
        </w:rPr>
      </w:pPr>
    </w:p>
    <w:p w14:paraId="72E4213C" w14:textId="0293B015" w:rsidR="004E739B" w:rsidRPr="00243812" w:rsidRDefault="00243812" w:rsidP="00F01A18">
      <w:pPr>
        <w:pStyle w:val="NoSpacing"/>
        <w:rPr>
          <w:rFonts w:ascii="Montserrat" w:hAnsi="Montserrat"/>
          <w:sz w:val="24"/>
        </w:rPr>
      </w:pPr>
      <w:r w:rsidRPr="00243812">
        <w:rPr>
          <w:rFonts w:ascii="Montserrat" w:hAnsi="Montserrat"/>
          <w:sz w:val="24"/>
        </w:rPr>
        <w:tab/>
        <w:t>An incarnate aspect is an avatar, a fully developed character that is invested with the spirit of the god, but mostly of its own character.</w:t>
      </w:r>
      <w:r w:rsidR="006F60BF" w:rsidRPr="00243812">
        <w:rPr>
          <w:rFonts w:ascii="Montserrat" w:hAnsi="Montserrat"/>
          <w:sz w:val="24"/>
        </w:rPr>
        <w:t xml:space="preserve"> </w:t>
      </w:r>
      <w:r w:rsidRPr="00243812">
        <w:rPr>
          <w:rFonts w:ascii="Montserrat" w:hAnsi="Montserrat"/>
          <w:sz w:val="24"/>
        </w:rPr>
        <w:t>These aspects have actually endured life within a human level perspective, and thus have extremely human characteristics.</w:t>
      </w:r>
      <w:r w:rsidR="006F60BF" w:rsidRPr="00243812">
        <w:rPr>
          <w:rFonts w:ascii="Montserrat" w:hAnsi="Montserrat"/>
          <w:sz w:val="24"/>
        </w:rPr>
        <w:t xml:space="preserve"> </w:t>
      </w:r>
      <w:r w:rsidRPr="00243812">
        <w:rPr>
          <w:rFonts w:ascii="Montserrat" w:hAnsi="Montserrat"/>
          <w:sz w:val="24"/>
        </w:rPr>
        <w:t>There are other sentient forms which are equally popular among gods, and each for much the same reason.</w:t>
      </w:r>
      <w:r w:rsidR="006F60BF" w:rsidRPr="00243812">
        <w:rPr>
          <w:rFonts w:ascii="Montserrat" w:hAnsi="Montserrat"/>
          <w:sz w:val="24"/>
        </w:rPr>
        <w:t xml:space="preserve"> </w:t>
      </w:r>
      <w:r w:rsidRPr="00243812">
        <w:rPr>
          <w:rFonts w:ascii="Montserrat" w:hAnsi="Montserrat"/>
          <w:sz w:val="24"/>
        </w:rPr>
        <w:t>A fondness for the being, an appreciation for the effect that being focused through the avatar produces in them, or often out of habit, or comfortableness of association.</w:t>
      </w:r>
      <w:r w:rsidR="006F60BF" w:rsidRPr="00243812">
        <w:rPr>
          <w:rFonts w:ascii="Montserrat" w:hAnsi="Montserrat"/>
          <w:sz w:val="24"/>
        </w:rPr>
        <w:t xml:space="preserve"> </w:t>
      </w:r>
      <w:r w:rsidRPr="00243812">
        <w:rPr>
          <w:rFonts w:ascii="Montserrat" w:hAnsi="Montserrat"/>
          <w:sz w:val="24"/>
        </w:rPr>
        <w:t>Not all godly aspects are necessarily incarnate, however.</w:t>
      </w:r>
      <w:r w:rsidR="006F60BF" w:rsidRPr="00243812">
        <w:rPr>
          <w:rFonts w:ascii="Montserrat" w:hAnsi="Montserrat"/>
          <w:sz w:val="24"/>
        </w:rPr>
        <w:t xml:space="preserve"> </w:t>
      </w:r>
      <w:r w:rsidRPr="00243812">
        <w:rPr>
          <w:rFonts w:ascii="Montserrat" w:hAnsi="Montserrat"/>
          <w:sz w:val="24"/>
        </w:rPr>
        <w:t>Many are simply expressions of the power or will of the god, and can be extremely mutable.</w:t>
      </w:r>
      <w:r w:rsidR="006F60BF" w:rsidRPr="00243812">
        <w:rPr>
          <w:rFonts w:ascii="Montserrat" w:hAnsi="Montserrat"/>
          <w:sz w:val="24"/>
        </w:rPr>
        <w:t xml:space="preserve"> </w:t>
      </w:r>
    </w:p>
    <w:p w14:paraId="34DBFB86" w14:textId="77777777" w:rsidR="004E739B" w:rsidRPr="00243812" w:rsidRDefault="004E739B" w:rsidP="00F01A18">
      <w:pPr>
        <w:pStyle w:val="NoSpacing"/>
        <w:rPr>
          <w:rFonts w:ascii="Montserrat" w:hAnsi="Montserrat"/>
          <w:sz w:val="24"/>
        </w:rPr>
      </w:pPr>
    </w:p>
    <w:p w14:paraId="764D1FEA" w14:textId="77777777" w:rsidR="004E739B" w:rsidRPr="00243812" w:rsidRDefault="00243812" w:rsidP="00F01A18">
      <w:pPr>
        <w:pStyle w:val="NoSpacing"/>
        <w:rPr>
          <w:rFonts w:ascii="Montserrat" w:hAnsi="Montserrat"/>
          <w:sz w:val="24"/>
        </w:rPr>
      </w:pPr>
      <w:r w:rsidRPr="00243812">
        <w:rPr>
          <w:rFonts w:ascii="Montserrat" w:hAnsi="Montserrat"/>
          <w:sz w:val="24"/>
        </w:rPr>
        <w:t>realm</w:t>
      </w:r>
      <w:r w:rsidRPr="00243812">
        <w:rPr>
          <w:rFonts w:ascii="Montserrat" w:hAnsi="Montserrat"/>
          <w:sz w:val="24"/>
        </w:rPr>
        <w:tab/>
        <w:t>theme</w:t>
      </w:r>
    </w:p>
    <w:p w14:paraId="07CE44DB" w14:textId="77777777" w:rsidR="004E739B" w:rsidRPr="00243812" w:rsidRDefault="00243812" w:rsidP="00F01A18">
      <w:pPr>
        <w:pStyle w:val="NoSpacing"/>
        <w:rPr>
          <w:rFonts w:ascii="Montserrat" w:hAnsi="Montserrat"/>
          <w:sz w:val="24"/>
        </w:rPr>
      </w:pPr>
      <w:r w:rsidRPr="00243812">
        <w:rPr>
          <w:rFonts w:ascii="Montserrat" w:hAnsi="Montserrat"/>
          <w:sz w:val="24"/>
        </w:rPr>
        <w:tab/>
        <w:t>medium / dimension</w:t>
      </w:r>
    </w:p>
    <w:p w14:paraId="0F3427F4" w14:textId="77777777" w:rsidR="004E739B" w:rsidRPr="00243812" w:rsidRDefault="00243812" w:rsidP="00F01A18">
      <w:pPr>
        <w:pStyle w:val="NoSpacing"/>
        <w:rPr>
          <w:rFonts w:ascii="Montserrat" w:hAnsi="Montserrat"/>
          <w:sz w:val="24"/>
        </w:rPr>
      </w:pPr>
      <w:r w:rsidRPr="00243812">
        <w:rPr>
          <w:rFonts w:ascii="Montserrat" w:hAnsi="Montserrat"/>
          <w:sz w:val="24"/>
        </w:rPr>
        <w:tab/>
        <w:t>function</w:t>
      </w:r>
    </w:p>
    <w:p w14:paraId="5EED7D6D" w14:textId="77777777" w:rsidR="004E739B" w:rsidRPr="00243812" w:rsidRDefault="004E739B" w:rsidP="00F01A18">
      <w:pPr>
        <w:pStyle w:val="NoSpacing"/>
        <w:rPr>
          <w:rFonts w:ascii="Montserrat" w:hAnsi="Montserrat"/>
          <w:sz w:val="24"/>
        </w:rPr>
      </w:pPr>
    </w:p>
    <w:p w14:paraId="57F1AADE" w14:textId="1D6EC94C" w:rsidR="004E739B" w:rsidRPr="00243812" w:rsidRDefault="00243812" w:rsidP="00F01A18">
      <w:pPr>
        <w:pStyle w:val="NoSpacing"/>
        <w:rPr>
          <w:rFonts w:ascii="Montserrat" w:hAnsi="Montserrat"/>
          <w:sz w:val="24"/>
        </w:rPr>
      </w:pPr>
      <w:r w:rsidRPr="00243812">
        <w:rPr>
          <w:rFonts w:ascii="Montserrat" w:hAnsi="Montserrat"/>
          <w:sz w:val="24"/>
        </w:rPr>
        <w:tab/>
        <w:t>A god’s realm, or realms, are creations or acquisitions made by the god to suit either his obligations or his needs.</w:t>
      </w:r>
      <w:r w:rsidR="006F60BF" w:rsidRPr="00243812">
        <w:rPr>
          <w:rFonts w:ascii="Montserrat" w:hAnsi="Montserrat"/>
          <w:sz w:val="24"/>
        </w:rPr>
        <w:t xml:space="preserve"> </w:t>
      </w:r>
      <w:r w:rsidRPr="00243812">
        <w:rPr>
          <w:rFonts w:ascii="Montserrat" w:hAnsi="Montserrat"/>
          <w:sz w:val="24"/>
        </w:rPr>
        <w:t>Its theme defines the overriding character of this place of interaction.</w:t>
      </w:r>
      <w:r w:rsidR="006F60BF" w:rsidRPr="00243812">
        <w:rPr>
          <w:rFonts w:ascii="Montserrat" w:hAnsi="Montserrat"/>
          <w:sz w:val="24"/>
        </w:rPr>
        <w:t xml:space="preserve"> </w:t>
      </w:r>
      <w:r w:rsidRPr="00243812">
        <w:rPr>
          <w:rFonts w:ascii="Montserrat" w:hAnsi="Montserrat"/>
          <w:sz w:val="24"/>
        </w:rPr>
        <w:t>Used out of obligation, a realm is a place in which lesser beings are hosted by the god.</w:t>
      </w:r>
      <w:r w:rsidR="006F60BF" w:rsidRPr="00243812">
        <w:rPr>
          <w:rFonts w:ascii="Montserrat" w:hAnsi="Montserrat"/>
          <w:sz w:val="24"/>
        </w:rPr>
        <w:t xml:space="preserve"> </w:t>
      </w:r>
      <w:r w:rsidRPr="00243812">
        <w:rPr>
          <w:rFonts w:ascii="Montserrat" w:hAnsi="Montserrat"/>
          <w:sz w:val="24"/>
        </w:rPr>
        <w:t>Such realms often have themes like reality or dream.</w:t>
      </w:r>
      <w:r w:rsidR="006F60BF" w:rsidRPr="00243812">
        <w:rPr>
          <w:rFonts w:ascii="Montserrat" w:hAnsi="Montserrat"/>
          <w:sz w:val="24"/>
        </w:rPr>
        <w:t xml:space="preserve"> </w:t>
      </w:r>
      <w:r w:rsidRPr="00243812">
        <w:rPr>
          <w:rFonts w:ascii="Montserrat" w:hAnsi="Montserrat"/>
          <w:sz w:val="24"/>
        </w:rPr>
        <w:t>Often, a realm has a more integral, and personal, function.</w:t>
      </w:r>
      <w:r w:rsidR="006F60BF" w:rsidRPr="00243812">
        <w:rPr>
          <w:rFonts w:ascii="Montserrat" w:hAnsi="Montserrat"/>
          <w:sz w:val="24"/>
        </w:rPr>
        <w:t xml:space="preserve"> </w:t>
      </w:r>
      <w:r w:rsidRPr="00243812">
        <w:rPr>
          <w:rFonts w:ascii="Montserrat" w:hAnsi="Montserrat"/>
          <w:sz w:val="24"/>
        </w:rPr>
        <w:t>Often serving as a reservoir for their power.</w:t>
      </w:r>
      <w:r w:rsidR="006F60BF" w:rsidRPr="00243812">
        <w:rPr>
          <w:rFonts w:ascii="Montserrat" w:hAnsi="Montserrat"/>
          <w:sz w:val="24"/>
        </w:rPr>
        <w:t xml:space="preserve"> </w:t>
      </w:r>
      <w:r w:rsidRPr="00243812">
        <w:rPr>
          <w:rFonts w:ascii="Montserrat" w:hAnsi="Montserrat"/>
          <w:sz w:val="24"/>
        </w:rPr>
        <w:t>Sometimes obligation and need are both served by a realm, serving as both reservoir and hospitality, and having themes like heaven, hell or even nightmare.</w:t>
      </w:r>
      <w:r w:rsidR="006F60BF" w:rsidRPr="00243812">
        <w:rPr>
          <w:rFonts w:ascii="Montserrat" w:hAnsi="Montserrat"/>
          <w:sz w:val="24"/>
        </w:rPr>
        <w:t xml:space="preserve"> </w:t>
      </w:r>
      <w:r w:rsidRPr="00243812">
        <w:rPr>
          <w:rFonts w:ascii="Montserrat" w:hAnsi="Montserrat"/>
          <w:sz w:val="24"/>
        </w:rPr>
        <w:t>As such, these realms take loan of the souls of the mortal inhabitants and give them trial or entertainment as suits their position there.</w:t>
      </w:r>
      <w:r w:rsidR="006F60BF" w:rsidRPr="00243812">
        <w:rPr>
          <w:rFonts w:ascii="Montserrat" w:hAnsi="Montserrat"/>
          <w:sz w:val="24"/>
        </w:rPr>
        <w:t xml:space="preserve"> </w:t>
      </w:r>
      <w:r w:rsidRPr="00243812">
        <w:rPr>
          <w:rFonts w:ascii="Montserrat" w:hAnsi="Montserrat"/>
          <w:sz w:val="24"/>
        </w:rPr>
        <w:t>Occasionally, a god will invest a realm for simple amusement, and call it fantasy, bringing in outsiders or creating insiders with largely free wills.</w:t>
      </w:r>
      <w:r w:rsidR="006F60BF" w:rsidRPr="00243812">
        <w:rPr>
          <w:rFonts w:ascii="Montserrat" w:hAnsi="Montserrat"/>
          <w:sz w:val="24"/>
        </w:rPr>
        <w:t xml:space="preserve"> </w:t>
      </w:r>
      <w:r w:rsidRPr="00243812">
        <w:rPr>
          <w:rFonts w:ascii="Montserrat" w:hAnsi="Montserrat"/>
          <w:sz w:val="24"/>
        </w:rPr>
        <w:t>A given realm is defined additionally in terms of assorted mediums and dimensions of their expression.</w:t>
      </w:r>
      <w:r w:rsidR="006F60BF" w:rsidRPr="00243812">
        <w:rPr>
          <w:rFonts w:ascii="Montserrat" w:hAnsi="Montserrat"/>
          <w:sz w:val="24"/>
        </w:rPr>
        <w:t xml:space="preserve"> </w:t>
      </w:r>
      <w:r w:rsidRPr="00243812">
        <w:rPr>
          <w:rFonts w:ascii="Montserrat" w:hAnsi="Montserrat"/>
          <w:sz w:val="24"/>
        </w:rPr>
        <w:t>These limits are containing ones, and any which are exceeded give way into the realm in which the gods themselves exist.</w:t>
      </w:r>
      <w:r w:rsidR="006F60BF" w:rsidRPr="00243812">
        <w:rPr>
          <w:rFonts w:ascii="Montserrat" w:hAnsi="Montserrat"/>
          <w:sz w:val="24"/>
        </w:rPr>
        <w:t xml:space="preserve"> </w:t>
      </w:r>
      <w:r w:rsidRPr="00243812">
        <w:rPr>
          <w:rFonts w:ascii="Montserrat" w:hAnsi="Montserrat"/>
          <w:sz w:val="24"/>
        </w:rPr>
        <w:t>If the cause is capable of surviving in this environment, or has personal autonomy in their existence, then they may face the god eye to eye, so to speak.</w:t>
      </w:r>
      <w:r w:rsidR="006F60BF" w:rsidRPr="00243812">
        <w:rPr>
          <w:rFonts w:ascii="Montserrat" w:hAnsi="Montserrat"/>
          <w:sz w:val="24"/>
        </w:rPr>
        <w:t xml:space="preserve"> </w:t>
      </w:r>
      <w:r w:rsidRPr="00243812">
        <w:rPr>
          <w:rFonts w:ascii="Montserrat" w:hAnsi="Montserrat"/>
          <w:sz w:val="24"/>
        </w:rPr>
        <w:t>It is not unlikely that such an upstart newcomer may desire to establish him or herself among the gods.</w:t>
      </w:r>
      <w:r w:rsidR="006F60BF" w:rsidRPr="00243812">
        <w:rPr>
          <w:rFonts w:ascii="Montserrat" w:hAnsi="Montserrat"/>
          <w:sz w:val="24"/>
        </w:rPr>
        <w:t xml:space="preserve"> </w:t>
      </w:r>
      <w:r w:rsidRPr="00243812">
        <w:rPr>
          <w:rFonts w:ascii="Montserrat" w:hAnsi="Montserrat"/>
          <w:sz w:val="24"/>
        </w:rPr>
        <w:t>If, however, they are free of obligation, they may also be offered access to the Open Path.</w:t>
      </w:r>
    </w:p>
    <w:p w14:paraId="6D34F28B" w14:textId="77777777" w:rsidR="004E739B" w:rsidRPr="00243812" w:rsidRDefault="004E739B" w:rsidP="00F01A18">
      <w:pPr>
        <w:pStyle w:val="NoSpacing"/>
        <w:rPr>
          <w:rFonts w:ascii="Montserrat" w:hAnsi="Montserrat"/>
          <w:sz w:val="24"/>
        </w:rPr>
      </w:pPr>
    </w:p>
    <w:p w14:paraId="2EAD9AAC" w14:textId="77777777" w:rsidR="006F60BF" w:rsidRPr="00243812" w:rsidRDefault="00243812" w:rsidP="00F01A18">
      <w:pPr>
        <w:pStyle w:val="NoSpacing"/>
        <w:rPr>
          <w:rFonts w:ascii="Montserrat" w:hAnsi="Montserrat"/>
          <w:sz w:val="24"/>
        </w:rPr>
      </w:pPr>
      <w:r w:rsidRPr="00243812">
        <w:rPr>
          <w:rFonts w:ascii="Montserrat" w:hAnsi="Montserrat"/>
          <w:sz w:val="24"/>
        </w:rPr>
        <w:tab/>
        <w:t>theme</w:t>
      </w:r>
      <w:r w:rsidRPr="00243812">
        <w:rPr>
          <w:rFonts w:ascii="Montserrat" w:hAnsi="Montserrat"/>
          <w:sz w:val="24"/>
        </w:rPr>
        <w:tab/>
      </w:r>
    </w:p>
    <w:p w14:paraId="2349ADEB" w14:textId="2E087FBE" w:rsidR="004E739B" w:rsidRPr="00243812" w:rsidRDefault="006F60BF" w:rsidP="00F01A18">
      <w:pPr>
        <w:pStyle w:val="NoSpacing"/>
        <w:rPr>
          <w:rFonts w:ascii="Montserrat" w:hAnsi="Montserrat"/>
          <w:sz w:val="24"/>
        </w:rPr>
      </w:pPr>
      <w:r w:rsidRPr="00243812">
        <w:rPr>
          <w:rFonts w:ascii="Montserrat" w:hAnsi="Montserrat"/>
          <w:sz w:val="24"/>
        </w:rPr>
        <w:tab/>
        <w:t>reality</w:t>
      </w:r>
      <w:r w:rsidRPr="00243812">
        <w:rPr>
          <w:rFonts w:ascii="Montserrat" w:hAnsi="Montserrat"/>
          <w:sz w:val="24"/>
        </w:rPr>
        <w:tab/>
        <w:t>400</w:t>
      </w:r>
    </w:p>
    <w:p w14:paraId="5CA1C7BE" w14:textId="44786BBA" w:rsidR="004E739B" w:rsidRPr="00243812" w:rsidRDefault="006F60BF" w:rsidP="00F01A18">
      <w:pPr>
        <w:pStyle w:val="NoSpacing"/>
        <w:rPr>
          <w:rFonts w:ascii="Montserrat" w:hAnsi="Montserrat"/>
          <w:sz w:val="24"/>
        </w:rPr>
      </w:pPr>
      <w:r w:rsidRPr="00243812">
        <w:rPr>
          <w:rFonts w:ascii="Montserrat" w:hAnsi="Montserrat"/>
          <w:sz w:val="24"/>
        </w:rPr>
        <w:tab/>
        <w:t>dream</w:t>
      </w:r>
      <w:r w:rsidRPr="00243812">
        <w:rPr>
          <w:rFonts w:ascii="Montserrat" w:hAnsi="Montserrat"/>
          <w:sz w:val="24"/>
        </w:rPr>
        <w:tab/>
        <w:t>300</w:t>
      </w:r>
    </w:p>
    <w:p w14:paraId="4578A6C7" w14:textId="77777777" w:rsidR="004E739B" w:rsidRPr="00243812" w:rsidRDefault="004E739B" w:rsidP="00F01A18">
      <w:pPr>
        <w:pStyle w:val="NoSpacing"/>
        <w:rPr>
          <w:rFonts w:ascii="Montserrat" w:hAnsi="Montserrat"/>
          <w:sz w:val="24"/>
        </w:rPr>
      </w:pPr>
    </w:p>
    <w:p w14:paraId="40A30991" w14:textId="043356F3" w:rsidR="004E739B" w:rsidRPr="00243812" w:rsidRDefault="006F60BF" w:rsidP="00F01A18">
      <w:pPr>
        <w:pStyle w:val="NoSpacing"/>
        <w:rPr>
          <w:rFonts w:ascii="Montserrat" w:hAnsi="Montserrat"/>
          <w:sz w:val="24"/>
        </w:rPr>
      </w:pPr>
      <w:r w:rsidRPr="00243812">
        <w:rPr>
          <w:rFonts w:ascii="Montserrat" w:hAnsi="Montserrat"/>
          <w:sz w:val="24"/>
        </w:rPr>
        <w:tab/>
        <w:t>heaven</w:t>
      </w:r>
      <w:r w:rsidRPr="00243812">
        <w:rPr>
          <w:rFonts w:ascii="Montserrat" w:hAnsi="Montserrat"/>
          <w:sz w:val="24"/>
        </w:rPr>
        <w:tab/>
        <w:t>500</w:t>
      </w:r>
      <w:r w:rsidRPr="00243812">
        <w:rPr>
          <w:rFonts w:ascii="Montserrat" w:hAnsi="Montserrat"/>
          <w:sz w:val="24"/>
        </w:rPr>
        <w:tab/>
      </w:r>
    </w:p>
    <w:p w14:paraId="49B2E162" w14:textId="210244F9" w:rsidR="004E739B" w:rsidRPr="00243812" w:rsidRDefault="006F60BF" w:rsidP="00F01A18">
      <w:pPr>
        <w:pStyle w:val="NoSpacing"/>
        <w:rPr>
          <w:rFonts w:ascii="Montserrat" w:hAnsi="Montserrat"/>
          <w:sz w:val="24"/>
        </w:rPr>
      </w:pPr>
      <w:r w:rsidRPr="00243812">
        <w:rPr>
          <w:rFonts w:ascii="Montserrat" w:hAnsi="Montserrat"/>
          <w:sz w:val="24"/>
        </w:rPr>
        <w:tab/>
        <w:t>hell</w:t>
      </w:r>
      <w:r w:rsidRPr="00243812">
        <w:rPr>
          <w:rFonts w:ascii="Montserrat" w:hAnsi="Montserrat"/>
          <w:sz w:val="24"/>
        </w:rPr>
        <w:tab/>
        <w:t>500</w:t>
      </w:r>
    </w:p>
    <w:p w14:paraId="6E7D410B" w14:textId="3C393874" w:rsidR="004E739B" w:rsidRPr="00243812" w:rsidRDefault="006F60BF" w:rsidP="00F01A18">
      <w:pPr>
        <w:pStyle w:val="NoSpacing"/>
        <w:rPr>
          <w:rFonts w:ascii="Montserrat" w:hAnsi="Montserrat"/>
          <w:sz w:val="24"/>
        </w:rPr>
      </w:pPr>
      <w:r w:rsidRPr="00243812">
        <w:rPr>
          <w:rFonts w:ascii="Montserrat" w:hAnsi="Montserrat"/>
          <w:sz w:val="24"/>
        </w:rPr>
        <w:tab/>
        <w:t>nightmare</w:t>
      </w:r>
      <w:r w:rsidRPr="00243812">
        <w:rPr>
          <w:rFonts w:ascii="Montserrat" w:hAnsi="Montserrat"/>
          <w:sz w:val="24"/>
        </w:rPr>
        <w:tab/>
        <w:t>200</w:t>
      </w:r>
    </w:p>
    <w:p w14:paraId="56353808"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52B3809E" w14:textId="400FA30C" w:rsidR="004E739B" w:rsidRPr="00243812" w:rsidRDefault="006F60BF" w:rsidP="00F01A18">
      <w:pPr>
        <w:pStyle w:val="NoSpacing"/>
        <w:rPr>
          <w:rFonts w:ascii="Montserrat" w:hAnsi="Montserrat"/>
          <w:sz w:val="24"/>
        </w:rPr>
      </w:pPr>
      <w:r w:rsidRPr="00243812">
        <w:rPr>
          <w:rFonts w:ascii="Montserrat" w:hAnsi="Montserrat"/>
          <w:sz w:val="24"/>
        </w:rPr>
        <w:tab/>
        <w:t>fantasy</w:t>
      </w:r>
      <w:r w:rsidRPr="00243812">
        <w:rPr>
          <w:rFonts w:ascii="Montserrat" w:hAnsi="Montserrat"/>
          <w:sz w:val="24"/>
        </w:rPr>
        <w:tab/>
        <w:t>100</w:t>
      </w:r>
    </w:p>
    <w:p w14:paraId="4B5A14F3" w14:textId="77777777" w:rsidR="004E739B" w:rsidRPr="00243812" w:rsidRDefault="004E739B" w:rsidP="00F01A18">
      <w:pPr>
        <w:pStyle w:val="NoSpacing"/>
        <w:rPr>
          <w:rFonts w:ascii="Montserrat" w:hAnsi="Montserrat"/>
          <w:sz w:val="24"/>
        </w:rPr>
      </w:pPr>
    </w:p>
    <w:p w14:paraId="59E2892A" w14:textId="77777777" w:rsidR="004E739B" w:rsidRPr="00243812" w:rsidRDefault="00243812" w:rsidP="00F01A18">
      <w:pPr>
        <w:pStyle w:val="NoSpacing"/>
        <w:rPr>
          <w:rFonts w:ascii="Montserrat" w:hAnsi="Montserrat"/>
          <w:sz w:val="24"/>
        </w:rPr>
      </w:pPr>
      <w:r w:rsidRPr="00243812">
        <w:rPr>
          <w:rFonts w:ascii="Montserrat" w:hAnsi="Montserrat"/>
          <w:sz w:val="24"/>
        </w:rPr>
        <w:tab/>
        <w:t>medium / dimension</w:t>
      </w:r>
      <w:r w:rsidRPr="00243812">
        <w:rPr>
          <w:rFonts w:ascii="Montserrat" w:hAnsi="Montserrat"/>
          <w:sz w:val="24"/>
        </w:rPr>
        <w:tab/>
        <w:t>add to theme cost</w:t>
      </w:r>
    </w:p>
    <w:p w14:paraId="62B4F6C2" w14:textId="105842D3" w:rsidR="004E739B" w:rsidRPr="00243812" w:rsidRDefault="006F60BF" w:rsidP="00F01A18">
      <w:pPr>
        <w:pStyle w:val="NoSpacing"/>
        <w:rPr>
          <w:rFonts w:ascii="Montserrat" w:hAnsi="Montserrat"/>
          <w:sz w:val="24"/>
        </w:rPr>
      </w:pPr>
      <w:r w:rsidRPr="00243812">
        <w:rPr>
          <w:rFonts w:ascii="Montserrat" w:hAnsi="Montserrat"/>
          <w:sz w:val="24"/>
        </w:rPr>
        <w:tab/>
        <w:t>M</w:t>
      </w:r>
      <w:r w:rsidRPr="00243812">
        <w:rPr>
          <w:rFonts w:ascii="Montserrat" w:hAnsi="Montserrat"/>
          <w:sz w:val="24"/>
        </w:rPr>
        <w:tab/>
        <w:t>100</w:t>
      </w:r>
    </w:p>
    <w:p w14:paraId="536B5CE6" w14:textId="4A579FEB" w:rsidR="004E739B" w:rsidRPr="00243812" w:rsidRDefault="006F60BF" w:rsidP="00F01A18">
      <w:pPr>
        <w:pStyle w:val="NoSpacing"/>
        <w:rPr>
          <w:rFonts w:ascii="Montserrat" w:hAnsi="Montserrat"/>
          <w:sz w:val="24"/>
        </w:rPr>
      </w:pPr>
      <w:r w:rsidRPr="00243812">
        <w:rPr>
          <w:rFonts w:ascii="Montserrat" w:hAnsi="Montserrat"/>
          <w:sz w:val="24"/>
        </w:rPr>
        <w:tab/>
        <w:t>MI</w:t>
      </w:r>
      <w:r w:rsidRPr="00243812">
        <w:rPr>
          <w:rFonts w:ascii="Montserrat" w:hAnsi="Montserrat"/>
          <w:sz w:val="24"/>
        </w:rPr>
        <w:tab/>
        <w:t>300</w:t>
      </w:r>
    </w:p>
    <w:p w14:paraId="58D7B706" w14:textId="4F6ADFD7" w:rsidR="004E739B" w:rsidRPr="00243812" w:rsidRDefault="006F60BF" w:rsidP="00F01A18">
      <w:pPr>
        <w:pStyle w:val="NoSpacing"/>
        <w:rPr>
          <w:rFonts w:ascii="Montserrat" w:hAnsi="Montserrat"/>
          <w:sz w:val="24"/>
        </w:rPr>
      </w:pPr>
      <w:r w:rsidRPr="00243812">
        <w:rPr>
          <w:rFonts w:ascii="Montserrat" w:hAnsi="Montserrat"/>
          <w:sz w:val="24"/>
        </w:rPr>
        <w:tab/>
        <w:t>I</w:t>
      </w:r>
      <w:r w:rsidRPr="00243812">
        <w:rPr>
          <w:rFonts w:ascii="Montserrat" w:hAnsi="Montserrat"/>
          <w:sz w:val="24"/>
        </w:rPr>
        <w:tab/>
        <w:t>500</w:t>
      </w:r>
    </w:p>
    <w:p w14:paraId="6695485B" w14:textId="77777777" w:rsidR="004E739B" w:rsidRPr="00243812" w:rsidRDefault="004E739B" w:rsidP="00F01A18">
      <w:pPr>
        <w:pStyle w:val="NoSpacing"/>
        <w:rPr>
          <w:rFonts w:ascii="Montserrat" w:hAnsi="Montserrat"/>
          <w:sz w:val="24"/>
        </w:rPr>
      </w:pPr>
    </w:p>
    <w:p w14:paraId="0805A979" w14:textId="77777777" w:rsidR="004E739B" w:rsidRPr="00243812" w:rsidRDefault="00243812" w:rsidP="00F01A18">
      <w:pPr>
        <w:pStyle w:val="NoSpacing"/>
        <w:rPr>
          <w:rFonts w:ascii="Montserrat" w:hAnsi="Montserrat"/>
          <w:sz w:val="24"/>
        </w:rPr>
      </w:pPr>
      <w:r w:rsidRPr="00243812">
        <w:rPr>
          <w:rFonts w:ascii="Montserrat" w:hAnsi="Montserrat"/>
          <w:sz w:val="24"/>
        </w:rPr>
        <w:tab/>
        <w:t>function</w:t>
      </w:r>
      <w:r w:rsidRPr="00243812">
        <w:rPr>
          <w:rFonts w:ascii="Montserrat" w:hAnsi="Montserrat"/>
          <w:sz w:val="24"/>
        </w:rPr>
        <w:tab/>
        <w:t>reservoir</w:t>
      </w:r>
      <w:r w:rsidRPr="00243812">
        <w:rPr>
          <w:rFonts w:ascii="Montserrat" w:hAnsi="Montserrat"/>
          <w:sz w:val="24"/>
        </w:rPr>
        <w:tab/>
        <w:t>10</w:t>
      </w:r>
    </w:p>
    <w:p w14:paraId="5C433556" w14:textId="4C9425BE" w:rsidR="004E739B" w:rsidRPr="00243812" w:rsidRDefault="006F60BF" w:rsidP="00F01A18">
      <w:pPr>
        <w:pStyle w:val="NoSpacing"/>
        <w:rPr>
          <w:rFonts w:ascii="Montserrat" w:hAnsi="Montserrat"/>
          <w:sz w:val="24"/>
        </w:rPr>
      </w:pPr>
      <w:r w:rsidRPr="00243812">
        <w:rPr>
          <w:rFonts w:ascii="Montserrat" w:hAnsi="Montserrat"/>
          <w:sz w:val="24"/>
        </w:rPr>
        <w:tab/>
        <w:t>r / oblig</w:t>
      </w:r>
      <w:r w:rsidRPr="00243812">
        <w:rPr>
          <w:rFonts w:ascii="Montserrat" w:hAnsi="Montserrat"/>
          <w:sz w:val="24"/>
        </w:rPr>
        <w:tab/>
        <w:t>0</w:t>
      </w:r>
    </w:p>
    <w:p w14:paraId="19620ECB" w14:textId="367D4144" w:rsidR="004E739B" w:rsidRPr="00243812" w:rsidRDefault="006F60BF" w:rsidP="00F01A18">
      <w:pPr>
        <w:pStyle w:val="NoSpacing"/>
        <w:rPr>
          <w:rFonts w:ascii="Montserrat" w:hAnsi="Montserrat"/>
          <w:sz w:val="24"/>
        </w:rPr>
      </w:pPr>
      <w:r w:rsidRPr="00243812">
        <w:rPr>
          <w:rFonts w:ascii="Montserrat" w:hAnsi="Montserrat"/>
          <w:sz w:val="24"/>
        </w:rPr>
        <w:tab/>
        <w:t>amusement</w:t>
      </w:r>
      <w:r w:rsidRPr="00243812">
        <w:rPr>
          <w:rFonts w:ascii="Montserrat" w:hAnsi="Montserrat"/>
          <w:sz w:val="24"/>
        </w:rPr>
        <w:tab/>
        <w:t>-1</w:t>
      </w:r>
    </w:p>
    <w:p w14:paraId="61DE4076" w14:textId="1FD27FD7" w:rsidR="004E739B" w:rsidRPr="00243812" w:rsidRDefault="006F60BF" w:rsidP="00F01A18">
      <w:pPr>
        <w:pStyle w:val="NoSpacing"/>
        <w:rPr>
          <w:rFonts w:ascii="Montserrat" w:hAnsi="Montserrat"/>
          <w:sz w:val="24"/>
        </w:rPr>
      </w:pPr>
      <w:r w:rsidRPr="00243812">
        <w:rPr>
          <w:rFonts w:ascii="Montserrat" w:hAnsi="Montserrat"/>
          <w:sz w:val="24"/>
        </w:rPr>
        <w:tab/>
        <w:t>obligation</w:t>
      </w:r>
      <w:r w:rsidRPr="00243812">
        <w:rPr>
          <w:rFonts w:ascii="Montserrat" w:hAnsi="Montserrat"/>
          <w:sz w:val="24"/>
        </w:rPr>
        <w:tab/>
        <w:t>-10</w:t>
      </w:r>
    </w:p>
    <w:p w14:paraId="265BC9FB" w14:textId="77777777" w:rsidR="004E739B" w:rsidRPr="00243812" w:rsidRDefault="004E739B" w:rsidP="00F01A18">
      <w:pPr>
        <w:pStyle w:val="NoSpacing"/>
        <w:rPr>
          <w:rFonts w:ascii="Montserrat" w:hAnsi="Montserrat"/>
          <w:sz w:val="24"/>
        </w:rPr>
      </w:pPr>
    </w:p>
    <w:p w14:paraId="2A60773B" w14:textId="77777777" w:rsidR="004E739B" w:rsidRPr="00243812" w:rsidRDefault="00243812" w:rsidP="00F01A18">
      <w:pPr>
        <w:pStyle w:val="NoSpacing"/>
        <w:rPr>
          <w:rFonts w:ascii="Montserrat" w:hAnsi="Montserrat"/>
          <w:sz w:val="24"/>
        </w:rPr>
      </w:pPr>
      <w:r w:rsidRPr="00243812">
        <w:rPr>
          <w:rFonts w:ascii="Montserrat" w:hAnsi="Montserrat"/>
          <w:sz w:val="24"/>
        </w:rPr>
        <w:tab/>
        <w:t>multiply realm cost by function rating.</w:t>
      </w:r>
    </w:p>
    <w:p w14:paraId="51CACC21" w14:textId="77777777" w:rsidR="004E739B" w:rsidRPr="00243812" w:rsidRDefault="004E739B" w:rsidP="00F01A18">
      <w:pPr>
        <w:pStyle w:val="NoSpacing"/>
        <w:rPr>
          <w:rFonts w:ascii="Montserrat" w:hAnsi="Montserrat"/>
          <w:sz w:val="24"/>
        </w:rPr>
      </w:pPr>
    </w:p>
    <w:p w14:paraId="6C05E294" w14:textId="77777777" w:rsidR="004E739B" w:rsidRPr="00243812" w:rsidRDefault="004E739B" w:rsidP="00F01A18">
      <w:pPr>
        <w:pStyle w:val="NoSpacing"/>
        <w:rPr>
          <w:rFonts w:ascii="Montserrat" w:hAnsi="Montserrat"/>
          <w:sz w:val="24"/>
        </w:rPr>
      </w:pPr>
    </w:p>
    <w:p w14:paraId="38D24ABE" w14:textId="77777777" w:rsidR="004E739B" w:rsidRPr="00243812" w:rsidRDefault="004E739B" w:rsidP="00F01A18">
      <w:pPr>
        <w:pStyle w:val="NoSpacing"/>
        <w:rPr>
          <w:rFonts w:ascii="Montserrat" w:hAnsi="Montserrat"/>
          <w:sz w:val="24"/>
        </w:rPr>
      </w:pPr>
    </w:p>
    <w:p w14:paraId="768A21FA" w14:textId="4DC9147C" w:rsidR="004E739B" w:rsidRPr="00243812" w:rsidRDefault="00243812" w:rsidP="00F01A18">
      <w:pPr>
        <w:pStyle w:val="NoSpacing"/>
        <w:rPr>
          <w:rFonts w:ascii="Montserrat" w:hAnsi="Montserrat"/>
          <w:sz w:val="24"/>
        </w:rPr>
      </w:pPr>
      <w:r w:rsidRPr="00243812">
        <w:rPr>
          <w:rFonts w:ascii="Montserrat" w:hAnsi="Montserrat"/>
          <w:sz w:val="24"/>
        </w:rPr>
        <w:tab/>
        <w:t>Comparative Dimensional Inversions</w:t>
      </w:r>
      <w:r w:rsidR="006F60BF" w:rsidRPr="00243812">
        <w:rPr>
          <w:rFonts w:ascii="Montserrat" w:hAnsi="Montserrat"/>
          <w:sz w:val="24"/>
        </w:rPr>
        <w:tab/>
      </w:r>
    </w:p>
    <w:p w14:paraId="2C46748C" w14:textId="77777777" w:rsidR="004E739B" w:rsidRPr="00243812" w:rsidRDefault="004E739B" w:rsidP="00F01A18">
      <w:pPr>
        <w:pStyle w:val="NoSpacing"/>
        <w:rPr>
          <w:rFonts w:ascii="Montserrat" w:hAnsi="Montserrat"/>
          <w:sz w:val="24"/>
        </w:rPr>
      </w:pPr>
    </w:p>
    <w:p w14:paraId="03065AF8" w14:textId="77777777" w:rsidR="006F60BF" w:rsidRPr="00243812" w:rsidRDefault="00243812" w:rsidP="00F01A18">
      <w:pPr>
        <w:pStyle w:val="NoSpacing"/>
        <w:rPr>
          <w:rFonts w:ascii="Montserrat" w:hAnsi="Montserrat"/>
          <w:sz w:val="24"/>
        </w:rPr>
      </w:pPr>
      <w:r w:rsidRPr="00243812">
        <w:rPr>
          <w:rFonts w:ascii="Montserrat" w:hAnsi="Montserrat"/>
          <w:sz w:val="24"/>
        </w:rPr>
        <w:tab/>
        <w:t>Realm</w:t>
      </w:r>
    </w:p>
    <w:p w14:paraId="25F1FB19" w14:textId="147B2A27" w:rsidR="004E739B" w:rsidRPr="00243812" w:rsidRDefault="006F60BF" w:rsidP="00F01A18">
      <w:pPr>
        <w:pStyle w:val="NoSpacing"/>
        <w:rPr>
          <w:rFonts w:ascii="Montserrat" w:hAnsi="Montserrat"/>
          <w:sz w:val="24"/>
        </w:rPr>
      </w:pPr>
      <w:r w:rsidRPr="00243812">
        <w:rPr>
          <w:rFonts w:ascii="Montserrat" w:hAnsi="Montserrat"/>
          <w:sz w:val="24"/>
        </w:rPr>
        <w:tab/>
        <w:t>1</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p>
    <w:p w14:paraId="4F3AB88F" w14:textId="0E675482" w:rsidR="004E739B" w:rsidRPr="00243812" w:rsidRDefault="006F60BF" w:rsidP="00F01A18">
      <w:pPr>
        <w:pStyle w:val="NoSpacing"/>
        <w:rPr>
          <w:rFonts w:ascii="Montserrat" w:hAnsi="Montserrat"/>
          <w:sz w:val="24"/>
        </w:rPr>
      </w:pPr>
      <w:r w:rsidRPr="00243812">
        <w:rPr>
          <w:rFonts w:ascii="Montserrat" w:hAnsi="Montserrat"/>
          <w:sz w:val="24"/>
        </w:rPr>
        <w:tab/>
        <w:t>2</w:t>
      </w:r>
      <w:r w:rsidRPr="00243812">
        <w:rPr>
          <w:rFonts w:ascii="Montserrat" w:hAnsi="Montserrat"/>
          <w:sz w:val="24"/>
        </w:rPr>
        <w:tab/>
        <w:t>1</w:t>
      </w:r>
      <w:r w:rsidRPr="00243812">
        <w:rPr>
          <w:rFonts w:ascii="Montserrat" w:hAnsi="Montserrat"/>
          <w:sz w:val="24"/>
        </w:rPr>
        <w:tab/>
        <w:t>1</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p>
    <w:p w14:paraId="1AC734EC" w14:textId="00F9B342" w:rsidR="004E739B" w:rsidRPr="00243812" w:rsidRDefault="006F60BF" w:rsidP="00F01A18">
      <w:pPr>
        <w:pStyle w:val="NoSpacing"/>
        <w:rPr>
          <w:rFonts w:ascii="Montserrat" w:hAnsi="Montserrat"/>
          <w:sz w:val="24"/>
        </w:rPr>
      </w:pPr>
      <w:r w:rsidRPr="00243812">
        <w:rPr>
          <w:rFonts w:ascii="Montserrat" w:hAnsi="Montserrat"/>
          <w:sz w:val="24"/>
        </w:rPr>
        <w:tab/>
        <w:t>3</w:t>
      </w:r>
      <w:r w:rsidRPr="00243812">
        <w:rPr>
          <w:rFonts w:ascii="Montserrat" w:hAnsi="Montserrat"/>
          <w:sz w:val="24"/>
        </w:rPr>
        <w:tab/>
        <w:t>2</w:t>
      </w:r>
      <w:r w:rsidRPr="00243812">
        <w:rPr>
          <w:rFonts w:ascii="Montserrat" w:hAnsi="Montserrat"/>
          <w:sz w:val="24"/>
        </w:rPr>
        <w:tab/>
        <w:t>2</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p>
    <w:p w14:paraId="6745F595" w14:textId="77777777" w:rsidR="004E739B" w:rsidRPr="00243812" w:rsidRDefault="00243812" w:rsidP="00F01A18">
      <w:pPr>
        <w:pStyle w:val="NoSpacing"/>
        <w:rPr>
          <w:rFonts w:ascii="Montserrat" w:hAnsi="Montserrat"/>
          <w:sz w:val="24"/>
        </w:rPr>
      </w:pPr>
      <w:r w:rsidRPr="00243812">
        <w:rPr>
          <w:rFonts w:ascii="Montserrat" w:hAnsi="Montserrat"/>
          <w:sz w:val="24"/>
        </w:rPr>
        <w:tab/>
        <w:t>M</w:t>
      </w:r>
      <w:r w:rsidRPr="00243812">
        <w:rPr>
          <w:rFonts w:ascii="Montserrat" w:hAnsi="Montserrat"/>
          <w:sz w:val="24"/>
        </w:rPr>
        <w:tab/>
        <w:t>4</w:t>
      </w:r>
      <w:r w:rsidRPr="00243812">
        <w:rPr>
          <w:rFonts w:ascii="Montserrat" w:hAnsi="Montserrat"/>
          <w:sz w:val="24"/>
        </w:rPr>
        <w:tab/>
        <w:t>3</w:t>
      </w:r>
      <w:r w:rsidRPr="00243812">
        <w:rPr>
          <w:rFonts w:ascii="Montserrat" w:hAnsi="Montserrat"/>
          <w:sz w:val="24"/>
        </w:rPr>
        <w:tab/>
        <w:t>3</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p>
    <w:p w14:paraId="01EB49A6" w14:textId="77777777" w:rsidR="004E739B" w:rsidRPr="00243812" w:rsidRDefault="00243812" w:rsidP="00F01A18">
      <w:pPr>
        <w:pStyle w:val="NoSpacing"/>
        <w:rPr>
          <w:rFonts w:ascii="Montserrat" w:hAnsi="Montserrat"/>
          <w:sz w:val="24"/>
        </w:rPr>
      </w:pPr>
      <w:r w:rsidRPr="00243812">
        <w:rPr>
          <w:rFonts w:ascii="Montserrat" w:hAnsi="Montserrat"/>
          <w:sz w:val="24"/>
        </w:rPr>
        <w:tab/>
        <w:t>MI</w:t>
      </w:r>
      <w:r w:rsidRPr="00243812">
        <w:rPr>
          <w:rFonts w:ascii="Montserrat" w:hAnsi="Montserrat"/>
          <w:sz w:val="24"/>
        </w:rPr>
        <w:tab/>
        <w:t>5</w:t>
      </w:r>
      <w:r w:rsidRPr="00243812">
        <w:rPr>
          <w:rFonts w:ascii="Montserrat" w:hAnsi="Montserrat"/>
          <w:sz w:val="24"/>
        </w:rPr>
        <w:tab/>
      </w:r>
      <w:r w:rsidRPr="00243812">
        <w:rPr>
          <w:rFonts w:ascii="Montserrat" w:hAnsi="Montserrat"/>
          <w:sz w:val="24"/>
        </w:rPr>
        <w:t>4</w:t>
      </w:r>
      <w:r w:rsidRPr="00243812">
        <w:rPr>
          <w:rFonts w:ascii="Montserrat" w:hAnsi="Montserrat"/>
          <w:sz w:val="24"/>
        </w:rPr>
        <w:tab/>
        <w:t>4</w:t>
      </w:r>
      <w:r w:rsidRPr="00243812">
        <w:rPr>
          <w:rFonts w:ascii="Montserrat" w:hAnsi="Montserrat"/>
          <w:sz w:val="24"/>
        </w:rPr>
        <w:tab/>
        <w:t>1</w:t>
      </w:r>
      <w:r w:rsidRPr="00243812">
        <w:rPr>
          <w:rFonts w:ascii="Montserrat" w:hAnsi="Montserrat"/>
          <w:sz w:val="24"/>
        </w:rPr>
        <w:tab/>
        <w:t>0</w:t>
      </w:r>
      <w:r w:rsidRPr="00243812">
        <w:rPr>
          <w:rFonts w:ascii="Montserrat" w:hAnsi="Montserrat"/>
          <w:sz w:val="24"/>
        </w:rPr>
        <w:tab/>
        <w:t>0</w:t>
      </w:r>
    </w:p>
    <w:p w14:paraId="3A7503BA" w14:textId="73FABBF4" w:rsidR="004E739B" w:rsidRPr="00243812" w:rsidRDefault="006F60BF" w:rsidP="00F01A18">
      <w:pPr>
        <w:pStyle w:val="NoSpacing"/>
        <w:rPr>
          <w:rFonts w:ascii="Montserrat" w:hAnsi="Montserrat"/>
          <w:sz w:val="24"/>
        </w:rPr>
      </w:pPr>
      <w:r w:rsidRPr="00243812">
        <w:rPr>
          <w:rFonts w:ascii="Montserrat" w:hAnsi="Montserrat"/>
          <w:sz w:val="24"/>
        </w:rPr>
        <w:tab/>
        <w:t>6</w:t>
      </w:r>
      <w:r w:rsidRPr="00243812">
        <w:rPr>
          <w:rFonts w:ascii="Montserrat" w:hAnsi="Montserrat"/>
          <w:sz w:val="24"/>
        </w:rPr>
        <w:tab/>
        <w:t>5</w:t>
      </w:r>
      <w:r w:rsidRPr="00243812">
        <w:rPr>
          <w:rFonts w:ascii="Montserrat" w:hAnsi="Montserrat"/>
          <w:sz w:val="24"/>
        </w:rPr>
        <w:tab/>
        <w:t>5</w:t>
      </w:r>
      <w:r w:rsidRPr="00243812">
        <w:rPr>
          <w:rFonts w:ascii="Montserrat" w:hAnsi="Montserrat"/>
          <w:sz w:val="24"/>
        </w:rPr>
        <w:tab/>
        <w:t>2</w:t>
      </w:r>
      <w:r w:rsidRPr="00243812">
        <w:rPr>
          <w:rFonts w:ascii="Montserrat" w:hAnsi="Montserrat"/>
          <w:sz w:val="24"/>
        </w:rPr>
        <w:tab/>
        <w:t>1</w:t>
      </w:r>
      <w:r w:rsidRPr="00243812">
        <w:rPr>
          <w:rFonts w:ascii="Montserrat" w:hAnsi="Montserrat"/>
          <w:sz w:val="24"/>
        </w:rPr>
        <w:tab/>
        <w:t>-</w:t>
      </w:r>
    </w:p>
    <w:p w14:paraId="361CC6AC" w14:textId="06734C98" w:rsidR="004E739B" w:rsidRPr="00243812" w:rsidRDefault="006F60BF" w:rsidP="00F01A18">
      <w:pPr>
        <w:pStyle w:val="NoSpacing"/>
        <w:rPr>
          <w:rFonts w:ascii="Montserrat" w:hAnsi="Montserrat"/>
          <w:sz w:val="24"/>
        </w:rPr>
      </w:pPr>
      <w:r w:rsidRPr="00243812">
        <w:rPr>
          <w:rFonts w:ascii="Montserrat" w:hAnsi="Montserrat"/>
          <w:sz w:val="24"/>
        </w:rPr>
        <w:tab/>
        <w:t>7</w:t>
      </w:r>
      <w:r w:rsidRPr="00243812">
        <w:rPr>
          <w:rFonts w:ascii="Montserrat" w:hAnsi="Montserrat"/>
          <w:sz w:val="24"/>
        </w:rPr>
        <w:tab/>
        <w:t>6</w:t>
      </w:r>
      <w:r w:rsidRPr="00243812">
        <w:rPr>
          <w:rFonts w:ascii="Montserrat" w:hAnsi="Montserrat"/>
          <w:sz w:val="24"/>
        </w:rPr>
        <w:tab/>
        <w:t>6</w:t>
      </w:r>
      <w:r w:rsidRPr="00243812">
        <w:rPr>
          <w:rFonts w:ascii="Montserrat" w:hAnsi="Montserrat"/>
          <w:sz w:val="24"/>
        </w:rPr>
        <w:tab/>
        <w:t>3</w:t>
      </w:r>
      <w:r w:rsidRPr="00243812">
        <w:rPr>
          <w:rFonts w:ascii="Montserrat" w:hAnsi="Montserrat"/>
          <w:sz w:val="24"/>
        </w:rPr>
        <w:tab/>
        <w:t>2</w:t>
      </w:r>
      <w:r w:rsidRPr="00243812">
        <w:rPr>
          <w:rFonts w:ascii="Montserrat" w:hAnsi="Montserrat"/>
          <w:sz w:val="24"/>
        </w:rPr>
        <w:tab/>
        <w:t>-</w:t>
      </w:r>
    </w:p>
    <w:p w14:paraId="08FE85A3" w14:textId="1F817410" w:rsidR="004E739B" w:rsidRPr="00243812" w:rsidRDefault="006F60BF" w:rsidP="00F01A18">
      <w:pPr>
        <w:pStyle w:val="NoSpacing"/>
        <w:rPr>
          <w:rFonts w:ascii="Montserrat" w:hAnsi="Montserrat"/>
          <w:sz w:val="24"/>
        </w:rPr>
      </w:pPr>
      <w:r w:rsidRPr="00243812">
        <w:rPr>
          <w:rFonts w:ascii="Montserrat" w:hAnsi="Montserrat"/>
          <w:sz w:val="24"/>
        </w:rPr>
        <w:tab/>
        <w:t>8</w:t>
      </w:r>
      <w:r w:rsidRPr="00243812">
        <w:rPr>
          <w:rFonts w:ascii="Montserrat" w:hAnsi="Montserrat"/>
          <w:sz w:val="24"/>
        </w:rPr>
        <w:tab/>
        <w:t>7</w:t>
      </w:r>
      <w:r w:rsidRPr="00243812">
        <w:rPr>
          <w:rFonts w:ascii="Montserrat" w:hAnsi="Montserrat"/>
          <w:sz w:val="24"/>
        </w:rPr>
        <w:tab/>
        <w:t>7</w:t>
      </w:r>
      <w:r w:rsidRPr="00243812">
        <w:rPr>
          <w:rFonts w:ascii="Montserrat" w:hAnsi="Montserrat"/>
          <w:sz w:val="24"/>
        </w:rPr>
        <w:tab/>
        <w:t>4</w:t>
      </w:r>
      <w:r w:rsidRPr="00243812">
        <w:rPr>
          <w:rFonts w:ascii="Montserrat" w:hAnsi="Montserrat"/>
          <w:sz w:val="24"/>
        </w:rPr>
        <w:tab/>
        <w:t>3</w:t>
      </w:r>
      <w:r w:rsidRPr="00243812">
        <w:rPr>
          <w:rFonts w:ascii="Montserrat" w:hAnsi="Montserrat"/>
          <w:sz w:val="24"/>
        </w:rPr>
        <w:tab/>
        <w:t>-</w:t>
      </w:r>
    </w:p>
    <w:p w14:paraId="275966D4" w14:textId="77777777" w:rsidR="004E739B" w:rsidRPr="00243812" w:rsidRDefault="00243812" w:rsidP="00F01A18">
      <w:pPr>
        <w:pStyle w:val="NoSpacing"/>
        <w:rPr>
          <w:rFonts w:ascii="Montserrat" w:hAnsi="Montserrat"/>
          <w:sz w:val="24"/>
        </w:rPr>
      </w:pPr>
      <w:r w:rsidRPr="00243812">
        <w:rPr>
          <w:rFonts w:ascii="Montserrat" w:hAnsi="Montserrat"/>
          <w:sz w:val="24"/>
        </w:rPr>
        <w:tab/>
        <w:t>I</w:t>
      </w:r>
      <w:r w:rsidRPr="00243812">
        <w:rPr>
          <w:rFonts w:ascii="Montserrat" w:hAnsi="Montserrat"/>
          <w:sz w:val="24"/>
        </w:rPr>
        <w:tab/>
        <w:t>9</w:t>
      </w:r>
      <w:r w:rsidRPr="00243812">
        <w:rPr>
          <w:rFonts w:ascii="Montserrat" w:hAnsi="Montserrat"/>
          <w:sz w:val="24"/>
        </w:rPr>
        <w:tab/>
        <w:t>8</w:t>
      </w:r>
      <w:r w:rsidRPr="00243812">
        <w:rPr>
          <w:rFonts w:ascii="Montserrat" w:hAnsi="Montserrat"/>
          <w:sz w:val="24"/>
        </w:rPr>
        <w:tab/>
        <w:t>8</w:t>
      </w:r>
      <w:r w:rsidRPr="00243812">
        <w:rPr>
          <w:rFonts w:ascii="Montserrat" w:hAnsi="Montserrat"/>
          <w:sz w:val="24"/>
        </w:rPr>
        <w:tab/>
        <w:t>5</w:t>
      </w:r>
      <w:r w:rsidRPr="00243812">
        <w:rPr>
          <w:rFonts w:ascii="Montserrat" w:hAnsi="Montserrat"/>
          <w:sz w:val="24"/>
        </w:rPr>
        <w:tab/>
        <w:t>4</w:t>
      </w:r>
      <w:r w:rsidRPr="00243812">
        <w:rPr>
          <w:rFonts w:ascii="Montserrat" w:hAnsi="Montserrat"/>
          <w:sz w:val="24"/>
        </w:rPr>
        <w:tab/>
        <w:t>0</w:t>
      </w:r>
    </w:p>
    <w:p w14:paraId="2BCA97BA" w14:textId="0938CA0F" w:rsidR="004E739B" w:rsidRPr="00243812" w:rsidRDefault="006F60BF" w:rsidP="00F01A18">
      <w:pPr>
        <w:pStyle w:val="NoSpacing"/>
        <w:rPr>
          <w:rFonts w:ascii="Montserrat" w:hAnsi="Montserrat"/>
          <w:sz w:val="24"/>
        </w:rPr>
      </w:pPr>
      <w:r w:rsidRPr="00243812">
        <w:rPr>
          <w:rFonts w:ascii="Montserrat" w:hAnsi="Montserrat"/>
          <w:sz w:val="24"/>
        </w:rPr>
        <w:tab/>
        <w:t>10</w:t>
      </w:r>
      <w:r w:rsidRPr="00243812">
        <w:rPr>
          <w:rFonts w:ascii="Montserrat" w:hAnsi="Montserrat"/>
          <w:sz w:val="24"/>
        </w:rPr>
        <w:tab/>
        <w:t>9</w:t>
      </w:r>
      <w:r w:rsidRPr="00243812">
        <w:rPr>
          <w:rFonts w:ascii="Montserrat" w:hAnsi="Montserrat"/>
          <w:sz w:val="24"/>
        </w:rPr>
        <w:tab/>
        <w:t>9</w:t>
      </w:r>
      <w:r w:rsidRPr="00243812">
        <w:rPr>
          <w:rFonts w:ascii="Montserrat" w:hAnsi="Montserrat"/>
          <w:sz w:val="24"/>
        </w:rPr>
        <w:tab/>
        <w:t>6</w:t>
      </w:r>
      <w:r w:rsidRPr="00243812">
        <w:rPr>
          <w:rFonts w:ascii="Montserrat" w:hAnsi="Montserrat"/>
          <w:sz w:val="24"/>
        </w:rPr>
        <w:tab/>
        <w:t>5</w:t>
      </w:r>
      <w:r w:rsidRPr="00243812">
        <w:rPr>
          <w:rFonts w:ascii="Montserrat" w:hAnsi="Montserrat"/>
          <w:sz w:val="24"/>
        </w:rPr>
        <w:tab/>
        <w:t>1</w:t>
      </w:r>
    </w:p>
    <w:p w14:paraId="162B83B4" w14:textId="1F5588DE" w:rsidR="004E739B" w:rsidRPr="00243812" w:rsidRDefault="006F60BF" w:rsidP="00F01A18">
      <w:pPr>
        <w:pStyle w:val="NoSpacing"/>
        <w:rPr>
          <w:rFonts w:ascii="Montserrat" w:hAnsi="Montserrat"/>
          <w:sz w:val="24"/>
        </w:rPr>
      </w:pPr>
      <w:r w:rsidRPr="00243812">
        <w:rPr>
          <w:rFonts w:ascii="Montserrat" w:hAnsi="Montserrat"/>
          <w:sz w:val="24"/>
        </w:rPr>
        <w:tab/>
      </w:r>
    </w:p>
    <w:p w14:paraId="1E684EA9" w14:textId="77777777" w:rsidR="004E739B" w:rsidRPr="00243812" w:rsidRDefault="00243812" w:rsidP="00F01A18">
      <w:pPr>
        <w:pStyle w:val="NoSpacing"/>
        <w:rPr>
          <w:rFonts w:ascii="Montserrat" w:hAnsi="Montserrat"/>
          <w:sz w:val="24"/>
        </w:rPr>
      </w:pPr>
      <w:r w:rsidRPr="00243812">
        <w:rPr>
          <w:rFonts w:ascii="Montserrat" w:hAnsi="Montserrat"/>
          <w:sz w:val="24"/>
        </w:rPr>
        <w:tab/>
        <w:t>A</w:t>
      </w:r>
      <w:r w:rsidRPr="00243812">
        <w:rPr>
          <w:rFonts w:ascii="Montserrat" w:hAnsi="Montserrat"/>
          <w:sz w:val="24"/>
        </w:rPr>
        <w:tab/>
        <w:t>11</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7</w:t>
      </w:r>
      <w:r w:rsidRPr="00243812">
        <w:rPr>
          <w:rFonts w:ascii="Montserrat" w:hAnsi="Montserrat"/>
          <w:sz w:val="24"/>
        </w:rPr>
        <w:tab/>
        <w:t>6</w:t>
      </w:r>
      <w:r w:rsidRPr="00243812">
        <w:rPr>
          <w:rFonts w:ascii="Montserrat" w:hAnsi="Montserrat"/>
          <w:sz w:val="24"/>
        </w:rPr>
        <w:tab/>
        <w:t>2</w:t>
      </w:r>
    </w:p>
    <w:p w14:paraId="229E5AB3" w14:textId="68443315" w:rsidR="004E739B" w:rsidRPr="00243812" w:rsidRDefault="006F60BF" w:rsidP="00F01A18">
      <w:pPr>
        <w:pStyle w:val="NoSpacing"/>
        <w:rPr>
          <w:rFonts w:ascii="Montserrat" w:hAnsi="Montserrat"/>
          <w:sz w:val="24"/>
        </w:rPr>
      </w:pPr>
      <w:r w:rsidRPr="00243812">
        <w:rPr>
          <w:rFonts w:ascii="Montserrat" w:hAnsi="Montserrat"/>
          <w:sz w:val="24"/>
        </w:rPr>
        <w:tab/>
        <w:t>m</w:t>
      </w:r>
      <w:r w:rsidRPr="00243812">
        <w:rPr>
          <w:rFonts w:ascii="Montserrat" w:hAnsi="Montserrat"/>
          <w:sz w:val="24"/>
        </w:rPr>
        <w:tab/>
        <w:t>mi</w:t>
      </w:r>
      <w:r w:rsidRPr="00243812">
        <w:rPr>
          <w:rFonts w:ascii="Montserrat" w:hAnsi="Montserrat"/>
          <w:sz w:val="24"/>
        </w:rPr>
        <w:tab/>
        <w:t xml:space="preserve">s </w:t>
      </w:r>
      <w:r w:rsidRPr="00243812">
        <w:rPr>
          <w:rFonts w:ascii="Montserrat" w:hAnsi="Montserrat"/>
          <w:sz w:val="24"/>
        </w:rPr>
        <w:tab/>
        <w:t xml:space="preserve">si </w:t>
      </w:r>
      <w:r w:rsidRPr="00243812">
        <w:rPr>
          <w:rFonts w:ascii="Montserrat" w:hAnsi="Montserrat"/>
          <w:sz w:val="24"/>
        </w:rPr>
        <w:tab/>
        <w:t>t</w:t>
      </w:r>
      <w:r w:rsidRPr="00243812">
        <w:rPr>
          <w:rFonts w:ascii="Montserrat" w:hAnsi="Montserrat"/>
          <w:sz w:val="24"/>
        </w:rPr>
        <w:tab/>
        <w:t>ti</w:t>
      </w:r>
    </w:p>
    <w:p w14:paraId="300A4C6F" w14:textId="77777777" w:rsidR="004E739B" w:rsidRPr="00243812" w:rsidRDefault="004E739B" w:rsidP="00F01A18">
      <w:pPr>
        <w:pStyle w:val="NoSpacing"/>
        <w:rPr>
          <w:rFonts w:ascii="Montserrat" w:hAnsi="Montserrat"/>
          <w:sz w:val="24"/>
        </w:rPr>
      </w:pPr>
    </w:p>
    <w:p w14:paraId="720B161C" w14:textId="77777777" w:rsidR="006F60BF" w:rsidRPr="00243812" w:rsidRDefault="00243812" w:rsidP="00F01A18">
      <w:pPr>
        <w:pStyle w:val="NoSpacing"/>
        <w:rPr>
          <w:rFonts w:ascii="Montserrat" w:hAnsi="Montserrat"/>
          <w:sz w:val="24"/>
        </w:rPr>
      </w:pPr>
      <w:r w:rsidRPr="00243812">
        <w:rPr>
          <w:rFonts w:ascii="Montserrat" w:hAnsi="Montserrat"/>
          <w:sz w:val="24"/>
        </w:rPr>
        <w:t>Mediums</w:t>
      </w:r>
    </w:p>
    <w:p w14:paraId="16231C23" w14:textId="240FE4D1" w:rsidR="004E739B" w:rsidRPr="00243812" w:rsidRDefault="00243812" w:rsidP="00F01A18">
      <w:pPr>
        <w:pStyle w:val="NoSpacing"/>
        <w:rPr>
          <w:rFonts w:ascii="Montserrat" w:hAnsi="Montserrat"/>
          <w:sz w:val="24"/>
        </w:rPr>
      </w:pPr>
      <w:r w:rsidRPr="00243812">
        <w:rPr>
          <w:rFonts w:ascii="Montserrat" w:hAnsi="Montserrat"/>
          <w:sz w:val="24"/>
        </w:rPr>
        <w:tab/>
      </w:r>
      <w:r w:rsidR="006F60BF" w:rsidRPr="00243812">
        <w:rPr>
          <w:rFonts w:ascii="Montserrat" w:hAnsi="Montserrat"/>
          <w:sz w:val="24"/>
        </w:rPr>
        <w:t>S</w:t>
      </w:r>
      <w:r w:rsidRPr="00243812">
        <w:rPr>
          <w:rFonts w:ascii="Montserrat" w:hAnsi="Montserrat"/>
          <w:sz w:val="24"/>
        </w:rPr>
        <w:t>patial</w:t>
      </w:r>
      <w:r w:rsidR="006F60BF" w:rsidRPr="00243812">
        <w:rPr>
          <w:rFonts w:ascii="Montserrat" w:hAnsi="Montserrat"/>
          <w:sz w:val="24"/>
        </w:rPr>
        <w:tab/>
      </w:r>
      <w:r w:rsidRPr="00243812">
        <w:rPr>
          <w:rFonts w:ascii="Montserrat" w:hAnsi="Montserrat"/>
          <w:sz w:val="24"/>
        </w:rPr>
        <w:t>representative</w:t>
      </w:r>
      <w:r w:rsidRPr="00243812">
        <w:rPr>
          <w:rFonts w:ascii="Montserrat" w:hAnsi="Montserrat"/>
          <w:sz w:val="24"/>
        </w:rPr>
        <w:tab/>
        <w:t>-</w:t>
      </w:r>
      <w:r w:rsidRPr="00243812">
        <w:rPr>
          <w:rFonts w:ascii="Montserrat" w:hAnsi="Montserrat"/>
          <w:sz w:val="24"/>
        </w:rPr>
        <w:tab/>
        <w:t>s</w:t>
      </w:r>
    </w:p>
    <w:p w14:paraId="5BFB2E13" w14:textId="77777777" w:rsidR="004E739B" w:rsidRPr="00243812" w:rsidRDefault="00243812" w:rsidP="00F01A18">
      <w:pPr>
        <w:pStyle w:val="NoSpacing"/>
        <w:rPr>
          <w:rFonts w:ascii="Montserrat" w:hAnsi="Montserrat"/>
          <w:sz w:val="24"/>
        </w:rPr>
      </w:pPr>
      <w:r w:rsidRPr="00243812">
        <w:rPr>
          <w:rFonts w:ascii="Montserrat" w:hAnsi="Montserrat"/>
          <w:sz w:val="24"/>
        </w:rPr>
        <w:tab/>
        <w:t>temporal</w:t>
      </w:r>
      <w:r w:rsidRPr="00243812">
        <w:rPr>
          <w:rFonts w:ascii="Montserrat" w:hAnsi="Montserrat"/>
          <w:sz w:val="24"/>
        </w:rPr>
        <w:tab/>
        <w:t>sequential</w:t>
      </w:r>
      <w:r w:rsidRPr="00243812">
        <w:rPr>
          <w:rFonts w:ascii="Montserrat" w:hAnsi="Montserrat"/>
          <w:sz w:val="24"/>
        </w:rPr>
        <w:tab/>
        <w:t>-</w:t>
      </w:r>
      <w:r w:rsidRPr="00243812">
        <w:rPr>
          <w:rFonts w:ascii="Montserrat" w:hAnsi="Montserrat"/>
          <w:sz w:val="24"/>
        </w:rPr>
        <w:tab/>
        <w:t>t</w:t>
      </w:r>
    </w:p>
    <w:p w14:paraId="4E23740E" w14:textId="77777777" w:rsidR="004E739B" w:rsidRPr="00243812" w:rsidRDefault="00243812" w:rsidP="00F01A18">
      <w:pPr>
        <w:pStyle w:val="NoSpacing"/>
        <w:rPr>
          <w:rFonts w:ascii="Montserrat" w:hAnsi="Montserrat"/>
          <w:sz w:val="24"/>
        </w:rPr>
      </w:pPr>
      <w:r w:rsidRPr="00243812">
        <w:rPr>
          <w:rFonts w:ascii="Montserrat" w:hAnsi="Montserrat"/>
          <w:sz w:val="24"/>
        </w:rPr>
        <w:tab/>
        <w:t>mental</w:t>
      </w:r>
      <w:r w:rsidRPr="00243812">
        <w:rPr>
          <w:rFonts w:ascii="Montserrat" w:hAnsi="Montserrat"/>
          <w:sz w:val="24"/>
        </w:rPr>
        <w:tab/>
        <w:t>aligning</w:t>
      </w:r>
      <w:r w:rsidRPr="00243812">
        <w:rPr>
          <w:rFonts w:ascii="Montserrat" w:hAnsi="Montserrat"/>
          <w:sz w:val="24"/>
        </w:rPr>
        <w:tab/>
        <w:t>-</w:t>
      </w:r>
      <w:r w:rsidRPr="00243812">
        <w:rPr>
          <w:rFonts w:ascii="Montserrat" w:hAnsi="Montserrat"/>
          <w:sz w:val="24"/>
        </w:rPr>
        <w:tab/>
        <w:t>m</w:t>
      </w:r>
    </w:p>
    <w:p w14:paraId="41281F2B"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spiritual </w:t>
      </w:r>
      <w:r w:rsidRPr="00243812">
        <w:rPr>
          <w:rFonts w:ascii="Montserrat" w:hAnsi="Montserrat"/>
          <w:sz w:val="24"/>
        </w:rPr>
        <w:tab/>
        <w:t>intent</w:t>
      </w:r>
      <w:r w:rsidRPr="00243812">
        <w:rPr>
          <w:rFonts w:ascii="Montserrat" w:hAnsi="Montserrat"/>
          <w:sz w:val="24"/>
        </w:rPr>
        <w:tab/>
        <w:t>-</w:t>
      </w:r>
      <w:r w:rsidRPr="00243812">
        <w:rPr>
          <w:rFonts w:ascii="Montserrat" w:hAnsi="Montserrat"/>
          <w:sz w:val="24"/>
        </w:rPr>
        <w:tab/>
        <w:t>i</w:t>
      </w:r>
    </w:p>
    <w:p w14:paraId="3B40858B" w14:textId="19D23805" w:rsidR="004E739B" w:rsidRPr="00243812" w:rsidRDefault="00243812" w:rsidP="00F01A18">
      <w:pPr>
        <w:pStyle w:val="NoSpacing"/>
        <w:rPr>
          <w:rFonts w:ascii="Montserrat" w:hAnsi="Montserrat"/>
          <w:sz w:val="24"/>
        </w:rPr>
      </w:pPr>
      <w:r w:rsidRPr="00243812">
        <w:rPr>
          <w:rFonts w:ascii="Montserrat" w:hAnsi="Montserrat"/>
          <w:sz w:val="24"/>
        </w:rPr>
        <w:tab/>
        <w:t xml:space="preserve">soul </w:t>
      </w:r>
      <w:r w:rsidR="006F60BF" w:rsidRPr="00243812">
        <w:rPr>
          <w:rFonts w:ascii="Montserrat" w:hAnsi="Montserrat"/>
          <w:sz w:val="24"/>
        </w:rPr>
        <w:tab/>
      </w:r>
      <w:r w:rsidRPr="00243812">
        <w:rPr>
          <w:rFonts w:ascii="Montserrat" w:hAnsi="Montserrat"/>
          <w:sz w:val="24"/>
        </w:rPr>
        <w:t>awareness</w:t>
      </w:r>
      <w:r w:rsidRPr="00243812">
        <w:rPr>
          <w:rFonts w:ascii="Montserrat" w:hAnsi="Montserrat"/>
          <w:sz w:val="24"/>
        </w:rPr>
        <w:tab/>
        <w:t>-</w:t>
      </w:r>
      <w:r w:rsidRPr="00243812">
        <w:rPr>
          <w:rFonts w:ascii="Montserrat" w:hAnsi="Montserrat"/>
          <w:sz w:val="24"/>
        </w:rPr>
        <w:tab/>
        <w:t>a</w:t>
      </w:r>
    </w:p>
    <w:p w14:paraId="355005EE" w14:textId="77777777" w:rsidR="004E739B" w:rsidRPr="00243812" w:rsidRDefault="004E739B" w:rsidP="00F01A18">
      <w:pPr>
        <w:pStyle w:val="NoSpacing"/>
        <w:rPr>
          <w:rFonts w:ascii="Montserrat" w:hAnsi="Montserrat"/>
          <w:sz w:val="24"/>
        </w:rPr>
      </w:pPr>
    </w:p>
    <w:p w14:paraId="5A004C88"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structural</w:t>
      </w:r>
      <w:r w:rsidRPr="00243812">
        <w:rPr>
          <w:rFonts w:ascii="Montserrat" w:hAnsi="Montserrat"/>
          <w:sz w:val="24"/>
        </w:rPr>
        <w:tab/>
        <w:t>implementive</w:t>
      </w:r>
      <w:r w:rsidRPr="00243812">
        <w:rPr>
          <w:rFonts w:ascii="Montserrat" w:hAnsi="Montserrat"/>
          <w:sz w:val="24"/>
        </w:rPr>
        <w:tab/>
        <w:t>10 / 100</w:t>
      </w:r>
    </w:p>
    <w:p w14:paraId="5884EBC6" w14:textId="77777777" w:rsidR="004E739B" w:rsidRPr="00243812" w:rsidRDefault="00243812" w:rsidP="00F01A18">
      <w:pPr>
        <w:pStyle w:val="NoSpacing"/>
        <w:rPr>
          <w:rFonts w:ascii="Montserrat" w:hAnsi="Montserrat"/>
          <w:sz w:val="24"/>
        </w:rPr>
      </w:pPr>
      <w:r w:rsidRPr="00243812">
        <w:rPr>
          <w:rFonts w:ascii="Montserrat" w:hAnsi="Montserrat"/>
          <w:sz w:val="24"/>
        </w:rPr>
        <w:tab/>
        <w:t>perceptual</w:t>
      </w:r>
      <w:r w:rsidRPr="00243812">
        <w:rPr>
          <w:rFonts w:ascii="Montserrat" w:hAnsi="Montserrat"/>
          <w:sz w:val="24"/>
        </w:rPr>
        <w:tab/>
        <w:t>associative</w:t>
      </w:r>
      <w:r w:rsidRPr="00243812">
        <w:rPr>
          <w:rFonts w:ascii="Montserrat" w:hAnsi="Montserrat"/>
          <w:sz w:val="24"/>
        </w:rPr>
        <w:tab/>
        <w:t>10 / 300</w:t>
      </w:r>
    </w:p>
    <w:p w14:paraId="7E55FA1F" w14:textId="77777777" w:rsidR="004E739B" w:rsidRPr="00243812" w:rsidRDefault="00243812" w:rsidP="00F01A18">
      <w:pPr>
        <w:pStyle w:val="NoSpacing"/>
        <w:rPr>
          <w:rFonts w:ascii="Montserrat" w:hAnsi="Montserrat"/>
          <w:sz w:val="24"/>
        </w:rPr>
      </w:pPr>
      <w:r w:rsidRPr="00243812">
        <w:rPr>
          <w:rFonts w:ascii="Montserrat" w:hAnsi="Montserrat"/>
          <w:sz w:val="24"/>
        </w:rPr>
        <w:tab/>
        <w:t>interpretative</w:t>
      </w:r>
      <w:r w:rsidRPr="00243812">
        <w:rPr>
          <w:rFonts w:ascii="Montserrat" w:hAnsi="Montserrat"/>
          <w:sz w:val="24"/>
        </w:rPr>
        <w:tab/>
        <w:t>articulative</w:t>
      </w:r>
      <w:r w:rsidRPr="00243812">
        <w:rPr>
          <w:rFonts w:ascii="Montserrat" w:hAnsi="Montserrat"/>
          <w:sz w:val="24"/>
        </w:rPr>
        <w:tab/>
        <w:t>10 /200</w:t>
      </w:r>
    </w:p>
    <w:p w14:paraId="43696661" w14:textId="77777777" w:rsidR="004E739B" w:rsidRPr="00243812" w:rsidRDefault="004E739B" w:rsidP="00F01A18">
      <w:pPr>
        <w:pStyle w:val="NoSpacing"/>
        <w:rPr>
          <w:rFonts w:ascii="Montserrat" w:hAnsi="Montserrat"/>
          <w:sz w:val="24"/>
        </w:rPr>
      </w:pPr>
    </w:p>
    <w:p w14:paraId="3D897F77" w14:textId="77777777" w:rsidR="004E739B" w:rsidRPr="00243812" w:rsidRDefault="00243812" w:rsidP="00F01A18">
      <w:pPr>
        <w:pStyle w:val="NoSpacing"/>
        <w:rPr>
          <w:rFonts w:ascii="Montserrat" w:hAnsi="Montserrat"/>
          <w:sz w:val="24"/>
        </w:rPr>
      </w:pPr>
      <w:r w:rsidRPr="00243812">
        <w:rPr>
          <w:rFonts w:ascii="Montserrat" w:hAnsi="Montserrat"/>
          <w:sz w:val="24"/>
        </w:rPr>
        <w:tab/>
        <w:t>chaos</w:t>
      </w:r>
      <w:r w:rsidRPr="00243812">
        <w:rPr>
          <w:rFonts w:ascii="Montserrat" w:hAnsi="Montserrat"/>
          <w:sz w:val="24"/>
        </w:rPr>
        <w:tab/>
        <w:t>deviating</w:t>
      </w:r>
    </w:p>
    <w:p w14:paraId="5EEBC51B" w14:textId="77777777" w:rsidR="004E739B" w:rsidRPr="00243812" w:rsidRDefault="00243812" w:rsidP="00F01A18">
      <w:pPr>
        <w:pStyle w:val="NoSpacing"/>
        <w:rPr>
          <w:rFonts w:ascii="Montserrat" w:hAnsi="Montserrat"/>
          <w:sz w:val="24"/>
        </w:rPr>
      </w:pPr>
      <w:r w:rsidRPr="00243812">
        <w:rPr>
          <w:rFonts w:ascii="Montserrat" w:hAnsi="Montserrat"/>
          <w:sz w:val="24"/>
        </w:rPr>
        <w:tab/>
        <w:t>order</w:t>
      </w:r>
      <w:r w:rsidRPr="00243812">
        <w:rPr>
          <w:rFonts w:ascii="Montserrat" w:hAnsi="Montserrat"/>
          <w:sz w:val="24"/>
        </w:rPr>
        <w:tab/>
        <w:t>delineating</w:t>
      </w:r>
    </w:p>
    <w:p w14:paraId="15F58496" w14:textId="77777777" w:rsidR="004E739B" w:rsidRPr="00243812" w:rsidRDefault="00243812" w:rsidP="00F01A18">
      <w:pPr>
        <w:pStyle w:val="NoSpacing"/>
        <w:rPr>
          <w:rFonts w:ascii="Montserrat" w:hAnsi="Montserrat"/>
          <w:sz w:val="24"/>
        </w:rPr>
      </w:pPr>
      <w:r w:rsidRPr="00243812">
        <w:rPr>
          <w:rFonts w:ascii="Montserrat" w:hAnsi="Montserrat"/>
          <w:sz w:val="24"/>
        </w:rPr>
        <w:tab/>
        <w:t>paradox</w:t>
      </w:r>
      <w:r w:rsidRPr="00243812">
        <w:rPr>
          <w:rFonts w:ascii="Montserrat" w:hAnsi="Montserrat"/>
          <w:sz w:val="24"/>
        </w:rPr>
        <w:tab/>
        <w:t>encompassing</w:t>
      </w:r>
    </w:p>
    <w:p w14:paraId="06EC37ED" w14:textId="77777777" w:rsidR="004E739B" w:rsidRPr="00243812" w:rsidRDefault="004E739B" w:rsidP="00F01A18">
      <w:pPr>
        <w:pStyle w:val="NoSpacing"/>
        <w:rPr>
          <w:rFonts w:ascii="Montserrat" w:hAnsi="Montserrat"/>
          <w:sz w:val="24"/>
        </w:rPr>
      </w:pPr>
    </w:p>
    <w:p w14:paraId="2F2A32E0" w14:textId="77777777" w:rsidR="004E739B" w:rsidRPr="00243812" w:rsidRDefault="00243812" w:rsidP="00F01A18">
      <w:pPr>
        <w:pStyle w:val="NoSpacing"/>
        <w:rPr>
          <w:rFonts w:ascii="Montserrat" w:hAnsi="Montserrat"/>
          <w:sz w:val="24"/>
        </w:rPr>
      </w:pPr>
      <w:r w:rsidRPr="00243812">
        <w:rPr>
          <w:rFonts w:ascii="Montserrat" w:hAnsi="Montserrat"/>
          <w:sz w:val="24"/>
        </w:rPr>
        <w:tab/>
        <w:t>intuition</w:t>
      </w:r>
      <w:r w:rsidRPr="00243812">
        <w:rPr>
          <w:rFonts w:ascii="Montserrat" w:hAnsi="Montserrat"/>
          <w:sz w:val="24"/>
        </w:rPr>
        <w:tab/>
        <w:t>permeating</w:t>
      </w:r>
    </w:p>
    <w:p w14:paraId="00EE8290" w14:textId="77777777" w:rsidR="004E739B" w:rsidRPr="00243812" w:rsidRDefault="00243812" w:rsidP="00F01A18">
      <w:pPr>
        <w:pStyle w:val="NoSpacing"/>
        <w:rPr>
          <w:rFonts w:ascii="Montserrat" w:hAnsi="Montserrat"/>
          <w:sz w:val="24"/>
        </w:rPr>
      </w:pPr>
      <w:r w:rsidRPr="00243812">
        <w:rPr>
          <w:rFonts w:ascii="Montserrat" w:hAnsi="Montserrat"/>
          <w:sz w:val="24"/>
        </w:rPr>
        <w:tab/>
        <w:t>touch</w:t>
      </w:r>
      <w:r w:rsidRPr="00243812">
        <w:rPr>
          <w:rFonts w:ascii="Montserrat" w:hAnsi="Montserrat"/>
          <w:sz w:val="24"/>
        </w:rPr>
        <w:tab/>
        <w:t>intersecting</w:t>
      </w:r>
    </w:p>
    <w:p w14:paraId="591370DA" w14:textId="77777777" w:rsidR="004E739B" w:rsidRPr="00243812" w:rsidRDefault="00243812" w:rsidP="00F01A18">
      <w:pPr>
        <w:pStyle w:val="NoSpacing"/>
        <w:rPr>
          <w:rFonts w:ascii="Montserrat" w:hAnsi="Montserrat"/>
          <w:sz w:val="24"/>
        </w:rPr>
      </w:pPr>
      <w:r w:rsidRPr="00243812">
        <w:rPr>
          <w:rFonts w:ascii="Montserrat" w:hAnsi="Montserrat"/>
          <w:sz w:val="24"/>
        </w:rPr>
        <w:tab/>
        <w:t>sight</w:t>
      </w:r>
      <w:r w:rsidRPr="00243812">
        <w:rPr>
          <w:rFonts w:ascii="Montserrat" w:hAnsi="Montserrat"/>
          <w:sz w:val="24"/>
        </w:rPr>
        <w:tab/>
        <w:t>visual</w:t>
      </w:r>
    </w:p>
    <w:p w14:paraId="59DD5148" w14:textId="77777777" w:rsidR="004E739B" w:rsidRPr="00243812" w:rsidRDefault="00243812" w:rsidP="00F01A18">
      <w:pPr>
        <w:pStyle w:val="NoSpacing"/>
        <w:rPr>
          <w:rFonts w:ascii="Montserrat" w:hAnsi="Montserrat"/>
          <w:sz w:val="24"/>
        </w:rPr>
      </w:pPr>
      <w:r w:rsidRPr="00243812">
        <w:rPr>
          <w:rFonts w:ascii="Montserrat" w:hAnsi="Montserrat"/>
          <w:sz w:val="24"/>
        </w:rPr>
        <w:tab/>
        <w:t>sound</w:t>
      </w:r>
      <w:r w:rsidRPr="00243812">
        <w:rPr>
          <w:rFonts w:ascii="Montserrat" w:hAnsi="Montserrat"/>
          <w:sz w:val="24"/>
        </w:rPr>
        <w:tab/>
        <w:t>aural</w:t>
      </w:r>
    </w:p>
    <w:p w14:paraId="1A8426A7" w14:textId="77777777" w:rsidR="004E739B" w:rsidRPr="00243812" w:rsidRDefault="00243812" w:rsidP="00F01A18">
      <w:pPr>
        <w:pStyle w:val="NoSpacing"/>
        <w:rPr>
          <w:rFonts w:ascii="Montserrat" w:hAnsi="Montserrat"/>
          <w:sz w:val="24"/>
        </w:rPr>
      </w:pPr>
      <w:r w:rsidRPr="00243812">
        <w:rPr>
          <w:rFonts w:ascii="Montserrat" w:hAnsi="Montserrat"/>
          <w:sz w:val="24"/>
        </w:rPr>
        <w:tab/>
        <w:t>smell</w:t>
      </w:r>
      <w:r w:rsidRPr="00243812">
        <w:rPr>
          <w:rFonts w:ascii="Montserrat" w:hAnsi="Montserrat"/>
          <w:sz w:val="24"/>
        </w:rPr>
        <w:tab/>
        <w:t>ambient chemical</w:t>
      </w:r>
    </w:p>
    <w:p w14:paraId="5ACB92EF" w14:textId="77777777" w:rsidR="004E739B" w:rsidRPr="00243812" w:rsidRDefault="00243812" w:rsidP="00F01A18">
      <w:pPr>
        <w:pStyle w:val="NoSpacing"/>
        <w:rPr>
          <w:rFonts w:ascii="Montserrat" w:hAnsi="Montserrat"/>
          <w:sz w:val="24"/>
        </w:rPr>
      </w:pPr>
      <w:r w:rsidRPr="00243812">
        <w:rPr>
          <w:rFonts w:ascii="Montserrat" w:hAnsi="Montserrat"/>
          <w:sz w:val="24"/>
        </w:rPr>
        <w:tab/>
        <w:t>taste</w:t>
      </w:r>
      <w:r w:rsidRPr="00243812">
        <w:rPr>
          <w:rFonts w:ascii="Montserrat" w:hAnsi="Montserrat"/>
          <w:sz w:val="24"/>
        </w:rPr>
        <w:tab/>
        <w:t>local chemical</w:t>
      </w:r>
    </w:p>
    <w:p w14:paraId="4ED0B27D" w14:textId="77777777" w:rsidR="004E739B" w:rsidRPr="00243812" w:rsidRDefault="004E739B" w:rsidP="00F01A18">
      <w:pPr>
        <w:pStyle w:val="NoSpacing"/>
        <w:rPr>
          <w:rFonts w:ascii="Montserrat" w:hAnsi="Montserrat"/>
          <w:sz w:val="24"/>
        </w:rPr>
      </w:pPr>
    </w:p>
    <w:p w14:paraId="375C532E" w14:textId="77777777" w:rsidR="004E739B" w:rsidRPr="00243812" w:rsidRDefault="00243812" w:rsidP="00F01A18">
      <w:pPr>
        <w:pStyle w:val="NoSpacing"/>
        <w:rPr>
          <w:rFonts w:ascii="Montserrat" w:hAnsi="Montserrat"/>
          <w:sz w:val="24"/>
        </w:rPr>
      </w:pPr>
      <w:r w:rsidRPr="00243812">
        <w:rPr>
          <w:rFonts w:ascii="Montserrat" w:hAnsi="Montserrat"/>
          <w:sz w:val="24"/>
        </w:rPr>
        <w:tab/>
        <w:t>subjectivity</w:t>
      </w:r>
      <w:r w:rsidRPr="00243812">
        <w:rPr>
          <w:rFonts w:ascii="Montserrat" w:hAnsi="Montserrat"/>
          <w:sz w:val="24"/>
        </w:rPr>
        <w:tab/>
        <w:t>perspectual</w:t>
      </w:r>
    </w:p>
    <w:p w14:paraId="6BEFE985" w14:textId="77777777" w:rsidR="004E739B" w:rsidRPr="00243812" w:rsidRDefault="00243812" w:rsidP="00F01A18">
      <w:pPr>
        <w:pStyle w:val="NoSpacing"/>
        <w:rPr>
          <w:rFonts w:ascii="Montserrat" w:hAnsi="Montserrat"/>
          <w:sz w:val="24"/>
        </w:rPr>
      </w:pPr>
      <w:r w:rsidRPr="00243812">
        <w:rPr>
          <w:rFonts w:ascii="Montserrat" w:hAnsi="Montserrat"/>
          <w:sz w:val="24"/>
        </w:rPr>
        <w:tab/>
        <w:t>objectivity</w:t>
      </w:r>
      <w:r w:rsidRPr="00243812">
        <w:rPr>
          <w:rFonts w:ascii="Montserrat" w:hAnsi="Montserrat"/>
          <w:sz w:val="24"/>
        </w:rPr>
        <w:tab/>
        <w:t>deterministic</w:t>
      </w:r>
    </w:p>
    <w:p w14:paraId="6DDE7D0A" w14:textId="77777777" w:rsidR="004E739B" w:rsidRPr="00243812" w:rsidRDefault="00243812" w:rsidP="00F01A18">
      <w:pPr>
        <w:pStyle w:val="NoSpacing"/>
        <w:rPr>
          <w:rFonts w:ascii="Montserrat" w:hAnsi="Montserrat"/>
          <w:sz w:val="24"/>
        </w:rPr>
      </w:pPr>
      <w:r w:rsidRPr="00243812">
        <w:rPr>
          <w:rFonts w:ascii="Montserrat" w:hAnsi="Montserrat"/>
          <w:sz w:val="24"/>
        </w:rPr>
        <w:tab/>
        <w:t>abstract</w:t>
      </w:r>
      <w:r w:rsidRPr="00243812">
        <w:rPr>
          <w:rFonts w:ascii="Montserrat" w:hAnsi="Montserrat"/>
          <w:sz w:val="24"/>
        </w:rPr>
        <w:tab/>
        <w:t>obscure</w:t>
      </w:r>
    </w:p>
    <w:p w14:paraId="0B6FCDDD" w14:textId="77777777" w:rsidR="004E739B" w:rsidRPr="00243812" w:rsidRDefault="00243812" w:rsidP="00F01A18">
      <w:pPr>
        <w:pStyle w:val="NoSpacing"/>
        <w:rPr>
          <w:rFonts w:ascii="Montserrat" w:hAnsi="Montserrat"/>
          <w:sz w:val="24"/>
        </w:rPr>
      </w:pPr>
      <w:r w:rsidRPr="00243812">
        <w:rPr>
          <w:rFonts w:ascii="Montserrat" w:hAnsi="Montserrat"/>
          <w:sz w:val="24"/>
        </w:rPr>
        <w:tab/>
        <w:t>manifest</w:t>
      </w:r>
      <w:r w:rsidRPr="00243812">
        <w:rPr>
          <w:rFonts w:ascii="Montserrat" w:hAnsi="Montserrat"/>
          <w:sz w:val="24"/>
        </w:rPr>
        <w:tab/>
        <w:t>obvious</w:t>
      </w:r>
    </w:p>
    <w:p w14:paraId="5B395A0C" w14:textId="77777777" w:rsidR="004E739B" w:rsidRPr="00243812" w:rsidRDefault="00243812" w:rsidP="00F01A18">
      <w:pPr>
        <w:pStyle w:val="NoSpacing"/>
        <w:rPr>
          <w:rFonts w:ascii="Montserrat" w:hAnsi="Montserrat"/>
          <w:sz w:val="24"/>
        </w:rPr>
      </w:pPr>
      <w:r w:rsidRPr="00243812">
        <w:rPr>
          <w:rFonts w:ascii="Montserrat" w:hAnsi="Montserrat"/>
          <w:sz w:val="24"/>
        </w:rPr>
        <w:tab/>
        <w:t>absolute</w:t>
      </w:r>
      <w:r w:rsidRPr="00243812">
        <w:rPr>
          <w:rFonts w:ascii="Montserrat" w:hAnsi="Montserrat"/>
          <w:sz w:val="24"/>
        </w:rPr>
        <w:tab/>
        <w:t>true</w:t>
      </w:r>
    </w:p>
    <w:p w14:paraId="42405221" w14:textId="77777777" w:rsidR="004E739B" w:rsidRPr="00243812" w:rsidRDefault="004E739B" w:rsidP="00F01A18">
      <w:pPr>
        <w:pStyle w:val="NoSpacing"/>
        <w:rPr>
          <w:rFonts w:ascii="Montserrat" w:hAnsi="Montserrat"/>
          <w:sz w:val="24"/>
        </w:rPr>
      </w:pPr>
    </w:p>
    <w:p w14:paraId="389B98AD" w14:textId="77777777" w:rsidR="004E739B" w:rsidRPr="00243812" w:rsidRDefault="00243812" w:rsidP="00F01A18">
      <w:pPr>
        <w:pStyle w:val="NoSpacing"/>
        <w:rPr>
          <w:rFonts w:ascii="Montserrat" w:hAnsi="Montserrat"/>
          <w:sz w:val="24"/>
        </w:rPr>
      </w:pPr>
      <w:r w:rsidRPr="00243812">
        <w:rPr>
          <w:rFonts w:ascii="Montserrat" w:hAnsi="Montserrat"/>
          <w:sz w:val="24"/>
        </w:rPr>
        <w:t>Dimension</w:t>
      </w:r>
      <w:r w:rsidRPr="00243812">
        <w:rPr>
          <w:rFonts w:ascii="Montserrat" w:hAnsi="Montserrat"/>
          <w:sz w:val="24"/>
        </w:rPr>
        <w:tab/>
        <w:t>0</w:t>
      </w:r>
      <w:r w:rsidRPr="00243812">
        <w:rPr>
          <w:rFonts w:ascii="Montserrat" w:hAnsi="Montserrat"/>
          <w:sz w:val="24"/>
        </w:rPr>
        <w:tab/>
        <w:t>point</w:t>
      </w:r>
      <w:r w:rsidRPr="00243812">
        <w:rPr>
          <w:rFonts w:ascii="Montserrat" w:hAnsi="Montserrat"/>
          <w:sz w:val="24"/>
        </w:rPr>
        <w:tab/>
        <w:t>position</w:t>
      </w:r>
    </w:p>
    <w:p w14:paraId="443CF2C6" w14:textId="77777777" w:rsidR="004E739B" w:rsidRPr="00243812" w:rsidRDefault="00243812" w:rsidP="00F01A18">
      <w:pPr>
        <w:pStyle w:val="NoSpacing"/>
        <w:rPr>
          <w:rFonts w:ascii="Montserrat" w:hAnsi="Montserrat"/>
          <w:sz w:val="24"/>
        </w:rPr>
      </w:pPr>
      <w:r w:rsidRPr="00243812">
        <w:rPr>
          <w:rFonts w:ascii="Montserrat" w:hAnsi="Montserrat"/>
          <w:sz w:val="24"/>
        </w:rPr>
        <w:tab/>
        <w:t>1</w:t>
      </w:r>
      <w:r w:rsidRPr="00243812">
        <w:rPr>
          <w:rFonts w:ascii="Montserrat" w:hAnsi="Montserrat"/>
          <w:sz w:val="24"/>
        </w:rPr>
        <w:tab/>
        <w:t>line</w:t>
      </w:r>
      <w:r w:rsidRPr="00243812">
        <w:rPr>
          <w:rFonts w:ascii="Montserrat" w:hAnsi="Montserrat"/>
          <w:sz w:val="24"/>
        </w:rPr>
        <w:tab/>
        <w:t>length</w:t>
      </w:r>
    </w:p>
    <w:p w14:paraId="713A6C2B" w14:textId="77777777" w:rsidR="004E739B" w:rsidRPr="00243812" w:rsidRDefault="00243812" w:rsidP="00F01A18">
      <w:pPr>
        <w:pStyle w:val="NoSpacing"/>
        <w:rPr>
          <w:rFonts w:ascii="Montserrat" w:hAnsi="Montserrat"/>
          <w:sz w:val="24"/>
        </w:rPr>
      </w:pPr>
      <w:r w:rsidRPr="00243812">
        <w:rPr>
          <w:rFonts w:ascii="Montserrat" w:hAnsi="Montserrat"/>
          <w:sz w:val="24"/>
        </w:rPr>
        <w:tab/>
        <w:t>2</w:t>
      </w:r>
      <w:r w:rsidRPr="00243812">
        <w:rPr>
          <w:rFonts w:ascii="Montserrat" w:hAnsi="Montserrat"/>
          <w:sz w:val="24"/>
        </w:rPr>
        <w:tab/>
        <w:t>plane</w:t>
      </w:r>
      <w:r w:rsidRPr="00243812">
        <w:rPr>
          <w:rFonts w:ascii="Montserrat" w:hAnsi="Montserrat"/>
          <w:sz w:val="24"/>
        </w:rPr>
        <w:tab/>
        <w:t>width</w:t>
      </w:r>
    </w:p>
    <w:p w14:paraId="6954B072" w14:textId="77777777" w:rsidR="004E739B" w:rsidRPr="00243812" w:rsidRDefault="00243812" w:rsidP="00F01A18">
      <w:pPr>
        <w:pStyle w:val="NoSpacing"/>
        <w:rPr>
          <w:rFonts w:ascii="Montserrat" w:hAnsi="Montserrat"/>
          <w:sz w:val="24"/>
        </w:rPr>
      </w:pPr>
      <w:r w:rsidRPr="00243812">
        <w:rPr>
          <w:rFonts w:ascii="Montserrat" w:hAnsi="Montserrat"/>
          <w:sz w:val="24"/>
        </w:rPr>
        <w:tab/>
        <w:t>3</w:t>
      </w:r>
      <w:r w:rsidRPr="00243812">
        <w:rPr>
          <w:rFonts w:ascii="Montserrat" w:hAnsi="Montserrat"/>
          <w:sz w:val="24"/>
        </w:rPr>
        <w:tab/>
        <w:t>volume</w:t>
      </w:r>
      <w:r w:rsidRPr="00243812">
        <w:rPr>
          <w:rFonts w:ascii="Montserrat" w:hAnsi="Montserrat"/>
          <w:sz w:val="24"/>
        </w:rPr>
        <w:tab/>
        <w:t>depth</w:t>
      </w:r>
    </w:p>
    <w:p w14:paraId="7101E4F2" w14:textId="77777777" w:rsidR="004E739B" w:rsidRPr="00243812" w:rsidRDefault="00243812" w:rsidP="00F01A18">
      <w:pPr>
        <w:pStyle w:val="NoSpacing"/>
        <w:rPr>
          <w:rFonts w:ascii="Montserrat" w:hAnsi="Montserrat"/>
          <w:sz w:val="24"/>
        </w:rPr>
      </w:pPr>
      <w:r w:rsidRPr="00243812">
        <w:rPr>
          <w:rFonts w:ascii="Montserrat" w:hAnsi="Montserrat"/>
          <w:sz w:val="24"/>
        </w:rPr>
        <w:tab/>
        <w:t>4</w:t>
      </w:r>
      <w:r w:rsidRPr="00243812">
        <w:rPr>
          <w:rFonts w:ascii="Montserrat" w:hAnsi="Montserrat"/>
          <w:sz w:val="24"/>
        </w:rPr>
        <w:tab/>
        <w:t>field</w:t>
      </w:r>
      <w:r w:rsidRPr="00243812">
        <w:rPr>
          <w:rFonts w:ascii="Montserrat" w:hAnsi="Montserrat"/>
          <w:sz w:val="24"/>
        </w:rPr>
        <w:tab/>
        <w:t>fold</w:t>
      </w:r>
    </w:p>
    <w:p w14:paraId="70B90874" w14:textId="77777777" w:rsidR="004E739B" w:rsidRPr="00243812" w:rsidRDefault="00243812" w:rsidP="00F01A18">
      <w:pPr>
        <w:pStyle w:val="NoSpacing"/>
        <w:rPr>
          <w:rFonts w:ascii="Montserrat" w:hAnsi="Montserrat"/>
          <w:sz w:val="24"/>
        </w:rPr>
      </w:pPr>
      <w:r w:rsidRPr="00243812">
        <w:rPr>
          <w:rFonts w:ascii="Montserrat" w:hAnsi="Montserrat"/>
          <w:sz w:val="24"/>
        </w:rPr>
        <w:tab/>
        <w:t>5</w:t>
      </w:r>
      <w:r w:rsidRPr="00243812">
        <w:rPr>
          <w:rFonts w:ascii="Montserrat" w:hAnsi="Montserrat"/>
          <w:sz w:val="24"/>
        </w:rPr>
        <w:tab/>
        <w:t>flux</w:t>
      </w:r>
      <w:r w:rsidRPr="00243812">
        <w:rPr>
          <w:rFonts w:ascii="Montserrat" w:hAnsi="Montserrat"/>
          <w:sz w:val="24"/>
        </w:rPr>
        <w:tab/>
        <w:t>frame</w:t>
      </w:r>
    </w:p>
    <w:p w14:paraId="058643C1" w14:textId="77777777" w:rsidR="004E739B" w:rsidRPr="00243812" w:rsidRDefault="00243812" w:rsidP="00F01A18">
      <w:pPr>
        <w:pStyle w:val="NoSpacing"/>
        <w:rPr>
          <w:rFonts w:ascii="Montserrat" w:hAnsi="Montserrat"/>
          <w:sz w:val="24"/>
        </w:rPr>
      </w:pPr>
      <w:r w:rsidRPr="00243812">
        <w:rPr>
          <w:rFonts w:ascii="Montserrat" w:hAnsi="Montserrat"/>
          <w:sz w:val="24"/>
        </w:rPr>
        <w:tab/>
        <w:t>6</w:t>
      </w:r>
      <w:r w:rsidRPr="00243812">
        <w:rPr>
          <w:rFonts w:ascii="Montserrat" w:hAnsi="Montserrat"/>
          <w:sz w:val="24"/>
        </w:rPr>
        <w:tab/>
        <w:t>flare</w:t>
      </w:r>
      <w:r w:rsidRPr="00243812">
        <w:rPr>
          <w:rFonts w:ascii="Montserrat" w:hAnsi="Montserrat"/>
          <w:sz w:val="24"/>
        </w:rPr>
        <w:tab/>
        <w:t>reel</w:t>
      </w:r>
    </w:p>
    <w:p w14:paraId="0AE1EF1A" w14:textId="77777777" w:rsidR="004E739B" w:rsidRPr="00243812" w:rsidRDefault="00243812" w:rsidP="00F01A18">
      <w:pPr>
        <w:pStyle w:val="NoSpacing"/>
        <w:rPr>
          <w:rFonts w:ascii="Montserrat" w:hAnsi="Montserrat"/>
          <w:sz w:val="24"/>
        </w:rPr>
      </w:pPr>
      <w:r w:rsidRPr="00243812">
        <w:rPr>
          <w:rFonts w:ascii="Montserrat" w:hAnsi="Montserrat"/>
          <w:sz w:val="24"/>
        </w:rPr>
        <w:tab/>
        <w:t>7</w:t>
      </w:r>
      <w:r w:rsidRPr="00243812">
        <w:rPr>
          <w:rFonts w:ascii="Montserrat" w:hAnsi="Montserrat"/>
          <w:sz w:val="24"/>
        </w:rPr>
        <w:tab/>
        <w:t>fissure</w:t>
      </w:r>
      <w:r w:rsidRPr="00243812">
        <w:rPr>
          <w:rFonts w:ascii="Montserrat" w:hAnsi="Montserrat"/>
          <w:sz w:val="24"/>
        </w:rPr>
        <w:tab/>
        <w:t>cut</w:t>
      </w:r>
    </w:p>
    <w:p w14:paraId="189E5D76" w14:textId="77777777" w:rsidR="004E739B" w:rsidRPr="00243812" w:rsidRDefault="00243812" w:rsidP="00F01A18">
      <w:pPr>
        <w:pStyle w:val="NoSpacing"/>
        <w:rPr>
          <w:rFonts w:ascii="Montserrat" w:hAnsi="Montserrat"/>
          <w:sz w:val="24"/>
        </w:rPr>
      </w:pPr>
      <w:r w:rsidRPr="00243812">
        <w:rPr>
          <w:rFonts w:ascii="Montserrat" w:hAnsi="Montserrat"/>
          <w:sz w:val="24"/>
        </w:rPr>
        <w:tab/>
        <w:t>8</w:t>
      </w:r>
      <w:r w:rsidRPr="00243812">
        <w:rPr>
          <w:rFonts w:ascii="Montserrat" w:hAnsi="Montserrat"/>
          <w:sz w:val="24"/>
        </w:rPr>
        <w:tab/>
        <w:t>shear</w:t>
      </w:r>
      <w:r w:rsidRPr="00243812">
        <w:rPr>
          <w:rFonts w:ascii="Montserrat" w:hAnsi="Montserrat"/>
          <w:sz w:val="24"/>
        </w:rPr>
        <w:tab/>
        <w:t>bound</w:t>
      </w:r>
    </w:p>
    <w:p w14:paraId="0E74475F" w14:textId="77777777" w:rsidR="004E739B" w:rsidRPr="00243812" w:rsidRDefault="00243812" w:rsidP="00F01A18">
      <w:pPr>
        <w:pStyle w:val="NoSpacing"/>
        <w:rPr>
          <w:rFonts w:ascii="Montserrat" w:hAnsi="Montserrat"/>
          <w:sz w:val="24"/>
        </w:rPr>
      </w:pPr>
      <w:r w:rsidRPr="00243812">
        <w:rPr>
          <w:rFonts w:ascii="Montserrat" w:hAnsi="Montserrat"/>
          <w:sz w:val="24"/>
        </w:rPr>
        <w:tab/>
        <w:t>9</w:t>
      </w:r>
      <w:r w:rsidRPr="00243812">
        <w:rPr>
          <w:rFonts w:ascii="Montserrat" w:hAnsi="Montserrat"/>
          <w:sz w:val="24"/>
        </w:rPr>
        <w:tab/>
        <w:t>warp</w:t>
      </w:r>
      <w:r w:rsidRPr="00243812">
        <w:rPr>
          <w:rFonts w:ascii="Montserrat" w:hAnsi="Montserrat"/>
          <w:sz w:val="24"/>
        </w:rPr>
        <w:tab/>
        <w:t>circuit</w:t>
      </w:r>
    </w:p>
    <w:p w14:paraId="1DE2B046" w14:textId="77777777" w:rsidR="004E739B" w:rsidRPr="00243812" w:rsidRDefault="00243812" w:rsidP="00F01A18">
      <w:pPr>
        <w:pStyle w:val="NoSpacing"/>
        <w:rPr>
          <w:rFonts w:ascii="Montserrat" w:hAnsi="Montserrat"/>
          <w:sz w:val="24"/>
        </w:rPr>
      </w:pPr>
      <w:r w:rsidRPr="00243812">
        <w:rPr>
          <w:rFonts w:ascii="Montserrat" w:hAnsi="Montserrat"/>
          <w:sz w:val="24"/>
        </w:rPr>
        <w:tab/>
        <w:t>10</w:t>
      </w:r>
      <w:r w:rsidRPr="00243812">
        <w:rPr>
          <w:rFonts w:ascii="Montserrat" w:hAnsi="Montserrat"/>
          <w:sz w:val="24"/>
        </w:rPr>
        <w:tab/>
        <w:t>resolve</w:t>
      </w:r>
      <w:r w:rsidRPr="00243812">
        <w:rPr>
          <w:rFonts w:ascii="Montserrat" w:hAnsi="Montserrat"/>
          <w:sz w:val="24"/>
        </w:rPr>
        <w:tab/>
        <w:t>realm</w:t>
      </w:r>
    </w:p>
    <w:p w14:paraId="1C914014" w14:textId="77777777" w:rsidR="004E739B" w:rsidRPr="00243812" w:rsidRDefault="004E739B" w:rsidP="00F01A18">
      <w:pPr>
        <w:pStyle w:val="NoSpacing"/>
        <w:rPr>
          <w:rFonts w:ascii="Montserrat" w:hAnsi="Montserrat"/>
          <w:sz w:val="24"/>
        </w:rPr>
      </w:pPr>
    </w:p>
    <w:p w14:paraId="0B540028"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Arena god</w:t>
      </w:r>
    </w:p>
    <w:p w14:paraId="3096BD8C"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essential notes</w:t>
      </w:r>
    </w:p>
    <w:p w14:paraId="21F2747C" w14:textId="77777777" w:rsidR="004E739B" w:rsidRPr="00243812" w:rsidRDefault="004E739B" w:rsidP="00F01A18">
      <w:pPr>
        <w:pStyle w:val="NoSpacing"/>
        <w:rPr>
          <w:rFonts w:ascii="Montserrat" w:eastAsia="MS Mincho" w:hAnsi="Montserrat"/>
          <w:sz w:val="24"/>
        </w:rPr>
      </w:pPr>
    </w:p>
    <w:p w14:paraId="6D6B7D9B"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dominion</w:t>
      </w:r>
      <w:r w:rsidRPr="00243812">
        <w:rPr>
          <w:rFonts w:ascii="Montserrat" w:eastAsia="MS Mincho" w:hAnsi="Montserrat"/>
          <w:sz w:val="24"/>
        </w:rPr>
        <w:tab/>
        <w:t>prime</w:t>
      </w:r>
    </w:p>
    <w:p w14:paraId="4FBE84DD"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description of prime</w:t>
      </w:r>
    </w:p>
    <w:p w14:paraId="5AFBFF4E" w14:textId="77777777" w:rsidR="004E739B" w:rsidRPr="00243812" w:rsidRDefault="004E739B" w:rsidP="00F01A18">
      <w:pPr>
        <w:pStyle w:val="NoSpacing"/>
        <w:rPr>
          <w:rFonts w:ascii="Montserrat" w:eastAsia="MS Mincho" w:hAnsi="Montserrat"/>
          <w:sz w:val="24"/>
        </w:rPr>
      </w:pPr>
    </w:p>
    <w:p w14:paraId="107E3831"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PT</w:t>
      </w:r>
      <w:r w:rsidRPr="00243812">
        <w:rPr>
          <w:rFonts w:ascii="Montserrat" w:eastAsia="MS Mincho" w:hAnsi="Montserrat"/>
          <w:sz w:val="24"/>
        </w:rPr>
        <w:tab/>
        <w:t>MN</w:t>
      </w:r>
      <w:r w:rsidRPr="00243812">
        <w:rPr>
          <w:rFonts w:ascii="Montserrat" w:eastAsia="MS Mincho" w:hAnsi="Montserrat"/>
          <w:sz w:val="24"/>
        </w:rPr>
        <w:tab/>
        <w:t>AB</w:t>
      </w:r>
      <w:r w:rsidRPr="00243812">
        <w:rPr>
          <w:rFonts w:ascii="Montserrat" w:eastAsia="MS Mincho" w:hAnsi="Montserrat"/>
          <w:sz w:val="24"/>
        </w:rPr>
        <w:tab/>
        <w:t>PS</w:t>
      </w:r>
      <w:r w:rsidRPr="00243812">
        <w:rPr>
          <w:rFonts w:ascii="Montserrat" w:eastAsia="MS Mincho" w:hAnsi="Montserrat"/>
          <w:sz w:val="24"/>
        </w:rPr>
        <w:tab/>
        <w:t>10</w:t>
      </w:r>
      <w:r w:rsidRPr="00243812">
        <w:rPr>
          <w:rFonts w:ascii="Montserrat" w:eastAsia="MS Mincho" w:hAnsi="Montserrat"/>
          <w:sz w:val="24"/>
        </w:rPr>
        <w:tab/>
        <w:t>1,000,000,000</w:t>
      </w:r>
    </w:p>
    <w:p w14:paraId="553E7602"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ST</w:t>
      </w:r>
      <w:r w:rsidRPr="00243812">
        <w:rPr>
          <w:rFonts w:ascii="Montserrat" w:eastAsia="MS Mincho" w:hAnsi="Montserrat"/>
          <w:sz w:val="24"/>
        </w:rPr>
        <w:tab/>
        <w:t>CN</w:t>
      </w:r>
      <w:r w:rsidRPr="00243812">
        <w:rPr>
          <w:rFonts w:ascii="Montserrat" w:eastAsia="MS Mincho" w:hAnsi="Montserrat"/>
          <w:sz w:val="24"/>
        </w:rPr>
        <w:tab/>
        <w:t>CO</w:t>
      </w:r>
      <w:r w:rsidRPr="00243812">
        <w:rPr>
          <w:rFonts w:ascii="Montserrat" w:eastAsia="MS Mincho" w:hAnsi="Montserrat"/>
          <w:sz w:val="24"/>
        </w:rPr>
        <w:tab/>
        <w:t>AS</w:t>
      </w:r>
      <w:r w:rsidRPr="00243812">
        <w:rPr>
          <w:rFonts w:ascii="Montserrat" w:eastAsia="MS Mincho" w:hAnsi="Montserrat"/>
          <w:sz w:val="24"/>
        </w:rPr>
        <w:tab/>
        <w:t xml:space="preserve">10,000,000,000,000,000 </w:t>
      </w:r>
    </w:p>
    <w:p w14:paraId="58420C22" w14:textId="77777777" w:rsidR="004E739B" w:rsidRPr="00243812" w:rsidRDefault="004E739B" w:rsidP="00F01A18">
      <w:pPr>
        <w:pStyle w:val="NoSpacing"/>
        <w:rPr>
          <w:rFonts w:ascii="Montserrat" w:eastAsia="MS Mincho" w:hAnsi="Montserrat"/>
          <w:sz w:val="24"/>
        </w:rPr>
      </w:pPr>
    </w:p>
    <w:p w14:paraId="78D85348"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concept</w:t>
      </w:r>
      <w:r w:rsidRPr="00243812">
        <w:rPr>
          <w:rFonts w:ascii="Montserrat" w:eastAsia="MS Mincho" w:hAnsi="Montserrat"/>
          <w:sz w:val="24"/>
        </w:rPr>
        <w:tab/>
        <w:t>priority</w:t>
      </w:r>
      <w:r w:rsidRPr="00243812">
        <w:rPr>
          <w:rFonts w:ascii="Montserrat" w:eastAsia="MS Mincho" w:hAnsi="Montserrat"/>
          <w:sz w:val="24"/>
        </w:rPr>
        <w:tab/>
        <w:t>medium (dimension)</w:t>
      </w:r>
    </w:p>
    <w:p w14:paraId="1DFFF6AE"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priority</w:t>
      </w:r>
      <w:r w:rsidRPr="00243812">
        <w:rPr>
          <w:rFonts w:ascii="Montserrat" w:eastAsia="MS Mincho" w:hAnsi="Montserrat"/>
          <w:sz w:val="24"/>
        </w:rPr>
        <w:tab/>
        <w:t>priority</w:t>
      </w:r>
      <w:r w:rsidRPr="00243812">
        <w:rPr>
          <w:rFonts w:ascii="Montserrat" w:eastAsia="MS Mincho" w:hAnsi="Montserrat"/>
          <w:sz w:val="24"/>
        </w:rPr>
        <w:tab/>
      </w:r>
      <w:r w:rsidRPr="00243812">
        <w:rPr>
          <w:rFonts w:ascii="Montserrat" w:eastAsia="MS Mincho" w:hAnsi="Montserrat"/>
          <w:sz w:val="24"/>
        </w:rPr>
        <w:t>medium (dimension)</w:t>
      </w:r>
    </w:p>
    <w:p w14:paraId="7FA73F0F"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priority</w:t>
      </w:r>
      <w:r w:rsidRPr="00243812">
        <w:rPr>
          <w:rFonts w:ascii="Montserrat" w:eastAsia="MS Mincho" w:hAnsi="Montserrat"/>
          <w:sz w:val="24"/>
        </w:rPr>
        <w:tab/>
        <w:t>priority</w:t>
      </w:r>
      <w:r w:rsidRPr="00243812">
        <w:rPr>
          <w:rFonts w:ascii="Montserrat" w:eastAsia="MS Mincho" w:hAnsi="Montserrat"/>
          <w:sz w:val="24"/>
        </w:rPr>
        <w:tab/>
        <w:t>medium (dimension)</w:t>
      </w:r>
    </w:p>
    <w:p w14:paraId="4E2B1816"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priority</w:t>
      </w:r>
      <w:r w:rsidRPr="00243812">
        <w:rPr>
          <w:rFonts w:ascii="Montserrat" w:eastAsia="MS Mincho" w:hAnsi="Montserrat"/>
          <w:sz w:val="24"/>
        </w:rPr>
        <w:tab/>
        <w:t>priority</w:t>
      </w:r>
      <w:r w:rsidRPr="00243812">
        <w:rPr>
          <w:rFonts w:ascii="Montserrat" w:eastAsia="MS Mincho" w:hAnsi="Montserrat"/>
          <w:sz w:val="24"/>
        </w:rPr>
        <w:tab/>
      </w:r>
    </w:p>
    <w:p w14:paraId="6647E4B9"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priority</w:t>
      </w:r>
      <w:r w:rsidRPr="00243812">
        <w:rPr>
          <w:rFonts w:ascii="Montserrat" w:eastAsia="MS Mincho" w:hAnsi="Montserrat"/>
          <w:sz w:val="24"/>
        </w:rPr>
        <w:tab/>
        <w:t>priority</w:t>
      </w:r>
      <w:r w:rsidRPr="00243812">
        <w:rPr>
          <w:rFonts w:ascii="Montserrat" w:eastAsia="MS Mincho" w:hAnsi="Montserrat"/>
          <w:sz w:val="24"/>
        </w:rPr>
        <w:tab/>
      </w:r>
    </w:p>
    <w:p w14:paraId="6F1E7A26"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priority</w:t>
      </w:r>
      <w:r w:rsidRPr="00243812">
        <w:rPr>
          <w:rFonts w:ascii="Montserrat" w:eastAsia="MS Mincho" w:hAnsi="Montserrat"/>
          <w:sz w:val="24"/>
        </w:rPr>
        <w:tab/>
        <w:t>priority</w:t>
      </w:r>
      <w:r w:rsidRPr="00243812">
        <w:rPr>
          <w:rFonts w:ascii="Montserrat" w:eastAsia="MS Mincho" w:hAnsi="Montserrat"/>
          <w:sz w:val="24"/>
        </w:rPr>
        <w:tab/>
      </w:r>
    </w:p>
    <w:p w14:paraId="7F41080D"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priority</w:t>
      </w:r>
      <w:r w:rsidRPr="00243812">
        <w:rPr>
          <w:rFonts w:ascii="Montserrat" w:eastAsia="MS Mincho" w:hAnsi="Montserrat"/>
          <w:sz w:val="24"/>
        </w:rPr>
        <w:tab/>
        <w:t>priority</w:t>
      </w:r>
      <w:r w:rsidRPr="00243812">
        <w:rPr>
          <w:rFonts w:ascii="Montserrat" w:eastAsia="MS Mincho" w:hAnsi="Montserrat"/>
          <w:sz w:val="24"/>
        </w:rPr>
        <w:tab/>
      </w:r>
    </w:p>
    <w:p w14:paraId="7CDECB7D"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r>
    </w:p>
    <w:p w14:paraId="0A31627D"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expression</w:t>
      </w:r>
    </w:p>
    <w:p w14:paraId="239C146D" w14:textId="6AE8F60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expression of the dominion of a god, according to the form or forms that the actions of the god must take.</w:t>
      </w:r>
      <w:r w:rsidR="006F60BF" w:rsidRPr="00243812">
        <w:rPr>
          <w:rFonts w:ascii="Montserrat" w:eastAsia="MS Mincho" w:hAnsi="Montserrat"/>
          <w:sz w:val="24"/>
        </w:rPr>
        <w:t xml:space="preserve"> </w:t>
      </w:r>
      <w:r w:rsidRPr="00243812">
        <w:rPr>
          <w:rFonts w:ascii="Montserrat" w:eastAsia="MS Mincho" w:hAnsi="Montserrat"/>
          <w:sz w:val="24"/>
        </w:rPr>
        <w:t>What does it require to be contacted or summoned, and in which aspect?</w:t>
      </w:r>
      <w:r w:rsidR="006F60BF" w:rsidRPr="00243812">
        <w:rPr>
          <w:rFonts w:ascii="Montserrat" w:eastAsia="MS Mincho" w:hAnsi="Montserrat"/>
          <w:sz w:val="24"/>
        </w:rPr>
        <w:t xml:space="preserve"> </w:t>
      </w:r>
      <w:r w:rsidRPr="00243812">
        <w:rPr>
          <w:rFonts w:ascii="Montserrat" w:eastAsia="MS Mincho" w:hAnsi="Montserrat"/>
          <w:sz w:val="24"/>
        </w:rPr>
        <w:t>How it must or may be appeased, what it requires to make a pact, how it may be dismissed, if it may be dismissed?</w:t>
      </w:r>
      <w:r w:rsidR="006F60BF" w:rsidRPr="00243812">
        <w:rPr>
          <w:rFonts w:ascii="Montserrat" w:eastAsia="MS Mincho" w:hAnsi="Montserrat"/>
          <w:sz w:val="24"/>
        </w:rPr>
        <w:t xml:space="preserve"> </w:t>
      </w:r>
      <w:r w:rsidRPr="00243812">
        <w:rPr>
          <w:rFonts w:ascii="Montserrat" w:eastAsia="MS Mincho" w:hAnsi="Montserrat"/>
          <w:sz w:val="24"/>
        </w:rPr>
        <w:t>How many of the forms it must follow to what extent, and what conditions free it from acting within the forms.</w:t>
      </w:r>
      <w:r w:rsidR="006F60BF" w:rsidRPr="00243812">
        <w:rPr>
          <w:rFonts w:ascii="Montserrat" w:eastAsia="MS Mincho" w:hAnsi="Montserrat"/>
          <w:sz w:val="24"/>
        </w:rPr>
        <w:t xml:space="preserve"> </w:t>
      </w:r>
    </w:p>
    <w:p w14:paraId="35C86A39" w14:textId="77777777" w:rsidR="004E739B" w:rsidRPr="00243812" w:rsidRDefault="004E739B" w:rsidP="00F01A18">
      <w:pPr>
        <w:pStyle w:val="NoSpacing"/>
        <w:rPr>
          <w:rFonts w:ascii="Montserrat" w:eastAsia="MS Mincho" w:hAnsi="Montserrat"/>
          <w:sz w:val="24"/>
        </w:rPr>
      </w:pPr>
    </w:p>
    <w:p w14:paraId="649FD144" w14:textId="584A11EE"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summons of aspect</w:t>
      </w:r>
      <w:r w:rsidRPr="00243812">
        <w:rPr>
          <w:rFonts w:ascii="Montserrat" w:eastAsia="MS Mincho" w:hAnsi="Montserrat"/>
          <w:sz w:val="24"/>
        </w:rPr>
        <w:tab/>
        <w:t>The requirements for allowing one’s aspect to be summoned, as determined by the god.</w:t>
      </w:r>
      <w:r w:rsidR="006F60BF" w:rsidRPr="00243812">
        <w:rPr>
          <w:rFonts w:ascii="Montserrat" w:eastAsia="MS Mincho" w:hAnsi="Montserrat"/>
          <w:sz w:val="24"/>
        </w:rPr>
        <w:t xml:space="preserve"> </w:t>
      </w:r>
      <w:r w:rsidRPr="00243812">
        <w:rPr>
          <w:rFonts w:ascii="Montserrat" w:eastAsia="MS Mincho" w:hAnsi="Montserrat"/>
          <w:sz w:val="24"/>
        </w:rPr>
        <w:t>In terms of exchange of obligation, and terms of the summoning.</w:t>
      </w:r>
      <w:r w:rsidR="006F60BF" w:rsidRPr="00243812">
        <w:rPr>
          <w:rFonts w:ascii="Montserrat" w:eastAsia="MS Mincho" w:hAnsi="Montserrat"/>
          <w:sz w:val="24"/>
        </w:rPr>
        <w:t xml:space="preserve"> </w:t>
      </w:r>
      <w:r w:rsidRPr="00243812">
        <w:rPr>
          <w:rFonts w:ascii="Montserrat" w:eastAsia="MS Mincho" w:hAnsi="Montserrat"/>
          <w:sz w:val="24"/>
        </w:rPr>
        <w:t>How it is obeyed, and when it is fulfilled, and or ended.</w:t>
      </w:r>
    </w:p>
    <w:p w14:paraId="622BFF42" w14:textId="77777777" w:rsidR="004E739B" w:rsidRPr="00243812" w:rsidRDefault="004E739B" w:rsidP="00F01A18">
      <w:pPr>
        <w:pStyle w:val="NoSpacing"/>
        <w:rPr>
          <w:rFonts w:ascii="Montserrat" w:eastAsia="MS Mincho" w:hAnsi="Montserrat"/>
          <w:sz w:val="24"/>
        </w:rPr>
      </w:pPr>
    </w:p>
    <w:p w14:paraId="4CEC73D9" w14:textId="41F61EFD"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summons of prime</w:t>
      </w:r>
      <w:r w:rsidRPr="00243812">
        <w:rPr>
          <w:rFonts w:ascii="Montserrat" w:eastAsia="MS Mincho" w:hAnsi="Montserrat"/>
          <w:sz w:val="24"/>
        </w:rPr>
        <w:tab/>
        <w:t>The requirements for allowing one’s prime to be summoned, as determined by the god.</w:t>
      </w:r>
      <w:r w:rsidR="006F60BF" w:rsidRPr="00243812">
        <w:rPr>
          <w:rFonts w:ascii="Montserrat" w:eastAsia="MS Mincho" w:hAnsi="Montserrat"/>
          <w:sz w:val="24"/>
        </w:rPr>
        <w:t xml:space="preserve"> </w:t>
      </w:r>
      <w:r w:rsidRPr="00243812">
        <w:rPr>
          <w:rFonts w:ascii="Montserrat" w:eastAsia="MS Mincho" w:hAnsi="Montserrat"/>
          <w:sz w:val="24"/>
        </w:rPr>
        <w:t>In terms of exchange of obligation, and terms of the summoning.</w:t>
      </w:r>
      <w:r w:rsidR="006F60BF" w:rsidRPr="00243812">
        <w:rPr>
          <w:rFonts w:ascii="Montserrat" w:eastAsia="MS Mincho" w:hAnsi="Montserrat"/>
          <w:sz w:val="24"/>
        </w:rPr>
        <w:t xml:space="preserve"> </w:t>
      </w:r>
      <w:r w:rsidRPr="00243812">
        <w:rPr>
          <w:rFonts w:ascii="Montserrat" w:eastAsia="MS Mincho" w:hAnsi="Montserrat"/>
          <w:sz w:val="24"/>
        </w:rPr>
        <w:t>How it is obeyed, and when the summons is fulfilled, and or ended.</w:t>
      </w:r>
    </w:p>
    <w:p w14:paraId="262522C0" w14:textId="77777777" w:rsidR="004E739B" w:rsidRPr="00243812" w:rsidRDefault="004E739B" w:rsidP="00F01A18">
      <w:pPr>
        <w:pStyle w:val="NoSpacing"/>
        <w:rPr>
          <w:rFonts w:ascii="Montserrat" w:eastAsia="MS Mincho" w:hAnsi="Montserrat"/>
          <w:sz w:val="24"/>
        </w:rPr>
      </w:pPr>
    </w:p>
    <w:p w14:paraId="79B2EE32" w14:textId="2A7A0ECE"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terms of pact</w:t>
      </w:r>
      <w:r w:rsidRPr="00243812">
        <w:rPr>
          <w:rFonts w:ascii="Montserrat" w:eastAsia="MS Mincho" w:hAnsi="Montserrat"/>
          <w:sz w:val="24"/>
        </w:rPr>
        <w:tab/>
        <w:t>The requirements for making a pact, as determined by the god.</w:t>
      </w:r>
      <w:r w:rsidR="006F60BF" w:rsidRPr="00243812">
        <w:rPr>
          <w:rFonts w:ascii="Montserrat" w:eastAsia="MS Mincho" w:hAnsi="Montserrat"/>
          <w:sz w:val="24"/>
        </w:rPr>
        <w:t xml:space="preserve"> </w:t>
      </w:r>
      <w:r w:rsidRPr="00243812">
        <w:rPr>
          <w:rFonts w:ascii="Montserrat" w:eastAsia="MS Mincho" w:hAnsi="Montserrat"/>
          <w:sz w:val="24"/>
        </w:rPr>
        <w:t>In terms of exchange of obligation, and terms of the pact.</w:t>
      </w:r>
      <w:r w:rsidR="006F60BF" w:rsidRPr="00243812">
        <w:rPr>
          <w:rFonts w:ascii="Montserrat" w:eastAsia="MS Mincho" w:hAnsi="Montserrat"/>
          <w:sz w:val="24"/>
        </w:rPr>
        <w:t xml:space="preserve"> </w:t>
      </w:r>
      <w:r w:rsidRPr="00243812">
        <w:rPr>
          <w:rFonts w:ascii="Montserrat" w:eastAsia="MS Mincho" w:hAnsi="Montserrat"/>
          <w:sz w:val="24"/>
        </w:rPr>
        <w:t>How it is obeyed, and when it is fulfilled, and or ended.</w:t>
      </w:r>
    </w:p>
    <w:p w14:paraId="6068FB2F" w14:textId="77777777" w:rsidR="004E739B" w:rsidRPr="00243812" w:rsidRDefault="004E739B" w:rsidP="00F01A18">
      <w:pPr>
        <w:pStyle w:val="NoSpacing"/>
        <w:rPr>
          <w:rFonts w:ascii="Montserrat" w:eastAsia="MS Mincho" w:hAnsi="Montserrat"/>
          <w:sz w:val="24"/>
        </w:rPr>
      </w:pPr>
    </w:p>
    <w:p w14:paraId="36792034" w14:textId="17562999"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terms of appeasement</w:t>
      </w:r>
      <w:r w:rsidR="006F60BF" w:rsidRPr="00243812">
        <w:rPr>
          <w:rFonts w:ascii="Montserrat" w:eastAsia="MS Mincho" w:hAnsi="Montserrat"/>
          <w:sz w:val="24"/>
        </w:rPr>
        <w:t xml:space="preserve"> </w:t>
      </w:r>
      <w:r w:rsidRPr="00243812">
        <w:rPr>
          <w:rFonts w:ascii="Montserrat" w:eastAsia="MS Mincho" w:hAnsi="Montserrat"/>
          <w:sz w:val="24"/>
        </w:rPr>
        <w:t>The requirements for being appeased after allowing one’s aspect to be summoned, as determined by the god.</w:t>
      </w:r>
      <w:r w:rsidR="006F60BF" w:rsidRPr="00243812">
        <w:rPr>
          <w:rFonts w:ascii="Montserrat" w:eastAsia="MS Mincho" w:hAnsi="Montserrat"/>
          <w:sz w:val="24"/>
        </w:rPr>
        <w:t xml:space="preserve"> </w:t>
      </w:r>
      <w:r w:rsidRPr="00243812">
        <w:rPr>
          <w:rFonts w:ascii="Montserrat" w:eastAsia="MS Mincho" w:hAnsi="Montserrat"/>
          <w:sz w:val="24"/>
        </w:rPr>
        <w:t>In terms of exchange of obligation, and terms of the summoning.</w:t>
      </w:r>
      <w:r w:rsidR="006F60BF" w:rsidRPr="00243812">
        <w:rPr>
          <w:rFonts w:ascii="Montserrat" w:eastAsia="MS Mincho" w:hAnsi="Montserrat"/>
          <w:sz w:val="24"/>
        </w:rPr>
        <w:t xml:space="preserve"> </w:t>
      </w:r>
      <w:r w:rsidRPr="00243812">
        <w:rPr>
          <w:rFonts w:ascii="Montserrat" w:eastAsia="MS Mincho" w:hAnsi="Montserrat"/>
          <w:sz w:val="24"/>
        </w:rPr>
        <w:t>How it is obeyed, and when it must be fulfilled, and how he or she must submit upon appeasement.</w:t>
      </w:r>
    </w:p>
    <w:p w14:paraId="5FD53478" w14:textId="77777777" w:rsidR="004E739B" w:rsidRPr="00243812" w:rsidRDefault="004E739B" w:rsidP="00F01A18">
      <w:pPr>
        <w:pStyle w:val="NoSpacing"/>
        <w:rPr>
          <w:rFonts w:ascii="Montserrat" w:eastAsia="MS Mincho" w:hAnsi="Montserrat"/>
          <w:sz w:val="24"/>
        </w:rPr>
      </w:pPr>
    </w:p>
    <w:p w14:paraId="114AC7AC" w14:textId="31485A7D"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terms of intervention</w:t>
      </w:r>
      <w:r w:rsidR="006F60BF" w:rsidRPr="00243812">
        <w:rPr>
          <w:rFonts w:ascii="Montserrat" w:eastAsia="MS Mincho" w:hAnsi="Montserrat"/>
          <w:sz w:val="24"/>
        </w:rPr>
        <w:t xml:space="preserve"> </w:t>
      </w:r>
      <w:r w:rsidRPr="00243812">
        <w:rPr>
          <w:rFonts w:ascii="Montserrat" w:eastAsia="MS Mincho" w:hAnsi="Montserrat"/>
          <w:sz w:val="24"/>
        </w:rPr>
        <w:t>The requirements for taking intervention after allowing one’s aspect to be summoned and appeased, as determined by the god.</w:t>
      </w:r>
      <w:r w:rsidR="006F60BF" w:rsidRPr="00243812">
        <w:rPr>
          <w:rFonts w:ascii="Montserrat" w:eastAsia="MS Mincho" w:hAnsi="Montserrat"/>
          <w:sz w:val="24"/>
        </w:rPr>
        <w:t xml:space="preserve"> </w:t>
      </w:r>
      <w:r w:rsidRPr="00243812">
        <w:rPr>
          <w:rFonts w:ascii="Montserrat" w:eastAsia="MS Mincho" w:hAnsi="Montserrat"/>
          <w:sz w:val="24"/>
        </w:rPr>
        <w:t>In terms of exchange of obligation, and terms of the summoning.</w:t>
      </w:r>
      <w:r w:rsidR="006F60BF" w:rsidRPr="00243812">
        <w:rPr>
          <w:rFonts w:ascii="Montserrat" w:eastAsia="MS Mincho" w:hAnsi="Montserrat"/>
          <w:sz w:val="24"/>
        </w:rPr>
        <w:t xml:space="preserve"> </w:t>
      </w:r>
      <w:r w:rsidRPr="00243812">
        <w:rPr>
          <w:rFonts w:ascii="Montserrat" w:eastAsia="MS Mincho" w:hAnsi="Montserrat"/>
          <w:sz w:val="24"/>
        </w:rPr>
        <w:t>How it is obeyed, and when it must be fulfilled, and how he or she may intervene.</w:t>
      </w:r>
    </w:p>
    <w:p w14:paraId="7CDAD06C" w14:textId="77777777" w:rsidR="004E739B" w:rsidRPr="00243812" w:rsidRDefault="004E739B" w:rsidP="00F01A18">
      <w:pPr>
        <w:pStyle w:val="NoSpacing"/>
        <w:rPr>
          <w:rFonts w:ascii="Montserrat" w:eastAsia="MS Mincho" w:hAnsi="Montserrat"/>
          <w:sz w:val="24"/>
        </w:rPr>
      </w:pPr>
    </w:p>
    <w:p w14:paraId="717AAF40" w14:textId="2DF0B435"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terms of dismissal</w:t>
      </w:r>
      <w:r w:rsidR="006F60BF" w:rsidRPr="00243812">
        <w:rPr>
          <w:rFonts w:ascii="Montserrat" w:eastAsia="MS Mincho" w:hAnsi="Montserrat"/>
          <w:sz w:val="24"/>
        </w:rPr>
        <w:t xml:space="preserve"> </w:t>
      </w:r>
      <w:r w:rsidRPr="00243812">
        <w:rPr>
          <w:rFonts w:ascii="Montserrat" w:eastAsia="MS Mincho" w:hAnsi="Montserrat"/>
          <w:sz w:val="24"/>
        </w:rPr>
        <w:t>The requirements for submitting to a dismissal, according to origin of manifestation, cause of manifestation or its occasion.</w:t>
      </w:r>
      <w:r w:rsidR="006F60BF" w:rsidRPr="00243812">
        <w:rPr>
          <w:rFonts w:ascii="Montserrat" w:eastAsia="MS Mincho" w:hAnsi="Montserrat"/>
          <w:sz w:val="24"/>
        </w:rPr>
        <w:t xml:space="preserve"> </w:t>
      </w:r>
      <w:r w:rsidRPr="00243812">
        <w:rPr>
          <w:rFonts w:ascii="Montserrat" w:eastAsia="MS Mincho" w:hAnsi="Montserrat"/>
          <w:sz w:val="24"/>
        </w:rPr>
        <w:t>How and when these terms must be obeyed in terms of obligation imposed for resisting.</w:t>
      </w:r>
      <w:r w:rsidR="006F60BF" w:rsidRPr="00243812">
        <w:rPr>
          <w:rFonts w:ascii="Montserrat" w:eastAsia="MS Mincho" w:hAnsi="Montserrat"/>
          <w:sz w:val="24"/>
        </w:rPr>
        <w:t xml:space="preserve"> </w:t>
      </w:r>
    </w:p>
    <w:p w14:paraId="0AA2195F" w14:textId="77777777" w:rsidR="004E739B" w:rsidRPr="00243812" w:rsidRDefault="004E739B" w:rsidP="00F01A18">
      <w:pPr>
        <w:pStyle w:val="NoSpacing"/>
        <w:rPr>
          <w:rFonts w:ascii="Montserrat" w:eastAsia="MS Mincho" w:hAnsi="Montserrat"/>
          <w:sz w:val="24"/>
        </w:rPr>
      </w:pPr>
    </w:p>
    <w:p w14:paraId="07B41361" w14:textId="36548AB8"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violation of terms</w:t>
      </w:r>
      <w:r w:rsidR="006F60BF" w:rsidRPr="00243812">
        <w:rPr>
          <w:rFonts w:ascii="Montserrat" w:eastAsia="MS Mincho" w:hAnsi="Montserrat"/>
          <w:sz w:val="24"/>
        </w:rPr>
        <w:t xml:space="preserve"> </w:t>
      </w:r>
      <w:r w:rsidRPr="00243812">
        <w:rPr>
          <w:rFonts w:ascii="Montserrat" w:eastAsia="MS Mincho" w:hAnsi="Montserrat"/>
          <w:sz w:val="24"/>
        </w:rPr>
        <w:t>What conditions qualify as a violation of your terms and forms of expression, on the part of others.</w:t>
      </w:r>
      <w:r w:rsidR="006F60BF" w:rsidRPr="00243812">
        <w:rPr>
          <w:rFonts w:ascii="Montserrat" w:eastAsia="MS Mincho" w:hAnsi="Montserrat"/>
          <w:sz w:val="24"/>
        </w:rPr>
        <w:t xml:space="preserve"> </w:t>
      </w:r>
      <w:r w:rsidRPr="00243812">
        <w:rPr>
          <w:rFonts w:ascii="Montserrat" w:eastAsia="MS Mincho" w:hAnsi="Montserrat"/>
          <w:sz w:val="24"/>
        </w:rPr>
        <w:t>What nullifications are in order for this violation.</w:t>
      </w:r>
    </w:p>
    <w:p w14:paraId="225816C1" w14:textId="77777777" w:rsidR="004E739B" w:rsidRPr="00243812" w:rsidRDefault="004E739B" w:rsidP="00F01A18">
      <w:pPr>
        <w:pStyle w:val="NoSpacing"/>
        <w:rPr>
          <w:rFonts w:ascii="Montserrat" w:eastAsia="MS Mincho" w:hAnsi="Montserrat"/>
          <w:sz w:val="24"/>
        </w:rPr>
      </w:pPr>
    </w:p>
    <w:p w14:paraId="286DAB87" w14:textId="53C7E78E"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terms of autonomy</w:t>
      </w:r>
      <w:r w:rsidR="006F60BF" w:rsidRPr="00243812">
        <w:rPr>
          <w:rFonts w:ascii="Montserrat" w:eastAsia="MS Mincho" w:hAnsi="Montserrat"/>
          <w:sz w:val="24"/>
        </w:rPr>
        <w:t xml:space="preserve"> </w:t>
      </w:r>
      <w:r w:rsidRPr="00243812">
        <w:rPr>
          <w:rFonts w:ascii="Montserrat" w:eastAsia="MS Mincho" w:hAnsi="Montserrat"/>
          <w:sz w:val="24"/>
        </w:rPr>
        <w:t>What conditions free the god’s aspects and separately, his or her prime, from the limitations of its forms of expression.</w:t>
      </w:r>
      <w:r w:rsidR="006F60BF" w:rsidRPr="00243812">
        <w:rPr>
          <w:rFonts w:ascii="Montserrat" w:eastAsia="MS Mincho" w:hAnsi="Montserrat"/>
          <w:sz w:val="24"/>
        </w:rPr>
        <w:t xml:space="preserve"> </w:t>
      </w:r>
      <w:r w:rsidRPr="00243812">
        <w:rPr>
          <w:rFonts w:ascii="Montserrat" w:eastAsia="MS Mincho" w:hAnsi="Montserrat"/>
          <w:sz w:val="24"/>
        </w:rPr>
        <w:t>This allows for the investiture of an aspect or the prime in a manifestation without obligation cost, for the duration of the manifestation.</w:t>
      </w:r>
      <w:r w:rsidR="006F60BF" w:rsidRPr="00243812">
        <w:rPr>
          <w:rFonts w:ascii="Montserrat" w:eastAsia="MS Mincho" w:hAnsi="Montserrat"/>
          <w:sz w:val="24"/>
        </w:rPr>
        <w:t xml:space="preserve"> </w:t>
      </w:r>
      <w:r w:rsidRPr="00243812">
        <w:rPr>
          <w:rFonts w:ascii="Montserrat" w:eastAsia="MS Mincho" w:hAnsi="Montserrat"/>
          <w:sz w:val="24"/>
        </w:rPr>
        <w:t>This also should state what activities in the function of its office are considered autonomous and free of obligational cost.</w:t>
      </w:r>
    </w:p>
    <w:p w14:paraId="125A237A"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r>
    </w:p>
    <w:p w14:paraId="270FB319" w14:textId="62B988AD"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terms of making a pact with another god’s aspect</w:t>
      </w:r>
      <w:r w:rsidRPr="00243812">
        <w:rPr>
          <w:rFonts w:ascii="Montserrat" w:eastAsia="MS Mincho" w:hAnsi="Montserrat"/>
          <w:sz w:val="24"/>
        </w:rPr>
        <w:tab/>
        <w:t>The requirements for making a pact with another god’s aspect, as determined by the god.</w:t>
      </w:r>
      <w:r w:rsidR="006F60BF" w:rsidRPr="00243812">
        <w:rPr>
          <w:rFonts w:ascii="Montserrat" w:eastAsia="MS Mincho" w:hAnsi="Montserrat"/>
          <w:sz w:val="24"/>
        </w:rPr>
        <w:t xml:space="preserve"> </w:t>
      </w:r>
      <w:r w:rsidRPr="00243812">
        <w:rPr>
          <w:rFonts w:ascii="Montserrat" w:eastAsia="MS Mincho" w:hAnsi="Montserrat"/>
          <w:sz w:val="24"/>
        </w:rPr>
        <w:t>In terms of exchange of obligation, and terms of the pact.</w:t>
      </w:r>
      <w:r w:rsidR="006F60BF" w:rsidRPr="00243812">
        <w:rPr>
          <w:rFonts w:ascii="Montserrat" w:eastAsia="MS Mincho" w:hAnsi="Montserrat"/>
          <w:sz w:val="24"/>
        </w:rPr>
        <w:t xml:space="preserve"> </w:t>
      </w:r>
      <w:r w:rsidRPr="00243812">
        <w:rPr>
          <w:rFonts w:ascii="Montserrat" w:eastAsia="MS Mincho" w:hAnsi="Montserrat"/>
          <w:sz w:val="24"/>
        </w:rPr>
        <w:t>How it is obeyed, and when it is fulfilled, and or ended.</w:t>
      </w:r>
    </w:p>
    <w:p w14:paraId="20568D44" w14:textId="77777777" w:rsidR="004E739B" w:rsidRPr="00243812" w:rsidRDefault="004E739B" w:rsidP="00F01A18">
      <w:pPr>
        <w:pStyle w:val="NoSpacing"/>
        <w:rPr>
          <w:rFonts w:ascii="Montserrat" w:eastAsia="MS Mincho" w:hAnsi="Montserrat"/>
          <w:sz w:val="24"/>
        </w:rPr>
      </w:pPr>
    </w:p>
    <w:p w14:paraId="3376329C" w14:textId="67C5FA82"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terms of making a pact with another god’s prime</w:t>
      </w:r>
      <w:r w:rsidRPr="00243812">
        <w:rPr>
          <w:rFonts w:ascii="Montserrat" w:eastAsia="MS Mincho" w:hAnsi="Montserrat"/>
          <w:sz w:val="24"/>
        </w:rPr>
        <w:tab/>
        <w:t>The requirements for making a pact with another god’s prime, as determined by the god.</w:t>
      </w:r>
      <w:r w:rsidR="006F60BF" w:rsidRPr="00243812">
        <w:rPr>
          <w:rFonts w:ascii="Montserrat" w:eastAsia="MS Mincho" w:hAnsi="Montserrat"/>
          <w:sz w:val="24"/>
        </w:rPr>
        <w:t xml:space="preserve"> </w:t>
      </w:r>
      <w:r w:rsidRPr="00243812">
        <w:rPr>
          <w:rFonts w:ascii="Montserrat" w:eastAsia="MS Mincho" w:hAnsi="Montserrat"/>
          <w:sz w:val="24"/>
        </w:rPr>
        <w:t>In terms of exchange of obligation, and terms of the pact.</w:t>
      </w:r>
      <w:r w:rsidR="006F60BF" w:rsidRPr="00243812">
        <w:rPr>
          <w:rFonts w:ascii="Montserrat" w:eastAsia="MS Mincho" w:hAnsi="Montserrat"/>
          <w:sz w:val="24"/>
        </w:rPr>
        <w:t xml:space="preserve"> </w:t>
      </w:r>
      <w:r w:rsidRPr="00243812">
        <w:rPr>
          <w:rFonts w:ascii="Montserrat" w:eastAsia="MS Mincho" w:hAnsi="Montserrat"/>
          <w:sz w:val="24"/>
        </w:rPr>
        <w:t>How it is obeyed, and when it is fulfilled, and or ended.</w:t>
      </w:r>
    </w:p>
    <w:p w14:paraId="58805A65" w14:textId="77777777" w:rsidR="004E739B" w:rsidRPr="00243812" w:rsidRDefault="004E739B" w:rsidP="00F01A18">
      <w:pPr>
        <w:pStyle w:val="NoSpacing"/>
        <w:rPr>
          <w:rFonts w:ascii="Montserrat" w:eastAsia="MS Mincho" w:hAnsi="Montserrat"/>
          <w:sz w:val="24"/>
        </w:rPr>
      </w:pPr>
    </w:p>
    <w:p w14:paraId="4F18B8B8" w14:textId="68720170"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terms of assuming obligation in exchange for a pact</w:t>
      </w:r>
      <w:r w:rsidRPr="00243812">
        <w:rPr>
          <w:rFonts w:ascii="Montserrat" w:eastAsia="MS Mincho" w:hAnsi="Montserrat"/>
          <w:sz w:val="24"/>
        </w:rPr>
        <w:tab/>
        <w:t>The requirements for assuming obligation in exchange for a pact, as determined by the god.</w:t>
      </w:r>
      <w:r w:rsidR="006F60BF" w:rsidRPr="00243812">
        <w:rPr>
          <w:rFonts w:ascii="Montserrat" w:eastAsia="MS Mincho" w:hAnsi="Montserrat"/>
          <w:sz w:val="24"/>
        </w:rPr>
        <w:t xml:space="preserve"> </w:t>
      </w:r>
      <w:r w:rsidRPr="00243812">
        <w:rPr>
          <w:rFonts w:ascii="Montserrat" w:eastAsia="MS Mincho" w:hAnsi="Montserrat"/>
          <w:sz w:val="24"/>
        </w:rPr>
        <w:t>In terms of exchange of obligation, and terms of the pact.</w:t>
      </w:r>
      <w:r w:rsidR="006F60BF" w:rsidRPr="00243812">
        <w:rPr>
          <w:rFonts w:ascii="Montserrat" w:eastAsia="MS Mincho" w:hAnsi="Montserrat"/>
          <w:sz w:val="24"/>
        </w:rPr>
        <w:t xml:space="preserve"> </w:t>
      </w:r>
      <w:r w:rsidRPr="00243812">
        <w:rPr>
          <w:rFonts w:ascii="Montserrat" w:eastAsia="MS Mincho" w:hAnsi="Montserrat"/>
          <w:sz w:val="24"/>
        </w:rPr>
        <w:t>How it is obeyed, and when it is fulfilled, and or ended.</w:t>
      </w:r>
    </w:p>
    <w:p w14:paraId="0273577E" w14:textId="77777777" w:rsidR="004E739B" w:rsidRPr="00243812" w:rsidRDefault="004E739B" w:rsidP="00F01A18">
      <w:pPr>
        <w:pStyle w:val="NoSpacing"/>
        <w:rPr>
          <w:rFonts w:ascii="Montserrat" w:eastAsia="MS Mincho" w:hAnsi="Montserrat"/>
          <w:sz w:val="24"/>
        </w:rPr>
      </w:pPr>
    </w:p>
    <w:p w14:paraId="1DF03ECA" w14:textId="40B5CC5E"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terms for summoning another god’s aspect</w:t>
      </w:r>
      <w:r w:rsidRPr="00243812">
        <w:rPr>
          <w:rFonts w:ascii="Montserrat" w:eastAsia="MS Mincho" w:hAnsi="Montserrat"/>
          <w:sz w:val="24"/>
        </w:rPr>
        <w:tab/>
        <w:t>The requirements for summoning another god’s aspect.</w:t>
      </w:r>
      <w:r w:rsidR="006F60BF" w:rsidRPr="00243812">
        <w:rPr>
          <w:rFonts w:ascii="Montserrat" w:eastAsia="MS Mincho" w:hAnsi="Montserrat"/>
          <w:sz w:val="24"/>
        </w:rPr>
        <w:t xml:space="preserve"> </w:t>
      </w:r>
      <w:r w:rsidRPr="00243812">
        <w:rPr>
          <w:rFonts w:ascii="Montserrat" w:eastAsia="MS Mincho" w:hAnsi="Montserrat"/>
          <w:sz w:val="24"/>
        </w:rPr>
        <w:t>In terms of exchange of obligation, and terms of the summoning.</w:t>
      </w:r>
      <w:r w:rsidR="006F60BF" w:rsidRPr="00243812">
        <w:rPr>
          <w:rFonts w:ascii="Montserrat" w:eastAsia="MS Mincho" w:hAnsi="Montserrat"/>
          <w:sz w:val="24"/>
        </w:rPr>
        <w:t xml:space="preserve"> </w:t>
      </w:r>
      <w:r w:rsidRPr="00243812">
        <w:rPr>
          <w:rFonts w:ascii="Montserrat" w:eastAsia="MS Mincho" w:hAnsi="Montserrat"/>
          <w:sz w:val="24"/>
        </w:rPr>
        <w:t>By what rights this may be done.</w:t>
      </w:r>
      <w:r w:rsidR="006F60BF" w:rsidRPr="00243812">
        <w:rPr>
          <w:rFonts w:ascii="Montserrat" w:eastAsia="MS Mincho" w:hAnsi="Montserrat"/>
          <w:sz w:val="24"/>
        </w:rPr>
        <w:t xml:space="preserve"> </w:t>
      </w:r>
      <w:r w:rsidRPr="00243812">
        <w:rPr>
          <w:rFonts w:ascii="Montserrat" w:eastAsia="MS Mincho" w:hAnsi="Montserrat"/>
          <w:sz w:val="24"/>
        </w:rPr>
        <w:t>How it is obeyed, and when it is fulfilled, and or ended.</w:t>
      </w:r>
    </w:p>
    <w:p w14:paraId="24A57FD6" w14:textId="77777777" w:rsidR="004E739B" w:rsidRPr="00243812" w:rsidRDefault="004E739B" w:rsidP="00F01A18">
      <w:pPr>
        <w:pStyle w:val="NoSpacing"/>
        <w:rPr>
          <w:rFonts w:ascii="Montserrat" w:eastAsia="MS Mincho" w:hAnsi="Montserrat"/>
          <w:sz w:val="24"/>
        </w:rPr>
      </w:pPr>
    </w:p>
    <w:p w14:paraId="7C2604EA" w14:textId="3B39E029"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terms for summoning another god’s prime</w:t>
      </w:r>
      <w:r w:rsidRPr="00243812">
        <w:rPr>
          <w:rFonts w:ascii="Montserrat" w:eastAsia="MS Mincho" w:hAnsi="Montserrat"/>
          <w:sz w:val="24"/>
        </w:rPr>
        <w:tab/>
        <w:t>The requirements for summoning another god’s prime.</w:t>
      </w:r>
      <w:r w:rsidR="006F60BF" w:rsidRPr="00243812">
        <w:rPr>
          <w:rFonts w:ascii="Montserrat" w:eastAsia="MS Mincho" w:hAnsi="Montserrat"/>
          <w:sz w:val="24"/>
        </w:rPr>
        <w:t xml:space="preserve"> </w:t>
      </w:r>
      <w:r w:rsidRPr="00243812">
        <w:rPr>
          <w:rFonts w:ascii="Montserrat" w:eastAsia="MS Mincho" w:hAnsi="Montserrat"/>
          <w:sz w:val="24"/>
        </w:rPr>
        <w:t>In terms of exchange of obligation, and terms of the summoning.</w:t>
      </w:r>
      <w:r w:rsidR="006F60BF" w:rsidRPr="00243812">
        <w:rPr>
          <w:rFonts w:ascii="Montserrat" w:eastAsia="MS Mincho" w:hAnsi="Montserrat"/>
          <w:sz w:val="24"/>
        </w:rPr>
        <w:t xml:space="preserve"> </w:t>
      </w:r>
      <w:r w:rsidRPr="00243812">
        <w:rPr>
          <w:rFonts w:ascii="Montserrat" w:eastAsia="MS Mincho" w:hAnsi="Montserrat"/>
          <w:sz w:val="24"/>
        </w:rPr>
        <w:t>By what rights this may be done.</w:t>
      </w:r>
      <w:r w:rsidR="006F60BF" w:rsidRPr="00243812">
        <w:rPr>
          <w:rFonts w:ascii="Montserrat" w:eastAsia="MS Mincho" w:hAnsi="Montserrat"/>
          <w:sz w:val="24"/>
        </w:rPr>
        <w:t xml:space="preserve"> </w:t>
      </w:r>
      <w:r w:rsidRPr="00243812">
        <w:rPr>
          <w:rFonts w:ascii="Montserrat" w:eastAsia="MS Mincho" w:hAnsi="Montserrat"/>
          <w:sz w:val="24"/>
        </w:rPr>
        <w:t>How it is obeyed, and when it is fulfilled, and or ended.</w:t>
      </w:r>
    </w:p>
    <w:p w14:paraId="59976C7C" w14:textId="77777777" w:rsidR="004E739B" w:rsidRPr="00243812" w:rsidRDefault="004E739B" w:rsidP="00F01A18">
      <w:pPr>
        <w:pStyle w:val="NoSpacing"/>
        <w:rPr>
          <w:rFonts w:ascii="Montserrat" w:eastAsia="MS Mincho" w:hAnsi="Montserrat"/>
          <w:sz w:val="24"/>
        </w:rPr>
      </w:pPr>
    </w:p>
    <w:p w14:paraId="2129A50B" w14:textId="30B8EADF"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obligation expected for another god summoning one’s aspect</w:t>
      </w:r>
      <w:r w:rsidRPr="00243812">
        <w:rPr>
          <w:rFonts w:ascii="Montserrat" w:eastAsia="MS Mincho" w:hAnsi="Montserrat"/>
          <w:sz w:val="24"/>
        </w:rPr>
        <w:tab/>
        <w:t>The requirements for</w:t>
      </w:r>
      <w:r w:rsidR="006F60BF" w:rsidRPr="00243812">
        <w:rPr>
          <w:rFonts w:ascii="Montserrat" w:eastAsia="MS Mincho" w:hAnsi="Montserrat"/>
          <w:sz w:val="24"/>
        </w:rPr>
        <w:t xml:space="preserve"> </w:t>
      </w:r>
      <w:r w:rsidRPr="00243812">
        <w:rPr>
          <w:rFonts w:ascii="Montserrat" w:eastAsia="MS Mincho" w:hAnsi="Montserrat"/>
          <w:sz w:val="24"/>
        </w:rPr>
        <w:t>allowing another god to summon one’s aspect, as determined by the god.</w:t>
      </w:r>
      <w:r w:rsidR="006F60BF" w:rsidRPr="00243812">
        <w:rPr>
          <w:rFonts w:ascii="Montserrat" w:eastAsia="MS Mincho" w:hAnsi="Montserrat"/>
          <w:sz w:val="24"/>
        </w:rPr>
        <w:t xml:space="preserve"> </w:t>
      </w:r>
      <w:r w:rsidRPr="00243812">
        <w:rPr>
          <w:rFonts w:ascii="Montserrat" w:eastAsia="MS Mincho" w:hAnsi="Montserrat"/>
          <w:sz w:val="24"/>
        </w:rPr>
        <w:t>In terms of exchange of obligation, and terms of the summoning.</w:t>
      </w:r>
      <w:r w:rsidR="006F60BF" w:rsidRPr="00243812">
        <w:rPr>
          <w:rFonts w:ascii="Montserrat" w:eastAsia="MS Mincho" w:hAnsi="Montserrat"/>
          <w:sz w:val="24"/>
        </w:rPr>
        <w:t xml:space="preserve"> </w:t>
      </w:r>
      <w:r w:rsidRPr="00243812">
        <w:rPr>
          <w:rFonts w:ascii="Montserrat" w:eastAsia="MS Mincho" w:hAnsi="Montserrat"/>
          <w:sz w:val="24"/>
        </w:rPr>
        <w:t>How it is obeyed, and when it is fulfilled, and or ended.</w:t>
      </w:r>
    </w:p>
    <w:p w14:paraId="55AD6239" w14:textId="77777777" w:rsidR="004E739B" w:rsidRPr="00243812" w:rsidRDefault="004E739B" w:rsidP="00F01A18">
      <w:pPr>
        <w:pStyle w:val="NoSpacing"/>
        <w:rPr>
          <w:rFonts w:ascii="Montserrat" w:eastAsia="MS Mincho" w:hAnsi="Montserrat"/>
          <w:sz w:val="24"/>
        </w:rPr>
      </w:pPr>
    </w:p>
    <w:p w14:paraId="779E0CA1" w14:textId="7AA6F40E"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obligation expected for another god summoning one’s prime</w:t>
      </w:r>
      <w:r w:rsidRPr="00243812">
        <w:rPr>
          <w:rFonts w:ascii="Montserrat" w:eastAsia="MS Mincho" w:hAnsi="Montserrat"/>
          <w:sz w:val="24"/>
        </w:rPr>
        <w:tab/>
        <w:t>The requirements for</w:t>
      </w:r>
      <w:r w:rsidR="006F60BF" w:rsidRPr="00243812">
        <w:rPr>
          <w:rFonts w:ascii="Montserrat" w:eastAsia="MS Mincho" w:hAnsi="Montserrat"/>
          <w:sz w:val="24"/>
        </w:rPr>
        <w:t xml:space="preserve"> </w:t>
      </w:r>
      <w:r w:rsidRPr="00243812">
        <w:rPr>
          <w:rFonts w:ascii="Montserrat" w:eastAsia="MS Mincho" w:hAnsi="Montserrat"/>
          <w:sz w:val="24"/>
        </w:rPr>
        <w:t>allowing another god to summon one’s prime, as determined by the god.</w:t>
      </w:r>
      <w:r w:rsidR="006F60BF" w:rsidRPr="00243812">
        <w:rPr>
          <w:rFonts w:ascii="Montserrat" w:eastAsia="MS Mincho" w:hAnsi="Montserrat"/>
          <w:sz w:val="24"/>
        </w:rPr>
        <w:t xml:space="preserve"> </w:t>
      </w:r>
      <w:r w:rsidRPr="00243812">
        <w:rPr>
          <w:rFonts w:ascii="Montserrat" w:eastAsia="MS Mincho" w:hAnsi="Montserrat"/>
          <w:sz w:val="24"/>
        </w:rPr>
        <w:t>In terms of exchange of obligation, and terms of the summoning.</w:t>
      </w:r>
      <w:r w:rsidR="006F60BF" w:rsidRPr="00243812">
        <w:rPr>
          <w:rFonts w:ascii="Montserrat" w:eastAsia="MS Mincho" w:hAnsi="Montserrat"/>
          <w:sz w:val="24"/>
        </w:rPr>
        <w:t xml:space="preserve"> </w:t>
      </w:r>
      <w:r w:rsidRPr="00243812">
        <w:rPr>
          <w:rFonts w:ascii="Montserrat" w:eastAsia="MS Mincho" w:hAnsi="Montserrat"/>
          <w:sz w:val="24"/>
        </w:rPr>
        <w:t>How it is obeyed, and when it is fulfilled, and or ended.</w:t>
      </w:r>
    </w:p>
    <w:p w14:paraId="05577A39" w14:textId="77777777" w:rsidR="004E739B" w:rsidRPr="00243812" w:rsidRDefault="004E739B" w:rsidP="00F01A18">
      <w:pPr>
        <w:pStyle w:val="NoSpacing"/>
        <w:rPr>
          <w:rFonts w:ascii="Montserrat" w:eastAsia="MS Mincho" w:hAnsi="Montserrat"/>
          <w:sz w:val="24"/>
        </w:rPr>
      </w:pPr>
    </w:p>
    <w:p w14:paraId="07F88865" w14:textId="169B31A5"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terms for giving access to one’s realm</w:t>
      </w:r>
      <w:r w:rsidRPr="00243812">
        <w:rPr>
          <w:rFonts w:ascii="Montserrat" w:eastAsia="MS Mincho" w:hAnsi="Montserrat"/>
          <w:sz w:val="24"/>
        </w:rPr>
        <w:tab/>
        <w:t>The requirements for gaining access to the god’s realm, as determined by the god, and if met, must be honored by the god.</w:t>
      </w:r>
      <w:r w:rsidR="006F60BF" w:rsidRPr="00243812">
        <w:rPr>
          <w:rFonts w:ascii="Montserrat" w:eastAsia="MS Mincho" w:hAnsi="Montserrat"/>
          <w:sz w:val="24"/>
        </w:rPr>
        <w:t xml:space="preserve"> </w:t>
      </w:r>
      <w:r w:rsidRPr="00243812">
        <w:rPr>
          <w:rFonts w:ascii="Montserrat" w:eastAsia="MS Mincho" w:hAnsi="Montserrat"/>
          <w:sz w:val="24"/>
        </w:rPr>
        <w:t>These terms must cover a mortal level means, and should remain appropriate to the theme of the realm.</w:t>
      </w:r>
      <w:r w:rsidR="006F60BF" w:rsidRPr="00243812">
        <w:rPr>
          <w:rFonts w:ascii="Montserrat" w:eastAsia="MS Mincho" w:hAnsi="Montserrat"/>
          <w:sz w:val="24"/>
        </w:rPr>
        <w:t xml:space="preserve"> </w:t>
      </w:r>
    </w:p>
    <w:p w14:paraId="64953A32" w14:textId="77777777" w:rsidR="004E739B" w:rsidRPr="00243812" w:rsidRDefault="004E739B" w:rsidP="00F01A18">
      <w:pPr>
        <w:pStyle w:val="NoSpacing"/>
        <w:rPr>
          <w:rFonts w:ascii="Montserrat" w:eastAsia="MS Mincho" w:hAnsi="Montserrat"/>
          <w:sz w:val="24"/>
        </w:rPr>
      </w:pPr>
    </w:p>
    <w:p w14:paraId="4BE67026" w14:textId="4FE736EA"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terms for giving release from one’s realm</w:t>
      </w:r>
      <w:r w:rsidRPr="00243812">
        <w:rPr>
          <w:rFonts w:ascii="Montserrat" w:eastAsia="MS Mincho" w:hAnsi="Montserrat"/>
          <w:sz w:val="24"/>
        </w:rPr>
        <w:tab/>
        <w:t>The requirements for gaining release from the god’s realm, as determined by the god, and if met, must be honored by the god.</w:t>
      </w:r>
      <w:r w:rsidR="006F60BF" w:rsidRPr="00243812">
        <w:rPr>
          <w:rFonts w:ascii="Montserrat" w:eastAsia="MS Mincho" w:hAnsi="Montserrat"/>
          <w:sz w:val="24"/>
        </w:rPr>
        <w:t xml:space="preserve"> </w:t>
      </w:r>
      <w:r w:rsidRPr="00243812">
        <w:rPr>
          <w:rFonts w:ascii="Montserrat" w:eastAsia="MS Mincho" w:hAnsi="Montserrat"/>
          <w:sz w:val="24"/>
        </w:rPr>
        <w:t>These terms must cover a mortal level means, and should remain appropriate to the theme of the realm.</w:t>
      </w:r>
      <w:r w:rsidR="006F60BF" w:rsidRPr="00243812">
        <w:rPr>
          <w:rFonts w:ascii="Montserrat" w:eastAsia="MS Mincho" w:hAnsi="Montserrat"/>
          <w:sz w:val="24"/>
        </w:rPr>
        <w:t xml:space="preserve"> </w:t>
      </w:r>
    </w:p>
    <w:p w14:paraId="62692F6E" w14:textId="77777777" w:rsidR="004E739B" w:rsidRPr="00243812" w:rsidRDefault="004E739B" w:rsidP="00F01A18">
      <w:pPr>
        <w:pStyle w:val="NoSpacing"/>
        <w:rPr>
          <w:rFonts w:ascii="Montserrat" w:eastAsia="MS Mincho" w:hAnsi="Montserrat"/>
          <w:sz w:val="24"/>
        </w:rPr>
      </w:pPr>
    </w:p>
    <w:p w14:paraId="784D6FB1" w14:textId="52A6035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dismissal of aspect</w:t>
      </w:r>
      <w:r w:rsidRPr="00243812">
        <w:rPr>
          <w:rFonts w:ascii="Montserrat" w:eastAsia="MS Mincho" w:hAnsi="Montserrat"/>
          <w:sz w:val="24"/>
        </w:rPr>
        <w:tab/>
      </w:r>
      <w:r w:rsidRPr="00243812">
        <w:rPr>
          <w:rFonts w:ascii="Montserrat" w:eastAsia="MS Mincho" w:hAnsi="Montserrat"/>
          <w:sz w:val="24"/>
        </w:rPr>
        <w:t>Essentially, the stated requirement of the god in order to submit to dismissal of its aspects, which may be no more demanding than the requirement for summoning.</w:t>
      </w:r>
      <w:r w:rsidR="006F60BF" w:rsidRPr="00243812">
        <w:rPr>
          <w:rFonts w:ascii="Montserrat" w:eastAsia="MS Mincho" w:hAnsi="Montserrat"/>
          <w:sz w:val="24"/>
        </w:rPr>
        <w:t xml:space="preserve"> </w:t>
      </w:r>
      <w:r w:rsidRPr="00243812">
        <w:rPr>
          <w:rFonts w:ascii="Montserrat" w:eastAsia="MS Mincho" w:hAnsi="Montserrat"/>
          <w:sz w:val="24"/>
        </w:rPr>
        <w:t>As some entities are incapable of assuming obligation, they can only impose their will upon you through this form.</w:t>
      </w:r>
      <w:r w:rsidR="006F60BF" w:rsidRPr="00243812">
        <w:rPr>
          <w:rFonts w:ascii="Montserrat" w:eastAsia="MS Mincho" w:hAnsi="Montserrat"/>
          <w:sz w:val="24"/>
        </w:rPr>
        <w:t xml:space="preserve"> </w:t>
      </w:r>
      <w:r w:rsidRPr="00243812">
        <w:rPr>
          <w:rFonts w:ascii="Montserrat" w:eastAsia="MS Mincho" w:hAnsi="Montserrat"/>
          <w:sz w:val="24"/>
        </w:rPr>
        <w:t>Other gods may opt to assume obligation for your dismissal, equal to that you require for being summoned by them.</w:t>
      </w:r>
    </w:p>
    <w:p w14:paraId="4DC2C63F" w14:textId="77777777" w:rsidR="004E739B" w:rsidRPr="00243812" w:rsidRDefault="004E739B" w:rsidP="00F01A18">
      <w:pPr>
        <w:pStyle w:val="NoSpacing"/>
        <w:rPr>
          <w:rFonts w:ascii="Montserrat" w:eastAsia="MS Mincho" w:hAnsi="Montserrat"/>
          <w:sz w:val="24"/>
        </w:rPr>
      </w:pPr>
    </w:p>
    <w:p w14:paraId="443C3CEC" w14:textId="215DF0C1"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dismissal of prime</w:t>
      </w:r>
      <w:r w:rsidRPr="00243812">
        <w:rPr>
          <w:rFonts w:ascii="Montserrat" w:eastAsia="MS Mincho" w:hAnsi="Montserrat"/>
          <w:sz w:val="24"/>
        </w:rPr>
        <w:tab/>
        <w:t>Essentially, the stated requirement of the god in order to submit to dismissal of its prime, which may be no more demanding than the requirement for summoning.</w:t>
      </w:r>
      <w:r w:rsidR="006F60BF" w:rsidRPr="00243812">
        <w:rPr>
          <w:rFonts w:ascii="Montserrat" w:eastAsia="MS Mincho" w:hAnsi="Montserrat"/>
          <w:sz w:val="24"/>
        </w:rPr>
        <w:t xml:space="preserve"> </w:t>
      </w:r>
      <w:r w:rsidRPr="00243812">
        <w:rPr>
          <w:rFonts w:ascii="Montserrat" w:eastAsia="MS Mincho" w:hAnsi="Montserrat"/>
          <w:sz w:val="24"/>
        </w:rPr>
        <w:t>As some entities are incapable of assuming obligation, they can only impose their will upon you through this form.</w:t>
      </w:r>
      <w:r w:rsidR="006F60BF" w:rsidRPr="00243812">
        <w:rPr>
          <w:rFonts w:ascii="Montserrat" w:eastAsia="MS Mincho" w:hAnsi="Montserrat"/>
          <w:sz w:val="24"/>
        </w:rPr>
        <w:t xml:space="preserve"> </w:t>
      </w:r>
      <w:r w:rsidRPr="00243812">
        <w:rPr>
          <w:rFonts w:ascii="Montserrat" w:eastAsia="MS Mincho" w:hAnsi="Montserrat"/>
          <w:sz w:val="24"/>
        </w:rPr>
        <w:t>Other gods may opt to assume obligation for your dismissal, equal to that you require for being summoned by them.</w:t>
      </w:r>
    </w:p>
    <w:p w14:paraId="55FA0200"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r>
    </w:p>
    <w:p w14:paraId="732B92CA" w14:textId="1A257E61"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obligation of making a pact</w:t>
      </w:r>
      <w:r w:rsidRPr="00243812">
        <w:rPr>
          <w:rFonts w:ascii="Montserrat" w:eastAsia="MS Mincho" w:hAnsi="Montserrat"/>
          <w:sz w:val="24"/>
        </w:rPr>
        <w:tab/>
        <w:t>Primarily, making any pact which either results in the assumption of new aspects or realms, or in any breaking of the forms, will automatically incur an appropriate</w:t>
      </w:r>
      <w:r w:rsidR="006F60BF" w:rsidRPr="00243812">
        <w:rPr>
          <w:rFonts w:ascii="Montserrat" w:eastAsia="MS Mincho" w:hAnsi="Montserrat"/>
          <w:sz w:val="24"/>
        </w:rPr>
        <w:t xml:space="preserve"> </w:t>
      </w:r>
      <w:r w:rsidRPr="00243812">
        <w:rPr>
          <w:rFonts w:ascii="Montserrat" w:eastAsia="MS Mincho" w:hAnsi="Montserrat"/>
          <w:sz w:val="24"/>
        </w:rPr>
        <w:t>obligation.</w:t>
      </w:r>
      <w:r w:rsidR="006F60BF" w:rsidRPr="00243812">
        <w:rPr>
          <w:rFonts w:ascii="Montserrat" w:eastAsia="MS Mincho" w:hAnsi="Montserrat"/>
          <w:sz w:val="24"/>
        </w:rPr>
        <w:t xml:space="preserve"> </w:t>
      </w:r>
      <w:r w:rsidRPr="00243812">
        <w:rPr>
          <w:rFonts w:ascii="Montserrat" w:eastAsia="MS Mincho" w:hAnsi="Montserrat"/>
          <w:sz w:val="24"/>
        </w:rPr>
        <w:t>If an assumption of obligation was part of the terms of making the pact, then that too is assumed.</w:t>
      </w:r>
    </w:p>
    <w:p w14:paraId="69AB3296" w14:textId="77777777" w:rsidR="004E739B" w:rsidRPr="00243812" w:rsidRDefault="004E739B" w:rsidP="00F01A18">
      <w:pPr>
        <w:pStyle w:val="NoSpacing"/>
        <w:rPr>
          <w:rFonts w:ascii="Montserrat" w:eastAsia="MS Mincho" w:hAnsi="Montserrat"/>
          <w:sz w:val="24"/>
        </w:rPr>
      </w:pPr>
    </w:p>
    <w:p w14:paraId="67C09136" w14:textId="361A7BC6"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obligation of calling upon a pact</w:t>
      </w:r>
      <w:r w:rsidR="006F60BF" w:rsidRPr="00243812">
        <w:rPr>
          <w:rFonts w:ascii="Montserrat" w:eastAsia="MS Mincho" w:hAnsi="Montserrat"/>
          <w:sz w:val="24"/>
        </w:rPr>
        <w:t xml:space="preserve"> </w:t>
      </w:r>
      <w:r w:rsidRPr="00243812">
        <w:rPr>
          <w:rFonts w:ascii="Montserrat" w:eastAsia="MS Mincho" w:hAnsi="Montserrat"/>
          <w:sz w:val="24"/>
        </w:rPr>
        <w:t>Primarily, calling upon any pact which either results in the assumption of new aspects or realms, or in any breaking of the forms, will automatically incur an appropriate</w:t>
      </w:r>
      <w:r w:rsidR="006F60BF" w:rsidRPr="00243812">
        <w:rPr>
          <w:rFonts w:ascii="Montserrat" w:eastAsia="MS Mincho" w:hAnsi="Montserrat"/>
          <w:sz w:val="24"/>
        </w:rPr>
        <w:t xml:space="preserve"> </w:t>
      </w:r>
      <w:r w:rsidRPr="00243812">
        <w:rPr>
          <w:rFonts w:ascii="Montserrat" w:eastAsia="MS Mincho" w:hAnsi="Montserrat"/>
          <w:sz w:val="24"/>
        </w:rPr>
        <w:t>obligation.</w:t>
      </w:r>
      <w:r w:rsidR="006F60BF" w:rsidRPr="00243812">
        <w:rPr>
          <w:rFonts w:ascii="Montserrat" w:eastAsia="MS Mincho" w:hAnsi="Montserrat"/>
          <w:sz w:val="24"/>
        </w:rPr>
        <w:t xml:space="preserve"> </w:t>
      </w:r>
      <w:r w:rsidRPr="00243812">
        <w:rPr>
          <w:rFonts w:ascii="Montserrat" w:eastAsia="MS Mincho" w:hAnsi="Montserrat"/>
          <w:sz w:val="24"/>
        </w:rPr>
        <w:t>If an assumption of obligation was part of the terms of calling upon the pact, then that too is assumed.</w:t>
      </w:r>
    </w:p>
    <w:p w14:paraId="618FB3F5" w14:textId="77777777" w:rsidR="004E739B" w:rsidRPr="00243812" w:rsidRDefault="004E739B" w:rsidP="00F01A18">
      <w:pPr>
        <w:pStyle w:val="NoSpacing"/>
        <w:rPr>
          <w:rFonts w:ascii="Montserrat" w:eastAsia="MS Mincho" w:hAnsi="Montserrat"/>
          <w:sz w:val="24"/>
        </w:rPr>
      </w:pPr>
    </w:p>
    <w:p w14:paraId="60F7BB0F" w14:textId="15EE7B80"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obligation of intervention</w:t>
      </w:r>
      <w:r w:rsidR="006F60BF" w:rsidRPr="00243812">
        <w:rPr>
          <w:rFonts w:ascii="Montserrat" w:eastAsia="MS Mincho" w:hAnsi="Montserrat"/>
          <w:sz w:val="24"/>
        </w:rPr>
        <w:t xml:space="preserve"> </w:t>
      </w:r>
      <w:r w:rsidRPr="00243812">
        <w:rPr>
          <w:rFonts w:ascii="Montserrat" w:eastAsia="MS Mincho" w:hAnsi="Montserrat"/>
          <w:sz w:val="24"/>
        </w:rPr>
        <w:t>Primarily, any intervention which either results in the assumption of new aspects or realms, or in any breaking of the forms, will automatically incur an appropriate</w:t>
      </w:r>
      <w:r w:rsidR="006F60BF" w:rsidRPr="00243812">
        <w:rPr>
          <w:rFonts w:ascii="Montserrat" w:eastAsia="MS Mincho" w:hAnsi="Montserrat"/>
          <w:sz w:val="24"/>
        </w:rPr>
        <w:t xml:space="preserve"> </w:t>
      </w:r>
      <w:r w:rsidRPr="00243812">
        <w:rPr>
          <w:rFonts w:ascii="Montserrat" w:eastAsia="MS Mincho" w:hAnsi="Montserrat"/>
          <w:sz w:val="24"/>
        </w:rPr>
        <w:t>obligation.</w:t>
      </w:r>
      <w:r w:rsidR="006F60BF" w:rsidRPr="00243812">
        <w:rPr>
          <w:rFonts w:ascii="Montserrat" w:eastAsia="MS Mincho" w:hAnsi="Montserrat"/>
          <w:sz w:val="24"/>
        </w:rPr>
        <w:t xml:space="preserve"> </w:t>
      </w:r>
      <w:r w:rsidRPr="00243812">
        <w:rPr>
          <w:rFonts w:ascii="Montserrat" w:eastAsia="MS Mincho" w:hAnsi="Montserrat"/>
          <w:sz w:val="24"/>
        </w:rPr>
        <w:t>If an assumption of obligation was part of the terms of calling upon the pact, then that too is assumed.</w:t>
      </w:r>
    </w:p>
    <w:p w14:paraId="1AD00E5C" w14:textId="77777777" w:rsidR="004E739B" w:rsidRPr="00243812" w:rsidRDefault="004E739B" w:rsidP="00F01A18">
      <w:pPr>
        <w:pStyle w:val="NoSpacing"/>
        <w:rPr>
          <w:rFonts w:ascii="Montserrat" w:eastAsia="MS Mincho" w:hAnsi="Montserrat"/>
          <w:sz w:val="24"/>
        </w:rPr>
      </w:pPr>
    </w:p>
    <w:p w14:paraId="3AC3A614" w14:textId="39109CBD"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obligation of manifestation of aspect</w:t>
      </w:r>
      <w:r w:rsidR="006F60BF" w:rsidRPr="00243812">
        <w:rPr>
          <w:rFonts w:ascii="Montserrat" w:eastAsia="MS Mincho" w:hAnsi="Montserrat"/>
          <w:sz w:val="24"/>
        </w:rPr>
        <w:t xml:space="preserve"> </w:t>
      </w:r>
      <w:r w:rsidRPr="00243812">
        <w:rPr>
          <w:rFonts w:ascii="Montserrat" w:eastAsia="MS Mincho" w:hAnsi="Montserrat"/>
          <w:sz w:val="24"/>
        </w:rPr>
        <w:t>When a manifestation has occurred in violation of the forms, an obligation is imposed.</w:t>
      </w:r>
      <w:r w:rsidR="006F60BF" w:rsidRPr="00243812">
        <w:rPr>
          <w:rFonts w:ascii="Montserrat" w:eastAsia="MS Mincho" w:hAnsi="Montserrat"/>
          <w:sz w:val="24"/>
        </w:rPr>
        <w:t xml:space="preserve"> </w:t>
      </w:r>
      <w:r w:rsidRPr="00243812">
        <w:rPr>
          <w:rFonts w:ascii="Montserrat" w:eastAsia="MS Mincho" w:hAnsi="Montserrat"/>
          <w:sz w:val="24"/>
        </w:rPr>
        <w:t>The god may waive this imposition by substituting a boon, which must be fulfilled within the period of manifestation.</w:t>
      </w:r>
      <w:r w:rsidR="006F60BF" w:rsidRPr="00243812">
        <w:rPr>
          <w:rFonts w:ascii="Montserrat" w:eastAsia="MS Mincho" w:hAnsi="Montserrat"/>
          <w:sz w:val="24"/>
        </w:rPr>
        <w:t xml:space="preserve"> </w:t>
      </w:r>
      <w:r w:rsidRPr="00243812">
        <w:rPr>
          <w:rFonts w:ascii="Montserrat" w:eastAsia="MS Mincho" w:hAnsi="Montserrat"/>
          <w:sz w:val="24"/>
        </w:rPr>
        <w:t>The boon is now the obligation, and must be followed once given or ten times the obligation will fall on them.</w:t>
      </w:r>
    </w:p>
    <w:p w14:paraId="7EC7321E" w14:textId="77777777" w:rsidR="004E739B" w:rsidRPr="00243812" w:rsidRDefault="004E739B" w:rsidP="00F01A18">
      <w:pPr>
        <w:pStyle w:val="NoSpacing"/>
        <w:rPr>
          <w:rFonts w:ascii="Montserrat" w:eastAsia="MS Mincho" w:hAnsi="Montserrat"/>
          <w:sz w:val="24"/>
        </w:rPr>
      </w:pPr>
    </w:p>
    <w:p w14:paraId="3ADA9578" w14:textId="0957F25F"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obligation of manifestation of prime</w:t>
      </w:r>
      <w:r w:rsidR="006F60BF" w:rsidRPr="00243812">
        <w:rPr>
          <w:rFonts w:ascii="Montserrat" w:eastAsia="MS Mincho" w:hAnsi="Montserrat"/>
          <w:sz w:val="24"/>
        </w:rPr>
        <w:t xml:space="preserve"> </w:t>
      </w:r>
      <w:r w:rsidRPr="00243812">
        <w:rPr>
          <w:rFonts w:ascii="Montserrat" w:eastAsia="MS Mincho" w:hAnsi="Montserrat"/>
          <w:sz w:val="24"/>
        </w:rPr>
        <w:t>When a manifestation has occurred in violation of the forms, an obligation is imposed.</w:t>
      </w:r>
      <w:r w:rsidR="006F60BF" w:rsidRPr="00243812">
        <w:rPr>
          <w:rFonts w:ascii="Montserrat" w:eastAsia="MS Mincho" w:hAnsi="Montserrat"/>
          <w:sz w:val="24"/>
        </w:rPr>
        <w:t xml:space="preserve"> </w:t>
      </w:r>
      <w:r w:rsidRPr="00243812">
        <w:rPr>
          <w:rFonts w:ascii="Montserrat" w:eastAsia="MS Mincho" w:hAnsi="Montserrat"/>
          <w:sz w:val="24"/>
        </w:rPr>
        <w:t>The god may waive this imposition by substituting a boon, which must be fulfilled within the period of manifestation.</w:t>
      </w:r>
      <w:r w:rsidR="006F60BF" w:rsidRPr="00243812">
        <w:rPr>
          <w:rFonts w:ascii="Montserrat" w:eastAsia="MS Mincho" w:hAnsi="Montserrat"/>
          <w:sz w:val="24"/>
        </w:rPr>
        <w:t xml:space="preserve"> </w:t>
      </w:r>
      <w:r w:rsidRPr="00243812">
        <w:rPr>
          <w:rFonts w:ascii="Montserrat" w:eastAsia="MS Mincho" w:hAnsi="Montserrat"/>
          <w:sz w:val="24"/>
        </w:rPr>
        <w:t>The boon is now the obligation, and must be followed once given or ten times the obligation will fall on them.</w:t>
      </w:r>
      <w:r w:rsidR="006F60BF" w:rsidRPr="00243812">
        <w:rPr>
          <w:rFonts w:ascii="Montserrat" w:eastAsia="MS Mincho" w:hAnsi="Montserrat"/>
          <w:sz w:val="24"/>
        </w:rPr>
        <w:t xml:space="preserve"> </w:t>
      </w:r>
    </w:p>
    <w:p w14:paraId="6EA4FE13" w14:textId="77777777" w:rsidR="004E739B" w:rsidRPr="00243812" w:rsidRDefault="004E739B" w:rsidP="00F01A18">
      <w:pPr>
        <w:pStyle w:val="NoSpacing"/>
        <w:rPr>
          <w:rFonts w:ascii="Montserrat" w:eastAsia="MS Mincho" w:hAnsi="Montserrat"/>
          <w:sz w:val="24"/>
        </w:rPr>
      </w:pPr>
    </w:p>
    <w:p w14:paraId="4AB404CE"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concept</w:t>
      </w:r>
      <w:r w:rsidRPr="00243812">
        <w:rPr>
          <w:rFonts w:ascii="Montserrat" w:eastAsia="MS Mincho" w:hAnsi="Montserrat"/>
          <w:sz w:val="24"/>
        </w:rPr>
        <w:tab/>
        <w:t>ideal</w:t>
      </w:r>
      <w:r w:rsidRPr="00243812">
        <w:rPr>
          <w:rFonts w:ascii="Montserrat" w:eastAsia="MS Mincho" w:hAnsi="Montserrat"/>
          <w:sz w:val="24"/>
        </w:rPr>
        <w:tab/>
        <w:t>concept definition</w:t>
      </w:r>
    </w:p>
    <w:p w14:paraId="77292DDF"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function</w:t>
      </w:r>
      <w:r w:rsidRPr="00243812">
        <w:rPr>
          <w:rFonts w:ascii="Montserrat" w:eastAsia="MS Mincho" w:hAnsi="Montserrat"/>
          <w:sz w:val="24"/>
        </w:rPr>
        <w:tab/>
        <w:t>description</w:t>
      </w:r>
    </w:p>
    <w:p w14:paraId="01D1B874" w14:textId="77777777" w:rsidR="004E739B" w:rsidRPr="00243812" w:rsidRDefault="004E739B" w:rsidP="00F01A18">
      <w:pPr>
        <w:pStyle w:val="NoSpacing"/>
        <w:rPr>
          <w:rFonts w:ascii="Montserrat" w:eastAsia="MS Mincho" w:hAnsi="Montserrat"/>
          <w:sz w:val="24"/>
        </w:rPr>
      </w:pPr>
    </w:p>
    <w:p w14:paraId="659DF81B" w14:textId="30308562"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aspect</w:t>
      </w:r>
      <w:r w:rsidRPr="00243812">
        <w:rPr>
          <w:rFonts w:ascii="Montserrat" w:eastAsia="MS Mincho" w:hAnsi="Montserrat"/>
          <w:sz w:val="24"/>
        </w:rPr>
        <w:tab/>
        <w:t>Incarnation</w:t>
      </w:r>
      <w:r w:rsidR="006F60BF" w:rsidRPr="00243812">
        <w:rPr>
          <w:rFonts w:ascii="Montserrat" w:eastAsia="MS Mincho" w:hAnsi="Montserrat"/>
          <w:sz w:val="24"/>
        </w:rPr>
        <w:tab/>
      </w:r>
      <w:r w:rsidRPr="00243812">
        <w:rPr>
          <w:rFonts w:ascii="Montserrat" w:eastAsia="MS Mincho" w:hAnsi="Montserrat"/>
          <w:sz w:val="24"/>
        </w:rPr>
        <w:t>status</w:t>
      </w:r>
      <w:r w:rsidRPr="00243812">
        <w:rPr>
          <w:rFonts w:ascii="Montserrat" w:eastAsia="MS Mincho" w:hAnsi="Montserrat"/>
          <w:sz w:val="24"/>
        </w:rPr>
        <w:tab/>
        <w:t>realm</w:t>
      </w:r>
      <w:r w:rsidRPr="00243812">
        <w:rPr>
          <w:rFonts w:ascii="Montserrat" w:eastAsia="MS Mincho" w:hAnsi="Montserrat"/>
          <w:sz w:val="24"/>
        </w:rPr>
        <w:tab/>
        <w:t>PT</w:t>
      </w:r>
      <w:r w:rsidRPr="00243812">
        <w:rPr>
          <w:rFonts w:ascii="Montserrat" w:eastAsia="MS Mincho" w:hAnsi="Montserrat"/>
          <w:sz w:val="24"/>
        </w:rPr>
        <w:tab/>
        <w:t>MN</w:t>
      </w:r>
      <w:r w:rsidRPr="00243812">
        <w:rPr>
          <w:rFonts w:ascii="Montserrat" w:eastAsia="MS Mincho" w:hAnsi="Montserrat"/>
          <w:sz w:val="24"/>
        </w:rPr>
        <w:tab/>
        <w:t>AB</w:t>
      </w:r>
      <w:r w:rsidRPr="00243812">
        <w:rPr>
          <w:rFonts w:ascii="Montserrat" w:eastAsia="MS Mincho" w:hAnsi="Montserrat"/>
          <w:sz w:val="24"/>
        </w:rPr>
        <w:tab/>
        <w:t>PS</w:t>
      </w:r>
      <w:r w:rsidRPr="00243812">
        <w:rPr>
          <w:rFonts w:ascii="Montserrat" w:eastAsia="MS Mincho" w:hAnsi="Montserrat"/>
          <w:sz w:val="24"/>
        </w:rPr>
        <w:tab/>
        <w:t>power</w:t>
      </w:r>
    </w:p>
    <w:p w14:paraId="784405F7" w14:textId="079CE0D9" w:rsidR="004E739B" w:rsidRPr="00243812" w:rsidRDefault="006F60BF" w:rsidP="00F01A18">
      <w:pPr>
        <w:pStyle w:val="NoSpacing"/>
        <w:rPr>
          <w:rFonts w:ascii="Montserrat" w:eastAsia="MS Mincho" w:hAnsi="Montserrat"/>
          <w:sz w:val="24"/>
        </w:rPr>
      </w:pPr>
      <w:r w:rsidRPr="00243812">
        <w:rPr>
          <w:rFonts w:ascii="Montserrat" w:eastAsia="MS Mincho" w:hAnsi="Montserrat"/>
          <w:sz w:val="24"/>
        </w:rPr>
        <w:tab/>
        <w:t>magnitude</w:t>
      </w:r>
      <w:r w:rsidRPr="00243812">
        <w:rPr>
          <w:rFonts w:ascii="Montserrat" w:eastAsia="MS Mincho" w:hAnsi="Montserrat"/>
          <w:sz w:val="24"/>
        </w:rPr>
        <w:tab/>
        <w:t>ST</w:t>
      </w:r>
      <w:r w:rsidRPr="00243812">
        <w:rPr>
          <w:rFonts w:ascii="Montserrat" w:eastAsia="MS Mincho" w:hAnsi="Montserrat"/>
          <w:sz w:val="24"/>
        </w:rPr>
        <w:tab/>
        <w:t>CN</w:t>
      </w:r>
      <w:r w:rsidRPr="00243812">
        <w:rPr>
          <w:rFonts w:ascii="Montserrat" w:eastAsia="MS Mincho" w:hAnsi="Montserrat"/>
          <w:sz w:val="24"/>
        </w:rPr>
        <w:tab/>
        <w:t>CO</w:t>
      </w:r>
      <w:r w:rsidRPr="00243812">
        <w:rPr>
          <w:rFonts w:ascii="Montserrat" w:eastAsia="MS Mincho" w:hAnsi="Montserrat"/>
          <w:sz w:val="24"/>
        </w:rPr>
        <w:tab/>
        <w:t>AS</w:t>
      </w:r>
      <w:r w:rsidRPr="00243812">
        <w:rPr>
          <w:rFonts w:ascii="Montserrat" w:eastAsia="MS Mincho" w:hAnsi="Montserrat"/>
          <w:sz w:val="24"/>
        </w:rPr>
        <w:tab/>
        <w:t>experience</w:t>
      </w:r>
    </w:p>
    <w:p w14:paraId="64A5C39F" w14:textId="3DE4FE60"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Incarnation</w:t>
      </w:r>
      <w:r w:rsidR="006F60BF" w:rsidRPr="00243812">
        <w:rPr>
          <w:rFonts w:ascii="Montserrat" w:eastAsia="MS Mincho" w:hAnsi="Montserrat"/>
          <w:sz w:val="24"/>
        </w:rPr>
        <w:tab/>
      </w:r>
      <w:r w:rsidRPr="00243812">
        <w:rPr>
          <w:rFonts w:ascii="Montserrat" w:eastAsia="MS Mincho" w:hAnsi="Montserrat"/>
          <w:sz w:val="24"/>
        </w:rPr>
        <w:t>status</w:t>
      </w:r>
      <w:r w:rsidRPr="00243812">
        <w:rPr>
          <w:rFonts w:ascii="Montserrat" w:eastAsia="MS Mincho" w:hAnsi="Montserrat"/>
          <w:sz w:val="24"/>
        </w:rPr>
        <w:tab/>
        <w:t>realm</w:t>
      </w:r>
      <w:r w:rsidRPr="00243812">
        <w:rPr>
          <w:rFonts w:ascii="Montserrat" w:eastAsia="MS Mincho" w:hAnsi="Montserrat"/>
          <w:sz w:val="24"/>
        </w:rPr>
        <w:tab/>
        <w:t>PT</w:t>
      </w:r>
      <w:r w:rsidRPr="00243812">
        <w:rPr>
          <w:rFonts w:ascii="Montserrat" w:eastAsia="MS Mincho" w:hAnsi="Montserrat"/>
          <w:sz w:val="24"/>
        </w:rPr>
        <w:tab/>
        <w:t>MN</w:t>
      </w:r>
      <w:r w:rsidRPr="00243812">
        <w:rPr>
          <w:rFonts w:ascii="Montserrat" w:eastAsia="MS Mincho" w:hAnsi="Montserrat"/>
          <w:sz w:val="24"/>
        </w:rPr>
        <w:tab/>
        <w:t>AB</w:t>
      </w:r>
      <w:r w:rsidRPr="00243812">
        <w:rPr>
          <w:rFonts w:ascii="Montserrat" w:eastAsia="MS Mincho" w:hAnsi="Montserrat"/>
          <w:sz w:val="24"/>
        </w:rPr>
        <w:tab/>
        <w:t>PS</w:t>
      </w:r>
      <w:r w:rsidRPr="00243812">
        <w:rPr>
          <w:rFonts w:ascii="Montserrat" w:eastAsia="MS Mincho" w:hAnsi="Montserrat"/>
          <w:sz w:val="24"/>
        </w:rPr>
        <w:tab/>
        <w:t>power</w:t>
      </w:r>
    </w:p>
    <w:p w14:paraId="464EA45F" w14:textId="1E6D08D6" w:rsidR="004E739B" w:rsidRPr="00243812" w:rsidRDefault="006F60BF" w:rsidP="00F01A18">
      <w:pPr>
        <w:pStyle w:val="NoSpacing"/>
        <w:rPr>
          <w:rFonts w:ascii="Montserrat" w:eastAsia="MS Mincho" w:hAnsi="Montserrat"/>
          <w:sz w:val="24"/>
        </w:rPr>
      </w:pPr>
      <w:r w:rsidRPr="00243812">
        <w:rPr>
          <w:rFonts w:ascii="Montserrat" w:eastAsia="MS Mincho" w:hAnsi="Montserrat"/>
          <w:sz w:val="24"/>
        </w:rPr>
        <w:tab/>
        <w:t>magnitude</w:t>
      </w:r>
      <w:r w:rsidRPr="00243812">
        <w:rPr>
          <w:rFonts w:ascii="Montserrat" w:eastAsia="MS Mincho" w:hAnsi="Montserrat"/>
          <w:sz w:val="24"/>
        </w:rPr>
        <w:tab/>
        <w:t>ST</w:t>
      </w:r>
      <w:r w:rsidRPr="00243812">
        <w:rPr>
          <w:rFonts w:ascii="Montserrat" w:eastAsia="MS Mincho" w:hAnsi="Montserrat"/>
          <w:sz w:val="24"/>
        </w:rPr>
        <w:tab/>
        <w:t>CN</w:t>
      </w:r>
      <w:r w:rsidRPr="00243812">
        <w:rPr>
          <w:rFonts w:ascii="Montserrat" w:eastAsia="MS Mincho" w:hAnsi="Montserrat"/>
          <w:sz w:val="24"/>
        </w:rPr>
        <w:tab/>
        <w:t>CO</w:t>
      </w:r>
      <w:r w:rsidRPr="00243812">
        <w:rPr>
          <w:rFonts w:ascii="Montserrat" w:eastAsia="MS Mincho" w:hAnsi="Montserrat"/>
          <w:sz w:val="24"/>
        </w:rPr>
        <w:tab/>
        <w:t>AS</w:t>
      </w:r>
      <w:r w:rsidRPr="00243812">
        <w:rPr>
          <w:rFonts w:ascii="Montserrat" w:eastAsia="MS Mincho" w:hAnsi="Montserrat"/>
          <w:sz w:val="24"/>
        </w:rPr>
        <w:tab/>
        <w:t>experience</w:t>
      </w:r>
    </w:p>
    <w:p w14:paraId="5204A2C8" w14:textId="329419FC"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Incarnation</w:t>
      </w:r>
      <w:r w:rsidR="006F60BF" w:rsidRPr="00243812">
        <w:rPr>
          <w:rFonts w:ascii="Montserrat" w:eastAsia="MS Mincho" w:hAnsi="Montserrat"/>
          <w:sz w:val="24"/>
        </w:rPr>
        <w:tab/>
      </w:r>
      <w:r w:rsidRPr="00243812">
        <w:rPr>
          <w:rFonts w:ascii="Montserrat" w:eastAsia="MS Mincho" w:hAnsi="Montserrat"/>
          <w:sz w:val="24"/>
        </w:rPr>
        <w:t>status</w:t>
      </w:r>
      <w:r w:rsidRPr="00243812">
        <w:rPr>
          <w:rFonts w:ascii="Montserrat" w:eastAsia="MS Mincho" w:hAnsi="Montserrat"/>
          <w:sz w:val="24"/>
        </w:rPr>
        <w:tab/>
        <w:t>realm</w:t>
      </w:r>
      <w:r w:rsidRPr="00243812">
        <w:rPr>
          <w:rFonts w:ascii="Montserrat" w:eastAsia="MS Mincho" w:hAnsi="Montserrat"/>
          <w:sz w:val="24"/>
        </w:rPr>
        <w:tab/>
        <w:t>PT</w:t>
      </w:r>
      <w:r w:rsidRPr="00243812">
        <w:rPr>
          <w:rFonts w:ascii="Montserrat" w:eastAsia="MS Mincho" w:hAnsi="Montserrat"/>
          <w:sz w:val="24"/>
        </w:rPr>
        <w:tab/>
        <w:t>MN</w:t>
      </w:r>
      <w:r w:rsidRPr="00243812">
        <w:rPr>
          <w:rFonts w:ascii="Montserrat" w:eastAsia="MS Mincho" w:hAnsi="Montserrat"/>
          <w:sz w:val="24"/>
        </w:rPr>
        <w:tab/>
        <w:t>AB</w:t>
      </w:r>
      <w:r w:rsidRPr="00243812">
        <w:rPr>
          <w:rFonts w:ascii="Montserrat" w:eastAsia="MS Mincho" w:hAnsi="Montserrat"/>
          <w:sz w:val="24"/>
        </w:rPr>
        <w:tab/>
        <w:t>PS</w:t>
      </w:r>
      <w:r w:rsidRPr="00243812">
        <w:rPr>
          <w:rFonts w:ascii="Montserrat" w:eastAsia="MS Mincho" w:hAnsi="Montserrat"/>
          <w:sz w:val="24"/>
        </w:rPr>
        <w:tab/>
        <w:t>power</w:t>
      </w:r>
    </w:p>
    <w:p w14:paraId="16E5BD6F" w14:textId="7C9DF20B" w:rsidR="004E739B" w:rsidRPr="00243812" w:rsidRDefault="006F60BF" w:rsidP="00F01A18">
      <w:pPr>
        <w:pStyle w:val="NoSpacing"/>
        <w:rPr>
          <w:rFonts w:ascii="Montserrat" w:eastAsia="MS Mincho" w:hAnsi="Montserrat"/>
          <w:sz w:val="24"/>
        </w:rPr>
      </w:pPr>
      <w:r w:rsidRPr="00243812">
        <w:rPr>
          <w:rFonts w:ascii="Montserrat" w:eastAsia="MS Mincho" w:hAnsi="Montserrat"/>
          <w:sz w:val="24"/>
        </w:rPr>
        <w:tab/>
        <w:t>magnitude</w:t>
      </w:r>
      <w:r w:rsidRPr="00243812">
        <w:rPr>
          <w:rFonts w:ascii="Montserrat" w:eastAsia="MS Mincho" w:hAnsi="Montserrat"/>
          <w:sz w:val="24"/>
        </w:rPr>
        <w:tab/>
        <w:t>ST</w:t>
      </w:r>
      <w:r w:rsidRPr="00243812">
        <w:rPr>
          <w:rFonts w:ascii="Montserrat" w:eastAsia="MS Mincho" w:hAnsi="Montserrat"/>
          <w:sz w:val="24"/>
        </w:rPr>
        <w:tab/>
        <w:t>CN</w:t>
      </w:r>
      <w:r w:rsidRPr="00243812">
        <w:rPr>
          <w:rFonts w:ascii="Montserrat" w:eastAsia="MS Mincho" w:hAnsi="Montserrat"/>
          <w:sz w:val="24"/>
        </w:rPr>
        <w:tab/>
        <w:t>CO</w:t>
      </w:r>
      <w:r w:rsidRPr="00243812">
        <w:rPr>
          <w:rFonts w:ascii="Montserrat" w:eastAsia="MS Mincho" w:hAnsi="Montserrat"/>
          <w:sz w:val="24"/>
        </w:rPr>
        <w:tab/>
        <w:t>AS</w:t>
      </w:r>
      <w:r w:rsidRPr="00243812">
        <w:rPr>
          <w:rFonts w:ascii="Montserrat" w:eastAsia="MS Mincho" w:hAnsi="Montserrat"/>
          <w:sz w:val="24"/>
        </w:rPr>
        <w:tab/>
        <w:t>experience</w:t>
      </w:r>
    </w:p>
    <w:p w14:paraId="06A0F896" w14:textId="77777777" w:rsidR="004E739B" w:rsidRPr="00243812" w:rsidRDefault="004E739B" w:rsidP="00F01A18">
      <w:pPr>
        <w:pStyle w:val="NoSpacing"/>
        <w:rPr>
          <w:rFonts w:ascii="Montserrat" w:eastAsia="MS Mincho" w:hAnsi="Montserrat"/>
          <w:sz w:val="24"/>
        </w:rPr>
      </w:pPr>
    </w:p>
    <w:p w14:paraId="686D3AE0" w14:textId="77777777"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r>
    </w:p>
    <w:p w14:paraId="41789FE8" w14:textId="77777777" w:rsidR="004E739B" w:rsidRPr="00243812" w:rsidRDefault="004E739B" w:rsidP="00F01A18">
      <w:pPr>
        <w:pStyle w:val="NoSpacing"/>
        <w:rPr>
          <w:rFonts w:ascii="Montserrat" w:eastAsia="MS Mincho" w:hAnsi="Montserrat"/>
          <w:sz w:val="24"/>
        </w:rPr>
      </w:pPr>
    </w:p>
    <w:p w14:paraId="4B9B5CC6" w14:textId="1CFF82E9"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realm</w:t>
      </w:r>
      <w:r w:rsidRPr="00243812">
        <w:rPr>
          <w:rFonts w:ascii="Montserrat" w:eastAsia="MS Mincho" w:hAnsi="Montserrat"/>
          <w:sz w:val="24"/>
        </w:rPr>
        <w:tab/>
        <w:t>realm</w:t>
      </w:r>
      <w:r w:rsidR="006F60BF" w:rsidRPr="00243812">
        <w:rPr>
          <w:rFonts w:ascii="Montserrat" w:eastAsia="MS Mincho" w:hAnsi="Montserrat"/>
          <w:sz w:val="24"/>
        </w:rPr>
        <w:tab/>
      </w:r>
      <w:r w:rsidRPr="00243812">
        <w:rPr>
          <w:rFonts w:ascii="Montserrat" w:eastAsia="MS Mincho" w:hAnsi="Montserrat"/>
          <w:sz w:val="24"/>
        </w:rPr>
        <w:t>theme</w:t>
      </w:r>
      <w:r w:rsidR="006F60BF" w:rsidRPr="00243812">
        <w:rPr>
          <w:rFonts w:ascii="Montserrat" w:eastAsia="MS Mincho" w:hAnsi="Montserrat"/>
          <w:sz w:val="24"/>
        </w:rPr>
        <w:tab/>
      </w:r>
      <w:r w:rsidRPr="00243812">
        <w:rPr>
          <w:rFonts w:ascii="Montserrat" w:eastAsia="MS Mincho" w:hAnsi="Montserrat"/>
          <w:sz w:val="24"/>
        </w:rPr>
        <w:t>I</w:t>
      </w:r>
      <w:r w:rsidRPr="00243812">
        <w:rPr>
          <w:rFonts w:ascii="Montserrat" w:eastAsia="MS Mincho" w:hAnsi="Montserrat"/>
          <w:sz w:val="24"/>
        </w:rPr>
        <w:tab/>
        <w:t>function</w:t>
      </w:r>
    </w:p>
    <w:p w14:paraId="2242FB70" w14:textId="1A31F5D0" w:rsidR="004E739B" w:rsidRPr="00243812" w:rsidRDefault="006F60BF" w:rsidP="00F01A18">
      <w:pPr>
        <w:pStyle w:val="NoSpacing"/>
        <w:rPr>
          <w:rFonts w:ascii="Montserrat" w:eastAsia="MS Mincho" w:hAnsi="Montserrat"/>
          <w:sz w:val="24"/>
        </w:rPr>
      </w:pPr>
      <w:r w:rsidRPr="00243812">
        <w:rPr>
          <w:rFonts w:ascii="Montserrat" w:eastAsia="MS Mincho" w:hAnsi="Montserrat"/>
          <w:sz w:val="24"/>
        </w:rPr>
        <w:tab/>
        <w:t>I</w:t>
      </w:r>
      <w:r w:rsidRPr="00243812">
        <w:rPr>
          <w:rFonts w:ascii="Montserrat" w:eastAsia="MS Mincho" w:hAnsi="Montserrat"/>
          <w:sz w:val="24"/>
        </w:rPr>
        <w:tab/>
        <w:t>9</w:t>
      </w:r>
      <w:r w:rsidRPr="00243812">
        <w:rPr>
          <w:rFonts w:ascii="Montserrat" w:eastAsia="MS Mincho" w:hAnsi="Montserrat"/>
          <w:sz w:val="24"/>
        </w:rPr>
        <w:tab/>
        <w:t>8</w:t>
      </w:r>
      <w:r w:rsidRPr="00243812">
        <w:rPr>
          <w:rFonts w:ascii="Montserrat" w:eastAsia="MS Mincho" w:hAnsi="Montserrat"/>
          <w:sz w:val="24"/>
        </w:rPr>
        <w:tab/>
        <w:t>8</w:t>
      </w:r>
      <w:r w:rsidRPr="00243812">
        <w:rPr>
          <w:rFonts w:ascii="Montserrat" w:eastAsia="MS Mincho" w:hAnsi="Montserrat"/>
          <w:sz w:val="24"/>
        </w:rPr>
        <w:tab/>
        <w:t>5</w:t>
      </w:r>
      <w:r w:rsidRPr="00243812">
        <w:rPr>
          <w:rFonts w:ascii="Montserrat" w:eastAsia="MS Mincho" w:hAnsi="Montserrat"/>
          <w:sz w:val="24"/>
        </w:rPr>
        <w:tab/>
        <w:t>4</w:t>
      </w:r>
      <w:r w:rsidRPr="00243812">
        <w:rPr>
          <w:rFonts w:ascii="Montserrat" w:eastAsia="MS Mincho" w:hAnsi="Montserrat"/>
          <w:sz w:val="24"/>
        </w:rPr>
        <w:tab/>
        <w:t>0</w:t>
      </w:r>
    </w:p>
    <w:p w14:paraId="7EB4B38D" w14:textId="3A413C2B" w:rsidR="004E739B" w:rsidRPr="00243812" w:rsidRDefault="006F60BF" w:rsidP="00F01A18">
      <w:pPr>
        <w:pStyle w:val="NoSpacing"/>
        <w:rPr>
          <w:rFonts w:ascii="Montserrat" w:eastAsia="MS Mincho" w:hAnsi="Montserrat"/>
          <w:sz w:val="24"/>
        </w:rPr>
      </w:pPr>
      <w:r w:rsidRPr="00243812">
        <w:rPr>
          <w:rFonts w:ascii="Montserrat" w:eastAsia="MS Mincho" w:hAnsi="Montserrat"/>
          <w:sz w:val="24"/>
        </w:rPr>
        <w:tab/>
        <w:t>m</w:t>
      </w:r>
      <w:r w:rsidRPr="00243812">
        <w:rPr>
          <w:rFonts w:ascii="Montserrat" w:eastAsia="MS Mincho" w:hAnsi="Montserrat"/>
          <w:sz w:val="24"/>
        </w:rPr>
        <w:tab/>
        <w:t>mi</w:t>
      </w:r>
      <w:r w:rsidRPr="00243812">
        <w:rPr>
          <w:rFonts w:ascii="Montserrat" w:eastAsia="MS Mincho" w:hAnsi="Montserrat"/>
          <w:sz w:val="24"/>
        </w:rPr>
        <w:tab/>
        <w:t xml:space="preserve">s </w:t>
      </w:r>
      <w:r w:rsidRPr="00243812">
        <w:rPr>
          <w:rFonts w:ascii="Montserrat" w:eastAsia="MS Mincho" w:hAnsi="Montserrat"/>
          <w:sz w:val="24"/>
        </w:rPr>
        <w:tab/>
        <w:t xml:space="preserve">si </w:t>
      </w:r>
      <w:r w:rsidRPr="00243812">
        <w:rPr>
          <w:rFonts w:ascii="Montserrat" w:eastAsia="MS Mincho" w:hAnsi="Montserrat"/>
          <w:sz w:val="24"/>
        </w:rPr>
        <w:tab/>
        <w:t>t</w:t>
      </w:r>
      <w:r w:rsidRPr="00243812">
        <w:rPr>
          <w:rFonts w:ascii="Montserrat" w:eastAsia="MS Mincho" w:hAnsi="Montserrat"/>
          <w:sz w:val="24"/>
        </w:rPr>
        <w:tab/>
        <w:t>ti</w:t>
      </w:r>
    </w:p>
    <w:p w14:paraId="75592D71" w14:textId="1898A8D6"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realm</w:t>
      </w:r>
      <w:r w:rsidR="006F60BF" w:rsidRPr="00243812">
        <w:rPr>
          <w:rFonts w:ascii="Montserrat" w:eastAsia="MS Mincho" w:hAnsi="Montserrat"/>
          <w:sz w:val="24"/>
        </w:rPr>
        <w:tab/>
      </w:r>
      <w:r w:rsidRPr="00243812">
        <w:rPr>
          <w:rFonts w:ascii="Montserrat" w:eastAsia="MS Mincho" w:hAnsi="Montserrat"/>
          <w:sz w:val="24"/>
        </w:rPr>
        <w:t>theme</w:t>
      </w:r>
      <w:r w:rsidR="006F60BF" w:rsidRPr="00243812">
        <w:rPr>
          <w:rFonts w:ascii="Montserrat" w:eastAsia="MS Mincho" w:hAnsi="Montserrat"/>
          <w:sz w:val="24"/>
        </w:rPr>
        <w:tab/>
      </w:r>
      <w:r w:rsidRPr="00243812">
        <w:rPr>
          <w:rFonts w:ascii="Montserrat" w:eastAsia="MS Mincho" w:hAnsi="Montserrat"/>
          <w:sz w:val="24"/>
        </w:rPr>
        <w:t>I</w:t>
      </w:r>
      <w:r w:rsidRPr="00243812">
        <w:rPr>
          <w:rFonts w:ascii="Montserrat" w:eastAsia="MS Mincho" w:hAnsi="Montserrat"/>
          <w:sz w:val="24"/>
        </w:rPr>
        <w:tab/>
        <w:t>function</w:t>
      </w:r>
    </w:p>
    <w:p w14:paraId="793146C0" w14:textId="78D81AC3" w:rsidR="004E739B" w:rsidRPr="00243812" w:rsidRDefault="006F60BF" w:rsidP="00F01A18">
      <w:pPr>
        <w:pStyle w:val="NoSpacing"/>
        <w:rPr>
          <w:rFonts w:ascii="Montserrat" w:eastAsia="MS Mincho" w:hAnsi="Montserrat"/>
          <w:sz w:val="24"/>
        </w:rPr>
      </w:pPr>
      <w:r w:rsidRPr="00243812">
        <w:rPr>
          <w:rFonts w:ascii="Montserrat" w:eastAsia="MS Mincho" w:hAnsi="Montserrat"/>
          <w:sz w:val="24"/>
        </w:rPr>
        <w:tab/>
        <w:t>I</w:t>
      </w:r>
      <w:r w:rsidRPr="00243812">
        <w:rPr>
          <w:rFonts w:ascii="Montserrat" w:eastAsia="MS Mincho" w:hAnsi="Montserrat"/>
          <w:sz w:val="24"/>
        </w:rPr>
        <w:tab/>
        <w:t>9</w:t>
      </w:r>
      <w:r w:rsidRPr="00243812">
        <w:rPr>
          <w:rFonts w:ascii="Montserrat" w:eastAsia="MS Mincho" w:hAnsi="Montserrat"/>
          <w:sz w:val="24"/>
        </w:rPr>
        <w:tab/>
        <w:t>8</w:t>
      </w:r>
      <w:r w:rsidRPr="00243812">
        <w:rPr>
          <w:rFonts w:ascii="Montserrat" w:eastAsia="MS Mincho" w:hAnsi="Montserrat"/>
          <w:sz w:val="24"/>
        </w:rPr>
        <w:tab/>
        <w:t>8</w:t>
      </w:r>
      <w:r w:rsidRPr="00243812">
        <w:rPr>
          <w:rFonts w:ascii="Montserrat" w:eastAsia="MS Mincho" w:hAnsi="Montserrat"/>
          <w:sz w:val="24"/>
        </w:rPr>
        <w:tab/>
        <w:t>5</w:t>
      </w:r>
      <w:r w:rsidRPr="00243812">
        <w:rPr>
          <w:rFonts w:ascii="Montserrat" w:eastAsia="MS Mincho" w:hAnsi="Montserrat"/>
          <w:sz w:val="24"/>
        </w:rPr>
        <w:tab/>
        <w:t>4</w:t>
      </w:r>
      <w:r w:rsidRPr="00243812">
        <w:rPr>
          <w:rFonts w:ascii="Montserrat" w:eastAsia="MS Mincho" w:hAnsi="Montserrat"/>
          <w:sz w:val="24"/>
        </w:rPr>
        <w:tab/>
        <w:t>0</w:t>
      </w:r>
    </w:p>
    <w:p w14:paraId="727439F2" w14:textId="0CF3C233" w:rsidR="004E739B" w:rsidRPr="00243812" w:rsidRDefault="006F60BF" w:rsidP="00F01A18">
      <w:pPr>
        <w:pStyle w:val="NoSpacing"/>
        <w:rPr>
          <w:rFonts w:ascii="Montserrat" w:eastAsia="MS Mincho" w:hAnsi="Montserrat"/>
          <w:sz w:val="24"/>
        </w:rPr>
      </w:pPr>
      <w:r w:rsidRPr="00243812">
        <w:rPr>
          <w:rFonts w:ascii="Montserrat" w:eastAsia="MS Mincho" w:hAnsi="Montserrat"/>
          <w:sz w:val="24"/>
        </w:rPr>
        <w:tab/>
        <w:t>m</w:t>
      </w:r>
      <w:r w:rsidRPr="00243812">
        <w:rPr>
          <w:rFonts w:ascii="Montserrat" w:eastAsia="MS Mincho" w:hAnsi="Montserrat"/>
          <w:sz w:val="24"/>
        </w:rPr>
        <w:tab/>
        <w:t>mi</w:t>
      </w:r>
      <w:r w:rsidRPr="00243812">
        <w:rPr>
          <w:rFonts w:ascii="Montserrat" w:eastAsia="MS Mincho" w:hAnsi="Montserrat"/>
          <w:sz w:val="24"/>
        </w:rPr>
        <w:tab/>
        <w:t xml:space="preserve">s </w:t>
      </w:r>
      <w:r w:rsidRPr="00243812">
        <w:rPr>
          <w:rFonts w:ascii="Montserrat" w:eastAsia="MS Mincho" w:hAnsi="Montserrat"/>
          <w:sz w:val="24"/>
        </w:rPr>
        <w:tab/>
        <w:t xml:space="preserve">si </w:t>
      </w:r>
      <w:r w:rsidRPr="00243812">
        <w:rPr>
          <w:rFonts w:ascii="Montserrat" w:eastAsia="MS Mincho" w:hAnsi="Montserrat"/>
          <w:sz w:val="24"/>
        </w:rPr>
        <w:tab/>
        <w:t>t</w:t>
      </w:r>
      <w:r w:rsidRPr="00243812">
        <w:rPr>
          <w:rFonts w:ascii="Montserrat" w:eastAsia="MS Mincho" w:hAnsi="Montserrat"/>
          <w:sz w:val="24"/>
        </w:rPr>
        <w:tab/>
        <w:t>ti</w:t>
      </w:r>
    </w:p>
    <w:p w14:paraId="6FDFDF0A" w14:textId="70F4C7A4" w:rsidR="004E739B" w:rsidRPr="00243812" w:rsidRDefault="00243812" w:rsidP="00F01A18">
      <w:pPr>
        <w:pStyle w:val="NoSpacing"/>
        <w:rPr>
          <w:rFonts w:ascii="Montserrat" w:eastAsia="MS Mincho" w:hAnsi="Montserrat"/>
          <w:sz w:val="24"/>
        </w:rPr>
      </w:pPr>
      <w:r w:rsidRPr="00243812">
        <w:rPr>
          <w:rFonts w:ascii="Montserrat" w:eastAsia="MS Mincho" w:hAnsi="Montserrat"/>
          <w:sz w:val="24"/>
        </w:rPr>
        <w:tab/>
        <w:t>realm</w:t>
      </w:r>
      <w:r w:rsidR="006F60BF" w:rsidRPr="00243812">
        <w:rPr>
          <w:rFonts w:ascii="Montserrat" w:eastAsia="MS Mincho" w:hAnsi="Montserrat"/>
          <w:sz w:val="24"/>
        </w:rPr>
        <w:tab/>
      </w:r>
      <w:r w:rsidRPr="00243812">
        <w:rPr>
          <w:rFonts w:ascii="Montserrat" w:eastAsia="MS Mincho" w:hAnsi="Montserrat"/>
          <w:sz w:val="24"/>
        </w:rPr>
        <w:t>theme</w:t>
      </w:r>
      <w:r w:rsidR="006F60BF" w:rsidRPr="00243812">
        <w:rPr>
          <w:rFonts w:ascii="Montserrat" w:eastAsia="MS Mincho" w:hAnsi="Montserrat"/>
          <w:sz w:val="24"/>
        </w:rPr>
        <w:tab/>
      </w:r>
      <w:r w:rsidRPr="00243812">
        <w:rPr>
          <w:rFonts w:ascii="Montserrat" w:eastAsia="MS Mincho" w:hAnsi="Montserrat"/>
          <w:sz w:val="24"/>
        </w:rPr>
        <w:t>I</w:t>
      </w:r>
      <w:r w:rsidRPr="00243812">
        <w:rPr>
          <w:rFonts w:ascii="Montserrat" w:eastAsia="MS Mincho" w:hAnsi="Montserrat"/>
          <w:sz w:val="24"/>
        </w:rPr>
        <w:tab/>
        <w:t>function</w:t>
      </w:r>
    </w:p>
    <w:p w14:paraId="7A7C72A6" w14:textId="57A25093" w:rsidR="004E739B" w:rsidRPr="00243812" w:rsidRDefault="006F60BF" w:rsidP="00F01A18">
      <w:pPr>
        <w:pStyle w:val="NoSpacing"/>
        <w:rPr>
          <w:rFonts w:ascii="Montserrat" w:eastAsia="MS Mincho" w:hAnsi="Montserrat"/>
          <w:sz w:val="24"/>
        </w:rPr>
      </w:pPr>
      <w:r w:rsidRPr="00243812">
        <w:rPr>
          <w:rFonts w:ascii="Montserrat" w:eastAsia="MS Mincho" w:hAnsi="Montserrat"/>
          <w:sz w:val="24"/>
        </w:rPr>
        <w:tab/>
        <w:t>I</w:t>
      </w:r>
      <w:r w:rsidRPr="00243812">
        <w:rPr>
          <w:rFonts w:ascii="Montserrat" w:eastAsia="MS Mincho" w:hAnsi="Montserrat"/>
          <w:sz w:val="24"/>
        </w:rPr>
        <w:tab/>
        <w:t>9</w:t>
      </w:r>
      <w:r w:rsidRPr="00243812">
        <w:rPr>
          <w:rFonts w:ascii="Montserrat" w:eastAsia="MS Mincho" w:hAnsi="Montserrat"/>
          <w:sz w:val="24"/>
        </w:rPr>
        <w:tab/>
        <w:t>8</w:t>
      </w:r>
      <w:r w:rsidRPr="00243812">
        <w:rPr>
          <w:rFonts w:ascii="Montserrat" w:eastAsia="MS Mincho" w:hAnsi="Montserrat"/>
          <w:sz w:val="24"/>
        </w:rPr>
        <w:tab/>
        <w:t>8</w:t>
      </w:r>
      <w:r w:rsidRPr="00243812">
        <w:rPr>
          <w:rFonts w:ascii="Montserrat" w:eastAsia="MS Mincho" w:hAnsi="Montserrat"/>
          <w:sz w:val="24"/>
        </w:rPr>
        <w:tab/>
        <w:t>5</w:t>
      </w:r>
      <w:r w:rsidRPr="00243812">
        <w:rPr>
          <w:rFonts w:ascii="Montserrat" w:eastAsia="MS Mincho" w:hAnsi="Montserrat"/>
          <w:sz w:val="24"/>
        </w:rPr>
        <w:tab/>
        <w:t>4</w:t>
      </w:r>
      <w:r w:rsidRPr="00243812">
        <w:rPr>
          <w:rFonts w:ascii="Montserrat" w:eastAsia="MS Mincho" w:hAnsi="Montserrat"/>
          <w:sz w:val="24"/>
        </w:rPr>
        <w:tab/>
        <w:t>0</w:t>
      </w:r>
    </w:p>
    <w:p w14:paraId="1347396D" w14:textId="7A7748DC" w:rsidR="004E739B" w:rsidRPr="00243812" w:rsidRDefault="006F60BF" w:rsidP="00F01A18">
      <w:pPr>
        <w:pStyle w:val="NoSpacing"/>
        <w:rPr>
          <w:rFonts w:ascii="Montserrat" w:eastAsia="MS Mincho" w:hAnsi="Montserrat"/>
          <w:sz w:val="24"/>
        </w:rPr>
      </w:pPr>
      <w:r w:rsidRPr="00243812">
        <w:rPr>
          <w:rFonts w:ascii="Montserrat" w:eastAsia="MS Mincho" w:hAnsi="Montserrat"/>
          <w:sz w:val="24"/>
        </w:rPr>
        <w:tab/>
        <w:t>m</w:t>
      </w:r>
      <w:r w:rsidRPr="00243812">
        <w:rPr>
          <w:rFonts w:ascii="Montserrat" w:eastAsia="MS Mincho" w:hAnsi="Montserrat"/>
          <w:sz w:val="24"/>
        </w:rPr>
        <w:tab/>
        <w:t>mi</w:t>
      </w:r>
      <w:r w:rsidRPr="00243812">
        <w:rPr>
          <w:rFonts w:ascii="Montserrat" w:eastAsia="MS Mincho" w:hAnsi="Montserrat"/>
          <w:sz w:val="24"/>
        </w:rPr>
        <w:tab/>
        <w:t xml:space="preserve">s </w:t>
      </w:r>
      <w:r w:rsidRPr="00243812">
        <w:rPr>
          <w:rFonts w:ascii="Montserrat" w:eastAsia="MS Mincho" w:hAnsi="Montserrat"/>
          <w:sz w:val="24"/>
        </w:rPr>
        <w:tab/>
        <w:t xml:space="preserve">si </w:t>
      </w:r>
      <w:r w:rsidRPr="00243812">
        <w:rPr>
          <w:rFonts w:ascii="Montserrat" w:eastAsia="MS Mincho" w:hAnsi="Montserrat"/>
          <w:sz w:val="24"/>
        </w:rPr>
        <w:tab/>
        <w:t>t</w:t>
      </w:r>
      <w:r w:rsidRPr="00243812">
        <w:rPr>
          <w:rFonts w:ascii="Montserrat" w:eastAsia="MS Mincho" w:hAnsi="Montserrat"/>
          <w:sz w:val="24"/>
        </w:rPr>
        <w:tab/>
        <w:t>ti</w:t>
      </w:r>
    </w:p>
    <w:p w14:paraId="2E72CC76" w14:textId="77777777" w:rsidR="004E739B" w:rsidRPr="00243812" w:rsidRDefault="004E739B" w:rsidP="00F01A18">
      <w:pPr>
        <w:pStyle w:val="NoSpacing"/>
        <w:rPr>
          <w:rFonts w:ascii="Montserrat" w:eastAsia="MS Mincho" w:hAnsi="Montserrat"/>
          <w:sz w:val="24"/>
        </w:rPr>
      </w:pPr>
    </w:p>
    <w:p w14:paraId="051A97BF"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r>
    </w:p>
    <w:p w14:paraId="683C3BCC" w14:textId="77777777" w:rsidR="004E739B" w:rsidRPr="00243812" w:rsidRDefault="00243812" w:rsidP="00F01A18">
      <w:pPr>
        <w:pStyle w:val="NoSpacing"/>
        <w:rPr>
          <w:rFonts w:ascii="Montserrat" w:hAnsi="Montserrat"/>
          <w:sz w:val="24"/>
        </w:rPr>
      </w:pPr>
      <w:r w:rsidRPr="00243812">
        <w:rPr>
          <w:rFonts w:ascii="Montserrat" w:hAnsi="Montserrat"/>
          <w:sz w:val="24"/>
        </w:rPr>
        <w:t>CONCEPTS</w:t>
      </w:r>
    </w:p>
    <w:p w14:paraId="69CEF0E6" w14:textId="77777777" w:rsidR="004E739B" w:rsidRPr="00243812" w:rsidRDefault="00243812" w:rsidP="00F01A18">
      <w:pPr>
        <w:pStyle w:val="NoSpacing"/>
        <w:rPr>
          <w:rFonts w:ascii="Montserrat" w:hAnsi="Montserrat"/>
          <w:sz w:val="24"/>
        </w:rPr>
      </w:pPr>
      <w:r w:rsidRPr="00243812">
        <w:rPr>
          <w:rFonts w:ascii="Montserrat" w:hAnsi="Montserrat"/>
          <w:sz w:val="24"/>
        </w:rPr>
        <w:tab/>
        <w:t>Design Concepts</w:t>
      </w:r>
    </w:p>
    <w:p w14:paraId="42FCA80F" w14:textId="77777777" w:rsidR="004E739B" w:rsidRPr="00243812" w:rsidRDefault="00243812" w:rsidP="00F01A18">
      <w:pPr>
        <w:pStyle w:val="NoSpacing"/>
        <w:rPr>
          <w:rFonts w:ascii="Montserrat" w:hAnsi="Montserrat"/>
          <w:sz w:val="24"/>
        </w:rPr>
      </w:pPr>
      <w:r w:rsidRPr="00243812">
        <w:rPr>
          <w:rFonts w:ascii="Montserrat" w:hAnsi="Montserrat"/>
          <w:sz w:val="24"/>
        </w:rPr>
        <w:tab/>
        <w:t>Construct Concepts</w:t>
      </w:r>
    </w:p>
    <w:p w14:paraId="71C80EA1" w14:textId="77777777" w:rsidR="004E739B" w:rsidRPr="00243812" w:rsidRDefault="00243812" w:rsidP="00F01A18">
      <w:pPr>
        <w:pStyle w:val="NoSpacing"/>
        <w:rPr>
          <w:rFonts w:ascii="Montserrat" w:hAnsi="Montserrat"/>
          <w:sz w:val="24"/>
        </w:rPr>
      </w:pPr>
      <w:r w:rsidRPr="00243812">
        <w:rPr>
          <w:rFonts w:ascii="Montserrat" w:hAnsi="Montserrat"/>
          <w:sz w:val="24"/>
        </w:rPr>
        <w:tab/>
        <w:t>Standard Concepts</w:t>
      </w:r>
    </w:p>
    <w:p w14:paraId="22E625C2" w14:textId="77777777" w:rsidR="004E739B" w:rsidRPr="00243812" w:rsidRDefault="00243812" w:rsidP="00F01A18">
      <w:pPr>
        <w:pStyle w:val="NoSpacing"/>
        <w:rPr>
          <w:rFonts w:ascii="Montserrat" w:hAnsi="Montserrat"/>
          <w:sz w:val="24"/>
        </w:rPr>
      </w:pPr>
      <w:r w:rsidRPr="00243812">
        <w:rPr>
          <w:rFonts w:ascii="Montserrat" w:hAnsi="Montserrat"/>
          <w:sz w:val="24"/>
        </w:rPr>
        <w:tab/>
        <w:t>Mechanics Concepts</w:t>
      </w:r>
    </w:p>
    <w:p w14:paraId="72435346" w14:textId="77777777" w:rsidR="004E739B" w:rsidRPr="00243812" w:rsidRDefault="00243812" w:rsidP="00F01A18">
      <w:pPr>
        <w:pStyle w:val="NoSpacing"/>
        <w:rPr>
          <w:rFonts w:ascii="Montserrat" w:hAnsi="Montserrat"/>
          <w:sz w:val="24"/>
        </w:rPr>
      </w:pPr>
      <w:r w:rsidRPr="00243812">
        <w:rPr>
          <w:rFonts w:ascii="Montserrat" w:hAnsi="Montserrat"/>
          <w:sz w:val="24"/>
        </w:rPr>
        <w:tab/>
        <w:t>Application Concepts</w:t>
      </w:r>
    </w:p>
    <w:p w14:paraId="1BDE8F6E" w14:textId="0AC0FD29" w:rsidR="004E739B" w:rsidRPr="00243812" w:rsidRDefault="006F60BF" w:rsidP="00F01A18">
      <w:pPr>
        <w:pStyle w:val="NoSpacing"/>
        <w:rPr>
          <w:rFonts w:ascii="Montserrat" w:hAnsi="Montserrat"/>
          <w:sz w:val="24"/>
        </w:rPr>
      </w:pPr>
      <w:r w:rsidRPr="00243812">
        <w:rPr>
          <w:rFonts w:ascii="Montserrat" w:hAnsi="Montserrat"/>
          <w:sz w:val="24"/>
        </w:rPr>
        <w:tab/>
        <w:t>incarnation - manifestations of being</w:t>
      </w:r>
    </w:p>
    <w:p w14:paraId="4431311F" w14:textId="6D785DFD" w:rsidR="004E739B" w:rsidRPr="00243812" w:rsidRDefault="006F60BF" w:rsidP="00F01A18">
      <w:pPr>
        <w:pStyle w:val="NoSpacing"/>
        <w:rPr>
          <w:rFonts w:ascii="Montserrat" w:hAnsi="Montserrat"/>
          <w:sz w:val="24"/>
        </w:rPr>
      </w:pPr>
      <w:r w:rsidRPr="00243812">
        <w:rPr>
          <w:rFonts w:ascii="Montserrat" w:hAnsi="Montserrat"/>
          <w:sz w:val="24"/>
        </w:rPr>
        <w:tab/>
        <w:t>manifestations of structure</w:t>
      </w:r>
    </w:p>
    <w:p w14:paraId="2E365B03" w14:textId="3EA42F37" w:rsidR="004E739B" w:rsidRPr="00243812" w:rsidRDefault="006F60BF" w:rsidP="00F01A18">
      <w:pPr>
        <w:pStyle w:val="NoSpacing"/>
        <w:rPr>
          <w:rFonts w:ascii="Montserrat" w:hAnsi="Montserrat"/>
          <w:sz w:val="24"/>
        </w:rPr>
      </w:pPr>
      <w:r w:rsidRPr="00243812">
        <w:rPr>
          <w:rFonts w:ascii="Montserrat" w:hAnsi="Montserrat"/>
          <w:sz w:val="24"/>
        </w:rPr>
        <w:tab/>
        <w:t>manifestations of power</w:t>
      </w:r>
    </w:p>
    <w:p w14:paraId="764E5961" w14:textId="32F79D39" w:rsidR="004E739B" w:rsidRPr="00243812" w:rsidRDefault="006F60BF" w:rsidP="00F01A18">
      <w:pPr>
        <w:pStyle w:val="NoSpacing"/>
        <w:rPr>
          <w:rFonts w:ascii="Montserrat" w:hAnsi="Montserrat"/>
          <w:sz w:val="24"/>
        </w:rPr>
      </w:pPr>
      <w:r w:rsidRPr="00243812">
        <w:rPr>
          <w:rFonts w:ascii="Montserrat" w:hAnsi="Montserrat"/>
          <w:sz w:val="24"/>
        </w:rPr>
        <w:tab/>
        <w:t>psionics</w:t>
      </w:r>
    </w:p>
    <w:p w14:paraId="36C7CF88" w14:textId="14492E96" w:rsidR="004E739B" w:rsidRPr="00243812" w:rsidRDefault="006F60BF" w:rsidP="00F01A18">
      <w:pPr>
        <w:pStyle w:val="NoSpacing"/>
        <w:rPr>
          <w:rFonts w:ascii="Montserrat" w:hAnsi="Montserrat"/>
          <w:sz w:val="24"/>
        </w:rPr>
      </w:pPr>
      <w:r w:rsidRPr="00243812">
        <w:rPr>
          <w:rFonts w:ascii="Montserrat" w:hAnsi="Montserrat"/>
          <w:sz w:val="24"/>
        </w:rPr>
        <w:tab/>
        <w:t>magic</w:t>
      </w:r>
    </w:p>
    <w:p w14:paraId="2A716076" w14:textId="78FDD123" w:rsidR="004E739B" w:rsidRPr="00243812" w:rsidRDefault="006F60BF" w:rsidP="00F01A18">
      <w:pPr>
        <w:pStyle w:val="NoSpacing"/>
        <w:rPr>
          <w:rFonts w:ascii="Montserrat" w:hAnsi="Montserrat"/>
          <w:sz w:val="24"/>
        </w:rPr>
      </w:pPr>
      <w:r w:rsidRPr="00243812">
        <w:rPr>
          <w:rFonts w:ascii="Montserrat" w:hAnsi="Montserrat"/>
          <w:sz w:val="24"/>
        </w:rPr>
        <w:tab/>
        <w:t>divinity</w:t>
      </w:r>
    </w:p>
    <w:p w14:paraId="5A8E505A" w14:textId="77F0E43C" w:rsidR="004E739B" w:rsidRPr="00243812" w:rsidRDefault="006F60BF" w:rsidP="00F01A18">
      <w:pPr>
        <w:pStyle w:val="NoSpacing"/>
        <w:rPr>
          <w:rFonts w:ascii="Montserrat" w:hAnsi="Montserrat"/>
          <w:sz w:val="24"/>
        </w:rPr>
      </w:pPr>
      <w:r w:rsidRPr="00243812">
        <w:rPr>
          <w:rFonts w:ascii="Montserrat" w:hAnsi="Montserrat"/>
          <w:sz w:val="24"/>
        </w:rPr>
        <w:tab/>
        <w:t>intent</w:t>
      </w:r>
    </w:p>
    <w:p w14:paraId="20AD8375" w14:textId="55E77F2A" w:rsidR="004E739B" w:rsidRPr="00243812" w:rsidRDefault="006F60BF" w:rsidP="00F01A18">
      <w:pPr>
        <w:pStyle w:val="NoSpacing"/>
        <w:rPr>
          <w:rFonts w:ascii="Montserrat" w:hAnsi="Montserrat"/>
          <w:sz w:val="24"/>
        </w:rPr>
      </w:pPr>
      <w:r w:rsidRPr="00243812">
        <w:rPr>
          <w:rFonts w:ascii="Montserrat" w:hAnsi="Montserrat"/>
          <w:sz w:val="24"/>
        </w:rPr>
        <w:tab/>
        <w:t>vector</w:t>
      </w:r>
    </w:p>
    <w:p w14:paraId="3B98F586" w14:textId="1C61CB55" w:rsidR="004E739B" w:rsidRPr="00243812" w:rsidRDefault="006F60BF" w:rsidP="00F01A18">
      <w:pPr>
        <w:pStyle w:val="NoSpacing"/>
        <w:rPr>
          <w:rFonts w:ascii="Montserrat" w:hAnsi="Montserrat"/>
          <w:sz w:val="24"/>
        </w:rPr>
      </w:pPr>
      <w:r w:rsidRPr="00243812">
        <w:rPr>
          <w:rFonts w:ascii="Montserrat" w:hAnsi="Montserrat"/>
          <w:sz w:val="24"/>
        </w:rPr>
        <w:tab/>
        <w:t>manifestations of physics</w:t>
      </w:r>
    </w:p>
    <w:p w14:paraId="760FDD3C" w14:textId="77777777" w:rsidR="004E739B" w:rsidRPr="00243812" w:rsidRDefault="00243812" w:rsidP="00F01A18">
      <w:pPr>
        <w:pStyle w:val="NoSpacing"/>
        <w:rPr>
          <w:rFonts w:ascii="Montserrat" w:hAnsi="Montserrat"/>
          <w:sz w:val="24"/>
        </w:rPr>
      </w:pPr>
      <w:r w:rsidRPr="00243812">
        <w:rPr>
          <w:rFonts w:ascii="Montserrat" w:hAnsi="Montserrat"/>
          <w:sz w:val="24"/>
        </w:rPr>
        <w:tab/>
        <w:t>Appendices</w:t>
      </w:r>
    </w:p>
    <w:p w14:paraId="59A7328B" w14:textId="77777777" w:rsidR="004E739B" w:rsidRPr="00243812" w:rsidRDefault="00243812" w:rsidP="00F01A18">
      <w:pPr>
        <w:pStyle w:val="NoSpacing"/>
        <w:rPr>
          <w:rFonts w:ascii="Montserrat" w:hAnsi="Montserrat"/>
          <w:sz w:val="24"/>
        </w:rPr>
      </w:pPr>
      <w:r w:rsidRPr="00243812">
        <w:rPr>
          <w:rFonts w:ascii="Montserrat" w:hAnsi="Montserrat"/>
          <w:sz w:val="24"/>
        </w:rPr>
        <w:tab/>
        <w:t>charts and tables</w:t>
      </w:r>
    </w:p>
    <w:p w14:paraId="7E4AE020" w14:textId="2F14B464" w:rsidR="004E739B" w:rsidRPr="00243812" w:rsidRDefault="006F60BF" w:rsidP="00F01A18">
      <w:pPr>
        <w:pStyle w:val="NoSpacing"/>
        <w:rPr>
          <w:rFonts w:ascii="Montserrat" w:hAnsi="Montserrat"/>
          <w:sz w:val="24"/>
        </w:rPr>
      </w:pPr>
      <w:r w:rsidRPr="00243812">
        <w:rPr>
          <w:rFonts w:ascii="Montserrat" w:hAnsi="Montserrat"/>
          <w:sz w:val="24"/>
        </w:rPr>
        <w:tab/>
        <w:t>inventory lists</w:t>
      </w:r>
    </w:p>
    <w:p w14:paraId="19851F78" w14:textId="1E5380C0" w:rsidR="004E739B" w:rsidRPr="00243812" w:rsidRDefault="006F60BF" w:rsidP="00F01A18">
      <w:pPr>
        <w:pStyle w:val="NoSpacing"/>
        <w:rPr>
          <w:rFonts w:ascii="Montserrat" w:hAnsi="Montserrat"/>
          <w:sz w:val="24"/>
        </w:rPr>
      </w:pPr>
      <w:r w:rsidRPr="00243812">
        <w:rPr>
          <w:rFonts w:ascii="Montserrat" w:hAnsi="Montserrat"/>
          <w:sz w:val="24"/>
        </w:rPr>
        <w:tab/>
        <w:t>ability lists</w:t>
      </w:r>
    </w:p>
    <w:p w14:paraId="2314EB2E" w14:textId="16A4B250" w:rsidR="004E739B" w:rsidRPr="00243812" w:rsidRDefault="006F60BF" w:rsidP="00F01A18">
      <w:pPr>
        <w:pStyle w:val="NoSpacing"/>
        <w:rPr>
          <w:rFonts w:ascii="Montserrat" w:hAnsi="Montserrat"/>
          <w:sz w:val="24"/>
        </w:rPr>
      </w:pPr>
      <w:r w:rsidRPr="00243812">
        <w:rPr>
          <w:rFonts w:ascii="Montserrat" w:hAnsi="Montserrat"/>
          <w:sz w:val="24"/>
        </w:rPr>
        <w:tab/>
        <w:t>inventory lists</w:t>
      </w:r>
    </w:p>
    <w:p w14:paraId="748EFA1B" w14:textId="77777777" w:rsidR="004E739B" w:rsidRPr="00243812" w:rsidRDefault="00243812" w:rsidP="00F01A18">
      <w:pPr>
        <w:pStyle w:val="NoSpacing"/>
        <w:rPr>
          <w:rFonts w:ascii="Montserrat" w:hAnsi="Montserrat"/>
          <w:sz w:val="24"/>
        </w:rPr>
      </w:pPr>
      <w:r w:rsidRPr="00243812">
        <w:rPr>
          <w:rFonts w:ascii="Montserrat" w:hAnsi="Montserrat"/>
          <w:sz w:val="24"/>
        </w:rPr>
        <w:tab/>
        <w:t>New Concepts</w:t>
      </w:r>
    </w:p>
    <w:p w14:paraId="2C1DD911" w14:textId="77777777" w:rsidR="004E739B" w:rsidRPr="00243812" w:rsidRDefault="004E739B" w:rsidP="00F01A18">
      <w:pPr>
        <w:pStyle w:val="NoSpacing"/>
        <w:rPr>
          <w:rFonts w:ascii="Montserrat" w:hAnsi="Montserrat"/>
          <w:sz w:val="24"/>
        </w:rPr>
      </w:pPr>
    </w:p>
    <w:p w14:paraId="101D3360" w14:textId="77777777" w:rsidR="004E739B" w:rsidRPr="00243812" w:rsidRDefault="00243812" w:rsidP="00F01A18">
      <w:pPr>
        <w:pStyle w:val="NoSpacing"/>
        <w:rPr>
          <w:rFonts w:ascii="Montserrat" w:hAnsi="Montserrat"/>
          <w:sz w:val="24"/>
        </w:rPr>
      </w:pPr>
      <w:r w:rsidRPr="00243812">
        <w:rPr>
          <w:rFonts w:ascii="Montserrat" w:hAnsi="Montserrat"/>
          <w:sz w:val="24"/>
        </w:rPr>
        <w:t>CONSTRUCTS</w:t>
      </w:r>
    </w:p>
    <w:p w14:paraId="4B48A751" w14:textId="77777777" w:rsidR="004E739B" w:rsidRPr="00243812" w:rsidRDefault="00243812" w:rsidP="00F01A18">
      <w:pPr>
        <w:pStyle w:val="NoSpacing"/>
        <w:rPr>
          <w:rFonts w:ascii="Montserrat" w:hAnsi="Montserrat"/>
          <w:sz w:val="24"/>
        </w:rPr>
      </w:pPr>
      <w:r w:rsidRPr="00243812">
        <w:rPr>
          <w:rFonts w:ascii="Montserrat" w:hAnsi="Montserrat"/>
          <w:sz w:val="24"/>
        </w:rPr>
        <w:tab/>
        <w:t>Objects</w:t>
      </w:r>
      <w:r w:rsidRPr="00243812">
        <w:rPr>
          <w:rFonts w:ascii="Montserrat" w:hAnsi="Montserrat"/>
          <w:sz w:val="24"/>
        </w:rPr>
        <w:tab/>
        <w:t>item</w:t>
      </w:r>
    </w:p>
    <w:p w14:paraId="3D47A62B" w14:textId="4CB09240" w:rsidR="004E739B" w:rsidRPr="00243812" w:rsidRDefault="006F60BF" w:rsidP="00F01A18">
      <w:pPr>
        <w:pStyle w:val="NoSpacing"/>
        <w:rPr>
          <w:rFonts w:ascii="Montserrat" w:hAnsi="Montserrat"/>
          <w:sz w:val="24"/>
        </w:rPr>
      </w:pPr>
      <w:r w:rsidRPr="00243812">
        <w:rPr>
          <w:rFonts w:ascii="Montserrat" w:hAnsi="Montserrat"/>
          <w:sz w:val="24"/>
        </w:rPr>
        <w:tab/>
        <w:t>tool</w:t>
      </w:r>
    </w:p>
    <w:p w14:paraId="00BE8E00" w14:textId="462241C5" w:rsidR="004E739B" w:rsidRPr="00243812" w:rsidRDefault="006F60BF" w:rsidP="00F01A18">
      <w:pPr>
        <w:pStyle w:val="NoSpacing"/>
        <w:rPr>
          <w:rFonts w:ascii="Montserrat" w:hAnsi="Montserrat"/>
          <w:sz w:val="24"/>
        </w:rPr>
      </w:pPr>
      <w:r w:rsidRPr="00243812">
        <w:rPr>
          <w:rFonts w:ascii="Montserrat" w:hAnsi="Montserrat"/>
          <w:sz w:val="24"/>
        </w:rPr>
        <w:tab/>
        <w:t>weapon</w:t>
      </w:r>
    </w:p>
    <w:p w14:paraId="295A4954" w14:textId="1ED5E3F0" w:rsidR="004E739B" w:rsidRPr="00243812" w:rsidRDefault="006F60BF" w:rsidP="00F01A18">
      <w:pPr>
        <w:pStyle w:val="NoSpacing"/>
        <w:rPr>
          <w:rFonts w:ascii="Montserrat" w:hAnsi="Montserrat"/>
          <w:sz w:val="24"/>
        </w:rPr>
      </w:pPr>
      <w:r w:rsidRPr="00243812">
        <w:rPr>
          <w:rFonts w:ascii="Montserrat" w:hAnsi="Montserrat"/>
          <w:sz w:val="24"/>
        </w:rPr>
        <w:tab/>
        <w:t>armor</w:t>
      </w:r>
    </w:p>
    <w:p w14:paraId="07BBDF41" w14:textId="312601F7" w:rsidR="004E739B" w:rsidRPr="00243812" w:rsidRDefault="006F60BF" w:rsidP="00F01A18">
      <w:pPr>
        <w:pStyle w:val="NoSpacing"/>
        <w:rPr>
          <w:rFonts w:ascii="Montserrat" w:hAnsi="Montserrat"/>
          <w:sz w:val="24"/>
        </w:rPr>
      </w:pPr>
      <w:r w:rsidRPr="00243812">
        <w:rPr>
          <w:rFonts w:ascii="Montserrat" w:hAnsi="Montserrat"/>
          <w:sz w:val="24"/>
        </w:rPr>
        <w:tab/>
        <w:t>vehicle</w:t>
      </w:r>
    </w:p>
    <w:p w14:paraId="4D708762" w14:textId="456E5E0F" w:rsidR="004E739B" w:rsidRPr="00243812" w:rsidRDefault="006F60BF" w:rsidP="00F01A18">
      <w:pPr>
        <w:pStyle w:val="NoSpacing"/>
        <w:rPr>
          <w:rFonts w:ascii="Montserrat" w:hAnsi="Montserrat"/>
          <w:sz w:val="24"/>
        </w:rPr>
      </w:pPr>
      <w:r w:rsidRPr="00243812">
        <w:rPr>
          <w:rFonts w:ascii="Montserrat" w:hAnsi="Montserrat"/>
          <w:sz w:val="24"/>
        </w:rPr>
        <w:tab/>
        <w:t>mech</w:t>
      </w:r>
    </w:p>
    <w:p w14:paraId="710696B9" w14:textId="77777777" w:rsidR="004E739B" w:rsidRPr="00243812" w:rsidRDefault="00243812" w:rsidP="00F01A18">
      <w:pPr>
        <w:pStyle w:val="NoSpacing"/>
        <w:rPr>
          <w:rFonts w:ascii="Montserrat" w:hAnsi="Montserrat"/>
          <w:sz w:val="24"/>
        </w:rPr>
      </w:pPr>
      <w:r w:rsidRPr="00243812">
        <w:rPr>
          <w:rFonts w:ascii="Montserrat" w:hAnsi="Montserrat"/>
          <w:sz w:val="24"/>
        </w:rPr>
        <w:tab/>
        <w:t>Entities</w:t>
      </w:r>
      <w:r w:rsidRPr="00243812">
        <w:rPr>
          <w:rFonts w:ascii="Montserrat" w:hAnsi="Montserrat"/>
          <w:sz w:val="24"/>
        </w:rPr>
        <w:tab/>
        <w:t>characters</w:t>
      </w:r>
    </w:p>
    <w:p w14:paraId="24D130BE" w14:textId="77777777" w:rsidR="004E739B" w:rsidRPr="00243812" w:rsidRDefault="00243812" w:rsidP="00F01A18">
      <w:pPr>
        <w:pStyle w:val="NoSpacing"/>
        <w:rPr>
          <w:rFonts w:ascii="Montserrat" w:hAnsi="Montserrat"/>
          <w:sz w:val="24"/>
        </w:rPr>
      </w:pPr>
      <w:r w:rsidRPr="00243812">
        <w:rPr>
          <w:rFonts w:ascii="Montserrat" w:hAnsi="Montserrat"/>
          <w:sz w:val="24"/>
        </w:rPr>
        <w:tab/>
        <w:t>player characters</w:t>
      </w:r>
    </w:p>
    <w:p w14:paraId="0847B47B" w14:textId="6467BFFF" w:rsidR="004E739B" w:rsidRPr="00243812" w:rsidRDefault="006F60BF" w:rsidP="00F01A18">
      <w:pPr>
        <w:pStyle w:val="NoSpacing"/>
        <w:rPr>
          <w:rFonts w:ascii="Montserrat" w:hAnsi="Montserrat"/>
          <w:sz w:val="24"/>
        </w:rPr>
      </w:pPr>
      <w:r w:rsidRPr="00243812">
        <w:rPr>
          <w:rFonts w:ascii="Montserrat" w:hAnsi="Montserrat"/>
          <w:sz w:val="24"/>
        </w:rPr>
        <w:tab/>
        <w:t>non player characters &amp; dependent npc’s</w:t>
      </w:r>
    </w:p>
    <w:p w14:paraId="41E382CA" w14:textId="7F89A0BB" w:rsidR="004E739B" w:rsidRPr="00243812" w:rsidRDefault="006F60BF" w:rsidP="00F01A18">
      <w:pPr>
        <w:pStyle w:val="NoSpacing"/>
        <w:rPr>
          <w:rFonts w:ascii="Montserrat" w:hAnsi="Montserrat"/>
          <w:sz w:val="24"/>
        </w:rPr>
      </w:pPr>
      <w:r w:rsidRPr="00243812">
        <w:rPr>
          <w:rFonts w:ascii="Montserrat" w:hAnsi="Montserrat"/>
          <w:sz w:val="24"/>
        </w:rPr>
        <w:tab/>
        <w:t>adversary characters</w:t>
      </w:r>
    </w:p>
    <w:p w14:paraId="501D4A63" w14:textId="2CBE6D77" w:rsidR="004E739B" w:rsidRPr="00243812" w:rsidRDefault="006F60BF" w:rsidP="00F01A18">
      <w:pPr>
        <w:pStyle w:val="NoSpacing"/>
        <w:rPr>
          <w:rFonts w:ascii="Montserrat" w:hAnsi="Montserrat"/>
          <w:sz w:val="24"/>
        </w:rPr>
      </w:pPr>
      <w:r w:rsidRPr="00243812">
        <w:rPr>
          <w:rFonts w:ascii="Montserrat" w:hAnsi="Montserrat"/>
          <w:sz w:val="24"/>
        </w:rPr>
        <w:tab/>
        <w:t>adversary npc’s</w:t>
      </w:r>
    </w:p>
    <w:p w14:paraId="0EBB8AFD" w14:textId="0C0C64A8" w:rsidR="004E739B" w:rsidRPr="00243812" w:rsidRDefault="006F60BF" w:rsidP="00F01A18">
      <w:pPr>
        <w:pStyle w:val="NoSpacing"/>
        <w:rPr>
          <w:rFonts w:ascii="Montserrat" w:hAnsi="Montserrat"/>
          <w:sz w:val="24"/>
        </w:rPr>
      </w:pPr>
      <w:r w:rsidRPr="00243812">
        <w:rPr>
          <w:rFonts w:ascii="Montserrat" w:hAnsi="Montserrat"/>
          <w:sz w:val="24"/>
        </w:rPr>
        <w:tab/>
        <w:t>anchor character</w:t>
      </w:r>
    </w:p>
    <w:p w14:paraId="4BCFC947" w14:textId="73D82828" w:rsidR="004E739B" w:rsidRPr="00243812" w:rsidRDefault="006F60BF" w:rsidP="00F01A18">
      <w:pPr>
        <w:pStyle w:val="NoSpacing"/>
        <w:rPr>
          <w:rFonts w:ascii="Montserrat" w:hAnsi="Montserrat"/>
          <w:sz w:val="24"/>
        </w:rPr>
      </w:pPr>
      <w:r w:rsidRPr="00243812">
        <w:rPr>
          <w:rFonts w:ascii="Montserrat" w:hAnsi="Montserrat"/>
          <w:sz w:val="24"/>
        </w:rPr>
        <w:tab/>
        <w:t>packages</w:t>
      </w:r>
    </w:p>
    <w:p w14:paraId="7D697990" w14:textId="77777777" w:rsidR="004E739B" w:rsidRPr="00243812" w:rsidRDefault="00243812" w:rsidP="00F01A18">
      <w:pPr>
        <w:pStyle w:val="NoSpacing"/>
        <w:rPr>
          <w:rFonts w:ascii="Montserrat" w:hAnsi="Montserrat"/>
          <w:sz w:val="24"/>
        </w:rPr>
      </w:pPr>
      <w:r w:rsidRPr="00243812">
        <w:rPr>
          <w:rFonts w:ascii="Montserrat" w:hAnsi="Montserrat"/>
          <w:sz w:val="24"/>
        </w:rPr>
        <w:tab/>
        <w:t>incarnation packages</w:t>
      </w:r>
    </w:p>
    <w:p w14:paraId="5269822C" w14:textId="505D7DA1" w:rsidR="004E739B" w:rsidRPr="00243812" w:rsidRDefault="006F60BF" w:rsidP="00F01A18">
      <w:pPr>
        <w:pStyle w:val="NoSpacing"/>
        <w:rPr>
          <w:rFonts w:ascii="Montserrat" w:hAnsi="Montserrat"/>
          <w:sz w:val="24"/>
        </w:rPr>
      </w:pPr>
      <w:r w:rsidRPr="00243812">
        <w:rPr>
          <w:rFonts w:ascii="Montserrat" w:hAnsi="Montserrat"/>
          <w:sz w:val="24"/>
        </w:rPr>
        <w:tab/>
        <w:t>reincarnation packages</w:t>
      </w:r>
    </w:p>
    <w:p w14:paraId="34B3AB60" w14:textId="563A805A" w:rsidR="004E739B" w:rsidRPr="00243812" w:rsidRDefault="006F60BF" w:rsidP="00F01A18">
      <w:pPr>
        <w:pStyle w:val="NoSpacing"/>
        <w:rPr>
          <w:rFonts w:ascii="Montserrat" w:hAnsi="Montserrat"/>
          <w:sz w:val="24"/>
        </w:rPr>
      </w:pPr>
      <w:r w:rsidRPr="00243812">
        <w:rPr>
          <w:rFonts w:ascii="Montserrat" w:hAnsi="Montserrat"/>
          <w:sz w:val="24"/>
        </w:rPr>
        <w:tab/>
        <w:t>rapport packages</w:t>
      </w:r>
    </w:p>
    <w:p w14:paraId="6BC25019" w14:textId="77777777" w:rsidR="004E739B" w:rsidRPr="00243812" w:rsidRDefault="00243812" w:rsidP="00F01A18">
      <w:pPr>
        <w:pStyle w:val="NoSpacing"/>
        <w:rPr>
          <w:rFonts w:ascii="Montserrat" w:hAnsi="Montserrat"/>
          <w:sz w:val="24"/>
        </w:rPr>
      </w:pPr>
      <w:r w:rsidRPr="00243812">
        <w:rPr>
          <w:rFonts w:ascii="Montserrat" w:hAnsi="Montserrat"/>
          <w:sz w:val="24"/>
        </w:rPr>
        <w:tab/>
        <w:t>Environment</w:t>
      </w:r>
      <w:r w:rsidRPr="00243812">
        <w:rPr>
          <w:rFonts w:ascii="Montserrat" w:hAnsi="Montserrat"/>
          <w:sz w:val="24"/>
        </w:rPr>
        <w:tab/>
        <w:t>world</w:t>
      </w:r>
    </w:p>
    <w:p w14:paraId="1887C133" w14:textId="3D17CD9D" w:rsidR="004E739B" w:rsidRPr="00243812" w:rsidRDefault="006F60BF" w:rsidP="00F01A18">
      <w:pPr>
        <w:pStyle w:val="NoSpacing"/>
        <w:rPr>
          <w:rFonts w:ascii="Montserrat" w:hAnsi="Montserrat"/>
          <w:sz w:val="24"/>
        </w:rPr>
      </w:pPr>
      <w:r w:rsidRPr="00243812">
        <w:rPr>
          <w:rFonts w:ascii="Montserrat" w:hAnsi="Montserrat"/>
          <w:sz w:val="24"/>
        </w:rPr>
        <w:tab/>
        <w:t>land</w:t>
      </w:r>
    </w:p>
    <w:p w14:paraId="2B0B8D95" w14:textId="5866B24C" w:rsidR="004E739B" w:rsidRPr="00243812" w:rsidRDefault="006F60BF" w:rsidP="00F01A18">
      <w:pPr>
        <w:pStyle w:val="NoSpacing"/>
        <w:rPr>
          <w:rFonts w:ascii="Montserrat" w:hAnsi="Montserrat"/>
          <w:sz w:val="24"/>
        </w:rPr>
      </w:pPr>
      <w:r w:rsidRPr="00243812">
        <w:rPr>
          <w:rFonts w:ascii="Montserrat" w:hAnsi="Montserrat"/>
          <w:sz w:val="24"/>
        </w:rPr>
        <w:tab/>
        <w:t>nation</w:t>
      </w:r>
    </w:p>
    <w:p w14:paraId="75434E9D" w14:textId="1897E3D1" w:rsidR="004E739B" w:rsidRPr="00243812" w:rsidRDefault="006F60BF" w:rsidP="00F01A18">
      <w:pPr>
        <w:pStyle w:val="NoSpacing"/>
        <w:rPr>
          <w:rFonts w:ascii="Montserrat" w:hAnsi="Montserrat"/>
          <w:sz w:val="24"/>
        </w:rPr>
      </w:pPr>
      <w:r w:rsidRPr="00243812">
        <w:rPr>
          <w:rFonts w:ascii="Montserrat" w:hAnsi="Montserrat"/>
          <w:sz w:val="24"/>
        </w:rPr>
        <w:tab/>
        <w:t>city</w:t>
      </w:r>
    </w:p>
    <w:p w14:paraId="322BD3CC" w14:textId="533CFB3E" w:rsidR="004E739B" w:rsidRPr="00243812" w:rsidRDefault="006F60BF" w:rsidP="00F01A18">
      <w:pPr>
        <w:pStyle w:val="NoSpacing"/>
        <w:rPr>
          <w:rFonts w:ascii="Montserrat" w:hAnsi="Montserrat"/>
          <w:sz w:val="24"/>
        </w:rPr>
      </w:pPr>
      <w:r w:rsidRPr="00243812">
        <w:rPr>
          <w:rFonts w:ascii="Montserrat" w:hAnsi="Montserrat"/>
          <w:sz w:val="24"/>
        </w:rPr>
        <w:tab/>
        <w:t>estate</w:t>
      </w:r>
    </w:p>
    <w:p w14:paraId="56690F33" w14:textId="619F5D98" w:rsidR="004E739B" w:rsidRPr="00243812" w:rsidRDefault="006F60BF" w:rsidP="00F01A18">
      <w:pPr>
        <w:pStyle w:val="NoSpacing"/>
        <w:rPr>
          <w:rFonts w:ascii="Montserrat" w:hAnsi="Montserrat"/>
          <w:sz w:val="24"/>
        </w:rPr>
      </w:pPr>
      <w:r w:rsidRPr="00243812">
        <w:rPr>
          <w:rFonts w:ascii="Montserrat" w:hAnsi="Montserrat"/>
          <w:sz w:val="24"/>
        </w:rPr>
        <w:tab/>
        <w:t>building</w:t>
      </w:r>
      <w:r w:rsidRPr="00243812">
        <w:rPr>
          <w:rFonts w:ascii="Montserrat" w:hAnsi="Montserrat"/>
          <w:sz w:val="24"/>
        </w:rPr>
        <w:tab/>
        <w:t>industrial</w:t>
      </w:r>
    </w:p>
    <w:p w14:paraId="17790C6B" w14:textId="40A2FA6B" w:rsidR="004E739B" w:rsidRPr="00243812" w:rsidRDefault="006F60BF" w:rsidP="00F01A18">
      <w:pPr>
        <w:pStyle w:val="NoSpacing"/>
        <w:rPr>
          <w:rFonts w:ascii="Montserrat" w:hAnsi="Montserrat"/>
          <w:sz w:val="24"/>
        </w:rPr>
      </w:pPr>
      <w:r w:rsidRPr="00243812">
        <w:rPr>
          <w:rFonts w:ascii="Montserrat" w:hAnsi="Montserrat"/>
          <w:sz w:val="24"/>
        </w:rPr>
        <w:tab/>
        <w:t>commercial</w:t>
      </w:r>
    </w:p>
    <w:p w14:paraId="19DE2623" w14:textId="539E3F9D" w:rsidR="004E739B" w:rsidRPr="00243812" w:rsidRDefault="006F60BF" w:rsidP="00F01A18">
      <w:pPr>
        <w:pStyle w:val="NoSpacing"/>
        <w:rPr>
          <w:rFonts w:ascii="Montserrat" w:hAnsi="Montserrat"/>
          <w:sz w:val="24"/>
        </w:rPr>
      </w:pPr>
      <w:r w:rsidRPr="00243812">
        <w:rPr>
          <w:rFonts w:ascii="Montserrat" w:hAnsi="Montserrat"/>
          <w:sz w:val="24"/>
        </w:rPr>
        <w:tab/>
        <w:t>residential</w:t>
      </w:r>
    </w:p>
    <w:p w14:paraId="7A69C834" w14:textId="58EF2AFD" w:rsidR="004E739B" w:rsidRPr="00243812" w:rsidRDefault="006F60BF" w:rsidP="00F01A18">
      <w:pPr>
        <w:pStyle w:val="NoSpacing"/>
        <w:rPr>
          <w:rFonts w:ascii="Montserrat" w:hAnsi="Montserrat"/>
          <w:sz w:val="24"/>
        </w:rPr>
      </w:pPr>
      <w:r w:rsidRPr="00243812">
        <w:rPr>
          <w:rFonts w:ascii="Montserrat" w:hAnsi="Montserrat"/>
          <w:sz w:val="24"/>
        </w:rPr>
        <w:tab/>
        <w:t xml:space="preserve">official </w:t>
      </w:r>
    </w:p>
    <w:p w14:paraId="47327BA2" w14:textId="77777777" w:rsidR="004E739B" w:rsidRPr="00243812" w:rsidRDefault="00243812" w:rsidP="00F01A18">
      <w:pPr>
        <w:pStyle w:val="NoSpacing"/>
        <w:rPr>
          <w:rFonts w:ascii="Montserrat" w:hAnsi="Montserrat"/>
          <w:sz w:val="24"/>
        </w:rPr>
      </w:pPr>
      <w:r w:rsidRPr="00243812">
        <w:rPr>
          <w:rFonts w:ascii="Montserrat" w:hAnsi="Montserrat"/>
          <w:sz w:val="24"/>
        </w:rPr>
        <w:tab/>
        <w:t>Abilities</w:t>
      </w:r>
      <w:r w:rsidRPr="00243812">
        <w:rPr>
          <w:rFonts w:ascii="Montserrat" w:hAnsi="Montserrat"/>
          <w:sz w:val="24"/>
        </w:rPr>
        <w:tab/>
        <w:t>discipline</w:t>
      </w:r>
      <w:r w:rsidRPr="00243812">
        <w:rPr>
          <w:rFonts w:ascii="Montserrat" w:hAnsi="Montserrat"/>
          <w:sz w:val="24"/>
        </w:rPr>
        <w:tab/>
        <w:t>power</w:t>
      </w:r>
    </w:p>
    <w:p w14:paraId="76BDE2B8" w14:textId="71483063" w:rsidR="004E739B" w:rsidRPr="00243812" w:rsidRDefault="006F60BF" w:rsidP="00F01A18">
      <w:pPr>
        <w:pStyle w:val="NoSpacing"/>
        <w:rPr>
          <w:rFonts w:ascii="Montserrat" w:hAnsi="Montserrat"/>
          <w:sz w:val="24"/>
        </w:rPr>
      </w:pPr>
      <w:r w:rsidRPr="00243812">
        <w:rPr>
          <w:rFonts w:ascii="Montserrat" w:hAnsi="Montserrat"/>
          <w:sz w:val="24"/>
        </w:rPr>
        <w:tab/>
        <w:t xml:space="preserve">ability </w:t>
      </w:r>
      <w:r w:rsidRPr="00243812">
        <w:rPr>
          <w:rFonts w:ascii="Montserrat" w:hAnsi="Montserrat"/>
          <w:sz w:val="24"/>
        </w:rPr>
        <w:tab/>
        <w:t xml:space="preserve">concept </w:t>
      </w:r>
    </w:p>
    <w:p w14:paraId="6DAFAA1F" w14:textId="2151458B" w:rsidR="004E739B" w:rsidRPr="00243812" w:rsidRDefault="006F60BF" w:rsidP="00F01A18">
      <w:pPr>
        <w:pStyle w:val="NoSpacing"/>
        <w:rPr>
          <w:rFonts w:ascii="Montserrat" w:hAnsi="Montserrat"/>
          <w:sz w:val="24"/>
        </w:rPr>
      </w:pPr>
      <w:r w:rsidRPr="00243812">
        <w:rPr>
          <w:rFonts w:ascii="Montserrat" w:hAnsi="Montserrat"/>
          <w:sz w:val="24"/>
        </w:rPr>
        <w:tab/>
        <w:t>skill</w:t>
      </w:r>
      <w:r w:rsidRPr="00243812">
        <w:rPr>
          <w:rFonts w:ascii="Montserrat" w:hAnsi="Montserrat"/>
          <w:sz w:val="24"/>
        </w:rPr>
        <w:tab/>
        <w:t xml:space="preserve">spell </w:t>
      </w:r>
    </w:p>
    <w:p w14:paraId="071E5C14" w14:textId="19829C93" w:rsidR="004E739B" w:rsidRPr="00243812" w:rsidRDefault="006F60BF" w:rsidP="00F01A18">
      <w:pPr>
        <w:pStyle w:val="NoSpacing"/>
        <w:rPr>
          <w:rFonts w:ascii="Montserrat" w:hAnsi="Montserrat"/>
          <w:sz w:val="24"/>
        </w:rPr>
      </w:pPr>
      <w:r w:rsidRPr="00243812">
        <w:rPr>
          <w:rFonts w:ascii="Montserrat" w:hAnsi="Montserrat"/>
          <w:sz w:val="24"/>
        </w:rPr>
        <w:tab/>
        <w:t>set</w:t>
      </w:r>
      <w:r w:rsidRPr="00243812">
        <w:rPr>
          <w:rFonts w:ascii="Montserrat" w:hAnsi="Montserrat"/>
          <w:sz w:val="24"/>
        </w:rPr>
        <w:tab/>
        <w:t>slight</w:t>
      </w:r>
    </w:p>
    <w:p w14:paraId="32BF25A3" w14:textId="77777777" w:rsidR="004E739B" w:rsidRPr="00243812" w:rsidRDefault="004E739B" w:rsidP="00F01A18">
      <w:pPr>
        <w:pStyle w:val="NoSpacing"/>
        <w:rPr>
          <w:rFonts w:ascii="Montserrat" w:hAnsi="Montserrat"/>
          <w:sz w:val="24"/>
        </w:rPr>
      </w:pPr>
    </w:p>
    <w:p w14:paraId="6A13A4CC" w14:textId="77777777" w:rsidR="004E739B" w:rsidRPr="00243812" w:rsidRDefault="00243812" w:rsidP="00F01A18">
      <w:pPr>
        <w:pStyle w:val="NoSpacing"/>
        <w:rPr>
          <w:rFonts w:ascii="Montserrat" w:hAnsi="Montserrat"/>
          <w:sz w:val="24"/>
        </w:rPr>
      </w:pPr>
      <w:r w:rsidRPr="00243812">
        <w:rPr>
          <w:rFonts w:ascii="Montserrat" w:hAnsi="Montserrat"/>
          <w:sz w:val="24"/>
        </w:rPr>
        <w:t>STANDARDS</w:t>
      </w:r>
    </w:p>
    <w:p w14:paraId="0EA603FF" w14:textId="77777777" w:rsidR="004E739B" w:rsidRPr="00243812" w:rsidRDefault="00243812" w:rsidP="00F01A18">
      <w:pPr>
        <w:pStyle w:val="NoSpacing"/>
        <w:rPr>
          <w:rFonts w:ascii="Montserrat" w:hAnsi="Montserrat"/>
          <w:sz w:val="24"/>
        </w:rPr>
      </w:pPr>
      <w:r w:rsidRPr="00243812">
        <w:rPr>
          <w:rFonts w:ascii="Montserrat" w:hAnsi="Montserrat"/>
          <w:sz w:val="24"/>
        </w:rPr>
        <w:tab/>
        <w:t>Measures</w:t>
      </w:r>
      <w:r w:rsidRPr="00243812">
        <w:rPr>
          <w:rFonts w:ascii="Montserrat" w:hAnsi="Montserrat"/>
          <w:sz w:val="24"/>
        </w:rPr>
        <w:tab/>
        <w:t>deterministic</w:t>
      </w:r>
    </w:p>
    <w:p w14:paraId="11F417F8" w14:textId="764BE0FA" w:rsidR="004E739B" w:rsidRPr="00243812" w:rsidRDefault="006F60BF" w:rsidP="00F01A18">
      <w:pPr>
        <w:pStyle w:val="NoSpacing"/>
        <w:rPr>
          <w:rFonts w:ascii="Montserrat" w:hAnsi="Montserrat"/>
          <w:sz w:val="24"/>
        </w:rPr>
      </w:pPr>
      <w:r w:rsidRPr="00243812">
        <w:rPr>
          <w:rFonts w:ascii="Montserrat" w:hAnsi="Montserrat"/>
          <w:sz w:val="24"/>
        </w:rPr>
        <w:tab/>
        <w:t>order of magnitude</w:t>
      </w:r>
    </w:p>
    <w:p w14:paraId="5C483FC3" w14:textId="77777777" w:rsidR="004E739B" w:rsidRPr="00243812" w:rsidRDefault="00243812" w:rsidP="00F01A18">
      <w:pPr>
        <w:pStyle w:val="NoSpacing"/>
        <w:rPr>
          <w:rFonts w:ascii="Montserrat" w:hAnsi="Montserrat"/>
          <w:sz w:val="24"/>
        </w:rPr>
      </w:pPr>
      <w:r w:rsidRPr="00243812">
        <w:rPr>
          <w:rFonts w:ascii="Montserrat" w:hAnsi="Montserrat"/>
          <w:sz w:val="24"/>
        </w:rPr>
        <w:tab/>
        <w:t>Constants</w:t>
      </w:r>
      <w:r w:rsidRPr="00243812">
        <w:rPr>
          <w:rFonts w:ascii="Montserrat" w:hAnsi="Montserrat"/>
          <w:sz w:val="24"/>
        </w:rPr>
        <w:tab/>
        <w:t>material values</w:t>
      </w:r>
      <w:r w:rsidRPr="00243812">
        <w:rPr>
          <w:rFonts w:ascii="Montserrat" w:hAnsi="Montserrat"/>
          <w:sz w:val="24"/>
        </w:rPr>
        <w:tab/>
      </w:r>
    </w:p>
    <w:p w14:paraId="5AC2FE4B" w14:textId="41B26449" w:rsidR="004E739B" w:rsidRPr="00243812" w:rsidRDefault="006F60BF" w:rsidP="00F01A18">
      <w:pPr>
        <w:pStyle w:val="NoSpacing"/>
        <w:rPr>
          <w:rFonts w:ascii="Montserrat" w:hAnsi="Montserrat"/>
          <w:sz w:val="24"/>
        </w:rPr>
      </w:pPr>
      <w:r w:rsidRPr="00243812">
        <w:rPr>
          <w:rFonts w:ascii="Montserrat" w:hAnsi="Montserrat"/>
          <w:sz w:val="24"/>
        </w:rPr>
        <w:tab/>
        <w:t>av1</w:t>
      </w:r>
    </w:p>
    <w:p w14:paraId="05A27704" w14:textId="5D0A5ED6" w:rsidR="004E739B" w:rsidRPr="00243812" w:rsidRDefault="006F60BF" w:rsidP="00F01A18">
      <w:pPr>
        <w:pStyle w:val="NoSpacing"/>
        <w:rPr>
          <w:rFonts w:ascii="Montserrat" w:hAnsi="Montserrat"/>
          <w:sz w:val="24"/>
        </w:rPr>
      </w:pPr>
      <w:r w:rsidRPr="00243812">
        <w:rPr>
          <w:rFonts w:ascii="Montserrat" w:hAnsi="Montserrat"/>
          <w:sz w:val="24"/>
        </w:rPr>
        <w:tab/>
        <w:t>av2</w:t>
      </w:r>
    </w:p>
    <w:p w14:paraId="44BC79EB" w14:textId="7FDFA4C2" w:rsidR="004E739B" w:rsidRPr="00243812" w:rsidRDefault="006F60BF" w:rsidP="00F01A18">
      <w:pPr>
        <w:pStyle w:val="NoSpacing"/>
        <w:rPr>
          <w:rFonts w:ascii="Montserrat" w:hAnsi="Montserrat"/>
          <w:sz w:val="24"/>
        </w:rPr>
      </w:pPr>
      <w:r w:rsidRPr="00243812">
        <w:rPr>
          <w:rFonts w:ascii="Montserrat" w:hAnsi="Montserrat"/>
          <w:sz w:val="24"/>
        </w:rPr>
        <w:tab/>
        <w:t>penetration</w:t>
      </w:r>
    </w:p>
    <w:p w14:paraId="0D9DFF52" w14:textId="11E77C41" w:rsidR="004E739B" w:rsidRPr="00243812" w:rsidRDefault="006F60BF" w:rsidP="00F01A18">
      <w:pPr>
        <w:pStyle w:val="NoSpacing"/>
        <w:rPr>
          <w:rFonts w:ascii="Montserrat" w:hAnsi="Montserrat"/>
          <w:sz w:val="24"/>
        </w:rPr>
      </w:pPr>
      <w:r w:rsidRPr="00243812">
        <w:rPr>
          <w:rFonts w:ascii="Montserrat" w:hAnsi="Montserrat"/>
          <w:sz w:val="24"/>
        </w:rPr>
        <w:tab/>
        <w:t>dimensions</w:t>
      </w:r>
    </w:p>
    <w:p w14:paraId="0158A331" w14:textId="15574384" w:rsidR="004E739B" w:rsidRPr="00243812" w:rsidRDefault="006F60BF" w:rsidP="00F01A18">
      <w:pPr>
        <w:pStyle w:val="NoSpacing"/>
        <w:rPr>
          <w:rFonts w:ascii="Montserrat" w:hAnsi="Montserrat"/>
          <w:sz w:val="24"/>
        </w:rPr>
      </w:pPr>
      <w:r w:rsidRPr="00243812">
        <w:rPr>
          <w:rFonts w:ascii="Montserrat" w:hAnsi="Montserrat"/>
          <w:sz w:val="24"/>
        </w:rPr>
        <w:tab/>
        <w:t>intersection</w:t>
      </w:r>
    </w:p>
    <w:p w14:paraId="40793D55" w14:textId="72B0BCEF" w:rsidR="004E739B" w:rsidRPr="00243812" w:rsidRDefault="006F60BF" w:rsidP="00F01A18">
      <w:pPr>
        <w:pStyle w:val="NoSpacing"/>
        <w:rPr>
          <w:rFonts w:ascii="Montserrat" w:hAnsi="Montserrat"/>
          <w:sz w:val="24"/>
        </w:rPr>
      </w:pPr>
      <w:r w:rsidRPr="00243812">
        <w:rPr>
          <w:rFonts w:ascii="Montserrat" w:hAnsi="Montserrat"/>
          <w:sz w:val="24"/>
        </w:rPr>
        <w:tab/>
        <w:t>interaction</w:t>
      </w:r>
    </w:p>
    <w:p w14:paraId="0632B801" w14:textId="647D017B" w:rsidR="004E739B" w:rsidRPr="00243812" w:rsidRDefault="006F60BF" w:rsidP="00F01A18">
      <w:pPr>
        <w:pStyle w:val="NoSpacing"/>
        <w:rPr>
          <w:rFonts w:ascii="Montserrat" w:hAnsi="Montserrat"/>
          <w:sz w:val="24"/>
        </w:rPr>
      </w:pPr>
      <w:r w:rsidRPr="00243812">
        <w:rPr>
          <w:rFonts w:ascii="Montserrat" w:hAnsi="Montserrat"/>
          <w:sz w:val="24"/>
        </w:rPr>
        <w:tab/>
        <w:t>mediums</w:t>
      </w:r>
      <w:r w:rsidRPr="00243812">
        <w:rPr>
          <w:rFonts w:ascii="Montserrat" w:hAnsi="Montserrat"/>
          <w:sz w:val="24"/>
        </w:rPr>
        <w:tab/>
        <w:t>spatial</w:t>
      </w:r>
    </w:p>
    <w:p w14:paraId="62C9C04C" w14:textId="02E16F70" w:rsidR="004E739B" w:rsidRPr="00243812" w:rsidRDefault="006F60BF" w:rsidP="00F01A18">
      <w:pPr>
        <w:pStyle w:val="NoSpacing"/>
        <w:rPr>
          <w:rFonts w:ascii="Montserrat" w:hAnsi="Montserrat"/>
          <w:sz w:val="24"/>
        </w:rPr>
      </w:pPr>
      <w:r w:rsidRPr="00243812">
        <w:rPr>
          <w:rFonts w:ascii="Montserrat" w:hAnsi="Montserrat"/>
          <w:sz w:val="24"/>
        </w:rPr>
        <w:tab/>
        <w:t>temporal</w:t>
      </w:r>
    </w:p>
    <w:p w14:paraId="70E31DD1" w14:textId="5A6BE12D" w:rsidR="004E739B" w:rsidRPr="00243812" w:rsidRDefault="006F60BF" w:rsidP="00F01A18">
      <w:pPr>
        <w:pStyle w:val="NoSpacing"/>
        <w:rPr>
          <w:rFonts w:ascii="Montserrat" w:hAnsi="Montserrat"/>
          <w:sz w:val="24"/>
        </w:rPr>
      </w:pPr>
      <w:r w:rsidRPr="00243812">
        <w:rPr>
          <w:rFonts w:ascii="Montserrat" w:hAnsi="Montserrat"/>
          <w:sz w:val="24"/>
        </w:rPr>
        <w:tab/>
        <w:t>aural</w:t>
      </w:r>
    </w:p>
    <w:p w14:paraId="53FBBE94" w14:textId="77777777" w:rsidR="004E739B" w:rsidRPr="00243812" w:rsidRDefault="00243812" w:rsidP="00F01A18">
      <w:pPr>
        <w:pStyle w:val="NoSpacing"/>
        <w:rPr>
          <w:rFonts w:ascii="Montserrat" w:hAnsi="Montserrat"/>
          <w:sz w:val="24"/>
        </w:rPr>
      </w:pPr>
      <w:r w:rsidRPr="00243812">
        <w:rPr>
          <w:rFonts w:ascii="Montserrat" w:hAnsi="Montserrat"/>
          <w:sz w:val="24"/>
        </w:rPr>
        <w:tab/>
        <w:t>Formulas</w:t>
      </w:r>
      <w:r w:rsidRPr="00243812">
        <w:rPr>
          <w:rFonts w:ascii="Montserrat" w:hAnsi="Montserrat"/>
          <w:sz w:val="24"/>
        </w:rPr>
        <w:tab/>
        <w:t xml:space="preserve">deterministic </w:t>
      </w:r>
    </w:p>
    <w:p w14:paraId="7BCB2414" w14:textId="3FF60DDA" w:rsidR="004E739B" w:rsidRPr="00243812" w:rsidRDefault="006F60BF" w:rsidP="00F01A18">
      <w:pPr>
        <w:pStyle w:val="NoSpacing"/>
        <w:rPr>
          <w:rFonts w:ascii="Montserrat" w:hAnsi="Montserrat"/>
          <w:sz w:val="24"/>
        </w:rPr>
      </w:pPr>
      <w:r w:rsidRPr="00243812">
        <w:rPr>
          <w:rFonts w:ascii="Montserrat" w:hAnsi="Montserrat"/>
          <w:sz w:val="24"/>
        </w:rPr>
        <w:tab/>
        <w:t xml:space="preserve">representative </w:t>
      </w:r>
    </w:p>
    <w:p w14:paraId="3B341E2F" w14:textId="77777777" w:rsidR="004E739B" w:rsidRPr="00243812" w:rsidRDefault="00243812" w:rsidP="00F01A18">
      <w:pPr>
        <w:pStyle w:val="NoSpacing"/>
        <w:rPr>
          <w:rFonts w:ascii="Montserrat" w:hAnsi="Montserrat"/>
          <w:sz w:val="24"/>
        </w:rPr>
      </w:pPr>
      <w:r w:rsidRPr="00243812">
        <w:rPr>
          <w:rFonts w:ascii="Montserrat" w:hAnsi="Montserrat"/>
          <w:sz w:val="24"/>
        </w:rPr>
        <w:tab/>
        <w:t>Ranking</w:t>
      </w:r>
      <w:r w:rsidRPr="00243812">
        <w:rPr>
          <w:rFonts w:ascii="Montserrat" w:hAnsi="Montserrat"/>
          <w:sz w:val="24"/>
        </w:rPr>
        <w:tab/>
        <w:t>attributes</w:t>
      </w:r>
    </w:p>
    <w:p w14:paraId="5976C1EC" w14:textId="4D9202CA" w:rsidR="004E739B" w:rsidRPr="00243812" w:rsidRDefault="006F60BF" w:rsidP="00F01A18">
      <w:pPr>
        <w:pStyle w:val="NoSpacing"/>
        <w:rPr>
          <w:rFonts w:ascii="Montserrat" w:hAnsi="Montserrat"/>
          <w:sz w:val="24"/>
        </w:rPr>
      </w:pPr>
      <w:r w:rsidRPr="00243812">
        <w:rPr>
          <w:rFonts w:ascii="Montserrat" w:hAnsi="Montserrat"/>
          <w:sz w:val="24"/>
        </w:rPr>
        <w:tab/>
        <w:t>abilities</w:t>
      </w:r>
    </w:p>
    <w:p w14:paraId="3BFA5433" w14:textId="10633DCC" w:rsidR="004E739B" w:rsidRPr="00243812" w:rsidRDefault="006F60BF" w:rsidP="00F01A18">
      <w:pPr>
        <w:pStyle w:val="NoSpacing"/>
        <w:rPr>
          <w:rFonts w:ascii="Montserrat" w:hAnsi="Montserrat"/>
          <w:sz w:val="24"/>
        </w:rPr>
      </w:pPr>
      <w:r w:rsidRPr="00243812">
        <w:rPr>
          <w:rFonts w:ascii="Montserrat" w:hAnsi="Montserrat"/>
          <w:sz w:val="24"/>
        </w:rPr>
        <w:tab/>
        <w:t>difficulty</w:t>
      </w:r>
    </w:p>
    <w:p w14:paraId="0D7CFDB9" w14:textId="77777777" w:rsidR="004E739B" w:rsidRPr="00243812" w:rsidRDefault="004E739B" w:rsidP="00F01A18">
      <w:pPr>
        <w:pStyle w:val="NoSpacing"/>
        <w:rPr>
          <w:rFonts w:ascii="Montserrat" w:hAnsi="Montserrat"/>
          <w:sz w:val="24"/>
        </w:rPr>
      </w:pPr>
    </w:p>
    <w:p w14:paraId="0F1E69D7" w14:textId="77777777" w:rsidR="004E739B" w:rsidRPr="00243812" w:rsidRDefault="00243812" w:rsidP="00F01A18">
      <w:pPr>
        <w:pStyle w:val="NoSpacing"/>
        <w:rPr>
          <w:rFonts w:ascii="Montserrat" w:hAnsi="Montserrat"/>
          <w:sz w:val="24"/>
        </w:rPr>
      </w:pPr>
      <w:r w:rsidRPr="00243812">
        <w:rPr>
          <w:rFonts w:ascii="Montserrat" w:hAnsi="Montserrat"/>
          <w:sz w:val="24"/>
        </w:rPr>
        <w:t>MECHANICS</w:t>
      </w:r>
    </w:p>
    <w:p w14:paraId="1CCF2976" w14:textId="77777777" w:rsidR="004E739B" w:rsidRPr="00243812" w:rsidRDefault="00243812" w:rsidP="00F01A18">
      <w:pPr>
        <w:pStyle w:val="NoSpacing"/>
        <w:rPr>
          <w:rFonts w:ascii="Montserrat" w:hAnsi="Montserrat"/>
          <w:sz w:val="24"/>
        </w:rPr>
      </w:pPr>
      <w:r w:rsidRPr="00243812">
        <w:rPr>
          <w:rFonts w:ascii="Montserrat" w:hAnsi="Montserrat"/>
          <w:sz w:val="24"/>
        </w:rPr>
        <w:tab/>
        <w:t>Standard Mechanics</w:t>
      </w:r>
    </w:p>
    <w:p w14:paraId="52764ADD" w14:textId="77777777" w:rsidR="004E739B" w:rsidRPr="00243812" w:rsidRDefault="00243812" w:rsidP="00F01A18">
      <w:pPr>
        <w:pStyle w:val="NoSpacing"/>
        <w:rPr>
          <w:rFonts w:ascii="Montserrat" w:hAnsi="Montserrat"/>
          <w:sz w:val="24"/>
        </w:rPr>
      </w:pPr>
      <w:r w:rsidRPr="00243812">
        <w:rPr>
          <w:rFonts w:ascii="Montserrat" w:hAnsi="Montserrat"/>
          <w:sz w:val="24"/>
        </w:rPr>
        <w:tab/>
        <w:t>Feat Mechanics</w:t>
      </w:r>
    </w:p>
    <w:p w14:paraId="1F22E691" w14:textId="77777777" w:rsidR="004E739B" w:rsidRPr="00243812" w:rsidRDefault="00243812" w:rsidP="00F01A18">
      <w:pPr>
        <w:pStyle w:val="NoSpacing"/>
        <w:rPr>
          <w:rFonts w:ascii="Montserrat" w:hAnsi="Montserrat"/>
          <w:sz w:val="24"/>
        </w:rPr>
      </w:pPr>
      <w:r w:rsidRPr="00243812">
        <w:rPr>
          <w:rFonts w:ascii="Montserrat" w:hAnsi="Montserrat"/>
          <w:sz w:val="24"/>
        </w:rPr>
        <w:tab/>
        <w:t>Effect Mechanics</w:t>
      </w:r>
    </w:p>
    <w:p w14:paraId="18F3F9D5" w14:textId="0CCDADFE" w:rsidR="004E739B" w:rsidRPr="00243812" w:rsidRDefault="00243812" w:rsidP="00F01A18">
      <w:pPr>
        <w:pStyle w:val="NoSpacing"/>
        <w:rPr>
          <w:rFonts w:ascii="Montserrat" w:hAnsi="Montserrat"/>
          <w:sz w:val="24"/>
        </w:rPr>
      </w:pPr>
      <w:r w:rsidRPr="00243812">
        <w:rPr>
          <w:rFonts w:ascii="Montserrat" w:hAnsi="Montserrat"/>
          <w:sz w:val="24"/>
        </w:rPr>
        <w:tab/>
        <w:t>Damage Mechanics</w:t>
      </w:r>
      <w:r w:rsidR="006F60BF" w:rsidRPr="00243812">
        <w:rPr>
          <w:rFonts w:ascii="Montserrat" w:hAnsi="Montserrat"/>
          <w:sz w:val="24"/>
        </w:rPr>
        <w:tab/>
      </w:r>
    </w:p>
    <w:p w14:paraId="62C419D9" w14:textId="0015742A" w:rsidR="004E739B" w:rsidRPr="00243812" w:rsidRDefault="00243812" w:rsidP="00F01A18">
      <w:pPr>
        <w:pStyle w:val="NoSpacing"/>
        <w:rPr>
          <w:rFonts w:ascii="Montserrat" w:hAnsi="Montserrat"/>
          <w:sz w:val="24"/>
        </w:rPr>
      </w:pPr>
      <w:r w:rsidRPr="00243812">
        <w:rPr>
          <w:rFonts w:ascii="Montserrat" w:hAnsi="Montserrat"/>
          <w:sz w:val="24"/>
        </w:rPr>
        <w:tab/>
        <w:t>Vital Mechanics</w:t>
      </w:r>
      <w:r w:rsidR="006F60BF" w:rsidRPr="00243812">
        <w:rPr>
          <w:rFonts w:ascii="Montserrat" w:hAnsi="Montserrat"/>
          <w:sz w:val="24"/>
        </w:rPr>
        <w:tab/>
      </w:r>
    </w:p>
    <w:p w14:paraId="18207FE3" w14:textId="77777777" w:rsidR="004E739B" w:rsidRPr="00243812" w:rsidRDefault="004E739B" w:rsidP="00F01A18">
      <w:pPr>
        <w:pStyle w:val="NoSpacing"/>
        <w:rPr>
          <w:rFonts w:ascii="Montserrat" w:hAnsi="Montserrat"/>
          <w:sz w:val="24"/>
        </w:rPr>
      </w:pPr>
    </w:p>
    <w:p w14:paraId="31D6EA14" w14:textId="77777777" w:rsidR="004E739B" w:rsidRPr="00243812" w:rsidRDefault="00243812" w:rsidP="00F01A18">
      <w:pPr>
        <w:pStyle w:val="NoSpacing"/>
        <w:rPr>
          <w:rFonts w:ascii="Montserrat" w:hAnsi="Montserrat"/>
          <w:sz w:val="24"/>
        </w:rPr>
      </w:pPr>
      <w:r w:rsidRPr="00243812">
        <w:rPr>
          <w:rFonts w:ascii="Montserrat" w:hAnsi="Montserrat"/>
          <w:sz w:val="24"/>
        </w:rPr>
        <w:t>APPLICATIONS</w:t>
      </w:r>
    </w:p>
    <w:p w14:paraId="1CDEC71A" w14:textId="77777777" w:rsidR="004E739B" w:rsidRPr="00243812" w:rsidRDefault="00243812" w:rsidP="00F01A18">
      <w:pPr>
        <w:pStyle w:val="NoSpacing"/>
        <w:rPr>
          <w:rFonts w:ascii="Montserrat" w:hAnsi="Montserrat"/>
          <w:sz w:val="24"/>
        </w:rPr>
      </w:pPr>
      <w:r w:rsidRPr="00243812">
        <w:rPr>
          <w:rFonts w:ascii="Montserrat" w:hAnsi="Montserrat"/>
          <w:sz w:val="24"/>
        </w:rPr>
        <w:tab/>
        <w:t>Incarnation</w:t>
      </w:r>
    </w:p>
    <w:p w14:paraId="2988EF03" w14:textId="77777777" w:rsidR="004E739B" w:rsidRPr="00243812" w:rsidRDefault="00243812" w:rsidP="00F01A18">
      <w:pPr>
        <w:pStyle w:val="NoSpacing"/>
        <w:rPr>
          <w:rFonts w:ascii="Montserrat" w:hAnsi="Montserrat"/>
          <w:sz w:val="24"/>
        </w:rPr>
      </w:pPr>
      <w:r w:rsidRPr="00243812">
        <w:rPr>
          <w:rFonts w:ascii="Montserrat" w:hAnsi="Montserrat"/>
          <w:sz w:val="24"/>
        </w:rPr>
        <w:tab/>
        <w:t>Psionics</w:t>
      </w:r>
    </w:p>
    <w:p w14:paraId="05461345"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Magic</w:t>
      </w:r>
    </w:p>
    <w:p w14:paraId="6C5DF4FD" w14:textId="77777777" w:rsidR="004E739B" w:rsidRPr="00243812" w:rsidRDefault="00243812" w:rsidP="00F01A18">
      <w:pPr>
        <w:pStyle w:val="NoSpacing"/>
        <w:rPr>
          <w:rFonts w:ascii="Montserrat" w:hAnsi="Montserrat"/>
          <w:sz w:val="24"/>
        </w:rPr>
      </w:pPr>
      <w:r w:rsidRPr="00243812">
        <w:rPr>
          <w:rFonts w:ascii="Montserrat" w:hAnsi="Montserrat"/>
          <w:sz w:val="24"/>
        </w:rPr>
        <w:tab/>
        <w:t>Divinity</w:t>
      </w:r>
    </w:p>
    <w:p w14:paraId="6B8C6D37" w14:textId="77777777" w:rsidR="004E739B" w:rsidRPr="00243812" w:rsidRDefault="00243812" w:rsidP="00F01A18">
      <w:pPr>
        <w:pStyle w:val="NoSpacing"/>
        <w:rPr>
          <w:rFonts w:ascii="Montserrat" w:hAnsi="Montserrat"/>
          <w:sz w:val="24"/>
        </w:rPr>
      </w:pPr>
      <w:r w:rsidRPr="00243812">
        <w:rPr>
          <w:rFonts w:ascii="Montserrat" w:hAnsi="Montserrat"/>
          <w:sz w:val="24"/>
        </w:rPr>
        <w:tab/>
        <w:t>Intent</w:t>
      </w:r>
    </w:p>
    <w:p w14:paraId="0546D8FC" w14:textId="77777777" w:rsidR="004E739B" w:rsidRPr="00243812" w:rsidRDefault="00243812" w:rsidP="00F01A18">
      <w:pPr>
        <w:pStyle w:val="NoSpacing"/>
        <w:rPr>
          <w:rFonts w:ascii="Montserrat" w:hAnsi="Montserrat"/>
          <w:sz w:val="24"/>
        </w:rPr>
      </w:pPr>
      <w:r w:rsidRPr="00243812">
        <w:rPr>
          <w:rFonts w:ascii="Montserrat" w:hAnsi="Montserrat"/>
          <w:sz w:val="24"/>
        </w:rPr>
        <w:tab/>
        <w:t>Vector</w:t>
      </w:r>
    </w:p>
    <w:p w14:paraId="09FEF4B9" w14:textId="77777777" w:rsidR="004E739B" w:rsidRPr="00243812" w:rsidRDefault="00243812" w:rsidP="00F01A18">
      <w:pPr>
        <w:pStyle w:val="NoSpacing"/>
        <w:rPr>
          <w:rFonts w:ascii="Montserrat" w:hAnsi="Montserrat"/>
          <w:sz w:val="24"/>
        </w:rPr>
      </w:pPr>
      <w:r w:rsidRPr="00243812">
        <w:rPr>
          <w:rFonts w:ascii="Montserrat" w:hAnsi="Montserrat"/>
          <w:sz w:val="24"/>
        </w:rPr>
        <w:tab/>
        <w:t>Manifestations</w:t>
      </w:r>
    </w:p>
    <w:p w14:paraId="14FF0107" w14:textId="77777777" w:rsidR="004E739B" w:rsidRPr="00243812" w:rsidRDefault="00243812" w:rsidP="00F01A18">
      <w:pPr>
        <w:pStyle w:val="NoSpacing"/>
        <w:rPr>
          <w:rFonts w:ascii="Montserrat" w:hAnsi="Montserrat"/>
          <w:sz w:val="24"/>
        </w:rPr>
      </w:pPr>
      <w:r w:rsidRPr="00243812">
        <w:rPr>
          <w:rFonts w:ascii="Montserrat" w:hAnsi="Montserrat"/>
          <w:sz w:val="24"/>
        </w:rPr>
        <w:tab/>
        <w:t>Physics</w:t>
      </w:r>
    </w:p>
    <w:p w14:paraId="15D71647"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STANDARDS</w:t>
      </w:r>
    </w:p>
    <w:p w14:paraId="777E6620" w14:textId="77777777" w:rsidR="004E739B" w:rsidRPr="00243812" w:rsidRDefault="004E739B" w:rsidP="00F01A18">
      <w:pPr>
        <w:pStyle w:val="NoSpacing"/>
        <w:rPr>
          <w:rFonts w:ascii="Montserrat" w:hAnsi="Montserrat"/>
          <w:sz w:val="24"/>
        </w:rPr>
      </w:pPr>
    </w:p>
    <w:p w14:paraId="4720CCA4" w14:textId="463504AF" w:rsidR="004E739B" w:rsidRPr="00243812" w:rsidRDefault="00243812" w:rsidP="00F01A18">
      <w:pPr>
        <w:pStyle w:val="NoSpacing"/>
        <w:rPr>
          <w:rFonts w:ascii="Montserrat" w:hAnsi="Montserrat"/>
          <w:sz w:val="24"/>
        </w:rPr>
      </w:pPr>
      <w:r w:rsidRPr="00243812">
        <w:rPr>
          <w:rFonts w:ascii="Montserrat" w:hAnsi="Montserrat"/>
          <w:sz w:val="24"/>
        </w:rPr>
        <w:t>Basic, or universal measures or representation upon which the mechanics are founded.</w:t>
      </w:r>
      <w:r w:rsidR="006F60BF" w:rsidRPr="00243812">
        <w:rPr>
          <w:rFonts w:ascii="Montserrat" w:hAnsi="Montserrat"/>
          <w:sz w:val="24"/>
        </w:rPr>
        <w:t xml:space="preserve"> </w:t>
      </w:r>
      <w:r w:rsidRPr="00243812">
        <w:rPr>
          <w:rFonts w:ascii="Montserrat" w:hAnsi="Montserrat"/>
          <w:sz w:val="24"/>
        </w:rPr>
        <w:t>A simple concept-construct notation, as it were.</w:t>
      </w:r>
    </w:p>
    <w:p w14:paraId="50578286" w14:textId="77777777" w:rsidR="004E739B" w:rsidRPr="00243812" w:rsidRDefault="004E739B" w:rsidP="00F01A18">
      <w:pPr>
        <w:pStyle w:val="NoSpacing"/>
        <w:rPr>
          <w:rFonts w:ascii="Montserrat" w:hAnsi="Montserrat"/>
          <w:sz w:val="24"/>
        </w:rPr>
      </w:pPr>
    </w:p>
    <w:p w14:paraId="48372B71" w14:textId="77777777" w:rsidR="004E739B" w:rsidRPr="00243812" w:rsidRDefault="00243812" w:rsidP="00F01A18">
      <w:pPr>
        <w:pStyle w:val="NoSpacing"/>
        <w:rPr>
          <w:rFonts w:ascii="Montserrat" w:hAnsi="Montserrat"/>
          <w:sz w:val="24"/>
        </w:rPr>
      </w:pPr>
      <w:r w:rsidRPr="00243812">
        <w:rPr>
          <w:rFonts w:ascii="Montserrat" w:hAnsi="Montserrat"/>
          <w:sz w:val="24"/>
        </w:rPr>
        <w:t>Abilities - ranking</w:t>
      </w:r>
    </w:p>
    <w:p w14:paraId="078A62F3" w14:textId="77777777" w:rsidR="004E739B" w:rsidRPr="00243812" w:rsidRDefault="00243812" w:rsidP="00F01A18">
      <w:pPr>
        <w:pStyle w:val="NoSpacing"/>
        <w:rPr>
          <w:rFonts w:ascii="Montserrat" w:hAnsi="Montserrat"/>
          <w:sz w:val="24"/>
        </w:rPr>
      </w:pPr>
      <w:r w:rsidRPr="00243812">
        <w:rPr>
          <w:rFonts w:ascii="Montserrat" w:hAnsi="Montserrat"/>
          <w:sz w:val="24"/>
        </w:rPr>
        <w:t>The comparative levels of achievement in the study or practice of an ability or whatever.</w:t>
      </w:r>
    </w:p>
    <w:p w14:paraId="6302B009" w14:textId="77777777" w:rsidR="004E739B" w:rsidRPr="00243812" w:rsidRDefault="004E739B" w:rsidP="00F01A18">
      <w:pPr>
        <w:pStyle w:val="NoSpacing"/>
        <w:rPr>
          <w:rFonts w:ascii="Montserrat" w:hAnsi="Montserrat"/>
          <w:sz w:val="24"/>
        </w:rPr>
      </w:pPr>
    </w:p>
    <w:p w14:paraId="7928261A" w14:textId="77777777" w:rsidR="004E739B" w:rsidRPr="00243812" w:rsidRDefault="00243812" w:rsidP="00F01A18">
      <w:pPr>
        <w:pStyle w:val="NoSpacing"/>
        <w:rPr>
          <w:rFonts w:ascii="Montserrat" w:hAnsi="Montserrat"/>
          <w:sz w:val="24"/>
        </w:rPr>
      </w:pPr>
      <w:r w:rsidRPr="00243812">
        <w:rPr>
          <w:rFonts w:ascii="Montserrat" w:hAnsi="Montserrat"/>
          <w:sz w:val="24"/>
        </w:rPr>
        <w:t>0.1 - 1</w:t>
      </w:r>
      <w:r w:rsidRPr="00243812">
        <w:rPr>
          <w:rFonts w:ascii="Montserrat" w:hAnsi="Montserrat"/>
          <w:sz w:val="24"/>
        </w:rPr>
        <w:tab/>
        <w:t>untrained</w:t>
      </w:r>
      <w:r w:rsidRPr="00243812">
        <w:rPr>
          <w:rFonts w:ascii="Montserrat" w:hAnsi="Montserrat"/>
          <w:sz w:val="24"/>
        </w:rPr>
        <w:tab/>
      </w:r>
    </w:p>
    <w:p w14:paraId="144AB5AC" w14:textId="77777777" w:rsidR="004E739B" w:rsidRPr="00243812" w:rsidRDefault="00243812" w:rsidP="00F01A18">
      <w:pPr>
        <w:pStyle w:val="NoSpacing"/>
        <w:rPr>
          <w:rFonts w:ascii="Montserrat" w:hAnsi="Montserrat"/>
          <w:sz w:val="24"/>
        </w:rPr>
      </w:pPr>
      <w:r w:rsidRPr="00243812">
        <w:rPr>
          <w:rFonts w:ascii="Montserrat" w:hAnsi="Montserrat"/>
          <w:sz w:val="24"/>
        </w:rPr>
        <w:t>1 - 10</w:t>
      </w:r>
      <w:r w:rsidRPr="00243812">
        <w:rPr>
          <w:rFonts w:ascii="Montserrat" w:hAnsi="Montserrat"/>
          <w:sz w:val="24"/>
        </w:rPr>
        <w:tab/>
        <w:t>novice</w:t>
      </w:r>
      <w:r w:rsidRPr="00243812">
        <w:rPr>
          <w:rFonts w:ascii="Montserrat" w:hAnsi="Montserrat"/>
          <w:sz w:val="24"/>
        </w:rPr>
        <w:tab/>
      </w:r>
    </w:p>
    <w:p w14:paraId="112855A3" w14:textId="77777777" w:rsidR="004E739B" w:rsidRPr="00243812" w:rsidRDefault="00243812" w:rsidP="00F01A18">
      <w:pPr>
        <w:pStyle w:val="NoSpacing"/>
        <w:rPr>
          <w:rFonts w:ascii="Montserrat" w:hAnsi="Montserrat"/>
          <w:sz w:val="24"/>
        </w:rPr>
      </w:pPr>
      <w:r w:rsidRPr="00243812">
        <w:rPr>
          <w:rFonts w:ascii="Montserrat" w:hAnsi="Montserrat"/>
          <w:sz w:val="24"/>
        </w:rPr>
        <w:t>10 - 100</w:t>
      </w:r>
      <w:r w:rsidRPr="00243812">
        <w:rPr>
          <w:rFonts w:ascii="Montserrat" w:hAnsi="Montserrat"/>
          <w:sz w:val="24"/>
        </w:rPr>
        <w:tab/>
        <w:t>apprentice</w:t>
      </w:r>
    </w:p>
    <w:p w14:paraId="536A1300" w14:textId="77777777" w:rsidR="004E739B" w:rsidRPr="00243812" w:rsidRDefault="00243812" w:rsidP="00F01A18">
      <w:pPr>
        <w:pStyle w:val="NoSpacing"/>
        <w:rPr>
          <w:rFonts w:ascii="Montserrat" w:hAnsi="Montserrat"/>
          <w:sz w:val="24"/>
        </w:rPr>
      </w:pPr>
      <w:r w:rsidRPr="00243812">
        <w:rPr>
          <w:rFonts w:ascii="Montserrat" w:hAnsi="Montserrat"/>
          <w:sz w:val="24"/>
        </w:rPr>
        <w:t>100 -1000</w:t>
      </w:r>
      <w:r w:rsidRPr="00243812">
        <w:rPr>
          <w:rFonts w:ascii="Montserrat" w:hAnsi="Montserrat"/>
          <w:sz w:val="24"/>
        </w:rPr>
        <w:tab/>
        <w:t>master</w:t>
      </w:r>
    </w:p>
    <w:p w14:paraId="2767B71A" w14:textId="77777777" w:rsidR="004E739B" w:rsidRPr="00243812" w:rsidRDefault="00243812" w:rsidP="00F01A18">
      <w:pPr>
        <w:pStyle w:val="NoSpacing"/>
        <w:rPr>
          <w:rFonts w:ascii="Montserrat" w:hAnsi="Montserrat"/>
          <w:sz w:val="24"/>
        </w:rPr>
      </w:pPr>
      <w:r w:rsidRPr="00243812">
        <w:rPr>
          <w:rFonts w:ascii="Montserrat" w:hAnsi="Montserrat"/>
          <w:sz w:val="24"/>
        </w:rPr>
        <w:t>1000- 10,000</w:t>
      </w:r>
      <w:r w:rsidRPr="00243812">
        <w:rPr>
          <w:rFonts w:ascii="Montserrat" w:hAnsi="Montserrat"/>
          <w:sz w:val="24"/>
        </w:rPr>
        <w:tab/>
        <w:t>adept</w:t>
      </w:r>
    </w:p>
    <w:p w14:paraId="50E81A97" w14:textId="77777777" w:rsidR="004E739B" w:rsidRPr="00243812" w:rsidRDefault="00243812" w:rsidP="00F01A18">
      <w:pPr>
        <w:pStyle w:val="NoSpacing"/>
        <w:rPr>
          <w:rFonts w:ascii="Montserrat" w:hAnsi="Montserrat"/>
          <w:sz w:val="24"/>
        </w:rPr>
      </w:pPr>
      <w:r w:rsidRPr="00243812">
        <w:rPr>
          <w:rFonts w:ascii="Montserrat" w:hAnsi="Montserrat"/>
          <w:sz w:val="24"/>
        </w:rPr>
        <w:t>10,000 - 100,000</w:t>
      </w:r>
      <w:r w:rsidRPr="00243812">
        <w:rPr>
          <w:rFonts w:ascii="Montserrat" w:hAnsi="Montserrat"/>
          <w:sz w:val="24"/>
        </w:rPr>
        <w:tab/>
        <w:t>wizard</w:t>
      </w:r>
    </w:p>
    <w:p w14:paraId="7350EAE5" w14:textId="77777777" w:rsidR="004E739B" w:rsidRPr="00243812" w:rsidRDefault="00243812" w:rsidP="00F01A18">
      <w:pPr>
        <w:pStyle w:val="NoSpacing"/>
        <w:rPr>
          <w:rFonts w:ascii="Montserrat" w:hAnsi="Montserrat"/>
          <w:sz w:val="24"/>
        </w:rPr>
      </w:pPr>
      <w:r w:rsidRPr="00243812">
        <w:rPr>
          <w:rFonts w:ascii="Montserrat" w:hAnsi="Montserrat"/>
          <w:sz w:val="24"/>
        </w:rPr>
        <w:t>100,000 - 1,000,000</w:t>
      </w:r>
      <w:r w:rsidRPr="00243812">
        <w:rPr>
          <w:rFonts w:ascii="Montserrat" w:hAnsi="Montserrat"/>
          <w:sz w:val="24"/>
        </w:rPr>
        <w:tab/>
        <w:t>ascendant</w:t>
      </w:r>
    </w:p>
    <w:p w14:paraId="02503D72" w14:textId="77777777" w:rsidR="004E739B" w:rsidRPr="00243812" w:rsidRDefault="00243812" w:rsidP="00F01A18">
      <w:pPr>
        <w:pStyle w:val="NoSpacing"/>
        <w:rPr>
          <w:rFonts w:ascii="Montserrat" w:hAnsi="Montserrat"/>
          <w:sz w:val="24"/>
        </w:rPr>
      </w:pPr>
      <w:r w:rsidRPr="00243812">
        <w:rPr>
          <w:rFonts w:ascii="Montserrat" w:hAnsi="Montserrat"/>
          <w:sz w:val="24"/>
        </w:rPr>
        <w:t>1,000,000 - 10,000,000</w:t>
      </w:r>
      <w:r w:rsidRPr="00243812">
        <w:rPr>
          <w:rFonts w:ascii="Montserrat" w:hAnsi="Montserrat"/>
          <w:sz w:val="24"/>
        </w:rPr>
        <w:tab/>
        <w:t>avatar</w:t>
      </w:r>
    </w:p>
    <w:p w14:paraId="5B51E167" w14:textId="77777777" w:rsidR="004E739B" w:rsidRPr="00243812" w:rsidRDefault="00243812" w:rsidP="00F01A18">
      <w:pPr>
        <w:pStyle w:val="NoSpacing"/>
        <w:rPr>
          <w:rFonts w:ascii="Montserrat" w:hAnsi="Montserrat"/>
          <w:sz w:val="24"/>
        </w:rPr>
      </w:pPr>
      <w:r w:rsidRPr="00243812">
        <w:rPr>
          <w:rFonts w:ascii="Montserrat" w:hAnsi="Montserrat"/>
          <w:sz w:val="24"/>
        </w:rPr>
        <w:t>10,000,000 - 100,000,000</w:t>
      </w:r>
      <w:r w:rsidRPr="00243812">
        <w:rPr>
          <w:rFonts w:ascii="Montserrat" w:hAnsi="Montserrat"/>
          <w:sz w:val="24"/>
        </w:rPr>
        <w:tab/>
        <w:t>demigod</w:t>
      </w:r>
    </w:p>
    <w:p w14:paraId="6F4125F4" w14:textId="77777777" w:rsidR="004E739B" w:rsidRPr="00243812" w:rsidRDefault="00243812" w:rsidP="00F01A18">
      <w:pPr>
        <w:pStyle w:val="NoSpacing"/>
        <w:rPr>
          <w:rFonts w:ascii="Montserrat" w:hAnsi="Montserrat"/>
          <w:sz w:val="24"/>
        </w:rPr>
      </w:pPr>
      <w:r w:rsidRPr="00243812">
        <w:rPr>
          <w:rFonts w:ascii="Montserrat" w:hAnsi="Montserrat"/>
          <w:sz w:val="24"/>
        </w:rPr>
        <w:t>100,000,000 - 1,000,000,000</w:t>
      </w:r>
      <w:r w:rsidRPr="00243812">
        <w:rPr>
          <w:rFonts w:ascii="Montserrat" w:hAnsi="Montserrat"/>
          <w:sz w:val="24"/>
        </w:rPr>
        <w:tab/>
        <w:t>god</w:t>
      </w:r>
    </w:p>
    <w:p w14:paraId="3159E3F3" w14:textId="77777777" w:rsidR="004E739B" w:rsidRPr="00243812" w:rsidRDefault="004E739B" w:rsidP="00F01A18">
      <w:pPr>
        <w:pStyle w:val="NoSpacing"/>
        <w:rPr>
          <w:rFonts w:ascii="Montserrat" w:hAnsi="Montserrat"/>
          <w:sz w:val="24"/>
        </w:rPr>
      </w:pPr>
    </w:p>
    <w:p w14:paraId="608AA0BD" w14:textId="77777777" w:rsidR="004E739B" w:rsidRPr="00243812" w:rsidRDefault="004E739B" w:rsidP="00F01A18">
      <w:pPr>
        <w:pStyle w:val="NoSpacing"/>
        <w:rPr>
          <w:rFonts w:ascii="Montserrat" w:hAnsi="Montserrat"/>
          <w:sz w:val="24"/>
        </w:rPr>
      </w:pPr>
    </w:p>
    <w:p w14:paraId="41456D18" w14:textId="77777777" w:rsidR="004E739B" w:rsidRPr="00243812" w:rsidRDefault="00243812" w:rsidP="00F01A18">
      <w:pPr>
        <w:pStyle w:val="NoSpacing"/>
        <w:rPr>
          <w:rFonts w:ascii="Montserrat" w:hAnsi="Montserrat"/>
          <w:sz w:val="24"/>
        </w:rPr>
      </w:pPr>
      <w:r w:rsidRPr="00243812">
        <w:rPr>
          <w:rFonts w:ascii="Montserrat" w:hAnsi="Montserrat"/>
          <w:sz w:val="24"/>
        </w:rPr>
        <w:t>Difficulty</w:t>
      </w:r>
    </w:p>
    <w:p w14:paraId="1F7703EB" w14:textId="35769B9F" w:rsidR="004E739B" w:rsidRPr="00243812" w:rsidRDefault="00243812" w:rsidP="00F01A18">
      <w:pPr>
        <w:pStyle w:val="NoSpacing"/>
        <w:rPr>
          <w:rFonts w:ascii="Montserrat" w:hAnsi="Montserrat"/>
          <w:sz w:val="24"/>
        </w:rPr>
      </w:pPr>
      <w:r w:rsidRPr="00243812">
        <w:rPr>
          <w:rFonts w:ascii="Montserrat" w:hAnsi="Montserrat"/>
          <w:sz w:val="24"/>
        </w:rPr>
        <w:t>These values represent the relative difficulty within a given Order of Magnitude.</w:t>
      </w:r>
      <w:r w:rsidR="006F60BF" w:rsidRPr="00243812">
        <w:rPr>
          <w:rFonts w:ascii="Montserrat" w:hAnsi="Montserrat"/>
          <w:sz w:val="24"/>
        </w:rPr>
        <w:t xml:space="preserve"> </w:t>
      </w:r>
      <w:r w:rsidRPr="00243812">
        <w:rPr>
          <w:rFonts w:ascii="Montserrat" w:hAnsi="Montserrat"/>
          <w:sz w:val="24"/>
        </w:rPr>
        <w:t>This value is applied to the highest magnitude die of the roll, the lead die.</w:t>
      </w:r>
      <w:r w:rsidR="006F60BF" w:rsidRPr="00243812">
        <w:rPr>
          <w:rFonts w:ascii="Montserrat" w:hAnsi="Montserrat"/>
          <w:sz w:val="24"/>
        </w:rPr>
        <w:t xml:space="preserve"> </w:t>
      </w:r>
      <w:r w:rsidRPr="00243812">
        <w:rPr>
          <w:rFonts w:ascii="Montserrat" w:hAnsi="Montserrat"/>
          <w:sz w:val="24"/>
        </w:rPr>
        <w:t>If the aptitude, or rating, of the ability or attribute in use exceeds the difficulty, the success is automatic save for a token roll to check for a critical success or failure.</w:t>
      </w:r>
    </w:p>
    <w:p w14:paraId="33DE0BD0" w14:textId="77777777" w:rsidR="004E739B" w:rsidRPr="00243812" w:rsidRDefault="004E739B" w:rsidP="00F01A18">
      <w:pPr>
        <w:pStyle w:val="NoSpacing"/>
        <w:rPr>
          <w:rFonts w:ascii="Montserrat" w:hAnsi="Montserrat"/>
          <w:sz w:val="24"/>
        </w:rPr>
      </w:pPr>
    </w:p>
    <w:p w14:paraId="6878024D" w14:textId="77777777" w:rsidR="004E739B" w:rsidRPr="00243812" w:rsidRDefault="00243812" w:rsidP="00F01A18">
      <w:pPr>
        <w:pStyle w:val="NoSpacing"/>
        <w:rPr>
          <w:rFonts w:ascii="Montserrat" w:hAnsi="Montserrat"/>
          <w:sz w:val="24"/>
        </w:rPr>
      </w:pPr>
      <w:r w:rsidRPr="00243812">
        <w:rPr>
          <w:rFonts w:ascii="Montserrat" w:hAnsi="Montserrat"/>
          <w:sz w:val="24"/>
        </w:rPr>
        <w:t>OV</w:t>
      </w:r>
      <w:r w:rsidRPr="00243812">
        <w:rPr>
          <w:rFonts w:ascii="Montserrat" w:hAnsi="Montserrat"/>
          <w:sz w:val="24"/>
        </w:rPr>
        <w:tab/>
        <w:t>relative</w:t>
      </w:r>
    </w:p>
    <w:p w14:paraId="5EFD38B6"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damn near impossible - natural crit only</w:t>
      </w:r>
    </w:p>
    <w:p w14:paraId="337577CF" w14:textId="77777777"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damn hard - critical success needed</w:t>
      </w:r>
    </w:p>
    <w:p w14:paraId="3C8203EF" w14:textId="77777777"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extremely hard</w:t>
      </w:r>
    </w:p>
    <w:p w14:paraId="62DDC974" w14:textId="77777777"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very, very hard</w:t>
      </w:r>
    </w:p>
    <w:p w14:paraId="71865AFA" w14:textId="77777777"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very hard</w:t>
      </w:r>
    </w:p>
    <w:p w14:paraId="4A5D21FB" w14:textId="77777777"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hard</w:t>
      </w:r>
    </w:p>
    <w:p w14:paraId="71ED6915" w14:textId="77777777"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difficult</w:t>
      </w:r>
    </w:p>
    <w:p w14:paraId="3BE52EBC" w14:textId="77777777"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significant</w:t>
      </w:r>
    </w:p>
    <w:p w14:paraId="623EAF8C" w14:textId="77777777"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easy</w:t>
      </w:r>
    </w:p>
    <w:p w14:paraId="19E1721E" w14:textId="77777777"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effortless</w:t>
      </w:r>
    </w:p>
    <w:p w14:paraId="78E39DB8" w14:textId="77777777" w:rsidR="004E739B" w:rsidRPr="00243812" w:rsidRDefault="004E739B" w:rsidP="00F01A18">
      <w:pPr>
        <w:pStyle w:val="NoSpacing"/>
        <w:rPr>
          <w:rFonts w:ascii="Montserrat" w:hAnsi="Montserrat"/>
          <w:sz w:val="24"/>
        </w:rPr>
      </w:pPr>
    </w:p>
    <w:p w14:paraId="4F269E38" w14:textId="77777777" w:rsidR="004E739B" w:rsidRPr="00243812" w:rsidRDefault="004E739B" w:rsidP="00F01A18">
      <w:pPr>
        <w:pStyle w:val="NoSpacing"/>
        <w:rPr>
          <w:rFonts w:ascii="Montserrat" w:hAnsi="Montserrat"/>
          <w:sz w:val="24"/>
        </w:rPr>
      </w:pPr>
    </w:p>
    <w:p w14:paraId="1790A649"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Armor Value1 </w:t>
      </w:r>
    </w:p>
    <w:p w14:paraId="2347ED21" w14:textId="77777777" w:rsidR="004E739B" w:rsidRPr="00243812" w:rsidRDefault="00243812" w:rsidP="00F01A18">
      <w:pPr>
        <w:pStyle w:val="NoSpacing"/>
        <w:rPr>
          <w:rFonts w:ascii="Montserrat" w:hAnsi="Montserrat"/>
          <w:sz w:val="24"/>
        </w:rPr>
      </w:pPr>
      <w:r w:rsidRPr="00243812">
        <w:rPr>
          <w:rFonts w:ascii="Montserrat" w:hAnsi="Montserrat"/>
          <w:sz w:val="24"/>
        </w:rPr>
        <w:t>The standard hardness/density rating for materials</w:t>
      </w:r>
    </w:p>
    <w:p w14:paraId="1960BDB8" w14:textId="77777777" w:rsidR="004E739B" w:rsidRPr="00243812" w:rsidRDefault="004E739B" w:rsidP="00F01A18">
      <w:pPr>
        <w:pStyle w:val="NoSpacing"/>
        <w:rPr>
          <w:rFonts w:ascii="Montserrat" w:hAnsi="Montserrat"/>
          <w:sz w:val="24"/>
        </w:rPr>
      </w:pPr>
    </w:p>
    <w:p w14:paraId="2F5AEE32" w14:textId="77777777" w:rsidR="004E739B" w:rsidRPr="00243812" w:rsidRDefault="00243812" w:rsidP="00F01A18">
      <w:pPr>
        <w:pStyle w:val="NoSpacing"/>
        <w:rPr>
          <w:rFonts w:ascii="Montserrat" w:hAnsi="Montserrat"/>
          <w:sz w:val="24"/>
        </w:rPr>
      </w:pPr>
      <w:r w:rsidRPr="00243812">
        <w:rPr>
          <w:rFonts w:ascii="Montserrat" w:hAnsi="Montserrat"/>
          <w:sz w:val="24"/>
        </w:rPr>
        <w:t>Mhos (AV1 )</w:t>
      </w:r>
      <w:r w:rsidRPr="00243812">
        <w:rPr>
          <w:rFonts w:ascii="Montserrat" w:hAnsi="Montserrat"/>
          <w:sz w:val="24"/>
        </w:rPr>
        <w:tab/>
        <w:t xml:space="preserve">material equivalent </w:t>
      </w:r>
    </w:p>
    <w:p w14:paraId="4E70D066" w14:textId="5C5DB68A"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graphite, talc</w:t>
      </w:r>
      <w:r w:rsidR="006F60BF" w:rsidRPr="00243812">
        <w:rPr>
          <w:rFonts w:ascii="Montserrat" w:hAnsi="Montserrat"/>
          <w:sz w:val="24"/>
        </w:rPr>
        <w:tab/>
      </w:r>
    </w:p>
    <w:p w14:paraId="58F7C9E5" w14:textId="77777777" w:rsidR="004E739B" w:rsidRPr="00243812" w:rsidRDefault="00243812" w:rsidP="00F01A18">
      <w:pPr>
        <w:pStyle w:val="NoSpacing"/>
        <w:rPr>
          <w:rFonts w:ascii="Montserrat" w:hAnsi="Montserrat"/>
          <w:sz w:val="24"/>
        </w:rPr>
      </w:pPr>
      <w:r w:rsidRPr="00243812">
        <w:rPr>
          <w:rFonts w:ascii="Montserrat" w:hAnsi="Montserrat"/>
          <w:sz w:val="24"/>
        </w:rPr>
        <w:t>1.5</w:t>
      </w:r>
      <w:r w:rsidRPr="00243812">
        <w:rPr>
          <w:rFonts w:ascii="Montserrat" w:hAnsi="Montserrat"/>
          <w:sz w:val="24"/>
        </w:rPr>
        <w:tab/>
        <w:t>organic flesh</w:t>
      </w:r>
    </w:p>
    <w:p w14:paraId="35094529" w14:textId="77777777"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plaster, alabaster</w:t>
      </w:r>
      <w:r w:rsidRPr="00243812">
        <w:rPr>
          <w:rFonts w:ascii="Montserrat" w:hAnsi="Montserrat"/>
          <w:sz w:val="24"/>
        </w:rPr>
        <w:tab/>
      </w:r>
    </w:p>
    <w:p w14:paraId="3FAF101C" w14:textId="77777777" w:rsidR="004E739B" w:rsidRPr="00243812" w:rsidRDefault="00243812" w:rsidP="00F01A18">
      <w:pPr>
        <w:pStyle w:val="NoSpacing"/>
        <w:rPr>
          <w:rFonts w:ascii="Montserrat" w:hAnsi="Montserrat"/>
          <w:sz w:val="24"/>
        </w:rPr>
      </w:pPr>
      <w:r w:rsidRPr="00243812">
        <w:rPr>
          <w:rFonts w:ascii="Montserrat" w:hAnsi="Montserrat"/>
          <w:sz w:val="24"/>
        </w:rPr>
        <w:t>2.5</w:t>
      </w:r>
      <w:r w:rsidRPr="00243812">
        <w:rPr>
          <w:rFonts w:ascii="Montserrat" w:hAnsi="Montserrat"/>
          <w:sz w:val="24"/>
        </w:rPr>
        <w:tab/>
        <w:t>fingernail, claw</w:t>
      </w:r>
    </w:p>
    <w:p w14:paraId="3A09D053" w14:textId="3E70122E"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bone, calcite, pearl, limestone</w:t>
      </w:r>
      <w:r w:rsidR="006F60BF" w:rsidRPr="00243812">
        <w:rPr>
          <w:rFonts w:ascii="Montserrat" w:hAnsi="Montserrat"/>
          <w:sz w:val="24"/>
        </w:rPr>
        <w:tab/>
      </w:r>
    </w:p>
    <w:p w14:paraId="2589C4F0" w14:textId="77777777" w:rsidR="004E739B" w:rsidRPr="00243812" w:rsidRDefault="00243812" w:rsidP="00F01A18">
      <w:pPr>
        <w:pStyle w:val="NoSpacing"/>
        <w:rPr>
          <w:rFonts w:ascii="Montserrat" w:hAnsi="Montserrat"/>
          <w:sz w:val="24"/>
        </w:rPr>
      </w:pPr>
      <w:r w:rsidRPr="00243812">
        <w:rPr>
          <w:rFonts w:ascii="Montserrat" w:hAnsi="Montserrat"/>
          <w:sz w:val="24"/>
        </w:rPr>
        <w:t>3.5</w:t>
      </w:r>
      <w:r w:rsidRPr="00243812">
        <w:rPr>
          <w:rFonts w:ascii="Montserrat" w:hAnsi="Montserrat"/>
          <w:sz w:val="24"/>
        </w:rPr>
        <w:tab/>
        <w:t>copper coin</w:t>
      </w:r>
    </w:p>
    <w:p w14:paraId="3154FB49" w14:textId="6FC38E78"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tooth, fluorite</w:t>
      </w:r>
      <w:r w:rsidR="006F60BF" w:rsidRPr="00243812">
        <w:rPr>
          <w:rFonts w:ascii="Montserrat" w:hAnsi="Montserrat"/>
          <w:sz w:val="24"/>
        </w:rPr>
        <w:tab/>
      </w:r>
    </w:p>
    <w:p w14:paraId="24390007" w14:textId="77777777" w:rsidR="004E739B" w:rsidRPr="00243812" w:rsidRDefault="00243812" w:rsidP="00F01A18">
      <w:pPr>
        <w:pStyle w:val="NoSpacing"/>
        <w:rPr>
          <w:rFonts w:ascii="Montserrat" w:hAnsi="Montserrat"/>
          <w:sz w:val="24"/>
        </w:rPr>
      </w:pPr>
      <w:r w:rsidRPr="00243812">
        <w:rPr>
          <w:rFonts w:ascii="Montserrat" w:hAnsi="Montserrat"/>
          <w:sz w:val="24"/>
        </w:rPr>
        <w:t>4.5</w:t>
      </w:r>
      <w:r w:rsidRPr="00243812">
        <w:rPr>
          <w:rFonts w:ascii="Montserrat" w:hAnsi="Montserrat"/>
          <w:sz w:val="24"/>
        </w:rPr>
        <w:tab/>
        <w:t>lead glass</w:t>
      </w:r>
    </w:p>
    <w:p w14:paraId="39C2E496" w14:textId="21C148D7"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apatite (rock), shale</w:t>
      </w:r>
      <w:r w:rsidR="006F60BF" w:rsidRPr="00243812">
        <w:rPr>
          <w:rFonts w:ascii="Montserrat" w:hAnsi="Montserrat"/>
          <w:sz w:val="24"/>
        </w:rPr>
        <w:tab/>
      </w:r>
    </w:p>
    <w:p w14:paraId="04C81262" w14:textId="77777777" w:rsidR="004E739B" w:rsidRPr="00243812" w:rsidRDefault="00243812" w:rsidP="00F01A18">
      <w:pPr>
        <w:pStyle w:val="NoSpacing"/>
        <w:rPr>
          <w:rFonts w:ascii="Montserrat" w:hAnsi="Montserrat"/>
          <w:sz w:val="24"/>
        </w:rPr>
      </w:pPr>
      <w:r w:rsidRPr="00243812">
        <w:rPr>
          <w:rFonts w:ascii="Montserrat" w:hAnsi="Montserrat"/>
          <w:sz w:val="24"/>
        </w:rPr>
        <w:t>5.5</w:t>
      </w:r>
      <w:r w:rsidRPr="00243812">
        <w:rPr>
          <w:rFonts w:ascii="Montserrat" w:hAnsi="Montserrat"/>
          <w:sz w:val="24"/>
        </w:rPr>
        <w:tab/>
        <w:t>window glass, rock</w:t>
      </w:r>
    </w:p>
    <w:p w14:paraId="0A75DC72" w14:textId="132E4B0D"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r>
      <w:r w:rsidRPr="00243812">
        <w:rPr>
          <w:rFonts w:ascii="Montserrat" w:hAnsi="Montserrat"/>
          <w:sz w:val="24"/>
        </w:rPr>
        <w:t>feldspar</w:t>
      </w:r>
      <w:r w:rsidR="006F60BF" w:rsidRPr="00243812">
        <w:rPr>
          <w:rFonts w:ascii="Montserrat" w:hAnsi="Montserrat"/>
          <w:sz w:val="24"/>
        </w:rPr>
        <w:tab/>
      </w:r>
    </w:p>
    <w:p w14:paraId="6696C6A5" w14:textId="77777777" w:rsidR="004E739B" w:rsidRPr="00243812" w:rsidRDefault="00243812" w:rsidP="00F01A18">
      <w:pPr>
        <w:pStyle w:val="NoSpacing"/>
        <w:rPr>
          <w:rFonts w:ascii="Montserrat" w:hAnsi="Montserrat"/>
          <w:sz w:val="24"/>
        </w:rPr>
      </w:pPr>
      <w:r w:rsidRPr="00243812">
        <w:rPr>
          <w:rFonts w:ascii="Montserrat" w:hAnsi="Montserrat"/>
          <w:sz w:val="24"/>
        </w:rPr>
        <w:t>6.75</w:t>
      </w:r>
      <w:r w:rsidRPr="00243812">
        <w:rPr>
          <w:rFonts w:ascii="Montserrat" w:hAnsi="Montserrat"/>
          <w:sz w:val="24"/>
        </w:rPr>
        <w:tab/>
        <w:t>tungsten, chromium, carbon steel</w:t>
      </w:r>
    </w:p>
    <w:p w14:paraId="414FA1DA" w14:textId="4D7ACA6F"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quartz</w:t>
      </w:r>
      <w:r w:rsidR="006F60BF" w:rsidRPr="00243812">
        <w:rPr>
          <w:rFonts w:ascii="Montserrat" w:hAnsi="Montserrat"/>
          <w:sz w:val="24"/>
        </w:rPr>
        <w:tab/>
      </w:r>
    </w:p>
    <w:p w14:paraId="2700EFFA" w14:textId="77777777" w:rsidR="004E739B" w:rsidRPr="00243812" w:rsidRDefault="00243812" w:rsidP="00F01A18">
      <w:pPr>
        <w:pStyle w:val="NoSpacing"/>
        <w:rPr>
          <w:rFonts w:ascii="Montserrat" w:hAnsi="Montserrat"/>
          <w:sz w:val="24"/>
        </w:rPr>
      </w:pPr>
      <w:r w:rsidRPr="00243812">
        <w:rPr>
          <w:rFonts w:ascii="Montserrat" w:hAnsi="Montserrat"/>
          <w:sz w:val="24"/>
        </w:rPr>
        <w:t>7.5</w:t>
      </w:r>
      <w:r w:rsidRPr="00243812">
        <w:rPr>
          <w:rFonts w:ascii="Montserrat" w:hAnsi="Montserrat"/>
          <w:sz w:val="24"/>
        </w:rPr>
        <w:tab/>
        <w:t>tourmaline, zircon</w:t>
      </w:r>
      <w:r w:rsidRPr="00243812">
        <w:rPr>
          <w:rFonts w:ascii="Montserrat" w:hAnsi="Montserrat"/>
          <w:sz w:val="24"/>
        </w:rPr>
        <w:tab/>
      </w:r>
    </w:p>
    <w:p w14:paraId="6A03241B" w14:textId="05DE9867"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topaz</w:t>
      </w:r>
      <w:r w:rsidR="006F60BF" w:rsidRPr="00243812">
        <w:rPr>
          <w:rFonts w:ascii="Montserrat" w:hAnsi="Montserrat"/>
          <w:sz w:val="24"/>
        </w:rPr>
        <w:tab/>
      </w:r>
    </w:p>
    <w:p w14:paraId="158D1B4B" w14:textId="3B28FE61" w:rsidR="004E739B" w:rsidRPr="00243812" w:rsidRDefault="00243812" w:rsidP="00F01A18">
      <w:pPr>
        <w:pStyle w:val="NoSpacing"/>
        <w:rPr>
          <w:rFonts w:ascii="Montserrat" w:hAnsi="Montserrat"/>
          <w:sz w:val="24"/>
        </w:rPr>
      </w:pPr>
      <w:r w:rsidRPr="00243812">
        <w:rPr>
          <w:rFonts w:ascii="Montserrat" w:hAnsi="Montserrat"/>
          <w:sz w:val="24"/>
        </w:rPr>
        <w:t>8.5</w:t>
      </w:r>
      <w:r w:rsidRPr="00243812">
        <w:rPr>
          <w:rFonts w:ascii="Montserrat" w:hAnsi="Montserrat"/>
          <w:sz w:val="24"/>
        </w:rPr>
        <w:tab/>
        <w:t>chrysoberyl, beryl</w:t>
      </w:r>
      <w:r w:rsidR="006F60BF" w:rsidRPr="00243812">
        <w:rPr>
          <w:rFonts w:ascii="Montserrat" w:hAnsi="Montserrat"/>
          <w:sz w:val="24"/>
        </w:rPr>
        <w:tab/>
      </w:r>
    </w:p>
    <w:p w14:paraId="615CCCE8" w14:textId="39B5A09E"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corundum, ruby, sapphire</w:t>
      </w:r>
      <w:r w:rsidR="006F60BF" w:rsidRPr="00243812">
        <w:rPr>
          <w:rFonts w:ascii="Montserrat" w:hAnsi="Montserrat"/>
          <w:sz w:val="24"/>
        </w:rPr>
        <w:tab/>
      </w:r>
    </w:p>
    <w:p w14:paraId="402DD71E"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diamond, industrial ceramic</w:t>
      </w:r>
    </w:p>
    <w:p w14:paraId="39A276E3" w14:textId="77777777" w:rsidR="004E739B" w:rsidRPr="00243812" w:rsidRDefault="004E739B" w:rsidP="00F01A18">
      <w:pPr>
        <w:pStyle w:val="NoSpacing"/>
        <w:rPr>
          <w:rFonts w:ascii="Montserrat" w:hAnsi="Montserrat"/>
          <w:sz w:val="24"/>
        </w:rPr>
      </w:pPr>
    </w:p>
    <w:p w14:paraId="28B7A5E7" w14:textId="77777777" w:rsidR="004E739B" w:rsidRPr="00243812" w:rsidRDefault="004E739B" w:rsidP="00F01A18">
      <w:pPr>
        <w:pStyle w:val="NoSpacing"/>
        <w:rPr>
          <w:rFonts w:ascii="Montserrat" w:hAnsi="Montserrat"/>
          <w:sz w:val="24"/>
        </w:rPr>
      </w:pPr>
    </w:p>
    <w:p w14:paraId="286454A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Armor Value2 </w:t>
      </w:r>
    </w:p>
    <w:p w14:paraId="2C114ECF" w14:textId="77777777" w:rsidR="004E739B" w:rsidRPr="00243812" w:rsidRDefault="00243812" w:rsidP="00F01A18">
      <w:pPr>
        <w:pStyle w:val="NoSpacing"/>
        <w:rPr>
          <w:rFonts w:ascii="Montserrat" w:hAnsi="Montserrat"/>
          <w:sz w:val="24"/>
        </w:rPr>
      </w:pPr>
      <w:r w:rsidRPr="00243812">
        <w:rPr>
          <w:rFonts w:ascii="Montserrat" w:hAnsi="Montserrat"/>
          <w:sz w:val="24"/>
        </w:rPr>
        <w:t>The standard resilience/flexibility rating for materials</w:t>
      </w:r>
    </w:p>
    <w:p w14:paraId="2F092C7F" w14:textId="77777777" w:rsidR="004E739B" w:rsidRPr="00243812" w:rsidRDefault="004E739B" w:rsidP="00F01A18">
      <w:pPr>
        <w:pStyle w:val="NoSpacing"/>
        <w:rPr>
          <w:rFonts w:ascii="Montserrat" w:hAnsi="Montserrat"/>
          <w:sz w:val="24"/>
        </w:rPr>
      </w:pPr>
    </w:p>
    <w:p w14:paraId="0DFCE10D" w14:textId="77777777" w:rsidR="004E739B" w:rsidRPr="00243812" w:rsidRDefault="00243812" w:rsidP="00F01A18">
      <w:pPr>
        <w:pStyle w:val="NoSpacing"/>
        <w:rPr>
          <w:rFonts w:ascii="Montserrat" w:hAnsi="Montserrat"/>
          <w:sz w:val="24"/>
        </w:rPr>
      </w:pPr>
      <w:r w:rsidRPr="00243812">
        <w:rPr>
          <w:rFonts w:ascii="Montserrat" w:hAnsi="Montserrat"/>
          <w:sz w:val="24"/>
        </w:rPr>
        <w:t>Give (AV2 )</w:t>
      </w:r>
      <w:r w:rsidRPr="00243812">
        <w:rPr>
          <w:rFonts w:ascii="Montserrat" w:hAnsi="Montserrat"/>
          <w:sz w:val="24"/>
        </w:rPr>
        <w:tab/>
        <w:t xml:space="preserve">material equivalent </w:t>
      </w:r>
    </w:p>
    <w:p w14:paraId="39526C31" w14:textId="77777777" w:rsidR="004E739B" w:rsidRPr="00243812" w:rsidRDefault="00243812" w:rsidP="00F01A18">
      <w:pPr>
        <w:pStyle w:val="NoSpacing"/>
        <w:rPr>
          <w:rFonts w:ascii="Montserrat" w:hAnsi="Montserrat"/>
          <w:sz w:val="24"/>
        </w:rPr>
      </w:pPr>
      <w:r w:rsidRPr="00243812">
        <w:rPr>
          <w:rFonts w:ascii="Montserrat" w:hAnsi="Montserrat"/>
          <w:sz w:val="24"/>
        </w:rPr>
        <w:t>0.01</w:t>
      </w:r>
      <w:r w:rsidRPr="00243812">
        <w:rPr>
          <w:rFonts w:ascii="Montserrat" w:hAnsi="Montserrat"/>
          <w:sz w:val="24"/>
        </w:rPr>
        <w:tab/>
        <w:t>delicate crystal - ultra-rigid</w:t>
      </w:r>
    </w:p>
    <w:p w14:paraId="2A0D5DAF" w14:textId="77777777" w:rsidR="004E739B" w:rsidRPr="00243812" w:rsidRDefault="00243812" w:rsidP="00F01A18">
      <w:pPr>
        <w:pStyle w:val="NoSpacing"/>
        <w:rPr>
          <w:rFonts w:ascii="Montserrat" w:hAnsi="Montserrat"/>
          <w:sz w:val="24"/>
        </w:rPr>
      </w:pPr>
      <w:r w:rsidRPr="00243812">
        <w:rPr>
          <w:rFonts w:ascii="Montserrat" w:hAnsi="Montserrat"/>
          <w:sz w:val="24"/>
        </w:rPr>
        <w:t>0.1</w:t>
      </w:r>
      <w:r w:rsidRPr="00243812">
        <w:rPr>
          <w:rFonts w:ascii="Montserrat" w:hAnsi="Montserrat"/>
          <w:sz w:val="24"/>
        </w:rPr>
        <w:tab/>
        <w:t>hard crystal - extremely rigid</w:t>
      </w:r>
    </w:p>
    <w:p w14:paraId="5DCFB9CB" w14:textId="77777777" w:rsidR="004E739B" w:rsidRPr="00243812" w:rsidRDefault="00243812" w:rsidP="00F01A18">
      <w:pPr>
        <w:pStyle w:val="NoSpacing"/>
        <w:rPr>
          <w:rFonts w:ascii="Montserrat" w:hAnsi="Montserrat"/>
          <w:sz w:val="24"/>
        </w:rPr>
      </w:pPr>
      <w:r w:rsidRPr="00243812">
        <w:rPr>
          <w:rFonts w:ascii="Montserrat" w:hAnsi="Montserrat"/>
          <w:sz w:val="24"/>
        </w:rPr>
        <w:t>0.5</w:t>
      </w:r>
      <w:r w:rsidRPr="00243812">
        <w:rPr>
          <w:rFonts w:ascii="Montserrat" w:hAnsi="Montserrat"/>
          <w:sz w:val="24"/>
        </w:rPr>
        <w:tab/>
        <w:t>crystalline - very rigid</w:t>
      </w:r>
    </w:p>
    <w:p w14:paraId="05179BEF" w14:textId="77777777" w:rsidR="004E739B" w:rsidRPr="00243812" w:rsidRDefault="00243812" w:rsidP="00F01A18">
      <w:pPr>
        <w:pStyle w:val="NoSpacing"/>
        <w:rPr>
          <w:rFonts w:ascii="Montserrat" w:hAnsi="Montserrat"/>
          <w:sz w:val="24"/>
        </w:rPr>
      </w:pPr>
      <w:r w:rsidRPr="00243812">
        <w:rPr>
          <w:rFonts w:ascii="Montserrat" w:hAnsi="Montserrat"/>
          <w:sz w:val="24"/>
        </w:rPr>
        <w:t>0.7</w:t>
      </w:r>
      <w:r w:rsidRPr="00243812">
        <w:rPr>
          <w:rFonts w:ascii="Montserrat" w:hAnsi="Montserrat"/>
          <w:sz w:val="24"/>
        </w:rPr>
        <w:tab/>
        <w:t>metamorphic rock</w:t>
      </w:r>
    </w:p>
    <w:p w14:paraId="75C5C49C" w14:textId="77777777" w:rsidR="004E739B" w:rsidRPr="00243812" w:rsidRDefault="00243812" w:rsidP="00F01A18">
      <w:pPr>
        <w:pStyle w:val="NoSpacing"/>
        <w:rPr>
          <w:rFonts w:ascii="Montserrat" w:hAnsi="Montserrat"/>
          <w:sz w:val="24"/>
        </w:rPr>
      </w:pPr>
      <w:r w:rsidRPr="00243812">
        <w:rPr>
          <w:rFonts w:ascii="Montserrat" w:hAnsi="Montserrat"/>
          <w:sz w:val="24"/>
        </w:rPr>
        <w:t>0.9</w:t>
      </w:r>
      <w:r w:rsidRPr="00243812">
        <w:rPr>
          <w:rFonts w:ascii="Montserrat" w:hAnsi="Montserrat"/>
          <w:sz w:val="24"/>
        </w:rPr>
        <w:tab/>
        <w:t>sedimentary rock</w:t>
      </w:r>
    </w:p>
    <w:p w14:paraId="3F149BFE" w14:textId="77777777"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rock, iron, ceramic- rigid</w:t>
      </w:r>
    </w:p>
    <w:p w14:paraId="14B13AEA" w14:textId="77777777" w:rsidR="004E739B" w:rsidRPr="00243812" w:rsidRDefault="00243812" w:rsidP="00F01A18">
      <w:pPr>
        <w:pStyle w:val="NoSpacing"/>
        <w:rPr>
          <w:rFonts w:ascii="Montserrat" w:hAnsi="Montserrat"/>
          <w:sz w:val="24"/>
        </w:rPr>
      </w:pPr>
      <w:r w:rsidRPr="00243812">
        <w:rPr>
          <w:rFonts w:ascii="Montserrat" w:hAnsi="Montserrat"/>
          <w:sz w:val="24"/>
        </w:rPr>
        <w:t>1.1</w:t>
      </w:r>
      <w:r w:rsidRPr="00243812">
        <w:rPr>
          <w:rFonts w:ascii="Montserrat" w:hAnsi="Montserrat"/>
          <w:sz w:val="24"/>
        </w:rPr>
        <w:tab/>
        <w:t>glass</w:t>
      </w:r>
    </w:p>
    <w:p w14:paraId="6E2DDC1A" w14:textId="77777777" w:rsidR="004E739B" w:rsidRPr="00243812" w:rsidRDefault="00243812" w:rsidP="00F01A18">
      <w:pPr>
        <w:pStyle w:val="NoSpacing"/>
        <w:rPr>
          <w:rFonts w:ascii="Montserrat" w:hAnsi="Montserrat"/>
          <w:sz w:val="24"/>
        </w:rPr>
      </w:pPr>
      <w:r w:rsidRPr="00243812">
        <w:rPr>
          <w:rFonts w:ascii="Montserrat" w:hAnsi="Montserrat"/>
          <w:sz w:val="24"/>
        </w:rPr>
        <w:t>1.2</w:t>
      </w:r>
      <w:r w:rsidRPr="00243812">
        <w:rPr>
          <w:rFonts w:ascii="Montserrat" w:hAnsi="Montserrat"/>
          <w:sz w:val="24"/>
        </w:rPr>
        <w:tab/>
        <w:t>hard plastic</w:t>
      </w:r>
    </w:p>
    <w:p w14:paraId="7061BB04" w14:textId="77777777" w:rsidR="004E739B" w:rsidRPr="00243812" w:rsidRDefault="00243812" w:rsidP="00F01A18">
      <w:pPr>
        <w:pStyle w:val="NoSpacing"/>
        <w:rPr>
          <w:rFonts w:ascii="Montserrat" w:hAnsi="Montserrat"/>
          <w:sz w:val="24"/>
        </w:rPr>
      </w:pPr>
      <w:r w:rsidRPr="00243812">
        <w:rPr>
          <w:rFonts w:ascii="Montserrat" w:hAnsi="Montserrat"/>
          <w:sz w:val="24"/>
        </w:rPr>
        <w:t>1.5</w:t>
      </w:r>
      <w:r w:rsidRPr="00243812">
        <w:rPr>
          <w:rFonts w:ascii="Montserrat" w:hAnsi="Montserrat"/>
          <w:sz w:val="24"/>
        </w:rPr>
        <w:tab/>
        <w:t>hard steel, industrial ceramic</w:t>
      </w:r>
    </w:p>
    <w:p w14:paraId="7050861B" w14:textId="77777777"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bone, resilient steel</w:t>
      </w:r>
    </w:p>
    <w:p w14:paraId="5C35AB2C" w14:textId="77777777" w:rsidR="004E739B" w:rsidRPr="00243812" w:rsidRDefault="00243812" w:rsidP="00F01A18">
      <w:pPr>
        <w:pStyle w:val="NoSpacing"/>
        <w:rPr>
          <w:rFonts w:ascii="Montserrat" w:hAnsi="Montserrat"/>
          <w:sz w:val="24"/>
        </w:rPr>
      </w:pPr>
      <w:r w:rsidRPr="00243812">
        <w:rPr>
          <w:rFonts w:ascii="Montserrat" w:hAnsi="Montserrat"/>
          <w:sz w:val="24"/>
        </w:rPr>
        <w:t>2.5</w:t>
      </w:r>
      <w:r w:rsidRPr="00243812">
        <w:rPr>
          <w:rFonts w:ascii="Montserrat" w:hAnsi="Montserrat"/>
          <w:sz w:val="24"/>
        </w:rPr>
        <w:tab/>
        <w:t>Mongolian steel</w:t>
      </w:r>
    </w:p>
    <w:p w14:paraId="11F4B072" w14:textId="77777777"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hard wood, mild steel</w:t>
      </w:r>
    </w:p>
    <w:p w14:paraId="7321C9BF" w14:textId="77777777" w:rsidR="004E739B" w:rsidRPr="00243812" w:rsidRDefault="00243812" w:rsidP="00F01A18">
      <w:pPr>
        <w:pStyle w:val="NoSpacing"/>
        <w:rPr>
          <w:rFonts w:ascii="Montserrat" w:hAnsi="Montserrat"/>
          <w:sz w:val="24"/>
        </w:rPr>
      </w:pPr>
      <w:r w:rsidRPr="00243812">
        <w:rPr>
          <w:rFonts w:ascii="Montserrat" w:hAnsi="Montserrat"/>
          <w:sz w:val="24"/>
        </w:rPr>
        <w:t>3.5</w:t>
      </w:r>
      <w:r w:rsidRPr="00243812">
        <w:rPr>
          <w:rFonts w:ascii="Montserrat" w:hAnsi="Montserrat"/>
          <w:sz w:val="24"/>
        </w:rPr>
        <w:tab/>
        <w:t xml:space="preserve">plastic </w:t>
      </w:r>
    </w:p>
    <w:p w14:paraId="72459766" w14:textId="77777777"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soft wood, plastic</w:t>
      </w:r>
    </w:p>
    <w:p w14:paraId="72CE1D5C" w14:textId="77777777"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flesh, plastic</w:t>
      </w:r>
    </w:p>
    <w:p w14:paraId="6849559F" w14:textId="77777777"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plastic</w:t>
      </w:r>
    </w:p>
    <w:p w14:paraId="606690B2" w14:textId="77777777"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plastic, hard rubber</w:t>
      </w:r>
    </w:p>
    <w:p w14:paraId="59C9F7FF" w14:textId="77777777"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r>
      <w:r w:rsidRPr="00243812">
        <w:rPr>
          <w:rFonts w:ascii="Montserrat" w:hAnsi="Montserrat"/>
          <w:sz w:val="24"/>
        </w:rPr>
        <w:t xml:space="preserve">rubber, plastic, poly-urathane </w:t>
      </w:r>
    </w:p>
    <w:p w14:paraId="343BCABA" w14:textId="77777777"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 xml:space="preserve">rubber, foam poly-urathane </w:t>
      </w:r>
    </w:p>
    <w:p w14:paraId="74DD1A48"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rubber, foam, strong electromagnetic fields, thick fluids</w:t>
      </w:r>
    </w:p>
    <w:p w14:paraId="61463EC1"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fluids, fields</w:t>
      </w:r>
    </w:p>
    <w:p w14:paraId="5EE26307" w14:textId="77777777" w:rsidR="004E739B" w:rsidRPr="00243812" w:rsidRDefault="004E739B" w:rsidP="00F01A18">
      <w:pPr>
        <w:pStyle w:val="NoSpacing"/>
        <w:rPr>
          <w:rFonts w:ascii="Montserrat" w:hAnsi="Montserrat"/>
          <w:sz w:val="24"/>
        </w:rPr>
      </w:pPr>
    </w:p>
    <w:p w14:paraId="2DFDF97B" w14:textId="77777777" w:rsidR="004E739B" w:rsidRPr="00243812" w:rsidRDefault="004E739B" w:rsidP="00F01A18">
      <w:pPr>
        <w:pStyle w:val="NoSpacing"/>
        <w:rPr>
          <w:rFonts w:ascii="Montserrat" w:hAnsi="Montserrat"/>
          <w:sz w:val="24"/>
        </w:rPr>
      </w:pPr>
    </w:p>
    <w:p w14:paraId="0358B9C8" w14:textId="77777777" w:rsidR="004E739B" w:rsidRPr="00243812" w:rsidRDefault="00243812" w:rsidP="00F01A18">
      <w:pPr>
        <w:pStyle w:val="NoSpacing"/>
        <w:rPr>
          <w:rFonts w:ascii="Montserrat" w:hAnsi="Montserrat"/>
          <w:sz w:val="24"/>
        </w:rPr>
      </w:pPr>
      <w:r w:rsidRPr="00243812">
        <w:rPr>
          <w:rFonts w:ascii="Montserrat" w:hAnsi="Montserrat"/>
          <w:sz w:val="24"/>
        </w:rPr>
        <w:t>Penetration</w:t>
      </w:r>
    </w:p>
    <w:p w14:paraId="7DDBD5D0"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Standard accumulative ratings of penetration based on design and/or velocity. </w:t>
      </w:r>
    </w:p>
    <w:p w14:paraId="75A69A8C" w14:textId="77777777" w:rsidR="004E739B" w:rsidRPr="00243812" w:rsidRDefault="004E739B" w:rsidP="00F01A18">
      <w:pPr>
        <w:pStyle w:val="NoSpacing"/>
        <w:rPr>
          <w:rFonts w:ascii="Montserrat" w:hAnsi="Montserrat"/>
          <w:sz w:val="24"/>
        </w:rPr>
      </w:pPr>
    </w:p>
    <w:p w14:paraId="1383F528" w14:textId="77777777" w:rsidR="004E739B" w:rsidRPr="00243812" w:rsidRDefault="00243812" w:rsidP="00F01A18">
      <w:pPr>
        <w:pStyle w:val="NoSpacing"/>
        <w:rPr>
          <w:rFonts w:ascii="Montserrat" w:hAnsi="Montserrat"/>
          <w:sz w:val="24"/>
        </w:rPr>
      </w:pPr>
      <w:r w:rsidRPr="00243812">
        <w:rPr>
          <w:rFonts w:ascii="Montserrat" w:hAnsi="Montserrat"/>
          <w:sz w:val="24"/>
        </w:rPr>
        <w:t>PV</w:t>
      </w:r>
      <w:r w:rsidRPr="00243812">
        <w:rPr>
          <w:rFonts w:ascii="Montserrat" w:hAnsi="Montserrat"/>
          <w:sz w:val="24"/>
        </w:rPr>
        <w:tab/>
        <w:t>modifying design</w:t>
      </w:r>
      <w:r w:rsidRPr="00243812">
        <w:rPr>
          <w:rFonts w:ascii="Montserrat" w:hAnsi="Montserrat"/>
          <w:sz w:val="24"/>
        </w:rPr>
        <w:tab/>
        <w:t>modifying velocity</w:t>
      </w:r>
    </w:p>
    <w:p w14:paraId="4860C298" w14:textId="77777777" w:rsidR="004E739B" w:rsidRPr="00243812" w:rsidRDefault="00243812" w:rsidP="00F01A18">
      <w:pPr>
        <w:pStyle w:val="NoSpacing"/>
        <w:rPr>
          <w:rFonts w:ascii="Montserrat" w:hAnsi="Montserrat"/>
          <w:sz w:val="24"/>
        </w:rPr>
      </w:pPr>
      <w:r w:rsidRPr="00243812">
        <w:rPr>
          <w:rFonts w:ascii="Montserrat" w:hAnsi="Montserrat"/>
          <w:sz w:val="24"/>
        </w:rPr>
        <w:t>NONE</w:t>
      </w:r>
      <w:r w:rsidRPr="00243812">
        <w:rPr>
          <w:rFonts w:ascii="Montserrat" w:hAnsi="Montserrat"/>
          <w:sz w:val="24"/>
        </w:rPr>
        <w:tab/>
        <w:t xml:space="preserve">flat facing, oversized </w:t>
      </w:r>
      <w:r w:rsidRPr="00243812">
        <w:rPr>
          <w:rFonts w:ascii="Montserrat" w:hAnsi="Montserrat"/>
          <w:sz w:val="24"/>
        </w:rPr>
        <w:tab/>
        <w:t>no velocity</w:t>
      </w:r>
    </w:p>
    <w:p w14:paraId="43160A80" w14:textId="77777777" w:rsidR="004E739B" w:rsidRPr="00243812" w:rsidRDefault="004E739B" w:rsidP="00F01A18">
      <w:pPr>
        <w:pStyle w:val="NoSpacing"/>
        <w:rPr>
          <w:rFonts w:ascii="Montserrat" w:hAnsi="Montserrat"/>
          <w:sz w:val="24"/>
        </w:rPr>
      </w:pPr>
    </w:p>
    <w:p w14:paraId="3F9D9CB4" w14:textId="26E3C614"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very blunt</w:t>
      </w:r>
      <w:r w:rsidR="006F60BF" w:rsidRPr="00243812">
        <w:rPr>
          <w:rFonts w:ascii="Montserrat" w:hAnsi="Montserrat"/>
          <w:sz w:val="24"/>
        </w:rPr>
        <w:tab/>
      </w:r>
      <w:r w:rsidRPr="00243812">
        <w:rPr>
          <w:rFonts w:ascii="Montserrat" w:hAnsi="Montserrat"/>
          <w:sz w:val="24"/>
        </w:rPr>
        <w:t>negative high velocity</w:t>
      </w:r>
    </w:p>
    <w:p w14:paraId="1C9174D1" w14:textId="359FED65"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blunt</w:t>
      </w:r>
      <w:r w:rsidR="006F60BF" w:rsidRPr="00243812">
        <w:rPr>
          <w:rFonts w:ascii="Montserrat" w:hAnsi="Montserrat"/>
          <w:sz w:val="24"/>
        </w:rPr>
        <w:tab/>
      </w:r>
      <w:r w:rsidRPr="00243812">
        <w:rPr>
          <w:rFonts w:ascii="Montserrat" w:hAnsi="Montserrat"/>
          <w:sz w:val="24"/>
        </w:rPr>
        <w:t>negative med-high velocity</w:t>
      </w:r>
    </w:p>
    <w:p w14:paraId="133B3E16" w14:textId="1BA54F6D"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rounded</w:t>
      </w:r>
      <w:r w:rsidR="006F60BF" w:rsidRPr="00243812">
        <w:rPr>
          <w:rFonts w:ascii="Montserrat" w:hAnsi="Montserrat"/>
          <w:sz w:val="24"/>
        </w:rPr>
        <w:tab/>
      </w:r>
      <w:r w:rsidRPr="00243812">
        <w:rPr>
          <w:rFonts w:ascii="Montserrat" w:hAnsi="Montserrat"/>
          <w:sz w:val="24"/>
        </w:rPr>
        <w:t>negative medium velocity</w:t>
      </w:r>
    </w:p>
    <w:p w14:paraId="62C98265" w14:textId="75C22E8E"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smooth</w:t>
      </w:r>
      <w:r w:rsidR="006F60BF" w:rsidRPr="00243812">
        <w:rPr>
          <w:rFonts w:ascii="Montserrat" w:hAnsi="Montserrat"/>
          <w:sz w:val="24"/>
        </w:rPr>
        <w:tab/>
      </w:r>
      <w:r w:rsidRPr="00243812">
        <w:rPr>
          <w:rFonts w:ascii="Montserrat" w:hAnsi="Montserrat"/>
          <w:sz w:val="24"/>
        </w:rPr>
        <w:t>negative med-low velocity</w:t>
      </w:r>
    </w:p>
    <w:p w14:paraId="679C4391" w14:textId="2CB82C9F"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edgeless</w:t>
      </w:r>
      <w:r w:rsidR="006F60BF" w:rsidRPr="00243812">
        <w:rPr>
          <w:rFonts w:ascii="Montserrat" w:hAnsi="Montserrat"/>
          <w:sz w:val="24"/>
        </w:rPr>
        <w:tab/>
      </w:r>
      <w:r w:rsidRPr="00243812">
        <w:rPr>
          <w:rFonts w:ascii="Montserrat" w:hAnsi="Montserrat"/>
          <w:sz w:val="24"/>
        </w:rPr>
        <w:t>negative low velocity</w:t>
      </w:r>
    </w:p>
    <w:p w14:paraId="70D8FA93" w14:textId="77777777"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edgeless ridge</w:t>
      </w:r>
      <w:r w:rsidRPr="00243812">
        <w:rPr>
          <w:rFonts w:ascii="Montserrat" w:hAnsi="Montserrat"/>
          <w:sz w:val="24"/>
        </w:rPr>
        <w:tab/>
        <w:t>negligible velocity</w:t>
      </w:r>
    </w:p>
    <w:p w14:paraId="4F11BEA1" w14:textId="4D30A4AF"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edged</w:t>
      </w:r>
      <w:r w:rsidR="006F60BF" w:rsidRPr="00243812">
        <w:rPr>
          <w:rFonts w:ascii="Montserrat" w:hAnsi="Montserrat"/>
          <w:sz w:val="24"/>
        </w:rPr>
        <w:tab/>
      </w:r>
      <w:r w:rsidRPr="00243812">
        <w:rPr>
          <w:rFonts w:ascii="Montserrat" w:hAnsi="Montserrat"/>
          <w:sz w:val="24"/>
        </w:rPr>
        <w:t>low velocity</w:t>
      </w:r>
    </w:p>
    <w:p w14:paraId="76CB0F9C" w14:textId="26AA3091"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sharp edged</w:t>
      </w:r>
      <w:r w:rsidR="006F60BF" w:rsidRPr="00243812">
        <w:rPr>
          <w:rFonts w:ascii="Montserrat" w:hAnsi="Montserrat"/>
          <w:sz w:val="24"/>
        </w:rPr>
        <w:tab/>
      </w:r>
      <w:r w:rsidRPr="00243812">
        <w:rPr>
          <w:rFonts w:ascii="Montserrat" w:hAnsi="Montserrat"/>
          <w:sz w:val="24"/>
        </w:rPr>
        <w:t>med-low velocity</w:t>
      </w:r>
    </w:p>
    <w:p w14:paraId="6722CDCE" w14:textId="68DAB795"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razor edged</w:t>
      </w:r>
      <w:r w:rsidR="006F60BF" w:rsidRPr="00243812">
        <w:rPr>
          <w:rFonts w:ascii="Montserrat" w:hAnsi="Montserrat"/>
          <w:sz w:val="24"/>
        </w:rPr>
        <w:tab/>
      </w:r>
      <w:r w:rsidRPr="00243812">
        <w:rPr>
          <w:rFonts w:ascii="Montserrat" w:hAnsi="Montserrat"/>
          <w:sz w:val="24"/>
        </w:rPr>
        <w:t>medium velocity</w:t>
      </w:r>
    </w:p>
    <w:p w14:paraId="3D3E34AC" w14:textId="77777777"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surgical razor edged</w:t>
      </w:r>
      <w:r w:rsidRPr="00243812">
        <w:rPr>
          <w:rFonts w:ascii="Montserrat" w:hAnsi="Montserrat"/>
          <w:sz w:val="24"/>
        </w:rPr>
        <w:tab/>
        <w:t>med-high velocity</w:t>
      </w:r>
    </w:p>
    <w:p w14:paraId="16778659" w14:textId="06FA5292"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flint edged</w:t>
      </w:r>
      <w:r w:rsidR="006F60BF" w:rsidRPr="00243812">
        <w:rPr>
          <w:rFonts w:ascii="Montserrat" w:hAnsi="Montserrat"/>
          <w:sz w:val="24"/>
        </w:rPr>
        <w:tab/>
      </w:r>
      <w:r w:rsidRPr="00243812">
        <w:rPr>
          <w:rFonts w:ascii="Montserrat" w:hAnsi="Montserrat"/>
          <w:sz w:val="24"/>
        </w:rPr>
        <w:t>high velocity</w:t>
      </w:r>
    </w:p>
    <w:p w14:paraId="0269D256" w14:textId="0E04F36A"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w:t>
      </w:r>
      <w:r w:rsidR="006F60BF" w:rsidRPr="00243812">
        <w:rPr>
          <w:rFonts w:ascii="Montserrat" w:hAnsi="Montserrat"/>
          <w:sz w:val="24"/>
        </w:rPr>
        <w:tab/>
      </w:r>
      <w:r w:rsidRPr="00243812">
        <w:rPr>
          <w:rFonts w:ascii="Montserrat" w:hAnsi="Montserrat"/>
          <w:sz w:val="24"/>
        </w:rPr>
        <w:t>sub-sonic high velocity</w:t>
      </w:r>
    </w:p>
    <w:p w14:paraId="30B6E417" w14:textId="2B6C4528"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w:t>
      </w:r>
      <w:r w:rsidR="006F60BF" w:rsidRPr="00243812">
        <w:rPr>
          <w:rFonts w:ascii="Montserrat" w:hAnsi="Montserrat"/>
          <w:sz w:val="24"/>
        </w:rPr>
        <w:tab/>
      </w:r>
      <w:r w:rsidRPr="00243812">
        <w:rPr>
          <w:rFonts w:ascii="Montserrat" w:hAnsi="Montserrat"/>
          <w:sz w:val="24"/>
        </w:rPr>
        <w:t>low supersonic velocity</w:t>
      </w:r>
    </w:p>
    <w:p w14:paraId="73591EB2" w14:textId="3D1F4865"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w:t>
      </w:r>
      <w:r w:rsidR="006F60BF" w:rsidRPr="00243812">
        <w:rPr>
          <w:rFonts w:ascii="Montserrat" w:hAnsi="Montserrat"/>
          <w:sz w:val="24"/>
        </w:rPr>
        <w:tab/>
      </w:r>
      <w:r w:rsidRPr="00243812">
        <w:rPr>
          <w:rFonts w:ascii="Montserrat" w:hAnsi="Montserrat"/>
          <w:sz w:val="24"/>
        </w:rPr>
        <w:t>supersonic velocity</w:t>
      </w:r>
    </w:p>
    <w:p w14:paraId="3CFB896D" w14:textId="672C60F1"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w:t>
      </w:r>
      <w:r w:rsidR="006F60BF" w:rsidRPr="00243812">
        <w:rPr>
          <w:rFonts w:ascii="Montserrat" w:hAnsi="Montserrat"/>
          <w:sz w:val="24"/>
        </w:rPr>
        <w:tab/>
      </w:r>
      <w:r w:rsidRPr="00243812">
        <w:rPr>
          <w:rFonts w:ascii="Montserrat" w:hAnsi="Montserrat"/>
          <w:sz w:val="24"/>
        </w:rPr>
        <w:t>high supersonic velocity</w:t>
      </w:r>
    </w:p>
    <w:p w14:paraId="18D3F0B1"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mono-filliment</w:t>
      </w:r>
      <w:r w:rsidRPr="00243812">
        <w:rPr>
          <w:rFonts w:ascii="Montserrat" w:hAnsi="Montserrat"/>
          <w:sz w:val="24"/>
        </w:rPr>
        <w:tab/>
        <w:t>ultrasonic velocity</w:t>
      </w:r>
    </w:p>
    <w:p w14:paraId="15C584D4" w14:textId="77777777" w:rsidR="004E739B" w:rsidRPr="00243812" w:rsidRDefault="004E739B" w:rsidP="00F01A18">
      <w:pPr>
        <w:pStyle w:val="NoSpacing"/>
        <w:rPr>
          <w:rFonts w:ascii="Montserrat" w:hAnsi="Montserrat"/>
          <w:sz w:val="24"/>
        </w:rPr>
      </w:pPr>
    </w:p>
    <w:p w14:paraId="55857A47" w14:textId="77777777" w:rsidR="004E739B" w:rsidRPr="00243812" w:rsidRDefault="004E739B" w:rsidP="00F01A18">
      <w:pPr>
        <w:pStyle w:val="NoSpacing"/>
        <w:rPr>
          <w:rFonts w:ascii="Montserrat" w:hAnsi="Montserrat"/>
          <w:sz w:val="24"/>
        </w:rPr>
      </w:pPr>
    </w:p>
    <w:p w14:paraId="7CB0D7A5" w14:textId="3DB0C054" w:rsidR="004E739B" w:rsidRPr="00243812" w:rsidRDefault="00243812" w:rsidP="00F01A18">
      <w:pPr>
        <w:pStyle w:val="NoSpacing"/>
        <w:rPr>
          <w:rFonts w:ascii="Montserrat" w:hAnsi="Montserrat"/>
          <w:sz w:val="24"/>
        </w:rPr>
      </w:pPr>
      <w:r w:rsidRPr="00243812">
        <w:rPr>
          <w:rFonts w:ascii="Montserrat" w:hAnsi="Montserrat"/>
          <w:sz w:val="24"/>
        </w:rPr>
        <w:t>Orders of Magnitude (</w:t>
      </w:r>
      <w:r w:rsidR="008973B8" w:rsidRPr="00243812">
        <w:rPr>
          <w:rFonts w:ascii="Montserrat" w:hAnsi="Montserrat"/>
          <w:sz w:val="24"/>
        </w:rPr>
        <w:t>Order of Magnitude</w:t>
      </w:r>
      <w:r w:rsidRPr="00243812">
        <w:rPr>
          <w:rFonts w:ascii="Montserrat" w:hAnsi="Montserrat"/>
          <w:sz w:val="24"/>
        </w:rPr>
        <w:t>)</w:t>
      </w:r>
    </w:p>
    <w:p w14:paraId="274DDDB0" w14:textId="77777777" w:rsidR="004E739B" w:rsidRPr="00243812" w:rsidRDefault="004E739B" w:rsidP="00F01A18">
      <w:pPr>
        <w:pStyle w:val="NoSpacing"/>
        <w:rPr>
          <w:rFonts w:ascii="Montserrat" w:hAnsi="Montserrat"/>
          <w:sz w:val="24"/>
        </w:rPr>
      </w:pPr>
    </w:p>
    <w:p w14:paraId="713E6F71" w14:textId="6625F43F" w:rsidR="004E739B" w:rsidRPr="00243812" w:rsidRDefault="008973B8" w:rsidP="00F01A18">
      <w:pPr>
        <w:pStyle w:val="NoSpacing"/>
        <w:rPr>
          <w:rFonts w:ascii="Montserrat" w:hAnsi="Montserrat"/>
          <w:sz w:val="24"/>
        </w:rPr>
      </w:pPr>
      <w:r w:rsidRPr="00243812">
        <w:rPr>
          <w:rFonts w:ascii="Montserrat" w:hAnsi="Montserrat"/>
          <w:sz w:val="24"/>
        </w:rPr>
        <w:t>Order of Magnitude relational</w:t>
      </w:r>
    </w:p>
    <w:p w14:paraId="03463F56" w14:textId="77777777" w:rsidR="004E739B" w:rsidRPr="00243812" w:rsidRDefault="00243812" w:rsidP="00F01A18">
      <w:pPr>
        <w:pStyle w:val="NoSpacing"/>
        <w:rPr>
          <w:rFonts w:ascii="Montserrat" w:hAnsi="Montserrat"/>
          <w:sz w:val="24"/>
        </w:rPr>
      </w:pPr>
      <w:r w:rsidRPr="00243812">
        <w:rPr>
          <w:rFonts w:ascii="Montserrat" w:hAnsi="Montserrat"/>
          <w:sz w:val="24"/>
        </w:rPr>
        <w:t>Distinctive spheres of reletive familiarity from the perspective of the individual.</w:t>
      </w:r>
    </w:p>
    <w:p w14:paraId="38F86E54" w14:textId="77777777" w:rsidR="004E739B" w:rsidRPr="00243812" w:rsidRDefault="004E739B" w:rsidP="00F01A18">
      <w:pPr>
        <w:pStyle w:val="NoSpacing"/>
        <w:rPr>
          <w:rFonts w:ascii="Montserrat" w:hAnsi="Montserrat"/>
          <w:sz w:val="24"/>
        </w:rPr>
      </w:pPr>
    </w:p>
    <w:p w14:paraId="2DAD6D2D" w14:textId="0B3BAD0D" w:rsidR="004E739B" w:rsidRPr="00243812" w:rsidRDefault="008973B8" w:rsidP="00F01A18">
      <w:pPr>
        <w:pStyle w:val="NoSpacing"/>
        <w:rPr>
          <w:rFonts w:ascii="Montserrat" w:hAnsi="Montserrat"/>
          <w:sz w:val="24"/>
        </w:rPr>
      </w:pPr>
      <w:r w:rsidRPr="00243812">
        <w:rPr>
          <w:rFonts w:ascii="Montserrat" w:hAnsi="Montserrat"/>
          <w:sz w:val="24"/>
        </w:rPr>
        <w:t>Order of Magnitude</w:t>
      </w:r>
      <w:r w:rsidRPr="00243812">
        <w:rPr>
          <w:rFonts w:ascii="Montserrat" w:hAnsi="Montserrat"/>
          <w:sz w:val="24"/>
        </w:rPr>
        <w:tab/>
        <w:t>familiarity</w:t>
      </w:r>
      <w:r w:rsidR="006F60BF" w:rsidRPr="00243812">
        <w:rPr>
          <w:rFonts w:ascii="Montserrat" w:hAnsi="Montserrat"/>
          <w:sz w:val="24"/>
        </w:rPr>
        <w:tab/>
      </w:r>
      <w:r w:rsidRPr="00243812">
        <w:rPr>
          <w:rFonts w:ascii="Montserrat" w:hAnsi="Montserrat"/>
          <w:sz w:val="24"/>
        </w:rPr>
        <w:t>as if...</w:t>
      </w:r>
    </w:p>
    <w:p w14:paraId="71422DF6" w14:textId="716B0207"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own soul</w:t>
      </w:r>
      <w:r w:rsidR="006F60BF" w:rsidRPr="00243812">
        <w:rPr>
          <w:rFonts w:ascii="Montserrat" w:hAnsi="Montserrat"/>
          <w:sz w:val="24"/>
        </w:rPr>
        <w:tab/>
      </w:r>
      <w:r w:rsidRPr="00243812">
        <w:rPr>
          <w:rFonts w:ascii="Montserrat" w:hAnsi="Montserrat"/>
          <w:sz w:val="24"/>
        </w:rPr>
        <w:t>...of one’s own essence</w:t>
      </w:r>
    </w:p>
    <w:p w14:paraId="12EA35AC" w14:textId="0C2391D5"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own self</w:t>
      </w:r>
      <w:r w:rsidR="006F60BF" w:rsidRPr="00243812">
        <w:rPr>
          <w:rFonts w:ascii="Montserrat" w:hAnsi="Montserrat"/>
          <w:sz w:val="24"/>
        </w:rPr>
        <w:tab/>
      </w:r>
      <w:r w:rsidRPr="00243812">
        <w:rPr>
          <w:rFonts w:ascii="Montserrat" w:hAnsi="Montserrat"/>
          <w:sz w:val="24"/>
        </w:rPr>
        <w:t>...of one’s own psyche or mind</w:t>
      </w:r>
    </w:p>
    <w:p w14:paraId="3E19D257" w14:textId="77777777"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intimate other</w:t>
      </w:r>
      <w:r w:rsidRPr="00243812">
        <w:rPr>
          <w:rFonts w:ascii="Montserrat" w:hAnsi="Montserrat"/>
          <w:sz w:val="24"/>
        </w:rPr>
        <w:tab/>
        <w:t>...lovers, loved ones, intimite friends / enemies</w:t>
      </w:r>
    </w:p>
    <w:p w14:paraId="7FA718B0" w14:textId="77777777"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 xml:space="preserve">acquaintance </w:t>
      </w:r>
      <w:r w:rsidRPr="00243812">
        <w:rPr>
          <w:rFonts w:ascii="Montserrat" w:hAnsi="Montserrat"/>
          <w:sz w:val="24"/>
        </w:rPr>
        <w:tab/>
        <w:t>...of casual / superficial interaction</w:t>
      </w:r>
    </w:p>
    <w:p w14:paraId="486B03E9" w14:textId="146BEFBD"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icon</w:t>
      </w:r>
      <w:r w:rsidR="006F60BF" w:rsidRPr="00243812">
        <w:rPr>
          <w:rFonts w:ascii="Montserrat" w:hAnsi="Montserrat"/>
          <w:sz w:val="24"/>
        </w:rPr>
        <w:t xml:space="preserve"> </w:t>
      </w:r>
      <w:r w:rsidR="006F60BF" w:rsidRPr="00243812">
        <w:rPr>
          <w:rFonts w:ascii="Montserrat" w:hAnsi="Montserrat"/>
          <w:sz w:val="24"/>
        </w:rPr>
        <w:tab/>
      </w:r>
      <w:r w:rsidRPr="00243812">
        <w:rPr>
          <w:rFonts w:ascii="Montserrat" w:hAnsi="Montserrat"/>
          <w:sz w:val="24"/>
        </w:rPr>
        <w:t>...seen, recognizable, but not interacted wit</w:t>
      </w:r>
    </w:p>
    <w:p w14:paraId="4C81D1BE" w14:textId="1CA99BE0"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cypher</w:t>
      </w:r>
      <w:r w:rsidR="006F60BF" w:rsidRPr="00243812">
        <w:rPr>
          <w:rFonts w:ascii="Montserrat" w:hAnsi="Montserrat"/>
          <w:sz w:val="24"/>
        </w:rPr>
        <w:t xml:space="preserve"> </w:t>
      </w:r>
      <w:r w:rsidR="006F60BF" w:rsidRPr="00243812">
        <w:rPr>
          <w:rFonts w:ascii="Montserrat" w:hAnsi="Montserrat"/>
          <w:sz w:val="24"/>
        </w:rPr>
        <w:tab/>
      </w:r>
      <w:r w:rsidRPr="00243812">
        <w:rPr>
          <w:rFonts w:ascii="Montserrat" w:hAnsi="Montserrat"/>
          <w:sz w:val="24"/>
        </w:rPr>
        <w:t>...never interacted, presumed to exist</w:t>
      </w:r>
    </w:p>
    <w:p w14:paraId="2B584688" w14:textId="3996625F"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foreign</w:t>
      </w:r>
      <w:r w:rsidR="006F60BF" w:rsidRPr="00243812">
        <w:rPr>
          <w:rFonts w:ascii="Montserrat" w:hAnsi="Montserrat"/>
          <w:sz w:val="24"/>
        </w:rPr>
        <w:t xml:space="preserve"> </w:t>
      </w:r>
      <w:r w:rsidR="006F60BF" w:rsidRPr="00243812">
        <w:rPr>
          <w:rFonts w:ascii="Montserrat" w:hAnsi="Montserrat"/>
          <w:sz w:val="24"/>
        </w:rPr>
        <w:tab/>
      </w:r>
      <w:r w:rsidRPr="00243812">
        <w:rPr>
          <w:rFonts w:ascii="Montserrat" w:hAnsi="Montserrat"/>
          <w:sz w:val="24"/>
        </w:rPr>
        <w:t>...unfamiliar in dress, habit...</w:t>
      </w:r>
    </w:p>
    <w:p w14:paraId="7496A772" w14:textId="55969360"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alien</w:t>
      </w:r>
      <w:r w:rsidR="006F60BF" w:rsidRPr="00243812">
        <w:rPr>
          <w:rFonts w:ascii="Montserrat" w:hAnsi="Montserrat"/>
          <w:sz w:val="24"/>
        </w:rPr>
        <w:t xml:space="preserve"> </w:t>
      </w:r>
      <w:r w:rsidR="006F60BF" w:rsidRPr="00243812">
        <w:rPr>
          <w:rFonts w:ascii="Montserrat" w:hAnsi="Montserrat"/>
          <w:sz w:val="24"/>
        </w:rPr>
        <w:tab/>
      </w:r>
      <w:r w:rsidRPr="00243812">
        <w:rPr>
          <w:rFonts w:ascii="Montserrat" w:hAnsi="Montserrat"/>
          <w:sz w:val="24"/>
        </w:rPr>
        <w:t>...unfamiliar in appearance, nature, design...</w:t>
      </w:r>
    </w:p>
    <w:p w14:paraId="52A2AAA9" w14:textId="08E39E99"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 xml:space="preserve">abstract </w:t>
      </w:r>
      <w:r w:rsidR="006F60BF" w:rsidRPr="00243812">
        <w:rPr>
          <w:rFonts w:ascii="Montserrat" w:hAnsi="Montserrat"/>
          <w:sz w:val="24"/>
        </w:rPr>
        <w:tab/>
      </w:r>
      <w:r w:rsidRPr="00243812">
        <w:rPr>
          <w:rFonts w:ascii="Montserrat" w:hAnsi="Montserrat"/>
          <w:sz w:val="24"/>
        </w:rPr>
        <w:t>...lacking coherent, recognizable features</w:t>
      </w:r>
    </w:p>
    <w:p w14:paraId="457A051D" w14:textId="28498760"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unknown</w:t>
      </w:r>
      <w:r w:rsidR="006F60BF" w:rsidRPr="00243812">
        <w:rPr>
          <w:rFonts w:ascii="Montserrat" w:hAnsi="Montserrat"/>
          <w:sz w:val="24"/>
        </w:rPr>
        <w:t xml:space="preserve"> </w:t>
      </w:r>
      <w:r w:rsidR="006F60BF" w:rsidRPr="00243812">
        <w:rPr>
          <w:rFonts w:ascii="Montserrat" w:hAnsi="Montserrat"/>
          <w:sz w:val="24"/>
        </w:rPr>
        <w:tab/>
      </w:r>
      <w:r w:rsidRPr="00243812">
        <w:rPr>
          <w:rFonts w:ascii="Montserrat" w:hAnsi="Montserrat"/>
          <w:sz w:val="24"/>
        </w:rPr>
        <w:t>...unregarded, unexperienced</w:t>
      </w:r>
    </w:p>
    <w:p w14:paraId="7522FCB4" w14:textId="1E86D541"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unknowable</w:t>
      </w:r>
      <w:r w:rsidR="006F60BF" w:rsidRPr="00243812">
        <w:rPr>
          <w:rFonts w:ascii="Montserrat" w:hAnsi="Montserrat"/>
          <w:sz w:val="24"/>
        </w:rPr>
        <w:t xml:space="preserve"> </w:t>
      </w:r>
      <w:r w:rsidR="006F60BF" w:rsidRPr="00243812">
        <w:rPr>
          <w:rFonts w:ascii="Montserrat" w:hAnsi="Montserrat"/>
          <w:sz w:val="24"/>
        </w:rPr>
        <w:tab/>
      </w:r>
      <w:r w:rsidRPr="00243812">
        <w:rPr>
          <w:rFonts w:ascii="Montserrat" w:hAnsi="Montserrat"/>
          <w:sz w:val="24"/>
        </w:rPr>
        <w:t xml:space="preserve">...indefinable, unrelatable </w:t>
      </w:r>
    </w:p>
    <w:p w14:paraId="5A45770E" w14:textId="77777777" w:rsidR="004E739B" w:rsidRPr="00243812" w:rsidRDefault="004E739B" w:rsidP="00F01A18">
      <w:pPr>
        <w:pStyle w:val="NoSpacing"/>
        <w:rPr>
          <w:rFonts w:ascii="Montserrat" w:hAnsi="Montserrat"/>
          <w:sz w:val="24"/>
        </w:rPr>
      </w:pPr>
    </w:p>
    <w:p w14:paraId="35F5430E" w14:textId="0D99307B" w:rsidR="004E739B" w:rsidRPr="00243812" w:rsidRDefault="008973B8" w:rsidP="00F01A18">
      <w:pPr>
        <w:pStyle w:val="NoSpacing"/>
        <w:rPr>
          <w:rFonts w:ascii="Montserrat" w:hAnsi="Montserrat"/>
          <w:sz w:val="24"/>
        </w:rPr>
      </w:pPr>
      <w:r w:rsidRPr="00243812">
        <w:rPr>
          <w:rFonts w:ascii="Montserrat" w:hAnsi="Montserrat"/>
          <w:sz w:val="24"/>
        </w:rPr>
        <w:t>Order of Magnitude situational</w:t>
      </w:r>
    </w:p>
    <w:p w14:paraId="1D1A4A4D" w14:textId="77777777" w:rsidR="004E739B" w:rsidRPr="00243812" w:rsidRDefault="00243812" w:rsidP="00F01A18">
      <w:pPr>
        <w:pStyle w:val="NoSpacing"/>
        <w:rPr>
          <w:rFonts w:ascii="Montserrat" w:hAnsi="Montserrat"/>
          <w:sz w:val="24"/>
        </w:rPr>
      </w:pPr>
      <w:r w:rsidRPr="00243812">
        <w:rPr>
          <w:rFonts w:ascii="Montserrat" w:hAnsi="Montserrat"/>
          <w:sz w:val="24"/>
        </w:rPr>
        <w:t>Distinctive spheres of reletive familiarity from the perspective of the individual.</w:t>
      </w:r>
    </w:p>
    <w:p w14:paraId="14A13A20" w14:textId="77777777" w:rsidR="004E739B" w:rsidRPr="00243812" w:rsidRDefault="004E739B" w:rsidP="00F01A18">
      <w:pPr>
        <w:pStyle w:val="NoSpacing"/>
        <w:rPr>
          <w:rFonts w:ascii="Montserrat" w:hAnsi="Montserrat"/>
          <w:sz w:val="24"/>
        </w:rPr>
      </w:pPr>
    </w:p>
    <w:p w14:paraId="083FA26A" w14:textId="2C022B1A" w:rsidR="004E739B" w:rsidRPr="00243812" w:rsidRDefault="008973B8" w:rsidP="00F01A18">
      <w:pPr>
        <w:pStyle w:val="NoSpacing"/>
        <w:rPr>
          <w:rFonts w:ascii="Montserrat" w:hAnsi="Montserrat"/>
          <w:sz w:val="24"/>
        </w:rPr>
      </w:pPr>
      <w:r w:rsidRPr="00243812">
        <w:rPr>
          <w:rFonts w:ascii="Montserrat" w:hAnsi="Montserrat"/>
          <w:sz w:val="24"/>
        </w:rPr>
        <w:t>Order of Magnitude</w:t>
      </w:r>
      <w:r w:rsidRPr="00243812">
        <w:rPr>
          <w:rFonts w:ascii="Montserrat" w:hAnsi="Montserrat"/>
          <w:sz w:val="24"/>
        </w:rPr>
        <w:tab/>
        <w:t>time</w:t>
      </w:r>
      <w:r w:rsidR="006F60BF" w:rsidRPr="00243812">
        <w:rPr>
          <w:rFonts w:ascii="Montserrat" w:hAnsi="Montserrat"/>
          <w:sz w:val="24"/>
        </w:rPr>
        <w:tab/>
      </w:r>
      <w:r w:rsidRPr="00243812">
        <w:rPr>
          <w:rFonts w:ascii="Montserrat" w:hAnsi="Montserrat"/>
          <w:sz w:val="24"/>
        </w:rPr>
        <w:t>range (spherical:linear)</w:t>
      </w:r>
    </w:p>
    <w:p w14:paraId="0C46663F" w14:textId="11329E54"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instant</w:t>
      </w:r>
      <w:r w:rsidR="006F60BF" w:rsidRPr="00243812">
        <w:rPr>
          <w:rFonts w:ascii="Montserrat" w:hAnsi="Montserrat"/>
          <w:sz w:val="24"/>
        </w:rPr>
        <w:tab/>
      </w:r>
      <w:r w:rsidRPr="00243812">
        <w:rPr>
          <w:rFonts w:ascii="Montserrat" w:hAnsi="Montserrat"/>
          <w:sz w:val="24"/>
        </w:rPr>
        <w:t>none: touch</w:t>
      </w:r>
    </w:p>
    <w:p w14:paraId="03CD3909" w14:textId="78AD31A3"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moment</w:t>
      </w:r>
      <w:r w:rsidR="006F60BF" w:rsidRPr="00243812">
        <w:rPr>
          <w:rFonts w:ascii="Montserrat" w:hAnsi="Montserrat"/>
          <w:sz w:val="24"/>
        </w:rPr>
        <w:tab/>
      </w:r>
      <w:r w:rsidRPr="00243812">
        <w:rPr>
          <w:rFonts w:ascii="Montserrat" w:hAnsi="Montserrat"/>
          <w:sz w:val="24"/>
        </w:rPr>
        <w:t>touch: full reach</w:t>
      </w:r>
    </w:p>
    <w:p w14:paraId="7311BFF2" w14:textId="301AA311"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hour</w:t>
      </w:r>
      <w:r w:rsidR="006F60BF" w:rsidRPr="00243812">
        <w:rPr>
          <w:rFonts w:ascii="Montserrat" w:hAnsi="Montserrat"/>
          <w:sz w:val="24"/>
        </w:rPr>
        <w:tab/>
      </w:r>
      <w:r w:rsidRPr="00243812">
        <w:rPr>
          <w:rFonts w:ascii="Montserrat" w:hAnsi="Montserrat"/>
          <w:sz w:val="24"/>
        </w:rPr>
        <w:t>full reach: near horizon</w:t>
      </w:r>
    </w:p>
    <w:p w14:paraId="0AFD912A" w14:textId="77777777"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day</w:t>
      </w:r>
      <w:r w:rsidRPr="00243812">
        <w:rPr>
          <w:rFonts w:ascii="Montserrat" w:hAnsi="Montserrat"/>
          <w:sz w:val="24"/>
        </w:rPr>
        <w:tab/>
        <w:t xml:space="preserve"> </w:t>
      </w:r>
      <w:r w:rsidRPr="00243812">
        <w:rPr>
          <w:rFonts w:ascii="Montserrat" w:hAnsi="Montserrat"/>
          <w:sz w:val="24"/>
        </w:rPr>
        <w:tab/>
        <w:t>near horizon: far horizon</w:t>
      </w:r>
    </w:p>
    <w:p w14:paraId="3CB6C19D" w14:textId="44AB9865"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week</w:t>
      </w:r>
      <w:r w:rsidR="006F60BF" w:rsidRPr="00243812">
        <w:rPr>
          <w:rFonts w:ascii="Montserrat" w:hAnsi="Montserrat"/>
          <w:sz w:val="24"/>
        </w:rPr>
        <w:t xml:space="preserve"> </w:t>
      </w:r>
      <w:r w:rsidR="006F60BF" w:rsidRPr="00243812">
        <w:rPr>
          <w:rFonts w:ascii="Montserrat" w:hAnsi="Montserrat"/>
          <w:sz w:val="24"/>
        </w:rPr>
        <w:tab/>
      </w:r>
      <w:r w:rsidRPr="00243812">
        <w:rPr>
          <w:rFonts w:ascii="Montserrat" w:hAnsi="Montserrat"/>
          <w:sz w:val="24"/>
        </w:rPr>
        <w:t>far horizon: planetary diameter</w:t>
      </w:r>
    </w:p>
    <w:p w14:paraId="4A2E7735" w14:textId="1AF715FD"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month</w:t>
      </w:r>
      <w:r w:rsidR="006F60BF" w:rsidRPr="00243812">
        <w:rPr>
          <w:rFonts w:ascii="Montserrat" w:hAnsi="Montserrat"/>
          <w:sz w:val="24"/>
        </w:rPr>
        <w:t xml:space="preserve"> </w:t>
      </w:r>
      <w:r w:rsidR="006F60BF" w:rsidRPr="00243812">
        <w:rPr>
          <w:rFonts w:ascii="Montserrat" w:hAnsi="Montserrat"/>
          <w:sz w:val="24"/>
        </w:rPr>
        <w:tab/>
      </w:r>
      <w:r w:rsidRPr="00243812">
        <w:rPr>
          <w:rFonts w:ascii="Montserrat" w:hAnsi="Montserrat"/>
          <w:sz w:val="24"/>
        </w:rPr>
        <w:t>diameter as radius: to moon</w:t>
      </w:r>
    </w:p>
    <w:p w14:paraId="739FF78E" w14:textId="451BA1CC"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year</w:t>
      </w:r>
      <w:r w:rsidR="006F60BF" w:rsidRPr="00243812">
        <w:rPr>
          <w:rFonts w:ascii="Montserrat" w:hAnsi="Montserrat"/>
          <w:sz w:val="24"/>
        </w:rPr>
        <w:t xml:space="preserve"> </w:t>
      </w:r>
      <w:r w:rsidR="006F60BF" w:rsidRPr="00243812">
        <w:rPr>
          <w:rFonts w:ascii="Montserrat" w:hAnsi="Montserrat"/>
          <w:sz w:val="24"/>
        </w:rPr>
        <w:tab/>
      </w:r>
      <w:r w:rsidRPr="00243812">
        <w:rPr>
          <w:rFonts w:ascii="Montserrat" w:hAnsi="Montserrat"/>
          <w:sz w:val="24"/>
        </w:rPr>
        <w:t>moon orbital radius: to sun</w:t>
      </w:r>
    </w:p>
    <w:p w14:paraId="5AE8F17A" w14:textId="30F20046"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decade</w:t>
      </w:r>
      <w:r w:rsidR="006F60BF" w:rsidRPr="00243812">
        <w:rPr>
          <w:rFonts w:ascii="Montserrat" w:hAnsi="Montserrat"/>
          <w:sz w:val="24"/>
        </w:rPr>
        <w:t xml:space="preserve"> </w:t>
      </w:r>
      <w:r w:rsidR="006F60BF" w:rsidRPr="00243812">
        <w:rPr>
          <w:rFonts w:ascii="Montserrat" w:hAnsi="Montserrat"/>
          <w:sz w:val="24"/>
        </w:rPr>
        <w:tab/>
      </w:r>
      <w:r w:rsidRPr="00243812">
        <w:rPr>
          <w:rFonts w:ascii="Montserrat" w:hAnsi="Montserrat"/>
          <w:sz w:val="24"/>
        </w:rPr>
        <w:t xml:space="preserve">Planetery orbital radius: to Alpha Centuari </w:t>
      </w:r>
    </w:p>
    <w:p w14:paraId="3584CEEE" w14:textId="77777777"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century</w:t>
      </w:r>
      <w:r w:rsidRPr="00243812">
        <w:rPr>
          <w:rFonts w:ascii="Montserrat" w:hAnsi="Montserrat"/>
          <w:sz w:val="24"/>
        </w:rPr>
        <w:tab/>
        <w:t xml:space="preserve"> </w:t>
      </w:r>
      <w:r w:rsidRPr="00243812">
        <w:rPr>
          <w:rFonts w:ascii="Montserrat" w:hAnsi="Montserrat"/>
          <w:sz w:val="24"/>
        </w:rPr>
        <w:tab/>
        <w:t>Sol/Alpha Centuari radial: edge, local group</w:t>
      </w:r>
    </w:p>
    <w:p w14:paraId="430352BB" w14:textId="7EB203F0"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millennium</w:t>
      </w:r>
      <w:r w:rsidR="006F60BF" w:rsidRPr="00243812">
        <w:rPr>
          <w:rFonts w:ascii="Montserrat" w:hAnsi="Montserrat"/>
          <w:sz w:val="24"/>
        </w:rPr>
        <w:t xml:space="preserve"> </w:t>
      </w:r>
      <w:r w:rsidR="006F60BF" w:rsidRPr="00243812">
        <w:rPr>
          <w:rFonts w:ascii="Montserrat" w:hAnsi="Montserrat"/>
          <w:sz w:val="24"/>
        </w:rPr>
        <w:tab/>
      </w:r>
      <w:r w:rsidRPr="00243812">
        <w:rPr>
          <w:rFonts w:ascii="Montserrat" w:hAnsi="Montserrat"/>
          <w:sz w:val="24"/>
        </w:rPr>
        <w:t>local group sphere: galactic diameter</w:t>
      </w:r>
    </w:p>
    <w:p w14:paraId="7189BAB4" w14:textId="6206D575"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epoch (age)</w:t>
      </w:r>
      <w:r w:rsidR="006F60BF" w:rsidRPr="00243812">
        <w:rPr>
          <w:rFonts w:ascii="Montserrat" w:hAnsi="Montserrat"/>
          <w:sz w:val="24"/>
        </w:rPr>
        <w:t xml:space="preserve"> </w:t>
      </w:r>
      <w:r w:rsidR="006F60BF" w:rsidRPr="00243812">
        <w:rPr>
          <w:rFonts w:ascii="Montserrat" w:hAnsi="Montserrat"/>
          <w:sz w:val="24"/>
        </w:rPr>
        <w:tab/>
      </w:r>
      <w:r w:rsidRPr="00243812">
        <w:rPr>
          <w:rFonts w:ascii="Montserrat" w:hAnsi="Montserrat"/>
          <w:sz w:val="24"/>
        </w:rPr>
        <w:t>galactic sphere: intergalactic</w:t>
      </w:r>
    </w:p>
    <w:p w14:paraId="4BCC8560" w14:textId="681F582D" w:rsidR="004E739B" w:rsidRPr="00243812" w:rsidRDefault="00243812" w:rsidP="00F01A18">
      <w:pPr>
        <w:pStyle w:val="NoSpacing"/>
        <w:rPr>
          <w:rFonts w:ascii="Montserrat" w:hAnsi="Montserrat"/>
          <w:sz w:val="24"/>
        </w:rPr>
      </w:pPr>
      <w:r w:rsidRPr="00243812">
        <w:rPr>
          <w:rFonts w:ascii="Montserrat" w:hAnsi="Montserrat"/>
          <w:sz w:val="24"/>
        </w:rPr>
        <w:t>11</w:t>
      </w:r>
      <w:r w:rsidRPr="00243812">
        <w:rPr>
          <w:rFonts w:ascii="Montserrat" w:hAnsi="Montserrat"/>
          <w:sz w:val="24"/>
        </w:rPr>
        <w:tab/>
        <w:t>era</w:t>
      </w:r>
      <w:r w:rsidR="006F60BF" w:rsidRPr="00243812">
        <w:rPr>
          <w:rFonts w:ascii="Montserrat" w:hAnsi="Montserrat"/>
          <w:sz w:val="24"/>
        </w:rPr>
        <w:tab/>
      </w:r>
      <w:r w:rsidRPr="00243812">
        <w:rPr>
          <w:rFonts w:ascii="Montserrat" w:hAnsi="Montserrat"/>
          <w:sz w:val="24"/>
        </w:rPr>
        <w:t>intergalactic sphere: universal core</w:t>
      </w:r>
    </w:p>
    <w:p w14:paraId="002582A1" w14:textId="6C3B6F36" w:rsidR="004E739B" w:rsidRPr="00243812" w:rsidRDefault="00243812" w:rsidP="00F01A18">
      <w:pPr>
        <w:pStyle w:val="NoSpacing"/>
        <w:rPr>
          <w:rFonts w:ascii="Montserrat" w:hAnsi="Montserrat"/>
          <w:sz w:val="24"/>
        </w:rPr>
      </w:pPr>
      <w:r w:rsidRPr="00243812">
        <w:rPr>
          <w:rFonts w:ascii="Montserrat" w:hAnsi="Montserrat"/>
          <w:sz w:val="24"/>
        </w:rPr>
        <w:t>12</w:t>
      </w:r>
      <w:r w:rsidRPr="00243812">
        <w:rPr>
          <w:rFonts w:ascii="Montserrat" w:hAnsi="Montserrat"/>
          <w:sz w:val="24"/>
        </w:rPr>
        <w:tab/>
        <w:t>aeon</w:t>
      </w:r>
      <w:r w:rsidR="006F60BF" w:rsidRPr="00243812">
        <w:rPr>
          <w:rFonts w:ascii="Montserrat" w:hAnsi="Montserrat"/>
          <w:sz w:val="24"/>
        </w:rPr>
        <w:tab/>
      </w:r>
      <w:r w:rsidRPr="00243812">
        <w:rPr>
          <w:rFonts w:ascii="Montserrat" w:hAnsi="Montserrat"/>
          <w:sz w:val="24"/>
        </w:rPr>
        <w:t>universal sphere: ...</w:t>
      </w:r>
    </w:p>
    <w:p w14:paraId="3A110A4B" w14:textId="77777777" w:rsidR="004E739B" w:rsidRPr="00243812" w:rsidRDefault="004E739B" w:rsidP="00F01A18">
      <w:pPr>
        <w:pStyle w:val="NoSpacing"/>
        <w:rPr>
          <w:rFonts w:ascii="Montserrat" w:hAnsi="Montserrat"/>
          <w:sz w:val="24"/>
        </w:rPr>
      </w:pPr>
    </w:p>
    <w:p w14:paraId="3AC4B4B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hit modifiers </w:t>
      </w:r>
    </w:p>
    <w:p w14:paraId="2756A88E" w14:textId="552FFE07" w:rsidR="004E739B" w:rsidRPr="00243812" w:rsidRDefault="00243812" w:rsidP="00F01A18">
      <w:pPr>
        <w:pStyle w:val="NoSpacing"/>
        <w:rPr>
          <w:rFonts w:ascii="Montserrat" w:hAnsi="Montserrat"/>
          <w:sz w:val="24"/>
        </w:rPr>
      </w:pPr>
      <w:r w:rsidRPr="00243812">
        <w:rPr>
          <w:rFonts w:ascii="Montserrat" w:hAnsi="Montserrat"/>
          <w:sz w:val="24"/>
        </w:rPr>
        <w:t>These modifiers are applied to the chance of success on your success rolls, but in regards to specific attempts to hit a target in open assault (true, though some attempts to -hitÓ are harmless and do not intend in any way to produce harm, any feat which acts toward and through some outside element can be considered an -open assaultÓ in one way or another.)</w:t>
      </w:r>
      <w:r w:rsidR="006F60BF" w:rsidRPr="00243812">
        <w:rPr>
          <w:rFonts w:ascii="Montserrat" w:hAnsi="Montserrat"/>
          <w:sz w:val="24"/>
        </w:rPr>
        <w:t xml:space="preserve"> </w:t>
      </w:r>
      <w:r w:rsidRPr="00243812">
        <w:rPr>
          <w:rFonts w:ascii="Montserrat" w:hAnsi="Montserrat"/>
          <w:sz w:val="24"/>
        </w:rPr>
        <w:t>In essence these are factors which effect your chance to hit beyond simply the base difficulty of the feat.</w:t>
      </w:r>
      <w:r w:rsidR="006F60BF" w:rsidRPr="00243812">
        <w:rPr>
          <w:rFonts w:ascii="Montserrat" w:hAnsi="Montserrat"/>
          <w:sz w:val="24"/>
        </w:rPr>
        <w:t xml:space="preserve"> </w:t>
      </w:r>
      <w:r w:rsidRPr="00243812">
        <w:rPr>
          <w:rFonts w:ascii="Montserrat" w:hAnsi="Montserrat"/>
          <w:sz w:val="24"/>
        </w:rPr>
        <w:t>To be specific, these are actions that can be taken which will either improve or reduce your chances to successfully accomplish certain feats.</w:t>
      </w:r>
      <w:r w:rsidR="006F60BF" w:rsidRPr="00243812">
        <w:rPr>
          <w:rFonts w:ascii="Montserrat" w:hAnsi="Montserrat"/>
          <w:sz w:val="24"/>
        </w:rPr>
        <w:t xml:space="preserve"> </w:t>
      </w:r>
      <w:r w:rsidRPr="00243812">
        <w:rPr>
          <w:rFonts w:ascii="Montserrat" w:hAnsi="Montserrat"/>
          <w:sz w:val="24"/>
        </w:rPr>
        <w:t>Some of these add (subtract) straight to (from) your success roll and some multiply them...</w:t>
      </w:r>
    </w:p>
    <w:p w14:paraId="428D06A9" w14:textId="77777777" w:rsidR="004E739B" w:rsidRPr="00243812" w:rsidRDefault="004E739B" w:rsidP="00F01A18">
      <w:pPr>
        <w:pStyle w:val="NoSpacing"/>
        <w:rPr>
          <w:rFonts w:ascii="Montserrat" w:hAnsi="Montserrat"/>
          <w:sz w:val="24"/>
        </w:rPr>
      </w:pPr>
    </w:p>
    <w:p w14:paraId="37454847" w14:textId="24202010" w:rsidR="004E739B" w:rsidRPr="00243812" w:rsidRDefault="00243812" w:rsidP="00F01A18">
      <w:pPr>
        <w:pStyle w:val="NoSpacing"/>
        <w:rPr>
          <w:rFonts w:ascii="Montserrat" w:hAnsi="Montserrat"/>
          <w:sz w:val="24"/>
        </w:rPr>
      </w:pPr>
      <w:r w:rsidRPr="00243812">
        <w:rPr>
          <w:rFonts w:ascii="Montserrat" w:hAnsi="Montserrat"/>
          <w:sz w:val="24"/>
        </w:rPr>
        <w:t>aiming</w:t>
      </w:r>
      <w:r w:rsidRPr="00243812">
        <w:rPr>
          <w:rFonts w:ascii="Montserrat" w:hAnsi="Montserrat"/>
          <w:sz w:val="24"/>
        </w:rPr>
        <w:tab/>
        <w:t xml:space="preserve">1d10 per </w:t>
      </w:r>
      <w:r w:rsidR="008973B8" w:rsidRPr="00243812">
        <w:rPr>
          <w:rFonts w:ascii="Montserrat" w:hAnsi="Montserrat"/>
          <w:sz w:val="24"/>
        </w:rPr>
        <w:t>Order of Magnitude</w:t>
      </w:r>
      <w:r w:rsidRPr="00243812">
        <w:rPr>
          <w:rFonts w:ascii="Montserrat" w:hAnsi="Montserrat"/>
          <w:sz w:val="24"/>
        </w:rPr>
        <w:t xml:space="preserve"> of aiming or plus one tenth skill per full round of aiming.</w:t>
      </w:r>
      <w:r w:rsidR="006F60BF" w:rsidRPr="00243812">
        <w:rPr>
          <w:rFonts w:ascii="Montserrat" w:hAnsi="Montserrat"/>
          <w:sz w:val="24"/>
        </w:rPr>
        <w:t xml:space="preserve"> </w:t>
      </w:r>
      <w:r w:rsidRPr="00243812">
        <w:rPr>
          <w:rFonts w:ascii="Montserrat" w:hAnsi="Montserrat"/>
          <w:sz w:val="24"/>
        </w:rPr>
        <w:t>(There is no penalty for firing or attacking in the same round you start aiming, as aiming is automatic...)</w:t>
      </w:r>
    </w:p>
    <w:p w14:paraId="77F29F2F" w14:textId="77777777" w:rsidR="004E739B" w:rsidRPr="00243812" w:rsidRDefault="004E739B" w:rsidP="00F01A18">
      <w:pPr>
        <w:pStyle w:val="NoSpacing"/>
        <w:rPr>
          <w:rFonts w:ascii="Montserrat" w:hAnsi="Montserrat"/>
          <w:sz w:val="24"/>
        </w:rPr>
      </w:pPr>
    </w:p>
    <w:p w14:paraId="31D1D4A6" w14:textId="0A5FA085" w:rsidR="004E739B" w:rsidRPr="00243812" w:rsidRDefault="00243812" w:rsidP="00F01A18">
      <w:pPr>
        <w:pStyle w:val="NoSpacing"/>
        <w:rPr>
          <w:rFonts w:ascii="Montserrat" w:hAnsi="Montserrat"/>
          <w:sz w:val="24"/>
        </w:rPr>
      </w:pPr>
      <w:r w:rsidRPr="00243812">
        <w:rPr>
          <w:rFonts w:ascii="Montserrat" w:hAnsi="Montserrat"/>
          <w:sz w:val="24"/>
        </w:rPr>
        <w:t>movement</w:t>
      </w:r>
      <w:r w:rsidR="006F60BF" w:rsidRPr="00243812">
        <w:rPr>
          <w:rFonts w:ascii="Montserrat" w:hAnsi="Montserrat"/>
          <w:sz w:val="24"/>
        </w:rPr>
        <w:t xml:space="preserve"> </w:t>
      </w:r>
      <w:r w:rsidRPr="00243812">
        <w:rPr>
          <w:rFonts w:ascii="Montserrat" w:hAnsi="Montserrat"/>
          <w:sz w:val="24"/>
        </w:rPr>
        <w:tab/>
        <w:t>-5 per meter per round you are moving while firing any missile weapon or other ranged attack (unless bearing down on the target...)</w:t>
      </w:r>
    </w:p>
    <w:p w14:paraId="59D7A079" w14:textId="77777777" w:rsidR="004E739B" w:rsidRPr="00243812" w:rsidRDefault="004E739B" w:rsidP="00F01A18">
      <w:pPr>
        <w:pStyle w:val="NoSpacing"/>
        <w:rPr>
          <w:rFonts w:ascii="Montserrat" w:hAnsi="Montserrat"/>
          <w:sz w:val="24"/>
        </w:rPr>
      </w:pPr>
    </w:p>
    <w:p w14:paraId="40341654" w14:textId="2467C36F" w:rsidR="004E739B" w:rsidRPr="00243812" w:rsidRDefault="00243812" w:rsidP="00F01A18">
      <w:pPr>
        <w:pStyle w:val="NoSpacing"/>
        <w:rPr>
          <w:rFonts w:ascii="Montserrat" w:hAnsi="Montserrat"/>
          <w:sz w:val="24"/>
        </w:rPr>
      </w:pPr>
      <w:r w:rsidRPr="00243812">
        <w:rPr>
          <w:rFonts w:ascii="Montserrat" w:hAnsi="Montserrat"/>
          <w:sz w:val="24"/>
        </w:rPr>
        <w:t>range</w:t>
      </w:r>
      <w:r w:rsidRPr="00243812">
        <w:rPr>
          <w:rFonts w:ascii="Montserrat" w:hAnsi="Montserrat"/>
          <w:sz w:val="24"/>
        </w:rPr>
        <w:tab/>
        <w:t xml:space="preserve">+ / - 1D10 per </w:t>
      </w:r>
      <w:r w:rsidR="008973B8" w:rsidRPr="00243812">
        <w:rPr>
          <w:rFonts w:ascii="Montserrat" w:hAnsi="Montserrat"/>
          <w:sz w:val="24"/>
        </w:rPr>
        <w:t>Order of Magnitude</w:t>
      </w:r>
      <w:r w:rsidRPr="00243812">
        <w:rPr>
          <w:rFonts w:ascii="Montserrat" w:hAnsi="Montserrat"/>
          <w:sz w:val="24"/>
        </w:rPr>
        <w:t xml:space="preserve"> of applicable range or -10 per 10 meters distance (beyond 30 meters or the accuracy range of the weapon)</w:t>
      </w:r>
      <w:r w:rsidR="006F60BF" w:rsidRPr="00243812">
        <w:rPr>
          <w:rFonts w:ascii="Montserrat" w:hAnsi="Montserrat"/>
          <w:sz w:val="24"/>
        </w:rPr>
        <w:t xml:space="preserve"> </w:t>
      </w:r>
      <w:r w:rsidRPr="00243812">
        <w:rPr>
          <w:rFonts w:ascii="Montserrat" w:hAnsi="Montserrat"/>
          <w:sz w:val="24"/>
        </w:rPr>
        <w:t>x2 to hit at close range (minimum firing range for some weapons firing on certain materials, bows, etc...)</w:t>
      </w:r>
      <w:r w:rsidR="006F60BF" w:rsidRPr="00243812">
        <w:rPr>
          <w:rFonts w:ascii="Montserrat" w:hAnsi="Montserrat"/>
          <w:sz w:val="24"/>
        </w:rPr>
        <w:t xml:space="preserve"> </w:t>
      </w:r>
      <w:r w:rsidRPr="00243812">
        <w:rPr>
          <w:rFonts w:ascii="Montserrat" w:hAnsi="Montserrat"/>
          <w:sz w:val="24"/>
        </w:rPr>
        <w:t>x5 to hit at point blank</w:t>
      </w:r>
    </w:p>
    <w:p w14:paraId="29495C39" w14:textId="77777777" w:rsidR="004E739B" w:rsidRPr="00243812" w:rsidRDefault="004E739B" w:rsidP="00F01A18">
      <w:pPr>
        <w:pStyle w:val="NoSpacing"/>
        <w:rPr>
          <w:rFonts w:ascii="Montserrat" w:hAnsi="Montserrat"/>
          <w:sz w:val="24"/>
        </w:rPr>
      </w:pPr>
    </w:p>
    <w:p w14:paraId="7E63CA06" w14:textId="7E89F300" w:rsidR="004E739B" w:rsidRPr="00243812" w:rsidRDefault="00243812" w:rsidP="00F01A18">
      <w:pPr>
        <w:pStyle w:val="NoSpacing"/>
        <w:rPr>
          <w:rFonts w:ascii="Montserrat" w:hAnsi="Montserrat"/>
          <w:sz w:val="24"/>
        </w:rPr>
      </w:pPr>
      <w:r w:rsidRPr="00243812">
        <w:rPr>
          <w:rFonts w:ascii="Montserrat" w:hAnsi="Montserrat"/>
          <w:sz w:val="24"/>
        </w:rPr>
        <w:t>timing (pushing)</w:t>
      </w:r>
      <w:r w:rsidRPr="00243812">
        <w:rPr>
          <w:rFonts w:ascii="Montserrat" w:hAnsi="Montserrat"/>
          <w:sz w:val="24"/>
        </w:rPr>
        <w:tab/>
        <w:t xml:space="preserve">+ / - 1D10 per </w:t>
      </w:r>
      <w:r w:rsidR="008973B8" w:rsidRPr="00243812">
        <w:rPr>
          <w:rFonts w:ascii="Montserrat" w:hAnsi="Montserrat"/>
          <w:sz w:val="24"/>
        </w:rPr>
        <w:t>Order of Magnitude</w:t>
      </w:r>
      <w:r w:rsidRPr="00243812">
        <w:rPr>
          <w:rFonts w:ascii="Montserrat" w:hAnsi="Montserrat"/>
          <w:sz w:val="24"/>
        </w:rPr>
        <w:t xml:space="preserve"> of applicable time or -10 per additional action per round you are pushing</w:t>
      </w:r>
      <w:r w:rsidR="006F60BF" w:rsidRPr="00243812">
        <w:rPr>
          <w:rFonts w:ascii="Montserrat" w:hAnsi="Montserrat"/>
          <w:sz w:val="24"/>
        </w:rPr>
        <w:t xml:space="preserve"> </w:t>
      </w:r>
      <w:r w:rsidRPr="00243812">
        <w:rPr>
          <w:rFonts w:ascii="Montserrat" w:hAnsi="Montserrat"/>
          <w:sz w:val="24"/>
        </w:rPr>
        <w:t>+10 per additional action devoted to the attempt above the required amount</w:t>
      </w:r>
    </w:p>
    <w:p w14:paraId="554A47C8"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1DB0AA63" w14:textId="5D08A1B0" w:rsidR="004E739B" w:rsidRPr="00243812" w:rsidRDefault="00243812" w:rsidP="00F01A18">
      <w:pPr>
        <w:pStyle w:val="NoSpacing"/>
        <w:rPr>
          <w:rFonts w:ascii="Montserrat" w:hAnsi="Montserrat"/>
          <w:sz w:val="24"/>
        </w:rPr>
      </w:pPr>
      <w:r w:rsidRPr="00243812">
        <w:rPr>
          <w:rFonts w:ascii="Montserrat" w:hAnsi="Montserrat"/>
          <w:sz w:val="24"/>
        </w:rPr>
        <w:t>duress (pushing)</w:t>
      </w:r>
      <w:r w:rsidRPr="00243812">
        <w:rPr>
          <w:rFonts w:ascii="Montserrat" w:hAnsi="Montserrat"/>
          <w:sz w:val="24"/>
        </w:rPr>
        <w:tab/>
        <w:t xml:space="preserve">+ / - 1D10 per </w:t>
      </w:r>
      <w:r w:rsidR="008973B8" w:rsidRPr="00243812">
        <w:rPr>
          <w:rFonts w:ascii="Montserrat" w:hAnsi="Montserrat"/>
          <w:sz w:val="24"/>
        </w:rPr>
        <w:t>Order of Magnitude</w:t>
      </w:r>
      <w:r w:rsidRPr="00243812">
        <w:rPr>
          <w:rFonts w:ascii="Montserrat" w:hAnsi="Montserrat"/>
          <w:sz w:val="24"/>
        </w:rPr>
        <w:t xml:space="preserve"> of applicable haste or -10 for -deadlineÓ stress to beat a time limit (optional)</w:t>
      </w:r>
    </w:p>
    <w:p w14:paraId="1D854C91" w14:textId="77777777" w:rsidR="004E739B" w:rsidRPr="00243812" w:rsidRDefault="004E739B" w:rsidP="00F01A18">
      <w:pPr>
        <w:pStyle w:val="NoSpacing"/>
        <w:rPr>
          <w:rFonts w:ascii="Montserrat" w:hAnsi="Montserrat"/>
          <w:sz w:val="24"/>
        </w:rPr>
      </w:pPr>
    </w:p>
    <w:p w14:paraId="1DD71DC9" w14:textId="77777777" w:rsidR="004E739B" w:rsidRPr="00243812" w:rsidRDefault="00243812" w:rsidP="00F01A18">
      <w:pPr>
        <w:pStyle w:val="NoSpacing"/>
        <w:rPr>
          <w:rFonts w:ascii="Montserrat" w:hAnsi="Montserrat"/>
          <w:sz w:val="24"/>
        </w:rPr>
      </w:pPr>
      <w:r w:rsidRPr="00243812">
        <w:rPr>
          <w:rFonts w:ascii="Montserrat" w:hAnsi="Montserrat"/>
          <w:sz w:val="24"/>
        </w:rPr>
        <w:t>scale</w:t>
      </w:r>
      <w:r w:rsidRPr="00243812">
        <w:rPr>
          <w:rFonts w:ascii="Montserrat" w:hAnsi="Montserrat"/>
          <w:sz w:val="24"/>
        </w:rPr>
        <w:tab/>
        <w:t>the skill rating is modified (multiplied) by the ratio of attacker to target...</w:t>
      </w:r>
    </w:p>
    <w:p w14:paraId="609E69F4" w14:textId="77777777" w:rsidR="004E739B" w:rsidRPr="00243812" w:rsidRDefault="004E739B" w:rsidP="00F01A18">
      <w:pPr>
        <w:pStyle w:val="NoSpacing"/>
        <w:rPr>
          <w:rFonts w:ascii="Montserrat" w:hAnsi="Montserrat"/>
          <w:sz w:val="24"/>
        </w:rPr>
      </w:pPr>
    </w:p>
    <w:p w14:paraId="3853AFD9" w14:textId="23B6BB1B" w:rsidR="004E739B" w:rsidRPr="00243812" w:rsidRDefault="00243812" w:rsidP="00F01A18">
      <w:pPr>
        <w:pStyle w:val="NoSpacing"/>
        <w:rPr>
          <w:rFonts w:ascii="Montserrat" w:hAnsi="Montserrat"/>
          <w:sz w:val="24"/>
        </w:rPr>
      </w:pPr>
      <w:r w:rsidRPr="00243812">
        <w:rPr>
          <w:rFonts w:ascii="Montserrat" w:hAnsi="Montserrat"/>
          <w:sz w:val="24"/>
        </w:rPr>
        <w:tab/>
        <w:t>ratio</w:t>
      </w:r>
      <w:r w:rsidR="006F60BF" w:rsidRPr="00243812">
        <w:rPr>
          <w:rFonts w:ascii="Montserrat" w:hAnsi="Montserrat"/>
          <w:sz w:val="24"/>
        </w:rPr>
        <w:tab/>
      </w:r>
      <w:r w:rsidRPr="00243812">
        <w:rPr>
          <w:rFonts w:ascii="Montserrat" w:hAnsi="Montserrat"/>
          <w:sz w:val="24"/>
        </w:rPr>
        <w:t>x modifier</w:t>
      </w:r>
      <w:r w:rsidR="006F60BF" w:rsidRPr="00243812">
        <w:rPr>
          <w:rFonts w:ascii="Montserrat" w:hAnsi="Montserrat"/>
          <w:sz w:val="24"/>
        </w:rPr>
        <w:tab/>
      </w:r>
    </w:p>
    <w:p w14:paraId="7D8DFB7C" w14:textId="1C6B1204" w:rsidR="004E739B" w:rsidRPr="00243812" w:rsidRDefault="00243812" w:rsidP="00F01A18">
      <w:pPr>
        <w:pStyle w:val="NoSpacing"/>
        <w:rPr>
          <w:rFonts w:ascii="Montserrat" w:hAnsi="Montserrat"/>
          <w:sz w:val="24"/>
        </w:rPr>
      </w:pPr>
      <w:r w:rsidRPr="00243812">
        <w:rPr>
          <w:rFonts w:ascii="Montserrat" w:hAnsi="Montserrat"/>
          <w:sz w:val="24"/>
        </w:rPr>
        <w:tab/>
        <w:t>1:1/10</w:t>
      </w:r>
      <w:r w:rsidR="006F60BF" w:rsidRPr="00243812">
        <w:rPr>
          <w:rFonts w:ascii="Montserrat" w:hAnsi="Montserrat"/>
          <w:sz w:val="24"/>
        </w:rPr>
        <w:tab/>
      </w:r>
      <w:r w:rsidRPr="00243812">
        <w:rPr>
          <w:rFonts w:ascii="Montserrat" w:hAnsi="Montserrat"/>
          <w:sz w:val="24"/>
        </w:rPr>
        <w:t>0.1</w:t>
      </w:r>
      <w:r w:rsidR="006F60BF" w:rsidRPr="00243812">
        <w:rPr>
          <w:rFonts w:ascii="Montserrat" w:hAnsi="Montserrat"/>
          <w:sz w:val="24"/>
        </w:rPr>
        <w:tab/>
      </w:r>
    </w:p>
    <w:p w14:paraId="4AF5B437" w14:textId="061C189D" w:rsidR="004E739B" w:rsidRPr="00243812" w:rsidRDefault="00243812" w:rsidP="00F01A18">
      <w:pPr>
        <w:pStyle w:val="NoSpacing"/>
        <w:rPr>
          <w:rFonts w:ascii="Montserrat" w:hAnsi="Montserrat"/>
          <w:sz w:val="24"/>
        </w:rPr>
      </w:pPr>
      <w:r w:rsidRPr="00243812">
        <w:rPr>
          <w:rFonts w:ascii="Montserrat" w:hAnsi="Montserrat"/>
          <w:sz w:val="24"/>
        </w:rPr>
        <w:tab/>
        <w:t>1:1/4</w:t>
      </w:r>
      <w:r w:rsidR="006F60BF" w:rsidRPr="00243812">
        <w:rPr>
          <w:rFonts w:ascii="Montserrat" w:hAnsi="Montserrat"/>
          <w:sz w:val="24"/>
        </w:rPr>
        <w:tab/>
      </w:r>
      <w:r w:rsidRPr="00243812">
        <w:rPr>
          <w:rFonts w:ascii="Montserrat" w:hAnsi="Montserrat"/>
          <w:sz w:val="24"/>
        </w:rPr>
        <w:t>0.25</w:t>
      </w:r>
      <w:r w:rsidR="006F60BF" w:rsidRPr="00243812">
        <w:rPr>
          <w:rFonts w:ascii="Montserrat" w:hAnsi="Montserrat"/>
          <w:sz w:val="24"/>
        </w:rPr>
        <w:tab/>
      </w:r>
    </w:p>
    <w:p w14:paraId="4F0F78AC" w14:textId="5EDF7114" w:rsidR="004E739B" w:rsidRPr="00243812" w:rsidRDefault="00243812" w:rsidP="00F01A18">
      <w:pPr>
        <w:pStyle w:val="NoSpacing"/>
        <w:rPr>
          <w:rFonts w:ascii="Montserrat" w:hAnsi="Montserrat"/>
          <w:sz w:val="24"/>
        </w:rPr>
      </w:pPr>
      <w:r w:rsidRPr="00243812">
        <w:rPr>
          <w:rFonts w:ascii="Montserrat" w:hAnsi="Montserrat"/>
          <w:sz w:val="24"/>
        </w:rPr>
        <w:tab/>
        <w:t>1:1/2</w:t>
      </w:r>
      <w:r w:rsidR="006F60BF" w:rsidRPr="00243812">
        <w:rPr>
          <w:rFonts w:ascii="Montserrat" w:hAnsi="Montserrat"/>
          <w:sz w:val="24"/>
        </w:rPr>
        <w:tab/>
      </w:r>
      <w:r w:rsidRPr="00243812">
        <w:rPr>
          <w:rFonts w:ascii="Montserrat" w:hAnsi="Montserrat"/>
          <w:sz w:val="24"/>
        </w:rPr>
        <w:t>0.5</w:t>
      </w:r>
      <w:r w:rsidR="006F60BF" w:rsidRPr="00243812">
        <w:rPr>
          <w:rFonts w:ascii="Montserrat" w:hAnsi="Montserrat"/>
          <w:sz w:val="24"/>
        </w:rPr>
        <w:tab/>
      </w:r>
    </w:p>
    <w:p w14:paraId="1F953E65" w14:textId="6878F90E" w:rsidR="004E739B" w:rsidRPr="00243812" w:rsidRDefault="00243812" w:rsidP="00F01A18">
      <w:pPr>
        <w:pStyle w:val="NoSpacing"/>
        <w:rPr>
          <w:rFonts w:ascii="Montserrat" w:hAnsi="Montserrat"/>
          <w:sz w:val="24"/>
        </w:rPr>
      </w:pPr>
      <w:r w:rsidRPr="00243812">
        <w:rPr>
          <w:rFonts w:ascii="Montserrat" w:hAnsi="Montserrat"/>
          <w:sz w:val="24"/>
        </w:rPr>
        <w:tab/>
        <w:t>1:3/4</w:t>
      </w:r>
      <w:r w:rsidR="006F60BF" w:rsidRPr="00243812">
        <w:rPr>
          <w:rFonts w:ascii="Montserrat" w:hAnsi="Montserrat"/>
          <w:sz w:val="24"/>
        </w:rPr>
        <w:tab/>
      </w:r>
      <w:r w:rsidRPr="00243812">
        <w:rPr>
          <w:rFonts w:ascii="Montserrat" w:hAnsi="Montserrat"/>
          <w:sz w:val="24"/>
        </w:rPr>
        <w:t>0.75</w:t>
      </w:r>
      <w:r w:rsidR="006F60BF" w:rsidRPr="00243812">
        <w:rPr>
          <w:rFonts w:ascii="Montserrat" w:hAnsi="Montserrat"/>
          <w:sz w:val="24"/>
        </w:rPr>
        <w:tab/>
      </w:r>
    </w:p>
    <w:p w14:paraId="3B876F59" w14:textId="1D5C13DC" w:rsidR="004E739B" w:rsidRPr="00243812" w:rsidRDefault="00243812" w:rsidP="00F01A18">
      <w:pPr>
        <w:pStyle w:val="NoSpacing"/>
        <w:rPr>
          <w:rFonts w:ascii="Montserrat" w:hAnsi="Montserrat"/>
          <w:sz w:val="24"/>
        </w:rPr>
      </w:pPr>
      <w:r w:rsidRPr="00243812">
        <w:rPr>
          <w:rFonts w:ascii="Montserrat" w:hAnsi="Montserrat"/>
          <w:sz w:val="24"/>
        </w:rPr>
        <w:tab/>
        <w:t>1:1</w:t>
      </w:r>
      <w:r w:rsidR="006F60BF" w:rsidRPr="00243812">
        <w:rPr>
          <w:rFonts w:ascii="Montserrat" w:hAnsi="Montserrat"/>
          <w:sz w:val="24"/>
        </w:rPr>
        <w:tab/>
      </w:r>
      <w:r w:rsidRPr="00243812">
        <w:rPr>
          <w:rFonts w:ascii="Montserrat" w:hAnsi="Montserrat"/>
          <w:sz w:val="24"/>
        </w:rPr>
        <w:t>1.0</w:t>
      </w:r>
      <w:r w:rsidR="006F60BF" w:rsidRPr="00243812">
        <w:rPr>
          <w:rFonts w:ascii="Montserrat" w:hAnsi="Montserrat"/>
          <w:sz w:val="24"/>
        </w:rPr>
        <w:tab/>
      </w:r>
    </w:p>
    <w:p w14:paraId="55C78E2F" w14:textId="3D6C22FC" w:rsidR="004E739B" w:rsidRPr="00243812" w:rsidRDefault="00243812" w:rsidP="00F01A18">
      <w:pPr>
        <w:pStyle w:val="NoSpacing"/>
        <w:rPr>
          <w:rFonts w:ascii="Montserrat" w:hAnsi="Montserrat"/>
          <w:sz w:val="24"/>
        </w:rPr>
      </w:pPr>
      <w:r w:rsidRPr="00243812">
        <w:rPr>
          <w:rFonts w:ascii="Montserrat" w:hAnsi="Montserrat"/>
          <w:sz w:val="24"/>
        </w:rPr>
        <w:tab/>
        <w:t>1:1.5</w:t>
      </w:r>
      <w:r w:rsidR="006F60BF" w:rsidRPr="00243812">
        <w:rPr>
          <w:rFonts w:ascii="Montserrat" w:hAnsi="Montserrat"/>
          <w:sz w:val="24"/>
        </w:rPr>
        <w:tab/>
      </w:r>
      <w:r w:rsidRPr="00243812">
        <w:rPr>
          <w:rFonts w:ascii="Montserrat" w:hAnsi="Montserrat"/>
          <w:sz w:val="24"/>
        </w:rPr>
        <w:t>1.5</w:t>
      </w:r>
      <w:r w:rsidR="006F60BF" w:rsidRPr="00243812">
        <w:rPr>
          <w:rFonts w:ascii="Montserrat" w:hAnsi="Montserrat"/>
          <w:sz w:val="24"/>
        </w:rPr>
        <w:tab/>
      </w:r>
    </w:p>
    <w:p w14:paraId="63A68DA5" w14:textId="6F47C471" w:rsidR="004E739B" w:rsidRPr="00243812" w:rsidRDefault="00243812" w:rsidP="00F01A18">
      <w:pPr>
        <w:pStyle w:val="NoSpacing"/>
        <w:rPr>
          <w:rFonts w:ascii="Montserrat" w:hAnsi="Montserrat"/>
          <w:sz w:val="24"/>
        </w:rPr>
      </w:pPr>
      <w:r w:rsidRPr="00243812">
        <w:rPr>
          <w:rFonts w:ascii="Montserrat" w:hAnsi="Montserrat"/>
          <w:sz w:val="24"/>
        </w:rPr>
        <w:tab/>
        <w:t>1:2</w:t>
      </w:r>
      <w:r w:rsidR="006F60BF" w:rsidRPr="00243812">
        <w:rPr>
          <w:rFonts w:ascii="Montserrat" w:hAnsi="Montserrat"/>
          <w:sz w:val="24"/>
        </w:rPr>
        <w:tab/>
      </w:r>
      <w:r w:rsidRPr="00243812">
        <w:rPr>
          <w:rFonts w:ascii="Montserrat" w:hAnsi="Montserrat"/>
          <w:sz w:val="24"/>
        </w:rPr>
        <w:t>2.0</w:t>
      </w:r>
      <w:r w:rsidR="006F60BF" w:rsidRPr="00243812">
        <w:rPr>
          <w:rFonts w:ascii="Montserrat" w:hAnsi="Montserrat"/>
          <w:sz w:val="24"/>
        </w:rPr>
        <w:tab/>
      </w:r>
    </w:p>
    <w:p w14:paraId="0794D45A"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73A33943" w14:textId="55D412D5" w:rsidR="004E739B" w:rsidRPr="00243812" w:rsidRDefault="00243812" w:rsidP="00F01A18">
      <w:pPr>
        <w:pStyle w:val="NoSpacing"/>
        <w:rPr>
          <w:rFonts w:ascii="Montserrat" w:hAnsi="Montserrat"/>
          <w:sz w:val="24"/>
        </w:rPr>
      </w:pPr>
      <w:r w:rsidRPr="00243812">
        <w:rPr>
          <w:rFonts w:ascii="Montserrat" w:hAnsi="Montserrat"/>
          <w:sz w:val="24"/>
        </w:rPr>
        <w:t>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w:t>
      </w:r>
      <w:r w:rsidR="006F60BF" w:rsidRPr="00243812">
        <w:rPr>
          <w:rFonts w:ascii="Montserrat" w:hAnsi="Montserrat"/>
          <w:sz w:val="24"/>
        </w:rPr>
        <w:t xml:space="preserve"> </w:t>
      </w:r>
      <w:r w:rsidRPr="00243812">
        <w:rPr>
          <w:rFonts w:ascii="Montserrat" w:hAnsi="Montserrat"/>
          <w:sz w:val="24"/>
        </w:rPr>
        <w:t xml:space="preserve">Such modifications should be included in the descriptions of the ability or item which grants this wonder, say like an ESP assist to aiming, that might give pluses equal to the </w:t>
      </w:r>
      <w:r w:rsidR="008973B8" w:rsidRPr="00243812">
        <w:rPr>
          <w:rFonts w:ascii="Montserrat" w:hAnsi="Montserrat"/>
          <w:sz w:val="24"/>
        </w:rPr>
        <w:t>Order of Magnitude</w:t>
      </w:r>
      <w:r w:rsidRPr="00243812">
        <w:rPr>
          <w:rFonts w:ascii="Montserrat" w:hAnsi="Montserrat"/>
          <w:sz w:val="24"/>
        </w:rPr>
        <w:t xml:space="preserve"> of the skill (of course that might prove complicated, performing an extra feat at the same time... but there is a point where one is just nit-picking.)</w:t>
      </w:r>
      <w:r w:rsidR="006F60BF" w:rsidRPr="00243812">
        <w:rPr>
          <w:rFonts w:ascii="Montserrat" w:hAnsi="Montserrat"/>
          <w:sz w:val="24"/>
        </w:rPr>
        <w:t xml:space="preserve"> </w:t>
      </w:r>
      <w:r w:rsidRPr="00243812">
        <w:rPr>
          <w:rFonts w:ascii="Montserrat" w:hAnsi="Montserrat"/>
          <w:sz w:val="24"/>
        </w:rPr>
        <w:t>Whatever the case, if the advantage isn’t defined, take some time to define it, or maybe you should reconsider allowing the advantage into play.</w:t>
      </w:r>
      <w:r w:rsidR="006F60BF" w:rsidRPr="00243812">
        <w:rPr>
          <w:rFonts w:ascii="Montserrat" w:hAnsi="Montserrat"/>
          <w:sz w:val="24"/>
        </w:rPr>
        <w:t xml:space="preserve"> </w:t>
      </w:r>
      <w:r w:rsidRPr="00243812">
        <w:rPr>
          <w:rFonts w:ascii="Montserrat" w:hAnsi="Montserrat"/>
          <w:sz w:val="24"/>
        </w:rPr>
        <w:t>In the end, though these modifiers are very basic, the GM always has the right to ignore them in running the campaign.</w:t>
      </w:r>
      <w:r w:rsidR="006F60BF" w:rsidRPr="00243812">
        <w:rPr>
          <w:rFonts w:ascii="Montserrat" w:hAnsi="Montserrat"/>
          <w:sz w:val="24"/>
        </w:rPr>
        <w:t xml:space="preserve"> </w:t>
      </w:r>
      <w:r w:rsidRPr="00243812">
        <w:rPr>
          <w:rFonts w:ascii="Montserrat" w:hAnsi="Montserrat"/>
          <w:sz w:val="24"/>
        </w:rPr>
        <w:t>Still, it is very helpful even in those cases to keep them in mind to refer back to if things should begin to slip out of hand.</w:t>
      </w:r>
    </w:p>
    <w:p w14:paraId="57D8C4DC" w14:textId="77777777" w:rsidR="004E739B" w:rsidRPr="00243812" w:rsidRDefault="004E739B" w:rsidP="00F01A18">
      <w:pPr>
        <w:pStyle w:val="NoSpacing"/>
        <w:rPr>
          <w:rFonts w:ascii="Montserrat" w:hAnsi="Montserrat"/>
          <w:sz w:val="24"/>
        </w:rPr>
      </w:pPr>
    </w:p>
    <w:p w14:paraId="32052023" w14:textId="77777777" w:rsidR="004E739B" w:rsidRPr="00243812" w:rsidRDefault="004E739B" w:rsidP="00F01A18">
      <w:pPr>
        <w:pStyle w:val="NoSpacing"/>
        <w:rPr>
          <w:rFonts w:ascii="Montserrat" w:hAnsi="Montserrat"/>
          <w:sz w:val="24"/>
        </w:rPr>
      </w:pPr>
    </w:p>
    <w:p w14:paraId="09AEADFE" w14:textId="77777777" w:rsidR="004E739B" w:rsidRPr="00243812" w:rsidRDefault="00243812" w:rsidP="00F01A18">
      <w:pPr>
        <w:pStyle w:val="NoSpacing"/>
        <w:rPr>
          <w:rFonts w:ascii="Montserrat" w:hAnsi="Montserrat"/>
          <w:sz w:val="24"/>
        </w:rPr>
      </w:pPr>
      <w:r w:rsidRPr="00243812">
        <w:rPr>
          <w:rFonts w:ascii="Montserrat" w:hAnsi="Montserrat"/>
          <w:sz w:val="24"/>
        </w:rPr>
        <w:t>hit location</w:t>
      </w:r>
    </w:p>
    <w:p w14:paraId="0D55A37F" w14:textId="77777777" w:rsidR="004E739B" w:rsidRPr="00243812" w:rsidRDefault="00243812" w:rsidP="00F01A18">
      <w:pPr>
        <w:pStyle w:val="NoSpacing"/>
        <w:rPr>
          <w:rFonts w:ascii="Montserrat" w:hAnsi="Montserrat"/>
          <w:sz w:val="24"/>
        </w:rPr>
      </w:pPr>
      <w:r w:rsidRPr="00243812">
        <w:rPr>
          <w:rFonts w:ascii="Montserrat" w:hAnsi="Montserrat"/>
          <w:sz w:val="24"/>
        </w:rPr>
        <w:t>See Mechanics</w:t>
      </w:r>
    </w:p>
    <w:p w14:paraId="296DF7C9" w14:textId="77777777" w:rsidR="004E739B" w:rsidRPr="00243812" w:rsidRDefault="004E739B" w:rsidP="00F01A18">
      <w:pPr>
        <w:pStyle w:val="NoSpacing"/>
        <w:rPr>
          <w:rFonts w:ascii="Montserrat" w:hAnsi="Montserrat"/>
          <w:sz w:val="24"/>
        </w:rPr>
      </w:pPr>
    </w:p>
    <w:p w14:paraId="7AC799C8" w14:textId="77777777" w:rsidR="004E739B" w:rsidRPr="00243812" w:rsidRDefault="00243812" w:rsidP="00F01A18">
      <w:pPr>
        <w:pStyle w:val="NoSpacing"/>
        <w:rPr>
          <w:rFonts w:ascii="Montserrat" w:hAnsi="Montserrat"/>
          <w:sz w:val="24"/>
        </w:rPr>
      </w:pPr>
      <w:r w:rsidRPr="00243812">
        <w:rPr>
          <w:rFonts w:ascii="Montserrat" w:hAnsi="Montserrat"/>
          <w:sz w:val="24"/>
        </w:rPr>
        <w:t>random hit location</w:t>
      </w:r>
    </w:p>
    <w:p w14:paraId="56637D99" w14:textId="77777777" w:rsidR="004E739B" w:rsidRPr="00243812" w:rsidRDefault="00243812" w:rsidP="00F01A18">
      <w:pPr>
        <w:pStyle w:val="NoSpacing"/>
        <w:rPr>
          <w:rFonts w:ascii="Montserrat" w:hAnsi="Montserrat"/>
          <w:sz w:val="24"/>
        </w:rPr>
      </w:pPr>
      <w:r w:rsidRPr="00243812">
        <w:rPr>
          <w:rFonts w:ascii="Montserrat" w:hAnsi="Montserrat"/>
          <w:sz w:val="24"/>
        </w:rPr>
        <w:t>Using one of the following charts, the GM can get a general idea of the result of the wild hit’s final resting place, as follows (using D% for the first):</w:t>
      </w:r>
    </w:p>
    <w:p w14:paraId="41D63ECF" w14:textId="77777777" w:rsidR="004E739B" w:rsidRPr="00243812" w:rsidRDefault="004E739B" w:rsidP="00F01A18">
      <w:pPr>
        <w:pStyle w:val="NoSpacing"/>
        <w:rPr>
          <w:rFonts w:ascii="Montserrat" w:hAnsi="Montserrat"/>
          <w:sz w:val="24"/>
        </w:rPr>
      </w:pPr>
    </w:p>
    <w:p w14:paraId="53345813" w14:textId="7969D53A" w:rsidR="004E739B" w:rsidRPr="00243812" w:rsidRDefault="00243812" w:rsidP="00F01A18">
      <w:pPr>
        <w:pStyle w:val="NoSpacing"/>
        <w:rPr>
          <w:rFonts w:ascii="Montserrat" w:hAnsi="Montserrat"/>
          <w:sz w:val="24"/>
        </w:rPr>
      </w:pPr>
      <w:r w:rsidRPr="00243812">
        <w:rPr>
          <w:rFonts w:ascii="Montserrat" w:hAnsi="Montserrat"/>
          <w:sz w:val="24"/>
        </w:rPr>
        <w:t>01-40</w:t>
      </w:r>
      <w:r w:rsidRPr="00243812">
        <w:rPr>
          <w:rFonts w:ascii="Montserrat" w:hAnsi="Montserrat"/>
          <w:sz w:val="24"/>
        </w:rPr>
        <w:tab/>
        <w:t>torso (facing)</w:t>
      </w:r>
      <w:r w:rsidR="006F60BF" w:rsidRPr="00243812">
        <w:rPr>
          <w:rFonts w:ascii="Montserrat" w:hAnsi="Montserrat"/>
          <w:sz w:val="24"/>
        </w:rPr>
        <w:tab/>
      </w:r>
      <w:r w:rsidRPr="00243812">
        <w:rPr>
          <w:rFonts w:ascii="Montserrat" w:hAnsi="Montserrat"/>
          <w:sz w:val="24"/>
        </w:rPr>
        <w:t>cosmetic</w:t>
      </w:r>
      <w:r w:rsidRPr="00243812">
        <w:rPr>
          <w:rFonts w:ascii="Montserrat" w:hAnsi="Montserrat"/>
          <w:sz w:val="24"/>
        </w:rPr>
        <w:tab/>
        <w:t>1,2,3</w:t>
      </w:r>
    </w:p>
    <w:p w14:paraId="1A23B8AE" w14:textId="7A6860C2" w:rsidR="004E739B" w:rsidRPr="00243812" w:rsidRDefault="00243812" w:rsidP="00F01A18">
      <w:pPr>
        <w:pStyle w:val="NoSpacing"/>
        <w:rPr>
          <w:rFonts w:ascii="Montserrat" w:hAnsi="Montserrat"/>
          <w:sz w:val="24"/>
        </w:rPr>
      </w:pPr>
      <w:r w:rsidRPr="00243812">
        <w:rPr>
          <w:rFonts w:ascii="Montserrat" w:hAnsi="Montserrat"/>
          <w:sz w:val="24"/>
        </w:rPr>
        <w:t>41-50</w:t>
      </w:r>
      <w:r w:rsidRPr="00243812">
        <w:rPr>
          <w:rFonts w:ascii="Montserrat" w:hAnsi="Montserrat"/>
          <w:sz w:val="24"/>
        </w:rPr>
        <w:tab/>
        <w:t>arm (facing)</w:t>
      </w:r>
      <w:r w:rsidR="006F60BF" w:rsidRPr="00243812">
        <w:rPr>
          <w:rFonts w:ascii="Montserrat" w:hAnsi="Montserrat"/>
          <w:sz w:val="24"/>
        </w:rPr>
        <w:tab/>
      </w:r>
      <w:r w:rsidRPr="00243812">
        <w:rPr>
          <w:rFonts w:ascii="Montserrat" w:hAnsi="Montserrat"/>
          <w:sz w:val="24"/>
        </w:rPr>
        <w:t>inhibiting</w:t>
      </w:r>
      <w:r w:rsidRPr="00243812">
        <w:rPr>
          <w:rFonts w:ascii="Montserrat" w:hAnsi="Montserrat"/>
          <w:sz w:val="24"/>
        </w:rPr>
        <w:tab/>
        <w:t>4,5</w:t>
      </w:r>
    </w:p>
    <w:p w14:paraId="6770B4A3" w14:textId="0231177F" w:rsidR="004E739B" w:rsidRPr="00243812" w:rsidRDefault="00243812" w:rsidP="00F01A18">
      <w:pPr>
        <w:pStyle w:val="NoSpacing"/>
        <w:rPr>
          <w:rFonts w:ascii="Montserrat" w:hAnsi="Montserrat"/>
          <w:sz w:val="24"/>
        </w:rPr>
      </w:pPr>
      <w:r w:rsidRPr="00243812">
        <w:rPr>
          <w:rFonts w:ascii="Montserrat" w:hAnsi="Montserrat"/>
          <w:sz w:val="24"/>
        </w:rPr>
        <w:t>51-55</w:t>
      </w:r>
      <w:r w:rsidRPr="00243812">
        <w:rPr>
          <w:rFonts w:ascii="Montserrat" w:hAnsi="Montserrat"/>
          <w:sz w:val="24"/>
        </w:rPr>
        <w:tab/>
        <w:t>arm (away)</w:t>
      </w:r>
      <w:r w:rsidR="006F60BF" w:rsidRPr="00243812">
        <w:rPr>
          <w:rFonts w:ascii="Montserrat" w:hAnsi="Montserrat"/>
          <w:sz w:val="24"/>
        </w:rPr>
        <w:tab/>
      </w:r>
      <w:r w:rsidRPr="00243812">
        <w:rPr>
          <w:rFonts w:ascii="Montserrat" w:hAnsi="Montserrat"/>
          <w:sz w:val="24"/>
        </w:rPr>
        <w:t>crippling</w:t>
      </w:r>
      <w:r w:rsidRPr="00243812">
        <w:rPr>
          <w:rFonts w:ascii="Montserrat" w:hAnsi="Montserrat"/>
          <w:sz w:val="24"/>
        </w:rPr>
        <w:tab/>
        <w:t>6</w:t>
      </w:r>
    </w:p>
    <w:p w14:paraId="69CED1B7" w14:textId="4C71A582" w:rsidR="004E739B" w:rsidRPr="00243812" w:rsidRDefault="00243812" w:rsidP="00F01A18">
      <w:pPr>
        <w:pStyle w:val="NoSpacing"/>
        <w:rPr>
          <w:rFonts w:ascii="Montserrat" w:hAnsi="Montserrat"/>
          <w:sz w:val="24"/>
        </w:rPr>
      </w:pPr>
      <w:r w:rsidRPr="00243812">
        <w:rPr>
          <w:rFonts w:ascii="Montserrat" w:hAnsi="Montserrat"/>
          <w:sz w:val="24"/>
        </w:rPr>
        <w:t>56-65</w:t>
      </w:r>
      <w:r w:rsidRPr="00243812">
        <w:rPr>
          <w:rFonts w:ascii="Montserrat" w:hAnsi="Montserrat"/>
          <w:sz w:val="24"/>
        </w:rPr>
        <w:tab/>
        <w:t>leg (facing)</w:t>
      </w:r>
      <w:r w:rsidR="006F60BF" w:rsidRPr="00243812">
        <w:rPr>
          <w:rFonts w:ascii="Montserrat" w:hAnsi="Montserrat"/>
          <w:sz w:val="24"/>
        </w:rPr>
        <w:tab/>
      </w:r>
      <w:r w:rsidRPr="00243812">
        <w:rPr>
          <w:rFonts w:ascii="Montserrat" w:hAnsi="Montserrat"/>
          <w:sz w:val="24"/>
        </w:rPr>
        <w:t>severe crippling</w:t>
      </w:r>
      <w:r w:rsidRPr="00243812">
        <w:rPr>
          <w:rFonts w:ascii="Montserrat" w:hAnsi="Montserrat"/>
          <w:sz w:val="24"/>
        </w:rPr>
        <w:tab/>
        <w:t>7</w:t>
      </w:r>
    </w:p>
    <w:p w14:paraId="3E504707" w14:textId="4B3277EE" w:rsidR="004E739B" w:rsidRPr="00243812" w:rsidRDefault="00243812" w:rsidP="00F01A18">
      <w:pPr>
        <w:pStyle w:val="NoSpacing"/>
        <w:rPr>
          <w:rFonts w:ascii="Montserrat" w:hAnsi="Montserrat"/>
          <w:sz w:val="24"/>
        </w:rPr>
      </w:pPr>
      <w:r w:rsidRPr="00243812">
        <w:rPr>
          <w:rFonts w:ascii="Montserrat" w:hAnsi="Montserrat"/>
          <w:sz w:val="24"/>
        </w:rPr>
        <w:t>66-70</w:t>
      </w:r>
      <w:r w:rsidRPr="00243812">
        <w:rPr>
          <w:rFonts w:ascii="Montserrat" w:hAnsi="Montserrat"/>
          <w:sz w:val="24"/>
        </w:rPr>
        <w:tab/>
        <w:t xml:space="preserve">leg (away) </w:t>
      </w:r>
      <w:r w:rsidR="006F60BF" w:rsidRPr="00243812">
        <w:rPr>
          <w:rFonts w:ascii="Montserrat" w:hAnsi="Montserrat"/>
          <w:sz w:val="24"/>
        </w:rPr>
        <w:tab/>
      </w:r>
      <w:r w:rsidRPr="00243812">
        <w:rPr>
          <w:rFonts w:ascii="Montserrat" w:hAnsi="Montserrat"/>
          <w:sz w:val="24"/>
        </w:rPr>
        <w:t>internal</w:t>
      </w:r>
      <w:r w:rsidRPr="00243812">
        <w:rPr>
          <w:rFonts w:ascii="Montserrat" w:hAnsi="Montserrat"/>
          <w:sz w:val="24"/>
        </w:rPr>
        <w:tab/>
        <w:t>8</w:t>
      </w:r>
    </w:p>
    <w:p w14:paraId="28C1A073" w14:textId="7B853F63" w:rsidR="004E739B" w:rsidRPr="00243812" w:rsidRDefault="00243812" w:rsidP="00F01A18">
      <w:pPr>
        <w:pStyle w:val="NoSpacing"/>
        <w:rPr>
          <w:rFonts w:ascii="Montserrat" w:hAnsi="Montserrat"/>
          <w:sz w:val="24"/>
        </w:rPr>
      </w:pPr>
      <w:r w:rsidRPr="00243812">
        <w:rPr>
          <w:rFonts w:ascii="Montserrat" w:hAnsi="Montserrat"/>
          <w:sz w:val="24"/>
        </w:rPr>
        <w:t>71-75</w:t>
      </w:r>
      <w:r w:rsidRPr="00243812">
        <w:rPr>
          <w:rFonts w:ascii="Montserrat" w:hAnsi="Montserrat"/>
          <w:sz w:val="24"/>
        </w:rPr>
        <w:tab/>
        <w:t xml:space="preserve">hand (facing) </w:t>
      </w:r>
      <w:r w:rsidR="006F60BF" w:rsidRPr="00243812">
        <w:rPr>
          <w:rFonts w:ascii="Montserrat" w:hAnsi="Montserrat"/>
          <w:sz w:val="24"/>
        </w:rPr>
        <w:tab/>
      </w:r>
      <w:r w:rsidRPr="00243812">
        <w:rPr>
          <w:rFonts w:ascii="Montserrat" w:hAnsi="Montserrat"/>
          <w:sz w:val="24"/>
        </w:rPr>
        <w:t>vital</w:t>
      </w:r>
      <w:r w:rsidRPr="00243812">
        <w:rPr>
          <w:rFonts w:ascii="Montserrat" w:hAnsi="Montserrat"/>
          <w:sz w:val="24"/>
        </w:rPr>
        <w:tab/>
        <w:t>9</w:t>
      </w:r>
    </w:p>
    <w:p w14:paraId="27352B81" w14:textId="475A2128" w:rsidR="004E739B" w:rsidRPr="00243812" w:rsidRDefault="00243812" w:rsidP="00F01A18">
      <w:pPr>
        <w:pStyle w:val="NoSpacing"/>
        <w:rPr>
          <w:rFonts w:ascii="Montserrat" w:hAnsi="Montserrat"/>
          <w:sz w:val="24"/>
        </w:rPr>
      </w:pPr>
      <w:r w:rsidRPr="00243812">
        <w:rPr>
          <w:rFonts w:ascii="Montserrat" w:hAnsi="Montserrat"/>
          <w:sz w:val="24"/>
        </w:rPr>
        <w:t>76-77</w:t>
      </w:r>
      <w:r w:rsidRPr="00243812">
        <w:rPr>
          <w:rFonts w:ascii="Montserrat" w:hAnsi="Montserrat"/>
          <w:sz w:val="24"/>
        </w:rPr>
        <w:tab/>
        <w:t xml:space="preserve">hand (away) </w:t>
      </w:r>
      <w:r w:rsidR="006F60BF" w:rsidRPr="00243812">
        <w:rPr>
          <w:rFonts w:ascii="Montserrat" w:hAnsi="Montserrat"/>
          <w:sz w:val="24"/>
        </w:rPr>
        <w:tab/>
      </w:r>
      <w:r w:rsidRPr="00243812">
        <w:rPr>
          <w:rFonts w:ascii="Montserrat" w:hAnsi="Montserrat"/>
          <w:sz w:val="24"/>
        </w:rPr>
        <w:t>neural</w:t>
      </w:r>
      <w:r w:rsidRPr="00243812">
        <w:rPr>
          <w:rFonts w:ascii="Montserrat" w:hAnsi="Montserrat"/>
          <w:sz w:val="24"/>
        </w:rPr>
        <w:tab/>
        <w:t>0</w:t>
      </w:r>
    </w:p>
    <w:p w14:paraId="3DD2B188" w14:textId="0DF15391" w:rsidR="004E739B" w:rsidRPr="00243812" w:rsidRDefault="00243812" w:rsidP="00F01A18">
      <w:pPr>
        <w:pStyle w:val="NoSpacing"/>
        <w:rPr>
          <w:rFonts w:ascii="Montserrat" w:hAnsi="Montserrat"/>
          <w:sz w:val="24"/>
        </w:rPr>
      </w:pPr>
      <w:r w:rsidRPr="00243812">
        <w:rPr>
          <w:rFonts w:ascii="Montserrat" w:hAnsi="Montserrat"/>
          <w:sz w:val="24"/>
        </w:rPr>
        <w:t>78-85</w:t>
      </w:r>
      <w:r w:rsidRPr="00243812">
        <w:rPr>
          <w:rFonts w:ascii="Montserrat" w:hAnsi="Montserrat"/>
          <w:sz w:val="24"/>
        </w:rPr>
        <w:tab/>
        <w:t xml:space="preserve">abdomen </w:t>
      </w:r>
      <w:r w:rsidR="006F60BF" w:rsidRPr="00243812">
        <w:rPr>
          <w:rFonts w:ascii="Montserrat" w:hAnsi="Montserrat"/>
          <w:sz w:val="24"/>
        </w:rPr>
        <w:tab/>
      </w:r>
    </w:p>
    <w:p w14:paraId="56F174B0" w14:textId="6EFE8E55" w:rsidR="004E739B" w:rsidRPr="00243812" w:rsidRDefault="00243812" w:rsidP="00F01A18">
      <w:pPr>
        <w:pStyle w:val="NoSpacing"/>
        <w:rPr>
          <w:rFonts w:ascii="Montserrat" w:hAnsi="Montserrat"/>
          <w:sz w:val="24"/>
        </w:rPr>
      </w:pPr>
      <w:r w:rsidRPr="00243812">
        <w:rPr>
          <w:rFonts w:ascii="Montserrat" w:hAnsi="Montserrat"/>
          <w:sz w:val="24"/>
        </w:rPr>
        <w:t>86-90</w:t>
      </w:r>
      <w:r w:rsidRPr="00243812">
        <w:rPr>
          <w:rFonts w:ascii="Montserrat" w:hAnsi="Montserrat"/>
          <w:sz w:val="24"/>
        </w:rPr>
        <w:tab/>
        <w:t xml:space="preserve">head </w:t>
      </w:r>
      <w:r w:rsidR="006F60BF" w:rsidRPr="00243812">
        <w:rPr>
          <w:rFonts w:ascii="Montserrat" w:hAnsi="Montserrat"/>
          <w:sz w:val="24"/>
        </w:rPr>
        <w:tab/>
      </w:r>
    </w:p>
    <w:p w14:paraId="08166C51" w14:textId="4A763208" w:rsidR="004E739B" w:rsidRPr="00243812" w:rsidRDefault="00243812" w:rsidP="00F01A18">
      <w:pPr>
        <w:pStyle w:val="NoSpacing"/>
        <w:rPr>
          <w:rFonts w:ascii="Montserrat" w:hAnsi="Montserrat"/>
          <w:sz w:val="24"/>
        </w:rPr>
      </w:pPr>
      <w:r w:rsidRPr="00243812">
        <w:rPr>
          <w:rFonts w:ascii="Montserrat" w:hAnsi="Montserrat"/>
          <w:sz w:val="24"/>
        </w:rPr>
        <w:t>91-93</w:t>
      </w:r>
      <w:r w:rsidRPr="00243812">
        <w:rPr>
          <w:rFonts w:ascii="Montserrat" w:hAnsi="Montserrat"/>
          <w:sz w:val="24"/>
        </w:rPr>
        <w:tab/>
        <w:t xml:space="preserve">chest </w:t>
      </w:r>
      <w:r w:rsidR="006F60BF" w:rsidRPr="00243812">
        <w:rPr>
          <w:rFonts w:ascii="Montserrat" w:hAnsi="Montserrat"/>
          <w:sz w:val="24"/>
        </w:rPr>
        <w:tab/>
      </w:r>
    </w:p>
    <w:p w14:paraId="5F4613E0" w14:textId="0FA00E15" w:rsidR="004E739B" w:rsidRPr="00243812" w:rsidRDefault="00243812" w:rsidP="00F01A18">
      <w:pPr>
        <w:pStyle w:val="NoSpacing"/>
        <w:rPr>
          <w:rFonts w:ascii="Montserrat" w:hAnsi="Montserrat"/>
          <w:sz w:val="24"/>
        </w:rPr>
      </w:pPr>
      <w:r w:rsidRPr="00243812">
        <w:rPr>
          <w:rFonts w:ascii="Montserrat" w:hAnsi="Montserrat"/>
          <w:sz w:val="24"/>
        </w:rPr>
        <w:t>94-95</w:t>
      </w:r>
      <w:r w:rsidRPr="00243812">
        <w:rPr>
          <w:rFonts w:ascii="Montserrat" w:hAnsi="Montserrat"/>
          <w:sz w:val="24"/>
        </w:rPr>
        <w:tab/>
        <w:t xml:space="preserve">neck </w:t>
      </w:r>
      <w:r w:rsidR="006F60BF" w:rsidRPr="00243812">
        <w:rPr>
          <w:rFonts w:ascii="Montserrat" w:hAnsi="Montserrat"/>
          <w:sz w:val="24"/>
        </w:rPr>
        <w:tab/>
      </w:r>
    </w:p>
    <w:p w14:paraId="1E7557E9" w14:textId="2E76690A" w:rsidR="004E739B" w:rsidRPr="00243812" w:rsidRDefault="00243812" w:rsidP="00F01A18">
      <w:pPr>
        <w:pStyle w:val="NoSpacing"/>
        <w:rPr>
          <w:rFonts w:ascii="Montserrat" w:hAnsi="Montserrat"/>
          <w:sz w:val="24"/>
        </w:rPr>
      </w:pPr>
      <w:r w:rsidRPr="00243812">
        <w:rPr>
          <w:rFonts w:ascii="Montserrat" w:hAnsi="Montserrat"/>
          <w:sz w:val="24"/>
        </w:rPr>
        <w:t>96-97</w:t>
      </w:r>
      <w:r w:rsidRPr="00243812">
        <w:rPr>
          <w:rFonts w:ascii="Montserrat" w:hAnsi="Montserrat"/>
          <w:sz w:val="24"/>
        </w:rPr>
        <w:tab/>
        <w:t xml:space="preserve">spine </w:t>
      </w:r>
      <w:r w:rsidR="006F60BF" w:rsidRPr="00243812">
        <w:rPr>
          <w:rFonts w:ascii="Montserrat" w:hAnsi="Montserrat"/>
          <w:sz w:val="24"/>
        </w:rPr>
        <w:tab/>
      </w:r>
    </w:p>
    <w:p w14:paraId="16BA4FD4" w14:textId="4B0692A1" w:rsidR="004E739B" w:rsidRPr="00243812" w:rsidRDefault="006F60BF" w:rsidP="00F01A18">
      <w:pPr>
        <w:pStyle w:val="NoSpacing"/>
        <w:rPr>
          <w:rFonts w:ascii="Montserrat" w:hAnsi="Montserrat"/>
          <w:sz w:val="24"/>
        </w:rPr>
      </w:pPr>
      <w:r w:rsidRPr="00243812">
        <w:rPr>
          <w:rFonts w:ascii="Montserrat" w:hAnsi="Montserrat"/>
          <w:sz w:val="24"/>
        </w:rPr>
        <w:t xml:space="preserve"> 98</w:t>
      </w:r>
      <w:r w:rsidRPr="00243812">
        <w:rPr>
          <w:rFonts w:ascii="Montserrat" w:hAnsi="Montserrat"/>
          <w:sz w:val="24"/>
        </w:rPr>
        <w:tab/>
        <w:t xml:space="preserve">heart - lungs </w:t>
      </w:r>
      <w:r w:rsidRPr="00243812">
        <w:rPr>
          <w:rFonts w:ascii="Montserrat" w:hAnsi="Montserrat"/>
          <w:sz w:val="24"/>
        </w:rPr>
        <w:tab/>
      </w:r>
    </w:p>
    <w:p w14:paraId="049524C0" w14:textId="49938CF9" w:rsidR="004E739B" w:rsidRPr="00243812" w:rsidRDefault="006F60BF" w:rsidP="00F01A18">
      <w:pPr>
        <w:pStyle w:val="NoSpacing"/>
        <w:rPr>
          <w:rFonts w:ascii="Montserrat" w:hAnsi="Montserrat"/>
          <w:sz w:val="24"/>
        </w:rPr>
      </w:pPr>
      <w:r w:rsidRPr="00243812">
        <w:rPr>
          <w:rFonts w:ascii="Montserrat" w:hAnsi="Montserrat"/>
          <w:sz w:val="24"/>
        </w:rPr>
        <w:t xml:space="preserve"> 99</w:t>
      </w:r>
      <w:r w:rsidRPr="00243812">
        <w:rPr>
          <w:rFonts w:ascii="Montserrat" w:hAnsi="Montserrat"/>
          <w:sz w:val="24"/>
        </w:rPr>
        <w:tab/>
        <w:t xml:space="preserve">genitals </w:t>
      </w:r>
      <w:r w:rsidRPr="00243812">
        <w:rPr>
          <w:rFonts w:ascii="Montserrat" w:hAnsi="Montserrat"/>
          <w:sz w:val="24"/>
        </w:rPr>
        <w:tab/>
      </w:r>
    </w:p>
    <w:p w14:paraId="68AF9E15" w14:textId="13A8DB78" w:rsidR="004E739B" w:rsidRPr="00243812" w:rsidRDefault="006F60BF" w:rsidP="00F01A18">
      <w:pPr>
        <w:pStyle w:val="NoSpacing"/>
        <w:rPr>
          <w:rFonts w:ascii="Montserrat" w:hAnsi="Montserrat"/>
          <w:sz w:val="24"/>
        </w:rPr>
      </w:pPr>
      <w:r w:rsidRPr="00243812">
        <w:rPr>
          <w:rFonts w:ascii="Montserrat" w:hAnsi="Montserrat"/>
          <w:sz w:val="24"/>
        </w:rPr>
        <w:t xml:space="preserve"> 00</w:t>
      </w:r>
      <w:r w:rsidRPr="00243812">
        <w:rPr>
          <w:rFonts w:ascii="Montserrat" w:hAnsi="Montserrat"/>
          <w:sz w:val="24"/>
        </w:rPr>
        <w:tab/>
        <w:t xml:space="preserve">brain </w:t>
      </w:r>
      <w:r w:rsidRPr="00243812">
        <w:rPr>
          <w:rFonts w:ascii="Montserrat" w:hAnsi="Montserrat"/>
          <w:sz w:val="24"/>
        </w:rPr>
        <w:tab/>
      </w:r>
    </w:p>
    <w:p w14:paraId="34507EA5"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0F1752D1" w14:textId="77777777" w:rsidR="004E739B" w:rsidRPr="00243812" w:rsidRDefault="00243812" w:rsidP="00F01A18">
      <w:pPr>
        <w:pStyle w:val="NoSpacing"/>
        <w:rPr>
          <w:rFonts w:ascii="Montserrat" w:hAnsi="Montserrat"/>
          <w:sz w:val="24"/>
        </w:rPr>
      </w:pPr>
      <w:r w:rsidRPr="00243812">
        <w:rPr>
          <w:rFonts w:ascii="Montserrat" w:hAnsi="Montserrat"/>
          <w:sz w:val="24"/>
        </w:rPr>
        <w:t>damage classes - resilience</w:t>
      </w:r>
    </w:p>
    <w:p w14:paraId="0CD0CB5C" w14:textId="77777777" w:rsidR="004E739B" w:rsidRPr="00243812" w:rsidRDefault="004E739B" w:rsidP="00F01A18">
      <w:pPr>
        <w:pStyle w:val="NoSpacing"/>
        <w:rPr>
          <w:rFonts w:ascii="Montserrat" w:hAnsi="Montserrat"/>
          <w:sz w:val="24"/>
        </w:rPr>
      </w:pPr>
    </w:p>
    <w:p w14:paraId="41163B13" w14:textId="77777777" w:rsidR="004E739B" w:rsidRPr="00243812" w:rsidRDefault="00243812" w:rsidP="00F01A18">
      <w:pPr>
        <w:pStyle w:val="NoSpacing"/>
        <w:rPr>
          <w:rFonts w:ascii="Montserrat" w:hAnsi="Montserrat"/>
          <w:sz w:val="24"/>
        </w:rPr>
      </w:pPr>
      <w:r w:rsidRPr="00243812">
        <w:rPr>
          <w:rFonts w:ascii="Montserrat" w:hAnsi="Montserrat"/>
          <w:sz w:val="24"/>
        </w:rPr>
        <w:t>cosmetic</w:t>
      </w:r>
      <w:r w:rsidRPr="00243812">
        <w:rPr>
          <w:rFonts w:ascii="Montserrat" w:hAnsi="Montserrat"/>
          <w:sz w:val="24"/>
        </w:rPr>
        <w:tab/>
        <w:t>Full resilience - pummeling, abrasions, burns, etc...</w:t>
      </w:r>
    </w:p>
    <w:p w14:paraId="0CE519A7" w14:textId="77777777" w:rsidR="004E739B" w:rsidRPr="00243812" w:rsidRDefault="00243812" w:rsidP="00F01A18">
      <w:pPr>
        <w:pStyle w:val="NoSpacing"/>
        <w:rPr>
          <w:rFonts w:ascii="Montserrat" w:hAnsi="Montserrat"/>
          <w:sz w:val="24"/>
        </w:rPr>
      </w:pPr>
      <w:r w:rsidRPr="00243812">
        <w:rPr>
          <w:rFonts w:ascii="Montserrat" w:hAnsi="Montserrat"/>
          <w:sz w:val="24"/>
        </w:rPr>
        <w:t>inhibiting</w:t>
      </w:r>
      <w:r w:rsidRPr="00243812">
        <w:rPr>
          <w:rFonts w:ascii="Montserrat" w:hAnsi="Montserrat"/>
          <w:sz w:val="24"/>
        </w:rPr>
        <w:tab/>
      </w:r>
      <w:r w:rsidRPr="00243812">
        <w:rPr>
          <w:rFonts w:ascii="Montserrat" w:hAnsi="Montserrat"/>
          <w:sz w:val="24"/>
        </w:rPr>
        <w:t>90% res - deep cuts, cut/torn muscle, bloodloss, dislocation...</w:t>
      </w:r>
    </w:p>
    <w:p w14:paraId="4C15D5A9" w14:textId="77777777" w:rsidR="004E739B" w:rsidRPr="00243812" w:rsidRDefault="00243812" w:rsidP="00F01A18">
      <w:pPr>
        <w:pStyle w:val="NoSpacing"/>
        <w:rPr>
          <w:rFonts w:ascii="Montserrat" w:hAnsi="Montserrat"/>
          <w:sz w:val="24"/>
        </w:rPr>
      </w:pPr>
      <w:r w:rsidRPr="00243812">
        <w:rPr>
          <w:rFonts w:ascii="Montserrat" w:hAnsi="Montserrat"/>
          <w:sz w:val="24"/>
        </w:rPr>
        <w:t>crippling</w:t>
      </w:r>
      <w:r w:rsidRPr="00243812">
        <w:rPr>
          <w:rFonts w:ascii="Montserrat" w:hAnsi="Montserrat"/>
          <w:sz w:val="24"/>
        </w:rPr>
        <w:tab/>
        <w:t>75% res - broken bones, torn tendons...</w:t>
      </w:r>
    </w:p>
    <w:p w14:paraId="7CB2A4DC" w14:textId="77777777" w:rsidR="004E739B" w:rsidRPr="00243812" w:rsidRDefault="00243812" w:rsidP="00F01A18">
      <w:pPr>
        <w:pStyle w:val="NoSpacing"/>
        <w:rPr>
          <w:rFonts w:ascii="Montserrat" w:hAnsi="Montserrat"/>
          <w:sz w:val="24"/>
        </w:rPr>
      </w:pPr>
      <w:r w:rsidRPr="00243812">
        <w:rPr>
          <w:rFonts w:ascii="Montserrat" w:hAnsi="Montserrat"/>
          <w:sz w:val="24"/>
        </w:rPr>
        <w:t>severe crip.</w:t>
      </w:r>
      <w:r w:rsidRPr="00243812">
        <w:rPr>
          <w:rFonts w:ascii="Montserrat" w:hAnsi="Montserrat"/>
          <w:sz w:val="24"/>
        </w:rPr>
        <w:tab/>
        <w:t>50% res - cut tendons, broken(shattered) joints, back, neck...</w:t>
      </w:r>
    </w:p>
    <w:p w14:paraId="6C6B7E69" w14:textId="77777777" w:rsidR="004E739B" w:rsidRPr="00243812" w:rsidRDefault="00243812" w:rsidP="00F01A18">
      <w:pPr>
        <w:pStyle w:val="NoSpacing"/>
        <w:rPr>
          <w:rFonts w:ascii="Montserrat" w:hAnsi="Montserrat"/>
          <w:sz w:val="24"/>
        </w:rPr>
      </w:pPr>
      <w:r w:rsidRPr="00243812">
        <w:rPr>
          <w:rFonts w:ascii="Montserrat" w:hAnsi="Montserrat"/>
          <w:sz w:val="24"/>
        </w:rPr>
        <w:t>internal</w:t>
      </w:r>
      <w:r w:rsidRPr="00243812">
        <w:rPr>
          <w:rFonts w:ascii="Montserrat" w:hAnsi="Montserrat"/>
          <w:sz w:val="24"/>
        </w:rPr>
        <w:tab/>
        <w:t>25% res - torn/disembd. gut, internal bleeding, kidney dam....</w:t>
      </w:r>
    </w:p>
    <w:p w14:paraId="72DD70F6" w14:textId="77777777" w:rsidR="004E739B" w:rsidRPr="00243812" w:rsidRDefault="00243812" w:rsidP="00F01A18">
      <w:pPr>
        <w:pStyle w:val="NoSpacing"/>
        <w:rPr>
          <w:rFonts w:ascii="Montserrat" w:hAnsi="Montserrat"/>
          <w:sz w:val="24"/>
        </w:rPr>
      </w:pPr>
      <w:r w:rsidRPr="00243812">
        <w:rPr>
          <w:rFonts w:ascii="Montserrat" w:hAnsi="Montserrat"/>
          <w:sz w:val="24"/>
        </w:rPr>
        <w:t>vital</w:t>
      </w:r>
      <w:r w:rsidRPr="00243812">
        <w:rPr>
          <w:rFonts w:ascii="Montserrat" w:hAnsi="Montserrat"/>
          <w:sz w:val="24"/>
        </w:rPr>
        <w:tab/>
        <w:t>10% res - heart/lung/liver/throat wounds...</w:t>
      </w:r>
    </w:p>
    <w:p w14:paraId="34438015" w14:textId="77777777" w:rsidR="004E739B" w:rsidRPr="00243812" w:rsidRDefault="00243812" w:rsidP="00F01A18">
      <w:pPr>
        <w:pStyle w:val="NoSpacing"/>
        <w:rPr>
          <w:rFonts w:ascii="Montserrat" w:hAnsi="Montserrat"/>
          <w:sz w:val="24"/>
        </w:rPr>
      </w:pPr>
      <w:r w:rsidRPr="00243812">
        <w:rPr>
          <w:rFonts w:ascii="Montserrat" w:hAnsi="Montserrat"/>
          <w:sz w:val="24"/>
        </w:rPr>
        <w:t>neural</w:t>
      </w:r>
      <w:r w:rsidRPr="00243812">
        <w:rPr>
          <w:rFonts w:ascii="Montserrat" w:hAnsi="Montserrat"/>
          <w:sz w:val="24"/>
        </w:rPr>
        <w:tab/>
        <w:t>1% res - spinal cord &amp; brain damage, poisons...</w:t>
      </w:r>
    </w:p>
    <w:p w14:paraId="1C958311" w14:textId="77777777" w:rsidR="004E739B" w:rsidRPr="00243812" w:rsidRDefault="004E739B" w:rsidP="00F01A18">
      <w:pPr>
        <w:pStyle w:val="NoSpacing"/>
        <w:rPr>
          <w:rFonts w:ascii="Montserrat" w:hAnsi="Montserrat"/>
          <w:sz w:val="24"/>
        </w:rPr>
      </w:pPr>
    </w:p>
    <w:p w14:paraId="2ED1EA0F" w14:textId="77777777" w:rsidR="004E739B" w:rsidRPr="00243812" w:rsidRDefault="00243812" w:rsidP="00F01A18">
      <w:pPr>
        <w:pStyle w:val="NoSpacing"/>
        <w:rPr>
          <w:rFonts w:ascii="Montserrat" w:hAnsi="Montserrat"/>
          <w:sz w:val="24"/>
        </w:rPr>
      </w:pPr>
      <w:r w:rsidRPr="00243812">
        <w:rPr>
          <w:rFonts w:ascii="Montserrat" w:hAnsi="Montserrat"/>
          <w:sz w:val="24"/>
        </w:rPr>
        <w:t>healing failure by...</w:t>
      </w:r>
      <w:r w:rsidRPr="00243812">
        <w:rPr>
          <w:rFonts w:ascii="Montserrat" w:hAnsi="Montserrat"/>
          <w:sz w:val="24"/>
        </w:rPr>
        <w:tab/>
        <w:t>result</w:t>
      </w:r>
    </w:p>
    <w:p w14:paraId="460D14D8" w14:textId="77777777" w:rsidR="004E739B" w:rsidRPr="00243812" w:rsidRDefault="004E739B" w:rsidP="00F01A18">
      <w:pPr>
        <w:pStyle w:val="NoSpacing"/>
        <w:rPr>
          <w:rFonts w:ascii="Montserrat" w:hAnsi="Montserrat"/>
          <w:sz w:val="24"/>
        </w:rPr>
      </w:pPr>
    </w:p>
    <w:p w14:paraId="7EE582AC" w14:textId="77777777"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minute scarring</w:t>
      </w:r>
    </w:p>
    <w:p w14:paraId="45D30961" w14:textId="77777777" w:rsidR="004E739B" w:rsidRPr="00243812" w:rsidRDefault="00243812" w:rsidP="00F01A18">
      <w:pPr>
        <w:pStyle w:val="NoSpacing"/>
        <w:rPr>
          <w:rFonts w:ascii="Montserrat" w:hAnsi="Montserrat"/>
          <w:sz w:val="24"/>
        </w:rPr>
      </w:pPr>
      <w:r w:rsidRPr="00243812">
        <w:rPr>
          <w:rFonts w:ascii="Montserrat" w:hAnsi="Montserrat"/>
          <w:sz w:val="24"/>
        </w:rPr>
        <w:t>...01-05</w:t>
      </w:r>
      <w:r w:rsidRPr="00243812">
        <w:rPr>
          <w:rFonts w:ascii="Montserrat" w:hAnsi="Montserrat"/>
          <w:sz w:val="24"/>
        </w:rPr>
        <w:tab/>
        <w:t>scarring, cold sensitive</w:t>
      </w:r>
    </w:p>
    <w:p w14:paraId="4C1BA2AF" w14:textId="77777777" w:rsidR="004E739B" w:rsidRPr="00243812" w:rsidRDefault="00243812" w:rsidP="00F01A18">
      <w:pPr>
        <w:pStyle w:val="NoSpacing"/>
        <w:rPr>
          <w:rFonts w:ascii="Montserrat" w:hAnsi="Montserrat"/>
          <w:sz w:val="24"/>
        </w:rPr>
      </w:pPr>
      <w:r w:rsidRPr="00243812">
        <w:rPr>
          <w:rFonts w:ascii="Montserrat" w:hAnsi="Montserrat"/>
          <w:sz w:val="24"/>
        </w:rPr>
        <w:t>...06-10</w:t>
      </w:r>
      <w:r w:rsidRPr="00243812">
        <w:rPr>
          <w:rFonts w:ascii="Montserrat" w:hAnsi="Montserrat"/>
          <w:sz w:val="24"/>
        </w:rPr>
        <w:tab/>
        <w:t>bad scarring, very sensitive to weather</w:t>
      </w:r>
    </w:p>
    <w:p w14:paraId="5B3CE23F" w14:textId="77777777" w:rsidR="004E739B" w:rsidRPr="00243812" w:rsidRDefault="00243812" w:rsidP="00F01A18">
      <w:pPr>
        <w:pStyle w:val="NoSpacing"/>
        <w:rPr>
          <w:rFonts w:ascii="Montserrat" w:hAnsi="Montserrat"/>
          <w:sz w:val="24"/>
        </w:rPr>
      </w:pPr>
      <w:r w:rsidRPr="00243812">
        <w:rPr>
          <w:rFonts w:ascii="Montserrat" w:hAnsi="Montserrat"/>
          <w:sz w:val="24"/>
        </w:rPr>
        <w:t>...11-20</w:t>
      </w:r>
      <w:r w:rsidRPr="00243812">
        <w:rPr>
          <w:rFonts w:ascii="Montserrat" w:hAnsi="Montserrat"/>
          <w:sz w:val="24"/>
        </w:rPr>
        <w:tab/>
        <w:t>as above, loss of flexibility</w:t>
      </w:r>
    </w:p>
    <w:p w14:paraId="49C08073" w14:textId="77777777" w:rsidR="004E739B" w:rsidRPr="00243812" w:rsidRDefault="00243812" w:rsidP="00F01A18">
      <w:pPr>
        <w:pStyle w:val="NoSpacing"/>
        <w:rPr>
          <w:rFonts w:ascii="Montserrat" w:hAnsi="Montserrat"/>
          <w:sz w:val="24"/>
        </w:rPr>
      </w:pPr>
      <w:r w:rsidRPr="00243812">
        <w:rPr>
          <w:rFonts w:ascii="Montserrat" w:hAnsi="Montserrat"/>
          <w:sz w:val="24"/>
        </w:rPr>
        <w:t>...21-30</w:t>
      </w:r>
      <w:r w:rsidRPr="00243812">
        <w:rPr>
          <w:rFonts w:ascii="Montserrat" w:hAnsi="Montserrat"/>
          <w:sz w:val="24"/>
        </w:rPr>
        <w:tab/>
        <w:t>as above, loss of coordination</w:t>
      </w:r>
    </w:p>
    <w:p w14:paraId="790C9563" w14:textId="77777777" w:rsidR="004E739B" w:rsidRPr="00243812" w:rsidRDefault="00243812" w:rsidP="00F01A18">
      <w:pPr>
        <w:pStyle w:val="NoSpacing"/>
        <w:rPr>
          <w:rFonts w:ascii="Montserrat" w:hAnsi="Montserrat"/>
          <w:sz w:val="24"/>
        </w:rPr>
      </w:pPr>
      <w:r w:rsidRPr="00243812">
        <w:rPr>
          <w:rFonts w:ascii="Montserrat" w:hAnsi="Montserrat"/>
          <w:sz w:val="24"/>
        </w:rPr>
        <w:t>...31-50</w:t>
      </w:r>
      <w:r w:rsidRPr="00243812">
        <w:rPr>
          <w:rFonts w:ascii="Montserrat" w:hAnsi="Montserrat"/>
          <w:sz w:val="24"/>
        </w:rPr>
        <w:tab/>
        <w:t>as above, loss of feeling</w:t>
      </w:r>
    </w:p>
    <w:p w14:paraId="72CC0075" w14:textId="77777777" w:rsidR="004E739B" w:rsidRPr="00243812" w:rsidRDefault="00243812" w:rsidP="00F01A18">
      <w:pPr>
        <w:pStyle w:val="NoSpacing"/>
        <w:rPr>
          <w:rFonts w:ascii="Montserrat" w:hAnsi="Montserrat"/>
          <w:sz w:val="24"/>
        </w:rPr>
      </w:pPr>
      <w:r w:rsidRPr="00243812">
        <w:rPr>
          <w:rFonts w:ascii="Montserrat" w:hAnsi="Montserrat"/>
          <w:sz w:val="24"/>
        </w:rPr>
        <w:t>...51-60</w:t>
      </w:r>
      <w:r w:rsidRPr="00243812">
        <w:rPr>
          <w:rFonts w:ascii="Montserrat" w:hAnsi="Montserrat"/>
          <w:sz w:val="24"/>
        </w:rPr>
        <w:tab/>
        <w:t>crippled (limited function)</w:t>
      </w:r>
    </w:p>
    <w:p w14:paraId="173A6E56" w14:textId="77777777" w:rsidR="004E739B" w:rsidRPr="00243812" w:rsidRDefault="00243812" w:rsidP="00F01A18">
      <w:pPr>
        <w:pStyle w:val="NoSpacing"/>
        <w:rPr>
          <w:rFonts w:ascii="Montserrat" w:hAnsi="Montserrat"/>
          <w:sz w:val="24"/>
        </w:rPr>
      </w:pPr>
      <w:r w:rsidRPr="00243812">
        <w:rPr>
          <w:rFonts w:ascii="Montserrat" w:hAnsi="Montserrat"/>
          <w:sz w:val="24"/>
        </w:rPr>
        <w:t>...61-70</w:t>
      </w:r>
      <w:r w:rsidRPr="00243812">
        <w:rPr>
          <w:rFonts w:ascii="Montserrat" w:hAnsi="Montserrat"/>
          <w:sz w:val="24"/>
        </w:rPr>
        <w:tab/>
        <w:t>maimed/unusable (paralyzed)</w:t>
      </w:r>
    </w:p>
    <w:p w14:paraId="37A78706" w14:textId="77777777" w:rsidR="004E739B" w:rsidRPr="00243812" w:rsidRDefault="00243812" w:rsidP="00F01A18">
      <w:pPr>
        <w:pStyle w:val="NoSpacing"/>
        <w:rPr>
          <w:rFonts w:ascii="Montserrat" w:hAnsi="Montserrat"/>
          <w:sz w:val="24"/>
        </w:rPr>
      </w:pPr>
      <w:r w:rsidRPr="00243812">
        <w:rPr>
          <w:rFonts w:ascii="Montserrat" w:hAnsi="Montserrat"/>
          <w:sz w:val="24"/>
        </w:rPr>
        <w:t>...71-80</w:t>
      </w:r>
      <w:r w:rsidRPr="00243812">
        <w:rPr>
          <w:rFonts w:ascii="Montserrat" w:hAnsi="Montserrat"/>
          <w:sz w:val="24"/>
        </w:rPr>
        <w:tab/>
        <w:t>as above, in extreme pain</w:t>
      </w:r>
    </w:p>
    <w:p w14:paraId="30F3CA58" w14:textId="77777777" w:rsidR="004E739B" w:rsidRPr="00243812" w:rsidRDefault="00243812" w:rsidP="00F01A18">
      <w:pPr>
        <w:pStyle w:val="NoSpacing"/>
        <w:rPr>
          <w:rFonts w:ascii="Montserrat" w:hAnsi="Montserrat"/>
          <w:sz w:val="24"/>
        </w:rPr>
      </w:pPr>
      <w:r w:rsidRPr="00243812">
        <w:rPr>
          <w:rFonts w:ascii="Montserrat" w:hAnsi="Montserrat"/>
          <w:sz w:val="24"/>
        </w:rPr>
        <w:t>...81-90</w:t>
      </w:r>
      <w:r w:rsidRPr="00243812">
        <w:rPr>
          <w:rFonts w:ascii="Montserrat" w:hAnsi="Montserrat"/>
          <w:sz w:val="24"/>
        </w:rPr>
        <w:tab/>
        <w:t>as above, endangers healthy parts</w:t>
      </w:r>
    </w:p>
    <w:p w14:paraId="13A671A8" w14:textId="77777777" w:rsidR="004E739B" w:rsidRPr="00243812" w:rsidRDefault="00243812" w:rsidP="00F01A18">
      <w:pPr>
        <w:pStyle w:val="NoSpacing"/>
        <w:rPr>
          <w:rFonts w:ascii="Montserrat" w:hAnsi="Montserrat"/>
          <w:sz w:val="24"/>
        </w:rPr>
      </w:pPr>
      <w:r w:rsidRPr="00243812">
        <w:rPr>
          <w:rFonts w:ascii="Montserrat" w:hAnsi="Montserrat"/>
          <w:sz w:val="24"/>
        </w:rPr>
        <w:t>...91-95</w:t>
      </w:r>
      <w:r w:rsidRPr="00243812">
        <w:rPr>
          <w:rFonts w:ascii="Montserrat" w:hAnsi="Montserrat"/>
          <w:sz w:val="24"/>
        </w:rPr>
        <w:tab/>
        <w:t>as above, 10 x normal convalescence</w:t>
      </w:r>
    </w:p>
    <w:p w14:paraId="7362EBC8" w14:textId="77777777" w:rsidR="004E739B" w:rsidRPr="00243812" w:rsidRDefault="00243812" w:rsidP="00F01A18">
      <w:pPr>
        <w:pStyle w:val="NoSpacing"/>
        <w:rPr>
          <w:rFonts w:ascii="Montserrat" w:hAnsi="Montserrat"/>
          <w:sz w:val="24"/>
        </w:rPr>
      </w:pPr>
      <w:r w:rsidRPr="00243812">
        <w:rPr>
          <w:rFonts w:ascii="Montserrat" w:hAnsi="Montserrat"/>
          <w:sz w:val="24"/>
        </w:rPr>
        <w:t>...96-99</w:t>
      </w:r>
      <w:r w:rsidRPr="00243812">
        <w:rPr>
          <w:rFonts w:ascii="Montserrat" w:hAnsi="Montserrat"/>
          <w:sz w:val="24"/>
        </w:rPr>
        <w:tab/>
        <w:t>as above, 100 x normal convalescence</w:t>
      </w:r>
    </w:p>
    <w:p w14:paraId="34FC48E0" w14:textId="77777777" w:rsidR="004E739B" w:rsidRPr="00243812" w:rsidRDefault="00243812" w:rsidP="00F01A18">
      <w:pPr>
        <w:pStyle w:val="NoSpacing"/>
        <w:rPr>
          <w:rFonts w:ascii="Montserrat" w:hAnsi="Montserrat"/>
          <w:sz w:val="24"/>
        </w:rPr>
      </w:pPr>
      <w:r w:rsidRPr="00243812">
        <w:rPr>
          <w:rFonts w:ascii="Montserrat" w:hAnsi="Montserrat"/>
          <w:sz w:val="24"/>
        </w:rPr>
        <w:t>...00+</w:t>
      </w:r>
      <w:r w:rsidRPr="00243812">
        <w:rPr>
          <w:rFonts w:ascii="Montserrat" w:hAnsi="Montserrat"/>
          <w:sz w:val="24"/>
        </w:rPr>
        <w:tab/>
        <w:t>death of body part, amputation automatic</w:t>
      </w:r>
    </w:p>
    <w:p w14:paraId="4D847E89" w14:textId="77777777" w:rsidR="004E739B" w:rsidRPr="00243812" w:rsidRDefault="004E739B" w:rsidP="00F01A18">
      <w:pPr>
        <w:pStyle w:val="NoSpacing"/>
        <w:rPr>
          <w:rFonts w:ascii="Montserrat" w:hAnsi="Montserrat"/>
          <w:sz w:val="24"/>
        </w:rPr>
      </w:pPr>
    </w:p>
    <w:p w14:paraId="6EF71A58" w14:textId="77777777" w:rsidR="004E739B" w:rsidRPr="00243812" w:rsidRDefault="00243812" w:rsidP="00F01A18">
      <w:pPr>
        <w:pStyle w:val="NoSpacing"/>
        <w:rPr>
          <w:rFonts w:ascii="Montserrat" w:hAnsi="Montserrat"/>
          <w:sz w:val="24"/>
        </w:rPr>
      </w:pPr>
      <w:r w:rsidRPr="00243812">
        <w:rPr>
          <w:rFonts w:ascii="Montserrat" w:hAnsi="Montserrat"/>
          <w:sz w:val="24"/>
        </w:rPr>
        <w:t>medical treatment</w:t>
      </w:r>
    </w:p>
    <w:p w14:paraId="18BA943D" w14:textId="77777777" w:rsidR="004E739B" w:rsidRPr="00243812" w:rsidRDefault="004E739B" w:rsidP="00F01A18">
      <w:pPr>
        <w:pStyle w:val="NoSpacing"/>
        <w:rPr>
          <w:rFonts w:ascii="Montserrat" w:hAnsi="Montserrat"/>
          <w:sz w:val="24"/>
        </w:rPr>
      </w:pPr>
    </w:p>
    <w:p w14:paraId="48D59BC9" w14:textId="77777777" w:rsidR="004E739B" w:rsidRPr="00243812" w:rsidRDefault="00243812" w:rsidP="00F01A18">
      <w:pPr>
        <w:pStyle w:val="NoSpacing"/>
        <w:rPr>
          <w:rFonts w:ascii="Montserrat" w:hAnsi="Montserrat"/>
          <w:sz w:val="24"/>
        </w:rPr>
      </w:pPr>
      <w:r w:rsidRPr="00243812">
        <w:rPr>
          <w:rFonts w:ascii="Montserrat" w:hAnsi="Montserrat"/>
          <w:sz w:val="24"/>
        </w:rPr>
        <w:t>surgical</w:t>
      </w:r>
      <w:r w:rsidRPr="00243812">
        <w:rPr>
          <w:rFonts w:ascii="Montserrat" w:hAnsi="Montserrat"/>
          <w:sz w:val="24"/>
        </w:rPr>
        <w:tab/>
        <w:t>x5</w:t>
      </w:r>
    </w:p>
    <w:p w14:paraId="45C64DA1" w14:textId="77777777" w:rsidR="004E739B" w:rsidRPr="00243812" w:rsidRDefault="00243812" w:rsidP="00F01A18">
      <w:pPr>
        <w:pStyle w:val="NoSpacing"/>
        <w:rPr>
          <w:rFonts w:ascii="Montserrat" w:hAnsi="Montserrat"/>
          <w:sz w:val="24"/>
        </w:rPr>
      </w:pPr>
      <w:r w:rsidRPr="00243812">
        <w:rPr>
          <w:rFonts w:ascii="Montserrat" w:hAnsi="Montserrat"/>
          <w:sz w:val="24"/>
        </w:rPr>
        <w:t>medical</w:t>
      </w:r>
      <w:r w:rsidRPr="00243812">
        <w:rPr>
          <w:rFonts w:ascii="Montserrat" w:hAnsi="Montserrat"/>
          <w:sz w:val="24"/>
        </w:rPr>
        <w:tab/>
        <w:t>x4</w:t>
      </w:r>
    </w:p>
    <w:p w14:paraId="639CEAA2" w14:textId="77777777" w:rsidR="004E739B" w:rsidRPr="00243812" w:rsidRDefault="00243812" w:rsidP="00F01A18">
      <w:pPr>
        <w:pStyle w:val="NoSpacing"/>
        <w:rPr>
          <w:rFonts w:ascii="Montserrat" w:hAnsi="Montserrat"/>
          <w:sz w:val="24"/>
        </w:rPr>
      </w:pPr>
      <w:r w:rsidRPr="00243812">
        <w:rPr>
          <w:rFonts w:ascii="Montserrat" w:hAnsi="Montserrat"/>
          <w:sz w:val="24"/>
        </w:rPr>
        <w:t>paramedic</w:t>
      </w:r>
      <w:r w:rsidRPr="00243812">
        <w:rPr>
          <w:rFonts w:ascii="Montserrat" w:hAnsi="Montserrat"/>
          <w:sz w:val="24"/>
        </w:rPr>
        <w:tab/>
        <w:t>x3</w:t>
      </w:r>
    </w:p>
    <w:p w14:paraId="15E23E31" w14:textId="77777777" w:rsidR="004E739B" w:rsidRPr="00243812" w:rsidRDefault="00243812" w:rsidP="00F01A18">
      <w:pPr>
        <w:pStyle w:val="NoSpacing"/>
        <w:rPr>
          <w:rFonts w:ascii="Montserrat" w:hAnsi="Montserrat"/>
          <w:sz w:val="24"/>
        </w:rPr>
      </w:pPr>
      <w:r w:rsidRPr="00243812">
        <w:rPr>
          <w:rFonts w:ascii="Montserrat" w:hAnsi="Montserrat"/>
          <w:sz w:val="24"/>
        </w:rPr>
        <w:t>herbal</w:t>
      </w:r>
      <w:r w:rsidRPr="00243812">
        <w:rPr>
          <w:rFonts w:ascii="Montserrat" w:hAnsi="Montserrat"/>
          <w:sz w:val="24"/>
        </w:rPr>
        <w:tab/>
        <w:t>x2</w:t>
      </w:r>
    </w:p>
    <w:p w14:paraId="2378A283" w14:textId="77777777" w:rsidR="004E739B" w:rsidRPr="00243812" w:rsidRDefault="00243812" w:rsidP="00F01A18">
      <w:pPr>
        <w:pStyle w:val="NoSpacing"/>
        <w:rPr>
          <w:rFonts w:ascii="Montserrat" w:hAnsi="Montserrat"/>
          <w:sz w:val="24"/>
        </w:rPr>
      </w:pPr>
      <w:r w:rsidRPr="00243812">
        <w:rPr>
          <w:rFonts w:ascii="Montserrat" w:hAnsi="Montserrat"/>
          <w:sz w:val="24"/>
        </w:rPr>
        <w:t>first-aid</w:t>
      </w:r>
      <w:r w:rsidRPr="00243812">
        <w:rPr>
          <w:rFonts w:ascii="Montserrat" w:hAnsi="Montserrat"/>
          <w:sz w:val="24"/>
        </w:rPr>
        <w:tab/>
        <w:t>x1</w:t>
      </w:r>
    </w:p>
    <w:p w14:paraId="65FF44B8" w14:textId="77777777" w:rsidR="004E739B" w:rsidRPr="00243812" w:rsidRDefault="00243812" w:rsidP="00F01A18">
      <w:pPr>
        <w:pStyle w:val="NoSpacing"/>
        <w:rPr>
          <w:rFonts w:ascii="Montserrat" w:hAnsi="Montserrat"/>
          <w:sz w:val="24"/>
        </w:rPr>
      </w:pPr>
      <w:r w:rsidRPr="00243812">
        <w:rPr>
          <w:rFonts w:ascii="Montserrat" w:hAnsi="Montserrat"/>
          <w:sz w:val="24"/>
        </w:rPr>
        <w:t>archaic</w:t>
      </w:r>
      <w:r w:rsidRPr="00243812">
        <w:rPr>
          <w:rFonts w:ascii="Montserrat" w:hAnsi="Montserrat"/>
          <w:sz w:val="24"/>
        </w:rPr>
        <w:tab/>
        <w:t>x0.5</w:t>
      </w:r>
    </w:p>
    <w:p w14:paraId="0CFC2B7A" w14:textId="77777777" w:rsidR="004E739B" w:rsidRPr="00243812" w:rsidRDefault="004E739B" w:rsidP="00F01A18">
      <w:pPr>
        <w:pStyle w:val="NoSpacing"/>
        <w:rPr>
          <w:rFonts w:ascii="Montserrat" w:hAnsi="Montserrat"/>
          <w:sz w:val="24"/>
        </w:rPr>
      </w:pPr>
    </w:p>
    <w:p w14:paraId="411C98A0" w14:textId="76E0034F" w:rsidR="004E739B" w:rsidRPr="00243812" w:rsidRDefault="00243812" w:rsidP="00F01A18">
      <w:pPr>
        <w:pStyle w:val="NoSpacing"/>
        <w:rPr>
          <w:rFonts w:ascii="Montserrat" w:hAnsi="Montserrat"/>
          <w:sz w:val="24"/>
        </w:rPr>
      </w:pPr>
      <w:r w:rsidRPr="00243812">
        <w:rPr>
          <w:rFonts w:ascii="Montserrat" w:hAnsi="Montserrat"/>
          <w:sz w:val="24"/>
        </w:rPr>
        <w:t>severity</w:t>
      </w:r>
      <w:r w:rsidRPr="00243812">
        <w:rPr>
          <w:rFonts w:ascii="Montserrat" w:hAnsi="Montserrat"/>
          <w:sz w:val="24"/>
        </w:rPr>
        <w:tab/>
        <w:t>D</w:t>
      </w:r>
      <w:r w:rsidRPr="00243812">
        <w:rPr>
          <w:rFonts w:ascii="Montserrat" w:hAnsi="Montserrat"/>
          <w:sz w:val="24"/>
        </w:rPr>
        <w:tab/>
        <w:t>range</w:t>
      </w:r>
      <w:r w:rsidR="006F60BF" w:rsidRPr="00243812">
        <w:rPr>
          <w:rFonts w:ascii="Montserrat" w:hAnsi="Montserrat"/>
          <w:sz w:val="24"/>
        </w:rPr>
        <w:tab/>
      </w:r>
      <w:r w:rsidRPr="00243812">
        <w:rPr>
          <w:rFonts w:ascii="Montserrat" w:hAnsi="Montserrat"/>
          <w:sz w:val="24"/>
        </w:rPr>
        <w:t>damage</w:t>
      </w:r>
      <w:r w:rsidRPr="00243812">
        <w:rPr>
          <w:rFonts w:ascii="Montserrat" w:hAnsi="Montserrat"/>
          <w:sz w:val="24"/>
        </w:rPr>
        <w:tab/>
        <w:t>dormancy (%)</w:t>
      </w:r>
    </w:p>
    <w:p w14:paraId="0117F989" w14:textId="1446F461" w:rsidR="004E739B" w:rsidRPr="00243812" w:rsidRDefault="00243812" w:rsidP="00F01A18">
      <w:pPr>
        <w:pStyle w:val="NoSpacing"/>
        <w:rPr>
          <w:rFonts w:ascii="Montserrat" w:hAnsi="Montserrat"/>
          <w:sz w:val="24"/>
        </w:rPr>
      </w:pPr>
      <w:r w:rsidRPr="00243812">
        <w:rPr>
          <w:rFonts w:ascii="Montserrat" w:hAnsi="Montserrat"/>
          <w:sz w:val="24"/>
        </w:rPr>
        <w:tab/>
        <w:t>1</w:t>
      </w:r>
      <w:r w:rsidRPr="00243812">
        <w:rPr>
          <w:rFonts w:ascii="Montserrat" w:hAnsi="Montserrat"/>
          <w:sz w:val="24"/>
        </w:rPr>
        <w:tab/>
        <w:t>1-10</w:t>
      </w:r>
      <w:r w:rsidR="006F60BF" w:rsidRPr="00243812">
        <w:rPr>
          <w:rFonts w:ascii="Montserrat" w:hAnsi="Montserrat"/>
          <w:sz w:val="24"/>
        </w:rPr>
        <w:tab/>
      </w:r>
      <w:r w:rsidRPr="00243812">
        <w:rPr>
          <w:rFonts w:ascii="Montserrat" w:hAnsi="Montserrat"/>
          <w:sz w:val="24"/>
        </w:rPr>
        <w:t xml:space="preserve">- </w:t>
      </w:r>
      <w:r w:rsidRPr="00243812">
        <w:rPr>
          <w:rFonts w:ascii="Montserrat" w:hAnsi="Montserrat"/>
          <w:sz w:val="24"/>
        </w:rPr>
        <w:tab/>
        <w:t>-</w:t>
      </w:r>
    </w:p>
    <w:p w14:paraId="0FCCB438" w14:textId="5B8EDE77" w:rsidR="004E739B" w:rsidRPr="00243812" w:rsidRDefault="00243812" w:rsidP="00F01A18">
      <w:pPr>
        <w:pStyle w:val="NoSpacing"/>
        <w:rPr>
          <w:rFonts w:ascii="Montserrat" w:hAnsi="Montserrat"/>
          <w:sz w:val="24"/>
        </w:rPr>
      </w:pPr>
      <w:r w:rsidRPr="00243812">
        <w:rPr>
          <w:rFonts w:ascii="Montserrat" w:hAnsi="Montserrat"/>
          <w:sz w:val="24"/>
        </w:rPr>
        <w:tab/>
        <w:t>2</w:t>
      </w:r>
      <w:r w:rsidRPr="00243812">
        <w:rPr>
          <w:rFonts w:ascii="Montserrat" w:hAnsi="Montserrat"/>
          <w:sz w:val="24"/>
        </w:rPr>
        <w:tab/>
        <w:t>1-100</w:t>
      </w:r>
      <w:r w:rsidR="006F60BF" w:rsidRPr="00243812">
        <w:rPr>
          <w:rFonts w:ascii="Montserrat" w:hAnsi="Montserrat"/>
          <w:sz w:val="24"/>
        </w:rPr>
        <w:tab/>
      </w:r>
      <w:r w:rsidRPr="00243812">
        <w:rPr>
          <w:rFonts w:ascii="Montserrat" w:hAnsi="Montserrat"/>
          <w:sz w:val="24"/>
        </w:rPr>
        <w:t>-</w:t>
      </w:r>
      <w:r w:rsidRPr="00243812">
        <w:rPr>
          <w:rFonts w:ascii="Montserrat" w:hAnsi="Montserrat"/>
          <w:sz w:val="24"/>
        </w:rPr>
        <w:tab/>
        <w:t>-</w:t>
      </w:r>
    </w:p>
    <w:p w14:paraId="3B2A8BB5" w14:textId="061B6452" w:rsidR="004E739B" w:rsidRPr="00243812" w:rsidRDefault="00243812" w:rsidP="00F01A18">
      <w:pPr>
        <w:pStyle w:val="NoSpacing"/>
        <w:rPr>
          <w:rFonts w:ascii="Montserrat" w:hAnsi="Montserrat"/>
          <w:sz w:val="24"/>
        </w:rPr>
      </w:pPr>
      <w:r w:rsidRPr="00243812">
        <w:rPr>
          <w:rFonts w:ascii="Montserrat" w:hAnsi="Montserrat"/>
          <w:sz w:val="24"/>
        </w:rPr>
        <w:tab/>
        <w:t>3</w:t>
      </w:r>
      <w:r w:rsidRPr="00243812">
        <w:rPr>
          <w:rFonts w:ascii="Montserrat" w:hAnsi="Montserrat"/>
          <w:sz w:val="24"/>
        </w:rPr>
        <w:tab/>
        <w:t>1-1,000</w:t>
      </w:r>
      <w:r w:rsidR="006F60BF" w:rsidRPr="00243812">
        <w:rPr>
          <w:rFonts w:ascii="Montserrat" w:hAnsi="Montserrat"/>
          <w:sz w:val="24"/>
        </w:rPr>
        <w:tab/>
      </w:r>
      <w:r w:rsidRPr="00243812">
        <w:rPr>
          <w:rFonts w:ascii="Montserrat" w:hAnsi="Montserrat"/>
          <w:sz w:val="24"/>
        </w:rPr>
        <w:t>0 or 1</w:t>
      </w:r>
      <w:r w:rsidRPr="00243812">
        <w:rPr>
          <w:rFonts w:ascii="Montserrat" w:hAnsi="Montserrat"/>
          <w:sz w:val="24"/>
        </w:rPr>
        <w:tab/>
        <w:t>-</w:t>
      </w:r>
    </w:p>
    <w:p w14:paraId="6A3E690B" w14:textId="48ACB3C6" w:rsidR="004E739B" w:rsidRPr="00243812" w:rsidRDefault="00243812" w:rsidP="00F01A18">
      <w:pPr>
        <w:pStyle w:val="NoSpacing"/>
        <w:rPr>
          <w:rFonts w:ascii="Montserrat" w:hAnsi="Montserrat"/>
          <w:sz w:val="24"/>
        </w:rPr>
      </w:pPr>
      <w:r w:rsidRPr="00243812">
        <w:rPr>
          <w:rFonts w:ascii="Montserrat" w:hAnsi="Montserrat"/>
          <w:sz w:val="24"/>
        </w:rPr>
        <w:tab/>
        <w:t>4</w:t>
      </w:r>
      <w:r w:rsidRPr="00243812">
        <w:rPr>
          <w:rFonts w:ascii="Montserrat" w:hAnsi="Montserrat"/>
          <w:sz w:val="24"/>
        </w:rPr>
        <w:tab/>
        <w:t>1-10,000</w:t>
      </w:r>
      <w:r w:rsidR="006F60BF" w:rsidRPr="00243812">
        <w:rPr>
          <w:rFonts w:ascii="Montserrat" w:hAnsi="Montserrat"/>
          <w:sz w:val="24"/>
        </w:rPr>
        <w:tab/>
      </w:r>
      <w:r w:rsidRPr="00243812">
        <w:rPr>
          <w:rFonts w:ascii="Montserrat" w:hAnsi="Montserrat"/>
          <w:sz w:val="24"/>
        </w:rPr>
        <w:t>D10</w:t>
      </w:r>
      <w:r w:rsidRPr="00243812">
        <w:rPr>
          <w:rFonts w:ascii="Montserrat" w:hAnsi="Montserrat"/>
          <w:sz w:val="24"/>
        </w:rPr>
        <w:tab/>
        <w:t>1</w:t>
      </w:r>
    </w:p>
    <w:p w14:paraId="7750BBAF" w14:textId="64094B08" w:rsidR="004E739B" w:rsidRPr="00243812" w:rsidRDefault="00243812" w:rsidP="00F01A18">
      <w:pPr>
        <w:pStyle w:val="NoSpacing"/>
        <w:rPr>
          <w:rFonts w:ascii="Montserrat" w:hAnsi="Montserrat"/>
          <w:sz w:val="24"/>
        </w:rPr>
      </w:pPr>
      <w:r w:rsidRPr="00243812">
        <w:rPr>
          <w:rFonts w:ascii="Montserrat" w:hAnsi="Montserrat"/>
          <w:sz w:val="24"/>
        </w:rPr>
        <w:tab/>
        <w:t>5</w:t>
      </w:r>
      <w:r w:rsidRPr="00243812">
        <w:rPr>
          <w:rFonts w:ascii="Montserrat" w:hAnsi="Montserrat"/>
          <w:sz w:val="24"/>
        </w:rPr>
        <w:tab/>
        <w:t>1-100.000</w:t>
      </w:r>
      <w:r w:rsidR="006F60BF" w:rsidRPr="00243812">
        <w:rPr>
          <w:rFonts w:ascii="Montserrat" w:hAnsi="Montserrat"/>
          <w:sz w:val="24"/>
        </w:rPr>
        <w:tab/>
      </w:r>
      <w:r w:rsidRPr="00243812">
        <w:rPr>
          <w:rFonts w:ascii="Montserrat" w:hAnsi="Montserrat"/>
          <w:sz w:val="24"/>
        </w:rPr>
        <w:t>2 D10</w:t>
      </w:r>
      <w:r w:rsidRPr="00243812">
        <w:rPr>
          <w:rFonts w:ascii="Montserrat" w:hAnsi="Montserrat"/>
          <w:sz w:val="24"/>
        </w:rPr>
        <w:tab/>
        <w:t>10</w:t>
      </w:r>
    </w:p>
    <w:p w14:paraId="6F3D2FF8" w14:textId="77777777" w:rsidR="004E739B" w:rsidRPr="00243812" w:rsidRDefault="00243812" w:rsidP="00F01A18">
      <w:pPr>
        <w:pStyle w:val="NoSpacing"/>
        <w:rPr>
          <w:rFonts w:ascii="Montserrat" w:hAnsi="Montserrat"/>
          <w:sz w:val="24"/>
        </w:rPr>
      </w:pPr>
      <w:r w:rsidRPr="00243812">
        <w:rPr>
          <w:rFonts w:ascii="Montserrat" w:hAnsi="Montserrat"/>
          <w:sz w:val="24"/>
        </w:rPr>
        <w:tab/>
        <w:t>6</w:t>
      </w:r>
      <w:r w:rsidRPr="00243812">
        <w:rPr>
          <w:rFonts w:ascii="Montserrat" w:hAnsi="Montserrat"/>
          <w:sz w:val="24"/>
        </w:rPr>
        <w:tab/>
        <w:t>1-1,000,000</w:t>
      </w:r>
      <w:r w:rsidRPr="00243812">
        <w:rPr>
          <w:rFonts w:ascii="Montserrat" w:hAnsi="Montserrat"/>
          <w:sz w:val="24"/>
        </w:rPr>
        <w:tab/>
        <w:t>3 D10</w:t>
      </w:r>
      <w:r w:rsidRPr="00243812">
        <w:rPr>
          <w:rFonts w:ascii="Montserrat" w:hAnsi="Montserrat"/>
          <w:sz w:val="24"/>
        </w:rPr>
        <w:tab/>
        <w:t>15</w:t>
      </w:r>
    </w:p>
    <w:p w14:paraId="19661FA1" w14:textId="77777777" w:rsidR="004E739B" w:rsidRPr="00243812" w:rsidRDefault="00243812" w:rsidP="00F01A18">
      <w:pPr>
        <w:pStyle w:val="NoSpacing"/>
        <w:rPr>
          <w:rFonts w:ascii="Montserrat" w:hAnsi="Montserrat"/>
          <w:sz w:val="24"/>
        </w:rPr>
      </w:pPr>
      <w:r w:rsidRPr="00243812">
        <w:rPr>
          <w:rFonts w:ascii="Montserrat" w:hAnsi="Montserrat"/>
          <w:sz w:val="24"/>
        </w:rPr>
        <w:tab/>
        <w:t>7</w:t>
      </w:r>
      <w:r w:rsidRPr="00243812">
        <w:rPr>
          <w:rFonts w:ascii="Montserrat" w:hAnsi="Montserrat"/>
          <w:sz w:val="24"/>
        </w:rPr>
        <w:tab/>
        <w:t>1-10,000,000</w:t>
      </w:r>
      <w:r w:rsidRPr="00243812">
        <w:rPr>
          <w:rFonts w:ascii="Montserrat" w:hAnsi="Montserrat"/>
          <w:sz w:val="24"/>
        </w:rPr>
        <w:tab/>
        <w:t>4 D10</w:t>
      </w:r>
      <w:r w:rsidRPr="00243812">
        <w:rPr>
          <w:rFonts w:ascii="Montserrat" w:hAnsi="Montserrat"/>
          <w:sz w:val="24"/>
        </w:rPr>
        <w:tab/>
        <w:t>20</w:t>
      </w:r>
    </w:p>
    <w:p w14:paraId="7DD81191" w14:textId="77777777" w:rsidR="004E739B" w:rsidRPr="00243812" w:rsidRDefault="00243812" w:rsidP="00F01A18">
      <w:pPr>
        <w:pStyle w:val="NoSpacing"/>
        <w:rPr>
          <w:rFonts w:ascii="Montserrat" w:hAnsi="Montserrat"/>
          <w:sz w:val="24"/>
        </w:rPr>
      </w:pPr>
      <w:r w:rsidRPr="00243812">
        <w:rPr>
          <w:rFonts w:ascii="Montserrat" w:hAnsi="Montserrat"/>
          <w:sz w:val="24"/>
        </w:rPr>
        <w:tab/>
        <w:t>8</w:t>
      </w:r>
      <w:r w:rsidRPr="00243812">
        <w:rPr>
          <w:rFonts w:ascii="Montserrat" w:hAnsi="Montserrat"/>
          <w:sz w:val="24"/>
        </w:rPr>
        <w:tab/>
        <w:t>1-100,000,000</w:t>
      </w:r>
      <w:r w:rsidRPr="00243812">
        <w:rPr>
          <w:rFonts w:ascii="Montserrat" w:hAnsi="Montserrat"/>
          <w:sz w:val="24"/>
        </w:rPr>
        <w:tab/>
        <w:t>5 D10</w:t>
      </w:r>
      <w:r w:rsidRPr="00243812">
        <w:rPr>
          <w:rFonts w:ascii="Montserrat" w:hAnsi="Montserrat"/>
          <w:sz w:val="24"/>
        </w:rPr>
        <w:tab/>
        <w:t>25</w:t>
      </w:r>
    </w:p>
    <w:p w14:paraId="6526DCB6" w14:textId="77777777" w:rsidR="004E739B" w:rsidRPr="00243812" w:rsidRDefault="00243812" w:rsidP="00F01A18">
      <w:pPr>
        <w:pStyle w:val="NoSpacing"/>
        <w:rPr>
          <w:rFonts w:ascii="Montserrat" w:hAnsi="Montserrat"/>
          <w:sz w:val="24"/>
        </w:rPr>
      </w:pPr>
      <w:r w:rsidRPr="00243812">
        <w:rPr>
          <w:rFonts w:ascii="Montserrat" w:hAnsi="Montserrat"/>
          <w:sz w:val="24"/>
        </w:rPr>
        <w:tab/>
        <w:t>9</w:t>
      </w:r>
      <w:r w:rsidRPr="00243812">
        <w:rPr>
          <w:rFonts w:ascii="Montserrat" w:hAnsi="Montserrat"/>
          <w:sz w:val="24"/>
        </w:rPr>
        <w:tab/>
        <w:t>1-1,000,000,000</w:t>
      </w:r>
      <w:r w:rsidRPr="00243812">
        <w:rPr>
          <w:rFonts w:ascii="Montserrat" w:hAnsi="Montserrat"/>
          <w:sz w:val="24"/>
        </w:rPr>
        <w:tab/>
        <w:t>6 D10</w:t>
      </w:r>
      <w:r w:rsidRPr="00243812">
        <w:rPr>
          <w:rFonts w:ascii="Montserrat" w:hAnsi="Montserrat"/>
          <w:sz w:val="24"/>
        </w:rPr>
        <w:tab/>
        <w:t>30</w:t>
      </w:r>
    </w:p>
    <w:p w14:paraId="1EEE27D5" w14:textId="77777777" w:rsidR="004E739B" w:rsidRPr="00243812" w:rsidRDefault="00243812" w:rsidP="00F01A18">
      <w:pPr>
        <w:pStyle w:val="NoSpacing"/>
        <w:rPr>
          <w:rFonts w:ascii="Montserrat" w:hAnsi="Montserrat"/>
          <w:sz w:val="24"/>
        </w:rPr>
      </w:pPr>
      <w:r w:rsidRPr="00243812">
        <w:rPr>
          <w:rFonts w:ascii="Montserrat" w:hAnsi="Montserrat"/>
          <w:sz w:val="24"/>
        </w:rPr>
        <w:tab/>
        <w:t>10</w:t>
      </w:r>
      <w:r w:rsidRPr="00243812">
        <w:rPr>
          <w:rFonts w:ascii="Montserrat" w:hAnsi="Montserrat"/>
          <w:sz w:val="24"/>
        </w:rPr>
        <w:tab/>
        <w:t>1-10,000,000,000</w:t>
      </w:r>
      <w:r w:rsidRPr="00243812">
        <w:rPr>
          <w:rFonts w:ascii="Montserrat" w:hAnsi="Montserrat"/>
          <w:sz w:val="24"/>
        </w:rPr>
        <w:tab/>
        <w:t>7 D10</w:t>
      </w:r>
      <w:r w:rsidRPr="00243812">
        <w:rPr>
          <w:rFonts w:ascii="Montserrat" w:hAnsi="Montserrat"/>
          <w:sz w:val="24"/>
        </w:rPr>
        <w:tab/>
        <w:t>35</w:t>
      </w:r>
    </w:p>
    <w:p w14:paraId="317AD791" w14:textId="77777777" w:rsidR="004E739B" w:rsidRPr="00243812" w:rsidRDefault="004E739B" w:rsidP="00F01A18">
      <w:pPr>
        <w:pStyle w:val="NoSpacing"/>
        <w:rPr>
          <w:rFonts w:ascii="Montserrat" w:hAnsi="Montserrat"/>
          <w:sz w:val="24"/>
        </w:rPr>
      </w:pPr>
    </w:p>
    <w:p w14:paraId="50ACB090" w14:textId="77777777" w:rsidR="004E739B" w:rsidRPr="00243812" w:rsidRDefault="00243812" w:rsidP="00F01A18">
      <w:pPr>
        <w:pStyle w:val="NoSpacing"/>
        <w:rPr>
          <w:rFonts w:ascii="Montserrat" w:hAnsi="Montserrat"/>
          <w:sz w:val="24"/>
        </w:rPr>
      </w:pPr>
      <w:r w:rsidRPr="00243812">
        <w:rPr>
          <w:rFonts w:ascii="Montserrat" w:hAnsi="Montserrat"/>
          <w:sz w:val="24"/>
        </w:rPr>
        <w:t>equilibrium</w:t>
      </w:r>
    </w:p>
    <w:p w14:paraId="0BFE6AD1" w14:textId="629B55E8" w:rsidR="004E739B" w:rsidRPr="00243812" w:rsidRDefault="00243812" w:rsidP="00F01A18">
      <w:pPr>
        <w:pStyle w:val="NoSpacing"/>
        <w:rPr>
          <w:rFonts w:ascii="Montserrat" w:hAnsi="Montserrat"/>
          <w:sz w:val="24"/>
        </w:rPr>
      </w:pPr>
      <w:r w:rsidRPr="00243812">
        <w:rPr>
          <w:rFonts w:ascii="Montserrat" w:hAnsi="Montserrat"/>
          <w:sz w:val="24"/>
        </w:rPr>
        <w:t>In any game or campaign, it is important for the GM to be able to keep track of the many different things going on at any given point.</w:t>
      </w:r>
      <w:r w:rsidR="006F60BF" w:rsidRPr="00243812">
        <w:rPr>
          <w:rFonts w:ascii="Montserrat" w:hAnsi="Montserrat"/>
          <w:sz w:val="24"/>
        </w:rPr>
        <w:t xml:space="preserve"> </w:t>
      </w:r>
      <w:r w:rsidRPr="00243812">
        <w:rPr>
          <w:rFonts w:ascii="Montserrat" w:hAnsi="Montserrat"/>
          <w:sz w:val="24"/>
        </w:rPr>
        <w:t>To keep tabs on the events and elements which lead to, draw together, and result from the course of the ongoing game.</w:t>
      </w:r>
      <w:r w:rsidR="006F60BF" w:rsidRPr="00243812">
        <w:rPr>
          <w:rFonts w:ascii="Montserrat" w:hAnsi="Montserrat"/>
          <w:sz w:val="24"/>
        </w:rPr>
        <w:t xml:space="preserve"> </w:t>
      </w:r>
      <w:r w:rsidRPr="00243812">
        <w:rPr>
          <w:rFonts w:ascii="Montserrat" w:hAnsi="Montserrat"/>
          <w:sz w:val="24"/>
        </w:rPr>
        <w:t>By just focusing on the aspects of the six following elements of game play, the GM will be able to meet this demand, knowing easily the -who:</w:t>
      </w:r>
      <w:r w:rsidR="006F60BF" w:rsidRPr="00243812">
        <w:rPr>
          <w:rFonts w:ascii="Montserrat" w:hAnsi="Montserrat"/>
          <w:sz w:val="24"/>
        </w:rPr>
        <w:t xml:space="preserve"> </w:t>
      </w:r>
      <w:r w:rsidRPr="00243812">
        <w:rPr>
          <w:rFonts w:ascii="Montserrat" w:hAnsi="Montserrat"/>
          <w:sz w:val="24"/>
        </w:rPr>
        <w:t>what:</w:t>
      </w:r>
      <w:r w:rsidR="006F60BF" w:rsidRPr="00243812">
        <w:rPr>
          <w:rFonts w:ascii="Montserrat" w:hAnsi="Montserrat"/>
          <w:sz w:val="24"/>
        </w:rPr>
        <w:t xml:space="preserve"> </w:t>
      </w:r>
      <w:r w:rsidRPr="00243812">
        <w:rPr>
          <w:rFonts w:ascii="Montserrat" w:hAnsi="Montserrat"/>
          <w:sz w:val="24"/>
        </w:rPr>
        <w:t>when:</w:t>
      </w:r>
      <w:r w:rsidR="006F60BF" w:rsidRPr="00243812">
        <w:rPr>
          <w:rFonts w:ascii="Montserrat" w:hAnsi="Montserrat"/>
          <w:sz w:val="24"/>
        </w:rPr>
        <w:t xml:space="preserve"> </w:t>
      </w:r>
      <w:r w:rsidRPr="00243812">
        <w:rPr>
          <w:rFonts w:ascii="Montserrat" w:hAnsi="Montserrat"/>
          <w:sz w:val="24"/>
        </w:rPr>
        <w:t>where:</w:t>
      </w:r>
      <w:r w:rsidR="006F60BF" w:rsidRPr="00243812">
        <w:rPr>
          <w:rFonts w:ascii="Montserrat" w:hAnsi="Montserrat"/>
          <w:sz w:val="24"/>
        </w:rPr>
        <w:t xml:space="preserve"> </w:t>
      </w:r>
      <w:r w:rsidRPr="00243812">
        <w:rPr>
          <w:rFonts w:ascii="Montserrat" w:hAnsi="Montserrat"/>
          <w:sz w:val="24"/>
        </w:rPr>
        <w:t>why:Ó and -how:Ó of the game or campaign.</w:t>
      </w:r>
      <w:r w:rsidR="006F60BF" w:rsidRPr="00243812">
        <w:rPr>
          <w:rFonts w:ascii="Montserrat" w:hAnsi="Montserrat"/>
          <w:sz w:val="24"/>
        </w:rPr>
        <w:t xml:space="preserve"> </w:t>
      </w:r>
      <w:r w:rsidRPr="00243812">
        <w:rPr>
          <w:rFonts w:ascii="Montserrat" w:hAnsi="Montserrat"/>
          <w:sz w:val="24"/>
        </w:rPr>
        <w:t>This is just a good way to maintain good equilibrium, by defining what you will want to know when running or designing your own games and campaigns.</w:t>
      </w:r>
      <w:r w:rsidR="006F60BF" w:rsidRPr="00243812">
        <w:rPr>
          <w:rFonts w:ascii="Montserrat" w:hAnsi="Montserrat"/>
          <w:sz w:val="24"/>
        </w:rPr>
        <w:t xml:space="preserve"> </w:t>
      </w:r>
      <w:r w:rsidRPr="00243812">
        <w:rPr>
          <w:rFonts w:ascii="Montserrat" w:hAnsi="Montserrat"/>
          <w:sz w:val="24"/>
        </w:rPr>
        <w:t>As such:</w:t>
      </w:r>
    </w:p>
    <w:p w14:paraId="3A5499FC" w14:textId="77777777" w:rsidR="004E739B" w:rsidRPr="00243812" w:rsidRDefault="004E739B" w:rsidP="00F01A18">
      <w:pPr>
        <w:pStyle w:val="NoSpacing"/>
        <w:rPr>
          <w:rFonts w:ascii="Montserrat" w:hAnsi="Montserrat"/>
          <w:sz w:val="24"/>
        </w:rPr>
      </w:pPr>
    </w:p>
    <w:p w14:paraId="5AA42C04" w14:textId="77777777" w:rsidR="004E739B" w:rsidRPr="00243812" w:rsidRDefault="00243812" w:rsidP="00F01A18">
      <w:pPr>
        <w:pStyle w:val="NoSpacing"/>
        <w:rPr>
          <w:rFonts w:ascii="Montserrat" w:hAnsi="Montserrat"/>
          <w:sz w:val="24"/>
        </w:rPr>
      </w:pPr>
      <w:r w:rsidRPr="00243812">
        <w:rPr>
          <w:rFonts w:ascii="Montserrat" w:hAnsi="Montserrat"/>
          <w:sz w:val="24"/>
        </w:rPr>
        <w:t>time</w:t>
      </w:r>
      <w:r w:rsidRPr="00243812">
        <w:rPr>
          <w:rFonts w:ascii="Montserrat" w:hAnsi="Montserrat"/>
          <w:sz w:val="24"/>
        </w:rPr>
        <w:tab/>
        <w:t>game time</w:t>
      </w:r>
    </w:p>
    <w:p w14:paraId="67397CA1" w14:textId="77777777" w:rsidR="004E739B" w:rsidRPr="00243812" w:rsidRDefault="00243812" w:rsidP="00F01A18">
      <w:pPr>
        <w:pStyle w:val="NoSpacing"/>
        <w:rPr>
          <w:rFonts w:ascii="Montserrat" w:hAnsi="Montserrat"/>
          <w:sz w:val="24"/>
        </w:rPr>
      </w:pPr>
      <w:r w:rsidRPr="00243812">
        <w:rPr>
          <w:rFonts w:ascii="Montserrat" w:hAnsi="Montserrat"/>
          <w:sz w:val="24"/>
        </w:rPr>
        <w:tab/>
        <w:t>round ( and whether 1 or 3 second rounds are being used)</w:t>
      </w:r>
    </w:p>
    <w:p w14:paraId="236F0AE6" w14:textId="77777777" w:rsidR="004E739B" w:rsidRPr="00243812" w:rsidRDefault="00243812" w:rsidP="00F01A18">
      <w:pPr>
        <w:pStyle w:val="NoSpacing"/>
        <w:rPr>
          <w:rFonts w:ascii="Montserrat" w:hAnsi="Montserrat"/>
          <w:sz w:val="24"/>
        </w:rPr>
      </w:pPr>
      <w:r w:rsidRPr="00243812">
        <w:rPr>
          <w:rFonts w:ascii="Montserrat" w:hAnsi="Montserrat"/>
          <w:sz w:val="24"/>
        </w:rPr>
        <w:tab/>
        <w:t>action (if broken down that far)</w:t>
      </w:r>
    </w:p>
    <w:p w14:paraId="7601EE4C" w14:textId="77777777" w:rsidR="004E739B" w:rsidRPr="00243812" w:rsidRDefault="00243812" w:rsidP="00F01A18">
      <w:pPr>
        <w:pStyle w:val="NoSpacing"/>
        <w:rPr>
          <w:rFonts w:ascii="Montserrat" w:hAnsi="Montserrat"/>
          <w:sz w:val="24"/>
        </w:rPr>
      </w:pPr>
      <w:r w:rsidRPr="00243812">
        <w:rPr>
          <w:rFonts w:ascii="Montserrat" w:hAnsi="Montserrat"/>
          <w:sz w:val="24"/>
        </w:rPr>
        <w:t>place</w:t>
      </w:r>
      <w:r w:rsidRPr="00243812">
        <w:rPr>
          <w:rFonts w:ascii="Montserrat" w:hAnsi="Montserrat"/>
          <w:sz w:val="24"/>
        </w:rPr>
        <w:tab/>
        <w:t>location of event (maps, etc....)</w:t>
      </w:r>
    </w:p>
    <w:p w14:paraId="431FC428" w14:textId="77777777" w:rsidR="004E739B" w:rsidRPr="00243812" w:rsidRDefault="00243812" w:rsidP="00F01A18">
      <w:pPr>
        <w:pStyle w:val="NoSpacing"/>
        <w:rPr>
          <w:rFonts w:ascii="Montserrat" w:hAnsi="Montserrat"/>
          <w:sz w:val="24"/>
        </w:rPr>
      </w:pPr>
      <w:r w:rsidRPr="00243812">
        <w:rPr>
          <w:rFonts w:ascii="Montserrat" w:hAnsi="Montserrat"/>
          <w:sz w:val="24"/>
        </w:rPr>
        <w:tab/>
        <w:t>position of relevants</w:t>
      </w:r>
    </w:p>
    <w:p w14:paraId="34B517C3" w14:textId="77777777" w:rsidR="004E739B" w:rsidRPr="00243812" w:rsidRDefault="00243812" w:rsidP="00F01A18">
      <w:pPr>
        <w:pStyle w:val="NoSpacing"/>
        <w:rPr>
          <w:rFonts w:ascii="Montserrat" w:hAnsi="Montserrat"/>
          <w:sz w:val="24"/>
        </w:rPr>
      </w:pPr>
      <w:r w:rsidRPr="00243812">
        <w:rPr>
          <w:rFonts w:ascii="Montserrat" w:hAnsi="Montserrat"/>
          <w:sz w:val="24"/>
        </w:rPr>
        <w:t>cast</w:t>
      </w:r>
      <w:r w:rsidRPr="00243812">
        <w:rPr>
          <w:rFonts w:ascii="Montserrat" w:hAnsi="Montserrat"/>
          <w:sz w:val="24"/>
        </w:rPr>
        <w:tab/>
        <w:t>PC’s, NPC’s, APC’s, ANPC’s, DMPC’s, etc.</w:t>
      </w:r>
    </w:p>
    <w:p w14:paraId="225D5687" w14:textId="77777777" w:rsidR="004E739B" w:rsidRPr="00243812" w:rsidRDefault="00243812" w:rsidP="00F01A18">
      <w:pPr>
        <w:pStyle w:val="NoSpacing"/>
        <w:rPr>
          <w:rFonts w:ascii="Montserrat" w:hAnsi="Montserrat"/>
          <w:sz w:val="24"/>
        </w:rPr>
      </w:pPr>
      <w:r w:rsidRPr="00243812">
        <w:rPr>
          <w:rFonts w:ascii="Montserrat" w:hAnsi="Montserrat"/>
          <w:sz w:val="24"/>
        </w:rPr>
        <w:t>objective</w:t>
      </w:r>
      <w:r w:rsidRPr="00243812">
        <w:rPr>
          <w:rFonts w:ascii="Montserrat" w:hAnsi="Montserrat"/>
          <w:sz w:val="24"/>
        </w:rPr>
        <w:tab/>
        <w:t>plotline (intent - momentum)</w:t>
      </w:r>
    </w:p>
    <w:p w14:paraId="71CD45D7" w14:textId="77777777" w:rsidR="004E739B" w:rsidRPr="00243812" w:rsidRDefault="00243812" w:rsidP="00F01A18">
      <w:pPr>
        <w:pStyle w:val="NoSpacing"/>
        <w:rPr>
          <w:rFonts w:ascii="Montserrat" w:hAnsi="Montserrat"/>
          <w:sz w:val="24"/>
        </w:rPr>
      </w:pPr>
      <w:r w:rsidRPr="00243812">
        <w:rPr>
          <w:rFonts w:ascii="Montserrat" w:hAnsi="Montserrat"/>
          <w:sz w:val="24"/>
        </w:rPr>
        <w:tab/>
        <w:t>methods and modes</w:t>
      </w:r>
    </w:p>
    <w:p w14:paraId="6AFD5046" w14:textId="77777777" w:rsidR="004E739B" w:rsidRPr="00243812" w:rsidRDefault="00243812" w:rsidP="00F01A18">
      <w:pPr>
        <w:pStyle w:val="NoSpacing"/>
        <w:rPr>
          <w:rFonts w:ascii="Montserrat" w:hAnsi="Montserrat"/>
          <w:sz w:val="24"/>
        </w:rPr>
      </w:pPr>
      <w:r w:rsidRPr="00243812">
        <w:rPr>
          <w:rFonts w:ascii="Montserrat" w:hAnsi="Montserrat"/>
          <w:sz w:val="24"/>
        </w:rPr>
        <w:tab/>
        <w:t>oppositions - conflicting objectives...</w:t>
      </w:r>
    </w:p>
    <w:p w14:paraId="12FD8159" w14:textId="77777777" w:rsidR="004E739B" w:rsidRPr="00243812" w:rsidRDefault="00243812" w:rsidP="00F01A18">
      <w:pPr>
        <w:pStyle w:val="NoSpacing"/>
        <w:rPr>
          <w:rFonts w:ascii="Montserrat" w:hAnsi="Montserrat"/>
          <w:sz w:val="24"/>
        </w:rPr>
      </w:pPr>
      <w:r w:rsidRPr="00243812">
        <w:rPr>
          <w:rFonts w:ascii="Montserrat" w:hAnsi="Montserrat"/>
          <w:sz w:val="24"/>
        </w:rPr>
        <w:t>purpose</w:t>
      </w:r>
      <w:r w:rsidRPr="00243812">
        <w:rPr>
          <w:rFonts w:ascii="Montserrat" w:hAnsi="Montserrat"/>
          <w:sz w:val="24"/>
        </w:rPr>
        <w:tab/>
        <w:t>motives - requirements</w:t>
      </w:r>
    </w:p>
    <w:p w14:paraId="2257E6CF" w14:textId="77777777" w:rsidR="004E739B" w:rsidRPr="00243812" w:rsidRDefault="00243812" w:rsidP="00F01A18">
      <w:pPr>
        <w:pStyle w:val="NoSpacing"/>
        <w:rPr>
          <w:rFonts w:ascii="Montserrat" w:hAnsi="Montserrat"/>
          <w:sz w:val="24"/>
        </w:rPr>
      </w:pPr>
      <w:r w:rsidRPr="00243812">
        <w:rPr>
          <w:rFonts w:ascii="Montserrat" w:hAnsi="Montserrat"/>
          <w:sz w:val="24"/>
        </w:rPr>
        <w:t>action</w:t>
      </w:r>
      <w:r w:rsidRPr="00243812">
        <w:rPr>
          <w:rFonts w:ascii="Montserrat" w:hAnsi="Montserrat"/>
          <w:sz w:val="24"/>
        </w:rPr>
        <w:tab/>
        <w:t>movement - combat</w:t>
      </w:r>
    </w:p>
    <w:p w14:paraId="213E64E0"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changes (creation, destruction, etc....)</w:t>
      </w:r>
    </w:p>
    <w:p w14:paraId="71B09866" w14:textId="77777777" w:rsidR="004E739B" w:rsidRPr="00243812" w:rsidRDefault="004E739B" w:rsidP="00F01A18">
      <w:pPr>
        <w:pStyle w:val="NoSpacing"/>
        <w:rPr>
          <w:rFonts w:ascii="Montserrat" w:hAnsi="Montserrat"/>
          <w:sz w:val="24"/>
        </w:rPr>
      </w:pPr>
    </w:p>
    <w:p w14:paraId="1ED375A5" w14:textId="77777777" w:rsidR="004E739B" w:rsidRPr="00243812" w:rsidRDefault="00243812" w:rsidP="00F01A18">
      <w:pPr>
        <w:pStyle w:val="NoSpacing"/>
        <w:rPr>
          <w:rFonts w:ascii="Montserrat" w:hAnsi="Montserrat"/>
          <w:sz w:val="24"/>
        </w:rPr>
      </w:pPr>
      <w:r w:rsidRPr="00243812">
        <w:rPr>
          <w:rFonts w:ascii="Montserrat" w:hAnsi="Montserrat"/>
          <w:spacing w:val="-3"/>
          <w:sz w:val="24"/>
        </w:rPr>
        <w:br w:type="page"/>
      </w:r>
      <w:r w:rsidRPr="00243812">
        <w:rPr>
          <w:rFonts w:ascii="Montserrat" w:hAnsi="Montserrat"/>
          <w:sz w:val="24"/>
        </w:rPr>
        <w:t>Concepts</w:t>
      </w:r>
    </w:p>
    <w:p w14:paraId="315506B2" w14:textId="77777777" w:rsidR="004E739B" w:rsidRPr="00243812" w:rsidRDefault="004E739B" w:rsidP="00F01A18">
      <w:pPr>
        <w:pStyle w:val="NoSpacing"/>
        <w:rPr>
          <w:rFonts w:ascii="Montserrat" w:hAnsi="Montserrat"/>
          <w:sz w:val="24"/>
        </w:rPr>
      </w:pPr>
    </w:p>
    <w:p w14:paraId="6CF7163D" w14:textId="77777777" w:rsidR="008973B8" w:rsidRPr="00243812" w:rsidRDefault="00243812" w:rsidP="00F01A18">
      <w:pPr>
        <w:pStyle w:val="NoSpacing"/>
        <w:rPr>
          <w:rFonts w:ascii="Montserrat" w:hAnsi="Montserrat"/>
          <w:sz w:val="24"/>
        </w:rPr>
      </w:pPr>
      <w:r w:rsidRPr="00243812">
        <w:rPr>
          <w:rFonts w:ascii="Montserrat" w:hAnsi="Montserrat"/>
          <w:sz w:val="24"/>
        </w:rPr>
        <w:t>Concept</w:t>
      </w:r>
    </w:p>
    <w:p w14:paraId="25EEA6A5" w14:textId="3E58BA7D" w:rsidR="004E739B" w:rsidRPr="00243812" w:rsidRDefault="00243812" w:rsidP="00F01A18">
      <w:pPr>
        <w:pStyle w:val="NoSpacing"/>
        <w:rPr>
          <w:rFonts w:ascii="Montserrat" w:hAnsi="Montserrat"/>
          <w:sz w:val="24"/>
        </w:rPr>
      </w:pPr>
      <w:r w:rsidRPr="00243812">
        <w:rPr>
          <w:rFonts w:ascii="Montserrat" w:hAnsi="Montserrat"/>
          <w:sz w:val="24"/>
        </w:rPr>
        <w:t>Defines the function of the construct, the use and relativity of its variables and the nature of its effects or influence beyond mere mechanics.</w:t>
      </w:r>
    </w:p>
    <w:p w14:paraId="4F7BC276" w14:textId="77777777" w:rsidR="004E739B" w:rsidRPr="00243812" w:rsidRDefault="004E739B" w:rsidP="00F01A18">
      <w:pPr>
        <w:pStyle w:val="NoSpacing"/>
        <w:rPr>
          <w:rFonts w:ascii="Montserrat" w:hAnsi="Montserrat"/>
          <w:sz w:val="24"/>
        </w:rPr>
      </w:pPr>
    </w:p>
    <w:p w14:paraId="6E4E9104" w14:textId="77777777" w:rsidR="008973B8" w:rsidRPr="00243812" w:rsidRDefault="00243812" w:rsidP="00F01A18">
      <w:pPr>
        <w:pStyle w:val="NoSpacing"/>
        <w:rPr>
          <w:rFonts w:ascii="Montserrat" w:hAnsi="Montserrat"/>
          <w:sz w:val="24"/>
        </w:rPr>
      </w:pPr>
      <w:r w:rsidRPr="00243812">
        <w:rPr>
          <w:rFonts w:ascii="Montserrat" w:hAnsi="Montserrat"/>
          <w:sz w:val="24"/>
        </w:rPr>
        <w:t>Construct</w:t>
      </w:r>
    </w:p>
    <w:p w14:paraId="59DFFD63" w14:textId="3BF2D7D3" w:rsidR="004E739B" w:rsidRPr="00243812" w:rsidRDefault="00243812" w:rsidP="00F01A18">
      <w:pPr>
        <w:pStyle w:val="NoSpacing"/>
        <w:rPr>
          <w:rFonts w:ascii="Montserrat" w:hAnsi="Montserrat"/>
          <w:sz w:val="24"/>
        </w:rPr>
      </w:pPr>
      <w:r w:rsidRPr="00243812">
        <w:rPr>
          <w:rFonts w:ascii="Montserrat" w:hAnsi="Montserrat"/>
          <w:sz w:val="24"/>
        </w:rPr>
        <w:t>The format and values necessary to represent a concept in the mechanics of the simulated realm.</w:t>
      </w:r>
      <w:r w:rsidR="006F60BF" w:rsidRPr="00243812">
        <w:rPr>
          <w:rFonts w:ascii="Montserrat" w:hAnsi="Montserrat"/>
          <w:sz w:val="24"/>
        </w:rPr>
        <w:t xml:space="preserve"> </w:t>
      </w:r>
      <w:r w:rsidRPr="00243812">
        <w:rPr>
          <w:rFonts w:ascii="Montserrat" w:hAnsi="Montserrat"/>
          <w:sz w:val="24"/>
        </w:rPr>
        <w:t>Not only does this provide the structure on which to govern the action of a concept, but supplies it with parameters for its interpretation as well.</w:t>
      </w:r>
    </w:p>
    <w:p w14:paraId="0108949D" w14:textId="77777777" w:rsidR="004E739B" w:rsidRPr="00243812" w:rsidRDefault="004E739B" w:rsidP="00F01A18">
      <w:pPr>
        <w:pStyle w:val="NoSpacing"/>
        <w:rPr>
          <w:rFonts w:ascii="Montserrat" w:hAnsi="Montserrat"/>
          <w:sz w:val="24"/>
        </w:rPr>
      </w:pPr>
    </w:p>
    <w:p w14:paraId="5288DB33" w14:textId="77777777" w:rsidR="008973B8" w:rsidRPr="00243812" w:rsidRDefault="00243812" w:rsidP="00F01A18">
      <w:pPr>
        <w:pStyle w:val="NoSpacing"/>
        <w:rPr>
          <w:rFonts w:ascii="Montserrat" w:hAnsi="Montserrat"/>
          <w:sz w:val="24"/>
        </w:rPr>
      </w:pPr>
      <w:r w:rsidRPr="00243812">
        <w:rPr>
          <w:rFonts w:ascii="Montserrat" w:hAnsi="Montserrat"/>
          <w:sz w:val="24"/>
        </w:rPr>
        <w:t>Standard</w:t>
      </w:r>
    </w:p>
    <w:p w14:paraId="4139EFC0" w14:textId="3080A6B9" w:rsidR="004E739B" w:rsidRPr="00243812" w:rsidRDefault="00243812" w:rsidP="00F01A18">
      <w:pPr>
        <w:pStyle w:val="NoSpacing"/>
        <w:rPr>
          <w:rFonts w:ascii="Montserrat" w:hAnsi="Montserrat"/>
          <w:sz w:val="24"/>
        </w:rPr>
      </w:pPr>
      <w:r w:rsidRPr="00243812">
        <w:rPr>
          <w:rFonts w:ascii="Montserrat" w:hAnsi="Montserrat"/>
          <w:sz w:val="24"/>
        </w:rPr>
        <w:t>A base, or universal measure of which the construct is built, and upon which the mechanics are founded.</w:t>
      </w:r>
      <w:r w:rsidR="006F60BF" w:rsidRPr="00243812">
        <w:rPr>
          <w:rFonts w:ascii="Montserrat" w:hAnsi="Montserrat"/>
          <w:sz w:val="24"/>
        </w:rPr>
        <w:t xml:space="preserve"> </w:t>
      </w:r>
      <w:r w:rsidRPr="00243812">
        <w:rPr>
          <w:rFonts w:ascii="Montserrat" w:hAnsi="Montserrat"/>
          <w:sz w:val="24"/>
        </w:rPr>
        <w:t>In form these are actually mated concept-constructs themselves, acting as the foundation for any other more complicated elements which will develop as things go on.</w:t>
      </w:r>
    </w:p>
    <w:p w14:paraId="66AF72BD" w14:textId="77777777" w:rsidR="004E739B" w:rsidRPr="00243812" w:rsidRDefault="004E739B" w:rsidP="00F01A18">
      <w:pPr>
        <w:pStyle w:val="NoSpacing"/>
        <w:rPr>
          <w:rFonts w:ascii="Montserrat" w:hAnsi="Montserrat"/>
          <w:sz w:val="24"/>
        </w:rPr>
      </w:pPr>
    </w:p>
    <w:p w14:paraId="0FC442AC" w14:textId="77777777" w:rsidR="008973B8" w:rsidRPr="00243812" w:rsidRDefault="00243812" w:rsidP="00F01A18">
      <w:pPr>
        <w:pStyle w:val="NoSpacing"/>
        <w:rPr>
          <w:rFonts w:ascii="Montserrat" w:hAnsi="Montserrat"/>
          <w:sz w:val="24"/>
        </w:rPr>
      </w:pPr>
      <w:r w:rsidRPr="00243812">
        <w:rPr>
          <w:rFonts w:ascii="Montserrat" w:hAnsi="Montserrat"/>
          <w:sz w:val="24"/>
        </w:rPr>
        <w:t>Mechanic</w:t>
      </w:r>
    </w:p>
    <w:p w14:paraId="73D1A7BB" w14:textId="28138439" w:rsidR="004E739B" w:rsidRPr="00243812" w:rsidRDefault="00243812" w:rsidP="00F01A18">
      <w:pPr>
        <w:pStyle w:val="NoSpacing"/>
        <w:rPr>
          <w:rFonts w:ascii="Montserrat" w:hAnsi="Montserrat"/>
          <w:sz w:val="24"/>
        </w:rPr>
      </w:pPr>
      <w:r w:rsidRPr="00243812">
        <w:rPr>
          <w:rFonts w:ascii="Montserrat" w:hAnsi="Montserrat"/>
          <w:sz w:val="24"/>
        </w:rPr>
        <w:t>A formula governing the interaction or the resolution of events, accordingly.</w:t>
      </w:r>
    </w:p>
    <w:p w14:paraId="4D1CA06D" w14:textId="77777777" w:rsidR="004E739B" w:rsidRPr="00243812" w:rsidRDefault="004E739B" w:rsidP="00F01A18">
      <w:pPr>
        <w:pStyle w:val="NoSpacing"/>
        <w:rPr>
          <w:rFonts w:ascii="Montserrat" w:hAnsi="Montserrat"/>
          <w:sz w:val="24"/>
        </w:rPr>
      </w:pPr>
    </w:p>
    <w:p w14:paraId="70FEC265" w14:textId="77777777" w:rsidR="008973B8" w:rsidRPr="00243812" w:rsidRDefault="00243812" w:rsidP="00F01A18">
      <w:pPr>
        <w:pStyle w:val="NoSpacing"/>
        <w:rPr>
          <w:rFonts w:ascii="Montserrat" w:hAnsi="Montserrat"/>
          <w:sz w:val="24"/>
        </w:rPr>
      </w:pPr>
      <w:r w:rsidRPr="00243812">
        <w:rPr>
          <w:rFonts w:ascii="Montserrat" w:hAnsi="Montserrat"/>
          <w:sz w:val="24"/>
        </w:rPr>
        <w:t>Application</w:t>
      </w:r>
    </w:p>
    <w:p w14:paraId="5E435A3A" w14:textId="73FDF722" w:rsidR="004E739B" w:rsidRPr="00243812" w:rsidRDefault="00243812" w:rsidP="00F01A18">
      <w:pPr>
        <w:pStyle w:val="NoSpacing"/>
        <w:rPr>
          <w:rFonts w:ascii="Montserrat" w:hAnsi="Montserrat"/>
          <w:sz w:val="24"/>
        </w:rPr>
      </w:pPr>
      <w:r w:rsidRPr="00243812">
        <w:rPr>
          <w:rFonts w:ascii="Montserrat" w:hAnsi="Montserrat"/>
          <w:sz w:val="24"/>
        </w:rPr>
        <w:t>A system of mechanics integrated into an over-all execution of a group of related simulated phenomena or the function of a specific system or process of the game.</w:t>
      </w:r>
    </w:p>
    <w:p w14:paraId="58E93ABC" w14:textId="77777777" w:rsidR="004E739B" w:rsidRPr="00243812" w:rsidRDefault="004E739B" w:rsidP="00F01A18">
      <w:pPr>
        <w:pStyle w:val="NoSpacing"/>
        <w:rPr>
          <w:rFonts w:ascii="Montserrat" w:hAnsi="Montserrat"/>
          <w:sz w:val="24"/>
        </w:rPr>
      </w:pPr>
    </w:p>
    <w:p w14:paraId="7C3C379E" w14:textId="77777777" w:rsidR="008973B8" w:rsidRPr="00243812" w:rsidRDefault="00243812" w:rsidP="00F01A18">
      <w:pPr>
        <w:pStyle w:val="NoSpacing"/>
        <w:rPr>
          <w:rFonts w:ascii="Montserrat" w:hAnsi="Montserrat"/>
          <w:sz w:val="24"/>
        </w:rPr>
      </w:pPr>
      <w:r w:rsidRPr="00243812">
        <w:rPr>
          <w:rFonts w:ascii="Montserrat" w:hAnsi="Montserrat"/>
          <w:sz w:val="24"/>
        </w:rPr>
        <w:t>Presentation</w:t>
      </w:r>
    </w:p>
    <w:p w14:paraId="067F2C12" w14:textId="2D99B186" w:rsidR="004E739B" w:rsidRPr="00243812" w:rsidRDefault="00243812" w:rsidP="00F01A18">
      <w:pPr>
        <w:pStyle w:val="NoSpacing"/>
        <w:rPr>
          <w:rFonts w:ascii="Montserrat" w:hAnsi="Montserrat"/>
          <w:sz w:val="24"/>
        </w:rPr>
      </w:pPr>
      <w:r w:rsidRPr="00243812">
        <w:rPr>
          <w:rFonts w:ascii="Montserrat" w:hAnsi="Montserrat"/>
          <w:sz w:val="24"/>
        </w:rPr>
        <w:t>The mechanics of the game are addressed according to their application.</w:t>
      </w:r>
      <w:r w:rsidR="006F60BF" w:rsidRPr="00243812">
        <w:rPr>
          <w:rFonts w:ascii="Montserrat" w:hAnsi="Montserrat"/>
          <w:sz w:val="24"/>
        </w:rPr>
        <w:t xml:space="preserve"> </w:t>
      </w:r>
      <w:r w:rsidRPr="00243812">
        <w:rPr>
          <w:rFonts w:ascii="Montserrat" w:hAnsi="Montserrat"/>
          <w:sz w:val="24"/>
        </w:rPr>
        <w:t>Concepts are introduced in the first part of the manual along with the explanations of constructs, standards and mechanics.</w:t>
      </w:r>
      <w:r w:rsidR="006F60BF" w:rsidRPr="00243812">
        <w:rPr>
          <w:rFonts w:ascii="Montserrat" w:hAnsi="Montserrat"/>
          <w:sz w:val="24"/>
        </w:rPr>
        <w:t xml:space="preserve"> </w:t>
      </w:r>
      <w:r w:rsidRPr="00243812">
        <w:rPr>
          <w:rFonts w:ascii="Montserrat" w:hAnsi="Montserrat"/>
          <w:sz w:val="24"/>
        </w:rPr>
        <w:t>Then the manual details each set of applications, followed by resources and appendices.</w:t>
      </w:r>
    </w:p>
    <w:p w14:paraId="57CA65FC" w14:textId="77777777" w:rsidR="004E739B" w:rsidRPr="00243812" w:rsidRDefault="004E739B" w:rsidP="00F01A18">
      <w:pPr>
        <w:pStyle w:val="NoSpacing"/>
        <w:rPr>
          <w:rFonts w:ascii="Montserrat" w:hAnsi="Montserrat"/>
          <w:sz w:val="24"/>
        </w:rPr>
      </w:pPr>
    </w:p>
    <w:p w14:paraId="4CE14508" w14:textId="77777777" w:rsidR="008973B8" w:rsidRPr="00243812" w:rsidRDefault="00243812" w:rsidP="00F01A18">
      <w:pPr>
        <w:pStyle w:val="NoSpacing"/>
        <w:rPr>
          <w:rFonts w:ascii="Montserrat" w:hAnsi="Montserrat"/>
          <w:sz w:val="24"/>
        </w:rPr>
      </w:pPr>
      <w:r w:rsidRPr="00243812">
        <w:rPr>
          <w:rFonts w:ascii="Montserrat" w:hAnsi="Montserrat"/>
          <w:sz w:val="24"/>
        </w:rPr>
        <w:t>Power</w:t>
      </w:r>
    </w:p>
    <w:p w14:paraId="0AB75E46" w14:textId="33909643" w:rsidR="004E739B" w:rsidRPr="00243812" w:rsidRDefault="00243812" w:rsidP="00F01A18">
      <w:pPr>
        <w:pStyle w:val="NoSpacing"/>
        <w:rPr>
          <w:rFonts w:ascii="Montserrat" w:hAnsi="Montserrat"/>
          <w:sz w:val="24"/>
        </w:rPr>
      </w:pPr>
      <w:r w:rsidRPr="00243812">
        <w:rPr>
          <w:rFonts w:ascii="Montserrat" w:hAnsi="Montserrat"/>
          <w:sz w:val="24"/>
        </w:rPr>
        <w:t>Power represents the capacity for change.</w:t>
      </w:r>
      <w:r w:rsidR="006F60BF" w:rsidRPr="00243812">
        <w:rPr>
          <w:rFonts w:ascii="Montserrat" w:hAnsi="Montserrat"/>
          <w:sz w:val="24"/>
        </w:rPr>
        <w:t xml:space="preserve"> </w:t>
      </w:r>
      <w:r w:rsidRPr="00243812">
        <w:rPr>
          <w:rFonts w:ascii="Montserrat" w:hAnsi="Montserrat"/>
          <w:sz w:val="24"/>
        </w:rPr>
        <w:t>All things involve power.</w:t>
      </w:r>
      <w:r w:rsidR="006F60BF" w:rsidRPr="00243812">
        <w:rPr>
          <w:rFonts w:ascii="Montserrat" w:hAnsi="Montserrat"/>
          <w:sz w:val="24"/>
        </w:rPr>
        <w:t xml:space="preserve"> </w:t>
      </w:r>
      <w:r w:rsidRPr="00243812">
        <w:rPr>
          <w:rFonts w:ascii="Montserrat" w:hAnsi="Montserrat"/>
          <w:sz w:val="24"/>
        </w:rPr>
        <w:t>Any means for effecting change is a conduit for power, be it magic, muscle, technology, psionics, wishing, dreaming, will, etc.</w:t>
      </w:r>
      <w:r w:rsidR="006F60BF" w:rsidRPr="00243812">
        <w:rPr>
          <w:rFonts w:ascii="Montserrat" w:hAnsi="Montserrat"/>
          <w:sz w:val="24"/>
        </w:rPr>
        <w:t xml:space="preserve"> </w:t>
      </w:r>
      <w:r w:rsidRPr="00243812">
        <w:rPr>
          <w:rFonts w:ascii="Montserrat" w:hAnsi="Montserrat"/>
          <w:sz w:val="24"/>
        </w:rPr>
        <w:t>Power is elusive and malleable, measurable only in relation with something else.</w:t>
      </w:r>
    </w:p>
    <w:p w14:paraId="37A86238" w14:textId="77777777" w:rsidR="004E739B" w:rsidRPr="00243812" w:rsidRDefault="004E739B" w:rsidP="00F01A18">
      <w:pPr>
        <w:pStyle w:val="NoSpacing"/>
        <w:rPr>
          <w:rFonts w:ascii="Montserrat" w:hAnsi="Montserrat"/>
          <w:sz w:val="24"/>
        </w:rPr>
      </w:pPr>
    </w:p>
    <w:p w14:paraId="7D1D47C4" w14:textId="77777777" w:rsidR="008973B8" w:rsidRPr="00243812" w:rsidRDefault="008973B8" w:rsidP="00F01A18">
      <w:pPr>
        <w:pStyle w:val="NoSpacing"/>
        <w:rPr>
          <w:rFonts w:ascii="Montserrat" w:hAnsi="Montserrat"/>
          <w:sz w:val="24"/>
        </w:rPr>
      </w:pPr>
      <w:r w:rsidRPr="00243812">
        <w:rPr>
          <w:rFonts w:ascii="Montserrat" w:hAnsi="Montserrat"/>
          <w:sz w:val="24"/>
        </w:rPr>
        <w:t>Magnitude</w:t>
      </w:r>
    </w:p>
    <w:p w14:paraId="51CCE06D" w14:textId="1C8D8B14" w:rsidR="004E739B" w:rsidRPr="00243812" w:rsidRDefault="00243812" w:rsidP="00F01A18">
      <w:pPr>
        <w:pStyle w:val="NoSpacing"/>
        <w:rPr>
          <w:rFonts w:ascii="Montserrat" w:hAnsi="Montserrat"/>
          <w:sz w:val="24"/>
        </w:rPr>
      </w:pPr>
      <w:r w:rsidRPr="00243812">
        <w:rPr>
          <w:rFonts w:ascii="Montserrat" w:hAnsi="Montserrat"/>
          <w:sz w:val="24"/>
        </w:rPr>
        <w:t>This is a standard of power, a measure of actual power available or present.</w:t>
      </w:r>
      <w:r w:rsidR="006F60BF" w:rsidRPr="00243812">
        <w:rPr>
          <w:rFonts w:ascii="Montserrat" w:hAnsi="Montserrat"/>
          <w:sz w:val="24"/>
        </w:rPr>
        <w:t xml:space="preserve"> </w:t>
      </w:r>
      <w:r w:rsidRPr="00243812">
        <w:rPr>
          <w:rFonts w:ascii="Montserrat" w:hAnsi="Montserrat"/>
          <w:sz w:val="24"/>
        </w:rPr>
        <w:t>This power is measured and free to be applied directly as will, or used</w:t>
      </w:r>
      <w:r w:rsidR="006F60BF" w:rsidRPr="00243812">
        <w:rPr>
          <w:rFonts w:ascii="Montserrat" w:hAnsi="Montserrat"/>
          <w:sz w:val="24"/>
        </w:rPr>
        <w:t xml:space="preserve"> </w:t>
      </w:r>
      <w:r w:rsidRPr="00243812">
        <w:rPr>
          <w:rFonts w:ascii="Montserrat" w:hAnsi="Montserrat"/>
          <w:sz w:val="24"/>
        </w:rPr>
        <w:t>as force or for effect through the proper channel.</w:t>
      </w:r>
    </w:p>
    <w:p w14:paraId="3BCA8685" w14:textId="77777777" w:rsidR="004E739B" w:rsidRPr="00243812" w:rsidRDefault="004E739B" w:rsidP="00F01A18">
      <w:pPr>
        <w:pStyle w:val="NoSpacing"/>
        <w:rPr>
          <w:rFonts w:ascii="Montserrat" w:hAnsi="Montserrat"/>
          <w:sz w:val="24"/>
        </w:rPr>
      </w:pPr>
    </w:p>
    <w:p w14:paraId="453001DB" w14:textId="7E4283D9" w:rsidR="008973B8" w:rsidRPr="00243812" w:rsidRDefault="008973B8" w:rsidP="00F01A18">
      <w:pPr>
        <w:pStyle w:val="NoSpacing"/>
        <w:rPr>
          <w:rFonts w:ascii="Montserrat" w:hAnsi="Montserrat"/>
          <w:sz w:val="24"/>
        </w:rPr>
      </w:pPr>
      <w:r w:rsidRPr="00243812">
        <w:rPr>
          <w:rFonts w:ascii="Montserrat" w:hAnsi="Montserrat"/>
          <w:sz w:val="24"/>
        </w:rPr>
        <w:t>Order of Magnitude</w:t>
      </w:r>
    </w:p>
    <w:p w14:paraId="63977CBF" w14:textId="086927FE" w:rsidR="004E739B" w:rsidRPr="00243812" w:rsidRDefault="00243812" w:rsidP="00F01A18">
      <w:pPr>
        <w:pStyle w:val="NoSpacing"/>
        <w:rPr>
          <w:rFonts w:ascii="Montserrat" w:hAnsi="Montserrat"/>
          <w:sz w:val="24"/>
        </w:rPr>
      </w:pPr>
      <w:r w:rsidRPr="00243812">
        <w:rPr>
          <w:rFonts w:ascii="Montserrat" w:hAnsi="Montserrat"/>
          <w:sz w:val="24"/>
        </w:rPr>
        <w:t>This is a measure of relativity.</w:t>
      </w:r>
      <w:r w:rsidR="006F60BF" w:rsidRPr="00243812">
        <w:rPr>
          <w:rFonts w:ascii="Montserrat" w:hAnsi="Montserrat"/>
          <w:sz w:val="24"/>
        </w:rPr>
        <w:t xml:space="preserve"> </w:t>
      </w:r>
      <w:r w:rsidRPr="00243812">
        <w:rPr>
          <w:rFonts w:ascii="Montserrat" w:hAnsi="Montserrat"/>
          <w:sz w:val="24"/>
        </w:rPr>
        <w:t>Based upon powers of ten used to arrange circumstances, feats, powers, abilities, etc into distinct strata of significance or relativity.</w:t>
      </w:r>
      <w:r w:rsidR="006F60BF" w:rsidRPr="00243812">
        <w:rPr>
          <w:rFonts w:ascii="Montserrat" w:hAnsi="Montserrat"/>
          <w:sz w:val="24"/>
        </w:rPr>
        <w:t xml:space="preserve"> </w:t>
      </w:r>
      <w:r w:rsidRPr="00243812">
        <w:rPr>
          <w:rFonts w:ascii="Montserrat" w:hAnsi="Montserrat"/>
          <w:sz w:val="24"/>
        </w:rPr>
        <w:t>An Order of Magnitude has both abstract and specific applications.</w:t>
      </w:r>
      <w:r w:rsidR="006F60BF" w:rsidRPr="00243812">
        <w:rPr>
          <w:rFonts w:ascii="Montserrat" w:hAnsi="Montserrat"/>
          <w:sz w:val="24"/>
        </w:rPr>
        <w:t xml:space="preserve"> </w:t>
      </w:r>
      <w:r w:rsidRPr="00243812">
        <w:rPr>
          <w:rFonts w:ascii="Montserrat" w:hAnsi="Montserrat"/>
          <w:sz w:val="24"/>
        </w:rPr>
        <w:t>Numerically, it represents all values up to its power in tens.</w:t>
      </w:r>
      <w:r w:rsidR="006F60BF" w:rsidRPr="00243812">
        <w:rPr>
          <w:rFonts w:ascii="Montserrat" w:hAnsi="Montserrat"/>
          <w:sz w:val="24"/>
        </w:rPr>
        <w:t xml:space="preserve"> </w:t>
      </w:r>
      <w:r w:rsidRPr="00243812">
        <w:rPr>
          <w:rFonts w:ascii="Montserrat" w:hAnsi="Montserrat"/>
          <w:sz w:val="24"/>
        </w:rPr>
        <w:t>Conceptually, it represents all things up to a specific relative landmark.</w:t>
      </w:r>
    </w:p>
    <w:p w14:paraId="4599A2D3" w14:textId="77777777" w:rsidR="004E739B" w:rsidRPr="00243812" w:rsidRDefault="004E739B" w:rsidP="00F01A18">
      <w:pPr>
        <w:pStyle w:val="NoSpacing"/>
        <w:rPr>
          <w:rFonts w:ascii="Montserrat" w:hAnsi="Montserrat"/>
          <w:sz w:val="24"/>
        </w:rPr>
      </w:pPr>
    </w:p>
    <w:p w14:paraId="37BC008B" w14:textId="0A2310A7" w:rsidR="008973B8" w:rsidRPr="00243812" w:rsidRDefault="00243812" w:rsidP="00F01A18">
      <w:pPr>
        <w:pStyle w:val="NoSpacing"/>
        <w:rPr>
          <w:rFonts w:ascii="Montserrat" w:hAnsi="Montserrat"/>
          <w:sz w:val="24"/>
        </w:rPr>
      </w:pPr>
      <w:r w:rsidRPr="00243812">
        <w:rPr>
          <w:rFonts w:ascii="Montserrat" w:hAnsi="Montserrat"/>
          <w:sz w:val="24"/>
        </w:rPr>
        <w:t>Octave Order of Magnitude</w:t>
      </w:r>
    </w:p>
    <w:p w14:paraId="320840A9" w14:textId="4FD95170" w:rsidR="004E739B" w:rsidRPr="00243812" w:rsidRDefault="008973B8" w:rsidP="00F01A18">
      <w:pPr>
        <w:pStyle w:val="NoSpacing"/>
        <w:rPr>
          <w:rFonts w:ascii="Montserrat" w:hAnsi="Montserrat"/>
          <w:sz w:val="24"/>
        </w:rPr>
      </w:pPr>
      <w:r w:rsidRPr="00243812">
        <w:rPr>
          <w:rFonts w:ascii="Montserrat" w:hAnsi="Montserrat"/>
          <w:sz w:val="24"/>
        </w:rPr>
        <w:t>This represents the process of exponential growth and decay.</w:t>
      </w:r>
      <w:r w:rsidR="006F60BF" w:rsidRPr="00243812">
        <w:rPr>
          <w:rFonts w:ascii="Montserrat" w:hAnsi="Montserrat"/>
          <w:sz w:val="24"/>
        </w:rPr>
        <w:t xml:space="preserve"> </w:t>
      </w:r>
      <w:r w:rsidRPr="00243812">
        <w:rPr>
          <w:rFonts w:ascii="Montserrat" w:hAnsi="Montserrat"/>
          <w:sz w:val="24"/>
        </w:rPr>
        <w:t>That is, ten harmonic steps involved in either doubling or halving the magnitude involved.</w:t>
      </w:r>
      <w:r w:rsidR="006F60BF" w:rsidRPr="00243812">
        <w:rPr>
          <w:rFonts w:ascii="Montserrat" w:hAnsi="Montserrat"/>
          <w:sz w:val="24"/>
        </w:rPr>
        <w:t xml:space="preserve"> </w:t>
      </w:r>
      <w:r w:rsidRPr="00243812">
        <w:rPr>
          <w:rFonts w:ascii="Montserrat" w:hAnsi="Montserrat"/>
          <w:sz w:val="24"/>
        </w:rPr>
        <w:t>The best example is the scale of harmonic steps used in music.</w:t>
      </w:r>
      <w:r w:rsidR="006F60BF" w:rsidRPr="00243812">
        <w:rPr>
          <w:rFonts w:ascii="Montserrat" w:hAnsi="Montserrat"/>
          <w:sz w:val="24"/>
        </w:rPr>
        <w:t xml:space="preserve"> </w:t>
      </w:r>
      <w:r w:rsidRPr="00243812">
        <w:rPr>
          <w:rFonts w:ascii="Montserrat" w:hAnsi="Montserrat"/>
          <w:sz w:val="24"/>
        </w:rPr>
        <w:t>From a lower octave to a higher octave, the first note, do, is exactly half of the number of vibrations as the last note, do.</w:t>
      </w:r>
      <w:r w:rsidR="006F60BF" w:rsidRPr="00243812">
        <w:rPr>
          <w:rFonts w:ascii="Montserrat" w:hAnsi="Montserrat"/>
          <w:sz w:val="24"/>
        </w:rPr>
        <w:t xml:space="preserve"> </w:t>
      </w:r>
      <w:r w:rsidRPr="00243812">
        <w:rPr>
          <w:rFonts w:ascii="Montserrat" w:hAnsi="Montserrat"/>
          <w:sz w:val="24"/>
        </w:rPr>
        <w:t>There are eight steps including the first and last do, as well as two distinct points where the pattern of ascent is deleberately altered to maintain the harmonic resonance of the progressive notes.</w:t>
      </w:r>
      <w:r w:rsidR="006F60BF" w:rsidRPr="00243812">
        <w:rPr>
          <w:rFonts w:ascii="Montserrat" w:hAnsi="Montserrat"/>
          <w:sz w:val="24"/>
        </w:rPr>
        <w:t xml:space="preserve"> </w:t>
      </w:r>
      <w:r w:rsidRPr="00243812">
        <w:rPr>
          <w:rFonts w:ascii="Montserrat" w:hAnsi="Montserrat"/>
          <w:sz w:val="24"/>
        </w:rPr>
        <w:t>Hence, ten distinctive features to an octave, all total.</w:t>
      </w:r>
      <w:r w:rsidR="006F60BF" w:rsidRPr="00243812">
        <w:rPr>
          <w:rFonts w:ascii="Montserrat" w:hAnsi="Montserrat"/>
          <w:sz w:val="24"/>
        </w:rPr>
        <w:t xml:space="preserve"> </w:t>
      </w:r>
      <w:r w:rsidRPr="00243812">
        <w:rPr>
          <w:rFonts w:ascii="Montserrat" w:hAnsi="Montserrat"/>
          <w:sz w:val="24"/>
        </w:rPr>
        <w:t>In a major scale, the fourth and ninth positions are not notes but the placement of the shocks which keep the harmony.</w:t>
      </w:r>
      <w:r w:rsidR="006F60BF" w:rsidRPr="00243812">
        <w:rPr>
          <w:rFonts w:ascii="Montserrat" w:hAnsi="Montserrat"/>
          <w:sz w:val="24"/>
        </w:rPr>
        <w:t xml:space="preserve"> </w:t>
      </w:r>
      <w:r w:rsidRPr="00243812">
        <w:rPr>
          <w:rFonts w:ascii="Montserrat" w:hAnsi="Montserrat"/>
          <w:sz w:val="24"/>
        </w:rPr>
        <w:t>The same pattern as is followed by Roman numerals:</w:t>
      </w:r>
    </w:p>
    <w:p w14:paraId="01A55C3B" w14:textId="77777777" w:rsidR="004E739B" w:rsidRPr="00243812" w:rsidRDefault="004E739B" w:rsidP="00F01A18">
      <w:pPr>
        <w:pStyle w:val="NoSpacing"/>
        <w:rPr>
          <w:rFonts w:ascii="Montserrat" w:hAnsi="Montserrat"/>
          <w:sz w:val="24"/>
        </w:rPr>
      </w:pPr>
    </w:p>
    <w:p w14:paraId="3FCFE5D3" w14:textId="77777777" w:rsidR="004E739B" w:rsidRPr="00243812" w:rsidRDefault="00243812" w:rsidP="00F01A18">
      <w:pPr>
        <w:pStyle w:val="NoSpacing"/>
        <w:rPr>
          <w:rFonts w:ascii="Montserrat" w:hAnsi="Montserrat"/>
          <w:sz w:val="24"/>
        </w:rPr>
      </w:pPr>
      <w:r w:rsidRPr="00243812">
        <w:rPr>
          <w:rFonts w:ascii="Montserrat" w:hAnsi="Montserrat"/>
          <w:sz w:val="24"/>
        </w:rPr>
        <w:tab/>
        <w:t>I</w:t>
      </w:r>
      <w:r w:rsidRPr="00243812">
        <w:rPr>
          <w:rFonts w:ascii="Montserrat" w:hAnsi="Montserrat"/>
          <w:sz w:val="24"/>
        </w:rPr>
        <w:tab/>
        <w:t>II</w:t>
      </w:r>
      <w:r w:rsidRPr="00243812">
        <w:rPr>
          <w:rFonts w:ascii="Montserrat" w:hAnsi="Montserrat"/>
          <w:sz w:val="24"/>
        </w:rPr>
        <w:tab/>
        <w:t>III</w:t>
      </w:r>
      <w:r w:rsidRPr="00243812">
        <w:rPr>
          <w:rFonts w:ascii="Montserrat" w:hAnsi="Montserrat"/>
          <w:sz w:val="24"/>
        </w:rPr>
        <w:tab/>
        <w:t>IV</w:t>
      </w:r>
      <w:r w:rsidRPr="00243812">
        <w:rPr>
          <w:rFonts w:ascii="Montserrat" w:hAnsi="Montserrat"/>
          <w:sz w:val="24"/>
        </w:rPr>
        <w:tab/>
        <w:t>V</w:t>
      </w:r>
      <w:r w:rsidRPr="00243812">
        <w:rPr>
          <w:rFonts w:ascii="Montserrat" w:hAnsi="Montserrat"/>
          <w:sz w:val="24"/>
        </w:rPr>
        <w:tab/>
        <w:t>VI</w:t>
      </w:r>
      <w:r w:rsidRPr="00243812">
        <w:rPr>
          <w:rFonts w:ascii="Montserrat" w:hAnsi="Montserrat"/>
          <w:sz w:val="24"/>
        </w:rPr>
        <w:tab/>
        <w:t>VII</w:t>
      </w:r>
      <w:r w:rsidRPr="00243812">
        <w:rPr>
          <w:rFonts w:ascii="Montserrat" w:hAnsi="Montserrat"/>
          <w:sz w:val="24"/>
        </w:rPr>
        <w:tab/>
        <w:t>VIII</w:t>
      </w:r>
      <w:r w:rsidRPr="00243812">
        <w:rPr>
          <w:rFonts w:ascii="Montserrat" w:hAnsi="Montserrat"/>
          <w:sz w:val="24"/>
        </w:rPr>
        <w:tab/>
        <w:t>IX</w:t>
      </w:r>
      <w:r w:rsidRPr="00243812">
        <w:rPr>
          <w:rFonts w:ascii="Montserrat" w:hAnsi="Montserrat"/>
          <w:sz w:val="24"/>
        </w:rPr>
        <w:tab/>
        <w:t>X</w:t>
      </w:r>
    </w:p>
    <w:p w14:paraId="25B0B7CE" w14:textId="77777777" w:rsidR="004E739B" w:rsidRPr="00243812" w:rsidRDefault="004E739B" w:rsidP="00F01A18">
      <w:pPr>
        <w:pStyle w:val="NoSpacing"/>
        <w:rPr>
          <w:rFonts w:ascii="Montserrat" w:hAnsi="Montserrat"/>
          <w:sz w:val="24"/>
        </w:rPr>
      </w:pPr>
    </w:p>
    <w:p w14:paraId="6CA93C5A" w14:textId="359AAE72" w:rsidR="008973B8" w:rsidRPr="00243812" w:rsidRDefault="008973B8" w:rsidP="00F01A18">
      <w:pPr>
        <w:pStyle w:val="NoSpacing"/>
        <w:rPr>
          <w:rFonts w:ascii="Montserrat" w:hAnsi="Montserrat"/>
          <w:sz w:val="24"/>
        </w:rPr>
      </w:pPr>
      <w:r w:rsidRPr="00243812">
        <w:rPr>
          <w:rFonts w:ascii="Montserrat" w:hAnsi="Montserrat"/>
          <w:sz w:val="24"/>
        </w:rPr>
        <w:t>Feat Magnitude</w:t>
      </w:r>
    </w:p>
    <w:p w14:paraId="07882B36" w14:textId="5F161179" w:rsidR="004E739B" w:rsidRPr="00243812" w:rsidRDefault="00243812" w:rsidP="00F01A18">
      <w:pPr>
        <w:pStyle w:val="NoSpacing"/>
        <w:rPr>
          <w:rFonts w:ascii="Montserrat" w:hAnsi="Montserrat"/>
          <w:sz w:val="24"/>
        </w:rPr>
      </w:pPr>
      <w:r w:rsidRPr="00243812">
        <w:rPr>
          <w:rFonts w:ascii="Montserrat" w:hAnsi="Montserrat"/>
          <w:sz w:val="24"/>
        </w:rPr>
        <w:t>Feat Order of Magnitude.</w:t>
      </w:r>
      <w:r w:rsidR="006F60BF" w:rsidRPr="00243812">
        <w:rPr>
          <w:rFonts w:ascii="Montserrat" w:hAnsi="Montserrat"/>
          <w:sz w:val="24"/>
        </w:rPr>
        <w:t xml:space="preserve"> </w:t>
      </w:r>
      <w:r w:rsidRPr="00243812">
        <w:rPr>
          <w:rFonts w:ascii="Montserrat" w:hAnsi="Montserrat"/>
          <w:sz w:val="24"/>
        </w:rPr>
        <w:t>This is the order of magnitude by which the feat being attempted exceeds the innate capacity of the person making the attempt.</w:t>
      </w:r>
      <w:r w:rsidR="006F60BF" w:rsidRPr="00243812">
        <w:rPr>
          <w:rFonts w:ascii="Montserrat" w:hAnsi="Montserrat"/>
          <w:sz w:val="24"/>
        </w:rPr>
        <w:t xml:space="preserve"> </w:t>
      </w:r>
      <w:r w:rsidRPr="00243812">
        <w:rPr>
          <w:rFonts w:ascii="Montserrat" w:hAnsi="Montserrat"/>
          <w:sz w:val="24"/>
        </w:rPr>
        <w:t>Therefor, this is the amount of effort required by the feat and thus must be resolved according to the mechanics governing the feat.</w:t>
      </w:r>
    </w:p>
    <w:p w14:paraId="0DEE7423" w14:textId="77777777" w:rsidR="004E739B" w:rsidRPr="00243812" w:rsidRDefault="004E739B" w:rsidP="00F01A18">
      <w:pPr>
        <w:pStyle w:val="NoSpacing"/>
        <w:rPr>
          <w:rFonts w:ascii="Montserrat" w:hAnsi="Montserrat"/>
          <w:sz w:val="24"/>
        </w:rPr>
      </w:pPr>
    </w:p>
    <w:p w14:paraId="63C22695" w14:textId="2A4F0C61" w:rsidR="008973B8" w:rsidRPr="00243812" w:rsidRDefault="00243812" w:rsidP="00F01A18">
      <w:pPr>
        <w:pStyle w:val="NoSpacing"/>
        <w:rPr>
          <w:rFonts w:ascii="Montserrat" w:hAnsi="Montserrat"/>
          <w:sz w:val="24"/>
        </w:rPr>
      </w:pPr>
      <w:r w:rsidRPr="00243812">
        <w:rPr>
          <w:rFonts w:ascii="Montserrat" w:hAnsi="Montserrat"/>
          <w:sz w:val="24"/>
        </w:rPr>
        <w:t>Rounds</w:t>
      </w:r>
    </w:p>
    <w:p w14:paraId="0FEA1B10" w14:textId="337D2A07" w:rsidR="004E739B" w:rsidRPr="00243812" w:rsidRDefault="00243812" w:rsidP="00F01A18">
      <w:pPr>
        <w:pStyle w:val="NoSpacing"/>
        <w:rPr>
          <w:rFonts w:ascii="Montserrat" w:hAnsi="Montserrat"/>
          <w:sz w:val="24"/>
        </w:rPr>
      </w:pPr>
      <w:r w:rsidRPr="00243812">
        <w:rPr>
          <w:rFonts w:ascii="Montserrat" w:hAnsi="Montserrat"/>
          <w:sz w:val="24"/>
        </w:rPr>
        <w:t>The defining characteristic of a game round is not a hard measure of time.</w:t>
      </w:r>
      <w:r w:rsidR="006F60BF" w:rsidRPr="00243812">
        <w:rPr>
          <w:rFonts w:ascii="Montserrat" w:hAnsi="Montserrat"/>
          <w:sz w:val="24"/>
        </w:rPr>
        <w:t xml:space="preserve"> </w:t>
      </w:r>
      <w:r w:rsidRPr="00243812">
        <w:rPr>
          <w:rFonts w:ascii="Montserrat" w:hAnsi="Montserrat"/>
          <w:sz w:val="24"/>
        </w:rPr>
        <w:t>Rather, the round is actually defined as the moment.</w:t>
      </w:r>
      <w:r w:rsidR="006F60BF" w:rsidRPr="00243812">
        <w:rPr>
          <w:rFonts w:ascii="Montserrat" w:hAnsi="Montserrat"/>
          <w:sz w:val="24"/>
        </w:rPr>
        <w:t xml:space="preserve"> </w:t>
      </w:r>
      <w:r w:rsidRPr="00243812">
        <w:rPr>
          <w:rFonts w:ascii="Montserrat" w:hAnsi="Montserrat"/>
          <w:sz w:val="24"/>
        </w:rPr>
        <w:t>Individual actions are defined as the instant, in that most actions are irrevocable.</w:t>
      </w:r>
      <w:r w:rsidR="006F60BF" w:rsidRPr="00243812">
        <w:rPr>
          <w:rFonts w:ascii="Montserrat" w:hAnsi="Montserrat"/>
          <w:sz w:val="24"/>
        </w:rPr>
        <w:t xml:space="preserve"> </w:t>
      </w:r>
    </w:p>
    <w:p w14:paraId="231CFF12" w14:textId="77777777" w:rsidR="004E739B" w:rsidRPr="00243812" w:rsidRDefault="004E739B" w:rsidP="00F01A18">
      <w:pPr>
        <w:pStyle w:val="NoSpacing"/>
        <w:rPr>
          <w:rFonts w:ascii="Montserrat" w:hAnsi="Montserrat"/>
          <w:sz w:val="24"/>
        </w:rPr>
      </w:pPr>
    </w:p>
    <w:p w14:paraId="47D9BFED" w14:textId="77777777" w:rsidR="008973B8" w:rsidRPr="00243812" w:rsidRDefault="00243812" w:rsidP="00F01A18">
      <w:pPr>
        <w:pStyle w:val="NoSpacing"/>
        <w:rPr>
          <w:rFonts w:ascii="Montserrat" w:hAnsi="Montserrat"/>
          <w:sz w:val="24"/>
        </w:rPr>
      </w:pPr>
      <w:r w:rsidRPr="00243812">
        <w:rPr>
          <w:rFonts w:ascii="Montserrat" w:hAnsi="Montserrat"/>
          <w:sz w:val="24"/>
        </w:rPr>
        <w:t>Intent</w:t>
      </w:r>
    </w:p>
    <w:p w14:paraId="2A72093E" w14:textId="17197CE9" w:rsidR="004E739B" w:rsidRPr="00243812" w:rsidRDefault="00243812" w:rsidP="00F01A18">
      <w:pPr>
        <w:pStyle w:val="NoSpacing"/>
        <w:rPr>
          <w:rFonts w:ascii="Montserrat" w:hAnsi="Montserrat"/>
          <w:sz w:val="24"/>
        </w:rPr>
      </w:pPr>
      <w:r w:rsidRPr="00243812">
        <w:rPr>
          <w:rFonts w:ascii="Montserrat" w:hAnsi="Montserrat"/>
          <w:sz w:val="24"/>
        </w:rPr>
        <w:t>The performance of an action requires an intent.</w:t>
      </w:r>
      <w:r w:rsidR="006F60BF" w:rsidRPr="00243812">
        <w:rPr>
          <w:rFonts w:ascii="Montserrat" w:hAnsi="Montserrat"/>
          <w:sz w:val="24"/>
        </w:rPr>
        <w:t xml:space="preserve"> </w:t>
      </w:r>
      <w:r w:rsidRPr="00243812">
        <w:rPr>
          <w:rFonts w:ascii="Montserrat" w:hAnsi="Montserrat"/>
          <w:sz w:val="24"/>
        </w:rPr>
        <w:t>What’s done is done.</w:t>
      </w:r>
      <w:r w:rsidR="006F60BF" w:rsidRPr="00243812">
        <w:rPr>
          <w:rFonts w:ascii="Montserrat" w:hAnsi="Montserrat"/>
          <w:sz w:val="24"/>
        </w:rPr>
        <w:t xml:space="preserve"> </w:t>
      </w:r>
      <w:r w:rsidRPr="00243812">
        <w:rPr>
          <w:rFonts w:ascii="Montserrat" w:hAnsi="Montserrat"/>
          <w:sz w:val="24"/>
        </w:rPr>
        <w:t>Nothing can be undone.</w:t>
      </w:r>
      <w:r w:rsidR="006F60BF" w:rsidRPr="00243812">
        <w:rPr>
          <w:rFonts w:ascii="Montserrat" w:hAnsi="Montserrat"/>
          <w:sz w:val="24"/>
        </w:rPr>
        <w:t xml:space="preserve"> </w:t>
      </w:r>
      <w:r w:rsidRPr="00243812">
        <w:rPr>
          <w:rFonts w:ascii="Montserrat" w:hAnsi="Montserrat"/>
          <w:sz w:val="24"/>
        </w:rPr>
        <w:t>Unless something was not done in the first place.</w:t>
      </w:r>
      <w:r w:rsidR="006F60BF" w:rsidRPr="00243812">
        <w:rPr>
          <w:rFonts w:ascii="Montserrat" w:hAnsi="Montserrat"/>
          <w:sz w:val="24"/>
        </w:rPr>
        <w:t xml:space="preserve"> </w:t>
      </w:r>
      <w:r w:rsidRPr="00243812">
        <w:rPr>
          <w:rFonts w:ascii="Montserrat" w:hAnsi="Montserrat"/>
          <w:sz w:val="24"/>
        </w:rPr>
        <w:t>The only way to change what has been done, is to do something else.</w:t>
      </w:r>
      <w:r w:rsidR="006F60BF" w:rsidRPr="00243812">
        <w:rPr>
          <w:rFonts w:ascii="Montserrat" w:hAnsi="Montserrat"/>
          <w:sz w:val="24"/>
        </w:rPr>
        <w:t xml:space="preserve"> </w:t>
      </w:r>
      <w:r w:rsidRPr="00243812">
        <w:rPr>
          <w:rFonts w:ascii="Montserrat" w:hAnsi="Montserrat"/>
          <w:sz w:val="24"/>
        </w:rPr>
        <w:t>That is not to say that an action cannot be effectively -undoneÓ by going back to before the action, and doing something else.</w:t>
      </w:r>
      <w:r w:rsidR="006F60BF" w:rsidRPr="00243812">
        <w:rPr>
          <w:rFonts w:ascii="Montserrat" w:hAnsi="Montserrat"/>
          <w:sz w:val="24"/>
        </w:rPr>
        <w:t xml:space="preserve"> </w:t>
      </w:r>
      <w:r w:rsidRPr="00243812">
        <w:rPr>
          <w:rFonts w:ascii="Montserrat" w:hAnsi="Montserrat"/>
          <w:sz w:val="24"/>
        </w:rPr>
        <w:t>That would simply require a great deal of power, it would still be an action.</w:t>
      </w:r>
      <w:r w:rsidR="006F60BF" w:rsidRPr="00243812">
        <w:rPr>
          <w:rFonts w:ascii="Montserrat" w:hAnsi="Montserrat"/>
          <w:sz w:val="24"/>
        </w:rPr>
        <w:t xml:space="preserve"> </w:t>
      </w:r>
      <w:r w:rsidRPr="00243812">
        <w:rPr>
          <w:rFonts w:ascii="Montserrat" w:hAnsi="Montserrat"/>
          <w:sz w:val="24"/>
        </w:rPr>
        <w:t>The point being, if you do it, it is done.</w:t>
      </w:r>
      <w:r w:rsidR="006F60BF" w:rsidRPr="00243812">
        <w:rPr>
          <w:rFonts w:ascii="Montserrat" w:hAnsi="Montserrat"/>
          <w:sz w:val="24"/>
        </w:rPr>
        <w:t xml:space="preserve"> </w:t>
      </w:r>
      <w:r w:rsidRPr="00243812">
        <w:rPr>
          <w:rFonts w:ascii="Montserrat" w:hAnsi="Montserrat"/>
          <w:sz w:val="24"/>
        </w:rPr>
        <w:t>The universe has been changed, and so you may face the consequences.</w:t>
      </w:r>
      <w:r w:rsidR="006F60BF" w:rsidRPr="00243812">
        <w:rPr>
          <w:rFonts w:ascii="Montserrat" w:hAnsi="Montserrat"/>
          <w:sz w:val="24"/>
        </w:rPr>
        <w:t xml:space="preserve"> </w:t>
      </w:r>
    </w:p>
    <w:p w14:paraId="547F6065" w14:textId="77777777" w:rsidR="008973B8" w:rsidRPr="00243812" w:rsidRDefault="008973B8" w:rsidP="00F01A18">
      <w:pPr>
        <w:pStyle w:val="NoSpacing"/>
        <w:rPr>
          <w:rFonts w:ascii="Montserrat" w:hAnsi="Montserrat"/>
          <w:sz w:val="24"/>
        </w:rPr>
      </w:pPr>
    </w:p>
    <w:p w14:paraId="071D457B" w14:textId="77777777" w:rsidR="008973B8" w:rsidRPr="00243812" w:rsidRDefault="00243812" w:rsidP="00F01A18">
      <w:pPr>
        <w:pStyle w:val="NoSpacing"/>
        <w:rPr>
          <w:rFonts w:ascii="Montserrat" w:hAnsi="Montserrat"/>
          <w:sz w:val="24"/>
        </w:rPr>
      </w:pPr>
      <w:r w:rsidRPr="00243812">
        <w:rPr>
          <w:rFonts w:ascii="Montserrat" w:hAnsi="Montserrat"/>
          <w:sz w:val="24"/>
        </w:rPr>
        <w:t>Execution</w:t>
      </w:r>
    </w:p>
    <w:p w14:paraId="73D94FBC" w14:textId="20AF7B63" w:rsidR="004E739B" w:rsidRPr="00243812" w:rsidRDefault="00243812" w:rsidP="00F01A18">
      <w:pPr>
        <w:pStyle w:val="NoSpacing"/>
        <w:rPr>
          <w:rFonts w:ascii="Montserrat" w:hAnsi="Montserrat"/>
          <w:sz w:val="24"/>
        </w:rPr>
      </w:pPr>
      <w:r w:rsidRPr="00243812">
        <w:rPr>
          <w:rFonts w:ascii="Montserrat" w:hAnsi="Montserrat"/>
          <w:sz w:val="24"/>
        </w:rPr>
        <w:t>There is a reason why any thing which is actually done in the game is referred to as an execution.</w:t>
      </w:r>
      <w:r w:rsidR="006F60BF" w:rsidRPr="00243812">
        <w:rPr>
          <w:rFonts w:ascii="Montserrat" w:hAnsi="Montserrat"/>
          <w:sz w:val="24"/>
        </w:rPr>
        <w:t xml:space="preserve"> </w:t>
      </w:r>
      <w:r w:rsidRPr="00243812">
        <w:rPr>
          <w:rFonts w:ascii="Montserrat" w:hAnsi="Montserrat"/>
          <w:sz w:val="24"/>
        </w:rPr>
        <w:t>That is because it is final.</w:t>
      </w:r>
      <w:r w:rsidR="006F60BF" w:rsidRPr="00243812">
        <w:rPr>
          <w:rFonts w:ascii="Montserrat" w:hAnsi="Montserrat"/>
          <w:sz w:val="24"/>
        </w:rPr>
        <w:t xml:space="preserve"> </w:t>
      </w:r>
      <w:r w:rsidRPr="00243812">
        <w:rPr>
          <w:rFonts w:ascii="Montserrat" w:hAnsi="Montserrat"/>
          <w:sz w:val="24"/>
        </w:rPr>
        <w:t>Intents must be pure, for they command reality, so whatever has been intended becomes law.</w:t>
      </w:r>
      <w:r w:rsidR="006F60BF" w:rsidRPr="00243812">
        <w:rPr>
          <w:rFonts w:ascii="Montserrat" w:hAnsi="Montserrat"/>
          <w:sz w:val="24"/>
        </w:rPr>
        <w:t xml:space="preserve"> </w:t>
      </w:r>
      <w:r w:rsidRPr="00243812">
        <w:rPr>
          <w:rFonts w:ascii="Montserrat" w:hAnsi="Montserrat"/>
          <w:sz w:val="24"/>
        </w:rPr>
        <w:t>As far as reality is concerned.</w:t>
      </w:r>
      <w:r w:rsidR="006F60BF" w:rsidRPr="00243812">
        <w:rPr>
          <w:rFonts w:ascii="Montserrat" w:hAnsi="Montserrat"/>
          <w:sz w:val="24"/>
        </w:rPr>
        <w:t xml:space="preserve"> </w:t>
      </w:r>
      <w:r w:rsidRPr="00243812">
        <w:rPr>
          <w:rFonts w:ascii="Montserrat" w:hAnsi="Montserrat"/>
          <w:sz w:val="24"/>
        </w:rPr>
        <w:t>Once the law of executions has been breached</w:t>
      </w:r>
      <w:r w:rsidR="006F60BF" w:rsidRPr="00243812">
        <w:rPr>
          <w:rFonts w:ascii="Montserrat" w:hAnsi="Montserrat"/>
          <w:sz w:val="24"/>
        </w:rPr>
        <w:t xml:space="preserve"> </w:t>
      </w:r>
      <w:r w:rsidRPr="00243812">
        <w:rPr>
          <w:rFonts w:ascii="Montserrat" w:hAnsi="Montserrat"/>
          <w:sz w:val="24"/>
        </w:rPr>
        <w:t>the sense of reality has been violated and the event or chain of events lapses into dream like ambiguity.</w:t>
      </w:r>
      <w:r w:rsidR="006F60BF" w:rsidRPr="00243812">
        <w:rPr>
          <w:rFonts w:ascii="Montserrat" w:hAnsi="Montserrat"/>
          <w:sz w:val="24"/>
        </w:rPr>
        <w:t xml:space="preserve"> </w:t>
      </w:r>
      <w:r w:rsidRPr="00243812">
        <w:rPr>
          <w:rFonts w:ascii="Montserrat" w:hAnsi="Montserrat"/>
          <w:sz w:val="24"/>
        </w:rPr>
        <w:t>Execution is the dividing line between dreaming and reality.</w:t>
      </w:r>
      <w:r w:rsidR="006F60BF" w:rsidRPr="00243812">
        <w:rPr>
          <w:rFonts w:ascii="Montserrat" w:hAnsi="Montserrat"/>
          <w:sz w:val="24"/>
        </w:rPr>
        <w:t xml:space="preserve"> </w:t>
      </w:r>
      <w:r w:rsidRPr="00243812">
        <w:rPr>
          <w:rFonts w:ascii="Montserrat" w:hAnsi="Montserrat"/>
          <w:sz w:val="24"/>
        </w:rPr>
        <w:t>This does not mean, however, that there is any difference between these states in truth.</w:t>
      </w:r>
      <w:r w:rsidR="006F60BF" w:rsidRPr="00243812">
        <w:rPr>
          <w:rFonts w:ascii="Montserrat" w:hAnsi="Montserrat"/>
          <w:sz w:val="24"/>
        </w:rPr>
        <w:t xml:space="preserve"> </w:t>
      </w:r>
      <w:r w:rsidRPr="00243812">
        <w:rPr>
          <w:rFonts w:ascii="Montserrat" w:hAnsi="Montserrat"/>
          <w:sz w:val="24"/>
        </w:rPr>
        <w:t>In general, in dreams, one is subject to the whims of the unconscious, so a dreaming character has less free will.</w:t>
      </w:r>
    </w:p>
    <w:p w14:paraId="72D4D2AF" w14:textId="77777777" w:rsidR="004E739B" w:rsidRPr="00243812" w:rsidRDefault="004E739B" w:rsidP="00F01A18">
      <w:pPr>
        <w:pStyle w:val="NoSpacing"/>
        <w:rPr>
          <w:rFonts w:ascii="Montserrat" w:hAnsi="Montserrat"/>
          <w:sz w:val="24"/>
        </w:rPr>
      </w:pPr>
    </w:p>
    <w:p w14:paraId="69A37949" w14:textId="77777777" w:rsidR="004E739B" w:rsidRPr="00243812" w:rsidRDefault="004E739B" w:rsidP="00F01A18">
      <w:pPr>
        <w:pStyle w:val="NoSpacing"/>
        <w:rPr>
          <w:rFonts w:ascii="Montserrat" w:hAnsi="Montserrat"/>
          <w:sz w:val="24"/>
        </w:rPr>
      </w:pPr>
    </w:p>
    <w:p w14:paraId="3F70CD25" w14:textId="77777777" w:rsidR="004E739B" w:rsidRPr="00243812" w:rsidRDefault="00243812" w:rsidP="00F01A18">
      <w:pPr>
        <w:pStyle w:val="NoSpacing"/>
        <w:rPr>
          <w:rFonts w:ascii="Montserrat" w:hAnsi="Montserrat"/>
          <w:sz w:val="24"/>
        </w:rPr>
      </w:pPr>
      <w:r w:rsidRPr="00243812">
        <w:rPr>
          <w:rFonts w:ascii="Montserrat" w:hAnsi="Montserrat"/>
          <w:spacing w:val="-3"/>
          <w:sz w:val="24"/>
        </w:rPr>
        <w:br w:type="page"/>
      </w:r>
      <w:r w:rsidRPr="00243812">
        <w:rPr>
          <w:rFonts w:ascii="Montserrat" w:hAnsi="Montserrat"/>
          <w:sz w:val="24"/>
        </w:rPr>
        <w:t>Constructs</w:t>
      </w:r>
    </w:p>
    <w:p w14:paraId="657AE64C" w14:textId="77777777" w:rsidR="004E739B" w:rsidRPr="00243812" w:rsidRDefault="004E739B" w:rsidP="00F01A18">
      <w:pPr>
        <w:pStyle w:val="NoSpacing"/>
        <w:rPr>
          <w:rFonts w:ascii="Montserrat" w:hAnsi="Montserrat"/>
          <w:sz w:val="24"/>
        </w:rPr>
      </w:pPr>
    </w:p>
    <w:p w14:paraId="36E1D3F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item / tool </w:t>
      </w:r>
      <w:r w:rsidRPr="00243812">
        <w:rPr>
          <w:rFonts w:ascii="Montserrat" w:hAnsi="Montserrat"/>
          <w:sz w:val="24"/>
        </w:rPr>
        <w:tab/>
      </w:r>
    </w:p>
    <w:p w14:paraId="108E7DB6" w14:textId="77777777" w:rsidR="004E739B" w:rsidRPr="00243812" w:rsidRDefault="004E739B" w:rsidP="00F01A18">
      <w:pPr>
        <w:pStyle w:val="NoSpacing"/>
        <w:rPr>
          <w:rFonts w:ascii="Montserrat" w:hAnsi="Montserrat"/>
          <w:sz w:val="24"/>
        </w:rPr>
      </w:pPr>
    </w:p>
    <w:p w14:paraId="457958B4"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weapon </w:t>
      </w:r>
      <w:r w:rsidRPr="00243812">
        <w:rPr>
          <w:rFonts w:ascii="Montserrat" w:hAnsi="Montserrat"/>
          <w:sz w:val="24"/>
        </w:rPr>
        <w:tab/>
      </w:r>
    </w:p>
    <w:p w14:paraId="5B4CC3F6" w14:textId="77777777" w:rsidR="004E739B" w:rsidRPr="00243812" w:rsidRDefault="004E739B" w:rsidP="00F01A18">
      <w:pPr>
        <w:pStyle w:val="NoSpacing"/>
        <w:rPr>
          <w:rFonts w:ascii="Montserrat" w:hAnsi="Montserrat"/>
          <w:sz w:val="24"/>
        </w:rPr>
      </w:pPr>
    </w:p>
    <w:p w14:paraId="2B0694A7"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armor </w:t>
      </w:r>
      <w:r w:rsidRPr="00243812">
        <w:rPr>
          <w:rFonts w:ascii="Montserrat" w:hAnsi="Montserrat"/>
          <w:sz w:val="24"/>
        </w:rPr>
        <w:tab/>
      </w:r>
    </w:p>
    <w:p w14:paraId="36818DCE" w14:textId="77777777" w:rsidR="004E739B" w:rsidRPr="00243812" w:rsidRDefault="004E739B" w:rsidP="00F01A18">
      <w:pPr>
        <w:pStyle w:val="NoSpacing"/>
        <w:rPr>
          <w:rFonts w:ascii="Montserrat" w:hAnsi="Montserrat"/>
          <w:sz w:val="24"/>
        </w:rPr>
      </w:pPr>
    </w:p>
    <w:p w14:paraId="2329E816" w14:textId="77777777" w:rsidR="004E739B" w:rsidRPr="00243812" w:rsidRDefault="00243812" w:rsidP="00F01A18">
      <w:pPr>
        <w:pStyle w:val="NoSpacing"/>
        <w:rPr>
          <w:rFonts w:ascii="Montserrat" w:hAnsi="Montserrat"/>
          <w:sz w:val="24"/>
        </w:rPr>
      </w:pPr>
      <w:r w:rsidRPr="00243812">
        <w:rPr>
          <w:rFonts w:ascii="Montserrat" w:hAnsi="Montserrat"/>
          <w:sz w:val="24"/>
        </w:rPr>
        <w:t>vehicle</w:t>
      </w:r>
      <w:r w:rsidRPr="00243812">
        <w:rPr>
          <w:rFonts w:ascii="Montserrat" w:hAnsi="Montserrat"/>
          <w:sz w:val="24"/>
        </w:rPr>
        <w:tab/>
      </w:r>
    </w:p>
    <w:p w14:paraId="19B95C13" w14:textId="77777777" w:rsidR="004E739B" w:rsidRPr="00243812" w:rsidRDefault="004E739B" w:rsidP="00F01A18">
      <w:pPr>
        <w:pStyle w:val="NoSpacing"/>
        <w:rPr>
          <w:rFonts w:ascii="Montserrat" w:hAnsi="Montserrat"/>
          <w:sz w:val="24"/>
        </w:rPr>
      </w:pPr>
    </w:p>
    <w:p w14:paraId="770E14B3" w14:textId="77777777" w:rsidR="004E739B" w:rsidRPr="00243812" w:rsidRDefault="00243812" w:rsidP="00F01A18">
      <w:pPr>
        <w:pStyle w:val="NoSpacing"/>
        <w:rPr>
          <w:rFonts w:ascii="Montserrat" w:hAnsi="Montserrat"/>
          <w:sz w:val="24"/>
        </w:rPr>
      </w:pPr>
      <w:r w:rsidRPr="00243812">
        <w:rPr>
          <w:rFonts w:ascii="Montserrat" w:hAnsi="Montserrat"/>
          <w:sz w:val="24"/>
        </w:rPr>
        <w:t>place</w:t>
      </w:r>
      <w:r w:rsidRPr="00243812">
        <w:rPr>
          <w:rFonts w:ascii="Montserrat" w:hAnsi="Montserrat"/>
          <w:sz w:val="24"/>
        </w:rPr>
        <w:tab/>
      </w:r>
    </w:p>
    <w:p w14:paraId="723D0206" w14:textId="77777777" w:rsidR="004E739B" w:rsidRPr="00243812" w:rsidRDefault="004E739B" w:rsidP="00F01A18">
      <w:pPr>
        <w:pStyle w:val="NoSpacing"/>
        <w:rPr>
          <w:rFonts w:ascii="Montserrat" w:hAnsi="Montserrat"/>
          <w:sz w:val="24"/>
        </w:rPr>
      </w:pPr>
    </w:p>
    <w:p w14:paraId="298388B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character </w:t>
      </w:r>
      <w:r w:rsidRPr="00243812">
        <w:rPr>
          <w:rFonts w:ascii="Montserrat" w:hAnsi="Montserrat"/>
          <w:sz w:val="24"/>
        </w:rPr>
        <w:tab/>
        <w:t>base</w:t>
      </w:r>
      <w:r w:rsidRPr="00243812">
        <w:rPr>
          <w:rFonts w:ascii="Montserrat" w:hAnsi="Montserrat"/>
          <w:sz w:val="24"/>
        </w:rPr>
        <w:tab/>
        <w:t>grade</w:t>
      </w:r>
      <w:r w:rsidRPr="00243812">
        <w:rPr>
          <w:rFonts w:ascii="Montserrat" w:hAnsi="Montserrat"/>
          <w:sz w:val="24"/>
        </w:rPr>
        <w:tab/>
        <w:t>status</w:t>
      </w:r>
    </w:p>
    <w:p w14:paraId="36204A37" w14:textId="77777777" w:rsidR="004E739B" w:rsidRPr="00243812" w:rsidRDefault="004E739B" w:rsidP="00F01A18">
      <w:pPr>
        <w:pStyle w:val="NoSpacing"/>
        <w:rPr>
          <w:rFonts w:ascii="Montserrat" w:hAnsi="Montserrat"/>
          <w:sz w:val="24"/>
        </w:rPr>
      </w:pPr>
    </w:p>
    <w:p w14:paraId="0FCBFE3E" w14:textId="77777777" w:rsidR="004E739B" w:rsidRPr="00243812" w:rsidRDefault="00243812" w:rsidP="00F01A18">
      <w:pPr>
        <w:pStyle w:val="NoSpacing"/>
        <w:rPr>
          <w:rFonts w:ascii="Montserrat" w:hAnsi="Montserrat"/>
          <w:sz w:val="24"/>
        </w:rPr>
      </w:pPr>
      <w:r w:rsidRPr="00243812">
        <w:rPr>
          <w:rFonts w:ascii="Montserrat" w:hAnsi="Montserrat"/>
          <w:sz w:val="24"/>
        </w:rPr>
        <w:t>M</w:t>
      </w:r>
      <w:r w:rsidRPr="00243812">
        <w:rPr>
          <w:rFonts w:ascii="Montserrat" w:hAnsi="Montserrat"/>
          <w:sz w:val="24"/>
        </w:rPr>
        <w:tab/>
        <w:t>humanity, animai</w:t>
      </w:r>
      <w:r w:rsidRPr="00243812">
        <w:rPr>
          <w:rFonts w:ascii="Montserrat" w:hAnsi="Montserrat"/>
          <w:sz w:val="24"/>
        </w:rPr>
        <w:tab/>
        <w:t>10</w:t>
      </w:r>
      <w:r w:rsidRPr="00243812">
        <w:rPr>
          <w:rFonts w:ascii="Montserrat" w:hAnsi="Montserrat"/>
          <w:sz w:val="24"/>
        </w:rPr>
        <w:tab/>
        <w:t>mortal</w:t>
      </w:r>
    </w:p>
    <w:p w14:paraId="1FE55755" w14:textId="77777777" w:rsidR="004E739B" w:rsidRPr="00243812" w:rsidRDefault="00243812" w:rsidP="00F01A18">
      <w:pPr>
        <w:pStyle w:val="NoSpacing"/>
        <w:rPr>
          <w:rFonts w:ascii="Montserrat" w:hAnsi="Montserrat"/>
          <w:sz w:val="24"/>
        </w:rPr>
      </w:pPr>
      <w:r w:rsidRPr="00243812">
        <w:rPr>
          <w:rFonts w:ascii="Montserrat" w:hAnsi="Montserrat"/>
          <w:sz w:val="24"/>
        </w:rPr>
        <w:tab/>
        <w:t>cyborganics</w:t>
      </w:r>
      <w:r w:rsidRPr="00243812">
        <w:rPr>
          <w:rFonts w:ascii="Montserrat" w:hAnsi="Montserrat"/>
          <w:sz w:val="24"/>
        </w:rPr>
        <w:tab/>
        <w:t>9</w:t>
      </w:r>
      <w:r w:rsidRPr="00243812">
        <w:rPr>
          <w:rFonts w:ascii="Montserrat" w:hAnsi="Montserrat"/>
          <w:sz w:val="24"/>
        </w:rPr>
        <w:tab/>
        <w:t xml:space="preserve">- </w:t>
      </w:r>
    </w:p>
    <w:p w14:paraId="3C54244E" w14:textId="77777777" w:rsidR="004E739B" w:rsidRPr="00243812" w:rsidRDefault="00243812" w:rsidP="00F01A18">
      <w:pPr>
        <w:pStyle w:val="NoSpacing"/>
        <w:rPr>
          <w:rFonts w:ascii="Montserrat" w:hAnsi="Montserrat"/>
          <w:sz w:val="24"/>
        </w:rPr>
      </w:pPr>
      <w:r w:rsidRPr="00243812">
        <w:rPr>
          <w:rFonts w:ascii="Montserrat" w:hAnsi="Montserrat"/>
          <w:sz w:val="24"/>
        </w:rPr>
        <w:t>MI</w:t>
      </w:r>
      <w:r w:rsidRPr="00243812">
        <w:rPr>
          <w:rFonts w:ascii="Montserrat" w:hAnsi="Montserrat"/>
          <w:sz w:val="24"/>
        </w:rPr>
        <w:tab/>
        <w:t>magi apprentices, psionics, illumini</w:t>
      </w:r>
      <w:r w:rsidRPr="00243812">
        <w:rPr>
          <w:rFonts w:ascii="Montserrat" w:hAnsi="Montserrat"/>
          <w:sz w:val="24"/>
        </w:rPr>
        <w:tab/>
        <w:t>8</w:t>
      </w:r>
      <w:r w:rsidRPr="00243812">
        <w:rPr>
          <w:rFonts w:ascii="Montserrat" w:hAnsi="Montserrat"/>
          <w:sz w:val="24"/>
        </w:rPr>
        <w:tab/>
        <w:t>mortal immortal</w:t>
      </w:r>
      <w:r w:rsidRPr="00243812">
        <w:rPr>
          <w:rFonts w:ascii="Montserrat" w:hAnsi="Montserrat"/>
          <w:sz w:val="24"/>
        </w:rPr>
        <w:tab/>
      </w:r>
    </w:p>
    <w:p w14:paraId="0301A8AB" w14:textId="77777777" w:rsidR="004E739B" w:rsidRPr="00243812" w:rsidRDefault="00243812" w:rsidP="00F01A18">
      <w:pPr>
        <w:pStyle w:val="NoSpacing"/>
        <w:rPr>
          <w:rFonts w:ascii="Montserrat" w:hAnsi="Montserrat"/>
          <w:sz w:val="24"/>
        </w:rPr>
      </w:pPr>
      <w:r w:rsidRPr="00243812">
        <w:rPr>
          <w:rFonts w:ascii="Montserrat" w:hAnsi="Montserrat"/>
          <w:sz w:val="24"/>
        </w:rPr>
        <w:tab/>
        <w:t>magi masters, vampires, succubi</w:t>
      </w:r>
      <w:r w:rsidRPr="00243812">
        <w:rPr>
          <w:rFonts w:ascii="Montserrat" w:hAnsi="Montserrat"/>
          <w:sz w:val="24"/>
        </w:rPr>
        <w:tab/>
        <w:t>7</w:t>
      </w:r>
      <w:r w:rsidRPr="00243812">
        <w:rPr>
          <w:rFonts w:ascii="Montserrat" w:hAnsi="Montserrat"/>
          <w:sz w:val="24"/>
        </w:rPr>
        <w:tab/>
        <w:t xml:space="preserve">- </w:t>
      </w:r>
    </w:p>
    <w:p w14:paraId="71B063E9"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magi adepts, morphics, lycanthropics</w:t>
      </w:r>
      <w:r w:rsidRPr="00243812">
        <w:rPr>
          <w:rFonts w:ascii="Montserrat" w:hAnsi="Montserrat"/>
          <w:sz w:val="24"/>
        </w:rPr>
        <w:tab/>
        <w:t>6</w:t>
      </w:r>
      <w:r w:rsidRPr="00243812">
        <w:rPr>
          <w:rFonts w:ascii="Montserrat" w:hAnsi="Montserrat"/>
          <w:sz w:val="24"/>
        </w:rPr>
        <w:tab/>
        <w:t xml:space="preserve">- </w:t>
      </w:r>
    </w:p>
    <w:p w14:paraId="16F5DFE7" w14:textId="1014D8A9" w:rsidR="004E739B" w:rsidRPr="00243812" w:rsidRDefault="00243812" w:rsidP="00F01A18">
      <w:pPr>
        <w:pStyle w:val="NoSpacing"/>
        <w:rPr>
          <w:rFonts w:ascii="Montserrat" w:hAnsi="Montserrat"/>
          <w:sz w:val="24"/>
        </w:rPr>
      </w:pPr>
      <w:r w:rsidRPr="00243812">
        <w:rPr>
          <w:rFonts w:ascii="Montserrat" w:hAnsi="Montserrat"/>
          <w:sz w:val="24"/>
        </w:rPr>
        <w:tab/>
        <w:t>wizards, daemon,</w:t>
      </w:r>
      <w:r w:rsidR="006F60BF" w:rsidRPr="00243812">
        <w:rPr>
          <w:rFonts w:ascii="Montserrat" w:hAnsi="Montserrat"/>
          <w:sz w:val="24"/>
        </w:rPr>
        <w:t xml:space="preserve"> </w:t>
      </w:r>
      <w:r w:rsidRPr="00243812">
        <w:rPr>
          <w:rFonts w:ascii="Montserrat" w:hAnsi="Montserrat"/>
          <w:sz w:val="24"/>
        </w:rPr>
        <w:t>elementals</w:t>
      </w:r>
      <w:r w:rsidRPr="00243812">
        <w:rPr>
          <w:rFonts w:ascii="Montserrat" w:hAnsi="Montserrat"/>
          <w:sz w:val="24"/>
        </w:rPr>
        <w:tab/>
        <w:t>5</w:t>
      </w:r>
      <w:r w:rsidRPr="00243812">
        <w:rPr>
          <w:rFonts w:ascii="Montserrat" w:hAnsi="Montserrat"/>
          <w:sz w:val="24"/>
        </w:rPr>
        <w:tab/>
        <w:t xml:space="preserve">- </w:t>
      </w:r>
    </w:p>
    <w:p w14:paraId="719B6DDE" w14:textId="77777777" w:rsidR="004E739B" w:rsidRPr="00243812" w:rsidRDefault="00243812" w:rsidP="00F01A18">
      <w:pPr>
        <w:pStyle w:val="NoSpacing"/>
        <w:rPr>
          <w:rFonts w:ascii="Montserrat" w:hAnsi="Montserrat"/>
          <w:sz w:val="24"/>
        </w:rPr>
      </w:pPr>
      <w:r w:rsidRPr="00243812">
        <w:rPr>
          <w:rFonts w:ascii="Montserrat" w:hAnsi="Montserrat"/>
          <w:sz w:val="24"/>
        </w:rPr>
        <w:tab/>
        <w:t>ascendants</w:t>
      </w:r>
      <w:r w:rsidRPr="00243812">
        <w:rPr>
          <w:rFonts w:ascii="Montserrat" w:hAnsi="Montserrat"/>
          <w:sz w:val="24"/>
        </w:rPr>
        <w:tab/>
        <w:t>4</w:t>
      </w:r>
      <w:r w:rsidRPr="00243812">
        <w:rPr>
          <w:rFonts w:ascii="Montserrat" w:hAnsi="Montserrat"/>
          <w:sz w:val="24"/>
        </w:rPr>
        <w:tab/>
        <w:t xml:space="preserve">- </w:t>
      </w:r>
    </w:p>
    <w:p w14:paraId="72D2CC64" w14:textId="77777777" w:rsidR="004E739B" w:rsidRPr="00243812" w:rsidRDefault="00243812" w:rsidP="00F01A18">
      <w:pPr>
        <w:pStyle w:val="NoSpacing"/>
        <w:rPr>
          <w:rFonts w:ascii="Montserrat" w:hAnsi="Montserrat"/>
          <w:sz w:val="24"/>
        </w:rPr>
      </w:pPr>
      <w:r w:rsidRPr="00243812">
        <w:rPr>
          <w:rFonts w:ascii="Montserrat" w:hAnsi="Montserrat"/>
          <w:sz w:val="24"/>
        </w:rPr>
        <w:t>I</w:t>
      </w:r>
      <w:r w:rsidRPr="00243812">
        <w:rPr>
          <w:rFonts w:ascii="Montserrat" w:hAnsi="Montserrat"/>
          <w:sz w:val="24"/>
        </w:rPr>
        <w:tab/>
        <w:t>avatars, thresholders</w:t>
      </w:r>
      <w:r w:rsidRPr="00243812">
        <w:rPr>
          <w:rFonts w:ascii="Montserrat" w:hAnsi="Montserrat"/>
          <w:sz w:val="24"/>
        </w:rPr>
        <w:tab/>
        <w:t>3</w:t>
      </w:r>
      <w:r w:rsidRPr="00243812">
        <w:rPr>
          <w:rFonts w:ascii="Montserrat" w:hAnsi="Montserrat"/>
          <w:sz w:val="24"/>
        </w:rPr>
        <w:tab/>
        <w:t>true immortal</w:t>
      </w:r>
    </w:p>
    <w:p w14:paraId="1BF80427" w14:textId="77777777" w:rsidR="004E739B" w:rsidRPr="00243812" w:rsidRDefault="00243812" w:rsidP="00F01A18">
      <w:pPr>
        <w:pStyle w:val="NoSpacing"/>
        <w:rPr>
          <w:rFonts w:ascii="Montserrat" w:hAnsi="Montserrat"/>
          <w:sz w:val="24"/>
        </w:rPr>
      </w:pPr>
      <w:r w:rsidRPr="00243812">
        <w:rPr>
          <w:rFonts w:ascii="Montserrat" w:hAnsi="Montserrat"/>
          <w:sz w:val="24"/>
        </w:rPr>
        <w:tab/>
        <w:t>demigods, icons</w:t>
      </w:r>
      <w:r w:rsidRPr="00243812">
        <w:rPr>
          <w:rFonts w:ascii="Montserrat" w:hAnsi="Montserrat"/>
          <w:sz w:val="24"/>
        </w:rPr>
        <w:tab/>
        <w:t>2</w:t>
      </w:r>
      <w:r w:rsidRPr="00243812">
        <w:rPr>
          <w:rFonts w:ascii="Montserrat" w:hAnsi="Montserrat"/>
          <w:sz w:val="24"/>
        </w:rPr>
        <w:tab/>
        <w:t xml:space="preserve">- </w:t>
      </w:r>
    </w:p>
    <w:p w14:paraId="14C40E55" w14:textId="77777777" w:rsidR="004E739B" w:rsidRPr="00243812" w:rsidRDefault="00243812" w:rsidP="00F01A18">
      <w:pPr>
        <w:pStyle w:val="NoSpacing"/>
        <w:rPr>
          <w:rFonts w:ascii="Montserrat" w:hAnsi="Montserrat"/>
          <w:sz w:val="24"/>
        </w:rPr>
      </w:pPr>
      <w:r w:rsidRPr="00243812">
        <w:rPr>
          <w:rFonts w:ascii="Montserrat" w:hAnsi="Montserrat"/>
          <w:sz w:val="24"/>
        </w:rPr>
        <w:tab/>
        <w:t>gods, outer gods</w:t>
      </w:r>
      <w:r w:rsidRPr="00243812">
        <w:rPr>
          <w:rFonts w:ascii="Montserrat" w:hAnsi="Montserrat"/>
          <w:sz w:val="24"/>
        </w:rPr>
        <w:tab/>
        <w:t>1</w:t>
      </w:r>
      <w:r w:rsidRPr="00243812">
        <w:rPr>
          <w:rFonts w:ascii="Montserrat" w:hAnsi="Montserrat"/>
          <w:sz w:val="24"/>
        </w:rPr>
        <w:tab/>
        <w:t xml:space="preserve">- </w:t>
      </w:r>
    </w:p>
    <w:p w14:paraId="40669544"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3A7928FF" w14:textId="77777777" w:rsidR="004E739B" w:rsidRPr="00243812" w:rsidRDefault="00243812" w:rsidP="00F01A18">
      <w:pPr>
        <w:pStyle w:val="NoSpacing"/>
        <w:rPr>
          <w:rFonts w:ascii="Montserrat" w:hAnsi="Montserrat"/>
          <w:sz w:val="24"/>
        </w:rPr>
      </w:pPr>
      <w:r w:rsidRPr="00243812">
        <w:rPr>
          <w:rFonts w:ascii="Montserrat" w:hAnsi="Montserrat"/>
          <w:sz w:val="24"/>
        </w:rPr>
        <w:t>mech</w:t>
      </w:r>
      <w:r w:rsidRPr="00243812">
        <w:rPr>
          <w:rFonts w:ascii="Montserrat" w:hAnsi="Montserrat"/>
          <w:sz w:val="24"/>
        </w:rPr>
        <w:tab/>
      </w:r>
    </w:p>
    <w:p w14:paraId="55268990" w14:textId="77777777" w:rsidR="004E739B" w:rsidRPr="00243812" w:rsidRDefault="004E739B" w:rsidP="00F01A18">
      <w:pPr>
        <w:pStyle w:val="NoSpacing"/>
        <w:rPr>
          <w:rFonts w:ascii="Montserrat" w:hAnsi="Montserrat"/>
          <w:sz w:val="24"/>
        </w:rPr>
      </w:pPr>
    </w:p>
    <w:p w14:paraId="42784BBA" w14:textId="77777777" w:rsidR="004E739B" w:rsidRPr="00243812" w:rsidRDefault="00243812" w:rsidP="00F01A18">
      <w:pPr>
        <w:pStyle w:val="NoSpacing"/>
        <w:rPr>
          <w:rFonts w:ascii="Montserrat" w:hAnsi="Montserrat"/>
          <w:sz w:val="24"/>
        </w:rPr>
      </w:pPr>
      <w:r w:rsidRPr="00243812">
        <w:rPr>
          <w:rFonts w:ascii="Montserrat" w:hAnsi="Montserrat"/>
          <w:sz w:val="24"/>
        </w:rPr>
        <w:t>power</w:t>
      </w:r>
      <w:r w:rsidRPr="00243812">
        <w:rPr>
          <w:rFonts w:ascii="Montserrat" w:hAnsi="Montserrat"/>
          <w:sz w:val="24"/>
        </w:rPr>
        <w:tab/>
      </w:r>
    </w:p>
    <w:p w14:paraId="1BFE066C" w14:textId="77777777" w:rsidR="004E739B" w:rsidRPr="00243812" w:rsidRDefault="004E739B" w:rsidP="00F01A18">
      <w:pPr>
        <w:pStyle w:val="NoSpacing"/>
        <w:rPr>
          <w:rFonts w:ascii="Montserrat" w:hAnsi="Montserrat"/>
          <w:sz w:val="24"/>
        </w:rPr>
      </w:pPr>
    </w:p>
    <w:p w14:paraId="7B492DA1" w14:textId="77777777" w:rsidR="004E739B" w:rsidRPr="00243812" w:rsidRDefault="004E739B" w:rsidP="00F01A18">
      <w:pPr>
        <w:pStyle w:val="NoSpacing"/>
        <w:rPr>
          <w:rFonts w:ascii="Montserrat" w:hAnsi="Montserrat"/>
          <w:sz w:val="24"/>
        </w:rPr>
      </w:pPr>
    </w:p>
    <w:p w14:paraId="416875DF" w14:textId="6A503FE1" w:rsidR="004E739B" w:rsidRPr="00243812" w:rsidRDefault="008973B8" w:rsidP="00F01A18">
      <w:pPr>
        <w:pStyle w:val="NoSpacing"/>
        <w:rPr>
          <w:rFonts w:ascii="Montserrat" w:hAnsi="Montserrat"/>
          <w:sz w:val="24"/>
        </w:rPr>
      </w:pPr>
      <w:r w:rsidRPr="00243812">
        <w:rPr>
          <w:rFonts w:ascii="Montserrat" w:hAnsi="Montserrat"/>
          <w:spacing w:val="-3"/>
          <w:sz w:val="24"/>
        </w:rPr>
        <w:t>Standards of Measure</w:t>
      </w:r>
      <w:r w:rsidRPr="00243812">
        <w:rPr>
          <w:rFonts w:ascii="Montserrat" w:hAnsi="Montserrat"/>
          <w:spacing w:val="-3"/>
          <w:sz w:val="24"/>
        </w:rPr>
        <w:br w:type="page"/>
      </w:r>
      <w:r w:rsidRPr="00243812">
        <w:rPr>
          <w:rFonts w:ascii="Montserrat" w:hAnsi="Montserrat"/>
          <w:sz w:val="24"/>
        </w:rPr>
        <w:t>Basic, or universal measures or representation upon which the mechanics are founded.</w:t>
      </w:r>
      <w:r w:rsidR="006F60BF" w:rsidRPr="00243812">
        <w:rPr>
          <w:rFonts w:ascii="Montserrat" w:hAnsi="Montserrat"/>
          <w:sz w:val="24"/>
        </w:rPr>
        <w:t xml:space="preserve"> </w:t>
      </w:r>
      <w:r w:rsidRPr="00243812">
        <w:rPr>
          <w:rFonts w:ascii="Montserrat" w:hAnsi="Montserrat"/>
          <w:sz w:val="24"/>
        </w:rPr>
        <w:t>A simple concept-construct notation, as it were.</w:t>
      </w:r>
      <w:r w:rsidR="006F60BF" w:rsidRPr="00243812">
        <w:rPr>
          <w:rFonts w:ascii="Montserrat" w:hAnsi="Montserrat"/>
          <w:sz w:val="24"/>
        </w:rPr>
        <w:t xml:space="preserve"> </w:t>
      </w:r>
      <w:r w:rsidRPr="00243812">
        <w:rPr>
          <w:rFonts w:ascii="Montserrat" w:hAnsi="Montserrat"/>
          <w:sz w:val="24"/>
        </w:rPr>
        <w:t>Wherever these words are used in the manual, they refer to these units of measure or reference.</w:t>
      </w:r>
    </w:p>
    <w:p w14:paraId="5F7EB391" w14:textId="77777777" w:rsidR="004E739B" w:rsidRPr="00243812" w:rsidRDefault="004E739B" w:rsidP="00F01A18">
      <w:pPr>
        <w:pStyle w:val="NoSpacing"/>
        <w:rPr>
          <w:rFonts w:ascii="Montserrat" w:hAnsi="Montserrat"/>
          <w:sz w:val="24"/>
        </w:rPr>
      </w:pPr>
    </w:p>
    <w:p w14:paraId="1ABBAD6D" w14:textId="77777777" w:rsidR="004E739B" w:rsidRPr="00243812" w:rsidRDefault="00243812" w:rsidP="00F01A18">
      <w:pPr>
        <w:pStyle w:val="NoSpacing"/>
        <w:rPr>
          <w:rFonts w:ascii="Montserrat" w:hAnsi="Montserrat"/>
          <w:sz w:val="24"/>
        </w:rPr>
      </w:pPr>
      <w:r w:rsidRPr="00243812">
        <w:rPr>
          <w:rFonts w:ascii="Montserrat" w:hAnsi="Montserrat"/>
          <w:sz w:val="24"/>
        </w:rPr>
        <w:t>Measures</w:t>
      </w:r>
    </w:p>
    <w:p w14:paraId="2CF8E9B8" w14:textId="77777777" w:rsidR="004E739B" w:rsidRPr="00243812" w:rsidRDefault="00243812" w:rsidP="00F01A18">
      <w:pPr>
        <w:pStyle w:val="NoSpacing"/>
        <w:rPr>
          <w:rFonts w:ascii="Montserrat" w:hAnsi="Montserrat"/>
          <w:sz w:val="24"/>
        </w:rPr>
      </w:pPr>
      <w:r w:rsidRPr="00243812">
        <w:rPr>
          <w:rFonts w:ascii="Montserrat" w:hAnsi="Montserrat"/>
          <w:sz w:val="24"/>
        </w:rPr>
        <w:t>second</w:t>
      </w:r>
      <w:r w:rsidRPr="00243812">
        <w:rPr>
          <w:rFonts w:ascii="Montserrat" w:hAnsi="Montserrat"/>
          <w:sz w:val="24"/>
        </w:rPr>
        <w:tab/>
        <w:t>s</w:t>
      </w:r>
      <w:r w:rsidRPr="00243812">
        <w:rPr>
          <w:rFonts w:ascii="Montserrat" w:hAnsi="Montserrat"/>
          <w:sz w:val="24"/>
        </w:rPr>
        <w:tab/>
        <w:t>measure of time</w:t>
      </w:r>
    </w:p>
    <w:p w14:paraId="642AF762" w14:textId="77777777" w:rsidR="004E739B" w:rsidRPr="00243812" w:rsidRDefault="00243812" w:rsidP="00F01A18">
      <w:pPr>
        <w:pStyle w:val="NoSpacing"/>
        <w:rPr>
          <w:rFonts w:ascii="Montserrat" w:hAnsi="Montserrat"/>
          <w:sz w:val="24"/>
        </w:rPr>
      </w:pPr>
      <w:r w:rsidRPr="00243812">
        <w:rPr>
          <w:rFonts w:ascii="Montserrat" w:hAnsi="Montserrat"/>
          <w:sz w:val="24"/>
        </w:rPr>
        <w:t>meter</w:t>
      </w:r>
      <w:r w:rsidRPr="00243812">
        <w:rPr>
          <w:rFonts w:ascii="Montserrat" w:hAnsi="Montserrat"/>
          <w:sz w:val="24"/>
        </w:rPr>
        <w:tab/>
        <w:t>m</w:t>
      </w:r>
      <w:r w:rsidRPr="00243812">
        <w:rPr>
          <w:rFonts w:ascii="Montserrat" w:hAnsi="Montserrat"/>
          <w:sz w:val="24"/>
        </w:rPr>
        <w:tab/>
      </w:r>
      <w:r w:rsidRPr="00243812">
        <w:rPr>
          <w:rFonts w:ascii="Montserrat" w:hAnsi="Montserrat"/>
          <w:sz w:val="24"/>
        </w:rPr>
        <w:t>measure of length and distance</w:t>
      </w:r>
    </w:p>
    <w:p w14:paraId="5F6145A3" w14:textId="77777777" w:rsidR="004E739B" w:rsidRPr="00243812" w:rsidRDefault="00243812" w:rsidP="00F01A18">
      <w:pPr>
        <w:pStyle w:val="NoSpacing"/>
        <w:rPr>
          <w:rFonts w:ascii="Montserrat" w:hAnsi="Montserrat"/>
          <w:sz w:val="24"/>
        </w:rPr>
      </w:pPr>
      <w:r w:rsidRPr="00243812">
        <w:rPr>
          <w:rFonts w:ascii="Montserrat" w:hAnsi="Montserrat"/>
          <w:sz w:val="24"/>
        </w:rPr>
        <w:t>mass</w:t>
      </w:r>
      <w:r w:rsidRPr="00243812">
        <w:rPr>
          <w:rFonts w:ascii="Montserrat" w:hAnsi="Montserrat"/>
          <w:sz w:val="24"/>
        </w:rPr>
        <w:tab/>
        <w:t>kg</w:t>
      </w:r>
      <w:r w:rsidRPr="00243812">
        <w:rPr>
          <w:rFonts w:ascii="Montserrat" w:hAnsi="Montserrat"/>
          <w:sz w:val="24"/>
        </w:rPr>
        <w:tab/>
        <w:t>measure of material structure</w:t>
      </w:r>
    </w:p>
    <w:p w14:paraId="31B972A8" w14:textId="77777777" w:rsidR="004E739B" w:rsidRPr="00243812" w:rsidRDefault="00243812" w:rsidP="00F01A18">
      <w:pPr>
        <w:pStyle w:val="NoSpacing"/>
        <w:rPr>
          <w:rFonts w:ascii="Montserrat" w:hAnsi="Montserrat"/>
          <w:sz w:val="24"/>
        </w:rPr>
      </w:pPr>
      <w:r w:rsidRPr="00243812">
        <w:rPr>
          <w:rFonts w:ascii="Montserrat" w:hAnsi="Montserrat"/>
          <w:sz w:val="24"/>
        </w:rPr>
        <w:t>velocity</w:t>
      </w:r>
      <w:r w:rsidRPr="00243812">
        <w:rPr>
          <w:rFonts w:ascii="Montserrat" w:hAnsi="Montserrat"/>
          <w:sz w:val="24"/>
        </w:rPr>
        <w:tab/>
        <w:t>m/s</w:t>
      </w:r>
      <w:r w:rsidRPr="00243812">
        <w:rPr>
          <w:rFonts w:ascii="Montserrat" w:hAnsi="Montserrat"/>
          <w:sz w:val="24"/>
        </w:rPr>
        <w:tab/>
        <w:t>measure of constant momentum</w:t>
      </w:r>
    </w:p>
    <w:p w14:paraId="327054D9" w14:textId="77777777" w:rsidR="004E739B" w:rsidRPr="00243812" w:rsidRDefault="00243812" w:rsidP="00F01A18">
      <w:pPr>
        <w:pStyle w:val="NoSpacing"/>
        <w:rPr>
          <w:rFonts w:ascii="Montserrat" w:hAnsi="Montserrat"/>
          <w:sz w:val="24"/>
        </w:rPr>
      </w:pPr>
      <w:r w:rsidRPr="00243812">
        <w:rPr>
          <w:rFonts w:ascii="Montserrat" w:hAnsi="Montserrat"/>
          <w:sz w:val="24"/>
        </w:rPr>
        <w:t>Kelvin</w:t>
      </w:r>
      <w:r w:rsidRPr="00243812">
        <w:rPr>
          <w:rFonts w:ascii="Montserrat" w:hAnsi="Montserrat"/>
          <w:sz w:val="24"/>
        </w:rPr>
        <w:tab/>
        <w:t>¡ K</w:t>
      </w:r>
      <w:r w:rsidRPr="00243812">
        <w:rPr>
          <w:rFonts w:ascii="Montserrat" w:hAnsi="Montserrat"/>
          <w:sz w:val="24"/>
        </w:rPr>
        <w:tab/>
        <w:t>measure of temperature</w:t>
      </w:r>
    </w:p>
    <w:p w14:paraId="1A73DD0E" w14:textId="77777777" w:rsidR="004E739B" w:rsidRPr="00243812" w:rsidRDefault="00243812" w:rsidP="00F01A18">
      <w:pPr>
        <w:pStyle w:val="NoSpacing"/>
        <w:rPr>
          <w:rFonts w:ascii="Montserrat" w:hAnsi="Montserrat"/>
          <w:sz w:val="24"/>
        </w:rPr>
      </w:pPr>
      <w:r w:rsidRPr="00243812">
        <w:rPr>
          <w:rFonts w:ascii="Montserrat" w:hAnsi="Montserrat"/>
          <w:sz w:val="24"/>
        </w:rPr>
        <w:t>impetus</w:t>
      </w:r>
      <w:r w:rsidRPr="00243812">
        <w:rPr>
          <w:rFonts w:ascii="Montserrat" w:hAnsi="Montserrat"/>
          <w:sz w:val="24"/>
        </w:rPr>
        <w:tab/>
        <w:t>i</w:t>
      </w:r>
      <w:r w:rsidRPr="00243812">
        <w:rPr>
          <w:rFonts w:ascii="Montserrat" w:hAnsi="Montserrat"/>
          <w:sz w:val="24"/>
        </w:rPr>
        <w:tab/>
        <w:t>impulse, time in which a force acts</w:t>
      </w:r>
    </w:p>
    <w:p w14:paraId="69F41BDA" w14:textId="77777777" w:rsidR="004E739B" w:rsidRPr="00243812" w:rsidRDefault="00243812" w:rsidP="00F01A18">
      <w:pPr>
        <w:pStyle w:val="NoSpacing"/>
        <w:rPr>
          <w:rFonts w:ascii="Montserrat" w:hAnsi="Montserrat"/>
          <w:sz w:val="24"/>
        </w:rPr>
      </w:pPr>
      <w:r w:rsidRPr="00243812">
        <w:rPr>
          <w:rFonts w:ascii="Montserrat" w:hAnsi="Montserrat"/>
          <w:sz w:val="24"/>
        </w:rPr>
        <w:tab/>
        <w:t>force x time = change in mass x velocity</w:t>
      </w:r>
    </w:p>
    <w:p w14:paraId="54DD7C1F" w14:textId="77777777" w:rsidR="004E739B" w:rsidRPr="00243812" w:rsidRDefault="00243812" w:rsidP="00F01A18">
      <w:pPr>
        <w:pStyle w:val="NoSpacing"/>
        <w:rPr>
          <w:rFonts w:ascii="Montserrat" w:hAnsi="Montserrat"/>
          <w:sz w:val="24"/>
        </w:rPr>
      </w:pPr>
      <w:r w:rsidRPr="00243812">
        <w:rPr>
          <w:rFonts w:ascii="Montserrat" w:hAnsi="Montserrat"/>
          <w:sz w:val="24"/>
        </w:rPr>
        <w:t>force / power</w:t>
      </w:r>
      <w:r w:rsidRPr="00243812">
        <w:rPr>
          <w:rFonts w:ascii="Montserrat" w:hAnsi="Montserrat"/>
          <w:sz w:val="24"/>
        </w:rPr>
        <w:tab/>
        <w:t>kgm/s</w:t>
      </w:r>
      <w:r w:rsidRPr="00243812">
        <w:rPr>
          <w:rFonts w:ascii="Montserrat" w:hAnsi="Montserrat"/>
          <w:sz w:val="24"/>
        </w:rPr>
        <w:tab/>
        <w:t>total momentum / measure of applied power</w:t>
      </w:r>
    </w:p>
    <w:p w14:paraId="4FEF89C0" w14:textId="77777777" w:rsidR="004E739B" w:rsidRPr="00243812" w:rsidRDefault="00243812" w:rsidP="00F01A18">
      <w:pPr>
        <w:pStyle w:val="NoSpacing"/>
        <w:rPr>
          <w:rFonts w:ascii="Montserrat" w:hAnsi="Montserrat"/>
          <w:sz w:val="24"/>
        </w:rPr>
      </w:pPr>
      <w:r w:rsidRPr="00243812">
        <w:rPr>
          <w:rFonts w:ascii="Montserrat" w:hAnsi="Montserrat"/>
          <w:sz w:val="24"/>
        </w:rPr>
        <w:t>gravity</w:t>
      </w:r>
      <w:r w:rsidRPr="00243812">
        <w:rPr>
          <w:rFonts w:ascii="Montserrat" w:hAnsi="Montserrat"/>
          <w:sz w:val="24"/>
        </w:rPr>
        <w:tab/>
        <w:t>standard 10 m/s/s</w:t>
      </w:r>
    </w:p>
    <w:p w14:paraId="33847872" w14:textId="77777777" w:rsidR="004E739B" w:rsidRPr="00243812" w:rsidRDefault="004E739B" w:rsidP="00F01A18">
      <w:pPr>
        <w:pStyle w:val="NoSpacing"/>
        <w:rPr>
          <w:rFonts w:ascii="Montserrat" w:hAnsi="Montserrat"/>
          <w:sz w:val="24"/>
        </w:rPr>
      </w:pPr>
    </w:p>
    <w:p w14:paraId="7C0D8441"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force of gravity = G ((mass1 x mass2) / r2), </w:t>
      </w:r>
    </w:p>
    <w:p w14:paraId="2D979F76" w14:textId="77777777" w:rsidR="004E739B" w:rsidRPr="00243812" w:rsidRDefault="00243812" w:rsidP="00F01A18">
      <w:pPr>
        <w:pStyle w:val="NoSpacing"/>
        <w:rPr>
          <w:rFonts w:ascii="Montserrat" w:hAnsi="Montserrat"/>
          <w:sz w:val="24"/>
        </w:rPr>
      </w:pPr>
      <w:r w:rsidRPr="00243812">
        <w:rPr>
          <w:rFonts w:ascii="Montserrat" w:hAnsi="Montserrat"/>
          <w:sz w:val="24"/>
        </w:rPr>
        <w:tab/>
        <w:t>G = 9.80665 m/s/s</w:t>
      </w:r>
    </w:p>
    <w:p w14:paraId="2CCD306F" w14:textId="77777777" w:rsidR="004E739B" w:rsidRPr="00243812" w:rsidRDefault="00243812" w:rsidP="00F01A18">
      <w:pPr>
        <w:pStyle w:val="NoSpacing"/>
        <w:rPr>
          <w:rFonts w:ascii="Montserrat" w:hAnsi="Montserrat"/>
          <w:sz w:val="24"/>
        </w:rPr>
      </w:pPr>
      <w:r w:rsidRPr="00243812">
        <w:rPr>
          <w:rFonts w:ascii="Montserrat" w:hAnsi="Montserrat"/>
          <w:sz w:val="24"/>
        </w:rPr>
        <w:tab/>
        <w:t>r = distance between masses</w:t>
      </w:r>
    </w:p>
    <w:p w14:paraId="56C7DF80" w14:textId="77777777" w:rsidR="004E739B" w:rsidRPr="00243812" w:rsidRDefault="004E739B" w:rsidP="00F01A18">
      <w:pPr>
        <w:pStyle w:val="NoSpacing"/>
        <w:rPr>
          <w:rFonts w:ascii="Montserrat" w:hAnsi="Montserrat"/>
          <w:sz w:val="24"/>
        </w:rPr>
      </w:pPr>
    </w:p>
    <w:p w14:paraId="4CD60EC9" w14:textId="77777777" w:rsidR="004E739B" w:rsidRPr="00243812" w:rsidRDefault="00243812" w:rsidP="00F01A18">
      <w:pPr>
        <w:pStyle w:val="NoSpacing"/>
        <w:rPr>
          <w:rFonts w:ascii="Montserrat" w:hAnsi="Montserrat"/>
          <w:sz w:val="24"/>
        </w:rPr>
      </w:pPr>
      <w:r w:rsidRPr="00243812">
        <w:rPr>
          <w:rFonts w:ascii="Montserrat" w:hAnsi="Montserrat"/>
          <w:sz w:val="24"/>
        </w:rPr>
        <w:t>accelleration</w:t>
      </w:r>
      <w:r w:rsidRPr="00243812">
        <w:rPr>
          <w:rFonts w:ascii="Montserrat" w:hAnsi="Montserrat"/>
          <w:sz w:val="24"/>
        </w:rPr>
        <w:tab/>
        <w:t>power / target mass = rate of accelleration</w:t>
      </w:r>
    </w:p>
    <w:p w14:paraId="4B021454" w14:textId="77777777" w:rsidR="004E739B" w:rsidRPr="00243812" w:rsidRDefault="00243812" w:rsidP="00F01A18">
      <w:pPr>
        <w:pStyle w:val="NoSpacing"/>
        <w:rPr>
          <w:rFonts w:ascii="Montserrat" w:hAnsi="Montserrat"/>
          <w:sz w:val="24"/>
        </w:rPr>
      </w:pPr>
      <w:r w:rsidRPr="00243812">
        <w:rPr>
          <w:rFonts w:ascii="Montserrat" w:hAnsi="Montserrat"/>
          <w:sz w:val="24"/>
        </w:rPr>
        <w:t>heat</w:t>
      </w:r>
      <w:r w:rsidRPr="00243812">
        <w:rPr>
          <w:rFonts w:ascii="Montserrat" w:hAnsi="Montserrat"/>
          <w:sz w:val="24"/>
        </w:rPr>
        <w:tab/>
        <w:t>power = Calorie (change in 1 kg H2O of 1¡ K)</w:t>
      </w:r>
    </w:p>
    <w:p w14:paraId="29D2B628" w14:textId="77777777" w:rsidR="004E739B" w:rsidRPr="00243812" w:rsidRDefault="00243812" w:rsidP="00F01A18">
      <w:pPr>
        <w:pStyle w:val="NoSpacing"/>
        <w:rPr>
          <w:rFonts w:ascii="Montserrat" w:hAnsi="Montserrat"/>
          <w:sz w:val="24"/>
        </w:rPr>
      </w:pPr>
      <w:r w:rsidRPr="00243812">
        <w:rPr>
          <w:rFonts w:ascii="Montserrat" w:hAnsi="Montserrat"/>
          <w:sz w:val="24"/>
        </w:rPr>
        <w:t>heat accelleration</w:t>
      </w:r>
      <w:r w:rsidRPr="00243812">
        <w:rPr>
          <w:rFonts w:ascii="Montserrat" w:hAnsi="Montserrat"/>
          <w:sz w:val="24"/>
        </w:rPr>
        <w:tab/>
        <w:t>power / target mass = ¡K/s accelleration</w:t>
      </w:r>
    </w:p>
    <w:p w14:paraId="13A2D5A1" w14:textId="77777777" w:rsidR="004E739B" w:rsidRPr="00243812" w:rsidRDefault="004E739B" w:rsidP="00F01A18">
      <w:pPr>
        <w:pStyle w:val="NoSpacing"/>
        <w:rPr>
          <w:rFonts w:ascii="Montserrat" w:hAnsi="Montserrat"/>
          <w:sz w:val="24"/>
        </w:rPr>
      </w:pPr>
    </w:p>
    <w:p w14:paraId="68EA44B2" w14:textId="77777777" w:rsidR="004E739B" w:rsidRPr="00243812" w:rsidRDefault="004E739B" w:rsidP="00F01A18">
      <w:pPr>
        <w:pStyle w:val="NoSpacing"/>
        <w:rPr>
          <w:rFonts w:ascii="Montserrat" w:hAnsi="Montserrat"/>
          <w:sz w:val="24"/>
        </w:rPr>
      </w:pPr>
    </w:p>
    <w:p w14:paraId="7E5A5E3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Attributes </w:t>
      </w:r>
      <w:r w:rsidRPr="00243812">
        <w:rPr>
          <w:rFonts w:ascii="Montserrat" w:hAnsi="Montserrat"/>
          <w:sz w:val="24"/>
        </w:rPr>
        <w:noBreakHyphen/>
        <w:t xml:space="preserve"> ranking</w:t>
      </w:r>
    </w:p>
    <w:p w14:paraId="6BDE5AD8" w14:textId="77777777" w:rsidR="004E739B" w:rsidRPr="00243812" w:rsidRDefault="00243812" w:rsidP="00F01A18">
      <w:pPr>
        <w:pStyle w:val="NoSpacing"/>
        <w:rPr>
          <w:rFonts w:ascii="Montserrat" w:hAnsi="Montserrat"/>
          <w:sz w:val="24"/>
        </w:rPr>
      </w:pPr>
      <w:r w:rsidRPr="00243812">
        <w:rPr>
          <w:rFonts w:ascii="Montserrat" w:hAnsi="Montserrat"/>
          <w:sz w:val="24"/>
        </w:rPr>
        <w:t>The comparitive levels of innate ability in the intent or execution of attributive feats</w:t>
      </w:r>
    </w:p>
    <w:p w14:paraId="4C500714" w14:textId="77777777" w:rsidR="004E739B" w:rsidRPr="00243812" w:rsidRDefault="004E739B" w:rsidP="00F01A18">
      <w:pPr>
        <w:pStyle w:val="NoSpacing"/>
        <w:rPr>
          <w:rFonts w:ascii="Montserrat" w:hAnsi="Montserrat"/>
          <w:sz w:val="24"/>
        </w:rPr>
      </w:pPr>
    </w:p>
    <w:p w14:paraId="352C78C9" w14:textId="77777777"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Not functional</w:t>
      </w:r>
    </w:p>
    <w:p w14:paraId="06228DCA" w14:textId="30A0FE7C" w:rsidR="004E739B" w:rsidRPr="00243812" w:rsidRDefault="00243812" w:rsidP="00F01A18">
      <w:pPr>
        <w:pStyle w:val="NoSpacing"/>
        <w:rPr>
          <w:rFonts w:ascii="Montserrat" w:hAnsi="Montserrat"/>
          <w:sz w:val="24"/>
        </w:rPr>
      </w:pPr>
      <w:r w:rsidRPr="00243812">
        <w:rPr>
          <w:rFonts w:ascii="Montserrat" w:hAnsi="Montserrat"/>
          <w:sz w:val="24"/>
        </w:rPr>
        <w:t>0.1</w:t>
      </w:r>
      <w:r w:rsidRPr="00243812">
        <w:rPr>
          <w:rFonts w:ascii="Montserrat" w:hAnsi="Montserrat"/>
          <w:sz w:val="24"/>
        </w:rPr>
        <w:tab/>
        <w:t>Minimum functional capacity.</w:t>
      </w:r>
      <w:r w:rsidR="006F60BF" w:rsidRPr="00243812">
        <w:rPr>
          <w:rFonts w:ascii="Montserrat" w:hAnsi="Montserrat"/>
          <w:sz w:val="24"/>
        </w:rPr>
        <w:t xml:space="preserve"> </w:t>
      </w:r>
      <w:r w:rsidRPr="00243812">
        <w:rPr>
          <w:rFonts w:ascii="Montserrat" w:hAnsi="Montserrat"/>
          <w:sz w:val="24"/>
        </w:rPr>
        <w:t>Normal functional capacity only on a natural crit.</w:t>
      </w:r>
    </w:p>
    <w:p w14:paraId="76A63EE5" w14:textId="77777777" w:rsidR="004E739B" w:rsidRPr="00243812" w:rsidRDefault="00243812" w:rsidP="00F01A18">
      <w:pPr>
        <w:pStyle w:val="NoSpacing"/>
        <w:rPr>
          <w:rFonts w:ascii="Montserrat" w:hAnsi="Montserrat"/>
          <w:sz w:val="24"/>
        </w:rPr>
      </w:pPr>
      <w:r w:rsidRPr="00243812">
        <w:rPr>
          <w:rFonts w:ascii="Montserrat" w:hAnsi="Montserrat"/>
          <w:sz w:val="24"/>
        </w:rPr>
        <w:t>0.2</w:t>
      </w:r>
      <w:r w:rsidRPr="00243812">
        <w:rPr>
          <w:rFonts w:ascii="Montserrat" w:hAnsi="Montserrat"/>
          <w:sz w:val="24"/>
        </w:rPr>
        <w:tab/>
        <w:t>20% functional sub-normal capacity.</w:t>
      </w:r>
    </w:p>
    <w:p w14:paraId="62C7C017" w14:textId="4637FDBB" w:rsidR="004E739B" w:rsidRPr="00243812" w:rsidRDefault="00243812" w:rsidP="00F01A18">
      <w:pPr>
        <w:pStyle w:val="NoSpacing"/>
        <w:rPr>
          <w:rFonts w:ascii="Montserrat" w:hAnsi="Montserrat"/>
          <w:sz w:val="24"/>
        </w:rPr>
      </w:pPr>
      <w:r w:rsidRPr="00243812">
        <w:rPr>
          <w:rFonts w:ascii="Montserrat" w:hAnsi="Montserrat"/>
          <w:sz w:val="24"/>
        </w:rPr>
        <w:t>0.3</w:t>
      </w:r>
      <w:r w:rsidRPr="00243812">
        <w:rPr>
          <w:rFonts w:ascii="Montserrat" w:hAnsi="Montserrat"/>
          <w:sz w:val="24"/>
        </w:rPr>
        <w:tab/>
        <w:t>30%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significant chance of performing an effortless task</w:t>
      </w:r>
    </w:p>
    <w:p w14:paraId="24211796" w14:textId="4315FA09" w:rsidR="004E739B" w:rsidRPr="00243812" w:rsidRDefault="00243812" w:rsidP="00F01A18">
      <w:pPr>
        <w:pStyle w:val="NoSpacing"/>
        <w:rPr>
          <w:rFonts w:ascii="Montserrat" w:hAnsi="Montserrat"/>
          <w:sz w:val="24"/>
        </w:rPr>
      </w:pPr>
      <w:r w:rsidRPr="00243812">
        <w:rPr>
          <w:rFonts w:ascii="Montserrat" w:hAnsi="Montserrat"/>
          <w:sz w:val="24"/>
        </w:rPr>
        <w:t>0.4</w:t>
      </w:r>
      <w:r w:rsidRPr="00243812">
        <w:rPr>
          <w:rFonts w:ascii="Montserrat" w:hAnsi="Montserrat"/>
          <w:sz w:val="24"/>
        </w:rPr>
        <w:tab/>
        <w:t>40%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nearly even chance of succeeding at an effortless task</w:t>
      </w:r>
    </w:p>
    <w:p w14:paraId="2492982E" w14:textId="7665576D" w:rsidR="004E739B" w:rsidRPr="00243812" w:rsidRDefault="00243812" w:rsidP="00F01A18">
      <w:pPr>
        <w:pStyle w:val="NoSpacing"/>
        <w:rPr>
          <w:rFonts w:ascii="Montserrat" w:hAnsi="Montserrat"/>
          <w:sz w:val="24"/>
        </w:rPr>
      </w:pPr>
      <w:r w:rsidRPr="00243812">
        <w:rPr>
          <w:rFonts w:ascii="Montserrat" w:hAnsi="Montserrat"/>
          <w:sz w:val="24"/>
        </w:rPr>
        <w:t>0.5</w:t>
      </w:r>
      <w:r w:rsidRPr="00243812">
        <w:rPr>
          <w:rFonts w:ascii="Montserrat" w:hAnsi="Montserrat"/>
          <w:sz w:val="24"/>
        </w:rPr>
        <w:tab/>
        <w:t>50%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even chance of accomplishing an effortless task</w:t>
      </w:r>
    </w:p>
    <w:p w14:paraId="26E4E984" w14:textId="0006F12C" w:rsidR="004E739B" w:rsidRPr="00243812" w:rsidRDefault="00243812" w:rsidP="00F01A18">
      <w:pPr>
        <w:pStyle w:val="NoSpacing"/>
        <w:rPr>
          <w:rFonts w:ascii="Montserrat" w:hAnsi="Montserrat"/>
          <w:sz w:val="24"/>
        </w:rPr>
      </w:pPr>
      <w:r w:rsidRPr="00243812">
        <w:rPr>
          <w:rFonts w:ascii="Montserrat" w:hAnsi="Montserrat"/>
          <w:sz w:val="24"/>
        </w:rPr>
        <w:t>0.6</w:t>
      </w:r>
      <w:r w:rsidRPr="00243812">
        <w:rPr>
          <w:rFonts w:ascii="Montserrat" w:hAnsi="Montserrat"/>
          <w:sz w:val="24"/>
        </w:rPr>
        <w:tab/>
        <w:t>60%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very likely to succeed at an effortless task</w:t>
      </w:r>
    </w:p>
    <w:p w14:paraId="36DF2766" w14:textId="40A06FB1" w:rsidR="004E739B" w:rsidRPr="00243812" w:rsidRDefault="00243812" w:rsidP="00F01A18">
      <w:pPr>
        <w:pStyle w:val="NoSpacing"/>
        <w:rPr>
          <w:rFonts w:ascii="Montserrat" w:hAnsi="Montserrat"/>
          <w:sz w:val="24"/>
        </w:rPr>
      </w:pPr>
      <w:r w:rsidRPr="00243812">
        <w:rPr>
          <w:rFonts w:ascii="Montserrat" w:hAnsi="Montserrat"/>
          <w:sz w:val="24"/>
        </w:rPr>
        <w:t>0.7</w:t>
      </w:r>
      <w:r w:rsidRPr="00243812">
        <w:rPr>
          <w:rFonts w:ascii="Montserrat" w:hAnsi="Montserrat"/>
          <w:sz w:val="24"/>
        </w:rPr>
        <w:tab/>
        <w:t>70%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very, very likely to succeed at an effortless task</w:t>
      </w:r>
    </w:p>
    <w:p w14:paraId="29F7419B" w14:textId="4F14BA12" w:rsidR="004E739B" w:rsidRPr="00243812" w:rsidRDefault="00243812" w:rsidP="00F01A18">
      <w:pPr>
        <w:pStyle w:val="NoSpacing"/>
        <w:rPr>
          <w:rFonts w:ascii="Montserrat" w:hAnsi="Montserrat"/>
          <w:sz w:val="24"/>
        </w:rPr>
      </w:pPr>
      <w:r w:rsidRPr="00243812">
        <w:rPr>
          <w:rFonts w:ascii="Montserrat" w:hAnsi="Montserrat"/>
          <w:sz w:val="24"/>
        </w:rPr>
        <w:t>0.8</w:t>
      </w:r>
      <w:r w:rsidRPr="00243812">
        <w:rPr>
          <w:rFonts w:ascii="Montserrat" w:hAnsi="Montserrat"/>
          <w:sz w:val="24"/>
        </w:rPr>
        <w:tab/>
        <w:t>80%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extremely likely to accomplish an effortless task</w:t>
      </w:r>
    </w:p>
    <w:p w14:paraId="0D9CB113" w14:textId="6C153EE5" w:rsidR="004E739B" w:rsidRPr="00243812" w:rsidRDefault="00243812" w:rsidP="00F01A18">
      <w:pPr>
        <w:pStyle w:val="NoSpacing"/>
        <w:rPr>
          <w:rFonts w:ascii="Montserrat" w:hAnsi="Montserrat"/>
          <w:sz w:val="24"/>
        </w:rPr>
      </w:pPr>
      <w:r w:rsidRPr="00243812">
        <w:rPr>
          <w:rFonts w:ascii="Montserrat" w:hAnsi="Montserrat"/>
          <w:sz w:val="24"/>
        </w:rPr>
        <w:t>0.9</w:t>
      </w:r>
      <w:r w:rsidRPr="00243812">
        <w:rPr>
          <w:rFonts w:ascii="Montserrat" w:hAnsi="Montserrat"/>
          <w:sz w:val="24"/>
        </w:rPr>
        <w:tab/>
        <w:t>90%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r>
      <w:r w:rsidRPr="00243812">
        <w:rPr>
          <w:rFonts w:ascii="Montserrat" w:hAnsi="Montserrat"/>
          <w:sz w:val="24"/>
        </w:rPr>
        <w:t>almost reliably capable of performing effortless tasks</w:t>
      </w:r>
    </w:p>
    <w:p w14:paraId="4F41F09B" w14:textId="376D2EC1"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100% functional.</w:t>
      </w:r>
      <w:r w:rsidR="006F60BF" w:rsidRPr="00243812">
        <w:rPr>
          <w:rFonts w:ascii="Montserrat" w:hAnsi="Montserrat"/>
          <w:sz w:val="24"/>
        </w:rPr>
        <w:t xml:space="preserve"> </w:t>
      </w:r>
      <w:r w:rsidRPr="00243812">
        <w:rPr>
          <w:rFonts w:ascii="Montserrat" w:hAnsi="Montserrat"/>
          <w:sz w:val="24"/>
        </w:rPr>
        <w:t>Normal capacity for effortless tasks.</w:t>
      </w:r>
    </w:p>
    <w:p w14:paraId="2FB847D2" w14:textId="77777777" w:rsidR="004E739B" w:rsidRPr="00243812" w:rsidRDefault="00243812" w:rsidP="00F01A18">
      <w:pPr>
        <w:pStyle w:val="NoSpacing"/>
        <w:rPr>
          <w:rFonts w:ascii="Montserrat" w:hAnsi="Montserrat"/>
          <w:sz w:val="24"/>
        </w:rPr>
      </w:pPr>
      <w:r w:rsidRPr="00243812">
        <w:rPr>
          <w:rFonts w:ascii="Montserrat" w:hAnsi="Montserrat"/>
          <w:sz w:val="24"/>
        </w:rPr>
        <w:t>1.1</w:t>
      </w:r>
      <w:r w:rsidRPr="00243812">
        <w:rPr>
          <w:rFonts w:ascii="Montserrat" w:hAnsi="Montserrat"/>
          <w:sz w:val="24"/>
        </w:rPr>
        <w:tab/>
        <w:t>110% functional above normal capacity.</w:t>
      </w:r>
    </w:p>
    <w:p w14:paraId="4BA81124" w14:textId="4D4200D2" w:rsidR="004E739B" w:rsidRPr="00243812" w:rsidRDefault="00243812" w:rsidP="00F01A18">
      <w:pPr>
        <w:pStyle w:val="NoSpacing"/>
        <w:rPr>
          <w:rFonts w:ascii="Montserrat" w:hAnsi="Montserrat"/>
          <w:sz w:val="24"/>
        </w:rPr>
      </w:pPr>
      <w:r w:rsidRPr="00243812">
        <w:rPr>
          <w:rFonts w:ascii="Montserrat" w:hAnsi="Montserrat"/>
          <w:sz w:val="24"/>
        </w:rPr>
        <w:t>1.2</w:t>
      </w:r>
      <w:r w:rsidRPr="00243812">
        <w:rPr>
          <w:rFonts w:ascii="Montserrat" w:hAnsi="Montserrat"/>
          <w:sz w:val="24"/>
        </w:rPr>
        <w:tab/>
        <w:t>120%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fair enough possability of performing an easy task</w:t>
      </w:r>
    </w:p>
    <w:p w14:paraId="09A6615B" w14:textId="73FB0D32" w:rsidR="004E739B" w:rsidRPr="00243812" w:rsidRDefault="00243812" w:rsidP="00F01A18">
      <w:pPr>
        <w:pStyle w:val="NoSpacing"/>
        <w:rPr>
          <w:rFonts w:ascii="Montserrat" w:hAnsi="Montserrat"/>
          <w:sz w:val="24"/>
        </w:rPr>
      </w:pPr>
      <w:r w:rsidRPr="00243812">
        <w:rPr>
          <w:rFonts w:ascii="Montserrat" w:hAnsi="Montserrat"/>
          <w:sz w:val="24"/>
        </w:rPr>
        <w:t>1.3</w:t>
      </w:r>
      <w:r w:rsidRPr="00243812">
        <w:rPr>
          <w:rFonts w:ascii="Montserrat" w:hAnsi="Montserrat"/>
          <w:sz w:val="24"/>
        </w:rPr>
        <w:tab/>
        <w:t>130%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significant chance of performing an easy task</w:t>
      </w:r>
    </w:p>
    <w:p w14:paraId="4EF19A47" w14:textId="181F2116" w:rsidR="004E739B" w:rsidRPr="00243812" w:rsidRDefault="00243812" w:rsidP="00F01A18">
      <w:pPr>
        <w:pStyle w:val="NoSpacing"/>
        <w:rPr>
          <w:rFonts w:ascii="Montserrat" w:hAnsi="Montserrat"/>
          <w:sz w:val="24"/>
        </w:rPr>
      </w:pPr>
      <w:r w:rsidRPr="00243812">
        <w:rPr>
          <w:rFonts w:ascii="Montserrat" w:hAnsi="Montserrat"/>
          <w:sz w:val="24"/>
        </w:rPr>
        <w:t>1.4</w:t>
      </w:r>
      <w:r w:rsidRPr="00243812">
        <w:rPr>
          <w:rFonts w:ascii="Montserrat" w:hAnsi="Montserrat"/>
          <w:sz w:val="24"/>
        </w:rPr>
        <w:tab/>
        <w:t>140%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nearly even chance of succeeding at an easy task</w:t>
      </w:r>
    </w:p>
    <w:p w14:paraId="25B874CE" w14:textId="5E6A98AA" w:rsidR="004E739B" w:rsidRPr="00243812" w:rsidRDefault="00243812" w:rsidP="00F01A18">
      <w:pPr>
        <w:pStyle w:val="NoSpacing"/>
        <w:rPr>
          <w:rFonts w:ascii="Montserrat" w:hAnsi="Montserrat"/>
          <w:sz w:val="24"/>
        </w:rPr>
      </w:pPr>
      <w:r w:rsidRPr="00243812">
        <w:rPr>
          <w:rFonts w:ascii="Montserrat" w:hAnsi="Montserrat"/>
          <w:sz w:val="24"/>
        </w:rPr>
        <w:t>1.5</w:t>
      </w:r>
      <w:r w:rsidRPr="00243812">
        <w:rPr>
          <w:rFonts w:ascii="Montserrat" w:hAnsi="Montserrat"/>
          <w:sz w:val="24"/>
        </w:rPr>
        <w:tab/>
        <w:t>150%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even chance of accomplishing an easy task</w:t>
      </w:r>
    </w:p>
    <w:p w14:paraId="3065C29A" w14:textId="688F8D1C" w:rsidR="004E739B" w:rsidRPr="00243812" w:rsidRDefault="00243812" w:rsidP="00F01A18">
      <w:pPr>
        <w:pStyle w:val="NoSpacing"/>
        <w:rPr>
          <w:rFonts w:ascii="Montserrat" w:hAnsi="Montserrat"/>
          <w:sz w:val="24"/>
        </w:rPr>
      </w:pPr>
      <w:r w:rsidRPr="00243812">
        <w:rPr>
          <w:rFonts w:ascii="Montserrat" w:hAnsi="Montserrat"/>
          <w:sz w:val="24"/>
        </w:rPr>
        <w:t>1.6</w:t>
      </w:r>
      <w:r w:rsidRPr="00243812">
        <w:rPr>
          <w:rFonts w:ascii="Montserrat" w:hAnsi="Montserrat"/>
          <w:sz w:val="24"/>
        </w:rPr>
        <w:tab/>
        <w:t>160%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very likely to succeed at an easy task</w:t>
      </w:r>
    </w:p>
    <w:p w14:paraId="4AE75786" w14:textId="3FCC8AA4" w:rsidR="004E739B" w:rsidRPr="00243812" w:rsidRDefault="00243812" w:rsidP="00F01A18">
      <w:pPr>
        <w:pStyle w:val="NoSpacing"/>
        <w:rPr>
          <w:rFonts w:ascii="Montserrat" w:hAnsi="Montserrat"/>
          <w:sz w:val="24"/>
        </w:rPr>
      </w:pPr>
      <w:r w:rsidRPr="00243812">
        <w:rPr>
          <w:rFonts w:ascii="Montserrat" w:hAnsi="Montserrat"/>
          <w:sz w:val="24"/>
        </w:rPr>
        <w:t>1.7</w:t>
      </w:r>
      <w:r w:rsidRPr="00243812">
        <w:rPr>
          <w:rFonts w:ascii="Montserrat" w:hAnsi="Montserrat"/>
          <w:sz w:val="24"/>
        </w:rPr>
        <w:tab/>
        <w:t>170%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r>
      <w:r w:rsidRPr="00243812">
        <w:rPr>
          <w:rFonts w:ascii="Montserrat" w:hAnsi="Montserrat"/>
          <w:sz w:val="24"/>
        </w:rPr>
        <w:t>very, very likely to succeed at an easy task</w:t>
      </w:r>
    </w:p>
    <w:p w14:paraId="281597C2" w14:textId="13EDDE1A" w:rsidR="004E739B" w:rsidRPr="00243812" w:rsidRDefault="00243812" w:rsidP="00F01A18">
      <w:pPr>
        <w:pStyle w:val="NoSpacing"/>
        <w:rPr>
          <w:rFonts w:ascii="Montserrat" w:hAnsi="Montserrat"/>
          <w:sz w:val="24"/>
        </w:rPr>
      </w:pPr>
      <w:r w:rsidRPr="00243812">
        <w:rPr>
          <w:rFonts w:ascii="Montserrat" w:hAnsi="Montserrat"/>
          <w:sz w:val="24"/>
        </w:rPr>
        <w:t>1.8</w:t>
      </w:r>
      <w:r w:rsidRPr="00243812">
        <w:rPr>
          <w:rFonts w:ascii="Montserrat" w:hAnsi="Montserrat"/>
          <w:sz w:val="24"/>
        </w:rPr>
        <w:tab/>
        <w:t>180%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extremely likely to accomplish an easy task</w:t>
      </w:r>
    </w:p>
    <w:p w14:paraId="5F6BAC6A" w14:textId="49EF86BC" w:rsidR="004E739B" w:rsidRPr="00243812" w:rsidRDefault="00243812" w:rsidP="00F01A18">
      <w:pPr>
        <w:pStyle w:val="NoSpacing"/>
        <w:rPr>
          <w:rFonts w:ascii="Montserrat" w:hAnsi="Montserrat"/>
          <w:sz w:val="24"/>
        </w:rPr>
      </w:pPr>
      <w:r w:rsidRPr="00243812">
        <w:rPr>
          <w:rFonts w:ascii="Montserrat" w:hAnsi="Montserrat"/>
          <w:sz w:val="24"/>
        </w:rPr>
        <w:t>1.9</w:t>
      </w:r>
      <w:r w:rsidRPr="00243812">
        <w:rPr>
          <w:rFonts w:ascii="Montserrat" w:hAnsi="Montserrat"/>
          <w:sz w:val="24"/>
        </w:rPr>
        <w:tab/>
        <w:t>190%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almost reliably capable of performing easy tasks</w:t>
      </w:r>
    </w:p>
    <w:p w14:paraId="40C24E87" w14:textId="73F5D3EF" w:rsidR="004E739B" w:rsidRPr="00243812" w:rsidRDefault="00243812" w:rsidP="00F01A18">
      <w:pPr>
        <w:pStyle w:val="NoSpacing"/>
        <w:rPr>
          <w:rFonts w:ascii="Montserrat" w:hAnsi="Montserrat"/>
          <w:sz w:val="24"/>
        </w:rPr>
      </w:pPr>
      <w:r w:rsidRPr="00243812">
        <w:rPr>
          <w:rFonts w:ascii="Montserrat" w:hAnsi="Montserrat"/>
          <w:sz w:val="24"/>
        </w:rPr>
        <w:t>2.0</w:t>
      </w:r>
      <w:r w:rsidRPr="00243812">
        <w:rPr>
          <w:rFonts w:ascii="Montserrat" w:hAnsi="Montserrat"/>
          <w:sz w:val="24"/>
        </w:rPr>
        <w:tab/>
        <w:t>200% functional above normal capacity.</w:t>
      </w:r>
      <w:r w:rsidR="006F60BF" w:rsidRPr="00243812">
        <w:rPr>
          <w:rFonts w:ascii="Montserrat" w:hAnsi="Montserrat"/>
          <w:sz w:val="24"/>
        </w:rPr>
        <w:t xml:space="preserve"> </w:t>
      </w:r>
      <w:r w:rsidRPr="00243812">
        <w:rPr>
          <w:rFonts w:ascii="Montserrat" w:hAnsi="Montserrat"/>
          <w:sz w:val="24"/>
        </w:rPr>
        <w:t>Normal capacity for easy tasks.</w:t>
      </w:r>
    </w:p>
    <w:p w14:paraId="794B59B8" w14:textId="6F0EDB09" w:rsidR="004E739B" w:rsidRPr="00243812" w:rsidRDefault="00243812" w:rsidP="00F01A18">
      <w:pPr>
        <w:pStyle w:val="NoSpacing"/>
        <w:rPr>
          <w:rFonts w:ascii="Montserrat" w:hAnsi="Montserrat"/>
          <w:sz w:val="24"/>
        </w:rPr>
      </w:pPr>
      <w:r w:rsidRPr="00243812">
        <w:rPr>
          <w:rFonts w:ascii="Montserrat" w:hAnsi="Montserrat"/>
          <w:sz w:val="24"/>
        </w:rPr>
        <w:t>2.1</w:t>
      </w:r>
      <w:r w:rsidRPr="00243812">
        <w:rPr>
          <w:rFonts w:ascii="Montserrat" w:hAnsi="Montserrat"/>
          <w:sz w:val="24"/>
        </w:rPr>
        <w:tab/>
        <w:t>210%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quirky liklihood of accomplishing a significant task</w:t>
      </w:r>
    </w:p>
    <w:p w14:paraId="5ABDEF63" w14:textId="1F82801A" w:rsidR="004E739B" w:rsidRPr="00243812" w:rsidRDefault="00243812" w:rsidP="00F01A18">
      <w:pPr>
        <w:pStyle w:val="NoSpacing"/>
        <w:rPr>
          <w:rFonts w:ascii="Montserrat" w:hAnsi="Montserrat"/>
          <w:sz w:val="24"/>
        </w:rPr>
      </w:pPr>
      <w:r w:rsidRPr="00243812">
        <w:rPr>
          <w:rFonts w:ascii="Montserrat" w:hAnsi="Montserrat"/>
          <w:sz w:val="24"/>
        </w:rPr>
        <w:t>2.2</w:t>
      </w:r>
      <w:r w:rsidRPr="00243812">
        <w:rPr>
          <w:rFonts w:ascii="Montserrat" w:hAnsi="Montserrat"/>
          <w:sz w:val="24"/>
        </w:rPr>
        <w:tab/>
        <w:t>220%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fair enough possability of performing an significant task</w:t>
      </w:r>
    </w:p>
    <w:p w14:paraId="4395996F" w14:textId="017810F7" w:rsidR="004E739B" w:rsidRPr="00243812" w:rsidRDefault="00243812" w:rsidP="00F01A18">
      <w:pPr>
        <w:pStyle w:val="NoSpacing"/>
        <w:rPr>
          <w:rFonts w:ascii="Montserrat" w:hAnsi="Montserrat"/>
          <w:sz w:val="24"/>
        </w:rPr>
      </w:pPr>
      <w:r w:rsidRPr="00243812">
        <w:rPr>
          <w:rFonts w:ascii="Montserrat" w:hAnsi="Montserrat"/>
          <w:sz w:val="24"/>
        </w:rPr>
        <w:t>2.3</w:t>
      </w:r>
      <w:r w:rsidRPr="00243812">
        <w:rPr>
          <w:rFonts w:ascii="Montserrat" w:hAnsi="Montserrat"/>
          <w:sz w:val="24"/>
        </w:rPr>
        <w:tab/>
        <w:t>230%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significant chance of performing an significant task</w:t>
      </w:r>
    </w:p>
    <w:p w14:paraId="5D2C0373" w14:textId="1709DD73" w:rsidR="004E739B" w:rsidRPr="00243812" w:rsidRDefault="00243812" w:rsidP="00F01A18">
      <w:pPr>
        <w:pStyle w:val="NoSpacing"/>
        <w:rPr>
          <w:rFonts w:ascii="Montserrat" w:hAnsi="Montserrat"/>
          <w:sz w:val="24"/>
        </w:rPr>
      </w:pPr>
      <w:r w:rsidRPr="00243812">
        <w:rPr>
          <w:rFonts w:ascii="Montserrat" w:hAnsi="Montserrat"/>
          <w:sz w:val="24"/>
        </w:rPr>
        <w:t>2.4</w:t>
      </w:r>
      <w:r w:rsidRPr="00243812">
        <w:rPr>
          <w:rFonts w:ascii="Montserrat" w:hAnsi="Montserrat"/>
          <w:sz w:val="24"/>
        </w:rPr>
        <w:tab/>
        <w:t>240%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nearly even chance of succeeding at an significant task</w:t>
      </w:r>
    </w:p>
    <w:p w14:paraId="7C8D4198" w14:textId="29605B64" w:rsidR="004E739B" w:rsidRPr="00243812" w:rsidRDefault="00243812" w:rsidP="00F01A18">
      <w:pPr>
        <w:pStyle w:val="NoSpacing"/>
        <w:rPr>
          <w:rFonts w:ascii="Montserrat" w:hAnsi="Montserrat"/>
          <w:sz w:val="24"/>
        </w:rPr>
      </w:pPr>
      <w:r w:rsidRPr="00243812">
        <w:rPr>
          <w:rFonts w:ascii="Montserrat" w:hAnsi="Montserrat"/>
          <w:sz w:val="24"/>
        </w:rPr>
        <w:t>2.5</w:t>
      </w:r>
      <w:r w:rsidRPr="00243812">
        <w:rPr>
          <w:rFonts w:ascii="Montserrat" w:hAnsi="Montserrat"/>
          <w:sz w:val="24"/>
        </w:rPr>
        <w:tab/>
        <w:t>250%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even chance of accomplishing an significant task</w:t>
      </w:r>
    </w:p>
    <w:p w14:paraId="521A56DC" w14:textId="15ABAF45" w:rsidR="004E739B" w:rsidRPr="00243812" w:rsidRDefault="00243812" w:rsidP="00F01A18">
      <w:pPr>
        <w:pStyle w:val="NoSpacing"/>
        <w:rPr>
          <w:rFonts w:ascii="Montserrat" w:hAnsi="Montserrat"/>
          <w:sz w:val="24"/>
        </w:rPr>
      </w:pPr>
      <w:r w:rsidRPr="00243812">
        <w:rPr>
          <w:rFonts w:ascii="Montserrat" w:hAnsi="Montserrat"/>
          <w:sz w:val="24"/>
        </w:rPr>
        <w:t>2.6</w:t>
      </w:r>
      <w:r w:rsidRPr="00243812">
        <w:rPr>
          <w:rFonts w:ascii="Montserrat" w:hAnsi="Montserrat"/>
          <w:sz w:val="24"/>
        </w:rPr>
        <w:tab/>
        <w:t>260%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very likely to succeed at an significant task</w:t>
      </w:r>
    </w:p>
    <w:p w14:paraId="57830C77" w14:textId="32D930B9" w:rsidR="004E739B" w:rsidRPr="00243812" w:rsidRDefault="00243812" w:rsidP="00F01A18">
      <w:pPr>
        <w:pStyle w:val="NoSpacing"/>
        <w:rPr>
          <w:rFonts w:ascii="Montserrat" w:hAnsi="Montserrat"/>
          <w:sz w:val="24"/>
        </w:rPr>
      </w:pPr>
      <w:r w:rsidRPr="00243812">
        <w:rPr>
          <w:rFonts w:ascii="Montserrat" w:hAnsi="Montserrat"/>
          <w:sz w:val="24"/>
        </w:rPr>
        <w:t>2.7</w:t>
      </w:r>
      <w:r w:rsidRPr="00243812">
        <w:rPr>
          <w:rFonts w:ascii="Montserrat" w:hAnsi="Montserrat"/>
          <w:sz w:val="24"/>
        </w:rPr>
        <w:tab/>
        <w:t>270%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very, very likely to succeed at an significant task</w:t>
      </w:r>
    </w:p>
    <w:p w14:paraId="59820333" w14:textId="0F72E4A0" w:rsidR="004E739B" w:rsidRPr="00243812" w:rsidRDefault="00243812" w:rsidP="00F01A18">
      <w:pPr>
        <w:pStyle w:val="NoSpacing"/>
        <w:rPr>
          <w:rFonts w:ascii="Montserrat" w:hAnsi="Montserrat"/>
          <w:sz w:val="24"/>
        </w:rPr>
      </w:pPr>
      <w:r w:rsidRPr="00243812">
        <w:rPr>
          <w:rFonts w:ascii="Montserrat" w:hAnsi="Montserrat"/>
          <w:sz w:val="24"/>
        </w:rPr>
        <w:t>2.8</w:t>
      </w:r>
      <w:r w:rsidRPr="00243812">
        <w:rPr>
          <w:rFonts w:ascii="Montserrat" w:hAnsi="Montserrat"/>
          <w:sz w:val="24"/>
        </w:rPr>
        <w:tab/>
        <w:t>280%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extremely likely to accomplish an significant task</w:t>
      </w:r>
    </w:p>
    <w:p w14:paraId="6BC1B0CA" w14:textId="7BAA6037" w:rsidR="004E739B" w:rsidRPr="00243812" w:rsidRDefault="00243812" w:rsidP="00F01A18">
      <w:pPr>
        <w:pStyle w:val="NoSpacing"/>
        <w:rPr>
          <w:rFonts w:ascii="Montserrat" w:hAnsi="Montserrat"/>
          <w:sz w:val="24"/>
        </w:rPr>
      </w:pPr>
      <w:r w:rsidRPr="00243812">
        <w:rPr>
          <w:rFonts w:ascii="Montserrat" w:hAnsi="Montserrat"/>
          <w:sz w:val="24"/>
        </w:rPr>
        <w:t>2.9</w:t>
      </w:r>
      <w:r w:rsidRPr="00243812">
        <w:rPr>
          <w:rFonts w:ascii="Montserrat" w:hAnsi="Montserrat"/>
          <w:sz w:val="24"/>
        </w:rPr>
        <w:tab/>
        <w:t>290%</w:t>
      </w:r>
      <w:r w:rsidR="006F60BF" w:rsidRPr="00243812">
        <w:rPr>
          <w:rFonts w:ascii="Montserrat" w:hAnsi="Montserrat"/>
          <w:sz w:val="24"/>
        </w:rPr>
        <w:t xml:space="preserve"> </w:t>
      </w:r>
      <w:r w:rsidRPr="00243812">
        <w:rPr>
          <w:rFonts w:ascii="Montserrat" w:hAnsi="Montserrat"/>
          <w:sz w:val="24"/>
        </w:rPr>
        <w:t xml:space="preserve">- </w:t>
      </w:r>
      <w:r w:rsidRPr="00243812">
        <w:rPr>
          <w:rFonts w:ascii="Montserrat" w:hAnsi="Montserrat"/>
          <w:sz w:val="24"/>
        </w:rPr>
        <w:tab/>
        <w:t>almost reliably capable of performing significant tasks</w:t>
      </w:r>
    </w:p>
    <w:p w14:paraId="00A8197E" w14:textId="1D11F320" w:rsidR="004E739B" w:rsidRPr="00243812" w:rsidRDefault="00243812" w:rsidP="00F01A18">
      <w:pPr>
        <w:pStyle w:val="NoSpacing"/>
        <w:rPr>
          <w:rFonts w:ascii="Montserrat" w:hAnsi="Montserrat"/>
          <w:sz w:val="24"/>
        </w:rPr>
      </w:pPr>
      <w:r w:rsidRPr="00243812">
        <w:rPr>
          <w:rFonts w:ascii="Montserrat" w:hAnsi="Montserrat"/>
          <w:sz w:val="24"/>
        </w:rPr>
        <w:t>3.0</w:t>
      </w:r>
      <w:r w:rsidRPr="00243812">
        <w:rPr>
          <w:rFonts w:ascii="Montserrat" w:hAnsi="Montserrat"/>
          <w:sz w:val="24"/>
        </w:rPr>
        <w:tab/>
        <w:t>300% functional above normal capacity.</w:t>
      </w:r>
      <w:r w:rsidR="006F60BF" w:rsidRPr="00243812">
        <w:rPr>
          <w:rFonts w:ascii="Montserrat" w:hAnsi="Montserrat"/>
          <w:sz w:val="24"/>
        </w:rPr>
        <w:t xml:space="preserve"> </w:t>
      </w:r>
      <w:r w:rsidRPr="00243812">
        <w:rPr>
          <w:rFonts w:ascii="Montserrat" w:hAnsi="Montserrat"/>
          <w:sz w:val="24"/>
        </w:rPr>
        <w:t>Normal capacity for significant tasks.</w:t>
      </w:r>
    </w:p>
    <w:p w14:paraId="4BE69DA9"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w:t>
      </w:r>
      <w:r w:rsidRPr="00243812">
        <w:rPr>
          <w:rFonts w:ascii="Montserrat" w:hAnsi="Montserrat"/>
          <w:sz w:val="24"/>
        </w:rPr>
        <w:tab/>
        <w:t>at the straight application of the given attribute...</w:t>
      </w:r>
      <w:r w:rsidRPr="00243812">
        <w:rPr>
          <w:rFonts w:ascii="Montserrat" w:hAnsi="Montserrat"/>
          <w:sz w:val="24"/>
        </w:rPr>
        <w:tab/>
      </w:r>
    </w:p>
    <w:p w14:paraId="693B40A6" w14:textId="6C9EC444" w:rsidR="004E739B" w:rsidRPr="00243812" w:rsidRDefault="00243812" w:rsidP="00F01A18">
      <w:pPr>
        <w:pStyle w:val="NoSpacing"/>
        <w:rPr>
          <w:rFonts w:ascii="Montserrat" w:hAnsi="Montserrat"/>
          <w:sz w:val="24"/>
        </w:rPr>
      </w:pPr>
      <w:r w:rsidRPr="00243812">
        <w:rPr>
          <w:rFonts w:ascii="Montserrat" w:hAnsi="Montserrat"/>
          <w:sz w:val="24"/>
        </w:rPr>
        <w:t>4.0</w:t>
      </w:r>
      <w:r w:rsidRPr="00243812">
        <w:rPr>
          <w:rFonts w:ascii="Montserrat" w:hAnsi="Montserrat"/>
          <w:sz w:val="24"/>
        </w:rPr>
        <w:tab/>
        <w:t>400% functional above normal capacity.</w:t>
      </w:r>
      <w:r w:rsidR="006F60BF" w:rsidRPr="00243812">
        <w:rPr>
          <w:rFonts w:ascii="Montserrat" w:hAnsi="Montserrat"/>
          <w:sz w:val="24"/>
        </w:rPr>
        <w:t xml:space="preserve"> </w:t>
      </w:r>
      <w:r w:rsidRPr="00243812">
        <w:rPr>
          <w:rFonts w:ascii="Montserrat" w:hAnsi="Montserrat"/>
          <w:sz w:val="24"/>
        </w:rPr>
        <w:t>Normal capacity for difficult tasks.</w:t>
      </w:r>
    </w:p>
    <w:p w14:paraId="212C06F5"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w:t>
      </w:r>
      <w:r w:rsidRPr="00243812">
        <w:rPr>
          <w:rFonts w:ascii="Montserrat" w:hAnsi="Montserrat"/>
          <w:sz w:val="24"/>
        </w:rPr>
        <w:tab/>
        <w:t>and so on...</w:t>
      </w:r>
      <w:r w:rsidRPr="00243812">
        <w:rPr>
          <w:rFonts w:ascii="Montserrat" w:hAnsi="Montserrat"/>
          <w:sz w:val="24"/>
        </w:rPr>
        <w:tab/>
      </w:r>
    </w:p>
    <w:p w14:paraId="3113B900" w14:textId="1D62FDB0" w:rsidR="004E739B" w:rsidRPr="00243812" w:rsidRDefault="00243812" w:rsidP="00F01A18">
      <w:pPr>
        <w:pStyle w:val="NoSpacing"/>
        <w:rPr>
          <w:rFonts w:ascii="Montserrat" w:hAnsi="Montserrat"/>
          <w:sz w:val="24"/>
        </w:rPr>
      </w:pPr>
      <w:r w:rsidRPr="00243812">
        <w:rPr>
          <w:rFonts w:ascii="Montserrat" w:hAnsi="Montserrat"/>
          <w:sz w:val="24"/>
        </w:rPr>
        <w:t>5.0</w:t>
      </w:r>
      <w:r w:rsidRPr="00243812">
        <w:rPr>
          <w:rFonts w:ascii="Montserrat" w:hAnsi="Montserrat"/>
          <w:sz w:val="24"/>
        </w:rPr>
        <w:tab/>
        <w:t>500% functional above normal capacity.</w:t>
      </w:r>
      <w:r w:rsidR="006F60BF" w:rsidRPr="00243812">
        <w:rPr>
          <w:rFonts w:ascii="Montserrat" w:hAnsi="Montserrat"/>
          <w:sz w:val="24"/>
        </w:rPr>
        <w:t xml:space="preserve"> </w:t>
      </w:r>
      <w:r w:rsidRPr="00243812">
        <w:rPr>
          <w:rFonts w:ascii="Montserrat" w:hAnsi="Montserrat"/>
          <w:sz w:val="24"/>
        </w:rPr>
        <w:t>Normal capacity for hard tasks.</w:t>
      </w:r>
    </w:p>
    <w:p w14:paraId="5CAD003A" w14:textId="327F3F34"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w:t>
      </w:r>
      <w:r w:rsidRPr="00243812">
        <w:rPr>
          <w:rFonts w:ascii="Montserrat" w:hAnsi="Montserrat"/>
          <w:sz w:val="24"/>
        </w:rPr>
        <w:tab/>
        <w:t xml:space="preserve">half as good as any accomplished Novice </w:t>
      </w:r>
      <w:r w:rsidRPr="00243812">
        <w:rPr>
          <w:rFonts w:ascii="Montserrat" w:hAnsi="Montserrat"/>
          <w:sz w:val="24"/>
        </w:rPr>
        <w:noBreakHyphen/>
        <w:t xml:space="preserve"> without an ounce of training...</w:t>
      </w:r>
      <w:r w:rsidRPr="00243812">
        <w:rPr>
          <w:rFonts w:ascii="Montserrat" w:hAnsi="Montserrat"/>
          <w:sz w:val="24"/>
        </w:rPr>
        <w:tab/>
        <w:t>6.0</w:t>
      </w:r>
      <w:r w:rsidRPr="00243812">
        <w:rPr>
          <w:rFonts w:ascii="Montserrat" w:hAnsi="Montserrat"/>
          <w:sz w:val="24"/>
        </w:rPr>
        <w:tab/>
        <w:t>600% functional above normal capacity.</w:t>
      </w:r>
      <w:r w:rsidR="006F60BF" w:rsidRPr="00243812">
        <w:rPr>
          <w:rFonts w:ascii="Montserrat" w:hAnsi="Montserrat"/>
          <w:sz w:val="24"/>
        </w:rPr>
        <w:t xml:space="preserve"> </w:t>
      </w:r>
      <w:r w:rsidRPr="00243812">
        <w:rPr>
          <w:rFonts w:ascii="Montserrat" w:hAnsi="Montserrat"/>
          <w:sz w:val="24"/>
        </w:rPr>
        <w:t>Normal capacity for very hard tasks.</w:t>
      </w:r>
    </w:p>
    <w:p w14:paraId="73EE98FE"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w:t>
      </w:r>
      <w:r w:rsidRPr="00243812">
        <w:rPr>
          <w:rFonts w:ascii="Montserrat" w:hAnsi="Montserrat"/>
          <w:sz w:val="24"/>
        </w:rPr>
        <w:tab/>
        <w:t>and so on...</w:t>
      </w:r>
      <w:r w:rsidRPr="00243812">
        <w:rPr>
          <w:rFonts w:ascii="Montserrat" w:hAnsi="Montserrat"/>
          <w:sz w:val="24"/>
        </w:rPr>
        <w:tab/>
      </w:r>
    </w:p>
    <w:p w14:paraId="23704601" w14:textId="181BBD40" w:rsidR="004E739B" w:rsidRPr="00243812" w:rsidRDefault="00243812" w:rsidP="00F01A18">
      <w:pPr>
        <w:pStyle w:val="NoSpacing"/>
        <w:rPr>
          <w:rFonts w:ascii="Montserrat" w:hAnsi="Montserrat"/>
          <w:sz w:val="24"/>
        </w:rPr>
      </w:pPr>
      <w:r w:rsidRPr="00243812">
        <w:rPr>
          <w:rFonts w:ascii="Montserrat" w:hAnsi="Montserrat"/>
          <w:sz w:val="24"/>
        </w:rPr>
        <w:t>7.0</w:t>
      </w:r>
      <w:r w:rsidRPr="00243812">
        <w:rPr>
          <w:rFonts w:ascii="Montserrat" w:hAnsi="Montserrat"/>
          <w:sz w:val="24"/>
        </w:rPr>
        <w:tab/>
        <w:t>700% functional above normal capacity.</w:t>
      </w:r>
      <w:r w:rsidR="006F60BF" w:rsidRPr="00243812">
        <w:rPr>
          <w:rFonts w:ascii="Montserrat" w:hAnsi="Montserrat"/>
          <w:sz w:val="24"/>
        </w:rPr>
        <w:t xml:space="preserve"> </w:t>
      </w:r>
      <w:r w:rsidRPr="00243812">
        <w:rPr>
          <w:rFonts w:ascii="Montserrat" w:hAnsi="Montserrat"/>
          <w:sz w:val="24"/>
        </w:rPr>
        <w:t>Normal capacity for very, very hard tasks.</w:t>
      </w:r>
    </w:p>
    <w:p w14:paraId="253A6669"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w:t>
      </w:r>
      <w:r w:rsidRPr="00243812">
        <w:rPr>
          <w:rFonts w:ascii="Montserrat" w:hAnsi="Montserrat"/>
          <w:sz w:val="24"/>
        </w:rPr>
        <w:tab/>
        <w:t>etcetra...</w:t>
      </w:r>
      <w:r w:rsidRPr="00243812">
        <w:rPr>
          <w:rFonts w:ascii="Montserrat" w:hAnsi="Montserrat"/>
          <w:sz w:val="24"/>
        </w:rPr>
        <w:tab/>
      </w:r>
    </w:p>
    <w:p w14:paraId="4C77A003" w14:textId="2D3A707C" w:rsidR="004E739B" w:rsidRPr="00243812" w:rsidRDefault="00243812" w:rsidP="00F01A18">
      <w:pPr>
        <w:pStyle w:val="NoSpacing"/>
        <w:rPr>
          <w:rFonts w:ascii="Montserrat" w:hAnsi="Montserrat"/>
          <w:sz w:val="24"/>
        </w:rPr>
      </w:pPr>
      <w:r w:rsidRPr="00243812">
        <w:rPr>
          <w:rFonts w:ascii="Montserrat" w:hAnsi="Montserrat"/>
          <w:sz w:val="24"/>
        </w:rPr>
        <w:t>8.0</w:t>
      </w:r>
      <w:r w:rsidRPr="00243812">
        <w:rPr>
          <w:rFonts w:ascii="Montserrat" w:hAnsi="Montserrat"/>
          <w:sz w:val="24"/>
        </w:rPr>
        <w:tab/>
        <w:t>800% functional above normal capacity.</w:t>
      </w:r>
      <w:r w:rsidR="006F60BF" w:rsidRPr="00243812">
        <w:rPr>
          <w:rFonts w:ascii="Montserrat" w:hAnsi="Montserrat"/>
          <w:sz w:val="24"/>
        </w:rPr>
        <w:t xml:space="preserve"> </w:t>
      </w:r>
      <w:r w:rsidRPr="00243812">
        <w:rPr>
          <w:rFonts w:ascii="Montserrat" w:hAnsi="Montserrat"/>
          <w:sz w:val="24"/>
        </w:rPr>
        <w:t>Normal capacity for extremely hard tasks.</w:t>
      </w:r>
    </w:p>
    <w:p w14:paraId="24427313"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w:t>
      </w:r>
      <w:r w:rsidRPr="00243812">
        <w:rPr>
          <w:rFonts w:ascii="Montserrat" w:hAnsi="Montserrat"/>
          <w:sz w:val="24"/>
        </w:rPr>
        <w:tab/>
        <w:t>and so on...</w:t>
      </w:r>
      <w:r w:rsidRPr="00243812">
        <w:rPr>
          <w:rFonts w:ascii="Montserrat" w:hAnsi="Montserrat"/>
          <w:sz w:val="24"/>
        </w:rPr>
        <w:tab/>
      </w:r>
    </w:p>
    <w:p w14:paraId="24456D88" w14:textId="54E4DA24" w:rsidR="004E739B" w:rsidRPr="00243812" w:rsidRDefault="00243812" w:rsidP="00F01A18">
      <w:pPr>
        <w:pStyle w:val="NoSpacing"/>
        <w:rPr>
          <w:rFonts w:ascii="Montserrat" w:hAnsi="Montserrat"/>
          <w:sz w:val="24"/>
        </w:rPr>
      </w:pPr>
      <w:r w:rsidRPr="00243812">
        <w:rPr>
          <w:rFonts w:ascii="Montserrat" w:hAnsi="Montserrat"/>
          <w:sz w:val="24"/>
        </w:rPr>
        <w:t>9.0</w:t>
      </w:r>
      <w:r w:rsidRPr="00243812">
        <w:rPr>
          <w:rFonts w:ascii="Montserrat" w:hAnsi="Montserrat"/>
          <w:sz w:val="24"/>
        </w:rPr>
        <w:tab/>
        <w:t>900% functional above normal capacity.</w:t>
      </w:r>
      <w:r w:rsidR="006F60BF" w:rsidRPr="00243812">
        <w:rPr>
          <w:rFonts w:ascii="Montserrat" w:hAnsi="Montserrat"/>
          <w:sz w:val="24"/>
        </w:rPr>
        <w:t xml:space="preserve"> </w:t>
      </w:r>
      <w:r w:rsidRPr="00243812">
        <w:rPr>
          <w:rFonts w:ascii="Montserrat" w:hAnsi="Montserrat"/>
          <w:sz w:val="24"/>
        </w:rPr>
        <w:t>Normal capacity for damn hard tasks.</w:t>
      </w:r>
    </w:p>
    <w:p w14:paraId="1687B4C7"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w:t>
      </w:r>
      <w:r w:rsidRPr="00243812">
        <w:rPr>
          <w:rFonts w:ascii="Montserrat" w:hAnsi="Montserrat"/>
          <w:sz w:val="24"/>
        </w:rPr>
        <w:tab/>
        <w:t>etcetra...</w:t>
      </w:r>
      <w:r w:rsidRPr="00243812">
        <w:rPr>
          <w:rFonts w:ascii="Montserrat" w:hAnsi="Montserrat"/>
          <w:sz w:val="24"/>
        </w:rPr>
        <w:tab/>
      </w:r>
    </w:p>
    <w:p w14:paraId="6F2EFCDF" w14:textId="68217EFD" w:rsidR="004E739B" w:rsidRPr="00243812" w:rsidRDefault="00243812" w:rsidP="00F01A18">
      <w:pPr>
        <w:pStyle w:val="NoSpacing"/>
        <w:rPr>
          <w:rFonts w:ascii="Montserrat" w:hAnsi="Montserrat"/>
          <w:sz w:val="24"/>
        </w:rPr>
      </w:pPr>
      <w:r w:rsidRPr="00243812">
        <w:rPr>
          <w:rFonts w:ascii="Montserrat" w:hAnsi="Montserrat"/>
          <w:sz w:val="24"/>
        </w:rPr>
        <w:t>10.0</w:t>
      </w:r>
      <w:r w:rsidRPr="00243812">
        <w:rPr>
          <w:rFonts w:ascii="Montserrat" w:hAnsi="Montserrat"/>
          <w:sz w:val="24"/>
        </w:rPr>
        <w:tab/>
        <w:t>1000% functional above normal capacity.</w:t>
      </w:r>
      <w:r w:rsidR="006F60BF" w:rsidRPr="00243812">
        <w:rPr>
          <w:rFonts w:ascii="Montserrat" w:hAnsi="Montserrat"/>
          <w:sz w:val="24"/>
        </w:rPr>
        <w:t xml:space="preserve"> </w:t>
      </w:r>
      <w:r w:rsidRPr="00243812">
        <w:rPr>
          <w:rFonts w:ascii="Montserrat" w:hAnsi="Montserrat"/>
          <w:sz w:val="24"/>
        </w:rPr>
        <w:t>Normal capacity for damn near impossible tasks.</w:t>
      </w:r>
    </w:p>
    <w:p w14:paraId="78A7FB42"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w:t>
      </w:r>
      <w:r w:rsidRPr="00243812">
        <w:rPr>
          <w:rFonts w:ascii="Montserrat" w:hAnsi="Montserrat"/>
          <w:sz w:val="24"/>
        </w:rPr>
        <w:tab/>
        <w:t>reletively speaking...</w:t>
      </w:r>
      <w:r w:rsidRPr="00243812">
        <w:rPr>
          <w:rFonts w:ascii="Montserrat" w:hAnsi="Montserrat"/>
          <w:sz w:val="24"/>
        </w:rPr>
        <w:tab/>
      </w:r>
    </w:p>
    <w:p w14:paraId="5F5F03BE" w14:textId="09369EDE" w:rsidR="004E739B" w:rsidRPr="00243812" w:rsidRDefault="00243812" w:rsidP="00F01A18">
      <w:pPr>
        <w:pStyle w:val="NoSpacing"/>
        <w:rPr>
          <w:rFonts w:ascii="Montserrat" w:hAnsi="Montserrat"/>
          <w:sz w:val="24"/>
        </w:rPr>
      </w:pPr>
      <w:r w:rsidRPr="00243812">
        <w:rPr>
          <w:rFonts w:ascii="Montserrat" w:hAnsi="Montserrat"/>
          <w:sz w:val="24"/>
        </w:rPr>
        <w:t>11.0</w:t>
      </w:r>
      <w:r w:rsidRPr="00243812">
        <w:rPr>
          <w:rFonts w:ascii="Montserrat" w:hAnsi="Montserrat"/>
          <w:sz w:val="24"/>
        </w:rPr>
        <w:tab/>
        <w:t>1100% functional above normal capacity.</w:t>
      </w:r>
      <w:r w:rsidR="006F60BF" w:rsidRPr="00243812">
        <w:rPr>
          <w:rFonts w:ascii="Montserrat" w:hAnsi="Montserrat"/>
          <w:sz w:val="24"/>
        </w:rPr>
        <w:t xml:space="preserve"> </w:t>
      </w:r>
      <w:r w:rsidRPr="00243812">
        <w:rPr>
          <w:rFonts w:ascii="Montserrat" w:hAnsi="Montserrat"/>
          <w:sz w:val="24"/>
        </w:rPr>
        <w:t>Normal capacity for significant tasks.</w:t>
      </w:r>
    </w:p>
    <w:p w14:paraId="5B1F7819"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w:t>
      </w:r>
      <w:r w:rsidRPr="00243812">
        <w:rPr>
          <w:rFonts w:ascii="Montserrat" w:hAnsi="Montserrat"/>
          <w:sz w:val="24"/>
        </w:rPr>
        <w:tab/>
        <w:t xml:space="preserve">equal to any beginning Apprentice </w:t>
      </w:r>
      <w:r w:rsidRPr="00243812">
        <w:rPr>
          <w:rFonts w:ascii="Montserrat" w:hAnsi="Montserrat"/>
          <w:sz w:val="24"/>
        </w:rPr>
        <w:noBreakHyphen/>
        <w:t xml:space="preserve"> without training...</w:t>
      </w:r>
      <w:r w:rsidRPr="00243812">
        <w:rPr>
          <w:rFonts w:ascii="Montserrat" w:hAnsi="Montserrat"/>
          <w:sz w:val="24"/>
        </w:rPr>
        <w:tab/>
      </w:r>
    </w:p>
    <w:p w14:paraId="614F3C62" w14:textId="77777777" w:rsidR="004E739B" w:rsidRPr="00243812" w:rsidRDefault="004E739B" w:rsidP="00F01A18">
      <w:pPr>
        <w:pStyle w:val="NoSpacing"/>
        <w:rPr>
          <w:rFonts w:ascii="Montserrat" w:hAnsi="Montserrat"/>
          <w:sz w:val="24"/>
        </w:rPr>
      </w:pPr>
    </w:p>
    <w:p w14:paraId="37CC6B9F"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Abilities </w:t>
      </w:r>
      <w:r w:rsidRPr="00243812">
        <w:rPr>
          <w:rFonts w:ascii="Montserrat" w:hAnsi="Montserrat"/>
          <w:sz w:val="24"/>
        </w:rPr>
        <w:noBreakHyphen/>
        <w:t xml:space="preserve"> ranking</w:t>
      </w:r>
    </w:p>
    <w:p w14:paraId="38497B71" w14:textId="77777777" w:rsidR="004E739B" w:rsidRPr="00243812" w:rsidRDefault="00243812" w:rsidP="00F01A18">
      <w:pPr>
        <w:pStyle w:val="NoSpacing"/>
        <w:rPr>
          <w:rFonts w:ascii="Montserrat" w:hAnsi="Montserrat"/>
          <w:sz w:val="24"/>
        </w:rPr>
      </w:pPr>
      <w:r w:rsidRPr="00243812">
        <w:rPr>
          <w:rFonts w:ascii="Montserrat" w:hAnsi="Montserrat"/>
          <w:sz w:val="24"/>
        </w:rPr>
        <w:t>The comparative levels of achievement in the study or practice of an ability or whatever.</w:t>
      </w:r>
    </w:p>
    <w:p w14:paraId="76117F3B" w14:textId="77777777" w:rsidR="004E739B" w:rsidRPr="00243812" w:rsidRDefault="004E739B" w:rsidP="00F01A18">
      <w:pPr>
        <w:pStyle w:val="NoSpacing"/>
        <w:rPr>
          <w:rFonts w:ascii="Montserrat" w:hAnsi="Montserrat"/>
          <w:sz w:val="24"/>
        </w:rPr>
      </w:pPr>
    </w:p>
    <w:p w14:paraId="184AEAD4" w14:textId="660C3E23" w:rsidR="004E739B" w:rsidRPr="00243812" w:rsidRDefault="00243812" w:rsidP="00F01A18">
      <w:pPr>
        <w:pStyle w:val="NoSpacing"/>
        <w:rPr>
          <w:rFonts w:ascii="Montserrat" w:hAnsi="Montserrat"/>
          <w:sz w:val="24"/>
        </w:rPr>
      </w:pPr>
      <w:r w:rsidRPr="00243812">
        <w:rPr>
          <w:rFonts w:ascii="Montserrat" w:hAnsi="Montserrat"/>
          <w:sz w:val="24"/>
        </w:rPr>
        <w:t>0.1 - 1</w:t>
      </w:r>
      <w:r w:rsidR="006F60BF" w:rsidRPr="00243812">
        <w:rPr>
          <w:rFonts w:ascii="Montserrat" w:hAnsi="Montserrat"/>
          <w:sz w:val="24"/>
        </w:rPr>
        <w:tab/>
      </w:r>
      <w:r w:rsidRPr="00243812">
        <w:rPr>
          <w:rFonts w:ascii="Montserrat" w:hAnsi="Montserrat"/>
          <w:sz w:val="24"/>
        </w:rPr>
        <w:t>untrained</w:t>
      </w:r>
      <w:r w:rsidRPr="00243812">
        <w:rPr>
          <w:rFonts w:ascii="Montserrat" w:hAnsi="Montserrat"/>
          <w:sz w:val="24"/>
        </w:rPr>
        <w:tab/>
      </w:r>
    </w:p>
    <w:p w14:paraId="0D1F8C2E" w14:textId="0EA9DC9A" w:rsidR="004E739B" w:rsidRPr="00243812" w:rsidRDefault="00243812" w:rsidP="00F01A18">
      <w:pPr>
        <w:pStyle w:val="NoSpacing"/>
        <w:rPr>
          <w:rFonts w:ascii="Montserrat" w:hAnsi="Montserrat"/>
          <w:sz w:val="24"/>
        </w:rPr>
      </w:pPr>
      <w:r w:rsidRPr="00243812">
        <w:rPr>
          <w:rFonts w:ascii="Montserrat" w:hAnsi="Montserrat"/>
          <w:sz w:val="24"/>
        </w:rPr>
        <w:t>1 - 10</w:t>
      </w:r>
      <w:r w:rsidR="006F60BF" w:rsidRPr="00243812">
        <w:rPr>
          <w:rFonts w:ascii="Montserrat" w:hAnsi="Montserrat"/>
          <w:sz w:val="24"/>
        </w:rPr>
        <w:tab/>
      </w:r>
      <w:r w:rsidRPr="00243812">
        <w:rPr>
          <w:rFonts w:ascii="Montserrat" w:hAnsi="Montserrat"/>
          <w:sz w:val="24"/>
        </w:rPr>
        <w:t>novice</w:t>
      </w:r>
      <w:r w:rsidRPr="00243812">
        <w:rPr>
          <w:rFonts w:ascii="Montserrat" w:hAnsi="Montserrat"/>
          <w:sz w:val="24"/>
        </w:rPr>
        <w:tab/>
      </w:r>
    </w:p>
    <w:p w14:paraId="0E5166ED" w14:textId="569AFA75" w:rsidR="004E739B" w:rsidRPr="00243812" w:rsidRDefault="00243812" w:rsidP="00F01A18">
      <w:pPr>
        <w:pStyle w:val="NoSpacing"/>
        <w:rPr>
          <w:rFonts w:ascii="Montserrat" w:hAnsi="Montserrat"/>
          <w:sz w:val="24"/>
        </w:rPr>
      </w:pPr>
      <w:r w:rsidRPr="00243812">
        <w:rPr>
          <w:rFonts w:ascii="Montserrat" w:hAnsi="Montserrat"/>
          <w:sz w:val="24"/>
        </w:rPr>
        <w:t>10 - 100</w:t>
      </w:r>
      <w:r w:rsidR="006F60BF" w:rsidRPr="00243812">
        <w:rPr>
          <w:rFonts w:ascii="Montserrat" w:hAnsi="Montserrat"/>
          <w:sz w:val="24"/>
        </w:rPr>
        <w:tab/>
      </w:r>
      <w:r w:rsidRPr="00243812">
        <w:rPr>
          <w:rFonts w:ascii="Montserrat" w:hAnsi="Montserrat"/>
          <w:sz w:val="24"/>
        </w:rPr>
        <w:t>apprentice</w:t>
      </w:r>
    </w:p>
    <w:p w14:paraId="63E65E00" w14:textId="66E1B1CC" w:rsidR="004E739B" w:rsidRPr="00243812" w:rsidRDefault="00243812" w:rsidP="00F01A18">
      <w:pPr>
        <w:pStyle w:val="NoSpacing"/>
        <w:rPr>
          <w:rFonts w:ascii="Montserrat" w:hAnsi="Montserrat"/>
          <w:sz w:val="24"/>
        </w:rPr>
      </w:pPr>
      <w:r w:rsidRPr="00243812">
        <w:rPr>
          <w:rFonts w:ascii="Montserrat" w:hAnsi="Montserrat"/>
          <w:sz w:val="24"/>
        </w:rPr>
        <w:t>100 -1000</w:t>
      </w:r>
      <w:r w:rsidR="006F60BF" w:rsidRPr="00243812">
        <w:rPr>
          <w:rFonts w:ascii="Montserrat" w:hAnsi="Montserrat"/>
          <w:sz w:val="24"/>
        </w:rPr>
        <w:tab/>
      </w:r>
      <w:r w:rsidRPr="00243812">
        <w:rPr>
          <w:rFonts w:ascii="Montserrat" w:hAnsi="Montserrat"/>
          <w:sz w:val="24"/>
        </w:rPr>
        <w:t>master</w:t>
      </w:r>
    </w:p>
    <w:p w14:paraId="17B0FFEB" w14:textId="62388E42" w:rsidR="004E739B" w:rsidRPr="00243812" w:rsidRDefault="00243812" w:rsidP="00F01A18">
      <w:pPr>
        <w:pStyle w:val="NoSpacing"/>
        <w:rPr>
          <w:rFonts w:ascii="Montserrat" w:hAnsi="Montserrat"/>
          <w:sz w:val="24"/>
        </w:rPr>
      </w:pPr>
      <w:r w:rsidRPr="00243812">
        <w:rPr>
          <w:rFonts w:ascii="Montserrat" w:hAnsi="Montserrat"/>
          <w:sz w:val="24"/>
        </w:rPr>
        <w:t>1000- 10,000</w:t>
      </w:r>
      <w:r w:rsidR="006F60BF" w:rsidRPr="00243812">
        <w:rPr>
          <w:rFonts w:ascii="Montserrat" w:hAnsi="Montserrat"/>
          <w:sz w:val="24"/>
        </w:rPr>
        <w:tab/>
      </w:r>
      <w:r w:rsidRPr="00243812">
        <w:rPr>
          <w:rFonts w:ascii="Montserrat" w:hAnsi="Montserrat"/>
          <w:sz w:val="24"/>
        </w:rPr>
        <w:t>adept</w:t>
      </w:r>
    </w:p>
    <w:p w14:paraId="7C568CA5" w14:textId="25413903" w:rsidR="004E739B" w:rsidRPr="00243812" w:rsidRDefault="00243812" w:rsidP="00F01A18">
      <w:pPr>
        <w:pStyle w:val="NoSpacing"/>
        <w:rPr>
          <w:rFonts w:ascii="Montserrat" w:hAnsi="Montserrat"/>
          <w:sz w:val="24"/>
        </w:rPr>
      </w:pPr>
      <w:r w:rsidRPr="00243812">
        <w:rPr>
          <w:rFonts w:ascii="Montserrat" w:hAnsi="Montserrat"/>
          <w:sz w:val="24"/>
        </w:rPr>
        <w:t>10,000 - 100,000</w:t>
      </w:r>
      <w:r w:rsidR="006F60BF" w:rsidRPr="00243812">
        <w:rPr>
          <w:rFonts w:ascii="Montserrat" w:hAnsi="Montserrat"/>
          <w:sz w:val="24"/>
        </w:rPr>
        <w:tab/>
      </w:r>
      <w:r w:rsidRPr="00243812">
        <w:rPr>
          <w:rFonts w:ascii="Montserrat" w:hAnsi="Montserrat"/>
          <w:sz w:val="24"/>
        </w:rPr>
        <w:t>wizard</w:t>
      </w:r>
    </w:p>
    <w:p w14:paraId="1F5E9193" w14:textId="77777777" w:rsidR="004E739B" w:rsidRPr="00243812" w:rsidRDefault="00243812" w:rsidP="00F01A18">
      <w:pPr>
        <w:pStyle w:val="NoSpacing"/>
        <w:rPr>
          <w:rFonts w:ascii="Montserrat" w:hAnsi="Montserrat"/>
          <w:sz w:val="24"/>
        </w:rPr>
      </w:pPr>
      <w:r w:rsidRPr="00243812">
        <w:rPr>
          <w:rFonts w:ascii="Montserrat" w:hAnsi="Montserrat"/>
          <w:sz w:val="24"/>
        </w:rPr>
        <w:t>100,000 - 1,000,000</w:t>
      </w:r>
      <w:r w:rsidRPr="00243812">
        <w:rPr>
          <w:rFonts w:ascii="Montserrat" w:hAnsi="Montserrat"/>
          <w:sz w:val="24"/>
        </w:rPr>
        <w:tab/>
        <w:t>ascendant</w:t>
      </w:r>
    </w:p>
    <w:p w14:paraId="0A038328" w14:textId="77777777" w:rsidR="004E739B" w:rsidRPr="00243812" w:rsidRDefault="00243812" w:rsidP="00F01A18">
      <w:pPr>
        <w:pStyle w:val="NoSpacing"/>
        <w:rPr>
          <w:rFonts w:ascii="Montserrat" w:hAnsi="Montserrat"/>
          <w:sz w:val="24"/>
        </w:rPr>
      </w:pPr>
      <w:r w:rsidRPr="00243812">
        <w:rPr>
          <w:rFonts w:ascii="Montserrat" w:hAnsi="Montserrat"/>
          <w:sz w:val="24"/>
        </w:rPr>
        <w:t>1,000,000 - 10,000,000</w:t>
      </w:r>
      <w:r w:rsidRPr="00243812">
        <w:rPr>
          <w:rFonts w:ascii="Montserrat" w:hAnsi="Montserrat"/>
          <w:sz w:val="24"/>
        </w:rPr>
        <w:tab/>
        <w:t>avatar</w:t>
      </w:r>
    </w:p>
    <w:p w14:paraId="43CB4556" w14:textId="77777777" w:rsidR="004E739B" w:rsidRPr="00243812" w:rsidRDefault="00243812" w:rsidP="00F01A18">
      <w:pPr>
        <w:pStyle w:val="NoSpacing"/>
        <w:rPr>
          <w:rFonts w:ascii="Montserrat" w:hAnsi="Montserrat"/>
          <w:sz w:val="24"/>
        </w:rPr>
      </w:pPr>
      <w:r w:rsidRPr="00243812">
        <w:rPr>
          <w:rFonts w:ascii="Montserrat" w:hAnsi="Montserrat"/>
          <w:sz w:val="24"/>
        </w:rPr>
        <w:t>10,000,000 - 100,000,000</w:t>
      </w:r>
      <w:r w:rsidRPr="00243812">
        <w:rPr>
          <w:rFonts w:ascii="Montserrat" w:hAnsi="Montserrat"/>
          <w:sz w:val="24"/>
        </w:rPr>
        <w:tab/>
        <w:t>demigod</w:t>
      </w:r>
    </w:p>
    <w:p w14:paraId="682FC9BC" w14:textId="77777777" w:rsidR="004E739B" w:rsidRPr="00243812" w:rsidRDefault="00243812" w:rsidP="00F01A18">
      <w:pPr>
        <w:pStyle w:val="NoSpacing"/>
        <w:rPr>
          <w:rFonts w:ascii="Montserrat" w:hAnsi="Montserrat"/>
          <w:sz w:val="24"/>
        </w:rPr>
      </w:pPr>
      <w:r w:rsidRPr="00243812">
        <w:rPr>
          <w:rFonts w:ascii="Montserrat" w:hAnsi="Montserrat"/>
          <w:sz w:val="24"/>
        </w:rPr>
        <w:t>100,000,000 - 1,000,000,000</w:t>
      </w:r>
      <w:r w:rsidRPr="00243812">
        <w:rPr>
          <w:rFonts w:ascii="Montserrat" w:hAnsi="Montserrat"/>
          <w:sz w:val="24"/>
        </w:rPr>
        <w:tab/>
        <w:t>god</w:t>
      </w:r>
    </w:p>
    <w:p w14:paraId="0C5B14CE" w14:textId="77777777" w:rsidR="004E739B" w:rsidRPr="00243812" w:rsidRDefault="004E739B" w:rsidP="00F01A18">
      <w:pPr>
        <w:pStyle w:val="NoSpacing"/>
        <w:rPr>
          <w:rFonts w:ascii="Montserrat" w:hAnsi="Montserrat"/>
          <w:sz w:val="24"/>
        </w:rPr>
      </w:pPr>
    </w:p>
    <w:p w14:paraId="1D39DEB5" w14:textId="04CCED37" w:rsidR="004E739B" w:rsidRPr="00243812" w:rsidRDefault="00243812" w:rsidP="00F01A18">
      <w:pPr>
        <w:pStyle w:val="NoSpacing"/>
        <w:rPr>
          <w:rFonts w:ascii="Montserrat" w:hAnsi="Montserrat"/>
          <w:sz w:val="24"/>
        </w:rPr>
      </w:pPr>
      <w:r w:rsidRPr="00243812">
        <w:rPr>
          <w:rFonts w:ascii="Montserrat" w:hAnsi="Montserrat"/>
          <w:sz w:val="24"/>
        </w:rPr>
        <w:t>Orders of Magnitude (</w:t>
      </w:r>
      <w:r w:rsidR="008973B8" w:rsidRPr="00243812">
        <w:rPr>
          <w:rFonts w:ascii="Montserrat" w:hAnsi="Montserrat"/>
          <w:sz w:val="24"/>
        </w:rPr>
        <w:t>Order of Magnitude</w:t>
      </w:r>
      <w:r w:rsidRPr="00243812">
        <w:rPr>
          <w:rFonts w:ascii="Montserrat" w:hAnsi="Montserrat"/>
          <w:sz w:val="24"/>
        </w:rPr>
        <w:t>)</w:t>
      </w:r>
    </w:p>
    <w:p w14:paraId="50217E40" w14:textId="77777777" w:rsidR="004E739B" w:rsidRPr="00243812" w:rsidRDefault="004E739B" w:rsidP="00F01A18">
      <w:pPr>
        <w:pStyle w:val="NoSpacing"/>
        <w:rPr>
          <w:rFonts w:ascii="Montserrat" w:hAnsi="Montserrat"/>
          <w:sz w:val="24"/>
        </w:rPr>
      </w:pPr>
    </w:p>
    <w:p w14:paraId="2FF53571" w14:textId="6FC0E349" w:rsidR="004E739B" w:rsidRPr="00243812" w:rsidRDefault="008973B8" w:rsidP="00F01A18">
      <w:pPr>
        <w:pStyle w:val="NoSpacing"/>
        <w:rPr>
          <w:rFonts w:ascii="Montserrat" w:hAnsi="Montserrat"/>
          <w:sz w:val="24"/>
        </w:rPr>
      </w:pPr>
      <w:r w:rsidRPr="00243812">
        <w:rPr>
          <w:rFonts w:ascii="Montserrat" w:hAnsi="Montserrat"/>
          <w:sz w:val="24"/>
        </w:rPr>
        <w:t>Order of Magnitude relational</w:t>
      </w:r>
    </w:p>
    <w:p w14:paraId="6D1001DF" w14:textId="77777777" w:rsidR="004E739B" w:rsidRPr="00243812" w:rsidRDefault="00243812" w:rsidP="00F01A18">
      <w:pPr>
        <w:pStyle w:val="NoSpacing"/>
        <w:rPr>
          <w:rFonts w:ascii="Montserrat" w:hAnsi="Montserrat"/>
          <w:sz w:val="24"/>
        </w:rPr>
      </w:pPr>
      <w:r w:rsidRPr="00243812">
        <w:rPr>
          <w:rFonts w:ascii="Montserrat" w:hAnsi="Montserrat"/>
          <w:sz w:val="24"/>
        </w:rPr>
        <w:t>Distinctive spheres of reletive familiarity from the perspective of the individual.</w:t>
      </w:r>
    </w:p>
    <w:p w14:paraId="1A24AF57" w14:textId="77777777" w:rsidR="004E739B" w:rsidRPr="00243812" w:rsidRDefault="004E739B" w:rsidP="00F01A18">
      <w:pPr>
        <w:pStyle w:val="NoSpacing"/>
        <w:rPr>
          <w:rFonts w:ascii="Montserrat" w:hAnsi="Montserrat"/>
          <w:sz w:val="24"/>
        </w:rPr>
      </w:pPr>
    </w:p>
    <w:p w14:paraId="0C6762AB" w14:textId="02EB9CE3" w:rsidR="004E739B" w:rsidRPr="00243812" w:rsidRDefault="008973B8" w:rsidP="00F01A18">
      <w:pPr>
        <w:pStyle w:val="NoSpacing"/>
        <w:rPr>
          <w:rFonts w:ascii="Montserrat" w:hAnsi="Montserrat"/>
          <w:sz w:val="24"/>
        </w:rPr>
      </w:pPr>
      <w:r w:rsidRPr="00243812">
        <w:rPr>
          <w:rFonts w:ascii="Montserrat" w:hAnsi="Montserrat"/>
          <w:sz w:val="24"/>
        </w:rPr>
        <w:t>Order of Magnitude</w:t>
      </w:r>
      <w:r w:rsidRPr="00243812">
        <w:rPr>
          <w:rFonts w:ascii="Montserrat" w:hAnsi="Montserrat"/>
          <w:sz w:val="24"/>
        </w:rPr>
        <w:tab/>
        <w:t>familiarity</w:t>
      </w:r>
      <w:r w:rsidRPr="00243812">
        <w:rPr>
          <w:rFonts w:ascii="Montserrat" w:hAnsi="Montserrat"/>
          <w:sz w:val="24"/>
        </w:rPr>
        <w:tab/>
        <w:t>as if...</w:t>
      </w:r>
    </w:p>
    <w:p w14:paraId="7540E73A" w14:textId="77777777"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own soul</w:t>
      </w:r>
      <w:r w:rsidRPr="00243812">
        <w:rPr>
          <w:rFonts w:ascii="Montserrat" w:hAnsi="Montserrat"/>
          <w:sz w:val="24"/>
        </w:rPr>
        <w:tab/>
        <w:t>...of one’s own essence</w:t>
      </w:r>
    </w:p>
    <w:p w14:paraId="55F3833F" w14:textId="77777777"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own self</w:t>
      </w:r>
      <w:r w:rsidRPr="00243812">
        <w:rPr>
          <w:rFonts w:ascii="Montserrat" w:hAnsi="Montserrat"/>
          <w:sz w:val="24"/>
        </w:rPr>
        <w:tab/>
        <w:t>...of one’s own psyche or mind</w:t>
      </w:r>
    </w:p>
    <w:p w14:paraId="79FEE65E" w14:textId="77777777"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intimate other</w:t>
      </w:r>
      <w:r w:rsidRPr="00243812">
        <w:rPr>
          <w:rFonts w:ascii="Montserrat" w:hAnsi="Montserrat"/>
          <w:sz w:val="24"/>
        </w:rPr>
        <w:tab/>
        <w:t>...lovers, loved ones, intimite friends / enemies</w:t>
      </w:r>
    </w:p>
    <w:p w14:paraId="42D8A639" w14:textId="77777777"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 xml:space="preserve">acquaintance </w:t>
      </w:r>
      <w:r w:rsidRPr="00243812">
        <w:rPr>
          <w:rFonts w:ascii="Montserrat" w:hAnsi="Montserrat"/>
          <w:sz w:val="24"/>
        </w:rPr>
        <w:tab/>
        <w:t>...of casual / superficial interaction</w:t>
      </w:r>
    </w:p>
    <w:p w14:paraId="0C6DBF23" w14:textId="3D480CDE"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icon</w:t>
      </w:r>
      <w:r w:rsidR="006F60BF" w:rsidRPr="00243812">
        <w:rPr>
          <w:rFonts w:ascii="Montserrat" w:hAnsi="Montserrat"/>
          <w:sz w:val="24"/>
        </w:rPr>
        <w:t xml:space="preserve"> </w:t>
      </w:r>
      <w:r w:rsidRPr="00243812">
        <w:rPr>
          <w:rFonts w:ascii="Montserrat" w:hAnsi="Montserrat"/>
          <w:sz w:val="24"/>
        </w:rPr>
        <w:tab/>
        <w:t>...seen, recognizable, but not interacted with</w:t>
      </w:r>
    </w:p>
    <w:p w14:paraId="694A60CD" w14:textId="1565E339"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cypher</w:t>
      </w:r>
      <w:r w:rsidR="006F60BF" w:rsidRPr="00243812">
        <w:rPr>
          <w:rFonts w:ascii="Montserrat" w:hAnsi="Montserrat"/>
          <w:sz w:val="24"/>
        </w:rPr>
        <w:t xml:space="preserve"> </w:t>
      </w:r>
      <w:r w:rsidRPr="00243812">
        <w:rPr>
          <w:rFonts w:ascii="Montserrat" w:hAnsi="Montserrat"/>
          <w:sz w:val="24"/>
        </w:rPr>
        <w:tab/>
        <w:t>...never interacted, presumed to exist</w:t>
      </w:r>
    </w:p>
    <w:p w14:paraId="6570966D" w14:textId="7E08418D"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foreign</w:t>
      </w:r>
      <w:r w:rsidR="006F60BF" w:rsidRPr="00243812">
        <w:rPr>
          <w:rFonts w:ascii="Montserrat" w:hAnsi="Montserrat"/>
          <w:sz w:val="24"/>
        </w:rPr>
        <w:t xml:space="preserve"> </w:t>
      </w:r>
      <w:r w:rsidRPr="00243812">
        <w:rPr>
          <w:rFonts w:ascii="Montserrat" w:hAnsi="Montserrat"/>
          <w:sz w:val="24"/>
        </w:rPr>
        <w:tab/>
        <w:t>...unfamiliar in dress, habit...</w:t>
      </w:r>
    </w:p>
    <w:p w14:paraId="2B47BA67" w14:textId="1068D557"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alien</w:t>
      </w:r>
      <w:r w:rsidR="006F60BF" w:rsidRPr="00243812">
        <w:rPr>
          <w:rFonts w:ascii="Montserrat" w:hAnsi="Montserrat"/>
          <w:sz w:val="24"/>
        </w:rPr>
        <w:t xml:space="preserve"> </w:t>
      </w:r>
      <w:r w:rsidRPr="00243812">
        <w:rPr>
          <w:rFonts w:ascii="Montserrat" w:hAnsi="Montserrat"/>
          <w:sz w:val="24"/>
        </w:rPr>
        <w:tab/>
        <w:t>...unfamiliar in appearance, nature, design...</w:t>
      </w:r>
    </w:p>
    <w:p w14:paraId="79C6BCFC" w14:textId="77777777"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 xml:space="preserve">abstract </w:t>
      </w:r>
      <w:r w:rsidRPr="00243812">
        <w:rPr>
          <w:rFonts w:ascii="Montserrat" w:hAnsi="Montserrat"/>
          <w:sz w:val="24"/>
        </w:rPr>
        <w:tab/>
        <w:t>...lacking coherent, recognizable features</w:t>
      </w:r>
    </w:p>
    <w:p w14:paraId="584CF8E5" w14:textId="76BD4C2C"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unknown</w:t>
      </w:r>
      <w:r w:rsidR="006F60BF" w:rsidRPr="00243812">
        <w:rPr>
          <w:rFonts w:ascii="Montserrat" w:hAnsi="Montserrat"/>
          <w:sz w:val="24"/>
        </w:rPr>
        <w:t xml:space="preserve"> </w:t>
      </w:r>
      <w:r w:rsidRPr="00243812">
        <w:rPr>
          <w:rFonts w:ascii="Montserrat" w:hAnsi="Montserrat"/>
          <w:sz w:val="24"/>
        </w:rPr>
        <w:tab/>
      </w:r>
      <w:r w:rsidRPr="00243812">
        <w:rPr>
          <w:rFonts w:ascii="Montserrat" w:hAnsi="Montserrat"/>
          <w:sz w:val="24"/>
        </w:rPr>
        <w:t>...unregarded, unexperienced</w:t>
      </w:r>
    </w:p>
    <w:p w14:paraId="1BF55205" w14:textId="05B632D9"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unknowable</w:t>
      </w:r>
      <w:r w:rsidR="006F60BF" w:rsidRPr="00243812">
        <w:rPr>
          <w:rFonts w:ascii="Montserrat" w:hAnsi="Montserrat"/>
          <w:sz w:val="24"/>
        </w:rPr>
        <w:t xml:space="preserve"> </w:t>
      </w:r>
      <w:r w:rsidRPr="00243812">
        <w:rPr>
          <w:rFonts w:ascii="Montserrat" w:hAnsi="Montserrat"/>
          <w:sz w:val="24"/>
        </w:rPr>
        <w:tab/>
        <w:t xml:space="preserve">...indefinable, unrelatable </w:t>
      </w:r>
    </w:p>
    <w:p w14:paraId="2D5841B7" w14:textId="77777777" w:rsidR="004E739B" w:rsidRPr="00243812" w:rsidRDefault="004E739B" w:rsidP="00F01A18">
      <w:pPr>
        <w:pStyle w:val="NoSpacing"/>
        <w:rPr>
          <w:rFonts w:ascii="Montserrat" w:hAnsi="Montserrat"/>
          <w:sz w:val="24"/>
        </w:rPr>
      </w:pPr>
    </w:p>
    <w:p w14:paraId="2DDDD04A" w14:textId="0BBF0341" w:rsidR="004E739B" w:rsidRPr="00243812" w:rsidRDefault="008973B8" w:rsidP="00F01A18">
      <w:pPr>
        <w:pStyle w:val="NoSpacing"/>
        <w:rPr>
          <w:rFonts w:ascii="Montserrat" w:hAnsi="Montserrat"/>
          <w:sz w:val="24"/>
        </w:rPr>
      </w:pPr>
      <w:r w:rsidRPr="00243812">
        <w:rPr>
          <w:rFonts w:ascii="Montserrat" w:hAnsi="Montserrat"/>
          <w:sz w:val="24"/>
        </w:rPr>
        <w:t>Order of Magnitude situational</w:t>
      </w:r>
    </w:p>
    <w:p w14:paraId="318C7350" w14:textId="77777777" w:rsidR="004E739B" w:rsidRPr="00243812" w:rsidRDefault="00243812" w:rsidP="00F01A18">
      <w:pPr>
        <w:pStyle w:val="NoSpacing"/>
        <w:rPr>
          <w:rFonts w:ascii="Montserrat" w:hAnsi="Montserrat"/>
          <w:sz w:val="24"/>
        </w:rPr>
      </w:pPr>
      <w:r w:rsidRPr="00243812">
        <w:rPr>
          <w:rFonts w:ascii="Montserrat" w:hAnsi="Montserrat"/>
          <w:sz w:val="24"/>
        </w:rPr>
        <w:t>Distinctive spheres of reletive accessibility from the perspective of the individual.</w:t>
      </w:r>
    </w:p>
    <w:p w14:paraId="74308206" w14:textId="77777777" w:rsidR="004E739B" w:rsidRPr="00243812" w:rsidRDefault="004E739B" w:rsidP="00F01A18">
      <w:pPr>
        <w:pStyle w:val="NoSpacing"/>
        <w:rPr>
          <w:rFonts w:ascii="Montserrat" w:hAnsi="Montserrat"/>
          <w:sz w:val="24"/>
        </w:rPr>
      </w:pPr>
    </w:p>
    <w:p w14:paraId="03F928B4" w14:textId="42DA2445" w:rsidR="004E739B" w:rsidRPr="00243812" w:rsidRDefault="008973B8" w:rsidP="00F01A18">
      <w:pPr>
        <w:pStyle w:val="NoSpacing"/>
        <w:rPr>
          <w:rFonts w:ascii="Montserrat" w:hAnsi="Montserrat"/>
          <w:sz w:val="24"/>
        </w:rPr>
      </w:pPr>
      <w:r w:rsidRPr="00243812">
        <w:rPr>
          <w:rFonts w:ascii="Montserrat" w:hAnsi="Montserrat"/>
          <w:sz w:val="24"/>
        </w:rPr>
        <w:t>Order of Magnitude</w:t>
      </w:r>
      <w:r w:rsidRPr="00243812">
        <w:rPr>
          <w:rFonts w:ascii="Montserrat" w:hAnsi="Montserrat"/>
          <w:sz w:val="24"/>
        </w:rPr>
        <w:tab/>
        <w:t>time</w:t>
      </w:r>
      <w:r w:rsidRPr="00243812">
        <w:rPr>
          <w:rFonts w:ascii="Montserrat" w:hAnsi="Montserrat"/>
          <w:sz w:val="24"/>
        </w:rPr>
        <w:tab/>
        <w:t>range (spherical:linear)</w:t>
      </w:r>
    </w:p>
    <w:p w14:paraId="089B3312" w14:textId="77777777"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instant</w:t>
      </w:r>
      <w:r w:rsidRPr="00243812">
        <w:rPr>
          <w:rFonts w:ascii="Montserrat" w:hAnsi="Montserrat"/>
          <w:sz w:val="24"/>
        </w:rPr>
        <w:tab/>
        <w:t>none: touch</w:t>
      </w:r>
    </w:p>
    <w:p w14:paraId="4502FD6D" w14:textId="77777777"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moment</w:t>
      </w:r>
      <w:r w:rsidRPr="00243812">
        <w:rPr>
          <w:rFonts w:ascii="Montserrat" w:hAnsi="Montserrat"/>
          <w:sz w:val="24"/>
        </w:rPr>
        <w:tab/>
        <w:t>touch: full reach</w:t>
      </w:r>
    </w:p>
    <w:p w14:paraId="1EC107CE" w14:textId="77777777"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hour</w:t>
      </w:r>
      <w:r w:rsidRPr="00243812">
        <w:rPr>
          <w:rFonts w:ascii="Montserrat" w:hAnsi="Montserrat"/>
          <w:sz w:val="24"/>
        </w:rPr>
        <w:tab/>
        <w:t>full reach: near horizon</w:t>
      </w:r>
    </w:p>
    <w:p w14:paraId="6E552F11" w14:textId="77777777"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day</w:t>
      </w:r>
      <w:r w:rsidRPr="00243812">
        <w:rPr>
          <w:rFonts w:ascii="Montserrat" w:hAnsi="Montserrat"/>
          <w:sz w:val="24"/>
        </w:rPr>
        <w:tab/>
        <w:t>near horizon: far horizon</w:t>
      </w:r>
    </w:p>
    <w:p w14:paraId="54FB9915" w14:textId="7B3AFFFC"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week</w:t>
      </w:r>
      <w:r w:rsidR="006F60BF" w:rsidRPr="00243812">
        <w:rPr>
          <w:rFonts w:ascii="Montserrat" w:hAnsi="Montserrat"/>
          <w:sz w:val="24"/>
        </w:rPr>
        <w:t xml:space="preserve"> </w:t>
      </w:r>
      <w:r w:rsidRPr="00243812">
        <w:rPr>
          <w:rFonts w:ascii="Montserrat" w:hAnsi="Montserrat"/>
          <w:sz w:val="24"/>
        </w:rPr>
        <w:tab/>
        <w:t>far horizon: planetary diameter</w:t>
      </w:r>
    </w:p>
    <w:p w14:paraId="532CA8D9" w14:textId="13C320B6"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month</w:t>
      </w:r>
      <w:r w:rsidR="006F60BF" w:rsidRPr="00243812">
        <w:rPr>
          <w:rFonts w:ascii="Montserrat" w:hAnsi="Montserrat"/>
          <w:sz w:val="24"/>
        </w:rPr>
        <w:t xml:space="preserve"> </w:t>
      </w:r>
      <w:r w:rsidRPr="00243812">
        <w:rPr>
          <w:rFonts w:ascii="Montserrat" w:hAnsi="Montserrat"/>
          <w:sz w:val="24"/>
        </w:rPr>
        <w:tab/>
        <w:t>diameter as radius: to moon</w:t>
      </w:r>
    </w:p>
    <w:p w14:paraId="73566E16" w14:textId="5E362291"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year</w:t>
      </w:r>
      <w:r w:rsidR="006F60BF" w:rsidRPr="00243812">
        <w:rPr>
          <w:rFonts w:ascii="Montserrat" w:hAnsi="Montserrat"/>
          <w:sz w:val="24"/>
        </w:rPr>
        <w:t xml:space="preserve"> </w:t>
      </w:r>
      <w:r w:rsidRPr="00243812">
        <w:rPr>
          <w:rFonts w:ascii="Montserrat" w:hAnsi="Montserrat"/>
          <w:sz w:val="24"/>
        </w:rPr>
        <w:tab/>
        <w:t>moon orbital radius: to sun</w:t>
      </w:r>
    </w:p>
    <w:p w14:paraId="55CA395A" w14:textId="6645EF7E"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decade</w:t>
      </w:r>
      <w:r w:rsidR="006F60BF" w:rsidRPr="00243812">
        <w:rPr>
          <w:rFonts w:ascii="Montserrat" w:hAnsi="Montserrat"/>
          <w:sz w:val="24"/>
        </w:rPr>
        <w:t xml:space="preserve"> </w:t>
      </w:r>
      <w:r w:rsidRPr="00243812">
        <w:rPr>
          <w:rFonts w:ascii="Montserrat" w:hAnsi="Montserrat"/>
          <w:sz w:val="24"/>
        </w:rPr>
        <w:tab/>
        <w:t xml:space="preserve">Planetery orbital radius: to Alpha Centuari </w:t>
      </w:r>
    </w:p>
    <w:p w14:paraId="4A07192C" w14:textId="77777777"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century</w:t>
      </w:r>
      <w:r w:rsidRPr="00243812">
        <w:rPr>
          <w:rFonts w:ascii="Montserrat" w:hAnsi="Montserrat"/>
          <w:sz w:val="24"/>
        </w:rPr>
        <w:tab/>
        <w:t xml:space="preserve"> Sol/Alpha Centuari radial: edge, local group</w:t>
      </w:r>
    </w:p>
    <w:p w14:paraId="0D5D80E8" w14:textId="1746699F"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millennium</w:t>
      </w:r>
      <w:r w:rsidR="006F60BF" w:rsidRPr="00243812">
        <w:rPr>
          <w:rFonts w:ascii="Montserrat" w:hAnsi="Montserrat"/>
          <w:sz w:val="24"/>
        </w:rPr>
        <w:t xml:space="preserve"> </w:t>
      </w:r>
      <w:r w:rsidRPr="00243812">
        <w:rPr>
          <w:rFonts w:ascii="Montserrat" w:hAnsi="Montserrat"/>
          <w:sz w:val="24"/>
        </w:rPr>
        <w:tab/>
        <w:t>local group sphere: galactic diameter</w:t>
      </w:r>
    </w:p>
    <w:p w14:paraId="5727088A" w14:textId="7877F81C"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epoch (age)</w:t>
      </w:r>
      <w:r w:rsidR="006F60BF" w:rsidRPr="00243812">
        <w:rPr>
          <w:rFonts w:ascii="Montserrat" w:hAnsi="Montserrat"/>
          <w:sz w:val="24"/>
        </w:rPr>
        <w:t xml:space="preserve"> </w:t>
      </w:r>
      <w:r w:rsidRPr="00243812">
        <w:rPr>
          <w:rFonts w:ascii="Montserrat" w:hAnsi="Montserrat"/>
          <w:sz w:val="24"/>
        </w:rPr>
        <w:tab/>
        <w:t>galactic sphere: intergalactic</w:t>
      </w:r>
    </w:p>
    <w:p w14:paraId="0F7F822F" w14:textId="77777777" w:rsidR="004E739B" w:rsidRPr="00243812" w:rsidRDefault="00243812" w:rsidP="00F01A18">
      <w:pPr>
        <w:pStyle w:val="NoSpacing"/>
        <w:rPr>
          <w:rFonts w:ascii="Montserrat" w:hAnsi="Montserrat"/>
          <w:sz w:val="24"/>
        </w:rPr>
      </w:pPr>
      <w:r w:rsidRPr="00243812">
        <w:rPr>
          <w:rFonts w:ascii="Montserrat" w:hAnsi="Montserrat"/>
          <w:sz w:val="24"/>
        </w:rPr>
        <w:t>11</w:t>
      </w:r>
      <w:r w:rsidRPr="00243812">
        <w:rPr>
          <w:rFonts w:ascii="Montserrat" w:hAnsi="Montserrat"/>
          <w:sz w:val="24"/>
        </w:rPr>
        <w:tab/>
        <w:t>era</w:t>
      </w:r>
      <w:r w:rsidRPr="00243812">
        <w:rPr>
          <w:rFonts w:ascii="Montserrat" w:hAnsi="Montserrat"/>
          <w:sz w:val="24"/>
        </w:rPr>
        <w:tab/>
        <w:t>intergalactic sphere: universal core</w:t>
      </w:r>
    </w:p>
    <w:p w14:paraId="29B1F5B4" w14:textId="77777777" w:rsidR="004E739B" w:rsidRPr="00243812" w:rsidRDefault="00243812" w:rsidP="00F01A18">
      <w:pPr>
        <w:pStyle w:val="NoSpacing"/>
        <w:rPr>
          <w:rFonts w:ascii="Montserrat" w:hAnsi="Montserrat"/>
          <w:sz w:val="24"/>
        </w:rPr>
      </w:pPr>
      <w:r w:rsidRPr="00243812">
        <w:rPr>
          <w:rFonts w:ascii="Montserrat" w:hAnsi="Montserrat"/>
          <w:sz w:val="24"/>
        </w:rPr>
        <w:t>12</w:t>
      </w:r>
      <w:r w:rsidRPr="00243812">
        <w:rPr>
          <w:rFonts w:ascii="Montserrat" w:hAnsi="Montserrat"/>
          <w:sz w:val="24"/>
        </w:rPr>
        <w:tab/>
        <w:t>aeon</w:t>
      </w:r>
      <w:r w:rsidRPr="00243812">
        <w:rPr>
          <w:rFonts w:ascii="Montserrat" w:hAnsi="Montserrat"/>
          <w:sz w:val="24"/>
        </w:rPr>
        <w:tab/>
      </w:r>
      <w:r w:rsidRPr="00243812">
        <w:rPr>
          <w:rFonts w:ascii="Montserrat" w:hAnsi="Montserrat"/>
          <w:sz w:val="24"/>
        </w:rPr>
        <w:t>universal sphere: ...</w:t>
      </w:r>
    </w:p>
    <w:p w14:paraId="2B2BCFCF" w14:textId="77777777" w:rsidR="004E739B" w:rsidRPr="00243812" w:rsidRDefault="004E739B" w:rsidP="00F01A18">
      <w:pPr>
        <w:pStyle w:val="NoSpacing"/>
        <w:rPr>
          <w:rFonts w:ascii="Montserrat" w:hAnsi="Montserrat"/>
          <w:sz w:val="24"/>
        </w:rPr>
      </w:pPr>
    </w:p>
    <w:p w14:paraId="4AD014BC" w14:textId="0231F4B4" w:rsidR="004E739B" w:rsidRPr="00243812" w:rsidRDefault="008973B8" w:rsidP="00F01A18">
      <w:pPr>
        <w:pStyle w:val="NoSpacing"/>
        <w:rPr>
          <w:rFonts w:ascii="Montserrat" w:hAnsi="Montserrat"/>
          <w:sz w:val="24"/>
        </w:rPr>
      </w:pPr>
      <w:r w:rsidRPr="00243812">
        <w:rPr>
          <w:rFonts w:ascii="Montserrat" w:hAnsi="Montserrat"/>
          <w:sz w:val="24"/>
        </w:rPr>
        <w:t>Order of Magnitude ranking</w:t>
      </w:r>
    </w:p>
    <w:p w14:paraId="2BB856A7" w14:textId="77777777" w:rsidR="004E739B" w:rsidRPr="00243812" w:rsidRDefault="00243812" w:rsidP="00F01A18">
      <w:pPr>
        <w:pStyle w:val="NoSpacing"/>
        <w:rPr>
          <w:rFonts w:ascii="Montserrat" w:hAnsi="Montserrat"/>
          <w:sz w:val="24"/>
        </w:rPr>
      </w:pPr>
      <w:r w:rsidRPr="00243812">
        <w:rPr>
          <w:rFonts w:ascii="Montserrat" w:hAnsi="Montserrat"/>
          <w:sz w:val="24"/>
        </w:rPr>
        <w:t>Distinctive spheres ofvalue reletive to ranking of significance.</w:t>
      </w:r>
    </w:p>
    <w:p w14:paraId="59E0FCCA" w14:textId="77777777" w:rsidR="004E739B" w:rsidRPr="00243812" w:rsidRDefault="004E739B" w:rsidP="00F01A18">
      <w:pPr>
        <w:pStyle w:val="NoSpacing"/>
        <w:rPr>
          <w:rFonts w:ascii="Montserrat" w:hAnsi="Montserrat"/>
          <w:sz w:val="24"/>
        </w:rPr>
      </w:pPr>
    </w:p>
    <w:p w14:paraId="274EAD19" w14:textId="04EECA22" w:rsidR="004E739B" w:rsidRPr="00243812" w:rsidRDefault="008973B8" w:rsidP="00F01A18">
      <w:pPr>
        <w:pStyle w:val="NoSpacing"/>
        <w:rPr>
          <w:rFonts w:ascii="Montserrat" w:hAnsi="Montserrat"/>
          <w:sz w:val="24"/>
        </w:rPr>
      </w:pPr>
      <w:r w:rsidRPr="00243812">
        <w:rPr>
          <w:rFonts w:ascii="Montserrat" w:hAnsi="Montserrat"/>
          <w:sz w:val="24"/>
        </w:rPr>
        <w:t>Order of Magnitude</w:t>
      </w:r>
      <w:r w:rsidRPr="00243812">
        <w:rPr>
          <w:rFonts w:ascii="Montserrat" w:hAnsi="Montserrat"/>
          <w:sz w:val="24"/>
        </w:rPr>
        <w:tab/>
        <w:t>value</w:t>
      </w:r>
      <w:r w:rsidRPr="00243812">
        <w:rPr>
          <w:rFonts w:ascii="Montserrat" w:hAnsi="Montserrat"/>
          <w:sz w:val="24"/>
        </w:rPr>
        <w:tab/>
        <w:t>rank</w:t>
      </w:r>
      <w:r w:rsidRPr="00243812">
        <w:rPr>
          <w:rFonts w:ascii="Montserrat" w:hAnsi="Montserrat"/>
          <w:sz w:val="24"/>
        </w:rPr>
        <w:tab/>
        <w:t>significance</w:t>
      </w:r>
    </w:p>
    <w:p w14:paraId="10535826" w14:textId="77777777"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0.1 - 1</w:t>
      </w:r>
      <w:r w:rsidRPr="00243812">
        <w:rPr>
          <w:rFonts w:ascii="Montserrat" w:hAnsi="Montserrat"/>
          <w:sz w:val="24"/>
        </w:rPr>
        <w:tab/>
        <w:t>untrained</w:t>
      </w:r>
      <w:r w:rsidRPr="00243812">
        <w:rPr>
          <w:rFonts w:ascii="Montserrat" w:hAnsi="Montserrat"/>
          <w:sz w:val="24"/>
        </w:rPr>
        <w:tab/>
        <w:t>insignificant</w:t>
      </w:r>
    </w:p>
    <w:p w14:paraId="686968E4" w14:textId="77777777"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1 - 10</w:t>
      </w:r>
      <w:r w:rsidRPr="00243812">
        <w:rPr>
          <w:rFonts w:ascii="Montserrat" w:hAnsi="Montserrat"/>
          <w:sz w:val="24"/>
        </w:rPr>
        <w:tab/>
        <w:t>novice</w:t>
      </w:r>
      <w:r w:rsidRPr="00243812">
        <w:rPr>
          <w:rFonts w:ascii="Montserrat" w:hAnsi="Montserrat"/>
          <w:sz w:val="24"/>
        </w:rPr>
        <w:tab/>
        <w:t>obscure</w:t>
      </w:r>
    </w:p>
    <w:p w14:paraId="2EE9F0C9" w14:textId="77777777"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10 - 100</w:t>
      </w:r>
      <w:r w:rsidRPr="00243812">
        <w:rPr>
          <w:rFonts w:ascii="Montserrat" w:hAnsi="Montserrat"/>
          <w:sz w:val="24"/>
        </w:rPr>
        <w:tab/>
        <w:t>apprentice</w:t>
      </w:r>
      <w:r w:rsidRPr="00243812">
        <w:rPr>
          <w:rFonts w:ascii="Montserrat" w:hAnsi="Montserrat"/>
          <w:sz w:val="24"/>
        </w:rPr>
        <w:tab/>
        <w:t>minor</w:t>
      </w:r>
    </w:p>
    <w:p w14:paraId="5FC70F75" w14:textId="77777777"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100 -1000</w:t>
      </w:r>
      <w:r w:rsidRPr="00243812">
        <w:rPr>
          <w:rFonts w:ascii="Montserrat" w:hAnsi="Montserrat"/>
          <w:sz w:val="24"/>
        </w:rPr>
        <w:tab/>
        <w:t>master</w:t>
      </w:r>
      <w:r w:rsidRPr="00243812">
        <w:rPr>
          <w:rFonts w:ascii="Montserrat" w:hAnsi="Montserrat"/>
          <w:sz w:val="24"/>
        </w:rPr>
        <w:tab/>
        <w:t>significant</w:t>
      </w:r>
    </w:p>
    <w:p w14:paraId="72A8DD6F" w14:textId="77777777"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1000- 10,000</w:t>
      </w:r>
      <w:r w:rsidRPr="00243812">
        <w:rPr>
          <w:rFonts w:ascii="Montserrat" w:hAnsi="Montserrat"/>
          <w:sz w:val="24"/>
        </w:rPr>
        <w:tab/>
        <w:t>adept</w:t>
      </w:r>
      <w:r w:rsidRPr="00243812">
        <w:rPr>
          <w:rFonts w:ascii="Montserrat" w:hAnsi="Montserrat"/>
          <w:sz w:val="24"/>
        </w:rPr>
        <w:tab/>
        <w:t>obvious</w:t>
      </w:r>
    </w:p>
    <w:p w14:paraId="5343D4AC" w14:textId="77777777"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10,000 - 100,000</w:t>
      </w:r>
      <w:r w:rsidRPr="00243812">
        <w:rPr>
          <w:rFonts w:ascii="Montserrat" w:hAnsi="Montserrat"/>
          <w:sz w:val="24"/>
        </w:rPr>
        <w:tab/>
        <w:t>wizard</w:t>
      </w:r>
      <w:r w:rsidRPr="00243812">
        <w:rPr>
          <w:rFonts w:ascii="Montserrat" w:hAnsi="Montserrat"/>
          <w:sz w:val="24"/>
        </w:rPr>
        <w:tab/>
        <w:t>relevant</w:t>
      </w:r>
    </w:p>
    <w:p w14:paraId="6C42B34F" w14:textId="77777777"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100,000 - 1,000,000</w:t>
      </w:r>
      <w:r w:rsidRPr="00243812">
        <w:rPr>
          <w:rFonts w:ascii="Montserrat" w:hAnsi="Montserrat"/>
          <w:sz w:val="24"/>
        </w:rPr>
        <w:tab/>
        <w:t>ascendant</w:t>
      </w:r>
      <w:r w:rsidRPr="00243812">
        <w:rPr>
          <w:rFonts w:ascii="Montserrat" w:hAnsi="Montserrat"/>
          <w:sz w:val="24"/>
        </w:rPr>
        <w:tab/>
        <w:t>profound</w:t>
      </w:r>
    </w:p>
    <w:p w14:paraId="55E5BBF5" w14:textId="77777777"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1,000,000 - 10,000,000</w:t>
      </w:r>
      <w:r w:rsidRPr="00243812">
        <w:rPr>
          <w:rFonts w:ascii="Montserrat" w:hAnsi="Montserrat"/>
          <w:sz w:val="24"/>
        </w:rPr>
        <w:tab/>
        <w:t>avatar</w:t>
      </w:r>
      <w:r w:rsidRPr="00243812">
        <w:rPr>
          <w:rFonts w:ascii="Montserrat" w:hAnsi="Montserrat"/>
          <w:sz w:val="24"/>
        </w:rPr>
        <w:tab/>
        <w:t>extreme</w:t>
      </w:r>
    </w:p>
    <w:p w14:paraId="69689352" w14:textId="77777777"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10,000,000 - 100,000,000</w:t>
      </w:r>
      <w:r w:rsidRPr="00243812">
        <w:rPr>
          <w:rFonts w:ascii="Montserrat" w:hAnsi="Montserrat"/>
          <w:sz w:val="24"/>
        </w:rPr>
        <w:tab/>
        <w:t>demigod</w:t>
      </w:r>
      <w:r w:rsidRPr="00243812">
        <w:rPr>
          <w:rFonts w:ascii="Montserrat" w:hAnsi="Montserrat"/>
          <w:sz w:val="24"/>
        </w:rPr>
        <w:tab/>
        <w:t>imposing</w:t>
      </w:r>
    </w:p>
    <w:p w14:paraId="6BE8B183" w14:textId="77777777"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100,000,000 - 1,000,000,000</w:t>
      </w:r>
      <w:r w:rsidRPr="00243812">
        <w:rPr>
          <w:rFonts w:ascii="Montserrat" w:hAnsi="Montserrat"/>
          <w:sz w:val="24"/>
        </w:rPr>
        <w:tab/>
        <w:t>god</w:t>
      </w:r>
      <w:r w:rsidRPr="00243812">
        <w:rPr>
          <w:rFonts w:ascii="Montserrat" w:hAnsi="Montserrat"/>
          <w:sz w:val="24"/>
        </w:rPr>
        <w:tab/>
        <w:t>imperitive</w:t>
      </w:r>
    </w:p>
    <w:p w14:paraId="58EEF10A"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1,000,000,000 - 10,000,000,000</w:t>
      </w:r>
      <w:r w:rsidRPr="00243812">
        <w:rPr>
          <w:rFonts w:ascii="Montserrat" w:hAnsi="Montserrat"/>
          <w:sz w:val="24"/>
        </w:rPr>
        <w:tab/>
        <w:t>host</w:t>
      </w:r>
      <w:r w:rsidRPr="00243812">
        <w:rPr>
          <w:rFonts w:ascii="Montserrat" w:hAnsi="Montserrat"/>
          <w:sz w:val="24"/>
        </w:rPr>
        <w:tab/>
        <w:t>absolute</w:t>
      </w:r>
    </w:p>
    <w:p w14:paraId="61A1EF9D" w14:textId="77777777" w:rsidR="004E739B" w:rsidRPr="00243812" w:rsidRDefault="004E739B" w:rsidP="00F01A18">
      <w:pPr>
        <w:pStyle w:val="NoSpacing"/>
        <w:rPr>
          <w:rFonts w:ascii="Montserrat" w:hAnsi="Montserrat"/>
          <w:sz w:val="24"/>
        </w:rPr>
      </w:pPr>
    </w:p>
    <w:p w14:paraId="1C7231DB" w14:textId="77777777" w:rsidR="004E739B" w:rsidRPr="00243812" w:rsidRDefault="00243812" w:rsidP="00F01A18">
      <w:pPr>
        <w:pStyle w:val="NoSpacing"/>
        <w:rPr>
          <w:rFonts w:ascii="Montserrat" w:hAnsi="Montserrat"/>
          <w:sz w:val="24"/>
        </w:rPr>
      </w:pPr>
      <w:r w:rsidRPr="00243812">
        <w:rPr>
          <w:rFonts w:ascii="Montserrat" w:hAnsi="Montserrat"/>
          <w:sz w:val="24"/>
        </w:rPr>
        <w:t>Difficulty</w:t>
      </w:r>
    </w:p>
    <w:p w14:paraId="63EF4D89" w14:textId="6AC3B1B2" w:rsidR="004E739B" w:rsidRPr="00243812" w:rsidRDefault="00243812" w:rsidP="00F01A18">
      <w:pPr>
        <w:pStyle w:val="NoSpacing"/>
        <w:rPr>
          <w:rFonts w:ascii="Montserrat" w:hAnsi="Montserrat"/>
          <w:sz w:val="24"/>
        </w:rPr>
      </w:pPr>
      <w:r w:rsidRPr="00243812">
        <w:rPr>
          <w:rFonts w:ascii="Montserrat" w:hAnsi="Montserrat"/>
          <w:sz w:val="24"/>
        </w:rPr>
        <w:t>These values represent the relative difficulty within a given Order of Magnitude.</w:t>
      </w:r>
      <w:r w:rsidR="006F60BF" w:rsidRPr="00243812">
        <w:rPr>
          <w:rFonts w:ascii="Montserrat" w:hAnsi="Montserrat"/>
          <w:sz w:val="24"/>
        </w:rPr>
        <w:t xml:space="preserve"> </w:t>
      </w:r>
      <w:r w:rsidRPr="00243812">
        <w:rPr>
          <w:rFonts w:ascii="Montserrat" w:hAnsi="Montserrat"/>
          <w:sz w:val="24"/>
        </w:rPr>
        <w:t>This value is applied to the highest magnitude die of the roll, the lead die.</w:t>
      </w:r>
      <w:r w:rsidR="006F60BF" w:rsidRPr="00243812">
        <w:rPr>
          <w:rFonts w:ascii="Montserrat" w:hAnsi="Montserrat"/>
          <w:sz w:val="24"/>
        </w:rPr>
        <w:t xml:space="preserve"> </w:t>
      </w:r>
      <w:r w:rsidRPr="00243812">
        <w:rPr>
          <w:rFonts w:ascii="Montserrat" w:hAnsi="Montserrat"/>
          <w:sz w:val="24"/>
        </w:rPr>
        <w:t>If the aptitude, or rating, of the ability or attribute in use exceeds the difficulty, the success is automatic save for a token roll to check for a critical success or failure.</w:t>
      </w:r>
    </w:p>
    <w:p w14:paraId="6E7E7CB3" w14:textId="77777777" w:rsidR="004E739B" w:rsidRPr="00243812" w:rsidRDefault="004E739B" w:rsidP="00F01A18">
      <w:pPr>
        <w:pStyle w:val="NoSpacing"/>
        <w:rPr>
          <w:rFonts w:ascii="Montserrat" w:hAnsi="Montserrat"/>
          <w:sz w:val="24"/>
        </w:rPr>
      </w:pPr>
    </w:p>
    <w:p w14:paraId="0582C981" w14:textId="77777777" w:rsidR="004E739B" w:rsidRPr="00243812" w:rsidRDefault="00243812" w:rsidP="00F01A18">
      <w:pPr>
        <w:pStyle w:val="NoSpacing"/>
        <w:rPr>
          <w:rFonts w:ascii="Montserrat" w:hAnsi="Montserrat"/>
          <w:sz w:val="24"/>
        </w:rPr>
      </w:pPr>
      <w:r w:rsidRPr="00243812">
        <w:rPr>
          <w:rFonts w:ascii="Montserrat" w:hAnsi="Montserrat"/>
          <w:sz w:val="24"/>
        </w:rPr>
        <w:t>OV</w:t>
      </w:r>
      <w:r w:rsidRPr="00243812">
        <w:rPr>
          <w:rFonts w:ascii="Montserrat" w:hAnsi="Montserrat"/>
          <w:sz w:val="24"/>
        </w:rPr>
        <w:tab/>
        <w:t>relative</w:t>
      </w:r>
    </w:p>
    <w:p w14:paraId="057911B0"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damn near impossible - natural crit only</w:t>
      </w:r>
    </w:p>
    <w:p w14:paraId="10A84CC8" w14:textId="77777777"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r>
      <w:r w:rsidRPr="00243812">
        <w:rPr>
          <w:rFonts w:ascii="Montserrat" w:hAnsi="Montserrat"/>
          <w:sz w:val="24"/>
        </w:rPr>
        <w:t>damn hard - critical success needed</w:t>
      </w:r>
    </w:p>
    <w:p w14:paraId="23963ED8" w14:textId="77777777"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extremely hard</w:t>
      </w:r>
    </w:p>
    <w:p w14:paraId="55F5A20F" w14:textId="77777777"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very, very hard</w:t>
      </w:r>
    </w:p>
    <w:p w14:paraId="4B56FF20" w14:textId="77777777"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very hard</w:t>
      </w:r>
    </w:p>
    <w:p w14:paraId="63865B1F" w14:textId="77777777"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hard</w:t>
      </w:r>
    </w:p>
    <w:p w14:paraId="34628EB4" w14:textId="77777777"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difficult</w:t>
      </w:r>
    </w:p>
    <w:p w14:paraId="44094C15" w14:textId="77777777"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significant</w:t>
      </w:r>
    </w:p>
    <w:p w14:paraId="33B8A06A" w14:textId="77777777"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easy</w:t>
      </w:r>
    </w:p>
    <w:p w14:paraId="4CEED3BB" w14:textId="77777777"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effortless</w:t>
      </w:r>
    </w:p>
    <w:p w14:paraId="013D82E1" w14:textId="77777777" w:rsidR="004E739B" w:rsidRPr="00243812" w:rsidRDefault="004E739B" w:rsidP="00F01A18">
      <w:pPr>
        <w:pStyle w:val="NoSpacing"/>
        <w:rPr>
          <w:rFonts w:ascii="Montserrat" w:hAnsi="Montserrat"/>
          <w:sz w:val="24"/>
        </w:rPr>
      </w:pPr>
    </w:p>
    <w:p w14:paraId="2FD2B254" w14:textId="77777777" w:rsidR="004E739B" w:rsidRPr="00243812" w:rsidRDefault="00243812" w:rsidP="00F01A18">
      <w:pPr>
        <w:pStyle w:val="NoSpacing"/>
        <w:rPr>
          <w:rFonts w:ascii="Montserrat" w:hAnsi="Montserrat"/>
          <w:sz w:val="24"/>
        </w:rPr>
      </w:pPr>
      <w:r w:rsidRPr="00243812">
        <w:rPr>
          <w:rFonts w:ascii="Montserrat" w:hAnsi="Montserrat"/>
          <w:sz w:val="24"/>
        </w:rPr>
        <w:t>Severity</w:t>
      </w:r>
    </w:p>
    <w:p w14:paraId="41100A06" w14:textId="77777777" w:rsidR="004E739B" w:rsidRPr="00243812" w:rsidRDefault="004E739B" w:rsidP="00F01A18">
      <w:pPr>
        <w:pStyle w:val="NoSpacing"/>
        <w:rPr>
          <w:rFonts w:ascii="Montserrat" w:hAnsi="Montserrat"/>
          <w:sz w:val="24"/>
        </w:rPr>
      </w:pPr>
    </w:p>
    <w:p w14:paraId="1F5D4E6D" w14:textId="765E046F" w:rsidR="004E739B" w:rsidRPr="00243812" w:rsidRDefault="008973B8" w:rsidP="00F01A18">
      <w:pPr>
        <w:pStyle w:val="NoSpacing"/>
        <w:rPr>
          <w:rFonts w:ascii="Montserrat" w:hAnsi="Montserrat"/>
          <w:sz w:val="24"/>
        </w:rPr>
      </w:pPr>
      <w:r w:rsidRPr="00243812">
        <w:rPr>
          <w:rFonts w:ascii="Montserrat" w:hAnsi="Montserrat"/>
          <w:sz w:val="24"/>
        </w:rPr>
        <w:t>Order of Magnitude</w:t>
      </w:r>
      <w:r w:rsidRPr="00243812">
        <w:rPr>
          <w:rFonts w:ascii="Montserrat" w:hAnsi="Montserrat"/>
          <w:sz w:val="24"/>
        </w:rPr>
        <w:tab/>
        <w:t>D range</w:t>
      </w:r>
      <w:r w:rsidRPr="00243812">
        <w:rPr>
          <w:rFonts w:ascii="Montserrat" w:hAnsi="Montserrat"/>
          <w:sz w:val="24"/>
        </w:rPr>
        <w:tab/>
        <w:t>damage</w:t>
      </w:r>
      <w:r w:rsidRPr="00243812">
        <w:rPr>
          <w:rFonts w:ascii="Montserrat" w:hAnsi="Montserrat"/>
          <w:sz w:val="24"/>
        </w:rPr>
        <w:tab/>
        <w:t>dormancy (%)</w:t>
      </w:r>
      <w:r w:rsidRPr="00243812">
        <w:rPr>
          <w:rFonts w:ascii="Montserrat" w:hAnsi="Montserrat"/>
          <w:sz w:val="24"/>
        </w:rPr>
        <w:tab/>
        <w:t>reletive severity</w:t>
      </w:r>
    </w:p>
    <w:p w14:paraId="59967D45" w14:textId="77777777" w:rsidR="004E739B" w:rsidRPr="00243812" w:rsidRDefault="00243812" w:rsidP="00F01A18">
      <w:pPr>
        <w:pStyle w:val="NoSpacing"/>
        <w:rPr>
          <w:rFonts w:ascii="Montserrat" w:hAnsi="Montserrat"/>
          <w:sz w:val="24"/>
        </w:rPr>
      </w:pPr>
      <w:r w:rsidRPr="00243812">
        <w:rPr>
          <w:rFonts w:ascii="Montserrat" w:hAnsi="Montserrat"/>
          <w:sz w:val="24"/>
        </w:rPr>
        <w:tab/>
        <w:t>0</w:t>
      </w:r>
      <w:r w:rsidRPr="00243812">
        <w:rPr>
          <w:rFonts w:ascii="Montserrat" w:hAnsi="Montserrat"/>
          <w:sz w:val="24"/>
        </w:rPr>
        <w:tab/>
        <w:t>0.1 - 1</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vague</w:t>
      </w:r>
    </w:p>
    <w:p w14:paraId="7D509974" w14:textId="77777777" w:rsidR="004E739B" w:rsidRPr="00243812" w:rsidRDefault="00243812" w:rsidP="00F01A18">
      <w:pPr>
        <w:pStyle w:val="NoSpacing"/>
        <w:rPr>
          <w:rFonts w:ascii="Montserrat" w:hAnsi="Montserrat"/>
          <w:sz w:val="24"/>
        </w:rPr>
      </w:pPr>
      <w:r w:rsidRPr="00243812">
        <w:rPr>
          <w:rFonts w:ascii="Montserrat" w:hAnsi="Montserrat"/>
          <w:sz w:val="24"/>
        </w:rPr>
        <w:tab/>
        <w:t>1</w:t>
      </w:r>
      <w:r w:rsidRPr="00243812">
        <w:rPr>
          <w:rFonts w:ascii="Montserrat" w:hAnsi="Montserrat"/>
          <w:sz w:val="24"/>
        </w:rPr>
        <w:tab/>
        <w:t>1 - 10</w:t>
      </w:r>
      <w:r w:rsidRPr="00243812">
        <w:rPr>
          <w:rFonts w:ascii="Montserrat" w:hAnsi="Montserrat"/>
          <w:sz w:val="24"/>
        </w:rPr>
        <w:tab/>
        <w:t>0 or 1</w:t>
      </w:r>
      <w:r w:rsidRPr="00243812">
        <w:rPr>
          <w:rFonts w:ascii="Montserrat" w:hAnsi="Montserrat"/>
          <w:sz w:val="24"/>
        </w:rPr>
        <w:tab/>
        <w:t>-</w:t>
      </w:r>
      <w:r w:rsidRPr="00243812">
        <w:rPr>
          <w:rFonts w:ascii="Montserrat" w:hAnsi="Montserrat"/>
          <w:sz w:val="24"/>
        </w:rPr>
        <w:tab/>
      </w:r>
      <w:r w:rsidRPr="00243812">
        <w:rPr>
          <w:rFonts w:ascii="Montserrat" w:hAnsi="Montserrat"/>
          <w:sz w:val="24"/>
        </w:rPr>
        <w:t>mildly irritating</w:t>
      </w:r>
    </w:p>
    <w:p w14:paraId="181BEBBB" w14:textId="77777777" w:rsidR="004E739B" w:rsidRPr="00243812" w:rsidRDefault="00243812" w:rsidP="00F01A18">
      <w:pPr>
        <w:pStyle w:val="NoSpacing"/>
        <w:rPr>
          <w:rFonts w:ascii="Montserrat" w:hAnsi="Montserrat"/>
          <w:sz w:val="24"/>
        </w:rPr>
      </w:pPr>
      <w:r w:rsidRPr="00243812">
        <w:rPr>
          <w:rFonts w:ascii="Montserrat" w:hAnsi="Montserrat"/>
          <w:sz w:val="24"/>
        </w:rPr>
        <w:tab/>
        <w:t>2</w:t>
      </w:r>
      <w:r w:rsidRPr="00243812">
        <w:rPr>
          <w:rFonts w:ascii="Montserrat" w:hAnsi="Montserrat"/>
          <w:sz w:val="24"/>
        </w:rPr>
        <w:tab/>
        <w:t>1 - 100</w:t>
      </w:r>
      <w:r w:rsidRPr="00243812">
        <w:rPr>
          <w:rFonts w:ascii="Montserrat" w:hAnsi="Montserrat"/>
          <w:sz w:val="24"/>
        </w:rPr>
        <w:tab/>
        <w:t>1 D10</w:t>
      </w:r>
      <w:r w:rsidRPr="00243812">
        <w:rPr>
          <w:rFonts w:ascii="Montserrat" w:hAnsi="Montserrat"/>
          <w:sz w:val="24"/>
        </w:rPr>
        <w:tab/>
        <w:t>1</w:t>
      </w:r>
      <w:r w:rsidRPr="00243812">
        <w:rPr>
          <w:rFonts w:ascii="Montserrat" w:hAnsi="Montserrat"/>
          <w:sz w:val="24"/>
        </w:rPr>
        <w:tab/>
        <w:t>uncomfortable</w:t>
      </w:r>
    </w:p>
    <w:p w14:paraId="022F30B1" w14:textId="77777777" w:rsidR="004E739B" w:rsidRPr="00243812" w:rsidRDefault="00243812" w:rsidP="00F01A18">
      <w:pPr>
        <w:pStyle w:val="NoSpacing"/>
        <w:rPr>
          <w:rFonts w:ascii="Montserrat" w:hAnsi="Montserrat"/>
          <w:sz w:val="24"/>
        </w:rPr>
      </w:pPr>
      <w:r w:rsidRPr="00243812">
        <w:rPr>
          <w:rFonts w:ascii="Montserrat" w:hAnsi="Montserrat"/>
          <w:sz w:val="24"/>
        </w:rPr>
        <w:tab/>
        <w:t>3</w:t>
      </w:r>
      <w:r w:rsidRPr="00243812">
        <w:rPr>
          <w:rFonts w:ascii="Montserrat" w:hAnsi="Montserrat"/>
          <w:sz w:val="24"/>
        </w:rPr>
        <w:tab/>
        <w:t>1 - 1,000</w:t>
      </w:r>
      <w:r w:rsidRPr="00243812">
        <w:rPr>
          <w:rFonts w:ascii="Montserrat" w:hAnsi="Montserrat"/>
          <w:sz w:val="24"/>
        </w:rPr>
        <w:tab/>
        <w:t>2 D10</w:t>
      </w:r>
      <w:r w:rsidRPr="00243812">
        <w:rPr>
          <w:rFonts w:ascii="Montserrat" w:hAnsi="Montserrat"/>
          <w:sz w:val="24"/>
        </w:rPr>
        <w:tab/>
        <w:t>5</w:t>
      </w:r>
      <w:r w:rsidRPr="00243812">
        <w:rPr>
          <w:rFonts w:ascii="Montserrat" w:hAnsi="Montserrat"/>
          <w:sz w:val="24"/>
        </w:rPr>
        <w:tab/>
        <w:t>painful</w:t>
      </w:r>
    </w:p>
    <w:p w14:paraId="676B9BEA" w14:textId="77777777" w:rsidR="004E739B" w:rsidRPr="00243812" w:rsidRDefault="00243812" w:rsidP="00F01A18">
      <w:pPr>
        <w:pStyle w:val="NoSpacing"/>
        <w:rPr>
          <w:rFonts w:ascii="Montserrat" w:hAnsi="Montserrat"/>
          <w:sz w:val="24"/>
        </w:rPr>
      </w:pPr>
      <w:r w:rsidRPr="00243812">
        <w:rPr>
          <w:rFonts w:ascii="Montserrat" w:hAnsi="Montserrat"/>
          <w:sz w:val="24"/>
        </w:rPr>
        <w:tab/>
        <w:t>4</w:t>
      </w:r>
      <w:r w:rsidRPr="00243812">
        <w:rPr>
          <w:rFonts w:ascii="Montserrat" w:hAnsi="Montserrat"/>
          <w:sz w:val="24"/>
        </w:rPr>
        <w:tab/>
        <w:t>1 - 10,000</w:t>
      </w:r>
      <w:r w:rsidRPr="00243812">
        <w:rPr>
          <w:rFonts w:ascii="Montserrat" w:hAnsi="Montserrat"/>
          <w:sz w:val="24"/>
        </w:rPr>
        <w:tab/>
        <w:t>4 D10</w:t>
      </w:r>
      <w:r w:rsidRPr="00243812">
        <w:rPr>
          <w:rFonts w:ascii="Montserrat" w:hAnsi="Montserrat"/>
          <w:sz w:val="24"/>
        </w:rPr>
        <w:tab/>
        <w:t>10</w:t>
      </w:r>
      <w:r w:rsidRPr="00243812">
        <w:rPr>
          <w:rFonts w:ascii="Montserrat" w:hAnsi="Montserrat"/>
          <w:sz w:val="24"/>
        </w:rPr>
        <w:tab/>
        <w:t>harmful</w:t>
      </w:r>
    </w:p>
    <w:p w14:paraId="264940E5" w14:textId="77777777" w:rsidR="004E739B" w:rsidRPr="00243812" w:rsidRDefault="00243812" w:rsidP="00F01A18">
      <w:pPr>
        <w:pStyle w:val="NoSpacing"/>
        <w:rPr>
          <w:rFonts w:ascii="Montserrat" w:hAnsi="Montserrat"/>
          <w:sz w:val="24"/>
        </w:rPr>
      </w:pPr>
      <w:r w:rsidRPr="00243812">
        <w:rPr>
          <w:rFonts w:ascii="Montserrat" w:hAnsi="Montserrat"/>
          <w:sz w:val="24"/>
        </w:rPr>
        <w:tab/>
        <w:t>5</w:t>
      </w:r>
      <w:r w:rsidRPr="00243812">
        <w:rPr>
          <w:rFonts w:ascii="Montserrat" w:hAnsi="Montserrat"/>
          <w:sz w:val="24"/>
        </w:rPr>
        <w:tab/>
        <w:t>1 - 100,000</w:t>
      </w:r>
      <w:r w:rsidRPr="00243812">
        <w:rPr>
          <w:rFonts w:ascii="Montserrat" w:hAnsi="Montserrat"/>
          <w:sz w:val="24"/>
        </w:rPr>
        <w:tab/>
        <w:t>7 D10</w:t>
      </w:r>
      <w:r w:rsidRPr="00243812">
        <w:rPr>
          <w:rFonts w:ascii="Montserrat" w:hAnsi="Montserrat"/>
          <w:sz w:val="24"/>
        </w:rPr>
        <w:tab/>
        <w:t>15</w:t>
      </w:r>
      <w:r w:rsidRPr="00243812">
        <w:rPr>
          <w:rFonts w:ascii="Montserrat" w:hAnsi="Montserrat"/>
          <w:sz w:val="24"/>
        </w:rPr>
        <w:tab/>
        <w:t>damaging</w:t>
      </w:r>
    </w:p>
    <w:p w14:paraId="634B5659" w14:textId="77777777" w:rsidR="004E739B" w:rsidRPr="00243812" w:rsidRDefault="00243812" w:rsidP="00F01A18">
      <w:pPr>
        <w:pStyle w:val="NoSpacing"/>
        <w:rPr>
          <w:rFonts w:ascii="Montserrat" w:hAnsi="Montserrat"/>
          <w:sz w:val="24"/>
        </w:rPr>
      </w:pPr>
      <w:r w:rsidRPr="00243812">
        <w:rPr>
          <w:rFonts w:ascii="Montserrat" w:hAnsi="Montserrat"/>
          <w:sz w:val="24"/>
        </w:rPr>
        <w:tab/>
        <w:t>6</w:t>
      </w:r>
      <w:r w:rsidRPr="00243812">
        <w:rPr>
          <w:rFonts w:ascii="Montserrat" w:hAnsi="Montserrat"/>
          <w:sz w:val="24"/>
        </w:rPr>
        <w:tab/>
        <w:t>1 - 1,000,000</w:t>
      </w:r>
      <w:r w:rsidRPr="00243812">
        <w:rPr>
          <w:rFonts w:ascii="Montserrat" w:hAnsi="Montserrat"/>
          <w:sz w:val="24"/>
        </w:rPr>
        <w:tab/>
        <w:t>11 D10</w:t>
      </w:r>
      <w:r w:rsidRPr="00243812">
        <w:rPr>
          <w:rFonts w:ascii="Montserrat" w:hAnsi="Montserrat"/>
          <w:sz w:val="24"/>
        </w:rPr>
        <w:tab/>
        <w:t>20</w:t>
      </w:r>
      <w:r w:rsidRPr="00243812">
        <w:rPr>
          <w:rFonts w:ascii="Montserrat" w:hAnsi="Montserrat"/>
          <w:sz w:val="24"/>
        </w:rPr>
        <w:tab/>
        <w:t>inhibiting</w:t>
      </w:r>
    </w:p>
    <w:p w14:paraId="5C3C8745" w14:textId="77777777" w:rsidR="004E739B" w:rsidRPr="00243812" w:rsidRDefault="00243812" w:rsidP="00F01A18">
      <w:pPr>
        <w:pStyle w:val="NoSpacing"/>
        <w:rPr>
          <w:rFonts w:ascii="Montserrat" w:hAnsi="Montserrat"/>
          <w:sz w:val="24"/>
        </w:rPr>
      </w:pPr>
      <w:r w:rsidRPr="00243812">
        <w:rPr>
          <w:rFonts w:ascii="Montserrat" w:hAnsi="Montserrat"/>
          <w:sz w:val="24"/>
        </w:rPr>
        <w:tab/>
        <w:t>7</w:t>
      </w:r>
      <w:r w:rsidRPr="00243812">
        <w:rPr>
          <w:rFonts w:ascii="Montserrat" w:hAnsi="Montserrat"/>
          <w:sz w:val="24"/>
        </w:rPr>
        <w:tab/>
        <w:t>1 - 10,000,000</w:t>
      </w:r>
      <w:r w:rsidRPr="00243812">
        <w:rPr>
          <w:rFonts w:ascii="Montserrat" w:hAnsi="Montserrat"/>
          <w:sz w:val="24"/>
        </w:rPr>
        <w:tab/>
        <w:t>16 D10</w:t>
      </w:r>
      <w:r w:rsidRPr="00243812">
        <w:rPr>
          <w:rFonts w:ascii="Montserrat" w:hAnsi="Montserrat"/>
          <w:sz w:val="24"/>
        </w:rPr>
        <w:tab/>
        <w:t>25</w:t>
      </w:r>
      <w:r w:rsidRPr="00243812">
        <w:rPr>
          <w:rFonts w:ascii="Montserrat" w:hAnsi="Montserrat"/>
          <w:sz w:val="24"/>
        </w:rPr>
        <w:tab/>
        <w:t>crippling</w:t>
      </w:r>
    </w:p>
    <w:p w14:paraId="191E5456" w14:textId="77777777" w:rsidR="004E739B" w:rsidRPr="00243812" w:rsidRDefault="00243812" w:rsidP="00F01A18">
      <w:pPr>
        <w:pStyle w:val="NoSpacing"/>
        <w:rPr>
          <w:rFonts w:ascii="Montserrat" w:hAnsi="Montserrat"/>
          <w:sz w:val="24"/>
        </w:rPr>
      </w:pPr>
      <w:r w:rsidRPr="00243812">
        <w:rPr>
          <w:rFonts w:ascii="Montserrat" w:hAnsi="Montserrat"/>
          <w:sz w:val="24"/>
        </w:rPr>
        <w:tab/>
        <w:t>8</w:t>
      </w:r>
      <w:r w:rsidRPr="00243812">
        <w:rPr>
          <w:rFonts w:ascii="Montserrat" w:hAnsi="Montserrat"/>
          <w:sz w:val="24"/>
        </w:rPr>
        <w:tab/>
        <w:t>1 - 100,000,000</w:t>
      </w:r>
      <w:r w:rsidRPr="00243812">
        <w:rPr>
          <w:rFonts w:ascii="Montserrat" w:hAnsi="Montserrat"/>
          <w:sz w:val="24"/>
        </w:rPr>
        <w:tab/>
        <w:t>22 D10</w:t>
      </w:r>
      <w:r w:rsidRPr="00243812">
        <w:rPr>
          <w:rFonts w:ascii="Montserrat" w:hAnsi="Montserrat"/>
          <w:sz w:val="24"/>
        </w:rPr>
        <w:tab/>
        <w:t>30</w:t>
      </w:r>
      <w:r w:rsidRPr="00243812">
        <w:rPr>
          <w:rFonts w:ascii="Montserrat" w:hAnsi="Montserrat"/>
          <w:sz w:val="24"/>
        </w:rPr>
        <w:tab/>
        <w:t>deadly</w:t>
      </w:r>
    </w:p>
    <w:p w14:paraId="3B961ACB" w14:textId="77777777" w:rsidR="004E739B" w:rsidRPr="00243812" w:rsidRDefault="00243812" w:rsidP="00F01A18">
      <w:pPr>
        <w:pStyle w:val="NoSpacing"/>
        <w:rPr>
          <w:rFonts w:ascii="Montserrat" w:hAnsi="Montserrat"/>
          <w:sz w:val="24"/>
        </w:rPr>
      </w:pPr>
      <w:r w:rsidRPr="00243812">
        <w:rPr>
          <w:rFonts w:ascii="Montserrat" w:hAnsi="Montserrat"/>
          <w:sz w:val="24"/>
        </w:rPr>
        <w:tab/>
        <w:t>9</w:t>
      </w:r>
      <w:r w:rsidRPr="00243812">
        <w:rPr>
          <w:rFonts w:ascii="Montserrat" w:hAnsi="Montserrat"/>
          <w:sz w:val="24"/>
        </w:rPr>
        <w:tab/>
        <w:t>1 - 1,000,000,000</w:t>
      </w:r>
      <w:r w:rsidRPr="00243812">
        <w:rPr>
          <w:rFonts w:ascii="Montserrat" w:hAnsi="Montserrat"/>
          <w:sz w:val="24"/>
        </w:rPr>
        <w:tab/>
        <w:t>29 D10</w:t>
      </w:r>
      <w:r w:rsidRPr="00243812">
        <w:rPr>
          <w:rFonts w:ascii="Montserrat" w:hAnsi="Montserrat"/>
          <w:sz w:val="24"/>
        </w:rPr>
        <w:tab/>
        <w:t>40</w:t>
      </w:r>
      <w:r w:rsidRPr="00243812">
        <w:rPr>
          <w:rFonts w:ascii="Montserrat" w:hAnsi="Montserrat"/>
          <w:sz w:val="24"/>
        </w:rPr>
        <w:tab/>
        <w:t>deathly destructive</w:t>
      </w:r>
    </w:p>
    <w:p w14:paraId="088EB664" w14:textId="77777777" w:rsidR="004E739B" w:rsidRPr="00243812" w:rsidRDefault="00243812" w:rsidP="00F01A18">
      <w:pPr>
        <w:pStyle w:val="NoSpacing"/>
        <w:rPr>
          <w:rFonts w:ascii="Montserrat" w:hAnsi="Montserrat"/>
          <w:sz w:val="24"/>
        </w:rPr>
      </w:pPr>
      <w:r w:rsidRPr="00243812">
        <w:rPr>
          <w:rFonts w:ascii="Montserrat" w:hAnsi="Montserrat"/>
          <w:sz w:val="24"/>
        </w:rPr>
        <w:tab/>
        <w:t>10</w:t>
      </w:r>
      <w:r w:rsidRPr="00243812">
        <w:rPr>
          <w:rFonts w:ascii="Montserrat" w:hAnsi="Montserrat"/>
          <w:sz w:val="24"/>
        </w:rPr>
        <w:tab/>
        <w:t>1 - 10,000,000,000</w:t>
      </w:r>
      <w:r w:rsidRPr="00243812">
        <w:rPr>
          <w:rFonts w:ascii="Montserrat" w:hAnsi="Montserrat"/>
          <w:sz w:val="24"/>
        </w:rPr>
        <w:tab/>
        <w:t>37 D10</w:t>
      </w:r>
      <w:r w:rsidRPr="00243812">
        <w:rPr>
          <w:rFonts w:ascii="Montserrat" w:hAnsi="Montserrat"/>
          <w:sz w:val="24"/>
        </w:rPr>
        <w:tab/>
        <w:t>50</w:t>
      </w:r>
      <w:r w:rsidRPr="00243812">
        <w:rPr>
          <w:rFonts w:ascii="Montserrat" w:hAnsi="Montserrat"/>
          <w:sz w:val="24"/>
        </w:rPr>
        <w:tab/>
        <w:t>devestating</w:t>
      </w:r>
    </w:p>
    <w:p w14:paraId="65F7C93B" w14:textId="77777777" w:rsidR="004E739B" w:rsidRPr="00243812" w:rsidRDefault="004E739B" w:rsidP="00F01A18">
      <w:pPr>
        <w:pStyle w:val="NoSpacing"/>
        <w:rPr>
          <w:rFonts w:ascii="Montserrat" w:hAnsi="Montserrat"/>
          <w:sz w:val="24"/>
        </w:rPr>
      </w:pPr>
    </w:p>
    <w:p w14:paraId="6DEFD16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Armor Value1 </w:t>
      </w:r>
    </w:p>
    <w:p w14:paraId="2440FE4A" w14:textId="77777777" w:rsidR="004E739B" w:rsidRPr="00243812" w:rsidRDefault="00243812" w:rsidP="00F01A18">
      <w:pPr>
        <w:pStyle w:val="NoSpacing"/>
        <w:rPr>
          <w:rFonts w:ascii="Montserrat" w:hAnsi="Montserrat"/>
          <w:sz w:val="24"/>
        </w:rPr>
      </w:pPr>
      <w:r w:rsidRPr="00243812">
        <w:rPr>
          <w:rFonts w:ascii="Montserrat" w:hAnsi="Montserrat"/>
          <w:sz w:val="24"/>
        </w:rPr>
        <w:t>The standard hardness/density rating for materials</w:t>
      </w:r>
    </w:p>
    <w:p w14:paraId="6C681441" w14:textId="77777777" w:rsidR="004E739B" w:rsidRPr="00243812" w:rsidRDefault="004E739B" w:rsidP="00F01A18">
      <w:pPr>
        <w:pStyle w:val="NoSpacing"/>
        <w:rPr>
          <w:rFonts w:ascii="Montserrat" w:hAnsi="Montserrat"/>
          <w:sz w:val="24"/>
        </w:rPr>
      </w:pPr>
    </w:p>
    <w:p w14:paraId="6FDDE45E" w14:textId="77777777" w:rsidR="004E739B" w:rsidRPr="00243812" w:rsidRDefault="00243812" w:rsidP="00F01A18">
      <w:pPr>
        <w:pStyle w:val="NoSpacing"/>
        <w:rPr>
          <w:rFonts w:ascii="Montserrat" w:hAnsi="Montserrat"/>
          <w:sz w:val="24"/>
        </w:rPr>
      </w:pPr>
      <w:r w:rsidRPr="00243812">
        <w:rPr>
          <w:rFonts w:ascii="Montserrat" w:hAnsi="Montserrat"/>
          <w:sz w:val="24"/>
        </w:rPr>
        <w:t>Mhos (AV1 )</w:t>
      </w:r>
      <w:r w:rsidRPr="00243812">
        <w:rPr>
          <w:rFonts w:ascii="Montserrat" w:hAnsi="Montserrat"/>
          <w:sz w:val="24"/>
        </w:rPr>
        <w:tab/>
        <w:t xml:space="preserve">material equivalent </w:t>
      </w:r>
    </w:p>
    <w:p w14:paraId="2E8ED393" w14:textId="01E2252C"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graphite, talc</w:t>
      </w:r>
      <w:r w:rsidR="006F60BF" w:rsidRPr="00243812">
        <w:rPr>
          <w:rFonts w:ascii="Montserrat" w:hAnsi="Montserrat"/>
          <w:sz w:val="24"/>
        </w:rPr>
        <w:tab/>
      </w:r>
    </w:p>
    <w:p w14:paraId="385777C2" w14:textId="77777777" w:rsidR="004E739B" w:rsidRPr="00243812" w:rsidRDefault="00243812" w:rsidP="00F01A18">
      <w:pPr>
        <w:pStyle w:val="NoSpacing"/>
        <w:rPr>
          <w:rFonts w:ascii="Montserrat" w:hAnsi="Montserrat"/>
          <w:sz w:val="24"/>
        </w:rPr>
      </w:pPr>
      <w:r w:rsidRPr="00243812">
        <w:rPr>
          <w:rFonts w:ascii="Montserrat" w:hAnsi="Montserrat"/>
          <w:sz w:val="24"/>
        </w:rPr>
        <w:t>1.5</w:t>
      </w:r>
      <w:r w:rsidRPr="00243812">
        <w:rPr>
          <w:rFonts w:ascii="Montserrat" w:hAnsi="Montserrat"/>
          <w:sz w:val="24"/>
        </w:rPr>
        <w:tab/>
        <w:t>organic flesh</w:t>
      </w:r>
    </w:p>
    <w:p w14:paraId="0E9A20A6" w14:textId="77777777"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plaster, alabaster</w:t>
      </w:r>
      <w:r w:rsidRPr="00243812">
        <w:rPr>
          <w:rFonts w:ascii="Montserrat" w:hAnsi="Montserrat"/>
          <w:sz w:val="24"/>
        </w:rPr>
        <w:tab/>
      </w:r>
    </w:p>
    <w:p w14:paraId="49E34B9B" w14:textId="77777777" w:rsidR="004E739B" w:rsidRPr="00243812" w:rsidRDefault="00243812" w:rsidP="00F01A18">
      <w:pPr>
        <w:pStyle w:val="NoSpacing"/>
        <w:rPr>
          <w:rFonts w:ascii="Montserrat" w:hAnsi="Montserrat"/>
          <w:sz w:val="24"/>
        </w:rPr>
      </w:pPr>
      <w:r w:rsidRPr="00243812">
        <w:rPr>
          <w:rFonts w:ascii="Montserrat" w:hAnsi="Montserrat"/>
          <w:sz w:val="24"/>
        </w:rPr>
        <w:t>2.5</w:t>
      </w:r>
      <w:r w:rsidRPr="00243812">
        <w:rPr>
          <w:rFonts w:ascii="Montserrat" w:hAnsi="Montserrat"/>
          <w:sz w:val="24"/>
        </w:rPr>
        <w:tab/>
        <w:t>fingernail, claw</w:t>
      </w:r>
    </w:p>
    <w:p w14:paraId="2FD86834" w14:textId="011694C6"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bone, calcite, pearl, limestone</w:t>
      </w:r>
      <w:r w:rsidR="006F60BF" w:rsidRPr="00243812">
        <w:rPr>
          <w:rFonts w:ascii="Montserrat" w:hAnsi="Montserrat"/>
          <w:sz w:val="24"/>
        </w:rPr>
        <w:tab/>
      </w:r>
    </w:p>
    <w:p w14:paraId="1C226623" w14:textId="77777777" w:rsidR="004E739B" w:rsidRPr="00243812" w:rsidRDefault="00243812" w:rsidP="00F01A18">
      <w:pPr>
        <w:pStyle w:val="NoSpacing"/>
        <w:rPr>
          <w:rFonts w:ascii="Montserrat" w:hAnsi="Montserrat"/>
          <w:sz w:val="24"/>
        </w:rPr>
      </w:pPr>
      <w:r w:rsidRPr="00243812">
        <w:rPr>
          <w:rFonts w:ascii="Montserrat" w:hAnsi="Montserrat"/>
          <w:sz w:val="24"/>
        </w:rPr>
        <w:t>3.5</w:t>
      </w:r>
      <w:r w:rsidRPr="00243812">
        <w:rPr>
          <w:rFonts w:ascii="Montserrat" w:hAnsi="Montserrat"/>
          <w:sz w:val="24"/>
        </w:rPr>
        <w:tab/>
        <w:t>copper coin</w:t>
      </w:r>
    </w:p>
    <w:p w14:paraId="6EB51EFC" w14:textId="57FAB9DC"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tooth, fluorite</w:t>
      </w:r>
      <w:r w:rsidR="006F60BF" w:rsidRPr="00243812">
        <w:rPr>
          <w:rFonts w:ascii="Montserrat" w:hAnsi="Montserrat"/>
          <w:sz w:val="24"/>
        </w:rPr>
        <w:tab/>
      </w:r>
    </w:p>
    <w:p w14:paraId="35729452" w14:textId="77777777" w:rsidR="004E739B" w:rsidRPr="00243812" w:rsidRDefault="00243812" w:rsidP="00F01A18">
      <w:pPr>
        <w:pStyle w:val="NoSpacing"/>
        <w:rPr>
          <w:rFonts w:ascii="Montserrat" w:hAnsi="Montserrat"/>
          <w:sz w:val="24"/>
        </w:rPr>
      </w:pPr>
      <w:r w:rsidRPr="00243812">
        <w:rPr>
          <w:rFonts w:ascii="Montserrat" w:hAnsi="Montserrat"/>
          <w:sz w:val="24"/>
        </w:rPr>
        <w:t>4.5</w:t>
      </w:r>
      <w:r w:rsidRPr="00243812">
        <w:rPr>
          <w:rFonts w:ascii="Montserrat" w:hAnsi="Montserrat"/>
          <w:sz w:val="24"/>
        </w:rPr>
        <w:tab/>
        <w:t>lead glass</w:t>
      </w:r>
    </w:p>
    <w:p w14:paraId="07B0E17D" w14:textId="01054D52"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apatite (rock), shale</w:t>
      </w:r>
      <w:r w:rsidR="006F60BF" w:rsidRPr="00243812">
        <w:rPr>
          <w:rFonts w:ascii="Montserrat" w:hAnsi="Montserrat"/>
          <w:sz w:val="24"/>
        </w:rPr>
        <w:tab/>
      </w:r>
    </w:p>
    <w:p w14:paraId="27C727C4" w14:textId="77777777" w:rsidR="004E739B" w:rsidRPr="00243812" w:rsidRDefault="00243812" w:rsidP="00F01A18">
      <w:pPr>
        <w:pStyle w:val="NoSpacing"/>
        <w:rPr>
          <w:rFonts w:ascii="Montserrat" w:hAnsi="Montserrat"/>
          <w:sz w:val="24"/>
        </w:rPr>
      </w:pPr>
      <w:r w:rsidRPr="00243812">
        <w:rPr>
          <w:rFonts w:ascii="Montserrat" w:hAnsi="Montserrat"/>
          <w:sz w:val="24"/>
        </w:rPr>
        <w:t>5.5</w:t>
      </w:r>
      <w:r w:rsidRPr="00243812">
        <w:rPr>
          <w:rFonts w:ascii="Montserrat" w:hAnsi="Montserrat"/>
          <w:sz w:val="24"/>
        </w:rPr>
        <w:tab/>
        <w:t>window glass, rock</w:t>
      </w:r>
    </w:p>
    <w:p w14:paraId="1E4D5C41" w14:textId="535C5922"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feldspar</w:t>
      </w:r>
      <w:r w:rsidR="006F60BF" w:rsidRPr="00243812">
        <w:rPr>
          <w:rFonts w:ascii="Montserrat" w:hAnsi="Montserrat"/>
          <w:sz w:val="24"/>
        </w:rPr>
        <w:tab/>
      </w:r>
    </w:p>
    <w:p w14:paraId="18D8D91F" w14:textId="77777777" w:rsidR="004E739B" w:rsidRPr="00243812" w:rsidRDefault="00243812" w:rsidP="00F01A18">
      <w:pPr>
        <w:pStyle w:val="NoSpacing"/>
        <w:rPr>
          <w:rFonts w:ascii="Montserrat" w:hAnsi="Montserrat"/>
          <w:sz w:val="24"/>
        </w:rPr>
      </w:pPr>
      <w:r w:rsidRPr="00243812">
        <w:rPr>
          <w:rFonts w:ascii="Montserrat" w:hAnsi="Montserrat"/>
          <w:sz w:val="24"/>
        </w:rPr>
        <w:t>6.75</w:t>
      </w:r>
      <w:r w:rsidRPr="00243812">
        <w:rPr>
          <w:rFonts w:ascii="Montserrat" w:hAnsi="Montserrat"/>
          <w:sz w:val="24"/>
        </w:rPr>
        <w:tab/>
        <w:t>tungsten, chromium, carbon steel</w:t>
      </w:r>
    </w:p>
    <w:p w14:paraId="520E33E1" w14:textId="244B8280"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quartz</w:t>
      </w:r>
      <w:r w:rsidR="006F60BF" w:rsidRPr="00243812">
        <w:rPr>
          <w:rFonts w:ascii="Montserrat" w:hAnsi="Montserrat"/>
          <w:sz w:val="24"/>
        </w:rPr>
        <w:tab/>
      </w:r>
    </w:p>
    <w:p w14:paraId="05E932BB" w14:textId="77777777" w:rsidR="004E739B" w:rsidRPr="00243812" w:rsidRDefault="00243812" w:rsidP="00F01A18">
      <w:pPr>
        <w:pStyle w:val="NoSpacing"/>
        <w:rPr>
          <w:rFonts w:ascii="Montserrat" w:hAnsi="Montserrat"/>
          <w:sz w:val="24"/>
        </w:rPr>
      </w:pPr>
      <w:r w:rsidRPr="00243812">
        <w:rPr>
          <w:rFonts w:ascii="Montserrat" w:hAnsi="Montserrat"/>
          <w:sz w:val="24"/>
        </w:rPr>
        <w:t>7.5</w:t>
      </w:r>
      <w:r w:rsidRPr="00243812">
        <w:rPr>
          <w:rFonts w:ascii="Montserrat" w:hAnsi="Montserrat"/>
          <w:sz w:val="24"/>
        </w:rPr>
        <w:tab/>
        <w:t>tourmaline, zircon</w:t>
      </w:r>
      <w:r w:rsidRPr="00243812">
        <w:rPr>
          <w:rFonts w:ascii="Montserrat" w:hAnsi="Montserrat"/>
          <w:sz w:val="24"/>
        </w:rPr>
        <w:tab/>
      </w:r>
    </w:p>
    <w:p w14:paraId="5E4BEA4D" w14:textId="6DC373BD"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topaz</w:t>
      </w:r>
      <w:r w:rsidR="006F60BF" w:rsidRPr="00243812">
        <w:rPr>
          <w:rFonts w:ascii="Montserrat" w:hAnsi="Montserrat"/>
          <w:sz w:val="24"/>
        </w:rPr>
        <w:tab/>
      </w:r>
    </w:p>
    <w:p w14:paraId="216878EC" w14:textId="2F868A8C" w:rsidR="004E739B" w:rsidRPr="00243812" w:rsidRDefault="00243812" w:rsidP="00F01A18">
      <w:pPr>
        <w:pStyle w:val="NoSpacing"/>
        <w:rPr>
          <w:rFonts w:ascii="Montserrat" w:hAnsi="Montserrat"/>
          <w:sz w:val="24"/>
        </w:rPr>
      </w:pPr>
      <w:r w:rsidRPr="00243812">
        <w:rPr>
          <w:rFonts w:ascii="Montserrat" w:hAnsi="Montserrat"/>
          <w:sz w:val="24"/>
        </w:rPr>
        <w:t>8.5</w:t>
      </w:r>
      <w:r w:rsidRPr="00243812">
        <w:rPr>
          <w:rFonts w:ascii="Montserrat" w:hAnsi="Montserrat"/>
          <w:sz w:val="24"/>
        </w:rPr>
        <w:tab/>
      </w:r>
      <w:r w:rsidRPr="00243812">
        <w:rPr>
          <w:rFonts w:ascii="Montserrat" w:hAnsi="Montserrat"/>
          <w:sz w:val="24"/>
        </w:rPr>
        <w:t>chrysoberyl, beryl</w:t>
      </w:r>
      <w:r w:rsidR="006F60BF" w:rsidRPr="00243812">
        <w:rPr>
          <w:rFonts w:ascii="Montserrat" w:hAnsi="Montserrat"/>
          <w:sz w:val="24"/>
        </w:rPr>
        <w:tab/>
      </w:r>
    </w:p>
    <w:p w14:paraId="3FF3AD42" w14:textId="1687E18A"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corundum, ruby, sapphire</w:t>
      </w:r>
      <w:r w:rsidR="006F60BF" w:rsidRPr="00243812">
        <w:rPr>
          <w:rFonts w:ascii="Montserrat" w:hAnsi="Montserrat"/>
          <w:sz w:val="24"/>
        </w:rPr>
        <w:tab/>
      </w:r>
    </w:p>
    <w:p w14:paraId="024A874F"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diamond, industrial ceramic</w:t>
      </w:r>
    </w:p>
    <w:p w14:paraId="00359C5F" w14:textId="77777777" w:rsidR="004E739B" w:rsidRPr="00243812" w:rsidRDefault="004E739B" w:rsidP="00F01A18">
      <w:pPr>
        <w:pStyle w:val="NoSpacing"/>
        <w:rPr>
          <w:rFonts w:ascii="Montserrat" w:hAnsi="Montserrat"/>
          <w:sz w:val="24"/>
        </w:rPr>
      </w:pPr>
    </w:p>
    <w:p w14:paraId="23BCA49C" w14:textId="77777777" w:rsidR="004E739B" w:rsidRPr="00243812" w:rsidRDefault="004E739B" w:rsidP="00F01A18">
      <w:pPr>
        <w:pStyle w:val="NoSpacing"/>
        <w:rPr>
          <w:rFonts w:ascii="Montserrat" w:hAnsi="Montserrat"/>
          <w:sz w:val="24"/>
        </w:rPr>
      </w:pPr>
    </w:p>
    <w:p w14:paraId="1703B2B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Armor Value2 </w:t>
      </w:r>
    </w:p>
    <w:p w14:paraId="03EBA29F" w14:textId="77777777" w:rsidR="004E739B" w:rsidRPr="00243812" w:rsidRDefault="00243812" w:rsidP="00F01A18">
      <w:pPr>
        <w:pStyle w:val="NoSpacing"/>
        <w:rPr>
          <w:rFonts w:ascii="Montserrat" w:hAnsi="Montserrat"/>
          <w:sz w:val="24"/>
        </w:rPr>
      </w:pPr>
      <w:r w:rsidRPr="00243812">
        <w:rPr>
          <w:rFonts w:ascii="Montserrat" w:hAnsi="Montserrat"/>
          <w:sz w:val="24"/>
        </w:rPr>
        <w:t>The standard resilience/flexibility rating for materials</w:t>
      </w:r>
    </w:p>
    <w:p w14:paraId="01CA7193" w14:textId="77777777" w:rsidR="004E739B" w:rsidRPr="00243812" w:rsidRDefault="004E739B" w:rsidP="00F01A18">
      <w:pPr>
        <w:pStyle w:val="NoSpacing"/>
        <w:rPr>
          <w:rFonts w:ascii="Montserrat" w:hAnsi="Montserrat"/>
          <w:sz w:val="24"/>
        </w:rPr>
      </w:pPr>
    </w:p>
    <w:p w14:paraId="4E73D6A3" w14:textId="77777777" w:rsidR="004E739B" w:rsidRPr="00243812" w:rsidRDefault="00243812" w:rsidP="00F01A18">
      <w:pPr>
        <w:pStyle w:val="NoSpacing"/>
        <w:rPr>
          <w:rFonts w:ascii="Montserrat" w:hAnsi="Montserrat"/>
          <w:sz w:val="24"/>
        </w:rPr>
      </w:pPr>
      <w:r w:rsidRPr="00243812">
        <w:rPr>
          <w:rFonts w:ascii="Montserrat" w:hAnsi="Montserrat"/>
          <w:sz w:val="24"/>
        </w:rPr>
        <w:t>Give (AV2 )</w:t>
      </w:r>
      <w:r w:rsidRPr="00243812">
        <w:rPr>
          <w:rFonts w:ascii="Montserrat" w:hAnsi="Montserrat"/>
          <w:sz w:val="24"/>
        </w:rPr>
        <w:tab/>
        <w:t xml:space="preserve">material equivalent </w:t>
      </w:r>
    </w:p>
    <w:p w14:paraId="4CFE1AEF" w14:textId="77777777" w:rsidR="004E739B" w:rsidRPr="00243812" w:rsidRDefault="00243812" w:rsidP="00F01A18">
      <w:pPr>
        <w:pStyle w:val="NoSpacing"/>
        <w:rPr>
          <w:rFonts w:ascii="Montserrat" w:hAnsi="Montserrat"/>
          <w:sz w:val="24"/>
        </w:rPr>
      </w:pPr>
      <w:r w:rsidRPr="00243812">
        <w:rPr>
          <w:rFonts w:ascii="Montserrat" w:hAnsi="Montserrat"/>
          <w:sz w:val="24"/>
        </w:rPr>
        <w:t>0.01</w:t>
      </w:r>
      <w:r w:rsidRPr="00243812">
        <w:rPr>
          <w:rFonts w:ascii="Montserrat" w:hAnsi="Montserrat"/>
          <w:sz w:val="24"/>
        </w:rPr>
        <w:tab/>
        <w:t>delicate crystal - ultra-rigid</w:t>
      </w:r>
    </w:p>
    <w:p w14:paraId="4B5C2CFF" w14:textId="77777777" w:rsidR="004E739B" w:rsidRPr="00243812" w:rsidRDefault="00243812" w:rsidP="00F01A18">
      <w:pPr>
        <w:pStyle w:val="NoSpacing"/>
        <w:rPr>
          <w:rFonts w:ascii="Montserrat" w:hAnsi="Montserrat"/>
          <w:sz w:val="24"/>
        </w:rPr>
      </w:pPr>
      <w:r w:rsidRPr="00243812">
        <w:rPr>
          <w:rFonts w:ascii="Montserrat" w:hAnsi="Montserrat"/>
          <w:sz w:val="24"/>
        </w:rPr>
        <w:t>0.1</w:t>
      </w:r>
      <w:r w:rsidRPr="00243812">
        <w:rPr>
          <w:rFonts w:ascii="Montserrat" w:hAnsi="Montserrat"/>
          <w:sz w:val="24"/>
        </w:rPr>
        <w:tab/>
        <w:t>hard crystal - extremely rigid</w:t>
      </w:r>
    </w:p>
    <w:p w14:paraId="2A371B3D" w14:textId="77777777" w:rsidR="004E739B" w:rsidRPr="00243812" w:rsidRDefault="00243812" w:rsidP="00F01A18">
      <w:pPr>
        <w:pStyle w:val="NoSpacing"/>
        <w:rPr>
          <w:rFonts w:ascii="Montserrat" w:hAnsi="Montserrat"/>
          <w:sz w:val="24"/>
        </w:rPr>
      </w:pPr>
      <w:r w:rsidRPr="00243812">
        <w:rPr>
          <w:rFonts w:ascii="Montserrat" w:hAnsi="Montserrat"/>
          <w:sz w:val="24"/>
        </w:rPr>
        <w:t>0.5</w:t>
      </w:r>
      <w:r w:rsidRPr="00243812">
        <w:rPr>
          <w:rFonts w:ascii="Montserrat" w:hAnsi="Montserrat"/>
          <w:sz w:val="24"/>
        </w:rPr>
        <w:tab/>
        <w:t>crystalline - very rigid</w:t>
      </w:r>
    </w:p>
    <w:p w14:paraId="1F1CBC84" w14:textId="77777777" w:rsidR="004E739B" w:rsidRPr="00243812" w:rsidRDefault="00243812" w:rsidP="00F01A18">
      <w:pPr>
        <w:pStyle w:val="NoSpacing"/>
        <w:rPr>
          <w:rFonts w:ascii="Montserrat" w:hAnsi="Montserrat"/>
          <w:sz w:val="24"/>
        </w:rPr>
      </w:pPr>
      <w:r w:rsidRPr="00243812">
        <w:rPr>
          <w:rFonts w:ascii="Montserrat" w:hAnsi="Montserrat"/>
          <w:sz w:val="24"/>
        </w:rPr>
        <w:t>0.7</w:t>
      </w:r>
      <w:r w:rsidRPr="00243812">
        <w:rPr>
          <w:rFonts w:ascii="Montserrat" w:hAnsi="Montserrat"/>
          <w:sz w:val="24"/>
        </w:rPr>
        <w:tab/>
        <w:t>metamorphic rock</w:t>
      </w:r>
    </w:p>
    <w:p w14:paraId="2C78E720" w14:textId="77777777" w:rsidR="004E739B" w:rsidRPr="00243812" w:rsidRDefault="00243812" w:rsidP="00F01A18">
      <w:pPr>
        <w:pStyle w:val="NoSpacing"/>
        <w:rPr>
          <w:rFonts w:ascii="Montserrat" w:hAnsi="Montserrat"/>
          <w:sz w:val="24"/>
        </w:rPr>
      </w:pPr>
      <w:r w:rsidRPr="00243812">
        <w:rPr>
          <w:rFonts w:ascii="Montserrat" w:hAnsi="Montserrat"/>
          <w:sz w:val="24"/>
        </w:rPr>
        <w:t>0.9</w:t>
      </w:r>
      <w:r w:rsidRPr="00243812">
        <w:rPr>
          <w:rFonts w:ascii="Montserrat" w:hAnsi="Montserrat"/>
          <w:sz w:val="24"/>
        </w:rPr>
        <w:tab/>
        <w:t>sedimentary rock</w:t>
      </w:r>
    </w:p>
    <w:p w14:paraId="354781EE" w14:textId="77777777"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rock, iron, ceramic- rigid</w:t>
      </w:r>
    </w:p>
    <w:p w14:paraId="13504FFF" w14:textId="77777777" w:rsidR="004E739B" w:rsidRPr="00243812" w:rsidRDefault="00243812" w:rsidP="00F01A18">
      <w:pPr>
        <w:pStyle w:val="NoSpacing"/>
        <w:rPr>
          <w:rFonts w:ascii="Montserrat" w:hAnsi="Montserrat"/>
          <w:sz w:val="24"/>
        </w:rPr>
      </w:pPr>
      <w:r w:rsidRPr="00243812">
        <w:rPr>
          <w:rFonts w:ascii="Montserrat" w:hAnsi="Montserrat"/>
          <w:sz w:val="24"/>
        </w:rPr>
        <w:t>1.1</w:t>
      </w:r>
      <w:r w:rsidRPr="00243812">
        <w:rPr>
          <w:rFonts w:ascii="Montserrat" w:hAnsi="Montserrat"/>
          <w:sz w:val="24"/>
        </w:rPr>
        <w:tab/>
        <w:t>glass</w:t>
      </w:r>
    </w:p>
    <w:p w14:paraId="0B199686" w14:textId="77777777" w:rsidR="004E739B" w:rsidRPr="00243812" w:rsidRDefault="00243812" w:rsidP="00F01A18">
      <w:pPr>
        <w:pStyle w:val="NoSpacing"/>
        <w:rPr>
          <w:rFonts w:ascii="Montserrat" w:hAnsi="Montserrat"/>
          <w:sz w:val="24"/>
        </w:rPr>
      </w:pPr>
      <w:r w:rsidRPr="00243812">
        <w:rPr>
          <w:rFonts w:ascii="Montserrat" w:hAnsi="Montserrat"/>
          <w:sz w:val="24"/>
        </w:rPr>
        <w:t>1.2</w:t>
      </w:r>
      <w:r w:rsidRPr="00243812">
        <w:rPr>
          <w:rFonts w:ascii="Montserrat" w:hAnsi="Montserrat"/>
          <w:sz w:val="24"/>
        </w:rPr>
        <w:tab/>
        <w:t>hard plastic</w:t>
      </w:r>
    </w:p>
    <w:p w14:paraId="6FB03E96" w14:textId="77777777" w:rsidR="004E739B" w:rsidRPr="00243812" w:rsidRDefault="00243812" w:rsidP="00F01A18">
      <w:pPr>
        <w:pStyle w:val="NoSpacing"/>
        <w:rPr>
          <w:rFonts w:ascii="Montserrat" w:hAnsi="Montserrat"/>
          <w:sz w:val="24"/>
        </w:rPr>
      </w:pPr>
      <w:r w:rsidRPr="00243812">
        <w:rPr>
          <w:rFonts w:ascii="Montserrat" w:hAnsi="Montserrat"/>
          <w:sz w:val="24"/>
        </w:rPr>
        <w:t>1.5</w:t>
      </w:r>
      <w:r w:rsidRPr="00243812">
        <w:rPr>
          <w:rFonts w:ascii="Montserrat" w:hAnsi="Montserrat"/>
          <w:sz w:val="24"/>
        </w:rPr>
        <w:tab/>
        <w:t>hard steel, industrial ceramic</w:t>
      </w:r>
    </w:p>
    <w:p w14:paraId="575DEB44" w14:textId="77777777"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bone, resilient steel</w:t>
      </w:r>
    </w:p>
    <w:p w14:paraId="49176366" w14:textId="77777777" w:rsidR="004E739B" w:rsidRPr="00243812" w:rsidRDefault="00243812" w:rsidP="00F01A18">
      <w:pPr>
        <w:pStyle w:val="NoSpacing"/>
        <w:rPr>
          <w:rFonts w:ascii="Montserrat" w:hAnsi="Montserrat"/>
          <w:sz w:val="24"/>
        </w:rPr>
      </w:pPr>
      <w:r w:rsidRPr="00243812">
        <w:rPr>
          <w:rFonts w:ascii="Montserrat" w:hAnsi="Montserrat"/>
          <w:sz w:val="24"/>
        </w:rPr>
        <w:t>2.5</w:t>
      </w:r>
      <w:r w:rsidRPr="00243812">
        <w:rPr>
          <w:rFonts w:ascii="Montserrat" w:hAnsi="Montserrat"/>
          <w:sz w:val="24"/>
        </w:rPr>
        <w:tab/>
        <w:t>Mongolian steel</w:t>
      </w:r>
    </w:p>
    <w:p w14:paraId="214D15C6" w14:textId="77777777"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hard wood, mild steel</w:t>
      </w:r>
    </w:p>
    <w:p w14:paraId="25491EFA" w14:textId="77777777" w:rsidR="004E739B" w:rsidRPr="00243812" w:rsidRDefault="00243812" w:rsidP="00F01A18">
      <w:pPr>
        <w:pStyle w:val="NoSpacing"/>
        <w:rPr>
          <w:rFonts w:ascii="Montserrat" w:hAnsi="Montserrat"/>
          <w:sz w:val="24"/>
        </w:rPr>
      </w:pPr>
      <w:r w:rsidRPr="00243812">
        <w:rPr>
          <w:rFonts w:ascii="Montserrat" w:hAnsi="Montserrat"/>
          <w:sz w:val="24"/>
        </w:rPr>
        <w:t>3.5</w:t>
      </w:r>
      <w:r w:rsidRPr="00243812">
        <w:rPr>
          <w:rFonts w:ascii="Montserrat" w:hAnsi="Montserrat"/>
          <w:sz w:val="24"/>
        </w:rPr>
        <w:tab/>
        <w:t xml:space="preserve">plastic </w:t>
      </w:r>
    </w:p>
    <w:p w14:paraId="013632B1" w14:textId="77777777"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r>
      <w:r w:rsidRPr="00243812">
        <w:rPr>
          <w:rFonts w:ascii="Montserrat" w:hAnsi="Montserrat"/>
          <w:sz w:val="24"/>
        </w:rPr>
        <w:t>soft wood, plastic</w:t>
      </w:r>
    </w:p>
    <w:p w14:paraId="174369EC" w14:textId="77777777"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flesh, plastic</w:t>
      </w:r>
    </w:p>
    <w:p w14:paraId="1043505D" w14:textId="77777777"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plastic</w:t>
      </w:r>
    </w:p>
    <w:p w14:paraId="016EC5A9" w14:textId="77777777"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plastic, hard rubber</w:t>
      </w:r>
    </w:p>
    <w:p w14:paraId="11A19344" w14:textId="77777777"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 xml:space="preserve">rubber, plastic, poly-urathane </w:t>
      </w:r>
    </w:p>
    <w:p w14:paraId="7E9B4FA3" w14:textId="77777777"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 xml:space="preserve">rubber, foam poly-urathane </w:t>
      </w:r>
    </w:p>
    <w:p w14:paraId="274B0931"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rubber, foam, strong electromagnetic fields, thick fluids</w:t>
      </w:r>
    </w:p>
    <w:p w14:paraId="04AC62B6"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fluids, fields</w:t>
      </w:r>
    </w:p>
    <w:p w14:paraId="6453A5A6" w14:textId="77777777" w:rsidR="004E739B" w:rsidRPr="00243812" w:rsidRDefault="004E739B" w:rsidP="00F01A18">
      <w:pPr>
        <w:pStyle w:val="NoSpacing"/>
        <w:rPr>
          <w:rFonts w:ascii="Montserrat" w:hAnsi="Montserrat"/>
          <w:sz w:val="24"/>
        </w:rPr>
      </w:pPr>
    </w:p>
    <w:p w14:paraId="7806C0B8" w14:textId="77777777" w:rsidR="004E739B" w:rsidRPr="00243812" w:rsidRDefault="004E739B" w:rsidP="00F01A18">
      <w:pPr>
        <w:pStyle w:val="NoSpacing"/>
        <w:rPr>
          <w:rFonts w:ascii="Montserrat" w:hAnsi="Montserrat"/>
          <w:sz w:val="24"/>
        </w:rPr>
      </w:pPr>
    </w:p>
    <w:p w14:paraId="361C56DE" w14:textId="77777777" w:rsidR="004E739B" w:rsidRPr="00243812" w:rsidRDefault="00243812" w:rsidP="00F01A18">
      <w:pPr>
        <w:pStyle w:val="NoSpacing"/>
        <w:rPr>
          <w:rFonts w:ascii="Montserrat" w:hAnsi="Montserrat"/>
          <w:sz w:val="24"/>
        </w:rPr>
      </w:pPr>
      <w:r w:rsidRPr="00243812">
        <w:rPr>
          <w:rFonts w:ascii="Montserrat" w:hAnsi="Montserrat"/>
          <w:sz w:val="24"/>
        </w:rPr>
        <w:t>Penetration</w:t>
      </w:r>
    </w:p>
    <w:p w14:paraId="783D5E9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Standard accumulative ratings of penetration based on design and/or velocity. </w:t>
      </w:r>
    </w:p>
    <w:p w14:paraId="65627575" w14:textId="77777777" w:rsidR="004E739B" w:rsidRPr="00243812" w:rsidRDefault="004E739B" w:rsidP="00F01A18">
      <w:pPr>
        <w:pStyle w:val="NoSpacing"/>
        <w:rPr>
          <w:rFonts w:ascii="Montserrat" w:hAnsi="Montserrat"/>
          <w:sz w:val="24"/>
        </w:rPr>
      </w:pPr>
    </w:p>
    <w:p w14:paraId="0D41091C" w14:textId="77777777" w:rsidR="004E739B" w:rsidRPr="00243812" w:rsidRDefault="00243812" w:rsidP="00F01A18">
      <w:pPr>
        <w:pStyle w:val="NoSpacing"/>
        <w:rPr>
          <w:rFonts w:ascii="Montserrat" w:hAnsi="Montserrat"/>
          <w:sz w:val="24"/>
        </w:rPr>
      </w:pPr>
      <w:r w:rsidRPr="00243812">
        <w:rPr>
          <w:rFonts w:ascii="Montserrat" w:hAnsi="Montserrat"/>
          <w:sz w:val="24"/>
        </w:rPr>
        <w:t>PV</w:t>
      </w:r>
      <w:r w:rsidRPr="00243812">
        <w:rPr>
          <w:rFonts w:ascii="Montserrat" w:hAnsi="Montserrat"/>
          <w:sz w:val="24"/>
        </w:rPr>
        <w:tab/>
        <w:t>modifying design</w:t>
      </w:r>
      <w:r w:rsidRPr="00243812">
        <w:rPr>
          <w:rFonts w:ascii="Montserrat" w:hAnsi="Montserrat"/>
          <w:sz w:val="24"/>
        </w:rPr>
        <w:tab/>
        <w:t>modifying velocity</w:t>
      </w:r>
    </w:p>
    <w:p w14:paraId="13073777" w14:textId="77777777" w:rsidR="004E739B" w:rsidRPr="00243812" w:rsidRDefault="00243812" w:rsidP="00F01A18">
      <w:pPr>
        <w:pStyle w:val="NoSpacing"/>
        <w:rPr>
          <w:rFonts w:ascii="Montserrat" w:hAnsi="Montserrat"/>
          <w:sz w:val="24"/>
        </w:rPr>
      </w:pPr>
      <w:r w:rsidRPr="00243812">
        <w:rPr>
          <w:rFonts w:ascii="Montserrat" w:hAnsi="Montserrat"/>
          <w:sz w:val="24"/>
        </w:rPr>
        <w:t>NONE</w:t>
      </w:r>
      <w:r w:rsidRPr="00243812">
        <w:rPr>
          <w:rFonts w:ascii="Montserrat" w:hAnsi="Montserrat"/>
          <w:sz w:val="24"/>
        </w:rPr>
        <w:tab/>
        <w:t xml:space="preserve">flat facing, oversized </w:t>
      </w:r>
      <w:r w:rsidRPr="00243812">
        <w:rPr>
          <w:rFonts w:ascii="Montserrat" w:hAnsi="Montserrat"/>
          <w:sz w:val="24"/>
        </w:rPr>
        <w:tab/>
        <w:t>no velocity</w:t>
      </w:r>
    </w:p>
    <w:p w14:paraId="16E77DDD" w14:textId="77777777" w:rsidR="004E739B" w:rsidRPr="00243812" w:rsidRDefault="004E739B" w:rsidP="00F01A18">
      <w:pPr>
        <w:pStyle w:val="NoSpacing"/>
        <w:rPr>
          <w:rFonts w:ascii="Montserrat" w:hAnsi="Montserrat"/>
          <w:sz w:val="24"/>
        </w:rPr>
      </w:pPr>
    </w:p>
    <w:p w14:paraId="49D45283" w14:textId="77777777"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very blunt</w:t>
      </w:r>
      <w:r w:rsidRPr="00243812">
        <w:rPr>
          <w:rFonts w:ascii="Montserrat" w:hAnsi="Montserrat"/>
          <w:sz w:val="24"/>
        </w:rPr>
        <w:tab/>
        <w:t>negative high velocity</w:t>
      </w:r>
    </w:p>
    <w:p w14:paraId="716E5383" w14:textId="77777777"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blunt</w:t>
      </w:r>
      <w:r w:rsidRPr="00243812">
        <w:rPr>
          <w:rFonts w:ascii="Montserrat" w:hAnsi="Montserrat"/>
          <w:sz w:val="24"/>
        </w:rPr>
        <w:tab/>
        <w:t>negative med-high velocity</w:t>
      </w:r>
    </w:p>
    <w:p w14:paraId="3086C652" w14:textId="77777777"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rounded</w:t>
      </w:r>
      <w:r w:rsidRPr="00243812">
        <w:rPr>
          <w:rFonts w:ascii="Montserrat" w:hAnsi="Montserrat"/>
          <w:sz w:val="24"/>
        </w:rPr>
        <w:tab/>
        <w:t>negative medium velocity</w:t>
      </w:r>
    </w:p>
    <w:p w14:paraId="3D7309D6" w14:textId="77777777"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smooth</w:t>
      </w:r>
      <w:r w:rsidRPr="00243812">
        <w:rPr>
          <w:rFonts w:ascii="Montserrat" w:hAnsi="Montserrat"/>
          <w:sz w:val="24"/>
        </w:rPr>
        <w:tab/>
        <w:t>negative med-low velocity</w:t>
      </w:r>
    </w:p>
    <w:p w14:paraId="014D2C9D" w14:textId="77777777"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edgeless</w:t>
      </w:r>
      <w:r w:rsidRPr="00243812">
        <w:rPr>
          <w:rFonts w:ascii="Montserrat" w:hAnsi="Montserrat"/>
          <w:sz w:val="24"/>
        </w:rPr>
        <w:tab/>
        <w:t>negative low velocity</w:t>
      </w:r>
    </w:p>
    <w:p w14:paraId="08B53CA9" w14:textId="77777777"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edgeless ridge</w:t>
      </w:r>
      <w:r w:rsidRPr="00243812">
        <w:rPr>
          <w:rFonts w:ascii="Montserrat" w:hAnsi="Montserrat"/>
          <w:sz w:val="24"/>
        </w:rPr>
        <w:tab/>
        <w:t>negligible velocity</w:t>
      </w:r>
    </w:p>
    <w:p w14:paraId="2BE4C6A9" w14:textId="77777777"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edged</w:t>
      </w:r>
      <w:r w:rsidRPr="00243812">
        <w:rPr>
          <w:rFonts w:ascii="Montserrat" w:hAnsi="Montserrat"/>
          <w:sz w:val="24"/>
        </w:rPr>
        <w:tab/>
        <w:t>low velocity</w:t>
      </w:r>
    </w:p>
    <w:p w14:paraId="02A60745" w14:textId="77777777"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sharp edged</w:t>
      </w:r>
      <w:r w:rsidRPr="00243812">
        <w:rPr>
          <w:rFonts w:ascii="Montserrat" w:hAnsi="Montserrat"/>
          <w:sz w:val="24"/>
        </w:rPr>
        <w:tab/>
        <w:t>med-low velocity</w:t>
      </w:r>
    </w:p>
    <w:p w14:paraId="367190EF" w14:textId="77777777"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razor edged</w:t>
      </w:r>
      <w:r w:rsidRPr="00243812">
        <w:rPr>
          <w:rFonts w:ascii="Montserrat" w:hAnsi="Montserrat"/>
          <w:sz w:val="24"/>
        </w:rPr>
        <w:tab/>
        <w:t>medium velocity</w:t>
      </w:r>
    </w:p>
    <w:p w14:paraId="3DD1FF20" w14:textId="77777777"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surgical razor edged</w:t>
      </w:r>
      <w:r w:rsidRPr="00243812">
        <w:rPr>
          <w:rFonts w:ascii="Montserrat" w:hAnsi="Montserrat"/>
          <w:sz w:val="24"/>
        </w:rPr>
        <w:tab/>
        <w:t>med-high velocity</w:t>
      </w:r>
    </w:p>
    <w:p w14:paraId="3C353CB3" w14:textId="77777777"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flint edged</w:t>
      </w:r>
      <w:r w:rsidRPr="00243812">
        <w:rPr>
          <w:rFonts w:ascii="Montserrat" w:hAnsi="Montserrat"/>
          <w:sz w:val="24"/>
        </w:rPr>
        <w:tab/>
      </w:r>
      <w:r w:rsidRPr="00243812">
        <w:rPr>
          <w:rFonts w:ascii="Montserrat" w:hAnsi="Montserrat"/>
          <w:sz w:val="24"/>
        </w:rPr>
        <w:t>high velocity</w:t>
      </w:r>
    </w:p>
    <w:p w14:paraId="61668334" w14:textId="77777777"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w:t>
      </w:r>
      <w:r w:rsidRPr="00243812">
        <w:rPr>
          <w:rFonts w:ascii="Montserrat" w:hAnsi="Montserrat"/>
          <w:sz w:val="24"/>
        </w:rPr>
        <w:tab/>
        <w:t>sub-sonic high velocity</w:t>
      </w:r>
    </w:p>
    <w:p w14:paraId="34C45C79" w14:textId="77777777"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w:t>
      </w:r>
      <w:r w:rsidRPr="00243812">
        <w:rPr>
          <w:rFonts w:ascii="Montserrat" w:hAnsi="Montserrat"/>
          <w:sz w:val="24"/>
        </w:rPr>
        <w:tab/>
        <w:t>low supersonic velocity</w:t>
      </w:r>
    </w:p>
    <w:p w14:paraId="6C1C6E16" w14:textId="77777777"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w:t>
      </w:r>
      <w:r w:rsidRPr="00243812">
        <w:rPr>
          <w:rFonts w:ascii="Montserrat" w:hAnsi="Montserrat"/>
          <w:sz w:val="24"/>
        </w:rPr>
        <w:tab/>
        <w:t>supersonic velocity</w:t>
      </w:r>
    </w:p>
    <w:p w14:paraId="19B843EC" w14:textId="77777777"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w:t>
      </w:r>
      <w:r w:rsidRPr="00243812">
        <w:rPr>
          <w:rFonts w:ascii="Montserrat" w:hAnsi="Montserrat"/>
          <w:sz w:val="24"/>
        </w:rPr>
        <w:tab/>
        <w:t>high supersonic velocity</w:t>
      </w:r>
    </w:p>
    <w:p w14:paraId="4D126703"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mono-filliment</w:t>
      </w:r>
      <w:r w:rsidRPr="00243812">
        <w:rPr>
          <w:rFonts w:ascii="Montserrat" w:hAnsi="Montserrat"/>
          <w:sz w:val="24"/>
        </w:rPr>
        <w:tab/>
        <w:t>ultrasonic velocity</w:t>
      </w:r>
    </w:p>
    <w:p w14:paraId="5606B35B" w14:textId="77777777" w:rsidR="004E739B" w:rsidRPr="00243812" w:rsidRDefault="004E739B" w:rsidP="00F01A18">
      <w:pPr>
        <w:pStyle w:val="NoSpacing"/>
        <w:rPr>
          <w:rFonts w:ascii="Montserrat" w:hAnsi="Montserrat"/>
          <w:sz w:val="24"/>
        </w:rPr>
      </w:pPr>
    </w:p>
    <w:p w14:paraId="5A1B9F05" w14:textId="77777777" w:rsidR="004E739B" w:rsidRPr="00243812" w:rsidRDefault="004E739B" w:rsidP="00F01A18">
      <w:pPr>
        <w:pStyle w:val="NoSpacing"/>
        <w:rPr>
          <w:rFonts w:ascii="Montserrat" w:hAnsi="Montserrat"/>
          <w:sz w:val="24"/>
        </w:rPr>
      </w:pPr>
    </w:p>
    <w:p w14:paraId="70B07168" w14:textId="77777777" w:rsidR="004E739B" w:rsidRPr="00243812" w:rsidRDefault="00243812" w:rsidP="00F01A18">
      <w:pPr>
        <w:pStyle w:val="NoSpacing"/>
        <w:rPr>
          <w:rFonts w:ascii="Montserrat" w:hAnsi="Montserrat"/>
          <w:sz w:val="24"/>
        </w:rPr>
      </w:pPr>
      <w:r w:rsidRPr="00243812">
        <w:rPr>
          <w:rFonts w:ascii="Montserrat" w:hAnsi="Montserrat"/>
          <w:sz w:val="24"/>
        </w:rPr>
        <w:t>Incarnation</w:t>
      </w:r>
      <w:r w:rsidRPr="00243812">
        <w:rPr>
          <w:rFonts w:ascii="Montserrat" w:hAnsi="Montserrat"/>
          <w:sz w:val="24"/>
        </w:rPr>
        <w:tab/>
      </w:r>
      <w:r w:rsidRPr="00243812">
        <w:rPr>
          <w:rFonts w:ascii="Montserrat" w:hAnsi="Montserrat"/>
          <w:sz w:val="24"/>
        </w:rPr>
        <w:t>limit of significance or impact of experiences</w:t>
      </w:r>
    </w:p>
    <w:p w14:paraId="3BFBA6E1" w14:textId="77777777" w:rsidR="004E739B" w:rsidRPr="00243812" w:rsidRDefault="004E739B" w:rsidP="00F01A18">
      <w:pPr>
        <w:pStyle w:val="NoSpacing"/>
        <w:rPr>
          <w:rFonts w:ascii="Montserrat" w:hAnsi="Montserrat"/>
          <w:sz w:val="24"/>
        </w:rPr>
      </w:pPr>
    </w:p>
    <w:p w14:paraId="403DE892" w14:textId="77777777" w:rsidR="004E739B" w:rsidRPr="00243812" w:rsidRDefault="00243812" w:rsidP="00F01A18">
      <w:pPr>
        <w:pStyle w:val="NoSpacing"/>
        <w:rPr>
          <w:rFonts w:ascii="Montserrat" w:hAnsi="Montserrat"/>
          <w:sz w:val="24"/>
        </w:rPr>
      </w:pPr>
      <w:r w:rsidRPr="00243812">
        <w:rPr>
          <w:rFonts w:ascii="Montserrat" w:hAnsi="Montserrat"/>
          <w:sz w:val="24"/>
        </w:rPr>
        <w:t>Realm</w:t>
      </w:r>
      <w:r w:rsidRPr="00243812">
        <w:rPr>
          <w:rFonts w:ascii="Montserrat" w:hAnsi="Montserrat"/>
          <w:sz w:val="24"/>
        </w:rPr>
        <w:tab/>
        <w:t>status</w:t>
      </w:r>
      <w:r w:rsidRPr="00243812">
        <w:rPr>
          <w:rFonts w:ascii="Montserrat" w:hAnsi="Montserrat"/>
          <w:sz w:val="24"/>
        </w:rPr>
        <w:tab/>
        <w:t>limit</w:t>
      </w:r>
      <w:r w:rsidRPr="00243812">
        <w:rPr>
          <w:rFonts w:ascii="Montserrat" w:hAnsi="Montserrat"/>
          <w:sz w:val="24"/>
        </w:rPr>
        <w:tab/>
        <w:t>condition</w:t>
      </w:r>
    </w:p>
    <w:p w14:paraId="220FF2EC" w14:textId="77777777" w:rsidR="004E739B" w:rsidRPr="00243812" w:rsidRDefault="004E739B" w:rsidP="00F01A18">
      <w:pPr>
        <w:pStyle w:val="NoSpacing"/>
        <w:rPr>
          <w:rFonts w:ascii="Montserrat" w:hAnsi="Montserrat"/>
          <w:sz w:val="24"/>
        </w:rPr>
      </w:pPr>
    </w:p>
    <w:p w14:paraId="58E6FEF5" w14:textId="77777777" w:rsidR="004E739B" w:rsidRPr="00243812" w:rsidRDefault="00243812" w:rsidP="00F01A18">
      <w:pPr>
        <w:pStyle w:val="NoSpacing"/>
        <w:rPr>
          <w:rFonts w:ascii="Montserrat" w:hAnsi="Montserrat"/>
          <w:sz w:val="24"/>
        </w:rPr>
      </w:pPr>
      <w:r w:rsidRPr="00243812">
        <w:rPr>
          <w:rFonts w:ascii="Montserrat" w:hAnsi="Montserrat"/>
          <w:sz w:val="24"/>
        </w:rPr>
        <w:t>M</w:t>
      </w:r>
      <w:r w:rsidRPr="00243812">
        <w:rPr>
          <w:rFonts w:ascii="Montserrat" w:hAnsi="Montserrat"/>
          <w:sz w:val="24"/>
        </w:rPr>
        <w:tab/>
        <w:t>humanity, animai</w:t>
      </w:r>
      <w:r w:rsidRPr="00243812">
        <w:rPr>
          <w:rFonts w:ascii="Montserrat" w:hAnsi="Montserrat"/>
          <w:sz w:val="24"/>
        </w:rPr>
        <w:tab/>
        <w:t>10</w:t>
      </w:r>
      <w:r w:rsidRPr="00243812">
        <w:rPr>
          <w:rFonts w:ascii="Montserrat" w:hAnsi="Montserrat"/>
          <w:sz w:val="24"/>
        </w:rPr>
        <w:tab/>
        <w:t>mortal</w:t>
      </w:r>
    </w:p>
    <w:p w14:paraId="30CFD1D3" w14:textId="77777777" w:rsidR="004E739B" w:rsidRPr="00243812" w:rsidRDefault="00243812" w:rsidP="00F01A18">
      <w:pPr>
        <w:pStyle w:val="NoSpacing"/>
        <w:rPr>
          <w:rFonts w:ascii="Montserrat" w:hAnsi="Montserrat"/>
          <w:sz w:val="24"/>
        </w:rPr>
      </w:pPr>
      <w:r w:rsidRPr="00243812">
        <w:rPr>
          <w:rFonts w:ascii="Montserrat" w:hAnsi="Montserrat"/>
          <w:sz w:val="24"/>
        </w:rPr>
        <w:tab/>
        <w:t>cyborganics</w:t>
      </w:r>
      <w:r w:rsidRPr="00243812">
        <w:rPr>
          <w:rFonts w:ascii="Montserrat" w:hAnsi="Montserrat"/>
          <w:sz w:val="24"/>
        </w:rPr>
        <w:tab/>
        <w:t>9</w:t>
      </w:r>
      <w:r w:rsidRPr="00243812">
        <w:rPr>
          <w:rFonts w:ascii="Montserrat" w:hAnsi="Montserrat"/>
          <w:sz w:val="24"/>
        </w:rPr>
        <w:tab/>
        <w:t xml:space="preserve">- </w:t>
      </w:r>
    </w:p>
    <w:p w14:paraId="2FB156CF" w14:textId="77777777" w:rsidR="004E739B" w:rsidRPr="00243812" w:rsidRDefault="00243812" w:rsidP="00F01A18">
      <w:pPr>
        <w:pStyle w:val="NoSpacing"/>
        <w:rPr>
          <w:rFonts w:ascii="Montserrat" w:hAnsi="Montserrat"/>
          <w:sz w:val="24"/>
        </w:rPr>
      </w:pPr>
      <w:r w:rsidRPr="00243812">
        <w:rPr>
          <w:rFonts w:ascii="Montserrat" w:hAnsi="Montserrat"/>
          <w:sz w:val="24"/>
        </w:rPr>
        <w:t>MI</w:t>
      </w:r>
      <w:r w:rsidRPr="00243812">
        <w:rPr>
          <w:rFonts w:ascii="Montserrat" w:hAnsi="Montserrat"/>
          <w:sz w:val="24"/>
        </w:rPr>
        <w:tab/>
        <w:t>magi apprentices, psionics, illumini</w:t>
      </w:r>
      <w:r w:rsidRPr="00243812">
        <w:rPr>
          <w:rFonts w:ascii="Montserrat" w:hAnsi="Montserrat"/>
          <w:sz w:val="24"/>
        </w:rPr>
        <w:tab/>
        <w:t>8</w:t>
      </w:r>
      <w:r w:rsidRPr="00243812">
        <w:rPr>
          <w:rFonts w:ascii="Montserrat" w:hAnsi="Montserrat"/>
          <w:sz w:val="24"/>
        </w:rPr>
        <w:tab/>
        <w:t>mortal immortal</w:t>
      </w:r>
      <w:r w:rsidRPr="00243812">
        <w:rPr>
          <w:rFonts w:ascii="Montserrat" w:hAnsi="Montserrat"/>
          <w:sz w:val="24"/>
        </w:rPr>
        <w:tab/>
      </w:r>
    </w:p>
    <w:p w14:paraId="415BFDCB" w14:textId="77777777" w:rsidR="004E739B" w:rsidRPr="00243812" w:rsidRDefault="00243812" w:rsidP="00F01A18">
      <w:pPr>
        <w:pStyle w:val="NoSpacing"/>
        <w:rPr>
          <w:rFonts w:ascii="Montserrat" w:hAnsi="Montserrat"/>
          <w:sz w:val="24"/>
        </w:rPr>
      </w:pPr>
      <w:r w:rsidRPr="00243812">
        <w:rPr>
          <w:rFonts w:ascii="Montserrat" w:hAnsi="Montserrat"/>
          <w:sz w:val="24"/>
        </w:rPr>
        <w:tab/>
        <w:t>magi masters, vampires, succubi</w:t>
      </w:r>
      <w:r w:rsidRPr="00243812">
        <w:rPr>
          <w:rFonts w:ascii="Montserrat" w:hAnsi="Montserrat"/>
          <w:sz w:val="24"/>
        </w:rPr>
        <w:tab/>
        <w:t>7</w:t>
      </w:r>
      <w:r w:rsidRPr="00243812">
        <w:rPr>
          <w:rFonts w:ascii="Montserrat" w:hAnsi="Montserrat"/>
          <w:sz w:val="24"/>
        </w:rPr>
        <w:tab/>
        <w:t xml:space="preserve">- </w:t>
      </w:r>
    </w:p>
    <w:p w14:paraId="0124303D" w14:textId="77777777" w:rsidR="004E739B" w:rsidRPr="00243812" w:rsidRDefault="00243812" w:rsidP="00F01A18">
      <w:pPr>
        <w:pStyle w:val="NoSpacing"/>
        <w:rPr>
          <w:rFonts w:ascii="Montserrat" w:hAnsi="Montserrat"/>
          <w:sz w:val="24"/>
        </w:rPr>
      </w:pPr>
      <w:r w:rsidRPr="00243812">
        <w:rPr>
          <w:rFonts w:ascii="Montserrat" w:hAnsi="Montserrat"/>
          <w:sz w:val="24"/>
        </w:rPr>
        <w:tab/>
        <w:t>magi adepts, morphics, lycanthropics</w:t>
      </w:r>
      <w:r w:rsidRPr="00243812">
        <w:rPr>
          <w:rFonts w:ascii="Montserrat" w:hAnsi="Montserrat"/>
          <w:sz w:val="24"/>
        </w:rPr>
        <w:tab/>
        <w:t>6</w:t>
      </w:r>
      <w:r w:rsidRPr="00243812">
        <w:rPr>
          <w:rFonts w:ascii="Montserrat" w:hAnsi="Montserrat"/>
          <w:sz w:val="24"/>
        </w:rPr>
        <w:tab/>
        <w:t xml:space="preserve">- </w:t>
      </w:r>
    </w:p>
    <w:p w14:paraId="645B3F51" w14:textId="365063E5" w:rsidR="004E739B" w:rsidRPr="00243812" w:rsidRDefault="00243812" w:rsidP="00F01A18">
      <w:pPr>
        <w:pStyle w:val="NoSpacing"/>
        <w:rPr>
          <w:rFonts w:ascii="Montserrat" w:hAnsi="Montserrat"/>
          <w:sz w:val="24"/>
        </w:rPr>
      </w:pPr>
      <w:r w:rsidRPr="00243812">
        <w:rPr>
          <w:rFonts w:ascii="Montserrat" w:hAnsi="Montserrat"/>
          <w:sz w:val="24"/>
        </w:rPr>
        <w:tab/>
        <w:t>wizards, daemon,</w:t>
      </w:r>
      <w:r w:rsidR="006F60BF" w:rsidRPr="00243812">
        <w:rPr>
          <w:rFonts w:ascii="Montserrat" w:hAnsi="Montserrat"/>
          <w:sz w:val="24"/>
        </w:rPr>
        <w:t xml:space="preserve"> </w:t>
      </w:r>
      <w:r w:rsidRPr="00243812">
        <w:rPr>
          <w:rFonts w:ascii="Montserrat" w:hAnsi="Montserrat"/>
          <w:sz w:val="24"/>
        </w:rPr>
        <w:t>elementals</w:t>
      </w:r>
      <w:r w:rsidRPr="00243812">
        <w:rPr>
          <w:rFonts w:ascii="Montserrat" w:hAnsi="Montserrat"/>
          <w:sz w:val="24"/>
        </w:rPr>
        <w:tab/>
        <w:t>5</w:t>
      </w:r>
      <w:r w:rsidRPr="00243812">
        <w:rPr>
          <w:rFonts w:ascii="Montserrat" w:hAnsi="Montserrat"/>
          <w:sz w:val="24"/>
        </w:rPr>
        <w:tab/>
        <w:t xml:space="preserve">- </w:t>
      </w:r>
    </w:p>
    <w:p w14:paraId="1B98F83F" w14:textId="77777777" w:rsidR="004E739B" w:rsidRPr="00243812" w:rsidRDefault="00243812" w:rsidP="00F01A18">
      <w:pPr>
        <w:pStyle w:val="NoSpacing"/>
        <w:rPr>
          <w:rFonts w:ascii="Montserrat" w:hAnsi="Montserrat"/>
          <w:sz w:val="24"/>
        </w:rPr>
      </w:pPr>
      <w:r w:rsidRPr="00243812">
        <w:rPr>
          <w:rFonts w:ascii="Montserrat" w:hAnsi="Montserrat"/>
          <w:sz w:val="24"/>
        </w:rPr>
        <w:tab/>
        <w:t>ascendants</w:t>
      </w:r>
      <w:r w:rsidRPr="00243812">
        <w:rPr>
          <w:rFonts w:ascii="Montserrat" w:hAnsi="Montserrat"/>
          <w:sz w:val="24"/>
        </w:rPr>
        <w:tab/>
        <w:t>4</w:t>
      </w:r>
      <w:r w:rsidRPr="00243812">
        <w:rPr>
          <w:rFonts w:ascii="Montserrat" w:hAnsi="Montserrat"/>
          <w:sz w:val="24"/>
        </w:rPr>
        <w:tab/>
        <w:t xml:space="preserve">- </w:t>
      </w:r>
    </w:p>
    <w:p w14:paraId="56784474" w14:textId="77777777" w:rsidR="004E739B" w:rsidRPr="00243812" w:rsidRDefault="00243812" w:rsidP="00F01A18">
      <w:pPr>
        <w:pStyle w:val="NoSpacing"/>
        <w:rPr>
          <w:rFonts w:ascii="Montserrat" w:hAnsi="Montserrat"/>
          <w:sz w:val="24"/>
        </w:rPr>
      </w:pPr>
      <w:r w:rsidRPr="00243812">
        <w:rPr>
          <w:rFonts w:ascii="Montserrat" w:hAnsi="Montserrat"/>
          <w:sz w:val="24"/>
        </w:rPr>
        <w:t>I</w:t>
      </w:r>
      <w:r w:rsidRPr="00243812">
        <w:rPr>
          <w:rFonts w:ascii="Montserrat" w:hAnsi="Montserrat"/>
          <w:sz w:val="24"/>
        </w:rPr>
        <w:tab/>
        <w:t>avatars, thresholders</w:t>
      </w:r>
      <w:r w:rsidRPr="00243812">
        <w:rPr>
          <w:rFonts w:ascii="Montserrat" w:hAnsi="Montserrat"/>
          <w:sz w:val="24"/>
        </w:rPr>
        <w:tab/>
        <w:t>3</w:t>
      </w:r>
      <w:r w:rsidRPr="00243812">
        <w:rPr>
          <w:rFonts w:ascii="Montserrat" w:hAnsi="Montserrat"/>
          <w:sz w:val="24"/>
        </w:rPr>
        <w:tab/>
        <w:t>true immortal</w:t>
      </w:r>
    </w:p>
    <w:p w14:paraId="5EE6FF7D" w14:textId="77777777" w:rsidR="004E739B" w:rsidRPr="00243812" w:rsidRDefault="00243812" w:rsidP="00F01A18">
      <w:pPr>
        <w:pStyle w:val="NoSpacing"/>
        <w:rPr>
          <w:rFonts w:ascii="Montserrat" w:hAnsi="Montserrat"/>
          <w:sz w:val="24"/>
        </w:rPr>
      </w:pPr>
      <w:r w:rsidRPr="00243812">
        <w:rPr>
          <w:rFonts w:ascii="Montserrat" w:hAnsi="Montserrat"/>
          <w:sz w:val="24"/>
        </w:rPr>
        <w:tab/>
        <w:t>demigods, icons</w:t>
      </w:r>
      <w:r w:rsidRPr="00243812">
        <w:rPr>
          <w:rFonts w:ascii="Montserrat" w:hAnsi="Montserrat"/>
          <w:sz w:val="24"/>
        </w:rPr>
        <w:tab/>
        <w:t>2</w:t>
      </w:r>
      <w:r w:rsidRPr="00243812">
        <w:rPr>
          <w:rFonts w:ascii="Montserrat" w:hAnsi="Montserrat"/>
          <w:sz w:val="24"/>
        </w:rPr>
        <w:tab/>
        <w:t xml:space="preserve">- </w:t>
      </w:r>
    </w:p>
    <w:p w14:paraId="5EE44715" w14:textId="77777777" w:rsidR="004E739B" w:rsidRPr="00243812" w:rsidRDefault="00243812" w:rsidP="00F01A18">
      <w:pPr>
        <w:pStyle w:val="NoSpacing"/>
        <w:rPr>
          <w:rFonts w:ascii="Montserrat" w:hAnsi="Montserrat"/>
          <w:sz w:val="24"/>
        </w:rPr>
      </w:pPr>
      <w:r w:rsidRPr="00243812">
        <w:rPr>
          <w:rFonts w:ascii="Montserrat" w:hAnsi="Montserrat"/>
          <w:sz w:val="24"/>
        </w:rPr>
        <w:tab/>
        <w:t>gods, outer gods</w:t>
      </w:r>
      <w:r w:rsidRPr="00243812">
        <w:rPr>
          <w:rFonts w:ascii="Montserrat" w:hAnsi="Montserrat"/>
          <w:sz w:val="24"/>
        </w:rPr>
        <w:tab/>
        <w:t>1</w:t>
      </w:r>
      <w:r w:rsidRPr="00243812">
        <w:rPr>
          <w:rFonts w:ascii="Montserrat" w:hAnsi="Montserrat"/>
          <w:sz w:val="24"/>
        </w:rPr>
        <w:tab/>
        <w:t xml:space="preserve">- </w:t>
      </w:r>
    </w:p>
    <w:p w14:paraId="7687E750" w14:textId="77777777" w:rsidR="004E739B" w:rsidRPr="00243812" w:rsidRDefault="004E739B" w:rsidP="00F01A18">
      <w:pPr>
        <w:pStyle w:val="NoSpacing"/>
        <w:rPr>
          <w:rFonts w:ascii="Montserrat" w:hAnsi="Montserrat"/>
          <w:sz w:val="24"/>
        </w:rPr>
      </w:pPr>
    </w:p>
    <w:p w14:paraId="56C1DD79" w14:textId="77777777" w:rsidR="004E739B" w:rsidRPr="00243812" w:rsidRDefault="00243812" w:rsidP="00F01A18">
      <w:pPr>
        <w:pStyle w:val="NoSpacing"/>
        <w:rPr>
          <w:rFonts w:ascii="Montserrat" w:hAnsi="Montserrat"/>
          <w:sz w:val="24"/>
        </w:rPr>
      </w:pPr>
      <w:r w:rsidRPr="00243812">
        <w:rPr>
          <w:rFonts w:ascii="Montserrat" w:hAnsi="Montserrat"/>
          <w:sz w:val="24"/>
        </w:rPr>
        <w:t>Healing</w:t>
      </w:r>
      <w:r w:rsidRPr="00243812">
        <w:rPr>
          <w:rFonts w:ascii="Montserrat" w:hAnsi="Montserrat"/>
          <w:sz w:val="24"/>
        </w:rPr>
        <w:tab/>
        <w:t>Recovery</w:t>
      </w:r>
      <w:r w:rsidRPr="00243812">
        <w:rPr>
          <w:rFonts w:ascii="Montserrat" w:hAnsi="Montserrat"/>
          <w:sz w:val="24"/>
        </w:rPr>
        <w:tab/>
        <w:t>Type of treatment</w:t>
      </w:r>
      <w:r w:rsidRPr="00243812">
        <w:rPr>
          <w:rFonts w:ascii="Montserrat" w:hAnsi="Montserrat"/>
          <w:sz w:val="24"/>
        </w:rPr>
        <w:tab/>
        <w:t>Healing</w:t>
      </w:r>
    </w:p>
    <w:p w14:paraId="665A5D12" w14:textId="4B96B6EC" w:rsidR="004E739B" w:rsidRPr="00243812" w:rsidRDefault="00243812" w:rsidP="00F01A18">
      <w:pPr>
        <w:pStyle w:val="NoSpacing"/>
        <w:rPr>
          <w:rFonts w:ascii="Montserrat" w:hAnsi="Montserrat"/>
          <w:sz w:val="24"/>
        </w:rPr>
      </w:pPr>
      <w:r w:rsidRPr="00243812">
        <w:rPr>
          <w:rFonts w:ascii="Montserrat" w:hAnsi="Montserrat"/>
          <w:sz w:val="24"/>
        </w:rPr>
        <w:t>failure by...</w:t>
      </w:r>
      <w:r w:rsidRPr="00243812">
        <w:rPr>
          <w:rFonts w:ascii="Montserrat" w:hAnsi="Montserrat"/>
          <w:sz w:val="24"/>
        </w:rPr>
        <w:tab/>
        <w:t>result</w:t>
      </w:r>
      <w:r w:rsidR="006F60BF" w:rsidRPr="00243812">
        <w:rPr>
          <w:rFonts w:ascii="Montserrat" w:hAnsi="Montserrat"/>
          <w:sz w:val="24"/>
        </w:rPr>
        <w:tab/>
      </w:r>
      <w:r w:rsidRPr="00243812">
        <w:rPr>
          <w:rFonts w:ascii="Montserrat" w:hAnsi="Montserrat"/>
          <w:sz w:val="24"/>
        </w:rPr>
        <w:t>modifier</w:t>
      </w:r>
    </w:p>
    <w:p w14:paraId="33B16DE1" w14:textId="77777777"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minute scarring</w:t>
      </w:r>
      <w:r w:rsidRPr="00243812">
        <w:rPr>
          <w:rFonts w:ascii="Montserrat" w:hAnsi="Montserrat"/>
          <w:sz w:val="24"/>
        </w:rPr>
        <w:tab/>
        <w:t>surgical</w:t>
      </w:r>
      <w:r w:rsidRPr="00243812">
        <w:rPr>
          <w:rFonts w:ascii="Montserrat" w:hAnsi="Montserrat"/>
          <w:sz w:val="24"/>
        </w:rPr>
        <w:tab/>
        <w:t>x5</w:t>
      </w:r>
    </w:p>
    <w:p w14:paraId="38D1319F" w14:textId="77777777" w:rsidR="004E739B" w:rsidRPr="00243812" w:rsidRDefault="00243812" w:rsidP="00F01A18">
      <w:pPr>
        <w:pStyle w:val="NoSpacing"/>
        <w:rPr>
          <w:rFonts w:ascii="Montserrat" w:hAnsi="Montserrat"/>
          <w:sz w:val="24"/>
        </w:rPr>
      </w:pPr>
      <w:r w:rsidRPr="00243812">
        <w:rPr>
          <w:rFonts w:ascii="Montserrat" w:hAnsi="Montserrat"/>
          <w:sz w:val="24"/>
        </w:rPr>
        <w:t>...01-05</w:t>
      </w:r>
      <w:r w:rsidRPr="00243812">
        <w:rPr>
          <w:rFonts w:ascii="Montserrat" w:hAnsi="Montserrat"/>
          <w:sz w:val="24"/>
        </w:rPr>
        <w:tab/>
        <w:t>scarring, cold sensitive</w:t>
      </w:r>
      <w:r w:rsidRPr="00243812">
        <w:rPr>
          <w:rFonts w:ascii="Montserrat" w:hAnsi="Montserrat"/>
          <w:sz w:val="24"/>
        </w:rPr>
        <w:tab/>
        <w:t>medical</w:t>
      </w:r>
      <w:r w:rsidRPr="00243812">
        <w:rPr>
          <w:rFonts w:ascii="Montserrat" w:hAnsi="Montserrat"/>
          <w:sz w:val="24"/>
        </w:rPr>
        <w:tab/>
        <w:t>x4</w:t>
      </w:r>
    </w:p>
    <w:p w14:paraId="4C697548" w14:textId="77777777" w:rsidR="004E739B" w:rsidRPr="00243812" w:rsidRDefault="00243812" w:rsidP="00F01A18">
      <w:pPr>
        <w:pStyle w:val="NoSpacing"/>
        <w:rPr>
          <w:rFonts w:ascii="Montserrat" w:hAnsi="Montserrat"/>
          <w:sz w:val="24"/>
        </w:rPr>
      </w:pPr>
      <w:r w:rsidRPr="00243812">
        <w:rPr>
          <w:rFonts w:ascii="Montserrat" w:hAnsi="Montserrat"/>
          <w:sz w:val="24"/>
        </w:rPr>
        <w:t>...06-10</w:t>
      </w:r>
      <w:r w:rsidRPr="00243812">
        <w:rPr>
          <w:rFonts w:ascii="Montserrat" w:hAnsi="Montserrat"/>
          <w:sz w:val="24"/>
        </w:rPr>
        <w:tab/>
        <w:t>bad scarring, very sensitive to weather</w:t>
      </w:r>
      <w:r w:rsidRPr="00243812">
        <w:rPr>
          <w:rFonts w:ascii="Montserrat" w:hAnsi="Montserrat"/>
          <w:sz w:val="24"/>
        </w:rPr>
        <w:tab/>
        <w:t>paramedic</w:t>
      </w:r>
      <w:r w:rsidRPr="00243812">
        <w:rPr>
          <w:rFonts w:ascii="Montserrat" w:hAnsi="Montserrat"/>
          <w:sz w:val="24"/>
        </w:rPr>
        <w:tab/>
        <w:t>x3</w:t>
      </w:r>
    </w:p>
    <w:p w14:paraId="04C520CE" w14:textId="77777777" w:rsidR="004E739B" w:rsidRPr="00243812" w:rsidRDefault="00243812" w:rsidP="00F01A18">
      <w:pPr>
        <w:pStyle w:val="NoSpacing"/>
        <w:rPr>
          <w:rFonts w:ascii="Montserrat" w:hAnsi="Montserrat"/>
          <w:sz w:val="24"/>
        </w:rPr>
      </w:pPr>
      <w:r w:rsidRPr="00243812">
        <w:rPr>
          <w:rFonts w:ascii="Montserrat" w:hAnsi="Montserrat"/>
          <w:sz w:val="24"/>
        </w:rPr>
        <w:t>...11-20</w:t>
      </w:r>
      <w:r w:rsidRPr="00243812">
        <w:rPr>
          <w:rFonts w:ascii="Montserrat" w:hAnsi="Montserrat"/>
          <w:sz w:val="24"/>
        </w:rPr>
        <w:tab/>
        <w:t>as above, loss of flexibility</w:t>
      </w:r>
      <w:r w:rsidRPr="00243812">
        <w:rPr>
          <w:rFonts w:ascii="Montserrat" w:hAnsi="Montserrat"/>
          <w:sz w:val="24"/>
        </w:rPr>
        <w:tab/>
        <w:t>herbal</w:t>
      </w:r>
      <w:r w:rsidRPr="00243812">
        <w:rPr>
          <w:rFonts w:ascii="Montserrat" w:hAnsi="Montserrat"/>
          <w:sz w:val="24"/>
        </w:rPr>
        <w:tab/>
        <w:t>x2</w:t>
      </w:r>
    </w:p>
    <w:p w14:paraId="1988238E" w14:textId="77777777" w:rsidR="004E739B" w:rsidRPr="00243812" w:rsidRDefault="00243812" w:rsidP="00F01A18">
      <w:pPr>
        <w:pStyle w:val="NoSpacing"/>
        <w:rPr>
          <w:rFonts w:ascii="Montserrat" w:hAnsi="Montserrat"/>
          <w:sz w:val="24"/>
        </w:rPr>
      </w:pPr>
      <w:r w:rsidRPr="00243812">
        <w:rPr>
          <w:rFonts w:ascii="Montserrat" w:hAnsi="Montserrat"/>
          <w:sz w:val="24"/>
        </w:rPr>
        <w:t>...21-30</w:t>
      </w:r>
      <w:r w:rsidRPr="00243812">
        <w:rPr>
          <w:rFonts w:ascii="Montserrat" w:hAnsi="Montserrat"/>
          <w:sz w:val="24"/>
        </w:rPr>
        <w:tab/>
        <w:t>as above, loss of coordination</w:t>
      </w:r>
      <w:r w:rsidRPr="00243812">
        <w:rPr>
          <w:rFonts w:ascii="Montserrat" w:hAnsi="Montserrat"/>
          <w:sz w:val="24"/>
        </w:rPr>
        <w:tab/>
        <w:t>first-aid</w:t>
      </w:r>
      <w:r w:rsidRPr="00243812">
        <w:rPr>
          <w:rFonts w:ascii="Montserrat" w:hAnsi="Montserrat"/>
          <w:sz w:val="24"/>
        </w:rPr>
        <w:tab/>
        <w:t>x1</w:t>
      </w:r>
    </w:p>
    <w:p w14:paraId="16C8B237" w14:textId="77777777" w:rsidR="004E739B" w:rsidRPr="00243812" w:rsidRDefault="00243812" w:rsidP="00F01A18">
      <w:pPr>
        <w:pStyle w:val="NoSpacing"/>
        <w:rPr>
          <w:rFonts w:ascii="Montserrat" w:hAnsi="Montserrat"/>
          <w:sz w:val="24"/>
        </w:rPr>
      </w:pPr>
      <w:r w:rsidRPr="00243812">
        <w:rPr>
          <w:rFonts w:ascii="Montserrat" w:hAnsi="Montserrat"/>
          <w:sz w:val="24"/>
        </w:rPr>
        <w:t>...31-50</w:t>
      </w:r>
      <w:r w:rsidRPr="00243812">
        <w:rPr>
          <w:rFonts w:ascii="Montserrat" w:hAnsi="Montserrat"/>
          <w:sz w:val="24"/>
        </w:rPr>
        <w:tab/>
      </w:r>
      <w:r w:rsidRPr="00243812">
        <w:rPr>
          <w:rFonts w:ascii="Montserrat" w:hAnsi="Montserrat"/>
          <w:sz w:val="24"/>
        </w:rPr>
        <w:t>as above, loss of feeling</w:t>
      </w:r>
      <w:r w:rsidRPr="00243812">
        <w:rPr>
          <w:rFonts w:ascii="Montserrat" w:hAnsi="Montserrat"/>
          <w:sz w:val="24"/>
        </w:rPr>
        <w:tab/>
        <w:t>archaic</w:t>
      </w:r>
      <w:r w:rsidRPr="00243812">
        <w:rPr>
          <w:rFonts w:ascii="Montserrat" w:hAnsi="Montserrat"/>
          <w:sz w:val="24"/>
        </w:rPr>
        <w:tab/>
        <w:t>x0.5</w:t>
      </w:r>
    </w:p>
    <w:p w14:paraId="2C69A13A" w14:textId="77777777" w:rsidR="004E739B" w:rsidRPr="00243812" w:rsidRDefault="00243812" w:rsidP="00F01A18">
      <w:pPr>
        <w:pStyle w:val="NoSpacing"/>
        <w:rPr>
          <w:rFonts w:ascii="Montserrat" w:hAnsi="Montserrat"/>
          <w:sz w:val="24"/>
        </w:rPr>
      </w:pPr>
      <w:r w:rsidRPr="00243812">
        <w:rPr>
          <w:rFonts w:ascii="Montserrat" w:hAnsi="Montserrat"/>
          <w:sz w:val="24"/>
        </w:rPr>
        <w:t>...51-60</w:t>
      </w:r>
      <w:r w:rsidRPr="00243812">
        <w:rPr>
          <w:rFonts w:ascii="Montserrat" w:hAnsi="Montserrat"/>
          <w:sz w:val="24"/>
        </w:rPr>
        <w:tab/>
        <w:t>crippled (limited function)</w:t>
      </w:r>
      <w:r w:rsidRPr="00243812">
        <w:rPr>
          <w:rFonts w:ascii="Montserrat" w:hAnsi="Montserrat"/>
          <w:sz w:val="24"/>
        </w:rPr>
        <w:tab/>
      </w:r>
    </w:p>
    <w:p w14:paraId="6B5AFF37" w14:textId="77777777" w:rsidR="004E739B" w:rsidRPr="00243812" w:rsidRDefault="00243812" w:rsidP="00F01A18">
      <w:pPr>
        <w:pStyle w:val="NoSpacing"/>
        <w:rPr>
          <w:rFonts w:ascii="Montserrat" w:hAnsi="Montserrat"/>
          <w:sz w:val="24"/>
        </w:rPr>
      </w:pPr>
      <w:r w:rsidRPr="00243812">
        <w:rPr>
          <w:rFonts w:ascii="Montserrat" w:hAnsi="Montserrat"/>
          <w:sz w:val="24"/>
        </w:rPr>
        <w:t>...61-70</w:t>
      </w:r>
      <w:r w:rsidRPr="00243812">
        <w:rPr>
          <w:rFonts w:ascii="Montserrat" w:hAnsi="Montserrat"/>
          <w:sz w:val="24"/>
        </w:rPr>
        <w:tab/>
        <w:t>maimed/unusable (paralyzed)</w:t>
      </w:r>
      <w:r w:rsidRPr="00243812">
        <w:rPr>
          <w:rFonts w:ascii="Montserrat" w:hAnsi="Montserrat"/>
          <w:sz w:val="24"/>
        </w:rPr>
        <w:tab/>
      </w:r>
    </w:p>
    <w:p w14:paraId="1CFDD652" w14:textId="77777777" w:rsidR="004E739B" w:rsidRPr="00243812" w:rsidRDefault="00243812" w:rsidP="00F01A18">
      <w:pPr>
        <w:pStyle w:val="NoSpacing"/>
        <w:rPr>
          <w:rFonts w:ascii="Montserrat" w:hAnsi="Montserrat"/>
          <w:sz w:val="24"/>
        </w:rPr>
      </w:pPr>
      <w:r w:rsidRPr="00243812">
        <w:rPr>
          <w:rFonts w:ascii="Montserrat" w:hAnsi="Montserrat"/>
          <w:sz w:val="24"/>
        </w:rPr>
        <w:t>...71-80</w:t>
      </w:r>
      <w:r w:rsidRPr="00243812">
        <w:rPr>
          <w:rFonts w:ascii="Montserrat" w:hAnsi="Montserrat"/>
          <w:sz w:val="24"/>
        </w:rPr>
        <w:tab/>
        <w:t>as above, in extreme pain</w:t>
      </w:r>
      <w:r w:rsidRPr="00243812">
        <w:rPr>
          <w:rFonts w:ascii="Montserrat" w:hAnsi="Montserrat"/>
          <w:sz w:val="24"/>
        </w:rPr>
        <w:tab/>
      </w:r>
    </w:p>
    <w:p w14:paraId="5113CCA6" w14:textId="77777777" w:rsidR="004E739B" w:rsidRPr="00243812" w:rsidRDefault="00243812" w:rsidP="00F01A18">
      <w:pPr>
        <w:pStyle w:val="NoSpacing"/>
        <w:rPr>
          <w:rFonts w:ascii="Montserrat" w:hAnsi="Montserrat"/>
          <w:sz w:val="24"/>
        </w:rPr>
      </w:pPr>
      <w:r w:rsidRPr="00243812">
        <w:rPr>
          <w:rFonts w:ascii="Montserrat" w:hAnsi="Montserrat"/>
          <w:sz w:val="24"/>
        </w:rPr>
        <w:t>...81-90</w:t>
      </w:r>
      <w:r w:rsidRPr="00243812">
        <w:rPr>
          <w:rFonts w:ascii="Montserrat" w:hAnsi="Montserrat"/>
          <w:sz w:val="24"/>
        </w:rPr>
        <w:tab/>
        <w:t>as above, endangers healthy parts</w:t>
      </w:r>
      <w:r w:rsidRPr="00243812">
        <w:rPr>
          <w:rFonts w:ascii="Montserrat" w:hAnsi="Montserrat"/>
          <w:sz w:val="24"/>
        </w:rPr>
        <w:tab/>
      </w:r>
    </w:p>
    <w:p w14:paraId="7F9ED35E" w14:textId="77777777" w:rsidR="004E739B" w:rsidRPr="00243812" w:rsidRDefault="00243812" w:rsidP="00F01A18">
      <w:pPr>
        <w:pStyle w:val="NoSpacing"/>
        <w:rPr>
          <w:rFonts w:ascii="Montserrat" w:hAnsi="Montserrat"/>
          <w:sz w:val="24"/>
        </w:rPr>
      </w:pPr>
      <w:r w:rsidRPr="00243812">
        <w:rPr>
          <w:rFonts w:ascii="Montserrat" w:hAnsi="Montserrat"/>
          <w:sz w:val="24"/>
        </w:rPr>
        <w:t>...91-95</w:t>
      </w:r>
      <w:r w:rsidRPr="00243812">
        <w:rPr>
          <w:rFonts w:ascii="Montserrat" w:hAnsi="Montserrat"/>
          <w:sz w:val="24"/>
        </w:rPr>
        <w:tab/>
        <w:t>as above, 10 x normal convalescence</w:t>
      </w:r>
      <w:r w:rsidRPr="00243812">
        <w:rPr>
          <w:rFonts w:ascii="Montserrat" w:hAnsi="Montserrat"/>
          <w:sz w:val="24"/>
        </w:rPr>
        <w:tab/>
      </w:r>
    </w:p>
    <w:p w14:paraId="0B1FBFE7" w14:textId="77777777" w:rsidR="004E739B" w:rsidRPr="00243812" w:rsidRDefault="00243812" w:rsidP="00F01A18">
      <w:pPr>
        <w:pStyle w:val="NoSpacing"/>
        <w:rPr>
          <w:rFonts w:ascii="Montserrat" w:hAnsi="Montserrat"/>
          <w:sz w:val="24"/>
        </w:rPr>
      </w:pPr>
      <w:r w:rsidRPr="00243812">
        <w:rPr>
          <w:rFonts w:ascii="Montserrat" w:hAnsi="Montserrat"/>
          <w:sz w:val="24"/>
        </w:rPr>
        <w:t>...96-99</w:t>
      </w:r>
      <w:r w:rsidRPr="00243812">
        <w:rPr>
          <w:rFonts w:ascii="Montserrat" w:hAnsi="Montserrat"/>
          <w:sz w:val="24"/>
        </w:rPr>
        <w:tab/>
        <w:t>as above, 100 x normal convalescence</w:t>
      </w:r>
      <w:r w:rsidRPr="00243812">
        <w:rPr>
          <w:rFonts w:ascii="Montserrat" w:hAnsi="Montserrat"/>
          <w:sz w:val="24"/>
        </w:rPr>
        <w:tab/>
      </w:r>
    </w:p>
    <w:p w14:paraId="5C11B30B" w14:textId="77777777" w:rsidR="004E739B" w:rsidRPr="00243812" w:rsidRDefault="00243812" w:rsidP="00F01A18">
      <w:pPr>
        <w:pStyle w:val="NoSpacing"/>
        <w:rPr>
          <w:rFonts w:ascii="Montserrat" w:hAnsi="Montserrat"/>
          <w:sz w:val="24"/>
        </w:rPr>
      </w:pPr>
      <w:r w:rsidRPr="00243812">
        <w:rPr>
          <w:rFonts w:ascii="Montserrat" w:hAnsi="Montserrat"/>
          <w:sz w:val="24"/>
        </w:rPr>
        <w:t>...00+</w:t>
      </w:r>
      <w:r w:rsidRPr="00243812">
        <w:rPr>
          <w:rFonts w:ascii="Montserrat" w:hAnsi="Montserrat"/>
          <w:sz w:val="24"/>
        </w:rPr>
        <w:tab/>
        <w:t>death of body part, amputation automatic</w:t>
      </w:r>
      <w:r w:rsidRPr="00243812">
        <w:rPr>
          <w:rFonts w:ascii="Montserrat" w:hAnsi="Montserrat"/>
          <w:sz w:val="24"/>
        </w:rPr>
        <w:tab/>
      </w:r>
    </w:p>
    <w:p w14:paraId="2E0E9AB1" w14:textId="77777777" w:rsidR="004E739B" w:rsidRPr="00243812" w:rsidRDefault="004E739B" w:rsidP="00F01A18">
      <w:pPr>
        <w:pStyle w:val="NoSpacing"/>
        <w:rPr>
          <w:rFonts w:ascii="Montserrat" w:hAnsi="Montserrat"/>
          <w:sz w:val="24"/>
        </w:rPr>
      </w:pPr>
    </w:p>
    <w:p w14:paraId="01514F26"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275605ED" w14:textId="0A6A06C0" w:rsidR="004E739B" w:rsidRPr="00243812" w:rsidRDefault="006F60BF" w:rsidP="00F01A18">
      <w:pPr>
        <w:pStyle w:val="NoSpacing"/>
        <w:rPr>
          <w:rFonts w:ascii="Montserrat" w:hAnsi="Montserrat"/>
          <w:sz w:val="24"/>
        </w:rPr>
      </w:pPr>
      <w:r w:rsidRPr="00243812">
        <w:rPr>
          <w:rFonts w:ascii="Montserrat" w:hAnsi="Montserrat"/>
          <w:sz w:val="24"/>
        </w:rPr>
        <w:tab/>
      </w:r>
    </w:p>
    <w:p w14:paraId="2A2E1384"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44AF79B2"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1ADC6F7B"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15AD7A55" w14:textId="77777777" w:rsidR="004E739B" w:rsidRPr="00243812" w:rsidRDefault="004E739B" w:rsidP="00F01A18">
      <w:pPr>
        <w:pStyle w:val="NoSpacing"/>
        <w:rPr>
          <w:rFonts w:ascii="Montserrat" w:hAnsi="Montserrat"/>
          <w:sz w:val="24"/>
        </w:rPr>
      </w:pPr>
    </w:p>
    <w:p w14:paraId="3B3ACEA5"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r>
    </w:p>
    <w:p w14:paraId="5A165985" w14:textId="2DA80262" w:rsidR="004E739B" w:rsidRPr="00243812" w:rsidRDefault="00243812" w:rsidP="00F01A18">
      <w:pPr>
        <w:pStyle w:val="NoSpacing"/>
        <w:rPr>
          <w:rFonts w:ascii="Montserrat" w:hAnsi="Montserrat"/>
          <w:sz w:val="24"/>
        </w:rPr>
      </w:pPr>
      <w:r w:rsidRPr="00243812">
        <w:rPr>
          <w:rFonts w:ascii="Montserrat" w:hAnsi="Montserrat"/>
          <w:sz w:val="24"/>
        </w:rPr>
        <w:t>In existing, our awareness is constantly interpreting our perceptions of the structure of our environment.</w:t>
      </w:r>
      <w:r w:rsidR="006F60BF" w:rsidRPr="00243812">
        <w:rPr>
          <w:rFonts w:ascii="Montserrat" w:hAnsi="Montserrat"/>
          <w:sz w:val="24"/>
        </w:rPr>
        <w:t xml:space="preserve"> </w:t>
      </w:r>
      <w:r w:rsidRPr="00243812">
        <w:rPr>
          <w:rFonts w:ascii="Montserrat" w:hAnsi="Montserrat"/>
          <w:sz w:val="24"/>
        </w:rPr>
        <w:t>We are constantly changing from moment to moment, though always the same.</w:t>
      </w:r>
      <w:r w:rsidR="006F60BF" w:rsidRPr="00243812">
        <w:rPr>
          <w:rFonts w:ascii="Montserrat" w:hAnsi="Montserrat"/>
          <w:sz w:val="24"/>
        </w:rPr>
        <w:t xml:space="preserve"> </w:t>
      </w:r>
      <w:r w:rsidRPr="00243812">
        <w:rPr>
          <w:rFonts w:ascii="Montserrat" w:hAnsi="Montserrat"/>
          <w:sz w:val="24"/>
        </w:rPr>
        <w:t>An elusive flame burning in an eternal now.</w:t>
      </w:r>
      <w:r w:rsidR="006F60BF" w:rsidRPr="00243812">
        <w:rPr>
          <w:rFonts w:ascii="Montserrat" w:hAnsi="Montserrat"/>
          <w:sz w:val="24"/>
        </w:rPr>
        <w:t xml:space="preserve"> </w:t>
      </w:r>
      <w:r w:rsidRPr="00243812">
        <w:rPr>
          <w:rFonts w:ascii="Montserrat" w:hAnsi="Montserrat"/>
          <w:sz w:val="24"/>
        </w:rPr>
        <w:t>Understanding this, one can perhaps understand the problem this poses.</w:t>
      </w:r>
      <w:r w:rsidR="006F60BF" w:rsidRPr="00243812">
        <w:rPr>
          <w:rFonts w:ascii="Montserrat" w:hAnsi="Montserrat"/>
          <w:sz w:val="24"/>
        </w:rPr>
        <w:t xml:space="preserve"> </w:t>
      </w:r>
      <w:r w:rsidRPr="00243812">
        <w:rPr>
          <w:rFonts w:ascii="Montserrat" w:hAnsi="Montserrat"/>
          <w:sz w:val="24"/>
        </w:rPr>
        <w:t>There is no easy way to simulate the subtle intricacies of -being,Ó with simplicity or efficiency.</w:t>
      </w:r>
      <w:r w:rsidR="006F60BF" w:rsidRPr="00243812">
        <w:rPr>
          <w:rFonts w:ascii="Montserrat" w:hAnsi="Montserrat"/>
          <w:sz w:val="24"/>
        </w:rPr>
        <w:t xml:space="preserve"> </w:t>
      </w:r>
      <w:r w:rsidRPr="00243812">
        <w:rPr>
          <w:rFonts w:ascii="Montserrat" w:hAnsi="Montserrat"/>
          <w:sz w:val="24"/>
        </w:rPr>
        <w:t>However, a game can have a satisfying quality if given a fair effort or enough desire.</w:t>
      </w:r>
      <w:r w:rsidR="006F60BF" w:rsidRPr="00243812">
        <w:rPr>
          <w:rFonts w:ascii="Montserrat" w:hAnsi="Montserrat"/>
          <w:sz w:val="24"/>
        </w:rPr>
        <w:t xml:space="preserve"> </w:t>
      </w:r>
      <w:r w:rsidRPr="00243812">
        <w:rPr>
          <w:rFonts w:ascii="Montserrat" w:hAnsi="Montserrat"/>
          <w:sz w:val="24"/>
        </w:rPr>
        <w:t>On the part of the game, as well as that of the players.</w:t>
      </w:r>
      <w:r w:rsidR="006F60BF" w:rsidRPr="00243812">
        <w:rPr>
          <w:rFonts w:ascii="Montserrat" w:hAnsi="Montserrat"/>
          <w:sz w:val="24"/>
        </w:rPr>
        <w:t xml:space="preserve"> </w:t>
      </w:r>
      <w:r w:rsidRPr="00243812">
        <w:rPr>
          <w:rFonts w:ascii="Montserrat" w:hAnsi="Montserrat"/>
          <w:sz w:val="24"/>
        </w:rPr>
        <w:t>Imagination is the true arena for a game such as this; interpreting significance and meaning from the mechanics.</w:t>
      </w:r>
      <w:r w:rsidR="006F60BF" w:rsidRPr="00243812">
        <w:rPr>
          <w:rFonts w:ascii="Montserrat" w:hAnsi="Montserrat"/>
          <w:sz w:val="24"/>
        </w:rPr>
        <w:t xml:space="preserve"> </w:t>
      </w:r>
      <w:r w:rsidRPr="00243812">
        <w:rPr>
          <w:rFonts w:ascii="Montserrat" w:hAnsi="Montserrat"/>
          <w:sz w:val="24"/>
        </w:rPr>
        <w:t>Numbers and variables can be transformed to create the realm in which the PC’s exist.</w:t>
      </w:r>
      <w:r w:rsidR="006F60BF" w:rsidRPr="00243812">
        <w:rPr>
          <w:rFonts w:ascii="Montserrat" w:hAnsi="Montserrat"/>
          <w:sz w:val="24"/>
        </w:rPr>
        <w:t xml:space="preserve"> </w:t>
      </w:r>
      <w:r w:rsidRPr="00243812">
        <w:rPr>
          <w:rFonts w:ascii="Montserrat" w:hAnsi="Montserrat"/>
          <w:sz w:val="24"/>
        </w:rPr>
        <w:t>The first step, is to understand the role and use of numbers (and variables) in game formulas.</w:t>
      </w:r>
      <w:r w:rsidR="006F60BF" w:rsidRPr="00243812">
        <w:rPr>
          <w:rFonts w:ascii="Montserrat" w:hAnsi="Montserrat"/>
          <w:sz w:val="24"/>
        </w:rPr>
        <w:t xml:space="preserve"> </w:t>
      </w:r>
      <w:r w:rsidRPr="00243812">
        <w:rPr>
          <w:rFonts w:ascii="Montserrat" w:hAnsi="Montserrat"/>
          <w:sz w:val="24"/>
        </w:rPr>
        <w:t>How they are used to denote the aptitudes of characters stats and attributes.</w:t>
      </w:r>
      <w:r w:rsidR="006F60BF" w:rsidRPr="00243812">
        <w:rPr>
          <w:rFonts w:ascii="Montserrat" w:hAnsi="Montserrat"/>
          <w:sz w:val="24"/>
        </w:rPr>
        <w:t xml:space="preserve"> </w:t>
      </w:r>
      <w:r w:rsidRPr="00243812">
        <w:rPr>
          <w:rFonts w:ascii="Montserrat" w:hAnsi="Montserrat"/>
          <w:sz w:val="24"/>
        </w:rPr>
        <w:t>How different types of ratings are used with, or as, multipliers in game formulas.</w:t>
      </w:r>
      <w:r w:rsidR="006F60BF" w:rsidRPr="00243812">
        <w:rPr>
          <w:rFonts w:ascii="Montserrat" w:hAnsi="Montserrat"/>
          <w:sz w:val="24"/>
        </w:rPr>
        <w:t xml:space="preserve"> </w:t>
      </w:r>
      <w:r w:rsidRPr="00243812">
        <w:rPr>
          <w:rFonts w:ascii="Montserrat" w:hAnsi="Montserrat"/>
          <w:sz w:val="24"/>
        </w:rPr>
        <w:t>How numbers are used to denote power (magnitudes), or define levels of interaction (Order of Magnitude (</w:t>
      </w:r>
      <w:r w:rsidR="008973B8" w:rsidRPr="00243812">
        <w:rPr>
          <w:rFonts w:ascii="Montserrat" w:hAnsi="Montserrat"/>
          <w:sz w:val="24"/>
        </w:rPr>
        <w:t>Order of Magnitude</w:t>
      </w:r>
      <w:r w:rsidRPr="00243812">
        <w:rPr>
          <w:rFonts w:ascii="Montserrat" w:hAnsi="Montserrat"/>
          <w:sz w:val="24"/>
        </w:rPr>
        <w:t>)).</w:t>
      </w:r>
      <w:r w:rsidR="006F60BF" w:rsidRPr="00243812">
        <w:rPr>
          <w:rFonts w:ascii="Montserrat" w:hAnsi="Montserrat"/>
          <w:sz w:val="24"/>
        </w:rPr>
        <w:t xml:space="preserve"> </w:t>
      </w:r>
      <w:r w:rsidRPr="00243812">
        <w:rPr>
          <w:rFonts w:ascii="Montserrat" w:hAnsi="Montserrat"/>
          <w:sz w:val="24"/>
        </w:rPr>
        <w:t>Each of these uses will be explained in turn in the following sections.</w:t>
      </w:r>
      <w:r w:rsidR="006F60BF" w:rsidRPr="00243812">
        <w:rPr>
          <w:rFonts w:ascii="Montserrat" w:hAnsi="Montserrat"/>
          <w:sz w:val="24"/>
        </w:rPr>
        <w:t xml:space="preserve"> </w:t>
      </w:r>
      <w:r w:rsidRPr="00243812">
        <w:rPr>
          <w:rFonts w:ascii="Montserrat" w:hAnsi="Montserrat"/>
          <w:sz w:val="24"/>
        </w:rPr>
        <w:t>In all cases, numbers represent static variables with dynamic potentials, or what is there to be put to use.</w:t>
      </w:r>
    </w:p>
    <w:p w14:paraId="26752B65" w14:textId="11C00B9A" w:rsidR="004E739B" w:rsidRPr="00243812" w:rsidRDefault="006F60BF" w:rsidP="00F01A18">
      <w:pPr>
        <w:pStyle w:val="NoSpacing"/>
        <w:rPr>
          <w:rFonts w:ascii="Montserrat" w:hAnsi="Montserrat"/>
          <w:sz w:val="24"/>
        </w:rPr>
      </w:pPr>
      <w:r w:rsidRPr="00243812">
        <w:rPr>
          <w:rFonts w:ascii="Montserrat" w:hAnsi="Montserrat"/>
          <w:sz w:val="24"/>
        </w:rPr>
        <w:tab/>
        <w:t>This section of the manual is devoted to explaining the methods used to simulate the action and consequences of the characters. These are mechanics, tools for defining how and what things occur. These should not be thought of as inflexible rules, but as suggestive guidelines and reference points in the running of your games. Despite the probability that many of those who will use this game are more familiar with the English system of measurements, this game is designed on the metric system. If desired, you may also refer to English for ease of comprehension. In charts and tables, a conversion table for different measurements can be found to assist in converting necessary information to be used the mechanics. Allusion game mechanics are more advanced in some cases than other games, merely because they were designed to be as efficient and as accurate as possible, with as much ease of flow possible. Also, much of what is written here is intended to explain how to adapt information and develop elements to operate within the mechanics, so that new elements and things not already defined in the appendices of the manual do not disable the game. It allows the game to adjust to the unknown. Which means that much of the apparent complexity does not need to be dealt with in simply running the game.</w:t>
      </w:r>
    </w:p>
    <w:p w14:paraId="780E80A1" w14:textId="77777777" w:rsidR="004E739B" w:rsidRPr="00243812" w:rsidRDefault="004E739B" w:rsidP="00F01A18">
      <w:pPr>
        <w:pStyle w:val="NoSpacing"/>
        <w:rPr>
          <w:rFonts w:ascii="Montserrat" w:hAnsi="Montserrat"/>
          <w:sz w:val="24"/>
        </w:rPr>
      </w:pPr>
    </w:p>
    <w:p w14:paraId="5F699081" w14:textId="77777777" w:rsidR="004E739B" w:rsidRPr="00243812" w:rsidRDefault="00243812" w:rsidP="00F01A18">
      <w:pPr>
        <w:pStyle w:val="NoSpacing"/>
        <w:rPr>
          <w:rFonts w:ascii="Montserrat" w:hAnsi="Montserrat"/>
          <w:sz w:val="24"/>
        </w:rPr>
      </w:pPr>
      <w:r w:rsidRPr="00243812">
        <w:rPr>
          <w:rFonts w:ascii="Montserrat" w:hAnsi="Montserrat"/>
          <w:sz w:val="24"/>
        </w:rPr>
        <w:t>Magnitude</w:t>
      </w:r>
    </w:p>
    <w:p w14:paraId="6FD993FB" w14:textId="7E79F793" w:rsidR="004E739B" w:rsidRPr="00243812" w:rsidRDefault="00243812" w:rsidP="00F01A18">
      <w:pPr>
        <w:pStyle w:val="NoSpacing"/>
        <w:rPr>
          <w:rFonts w:ascii="Montserrat" w:hAnsi="Montserrat"/>
          <w:sz w:val="24"/>
        </w:rPr>
      </w:pPr>
      <w:r w:rsidRPr="00243812">
        <w:rPr>
          <w:rFonts w:ascii="Montserrat" w:hAnsi="Montserrat"/>
          <w:sz w:val="24"/>
        </w:rPr>
        <w:t>Magnitude is actual power, available or present, free to be used for effect, or applied as force or pure will.</w:t>
      </w:r>
      <w:r w:rsidR="006F60BF" w:rsidRPr="00243812">
        <w:rPr>
          <w:rFonts w:ascii="Montserrat" w:hAnsi="Montserrat"/>
          <w:sz w:val="24"/>
        </w:rPr>
        <w:t xml:space="preserve"> </w:t>
      </w:r>
      <w:r w:rsidRPr="00243812">
        <w:rPr>
          <w:rFonts w:ascii="Montserrat" w:hAnsi="Montserrat"/>
          <w:sz w:val="24"/>
        </w:rPr>
        <w:t>In an individual, Magnitude is personal power.</w:t>
      </w:r>
      <w:r w:rsidR="006F60BF" w:rsidRPr="00243812">
        <w:rPr>
          <w:rFonts w:ascii="Montserrat" w:hAnsi="Montserrat"/>
          <w:sz w:val="24"/>
        </w:rPr>
        <w:t xml:space="preserve"> </w:t>
      </w:r>
      <w:r w:rsidRPr="00243812">
        <w:rPr>
          <w:rFonts w:ascii="Montserrat" w:hAnsi="Montserrat"/>
          <w:sz w:val="24"/>
        </w:rPr>
        <w:t>Which, when you come right down to it is the very soul of the individual.</w:t>
      </w:r>
      <w:r w:rsidR="006F60BF" w:rsidRPr="00243812">
        <w:rPr>
          <w:rFonts w:ascii="Montserrat" w:hAnsi="Montserrat"/>
          <w:sz w:val="24"/>
        </w:rPr>
        <w:t xml:space="preserve"> </w:t>
      </w:r>
      <w:r w:rsidRPr="00243812">
        <w:rPr>
          <w:rFonts w:ascii="Montserrat" w:hAnsi="Montserrat"/>
          <w:sz w:val="24"/>
        </w:rPr>
        <w:t>Power is the ability to do things, to make things happen, to turn a situation to one’s own benefit.</w:t>
      </w:r>
      <w:r w:rsidR="006F60BF" w:rsidRPr="00243812">
        <w:rPr>
          <w:rFonts w:ascii="Montserrat" w:hAnsi="Montserrat"/>
          <w:sz w:val="24"/>
        </w:rPr>
        <w:t xml:space="preserve"> </w:t>
      </w:r>
      <w:r w:rsidRPr="00243812">
        <w:rPr>
          <w:rFonts w:ascii="Montserrat" w:hAnsi="Montserrat"/>
          <w:sz w:val="24"/>
        </w:rPr>
        <w:t>To infuse matter with life and activity, and thus wrest control of the flesh from the forces of entropy and inertia, requires a great deal of power.</w:t>
      </w:r>
      <w:r w:rsidR="006F60BF" w:rsidRPr="00243812">
        <w:rPr>
          <w:rFonts w:ascii="Montserrat" w:hAnsi="Montserrat"/>
          <w:sz w:val="24"/>
        </w:rPr>
        <w:t xml:space="preserve"> </w:t>
      </w:r>
      <w:r w:rsidRPr="00243812">
        <w:rPr>
          <w:rFonts w:ascii="Montserrat" w:hAnsi="Montserrat"/>
          <w:sz w:val="24"/>
        </w:rPr>
        <w:t>Any feat or pursuit which attempts to change the existing balance of nature or the Absolute, will require power, and anything which does create change is a form of power.</w:t>
      </w:r>
      <w:r w:rsidR="006F60BF" w:rsidRPr="00243812">
        <w:rPr>
          <w:rFonts w:ascii="Montserrat" w:hAnsi="Montserrat"/>
          <w:sz w:val="24"/>
        </w:rPr>
        <w:t xml:space="preserve"> </w:t>
      </w:r>
      <w:r w:rsidRPr="00243812">
        <w:rPr>
          <w:rFonts w:ascii="Montserrat" w:hAnsi="Montserrat"/>
          <w:sz w:val="24"/>
        </w:rPr>
        <w:t>Even that which works to restore things to their original states, such as entropy, is also power.</w:t>
      </w:r>
      <w:r w:rsidR="006F60BF" w:rsidRPr="00243812">
        <w:rPr>
          <w:rFonts w:ascii="Montserrat" w:hAnsi="Montserrat"/>
          <w:sz w:val="24"/>
        </w:rPr>
        <w:t xml:space="preserve"> </w:t>
      </w:r>
      <w:r w:rsidRPr="00243812">
        <w:rPr>
          <w:rFonts w:ascii="Montserrat" w:hAnsi="Montserrat"/>
          <w:sz w:val="24"/>
        </w:rPr>
        <w:t>In all cases this power, when in its free state, is expressed by magnitude, a measure of -how much.Ó</w:t>
      </w:r>
      <w:r w:rsidR="006F60BF" w:rsidRPr="00243812">
        <w:rPr>
          <w:rFonts w:ascii="Montserrat" w:hAnsi="Montserrat"/>
          <w:sz w:val="24"/>
        </w:rPr>
        <w:t xml:space="preserve"> </w:t>
      </w:r>
      <w:r w:rsidRPr="00243812">
        <w:rPr>
          <w:rFonts w:ascii="Montserrat" w:hAnsi="Montserrat"/>
          <w:sz w:val="24"/>
        </w:rPr>
        <w:t>Magnitude is also defined according to the terms of Orders of Magnitude (below) which are dramatic increases in powers of ten in magnitude.</w:t>
      </w:r>
      <w:r w:rsidR="006F60BF" w:rsidRPr="00243812">
        <w:rPr>
          <w:rFonts w:ascii="Montserrat" w:hAnsi="Montserrat"/>
          <w:sz w:val="24"/>
        </w:rPr>
        <w:t xml:space="preserve"> </w:t>
      </w:r>
    </w:p>
    <w:p w14:paraId="090EEC56" w14:textId="77777777" w:rsidR="004E739B" w:rsidRPr="00243812" w:rsidRDefault="004E739B" w:rsidP="00F01A18">
      <w:pPr>
        <w:pStyle w:val="NoSpacing"/>
        <w:rPr>
          <w:rFonts w:ascii="Montserrat" w:hAnsi="Montserrat"/>
          <w:sz w:val="24"/>
        </w:rPr>
      </w:pPr>
    </w:p>
    <w:p w14:paraId="1C8D654D" w14:textId="68CFCF21" w:rsidR="004E739B" w:rsidRPr="00243812" w:rsidRDefault="00243812" w:rsidP="00F01A18">
      <w:pPr>
        <w:pStyle w:val="NoSpacing"/>
        <w:rPr>
          <w:rFonts w:ascii="Montserrat" w:hAnsi="Montserrat"/>
          <w:sz w:val="24"/>
        </w:rPr>
      </w:pPr>
      <w:r w:rsidRPr="00243812">
        <w:rPr>
          <w:rFonts w:ascii="Montserrat" w:hAnsi="Montserrat"/>
          <w:sz w:val="24"/>
        </w:rPr>
        <w:t>Order of Magnitude (</w:t>
      </w:r>
      <w:r w:rsidR="008973B8" w:rsidRPr="00243812">
        <w:rPr>
          <w:rFonts w:ascii="Montserrat" w:hAnsi="Montserrat"/>
          <w:sz w:val="24"/>
        </w:rPr>
        <w:t>Order of Magnitude</w:t>
      </w:r>
      <w:r w:rsidRPr="00243812">
        <w:rPr>
          <w:rFonts w:ascii="Montserrat" w:hAnsi="Montserrat"/>
          <w:sz w:val="24"/>
        </w:rPr>
        <w:t xml:space="preserve">) </w:t>
      </w:r>
    </w:p>
    <w:p w14:paraId="77740E71" w14:textId="2A590948" w:rsidR="004E739B" w:rsidRPr="00243812" w:rsidRDefault="00243812" w:rsidP="00F01A18">
      <w:pPr>
        <w:pStyle w:val="NoSpacing"/>
        <w:rPr>
          <w:rFonts w:ascii="Montserrat" w:hAnsi="Montserrat"/>
          <w:sz w:val="24"/>
        </w:rPr>
      </w:pPr>
      <w:r w:rsidRPr="00243812">
        <w:rPr>
          <w:rFonts w:ascii="Montserrat" w:hAnsi="Montserrat"/>
          <w:sz w:val="24"/>
        </w:rPr>
        <w:t>An Order of Magnitude is a representation of progression within a specific span of significance, relative to itself.</w:t>
      </w:r>
      <w:r w:rsidR="006F60BF" w:rsidRPr="00243812">
        <w:rPr>
          <w:rFonts w:ascii="Montserrat" w:hAnsi="Montserrat"/>
          <w:sz w:val="24"/>
        </w:rPr>
        <w:t xml:space="preserve"> </w:t>
      </w:r>
      <w:r w:rsidRPr="00243812">
        <w:rPr>
          <w:rFonts w:ascii="Montserrat" w:hAnsi="Montserrat"/>
          <w:sz w:val="24"/>
        </w:rPr>
        <w:t>There are both abstract and manifest applications of this concept.</w:t>
      </w:r>
      <w:r w:rsidR="006F60BF" w:rsidRPr="00243812">
        <w:rPr>
          <w:rFonts w:ascii="Montserrat" w:hAnsi="Montserrat"/>
          <w:sz w:val="24"/>
        </w:rPr>
        <w:t xml:space="preserve"> </w:t>
      </w:r>
      <w:r w:rsidRPr="00243812">
        <w:rPr>
          <w:rFonts w:ascii="Montserrat" w:hAnsi="Montserrat"/>
          <w:sz w:val="24"/>
        </w:rPr>
        <w:t>Built numerically on powers of ten for the arrangement feats, powers, abilities, etc, into distinct strata of significance or relativity.</w:t>
      </w:r>
      <w:r w:rsidR="006F60BF" w:rsidRPr="00243812">
        <w:rPr>
          <w:rFonts w:ascii="Montserrat" w:hAnsi="Montserrat"/>
          <w:sz w:val="24"/>
        </w:rPr>
        <w:t xml:space="preserve"> </w:t>
      </w:r>
      <w:r w:rsidRPr="00243812">
        <w:rPr>
          <w:rFonts w:ascii="Montserrat" w:hAnsi="Montserrat"/>
          <w:sz w:val="24"/>
        </w:rPr>
        <w:t>An Order of Magnitude is associated with its power in tens ( 1m = 1 to 10, 2m = 10 to 100, 3m = 100 to 1000, etc) which represents the range of value within that column.</w:t>
      </w:r>
      <w:r w:rsidR="006F60BF" w:rsidRPr="00243812">
        <w:rPr>
          <w:rFonts w:ascii="Montserrat" w:hAnsi="Montserrat"/>
          <w:sz w:val="24"/>
        </w:rPr>
        <w:t xml:space="preserve"> </w:t>
      </w:r>
      <w:r w:rsidRPr="00243812">
        <w:rPr>
          <w:rFonts w:ascii="Montserrat" w:hAnsi="Montserrat"/>
          <w:sz w:val="24"/>
        </w:rPr>
        <w:t>As must be apparent, an Order of Magnitude has a number notation (the symbol: m )which is used to indicate the Order of Magnitude.</w:t>
      </w:r>
      <w:r w:rsidR="006F60BF" w:rsidRPr="00243812">
        <w:rPr>
          <w:rFonts w:ascii="Montserrat" w:hAnsi="Montserrat"/>
          <w:sz w:val="24"/>
        </w:rPr>
        <w:t xml:space="preserve"> </w:t>
      </w:r>
      <w:r w:rsidRPr="00243812">
        <w:rPr>
          <w:rFonts w:ascii="Montserrat" w:hAnsi="Montserrat"/>
          <w:sz w:val="24"/>
        </w:rPr>
        <w:t>Hence, the Order of Magnitude is easily used to represent a number of D10’s.</w:t>
      </w:r>
      <w:r w:rsidR="006F60BF" w:rsidRPr="00243812">
        <w:rPr>
          <w:rFonts w:ascii="Montserrat" w:hAnsi="Montserrat"/>
          <w:sz w:val="24"/>
        </w:rPr>
        <w:t xml:space="preserve"> </w:t>
      </w:r>
      <w:r w:rsidRPr="00243812">
        <w:rPr>
          <w:rFonts w:ascii="Montserrat" w:hAnsi="Montserrat"/>
          <w:sz w:val="24"/>
        </w:rPr>
        <w:t>This method seems very straight forward and reasonable as applied to values and numbers, but when applied to concepts and ideas, things get a bit more abstract.</w:t>
      </w:r>
    </w:p>
    <w:p w14:paraId="3A5AEC3A" w14:textId="7A15B39E" w:rsidR="004E739B" w:rsidRPr="00243812" w:rsidRDefault="00243812" w:rsidP="00F01A18">
      <w:pPr>
        <w:pStyle w:val="NoSpacing"/>
        <w:rPr>
          <w:rFonts w:ascii="Montserrat" w:hAnsi="Montserrat"/>
          <w:sz w:val="24"/>
        </w:rPr>
      </w:pPr>
      <w:r w:rsidRPr="00243812">
        <w:rPr>
          <w:rFonts w:ascii="Montserrat" w:hAnsi="Montserrat"/>
          <w:sz w:val="24"/>
        </w:rPr>
        <w:tab/>
        <w:t>In situations, an Order of Magnitude is applied to identify the immensity, complexity, and or relative significance of the situation.</w:t>
      </w:r>
      <w:r w:rsidR="006F60BF" w:rsidRPr="00243812">
        <w:rPr>
          <w:rFonts w:ascii="Montserrat" w:hAnsi="Montserrat"/>
          <w:sz w:val="24"/>
        </w:rPr>
        <w:t xml:space="preserve"> </w:t>
      </w:r>
      <w:r w:rsidRPr="00243812">
        <w:rPr>
          <w:rFonts w:ascii="Montserrat" w:hAnsi="Montserrat"/>
          <w:sz w:val="24"/>
        </w:rPr>
        <w:t>The basis of this assignment has less to do with progressive, linear relationships within a particular concept, as it does with the distinction of landmarks between specified extremes within the concept.</w:t>
      </w:r>
      <w:r w:rsidR="006F60BF" w:rsidRPr="00243812">
        <w:rPr>
          <w:rFonts w:ascii="Montserrat" w:hAnsi="Montserrat"/>
          <w:sz w:val="24"/>
        </w:rPr>
        <w:t xml:space="preserve"> </w:t>
      </w:r>
      <w:r w:rsidRPr="00243812">
        <w:rPr>
          <w:rFonts w:ascii="Montserrat" w:hAnsi="Montserrat"/>
          <w:sz w:val="24"/>
        </w:rPr>
        <w:t>Again, this allows the assignment of dice and values for mechanical purposes.</w:t>
      </w:r>
      <w:r w:rsidR="006F60BF" w:rsidRPr="00243812">
        <w:rPr>
          <w:rFonts w:ascii="Montserrat" w:hAnsi="Montserrat"/>
          <w:sz w:val="24"/>
        </w:rPr>
        <w:t xml:space="preserve"> </w:t>
      </w:r>
      <w:r w:rsidRPr="00243812">
        <w:rPr>
          <w:rFonts w:ascii="Montserrat" w:hAnsi="Montserrat"/>
          <w:sz w:val="24"/>
        </w:rPr>
        <w:t>It was also possible to use the octave as the model for Order of Magnitude, but the logic behind the values attributed would require much more explanation.</w:t>
      </w:r>
      <w:r w:rsidR="006F60BF" w:rsidRPr="00243812">
        <w:rPr>
          <w:rFonts w:ascii="Montserrat" w:hAnsi="Montserrat"/>
          <w:sz w:val="24"/>
        </w:rPr>
        <w:t xml:space="preserve"> </w:t>
      </w:r>
      <w:r w:rsidRPr="00243812">
        <w:rPr>
          <w:rFonts w:ascii="Montserrat" w:hAnsi="Montserrat"/>
          <w:sz w:val="24"/>
        </w:rPr>
        <w:t>The difference between the two</w:t>
      </w:r>
      <w:r w:rsidR="006F60BF" w:rsidRPr="00243812">
        <w:rPr>
          <w:rFonts w:ascii="Montserrat" w:hAnsi="Montserrat"/>
          <w:sz w:val="24"/>
        </w:rPr>
        <w:t xml:space="preserve"> </w:t>
      </w:r>
      <w:r w:rsidRPr="00243812">
        <w:rPr>
          <w:rFonts w:ascii="Montserrat" w:hAnsi="Montserrat"/>
          <w:sz w:val="24"/>
        </w:rPr>
        <w:t>models is in their application.</w:t>
      </w:r>
      <w:r w:rsidR="006F60BF" w:rsidRPr="00243812">
        <w:rPr>
          <w:rFonts w:ascii="Montserrat" w:hAnsi="Montserrat"/>
          <w:sz w:val="24"/>
        </w:rPr>
        <w:t xml:space="preserve"> </w:t>
      </w:r>
      <w:r w:rsidRPr="00243812">
        <w:rPr>
          <w:rFonts w:ascii="Montserrat" w:hAnsi="Montserrat"/>
          <w:sz w:val="24"/>
        </w:rPr>
        <w:t>The Octave Order of Magnitude, while proceeding in notations of ten, represent the process of exponential growth and decay.</w:t>
      </w:r>
      <w:r w:rsidR="006F60BF" w:rsidRPr="00243812">
        <w:rPr>
          <w:rFonts w:ascii="Montserrat" w:hAnsi="Montserrat"/>
          <w:sz w:val="24"/>
        </w:rPr>
        <w:t xml:space="preserve"> </w:t>
      </w:r>
      <w:r w:rsidRPr="00243812">
        <w:rPr>
          <w:rFonts w:ascii="Montserrat" w:hAnsi="Montserrat"/>
          <w:sz w:val="24"/>
        </w:rPr>
        <w:t>That is, ten harmonic steps involved in either doubling or halving the magnitude involved.</w:t>
      </w:r>
      <w:r w:rsidR="006F60BF" w:rsidRPr="00243812">
        <w:rPr>
          <w:rFonts w:ascii="Montserrat" w:hAnsi="Montserrat"/>
          <w:sz w:val="24"/>
        </w:rPr>
        <w:t xml:space="preserve"> </w:t>
      </w:r>
      <w:r w:rsidRPr="00243812">
        <w:rPr>
          <w:rFonts w:ascii="Montserrat" w:hAnsi="Montserrat"/>
          <w:sz w:val="24"/>
        </w:rPr>
        <w:t>This may be explained later in more detail.</w:t>
      </w:r>
      <w:r w:rsidR="006F60BF" w:rsidRPr="00243812">
        <w:rPr>
          <w:rFonts w:ascii="Montserrat" w:hAnsi="Montserrat"/>
          <w:sz w:val="24"/>
        </w:rPr>
        <w:t xml:space="preserve"> </w:t>
      </w:r>
    </w:p>
    <w:p w14:paraId="4D254B8E" w14:textId="372B8544" w:rsidR="004E739B" w:rsidRPr="00243812" w:rsidRDefault="006F60BF" w:rsidP="00F01A18">
      <w:pPr>
        <w:pStyle w:val="NoSpacing"/>
        <w:rPr>
          <w:rFonts w:ascii="Montserrat" w:hAnsi="Montserrat"/>
          <w:sz w:val="24"/>
        </w:rPr>
      </w:pPr>
      <w:r w:rsidRPr="00243812">
        <w:rPr>
          <w:rFonts w:ascii="Montserrat" w:hAnsi="Montserrat"/>
          <w:sz w:val="24"/>
        </w:rPr>
        <w:tab/>
        <w:t>The Octave Order of Magnitude is represented thus: Oom, and would have order notations 1om, 2om, 3om, etc.</w:t>
      </w:r>
    </w:p>
    <w:p w14:paraId="2AD0624D" w14:textId="77777777" w:rsidR="004E739B" w:rsidRPr="00243812" w:rsidRDefault="004E739B" w:rsidP="00F01A18">
      <w:pPr>
        <w:pStyle w:val="NoSpacing"/>
        <w:rPr>
          <w:rFonts w:ascii="Montserrat" w:hAnsi="Montserrat"/>
          <w:sz w:val="24"/>
        </w:rPr>
      </w:pPr>
    </w:p>
    <w:p w14:paraId="1757E40A" w14:textId="77777777" w:rsidR="004E739B" w:rsidRPr="00243812" w:rsidRDefault="004E739B" w:rsidP="00F01A18">
      <w:pPr>
        <w:pStyle w:val="NoSpacing"/>
        <w:rPr>
          <w:rFonts w:ascii="Montserrat" w:hAnsi="Montserrat"/>
          <w:sz w:val="24"/>
        </w:rPr>
      </w:pPr>
    </w:p>
    <w:p w14:paraId="21D412B9" w14:textId="77777777" w:rsidR="004E739B" w:rsidRPr="00243812" w:rsidRDefault="00243812" w:rsidP="00F01A18">
      <w:pPr>
        <w:pStyle w:val="NoSpacing"/>
        <w:rPr>
          <w:rFonts w:ascii="Montserrat" w:hAnsi="Montserrat"/>
          <w:sz w:val="24"/>
        </w:rPr>
      </w:pPr>
      <w:r w:rsidRPr="00243812">
        <w:rPr>
          <w:rFonts w:ascii="Montserrat" w:hAnsi="Montserrat"/>
          <w:sz w:val="24"/>
        </w:rPr>
        <w:t>Rounds</w:t>
      </w:r>
    </w:p>
    <w:p w14:paraId="5FDF1ACC" w14:textId="2F5700C3" w:rsidR="004E739B" w:rsidRPr="00243812" w:rsidRDefault="00243812" w:rsidP="00F01A18">
      <w:pPr>
        <w:pStyle w:val="NoSpacing"/>
        <w:rPr>
          <w:rFonts w:ascii="Montserrat" w:hAnsi="Montserrat"/>
          <w:sz w:val="24"/>
        </w:rPr>
      </w:pPr>
      <w:r w:rsidRPr="00243812">
        <w:rPr>
          <w:rFonts w:ascii="Montserrat" w:hAnsi="Montserrat"/>
          <w:sz w:val="24"/>
        </w:rPr>
        <w:t>The mechanics of the game are calibrated to one second intervals, and the mks standard of measure - meters / kilograms / seconds - allowing control of the acceleration of applied forces, among other things.</w:t>
      </w:r>
      <w:r w:rsidR="006F60BF" w:rsidRPr="00243812">
        <w:rPr>
          <w:rFonts w:ascii="Montserrat" w:hAnsi="Montserrat"/>
          <w:sz w:val="24"/>
        </w:rPr>
        <w:t xml:space="preserve"> </w:t>
      </w:r>
      <w:r w:rsidRPr="00243812">
        <w:rPr>
          <w:rFonts w:ascii="Montserrat" w:hAnsi="Montserrat"/>
          <w:sz w:val="24"/>
        </w:rPr>
        <w:t>The defining characteristic of a game round is not a hard measure of time.</w:t>
      </w:r>
      <w:r w:rsidR="006F60BF" w:rsidRPr="00243812">
        <w:rPr>
          <w:rFonts w:ascii="Montserrat" w:hAnsi="Montserrat"/>
          <w:sz w:val="24"/>
        </w:rPr>
        <w:t xml:space="preserve"> </w:t>
      </w:r>
      <w:r w:rsidRPr="00243812">
        <w:rPr>
          <w:rFonts w:ascii="Montserrat" w:hAnsi="Montserrat"/>
          <w:sz w:val="24"/>
        </w:rPr>
        <w:t>Rather, the round is actually defined as the moment.</w:t>
      </w:r>
      <w:r w:rsidR="006F60BF" w:rsidRPr="00243812">
        <w:rPr>
          <w:rFonts w:ascii="Montserrat" w:hAnsi="Montserrat"/>
          <w:sz w:val="24"/>
        </w:rPr>
        <w:t xml:space="preserve"> </w:t>
      </w:r>
      <w:r w:rsidRPr="00243812">
        <w:rPr>
          <w:rFonts w:ascii="Montserrat" w:hAnsi="Montserrat"/>
          <w:sz w:val="24"/>
        </w:rPr>
        <w:t>Individual actions are defined as the instant, in that most actions are irrevocable.</w:t>
      </w:r>
      <w:r w:rsidR="006F60BF" w:rsidRPr="00243812">
        <w:rPr>
          <w:rFonts w:ascii="Montserrat" w:hAnsi="Montserrat"/>
          <w:sz w:val="24"/>
        </w:rPr>
        <w:t xml:space="preserve"> </w:t>
      </w:r>
      <w:r w:rsidRPr="00243812">
        <w:rPr>
          <w:rFonts w:ascii="Montserrat" w:hAnsi="Montserrat"/>
          <w:sz w:val="24"/>
        </w:rPr>
        <w:t>It is the GM’s choice to operate game sequences according to actions or attacks.</w:t>
      </w:r>
      <w:r w:rsidR="006F60BF" w:rsidRPr="00243812">
        <w:rPr>
          <w:rFonts w:ascii="Montserrat" w:hAnsi="Montserrat"/>
          <w:sz w:val="24"/>
        </w:rPr>
        <w:t xml:space="preserve"> </w:t>
      </w:r>
      <w:r w:rsidRPr="00243812">
        <w:rPr>
          <w:rFonts w:ascii="Montserrat" w:hAnsi="Montserrat"/>
          <w:sz w:val="24"/>
        </w:rPr>
        <w:t>Following the rule that a round ends after all actions have been taken.</w:t>
      </w:r>
      <w:r w:rsidR="006F60BF" w:rsidRPr="00243812">
        <w:rPr>
          <w:rFonts w:ascii="Montserrat" w:hAnsi="Montserrat"/>
          <w:sz w:val="24"/>
        </w:rPr>
        <w:t xml:space="preserve"> </w:t>
      </w:r>
      <w:r w:rsidRPr="00243812">
        <w:rPr>
          <w:rFonts w:ascii="Montserrat" w:hAnsi="Montserrat"/>
          <w:sz w:val="24"/>
        </w:rPr>
        <w:t>In either case, the ROA stat of the characters will dictate speeds,</w:t>
      </w:r>
      <w:r w:rsidR="006F60BF" w:rsidRPr="00243812">
        <w:rPr>
          <w:rFonts w:ascii="Montserrat" w:hAnsi="Montserrat"/>
          <w:sz w:val="24"/>
        </w:rPr>
        <w:t xml:space="preserve"> </w:t>
      </w:r>
      <w:r w:rsidRPr="00243812">
        <w:rPr>
          <w:rFonts w:ascii="Montserrat" w:hAnsi="Montserrat"/>
          <w:sz w:val="24"/>
        </w:rPr>
        <w:t>actions and attacks.</w:t>
      </w:r>
    </w:p>
    <w:p w14:paraId="0D13EAEA" w14:textId="77777777" w:rsidR="004E739B" w:rsidRPr="00243812" w:rsidRDefault="004E739B" w:rsidP="00F01A18">
      <w:pPr>
        <w:pStyle w:val="NoSpacing"/>
        <w:rPr>
          <w:rFonts w:ascii="Montserrat" w:hAnsi="Montserrat"/>
          <w:sz w:val="24"/>
        </w:rPr>
      </w:pPr>
    </w:p>
    <w:p w14:paraId="5027CE93" w14:textId="77777777" w:rsidR="004E739B" w:rsidRPr="00243812" w:rsidRDefault="00243812" w:rsidP="00F01A18">
      <w:pPr>
        <w:pStyle w:val="NoSpacing"/>
        <w:rPr>
          <w:rFonts w:ascii="Montserrat" w:hAnsi="Montserrat"/>
          <w:sz w:val="24"/>
        </w:rPr>
      </w:pPr>
      <w:r w:rsidRPr="00243812">
        <w:rPr>
          <w:rFonts w:ascii="Montserrat" w:hAnsi="Montserrat"/>
          <w:sz w:val="24"/>
        </w:rPr>
        <w:t>Feat mechanics</w:t>
      </w:r>
    </w:p>
    <w:p w14:paraId="222CC6C1" w14:textId="77777777" w:rsidR="004E739B" w:rsidRPr="00243812" w:rsidRDefault="004E739B" w:rsidP="00F01A18">
      <w:pPr>
        <w:pStyle w:val="NoSpacing"/>
        <w:rPr>
          <w:rFonts w:ascii="Montserrat" w:hAnsi="Montserrat"/>
          <w:sz w:val="24"/>
        </w:rPr>
      </w:pPr>
    </w:p>
    <w:p w14:paraId="2AD19C6D" w14:textId="1B52128E" w:rsidR="004E739B" w:rsidRPr="00243812" w:rsidRDefault="008973B8" w:rsidP="00F01A18">
      <w:pPr>
        <w:pStyle w:val="NoSpacing"/>
        <w:rPr>
          <w:rFonts w:ascii="Montserrat" w:hAnsi="Montserrat"/>
          <w:sz w:val="24"/>
        </w:rPr>
      </w:pPr>
      <w:r w:rsidRPr="00243812">
        <w:rPr>
          <w:rFonts w:ascii="Montserrat" w:hAnsi="Montserrat"/>
          <w:sz w:val="24"/>
        </w:rPr>
        <w:t>Feat Magnitude</w:t>
      </w:r>
      <w:r w:rsidRPr="00243812">
        <w:rPr>
          <w:rFonts w:ascii="Montserrat" w:hAnsi="Montserrat"/>
          <w:sz w:val="24"/>
        </w:rPr>
        <w:tab/>
        <w:t xml:space="preserve">= Order of Magnitude immensity - Order of Magnitude ability </w:t>
      </w:r>
    </w:p>
    <w:p w14:paraId="466AD1EC" w14:textId="77777777" w:rsidR="004E739B" w:rsidRPr="00243812" w:rsidRDefault="00243812" w:rsidP="00F01A18">
      <w:pPr>
        <w:pStyle w:val="NoSpacing"/>
        <w:rPr>
          <w:rFonts w:ascii="Montserrat" w:hAnsi="Montserrat"/>
          <w:sz w:val="24"/>
        </w:rPr>
      </w:pPr>
      <w:r w:rsidRPr="00243812">
        <w:rPr>
          <w:rFonts w:ascii="Montserrat" w:hAnsi="Montserrat"/>
          <w:sz w:val="24"/>
        </w:rPr>
        <w:t>OV</w:t>
      </w:r>
      <w:r w:rsidRPr="00243812">
        <w:rPr>
          <w:rFonts w:ascii="Montserrat" w:hAnsi="Montserrat"/>
          <w:sz w:val="24"/>
        </w:rPr>
        <w:tab/>
      </w:r>
      <w:r w:rsidRPr="00243812">
        <w:rPr>
          <w:rFonts w:ascii="Montserrat" w:hAnsi="Montserrat"/>
          <w:sz w:val="24"/>
        </w:rPr>
        <w:t xml:space="preserve">= 1 - 10 difficulty (or opposing value (test / contest)) </w:t>
      </w:r>
    </w:p>
    <w:p w14:paraId="0B0419CA" w14:textId="77777777" w:rsidR="004E739B" w:rsidRPr="00243812" w:rsidRDefault="004E739B" w:rsidP="00F01A18">
      <w:pPr>
        <w:pStyle w:val="NoSpacing"/>
        <w:rPr>
          <w:rFonts w:ascii="Montserrat" w:hAnsi="Montserrat"/>
          <w:sz w:val="24"/>
        </w:rPr>
      </w:pPr>
    </w:p>
    <w:p w14:paraId="375DFFB3" w14:textId="77777777" w:rsidR="004E739B" w:rsidRPr="00243812" w:rsidRDefault="00243812" w:rsidP="00F01A18">
      <w:pPr>
        <w:pStyle w:val="NoSpacing"/>
        <w:rPr>
          <w:rFonts w:ascii="Montserrat" w:hAnsi="Montserrat"/>
          <w:sz w:val="24"/>
        </w:rPr>
      </w:pPr>
      <w:r w:rsidRPr="00243812">
        <w:rPr>
          <w:rFonts w:ascii="Montserrat" w:hAnsi="Montserrat"/>
          <w:sz w:val="24"/>
        </w:rPr>
        <w:t>Intent</w:t>
      </w:r>
    </w:p>
    <w:p w14:paraId="2C273B0A" w14:textId="056E42F8" w:rsidR="004E739B" w:rsidRPr="00243812" w:rsidRDefault="00243812" w:rsidP="00F01A18">
      <w:pPr>
        <w:pStyle w:val="NoSpacing"/>
        <w:rPr>
          <w:rFonts w:ascii="Montserrat" w:hAnsi="Montserrat"/>
          <w:sz w:val="24"/>
        </w:rPr>
      </w:pPr>
      <w:r w:rsidRPr="00243812">
        <w:rPr>
          <w:rFonts w:ascii="Montserrat" w:hAnsi="Montserrat"/>
          <w:sz w:val="24"/>
        </w:rPr>
        <w:t>There are three aspects of the Feat mechanics.</w:t>
      </w:r>
      <w:r w:rsidR="006F60BF" w:rsidRPr="00243812">
        <w:rPr>
          <w:rFonts w:ascii="Montserrat" w:hAnsi="Montserrat"/>
          <w:sz w:val="24"/>
        </w:rPr>
        <w:t xml:space="preserve"> </w:t>
      </w:r>
      <w:r w:rsidRPr="00243812">
        <w:rPr>
          <w:rFonts w:ascii="Montserrat" w:hAnsi="Montserrat"/>
          <w:sz w:val="24"/>
        </w:rPr>
        <w:t>The feat, the test, and the contest.</w:t>
      </w:r>
      <w:r w:rsidR="006F60BF" w:rsidRPr="00243812">
        <w:rPr>
          <w:rFonts w:ascii="Montserrat" w:hAnsi="Montserrat"/>
          <w:sz w:val="24"/>
        </w:rPr>
        <w:t xml:space="preserve"> </w:t>
      </w:r>
      <w:r w:rsidRPr="00243812">
        <w:rPr>
          <w:rFonts w:ascii="Montserrat" w:hAnsi="Montserrat"/>
          <w:sz w:val="24"/>
        </w:rPr>
        <w:t>The feat is any attempt to effect the external world, bending it to your will.</w:t>
      </w:r>
      <w:r w:rsidR="006F60BF" w:rsidRPr="00243812">
        <w:rPr>
          <w:rFonts w:ascii="Montserrat" w:hAnsi="Montserrat"/>
          <w:sz w:val="24"/>
        </w:rPr>
        <w:t xml:space="preserve"> </w:t>
      </w:r>
      <w:r w:rsidRPr="00243812">
        <w:rPr>
          <w:rFonts w:ascii="Montserrat" w:hAnsi="Montserrat"/>
          <w:sz w:val="24"/>
        </w:rPr>
        <w:t>The test, is any attempt to effect the internal world, or bend yourself to your own will.</w:t>
      </w:r>
      <w:r w:rsidR="006F60BF" w:rsidRPr="00243812">
        <w:rPr>
          <w:rFonts w:ascii="Montserrat" w:hAnsi="Montserrat"/>
          <w:sz w:val="24"/>
        </w:rPr>
        <w:t xml:space="preserve"> </w:t>
      </w:r>
      <w:r w:rsidRPr="00243812">
        <w:rPr>
          <w:rFonts w:ascii="Montserrat" w:hAnsi="Montserrat"/>
          <w:sz w:val="24"/>
        </w:rPr>
        <w:t>The contest is any attempt to oppose, or impose on, the will of another.</w:t>
      </w:r>
      <w:r w:rsidR="006F60BF" w:rsidRPr="00243812">
        <w:rPr>
          <w:rFonts w:ascii="Montserrat" w:hAnsi="Montserrat"/>
          <w:sz w:val="24"/>
        </w:rPr>
        <w:t xml:space="preserve"> </w:t>
      </w:r>
      <w:r w:rsidRPr="00243812">
        <w:rPr>
          <w:rFonts w:ascii="Montserrat" w:hAnsi="Montserrat"/>
          <w:sz w:val="24"/>
        </w:rPr>
        <w:t>The end result of each, is change.</w:t>
      </w:r>
      <w:r w:rsidR="006F60BF" w:rsidRPr="00243812">
        <w:rPr>
          <w:rFonts w:ascii="Montserrat" w:hAnsi="Montserrat"/>
          <w:sz w:val="24"/>
        </w:rPr>
        <w:t xml:space="preserve"> </w:t>
      </w:r>
      <w:r w:rsidRPr="00243812">
        <w:rPr>
          <w:rFonts w:ascii="Montserrat" w:hAnsi="Montserrat"/>
          <w:sz w:val="24"/>
        </w:rPr>
        <w:t>They all serve to govern the resolution of an event.</w:t>
      </w:r>
      <w:r w:rsidR="006F60BF" w:rsidRPr="00243812">
        <w:rPr>
          <w:rFonts w:ascii="Montserrat" w:hAnsi="Montserrat"/>
          <w:sz w:val="24"/>
        </w:rPr>
        <w:t xml:space="preserve"> </w:t>
      </w:r>
      <w:r w:rsidRPr="00243812">
        <w:rPr>
          <w:rFonts w:ascii="Montserrat" w:hAnsi="Montserrat"/>
          <w:sz w:val="24"/>
        </w:rPr>
        <w:t>In essence, these are the primary routes for the use of power, as power is the basic requirement for change.</w:t>
      </w:r>
      <w:r w:rsidR="006F60BF" w:rsidRPr="00243812">
        <w:rPr>
          <w:rFonts w:ascii="Montserrat" w:hAnsi="Montserrat"/>
          <w:sz w:val="24"/>
        </w:rPr>
        <w:t xml:space="preserve"> </w:t>
      </w:r>
      <w:r w:rsidRPr="00243812">
        <w:rPr>
          <w:rFonts w:ascii="Montserrat" w:hAnsi="Montserrat"/>
          <w:sz w:val="24"/>
        </w:rPr>
        <w:t>The performance of an action requires an intent.</w:t>
      </w:r>
      <w:r w:rsidR="006F60BF" w:rsidRPr="00243812">
        <w:rPr>
          <w:rFonts w:ascii="Montserrat" w:hAnsi="Montserrat"/>
          <w:sz w:val="24"/>
        </w:rPr>
        <w:t xml:space="preserve"> </w:t>
      </w:r>
      <w:r w:rsidRPr="00243812">
        <w:rPr>
          <w:rFonts w:ascii="Montserrat" w:hAnsi="Montserrat"/>
          <w:sz w:val="24"/>
        </w:rPr>
        <w:t>What’s done is done.</w:t>
      </w:r>
      <w:r w:rsidR="006F60BF" w:rsidRPr="00243812">
        <w:rPr>
          <w:rFonts w:ascii="Montserrat" w:hAnsi="Montserrat"/>
          <w:sz w:val="24"/>
        </w:rPr>
        <w:t xml:space="preserve"> </w:t>
      </w:r>
      <w:r w:rsidRPr="00243812">
        <w:rPr>
          <w:rFonts w:ascii="Montserrat" w:hAnsi="Montserrat"/>
          <w:sz w:val="24"/>
        </w:rPr>
        <w:t>Nothing can be undone.</w:t>
      </w:r>
      <w:r w:rsidR="006F60BF" w:rsidRPr="00243812">
        <w:rPr>
          <w:rFonts w:ascii="Montserrat" w:hAnsi="Montserrat"/>
          <w:sz w:val="24"/>
        </w:rPr>
        <w:t xml:space="preserve"> </w:t>
      </w:r>
      <w:r w:rsidRPr="00243812">
        <w:rPr>
          <w:rFonts w:ascii="Montserrat" w:hAnsi="Montserrat"/>
          <w:sz w:val="24"/>
        </w:rPr>
        <w:t>Unless something was not done in the first place.</w:t>
      </w:r>
      <w:r w:rsidR="006F60BF" w:rsidRPr="00243812">
        <w:rPr>
          <w:rFonts w:ascii="Montserrat" w:hAnsi="Montserrat"/>
          <w:sz w:val="24"/>
        </w:rPr>
        <w:t xml:space="preserve"> </w:t>
      </w:r>
      <w:r w:rsidRPr="00243812">
        <w:rPr>
          <w:rFonts w:ascii="Montserrat" w:hAnsi="Montserrat"/>
          <w:sz w:val="24"/>
        </w:rPr>
        <w:t>The only way to change what has been done, is to do something else.</w:t>
      </w:r>
      <w:r w:rsidR="006F60BF" w:rsidRPr="00243812">
        <w:rPr>
          <w:rFonts w:ascii="Montserrat" w:hAnsi="Montserrat"/>
          <w:sz w:val="24"/>
        </w:rPr>
        <w:t xml:space="preserve"> </w:t>
      </w:r>
      <w:r w:rsidRPr="00243812">
        <w:rPr>
          <w:rFonts w:ascii="Montserrat" w:hAnsi="Montserrat"/>
          <w:sz w:val="24"/>
        </w:rPr>
        <w:t>That is not to say that an action cannot be effectively -undoneÓ by going back to before the action, and doing something else.</w:t>
      </w:r>
      <w:r w:rsidR="006F60BF" w:rsidRPr="00243812">
        <w:rPr>
          <w:rFonts w:ascii="Montserrat" w:hAnsi="Montserrat"/>
          <w:sz w:val="24"/>
        </w:rPr>
        <w:t xml:space="preserve"> </w:t>
      </w:r>
      <w:r w:rsidRPr="00243812">
        <w:rPr>
          <w:rFonts w:ascii="Montserrat" w:hAnsi="Montserrat"/>
          <w:sz w:val="24"/>
        </w:rPr>
        <w:t>That would simply require a great deal of power, it would still be an action, and probably only the GM is going to be at liberty to do so.</w:t>
      </w:r>
      <w:r w:rsidR="006F60BF" w:rsidRPr="00243812">
        <w:rPr>
          <w:rFonts w:ascii="Montserrat" w:hAnsi="Montserrat"/>
          <w:sz w:val="24"/>
        </w:rPr>
        <w:t xml:space="preserve"> </w:t>
      </w:r>
      <w:r w:rsidRPr="00243812">
        <w:rPr>
          <w:rFonts w:ascii="Montserrat" w:hAnsi="Montserrat"/>
          <w:sz w:val="24"/>
        </w:rPr>
        <w:t>(This, of course is the rule only for objective action and change.)</w:t>
      </w:r>
      <w:r w:rsidR="006F60BF" w:rsidRPr="00243812">
        <w:rPr>
          <w:rFonts w:ascii="Montserrat" w:hAnsi="Montserrat"/>
          <w:sz w:val="24"/>
        </w:rPr>
        <w:t xml:space="preserve"> </w:t>
      </w:r>
      <w:r w:rsidRPr="00243812">
        <w:rPr>
          <w:rFonts w:ascii="Montserrat" w:hAnsi="Montserrat"/>
          <w:sz w:val="24"/>
        </w:rPr>
        <w:t>The point being, if you do it, it is done.</w:t>
      </w:r>
      <w:r w:rsidR="006F60BF" w:rsidRPr="00243812">
        <w:rPr>
          <w:rFonts w:ascii="Montserrat" w:hAnsi="Montserrat"/>
          <w:sz w:val="24"/>
        </w:rPr>
        <w:t xml:space="preserve"> </w:t>
      </w:r>
      <w:r w:rsidRPr="00243812">
        <w:rPr>
          <w:rFonts w:ascii="Montserrat" w:hAnsi="Montserrat"/>
          <w:sz w:val="24"/>
        </w:rPr>
        <w:t>The universe has been changed, and now you may face the consequences.</w:t>
      </w:r>
      <w:r w:rsidR="006F60BF" w:rsidRPr="00243812">
        <w:rPr>
          <w:rFonts w:ascii="Montserrat" w:hAnsi="Montserrat"/>
          <w:sz w:val="24"/>
        </w:rPr>
        <w:t xml:space="preserve"> </w:t>
      </w:r>
    </w:p>
    <w:p w14:paraId="7810AD45" w14:textId="7613B375" w:rsidR="004E739B" w:rsidRPr="00243812" w:rsidRDefault="00243812" w:rsidP="00F01A18">
      <w:pPr>
        <w:pStyle w:val="NoSpacing"/>
        <w:rPr>
          <w:rFonts w:ascii="Montserrat" w:hAnsi="Montserrat"/>
          <w:sz w:val="24"/>
        </w:rPr>
      </w:pPr>
      <w:r w:rsidRPr="00243812">
        <w:rPr>
          <w:rFonts w:ascii="Montserrat" w:hAnsi="Montserrat"/>
          <w:sz w:val="24"/>
        </w:rPr>
        <w:tab/>
        <w:t>In every attempted feat there lurks the possibility to succeed overwhelmingly - and to fail, or even fail in the worst imaginable way.</w:t>
      </w:r>
      <w:r w:rsidR="006F60BF" w:rsidRPr="00243812">
        <w:rPr>
          <w:rFonts w:ascii="Montserrat" w:hAnsi="Montserrat"/>
          <w:sz w:val="24"/>
        </w:rPr>
        <w:t xml:space="preserve"> </w:t>
      </w:r>
      <w:r w:rsidRPr="00243812">
        <w:rPr>
          <w:rFonts w:ascii="Montserrat" w:hAnsi="Montserrat"/>
          <w:sz w:val="24"/>
        </w:rPr>
        <w:t>An unqualified success, the natural crit, results from the highest possible roll, when all dice turn up -0Ó.</w:t>
      </w:r>
      <w:r w:rsidR="006F60BF" w:rsidRPr="00243812">
        <w:rPr>
          <w:rFonts w:ascii="Montserrat" w:hAnsi="Montserrat"/>
          <w:sz w:val="24"/>
        </w:rPr>
        <w:t xml:space="preserve"> </w:t>
      </w:r>
      <w:r w:rsidRPr="00243812">
        <w:rPr>
          <w:rFonts w:ascii="Montserrat" w:hAnsi="Montserrat"/>
          <w:sz w:val="24"/>
        </w:rPr>
        <w:t>A critical success results when you roll a lead nine.</w:t>
      </w:r>
      <w:r w:rsidR="006F60BF" w:rsidRPr="00243812">
        <w:rPr>
          <w:rFonts w:ascii="Montserrat" w:hAnsi="Montserrat"/>
          <w:sz w:val="24"/>
        </w:rPr>
        <w:t xml:space="preserve"> </w:t>
      </w:r>
      <w:r w:rsidRPr="00243812">
        <w:rPr>
          <w:rFonts w:ascii="Montserrat" w:hAnsi="Montserrat"/>
          <w:sz w:val="24"/>
        </w:rPr>
        <w:t>That means that regardless of the columns of D10’s you roll, if the highest column turns up -9Ó the success was critical.</w:t>
      </w:r>
      <w:r w:rsidR="006F60BF" w:rsidRPr="00243812">
        <w:rPr>
          <w:rFonts w:ascii="Montserrat" w:hAnsi="Montserrat"/>
          <w:sz w:val="24"/>
        </w:rPr>
        <w:t xml:space="preserve"> </w:t>
      </w:r>
      <w:r w:rsidRPr="00243812">
        <w:rPr>
          <w:rFonts w:ascii="Montserrat" w:hAnsi="Montserrat"/>
          <w:sz w:val="24"/>
        </w:rPr>
        <w:t>If you roll under the match number, you simply miss.</w:t>
      </w:r>
      <w:r w:rsidR="006F60BF" w:rsidRPr="00243812">
        <w:rPr>
          <w:rFonts w:ascii="Montserrat" w:hAnsi="Montserrat"/>
          <w:sz w:val="24"/>
        </w:rPr>
        <w:t xml:space="preserve"> </w:t>
      </w:r>
      <w:r w:rsidRPr="00243812">
        <w:rPr>
          <w:rFonts w:ascii="Montserrat" w:hAnsi="Montserrat"/>
          <w:sz w:val="24"/>
        </w:rPr>
        <w:t>However, if you roll a lead one or less, this results in a fumble.</w:t>
      </w:r>
      <w:r w:rsidR="006F60BF" w:rsidRPr="00243812">
        <w:rPr>
          <w:rFonts w:ascii="Montserrat" w:hAnsi="Montserrat"/>
          <w:sz w:val="24"/>
        </w:rPr>
        <w:t xml:space="preserve"> </w:t>
      </w:r>
      <w:r w:rsidRPr="00243812">
        <w:rPr>
          <w:rFonts w:ascii="Montserrat" w:hAnsi="Montserrat"/>
          <w:sz w:val="24"/>
        </w:rPr>
        <w:t>As unfortunate as this may be, it is nothing compared to the personal chaos you can call upon yourself if you roll a true -one,Ó a critical fumble.</w:t>
      </w:r>
      <w:r w:rsidR="006F60BF" w:rsidRPr="00243812">
        <w:rPr>
          <w:rFonts w:ascii="Montserrat" w:hAnsi="Montserrat"/>
          <w:sz w:val="24"/>
        </w:rPr>
        <w:t xml:space="preserve"> </w:t>
      </w:r>
    </w:p>
    <w:p w14:paraId="32D42A93" w14:textId="77777777" w:rsidR="004E739B" w:rsidRPr="00243812" w:rsidRDefault="004E739B" w:rsidP="00F01A18">
      <w:pPr>
        <w:pStyle w:val="NoSpacing"/>
        <w:rPr>
          <w:rFonts w:ascii="Montserrat" w:hAnsi="Montserrat"/>
          <w:sz w:val="24"/>
        </w:rPr>
      </w:pPr>
    </w:p>
    <w:p w14:paraId="107222A5" w14:textId="231372F0" w:rsidR="004E739B" w:rsidRPr="00243812" w:rsidRDefault="00243812" w:rsidP="00F01A18">
      <w:pPr>
        <w:pStyle w:val="NoSpacing"/>
        <w:rPr>
          <w:rFonts w:ascii="Montserrat" w:hAnsi="Montserrat"/>
          <w:sz w:val="24"/>
        </w:rPr>
      </w:pPr>
      <w:r w:rsidRPr="00243812">
        <w:rPr>
          <w:rFonts w:ascii="Montserrat" w:hAnsi="Montserrat"/>
          <w:sz w:val="24"/>
        </w:rPr>
        <w:t xml:space="preserve">Feat </w:t>
      </w:r>
      <w:r w:rsidRPr="00243812">
        <w:rPr>
          <w:rFonts w:ascii="Montserrat" w:hAnsi="Montserrat"/>
          <w:sz w:val="24"/>
        </w:rPr>
        <w:tab/>
        <w:t xml:space="preserve">For the standard feat, the first step in determining the dice and result needed on the roll, is to figure out the </w:t>
      </w:r>
      <w:r w:rsidR="008973B8" w:rsidRPr="00243812">
        <w:rPr>
          <w:rFonts w:ascii="Montserrat" w:hAnsi="Montserrat"/>
          <w:sz w:val="24"/>
        </w:rPr>
        <w:t>Feat Magnitude</w:t>
      </w:r>
      <w:r w:rsidRPr="00243812">
        <w:rPr>
          <w:rFonts w:ascii="Montserrat" w:hAnsi="Montserrat"/>
          <w:sz w:val="24"/>
        </w:rPr>
        <w:t>.</w:t>
      </w:r>
      <w:r w:rsidR="006F60BF" w:rsidRPr="00243812">
        <w:rPr>
          <w:rFonts w:ascii="Montserrat" w:hAnsi="Montserrat"/>
          <w:sz w:val="24"/>
        </w:rPr>
        <w:t xml:space="preserve"> </w:t>
      </w:r>
      <w:r w:rsidRPr="00243812">
        <w:rPr>
          <w:rFonts w:ascii="Montserrat" w:hAnsi="Montserrat"/>
          <w:sz w:val="24"/>
        </w:rPr>
        <w:t xml:space="preserve">The </w:t>
      </w:r>
      <w:r w:rsidR="008973B8" w:rsidRPr="00243812">
        <w:rPr>
          <w:rFonts w:ascii="Montserrat" w:hAnsi="Montserrat"/>
          <w:sz w:val="24"/>
        </w:rPr>
        <w:t>Feat Magnitude</w:t>
      </w:r>
      <w:r w:rsidRPr="00243812">
        <w:rPr>
          <w:rFonts w:ascii="Montserrat" w:hAnsi="Montserrat"/>
          <w:sz w:val="24"/>
        </w:rPr>
        <w:t xml:space="preserve"> is equal to the Order of Magnitude of the consequences, or scope of the feat being attempted, minus the Order of Magnitude of the power or ability the character intends to use for the attempt.</w:t>
      </w:r>
      <w:r w:rsidR="006F60BF" w:rsidRPr="00243812">
        <w:rPr>
          <w:rFonts w:ascii="Montserrat" w:hAnsi="Montserrat"/>
          <w:sz w:val="24"/>
        </w:rPr>
        <w:t xml:space="preserve"> </w:t>
      </w:r>
      <w:r w:rsidRPr="00243812">
        <w:rPr>
          <w:rFonts w:ascii="Montserrat" w:hAnsi="Montserrat"/>
          <w:sz w:val="24"/>
        </w:rPr>
        <w:t>If the Ability in use exceeds the immensity of the feat, the Order of Magnitude by which it exceeds it, become extra dice to be used in the attempt or sacrificed for greater effects.</w:t>
      </w:r>
      <w:r w:rsidR="006F60BF" w:rsidRPr="00243812">
        <w:rPr>
          <w:rFonts w:ascii="Montserrat" w:hAnsi="Montserrat"/>
          <w:sz w:val="24"/>
        </w:rPr>
        <w:t xml:space="preserve"> </w:t>
      </w:r>
      <w:r w:rsidRPr="00243812">
        <w:rPr>
          <w:rFonts w:ascii="Montserrat" w:hAnsi="Montserrat"/>
          <w:sz w:val="24"/>
        </w:rPr>
        <w:t xml:space="preserve">In any case, there is always at least 1m for the </w:t>
      </w:r>
      <w:r w:rsidR="008973B8" w:rsidRPr="00243812">
        <w:rPr>
          <w:rFonts w:ascii="Montserrat" w:hAnsi="Montserrat"/>
          <w:sz w:val="24"/>
        </w:rPr>
        <w:t>Feat Magnitude</w:t>
      </w:r>
      <w:r w:rsidRPr="00243812">
        <w:rPr>
          <w:rFonts w:ascii="Montserrat" w:hAnsi="Montserrat"/>
          <w:sz w:val="24"/>
        </w:rPr>
        <w:t>.</w:t>
      </w:r>
      <w:r w:rsidR="006F60BF" w:rsidRPr="00243812">
        <w:rPr>
          <w:rFonts w:ascii="Montserrat" w:hAnsi="Montserrat"/>
          <w:sz w:val="24"/>
        </w:rPr>
        <w:t xml:space="preserve"> </w:t>
      </w:r>
      <w:r w:rsidRPr="00243812">
        <w:rPr>
          <w:rFonts w:ascii="Montserrat" w:hAnsi="Montserrat"/>
          <w:sz w:val="24"/>
        </w:rPr>
        <w:t>Second, the difficulty rating (1 - 10) is set, or the appropriate rating of the opponent or opposition is taken, to serve as the OV.</w:t>
      </w:r>
      <w:r w:rsidR="006F60BF" w:rsidRPr="00243812">
        <w:rPr>
          <w:rFonts w:ascii="Montserrat" w:hAnsi="Montserrat"/>
          <w:sz w:val="24"/>
        </w:rPr>
        <w:t xml:space="preserve"> </w:t>
      </w:r>
      <w:r w:rsidRPr="00243812">
        <w:rPr>
          <w:rFonts w:ascii="Montserrat" w:hAnsi="Montserrat"/>
          <w:sz w:val="24"/>
        </w:rPr>
        <w:t>The OV is then applied to the lead column, or die.</w:t>
      </w:r>
      <w:r w:rsidR="006F60BF" w:rsidRPr="00243812">
        <w:rPr>
          <w:rFonts w:ascii="Montserrat" w:hAnsi="Montserrat"/>
          <w:sz w:val="24"/>
        </w:rPr>
        <w:t xml:space="preserve"> </w:t>
      </w:r>
      <w:r w:rsidRPr="00243812">
        <w:rPr>
          <w:rFonts w:ascii="Montserrat" w:hAnsi="Montserrat"/>
          <w:sz w:val="24"/>
        </w:rPr>
        <w:t>This should give you the match roll.</w:t>
      </w:r>
      <w:r w:rsidR="006F60BF" w:rsidRPr="00243812">
        <w:rPr>
          <w:rFonts w:ascii="Montserrat" w:hAnsi="Montserrat"/>
          <w:sz w:val="24"/>
        </w:rPr>
        <w:t xml:space="preserve"> </w:t>
      </w:r>
      <w:r w:rsidRPr="00243812">
        <w:rPr>
          <w:rFonts w:ascii="Montserrat" w:hAnsi="Montserrat"/>
          <w:sz w:val="24"/>
        </w:rPr>
        <w:t>The match roll is the value which must be equaled or overcome on a D10.</w:t>
      </w:r>
      <w:r w:rsidR="006F60BF" w:rsidRPr="00243812">
        <w:rPr>
          <w:rFonts w:ascii="Montserrat" w:hAnsi="Montserrat"/>
          <w:sz w:val="24"/>
        </w:rPr>
        <w:t xml:space="preserve"> </w:t>
      </w:r>
      <w:r w:rsidRPr="00243812">
        <w:rPr>
          <w:rFonts w:ascii="Montserrat" w:hAnsi="Montserrat"/>
          <w:sz w:val="24"/>
        </w:rPr>
        <w:t>Quite often, the match roll is too high to roll on a D10, thus it is necessary to sacrifice something to attain the dice needed to succeed at the roll.</w:t>
      </w:r>
      <w:r w:rsidR="006F60BF" w:rsidRPr="00243812">
        <w:rPr>
          <w:rFonts w:ascii="Montserrat" w:hAnsi="Montserrat"/>
          <w:sz w:val="24"/>
        </w:rPr>
        <w:t xml:space="preserve"> </w:t>
      </w:r>
      <w:r w:rsidRPr="00243812">
        <w:rPr>
          <w:rFonts w:ascii="Montserrat" w:hAnsi="Montserrat"/>
          <w:sz w:val="24"/>
        </w:rPr>
        <w:t xml:space="preserve">The success of the attempted feat </w:t>
      </w:r>
    </w:p>
    <w:p w14:paraId="05A7D43C"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1285AF6E" w14:textId="6E284C76" w:rsidR="004E739B" w:rsidRPr="00243812" w:rsidRDefault="00243812" w:rsidP="00F01A18">
      <w:pPr>
        <w:pStyle w:val="NoSpacing"/>
        <w:rPr>
          <w:rFonts w:ascii="Montserrat" w:hAnsi="Montserrat"/>
          <w:sz w:val="24"/>
        </w:rPr>
      </w:pPr>
      <w:r w:rsidRPr="00243812">
        <w:rPr>
          <w:rFonts w:ascii="Montserrat" w:hAnsi="Montserrat"/>
          <w:sz w:val="24"/>
        </w:rPr>
        <w:t xml:space="preserve">Test </w:t>
      </w:r>
      <w:r w:rsidRPr="00243812">
        <w:rPr>
          <w:rFonts w:ascii="Montserrat" w:hAnsi="Montserrat"/>
          <w:sz w:val="24"/>
        </w:rPr>
        <w:tab/>
      </w:r>
      <w:r w:rsidRPr="00243812">
        <w:rPr>
          <w:rFonts w:ascii="Montserrat" w:hAnsi="Montserrat"/>
          <w:sz w:val="24"/>
        </w:rPr>
        <w:t>For the test, the match roll is actually the value of the rating of the power or ability the character intends to use for the attempt.</w:t>
      </w:r>
      <w:r w:rsidR="006F60BF" w:rsidRPr="00243812">
        <w:rPr>
          <w:rFonts w:ascii="Montserrat" w:hAnsi="Montserrat"/>
          <w:sz w:val="24"/>
        </w:rPr>
        <w:t xml:space="preserve"> </w:t>
      </w:r>
      <w:r w:rsidRPr="00243812">
        <w:rPr>
          <w:rFonts w:ascii="Montserrat" w:hAnsi="Montserrat"/>
          <w:sz w:val="24"/>
        </w:rPr>
        <w:t>Thus, the task is to roll under the rating of the ability on the number of dice indicated by the Order of Magnitude.</w:t>
      </w:r>
      <w:r w:rsidR="006F60BF" w:rsidRPr="00243812">
        <w:rPr>
          <w:rFonts w:ascii="Montserrat" w:hAnsi="Montserrat"/>
          <w:sz w:val="24"/>
        </w:rPr>
        <w:t xml:space="preserve"> </w:t>
      </w:r>
      <w:r w:rsidRPr="00243812">
        <w:rPr>
          <w:rFonts w:ascii="Montserrat" w:hAnsi="Montserrat"/>
          <w:sz w:val="24"/>
        </w:rPr>
        <w:t>For this type of roll, the dice read as 0 to 9, with straight zeros still producing a natural critical success.</w:t>
      </w:r>
      <w:r w:rsidR="006F60BF" w:rsidRPr="00243812">
        <w:rPr>
          <w:rFonts w:ascii="Montserrat" w:hAnsi="Montserrat"/>
          <w:sz w:val="24"/>
        </w:rPr>
        <w:t xml:space="preserve"> </w:t>
      </w:r>
      <w:r w:rsidRPr="00243812">
        <w:rPr>
          <w:rFonts w:ascii="Montserrat" w:hAnsi="Montserrat"/>
          <w:sz w:val="24"/>
        </w:rPr>
        <w:t>Straight nines are a critical fumble, while lead nine is a fumble, and lead zero is a critical success.</w:t>
      </w:r>
    </w:p>
    <w:p w14:paraId="2DA7DA31" w14:textId="77777777" w:rsidR="004E739B" w:rsidRPr="00243812" w:rsidRDefault="004E739B" w:rsidP="00F01A18">
      <w:pPr>
        <w:pStyle w:val="NoSpacing"/>
        <w:rPr>
          <w:rFonts w:ascii="Montserrat" w:hAnsi="Montserrat"/>
          <w:sz w:val="24"/>
        </w:rPr>
      </w:pPr>
    </w:p>
    <w:p w14:paraId="1B6A4B5E" w14:textId="5C045E67" w:rsidR="004E739B" w:rsidRPr="00243812" w:rsidRDefault="00243812" w:rsidP="00F01A18">
      <w:pPr>
        <w:pStyle w:val="NoSpacing"/>
        <w:rPr>
          <w:rFonts w:ascii="Montserrat" w:hAnsi="Montserrat"/>
          <w:sz w:val="24"/>
        </w:rPr>
      </w:pPr>
      <w:r w:rsidRPr="00243812">
        <w:rPr>
          <w:rFonts w:ascii="Montserrat" w:hAnsi="Montserrat"/>
          <w:sz w:val="24"/>
        </w:rPr>
        <w:t xml:space="preserve">Contest </w:t>
      </w:r>
      <w:r w:rsidRPr="00243812">
        <w:rPr>
          <w:rFonts w:ascii="Montserrat" w:hAnsi="Montserrat"/>
          <w:sz w:val="24"/>
        </w:rPr>
        <w:tab/>
        <w:t>The contest follows the normal dice rules, with the opposing force or character providing the match number.</w:t>
      </w:r>
      <w:r w:rsidR="006F60BF" w:rsidRPr="00243812">
        <w:rPr>
          <w:rFonts w:ascii="Montserrat" w:hAnsi="Montserrat"/>
          <w:sz w:val="24"/>
        </w:rPr>
        <w:t xml:space="preserve"> </w:t>
      </w:r>
      <w:r w:rsidRPr="00243812">
        <w:rPr>
          <w:rFonts w:ascii="Montserrat" w:hAnsi="Montserrat"/>
          <w:sz w:val="24"/>
        </w:rPr>
        <w:t>If one opponent’s match number exceeds the other’s, it may be necessary to sacrifice something to attain the dice needed to succeed at the roll.</w:t>
      </w:r>
      <w:r w:rsidR="006F60BF" w:rsidRPr="00243812">
        <w:rPr>
          <w:rFonts w:ascii="Montserrat" w:hAnsi="Montserrat"/>
          <w:sz w:val="24"/>
        </w:rPr>
        <w:t xml:space="preserve"> </w:t>
      </w:r>
      <w:r w:rsidRPr="00243812">
        <w:rPr>
          <w:rFonts w:ascii="Montserrat" w:hAnsi="Montserrat"/>
          <w:sz w:val="24"/>
        </w:rPr>
        <w:t>Otherwise, the greater opponent may use the extra dice to improve the effects of his actions, possibly even gaining actions. In any case, a contest involves full dice indicated by the Order of Magnitude.</w:t>
      </w:r>
      <w:r w:rsidR="006F60BF" w:rsidRPr="00243812">
        <w:rPr>
          <w:rFonts w:ascii="Montserrat" w:hAnsi="Montserrat"/>
          <w:sz w:val="24"/>
        </w:rPr>
        <w:t xml:space="preserve"> </w:t>
      </w:r>
      <w:r w:rsidRPr="00243812">
        <w:rPr>
          <w:rFonts w:ascii="Montserrat" w:hAnsi="Montserrat"/>
          <w:sz w:val="24"/>
        </w:rPr>
        <w:t>It is highly probable that a simultaneous feat roll must be made in order to succeed in a contest, if the contest involves trained or exceptional abilities.</w:t>
      </w:r>
    </w:p>
    <w:p w14:paraId="57DA0627" w14:textId="77777777" w:rsidR="004E739B" w:rsidRPr="00243812" w:rsidRDefault="004E739B" w:rsidP="00F01A18">
      <w:pPr>
        <w:pStyle w:val="NoSpacing"/>
        <w:rPr>
          <w:rFonts w:ascii="Montserrat" w:hAnsi="Montserrat"/>
          <w:sz w:val="24"/>
        </w:rPr>
      </w:pPr>
    </w:p>
    <w:p w14:paraId="622AD810" w14:textId="77777777" w:rsidR="004E739B" w:rsidRPr="00243812" w:rsidRDefault="00243812" w:rsidP="00F01A18">
      <w:pPr>
        <w:pStyle w:val="NoSpacing"/>
        <w:rPr>
          <w:rFonts w:ascii="Montserrat" w:hAnsi="Montserrat"/>
          <w:sz w:val="24"/>
        </w:rPr>
      </w:pPr>
      <w:r w:rsidRPr="00243812">
        <w:rPr>
          <w:rFonts w:ascii="Montserrat" w:hAnsi="Montserrat"/>
          <w:sz w:val="24"/>
        </w:rPr>
        <w:t>Execution</w:t>
      </w:r>
    </w:p>
    <w:p w14:paraId="20AFCC1C" w14:textId="7F5935BB" w:rsidR="004E739B" w:rsidRPr="00243812" w:rsidRDefault="00243812" w:rsidP="00F01A18">
      <w:pPr>
        <w:pStyle w:val="NoSpacing"/>
        <w:rPr>
          <w:rFonts w:ascii="Montserrat" w:hAnsi="Montserrat"/>
          <w:sz w:val="24"/>
        </w:rPr>
      </w:pPr>
      <w:r w:rsidRPr="00243812">
        <w:rPr>
          <w:rFonts w:ascii="Montserrat" w:hAnsi="Montserrat"/>
          <w:sz w:val="24"/>
        </w:rPr>
        <w:t>In the general mayhem of what often passes for combat sequences, a little order and structure are always welcome.</w:t>
      </w:r>
      <w:r w:rsidR="006F60BF" w:rsidRPr="00243812">
        <w:rPr>
          <w:rFonts w:ascii="Montserrat" w:hAnsi="Montserrat"/>
          <w:sz w:val="24"/>
        </w:rPr>
        <w:t xml:space="preserve"> </w:t>
      </w:r>
      <w:r w:rsidRPr="00243812">
        <w:rPr>
          <w:rFonts w:ascii="Montserrat" w:hAnsi="Montserrat"/>
          <w:sz w:val="24"/>
        </w:rPr>
        <w:t>In order to enforce some degree of continuity within each round, there should be certain guidelines for executing actions.</w:t>
      </w:r>
      <w:r w:rsidR="006F60BF" w:rsidRPr="00243812">
        <w:rPr>
          <w:rFonts w:ascii="Montserrat" w:hAnsi="Montserrat"/>
          <w:sz w:val="24"/>
        </w:rPr>
        <w:t xml:space="preserve"> </w:t>
      </w:r>
      <w:r w:rsidRPr="00243812">
        <w:rPr>
          <w:rFonts w:ascii="Montserrat" w:hAnsi="Montserrat"/>
          <w:sz w:val="24"/>
        </w:rPr>
        <w:t>All characters are limited to a certain number of actions or attacks, but not everything they may attempt will necessarily be a straight forward action.</w:t>
      </w:r>
      <w:r w:rsidR="006F60BF" w:rsidRPr="00243812">
        <w:rPr>
          <w:rFonts w:ascii="Montserrat" w:hAnsi="Montserrat"/>
          <w:sz w:val="24"/>
        </w:rPr>
        <w:t xml:space="preserve"> </w:t>
      </w:r>
      <w:r w:rsidRPr="00243812">
        <w:rPr>
          <w:rFonts w:ascii="Montserrat" w:hAnsi="Montserrat"/>
          <w:sz w:val="24"/>
        </w:rPr>
        <w:t>Some things will be more involved, or require special circumstances, while others will involve no action at all.</w:t>
      </w:r>
      <w:r w:rsidR="006F60BF" w:rsidRPr="00243812">
        <w:rPr>
          <w:rFonts w:ascii="Montserrat" w:hAnsi="Montserrat"/>
          <w:sz w:val="24"/>
        </w:rPr>
        <w:t xml:space="preserve"> </w:t>
      </w:r>
      <w:r w:rsidRPr="00243812">
        <w:rPr>
          <w:rFonts w:ascii="Montserrat" w:hAnsi="Montserrat"/>
          <w:sz w:val="24"/>
        </w:rPr>
        <w:t>How a character’s intent is carried will determine when in the round it will occur.</w:t>
      </w:r>
      <w:r w:rsidR="006F60BF" w:rsidRPr="00243812">
        <w:rPr>
          <w:rFonts w:ascii="Montserrat" w:hAnsi="Montserrat"/>
          <w:sz w:val="24"/>
        </w:rPr>
        <w:t xml:space="preserve"> </w:t>
      </w:r>
      <w:r w:rsidRPr="00243812">
        <w:rPr>
          <w:rFonts w:ascii="Montserrat" w:hAnsi="Montserrat"/>
          <w:sz w:val="24"/>
        </w:rPr>
        <w:t>The limitation on number of actions applies to methods used.</w:t>
      </w:r>
      <w:r w:rsidR="006F60BF" w:rsidRPr="00243812">
        <w:rPr>
          <w:rFonts w:ascii="Montserrat" w:hAnsi="Montserrat"/>
          <w:sz w:val="24"/>
        </w:rPr>
        <w:t xml:space="preserve"> </w:t>
      </w:r>
      <w:r w:rsidRPr="00243812">
        <w:rPr>
          <w:rFonts w:ascii="Montserrat" w:hAnsi="Montserrat"/>
          <w:sz w:val="24"/>
        </w:rPr>
        <w:t>Most people can walk and chew gum simultaneously.</w:t>
      </w:r>
      <w:r w:rsidR="006F60BF" w:rsidRPr="00243812">
        <w:rPr>
          <w:rFonts w:ascii="Montserrat" w:hAnsi="Montserrat"/>
          <w:sz w:val="24"/>
        </w:rPr>
        <w:t xml:space="preserve"> </w:t>
      </w:r>
      <w:r w:rsidRPr="00243812">
        <w:rPr>
          <w:rFonts w:ascii="Montserrat" w:hAnsi="Montserrat"/>
          <w:sz w:val="24"/>
        </w:rPr>
        <w:t>These are simultaneous actions which do not directly interfere with each other, and hence count as the same action.</w:t>
      </w:r>
      <w:r w:rsidR="006F60BF" w:rsidRPr="00243812">
        <w:rPr>
          <w:rFonts w:ascii="Montserrat" w:hAnsi="Montserrat"/>
          <w:sz w:val="24"/>
        </w:rPr>
        <w:t xml:space="preserve"> </w:t>
      </w:r>
      <w:r w:rsidRPr="00243812">
        <w:rPr>
          <w:rFonts w:ascii="Montserrat" w:hAnsi="Montserrat"/>
          <w:sz w:val="24"/>
        </w:rPr>
        <w:t>So, one can run, shoot a gun and swear like a deranged pirate all at the same time without having an ungodly ROA.</w:t>
      </w:r>
      <w:r w:rsidR="006F60BF" w:rsidRPr="00243812">
        <w:rPr>
          <w:rFonts w:ascii="Montserrat" w:hAnsi="Montserrat"/>
          <w:sz w:val="24"/>
        </w:rPr>
        <w:t xml:space="preserve"> </w:t>
      </w:r>
      <w:r w:rsidRPr="00243812">
        <w:rPr>
          <w:rFonts w:ascii="Montserrat" w:hAnsi="Montserrat"/>
          <w:sz w:val="24"/>
        </w:rPr>
        <w:t>You cannot shoot a gun and wield a sword simultaneously in the same action, however.</w:t>
      </w:r>
      <w:r w:rsidR="006F60BF" w:rsidRPr="00243812">
        <w:rPr>
          <w:rFonts w:ascii="Montserrat" w:hAnsi="Montserrat"/>
          <w:sz w:val="24"/>
        </w:rPr>
        <w:t xml:space="preserve"> </w:t>
      </w:r>
      <w:r w:rsidRPr="00243812">
        <w:rPr>
          <w:rFonts w:ascii="Montserrat" w:hAnsi="Montserrat"/>
          <w:sz w:val="24"/>
        </w:rPr>
        <w:t>They are either two separate actions, or for some strange reason, this character possesses the rare -gun-sword fightingÓ skill, is ambidextrous and is also very good at dividing his attention.</w:t>
      </w:r>
      <w:r w:rsidR="006F60BF" w:rsidRPr="00243812">
        <w:rPr>
          <w:rFonts w:ascii="Montserrat" w:hAnsi="Montserrat"/>
          <w:sz w:val="24"/>
        </w:rPr>
        <w:t xml:space="preserve"> </w:t>
      </w:r>
      <w:r w:rsidRPr="00243812">
        <w:rPr>
          <w:rFonts w:ascii="Montserrat" w:hAnsi="Montserrat"/>
          <w:sz w:val="24"/>
        </w:rPr>
        <w:t>If your own actions draw your attention into conflict, you most likely shouldn’t attempt to perform them simultaneously.</w:t>
      </w:r>
      <w:r w:rsidR="006F60BF" w:rsidRPr="00243812">
        <w:rPr>
          <w:rFonts w:ascii="Montserrat" w:hAnsi="Montserrat"/>
          <w:sz w:val="24"/>
        </w:rPr>
        <w:t xml:space="preserve"> </w:t>
      </w:r>
      <w:r w:rsidRPr="00243812">
        <w:rPr>
          <w:rFonts w:ascii="Montserrat" w:hAnsi="Montserrat"/>
          <w:sz w:val="24"/>
        </w:rPr>
        <w:t>Everyone should be able to define their intentions for each round in the following manner:</w:t>
      </w:r>
    </w:p>
    <w:p w14:paraId="13361009" w14:textId="77777777" w:rsidR="004E739B" w:rsidRPr="00243812" w:rsidRDefault="004E739B" w:rsidP="00F01A18">
      <w:pPr>
        <w:pStyle w:val="NoSpacing"/>
        <w:rPr>
          <w:rFonts w:ascii="Montserrat" w:hAnsi="Montserrat"/>
          <w:sz w:val="24"/>
        </w:rPr>
      </w:pPr>
    </w:p>
    <w:p w14:paraId="1C11F62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non-action </w:t>
      </w:r>
      <w:r w:rsidRPr="00243812">
        <w:rPr>
          <w:rFonts w:ascii="Montserrat" w:hAnsi="Montserrat"/>
          <w:sz w:val="24"/>
        </w:rPr>
        <w:tab/>
        <w:t>This can be -doneÓ at any time, but most likely a test will be required.</w:t>
      </w:r>
    </w:p>
    <w:p w14:paraId="781CD137" w14:textId="77777777" w:rsidR="004E739B" w:rsidRPr="00243812" w:rsidRDefault="00243812" w:rsidP="00F01A18">
      <w:pPr>
        <w:pStyle w:val="NoSpacing"/>
        <w:rPr>
          <w:rFonts w:ascii="Montserrat" w:hAnsi="Montserrat"/>
          <w:sz w:val="24"/>
        </w:rPr>
      </w:pPr>
      <w:r w:rsidRPr="00243812">
        <w:rPr>
          <w:rFonts w:ascii="Montserrat" w:hAnsi="Montserrat"/>
          <w:sz w:val="24"/>
        </w:rPr>
        <w:tab/>
        <w:t>Tests - perception, idea rolls, analysis, etc...</w:t>
      </w:r>
    </w:p>
    <w:p w14:paraId="04931AC7" w14:textId="77777777" w:rsidR="004E739B" w:rsidRPr="00243812" w:rsidRDefault="00243812" w:rsidP="00F01A18">
      <w:pPr>
        <w:pStyle w:val="NoSpacing"/>
        <w:rPr>
          <w:rFonts w:ascii="Montserrat" w:hAnsi="Montserrat"/>
          <w:sz w:val="24"/>
        </w:rPr>
      </w:pPr>
      <w:r w:rsidRPr="00243812">
        <w:rPr>
          <w:rFonts w:ascii="Montserrat" w:hAnsi="Montserrat"/>
          <w:sz w:val="24"/>
        </w:rPr>
        <w:tab/>
        <w:t>Activation - psionic / mental abilities, powers and items, etc...</w:t>
      </w:r>
    </w:p>
    <w:p w14:paraId="1A76F812" w14:textId="77777777" w:rsidR="004E739B" w:rsidRPr="00243812" w:rsidRDefault="004E739B" w:rsidP="00F01A18">
      <w:pPr>
        <w:pStyle w:val="NoSpacing"/>
        <w:rPr>
          <w:rFonts w:ascii="Montserrat" w:hAnsi="Montserrat"/>
          <w:sz w:val="24"/>
        </w:rPr>
      </w:pPr>
    </w:p>
    <w:p w14:paraId="611791B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action </w:t>
      </w:r>
      <w:r w:rsidRPr="00243812">
        <w:rPr>
          <w:rFonts w:ascii="Montserrat" w:hAnsi="Montserrat"/>
          <w:sz w:val="24"/>
        </w:rPr>
        <w:tab/>
        <w:t>This is limited to available actions, and almost always requires a contest or feat.</w:t>
      </w:r>
    </w:p>
    <w:p w14:paraId="603E2F1C" w14:textId="77777777" w:rsidR="004E739B" w:rsidRPr="00243812" w:rsidRDefault="00243812" w:rsidP="00F01A18">
      <w:pPr>
        <w:pStyle w:val="NoSpacing"/>
        <w:rPr>
          <w:rFonts w:ascii="Montserrat" w:hAnsi="Montserrat"/>
          <w:sz w:val="24"/>
        </w:rPr>
      </w:pPr>
      <w:r w:rsidRPr="00243812">
        <w:rPr>
          <w:rFonts w:ascii="Montserrat" w:hAnsi="Montserrat"/>
          <w:sz w:val="24"/>
        </w:rPr>
        <w:tab/>
        <w:t>Physical actions - offense, castings, operating machine controls, etc...</w:t>
      </w:r>
    </w:p>
    <w:p w14:paraId="4CA23B42" w14:textId="77777777" w:rsidR="004E739B" w:rsidRPr="00243812" w:rsidRDefault="004E739B" w:rsidP="00F01A18">
      <w:pPr>
        <w:pStyle w:val="NoSpacing"/>
        <w:rPr>
          <w:rFonts w:ascii="Montserrat" w:hAnsi="Montserrat"/>
          <w:sz w:val="24"/>
        </w:rPr>
      </w:pPr>
    </w:p>
    <w:p w14:paraId="06C83702" w14:textId="77777777" w:rsidR="004E739B" w:rsidRPr="00243812" w:rsidRDefault="00243812" w:rsidP="00F01A18">
      <w:pPr>
        <w:pStyle w:val="NoSpacing"/>
        <w:rPr>
          <w:rFonts w:ascii="Montserrat" w:hAnsi="Montserrat"/>
          <w:sz w:val="24"/>
        </w:rPr>
      </w:pPr>
      <w:r w:rsidRPr="00243812">
        <w:rPr>
          <w:rFonts w:ascii="Montserrat" w:hAnsi="Montserrat"/>
          <w:sz w:val="24"/>
        </w:rPr>
        <w:t>reaction</w:t>
      </w:r>
      <w:r w:rsidRPr="00243812">
        <w:rPr>
          <w:rFonts w:ascii="Montserrat" w:hAnsi="Montserrat"/>
          <w:sz w:val="24"/>
        </w:rPr>
        <w:tab/>
        <w:t>This is also limited to available actions, most likely will require a contest or feat, too.</w:t>
      </w:r>
    </w:p>
    <w:p w14:paraId="49F30E02"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Physical reactions - defense, castings, operating machine controls, etc...</w:t>
      </w:r>
    </w:p>
    <w:p w14:paraId="0C6D4B1B" w14:textId="77777777" w:rsidR="004E739B" w:rsidRPr="00243812" w:rsidRDefault="004E739B" w:rsidP="00F01A18">
      <w:pPr>
        <w:pStyle w:val="NoSpacing"/>
        <w:rPr>
          <w:rFonts w:ascii="Montserrat" w:hAnsi="Montserrat"/>
          <w:sz w:val="24"/>
        </w:rPr>
      </w:pPr>
    </w:p>
    <w:p w14:paraId="57E6FF42" w14:textId="77777777" w:rsidR="004E739B" w:rsidRPr="00243812" w:rsidRDefault="00243812" w:rsidP="00F01A18">
      <w:pPr>
        <w:pStyle w:val="NoSpacing"/>
        <w:rPr>
          <w:rFonts w:ascii="Montserrat" w:hAnsi="Montserrat"/>
          <w:sz w:val="24"/>
        </w:rPr>
      </w:pPr>
      <w:r w:rsidRPr="00243812">
        <w:rPr>
          <w:rFonts w:ascii="Montserrat" w:hAnsi="Montserrat"/>
          <w:sz w:val="24"/>
        </w:rPr>
        <w:t>resolution</w:t>
      </w:r>
      <w:r w:rsidRPr="00243812">
        <w:rPr>
          <w:rFonts w:ascii="Montserrat" w:hAnsi="Montserrat"/>
          <w:sz w:val="24"/>
        </w:rPr>
        <w:tab/>
        <w:t>For this, reaction time is required, a test / contest / feat or combination of the three may be required.</w:t>
      </w:r>
    </w:p>
    <w:p w14:paraId="53DB6682" w14:textId="77777777" w:rsidR="004E739B" w:rsidRPr="00243812" w:rsidRDefault="00243812" w:rsidP="00F01A18">
      <w:pPr>
        <w:pStyle w:val="NoSpacing"/>
        <w:rPr>
          <w:rFonts w:ascii="Montserrat" w:hAnsi="Montserrat"/>
          <w:sz w:val="24"/>
        </w:rPr>
      </w:pPr>
      <w:r w:rsidRPr="00243812">
        <w:rPr>
          <w:rFonts w:ascii="Montserrat" w:hAnsi="Montserrat"/>
          <w:sz w:val="24"/>
        </w:rPr>
        <w:tab/>
        <w:t>Environment reactions - magical effects, summoned powers / entities, accessing a database, etc...</w:t>
      </w:r>
    </w:p>
    <w:p w14:paraId="22F879C5" w14:textId="77777777" w:rsidR="004E739B" w:rsidRPr="00243812" w:rsidRDefault="004E739B" w:rsidP="00F01A18">
      <w:pPr>
        <w:pStyle w:val="NoSpacing"/>
        <w:rPr>
          <w:rFonts w:ascii="Montserrat" w:hAnsi="Montserrat"/>
          <w:sz w:val="24"/>
        </w:rPr>
      </w:pPr>
    </w:p>
    <w:p w14:paraId="31644DAA" w14:textId="7A5BF5B5" w:rsidR="004E739B" w:rsidRPr="00243812" w:rsidRDefault="00243812" w:rsidP="00F01A18">
      <w:pPr>
        <w:pStyle w:val="NoSpacing"/>
        <w:rPr>
          <w:rFonts w:ascii="Montserrat" w:hAnsi="Montserrat"/>
          <w:sz w:val="24"/>
        </w:rPr>
      </w:pPr>
      <w:r w:rsidRPr="00243812">
        <w:rPr>
          <w:rFonts w:ascii="Montserrat" w:hAnsi="Montserrat"/>
          <w:sz w:val="24"/>
        </w:rPr>
        <w:t>The party should declare if they intend to make any non-actions prior to the beginning of action.</w:t>
      </w:r>
      <w:r w:rsidR="006F60BF" w:rsidRPr="00243812">
        <w:rPr>
          <w:rFonts w:ascii="Montserrat" w:hAnsi="Montserrat"/>
          <w:sz w:val="24"/>
        </w:rPr>
        <w:t xml:space="preserve"> </w:t>
      </w:r>
      <w:r w:rsidRPr="00243812">
        <w:rPr>
          <w:rFonts w:ascii="Montserrat" w:hAnsi="Montserrat"/>
          <w:sz w:val="24"/>
        </w:rPr>
        <w:t>Reactions take less time than actions, but must follow an action.</w:t>
      </w:r>
      <w:r w:rsidR="006F60BF" w:rsidRPr="00243812">
        <w:rPr>
          <w:rFonts w:ascii="Montserrat" w:hAnsi="Montserrat"/>
          <w:sz w:val="24"/>
        </w:rPr>
        <w:t xml:space="preserve"> </w:t>
      </w:r>
      <w:r w:rsidRPr="00243812">
        <w:rPr>
          <w:rFonts w:ascii="Montserrat" w:hAnsi="Montserrat"/>
          <w:sz w:val="24"/>
        </w:rPr>
        <w:t>Players may declare to only react, in which case, they may act simultaneously with the action they declare they wish to react to.</w:t>
      </w:r>
      <w:r w:rsidR="006F60BF" w:rsidRPr="00243812">
        <w:rPr>
          <w:rFonts w:ascii="Montserrat" w:hAnsi="Montserrat"/>
          <w:sz w:val="24"/>
        </w:rPr>
        <w:t xml:space="preserve"> </w:t>
      </w:r>
      <w:r w:rsidRPr="00243812">
        <w:rPr>
          <w:rFonts w:ascii="Montserrat" w:hAnsi="Montserrat"/>
          <w:sz w:val="24"/>
        </w:rPr>
        <w:t>Each round goes on, until all actions have been expended.</w:t>
      </w:r>
      <w:r w:rsidR="006F60BF" w:rsidRPr="00243812">
        <w:rPr>
          <w:rFonts w:ascii="Montserrat" w:hAnsi="Montserrat"/>
          <w:sz w:val="24"/>
        </w:rPr>
        <w:t xml:space="preserve"> </w:t>
      </w:r>
      <w:r w:rsidRPr="00243812">
        <w:rPr>
          <w:rFonts w:ascii="Montserrat" w:hAnsi="Montserrat"/>
          <w:sz w:val="24"/>
        </w:rPr>
        <w:t>Actions cannot be carried over from one round into another.</w:t>
      </w:r>
      <w:r w:rsidR="006F60BF" w:rsidRPr="00243812">
        <w:rPr>
          <w:rFonts w:ascii="Montserrat" w:hAnsi="Montserrat"/>
          <w:sz w:val="24"/>
        </w:rPr>
        <w:t xml:space="preserve"> </w:t>
      </w:r>
      <w:r w:rsidRPr="00243812">
        <w:rPr>
          <w:rFonts w:ascii="Montserrat" w:hAnsi="Montserrat"/>
          <w:sz w:val="24"/>
        </w:rPr>
        <w:t>Remember that some psionic abilities and powers go off before any movement occurs, even psionically assisted movement like levitation of a character or a PK thrown object (which can be actively dodged.)</w:t>
      </w:r>
      <w:r w:rsidR="006F60BF" w:rsidRPr="00243812">
        <w:rPr>
          <w:rFonts w:ascii="Montserrat" w:hAnsi="Montserrat"/>
          <w:sz w:val="24"/>
        </w:rPr>
        <w:t xml:space="preserve"> </w:t>
      </w:r>
      <w:r w:rsidRPr="00243812">
        <w:rPr>
          <w:rFonts w:ascii="Montserrat" w:hAnsi="Montserrat"/>
          <w:sz w:val="24"/>
        </w:rPr>
        <w:t>Teleportation is the only movement possible at the start (or at the end) of the round although an action might be sacrificed in the transition.</w:t>
      </w:r>
      <w:r w:rsidR="006F60BF" w:rsidRPr="00243812">
        <w:rPr>
          <w:rFonts w:ascii="Montserrat" w:hAnsi="Montserrat"/>
          <w:sz w:val="24"/>
        </w:rPr>
        <w:t xml:space="preserve"> </w:t>
      </w:r>
      <w:r w:rsidRPr="00243812">
        <w:rPr>
          <w:rFonts w:ascii="Montserrat" w:hAnsi="Montserrat"/>
          <w:sz w:val="24"/>
        </w:rPr>
        <w:t>Highly intricate combat sequences can be carried out action by action if necessary, as between two exceptionally skilled martial artists, but only if you want to deal with that level of intricacy.</w:t>
      </w:r>
      <w:r w:rsidR="006F60BF" w:rsidRPr="00243812">
        <w:rPr>
          <w:rFonts w:ascii="Montserrat" w:hAnsi="Montserrat"/>
          <w:sz w:val="24"/>
        </w:rPr>
        <w:t xml:space="preserve"> </w:t>
      </w:r>
      <w:r w:rsidRPr="00243812">
        <w:rPr>
          <w:rFonts w:ascii="Montserrat" w:hAnsi="Montserrat"/>
          <w:sz w:val="24"/>
        </w:rPr>
        <w:t>Magic requires invocation, thus it follows action, unless it is an ability invested in an item or an ability triggered by a mere thought.</w:t>
      </w:r>
      <w:r w:rsidR="006F60BF" w:rsidRPr="00243812">
        <w:rPr>
          <w:rFonts w:ascii="Montserrat" w:hAnsi="Montserrat"/>
          <w:sz w:val="24"/>
        </w:rPr>
        <w:t xml:space="preserve"> </w:t>
      </w:r>
      <w:r w:rsidRPr="00243812">
        <w:rPr>
          <w:rFonts w:ascii="Montserrat" w:hAnsi="Montserrat"/>
          <w:sz w:val="24"/>
        </w:rPr>
        <w:t>Combat rounds are fast!</w:t>
      </w:r>
      <w:r w:rsidR="006F60BF" w:rsidRPr="00243812">
        <w:rPr>
          <w:rFonts w:ascii="Montserrat" w:hAnsi="Montserrat"/>
          <w:sz w:val="24"/>
        </w:rPr>
        <w:t xml:space="preserve"> </w:t>
      </w:r>
      <w:r w:rsidRPr="00243812">
        <w:rPr>
          <w:rFonts w:ascii="Montserrat" w:hAnsi="Montserrat"/>
          <w:sz w:val="24"/>
        </w:rPr>
        <w:t>try to keep them simple!!!</w:t>
      </w:r>
    </w:p>
    <w:p w14:paraId="70043717" w14:textId="77777777" w:rsidR="004E739B" w:rsidRPr="00243812" w:rsidRDefault="004E739B" w:rsidP="00F01A18">
      <w:pPr>
        <w:pStyle w:val="NoSpacing"/>
        <w:rPr>
          <w:rFonts w:ascii="Montserrat" w:hAnsi="Montserrat"/>
          <w:sz w:val="24"/>
        </w:rPr>
      </w:pPr>
    </w:p>
    <w:p w14:paraId="6CC2605E" w14:textId="77777777" w:rsidR="004E739B" w:rsidRPr="00243812" w:rsidRDefault="004E739B" w:rsidP="00F01A18">
      <w:pPr>
        <w:pStyle w:val="NoSpacing"/>
        <w:rPr>
          <w:rFonts w:ascii="Montserrat" w:hAnsi="Montserrat"/>
          <w:sz w:val="24"/>
        </w:rPr>
      </w:pPr>
    </w:p>
    <w:p w14:paraId="77F7EF74" w14:textId="77777777" w:rsidR="004E739B" w:rsidRPr="00243812" w:rsidRDefault="00243812" w:rsidP="00F01A18">
      <w:pPr>
        <w:pStyle w:val="NoSpacing"/>
        <w:rPr>
          <w:rFonts w:ascii="Montserrat" w:hAnsi="Montserrat"/>
          <w:sz w:val="24"/>
        </w:rPr>
      </w:pPr>
      <w:r w:rsidRPr="00243812">
        <w:rPr>
          <w:rFonts w:ascii="Montserrat" w:hAnsi="Montserrat"/>
          <w:sz w:val="24"/>
        </w:rPr>
        <w:t>Sacrifice</w:t>
      </w:r>
    </w:p>
    <w:p w14:paraId="7DAA3856" w14:textId="17FCB7EA" w:rsidR="004E739B" w:rsidRPr="00243812" w:rsidRDefault="00243812" w:rsidP="00F01A18">
      <w:pPr>
        <w:pStyle w:val="NoSpacing"/>
        <w:rPr>
          <w:rFonts w:ascii="Montserrat" w:hAnsi="Montserrat"/>
          <w:sz w:val="24"/>
        </w:rPr>
      </w:pPr>
      <w:r w:rsidRPr="00243812">
        <w:rPr>
          <w:rFonts w:ascii="Montserrat" w:hAnsi="Montserrat"/>
          <w:sz w:val="24"/>
        </w:rPr>
        <w:t>When one is faced with a task or an opponent decidedly in a class beyond one’s own sphere of expertise, meeting them on their own terms or ground may require some sacrifices.</w:t>
      </w:r>
      <w:r w:rsidR="006F60BF" w:rsidRPr="00243812">
        <w:rPr>
          <w:rFonts w:ascii="Montserrat" w:hAnsi="Montserrat"/>
          <w:sz w:val="24"/>
        </w:rPr>
        <w:t xml:space="preserve"> </w:t>
      </w:r>
      <w:r w:rsidRPr="00243812">
        <w:rPr>
          <w:rFonts w:ascii="Montserrat" w:hAnsi="Montserrat"/>
          <w:sz w:val="24"/>
        </w:rPr>
        <w:t>Essentially, one needs to make up for an Order of Magnitude of difference in ability by using a different tack on the approach.</w:t>
      </w:r>
      <w:r w:rsidR="006F60BF" w:rsidRPr="00243812">
        <w:rPr>
          <w:rFonts w:ascii="Montserrat" w:hAnsi="Montserrat"/>
          <w:sz w:val="24"/>
        </w:rPr>
        <w:t xml:space="preserve"> </w:t>
      </w:r>
      <w:r w:rsidRPr="00243812">
        <w:rPr>
          <w:rFonts w:ascii="Montserrat" w:hAnsi="Montserrat"/>
          <w:sz w:val="24"/>
        </w:rPr>
        <w:t>In general, it will take an Order of Magnitude of sacrifice to gain a D10 to add to your attempt.</w:t>
      </w:r>
      <w:r w:rsidR="006F60BF" w:rsidRPr="00243812">
        <w:rPr>
          <w:rFonts w:ascii="Montserrat" w:hAnsi="Montserrat"/>
          <w:sz w:val="24"/>
        </w:rPr>
        <w:t xml:space="preserve"> </w:t>
      </w:r>
      <w:r w:rsidRPr="00243812">
        <w:rPr>
          <w:rFonts w:ascii="Montserrat" w:hAnsi="Montserrat"/>
          <w:sz w:val="24"/>
        </w:rPr>
        <w:t>A straight sacrifice of time, range, power, or campaigning to alter the familiarity with the target, will do, as will the use of crutches or focuses (a tool or device of mental or physical function), as well as catalysts like drugs, emotions, adrenaline...</w:t>
      </w:r>
      <w:r w:rsidR="006F60BF" w:rsidRPr="00243812">
        <w:rPr>
          <w:rFonts w:ascii="Montserrat" w:hAnsi="Montserrat"/>
          <w:sz w:val="24"/>
        </w:rPr>
        <w:t xml:space="preserve"> </w:t>
      </w:r>
      <w:r w:rsidRPr="00243812">
        <w:rPr>
          <w:rFonts w:ascii="Montserrat" w:hAnsi="Montserrat"/>
          <w:sz w:val="24"/>
        </w:rPr>
        <w:t>Many sacrifices made in conjunction with a particular action such as aiming, and movement, or because of range, devoting extra actions to an attempt, or cutting actions out of duress, will have added benefits or costs in addition to gaining dice for an attempt.</w:t>
      </w:r>
      <w:r w:rsidR="006F60BF" w:rsidRPr="00243812">
        <w:rPr>
          <w:rFonts w:ascii="Montserrat" w:hAnsi="Montserrat"/>
          <w:sz w:val="24"/>
        </w:rPr>
        <w:t xml:space="preserve"> </w:t>
      </w:r>
      <w:r w:rsidRPr="00243812">
        <w:rPr>
          <w:rFonts w:ascii="Montserrat" w:hAnsi="Montserrat"/>
          <w:sz w:val="24"/>
        </w:rPr>
        <w:t>That is, some sacrifices involve increasing the difficulty on the attempt in order to gain a shot at the attempt.</w:t>
      </w:r>
    </w:p>
    <w:p w14:paraId="06403D8C" w14:textId="77777777" w:rsidR="004E739B" w:rsidRPr="00243812" w:rsidRDefault="004E739B" w:rsidP="00F01A18">
      <w:pPr>
        <w:pStyle w:val="NoSpacing"/>
        <w:rPr>
          <w:rFonts w:ascii="Montserrat" w:hAnsi="Montserrat"/>
          <w:sz w:val="24"/>
        </w:rPr>
      </w:pPr>
    </w:p>
    <w:p w14:paraId="6985D28A" w14:textId="194D7421" w:rsidR="004E739B" w:rsidRPr="00243812" w:rsidRDefault="00243812" w:rsidP="00F01A18">
      <w:pPr>
        <w:pStyle w:val="NoSpacing"/>
        <w:rPr>
          <w:rFonts w:ascii="Montserrat" w:hAnsi="Montserrat"/>
          <w:sz w:val="24"/>
        </w:rPr>
      </w:pPr>
      <w:r w:rsidRPr="00243812">
        <w:rPr>
          <w:rFonts w:ascii="Montserrat" w:hAnsi="Montserrat"/>
          <w:sz w:val="24"/>
        </w:rPr>
        <w:t>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w:t>
      </w:r>
      <w:r w:rsidR="006F60BF" w:rsidRPr="00243812">
        <w:rPr>
          <w:rFonts w:ascii="Montserrat" w:hAnsi="Montserrat"/>
          <w:sz w:val="24"/>
        </w:rPr>
        <w:t xml:space="preserve"> </w:t>
      </w:r>
      <w:r w:rsidRPr="00243812">
        <w:rPr>
          <w:rFonts w:ascii="Montserrat" w:hAnsi="Montserrat"/>
          <w:sz w:val="24"/>
        </w:rPr>
        <w:t>Such modifications should be included in the descriptions of the ability or item which grants this wonder, say like an ESP assist to aiming, that might give pluses equal to the Order of Magnitude of the skill.</w:t>
      </w:r>
      <w:r w:rsidR="006F60BF" w:rsidRPr="00243812">
        <w:rPr>
          <w:rFonts w:ascii="Montserrat" w:hAnsi="Montserrat"/>
          <w:sz w:val="24"/>
        </w:rPr>
        <w:t xml:space="preserve"> </w:t>
      </w:r>
      <w:r w:rsidRPr="00243812">
        <w:rPr>
          <w:rFonts w:ascii="Montserrat" w:hAnsi="Montserrat"/>
          <w:sz w:val="24"/>
        </w:rPr>
        <w:t>Whatever the case, if the advantage isn’t defined, take some time to define it, or maybe you should reconsider allowing the advantage into play.</w:t>
      </w:r>
      <w:r w:rsidR="006F60BF" w:rsidRPr="00243812">
        <w:rPr>
          <w:rFonts w:ascii="Montserrat" w:hAnsi="Montserrat"/>
          <w:sz w:val="24"/>
        </w:rPr>
        <w:t xml:space="preserve"> </w:t>
      </w:r>
      <w:r w:rsidRPr="00243812">
        <w:rPr>
          <w:rFonts w:ascii="Montserrat" w:hAnsi="Montserrat"/>
          <w:sz w:val="24"/>
        </w:rPr>
        <w:t>In the end, though these modifiers are very basic, the GM always has the right to ignore them in running the campaign.</w:t>
      </w:r>
      <w:r w:rsidR="006F60BF" w:rsidRPr="00243812">
        <w:rPr>
          <w:rFonts w:ascii="Montserrat" w:hAnsi="Montserrat"/>
          <w:sz w:val="24"/>
        </w:rPr>
        <w:t xml:space="preserve"> </w:t>
      </w:r>
      <w:r w:rsidRPr="00243812">
        <w:rPr>
          <w:rFonts w:ascii="Montserrat" w:hAnsi="Montserrat"/>
          <w:sz w:val="24"/>
        </w:rPr>
        <w:t>Still, it is very helpful even in those cases to keep them in mind to refer back to if things should begin to slip out of hand.</w:t>
      </w:r>
    </w:p>
    <w:p w14:paraId="4DEAD831" w14:textId="77777777" w:rsidR="004E739B" w:rsidRPr="00243812" w:rsidRDefault="004E739B" w:rsidP="00F01A18">
      <w:pPr>
        <w:pStyle w:val="NoSpacing"/>
        <w:rPr>
          <w:rFonts w:ascii="Montserrat" w:hAnsi="Montserrat"/>
          <w:sz w:val="24"/>
        </w:rPr>
      </w:pPr>
    </w:p>
    <w:p w14:paraId="4574A465" w14:textId="53BCB399" w:rsidR="004E739B" w:rsidRPr="00243812" w:rsidRDefault="00243812" w:rsidP="00F01A18">
      <w:pPr>
        <w:pStyle w:val="NoSpacing"/>
        <w:rPr>
          <w:rFonts w:ascii="Montserrat" w:hAnsi="Montserrat"/>
          <w:sz w:val="24"/>
        </w:rPr>
      </w:pPr>
      <w:r w:rsidRPr="00243812">
        <w:rPr>
          <w:rFonts w:ascii="Montserrat" w:hAnsi="Montserrat"/>
          <w:sz w:val="24"/>
        </w:rPr>
        <w:t>catalysts</w:t>
      </w:r>
      <w:r w:rsidRPr="00243812">
        <w:rPr>
          <w:rFonts w:ascii="Montserrat" w:hAnsi="Montserrat"/>
          <w:sz w:val="24"/>
        </w:rPr>
        <w:tab/>
        <w:t>A character’s aptitude for a given feat may be naturally or at least internally enhanced by the presence of the proper catalyst.</w:t>
      </w:r>
      <w:r w:rsidR="006F60BF" w:rsidRPr="00243812">
        <w:rPr>
          <w:rFonts w:ascii="Montserrat" w:hAnsi="Montserrat"/>
          <w:sz w:val="24"/>
        </w:rPr>
        <w:t xml:space="preserve"> </w:t>
      </w:r>
      <w:r w:rsidRPr="00243812">
        <w:rPr>
          <w:rFonts w:ascii="Montserrat" w:hAnsi="Montserrat"/>
          <w:sz w:val="24"/>
        </w:rPr>
        <w:t>These are built in methods of enhancement or deliberate used of substances or conditions which none the less cause the character’s performance to be enhanced.</w:t>
      </w:r>
      <w:r w:rsidR="006F60BF" w:rsidRPr="00243812">
        <w:rPr>
          <w:rFonts w:ascii="Montserrat" w:hAnsi="Montserrat"/>
          <w:sz w:val="24"/>
        </w:rPr>
        <w:t xml:space="preserve"> </w:t>
      </w:r>
      <w:r w:rsidRPr="00243812">
        <w:rPr>
          <w:rFonts w:ascii="Montserrat" w:hAnsi="Montserrat"/>
          <w:sz w:val="24"/>
        </w:rPr>
        <w:t>Typical catalysts are adrenaline, powerful emotions and drugs or other chemically inhancing conditions like inhaling pure oxygen.</w:t>
      </w:r>
      <w:r w:rsidR="006F60BF" w:rsidRPr="00243812">
        <w:rPr>
          <w:rFonts w:ascii="Montserrat" w:hAnsi="Montserrat"/>
          <w:sz w:val="24"/>
        </w:rPr>
        <w:t xml:space="preserve"> </w:t>
      </w:r>
    </w:p>
    <w:p w14:paraId="26D3934E" w14:textId="77777777" w:rsidR="004E739B" w:rsidRPr="00243812" w:rsidRDefault="004E739B" w:rsidP="00F01A18">
      <w:pPr>
        <w:pStyle w:val="NoSpacing"/>
        <w:rPr>
          <w:rFonts w:ascii="Montserrat" w:hAnsi="Montserrat"/>
          <w:sz w:val="24"/>
        </w:rPr>
      </w:pPr>
    </w:p>
    <w:p w14:paraId="1DC6DE4C" w14:textId="3A6C0835" w:rsidR="004E739B" w:rsidRPr="00243812" w:rsidRDefault="00243812" w:rsidP="00F01A18">
      <w:pPr>
        <w:pStyle w:val="NoSpacing"/>
        <w:rPr>
          <w:rFonts w:ascii="Montserrat" w:hAnsi="Montserrat"/>
          <w:sz w:val="24"/>
        </w:rPr>
      </w:pPr>
      <w:r w:rsidRPr="00243812">
        <w:rPr>
          <w:rFonts w:ascii="Montserrat" w:hAnsi="Montserrat"/>
          <w:sz w:val="24"/>
        </w:rPr>
        <w:t>push</w:t>
      </w:r>
      <w:r w:rsidRPr="00243812">
        <w:rPr>
          <w:rFonts w:ascii="Montserrat" w:hAnsi="Montserrat"/>
          <w:sz w:val="24"/>
        </w:rPr>
        <w:tab/>
        <w:t>A character may improve his ratings on a given feat through sheer will with the expendature of magnitude or physically through the expendature of endurance.</w:t>
      </w:r>
      <w:r w:rsidR="006F60BF" w:rsidRPr="00243812">
        <w:rPr>
          <w:rFonts w:ascii="Montserrat" w:hAnsi="Montserrat"/>
          <w:sz w:val="24"/>
        </w:rPr>
        <w:t xml:space="preserve"> </w:t>
      </w:r>
      <w:r w:rsidRPr="00243812">
        <w:rPr>
          <w:rFonts w:ascii="Montserrat" w:hAnsi="Montserrat"/>
          <w:sz w:val="24"/>
        </w:rPr>
        <w:t>Resiliance and endurance can be burned as magnitude on a successful PS test if the character has run out of magnitude and must still spend it.</w:t>
      </w:r>
      <w:r w:rsidR="006F60BF" w:rsidRPr="00243812">
        <w:rPr>
          <w:rFonts w:ascii="Montserrat" w:hAnsi="Montserrat"/>
          <w:sz w:val="24"/>
        </w:rPr>
        <w:t xml:space="preserve"> </w:t>
      </w:r>
      <w:r w:rsidRPr="00243812">
        <w:rPr>
          <w:rFonts w:ascii="Montserrat" w:hAnsi="Montserrat"/>
          <w:sz w:val="24"/>
        </w:rPr>
        <w:t>Just beware of the consequences.</w:t>
      </w:r>
    </w:p>
    <w:p w14:paraId="714ABD9B" w14:textId="77777777" w:rsidR="004E739B" w:rsidRPr="00243812" w:rsidRDefault="004E739B" w:rsidP="00F01A18">
      <w:pPr>
        <w:pStyle w:val="NoSpacing"/>
        <w:rPr>
          <w:rFonts w:ascii="Montserrat" w:hAnsi="Montserrat"/>
          <w:sz w:val="24"/>
        </w:rPr>
      </w:pPr>
    </w:p>
    <w:p w14:paraId="5B58E5C2" w14:textId="77777777" w:rsidR="004E739B" w:rsidRPr="00243812" w:rsidRDefault="00243812" w:rsidP="00F01A18">
      <w:pPr>
        <w:pStyle w:val="NoSpacing"/>
        <w:rPr>
          <w:rFonts w:ascii="Montserrat" w:hAnsi="Montserrat"/>
          <w:sz w:val="24"/>
        </w:rPr>
      </w:pPr>
      <w:r w:rsidRPr="00243812">
        <w:rPr>
          <w:rFonts w:ascii="Montserrat" w:hAnsi="Montserrat"/>
          <w:sz w:val="24"/>
        </w:rPr>
        <w:t>concentrate</w:t>
      </w:r>
      <w:r w:rsidRPr="00243812">
        <w:rPr>
          <w:rFonts w:ascii="Montserrat" w:hAnsi="Montserrat"/>
          <w:sz w:val="24"/>
        </w:rPr>
        <w:tab/>
        <w:t>This is universally the best form of active sacrifice to improve chances on a feat, though any number of other -actionsÓ that the character may perform will also serve as effective sacrifices.</w:t>
      </w:r>
    </w:p>
    <w:p w14:paraId="7C732674" w14:textId="77777777" w:rsidR="004E739B" w:rsidRPr="00243812" w:rsidRDefault="004E739B" w:rsidP="00F01A18">
      <w:pPr>
        <w:pStyle w:val="NoSpacing"/>
        <w:rPr>
          <w:rFonts w:ascii="Montserrat" w:hAnsi="Montserrat"/>
          <w:sz w:val="24"/>
        </w:rPr>
      </w:pPr>
    </w:p>
    <w:p w14:paraId="68972E51" w14:textId="211B6A27" w:rsidR="004E739B" w:rsidRPr="00243812" w:rsidRDefault="00243812" w:rsidP="00F01A18">
      <w:pPr>
        <w:pStyle w:val="NoSpacing"/>
        <w:rPr>
          <w:rFonts w:ascii="Montserrat" w:hAnsi="Montserrat"/>
          <w:sz w:val="24"/>
        </w:rPr>
      </w:pPr>
      <w:r w:rsidRPr="00243812">
        <w:rPr>
          <w:rFonts w:ascii="Montserrat" w:hAnsi="Montserrat"/>
          <w:sz w:val="24"/>
        </w:rPr>
        <w:t>crutch</w:t>
      </w:r>
      <w:r w:rsidRPr="00243812">
        <w:rPr>
          <w:rFonts w:ascii="Montserrat" w:hAnsi="Montserrat"/>
          <w:sz w:val="24"/>
        </w:rPr>
        <w:tab/>
        <w:t>That is, the use of any ability or discipline which reinforces the character’s ability for the execution of his feats.</w:t>
      </w:r>
      <w:r w:rsidR="006F60BF" w:rsidRPr="00243812">
        <w:rPr>
          <w:rFonts w:ascii="Montserrat" w:hAnsi="Montserrat"/>
          <w:sz w:val="24"/>
        </w:rPr>
        <w:t xml:space="preserve"> </w:t>
      </w:r>
      <w:r w:rsidRPr="00243812">
        <w:rPr>
          <w:rFonts w:ascii="Montserrat" w:hAnsi="Montserrat"/>
          <w:sz w:val="24"/>
        </w:rPr>
        <w:t>As was mentioned above regarding the potential use of psi abilities.</w:t>
      </w:r>
    </w:p>
    <w:p w14:paraId="0AD8D523" w14:textId="77777777" w:rsidR="004E739B" w:rsidRPr="00243812" w:rsidRDefault="004E739B" w:rsidP="00F01A18">
      <w:pPr>
        <w:pStyle w:val="NoSpacing"/>
        <w:rPr>
          <w:rFonts w:ascii="Montserrat" w:hAnsi="Montserrat"/>
          <w:sz w:val="24"/>
        </w:rPr>
      </w:pPr>
    </w:p>
    <w:p w14:paraId="3B754EEC" w14:textId="2B7E0CE7" w:rsidR="004E739B" w:rsidRPr="00243812" w:rsidRDefault="00243812" w:rsidP="00F01A18">
      <w:pPr>
        <w:pStyle w:val="NoSpacing"/>
        <w:rPr>
          <w:rFonts w:ascii="Montserrat" w:hAnsi="Montserrat"/>
          <w:sz w:val="24"/>
        </w:rPr>
      </w:pPr>
      <w:r w:rsidRPr="00243812">
        <w:rPr>
          <w:rFonts w:ascii="Montserrat" w:hAnsi="Montserrat"/>
          <w:sz w:val="24"/>
        </w:rPr>
        <w:t>Focus</w:t>
      </w:r>
      <w:r w:rsidRPr="00243812">
        <w:rPr>
          <w:rFonts w:ascii="Montserrat" w:hAnsi="Montserrat"/>
          <w:sz w:val="24"/>
        </w:rPr>
        <w:tab/>
        <w:t>More rarely, the ability to perform a feat may be improved by the use of a focus, or knick knack or other trick of the mind intended to instill the necessary faith to attempt the feat with a chance to succeed.</w:t>
      </w:r>
      <w:r w:rsidR="006F60BF" w:rsidRPr="00243812">
        <w:rPr>
          <w:rFonts w:ascii="Montserrat" w:hAnsi="Montserrat"/>
          <w:sz w:val="24"/>
        </w:rPr>
        <w:t xml:space="preserve"> </w:t>
      </w:r>
      <w:r w:rsidRPr="00243812">
        <w:rPr>
          <w:rFonts w:ascii="Montserrat" w:hAnsi="Montserrat"/>
          <w:sz w:val="24"/>
        </w:rPr>
        <w:t>The value of the focus should be determined beforehand and an appropriate difficulty assigned to performing any feat without the focus for which the focus was intended.</w:t>
      </w:r>
      <w:r w:rsidR="006F60BF" w:rsidRPr="00243812">
        <w:rPr>
          <w:rFonts w:ascii="Montserrat" w:hAnsi="Montserrat"/>
          <w:sz w:val="24"/>
        </w:rPr>
        <w:t xml:space="preserve"> </w:t>
      </w:r>
      <w:r w:rsidRPr="00243812">
        <w:rPr>
          <w:rFonts w:ascii="Montserrat" w:hAnsi="Montserrat"/>
          <w:sz w:val="24"/>
        </w:rPr>
        <w:t>That rating is the number of levels of magnitude that the focus will add to the character’s attempt.</w:t>
      </w:r>
      <w:r w:rsidR="006F60BF" w:rsidRPr="00243812">
        <w:rPr>
          <w:rFonts w:ascii="Montserrat" w:hAnsi="Montserrat"/>
          <w:sz w:val="24"/>
        </w:rPr>
        <w:t xml:space="preserve"> </w:t>
      </w:r>
      <w:r w:rsidRPr="00243812">
        <w:rPr>
          <w:rFonts w:ascii="Montserrat" w:hAnsi="Montserrat"/>
          <w:sz w:val="24"/>
        </w:rPr>
        <w:t xml:space="preserve">This does not modify the </w:t>
      </w:r>
      <w:r w:rsidR="008973B8" w:rsidRPr="00243812">
        <w:rPr>
          <w:rFonts w:ascii="Montserrat" w:hAnsi="Montserrat"/>
          <w:sz w:val="24"/>
        </w:rPr>
        <w:t>Feat Magnitude</w:t>
      </w:r>
      <w:r w:rsidRPr="00243812">
        <w:rPr>
          <w:rFonts w:ascii="Montserrat" w:hAnsi="Montserrat"/>
          <w:sz w:val="24"/>
        </w:rPr>
        <w:t xml:space="preserve"> or difficulty, it merely gives the character the necessary sacrifice dice to make the attempt.</w:t>
      </w:r>
    </w:p>
    <w:p w14:paraId="1E6177D9" w14:textId="77777777" w:rsidR="004E739B" w:rsidRPr="00243812" w:rsidRDefault="004E739B" w:rsidP="00F01A18">
      <w:pPr>
        <w:pStyle w:val="NoSpacing"/>
        <w:rPr>
          <w:rFonts w:ascii="Montserrat" w:hAnsi="Montserrat"/>
          <w:sz w:val="24"/>
        </w:rPr>
      </w:pPr>
    </w:p>
    <w:p w14:paraId="1C3F779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Modification </w:t>
      </w:r>
    </w:p>
    <w:p w14:paraId="49DB4800" w14:textId="77777777" w:rsidR="004E739B" w:rsidRPr="00243812" w:rsidRDefault="004E739B" w:rsidP="00F01A18">
      <w:pPr>
        <w:pStyle w:val="NoSpacing"/>
        <w:rPr>
          <w:rFonts w:ascii="Montserrat" w:hAnsi="Montserrat"/>
          <w:sz w:val="24"/>
        </w:rPr>
      </w:pPr>
    </w:p>
    <w:p w14:paraId="7C65FCAA" w14:textId="7EA3D6E2" w:rsidR="004E739B" w:rsidRPr="00243812" w:rsidRDefault="00243812" w:rsidP="00F01A18">
      <w:pPr>
        <w:pStyle w:val="NoSpacing"/>
        <w:rPr>
          <w:rFonts w:ascii="Montserrat" w:hAnsi="Montserrat"/>
          <w:sz w:val="24"/>
        </w:rPr>
      </w:pPr>
      <w:r w:rsidRPr="00243812">
        <w:rPr>
          <w:rFonts w:ascii="Montserrat" w:hAnsi="Montserrat"/>
          <w:sz w:val="24"/>
        </w:rPr>
        <w:t>activation:</w:t>
      </w:r>
      <w:r w:rsidR="006F60BF" w:rsidRPr="00243812">
        <w:rPr>
          <w:rFonts w:ascii="Montserrat" w:hAnsi="Montserrat"/>
          <w:sz w:val="24"/>
        </w:rPr>
        <w:t xml:space="preserve"> </w:t>
      </w:r>
      <w:r w:rsidRPr="00243812">
        <w:rPr>
          <w:rFonts w:ascii="Montserrat" w:hAnsi="Montserrat"/>
          <w:sz w:val="24"/>
        </w:rPr>
        <w:tab/>
        <w:t>(non-action)</w:t>
      </w:r>
      <w:r w:rsidR="006F60BF" w:rsidRPr="00243812">
        <w:rPr>
          <w:rFonts w:ascii="Montserrat" w:hAnsi="Montserrat"/>
          <w:sz w:val="24"/>
        </w:rPr>
        <w:t xml:space="preserve"> </w:t>
      </w:r>
      <w:r w:rsidRPr="00243812">
        <w:rPr>
          <w:rFonts w:ascii="Montserrat" w:hAnsi="Montserrat"/>
          <w:sz w:val="24"/>
        </w:rPr>
        <w:t>A non-action test to mentally trigger an ability or mechanism in direct link to the psyche.</w:t>
      </w:r>
      <w:r w:rsidR="006F60BF" w:rsidRPr="00243812">
        <w:rPr>
          <w:rFonts w:ascii="Montserrat" w:hAnsi="Montserrat"/>
          <w:sz w:val="24"/>
        </w:rPr>
        <w:t xml:space="preserve"> </w:t>
      </w:r>
      <w:r w:rsidRPr="00243812">
        <w:rPr>
          <w:rFonts w:ascii="Montserrat" w:hAnsi="Montserrat"/>
          <w:sz w:val="24"/>
        </w:rPr>
        <w:t>Unlike concentration, this does not give any other benefits to an attempt outside of making the ability active.</w:t>
      </w:r>
    </w:p>
    <w:p w14:paraId="6F9B0FB3" w14:textId="77777777" w:rsidR="004E739B" w:rsidRPr="00243812" w:rsidRDefault="004E739B" w:rsidP="00F01A18">
      <w:pPr>
        <w:pStyle w:val="NoSpacing"/>
        <w:rPr>
          <w:rFonts w:ascii="Montserrat" w:hAnsi="Montserrat"/>
          <w:sz w:val="24"/>
        </w:rPr>
      </w:pPr>
    </w:p>
    <w:p w14:paraId="2AB62F4E" w14:textId="40D56C0F" w:rsidR="004E739B" w:rsidRPr="00243812" w:rsidRDefault="00243812" w:rsidP="00F01A18">
      <w:pPr>
        <w:pStyle w:val="NoSpacing"/>
        <w:rPr>
          <w:rFonts w:ascii="Montserrat" w:hAnsi="Montserrat"/>
          <w:sz w:val="24"/>
        </w:rPr>
      </w:pPr>
      <w:r w:rsidRPr="00243812">
        <w:rPr>
          <w:rFonts w:ascii="Montserrat" w:hAnsi="Montserrat"/>
          <w:sz w:val="24"/>
        </w:rPr>
        <w:t>scan:</w:t>
      </w:r>
      <w:r w:rsidR="006F60BF" w:rsidRPr="00243812">
        <w:rPr>
          <w:rFonts w:ascii="Montserrat" w:hAnsi="Montserrat"/>
          <w:sz w:val="24"/>
        </w:rPr>
        <w:t xml:space="preserve"> </w:t>
      </w:r>
      <w:r w:rsidRPr="00243812">
        <w:rPr>
          <w:rFonts w:ascii="Montserrat" w:hAnsi="Montserrat"/>
          <w:sz w:val="24"/>
        </w:rPr>
        <w:tab/>
        <w:t>(non-action or action) Making a quick perception test to take in any important details that might jump out at any given instant.</w:t>
      </w:r>
      <w:r w:rsidR="006F60BF" w:rsidRPr="00243812">
        <w:rPr>
          <w:rFonts w:ascii="Montserrat" w:hAnsi="Montserrat"/>
          <w:sz w:val="24"/>
        </w:rPr>
        <w:t xml:space="preserve"> </w:t>
      </w:r>
      <w:r w:rsidRPr="00243812">
        <w:rPr>
          <w:rFonts w:ascii="Montserrat" w:hAnsi="Montserrat"/>
          <w:sz w:val="24"/>
        </w:rPr>
        <w:t>This may very easily be performed at some extent as a simultaneous action.</w:t>
      </w:r>
    </w:p>
    <w:p w14:paraId="2A417EC1" w14:textId="77777777" w:rsidR="004E739B" w:rsidRPr="00243812" w:rsidRDefault="004E739B" w:rsidP="00F01A18">
      <w:pPr>
        <w:pStyle w:val="NoSpacing"/>
        <w:rPr>
          <w:rFonts w:ascii="Montserrat" w:hAnsi="Montserrat"/>
          <w:sz w:val="24"/>
        </w:rPr>
      </w:pPr>
    </w:p>
    <w:p w14:paraId="2DA88D87" w14:textId="3AC4559F" w:rsidR="004E739B" w:rsidRPr="00243812" w:rsidRDefault="00243812" w:rsidP="00F01A18">
      <w:pPr>
        <w:pStyle w:val="NoSpacing"/>
        <w:rPr>
          <w:rFonts w:ascii="Montserrat" w:hAnsi="Montserrat"/>
          <w:sz w:val="24"/>
        </w:rPr>
      </w:pPr>
      <w:r w:rsidRPr="00243812">
        <w:rPr>
          <w:rFonts w:ascii="Montserrat" w:hAnsi="Montserrat"/>
          <w:sz w:val="24"/>
        </w:rPr>
        <w:t>wait:</w:t>
      </w:r>
      <w:r w:rsidR="006F60BF" w:rsidRPr="00243812">
        <w:rPr>
          <w:rFonts w:ascii="Montserrat" w:hAnsi="Montserrat"/>
          <w:sz w:val="24"/>
        </w:rPr>
        <w:t xml:space="preserve"> </w:t>
      </w:r>
      <w:r w:rsidRPr="00243812">
        <w:rPr>
          <w:rFonts w:ascii="Montserrat" w:hAnsi="Montserrat"/>
          <w:sz w:val="24"/>
        </w:rPr>
        <w:tab/>
      </w:r>
      <w:r w:rsidRPr="00243812">
        <w:rPr>
          <w:rFonts w:ascii="Montserrat" w:hAnsi="Montserrat"/>
          <w:sz w:val="24"/>
        </w:rPr>
        <w:t>(action or reaction) To delay actions until a specific instant or with a specified reaction (by doing this, you can act out of phase and sequence.</w:t>
      </w:r>
      <w:r w:rsidR="006F60BF" w:rsidRPr="00243812">
        <w:rPr>
          <w:rFonts w:ascii="Montserrat" w:hAnsi="Montserrat"/>
          <w:sz w:val="24"/>
        </w:rPr>
        <w:t xml:space="preserve"> </w:t>
      </w:r>
      <w:r w:rsidRPr="00243812">
        <w:rPr>
          <w:rFonts w:ascii="Montserrat" w:hAnsi="Montserrat"/>
          <w:sz w:val="24"/>
        </w:rPr>
        <w:t>If you wait into another round, you use an action of that round and lose the original actions you were holding.)</w:t>
      </w:r>
    </w:p>
    <w:p w14:paraId="364A3E99" w14:textId="77777777" w:rsidR="004E739B" w:rsidRPr="00243812" w:rsidRDefault="004E739B" w:rsidP="00F01A18">
      <w:pPr>
        <w:pStyle w:val="NoSpacing"/>
        <w:rPr>
          <w:rFonts w:ascii="Montserrat" w:hAnsi="Montserrat"/>
          <w:sz w:val="24"/>
        </w:rPr>
      </w:pPr>
    </w:p>
    <w:p w14:paraId="59504328" w14:textId="57B4172C" w:rsidR="004E739B" w:rsidRPr="00243812" w:rsidRDefault="00243812" w:rsidP="00F01A18">
      <w:pPr>
        <w:pStyle w:val="NoSpacing"/>
        <w:rPr>
          <w:rFonts w:ascii="Montserrat" w:hAnsi="Montserrat"/>
          <w:sz w:val="24"/>
        </w:rPr>
      </w:pPr>
      <w:r w:rsidRPr="00243812">
        <w:rPr>
          <w:rFonts w:ascii="Montserrat" w:hAnsi="Montserrat"/>
          <w:sz w:val="24"/>
        </w:rPr>
        <w:t xml:space="preserve">concentrate: </w:t>
      </w:r>
      <w:r w:rsidRPr="00243812">
        <w:rPr>
          <w:rFonts w:ascii="Montserrat" w:hAnsi="Montserrat"/>
          <w:sz w:val="24"/>
        </w:rPr>
        <w:tab/>
        <w:t>(non-action or action)</w:t>
      </w:r>
      <w:r w:rsidR="006F60BF" w:rsidRPr="00243812">
        <w:rPr>
          <w:rFonts w:ascii="Montserrat" w:hAnsi="Montserrat"/>
          <w:sz w:val="24"/>
        </w:rPr>
        <w:t xml:space="preserve"> </w:t>
      </w:r>
      <w:r w:rsidRPr="00243812">
        <w:rPr>
          <w:rFonts w:ascii="Montserrat" w:hAnsi="Montserrat"/>
          <w:sz w:val="24"/>
        </w:rPr>
        <w:t>A non action test of perception or psyche to enter a conducive frame of mind in order to gain a die for an attempted feat.</w:t>
      </w:r>
      <w:r w:rsidR="006F60BF" w:rsidRPr="00243812">
        <w:rPr>
          <w:rFonts w:ascii="Montserrat" w:hAnsi="Montserrat"/>
          <w:sz w:val="24"/>
        </w:rPr>
        <w:t xml:space="preserve"> </w:t>
      </w:r>
      <w:r w:rsidRPr="00243812">
        <w:rPr>
          <w:rFonts w:ascii="Montserrat" w:hAnsi="Montserrat"/>
          <w:sz w:val="24"/>
        </w:rPr>
        <w:t>When this is used with the sacrifice of time, the dice gained are doubled per Order of Magnitude.</w:t>
      </w:r>
      <w:r w:rsidR="006F60BF" w:rsidRPr="00243812">
        <w:rPr>
          <w:rFonts w:ascii="Montserrat" w:hAnsi="Montserrat"/>
          <w:sz w:val="24"/>
        </w:rPr>
        <w:t xml:space="preserve"> </w:t>
      </w:r>
      <w:r w:rsidRPr="00243812">
        <w:rPr>
          <w:rFonts w:ascii="Montserrat" w:hAnsi="Montserrat"/>
          <w:sz w:val="24"/>
        </w:rPr>
        <w:t>The test roll must be made each round in which there are possible distractions, with a failed roll indicating a break in one’s concentration, disrupting the feat.</w:t>
      </w:r>
    </w:p>
    <w:p w14:paraId="772D2B9F" w14:textId="77777777" w:rsidR="004E739B" w:rsidRPr="00243812" w:rsidRDefault="004E739B" w:rsidP="00F01A18">
      <w:pPr>
        <w:pStyle w:val="NoSpacing"/>
        <w:rPr>
          <w:rFonts w:ascii="Montserrat" w:hAnsi="Montserrat"/>
          <w:sz w:val="24"/>
        </w:rPr>
      </w:pPr>
    </w:p>
    <w:p w14:paraId="1AEF67A7" w14:textId="65BA79F5" w:rsidR="004E739B" w:rsidRPr="00243812" w:rsidRDefault="00243812" w:rsidP="00F01A18">
      <w:pPr>
        <w:pStyle w:val="NoSpacing"/>
        <w:rPr>
          <w:rFonts w:ascii="Montserrat" w:hAnsi="Montserrat"/>
          <w:sz w:val="24"/>
        </w:rPr>
      </w:pPr>
      <w:r w:rsidRPr="00243812">
        <w:rPr>
          <w:rFonts w:ascii="Montserrat" w:hAnsi="Montserrat"/>
          <w:sz w:val="24"/>
        </w:rPr>
        <w:t>push:</w:t>
      </w:r>
      <w:r w:rsidR="006F60BF" w:rsidRPr="00243812">
        <w:rPr>
          <w:rFonts w:ascii="Montserrat" w:hAnsi="Montserrat"/>
          <w:sz w:val="24"/>
        </w:rPr>
        <w:t xml:space="preserve"> </w:t>
      </w:r>
      <w:r w:rsidRPr="00243812">
        <w:rPr>
          <w:rFonts w:ascii="Montserrat" w:hAnsi="Montserrat"/>
          <w:sz w:val="24"/>
        </w:rPr>
        <w:tab/>
        <w:t>(non-action or action)</w:t>
      </w:r>
      <w:r w:rsidR="006F60BF" w:rsidRPr="00243812">
        <w:rPr>
          <w:rFonts w:ascii="Montserrat" w:hAnsi="Montserrat"/>
          <w:sz w:val="24"/>
        </w:rPr>
        <w:t xml:space="preserve"> </w:t>
      </w:r>
      <w:r w:rsidRPr="00243812">
        <w:rPr>
          <w:rFonts w:ascii="Montserrat" w:hAnsi="Montserrat"/>
          <w:sz w:val="24"/>
        </w:rPr>
        <w:t>When the chips are down and the stakes are high, it may be of utmost interest to one to succeed at all costs.</w:t>
      </w:r>
      <w:r w:rsidR="006F60BF" w:rsidRPr="00243812">
        <w:rPr>
          <w:rFonts w:ascii="Montserrat" w:hAnsi="Montserrat"/>
          <w:sz w:val="24"/>
        </w:rPr>
        <w:t xml:space="preserve"> </w:t>
      </w:r>
      <w:r w:rsidRPr="00243812">
        <w:rPr>
          <w:rFonts w:ascii="Montserrat" w:hAnsi="Montserrat"/>
          <w:sz w:val="24"/>
        </w:rPr>
        <w:t>That is what power is for, now isn’t it?</w:t>
      </w:r>
      <w:r w:rsidR="006F60BF" w:rsidRPr="00243812">
        <w:rPr>
          <w:rFonts w:ascii="Montserrat" w:hAnsi="Montserrat"/>
          <w:sz w:val="24"/>
        </w:rPr>
        <w:t xml:space="preserve"> </w:t>
      </w:r>
      <w:r w:rsidRPr="00243812">
        <w:rPr>
          <w:rFonts w:ascii="Montserrat" w:hAnsi="Montserrat"/>
          <w:sz w:val="24"/>
        </w:rPr>
        <w:t>With a successful test, one may draw off of one’s magnitude to enhance one’s ratings for a feat.</w:t>
      </w:r>
      <w:r w:rsidR="006F60BF" w:rsidRPr="00243812">
        <w:rPr>
          <w:rFonts w:ascii="Montserrat" w:hAnsi="Montserrat"/>
          <w:sz w:val="24"/>
        </w:rPr>
        <w:t xml:space="preserve"> </w:t>
      </w:r>
      <w:r w:rsidRPr="00243812">
        <w:rPr>
          <w:rFonts w:ascii="Montserrat" w:hAnsi="Montserrat"/>
          <w:sz w:val="24"/>
        </w:rPr>
        <w:t>This is the exercise of sheer willpower.</w:t>
      </w:r>
      <w:r w:rsidR="006F60BF" w:rsidRPr="00243812">
        <w:rPr>
          <w:rFonts w:ascii="Montserrat" w:hAnsi="Montserrat"/>
          <w:sz w:val="24"/>
        </w:rPr>
        <w:t xml:space="preserve"> </w:t>
      </w:r>
      <w:r w:rsidRPr="00243812">
        <w:rPr>
          <w:rFonts w:ascii="Montserrat" w:hAnsi="Montserrat"/>
          <w:sz w:val="24"/>
        </w:rPr>
        <w:t>One’s physical reserves of endurance may be spent to push physical feats, or if necessary, may also be burned as magnitude if one’s magnitude has burned out already.</w:t>
      </w:r>
      <w:r w:rsidR="006F60BF" w:rsidRPr="00243812">
        <w:rPr>
          <w:rFonts w:ascii="Montserrat" w:hAnsi="Montserrat"/>
          <w:sz w:val="24"/>
        </w:rPr>
        <w:t xml:space="preserve"> </w:t>
      </w:r>
      <w:r w:rsidRPr="00243812">
        <w:rPr>
          <w:rFonts w:ascii="Montserrat" w:hAnsi="Montserrat"/>
          <w:sz w:val="24"/>
        </w:rPr>
        <w:t>As a last resort, one may expend one’s resilience as either endurance or magnitude as well, just beware the price.</w:t>
      </w:r>
      <w:r w:rsidR="006F60BF" w:rsidRPr="00243812">
        <w:rPr>
          <w:rFonts w:ascii="Montserrat" w:hAnsi="Montserrat"/>
          <w:sz w:val="24"/>
        </w:rPr>
        <w:t xml:space="preserve"> </w:t>
      </w:r>
      <w:r w:rsidRPr="00243812">
        <w:rPr>
          <w:rFonts w:ascii="Montserrat" w:hAnsi="Montserrat"/>
          <w:sz w:val="24"/>
        </w:rPr>
        <w:t>A test is required only to initiate the push, and to burn through the base value of one’s reserves.</w:t>
      </w:r>
      <w:r w:rsidR="006F60BF" w:rsidRPr="00243812">
        <w:rPr>
          <w:rFonts w:ascii="Montserrat" w:hAnsi="Montserrat"/>
          <w:sz w:val="24"/>
        </w:rPr>
        <w:t xml:space="preserve"> </w:t>
      </w:r>
      <w:r w:rsidRPr="00243812">
        <w:rPr>
          <w:rFonts w:ascii="Montserrat" w:hAnsi="Montserrat"/>
          <w:sz w:val="24"/>
        </w:rPr>
        <w:t>This may be performed as a simultaneous action.</w:t>
      </w:r>
    </w:p>
    <w:p w14:paraId="6D6832EE" w14:textId="77777777" w:rsidR="004E739B" w:rsidRPr="00243812" w:rsidRDefault="004E739B" w:rsidP="00F01A18">
      <w:pPr>
        <w:pStyle w:val="NoSpacing"/>
        <w:rPr>
          <w:rFonts w:ascii="Montserrat" w:hAnsi="Montserrat"/>
          <w:sz w:val="24"/>
        </w:rPr>
      </w:pPr>
    </w:p>
    <w:p w14:paraId="5176B651" w14:textId="0637177E" w:rsidR="004E739B" w:rsidRPr="00243812" w:rsidRDefault="00243812" w:rsidP="00F01A18">
      <w:pPr>
        <w:pStyle w:val="NoSpacing"/>
        <w:rPr>
          <w:rFonts w:ascii="Montserrat" w:hAnsi="Montserrat"/>
          <w:sz w:val="24"/>
        </w:rPr>
      </w:pPr>
      <w:r w:rsidRPr="00243812">
        <w:rPr>
          <w:rFonts w:ascii="Montserrat" w:hAnsi="Montserrat"/>
          <w:sz w:val="24"/>
        </w:rPr>
        <w:t>prep (aim):</w:t>
      </w:r>
      <w:r w:rsidR="006F60BF" w:rsidRPr="00243812">
        <w:rPr>
          <w:rFonts w:ascii="Montserrat" w:hAnsi="Montserrat"/>
          <w:sz w:val="24"/>
        </w:rPr>
        <w:t xml:space="preserve"> </w:t>
      </w:r>
      <w:r w:rsidRPr="00243812">
        <w:rPr>
          <w:rFonts w:ascii="Montserrat" w:hAnsi="Montserrat"/>
          <w:sz w:val="24"/>
        </w:rPr>
        <w:tab/>
      </w:r>
      <w:r w:rsidRPr="00243812">
        <w:rPr>
          <w:rFonts w:ascii="Montserrat" w:hAnsi="Montserrat"/>
          <w:sz w:val="24"/>
        </w:rPr>
        <w:t>(action) Using actions to get out and ready a weapon for use, and or to level it on a target.</w:t>
      </w:r>
      <w:r w:rsidR="006F60BF" w:rsidRPr="00243812">
        <w:rPr>
          <w:rFonts w:ascii="Montserrat" w:hAnsi="Montserrat"/>
          <w:sz w:val="24"/>
        </w:rPr>
        <w:t xml:space="preserve"> </w:t>
      </w:r>
      <w:r w:rsidRPr="00243812">
        <w:rPr>
          <w:rFonts w:ascii="Montserrat" w:hAnsi="Montserrat"/>
          <w:sz w:val="24"/>
        </w:rPr>
        <w:t>In order to attack with an unreadied weapon, the character must make a roll to -fast-drawÓ it, and firing without aiming is normally considered a snap-shot, which hits only on a crit and on a random location.</w:t>
      </w:r>
      <w:r w:rsidR="006F60BF" w:rsidRPr="00243812">
        <w:rPr>
          <w:rFonts w:ascii="Montserrat" w:hAnsi="Montserrat"/>
          <w:sz w:val="24"/>
        </w:rPr>
        <w:t xml:space="preserve"> </w:t>
      </w:r>
      <w:r w:rsidRPr="00243812">
        <w:rPr>
          <w:rFonts w:ascii="Montserrat" w:hAnsi="Montserrat"/>
          <w:sz w:val="24"/>
        </w:rPr>
        <w:t>The time spent preparing an attack or aiming can gain a die per Order of Magnitude while also reducing the difficulty of the attempt.</w:t>
      </w:r>
    </w:p>
    <w:p w14:paraId="523D23F5" w14:textId="77777777" w:rsidR="004E739B" w:rsidRPr="00243812" w:rsidRDefault="004E739B" w:rsidP="00F01A18">
      <w:pPr>
        <w:pStyle w:val="NoSpacing"/>
        <w:rPr>
          <w:rFonts w:ascii="Montserrat" w:hAnsi="Montserrat"/>
          <w:sz w:val="24"/>
        </w:rPr>
      </w:pPr>
    </w:p>
    <w:p w14:paraId="0E994260" w14:textId="4FA62E34" w:rsidR="004E739B" w:rsidRPr="00243812" w:rsidRDefault="00243812" w:rsidP="00F01A18">
      <w:pPr>
        <w:pStyle w:val="NoSpacing"/>
        <w:rPr>
          <w:rFonts w:ascii="Montserrat" w:hAnsi="Montserrat"/>
          <w:sz w:val="24"/>
        </w:rPr>
      </w:pPr>
      <w:r w:rsidRPr="00243812">
        <w:rPr>
          <w:rFonts w:ascii="Montserrat" w:hAnsi="Montserrat"/>
          <w:sz w:val="24"/>
        </w:rPr>
        <w:t>combined...:</w:t>
      </w:r>
      <w:r w:rsidR="006F60BF" w:rsidRPr="00243812">
        <w:rPr>
          <w:rFonts w:ascii="Montserrat" w:hAnsi="Montserrat"/>
          <w:sz w:val="24"/>
        </w:rPr>
        <w:t xml:space="preserve"> </w:t>
      </w:r>
      <w:r w:rsidRPr="00243812">
        <w:rPr>
          <w:rFonts w:ascii="Montserrat" w:hAnsi="Montserrat"/>
          <w:sz w:val="24"/>
        </w:rPr>
        <w:t>(action) By dividing actions between different feats, characters can perform combined feats, like a running attack, for situations which require more desperate actions or unusual responses.</w:t>
      </w:r>
      <w:r w:rsidR="006F60BF" w:rsidRPr="00243812">
        <w:rPr>
          <w:rFonts w:ascii="Montserrat" w:hAnsi="Montserrat"/>
          <w:sz w:val="24"/>
        </w:rPr>
        <w:t xml:space="preserve"> </w:t>
      </w:r>
      <w:r w:rsidRPr="00243812">
        <w:rPr>
          <w:rFonts w:ascii="Montserrat" w:hAnsi="Montserrat"/>
          <w:sz w:val="24"/>
        </w:rPr>
        <w:t>Taking a running attack, one would take half of the possible movement followed by an attack.</w:t>
      </w:r>
      <w:r w:rsidR="006F60BF" w:rsidRPr="00243812">
        <w:rPr>
          <w:rFonts w:ascii="Montserrat" w:hAnsi="Montserrat"/>
          <w:sz w:val="24"/>
        </w:rPr>
        <w:t xml:space="preserve"> </w:t>
      </w:r>
      <w:r w:rsidRPr="00243812">
        <w:rPr>
          <w:rFonts w:ascii="Montserrat" w:hAnsi="Montserrat"/>
          <w:sz w:val="24"/>
        </w:rPr>
        <w:t>Use your discretion to determine the combinations and their effects.</w:t>
      </w:r>
    </w:p>
    <w:p w14:paraId="28942495" w14:textId="77777777" w:rsidR="004E739B" w:rsidRPr="00243812" w:rsidRDefault="004E739B" w:rsidP="00F01A18">
      <w:pPr>
        <w:pStyle w:val="NoSpacing"/>
        <w:rPr>
          <w:rFonts w:ascii="Montserrat" w:hAnsi="Montserrat"/>
          <w:sz w:val="24"/>
        </w:rPr>
      </w:pPr>
    </w:p>
    <w:p w14:paraId="564C3B73" w14:textId="4DD0AB18" w:rsidR="004E739B" w:rsidRPr="00243812" w:rsidRDefault="00243812" w:rsidP="00F01A18">
      <w:pPr>
        <w:pStyle w:val="NoSpacing"/>
        <w:rPr>
          <w:rFonts w:ascii="Montserrat" w:hAnsi="Montserrat"/>
          <w:sz w:val="24"/>
        </w:rPr>
      </w:pPr>
      <w:r w:rsidRPr="00243812">
        <w:rPr>
          <w:rFonts w:ascii="Montserrat" w:hAnsi="Montserrat"/>
          <w:sz w:val="24"/>
        </w:rPr>
        <w:t>all out...:</w:t>
      </w:r>
      <w:r w:rsidR="006F60BF" w:rsidRPr="00243812">
        <w:rPr>
          <w:rFonts w:ascii="Montserrat" w:hAnsi="Montserrat"/>
          <w:sz w:val="24"/>
        </w:rPr>
        <w:t xml:space="preserve"> </w:t>
      </w:r>
      <w:r w:rsidRPr="00243812">
        <w:rPr>
          <w:rFonts w:ascii="Montserrat" w:hAnsi="Montserrat"/>
          <w:sz w:val="24"/>
        </w:rPr>
        <w:tab/>
        <w:t>(action) Occasionally, the situation will arise in which a character will want or need to put everything he’s got into a particular feat.</w:t>
      </w:r>
      <w:r w:rsidR="006F60BF" w:rsidRPr="00243812">
        <w:rPr>
          <w:rFonts w:ascii="Montserrat" w:hAnsi="Montserrat"/>
          <w:sz w:val="24"/>
        </w:rPr>
        <w:t xml:space="preserve"> </w:t>
      </w:r>
      <w:r w:rsidRPr="00243812">
        <w:rPr>
          <w:rFonts w:ascii="Montserrat" w:hAnsi="Montserrat"/>
          <w:sz w:val="24"/>
        </w:rPr>
        <w:t>In such cases, you merely increase the difficulty for the degree the character is pushing, to get in extra attacks, to hold off a group of foes single-handedly, or whatever else may be necessary.</w:t>
      </w:r>
    </w:p>
    <w:p w14:paraId="45918404" w14:textId="77777777" w:rsidR="004E739B" w:rsidRPr="00243812" w:rsidRDefault="004E739B" w:rsidP="00F01A18">
      <w:pPr>
        <w:pStyle w:val="NoSpacing"/>
        <w:rPr>
          <w:rFonts w:ascii="Montserrat" w:hAnsi="Montserrat"/>
          <w:sz w:val="24"/>
        </w:rPr>
      </w:pPr>
    </w:p>
    <w:p w14:paraId="7A82741A" w14:textId="77777777" w:rsidR="004E739B" w:rsidRPr="00243812" w:rsidRDefault="004E739B" w:rsidP="00F01A18">
      <w:pPr>
        <w:pStyle w:val="NoSpacing"/>
        <w:rPr>
          <w:rFonts w:ascii="Montserrat" w:hAnsi="Montserrat"/>
          <w:sz w:val="24"/>
        </w:rPr>
      </w:pPr>
    </w:p>
    <w:p w14:paraId="79AD03CD" w14:textId="77777777" w:rsidR="004E739B" w:rsidRPr="00243812" w:rsidRDefault="00243812" w:rsidP="00F01A18">
      <w:pPr>
        <w:pStyle w:val="NoSpacing"/>
        <w:rPr>
          <w:rFonts w:ascii="Montserrat" w:hAnsi="Montserrat"/>
          <w:sz w:val="24"/>
        </w:rPr>
      </w:pPr>
      <w:r w:rsidRPr="00243812">
        <w:rPr>
          <w:rFonts w:ascii="Montserrat" w:hAnsi="Montserrat"/>
          <w:sz w:val="24"/>
        </w:rPr>
        <w:t>Motion</w:t>
      </w:r>
    </w:p>
    <w:p w14:paraId="7D77C123" w14:textId="77777777" w:rsidR="004E739B" w:rsidRPr="00243812" w:rsidRDefault="004E739B" w:rsidP="00F01A18">
      <w:pPr>
        <w:pStyle w:val="NoSpacing"/>
        <w:rPr>
          <w:rFonts w:ascii="Montserrat" w:hAnsi="Montserrat"/>
          <w:sz w:val="24"/>
        </w:rPr>
      </w:pPr>
    </w:p>
    <w:p w14:paraId="76394AAE" w14:textId="78ABF3D1" w:rsidR="004E739B" w:rsidRPr="00243812" w:rsidRDefault="00243812" w:rsidP="00F01A18">
      <w:pPr>
        <w:pStyle w:val="NoSpacing"/>
        <w:rPr>
          <w:rFonts w:ascii="Montserrat" w:hAnsi="Montserrat"/>
          <w:sz w:val="24"/>
        </w:rPr>
      </w:pPr>
      <w:r w:rsidRPr="00243812">
        <w:rPr>
          <w:rFonts w:ascii="Montserrat" w:hAnsi="Montserrat"/>
          <w:sz w:val="24"/>
        </w:rPr>
        <w:t>movement:</w:t>
      </w:r>
      <w:r w:rsidR="006F60BF" w:rsidRPr="00243812">
        <w:rPr>
          <w:rFonts w:ascii="Montserrat" w:hAnsi="Montserrat"/>
          <w:sz w:val="24"/>
        </w:rPr>
        <w:t xml:space="preserve"> </w:t>
      </w:r>
      <w:r w:rsidRPr="00243812">
        <w:rPr>
          <w:rFonts w:ascii="Montserrat" w:hAnsi="Montserrat"/>
          <w:sz w:val="24"/>
        </w:rPr>
        <w:tab/>
        <w:t>(action or reaction) Any attempt to change one’s position:</w:t>
      </w:r>
      <w:r w:rsidR="006F60BF" w:rsidRPr="00243812">
        <w:rPr>
          <w:rFonts w:ascii="Montserrat" w:hAnsi="Montserrat"/>
          <w:sz w:val="24"/>
        </w:rPr>
        <w:t xml:space="preserve"> </w:t>
      </w:r>
      <w:r w:rsidRPr="00243812">
        <w:rPr>
          <w:rFonts w:ascii="Montserrat" w:hAnsi="Montserrat"/>
          <w:sz w:val="24"/>
        </w:rPr>
        <w:t>walking, running jumping, flying, teleportation, etc.</w:t>
      </w:r>
      <w:r w:rsidR="006F60BF" w:rsidRPr="00243812">
        <w:rPr>
          <w:rFonts w:ascii="Montserrat" w:hAnsi="Montserrat"/>
          <w:sz w:val="24"/>
        </w:rPr>
        <w:t xml:space="preserve"> </w:t>
      </w:r>
      <w:r w:rsidRPr="00243812">
        <w:rPr>
          <w:rFonts w:ascii="Montserrat" w:hAnsi="Montserrat"/>
          <w:sz w:val="24"/>
        </w:rPr>
        <w:t>All action requires an initiation period, to get into motion and up to speed, and a period in which to decelerate, unless moving through on an attack etc...</w:t>
      </w:r>
    </w:p>
    <w:p w14:paraId="0EF2F5DE" w14:textId="77777777" w:rsidR="004E739B" w:rsidRPr="00243812" w:rsidRDefault="004E739B" w:rsidP="00F01A18">
      <w:pPr>
        <w:pStyle w:val="NoSpacing"/>
        <w:rPr>
          <w:rFonts w:ascii="Montserrat" w:hAnsi="Montserrat"/>
          <w:sz w:val="24"/>
        </w:rPr>
      </w:pPr>
    </w:p>
    <w:p w14:paraId="19CEF47B" w14:textId="42A008F2" w:rsidR="004E739B" w:rsidRPr="00243812" w:rsidRDefault="00243812" w:rsidP="00F01A18">
      <w:pPr>
        <w:pStyle w:val="NoSpacing"/>
        <w:rPr>
          <w:rFonts w:ascii="Montserrat" w:hAnsi="Montserrat"/>
          <w:sz w:val="24"/>
        </w:rPr>
      </w:pPr>
      <w:r w:rsidRPr="00243812">
        <w:rPr>
          <w:rFonts w:ascii="Montserrat" w:hAnsi="Montserrat"/>
          <w:sz w:val="24"/>
        </w:rPr>
        <w:t>evade (dodge, block):</w:t>
      </w:r>
      <w:r w:rsidR="006F60BF" w:rsidRPr="00243812">
        <w:rPr>
          <w:rFonts w:ascii="Montserrat" w:hAnsi="Montserrat"/>
          <w:sz w:val="24"/>
        </w:rPr>
        <w:t xml:space="preserve"> </w:t>
      </w:r>
      <w:r w:rsidRPr="00243812">
        <w:rPr>
          <w:rFonts w:ascii="Montserrat" w:hAnsi="Montserrat"/>
          <w:sz w:val="24"/>
        </w:rPr>
        <w:t>(action or reaction) An evade is an attempt to avoid being attacked, while a dodge is to avoid a specific attack, using part of your action for the round.</w:t>
      </w:r>
      <w:r w:rsidR="006F60BF" w:rsidRPr="00243812">
        <w:rPr>
          <w:rFonts w:ascii="Montserrat" w:hAnsi="Montserrat"/>
          <w:sz w:val="24"/>
        </w:rPr>
        <w:t xml:space="preserve"> </w:t>
      </w:r>
      <w:r w:rsidRPr="00243812">
        <w:rPr>
          <w:rFonts w:ascii="Montserrat" w:hAnsi="Montserrat"/>
          <w:sz w:val="24"/>
        </w:rPr>
        <w:t>The same goes for a block.</w:t>
      </w:r>
      <w:r w:rsidR="006F60BF" w:rsidRPr="00243812">
        <w:rPr>
          <w:rFonts w:ascii="Montserrat" w:hAnsi="Montserrat"/>
          <w:sz w:val="24"/>
        </w:rPr>
        <w:t xml:space="preserve"> </w:t>
      </w:r>
      <w:r w:rsidRPr="00243812">
        <w:rPr>
          <w:rFonts w:ascii="Montserrat" w:hAnsi="Montserrat"/>
          <w:sz w:val="24"/>
        </w:rPr>
        <w:t>Unless the character has acquired the ability to evade, dodge, or block as a simultaneous action</w:t>
      </w:r>
      <w:r w:rsidR="006F60BF" w:rsidRPr="00243812">
        <w:rPr>
          <w:rFonts w:ascii="Montserrat" w:hAnsi="Montserrat"/>
          <w:sz w:val="24"/>
        </w:rPr>
        <w:t xml:space="preserve"> </w:t>
      </w:r>
      <w:r w:rsidRPr="00243812">
        <w:rPr>
          <w:rFonts w:ascii="Montserrat" w:hAnsi="Montserrat"/>
          <w:sz w:val="24"/>
        </w:rPr>
        <w:t>of a fighting style, these feats require a full action.</w:t>
      </w:r>
      <w:r w:rsidR="006F60BF" w:rsidRPr="00243812">
        <w:rPr>
          <w:rFonts w:ascii="Montserrat" w:hAnsi="Montserrat"/>
          <w:sz w:val="24"/>
        </w:rPr>
        <w:t xml:space="preserve"> </w:t>
      </w:r>
      <w:r w:rsidRPr="00243812">
        <w:rPr>
          <w:rFonts w:ascii="Montserrat" w:hAnsi="Montserrat"/>
          <w:sz w:val="24"/>
        </w:rPr>
        <w:t>In some circumstances, the basic block feat can be considered a catch maneuver, and can be applied to literally catching a flying or falling object, or it could be a matter of seizing the arm of weapon of the opponent attacking you.</w:t>
      </w:r>
    </w:p>
    <w:p w14:paraId="3385DA51" w14:textId="77777777" w:rsidR="004E739B" w:rsidRPr="00243812" w:rsidRDefault="004E739B" w:rsidP="00F01A18">
      <w:pPr>
        <w:pStyle w:val="NoSpacing"/>
        <w:rPr>
          <w:rFonts w:ascii="Montserrat" w:hAnsi="Montserrat"/>
          <w:sz w:val="24"/>
        </w:rPr>
      </w:pPr>
    </w:p>
    <w:p w14:paraId="311521C7" w14:textId="1B3FA87C" w:rsidR="004E739B" w:rsidRPr="00243812" w:rsidRDefault="00243812" w:rsidP="00F01A18">
      <w:pPr>
        <w:pStyle w:val="NoSpacing"/>
        <w:rPr>
          <w:rFonts w:ascii="Montserrat" w:hAnsi="Montserrat"/>
          <w:sz w:val="24"/>
        </w:rPr>
      </w:pPr>
      <w:r w:rsidRPr="00243812">
        <w:rPr>
          <w:rFonts w:ascii="Montserrat" w:hAnsi="Montserrat"/>
          <w:sz w:val="24"/>
        </w:rPr>
        <w:t>momentum (inertia):</w:t>
      </w:r>
      <w:r w:rsidR="006F60BF" w:rsidRPr="00243812">
        <w:rPr>
          <w:rFonts w:ascii="Montserrat" w:hAnsi="Montserrat"/>
          <w:sz w:val="24"/>
        </w:rPr>
        <w:t xml:space="preserve"> </w:t>
      </w:r>
      <w:r w:rsidRPr="00243812">
        <w:rPr>
          <w:rFonts w:ascii="Montserrat" w:hAnsi="Montserrat"/>
          <w:sz w:val="24"/>
        </w:rPr>
        <w:t>The target is either in motion and cannot stop until it hits something, or else is at a complete standstill.</w:t>
      </w:r>
      <w:r w:rsidR="006F60BF" w:rsidRPr="00243812">
        <w:rPr>
          <w:rFonts w:ascii="Montserrat" w:hAnsi="Montserrat"/>
          <w:sz w:val="24"/>
        </w:rPr>
        <w:t xml:space="preserve"> </w:t>
      </w:r>
      <w:r w:rsidRPr="00243812">
        <w:rPr>
          <w:rFonts w:ascii="Montserrat" w:hAnsi="Montserrat"/>
          <w:sz w:val="24"/>
        </w:rPr>
        <w:t>In either case, when the target collides, or is collided with, each object will take an additional amount of damage (or acquire momentum as per -knockbackÓ below) as follows:</w:t>
      </w:r>
    </w:p>
    <w:p w14:paraId="12BDACA8" w14:textId="77777777" w:rsidR="004E739B" w:rsidRPr="00243812" w:rsidRDefault="004E739B" w:rsidP="00F01A18">
      <w:pPr>
        <w:pStyle w:val="NoSpacing"/>
        <w:rPr>
          <w:rFonts w:ascii="Montserrat" w:hAnsi="Montserrat"/>
          <w:sz w:val="24"/>
        </w:rPr>
      </w:pPr>
    </w:p>
    <w:p w14:paraId="119568F3" w14:textId="55F778F0" w:rsidR="004E739B" w:rsidRPr="00243812" w:rsidRDefault="00243812" w:rsidP="00F01A18">
      <w:pPr>
        <w:pStyle w:val="NoSpacing"/>
        <w:rPr>
          <w:rFonts w:ascii="Montserrat" w:hAnsi="Montserrat"/>
          <w:sz w:val="24"/>
        </w:rPr>
      </w:pPr>
      <w:r w:rsidRPr="00243812">
        <w:rPr>
          <w:rFonts w:ascii="Montserrat" w:hAnsi="Montserrat"/>
          <w:sz w:val="24"/>
        </w:rPr>
        <w:tab/>
        <w:t>(mass (kg) x speed (m/s)</w:t>
      </w:r>
      <w:r w:rsidR="006F60BF" w:rsidRPr="00243812">
        <w:rPr>
          <w:rFonts w:ascii="Montserrat" w:hAnsi="Montserrat"/>
          <w:sz w:val="24"/>
        </w:rPr>
        <w:t xml:space="preserve"> </w:t>
      </w:r>
      <w:r w:rsidRPr="00243812">
        <w:rPr>
          <w:rFonts w:ascii="Montserrat" w:hAnsi="Montserrat"/>
          <w:sz w:val="24"/>
        </w:rPr>
        <w:t xml:space="preserve">= force </w:t>
      </w:r>
    </w:p>
    <w:p w14:paraId="2BE7E36F" w14:textId="77777777" w:rsidR="004E739B" w:rsidRPr="00243812" w:rsidRDefault="00243812" w:rsidP="00F01A18">
      <w:pPr>
        <w:pStyle w:val="NoSpacing"/>
        <w:rPr>
          <w:rFonts w:ascii="Montserrat" w:hAnsi="Montserrat"/>
          <w:sz w:val="24"/>
        </w:rPr>
      </w:pPr>
      <w:r w:rsidRPr="00243812">
        <w:rPr>
          <w:rFonts w:ascii="Montserrat" w:hAnsi="Montserrat"/>
          <w:sz w:val="24"/>
        </w:rPr>
        <w:tab/>
        <w:t>time of impact (s)</w:t>
      </w:r>
    </w:p>
    <w:p w14:paraId="7A0CD2CA" w14:textId="7683F9E6" w:rsidR="004E739B" w:rsidRPr="00243812" w:rsidRDefault="00243812" w:rsidP="00F01A18">
      <w:pPr>
        <w:pStyle w:val="NoSpacing"/>
        <w:rPr>
          <w:rFonts w:ascii="Montserrat" w:hAnsi="Montserrat"/>
          <w:sz w:val="24"/>
        </w:rPr>
      </w:pPr>
      <w:r w:rsidRPr="00243812">
        <w:rPr>
          <w:rFonts w:ascii="Montserrat" w:hAnsi="Montserrat"/>
          <w:sz w:val="24"/>
        </w:rPr>
        <w:tab/>
        <w:t>speed - (or velocity) Whenever either or both the target and the attack are in motion, the product of their speeds is determined thus:</w:t>
      </w:r>
      <w:r w:rsidR="006F60BF" w:rsidRPr="00243812">
        <w:rPr>
          <w:rFonts w:ascii="Montserrat" w:hAnsi="Montserrat"/>
          <w:sz w:val="24"/>
        </w:rPr>
        <w:t xml:space="preserve"> </w:t>
      </w:r>
      <w:r w:rsidRPr="00243812">
        <w:rPr>
          <w:rFonts w:ascii="Montserrat" w:hAnsi="Montserrat"/>
          <w:sz w:val="24"/>
        </w:rPr>
        <w:t>speed of the attack plus (or minus if moving away) the speed of target will give you the final speed.</w:t>
      </w:r>
    </w:p>
    <w:p w14:paraId="58FF9BCC" w14:textId="77777777" w:rsidR="004E739B" w:rsidRPr="00243812" w:rsidRDefault="004E739B" w:rsidP="00F01A18">
      <w:pPr>
        <w:pStyle w:val="NoSpacing"/>
        <w:rPr>
          <w:rFonts w:ascii="Montserrat" w:hAnsi="Montserrat"/>
          <w:sz w:val="24"/>
        </w:rPr>
      </w:pPr>
    </w:p>
    <w:p w14:paraId="6108CA3B" w14:textId="56848FA3" w:rsidR="004E739B" w:rsidRPr="00243812" w:rsidRDefault="00243812" w:rsidP="00F01A18">
      <w:pPr>
        <w:pStyle w:val="NoSpacing"/>
        <w:rPr>
          <w:rFonts w:ascii="Montserrat" w:hAnsi="Montserrat"/>
          <w:sz w:val="24"/>
        </w:rPr>
      </w:pPr>
      <w:r w:rsidRPr="00243812">
        <w:rPr>
          <w:rFonts w:ascii="Montserrat" w:hAnsi="Montserrat"/>
          <w:sz w:val="24"/>
        </w:rPr>
        <w:t>gravity (force of attraction):</w:t>
      </w:r>
      <w:r w:rsidR="006F60BF" w:rsidRPr="00243812">
        <w:rPr>
          <w:rFonts w:ascii="Montserrat" w:hAnsi="Montserrat"/>
          <w:sz w:val="24"/>
        </w:rPr>
        <w:t xml:space="preserve"> </w:t>
      </w:r>
      <w:r w:rsidRPr="00243812">
        <w:rPr>
          <w:rFonts w:ascii="Montserrat" w:hAnsi="Montserrat"/>
          <w:sz w:val="24"/>
        </w:rPr>
        <w:t>The standard acceleration of gravity is 10 m/s/s, however, in some circumstances, more accurate calculations of the effect of gravity between bodies may be necessary.</w:t>
      </w:r>
      <w:r w:rsidR="006F60BF" w:rsidRPr="00243812">
        <w:rPr>
          <w:rFonts w:ascii="Montserrat" w:hAnsi="Montserrat"/>
          <w:sz w:val="24"/>
        </w:rPr>
        <w:t xml:space="preserve"> </w:t>
      </w:r>
      <w:r w:rsidRPr="00243812">
        <w:rPr>
          <w:rFonts w:ascii="Montserrat" w:hAnsi="Montserrat"/>
          <w:sz w:val="24"/>
        </w:rPr>
        <w:t>for such cases, use the following formula:</w:t>
      </w:r>
    </w:p>
    <w:p w14:paraId="29433392" w14:textId="77777777" w:rsidR="004E739B" w:rsidRPr="00243812" w:rsidRDefault="004E739B" w:rsidP="00F01A18">
      <w:pPr>
        <w:pStyle w:val="NoSpacing"/>
        <w:rPr>
          <w:rFonts w:ascii="Montserrat" w:hAnsi="Montserrat"/>
          <w:sz w:val="24"/>
        </w:rPr>
      </w:pPr>
    </w:p>
    <w:p w14:paraId="121E1E5D" w14:textId="77777777" w:rsidR="004E739B" w:rsidRPr="00243812" w:rsidRDefault="00243812" w:rsidP="00F01A18">
      <w:pPr>
        <w:pStyle w:val="NoSpacing"/>
        <w:rPr>
          <w:rFonts w:ascii="Montserrat" w:hAnsi="Montserrat"/>
          <w:sz w:val="24"/>
        </w:rPr>
      </w:pPr>
      <w:r w:rsidRPr="00243812">
        <w:rPr>
          <w:rFonts w:ascii="Montserrat" w:hAnsi="Montserrat"/>
          <w:sz w:val="24"/>
        </w:rPr>
        <w:tab/>
        <w:t>force of gravity = G ((mass1 x mass2) / r2)</w:t>
      </w:r>
    </w:p>
    <w:p w14:paraId="287FA3B6" w14:textId="77777777" w:rsidR="004E739B" w:rsidRPr="00243812" w:rsidRDefault="00243812" w:rsidP="00F01A18">
      <w:pPr>
        <w:pStyle w:val="NoSpacing"/>
        <w:rPr>
          <w:rFonts w:ascii="Montserrat" w:hAnsi="Montserrat"/>
          <w:sz w:val="24"/>
        </w:rPr>
      </w:pPr>
      <w:r w:rsidRPr="00243812">
        <w:rPr>
          <w:rFonts w:ascii="Montserrat" w:hAnsi="Montserrat"/>
          <w:sz w:val="24"/>
        </w:rPr>
        <w:tab/>
        <w:t>G = 9.80665 m/s/s, r = distance between masses</w:t>
      </w:r>
    </w:p>
    <w:p w14:paraId="43B8535C" w14:textId="77777777" w:rsidR="004E739B" w:rsidRPr="00243812" w:rsidRDefault="004E739B" w:rsidP="00F01A18">
      <w:pPr>
        <w:pStyle w:val="NoSpacing"/>
        <w:rPr>
          <w:rFonts w:ascii="Montserrat" w:hAnsi="Montserrat"/>
          <w:sz w:val="24"/>
        </w:rPr>
      </w:pPr>
    </w:p>
    <w:p w14:paraId="1162CCE3" w14:textId="795D03E9" w:rsidR="004E739B" w:rsidRPr="00243812" w:rsidRDefault="00243812" w:rsidP="00F01A18">
      <w:pPr>
        <w:pStyle w:val="NoSpacing"/>
        <w:rPr>
          <w:rFonts w:ascii="Montserrat" w:hAnsi="Montserrat"/>
          <w:sz w:val="24"/>
        </w:rPr>
      </w:pPr>
      <w:r w:rsidRPr="00243812">
        <w:rPr>
          <w:rFonts w:ascii="Montserrat" w:hAnsi="Montserrat"/>
          <w:sz w:val="24"/>
        </w:rPr>
        <w:t>distance fallen:</w:t>
      </w:r>
      <w:r w:rsidR="006F60BF" w:rsidRPr="00243812">
        <w:rPr>
          <w:rFonts w:ascii="Montserrat" w:hAnsi="Montserrat"/>
          <w:sz w:val="24"/>
        </w:rPr>
        <w:t xml:space="preserve"> </w:t>
      </w:r>
      <w:r w:rsidRPr="00243812">
        <w:rPr>
          <w:rFonts w:ascii="Montserrat" w:hAnsi="Montserrat"/>
          <w:sz w:val="24"/>
        </w:rPr>
        <w:t>Again of occasional use, take the original velocity times the number of seconds into the fall plus the gravitational constant G</w:t>
      </w:r>
      <w:r w:rsidR="006F60BF" w:rsidRPr="00243812">
        <w:rPr>
          <w:rFonts w:ascii="Montserrat" w:hAnsi="Montserrat"/>
          <w:sz w:val="24"/>
        </w:rPr>
        <w:t xml:space="preserve"> </w:t>
      </w:r>
      <w:r w:rsidRPr="00243812">
        <w:rPr>
          <w:rFonts w:ascii="Montserrat" w:hAnsi="Montserrat"/>
          <w:sz w:val="24"/>
        </w:rPr>
        <w:t>times the seconds squared divided by two in meters:</w:t>
      </w:r>
    </w:p>
    <w:p w14:paraId="165AD97D" w14:textId="77777777" w:rsidR="004E739B" w:rsidRPr="00243812" w:rsidRDefault="004E739B" w:rsidP="00F01A18">
      <w:pPr>
        <w:pStyle w:val="NoSpacing"/>
        <w:rPr>
          <w:rFonts w:ascii="Montserrat" w:hAnsi="Montserrat"/>
          <w:sz w:val="24"/>
        </w:rPr>
      </w:pPr>
    </w:p>
    <w:p w14:paraId="36564CA7" w14:textId="77777777" w:rsidR="004E739B" w:rsidRPr="00243812" w:rsidRDefault="00243812" w:rsidP="00F01A18">
      <w:pPr>
        <w:pStyle w:val="NoSpacing"/>
        <w:rPr>
          <w:rFonts w:ascii="Montserrat" w:hAnsi="Montserrat"/>
          <w:sz w:val="24"/>
        </w:rPr>
      </w:pPr>
      <w:r w:rsidRPr="00243812">
        <w:rPr>
          <w:rFonts w:ascii="Montserrat" w:hAnsi="Montserrat"/>
          <w:sz w:val="24"/>
        </w:rPr>
        <w:tab/>
        <w:t>original velocity x s + (G x s2 / 2)</w:t>
      </w:r>
    </w:p>
    <w:p w14:paraId="27C77E02" w14:textId="77777777" w:rsidR="004E739B" w:rsidRPr="00243812" w:rsidRDefault="004E739B" w:rsidP="00F01A18">
      <w:pPr>
        <w:pStyle w:val="NoSpacing"/>
        <w:rPr>
          <w:rFonts w:ascii="Montserrat" w:hAnsi="Montserrat"/>
          <w:sz w:val="24"/>
        </w:rPr>
      </w:pPr>
    </w:p>
    <w:p w14:paraId="2B39D650" w14:textId="77777777" w:rsidR="004E739B" w:rsidRPr="00243812" w:rsidRDefault="00243812" w:rsidP="00F01A18">
      <w:pPr>
        <w:pStyle w:val="NoSpacing"/>
        <w:rPr>
          <w:rFonts w:ascii="Montserrat" w:hAnsi="Montserrat"/>
          <w:sz w:val="24"/>
        </w:rPr>
      </w:pPr>
      <w:r w:rsidRPr="00243812">
        <w:rPr>
          <w:rFonts w:ascii="Montserrat" w:hAnsi="Montserrat"/>
          <w:sz w:val="24"/>
        </w:rPr>
        <w:t>Combat</w:t>
      </w:r>
    </w:p>
    <w:p w14:paraId="64DF8EC1" w14:textId="77777777" w:rsidR="004E739B" w:rsidRPr="00243812" w:rsidRDefault="004E739B" w:rsidP="00F01A18">
      <w:pPr>
        <w:pStyle w:val="NoSpacing"/>
        <w:rPr>
          <w:rFonts w:ascii="Montserrat" w:hAnsi="Montserrat"/>
          <w:sz w:val="24"/>
        </w:rPr>
      </w:pPr>
    </w:p>
    <w:p w14:paraId="6F747E31" w14:textId="4C04E240" w:rsidR="004E739B" w:rsidRPr="00243812" w:rsidRDefault="00243812" w:rsidP="00F01A18">
      <w:pPr>
        <w:pStyle w:val="NoSpacing"/>
        <w:rPr>
          <w:rFonts w:ascii="Montserrat" w:hAnsi="Montserrat"/>
          <w:sz w:val="24"/>
        </w:rPr>
      </w:pPr>
      <w:r w:rsidRPr="00243812">
        <w:rPr>
          <w:rFonts w:ascii="Montserrat" w:hAnsi="Montserrat"/>
          <w:sz w:val="24"/>
        </w:rPr>
        <w:t>attack:</w:t>
      </w:r>
      <w:r w:rsidR="006F60BF" w:rsidRPr="00243812">
        <w:rPr>
          <w:rFonts w:ascii="Montserrat" w:hAnsi="Montserrat"/>
          <w:sz w:val="24"/>
        </w:rPr>
        <w:t xml:space="preserve"> </w:t>
      </w:r>
      <w:r w:rsidRPr="00243812">
        <w:rPr>
          <w:rFonts w:ascii="Montserrat" w:hAnsi="Montserrat"/>
          <w:sz w:val="24"/>
        </w:rPr>
        <w:tab/>
        <w:t>(action) To strike at a foe, or otherwise take an offensive stance against him or her.</w:t>
      </w:r>
      <w:r w:rsidR="006F60BF" w:rsidRPr="00243812">
        <w:rPr>
          <w:rFonts w:ascii="Montserrat" w:hAnsi="Montserrat"/>
          <w:sz w:val="24"/>
        </w:rPr>
        <w:t xml:space="preserve"> </w:t>
      </w:r>
      <w:r w:rsidRPr="00243812">
        <w:rPr>
          <w:rFonts w:ascii="Montserrat" w:hAnsi="Montserrat"/>
          <w:sz w:val="24"/>
        </w:rPr>
        <w:t>Once on the attack, you can attempt to press the attack, or seize the advantage against an opponent, as per skill, ability or weapon being used.</w:t>
      </w:r>
      <w:r w:rsidR="006F60BF" w:rsidRPr="00243812">
        <w:rPr>
          <w:rFonts w:ascii="Montserrat" w:hAnsi="Montserrat"/>
          <w:sz w:val="24"/>
        </w:rPr>
        <w:t xml:space="preserve"> </w:t>
      </w:r>
      <w:r w:rsidRPr="00243812">
        <w:rPr>
          <w:rFonts w:ascii="Montserrat" w:hAnsi="Montserrat"/>
          <w:sz w:val="24"/>
        </w:rPr>
        <w:t>As long as the attacker can keep the opponent from making reactions, forcing them to use full actions in their defense, they cannot make an attack.</w:t>
      </w:r>
    </w:p>
    <w:p w14:paraId="631A1635" w14:textId="77777777" w:rsidR="004E739B" w:rsidRPr="00243812" w:rsidRDefault="004E739B" w:rsidP="00F01A18">
      <w:pPr>
        <w:pStyle w:val="NoSpacing"/>
        <w:rPr>
          <w:rFonts w:ascii="Montserrat" w:hAnsi="Montserrat"/>
          <w:sz w:val="24"/>
        </w:rPr>
      </w:pPr>
    </w:p>
    <w:p w14:paraId="7AD2EB8F" w14:textId="48076FD5" w:rsidR="004E739B" w:rsidRPr="00243812" w:rsidRDefault="00243812" w:rsidP="00F01A18">
      <w:pPr>
        <w:pStyle w:val="NoSpacing"/>
        <w:rPr>
          <w:rFonts w:ascii="Montserrat" w:hAnsi="Montserrat"/>
          <w:sz w:val="24"/>
        </w:rPr>
      </w:pPr>
      <w:r w:rsidRPr="00243812">
        <w:rPr>
          <w:rFonts w:ascii="Montserrat" w:hAnsi="Montserrat"/>
          <w:sz w:val="24"/>
        </w:rPr>
        <w:t>defend:</w:t>
      </w:r>
      <w:r w:rsidR="006F60BF" w:rsidRPr="00243812">
        <w:rPr>
          <w:rFonts w:ascii="Montserrat" w:hAnsi="Montserrat"/>
          <w:sz w:val="24"/>
        </w:rPr>
        <w:t xml:space="preserve"> </w:t>
      </w:r>
      <w:r w:rsidRPr="00243812">
        <w:rPr>
          <w:rFonts w:ascii="Montserrat" w:hAnsi="Montserrat"/>
          <w:sz w:val="24"/>
        </w:rPr>
        <w:tab/>
        <w:t>(reaction) To deliberately resist an offensive attack.</w:t>
      </w:r>
      <w:r w:rsidR="006F60BF" w:rsidRPr="00243812">
        <w:rPr>
          <w:rFonts w:ascii="Montserrat" w:hAnsi="Montserrat"/>
          <w:sz w:val="24"/>
        </w:rPr>
        <w:t xml:space="preserve"> </w:t>
      </w:r>
      <w:r w:rsidRPr="00243812">
        <w:rPr>
          <w:rFonts w:ascii="Montserrat" w:hAnsi="Montserrat"/>
          <w:sz w:val="24"/>
        </w:rPr>
        <w:t>Some fighting styles, which are predominantly defensive, like Aikido, require the character to defend an attack successfully followed immediately by a counter attack or throw.</w:t>
      </w:r>
      <w:r w:rsidR="006F60BF" w:rsidRPr="00243812">
        <w:rPr>
          <w:rFonts w:ascii="Montserrat" w:hAnsi="Montserrat"/>
          <w:sz w:val="24"/>
        </w:rPr>
        <w:t xml:space="preserve"> </w:t>
      </w:r>
      <w:r w:rsidRPr="00243812">
        <w:rPr>
          <w:rFonts w:ascii="Montserrat" w:hAnsi="Montserrat"/>
          <w:sz w:val="24"/>
        </w:rPr>
        <w:t>So therefore this feat will take a full action as the reaction initiates it.</w:t>
      </w:r>
      <w:r w:rsidR="006F60BF" w:rsidRPr="00243812">
        <w:rPr>
          <w:rFonts w:ascii="Montserrat" w:hAnsi="Montserrat"/>
          <w:sz w:val="24"/>
        </w:rPr>
        <w:t xml:space="preserve"> </w:t>
      </w:r>
      <w:r w:rsidRPr="00243812">
        <w:rPr>
          <w:rFonts w:ascii="Montserrat" w:hAnsi="Montserrat"/>
          <w:sz w:val="24"/>
        </w:rPr>
        <w:t>Such defensive techniques often involve waiting for the attack first, which make this</w:t>
      </w:r>
      <w:r w:rsidR="006F60BF" w:rsidRPr="00243812">
        <w:rPr>
          <w:rFonts w:ascii="Montserrat" w:hAnsi="Montserrat"/>
          <w:sz w:val="24"/>
        </w:rPr>
        <w:t xml:space="preserve"> </w:t>
      </w:r>
      <w:r w:rsidRPr="00243812">
        <w:rPr>
          <w:rFonts w:ascii="Montserrat" w:hAnsi="Montserrat"/>
          <w:sz w:val="24"/>
        </w:rPr>
        <w:t>a defensive counter attack.</w:t>
      </w:r>
    </w:p>
    <w:p w14:paraId="08A3B3E8" w14:textId="77777777" w:rsidR="004E739B" w:rsidRPr="00243812" w:rsidRDefault="004E739B" w:rsidP="00F01A18">
      <w:pPr>
        <w:pStyle w:val="NoSpacing"/>
        <w:rPr>
          <w:rFonts w:ascii="Montserrat" w:hAnsi="Montserrat"/>
          <w:sz w:val="24"/>
        </w:rPr>
      </w:pPr>
    </w:p>
    <w:p w14:paraId="0B396E93" w14:textId="7E11CEF9" w:rsidR="004E739B" w:rsidRPr="00243812" w:rsidRDefault="00243812" w:rsidP="00F01A18">
      <w:pPr>
        <w:pStyle w:val="NoSpacing"/>
        <w:rPr>
          <w:rFonts w:ascii="Montserrat" w:hAnsi="Montserrat"/>
          <w:sz w:val="24"/>
        </w:rPr>
      </w:pPr>
      <w:r w:rsidRPr="00243812">
        <w:rPr>
          <w:rFonts w:ascii="Montserrat" w:hAnsi="Montserrat"/>
          <w:sz w:val="24"/>
        </w:rPr>
        <w:tab/>
        <w:t>evade:</w:t>
      </w:r>
      <w:r w:rsidRPr="00243812">
        <w:rPr>
          <w:rFonts w:ascii="Montserrat" w:hAnsi="Montserrat"/>
          <w:sz w:val="24"/>
        </w:rPr>
        <w:tab/>
        <w:t>(action or reaction)</w:t>
      </w:r>
      <w:r w:rsidR="006F60BF" w:rsidRPr="00243812">
        <w:rPr>
          <w:rFonts w:ascii="Montserrat" w:hAnsi="Montserrat"/>
          <w:sz w:val="24"/>
        </w:rPr>
        <w:t xml:space="preserve"> </w:t>
      </w:r>
      <w:r w:rsidRPr="00243812">
        <w:rPr>
          <w:rFonts w:ascii="Montserrat" w:hAnsi="Montserrat"/>
          <w:sz w:val="24"/>
        </w:rPr>
        <w:t xml:space="preserve">An attempt to avoid being attacked altogether. </w:t>
      </w:r>
    </w:p>
    <w:p w14:paraId="3553C615" w14:textId="36C2A449" w:rsidR="004E739B" w:rsidRPr="00243812" w:rsidRDefault="00243812" w:rsidP="00F01A18">
      <w:pPr>
        <w:pStyle w:val="NoSpacing"/>
        <w:rPr>
          <w:rFonts w:ascii="Montserrat" w:hAnsi="Montserrat"/>
          <w:sz w:val="24"/>
        </w:rPr>
      </w:pPr>
      <w:r w:rsidRPr="00243812">
        <w:rPr>
          <w:rFonts w:ascii="Montserrat" w:hAnsi="Montserrat"/>
          <w:sz w:val="24"/>
        </w:rPr>
        <w:tab/>
        <w:t>dodge:</w:t>
      </w:r>
      <w:r w:rsidRPr="00243812">
        <w:rPr>
          <w:rFonts w:ascii="Montserrat" w:hAnsi="Montserrat"/>
          <w:sz w:val="24"/>
        </w:rPr>
        <w:tab/>
        <w:t>(action or reaction)</w:t>
      </w:r>
      <w:r w:rsidR="006F60BF" w:rsidRPr="00243812">
        <w:rPr>
          <w:rFonts w:ascii="Montserrat" w:hAnsi="Montserrat"/>
          <w:sz w:val="24"/>
        </w:rPr>
        <w:t xml:space="preserve"> </w:t>
      </w:r>
      <w:r w:rsidRPr="00243812">
        <w:rPr>
          <w:rFonts w:ascii="Montserrat" w:hAnsi="Montserrat"/>
          <w:sz w:val="24"/>
        </w:rPr>
        <w:t>An attempt to avoid a specific attack, using part of your action for the round.</w:t>
      </w:r>
      <w:r w:rsidR="006F60BF" w:rsidRPr="00243812">
        <w:rPr>
          <w:rFonts w:ascii="Montserrat" w:hAnsi="Montserrat"/>
          <w:sz w:val="24"/>
        </w:rPr>
        <w:t xml:space="preserve"> </w:t>
      </w:r>
    </w:p>
    <w:p w14:paraId="69E2F4CF" w14:textId="49CE1D89" w:rsidR="004E739B" w:rsidRPr="00243812" w:rsidRDefault="00243812" w:rsidP="00F01A18">
      <w:pPr>
        <w:pStyle w:val="NoSpacing"/>
        <w:rPr>
          <w:rFonts w:ascii="Montserrat" w:hAnsi="Montserrat"/>
          <w:sz w:val="24"/>
        </w:rPr>
      </w:pPr>
      <w:r w:rsidRPr="00243812">
        <w:rPr>
          <w:rFonts w:ascii="Montserrat" w:hAnsi="Montserrat"/>
          <w:sz w:val="24"/>
        </w:rPr>
        <w:tab/>
        <w:t>block:</w:t>
      </w:r>
      <w:r w:rsidR="006F60BF" w:rsidRPr="00243812">
        <w:rPr>
          <w:rFonts w:ascii="Montserrat" w:hAnsi="Montserrat"/>
          <w:sz w:val="24"/>
        </w:rPr>
        <w:t xml:space="preserve"> </w:t>
      </w:r>
      <w:r w:rsidRPr="00243812">
        <w:rPr>
          <w:rFonts w:ascii="Montserrat" w:hAnsi="Montserrat"/>
          <w:sz w:val="24"/>
        </w:rPr>
        <w:tab/>
        <w:t>(action or reaction), An attempt to stop a specific attack, using part of your action for the round.</w:t>
      </w:r>
      <w:r w:rsidR="006F60BF" w:rsidRPr="00243812">
        <w:rPr>
          <w:rFonts w:ascii="Montserrat" w:hAnsi="Montserrat"/>
          <w:sz w:val="24"/>
        </w:rPr>
        <w:t xml:space="preserve"> </w:t>
      </w:r>
      <w:r w:rsidRPr="00243812">
        <w:rPr>
          <w:rFonts w:ascii="Montserrat" w:hAnsi="Montserrat"/>
          <w:sz w:val="24"/>
        </w:rPr>
        <w:t>In some circumstances, the basic block feat can be considered a catch maneuver.</w:t>
      </w:r>
      <w:r w:rsidR="006F60BF" w:rsidRPr="00243812">
        <w:rPr>
          <w:rFonts w:ascii="Montserrat" w:hAnsi="Montserrat"/>
          <w:sz w:val="24"/>
        </w:rPr>
        <w:t xml:space="preserve"> </w:t>
      </w:r>
    </w:p>
    <w:p w14:paraId="42D69998" w14:textId="77777777" w:rsidR="004E739B" w:rsidRPr="00243812" w:rsidRDefault="004E739B" w:rsidP="00F01A18">
      <w:pPr>
        <w:pStyle w:val="NoSpacing"/>
        <w:rPr>
          <w:rFonts w:ascii="Montserrat" w:hAnsi="Montserrat"/>
          <w:sz w:val="24"/>
        </w:rPr>
      </w:pPr>
    </w:p>
    <w:p w14:paraId="3DCF2161" w14:textId="52F6DBF2" w:rsidR="004E739B" w:rsidRPr="00243812" w:rsidRDefault="00243812" w:rsidP="00F01A18">
      <w:pPr>
        <w:pStyle w:val="NoSpacing"/>
        <w:rPr>
          <w:rFonts w:ascii="Montserrat" w:hAnsi="Montserrat"/>
          <w:sz w:val="24"/>
        </w:rPr>
      </w:pPr>
      <w:r w:rsidRPr="00243812">
        <w:rPr>
          <w:rFonts w:ascii="Montserrat" w:hAnsi="Montserrat"/>
          <w:sz w:val="24"/>
        </w:rPr>
        <w:t>counter attack:</w:t>
      </w:r>
      <w:r w:rsidR="006F60BF" w:rsidRPr="00243812">
        <w:rPr>
          <w:rFonts w:ascii="Montserrat" w:hAnsi="Montserrat"/>
          <w:sz w:val="24"/>
        </w:rPr>
        <w:t xml:space="preserve"> </w:t>
      </w:r>
      <w:r w:rsidRPr="00243812">
        <w:rPr>
          <w:rFonts w:ascii="Montserrat" w:hAnsi="Montserrat"/>
          <w:sz w:val="24"/>
        </w:rPr>
        <w:t>(action, reaction) To meet an attack with an attack, where neither combatant gets an active defense, since both are taking actions and thus cannot react with an active defense (unlike the defensive -attackÓ above.)</w:t>
      </w:r>
      <w:r w:rsidR="006F60BF" w:rsidRPr="00243812">
        <w:rPr>
          <w:rFonts w:ascii="Montserrat" w:hAnsi="Montserrat"/>
          <w:sz w:val="24"/>
        </w:rPr>
        <w:t xml:space="preserve"> </w:t>
      </w:r>
      <w:r w:rsidRPr="00243812">
        <w:rPr>
          <w:rFonts w:ascii="Montserrat" w:hAnsi="Montserrat"/>
          <w:sz w:val="24"/>
        </w:rPr>
        <w:t>The one being attacked can burn his action to meet the attacker in his counter attack.</w:t>
      </w:r>
    </w:p>
    <w:p w14:paraId="4E4052D0" w14:textId="77777777" w:rsidR="004E739B" w:rsidRPr="00243812" w:rsidRDefault="004E739B" w:rsidP="00F01A18">
      <w:pPr>
        <w:pStyle w:val="NoSpacing"/>
        <w:rPr>
          <w:rFonts w:ascii="Montserrat" w:hAnsi="Montserrat"/>
          <w:sz w:val="24"/>
        </w:rPr>
      </w:pPr>
    </w:p>
    <w:p w14:paraId="14B5E7D5" w14:textId="01BCBFB9" w:rsidR="004E739B" w:rsidRPr="00243812" w:rsidRDefault="00243812" w:rsidP="00F01A18">
      <w:pPr>
        <w:pStyle w:val="NoSpacing"/>
        <w:rPr>
          <w:rFonts w:ascii="Montserrat" w:hAnsi="Montserrat"/>
          <w:sz w:val="24"/>
        </w:rPr>
      </w:pPr>
      <w:r w:rsidRPr="00243812">
        <w:rPr>
          <w:rFonts w:ascii="Montserrat" w:hAnsi="Montserrat"/>
          <w:sz w:val="24"/>
        </w:rPr>
        <w:t xml:space="preserve">disarm: </w:t>
      </w:r>
      <w:r w:rsidRPr="00243812">
        <w:rPr>
          <w:rFonts w:ascii="Montserrat" w:hAnsi="Montserrat"/>
          <w:sz w:val="24"/>
        </w:rPr>
        <w:tab/>
        <w:t>(action) Obviously, a specific attempt to deprive an opponent of his weapon (not his arm) before he can use it against his target or targets.</w:t>
      </w:r>
      <w:r w:rsidR="006F60BF" w:rsidRPr="00243812">
        <w:rPr>
          <w:rFonts w:ascii="Montserrat" w:hAnsi="Montserrat"/>
          <w:sz w:val="24"/>
        </w:rPr>
        <w:t xml:space="preserve"> </w:t>
      </w:r>
      <w:r w:rsidRPr="00243812">
        <w:rPr>
          <w:rFonts w:ascii="Montserrat" w:hAnsi="Montserrat"/>
          <w:sz w:val="24"/>
        </w:rPr>
        <w:t>This generally works best if there is some applicable skill, though it is not absolutely necessary.</w:t>
      </w:r>
      <w:r w:rsidR="006F60BF" w:rsidRPr="00243812">
        <w:rPr>
          <w:rFonts w:ascii="Montserrat" w:hAnsi="Montserrat"/>
          <w:sz w:val="24"/>
        </w:rPr>
        <w:t xml:space="preserve"> </w:t>
      </w:r>
      <w:r w:rsidRPr="00243812">
        <w:rPr>
          <w:rFonts w:ascii="Montserrat" w:hAnsi="Montserrat"/>
          <w:sz w:val="24"/>
        </w:rPr>
        <w:t>Depending on the skill used to accomplish this, it can be performed as either an action or as a reaction, though the latter is generally a martial arts skill.</w:t>
      </w:r>
    </w:p>
    <w:p w14:paraId="218B89EF" w14:textId="77777777" w:rsidR="004E739B" w:rsidRPr="00243812" w:rsidRDefault="004E739B" w:rsidP="00F01A18">
      <w:pPr>
        <w:pStyle w:val="NoSpacing"/>
        <w:rPr>
          <w:rFonts w:ascii="Montserrat" w:hAnsi="Montserrat"/>
          <w:sz w:val="24"/>
        </w:rPr>
      </w:pPr>
    </w:p>
    <w:p w14:paraId="0137481B" w14:textId="5C0637EB" w:rsidR="004E739B" w:rsidRPr="00243812" w:rsidRDefault="00243812" w:rsidP="00F01A18">
      <w:pPr>
        <w:pStyle w:val="NoSpacing"/>
        <w:rPr>
          <w:rFonts w:ascii="Montserrat" w:hAnsi="Montserrat"/>
          <w:sz w:val="24"/>
        </w:rPr>
      </w:pPr>
      <w:r w:rsidRPr="00243812">
        <w:rPr>
          <w:rFonts w:ascii="Montserrat" w:hAnsi="Montserrat"/>
          <w:sz w:val="24"/>
        </w:rPr>
        <w:t>disable:</w:t>
      </w:r>
      <w:r w:rsidR="006F60BF" w:rsidRPr="00243812">
        <w:rPr>
          <w:rFonts w:ascii="Montserrat" w:hAnsi="Montserrat"/>
          <w:sz w:val="24"/>
        </w:rPr>
        <w:t xml:space="preserve"> </w:t>
      </w:r>
      <w:r w:rsidRPr="00243812">
        <w:rPr>
          <w:rFonts w:ascii="Montserrat" w:hAnsi="Montserrat"/>
          <w:sz w:val="24"/>
        </w:rPr>
        <w:tab/>
        <w:t>(action) This is a special and deliberate feat intended to make an opponent unable to to act in a meaningful manner in the remaining combat.</w:t>
      </w:r>
      <w:r w:rsidR="006F60BF" w:rsidRPr="00243812">
        <w:rPr>
          <w:rFonts w:ascii="Montserrat" w:hAnsi="Montserrat"/>
          <w:sz w:val="24"/>
        </w:rPr>
        <w:t xml:space="preserve"> </w:t>
      </w:r>
      <w:r w:rsidRPr="00243812">
        <w:rPr>
          <w:rFonts w:ascii="Montserrat" w:hAnsi="Montserrat"/>
          <w:sz w:val="24"/>
        </w:rPr>
        <w:t>Depending on the skill used to accomplish this, it can be performed as either an action or as a reaction, though the latter is generally a martial arts skill.</w:t>
      </w:r>
    </w:p>
    <w:p w14:paraId="40D5E2B7" w14:textId="77777777" w:rsidR="004E739B" w:rsidRPr="00243812" w:rsidRDefault="004E739B" w:rsidP="00F01A18">
      <w:pPr>
        <w:pStyle w:val="NoSpacing"/>
        <w:rPr>
          <w:rFonts w:ascii="Montserrat" w:hAnsi="Montserrat"/>
          <w:sz w:val="24"/>
        </w:rPr>
      </w:pPr>
    </w:p>
    <w:p w14:paraId="68675514" w14:textId="5B63DA55" w:rsidR="004E739B" w:rsidRPr="00243812" w:rsidRDefault="00243812" w:rsidP="00F01A18">
      <w:pPr>
        <w:pStyle w:val="NoSpacing"/>
        <w:rPr>
          <w:rFonts w:ascii="Montserrat" w:hAnsi="Montserrat"/>
          <w:sz w:val="24"/>
        </w:rPr>
      </w:pPr>
      <w:r w:rsidRPr="00243812">
        <w:rPr>
          <w:rFonts w:ascii="Montserrat" w:hAnsi="Montserrat"/>
          <w:sz w:val="24"/>
        </w:rPr>
        <w:t>parry:</w:t>
      </w:r>
      <w:r w:rsidR="006F60BF" w:rsidRPr="00243812">
        <w:rPr>
          <w:rFonts w:ascii="Montserrat" w:hAnsi="Montserrat"/>
          <w:sz w:val="24"/>
        </w:rPr>
        <w:t xml:space="preserve"> </w:t>
      </w:r>
      <w:r w:rsidRPr="00243812">
        <w:rPr>
          <w:rFonts w:ascii="Montserrat" w:hAnsi="Montserrat"/>
          <w:sz w:val="24"/>
        </w:rPr>
        <w:tab/>
        <w:t>(reaction) A special kind of defense designed to rebuff an incoming attack by diverting it away or into a position from which the attacker becomes vulnerable.</w:t>
      </w:r>
      <w:r w:rsidR="006F60BF" w:rsidRPr="00243812">
        <w:rPr>
          <w:rFonts w:ascii="Montserrat" w:hAnsi="Montserrat"/>
          <w:sz w:val="24"/>
        </w:rPr>
        <w:t xml:space="preserve"> </w:t>
      </w:r>
      <w:r w:rsidRPr="00243812">
        <w:rPr>
          <w:rFonts w:ascii="Montserrat" w:hAnsi="Montserrat"/>
          <w:sz w:val="24"/>
        </w:rPr>
        <w:t>Obviously a reaction based type of feat.</w:t>
      </w:r>
      <w:r w:rsidR="006F60BF" w:rsidRPr="00243812">
        <w:rPr>
          <w:rFonts w:ascii="Montserrat" w:hAnsi="Montserrat"/>
          <w:sz w:val="24"/>
        </w:rPr>
        <w:t xml:space="preserve"> </w:t>
      </w:r>
      <w:r w:rsidRPr="00243812">
        <w:rPr>
          <w:rFonts w:ascii="Montserrat" w:hAnsi="Montserrat"/>
          <w:sz w:val="24"/>
        </w:rPr>
        <w:t>However, by burning a round’s action, a parry can be used instead of a block in situations in which reaction time is not available, or where the parry is not a trained ability</w:t>
      </w:r>
    </w:p>
    <w:p w14:paraId="5F37DA52" w14:textId="77777777" w:rsidR="004E739B" w:rsidRPr="00243812" w:rsidRDefault="004E739B" w:rsidP="00F01A18">
      <w:pPr>
        <w:pStyle w:val="NoSpacing"/>
        <w:rPr>
          <w:rFonts w:ascii="Montserrat" w:hAnsi="Montserrat"/>
          <w:sz w:val="24"/>
        </w:rPr>
      </w:pPr>
    </w:p>
    <w:p w14:paraId="7CBF77DE" w14:textId="377F8969" w:rsidR="004E739B" w:rsidRPr="00243812" w:rsidRDefault="00243812" w:rsidP="00F01A18">
      <w:pPr>
        <w:pStyle w:val="NoSpacing"/>
        <w:rPr>
          <w:rFonts w:ascii="Montserrat" w:hAnsi="Montserrat"/>
          <w:sz w:val="24"/>
        </w:rPr>
      </w:pPr>
      <w:r w:rsidRPr="00243812">
        <w:rPr>
          <w:rFonts w:ascii="Montserrat" w:hAnsi="Montserrat"/>
          <w:sz w:val="24"/>
        </w:rPr>
        <w:t>feint:</w:t>
      </w:r>
      <w:r w:rsidR="006F60BF" w:rsidRPr="00243812">
        <w:rPr>
          <w:rFonts w:ascii="Montserrat" w:hAnsi="Montserrat"/>
          <w:sz w:val="24"/>
        </w:rPr>
        <w:t xml:space="preserve"> </w:t>
      </w:r>
      <w:r w:rsidRPr="00243812">
        <w:rPr>
          <w:rFonts w:ascii="Montserrat" w:hAnsi="Montserrat"/>
          <w:sz w:val="24"/>
        </w:rPr>
        <w:tab/>
        <w:t>(action) A special kind of attack designed to lure an opponent into making a false reaction, thus opening himself up to attack.</w:t>
      </w:r>
      <w:r w:rsidR="006F60BF" w:rsidRPr="00243812">
        <w:rPr>
          <w:rFonts w:ascii="Montserrat" w:hAnsi="Montserrat"/>
          <w:sz w:val="24"/>
        </w:rPr>
        <w:t xml:space="preserve"> </w:t>
      </w:r>
      <w:r w:rsidRPr="00243812">
        <w:rPr>
          <w:rFonts w:ascii="Montserrat" w:hAnsi="Montserrat"/>
          <w:sz w:val="24"/>
        </w:rPr>
        <w:t>A feint can also prompt a false action from an opponent in situations where a reaction is not possible.</w:t>
      </w:r>
      <w:r w:rsidR="006F60BF" w:rsidRPr="00243812">
        <w:rPr>
          <w:rFonts w:ascii="Montserrat" w:hAnsi="Montserrat"/>
          <w:sz w:val="24"/>
        </w:rPr>
        <w:t xml:space="preserve"> </w:t>
      </w:r>
      <w:r w:rsidRPr="00243812">
        <w:rPr>
          <w:rFonts w:ascii="Montserrat" w:hAnsi="Montserrat"/>
          <w:sz w:val="24"/>
        </w:rPr>
        <w:t xml:space="preserve">In such a case, the feint takes more than one round to complete. </w:t>
      </w:r>
    </w:p>
    <w:p w14:paraId="5866780F" w14:textId="77777777" w:rsidR="004E739B" w:rsidRPr="00243812" w:rsidRDefault="004E739B" w:rsidP="00F01A18">
      <w:pPr>
        <w:pStyle w:val="NoSpacing"/>
        <w:rPr>
          <w:rFonts w:ascii="Montserrat" w:hAnsi="Montserrat"/>
          <w:sz w:val="24"/>
        </w:rPr>
      </w:pPr>
    </w:p>
    <w:p w14:paraId="6E18AD64" w14:textId="77777777" w:rsidR="004E739B" w:rsidRPr="00243812" w:rsidRDefault="004E739B" w:rsidP="00F01A18">
      <w:pPr>
        <w:pStyle w:val="NoSpacing"/>
        <w:rPr>
          <w:rFonts w:ascii="Montserrat" w:hAnsi="Montserrat"/>
          <w:sz w:val="24"/>
        </w:rPr>
      </w:pPr>
    </w:p>
    <w:p w14:paraId="43C0BC48" w14:textId="77777777" w:rsidR="004E739B" w:rsidRPr="00243812" w:rsidRDefault="004E739B" w:rsidP="00F01A18">
      <w:pPr>
        <w:pStyle w:val="NoSpacing"/>
        <w:rPr>
          <w:rFonts w:ascii="Montserrat" w:hAnsi="Montserrat"/>
          <w:sz w:val="24"/>
        </w:rPr>
      </w:pPr>
    </w:p>
    <w:p w14:paraId="5403DFCF" w14:textId="77777777" w:rsidR="004E739B" w:rsidRPr="00243812" w:rsidRDefault="004E739B" w:rsidP="00F01A18">
      <w:pPr>
        <w:pStyle w:val="NoSpacing"/>
        <w:rPr>
          <w:rFonts w:ascii="Montserrat" w:hAnsi="Montserrat"/>
          <w:sz w:val="24"/>
        </w:rPr>
      </w:pPr>
    </w:p>
    <w:p w14:paraId="33ADF73E" w14:textId="77777777" w:rsidR="004E739B" w:rsidRPr="00243812" w:rsidRDefault="00243812" w:rsidP="00F01A18">
      <w:pPr>
        <w:pStyle w:val="NoSpacing"/>
        <w:rPr>
          <w:rFonts w:ascii="Montserrat" w:hAnsi="Montserrat"/>
          <w:sz w:val="24"/>
        </w:rPr>
      </w:pPr>
      <w:r w:rsidRPr="00243812">
        <w:rPr>
          <w:rFonts w:ascii="Montserrat" w:hAnsi="Montserrat"/>
          <w:sz w:val="24"/>
        </w:rPr>
        <w:t>Effect mechanics</w:t>
      </w:r>
    </w:p>
    <w:p w14:paraId="33F2E6B5" w14:textId="2DF6D605" w:rsidR="004E739B" w:rsidRPr="00243812" w:rsidRDefault="00243812" w:rsidP="00F01A18">
      <w:pPr>
        <w:pStyle w:val="NoSpacing"/>
        <w:rPr>
          <w:rFonts w:ascii="Montserrat" w:hAnsi="Montserrat"/>
          <w:sz w:val="24"/>
        </w:rPr>
      </w:pPr>
      <w:r w:rsidRPr="00243812">
        <w:rPr>
          <w:rFonts w:ascii="Montserrat" w:hAnsi="Montserrat"/>
          <w:sz w:val="24"/>
        </w:rPr>
        <w:t>There are and will always be consequences to change and the use of power.</w:t>
      </w:r>
      <w:r w:rsidR="006F60BF" w:rsidRPr="00243812">
        <w:rPr>
          <w:rFonts w:ascii="Montserrat" w:hAnsi="Montserrat"/>
          <w:sz w:val="24"/>
        </w:rPr>
        <w:t xml:space="preserve"> </w:t>
      </w:r>
      <w:r w:rsidRPr="00243812">
        <w:rPr>
          <w:rFonts w:ascii="Montserrat" w:hAnsi="Montserrat"/>
          <w:sz w:val="24"/>
        </w:rPr>
        <w:t>Some will be obvious, others will be less so.</w:t>
      </w:r>
      <w:r w:rsidR="006F60BF" w:rsidRPr="00243812">
        <w:rPr>
          <w:rFonts w:ascii="Montserrat" w:hAnsi="Montserrat"/>
          <w:sz w:val="24"/>
        </w:rPr>
        <w:t xml:space="preserve"> </w:t>
      </w:r>
      <w:r w:rsidRPr="00243812">
        <w:rPr>
          <w:rFonts w:ascii="Montserrat" w:hAnsi="Montserrat"/>
          <w:sz w:val="24"/>
        </w:rPr>
        <w:t>For the most part, if you attempt something, and succeed perfectly, the effect will be what you intended for the most part.</w:t>
      </w:r>
      <w:r w:rsidR="006F60BF" w:rsidRPr="00243812">
        <w:rPr>
          <w:rFonts w:ascii="Montserrat" w:hAnsi="Montserrat"/>
          <w:sz w:val="24"/>
        </w:rPr>
        <w:t xml:space="preserve"> </w:t>
      </w:r>
      <w:r w:rsidRPr="00243812">
        <w:rPr>
          <w:rFonts w:ascii="Montserrat" w:hAnsi="Montserrat"/>
          <w:sz w:val="24"/>
        </w:rPr>
        <w:t>Some effects may require special handling though.</w:t>
      </w:r>
      <w:r w:rsidR="006F60BF" w:rsidRPr="00243812">
        <w:rPr>
          <w:rFonts w:ascii="Montserrat" w:hAnsi="Montserrat"/>
          <w:sz w:val="24"/>
        </w:rPr>
        <w:t xml:space="preserve"> </w:t>
      </w:r>
      <w:r w:rsidRPr="00243812">
        <w:rPr>
          <w:rFonts w:ascii="Montserrat" w:hAnsi="Montserrat"/>
          <w:sz w:val="24"/>
        </w:rPr>
        <w:t>Hence effect mechanics.</w:t>
      </w:r>
    </w:p>
    <w:p w14:paraId="088977C9" w14:textId="77777777" w:rsidR="004E739B" w:rsidRPr="00243812" w:rsidRDefault="004E739B" w:rsidP="00F01A18">
      <w:pPr>
        <w:pStyle w:val="NoSpacing"/>
        <w:rPr>
          <w:rFonts w:ascii="Montserrat" w:hAnsi="Montserrat"/>
          <w:sz w:val="24"/>
        </w:rPr>
      </w:pPr>
    </w:p>
    <w:p w14:paraId="1CC51F2E" w14:textId="77777777" w:rsidR="004E739B" w:rsidRPr="00243812" w:rsidRDefault="00243812" w:rsidP="00F01A18">
      <w:pPr>
        <w:pStyle w:val="NoSpacing"/>
        <w:rPr>
          <w:rFonts w:ascii="Montserrat" w:hAnsi="Montserrat"/>
          <w:sz w:val="24"/>
        </w:rPr>
      </w:pPr>
      <w:r w:rsidRPr="00243812">
        <w:rPr>
          <w:rFonts w:ascii="Montserrat" w:hAnsi="Montserrat"/>
          <w:sz w:val="24"/>
        </w:rPr>
        <w:t>hit location</w:t>
      </w:r>
    </w:p>
    <w:p w14:paraId="5149F449" w14:textId="57F2A9CF" w:rsidR="004E739B" w:rsidRPr="00243812" w:rsidRDefault="00243812" w:rsidP="00F01A18">
      <w:pPr>
        <w:pStyle w:val="NoSpacing"/>
        <w:rPr>
          <w:rFonts w:ascii="Montserrat" w:hAnsi="Montserrat"/>
          <w:sz w:val="24"/>
        </w:rPr>
      </w:pPr>
      <w:r w:rsidRPr="00243812">
        <w:rPr>
          <w:rFonts w:ascii="Montserrat" w:hAnsi="Montserrat"/>
          <w:sz w:val="24"/>
        </w:rPr>
        <w:t>Realistically, it is common nature for us to have a target already in mind when we do anything in particular.</w:t>
      </w:r>
      <w:r w:rsidR="006F60BF" w:rsidRPr="00243812">
        <w:rPr>
          <w:rFonts w:ascii="Montserrat" w:hAnsi="Montserrat"/>
          <w:sz w:val="24"/>
        </w:rPr>
        <w:t xml:space="preserve"> </w:t>
      </w:r>
      <w:r w:rsidRPr="00243812">
        <w:rPr>
          <w:rFonts w:ascii="Montserrat" w:hAnsi="Montserrat"/>
          <w:sz w:val="24"/>
        </w:rPr>
        <w:t>Meaning, aiming is an automatic part of most of our actions, and the odds of -hittingÓ an intended target have more to do with the successfulness of the feat, than some external or additional factor.</w:t>
      </w:r>
      <w:r w:rsidR="006F60BF" w:rsidRPr="00243812">
        <w:rPr>
          <w:rFonts w:ascii="Montserrat" w:hAnsi="Montserrat"/>
          <w:sz w:val="24"/>
        </w:rPr>
        <w:t xml:space="preserve"> </w:t>
      </w:r>
      <w:r w:rsidRPr="00243812">
        <w:rPr>
          <w:rFonts w:ascii="Montserrat" w:hAnsi="Montserrat"/>
          <w:sz w:val="24"/>
        </w:rPr>
        <w:t>In Allusion, whenever a PC or NPC attempts to hit some specific target, he or she must declare what, exactly, they hope to hit.</w:t>
      </w:r>
      <w:r w:rsidR="006F60BF" w:rsidRPr="00243812">
        <w:rPr>
          <w:rFonts w:ascii="Montserrat" w:hAnsi="Montserrat"/>
          <w:sz w:val="24"/>
        </w:rPr>
        <w:t xml:space="preserve"> </w:t>
      </w:r>
      <w:r w:rsidRPr="00243812">
        <w:rPr>
          <w:rFonts w:ascii="Montserrat" w:hAnsi="Montserrat"/>
          <w:sz w:val="24"/>
        </w:rPr>
        <w:t>Then they roll for their Feat.</w:t>
      </w:r>
      <w:r w:rsidR="006F60BF" w:rsidRPr="00243812">
        <w:rPr>
          <w:rFonts w:ascii="Montserrat" w:hAnsi="Montserrat"/>
          <w:sz w:val="24"/>
        </w:rPr>
        <w:t xml:space="preserve"> </w:t>
      </w:r>
      <w:r w:rsidRPr="00243812">
        <w:rPr>
          <w:rFonts w:ascii="Montserrat" w:hAnsi="Montserrat"/>
          <w:sz w:val="24"/>
        </w:rPr>
        <w:t>If the result is a crit, they hit exactly what they were aiming for, or intended to hit.</w:t>
      </w:r>
      <w:r w:rsidR="006F60BF" w:rsidRPr="00243812">
        <w:rPr>
          <w:rFonts w:ascii="Montserrat" w:hAnsi="Montserrat"/>
          <w:sz w:val="24"/>
        </w:rPr>
        <w:t xml:space="preserve"> </w:t>
      </w:r>
      <w:r w:rsidRPr="00243812">
        <w:rPr>
          <w:rFonts w:ascii="Montserrat" w:hAnsi="Montserrat"/>
          <w:sz w:val="24"/>
        </w:rPr>
        <w:t>Otherwise, on a normal success, the hit drifts off of the mark.</w:t>
      </w:r>
      <w:r w:rsidR="006F60BF" w:rsidRPr="00243812">
        <w:rPr>
          <w:rFonts w:ascii="Montserrat" w:hAnsi="Montserrat"/>
          <w:sz w:val="24"/>
        </w:rPr>
        <w:t xml:space="preserve"> </w:t>
      </w:r>
      <w:r w:rsidRPr="00243812">
        <w:rPr>
          <w:rFonts w:ascii="Montserrat" w:hAnsi="Montserrat"/>
          <w:sz w:val="24"/>
        </w:rPr>
        <w:t>The effect is that the severity of the hit is lessened one damage class (as indicated by the vulnerability of the intended mark) per point below a crit on the lead die.</w:t>
      </w:r>
      <w:r w:rsidR="006F60BF" w:rsidRPr="00243812">
        <w:rPr>
          <w:rFonts w:ascii="Montserrat" w:hAnsi="Montserrat"/>
          <w:sz w:val="24"/>
        </w:rPr>
        <w:t xml:space="preserve"> </w:t>
      </w:r>
      <w:r w:rsidRPr="00243812">
        <w:rPr>
          <w:rFonts w:ascii="Montserrat" w:hAnsi="Montserrat"/>
          <w:sz w:val="24"/>
        </w:rPr>
        <w:t>Thus, the difficulty of the attempt is only imposed once, in the initial Feat.</w:t>
      </w:r>
      <w:r w:rsidR="006F60BF" w:rsidRPr="00243812">
        <w:rPr>
          <w:rFonts w:ascii="Montserrat" w:hAnsi="Montserrat"/>
          <w:sz w:val="24"/>
        </w:rPr>
        <w:t xml:space="preserve"> </w:t>
      </w:r>
      <w:r w:rsidRPr="00243812">
        <w:rPr>
          <w:rFonts w:ascii="Montserrat" w:hAnsi="Montserrat"/>
          <w:sz w:val="24"/>
        </w:rPr>
        <w:t>Succeeding on a damn hard attempt is in itself a critical success, while a simple shot which has a low success would only -wingÓ the target doing only cosmetic damage, which the target resists with their full resilience.</w:t>
      </w:r>
      <w:r w:rsidR="006F60BF" w:rsidRPr="00243812">
        <w:rPr>
          <w:rFonts w:ascii="Montserrat" w:hAnsi="Montserrat"/>
          <w:sz w:val="24"/>
        </w:rPr>
        <w:t xml:space="preserve"> </w:t>
      </w:r>
      <w:r w:rsidRPr="00243812">
        <w:rPr>
          <w:rFonts w:ascii="Montserrat" w:hAnsi="Montserrat"/>
          <w:sz w:val="24"/>
        </w:rPr>
        <w:t>The direction of the drift is at the discretion of the GM, and common sense.</w:t>
      </w:r>
    </w:p>
    <w:p w14:paraId="1D2D86CA" w14:textId="77777777" w:rsidR="004E739B" w:rsidRPr="00243812" w:rsidRDefault="004E739B" w:rsidP="00F01A18">
      <w:pPr>
        <w:pStyle w:val="NoSpacing"/>
        <w:rPr>
          <w:rFonts w:ascii="Montserrat" w:hAnsi="Montserrat"/>
          <w:sz w:val="24"/>
        </w:rPr>
      </w:pPr>
    </w:p>
    <w:p w14:paraId="7698A6EE" w14:textId="77777777" w:rsidR="004E739B" w:rsidRPr="00243812" w:rsidRDefault="00243812" w:rsidP="00F01A18">
      <w:pPr>
        <w:pStyle w:val="NoSpacing"/>
        <w:rPr>
          <w:rFonts w:ascii="Montserrat" w:hAnsi="Montserrat"/>
          <w:sz w:val="24"/>
        </w:rPr>
      </w:pPr>
      <w:r w:rsidRPr="00243812">
        <w:rPr>
          <w:rFonts w:ascii="Montserrat" w:hAnsi="Montserrat"/>
          <w:sz w:val="24"/>
        </w:rPr>
        <w:t>random hit location</w:t>
      </w:r>
    </w:p>
    <w:p w14:paraId="5948F777" w14:textId="335CDE26" w:rsidR="004E739B" w:rsidRPr="00243812" w:rsidRDefault="00243812" w:rsidP="00F01A18">
      <w:pPr>
        <w:pStyle w:val="NoSpacing"/>
        <w:rPr>
          <w:rFonts w:ascii="Montserrat" w:hAnsi="Montserrat"/>
          <w:sz w:val="24"/>
        </w:rPr>
      </w:pPr>
      <w:r w:rsidRPr="00243812">
        <w:rPr>
          <w:rFonts w:ascii="Montserrat" w:hAnsi="Montserrat"/>
          <w:sz w:val="24"/>
        </w:rPr>
        <w:t>Of course there are always times when a shot goes off accidentally, or a character fumbles and hits the wrong person, or what-not, so in such instances there really is no intended target (or else no time to put that much thought into it) and therefore the victim’s anatomy is in fate’s hands.</w:t>
      </w:r>
      <w:r w:rsidR="006F60BF" w:rsidRPr="00243812">
        <w:rPr>
          <w:rFonts w:ascii="Montserrat" w:hAnsi="Montserrat"/>
          <w:sz w:val="24"/>
        </w:rPr>
        <w:t xml:space="preserve"> </w:t>
      </w:r>
      <w:r w:rsidRPr="00243812">
        <w:rPr>
          <w:rFonts w:ascii="Montserrat" w:hAnsi="Montserrat"/>
          <w:sz w:val="24"/>
        </w:rPr>
        <w:t>Too bad, but that’s the way the cookie crumbles.</w:t>
      </w:r>
      <w:r w:rsidR="006F60BF" w:rsidRPr="00243812">
        <w:rPr>
          <w:rFonts w:ascii="Montserrat" w:hAnsi="Montserrat"/>
          <w:sz w:val="24"/>
        </w:rPr>
        <w:t xml:space="preserve"> </w:t>
      </w:r>
      <w:r w:rsidRPr="00243812">
        <w:rPr>
          <w:rFonts w:ascii="Montserrat" w:hAnsi="Montserrat"/>
          <w:sz w:val="24"/>
        </w:rPr>
        <w:t>Fortunately for the GM, he needs not give it any thought (unless he or she is feeling particularly malicious.)</w:t>
      </w:r>
      <w:r w:rsidR="006F60BF" w:rsidRPr="00243812">
        <w:rPr>
          <w:rFonts w:ascii="Montserrat" w:hAnsi="Montserrat"/>
          <w:sz w:val="24"/>
        </w:rPr>
        <w:t xml:space="preserve"> </w:t>
      </w:r>
      <w:r w:rsidRPr="00243812">
        <w:rPr>
          <w:rFonts w:ascii="Montserrat" w:hAnsi="Montserrat"/>
          <w:sz w:val="24"/>
        </w:rPr>
        <w:t>Using one of the following charts, the GM can get a general idea of the result of the wild hit’s final resting place, as follows (using D% for the first):</w:t>
      </w:r>
    </w:p>
    <w:p w14:paraId="5F4A6592" w14:textId="77777777" w:rsidR="004E739B" w:rsidRPr="00243812" w:rsidRDefault="004E739B" w:rsidP="00F01A18">
      <w:pPr>
        <w:pStyle w:val="NoSpacing"/>
        <w:rPr>
          <w:rFonts w:ascii="Montserrat" w:hAnsi="Montserrat"/>
          <w:sz w:val="24"/>
        </w:rPr>
      </w:pPr>
    </w:p>
    <w:p w14:paraId="44278DF8" w14:textId="47A81EDD" w:rsidR="004E739B" w:rsidRPr="00243812" w:rsidRDefault="00243812" w:rsidP="00F01A18">
      <w:pPr>
        <w:pStyle w:val="NoSpacing"/>
        <w:rPr>
          <w:rFonts w:ascii="Montserrat" w:hAnsi="Montserrat"/>
          <w:sz w:val="24"/>
        </w:rPr>
      </w:pPr>
      <w:r w:rsidRPr="00243812">
        <w:rPr>
          <w:rFonts w:ascii="Montserrat" w:hAnsi="Montserrat"/>
          <w:sz w:val="24"/>
        </w:rPr>
        <w:t>01-40</w:t>
      </w:r>
      <w:r w:rsidRPr="00243812">
        <w:rPr>
          <w:rFonts w:ascii="Montserrat" w:hAnsi="Montserrat"/>
          <w:sz w:val="24"/>
        </w:rPr>
        <w:tab/>
        <w:t>torso (facing)</w:t>
      </w:r>
      <w:r w:rsidR="006F60BF" w:rsidRPr="00243812">
        <w:rPr>
          <w:rFonts w:ascii="Montserrat" w:hAnsi="Montserrat"/>
          <w:sz w:val="24"/>
        </w:rPr>
        <w:tab/>
      </w:r>
      <w:r w:rsidRPr="00243812">
        <w:rPr>
          <w:rFonts w:ascii="Montserrat" w:hAnsi="Montserrat"/>
          <w:sz w:val="24"/>
        </w:rPr>
        <w:t>cosmetic</w:t>
      </w:r>
      <w:r w:rsidR="006F60BF" w:rsidRPr="00243812">
        <w:rPr>
          <w:rFonts w:ascii="Montserrat" w:hAnsi="Montserrat"/>
          <w:sz w:val="24"/>
        </w:rPr>
        <w:tab/>
      </w:r>
      <w:r w:rsidRPr="00243812">
        <w:rPr>
          <w:rFonts w:ascii="Montserrat" w:hAnsi="Montserrat"/>
          <w:sz w:val="24"/>
        </w:rPr>
        <w:t>1,2,3</w:t>
      </w:r>
    </w:p>
    <w:p w14:paraId="3C7E4D91" w14:textId="104F887F" w:rsidR="004E739B" w:rsidRPr="00243812" w:rsidRDefault="00243812" w:rsidP="00F01A18">
      <w:pPr>
        <w:pStyle w:val="NoSpacing"/>
        <w:rPr>
          <w:rFonts w:ascii="Montserrat" w:hAnsi="Montserrat"/>
          <w:sz w:val="24"/>
        </w:rPr>
      </w:pPr>
      <w:r w:rsidRPr="00243812">
        <w:rPr>
          <w:rFonts w:ascii="Montserrat" w:hAnsi="Montserrat"/>
          <w:sz w:val="24"/>
        </w:rPr>
        <w:t>41-50</w:t>
      </w:r>
      <w:r w:rsidRPr="00243812">
        <w:rPr>
          <w:rFonts w:ascii="Montserrat" w:hAnsi="Montserrat"/>
          <w:sz w:val="24"/>
        </w:rPr>
        <w:tab/>
        <w:t>arm (facing)</w:t>
      </w:r>
      <w:r w:rsidR="006F60BF" w:rsidRPr="00243812">
        <w:rPr>
          <w:rFonts w:ascii="Montserrat" w:hAnsi="Montserrat"/>
          <w:sz w:val="24"/>
        </w:rPr>
        <w:tab/>
      </w:r>
      <w:r w:rsidRPr="00243812">
        <w:rPr>
          <w:rFonts w:ascii="Montserrat" w:hAnsi="Montserrat"/>
          <w:sz w:val="24"/>
        </w:rPr>
        <w:t>inhibiting</w:t>
      </w:r>
      <w:r w:rsidR="006F60BF" w:rsidRPr="00243812">
        <w:rPr>
          <w:rFonts w:ascii="Montserrat" w:hAnsi="Montserrat"/>
          <w:sz w:val="24"/>
        </w:rPr>
        <w:tab/>
      </w:r>
      <w:r w:rsidRPr="00243812">
        <w:rPr>
          <w:rFonts w:ascii="Montserrat" w:hAnsi="Montserrat"/>
          <w:sz w:val="24"/>
        </w:rPr>
        <w:t>4,5</w:t>
      </w:r>
    </w:p>
    <w:p w14:paraId="547291C9" w14:textId="3961D9B9" w:rsidR="004E739B" w:rsidRPr="00243812" w:rsidRDefault="00243812" w:rsidP="00F01A18">
      <w:pPr>
        <w:pStyle w:val="NoSpacing"/>
        <w:rPr>
          <w:rFonts w:ascii="Montserrat" w:hAnsi="Montserrat"/>
          <w:sz w:val="24"/>
        </w:rPr>
      </w:pPr>
      <w:r w:rsidRPr="00243812">
        <w:rPr>
          <w:rFonts w:ascii="Montserrat" w:hAnsi="Montserrat"/>
          <w:sz w:val="24"/>
        </w:rPr>
        <w:t>51-55</w:t>
      </w:r>
      <w:r w:rsidRPr="00243812">
        <w:rPr>
          <w:rFonts w:ascii="Montserrat" w:hAnsi="Montserrat"/>
          <w:sz w:val="24"/>
        </w:rPr>
        <w:tab/>
        <w:t>arm (away)</w:t>
      </w:r>
      <w:r w:rsidR="006F60BF" w:rsidRPr="00243812">
        <w:rPr>
          <w:rFonts w:ascii="Montserrat" w:hAnsi="Montserrat"/>
          <w:sz w:val="24"/>
        </w:rPr>
        <w:tab/>
      </w:r>
      <w:r w:rsidRPr="00243812">
        <w:rPr>
          <w:rFonts w:ascii="Montserrat" w:hAnsi="Montserrat"/>
          <w:sz w:val="24"/>
        </w:rPr>
        <w:t>crippling</w:t>
      </w:r>
      <w:r w:rsidR="006F60BF" w:rsidRPr="00243812">
        <w:rPr>
          <w:rFonts w:ascii="Montserrat" w:hAnsi="Montserrat"/>
          <w:sz w:val="24"/>
        </w:rPr>
        <w:tab/>
      </w:r>
      <w:r w:rsidRPr="00243812">
        <w:rPr>
          <w:rFonts w:ascii="Montserrat" w:hAnsi="Montserrat"/>
          <w:sz w:val="24"/>
        </w:rPr>
        <w:t>6</w:t>
      </w:r>
    </w:p>
    <w:p w14:paraId="4A4FAB41" w14:textId="2F7B737C" w:rsidR="004E739B" w:rsidRPr="00243812" w:rsidRDefault="00243812" w:rsidP="00F01A18">
      <w:pPr>
        <w:pStyle w:val="NoSpacing"/>
        <w:rPr>
          <w:rFonts w:ascii="Montserrat" w:hAnsi="Montserrat"/>
          <w:sz w:val="24"/>
        </w:rPr>
      </w:pPr>
      <w:r w:rsidRPr="00243812">
        <w:rPr>
          <w:rFonts w:ascii="Montserrat" w:hAnsi="Montserrat"/>
          <w:sz w:val="24"/>
        </w:rPr>
        <w:t>56-65</w:t>
      </w:r>
      <w:r w:rsidRPr="00243812">
        <w:rPr>
          <w:rFonts w:ascii="Montserrat" w:hAnsi="Montserrat"/>
          <w:sz w:val="24"/>
        </w:rPr>
        <w:tab/>
        <w:t>leg (facing)</w:t>
      </w:r>
      <w:r w:rsidR="006F60BF" w:rsidRPr="00243812">
        <w:rPr>
          <w:rFonts w:ascii="Montserrat" w:hAnsi="Montserrat"/>
          <w:sz w:val="24"/>
        </w:rPr>
        <w:tab/>
      </w:r>
      <w:r w:rsidRPr="00243812">
        <w:rPr>
          <w:rFonts w:ascii="Montserrat" w:hAnsi="Montserrat"/>
          <w:sz w:val="24"/>
        </w:rPr>
        <w:t>severe crippling</w:t>
      </w:r>
      <w:r w:rsidRPr="00243812">
        <w:rPr>
          <w:rFonts w:ascii="Montserrat" w:hAnsi="Montserrat"/>
          <w:sz w:val="24"/>
        </w:rPr>
        <w:tab/>
        <w:t>7</w:t>
      </w:r>
    </w:p>
    <w:p w14:paraId="6D69B148" w14:textId="40FC8A40" w:rsidR="004E739B" w:rsidRPr="00243812" w:rsidRDefault="00243812" w:rsidP="00F01A18">
      <w:pPr>
        <w:pStyle w:val="NoSpacing"/>
        <w:rPr>
          <w:rFonts w:ascii="Montserrat" w:hAnsi="Montserrat"/>
          <w:sz w:val="24"/>
        </w:rPr>
      </w:pPr>
      <w:r w:rsidRPr="00243812">
        <w:rPr>
          <w:rFonts w:ascii="Montserrat" w:hAnsi="Montserrat"/>
          <w:sz w:val="24"/>
        </w:rPr>
        <w:t>66-70</w:t>
      </w:r>
      <w:r w:rsidRPr="00243812">
        <w:rPr>
          <w:rFonts w:ascii="Montserrat" w:hAnsi="Montserrat"/>
          <w:sz w:val="24"/>
        </w:rPr>
        <w:tab/>
        <w:t xml:space="preserve">leg (away) </w:t>
      </w:r>
      <w:r w:rsidR="006F60BF" w:rsidRPr="00243812">
        <w:rPr>
          <w:rFonts w:ascii="Montserrat" w:hAnsi="Montserrat"/>
          <w:sz w:val="24"/>
        </w:rPr>
        <w:tab/>
      </w:r>
      <w:r w:rsidRPr="00243812">
        <w:rPr>
          <w:rFonts w:ascii="Montserrat" w:hAnsi="Montserrat"/>
          <w:sz w:val="24"/>
        </w:rPr>
        <w:t>internal</w:t>
      </w:r>
      <w:r w:rsidR="006F60BF" w:rsidRPr="00243812">
        <w:rPr>
          <w:rFonts w:ascii="Montserrat" w:hAnsi="Montserrat"/>
          <w:sz w:val="24"/>
        </w:rPr>
        <w:tab/>
      </w:r>
      <w:r w:rsidRPr="00243812">
        <w:rPr>
          <w:rFonts w:ascii="Montserrat" w:hAnsi="Montserrat"/>
          <w:sz w:val="24"/>
        </w:rPr>
        <w:t>8</w:t>
      </w:r>
    </w:p>
    <w:p w14:paraId="0AC2FABD" w14:textId="15B28AF1" w:rsidR="004E739B" w:rsidRPr="00243812" w:rsidRDefault="00243812" w:rsidP="00F01A18">
      <w:pPr>
        <w:pStyle w:val="NoSpacing"/>
        <w:rPr>
          <w:rFonts w:ascii="Montserrat" w:hAnsi="Montserrat"/>
          <w:sz w:val="24"/>
        </w:rPr>
      </w:pPr>
      <w:r w:rsidRPr="00243812">
        <w:rPr>
          <w:rFonts w:ascii="Montserrat" w:hAnsi="Montserrat"/>
          <w:sz w:val="24"/>
        </w:rPr>
        <w:t>71-75</w:t>
      </w:r>
      <w:r w:rsidRPr="00243812">
        <w:rPr>
          <w:rFonts w:ascii="Montserrat" w:hAnsi="Montserrat"/>
          <w:sz w:val="24"/>
        </w:rPr>
        <w:tab/>
        <w:t xml:space="preserve">hand (facing) </w:t>
      </w:r>
      <w:r w:rsidR="006F60BF" w:rsidRPr="00243812">
        <w:rPr>
          <w:rFonts w:ascii="Montserrat" w:hAnsi="Montserrat"/>
          <w:sz w:val="24"/>
        </w:rPr>
        <w:tab/>
      </w:r>
      <w:r w:rsidRPr="00243812">
        <w:rPr>
          <w:rFonts w:ascii="Montserrat" w:hAnsi="Montserrat"/>
          <w:sz w:val="24"/>
        </w:rPr>
        <w:t>vital</w:t>
      </w:r>
      <w:r w:rsidR="006F60BF" w:rsidRPr="00243812">
        <w:rPr>
          <w:rFonts w:ascii="Montserrat" w:hAnsi="Montserrat"/>
          <w:sz w:val="24"/>
        </w:rPr>
        <w:tab/>
      </w:r>
      <w:r w:rsidRPr="00243812">
        <w:rPr>
          <w:rFonts w:ascii="Montserrat" w:hAnsi="Montserrat"/>
          <w:sz w:val="24"/>
        </w:rPr>
        <w:t>9</w:t>
      </w:r>
    </w:p>
    <w:p w14:paraId="7519E791" w14:textId="6D03121B" w:rsidR="004E739B" w:rsidRPr="00243812" w:rsidRDefault="00243812" w:rsidP="00F01A18">
      <w:pPr>
        <w:pStyle w:val="NoSpacing"/>
        <w:rPr>
          <w:rFonts w:ascii="Montserrat" w:hAnsi="Montserrat"/>
          <w:sz w:val="24"/>
        </w:rPr>
      </w:pPr>
      <w:r w:rsidRPr="00243812">
        <w:rPr>
          <w:rFonts w:ascii="Montserrat" w:hAnsi="Montserrat"/>
          <w:sz w:val="24"/>
        </w:rPr>
        <w:t>76-77</w:t>
      </w:r>
      <w:r w:rsidRPr="00243812">
        <w:rPr>
          <w:rFonts w:ascii="Montserrat" w:hAnsi="Montserrat"/>
          <w:sz w:val="24"/>
        </w:rPr>
        <w:tab/>
        <w:t xml:space="preserve">hand (away) </w:t>
      </w:r>
      <w:r w:rsidR="006F60BF" w:rsidRPr="00243812">
        <w:rPr>
          <w:rFonts w:ascii="Montserrat" w:hAnsi="Montserrat"/>
          <w:sz w:val="24"/>
        </w:rPr>
        <w:tab/>
      </w:r>
      <w:r w:rsidRPr="00243812">
        <w:rPr>
          <w:rFonts w:ascii="Montserrat" w:hAnsi="Montserrat"/>
          <w:sz w:val="24"/>
        </w:rPr>
        <w:t>neural</w:t>
      </w:r>
      <w:r w:rsidR="006F60BF" w:rsidRPr="00243812">
        <w:rPr>
          <w:rFonts w:ascii="Montserrat" w:hAnsi="Montserrat"/>
          <w:sz w:val="24"/>
        </w:rPr>
        <w:tab/>
      </w:r>
      <w:r w:rsidRPr="00243812">
        <w:rPr>
          <w:rFonts w:ascii="Montserrat" w:hAnsi="Montserrat"/>
          <w:sz w:val="24"/>
        </w:rPr>
        <w:t>0</w:t>
      </w:r>
    </w:p>
    <w:p w14:paraId="7DD5ADBE" w14:textId="42497C5F" w:rsidR="004E739B" w:rsidRPr="00243812" w:rsidRDefault="00243812" w:rsidP="00F01A18">
      <w:pPr>
        <w:pStyle w:val="NoSpacing"/>
        <w:rPr>
          <w:rFonts w:ascii="Montserrat" w:hAnsi="Montserrat"/>
          <w:sz w:val="24"/>
        </w:rPr>
      </w:pPr>
      <w:r w:rsidRPr="00243812">
        <w:rPr>
          <w:rFonts w:ascii="Montserrat" w:hAnsi="Montserrat"/>
          <w:sz w:val="24"/>
        </w:rPr>
        <w:t>78-85</w:t>
      </w:r>
      <w:r w:rsidRPr="00243812">
        <w:rPr>
          <w:rFonts w:ascii="Montserrat" w:hAnsi="Montserrat"/>
          <w:sz w:val="24"/>
        </w:rPr>
        <w:tab/>
        <w:t xml:space="preserve">abdomen </w:t>
      </w:r>
      <w:r w:rsidR="006F60BF" w:rsidRPr="00243812">
        <w:rPr>
          <w:rFonts w:ascii="Montserrat" w:hAnsi="Montserrat"/>
          <w:sz w:val="24"/>
        </w:rPr>
        <w:tab/>
      </w:r>
    </w:p>
    <w:p w14:paraId="09774CD6" w14:textId="62010D4F" w:rsidR="004E739B" w:rsidRPr="00243812" w:rsidRDefault="00243812" w:rsidP="00F01A18">
      <w:pPr>
        <w:pStyle w:val="NoSpacing"/>
        <w:rPr>
          <w:rFonts w:ascii="Montserrat" w:hAnsi="Montserrat"/>
          <w:sz w:val="24"/>
        </w:rPr>
      </w:pPr>
      <w:r w:rsidRPr="00243812">
        <w:rPr>
          <w:rFonts w:ascii="Montserrat" w:hAnsi="Montserrat"/>
          <w:sz w:val="24"/>
        </w:rPr>
        <w:t>86-90</w:t>
      </w:r>
      <w:r w:rsidRPr="00243812">
        <w:rPr>
          <w:rFonts w:ascii="Montserrat" w:hAnsi="Montserrat"/>
          <w:sz w:val="24"/>
        </w:rPr>
        <w:tab/>
        <w:t xml:space="preserve">head </w:t>
      </w:r>
      <w:r w:rsidR="006F60BF" w:rsidRPr="00243812">
        <w:rPr>
          <w:rFonts w:ascii="Montserrat" w:hAnsi="Montserrat"/>
          <w:sz w:val="24"/>
        </w:rPr>
        <w:tab/>
      </w:r>
    </w:p>
    <w:p w14:paraId="40CB5621" w14:textId="09EAA1B4" w:rsidR="004E739B" w:rsidRPr="00243812" w:rsidRDefault="00243812" w:rsidP="00F01A18">
      <w:pPr>
        <w:pStyle w:val="NoSpacing"/>
        <w:rPr>
          <w:rFonts w:ascii="Montserrat" w:hAnsi="Montserrat"/>
          <w:sz w:val="24"/>
        </w:rPr>
      </w:pPr>
      <w:r w:rsidRPr="00243812">
        <w:rPr>
          <w:rFonts w:ascii="Montserrat" w:hAnsi="Montserrat"/>
          <w:sz w:val="24"/>
        </w:rPr>
        <w:t>91-93</w:t>
      </w:r>
      <w:r w:rsidRPr="00243812">
        <w:rPr>
          <w:rFonts w:ascii="Montserrat" w:hAnsi="Montserrat"/>
          <w:sz w:val="24"/>
        </w:rPr>
        <w:tab/>
        <w:t xml:space="preserve">chest </w:t>
      </w:r>
      <w:r w:rsidR="006F60BF" w:rsidRPr="00243812">
        <w:rPr>
          <w:rFonts w:ascii="Montserrat" w:hAnsi="Montserrat"/>
          <w:sz w:val="24"/>
        </w:rPr>
        <w:tab/>
      </w:r>
    </w:p>
    <w:p w14:paraId="53B40628" w14:textId="7F90A029" w:rsidR="004E739B" w:rsidRPr="00243812" w:rsidRDefault="00243812" w:rsidP="00F01A18">
      <w:pPr>
        <w:pStyle w:val="NoSpacing"/>
        <w:rPr>
          <w:rFonts w:ascii="Montserrat" w:hAnsi="Montserrat"/>
          <w:sz w:val="24"/>
        </w:rPr>
      </w:pPr>
      <w:r w:rsidRPr="00243812">
        <w:rPr>
          <w:rFonts w:ascii="Montserrat" w:hAnsi="Montserrat"/>
          <w:sz w:val="24"/>
        </w:rPr>
        <w:t>94-95</w:t>
      </w:r>
      <w:r w:rsidRPr="00243812">
        <w:rPr>
          <w:rFonts w:ascii="Montserrat" w:hAnsi="Montserrat"/>
          <w:sz w:val="24"/>
        </w:rPr>
        <w:tab/>
        <w:t xml:space="preserve">neck </w:t>
      </w:r>
      <w:r w:rsidR="006F60BF" w:rsidRPr="00243812">
        <w:rPr>
          <w:rFonts w:ascii="Montserrat" w:hAnsi="Montserrat"/>
          <w:sz w:val="24"/>
        </w:rPr>
        <w:tab/>
      </w:r>
    </w:p>
    <w:p w14:paraId="3C5D0206" w14:textId="13E94798" w:rsidR="004E739B" w:rsidRPr="00243812" w:rsidRDefault="00243812" w:rsidP="00F01A18">
      <w:pPr>
        <w:pStyle w:val="NoSpacing"/>
        <w:rPr>
          <w:rFonts w:ascii="Montserrat" w:hAnsi="Montserrat"/>
          <w:sz w:val="24"/>
        </w:rPr>
      </w:pPr>
      <w:r w:rsidRPr="00243812">
        <w:rPr>
          <w:rFonts w:ascii="Montserrat" w:hAnsi="Montserrat"/>
          <w:sz w:val="24"/>
        </w:rPr>
        <w:t>96-97</w:t>
      </w:r>
      <w:r w:rsidRPr="00243812">
        <w:rPr>
          <w:rFonts w:ascii="Montserrat" w:hAnsi="Montserrat"/>
          <w:sz w:val="24"/>
        </w:rPr>
        <w:tab/>
        <w:t xml:space="preserve">spine </w:t>
      </w:r>
      <w:r w:rsidR="006F60BF" w:rsidRPr="00243812">
        <w:rPr>
          <w:rFonts w:ascii="Montserrat" w:hAnsi="Montserrat"/>
          <w:sz w:val="24"/>
        </w:rPr>
        <w:tab/>
      </w:r>
    </w:p>
    <w:p w14:paraId="572383AF" w14:textId="24D54217" w:rsidR="004E739B" w:rsidRPr="00243812" w:rsidRDefault="006F60BF" w:rsidP="00F01A18">
      <w:pPr>
        <w:pStyle w:val="NoSpacing"/>
        <w:rPr>
          <w:rFonts w:ascii="Montserrat" w:hAnsi="Montserrat"/>
          <w:sz w:val="24"/>
        </w:rPr>
      </w:pPr>
      <w:r w:rsidRPr="00243812">
        <w:rPr>
          <w:rFonts w:ascii="Montserrat" w:hAnsi="Montserrat"/>
          <w:sz w:val="24"/>
        </w:rPr>
        <w:t xml:space="preserve"> 98</w:t>
      </w:r>
      <w:r w:rsidRPr="00243812">
        <w:rPr>
          <w:rFonts w:ascii="Montserrat" w:hAnsi="Montserrat"/>
          <w:sz w:val="24"/>
        </w:rPr>
        <w:tab/>
        <w:t xml:space="preserve">heart - lungs </w:t>
      </w:r>
      <w:r w:rsidRPr="00243812">
        <w:rPr>
          <w:rFonts w:ascii="Montserrat" w:hAnsi="Montserrat"/>
          <w:sz w:val="24"/>
        </w:rPr>
        <w:tab/>
      </w:r>
    </w:p>
    <w:p w14:paraId="087FB2CF" w14:textId="12D10BC6" w:rsidR="004E739B" w:rsidRPr="00243812" w:rsidRDefault="006F60BF" w:rsidP="00F01A18">
      <w:pPr>
        <w:pStyle w:val="NoSpacing"/>
        <w:rPr>
          <w:rFonts w:ascii="Montserrat" w:hAnsi="Montserrat"/>
          <w:sz w:val="24"/>
        </w:rPr>
      </w:pPr>
      <w:r w:rsidRPr="00243812">
        <w:rPr>
          <w:rFonts w:ascii="Montserrat" w:hAnsi="Montserrat"/>
          <w:sz w:val="24"/>
        </w:rPr>
        <w:t xml:space="preserve"> 99</w:t>
      </w:r>
      <w:r w:rsidRPr="00243812">
        <w:rPr>
          <w:rFonts w:ascii="Montserrat" w:hAnsi="Montserrat"/>
          <w:sz w:val="24"/>
        </w:rPr>
        <w:tab/>
        <w:t xml:space="preserve">genitals </w:t>
      </w:r>
      <w:r w:rsidRPr="00243812">
        <w:rPr>
          <w:rFonts w:ascii="Montserrat" w:hAnsi="Montserrat"/>
          <w:sz w:val="24"/>
        </w:rPr>
        <w:tab/>
      </w:r>
    </w:p>
    <w:p w14:paraId="25FB67B2" w14:textId="1670AFB6" w:rsidR="004E739B" w:rsidRPr="00243812" w:rsidRDefault="006F60BF" w:rsidP="00F01A18">
      <w:pPr>
        <w:pStyle w:val="NoSpacing"/>
        <w:rPr>
          <w:rFonts w:ascii="Montserrat" w:hAnsi="Montserrat"/>
          <w:sz w:val="24"/>
        </w:rPr>
      </w:pPr>
      <w:r w:rsidRPr="00243812">
        <w:rPr>
          <w:rFonts w:ascii="Montserrat" w:hAnsi="Montserrat"/>
          <w:sz w:val="24"/>
        </w:rPr>
        <w:t xml:space="preserve"> 00</w:t>
      </w:r>
      <w:r w:rsidRPr="00243812">
        <w:rPr>
          <w:rFonts w:ascii="Montserrat" w:hAnsi="Montserrat"/>
          <w:sz w:val="24"/>
        </w:rPr>
        <w:tab/>
        <w:t xml:space="preserve">brain </w:t>
      </w:r>
      <w:r w:rsidRPr="00243812">
        <w:rPr>
          <w:rFonts w:ascii="Montserrat" w:hAnsi="Montserrat"/>
          <w:sz w:val="24"/>
        </w:rPr>
        <w:tab/>
      </w:r>
    </w:p>
    <w:p w14:paraId="38C5EFDB" w14:textId="77777777" w:rsidR="004E739B" w:rsidRPr="00243812" w:rsidRDefault="004E739B" w:rsidP="00F01A18">
      <w:pPr>
        <w:pStyle w:val="NoSpacing"/>
        <w:rPr>
          <w:rFonts w:ascii="Montserrat" w:hAnsi="Montserrat"/>
          <w:sz w:val="24"/>
        </w:rPr>
      </w:pPr>
    </w:p>
    <w:p w14:paraId="1C8F7662" w14:textId="2C61EFAD" w:rsidR="004E739B" w:rsidRPr="00243812" w:rsidRDefault="00243812" w:rsidP="00F01A18">
      <w:pPr>
        <w:pStyle w:val="NoSpacing"/>
        <w:rPr>
          <w:rFonts w:ascii="Montserrat" w:hAnsi="Montserrat"/>
          <w:sz w:val="24"/>
        </w:rPr>
      </w:pPr>
      <w:r w:rsidRPr="00243812">
        <w:rPr>
          <w:rFonts w:ascii="Montserrat" w:hAnsi="Montserrat"/>
          <w:sz w:val="24"/>
        </w:rPr>
        <w:t>Needless to say, the first chart is for use with humanoid targets.</w:t>
      </w:r>
      <w:r w:rsidR="006F60BF" w:rsidRPr="00243812">
        <w:rPr>
          <w:rFonts w:ascii="Montserrat" w:hAnsi="Montserrat"/>
          <w:sz w:val="24"/>
        </w:rPr>
        <w:t xml:space="preserve"> </w:t>
      </w:r>
      <w:r w:rsidRPr="00243812">
        <w:rPr>
          <w:rFonts w:ascii="Montserrat" w:hAnsi="Montserrat"/>
          <w:sz w:val="24"/>
        </w:rPr>
        <w:t>For inanimate targets, cars, walls, the broad side of a barn, use the chart as a reference to gauge the seriousness of the hit, perhaps, with higher values representing how critical the area hit was. use your own discretion.</w:t>
      </w:r>
      <w:r w:rsidR="006F60BF" w:rsidRPr="00243812">
        <w:rPr>
          <w:rFonts w:ascii="Montserrat" w:hAnsi="Montserrat"/>
          <w:sz w:val="24"/>
        </w:rPr>
        <w:t xml:space="preserve"> </w:t>
      </w:r>
      <w:r w:rsidRPr="00243812">
        <w:rPr>
          <w:rFonts w:ascii="Montserrat" w:hAnsi="Montserrat"/>
          <w:sz w:val="24"/>
        </w:rPr>
        <w:t>For charts on quadruped, aeroped, multiped and other configured animate lifeforms, consult the charts and tables section of the manual.</w:t>
      </w:r>
    </w:p>
    <w:p w14:paraId="46BD4E90" w14:textId="77777777" w:rsidR="004E739B" w:rsidRPr="00243812" w:rsidRDefault="004E739B" w:rsidP="00F01A18">
      <w:pPr>
        <w:pStyle w:val="NoSpacing"/>
        <w:rPr>
          <w:rFonts w:ascii="Montserrat" w:hAnsi="Montserrat"/>
          <w:sz w:val="24"/>
        </w:rPr>
      </w:pPr>
    </w:p>
    <w:p w14:paraId="677BD6A8" w14:textId="77777777" w:rsidR="004E739B" w:rsidRPr="00243812" w:rsidRDefault="004E739B" w:rsidP="00F01A18">
      <w:pPr>
        <w:pStyle w:val="NoSpacing"/>
        <w:rPr>
          <w:rFonts w:ascii="Montserrat" w:hAnsi="Montserrat"/>
          <w:sz w:val="24"/>
        </w:rPr>
      </w:pPr>
    </w:p>
    <w:p w14:paraId="14E6DDE6" w14:textId="56B03ABC" w:rsidR="004E739B" w:rsidRPr="00243812" w:rsidRDefault="00243812" w:rsidP="00F01A18">
      <w:pPr>
        <w:pStyle w:val="NoSpacing"/>
        <w:rPr>
          <w:rFonts w:ascii="Montserrat" w:hAnsi="Montserrat"/>
          <w:sz w:val="24"/>
        </w:rPr>
      </w:pPr>
      <w:r w:rsidRPr="00243812">
        <w:rPr>
          <w:rFonts w:ascii="Montserrat" w:hAnsi="Montserrat"/>
          <w:sz w:val="24"/>
        </w:rPr>
        <w:t xml:space="preserve">blow-through </w:t>
      </w:r>
      <w:r w:rsidRPr="00243812">
        <w:rPr>
          <w:rFonts w:ascii="Montserrat" w:hAnsi="Montserrat"/>
          <w:sz w:val="24"/>
        </w:rPr>
        <w:tab/>
        <w:t>Depending on the area of the target hit that the damage can effect, and the possibility that more damage is done than this area can sustain, it is possible to have damage blow through the target.</w:t>
      </w:r>
      <w:r w:rsidR="006F60BF" w:rsidRPr="00243812">
        <w:rPr>
          <w:rFonts w:ascii="Montserrat" w:hAnsi="Montserrat"/>
          <w:sz w:val="24"/>
        </w:rPr>
        <w:t xml:space="preserve"> </w:t>
      </w:r>
      <w:r w:rsidRPr="00243812">
        <w:rPr>
          <w:rFonts w:ascii="Montserrat" w:hAnsi="Montserrat"/>
          <w:sz w:val="24"/>
        </w:rPr>
        <w:t>If the damage is being carried by a projectile (or beam given the possibility of lasers etc.) then there is a chance that the remaining damage could be carried on to affect another target!</w:t>
      </w:r>
      <w:r w:rsidR="006F60BF" w:rsidRPr="00243812">
        <w:rPr>
          <w:rFonts w:ascii="Montserrat" w:hAnsi="Montserrat"/>
          <w:sz w:val="24"/>
        </w:rPr>
        <w:t xml:space="preserve"> </w:t>
      </w:r>
      <w:r w:rsidRPr="00243812">
        <w:rPr>
          <w:rFonts w:ascii="Montserrat" w:hAnsi="Montserrat"/>
          <w:sz w:val="24"/>
        </w:rPr>
        <w:t>This will only happen, if the resistance of all of the material of the target within the damage path is overcome first, then taking the remaining damage (minus a point per meter for projectiles) and apply it to whatever lies closest along the damage path.</w:t>
      </w:r>
      <w:r w:rsidR="006F60BF" w:rsidRPr="00243812">
        <w:rPr>
          <w:rFonts w:ascii="Montserrat" w:hAnsi="Montserrat"/>
          <w:sz w:val="24"/>
        </w:rPr>
        <w:t xml:space="preserve"> </w:t>
      </w:r>
      <w:r w:rsidRPr="00243812">
        <w:rPr>
          <w:rFonts w:ascii="Montserrat" w:hAnsi="Montserrat"/>
          <w:sz w:val="24"/>
        </w:rPr>
        <w:t>There are no active defenses against blow-through damage, so new targets only get their resilience or armor value. Devastatingly damaged (a tenth or more destroyed) targets will also take knockback from remaining blow-through damage as per bounce / knockback (momentum transference).</w:t>
      </w:r>
    </w:p>
    <w:p w14:paraId="77DB857C" w14:textId="77777777" w:rsidR="004E739B" w:rsidRPr="00243812" w:rsidRDefault="004E739B" w:rsidP="00F01A18">
      <w:pPr>
        <w:pStyle w:val="NoSpacing"/>
        <w:rPr>
          <w:rFonts w:ascii="Montserrat" w:hAnsi="Montserrat"/>
          <w:sz w:val="24"/>
        </w:rPr>
      </w:pPr>
    </w:p>
    <w:p w14:paraId="3B9CEA72" w14:textId="77777777" w:rsidR="004E739B" w:rsidRPr="00243812" w:rsidRDefault="00243812" w:rsidP="00F01A18">
      <w:pPr>
        <w:pStyle w:val="NoSpacing"/>
        <w:rPr>
          <w:rFonts w:ascii="Montserrat" w:hAnsi="Montserrat"/>
          <w:sz w:val="24"/>
        </w:rPr>
      </w:pPr>
      <w:r w:rsidRPr="00243812">
        <w:rPr>
          <w:rFonts w:ascii="Montserrat" w:hAnsi="Montserrat"/>
          <w:sz w:val="24"/>
        </w:rPr>
        <w:tab/>
        <w:t>bounce / knockback (momentum transference)</w:t>
      </w:r>
      <w:r w:rsidRPr="00243812">
        <w:rPr>
          <w:rFonts w:ascii="Montserrat" w:hAnsi="Montserrat"/>
          <w:sz w:val="24"/>
        </w:rPr>
        <w:tab/>
        <w:t>See Armor...</w:t>
      </w:r>
    </w:p>
    <w:p w14:paraId="0DDAEFC2" w14:textId="77777777" w:rsidR="004E739B" w:rsidRPr="00243812" w:rsidRDefault="00243812" w:rsidP="00F01A18">
      <w:pPr>
        <w:pStyle w:val="NoSpacing"/>
        <w:rPr>
          <w:rFonts w:ascii="Montserrat" w:hAnsi="Montserrat"/>
          <w:sz w:val="24"/>
        </w:rPr>
      </w:pPr>
      <w:r w:rsidRPr="00243812">
        <w:rPr>
          <w:rFonts w:ascii="Montserrat" w:hAnsi="Montserrat"/>
          <w:sz w:val="24"/>
        </w:rPr>
        <w:t>Damage mechanics</w:t>
      </w:r>
    </w:p>
    <w:p w14:paraId="232C9EE0" w14:textId="77777777" w:rsidR="004E739B" w:rsidRPr="00243812" w:rsidRDefault="004E739B" w:rsidP="00F01A18">
      <w:pPr>
        <w:pStyle w:val="NoSpacing"/>
        <w:rPr>
          <w:rFonts w:ascii="Montserrat" w:hAnsi="Montserrat"/>
          <w:sz w:val="24"/>
        </w:rPr>
      </w:pPr>
    </w:p>
    <w:p w14:paraId="01D7B01A" w14:textId="77777777" w:rsidR="004E739B" w:rsidRPr="00243812" w:rsidRDefault="00243812" w:rsidP="00F01A18">
      <w:pPr>
        <w:pStyle w:val="NoSpacing"/>
        <w:rPr>
          <w:rFonts w:ascii="Montserrat" w:hAnsi="Montserrat"/>
          <w:sz w:val="24"/>
        </w:rPr>
      </w:pPr>
      <w:r w:rsidRPr="00243812">
        <w:rPr>
          <w:rFonts w:ascii="Montserrat" w:hAnsi="Montserrat"/>
          <w:sz w:val="24"/>
        </w:rPr>
        <w:t>Firearms</w:t>
      </w:r>
      <w:r w:rsidRPr="00243812">
        <w:rPr>
          <w:rFonts w:ascii="Montserrat" w:hAnsi="Montserrat"/>
          <w:sz w:val="24"/>
        </w:rPr>
        <w:tab/>
        <w:t>projectile mass</w:t>
      </w:r>
      <w:r w:rsidRPr="00243812">
        <w:rPr>
          <w:rFonts w:ascii="Montserrat" w:hAnsi="Montserrat"/>
          <w:sz w:val="24"/>
        </w:rPr>
        <w:tab/>
        <w:t>kg</w:t>
      </w:r>
    </w:p>
    <w:p w14:paraId="4A8B75D0" w14:textId="0715F6F1" w:rsidR="004E739B" w:rsidRPr="00243812" w:rsidRDefault="006F60BF" w:rsidP="00F01A18">
      <w:pPr>
        <w:pStyle w:val="NoSpacing"/>
        <w:rPr>
          <w:rFonts w:ascii="Montserrat" w:hAnsi="Montserrat"/>
          <w:sz w:val="24"/>
        </w:rPr>
      </w:pPr>
      <w:r w:rsidRPr="00243812">
        <w:rPr>
          <w:rFonts w:ascii="Montserrat" w:hAnsi="Montserrat"/>
          <w:sz w:val="24"/>
        </w:rPr>
        <w:tab/>
        <w:t>velocity</w:t>
      </w:r>
      <w:r w:rsidRPr="00243812">
        <w:rPr>
          <w:rFonts w:ascii="Montserrat" w:hAnsi="Montserrat"/>
          <w:sz w:val="24"/>
        </w:rPr>
        <w:tab/>
        <w:t>m/s</w:t>
      </w:r>
    </w:p>
    <w:p w14:paraId="63339863" w14:textId="09C34734" w:rsidR="004E739B" w:rsidRPr="00243812" w:rsidRDefault="006F60BF" w:rsidP="00F01A18">
      <w:pPr>
        <w:pStyle w:val="NoSpacing"/>
        <w:rPr>
          <w:rFonts w:ascii="Montserrat" w:hAnsi="Montserrat"/>
          <w:sz w:val="24"/>
        </w:rPr>
      </w:pPr>
      <w:r w:rsidRPr="00243812">
        <w:rPr>
          <w:rFonts w:ascii="Montserrat" w:hAnsi="Montserrat"/>
          <w:sz w:val="24"/>
        </w:rPr>
        <w:tab/>
        <w:t>impetus</w:t>
      </w:r>
      <w:r w:rsidRPr="00243812">
        <w:rPr>
          <w:rFonts w:ascii="Montserrat" w:hAnsi="Montserrat"/>
          <w:sz w:val="24"/>
        </w:rPr>
        <w:tab/>
        <w:t>sqr (.5 / velocity)</w:t>
      </w:r>
    </w:p>
    <w:p w14:paraId="4D69E70E" w14:textId="77777777" w:rsidR="004E739B" w:rsidRPr="00243812" w:rsidRDefault="00243812" w:rsidP="00F01A18">
      <w:pPr>
        <w:pStyle w:val="NoSpacing"/>
        <w:rPr>
          <w:rFonts w:ascii="Montserrat" w:hAnsi="Montserrat"/>
          <w:sz w:val="24"/>
        </w:rPr>
      </w:pPr>
      <w:r w:rsidRPr="00243812">
        <w:rPr>
          <w:rFonts w:ascii="Montserrat" w:hAnsi="Montserrat"/>
          <w:sz w:val="24"/>
        </w:rPr>
        <w:tab/>
        <w:t>standard damage</w:t>
      </w:r>
      <w:r w:rsidRPr="00243812">
        <w:rPr>
          <w:rFonts w:ascii="Montserrat" w:hAnsi="Montserrat"/>
          <w:sz w:val="24"/>
        </w:rPr>
        <w:tab/>
        <w:t xml:space="preserve">mass(kg) x velocity(m/s) </w:t>
      </w:r>
    </w:p>
    <w:p w14:paraId="72D1DCCC" w14:textId="49E96244" w:rsidR="004E739B" w:rsidRPr="00243812" w:rsidRDefault="006F60BF" w:rsidP="00F01A18">
      <w:pPr>
        <w:pStyle w:val="NoSpacing"/>
        <w:rPr>
          <w:rFonts w:ascii="Montserrat" w:hAnsi="Montserrat"/>
          <w:sz w:val="24"/>
        </w:rPr>
      </w:pPr>
      <w:r w:rsidRPr="00243812">
        <w:rPr>
          <w:rFonts w:ascii="Montserrat" w:hAnsi="Montserrat"/>
          <w:sz w:val="24"/>
        </w:rPr>
        <w:tab/>
        <w:t>impetus</w:t>
      </w:r>
    </w:p>
    <w:p w14:paraId="781080B5" w14:textId="7FED3463" w:rsidR="004E739B" w:rsidRPr="00243812" w:rsidRDefault="00243812" w:rsidP="00F01A18">
      <w:pPr>
        <w:pStyle w:val="NoSpacing"/>
        <w:rPr>
          <w:rFonts w:ascii="Montserrat" w:hAnsi="Montserrat"/>
          <w:sz w:val="24"/>
        </w:rPr>
      </w:pPr>
      <w:r w:rsidRPr="00243812">
        <w:rPr>
          <w:rFonts w:ascii="Montserrat" w:hAnsi="Montserrat"/>
          <w:sz w:val="24"/>
        </w:rPr>
        <w:t>Melee / H to H</w:t>
      </w:r>
      <w:r w:rsidRPr="00243812">
        <w:rPr>
          <w:rFonts w:ascii="Montserrat" w:hAnsi="Montserrat"/>
          <w:sz w:val="24"/>
        </w:rPr>
        <w:tab/>
        <w:t>force</w:t>
      </w:r>
      <w:r w:rsidR="006F60BF" w:rsidRPr="00243812">
        <w:rPr>
          <w:rFonts w:ascii="Montserrat" w:hAnsi="Montserrat"/>
          <w:sz w:val="24"/>
        </w:rPr>
        <w:tab/>
      </w:r>
      <w:r w:rsidRPr="00243812">
        <w:rPr>
          <w:rFonts w:ascii="Montserrat" w:hAnsi="Montserrat"/>
          <w:sz w:val="24"/>
        </w:rPr>
        <w:t xml:space="preserve">kgm/s </w:t>
      </w:r>
      <w:r w:rsidRPr="00243812">
        <w:rPr>
          <w:rFonts w:ascii="Montserrat" w:hAnsi="Montserrat"/>
          <w:sz w:val="24"/>
        </w:rPr>
        <w:tab/>
      </w:r>
      <w:r w:rsidRPr="00243812">
        <w:rPr>
          <w:rFonts w:ascii="Montserrat" w:hAnsi="Montserrat"/>
          <w:sz w:val="24"/>
        </w:rPr>
        <w:t>(ENC/Ã ENC + 10)</w:t>
      </w:r>
    </w:p>
    <w:p w14:paraId="2C2690AC" w14:textId="2F721451" w:rsidR="004E739B" w:rsidRPr="00243812" w:rsidRDefault="006F60BF" w:rsidP="00F01A18">
      <w:pPr>
        <w:pStyle w:val="NoSpacing"/>
        <w:rPr>
          <w:rFonts w:ascii="Montserrat" w:hAnsi="Montserrat"/>
          <w:sz w:val="24"/>
        </w:rPr>
      </w:pPr>
      <w:r w:rsidRPr="00243812">
        <w:rPr>
          <w:rFonts w:ascii="Montserrat" w:hAnsi="Montserrat"/>
          <w:sz w:val="24"/>
        </w:rPr>
        <w:tab/>
        <w:t xml:space="preserve">radius </w:t>
      </w:r>
      <w:r w:rsidRPr="00243812">
        <w:rPr>
          <w:rFonts w:ascii="Montserrat" w:hAnsi="Montserrat"/>
          <w:sz w:val="24"/>
        </w:rPr>
        <w:tab/>
        <w:t>m</w:t>
      </w:r>
    </w:p>
    <w:p w14:paraId="5E88E622" w14:textId="0B42DF95" w:rsidR="004E739B" w:rsidRPr="00243812" w:rsidRDefault="006F60BF" w:rsidP="00F01A18">
      <w:pPr>
        <w:pStyle w:val="NoSpacing"/>
        <w:rPr>
          <w:rFonts w:ascii="Montserrat" w:hAnsi="Montserrat"/>
          <w:sz w:val="24"/>
        </w:rPr>
      </w:pPr>
      <w:r w:rsidRPr="00243812">
        <w:rPr>
          <w:rFonts w:ascii="Montserrat" w:hAnsi="Montserrat"/>
          <w:sz w:val="24"/>
        </w:rPr>
        <w:tab/>
        <w:t>penetration</w:t>
      </w:r>
      <w:r w:rsidRPr="00243812">
        <w:rPr>
          <w:rFonts w:ascii="Montserrat" w:hAnsi="Montserrat"/>
          <w:sz w:val="24"/>
        </w:rPr>
        <w:tab/>
        <w:t>AV1 + PV</w:t>
      </w:r>
    </w:p>
    <w:p w14:paraId="44F1836A" w14:textId="00A13D42" w:rsidR="004E739B" w:rsidRPr="00243812" w:rsidRDefault="006F60BF" w:rsidP="00F01A18">
      <w:pPr>
        <w:pStyle w:val="NoSpacing"/>
        <w:rPr>
          <w:rFonts w:ascii="Montserrat" w:hAnsi="Montserrat"/>
          <w:sz w:val="24"/>
        </w:rPr>
      </w:pPr>
      <w:r w:rsidRPr="00243812">
        <w:rPr>
          <w:rFonts w:ascii="Montserrat" w:hAnsi="Montserrat"/>
          <w:sz w:val="24"/>
        </w:rPr>
        <w:tab/>
        <w:t>impetus</w:t>
      </w:r>
      <w:r w:rsidRPr="00243812">
        <w:rPr>
          <w:rFonts w:ascii="Montserrat" w:hAnsi="Montserrat"/>
          <w:sz w:val="24"/>
        </w:rPr>
        <w:tab/>
        <w:t>1s / ROA</w:t>
      </w:r>
    </w:p>
    <w:p w14:paraId="004B43EA" w14:textId="77777777" w:rsidR="004E739B" w:rsidRPr="00243812" w:rsidRDefault="00243812" w:rsidP="00F01A18">
      <w:pPr>
        <w:pStyle w:val="NoSpacing"/>
        <w:rPr>
          <w:rFonts w:ascii="Montserrat" w:hAnsi="Montserrat"/>
          <w:sz w:val="24"/>
        </w:rPr>
      </w:pPr>
      <w:r w:rsidRPr="00243812">
        <w:rPr>
          <w:rFonts w:ascii="Montserrat" w:hAnsi="Montserrat"/>
          <w:sz w:val="24"/>
        </w:rPr>
        <w:tab/>
        <w:t>standard damage</w:t>
      </w:r>
      <w:r w:rsidRPr="00243812">
        <w:rPr>
          <w:rFonts w:ascii="Montserrat" w:hAnsi="Montserrat"/>
          <w:sz w:val="24"/>
        </w:rPr>
        <w:tab/>
        <w:t>force(kgm/s) x radius x penetration</w:t>
      </w:r>
    </w:p>
    <w:p w14:paraId="627929A5" w14:textId="54969782" w:rsidR="004E739B" w:rsidRPr="00243812" w:rsidRDefault="006F60BF" w:rsidP="00F01A18">
      <w:pPr>
        <w:pStyle w:val="NoSpacing"/>
        <w:rPr>
          <w:rFonts w:ascii="Montserrat" w:hAnsi="Montserrat"/>
          <w:sz w:val="24"/>
        </w:rPr>
      </w:pPr>
      <w:r w:rsidRPr="00243812">
        <w:rPr>
          <w:rFonts w:ascii="Montserrat" w:hAnsi="Montserrat"/>
          <w:sz w:val="24"/>
        </w:rPr>
        <w:tab/>
        <w:t>impetus</w:t>
      </w:r>
    </w:p>
    <w:p w14:paraId="5D3F7D47" w14:textId="77777777" w:rsidR="004E739B" w:rsidRPr="00243812" w:rsidRDefault="00243812" w:rsidP="00F01A18">
      <w:pPr>
        <w:pStyle w:val="NoSpacing"/>
        <w:rPr>
          <w:rFonts w:ascii="Montserrat" w:hAnsi="Montserrat"/>
          <w:sz w:val="24"/>
        </w:rPr>
      </w:pPr>
      <w:r w:rsidRPr="00243812">
        <w:rPr>
          <w:rFonts w:ascii="Montserrat" w:hAnsi="Montserrat"/>
          <w:sz w:val="24"/>
        </w:rPr>
        <w:t>Explosives</w:t>
      </w:r>
      <w:r w:rsidRPr="00243812">
        <w:rPr>
          <w:rFonts w:ascii="Montserrat" w:hAnsi="Montserrat"/>
          <w:sz w:val="24"/>
        </w:rPr>
        <w:tab/>
        <w:t>std damage</w:t>
      </w:r>
      <w:r w:rsidRPr="00243812">
        <w:rPr>
          <w:rFonts w:ascii="Montserrat" w:hAnsi="Montserrat"/>
          <w:sz w:val="24"/>
        </w:rPr>
        <w:tab/>
        <w:t>power</w:t>
      </w:r>
      <w:r w:rsidRPr="00243812">
        <w:rPr>
          <w:rFonts w:ascii="Montserrat" w:hAnsi="Montserrat"/>
          <w:sz w:val="24"/>
        </w:rPr>
        <w:tab/>
      </w:r>
    </w:p>
    <w:p w14:paraId="67B5E8F4" w14:textId="78527CB6" w:rsidR="004E739B" w:rsidRPr="00243812" w:rsidRDefault="006F60BF" w:rsidP="00F01A18">
      <w:pPr>
        <w:pStyle w:val="NoSpacing"/>
        <w:rPr>
          <w:rFonts w:ascii="Montserrat" w:hAnsi="Montserrat"/>
          <w:sz w:val="24"/>
        </w:rPr>
      </w:pPr>
      <w:r w:rsidRPr="00243812">
        <w:rPr>
          <w:rFonts w:ascii="Montserrat" w:hAnsi="Montserrat"/>
          <w:sz w:val="24"/>
        </w:rPr>
        <w:tab/>
        <w:t>base range</w:t>
      </w:r>
      <w:r w:rsidRPr="00243812">
        <w:rPr>
          <w:rFonts w:ascii="Montserrat" w:hAnsi="Montserrat"/>
          <w:sz w:val="24"/>
        </w:rPr>
        <w:tab/>
        <w:t>m</w:t>
      </w:r>
    </w:p>
    <w:p w14:paraId="48B6C284" w14:textId="5573A547" w:rsidR="004E739B" w:rsidRPr="00243812" w:rsidRDefault="00243812" w:rsidP="00F01A18">
      <w:pPr>
        <w:pStyle w:val="NoSpacing"/>
        <w:rPr>
          <w:rFonts w:ascii="Montserrat" w:hAnsi="Montserrat"/>
          <w:sz w:val="24"/>
        </w:rPr>
      </w:pPr>
      <w:r w:rsidRPr="00243812">
        <w:rPr>
          <w:rFonts w:ascii="Montserrat" w:hAnsi="Montserrat"/>
          <w:sz w:val="24"/>
        </w:rPr>
        <w:tab/>
        <w:t xml:space="preserve">damage </w:t>
      </w:r>
      <w:r w:rsidRPr="00243812">
        <w:rPr>
          <w:rFonts w:ascii="Montserrat" w:hAnsi="Montserrat"/>
          <w:sz w:val="24"/>
        </w:rPr>
        <w:tab/>
        <w:t>curve</w:t>
      </w:r>
      <w:r w:rsidR="006F60BF" w:rsidRPr="00243812">
        <w:rPr>
          <w:rFonts w:ascii="Montserrat" w:hAnsi="Montserrat"/>
          <w:sz w:val="24"/>
        </w:rPr>
        <w:tab/>
      </w:r>
      <w:r w:rsidRPr="00243812">
        <w:rPr>
          <w:rFonts w:ascii="Montserrat" w:hAnsi="Montserrat"/>
          <w:sz w:val="24"/>
        </w:rPr>
        <w:t>power / distance2</w:t>
      </w:r>
    </w:p>
    <w:p w14:paraId="26510EAE" w14:textId="77777777" w:rsidR="004E739B" w:rsidRPr="00243812" w:rsidRDefault="004E739B" w:rsidP="00F01A18">
      <w:pPr>
        <w:pStyle w:val="NoSpacing"/>
        <w:rPr>
          <w:rFonts w:ascii="Montserrat" w:hAnsi="Montserrat"/>
          <w:sz w:val="24"/>
        </w:rPr>
      </w:pPr>
    </w:p>
    <w:p w14:paraId="0EAD030E" w14:textId="764B0D75" w:rsidR="004E739B" w:rsidRPr="00243812" w:rsidRDefault="00243812" w:rsidP="00F01A18">
      <w:pPr>
        <w:pStyle w:val="NoSpacing"/>
        <w:rPr>
          <w:rFonts w:ascii="Montserrat" w:hAnsi="Montserrat"/>
          <w:sz w:val="24"/>
        </w:rPr>
      </w:pPr>
      <w:r w:rsidRPr="00243812">
        <w:rPr>
          <w:rFonts w:ascii="Montserrat" w:hAnsi="Montserrat"/>
          <w:sz w:val="24"/>
        </w:rPr>
        <w:t>The obvious result of clashing forces, and always a key concern from the character’s point of view, is the damage done in combat.</w:t>
      </w:r>
      <w:r w:rsidR="006F60BF" w:rsidRPr="00243812">
        <w:rPr>
          <w:rFonts w:ascii="Montserrat" w:hAnsi="Montserrat"/>
          <w:sz w:val="24"/>
        </w:rPr>
        <w:t xml:space="preserve"> </w:t>
      </w:r>
      <w:r w:rsidRPr="00243812">
        <w:rPr>
          <w:rFonts w:ascii="Montserrat" w:hAnsi="Montserrat"/>
          <w:sz w:val="24"/>
        </w:rPr>
        <w:t>However, the doing and taking of damage is not an easy thing to simulate with much accuracy.</w:t>
      </w:r>
      <w:r w:rsidR="006F60BF" w:rsidRPr="00243812">
        <w:rPr>
          <w:rFonts w:ascii="Montserrat" w:hAnsi="Montserrat"/>
          <w:sz w:val="24"/>
        </w:rPr>
        <w:t xml:space="preserve"> </w:t>
      </w:r>
      <w:r w:rsidRPr="00243812">
        <w:rPr>
          <w:rFonts w:ascii="Montserrat" w:hAnsi="Montserrat"/>
          <w:sz w:val="24"/>
        </w:rPr>
        <w:t>There are many factors that influence and define the nature of damage.</w:t>
      </w:r>
      <w:r w:rsidR="006F60BF" w:rsidRPr="00243812">
        <w:rPr>
          <w:rFonts w:ascii="Montserrat" w:hAnsi="Montserrat"/>
          <w:sz w:val="24"/>
        </w:rPr>
        <w:t xml:space="preserve"> </w:t>
      </w:r>
      <w:r w:rsidRPr="00243812">
        <w:rPr>
          <w:rFonts w:ascii="Montserrat" w:hAnsi="Montserrat"/>
          <w:sz w:val="24"/>
        </w:rPr>
        <w:t>In most cases, damage is anything which disrupts or interrupts the integrity of a given structure, be it flesh, stone, metal or the interaction of a whole system, say an ecosystem, or weather system.</w:t>
      </w:r>
      <w:r w:rsidR="006F60BF" w:rsidRPr="00243812">
        <w:rPr>
          <w:rFonts w:ascii="Montserrat" w:hAnsi="Montserrat"/>
          <w:sz w:val="24"/>
        </w:rPr>
        <w:t xml:space="preserve"> </w:t>
      </w:r>
      <w:r w:rsidRPr="00243812">
        <w:rPr>
          <w:rFonts w:ascii="Montserrat" w:hAnsi="Montserrat"/>
          <w:sz w:val="24"/>
        </w:rPr>
        <w:t>With all of these various, and variably delicate kinds of structure, it should be obvious that a straight up damage system with arbitrary values would be senselessly inaccurate.</w:t>
      </w:r>
      <w:r w:rsidR="006F60BF" w:rsidRPr="00243812">
        <w:rPr>
          <w:rFonts w:ascii="Montserrat" w:hAnsi="Montserrat"/>
          <w:sz w:val="24"/>
        </w:rPr>
        <w:t xml:space="preserve"> </w:t>
      </w:r>
      <w:r w:rsidRPr="00243812">
        <w:rPr>
          <w:rFonts w:ascii="Montserrat" w:hAnsi="Montserrat"/>
          <w:sz w:val="24"/>
        </w:rPr>
        <w:t>In order to reach a sensible medium between inanity and the mind-boggling quagmire of an ultra-complex system of charts and modifiers, different kinds of materials, and material systems are covered under separate damage classes, which take damage based on the sensitivity and delicacy of the material’s structure and integrity.</w:t>
      </w:r>
      <w:r w:rsidR="006F60BF" w:rsidRPr="00243812">
        <w:rPr>
          <w:rFonts w:ascii="Montserrat" w:hAnsi="Montserrat"/>
          <w:sz w:val="24"/>
        </w:rPr>
        <w:t xml:space="preserve"> </w:t>
      </w:r>
    </w:p>
    <w:p w14:paraId="1E5ADB66" w14:textId="0296F181" w:rsidR="004E739B" w:rsidRPr="00243812" w:rsidRDefault="006F60BF" w:rsidP="00F01A18">
      <w:pPr>
        <w:pStyle w:val="NoSpacing"/>
        <w:rPr>
          <w:rFonts w:ascii="Montserrat" w:hAnsi="Montserrat"/>
          <w:sz w:val="24"/>
        </w:rPr>
      </w:pPr>
      <w:r w:rsidRPr="00243812">
        <w:rPr>
          <w:rFonts w:ascii="Montserrat" w:hAnsi="Montserrat"/>
          <w:sz w:val="24"/>
        </w:rPr>
        <w:tab/>
        <w:t>The amount of damage dealt by an attack is extremely variable, depending on reletive factors unique to specific types of attack. For most firearms, the amount of damage done by two guns of the same make and ammunition will almost definitely be the same. The difference between one shot and another is more in the skill of the user and the success of the shot. For melee and unarmed attacks, the amount of damage to be done is entirely dependant upon the strengths and attributes of the individual doing the attack and the benefits or advantages gained by the form of the attack, such as the force thay can exert on the action, the speed with which they can bring this force to bear, the arc of accelleration generated by the reach of the weapon or strike used, as well as the hardness and sharpness of its design. For any individual, the amount of force that can be mustered to weild a weapon is reduced by the exertion necessary for the very weilding of the weapon. However, the benefits of range and quality of design and material often make up for this loss in exertive force.</w:t>
      </w:r>
    </w:p>
    <w:p w14:paraId="1E9F8B15" w14:textId="7B40C01A" w:rsidR="004E739B" w:rsidRPr="00243812" w:rsidRDefault="006F60BF" w:rsidP="00F01A18">
      <w:pPr>
        <w:pStyle w:val="NoSpacing"/>
        <w:rPr>
          <w:rFonts w:ascii="Montserrat" w:hAnsi="Montserrat"/>
          <w:sz w:val="24"/>
        </w:rPr>
      </w:pPr>
      <w:r w:rsidRPr="00243812">
        <w:rPr>
          <w:rFonts w:ascii="Montserrat" w:hAnsi="Montserrat"/>
          <w:sz w:val="24"/>
        </w:rPr>
        <w:tab/>
        <w:t>Damage is a subjective concept. Essentially it is simply change, in its crudest form. However, from the perspective of as delicate a structure as the body, such crude change is devastating. Humanity fears it, for obvious reasons. Damage is not a matter of points. It is a class of effect which interferes with vital function. In Allusion, there are no hit points. Instead, characters have a certain resilience, which represents how well they personally deal with injury and potential injury. A character never dies from the damage itself, rather they die if they fail to remain functional because of it - the chances of which are significantly worsened by damage taken. The modifications for taking damage are already calculated in the character’s resilience. Resilience is all about what the character can do at the time of injury to lessen the effect, twisting out, rolling, dropping, (whatever) and how well their system can deal with the shock the damage does. How much abuse the system will endure before failing. Resilience is the margin between normal vitality and breakdown. Flesh, can only take so much actual damage, of course. However, as meat, this capacity to take damage is enhanced by the fact that the delicate balance of life is not at stake any longer. This same thing applies for any other material when taking damage, non-living material resists damage coherently, but does not get the benefit of an active resilience modifier. Extreme amounts of damage will likely treat living and non-living the same, based upon the armor value rating and the amount of material the damage is affecting, living or non-living, the extent and type of damage done is determined. This will be shown more clearly in the following sections.</w:t>
      </w:r>
    </w:p>
    <w:p w14:paraId="69A772DA"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57EE074F" w14:textId="77777777" w:rsidR="004E739B" w:rsidRPr="00243812" w:rsidRDefault="00243812" w:rsidP="00F01A18">
      <w:pPr>
        <w:pStyle w:val="NoSpacing"/>
        <w:rPr>
          <w:rFonts w:ascii="Montserrat" w:hAnsi="Montserrat"/>
          <w:sz w:val="24"/>
        </w:rPr>
      </w:pPr>
      <w:r w:rsidRPr="00243812">
        <w:rPr>
          <w:rFonts w:ascii="Montserrat" w:hAnsi="Montserrat"/>
          <w:sz w:val="24"/>
        </w:rPr>
        <w:t>damage classes - resilience</w:t>
      </w:r>
    </w:p>
    <w:p w14:paraId="619B540A" w14:textId="11CB5469" w:rsidR="004E739B" w:rsidRPr="00243812" w:rsidRDefault="00243812" w:rsidP="00F01A18">
      <w:pPr>
        <w:pStyle w:val="NoSpacing"/>
        <w:rPr>
          <w:rFonts w:ascii="Montserrat" w:hAnsi="Montserrat"/>
          <w:sz w:val="24"/>
        </w:rPr>
      </w:pPr>
      <w:r w:rsidRPr="00243812">
        <w:rPr>
          <w:rFonts w:ascii="Montserrat" w:hAnsi="Montserrat"/>
          <w:sz w:val="24"/>
        </w:rPr>
        <w:t>Even for the living, resilience only does so much.</w:t>
      </w:r>
      <w:r w:rsidR="006F60BF" w:rsidRPr="00243812">
        <w:rPr>
          <w:rFonts w:ascii="Montserrat" w:hAnsi="Montserrat"/>
          <w:sz w:val="24"/>
        </w:rPr>
        <w:t xml:space="preserve"> </w:t>
      </w:r>
      <w:r w:rsidRPr="00243812">
        <w:rPr>
          <w:rFonts w:ascii="Montserrat" w:hAnsi="Montserrat"/>
          <w:sz w:val="24"/>
        </w:rPr>
        <w:t>Flesh is surprisingly tough when you think about it, because it is so magnificently designed.</w:t>
      </w:r>
      <w:r w:rsidR="006F60BF" w:rsidRPr="00243812">
        <w:rPr>
          <w:rFonts w:ascii="Montserrat" w:hAnsi="Montserrat"/>
          <w:sz w:val="24"/>
        </w:rPr>
        <w:t xml:space="preserve"> </w:t>
      </w:r>
      <w:r w:rsidRPr="00243812">
        <w:rPr>
          <w:rFonts w:ascii="Montserrat" w:hAnsi="Montserrat"/>
          <w:sz w:val="24"/>
        </w:rPr>
        <w:t>It is an architectural wonder.</w:t>
      </w:r>
      <w:r w:rsidR="006F60BF" w:rsidRPr="00243812">
        <w:rPr>
          <w:rFonts w:ascii="Montserrat" w:hAnsi="Montserrat"/>
          <w:sz w:val="24"/>
        </w:rPr>
        <w:t xml:space="preserve"> </w:t>
      </w:r>
      <w:r w:rsidRPr="00243812">
        <w:rPr>
          <w:rFonts w:ascii="Montserrat" w:hAnsi="Montserrat"/>
          <w:sz w:val="24"/>
        </w:rPr>
        <w:t>It can take a great deal of cosmetic damage before its functions deteriorate far enough to terminate vital functions.</w:t>
      </w:r>
      <w:r w:rsidR="006F60BF" w:rsidRPr="00243812">
        <w:rPr>
          <w:rFonts w:ascii="Montserrat" w:hAnsi="Montserrat"/>
          <w:sz w:val="24"/>
        </w:rPr>
        <w:t xml:space="preserve"> </w:t>
      </w:r>
      <w:r w:rsidRPr="00243812">
        <w:rPr>
          <w:rFonts w:ascii="Montserrat" w:hAnsi="Montserrat"/>
          <w:sz w:val="24"/>
        </w:rPr>
        <w:t>Many a man survives being beaten to a bloody pulp, and lives on to do it again another day.</w:t>
      </w:r>
      <w:r w:rsidR="006F60BF" w:rsidRPr="00243812">
        <w:rPr>
          <w:rFonts w:ascii="Montserrat" w:hAnsi="Montserrat"/>
          <w:sz w:val="24"/>
        </w:rPr>
        <w:t xml:space="preserve"> </w:t>
      </w:r>
      <w:r w:rsidRPr="00243812">
        <w:rPr>
          <w:rFonts w:ascii="Montserrat" w:hAnsi="Montserrat"/>
          <w:sz w:val="24"/>
        </w:rPr>
        <w:t>Which is really surprising when you realize how delicate flesh is too!</w:t>
      </w:r>
      <w:r w:rsidR="006F60BF" w:rsidRPr="00243812">
        <w:rPr>
          <w:rFonts w:ascii="Montserrat" w:hAnsi="Montserrat"/>
          <w:sz w:val="24"/>
        </w:rPr>
        <w:t xml:space="preserve"> </w:t>
      </w:r>
      <w:r w:rsidRPr="00243812">
        <w:rPr>
          <w:rFonts w:ascii="Montserrat" w:hAnsi="Montserrat"/>
          <w:sz w:val="24"/>
        </w:rPr>
        <w:t>The very same blow that a man shrugs off to the gut could easily break or even shatter his bones or spine if delivered with the proper skill.</w:t>
      </w:r>
      <w:r w:rsidR="006F60BF" w:rsidRPr="00243812">
        <w:rPr>
          <w:rFonts w:ascii="Montserrat" w:hAnsi="Montserrat"/>
          <w:sz w:val="24"/>
        </w:rPr>
        <w:t xml:space="preserve"> </w:t>
      </w:r>
      <w:r w:rsidRPr="00243812">
        <w:rPr>
          <w:rFonts w:ascii="Montserrat" w:hAnsi="Montserrat"/>
          <w:sz w:val="24"/>
        </w:rPr>
        <w:t>It is the same damage, but he just simply can not take that kind of damage as well as he can simple pummeling.</w:t>
      </w:r>
      <w:r w:rsidR="006F60BF" w:rsidRPr="00243812">
        <w:rPr>
          <w:rFonts w:ascii="Montserrat" w:hAnsi="Montserrat"/>
          <w:sz w:val="24"/>
        </w:rPr>
        <w:t xml:space="preserve"> </w:t>
      </w:r>
      <w:r w:rsidRPr="00243812">
        <w:rPr>
          <w:rFonts w:ascii="Montserrat" w:hAnsi="Montserrat"/>
          <w:sz w:val="24"/>
        </w:rPr>
        <w:t>And that is the whole point of damage classes.</w:t>
      </w:r>
      <w:r w:rsidR="006F60BF" w:rsidRPr="00243812">
        <w:rPr>
          <w:rFonts w:ascii="Montserrat" w:hAnsi="Montserrat"/>
          <w:sz w:val="24"/>
        </w:rPr>
        <w:t xml:space="preserve"> </w:t>
      </w:r>
      <w:r w:rsidRPr="00243812">
        <w:rPr>
          <w:rFonts w:ascii="Montserrat" w:hAnsi="Montserrat"/>
          <w:sz w:val="24"/>
        </w:rPr>
        <w:t>There are certain structures and systems which are so fragile or delicate that they can only survive mere fractions of the damage that other systems can.</w:t>
      </w:r>
      <w:r w:rsidR="006F60BF" w:rsidRPr="00243812">
        <w:rPr>
          <w:rFonts w:ascii="Montserrat" w:hAnsi="Montserrat"/>
          <w:sz w:val="24"/>
        </w:rPr>
        <w:t xml:space="preserve"> </w:t>
      </w:r>
      <w:r w:rsidRPr="00243812">
        <w:rPr>
          <w:rFonts w:ascii="Montserrat" w:hAnsi="Montserrat"/>
          <w:sz w:val="24"/>
        </w:rPr>
        <w:t>For organic, and synthetic organic flesh, the damage classes are listed following.</w:t>
      </w:r>
    </w:p>
    <w:p w14:paraId="1EF3E484" w14:textId="77777777" w:rsidR="004E739B" w:rsidRPr="00243812" w:rsidRDefault="004E739B" w:rsidP="00F01A18">
      <w:pPr>
        <w:pStyle w:val="NoSpacing"/>
        <w:rPr>
          <w:rFonts w:ascii="Montserrat" w:hAnsi="Montserrat"/>
          <w:sz w:val="24"/>
        </w:rPr>
      </w:pPr>
    </w:p>
    <w:p w14:paraId="0D92707A"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resilience </w:t>
      </w:r>
      <w:r w:rsidRPr="00243812">
        <w:rPr>
          <w:rFonts w:ascii="Montserrat" w:hAnsi="Montserrat"/>
          <w:sz w:val="24"/>
        </w:rPr>
        <w:tab/>
        <w:t>cosmetic</w:t>
      </w:r>
      <w:r w:rsidRPr="00243812">
        <w:rPr>
          <w:rFonts w:ascii="Montserrat" w:hAnsi="Montserrat"/>
          <w:sz w:val="24"/>
        </w:rPr>
        <w:tab/>
        <w:t>Full resilience - pummeling, abrasions, burns, etc...</w:t>
      </w:r>
    </w:p>
    <w:p w14:paraId="45F1A79A" w14:textId="77777777" w:rsidR="004E739B" w:rsidRPr="00243812" w:rsidRDefault="00243812" w:rsidP="00F01A18">
      <w:pPr>
        <w:pStyle w:val="NoSpacing"/>
        <w:rPr>
          <w:rFonts w:ascii="Montserrat" w:hAnsi="Montserrat"/>
          <w:sz w:val="24"/>
        </w:rPr>
      </w:pPr>
      <w:r w:rsidRPr="00243812">
        <w:rPr>
          <w:rFonts w:ascii="Montserrat" w:hAnsi="Montserrat"/>
          <w:sz w:val="24"/>
        </w:rPr>
        <w:tab/>
        <w:t>inhibiting</w:t>
      </w:r>
      <w:r w:rsidRPr="00243812">
        <w:rPr>
          <w:rFonts w:ascii="Montserrat" w:hAnsi="Montserrat"/>
          <w:sz w:val="24"/>
        </w:rPr>
        <w:tab/>
        <w:t>90% res - deep cuts, cut/torn muscle, bloodloss, dislocation...</w:t>
      </w:r>
    </w:p>
    <w:p w14:paraId="62B78A06" w14:textId="77777777" w:rsidR="004E739B" w:rsidRPr="00243812" w:rsidRDefault="00243812" w:rsidP="00F01A18">
      <w:pPr>
        <w:pStyle w:val="NoSpacing"/>
        <w:rPr>
          <w:rFonts w:ascii="Montserrat" w:hAnsi="Montserrat"/>
          <w:sz w:val="24"/>
        </w:rPr>
      </w:pPr>
      <w:r w:rsidRPr="00243812">
        <w:rPr>
          <w:rFonts w:ascii="Montserrat" w:hAnsi="Montserrat"/>
          <w:sz w:val="24"/>
        </w:rPr>
        <w:tab/>
        <w:t>crippling</w:t>
      </w:r>
      <w:r w:rsidRPr="00243812">
        <w:rPr>
          <w:rFonts w:ascii="Montserrat" w:hAnsi="Montserrat"/>
          <w:sz w:val="24"/>
        </w:rPr>
        <w:tab/>
        <w:t>75% res - broken bones, torn tendons...</w:t>
      </w:r>
    </w:p>
    <w:p w14:paraId="3636E22B" w14:textId="77777777" w:rsidR="004E739B" w:rsidRPr="00243812" w:rsidRDefault="00243812" w:rsidP="00F01A18">
      <w:pPr>
        <w:pStyle w:val="NoSpacing"/>
        <w:rPr>
          <w:rFonts w:ascii="Montserrat" w:hAnsi="Montserrat"/>
          <w:sz w:val="24"/>
        </w:rPr>
      </w:pPr>
      <w:r w:rsidRPr="00243812">
        <w:rPr>
          <w:rFonts w:ascii="Montserrat" w:hAnsi="Montserrat"/>
          <w:sz w:val="24"/>
        </w:rPr>
        <w:tab/>
        <w:t>severe crip.</w:t>
      </w:r>
      <w:r w:rsidRPr="00243812">
        <w:rPr>
          <w:rFonts w:ascii="Montserrat" w:hAnsi="Montserrat"/>
          <w:sz w:val="24"/>
        </w:rPr>
        <w:tab/>
        <w:t>50% res - cut tendons, broken(shattered) joints, back, neck...</w:t>
      </w:r>
    </w:p>
    <w:p w14:paraId="728F6B3A" w14:textId="77777777" w:rsidR="004E739B" w:rsidRPr="00243812" w:rsidRDefault="00243812" w:rsidP="00F01A18">
      <w:pPr>
        <w:pStyle w:val="NoSpacing"/>
        <w:rPr>
          <w:rFonts w:ascii="Montserrat" w:hAnsi="Montserrat"/>
          <w:sz w:val="24"/>
        </w:rPr>
      </w:pPr>
      <w:r w:rsidRPr="00243812">
        <w:rPr>
          <w:rFonts w:ascii="Montserrat" w:hAnsi="Montserrat"/>
          <w:sz w:val="24"/>
        </w:rPr>
        <w:tab/>
        <w:t>internal</w:t>
      </w:r>
      <w:r w:rsidRPr="00243812">
        <w:rPr>
          <w:rFonts w:ascii="Montserrat" w:hAnsi="Montserrat"/>
          <w:sz w:val="24"/>
        </w:rPr>
        <w:tab/>
      </w:r>
      <w:r w:rsidRPr="00243812">
        <w:rPr>
          <w:rFonts w:ascii="Montserrat" w:hAnsi="Montserrat"/>
          <w:sz w:val="24"/>
        </w:rPr>
        <w:t>25% res - torn/disembd. gut, internal bleeding, kidney dam....</w:t>
      </w:r>
    </w:p>
    <w:p w14:paraId="03118796" w14:textId="77777777" w:rsidR="004E739B" w:rsidRPr="00243812" w:rsidRDefault="00243812" w:rsidP="00F01A18">
      <w:pPr>
        <w:pStyle w:val="NoSpacing"/>
        <w:rPr>
          <w:rFonts w:ascii="Montserrat" w:hAnsi="Montserrat"/>
          <w:sz w:val="24"/>
        </w:rPr>
      </w:pPr>
      <w:r w:rsidRPr="00243812">
        <w:rPr>
          <w:rFonts w:ascii="Montserrat" w:hAnsi="Montserrat"/>
          <w:sz w:val="24"/>
        </w:rPr>
        <w:tab/>
        <w:t>vital</w:t>
      </w:r>
      <w:r w:rsidRPr="00243812">
        <w:rPr>
          <w:rFonts w:ascii="Montserrat" w:hAnsi="Montserrat"/>
          <w:sz w:val="24"/>
        </w:rPr>
        <w:tab/>
        <w:t>10% res - heart/lung/liver/throat wounds...</w:t>
      </w:r>
    </w:p>
    <w:p w14:paraId="528B2E2D" w14:textId="77777777" w:rsidR="004E739B" w:rsidRPr="00243812" w:rsidRDefault="00243812" w:rsidP="00F01A18">
      <w:pPr>
        <w:pStyle w:val="NoSpacing"/>
        <w:rPr>
          <w:rFonts w:ascii="Montserrat" w:hAnsi="Montserrat"/>
          <w:sz w:val="24"/>
        </w:rPr>
      </w:pPr>
      <w:r w:rsidRPr="00243812">
        <w:rPr>
          <w:rFonts w:ascii="Montserrat" w:hAnsi="Montserrat"/>
          <w:sz w:val="24"/>
        </w:rPr>
        <w:tab/>
        <w:t>neural</w:t>
      </w:r>
      <w:r w:rsidRPr="00243812">
        <w:rPr>
          <w:rFonts w:ascii="Montserrat" w:hAnsi="Montserrat"/>
          <w:sz w:val="24"/>
        </w:rPr>
        <w:tab/>
        <w:t>1% res - spinal cord &amp; brain damage, poisons...</w:t>
      </w:r>
    </w:p>
    <w:p w14:paraId="40776664" w14:textId="77777777" w:rsidR="004E739B" w:rsidRPr="00243812" w:rsidRDefault="004E739B" w:rsidP="00F01A18">
      <w:pPr>
        <w:pStyle w:val="NoSpacing"/>
        <w:rPr>
          <w:rFonts w:ascii="Montserrat" w:hAnsi="Montserrat"/>
          <w:sz w:val="24"/>
        </w:rPr>
      </w:pPr>
    </w:p>
    <w:p w14:paraId="3F9FE657" w14:textId="77777777" w:rsidR="004E739B" w:rsidRPr="00243812" w:rsidRDefault="00243812" w:rsidP="00F01A18">
      <w:pPr>
        <w:pStyle w:val="NoSpacing"/>
        <w:rPr>
          <w:rFonts w:ascii="Montserrat" w:hAnsi="Montserrat"/>
          <w:sz w:val="24"/>
        </w:rPr>
      </w:pPr>
      <w:r w:rsidRPr="00243812">
        <w:rPr>
          <w:rFonts w:ascii="Montserrat" w:hAnsi="Montserrat"/>
          <w:sz w:val="24"/>
        </w:rPr>
        <w:t>damage classes - material</w:t>
      </w:r>
    </w:p>
    <w:p w14:paraId="7454738A" w14:textId="5CDB9391" w:rsidR="004E739B" w:rsidRPr="00243812" w:rsidRDefault="00243812" w:rsidP="00F01A18">
      <w:pPr>
        <w:pStyle w:val="NoSpacing"/>
        <w:rPr>
          <w:rFonts w:ascii="Montserrat" w:hAnsi="Montserrat"/>
          <w:sz w:val="24"/>
        </w:rPr>
      </w:pPr>
      <w:r w:rsidRPr="00243812">
        <w:rPr>
          <w:rFonts w:ascii="Montserrat" w:hAnsi="Montserrat"/>
          <w:sz w:val="24"/>
        </w:rPr>
        <w:t>Damage, for all materials (including organic flesh) can be caused by a multitude of different influences - pressure, impact, penetration, concussion, heat - any form of disruption at all.</w:t>
      </w:r>
      <w:r w:rsidR="006F60BF" w:rsidRPr="00243812">
        <w:rPr>
          <w:rFonts w:ascii="Montserrat" w:hAnsi="Montserrat"/>
          <w:sz w:val="24"/>
        </w:rPr>
        <w:t xml:space="preserve"> </w:t>
      </w:r>
      <w:r w:rsidRPr="00243812">
        <w:rPr>
          <w:rFonts w:ascii="Montserrat" w:hAnsi="Montserrat"/>
          <w:sz w:val="24"/>
        </w:rPr>
        <w:t>And depending on the characteristics of a given material, be it organic tissue, delicate crystal, igneous rock, diamond or steel, each type of damage will produce a distinct reaction from those materials, from shattering to bouncing away the damage.</w:t>
      </w:r>
      <w:r w:rsidR="006F60BF" w:rsidRPr="00243812">
        <w:rPr>
          <w:rFonts w:ascii="Montserrat" w:hAnsi="Montserrat"/>
          <w:sz w:val="24"/>
        </w:rPr>
        <w:t xml:space="preserve"> </w:t>
      </w:r>
      <w:r w:rsidRPr="00243812">
        <w:rPr>
          <w:rFonts w:ascii="Montserrat" w:hAnsi="Montserrat"/>
          <w:sz w:val="24"/>
        </w:rPr>
        <w:t>However, such damage is always cosmetic as far as the material is concerned.</w:t>
      </w:r>
      <w:r w:rsidR="006F60BF" w:rsidRPr="00243812">
        <w:rPr>
          <w:rFonts w:ascii="Montserrat" w:hAnsi="Montserrat"/>
          <w:sz w:val="24"/>
        </w:rPr>
        <w:t xml:space="preserve"> </w:t>
      </w:r>
      <w:r w:rsidRPr="00243812">
        <w:rPr>
          <w:rFonts w:ascii="Montserrat" w:hAnsi="Montserrat"/>
          <w:sz w:val="24"/>
        </w:rPr>
        <w:t>Gross matter is indifferently immune to the trauma of crude change.</w:t>
      </w:r>
      <w:r w:rsidR="006F60BF" w:rsidRPr="00243812">
        <w:rPr>
          <w:rFonts w:ascii="Montserrat" w:hAnsi="Montserrat"/>
          <w:sz w:val="24"/>
        </w:rPr>
        <w:t xml:space="preserve"> </w:t>
      </w:r>
      <w:r w:rsidRPr="00243812">
        <w:rPr>
          <w:rFonts w:ascii="Montserrat" w:hAnsi="Montserrat"/>
          <w:sz w:val="24"/>
        </w:rPr>
        <w:t>Damage classes are applicable to material systems, such as machines.</w:t>
      </w:r>
      <w:r w:rsidR="006F60BF" w:rsidRPr="00243812">
        <w:rPr>
          <w:rFonts w:ascii="Montserrat" w:hAnsi="Montserrat"/>
          <w:sz w:val="24"/>
        </w:rPr>
        <w:t xml:space="preserve"> </w:t>
      </w:r>
      <w:r w:rsidRPr="00243812">
        <w:rPr>
          <w:rFonts w:ascii="Montserrat" w:hAnsi="Montserrat"/>
          <w:sz w:val="24"/>
        </w:rPr>
        <w:t>The degree of vulnerability or weakness would greatly depend on the quality of the design, workmanship and materials, of course.</w:t>
      </w:r>
      <w:r w:rsidR="006F60BF" w:rsidRPr="00243812">
        <w:rPr>
          <w:rFonts w:ascii="Montserrat" w:hAnsi="Montserrat"/>
          <w:sz w:val="24"/>
        </w:rPr>
        <w:t xml:space="preserve"> </w:t>
      </w:r>
      <w:r w:rsidRPr="00243812">
        <w:rPr>
          <w:rFonts w:ascii="Montserrat" w:hAnsi="Montserrat"/>
          <w:sz w:val="24"/>
        </w:rPr>
        <w:t>The purpose of using damage classes for such things would be merely to keep track of the condition of the machine and its chance of breaking down.</w:t>
      </w:r>
      <w:r w:rsidR="006F60BF" w:rsidRPr="00243812">
        <w:rPr>
          <w:rFonts w:ascii="Montserrat" w:hAnsi="Montserrat"/>
          <w:sz w:val="24"/>
        </w:rPr>
        <w:t xml:space="preserve"> </w:t>
      </w:r>
      <w:r w:rsidRPr="00243812">
        <w:rPr>
          <w:rFonts w:ascii="Montserrat" w:hAnsi="Montserrat"/>
          <w:sz w:val="24"/>
        </w:rPr>
        <w:t>The material value of any material</w:t>
      </w:r>
      <w:r w:rsidR="006F60BF" w:rsidRPr="00243812">
        <w:rPr>
          <w:rFonts w:ascii="Montserrat" w:hAnsi="Montserrat"/>
          <w:sz w:val="24"/>
        </w:rPr>
        <w:t xml:space="preserve"> </w:t>
      </w:r>
      <w:r w:rsidRPr="00243812">
        <w:rPr>
          <w:rFonts w:ascii="Montserrat" w:hAnsi="Montserrat"/>
          <w:sz w:val="24"/>
        </w:rPr>
        <w:t>versus damage or effect is relative to the dimension of the interaction.</w:t>
      </w:r>
      <w:r w:rsidR="006F60BF" w:rsidRPr="00243812">
        <w:rPr>
          <w:rFonts w:ascii="Montserrat" w:hAnsi="Montserrat"/>
          <w:sz w:val="24"/>
        </w:rPr>
        <w:t xml:space="preserve"> </w:t>
      </w:r>
      <w:r w:rsidRPr="00243812">
        <w:rPr>
          <w:rFonts w:ascii="Montserrat" w:hAnsi="Montserrat"/>
          <w:sz w:val="24"/>
        </w:rPr>
        <w:t>At a point interaction, all materials have a value of zero.</w:t>
      </w:r>
      <w:r w:rsidR="006F60BF" w:rsidRPr="00243812">
        <w:rPr>
          <w:rFonts w:ascii="Montserrat" w:hAnsi="Montserrat"/>
          <w:sz w:val="24"/>
        </w:rPr>
        <w:t xml:space="preserve"> </w:t>
      </w:r>
      <w:r w:rsidRPr="00243812">
        <w:rPr>
          <w:rFonts w:ascii="Montserrat" w:hAnsi="Montserrat"/>
          <w:sz w:val="24"/>
        </w:rPr>
        <w:t>Materials in point interaction do not effect each other.</w:t>
      </w:r>
      <w:r w:rsidR="006F60BF" w:rsidRPr="00243812">
        <w:rPr>
          <w:rFonts w:ascii="Montserrat" w:hAnsi="Montserrat"/>
          <w:sz w:val="24"/>
        </w:rPr>
        <w:t xml:space="preserve"> </w:t>
      </w:r>
      <w:r w:rsidRPr="00243812">
        <w:rPr>
          <w:rFonts w:ascii="Montserrat" w:hAnsi="Montserrat"/>
          <w:sz w:val="24"/>
        </w:rPr>
        <w:t>This is what allows teleporters to pass through material boundaries.</w:t>
      </w:r>
      <w:r w:rsidR="006F60BF" w:rsidRPr="00243812">
        <w:rPr>
          <w:rFonts w:ascii="Montserrat" w:hAnsi="Montserrat"/>
          <w:sz w:val="24"/>
        </w:rPr>
        <w:t xml:space="preserve"> </w:t>
      </w:r>
      <w:r w:rsidRPr="00243812">
        <w:rPr>
          <w:rFonts w:ascii="Montserrat" w:hAnsi="Montserrat"/>
          <w:sz w:val="24"/>
        </w:rPr>
        <w:t>At line interactions, all materials have their mass times their mhos rating as a material value.</w:t>
      </w:r>
      <w:r w:rsidR="006F60BF" w:rsidRPr="00243812">
        <w:rPr>
          <w:rFonts w:ascii="Montserrat" w:hAnsi="Montserrat"/>
          <w:sz w:val="24"/>
        </w:rPr>
        <w:t xml:space="preserve"> </w:t>
      </w:r>
      <w:r w:rsidRPr="00243812">
        <w:rPr>
          <w:rFonts w:ascii="Montserrat" w:hAnsi="Montserrat"/>
          <w:sz w:val="24"/>
        </w:rPr>
        <w:t>This is the fault value of a material and the force required to move or effect the motion of such materials.</w:t>
      </w:r>
      <w:r w:rsidR="006F60BF" w:rsidRPr="00243812">
        <w:rPr>
          <w:rFonts w:ascii="Montserrat" w:hAnsi="Montserrat"/>
          <w:sz w:val="24"/>
        </w:rPr>
        <w:t xml:space="preserve"> </w:t>
      </w:r>
      <w:r w:rsidRPr="00243812">
        <w:rPr>
          <w:rFonts w:ascii="Montserrat" w:hAnsi="Montserrat"/>
          <w:sz w:val="24"/>
        </w:rPr>
        <w:t>For surface interactions, which include all standard damage and penetration equations, materials are valued at their mass times their mhos times ten.</w:t>
      </w:r>
      <w:r w:rsidR="006F60BF" w:rsidRPr="00243812">
        <w:rPr>
          <w:rFonts w:ascii="Montserrat" w:hAnsi="Montserrat"/>
          <w:sz w:val="24"/>
        </w:rPr>
        <w:t xml:space="preserve"> </w:t>
      </w:r>
      <w:r w:rsidRPr="00243812">
        <w:rPr>
          <w:rFonts w:ascii="Montserrat" w:hAnsi="Montserrat"/>
          <w:sz w:val="24"/>
        </w:rPr>
        <w:t>This level of interaction is that of boundary violations, which translates as material integrity violation.</w:t>
      </w:r>
      <w:r w:rsidR="006F60BF" w:rsidRPr="00243812">
        <w:rPr>
          <w:rFonts w:ascii="Montserrat" w:hAnsi="Montserrat"/>
          <w:sz w:val="24"/>
        </w:rPr>
        <w:t xml:space="preserve"> </w:t>
      </w:r>
      <w:r w:rsidRPr="00243812">
        <w:rPr>
          <w:rFonts w:ascii="Montserrat" w:hAnsi="Montserrat"/>
          <w:sz w:val="24"/>
        </w:rPr>
        <w:t>At body interactions, in which the full material volume is taken into account, the material is valued at mass times mhos times one hundred.</w:t>
      </w:r>
      <w:r w:rsidR="006F60BF" w:rsidRPr="00243812">
        <w:rPr>
          <w:rFonts w:ascii="Montserrat" w:hAnsi="Montserrat"/>
          <w:sz w:val="24"/>
        </w:rPr>
        <w:t xml:space="preserve"> </w:t>
      </w:r>
      <w:r w:rsidRPr="00243812">
        <w:rPr>
          <w:rFonts w:ascii="Montserrat" w:hAnsi="Montserrat"/>
          <w:sz w:val="24"/>
        </w:rPr>
        <w:t>This is the level of matter in space or its manifest structure.</w:t>
      </w:r>
      <w:r w:rsidR="006F60BF" w:rsidRPr="00243812">
        <w:rPr>
          <w:rFonts w:ascii="Montserrat" w:hAnsi="Montserrat"/>
          <w:sz w:val="24"/>
        </w:rPr>
        <w:t xml:space="preserve"> </w:t>
      </w:r>
      <w:r w:rsidRPr="00243812">
        <w:rPr>
          <w:rFonts w:ascii="Montserrat" w:hAnsi="Montserrat"/>
          <w:sz w:val="24"/>
        </w:rPr>
        <w:t>This is the value required to annihilate the apparent body of the material.</w:t>
      </w:r>
      <w:r w:rsidR="006F60BF" w:rsidRPr="00243812">
        <w:rPr>
          <w:rFonts w:ascii="Montserrat" w:hAnsi="Montserrat"/>
          <w:sz w:val="24"/>
        </w:rPr>
        <w:t xml:space="preserve"> </w:t>
      </w:r>
      <w:r w:rsidRPr="00243812">
        <w:rPr>
          <w:rFonts w:ascii="Montserrat" w:hAnsi="Montserrat"/>
          <w:sz w:val="24"/>
        </w:rPr>
        <w:t>Damage of this magnitude will reduce an object to dust or ash.</w:t>
      </w:r>
      <w:r w:rsidR="006F60BF" w:rsidRPr="00243812">
        <w:rPr>
          <w:rFonts w:ascii="Montserrat" w:hAnsi="Montserrat"/>
          <w:sz w:val="24"/>
        </w:rPr>
        <w:t xml:space="preserve"> </w:t>
      </w:r>
      <w:r w:rsidRPr="00243812">
        <w:rPr>
          <w:rFonts w:ascii="Montserrat" w:hAnsi="Montserrat"/>
          <w:sz w:val="24"/>
        </w:rPr>
        <w:t>For field interactions, the material value of a material object is equal to the mass times mhos times one thousand.</w:t>
      </w:r>
      <w:r w:rsidR="006F60BF" w:rsidRPr="00243812">
        <w:rPr>
          <w:rFonts w:ascii="Montserrat" w:hAnsi="Montserrat"/>
          <w:sz w:val="24"/>
        </w:rPr>
        <w:t xml:space="preserve"> </w:t>
      </w:r>
      <w:r w:rsidRPr="00243812">
        <w:rPr>
          <w:rFonts w:ascii="Montserrat" w:hAnsi="Montserrat"/>
          <w:sz w:val="24"/>
        </w:rPr>
        <w:t>This is the apparent magnitude of the matter from the fourth dimension and the magnitude required to thread the object through a singularity or point interaction.</w:t>
      </w:r>
      <w:r w:rsidR="006F60BF" w:rsidRPr="00243812">
        <w:rPr>
          <w:rFonts w:ascii="Montserrat" w:hAnsi="Montserrat"/>
          <w:sz w:val="24"/>
        </w:rPr>
        <w:t xml:space="preserve"> </w:t>
      </w:r>
      <w:r w:rsidRPr="00243812">
        <w:rPr>
          <w:rFonts w:ascii="Montserrat" w:hAnsi="Montserrat"/>
          <w:sz w:val="24"/>
        </w:rPr>
        <w:t>Also, field boundaries can be erected at this level to effect the flow of gravity, and the use of other field powers such as the majority of psionic abilities.</w:t>
      </w:r>
      <w:r w:rsidR="006F60BF" w:rsidRPr="00243812">
        <w:rPr>
          <w:rFonts w:ascii="Montserrat" w:hAnsi="Montserrat"/>
          <w:sz w:val="24"/>
        </w:rPr>
        <w:t xml:space="preserve"> </w:t>
      </w:r>
      <w:r w:rsidRPr="00243812">
        <w:rPr>
          <w:rFonts w:ascii="Montserrat" w:hAnsi="Montserrat"/>
          <w:sz w:val="24"/>
        </w:rPr>
        <w:t>The value of the field boundary</w:t>
      </w:r>
      <w:r w:rsidR="006F60BF" w:rsidRPr="00243812">
        <w:rPr>
          <w:rFonts w:ascii="Montserrat" w:hAnsi="Montserrat"/>
          <w:sz w:val="24"/>
        </w:rPr>
        <w:t xml:space="preserve"> </w:t>
      </w:r>
      <w:r w:rsidRPr="00243812">
        <w:rPr>
          <w:rFonts w:ascii="Montserrat" w:hAnsi="Montserrat"/>
          <w:sz w:val="24"/>
        </w:rPr>
        <w:t>is the apathy, or resistance magnitude imposed on fields which overlap it.</w:t>
      </w:r>
      <w:r w:rsidR="006F60BF" w:rsidRPr="00243812">
        <w:rPr>
          <w:rFonts w:ascii="Montserrat" w:hAnsi="Montserrat"/>
          <w:sz w:val="24"/>
        </w:rPr>
        <w:t xml:space="preserve"> </w:t>
      </w:r>
      <w:r w:rsidRPr="00243812">
        <w:rPr>
          <w:rFonts w:ascii="Montserrat" w:hAnsi="Montserrat"/>
          <w:sz w:val="24"/>
        </w:rPr>
        <w:t>The interaction of hyper dimensional forces and bodies will be discussed in particular in the section on dimensions.</w:t>
      </w:r>
      <w:r w:rsidR="006F60BF" w:rsidRPr="00243812">
        <w:rPr>
          <w:rFonts w:ascii="Montserrat" w:hAnsi="Montserrat"/>
          <w:sz w:val="24"/>
        </w:rPr>
        <w:t xml:space="preserve"> </w:t>
      </w:r>
      <w:r w:rsidRPr="00243812">
        <w:rPr>
          <w:rFonts w:ascii="Montserrat" w:hAnsi="Montserrat"/>
          <w:sz w:val="24"/>
        </w:rPr>
        <w:t>At this point, material boundaries become increasingly more insignificant as temporal and conceptual boundaries become manifest.</w:t>
      </w:r>
      <w:r w:rsidR="006F60BF" w:rsidRPr="00243812">
        <w:rPr>
          <w:rFonts w:ascii="Montserrat" w:hAnsi="Montserrat"/>
          <w:sz w:val="24"/>
        </w:rPr>
        <w:t xml:space="preserve"> </w:t>
      </w:r>
    </w:p>
    <w:p w14:paraId="66E17076" w14:textId="77777777" w:rsidR="004E739B" w:rsidRPr="00243812" w:rsidRDefault="004E739B" w:rsidP="00F01A18">
      <w:pPr>
        <w:pStyle w:val="NoSpacing"/>
        <w:rPr>
          <w:rFonts w:ascii="Montserrat" w:hAnsi="Montserrat"/>
          <w:sz w:val="24"/>
        </w:rPr>
      </w:pPr>
    </w:p>
    <w:p w14:paraId="71A45E78" w14:textId="77777777" w:rsidR="004E739B" w:rsidRPr="00243812" w:rsidRDefault="00243812" w:rsidP="00F01A18">
      <w:pPr>
        <w:pStyle w:val="NoSpacing"/>
        <w:rPr>
          <w:rFonts w:ascii="Montserrat" w:hAnsi="Montserrat"/>
          <w:sz w:val="24"/>
        </w:rPr>
      </w:pPr>
      <w:r w:rsidRPr="00243812">
        <w:rPr>
          <w:rFonts w:ascii="Montserrat" w:hAnsi="Montserrat"/>
          <w:sz w:val="24"/>
        </w:rPr>
        <w:t>damage effects</w:t>
      </w:r>
    </w:p>
    <w:p w14:paraId="49C9083F" w14:textId="566BD136" w:rsidR="004E739B" w:rsidRPr="00243812" w:rsidRDefault="00243812" w:rsidP="00F01A18">
      <w:pPr>
        <w:pStyle w:val="NoSpacing"/>
        <w:rPr>
          <w:rFonts w:ascii="Montserrat" w:hAnsi="Montserrat"/>
          <w:sz w:val="24"/>
        </w:rPr>
      </w:pPr>
      <w:r w:rsidRPr="00243812">
        <w:rPr>
          <w:rFonts w:ascii="Montserrat" w:hAnsi="Montserrat"/>
          <w:sz w:val="24"/>
        </w:rPr>
        <w:t>Once the dice have been rolled and the results celebrated, the nagging question often arises:</w:t>
      </w:r>
      <w:r w:rsidR="006F60BF" w:rsidRPr="00243812">
        <w:rPr>
          <w:rFonts w:ascii="Montserrat" w:hAnsi="Montserrat"/>
          <w:sz w:val="24"/>
        </w:rPr>
        <w:t xml:space="preserve"> </w:t>
      </w:r>
      <w:r w:rsidRPr="00243812">
        <w:rPr>
          <w:rFonts w:ascii="Montserrat" w:hAnsi="Montserrat"/>
          <w:sz w:val="24"/>
        </w:rPr>
        <w:t>What did that just do?</w:t>
      </w:r>
      <w:r w:rsidR="006F60BF" w:rsidRPr="00243812">
        <w:rPr>
          <w:rFonts w:ascii="Montserrat" w:hAnsi="Montserrat"/>
          <w:sz w:val="24"/>
        </w:rPr>
        <w:t xml:space="preserve"> </w:t>
      </w:r>
      <w:r w:rsidRPr="00243812">
        <w:rPr>
          <w:rFonts w:ascii="Montserrat" w:hAnsi="Montserrat"/>
          <w:sz w:val="24"/>
        </w:rPr>
        <w:t>Well, figuring that out will often add to the amount of time and stress involved in combat rounds.</w:t>
      </w:r>
      <w:r w:rsidR="006F60BF" w:rsidRPr="00243812">
        <w:rPr>
          <w:rFonts w:ascii="Montserrat" w:hAnsi="Montserrat"/>
          <w:sz w:val="24"/>
        </w:rPr>
        <w:t xml:space="preserve"> </w:t>
      </w:r>
      <w:r w:rsidRPr="00243812">
        <w:rPr>
          <w:rFonts w:ascii="Montserrat" w:hAnsi="Montserrat"/>
          <w:sz w:val="24"/>
        </w:rPr>
        <w:t>For the best effects, a GM with a good understanding of how the mechanics work can ad lib the consequenes of flying damage satisfactorily enough.</w:t>
      </w:r>
      <w:r w:rsidR="006F60BF" w:rsidRPr="00243812">
        <w:rPr>
          <w:rFonts w:ascii="Montserrat" w:hAnsi="Montserrat"/>
          <w:sz w:val="24"/>
        </w:rPr>
        <w:t xml:space="preserve"> </w:t>
      </w:r>
      <w:r w:rsidRPr="00243812">
        <w:rPr>
          <w:rFonts w:ascii="Montserrat" w:hAnsi="Montserrat"/>
          <w:sz w:val="24"/>
        </w:rPr>
        <w:t>However, sometimes there are questions, and someone feels the answers are too important to wait out the combat or the game session.</w:t>
      </w:r>
      <w:r w:rsidR="006F60BF" w:rsidRPr="00243812">
        <w:rPr>
          <w:rFonts w:ascii="Montserrat" w:hAnsi="Montserrat"/>
          <w:sz w:val="24"/>
        </w:rPr>
        <w:t xml:space="preserve"> </w:t>
      </w:r>
      <w:r w:rsidRPr="00243812">
        <w:rPr>
          <w:rFonts w:ascii="Montserrat" w:hAnsi="Montserrat"/>
          <w:sz w:val="24"/>
        </w:rPr>
        <w:t>In that case, here are some explanations for a few of the most likely damage related effects that may come into question.</w:t>
      </w:r>
    </w:p>
    <w:p w14:paraId="404E2D08" w14:textId="77777777" w:rsidR="004E739B" w:rsidRPr="00243812" w:rsidRDefault="004E739B" w:rsidP="00F01A18">
      <w:pPr>
        <w:pStyle w:val="NoSpacing"/>
        <w:rPr>
          <w:rFonts w:ascii="Montserrat" w:hAnsi="Montserrat"/>
          <w:sz w:val="24"/>
        </w:rPr>
      </w:pPr>
    </w:p>
    <w:p w14:paraId="12226513" w14:textId="42CB7E38" w:rsidR="004E739B" w:rsidRPr="00243812" w:rsidRDefault="00243812" w:rsidP="00F01A18">
      <w:pPr>
        <w:pStyle w:val="NoSpacing"/>
        <w:rPr>
          <w:rFonts w:ascii="Montserrat" w:hAnsi="Montserrat"/>
          <w:sz w:val="24"/>
        </w:rPr>
      </w:pPr>
      <w:r w:rsidRPr="00243812">
        <w:rPr>
          <w:rFonts w:ascii="Montserrat" w:hAnsi="Montserrat"/>
          <w:sz w:val="24"/>
        </w:rPr>
        <w:t xml:space="preserve">damage area </w:t>
      </w:r>
      <w:r w:rsidRPr="00243812">
        <w:rPr>
          <w:rFonts w:ascii="Montserrat" w:hAnsi="Montserrat"/>
          <w:sz w:val="24"/>
        </w:rPr>
        <w:tab/>
        <w:t>There will doubtless come a time when someone will not be satisfied with the apparent effect of a wound or will get nosy and wonder why so and so’s arm was not blown off.</w:t>
      </w:r>
      <w:r w:rsidR="006F60BF" w:rsidRPr="00243812">
        <w:rPr>
          <w:rFonts w:ascii="Montserrat" w:hAnsi="Montserrat"/>
          <w:sz w:val="24"/>
        </w:rPr>
        <w:t xml:space="preserve"> </w:t>
      </w:r>
      <w:r w:rsidRPr="00243812">
        <w:rPr>
          <w:rFonts w:ascii="Montserrat" w:hAnsi="Montserrat"/>
          <w:sz w:val="24"/>
        </w:rPr>
        <w:t>To appease these kill joys, you may illustrate the grievousness of the wound for them.</w:t>
      </w:r>
      <w:r w:rsidR="006F60BF" w:rsidRPr="00243812">
        <w:rPr>
          <w:rFonts w:ascii="Montserrat" w:hAnsi="Montserrat"/>
          <w:sz w:val="24"/>
        </w:rPr>
        <w:t xml:space="preserve"> </w:t>
      </w:r>
      <w:r w:rsidRPr="00243812">
        <w:rPr>
          <w:rFonts w:ascii="Montserrat" w:hAnsi="Montserrat"/>
          <w:sz w:val="24"/>
        </w:rPr>
        <w:t>By taking the damage sustained and dividing it by (10 x AV1 (for flesh or bone, as indicated by the damage class)) you can determine how much of the victim’s structural mass has been disrupted.</w:t>
      </w:r>
      <w:r w:rsidR="006F60BF" w:rsidRPr="00243812">
        <w:rPr>
          <w:rFonts w:ascii="Montserrat" w:hAnsi="Montserrat"/>
          <w:sz w:val="24"/>
        </w:rPr>
        <w:t xml:space="preserve"> </w:t>
      </w:r>
      <w:r w:rsidRPr="00243812">
        <w:rPr>
          <w:rFonts w:ascii="Montserrat" w:hAnsi="Montserrat"/>
          <w:sz w:val="24"/>
        </w:rPr>
        <w:t>To keep your sense of perspective, divide this value by the victim’s total mass, to get an idea of what percentage of their anatomy the wound affects.</w:t>
      </w:r>
      <w:r w:rsidR="006F60BF" w:rsidRPr="00243812">
        <w:rPr>
          <w:rFonts w:ascii="Montserrat" w:hAnsi="Montserrat"/>
          <w:sz w:val="24"/>
        </w:rPr>
        <w:t xml:space="preserve"> </w:t>
      </w:r>
      <w:r w:rsidRPr="00243812">
        <w:rPr>
          <w:rFonts w:ascii="Montserrat" w:hAnsi="Montserrat"/>
          <w:sz w:val="24"/>
        </w:rPr>
        <w:t>Also, unless the cause of the wound would have in some way removed the mass in question, it is still there.</w:t>
      </w:r>
      <w:r w:rsidR="006F60BF" w:rsidRPr="00243812">
        <w:rPr>
          <w:rFonts w:ascii="Montserrat" w:hAnsi="Montserrat"/>
          <w:sz w:val="24"/>
        </w:rPr>
        <w:t xml:space="preserve"> </w:t>
      </w:r>
      <w:r w:rsidRPr="00243812">
        <w:rPr>
          <w:rFonts w:ascii="Montserrat" w:hAnsi="Montserrat"/>
          <w:sz w:val="24"/>
        </w:rPr>
        <w:t>This is merely a</w:t>
      </w:r>
      <w:r w:rsidR="006F60BF" w:rsidRPr="00243812">
        <w:rPr>
          <w:rFonts w:ascii="Montserrat" w:hAnsi="Montserrat"/>
          <w:sz w:val="24"/>
        </w:rPr>
        <w:t xml:space="preserve"> </w:t>
      </w:r>
      <w:r w:rsidRPr="00243812">
        <w:rPr>
          <w:rFonts w:ascii="Montserrat" w:hAnsi="Montserrat"/>
          <w:sz w:val="24"/>
        </w:rPr>
        <w:t>surface interaction, unless the damage was caused by chemical transformation or ultra hot consumption as from high yield explosions.</w:t>
      </w:r>
      <w:r w:rsidR="006F60BF" w:rsidRPr="00243812">
        <w:rPr>
          <w:rFonts w:ascii="Montserrat" w:hAnsi="Montserrat"/>
          <w:sz w:val="24"/>
        </w:rPr>
        <w:t xml:space="preserve"> </w:t>
      </w:r>
      <w:r w:rsidRPr="00243812">
        <w:rPr>
          <w:rFonts w:ascii="Montserrat" w:hAnsi="Montserrat"/>
          <w:sz w:val="24"/>
        </w:rPr>
        <w:t>Only the integrity is compromised in gross wounds.</w:t>
      </w:r>
      <w:r w:rsidR="006F60BF" w:rsidRPr="00243812">
        <w:rPr>
          <w:rFonts w:ascii="Montserrat" w:hAnsi="Montserrat"/>
          <w:sz w:val="24"/>
        </w:rPr>
        <w:t xml:space="preserve"> </w:t>
      </w:r>
      <w:r w:rsidRPr="00243812">
        <w:rPr>
          <w:rFonts w:ascii="Montserrat" w:hAnsi="Montserrat"/>
          <w:sz w:val="24"/>
        </w:rPr>
        <w:t>Note, this application is far better suited for dealing with the effects of damage to inanimate matter.</w:t>
      </w:r>
      <w:r w:rsidR="006F60BF" w:rsidRPr="00243812">
        <w:rPr>
          <w:rFonts w:ascii="Montserrat" w:hAnsi="Montserrat"/>
          <w:sz w:val="24"/>
        </w:rPr>
        <w:t xml:space="preserve"> </w:t>
      </w:r>
    </w:p>
    <w:p w14:paraId="4C8C4339" w14:textId="77777777" w:rsidR="004E739B" w:rsidRPr="00243812" w:rsidRDefault="004E739B" w:rsidP="00F01A18">
      <w:pPr>
        <w:pStyle w:val="NoSpacing"/>
        <w:rPr>
          <w:rFonts w:ascii="Montserrat" w:hAnsi="Montserrat"/>
          <w:sz w:val="24"/>
        </w:rPr>
      </w:pPr>
    </w:p>
    <w:p w14:paraId="3BFBB9D3" w14:textId="31AB6724" w:rsidR="004E739B" w:rsidRPr="00243812" w:rsidRDefault="00243812" w:rsidP="00F01A18">
      <w:pPr>
        <w:pStyle w:val="NoSpacing"/>
        <w:rPr>
          <w:rFonts w:ascii="Montserrat" w:hAnsi="Montserrat"/>
          <w:sz w:val="24"/>
        </w:rPr>
      </w:pPr>
      <w:r w:rsidRPr="00243812">
        <w:rPr>
          <w:rFonts w:ascii="Montserrat" w:hAnsi="Montserrat"/>
          <w:sz w:val="24"/>
        </w:rPr>
        <w:t xml:space="preserve">parallel damage </w:t>
      </w:r>
      <w:r w:rsidRPr="00243812">
        <w:rPr>
          <w:rFonts w:ascii="Montserrat" w:hAnsi="Montserrat"/>
          <w:sz w:val="24"/>
        </w:rPr>
        <w:tab/>
        <w:t>When taking damage of some classes, the damage exceeds the resilience or damage resistance of the area hit and rather than merely blowing-through, it is also spread into the areas of the target alongside of the initial hit location.</w:t>
      </w:r>
      <w:r w:rsidR="006F60BF" w:rsidRPr="00243812">
        <w:rPr>
          <w:rFonts w:ascii="Montserrat" w:hAnsi="Montserrat"/>
          <w:sz w:val="24"/>
        </w:rPr>
        <w:t xml:space="preserve"> </w:t>
      </w:r>
      <w:r w:rsidRPr="00243812">
        <w:rPr>
          <w:rFonts w:ascii="Montserrat" w:hAnsi="Montserrat"/>
          <w:sz w:val="24"/>
        </w:rPr>
        <w:t>In the case of a broken ribcage, spine, or a crushed skull, this can amount to a profound increase in the severity of the wound.</w:t>
      </w:r>
      <w:r w:rsidR="006F60BF" w:rsidRPr="00243812">
        <w:rPr>
          <w:rFonts w:ascii="Montserrat" w:hAnsi="Montserrat"/>
          <w:sz w:val="24"/>
        </w:rPr>
        <w:t xml:space="preserve"> </w:t>
      </w:r>
      <w:r w:rsidRPr="00243812">
        <w:rPr>
          <w:rFonts w:ascii="Montserrat" w:hAnsi="Montserrat"/>
          <w:sz w:val="24"/>
        </w:rPr>
        <w:t>Parallel damage is one tenth of the damage taken in the original resilience class.</w:t>
      </w:r>
      <w:r w:rsidR="006F60BF" w:rsidRPr="00243812">
        <w:rPr>
          <w:rFonts w:ascii="Montserrat" w:hAnsi="Montserrat"/>
          <w:sz w:val="24"/>
        </w:rPr>
        <w:t xml:space="preserve"> </w:t>
      </w:r>
      <w:r w:rsidRPr="00243812">
        <w:rPr>
          <w:rFonts w:ascii="Montserrat" w:hAnsi="Montserrat"/>
          <w:sz w:val="24"/>
        </w:rPr>
        <w:t>Because the possibilities are so intricate, parallel damage is arbitrated by the GM in the same manner as random hit location is, so use good judgment.</w:t>
      </w:r>
    </w:p>
    <w:p w14:paraId="43149E81" w14:textId="77777777" w:rsidR="004E739B" w:rsidRPr="00243812" w:rsidRDefault="004E739B" w:rsidP="00F01A18">
      <w:pPr>
        <w:pStyle w:val="NoSpacing"/>
        <w:rPr>
          <w:rFonts w:ascii="Montserrat" w:hAnsi="Montserrat"/>
          <w:sz w:val="24"/>
        </w:rPr>
      </w:pPr>
    </w:p>
    <w:p w14:paraId="0911A650"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blow-through </w:t>
      </w:r>
      <w:r w:rsidRPr="00243812">
        <w:rPr>
          <w:rFonts w:ascii="Montserrat" w:hAnsi="Montserrat"/>
          <w:sz w:val="24"/>
        </w:rPr>
        <w:tab/>
        <w:t>See Effect Mechanics...</w:t>
      </w:r>
    </w:p>
    <w:p w14:paraId="052610AD" w14:textId="77777777" w:rsidR="004E739B" w:rsidRPr="00243812" w:rsidRDefault="00243812" w:rsidP="00F01A18">
      <w:pPr>
        <w:pStyle w:val="NoSpacing"/>
        <w:rPr>
          <w:rFonts w:ascii="Montserrat" w:hAnsi="Montserrat"/>
          <w:sz w:val="24"/>
        </w:rPr>
      </w:pPr>
      <w:r w:rsidRPr="00243812">
        <w:rPr>
          <w:rFonts w:ascii="Montserrat" w:hAnsi="Montserrat"/>
          <w:sz w:val="24"/>
        </w:rPr>
        <w:t>Armor</w:t>
      </w:r>
    </w:p>
    <w:p w14:paraId="205A6683" w14:textId="73ACE574" w:rsidR="004E739B" w:rsidRPr="00243812" w:rsidRDefault="00243812" w:rsidP="00F01A18">
      <w:pPr>
        <w:pStyle w:val="NoSpacing"/>
        <w:rPr>
          <w:rFonts w:ascii="Montserrat" w:hAnsi="Montserrat"/>
          <w:sz w:val="24"/>
        </w:rPr>
      </w:pPr>
      <w:r w:rsidRPr="00243812">
        <w:rPr>
          <w:rFonts w:ascii="Montserrat" w:hAnsi="Montserrat"/>
          <w:sz w:val="24"/>
        </w:rPr>
        <w:t>Inevitably, once you begin to talk about arms, you soon come around to talking about armor.</w:t>
      </w:r>
      <w:r w:rsidR="006F60BF" w:rsidRPr="00243812">
        <w:rPr>
          <w:rFonts w:ascii="Montserrat" w:hAnsi="Montserrat"/>
          <w:sz w:val="24"/>
        </w:rPr>
        <w:t xml:space="preserve"> </w:t>
      </w:r>
      <w:r w:rsidRPr="00243812">
        <w:rPr>
          <w:rFonts w:ascii="Montserrat" w:hAnsi="Montserrat"/>
          <w:sz w:val="24"/>
        </w:rPr>
        <w:t>Ironically, there is nothing special about armor, rather it is just a matter of finding something tougher than oneself and putting it between one and the source of potential damage.</w:t>
      </w:r>
      <w:r w:rsidR="006F60BF" w:rsidRPr="00243812">
        <w:rPr>
          <w:rFonts w:ascii="Montserrat" w:hAnsi="Montserrat"/>
          <w:sz w:val="24"/>
        </w:rPr>
        <w:t xml:space="preserve"> </w:t>
      </w:r>
      <w:r w:rsidRPr="00243812">
        <w:rPr>
          <w:rFonts w:ascii="Montserrat" w:hAnsi="Montserrat"/>
          <w:sz w:val="24"/>
        </w:rPr>
        <w:t>So armor is really the application of the natural durabilities of materials for one’s own benefit.</w:t>
      </w:r>
      <w:r w:rsidR="006F60BF" w:rsidRPr="00243812">
        <w:rPr>
          <w:rFonts w:ascii="Montserrat" w:hAnsi="Montserrat"/>
          <w:sz w:val="24"/>
        </w:rPr>
        <w:t xml:space="preserve"> </w:t>
      </w:r>
      <w:r w:rsidRPr="00243812">
        <w:rPr>
          <w:rFonts w:ascii="Montserrat" w:hAnsi="Montserrat"/>
          <w:sz w:val="24"/>
        </w:rPr>
        <w:t>Given that, then it is natural to assume that all material has a certain armor value, which can be used to unite the damage system into one related whole.</w:t>
      </w:r>
      <w:r w:rsidR="006F60BF" w:rsidRPr="00243812">
        <w:rPr>
          <w:rFonts w:ascii="Montserrat" w:hAnsi="Montserrat"/>
          <w:sz w:val="24"/>
        </w:rPr>
        <w:t xml:space="preserve"> </w:t>
      </w:r>
      <w:r w:rsidRPr="00243812">
        <w:rPr>
          <w:rFonts w:ascii="Montserrat" w:hAnsi="Montserrat"/>
          <w:sz w:val="24"/>
        </w:rPr>
        <w:t>In general, armor value is only attributed to solids, though the same attributes could be applied to the liquid and gaseous materials.</w:t>
      </w:r>
      <w:r w:rsidR="006F60BF" w:rsidRPr="00243812">
        <w:rPr>
          <w:rFonts w:ascii="Montserrat" w:hAnsi="Montserrat"/>
          <w:sz w:val="24"/>
        </w:rPr>
        <w:t xml:space="preserve"> </w:t>
      </w:r>
      <w:r w:rsidRPr="00243812">
        <w:rPr>
          <w:rFonts w:ascii="Montserrat" w:hAnsi="Montserrat"/>
          <w:sz w:val="24"/>
        </w:rPr>
        <w:t>Also, certain conditions, such as extremely high speed impacts against the surface of a fluid body, can produce very solid seeming effects.</w:t>
      </w:r>
      <w:r w:rsidR="006F60BF" w:rsidRPr="00243812">
        <w:rPr>
          <w:rFonts w:ascii="Montserrat" w:hAnsi="Montserrat"/>
          <w:sz w:val="24"/>
        </w:rPr>
        <w:t xml:space="preserve"> </w:t>
      </w:r>
      <w:r w:rsidRPr="00243812">
        <w:rPr>
          <w:rFonts w:ascii="Montserrat" w:hAnsi="Montserrat"/>
          <w:sz w:val="24"/>
        </w:rPr>
        <w:t>The reaction of different materials to different damage classes largely depends on the type of structure the material has, which can be inferred from the values of the armor class.</w:t>
      </w:r>
      <w:r w:rsidR="006F60BF" w:rsidRPr="00243812">
        <w:rPr>
          <w:rFonts w:ascii="Montserrat" w:hAnsi="Montserrat"/>
          <w:sz w:val="24"/>
        </w:rPr>
        <w:t xml:space="preserve"> </w:t>
      </w:r>
      <w:r w:rsidRPr="00243812">
        <w:rPr>
          <w:rFonts w:ascii="Montserrat" w:hAnsi="Montserrat"/>
          <w:sz w:val="24"/>
        </w:rPr>
        <w:t>Weapon damage classes</w:t>
      </w:r>
      <w:r w:rsidR="006F60BF" w:rsidRPr="00243812">
        <w:rPr>
          <w:rFonts w:ascii="Montserrat" w:hAnsi="Montserrat"/>
          <w:sz w:val="24"/>
        </w:rPr>
        <w:t xml:space="preserve"> </w:t>
      </w:r>
      <w:r w:rsidRPr="00243812">
        <w:rPr>
          <w:rFonts w:ascii="Montserrat" w:hAnsi="Montserrat"/>
          <w:sz w:val="24"/>
        </w:rPr>
        <w:t>can be used to define the mode the damage is in, but the actual damage result should be dealt with strictly as per the aspects of the armor class.</w:t>
      </w:r>
      <w:r w:rsidR="006F60BF" w:rsidRPr="00243812">
        <w:rPr>
          <w:rFonts w:ascii="Montserrat" w:hAnsi="Montserrat"/>
          <w:sz w:val="24"/>
        </w:rPr>
        <w:t xml:space="preserve"> </w:t>
      </w:r>
      <w:r w:rsidRPr="00243812">
        <w:rPr>
          <w:rFonts w:ascii="Montserrat" w:hAnsi="Montserrat"/>
          <w:sz w:val="24"/>
        </w:rPr>
        <w:t>To bother with damage breakdown charts for every material likely to take damage in a simulation would be obnoxiously redundant.</w:t>
      </w:r>
    </w:p>
    <w:p w14:paraId="471B62C4" w14:textId="77777777" w:rsidR="004E739B" w:rsidRPr="00243812" w:rsidRDefault="004E739B" w:rsidP="00F01A18">
      <w:pPr>
        <w:pStyle w:val="NoSpacing"/>
        <w:rPr>
          <w:rFonts w:ascii="Montserrat" w:hAnsi="Montserrat"/>
          <w:sz w:val="24"/>
        </w:rPr>
      </w:pPr>
    </w:p>
    <w:p w14:paraId="00A8D55E" w14:textId="77777777" w:rsidR="004E739B" w:rsidRPr="00243812" w:rsidRDefault="00243812" w:rsidP="00F01A18">
      <w:pPr>
        <w:pStyle w:val="NoSpacing"/>
        <w:rPr>
          <w:rFonts w:ascii="Montserrat" w:hAnsi="Montserrat"/>
          <w:sz w:val="24"/>
        </w:rPr>
      </w:pPr>
      <w:r w:rsidRPr="00243812">
        <w:rPr>
          <w:rFonts w:ascii="Montserrat" w:hAnsi="Montserrat"/>
          <w:sz w:val="24"/>
        </w:rPr>
        <w:t>Armor Values</w:t>
      </w:r>
    </w:p>
    <w:p w14:paraId="680E3AA8" w14:textId="07ED10A3" w:rsidR="004E739B" w:rsidRPr="00243812" w:rsidRDefault="00243812" w:rsidP="00F01A18">
      <w:pPr>
        <w:pStyle w:val="NoSpacing"/>
        <w:rPr>
          <w:rFonts w:ascii="Montserrat" w:hAnsi="Montserrat"/>
          <w:sz w:val="24"/>
        </w:rPr>
      </w:pPr>
      <w:r w:rsidRPr="00243812">
        <w:rPr>
          <w:rFonts w:ascii="Montserrat" w:hAnsi="Montserrat"/>
          <w:sz w:val="24"/>
        </w:rPr>
        <w:t>Because, as mentioned before, different materials have different reactions to different types of damage, armor values are a bit more complicated than damage classes.</w:t>
      </w:r>
      <w:r w:rsidR="006F60BF" w:rsidRPr="00243812">
        <w:rPr>
          <w:rFonts w:ascii="Montserrat" w:hAnsi="Montserrat"/>
          <w:sz w:val="24"/>
        </w:rPr>
        <w:t xml:space="preserve"> </w:t>
      </w:r>
      <w:r w:rsidRPr="00243812">
        <w:rPr>
          <w:rFonts w:ascii="Montserrat" w:hAnsi="Montserrat"/>
          <w:sz w:val="24"/>
        </w:rPr>
        <w:t>Armor values actually cover the various different elements and qualities of the structure of material.</w:t>
      </w:r>
      <w:r w:rsidR="006F60BF" w:rsidRPr="00243812">
        <w:rPr>
          <w:rFonts w:ascii="Montserrat" w:hAnsi="Montserrat"/>
          <w:sz w:val="24"/>
        </w:rPr>
        <w:t xml:space="preserve"> </w:t>
      </w:r>
      <w:r w:rsidRPr="00243812">
        <w:rPr>
          <w:rFonts w:ascii="Montserrat" w:hAnsi="Montserrat"/>
          <w:sz w:val="24"/>
        </w:rPr>
        <w:t>Due to the nature of simulation of existence, the fact that solidity is merely a product of interpretation can quite easily be seen,</w:t>
      </w:r>
      <w:r w:rsidR="006F60BF" w:rsidRPr="00243812">
        <w:rPr>
          <w:rFonts w:ascii="Montserrat" w:hAnsi="Montserrat"/>
          <w:sz w:val="24"/>
        </w:rPr>
        <w:t xml:space="preserve"> </w:t>
      </w:r>
      <w:r w:rsidRPr="00243812">
        <w:rPr>
          <w:rFonts w:ascii="Montserrat" w:hAnsi="Montserrat"/>
          <w:sz w:val="24"/>
        </w:rPr>
        <w:t>Solidity is the product of limitations and barriers.</w:t>
      </w:r>
      <w:r w:rsidR="006F60BF" w:rsidRPr="00243812">
        <w:rPr>
          <w:rFonts w:ascii="Montserrat" w:hAnsi="Montserrat"/>
          <w:sz w:val="24"/>
        </w:rPr>
        <w:t xml:space="preserve"> </w:t>
      </w:r>
      <w:r w:rsidRPr="00243812">
        <w:rPr>
          <w:rFonts w:ascii="Montserrat" w:hAnsi="Montserrat"/>
          <w:sz w:val="24"/>
        </w:rPr>
        <w:t>If a given material can be penetrated by virtually anything, then its material influence is so negligible as to be immaterial.</w:t>
      </w:r>
      <w:r w:rsidR="006F60BF" w:rsidRPr="00243812">
        <w:rPr>
          <w:rFonts w:ascii="Montserrat" w:hAnsi="Montserrat"/>
          <w:sz w:val="24"/>
        </w:rPr>
        <w:t xml:space="preserve"> </w:t>
      </w:r>
      <w:r w:rsidRPr="00243812">
        <w:rPr>
          <w:rFonts w:ascii="Montserrat" w:hAnsi="Montserrat"/>
          <w:sz w:val="24"/>
        </w:rPr>
        <w:t>If, however, very little can easily penetrate a given material, then it seems quite solid indeed!</w:t>
      </w:r>
      <w:r w:rsidR="006F60BF" w:rsidRPr="00243812">
        <w:rPr>
          <w:rFonts w:ascii="Montserrat" w:hAnsi="Montserrat"/>
          <w:sz w:val="24"/>
        </w:rPr>
        <w:t xml:space="preserve"> </w:t>
      </w:r>
      <w:r w:rsidRPr="00243812">
        <w:rPr>
          <w:rFonts w:ascii="Montserrat" w:hAnsi="Montserrat"/>
          <w:sz w:val="24"/>
        </w:rPr>
        <w:t>The different aspects affecting the ratings of armor, as per material, are as follows:</w:t>
      </w:r>
    </w:p>
    <w:p w14:paraId="04ED3220" w14:textId="77777777" w:rsidR="004E739B" w:rsidRPr="00243812" w:rsidRDefault="004E739B" w:rsidP="00F01A18">
      <w:pPr>
        <w:pStyle w:val="NoSpacing"/>
        <w:rPr>
          <w:rFonts w:ascii="Montserrat" w:hAnsi="Montserrat"/>
          <w:sz w:val="24"/>
        </w:rPr>
      </w:pPr>
    </w:p>
    <w:p w14:paraId="1AA8B491" w14:textId="4CAAED0D" w:rsidR="004E739B" w:rsidRPr="00243812" w:rsidRDefault="00243812" w:rsidP="00F01A18">
      <w:pPr>
        <w:pStyle w:val="NoSpacing"/>
        <w:rPr>
          <w:rFonts w:ascii="Montserrat" w:hAnsi="Montserrat"/>
          <w:sz w:val="24"/>
        </w:rPr>
      </w:pPr>
      <w:r w:rsidRPr="00243812">
        <w:rPr>
          <w:rFonts w:ascii="Montserrat" w:hAnsi="Montserrat"/>
          <w:sz w:val="24"/>
        </w:rPr>
        <w:t xml:space="preserve">Mhos (AV1) - </w:t>
      </w:r>
      <w:r w:rsidRPr="00243812">
        <w:rPr>
          <w:rFonts w:ascii="Montserrat" w:hAnsi="Montserrat"/>
          <w:sz w:val="24"/>
        </w:rPr>
        <w:tab/>
        <w:t>This is the modifier for determining the amount of damage that can be taken by any material, as specific to its mass.</w:t>
      </w:r>
      <w:r w:rsidR="006F60BF" w:rsidRPr="00243812">
        <w:rPr>
          <w:rFonts w:ascii="Montserrat" w:hAnsi="Montserrat"/>
          <w:sz w:val="24"/>
        </w:rPr>
        <w:t xml:space="preserve"> </w:t>
      </w:r>
      <w:r w:rsidRPr="00243812">
        <w:rPr>
          <w:rFonts w:ascii="Montserrat" w:hAnsi="Montserrat"/>
          <w:sz w:val="24"/>
        </w:rPr>
        <w:t>Based on the Mhos scale of hardness, and representing the general structural integrity of the material.</w:t>
      </w:r>
      <w:r w:rsidR="006F60BF" w:rsidRPr="00243812">
        <w:rPr>
          <w:rFonts w:ascii="Montserrat" w:hAnsi="Montserrat"/>
          <w:sz w:val="24"/>
        </w:rPr>
        <w:t xml:space="preserve"> </w:t>
      </w:r>
      <w:r w:rsidRPr="00243812">
        <w:rPr>
          <w:rFonts w:ascii="Montserrat" w:hAnsi="Montserrat"/>
          <w:sz w:val="24"/>
        </w:rPr>
        <w:t>This value is attributed to substances and objects as needed, at which time it is multiplied by the mass to give the actual damage resistance.</w:t>
      </w:r>
      <w:r w:rsidR="006F60BF" w:rsidRPr="00243812">
        <w:rPr>
          <w:rFonts w:ascii="Montserrat" w:hAnsi="Montserrat"/>
          <w:sz w:val="24"/>
        </w:rPr>
        <w:t xml:space="preserve"> </w:t>
      </w:r>
    </w:p>
    <w:p w14:paraId="5523E854" w14:textId="77777777" w:rsidR="004E739B" w:rsidRPr="00243812" w:rsidRDefault="004E739B" w:rsidP="00F01A18">
      <w:pPr>
        <w:pStyle w:val="NoSpacing"/>
        <w:rPr>
          <w:rFonts w:ascii="Montserrat" w:hAnsi="Montserrat"/>
          <w:sz w:val="24"/>
        </w:rPr>
      </w:pPr>
    </w:p>
    <w:p w14:paraId="5D94CD8F" w14:textId="63F8B1B7" w:rsidR="004E739B" w:rsidRPr="00243812" w:rsidRDefault="00243812" w:rsidP="00F01A18">
      <w:pPr>
        <w:pStyle w:val="NoSpacing"/>
        <w:rPr>
          <w:rFonts w:ascii="Montserrat" w:hAnsi="Montserrat"/>
          <w:sz w:val="24"/>
        </w:rPr>
      </w:pPr>
      <w:r w:rsidRPr="00243812">
        <w:rPr>
          <w:rFonts w:ascii="Montserrat" w:hAnsi="Montserrat"/>
          <w:sz w:val="24"/>
        </w:rPr>
        <w:t xml:space="preserve">Give (AV2) - </w:t>
      </w:r>
      <w:r w:rsidRPr="00243812">
        <w:rPr>
          <w:rFonts w:ascii="Montserrat" w:hAnsi="Montserrat"/>
          <w:sz w:val="24"/>
        </w:rPr>
        <w:tab/>
        <w:t>This represents the capacity of a material to absorb kinetic forces of impact, technically extending the time of impact, thereby reducing the intensity of the blow and the potential damage with it.</w:t>
      </w:r>
      <w:r w:rsidR="006F60BF" w:rsidRPr="00243812">
        <w:rPr>
          <w:rFonts w:ascii="Montserrat" w:hAnsi="Montserrat"/>
          <w:sz w:val="24"/>
        </w:rPr>
        <w:t xml:space="preserve"> </w:t>
      </w:r>
      <w:r w:rsidRPr="00243812">
        <w:rPr>
          <w:rFonts w:ascii="Montserrat" w:hAnsi="Montserrat"/>
          <w:sz w:val="24"/>
        </w:rPr>
        <w:t>Used as a modifier, it will divide the force (i.e. the damage) of an impact.</w:t>
      </w:r>
      <w:r w:rsidR="006F60BF" w:rsidRPr="00243812">
        <w:rPr>
          <w:rFonts w:ascii="Montserrat" w:hAnsi="Montserrat"/>
          <w:sz w:val="24"/>
        </w:rPr>
        <w:t xml:space="preserve"> </w:t>
      </w:r>
      <w:r w:rsidRPr="00243812">
        <w:rPr>
          <w:rFonts w:ascii="Montserrat" w:hAnsi="Montserrat"/>
          <w:sz w:val="24"/>
        </w:rPr>
        <w:t>The object with the most give will of course also absorb the most momentum from the incident.</w:t>
      </w:r>
    </w:p>
    <w:p w14:paraId="309EC822" w14:textId="77777777" w:rsidR="004E739B" w:rsidRPr="00243812" w:rsidRDefault="004E739B" w:rsidP="00F01A18">
      <w:pPr>
        <w:pStyle w:val="NoSpacing"/>
        <w:rPr>
          <w:rFonts w:ascii="Montserrat" w:hAnsi="Montserrat"/>
          <w:sz w:val="24"/>
        </w:rPr>
      </w:pPr>
    </w:p>
    <w:p w14:paraId="56708A61" w14:textId="70312B72" w:rsidR="004E739B" w:rsidRPr="00243812" w:rsidRDefault="00243812" w:rsidP="00F01A18">
      <w:pPr>
        <w:pStyle w:val="NoSpacing"/>
        <w:rPr>
          <w:rFonts w:ascii="Montserrat" w:hAnsi="Montserrat"/>
          <w:sz w:val="24"/>
        </w:rPr>
      </w:pPr>
      <w:r w:rsidRPr="00243812">
        <w:rPr>
          <w:rFonts w:ascii="Montserrat" w:hAnsi="Montserrat"/>
          <w:sz w:val="24"/>
        </w:rPr>
        <w:t>These two components combine to provide the standard Armor Values for all materials.</w:t>
      </w:r>
      <w:r w:rsidR="006F60BF" w:rsidRPr="00243812">
        <w:rPr>
          <w:rFonts w:ascii="Montserrat" w:hAnsi="Montserrat"/>
          <w:sz w:val="24"/>
        </w:rPr>
        <w:t xml:space="preserve"> </w:t>
      </w:r>
      <w:r w:rsidRPr="00243812">
        <w:rPr>
          <w:rFonts w:ascii="Montserrat" w:hAnsi="Montserrat"/>
          <w:sz w:val="24"/>
        </w:rPr>
        <w:t>However, A dedicated form of armor will also involve a certain degree of additional information.</w:t>
      </w:r>
      <w:r w:rsidR="006F60BF" w:rsidRPr="00243812">
        <w:rPr>
          <w:rFonts w:ascii="Montserrat" w:hAnsi="Montserrat"/>
          <w:sz w:val="24"/>
        </w:rPr>
        <w:t xml:space="preserve"> </w:t>
      </w:r>
      <w:r w:rsidRPr="00243812">
        <w:rPr>
          <w:rFonts w:ascii="Montserrat" w:hAnsi="Montserrat"/>
          <w:sz w:val="24"/>
        </w:rPr>
        <w:t>In fact, A character will probably wish to keep an Armor Construct detailing the qualities and limits of the armor.</w:t>
      </w:r>
    </w:p>
    <w:p w14:paraId="367996C3" w14:textId="77777777" w:rsidR="004E739B" w:rsidRPr="00243812" w:rsidRDefault="004E739B" w:rsidP="00F01A18">
      <w:pPr>
        <w:pStyle w:val="NoSpacing"/>
        <w:rPr>
          <w:rFonts w:ascii="Montserrat" w:hAnsi="Montserrat"/>
          <w:sz w:val="24"/>
        </w:rPr>
      </w:pPr>
    </w:p>
    <w:p w14:paraId="7199836A" w14:textId="44B9C434" w:rsidR="004E739B" w:rsidRPr="00243812" w:rsidRDefault="00243812" w:rsidP="00F01A18">
      <w:pPr>
        <w:pStyle w:val="NoSpacing"/>
        <w:rPr>
          <w:rFonts w:ascii="Montserrat" w:hAnsi="Montserrat"/>
          <w:sz w:val="24"/>
        </w:rPr>
      </w:pPr>
      <w:r w:rsidRPr="00243812">
        <w:rPr>
          <w:rFonts w:ascii="Montserrat" w:hAnsi="Montserrat"/>
          <w:sz w:val="24"/>
        </w:rPr>
        <w:t xml:space="preserve">bounce / knockback (momentum transference) </w:t>
      </w:r>
      <w:r w:rsidRPr="00243812">
        <w:rPr>
          <w:rFonts w:ascii="Montserrat" w:hAnsi="Montserrat"/>
          <w:sz w:val="24"/>
        </w:rPr>
        <w:tab/>
        <w:t>If a target’s AV ratings are high enough, attack damage is converted to kinetic energy or momentum.</w:t>
      </w:r>
      <w:r w:rsidR="006F60BF" w:rsidRPr="00243812">
        <w:rPr>
          <w:rFonts w:ascii="Montserrat" w:hAnsi="Montserrat"/>
          <w:sz w:val="24"/>
        </w:rPr>
        <w:t xml:space="preserve"> </w:t>
      </w:r>
      <w:r w:rsidRPr="00243812">
        <w:rPr>
          <w:rFonts w:ascii="Montserrat" w:hAnsi="Montserrat"/>
          <w:sz w:val="24"/>
        </w:rPr>
        <w:t>If the target is braced or cannot (or need not) otherwise move back with the blow, the projectile or weapon will bounce back with the same force (and therefore damage) according to the angle of impact to seek a new target.</w:t>
      </w:r>
      <w:r w:rsidR="006F60BF" w:rsidRPr="00243812">
        <w:rPr>
          <w:rFonts w:ascii="Montserrat" w:hAnsi="Montserrat"/>
          <w:sz w:val="24"/>
        </w:rPr>
        <w:t xml:space="preserve"> </w:t>
      </w:r>
      <w:r w:rsidRPr="00243812">
        <w:rPr>
          <w:rFonts w:ascii="Montserrat" w:hAnsi="Montserrat"/>
          <w:sz w:val="24"/>
        </w:rPr>
        <w:t>If the target is not braced, it is knocked back one meter per second, per point of damage divided by mass. For multiple targets (or pieces of a shattered target) each piece takes the same knock back individually based on their individual masses.</w:t>
      </w:r>
      <w:r w:rsidR="006F60BF" w:rsidRPr="00243812">
        <w:rPr>
          <w:rFonts w:ascii="Montserrat" w:hAnsi="Montserrat"/>
          <w:sz w:val="24"/>
        </w:rPr>
        <w:t xml:space="preserve"> </w:t>
      </w:r>
      <w:r w:rsidRPr="00243812">
        <w:rPr>
          <w:rFonts w:ascii="Montserrat" w:hAnsi="Montserrat"/>
          <w:sz w:val="24"/>
        </w:rPr>
        <w:t>(Flight paths of such objects will act upon the original target’s center of mass.)</w:t>
      </w:r>
      <w:r w:rsidR="006F60BF" w:rsidRPr="00243812">
        <w:rPr>
          <w:rFonts w:ascii="Montserrat" w:hAnsi="Montserrat"/>
          <w:sz w:val="24"/>
        </w:rPr>
        <w:t xml:space="preserve"> </w:t>
      </w:r>
    </w:p>
    <w:p w14:paraId="29536BC6" w14:textId="77777777" w:rsidR="004E739B" w:rsidRPr="00243812" w:rsidRDefault="004E739B" w:rsidP="00F01A18">
      <w:pPr>
        <w:pStyle w:val="NoSpacing"/>
        <w:rPr>
          <w:rFonts w:ascii="Montserrat" w:hAnsi="Montserrat"/>
          <w:sz w:val="24"/>
        </w:rPr>
      </w:pPr>
    </w:p>
    <w:p w14:paraId="005A64EC" w14:textId="59DFCBFC" w:rsidR="004E739B" w:rsidRPr="00243812" w:rsidRDefault="00243812" w:rsidP="00F01A18">
      <w:pPr>
        <w:pStyle w:val="NoSpacing"/>
        <w:rPr>
          <w:rFonts w:ascii="Montserrat" w:hAnsi="Montserrat"/>
          <w:sz w:val="24"/>
        </w:rPr>
      </w:pPr>
      <w:r w:rsidRPr="00243812">
        <w:rPr>
          <w:rFonts w:ascii="Montserrat" w:hAnsi="Montserrat"/>
          <w:sz w:val="24"/>
        </w:rPr>
        <w:tab/>
        <w:t>each individually:</w:t>
      </w:r>
      <w:r w:rsidR="006F60BF" w:rsidRPr="00243812">
        <w:rPr>
          <w:rFonts w:ascii="Montserrat" w:hAnsi="Montserrat"/>
          <w:sz w:val="24"/>
        </w:rPr>
        <w:t xml:space="preserve"> </w:t>
      </w:r>
      <w:r w:rsidRPr="00243812">
        <w:rPr>
          <w:rFonts w:ascii="Montserrat" w:hAnsi="Montserrat"/>
          <w:sz w:val="24"/>
        </w:rPr>
        <w:t>(force / bodies interacting) / kg = m/s</w:t>
      </w:r>
    </w:p>
    <w:p w14:paraId="26DE6AFB" w14:textId="77777777" w:rsidR="004E739B" w:rsidRPr="00243812" w:rsidRDefault="004E739B" w:rsidP="00F01A18">
      <w:pPr>
        <w:pStyle w:val="NoSpacing"/>
        <w:rPr>
          <w:rFonts w:ascii="Montserrat" w:hAnsi="Montserrat"/>
          <w:sz w:val="24"/>
        </w:rPr>
      </w:pPr>
    </w:p>
    <w:p w14:paraId="3DBAF055"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If the target hits something before completing its knockback movement, both objects take a point per meter per second yet to go (rather than figuring damage as per inertial impact, above.)</w:t>
      </w:r>
    </w:p>
    <w:p w14:paraId="47A2CA3D" w14:textId="77777777" w:rsidR="004E739B" w:rsidRPr="00243812" w:rsidRDefault="00243812" w:rsidP="00F01A18">
      <w:pPr>
        <w:pStyle w:val="NoSpacing"/>
        <w:rPr>
          <w:rFonts w:ascii="Montserrat" w:hAnsi="Montserrat"/>
          <w:sz w:val="24"/>
        </w:rPr>
      </w:pPr>
      <w:r w:rsidRPr="00243812">
        <w:rPr>
          <w:rFonts w:ascii="Montserrat" w:hAnsi="Montserrat"/>
          <w:sz w:val="24"/>
        </w:rPr>
        <w:t>Health mechanics</w:t>
      </w:r>
    </w:p>
    <w:p w14:paraId="4B356C70" w14:textId="77777777" w:rsidR="004E739B" w:rsidRPr="00243812" w:rsidRDefault="004E739B" w:rsidP="00F01A18">
      <w:pPr>
        <w:pStyle w:val="NoSpacing"/>
        <w:rPr>
          <w:rFonts w:ascii="Montserrat" w:hAnsi="Montserrat"/>
          <w:sz w:val="24"/>
        </w:rPr>
      </w:pPr>
    </w:p>
    <w:p w14:paraId="5B8DDC34" w14:textId="3E4554EE" w:rsidR="004E739B" w:rsidRPr="00243812" w:rsidRDefault="00243812" w:rsidP="00F01A18">
      <w:pPr>
        <w:pStyle w:val="NoSpacing"/>
        <w:rPr>
          <w:rFonts w:ascii="Montserrat" w:hAnsi="Montserrat"/>
          <w:sz w:val="24"/>
        </w:rPr>
      </w:pPr>
      <w:r w:rsidRPr="00243812">
        <w:rPr>
          <w:rFonts w:ascii="Montserrat" w:hAnsi="Montserrat"/>
          <w:sz w:val="24"/>
        </w:rPr>
        <w:t>vitality:</w:t>
      </w:r>
      <w:r w:rsidR="006F60BF" w:rsidRPr="00243812">
        <w:rPr>
          <w:rFonts w:ascii="Montserrat" w:hAnsi="Montserrat"/>
          <w:sz w:val="24"/>
        </w:rPr>
        <w:t xml:space="preserve"> </w:t>
      </w:r>
      <w:r w:rsidRPr="00243812">
        <w:rPr>
          <w:rFonts w:ascii="Montserrat" w:hAnsi="Montserrat"/>
          <w:sz w:val="24"/>
        </w:rPr>
        <w:t>normal ratings and development</w:t>
      </w:r>
    </w:p>
    <w:p w14:paraId="6C4596B9" w14:textId="3AF00354" w:rsidR="004E739B" w:rsidRPr="00243812" w:rsidRDefault="00243812" w:rsidP="00F01A18">
      <w:pPr>
        <w:pStyle w:val="NoSpacing"/>
        <w:rPr>
          <w:rFonts w:ascii="Montserrat" w:hAnsi="Montserrat"/>
          <w:sz w:val="24"/>
        </w:rPr>
      </w:pPr>
      <w:r w:rsidRPr="00243812">
        <w:rPr>
          <w:rFonts w:ascii="Montserrat" w:hAnsi="Montserrat"/>
          <w:sz w:val="24"/>
        </w:rPr>
        <w:t>A state of perfect health is often best recognised only when it has been lost, however, there are indeed times when the mind, body, spirit, and soul of a person are all in perfect working order.</w:t>
      </w:r>
      <w:r w:rsidR="006F60BF" w:rsidRPr="00243812">
        <w:rPr>
          <w:rFonts w:ascii="Montserrat" w:hAnsi="Montserrat"/>
          <w:sz w:val="24"/>
        </w:rPr>
        <w:t xml:space="preserve"> </w:t>
      </w:r>
      <w:r w:rsidRPr="00243812">
        <w:rPr>
          <w:rFonts w:ascii="Montserrat" w:hAnsi="Montserrat"/>
          <w:sz w:val="24"/>
        </w:rPr>
        <w:t>The minimum indicator of health is just being alive.</w:t>
      </w:r>
      <w:r w:rsidR="006F60BF" w:rsidRPr="00243812">
        <w:rPr>
          <w:rFonts w:ascii="Montserrat" w:hAnsi="Montserrat"/>
          <w:sz w:val="24"/>
        </w:rPr>
        <w:t xml:space="preserve"> </w:t>
      </w:r>
      <w:r w:rsidRPr="00243812">
        <w:rPr>
          <w:rFonts w:ascii="Montserrat" w:hAnsi="Montserrat"/>
          <w:sz w:val="24"/>
        </w:rPr>
        <w:t>Beyond that, health is really an abstract quality.</w:t>
      </w:r>
      <w:r w:rsidR="006F60BF" w:rsidRPr="00243812">
        <w:rPr>
          <w:rFonts w:ascii="Montserrat" w:hAnsi="Montserrat"/>
          <w:sz w:val="24"/>
        </w:rPr>
        <w:t xml:space="preserve"> </w:t>
      </w:r>
      <w:r w:rsidRPr="00243812">
        <w:rPr>
          <w:rFonts w:ascii="Montserrat" w:hAnsi="Montserrat"/>
          <w:sz w:val="24"/>
        </w:rPr>
        <w:t>In terms of attributes, when you are functioning at the level of your current attributes, then you can be said to be healthy.</w:t>
      </w:r>
      <w:r w:rsidR="006F60BF" w:rsidRPr="00243812">
        <w:rPr>
          <w:rFonts w:ascii="Montserrat" w:hAnsi="Montserrat"/>
          <w:sz w:val="24"/>
        </w:rPr>
        <w:t xml:space="preserve"> </w:t>
      </w:r>
      <w:r w:rsidRPr="00243812">
        <w:rPr>
          <w:rFonts w:ascii="Montserrat" w:hAnsi="Montserrat"/>
          <w:sz w:val="24"/>
        </w:rPr>
        <w:t>In terms of resiliance, when you are at full resiliance you can also be said to be in good health.</w:t>
      </w:r>
      <w:r w:rsidR="006F60BF" w:rsidRPr="00243812">
        <w:rPr>
          <w:rFonts w:ascii="Montserrat" w:hAnsi="Montserrat"/>
          <w:sz w:val="24"/>
        </w:rPr>
        <w:t xml:space="preserve"> </w:t>
      </w:r>
      <w:r w:rsidRPr="00243812">
        <w:rPr>
          <w:rFonts w:ascii="Montserrat" w:hAnsi="Montserrat"/>
          <w:sz w:val="24"/>
        </w:rPr>
        <w:t>For some, they may choose to begin the game in a state of poor health in order to justify having attributes lower that they wanted for their character but which they could not afford to invest in.</w:t>
      </w:r>
      <w:r w:rsidR="006F60BF" w:rsidRPr="00243812">
        <w:rPr>
          <w:rFonts w:ascii="Montserrat" w:hAnsi="Montserrat"/>
          <w:sz w:val="24"/>
        </w:rPr>
        <w:t xml:space="preserve"> </w:t>
      </w:r>
      <w:r w:rsidRPr="00243812">
        <w:rPr>
          <w:rFonts w:ascii="Montserrat" w:hAnsi="Montserrat"/>
          <w:sz w:val="24"/>
        </w:rPr>
        <w:t>Hence, when they reach a point in the game where they can afford to upgrade their attribute ratings, they have the immediate rationale that they are merely regaining their full inherent potential.</w:t>
      </w:r>
      <w:r w:rsidR="006F60BF" w:rsidRPr="00243812">
        <w:rPr>
          <w:rFonts w:ascii="Montserrat" w:hAnsi="Montserrat"/>
          <w:sz w:val="24"/>
        </w:rPr>
        <w:t xml:space="preserve"> </w:t>
      </w:r>
      <w:r w:rsidRPr="00243812">
        <w:rPr>
          <w:rFonts w:ascii="Montserrat" w:hAnsi="Montserrat"/>
          <w:sz w:val="24"/>
        </w:rPr>
        <w:t>Otherwise, some justification would be required for the improvement of the attributes of an otherwise normal and healthy individual.</w:t>
      </w:r>
      <w:r w:rsidR="006F60BF" w:rsidRPr="00243812">
        <w:rPr>
          <w:rFonts w:ascii="Montserrat" w:hAnsi="Montserrat"/>
          <w:sz w:val="24"/>
        </w:rPr>
        <w:t xml:space="preserve"> </w:t>
      </w:r>
      <w:r w:rsidRPr="00243812">
        <w:rPr>
          <w:rFonts w:ascii="Montserrat" w:hAnsi="Montserrat"/>
          <w:sz w:val="24"/>
        </w:rPr>
        <w:t>That is the drawback of good health.</w:t>
      </w:r>
      <w:r w:rsidR="006F60BF" w:rsidRPr="00243812">
        <w:rPr>
          <w:rFonts w:ascii="Montserrat" w:hAnsi="Montserrat"/>
          <w:sz w:val="24"/>
        </w:rPr>
        <w:t xml:space="preserve"> </w:t>
      </w:r>
      <w:r w:rsidRPr="00243812">
        <w:rPr>
          <w:rFonts w:ascii="Montserrat" w:hAnsi="Montserrat"/>
          <w:sz w:val="24"/>
        </w:rPr>
        <w:t>If everything works fine already, then there is little impetus for the body to improve itself without due cause.</w:t>
      </w:r>
      <w:r w:rsidR="006F60BF" w:rsidRPr="00243812">
        <w:rPr>
          <w:rFonts w:ascii="Montserrat" w:hAnsi="Montserrat"/>
          <w:sz w:val="24"/>
        </w:rPr>
        <w:t xml:space="preserve"> </w:t>
      </w:r>
      <w:r w:rsidRPr="00243812">
        <w:rPr>
          <w:rFonts w:ascii="Montserrat" w:hAnsi="Montserrat"/>
          <w:sz w:val="24"/>
        </w:rPr>
        <w:t>For a healthy character to increase his current attribute ratings, they must take an appropriate amount of time and energy to train their attributes.</w:t>
      </w:r>
      <w:r w:rsidR="006F60BF" w:rsidRPr="00243812">
        <w:rPr>
          <w:rFonts w:ascii="Montserrat" w:hAnsi="Montserrat"/>
          <w:sz w:val="24"/>
        </w:rPr>
        <w:t xml:space="preserve"> </w:t>
      </w:r>
      <w:r w:rsidRPr="00243812">
        <w:rPr>
          <w:rFonts w:ascii="Montserrat" w:hAnsi="Montserrat"/>
          <w:sz w:val="24"/>
        </w:rPr>
        <w:t>In general, attribute gains of a tenth of the Order of Magnitude of applied experience of a skill or ability which places serious demands on the attribute or attributes in question.</w:t>
      </w:r>
      <w:r w:rsidR="006F60BF" w:rsidRPr="00243812">
        <w:rPr>
          <w:rFonts w:ascii="Montserrat" w:hAnsi="Montserrat"/>
          <w:sz w:val="24"/>
        </w:rPr>
        <w:t xml:space="preserve"> </w:t>
      </w:r>
      <w:r w:rsidRPr="00243812">
        <w:rPr>
          <w:rFonts w:ascii="Montserrat" w:hAnsi="Montserrat"/>
          <w:sz w:val="24"/>
        </w:rPr>
        <w:t xml:space="preserve">That is, a mastered ability </w:t>
      </w:r>
      <w:r w:rsidRPr="00243812">
        <w:rPr>
          <w:rFonts w:ascii="Montserrat" w:hAnsi="Montserrat"/>
          <w:sz w:val="24"/>
        </w:rPr>
        <w:noBreakHyphen/>
        <w:t xml:space="preserve"> being of the third Order of Magnitude </w:t>
      </w:r>
      <w:r w:rsidRPr="00243812">
        <w:rPr>
          <w:rFonts w:ascii="Montserrat" w:hAnsi="Montserrat"/>
          <w:sz w:val="24"/>
        </w:rPr>
        <w:noBreakHyphen/>
        <w:t xml:space="preserve"> would justify the improvement of an appropriate attribute by (.3) point three.</w:t>
      </w:r>
      <w:r w:rsidR="006F60BF" w:rsidRPr="00243812">
        <w:rPr>
          <w:rFonts w:ascii="Montserrat" w:hAnsi="Montserrat"/>
          <w:sz w:val="24"/>
        </w:rPr>
        <w:t xml:space="preserve"> </w:t>
      </w:r>
      <w:r w:rsidRPr="00243812">
        <w:rPr>
          <w:rFonts w:ascii="Montserrat" w:hAnsi="Montserrat"/>
          <w:sz w:val="24"/>
        </w:rPr>
        <w:t>The cost of an attribute in experience modification is calculated as normal and applied, regardless of being training justified or natural.</w:t>
      </w:r>
      <w:r w:rsidR="006F60BF" w:rsidRPr="00243812">
        <w:rPr>
          <w:rFonts w:ascii="Montserrat" w:hAnsi="Montserrat"/>
          <w:sz w:val="24"/>
        </w:rPr>
        <w:t xml:space="preserve"> </w:t>
      </w:r>
      <w:r w:rsidRPr="00243812">
        <w:rPr>
          <w:rFonts w:ascii="Montserrat" w:hAnsi="Montserrat"/>
          <w:sz w:val="24"/>
        </w:rPr>
        <w:t>At the GM’s discretion, attributes and other statistics can be improved on the basis of some game accomplishment or other specific personal experience.</w:t>
      </w:r>
      <w:r w:rsidR="006F60BF" w:rsidRPr="00243812">
        <w:rPr>
          <w:rFonts w:ascii="Montserrat" w:hAnsi="Montserrat"/>
          <w:sz w:val="24"/>
        </w:rPr>
        <w:t xml:space="preserve"> </w:t>
      </w:r>
    </w:p>
    <w:p w14:paraId="44B41D42" w14:textId="77777777" w:rsidR="004E739B" w:rsidRPr="00243812" w:rsidRDefault="004E739B" w:rsidP="00F01A18">
      <w:pPr>
        <w:pStyle w:val="NoSpacing"/>
        <w:rPr>
          <w:rFonts w:ascii="Montserrat" w:hAnsi="Montserrat"/>
          <w:sz w:val="24"/>
        </w:rPr>
      </w:pPr>
    </w:p>
    <w:p w14:paraId="4CD3561A" w14:textId="77777777" w:rsidR="004E739B" w:rsidRPr="00243812" w:rsidRDefault="00243812" w:rsidP="00F01A18">
      <w:pPr>
        <w:pStyle w:val="NoSpacing"/>
        <w:rPr>
          <w:rFonts w:ascii="Montserrat" w:hAnsi="Montserrat"/>
          <w:sz w:val="24"/>
        </w:rPr>
      </w:pPr>
      <w:r w:rsidRPr="00243812">
        <w:rPr>
          <w:rFonts w:ascii="Montserrat" w:hAnsi="Montserrat"/>
          <w:sz w:val="24"/>
        </w:rPr>
        <w:t>injury</w:t>
      </w:r>
    </w:p>
    <w:p w14:paraId="629AF737" w14:textId="35AE0F6B" w:rsidR="004E739B" w:rsidRPr="00243812" w:rsidRDefault="00243812" w:rsidP="00F01A18">
      <w:pPr>
        <w:pStyle w:val="NoSpacing"/>
        <w:rPr>
          <w:rFonts w:ascii="Montserrat" w:hAnsi="Montserrat"/>
          <w:sz w:val="24"/>
        </w:rPr>
      </w:pPr>
      <w:r w:rsidRPr="00243812">
        <w:rPr>
          <w:rFonts w:ascii="Montserrat" w:hAnsi="Montserrat"/>
          <w:sz w:val="24"/>
        </w:rPr>
        <w:t>The inevitable result of combat is, of course, injury.</w:t>
      </w:r>
      <w:r w:rsidR="006F60BF" w:rsidRPr="00243812">
        <w:rPr>
          <w:rFonts w:ascii="Montserrat" w:hAnsi="Montserrat"/>
          <w:sz w:val="24"/>
        </w:rPr>
        <w:t xml:space="preserve"> </w:t>
      </w:r>
      <w:r w:rsidRPr="00243812">
        <w:rPr>
          <w:rFonts w:ascii="Montserrat" w:hAnsi="Montserrat"/>
          <w:sz w:val="24"/>
        </w:rPr>
        <w:t>In itself an easy concept to grasp, injury is also a rather simple thing to deal with in the game, just keep track of the damage taken on a scrap sheet of paper, and after combat is over look for someone to give you some medical attention, or healing.</w:t>
      </w:r>
      <w:r w:rsidR="006F60BF" w:rsidRPr="00243812">
        <w:rPr>
          <w:rFonts w:ascii="Montserrat" w:hAnsi="Montserrat"/>
          <w:sz w:val="24"/>
        </w:rPr>
        <w:t xml:space="preserve"> </w:t>
      </w:r>
      <w:r w:rsidRPr="00243812">
        <w:rPr>
          <w:rFonts w:ascii="Montserrat" w:hAnsi="Montserrat"/>
          <w:sz w:val="24"/>
        </w:rPr>
        <w:t>If you are injured badly enough, you may need to consult the manual during combat to determine the effects of the damage upon your capacity to continue to fight, defend yourself, or remain alive.</w:t>
      </w:r>
      <w:r w:rsidR="006F60BF" w:rsidRPr="00243812">
        <w:rPr>
          <w:rFonts w:ascii="Montserrat" w:hAnsi="Montserrat"/>
          <w:sz w:val="24"/>
        </w:rPr>
        <w:t xml:space="preserve"> </w:t>
      </w:r>
      <w:r w:rsidRPr="00243812">
        <w:rPr>
          <w:rFonts w:ascii="Montserrat" w:hAnsi="Montserrat"/>
          <w:sz w:val="24"/>
        </w:rPr>
        <w:t>Be sure to keep track of damage as per the specific damage class</w:t>
      </w:r>
      <w:r w:rsidR="006F60BF" w:rsidRPr="00243812">
        <w:rPr>
          <w:rFonts w:ascii="Montserrat" w:hAnsi="Montserrat"/>
          <w:sz w:val="24"/>
        </w:rPr>
        <w:t xml:space="preserve"> </w:t>
      </w:r>
      <w:r w:rsidRPr="00243812">
        <w:rPr>
          <w:rFonts w:ascii="Montserrat" w:hAnsi="Montserrat"/>
          <w:sz w:val="24"/>
        </w:rPr>
        <w:t>it was done in.</w:t>
      </w:r>
      <w:r w:rsidR="006F60BF" w:rsidRPr="00243812">
        <w:rPr>
          <w:rFonts w:ascii="Montserrat" w:hAnsi="Montserrat"/>
          <w:sz w:val="24"/>
        </w:rPr>
        <w:t xml:space="preserve"> </w:t>
      </w:r>
      <w:r w:rsidRPr="00243812">
        <w:rPr>
          <w:rFonts w:ascii="Montserrat" w:hAnsi="Montserrat"/>
          <w:sz w:val="24"/>
        </w:rPr>
        <w:t>Though damage classes of resilience are considered separately of each other, any one of them could mean potential death should one fall below zero.</w:t>
      </w:r>
      <w:r w:rsidR="006F60BF" w:rsidRPr="00243812">
        <w:rPr>
          <w:rFonts w:ascii="Montserrat" w:hAnsi="Montserrat"/>
          <w:sz w:val="24"/>
        </w:rPr>
        <w:t xml:space="preserve"> </w:t>
      </w:r>
      <w:r w:rsidRPr="00243812">
        <w:rPr>
          <w:rFonts w:ascii="Montserrat" w:hAnsi="Montserrat"/>
          <w:sz w:val="24"/>
        </w:rPr>
        <w:t>The resilience of a given damage class is the amount of damage that the character can deal with having done to them before death due to system failure will begin occur.</w:t>
      </w:r>
      <w:r w:rsidR="006F60BF" w:rsidRPr="00243812">
        <w:rPr>
          <w:rFonts w:ascii="Montserrat" w:hAnsi="Montserrat"/>
          <w:sz w:val="24"/>
        </w:rPr>
        <w:t xml:space="preserve"> </w:t>
      </w:r>
    </w:p>
    <w:p w14:paraId="6E0AD5AA" w14:textId="77777777" w:rsidR="004E739B" w:rsidRPr="00243812" w:rsidRDefault="004E739B" w:rsidP="00F01A18">
      <w:pPr>
        <w:pStyle w:val="NoSpacing"/>
        <w:rPr>
          <w:rFonts w:ascii="Montserrat" w:hAnsi="Montserrat"/>
          <w:sz w:val="24"/>
        </w:rPr>
      </w:pPr>
    </w:p>
    <w:p w14:paraId="30B3CF0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save roll </w:t>
      </w:r>
    </w:p>
    <w:p w14:paraId="7D1AD599" w14:textId="124BA2B2" w:rsidR="004E739B" w:rsidRPr="00243812" w:rsidRDefault="00243812" w:rsidP="00F01A18">
      <w:pPr>
        <w:pStyle w:val="NoSpacing"/>
        <w:rPr>
          <w:rFonts w:ascii="Montserrat" w:hAnsi="Montserrat"/>
          <w:sz w:val="24"/>
        </w:rPr>
      </w:pPr>
      <w:r w:rsidRPr="00243812">
        <w:rPr>
          <w:rFonts w:ascii="Montserrat" w:hAnsi="Montserrat"/>
          <w:sz w:val="24"/>
        </w:rPr>
        <w:t>Any serious injury will call for a shock roll, some will call for a consciousness roll, and anything that puts the character below zero in any area will require both the above and a roll for death.</w:t>
      </w:r>
      <w:r w:rsidR="006F60BF" w:rsidRPr="00243812">
        <w:rPr>
          <w:rFonts w:ascii="Montserrat" w:hAnsi="Montserrat"/>
          <w:sz w:val="24"/>
        </w:rPr>
        <w:t xml:space="preserve"> </w:t>
      </w:r>
      <w:r w:rsidRPr="00243812">
        <w:rPr>
          <w:rFonts w:ascii="Montserrat" w:hAnsi="Montserrat"/>
          <w:sz w:val="24"/>
        </w:rPr>
        <w:t>These are each rolled off the same formula, below:</w:t>
      </w:r>
    </w:p>
    <w:p w14:paraId="09815169" w14:textId="77777777" w:rsidR="004E739B" w:rsidRPr="00243812" w:rsidRDefault="004E739B" w:rsidP="00F01A18">
      <w:pPr>
        <w:pStyle w:val="NoSpacing"/>
        <w:rPr>
          <w:rFonts w:ascii="Montserrat" w:hAnsi="Montserrat"/>
          <w:sz w:val="24"/>
        </w:rPr>
      </w:pPr>
    </w:p>
    <w:p w14:paraId="411CE251" w14:textId="00DFCA8D" w:rsidR="004E739B" w:rsidRPr="00243812" w:rsidRDefault="00243812" w:rsidP="00F01A18">
      <w:pPr>
        <w:pStyle w:val="NoSpacing"/>
        <w:rPr>
          <w:rFonts w:ascii="Montserrat" w:hAnsi="Montserrat"/>
          <w:sz w:val="24"/>
        </w:rPr>
      </w:pPr>
      <w:r w:rsidRPr="00243812">
        <w:rPr>
          <w:rFonts w:ascii="Montserrat" w:hAnsi="Montserrat"/>
          <w:sz w:val="24"/>
        </w:rPr>
        <w:t>shock - You have endured a traumatic wound, and your body is trying to cope with the effect.</w:t>
      </w:r>
      <w:r w:rsidR="006F60BF" w:rsidRPr="00243812">
        <w:rPr>
          <w:rFonts w:ascii="Montserrat" w:hAnsi="Montserrat"/>
          <w:sz w:val="24"/>
        </w:rPr>
        <w:t xml:space="preserve"> </w:t>
      </w:r>
      <w:r w:rsidRPr="00243812">
        <w:rPr>
          <w:rFonts w:ascii="Montserrat" w:hAnsi="Montserrat"/>
          <w:sz w:val="24"/>
        </w:rPr>
        <w:t>If you fail this roll, you will be incapacitated due to shock, and the amount by which you fail represents how much you would have to succeed on your next roll to recover.</w:t>
      </w:r>
      <w:r w:rsidR="006F60BF" w:rsidRPr="00243812">
        <w:rPr>
          <w:rFonts w:ascii="Montserrat" w:hAnsi="Montserrat"/>
          <w:sz w:val="24"/>
        </w:rPr>
        <w:t xml:space="preserve"> </w:t>
      </w:r>
      <w:r w:rsidRPr="00243812">
        <w:rPr>
          <w:rFonts w:ascii="Montserrat" w:hAnsi="Montserrat"/>
          <w:sz w:val="24"/>
        </w:rPr>
        <w:t>If you fumble, go on to the next step and roll for consciousness.</w:t>
      </w:r>
      <w:r w:rsidR="006F60BF" w:rsidRPr="00243812">
        <w:rPr>
          <w:rFonts w:ascii="Montserrat" w:hAnsi="Montserrat"/>
          <w:sz w:val="24"/>
        </w:rPr>
        <w:t xml:space="preserve"> </w:t>
      </w:r>
      <w:r w:rsidRPr="00243812">
        <w:rPr>
          <w:rFonts w:ascii="Montserrat" w:hAnsi="Montserrat"/>
          <w:sz w:val="24"/>
        </w:rPr>
        <w:t>If you critically fumble, roll to prevent going into a coma.</w:t>
      </w:r>
      <w:r w:rsidR="006F60BF" w:rsidRPr="00243812">
        <w:rPr>
          <w:rFonts w:ascii="Montserrat" w:hAnsi="Montserrat"/>
          <w:sz w:val="24"/>
        </w:rPr>
        <w:t xml:space="preserve"> </w:t>
      </w:r>
      <w:r w:rsidRPr="00243812">
        <w:rPr>
          <w:rFonts w:ascii="Montserrat" w:hAnsi="Montserrat"/>
          <w:sz w:val="24"/>
        </w:rPr>
        <w:t>In order to determine your chance of saving, divide your remaining resilience (in the class closest to zero) by your full resilience value.</w:t>
      </w:r>
      <w:r w:rsidR="006F60BF" w:rsidRPr="00243812">
        <w:rPr>
          <w:rFonts w:ascii="Montserrat" w:hAnsi="Montserrat"/>
          <w:sz w:val="24"/>
        </w:rPr>
        <w:t xml:space="preserve"> </w:t>
      </w:r>
    </w:p>
    <w:p w14:paraId="0C23079C" w14:textId="77777777" w:rsidR="004E739B" w:rsidRPr="00243812" w:rsidRDefault="004E739B" w:rsidP="00F01A18">
      <w:pPr>
        <w:pStyle w:val="NoSpacing"/>
        <w:rPr>
          <w:rFonts w:ascii="Montserrat" w:hAnsi="Montserrat"/>
          <w:sz w:val="24"/>
        </w:rPr>
      </w:pPr>
    </w:p>
    <w:p w14:paraId="36E79868" w14:textId="5A767260" w:rsidR="004E739B" w:rsidRPr="00243812" w:rsidRDefault="00243812" w:rsidP="00F01A18">
      <w:pPr>
        <w:pStyle w:val="NoSpacing"/>
        <w:rPr>
          <w:rFonts w:ascii="Montserrat" w:hAnsi="Montserrat"/>
          <w:sz w:val="24"/>
        </w:rPr>
      </w:pPr>
      <w:r w:rsidRPr="00243812">
        <w:rPr>
          <w:rFonts w:ascii="Montserrat" w:hAnsi="Montserrat"/>
          <w:sz w:val="24"/>
        </w:rPr>
        <w:t>unconsciousness - You have been wounded beyond the endurance of your senses, roll to keep yourself together, or you might pass out.</w:t>
      </w:r>
      <w:r w:rsidR="006F60BF" w:rsidRPr="00243812">
        <w:rPr>
          <w:rFonts w:ascii="Montserrat" w:hAnsi="Montserrat"/>
          <w:sz w:val="24"/>
        </w:rPr>
        <w:t xml:space="preserve"> </w:t>
      </w:r>
      <w:r w:rsidRPr="00243812">
        <w:rPr>
          <w:rFonts w:ascii="Montserrat" w:hAnsi="Montserrat"/>
          <w:sz w:val="24"/>
        </w:rPr>
        <w:t>The amount by which you fail this roll (GM forbid!) is the amount you must succeed by to recover.</w:t>
      </w:r>
      <w:r w:rsidR="006F60BF" w:rsidRPr="00243812">
        <w:rPr>
          <w:rFonts w:ascii="Montserrat" w:hAnsi="Montserrat"/>
          <w:sz w:val="24"/>
        </w:rPr>
        <w:t xml:space="preserve"> </w:t>
      </w:r>
      <w:r w:rsidRPr="00243812">
        <w:rPr>
          <w:rFonts w:ascii="Montserrat" w:hAnsi="Montserrat"/>
          <w:sz w:val="24"/>
        </w:rPr>
        <w:t>If you fumble, though, you may just possibly not be able to wake up!</w:t>
      </w:r>
      <w:r w:rsidR="006F60BF" w:rsidRPr="00243812">
        <w:rPr>
          <w:rFonts w:ascii="Montserrat" w:hAnsi="Montserrat"/>
          <w:sz w:val="24"/>
        </w:rPr>
        <w:t xml:space="preserve"> </w:t>
      </w:r>
      <w:r w:rsidRPr="00243812">
        <w:rPr>
          <w:rFonts w:ascii="Montserrat" w:hAnsi="Montserrat"/>
          <w:sz w:val="24"/>
        </w:rPr>
        <w:t>Roll for coma.</w:t>
      </w:r>
      <w:r w:rsidR="006F60BF" w:rsidRPr="00243812">
        <w:rPr>
          <w:rFonts w:ascii="Montserrat" w:hAnsi="Montserrat"/>
          <w:sz w:val="24"/>
        </w:rPr>
        <w:t xml:space="preserve"> </w:t>
      </w:r>
      <w:r w:rsidRPr="00243812">
        <w:rPr>
          <w:rFonts w:ascii="Montserrat" w:hAnsi="Montserrat"/>
          <w:sz w:val="24"/>
        </w:rPr>
        <w:t>If you critically fumble, roll to prevent death.</w:t>
      </w:r>
      <w:r w:rsidR="006F60BF" w:rsidRPr="00243812">
        <w:rPr>
          <w:rFonts w:ascii="Montserrat" w:hAnsi="Montserrat"/>
          <w:sz w:val="24"/>
        </w:rPr>
        <w:t xml:space="preserve"> </w:t>
      </w:r>
      <w:r w:rsidRPr="00243812">
        <w:rPr>
          <w:rFonts w:ascii="Montserrat" w:hAnsi="Montserrat"/>
          <w:sz w:val="24"/>
        </w:rPr>
        <w:t>In order to determine your chance of saving, divide your remaining resilience (in the class closest to zero) by your full resilience value.</w:t>
      </w:r>
      <w:r w:rsidR="006F60BF" w:rsidRPr="00243812">
        <w:rPr>
          <w:rFonts w:ascii="Montserrat" w:hAnsi="Montserrat"/>
          <w:sz w:val="24"/>
        </w:rPr>
        <w:t xml:space="preserve"> </w:t>
      </w:r>
    </w:p>
    <w:p w14:paraId="6DCE921D" w14:textId="77777777" w:rsidR="004E739B" w:rsidRPr="00243812" w:rsidRDefault="004E739B" w:rsidP="00F01A18">
      <w:pPr>
        <w:pStyle w:val="NoSpacing"/>
        <w:rPr>
          <w:rFonts w:ascii="Montserrat" w:hAnsi="Montserrat"/>
          <w:sz w:val="24"/>
        </w:rPr>
      </w:pPr>
    </w:p>
    <w:p w14:paraId="28C8558D" w14:textId="05B9A38F" w:rsidR="004E739B" w:rsidRPr="00243812" w:rsidRDefault="00243812" w:rsidP="00F01A18">
      <w:pPr>
        <w:pStyle w:val="NoSpacing"/>
        <w:rPr>
          <w:rFonts w:ascii="Montserrat" w:hAnsi="Montserrat"/>
          <w:sz w:val="24"/>
        </w:rPr>
      </w:pPr>
      <w:r w:rsidRPr="00243812">
        <w:rPr>
          <w:rFonts w:ascii="Montserrat" w:hAnsi="Montserrat"/>
          <w:sz w:val="24"/>
        </w:rPr>
        <w:t>death - You have taken more damage than you can endure altogether!</w:t>
      </w:r>
      <w:r w:rsidR="006F60BF" w:rsidRPr="00243812">
        <w:rPr>
          <w:rFonts w:ascii="Montserrat" w:hAnsi="Montserrat"/>
          <w:sz w:val="24"/>
        </w:rPr>
        <w:t xml:space="preserve"> </w:t>
      </w:r>
      <w:r w:rsidRPr="00243812">
        <w:rPr>
          <w:rFonts w:ascii="Montserrat" w:hAnsi="Montserrat"/>
          <w:sz w:val="24"/>
        </w:rPr>
        <w:t>Roll to hold on, and don’t fail!</w:t>
      </w:r>
      <w:r w:rsidR="006F60BF" w:rsidRPr="00243812">
        <w:rPr>
          <w:rFonts w:ascii="Montserrat" w:hAnsi="Montserrat"/>
          <w:sz w:val="24"/>
        </w:rPr>
        <w:t xml:space="preserve"> </w:t>
      </w:r>
      <w:r w:rsidRPr="00243812">
        <w:rPr>
          <w:rFonts w:ascii="Montserrat" w:hAnsi="Montserrat"/>
          <w:sz w:val="24"/>
        </w:rPr>
        <w:t>Don’t even think of fumbling, and if you critically fumble, you cannot even be revived!!!</w:t>
      </w:r>
      <w:r w:rsidR="006F60BF" w:rsidRPr="00243812">
        <w:rPr>
          <w:rFonts w:ascii="Montserrat" w:hAnsi="Montserrat"/>
          <w:sz w:val="24"/>
        </w:rPr>
        <w:t xml:space="preserve"> </w:t>
      </w:r>
      <w:r w:rsidRPr="00243812">
        <w:rPr>
          <w:rFonts w:ascii="Montserrat" w:hAnsi="Montserrat"/>
          <w:sz w:val="24"/>
        </w:rPr>
        <w:t>If you critically succeed, you revert back to one resilience, and are hovering on the threshold of death.</w:t>
      </w:r>
      <w:r w:rsidR="006F60BF" w:rsidRPr="00243812">
        <w:rPr>
          <w:rFonts w:ascii="Montserrat" w:hAnsi="Montserrat"/>
          <w:sz w:val="24"/>
        </w:rPr>
        <w:t xml:space="preserve"> </w:t>
      </w:r>
      <w:r w:rsidRPr="00243812">
        <w:rPr>
          <w:rFonts w:ascii="Montserrat" w:hAnsi="Montserrat"/>
          <w:sz w:val="24"/>
        </w:rPr>
        <w:t>In order to save versus death, divide the resilience you can take in the damage class that has fallen below zero by the amount you have taken totally in that damage class.</w:t>
      </w:r>
      <w:r w:rsidR="006F60BF" w:rsidRPr="00243812">
        <w:rPr>
          <w:rFonts w:ascii="Montserrat" w:hAnsi="Montserrat"/>
          <w:sz w:val="24"/>
        </w:rPr>
        <w:t xml:space="preserve"> </w:t>
      </w:r>
      <w:r w:rsidRPr="00243812">
        <w:rPr>
          <w:rFonts w:ascii="Montserrat" w:hAnsi="Montserrat"/>
          <w:sz w:val="24"/>
        </w:rPr>
        <w:t>Unconscious characters still save based on resilience versus death.</w:t>
      </w:r>
    </w:p>
    <w:p w14:paraId="2886D52C" w14:textId="77777777" w:rsidR="004E739B" w:rsidRPr="00243812" w:rsidRDefault="004E739B" w:rsidP="00F01A18">
      <w:pPr>
        <w:pStyle w:val="NoSpacing"/>
        <w:rPr>
          <w:rFonts w:ascii="Montserrat" w:hAnsi="Montserrat"/>
          <w:sz w:val="24"/>
        </w:rPr>
      </w:pPr>
    </w:p>
    <w:p w14:paraId="57ACAF62" w14:textId="3124F7E6" w:rsidR="004E739B" w:rsidRPr="00243812" w:rsidRDefault="00243812" w:rsidP="00F01A18">
      <w:pPr>
        <w:pStyle w:val="NoSpacing"/>
        <w:rPr>
          <w:rFonts w:ascii="Montserrat" w:hAnsi="Montserrat"/>
          <w:sz w:val="24"/>
        </w:rPr>
      </w:pPr>
      <w:r w:rsidRPr="00243812">
        <w:rPr>
          <w:rFonts w:ascii="Montserrat" w:hAnsi="Montserrat"/>
          <w:sz w:val="24"/>
        </w:rPr>
        <w:t>Another thing to consider, is the fact that an injury is often followed or accompanied by the onset of an infection or a disease, especially if the wound does not receive prompt attention.</w:t>
      </w:r>
      <w:r w:rsidR="006F60BF" w:rsidRPr="00243812">
        <w:rPr>
          <w:rFonts w:ascii="Montserrat" w:hAnsi="Montserrat"/>
          <w:sz w:val="24"/>
        </w:rPr>
        <w:t xml:space="preserve"> </w:t>
      </w:r>
      <w:r w:rsidRPr="00243812">
        <w:rPr>
          <w:rFonts w:ascii="Montserrat" w:hAnsi="Montserrat"/>
          <w:sz w:val="24"/>
        </w:rPr>
        <w:t>Based on the conditions surrounding the actual wounding, and the environment and other such factors, such as dirty weapons, falling into stagnant water or having to crawl through a sewer section to reach safety, try to gauge the odds of the character contracting a disease and assign it a rank as per the -difficulty modifiersÓ presented at the beginning of the mechanics section of the manual and use it in the roll to determine infection as described in the section on disease.</w:t>
      </w:r>
    </w:p>
    <w:p w14:paraId="16D11780" w14:textId="77777777" w:rsidR="004E739B" w:rsidRPr="00243812" w:rsidRDefault="004E739B" w:rsidP="00F01A18">
      <w:pPr>
        <w:pStyle w:val="NoSpacing"/>
        <w:rPr>
          <w:rFonts w:ascii="Montserrat" w:hAnsi="Montserrat"/>
          <w:sz w:val="24"/>
        </w:rPr>
      </w:pPr>
    </w:p>
    <w:p w14:paraId="6E7F3541" w14:textId="77777777" w:rsidR="004E739B" w:rsidRPr="00243812" w:rsidRDefault="004E739B" w:rsidP="00F01A18">
      <w:pPr>
        <w:pStyle w:val="NoSpacing"/>
        <w:rPr>
          <w:rFonts w:ascii="Montserrat" w:hAnsi="Montserrat"/>
          <w:sz w:val="24"/>
        </w:rPr>
      </w:pPr>
    </w:p>
    <w:p w14:paraId="212B01D1" w14:textId="77777777" w:rsidR="004E739B" w:rsidRPr="00243812" w:rsidRDefault="00243812" w:rsidP="00F01A18">
      <w:pPr>
        <w:pStyle w:val="NoSpacing"/>
        <w:rPr>
          <w:rFonts w:ascii="Montserrat" w:hAnsi="Montserrat"/>
          <w:sz w:val="24"/>
        </w:rPr>
      </w:pPr>
      <w:r w:rsidRPr="00243812">
        <w:rPr>
          <w:rFonts w:ascii="Montserrat" w:hAnsi="Montserrat"/>
          <w:sz w:val="24"/>
        </w:rPr>
        <w:t>recovery</w:t>
      </w:r>
    </w:p>
    <w:p w14:paraId="09F16481" w14:textId="0FBA96F7" w:rsidR="004E739B" w:rsidRPr="00243812" w:rsidRDefault="00243812" w:rsidP="00F01A18">
      <w:pPr>
        <w:pStyle w:val="NoSpacing"/>
        <w:rPr>
          <w:rFonts w:ascii="Montserrat" w:hAnsi="Montserrat"/>
          <w:sz w:val="24"/>
        </w:rPr>
      </w:pPr>
      <w:r w:rsidRPr="00243812">
        <w:rPr>
          <w:rFonts w:ascii="Montserrat" w:hAnsi="Montserrat"/>
          <w:sz w:val="24"/>
        </w:rPr>
        <w:t>Sometimes, you will find a character in a situation in which he or she cannot get the proper attention for their wounds.</w:t>
      </w:r>
      <w:r w:rsidR="006F60BF" w:rsidRPr="00243812">
        <w:rPr>
          <w:rFonts w:ascii="Montserrat" w:hAnsi="Montserrat"/>
          <w:sz w:val="24"/>
        </w:rPr>
        <w:t xml:space="preserve"> </w:t>
      </w:r>
      <w:r w:rsidRPr="00243812">
        <w:rPr>
          <w:rFonts w:ascii="Montserrat" w:hAnsi="Montserrat"/>
          <w:sz w:val="24"/>
        </w:rPr>
        <w:t>Such wounds never quite manage to completely heal or else heal incorrectly.</w:t>
      </w:r>
      <w:r w:rsidR="006F60BF" w:rsidRPr="00243812">
        <w:rPr>
          <w:rFonts w:ascii="Montserrat" w:hAnsi="Montserrat"/>
          <w:sz w:val="24"/>
        </w:rPr>
        <w:t xml:space="preserve"> </w:t>
      </w:r>
      <w:r w:rsidRPr="00243812">
        <w:rPr>
          <w:rFonts w:ascii="Montserrat" w:hAnsi="Montserrat"/>
          <w:sz w:val="24"/>
        </w:rPr>
        <w:t>To determine the chance of an untended wound healing properly, calculate the recovery roll as per the save versus shock and unconsciousness, divide your remaining resilience (in the class closest to zero) by your full resilience value.</w:t>
      </w:r>
      <w:r w:rsidR="006F60BF" w:rsidRPr="00243812">
        <w:rPr>
          <w:rFonts w:ascii="Montserrat" w:hAnsi="Montserrat"/>
          <w:sz w:val="24"/>
        </w:rPr>
        <w:t xml:space="preserve"> </w:t>
      </w:r>
      <w:r w:rsidRPr="00243812">
        <w:rPr>
          <w:rFonts w:ascii="Montserrat" w:hAnsi="Montserrat"/>
          <w:sz w:val="24"/>
        </w:rPr>
        <w:t>Wounds, tended or otherwise will heal at the recovery rate listed on the character sheet.</w:t>
      </w:r>
      <w:r w:rsidR="006F60BF" w:rsidRPr="00243812">
        <w:rPr>
          <w:rFonts w:ascii="Montserrat" w:hAnsi="Montserrat"/>
          <w:sz w:val="24"/>
        </w:rPr>
        <w:t xml:space="preserve"> </w:t>
      </w:r>
      <w:r w:rsidRPr="00243812">
        <w:rPr>
          <w:rFonts w:ascii="Montserrat" w:hAnsi="Montserrat"/>
          <w:sz w:val="24"/>
        </w:rPr>
        <w:t>Magically or psionically assisted regeneration will completely and successfully heal unless the ability has a specified limitation.</w:t>
      </w:r>
      <w:r w:rsidR="006F60BF" w:rsidRPr="00243812">
        <w:rPr>
          <w:rFonts w:ascii="Montserrat" w:hAnsi="Montserrat"/>
          <w:sz w:val="24"/>
        </w:rPr>
        <w:t xml:space="preserve"> </w:t>
      </w:r>
      <w:r w:rsidRPr="00243812">
        <w:rPr>
          <w:rFonts w:ascii="Montserrat" w:hAnsi="Montserrat"/>
          <w:sz w:val="24"/>
        </w:rPr>
        <w:t>Recovery from disease, poisoning or drugging is modified by the nature of the cause, so each will each be covered individually with the specific disease or poison description or otherwise as arbitrated by the GM.</w:t>
      </w:r>
      <w:r w:rsidR="006F60BF" w:rsidRPr="00243812">
        <w:rPr>
          <w:rFonts w:ascii="Montserrat" w:hAnsi="Montserrat"/>
          <w:sz w:val="24"/>
        </w:rPr>
        <w:t xml:space="preserve"> </w:t>
      </w:r>
      <w:r w:rsidRPr="00243812">
        <w:rPr>
          <w:rFonts w:ascii="Montserrat" w:hAnsi="Montserrat"/>
          <w:sz w:val="24"/>
        </w:rPr>
        <w:t>Generally, recovery from a disease or poisoning is the same as</w:t>
      </w:r>
      <w:r w:rsidR="006F60BF" w:rsidRPr="00243812">
        <w:rPr>
          <w:rFonts w:ascii="Montserrat" w:hAnsi="Montserrat"/>
          <w:sz w:val="24"/>
        </w:rPr>
        <w:t xml:space="preserve"> </w:t>
      </w:r>
      <w:r w:rsidRPr="00243812">
        <w:rPr>
          <w:rFonts w:ascii="Montserrat" w:hAnsi="Montserrat"/>
          <w:sz w:val="24"/>
        </w:rPr>
        <w:t>above, except that</w:t>
      </w:r>
      <w:r w:rsidR="006F60BF" w:rsidRPr="00243812">
        <w:rPr>
          <w:rFonts w:ascii="Montserrat" w:hAnsi="Montserrat"/>
          <w:sz w:val="24"/>
        </w:rPr>
        <w:t xml:space="preserve"> </w:t>
      </w:r>
      <w:r w:rsidRPr="00243812">
        <w:rPr>
          <w:rFonts w:ascii="Montserrat" w:hAnsi="Montserrat"/>
          <w:sz w:val="24"/>
        </w:rPr>
        <w:t>if the character fails to make a successful recovery roll, then his attributes remain at the inhibited level that the infection or poisoning reduced them to, indefinitely.</w:t>
      </w:r>
      <w:r w:rsidR="006F60BF" w:rsidRPr="00243812">
        <w:rPr>
          <w:rFonts w:ascii="Montserrat" w:hAnsi="Montserrat"/>
          <w:sz w:val="24"/>
        </w:rPr>
        <w:t xml:space="preserve"> </w:t>
      </w:r>
      <w:r w:rsidRPr="00243812">
        <w:rPr>
          <w:rFonts w:ascii="Montserrat" w:hAnsi="Montserrat"/>
          <w:sz w:val="24"/>
        </w:rPr>
        <w:t xml:space="preserve">Successful magical or psionic treatment will restore normal levels, though modern medical technology cannot, except in rare cases. </w:t>
      </w:r>
    </w:p>
    <w:p w14:paraId="0CA95779" w14:textId="77777777" w:rsidR="004E739B" w:rsidRPr="00243812" w:rsidRDefault="004E739B" w:rsidP="00F01A18">
      <w:pPr>
        <w:pStyle w:val="NoSpacing"/>
        <w:rPr>
          <w:rFonts w:ascii="Montserrat" w:hAnsi="Montserrat"/>
          <w:sz w:val="24"/>
        </w:rPr>
      </w:pPr>
    </w:p>
    <w:p w14:paraId="578D6FAF" w14:textId="77777777" w:rsidR="004E739B" w:rsidRPr="00243812" w:rsidRDefault="004E739B" w:rsidP="00F01A18">
      <w:pPr>
        <w:pStyle w:val="NoSpacing"/>
        <w:rPr>
          <w:rFonts w:ascii="Montserrat" w:hAnsi="Montserrat"/>
          <w:sz w:val="24"/>
        </w:rPr>
      </w:pPr>
    </w:p>
    <w:p w14:paraId="6802654A" w14:textId="77777777" w:rsidR="004E739B" w:rsidRPr="00243812" w:rsidRDefault="004E739B" w:rsidP="00F01A18">
      <w:pPr>
        <w:pStyle w:val="NoSpacing"/>
        <w:rPr>
          <w:rFonts w:ascii="Montserrat" w:hAnsi="Montserrat"/>
          <w:sz w:val="24"/>
        </w:rPr>
      </w:pPr>
    </w:p>
    <w:p w14:paraId="3EF4A41F" w14:textId="77777777" w:rsidR="004E739B" w:rsidRPr="00243812" w:rsidRDefault="00243812" w:rsidP="00F01A18">
      <w:pPr>
        <w:pStyle w:val="NoSpacing"/>
        <w:rPr>
          <w:rFonts w:ascii="Montserrat" w:hAnsi="Montserrat"/>
          <w:sz w:val="24"/>
        </w:rPr>
      </w:pPr>
      <w:r w:rsidRPr="00243812">
        <w:rPr>
          <w:rFonts w:ascii="Montserrat" w:hAnsi="Montserrat"/>
          <w:sz w:val="24"/>
        </w:rPr>
        <w:t>healing</w:t>
      </w:r>
    </w:p>
    <w:p w14:paraId="4A4903BD" w14:textId="0C4ED6EA" w:rsidR="004E739B" w:rsidRPr="00243812" w:rsidRDefault="00243812" w:rsidP="00F01A18">
      <w:pPr>
        <w:pStyle w:val="NoSpacing"/>
        <w:rPr>
          <w:rFonts w:ascii="Montserrat" w:hAnsi="Montserrat"/>
          <w:sz w:val="24"/>
        </w:rPr>
      </w:pPr>
      <w:r w:rsidRPr="00243812">
        <w:rPr>
          <w:rFonts w:ascii="Montserrat" w:hAnsi="Montserrat"/>
          <w:sz w:val="24"/>
        </w:rPr>
        <w:t>If a wound is treated, the success rate of the recovery is improved in proportion to the successfulness of the treatment.</w:t>
      </w:r>
      <w:r w:rsidR="006F60BF" w:rsidRPr="00243812">
        <w:rPr>
          <w:rFonts w:ascii="Montserrat" w:hAnsi="Montserrat"/>
          <w:sz w:val="24"/>
        </w:rPr>
        <w:t xml:space="preserve"> </w:t>
      </w:r>
      <w:r w:rsidRPr="00243812">
        <w:rPr>
          <w:rFonts w:ascii="Montserrat" w:hAnsi="Montserrat"/>
          <w:sz w:val="24"/>
        </w:rPr>
        <w:t>Add the amount succeeded by to the recovery roll above.</w:t>
      </w:r>
      <w:r w:rsidR="006F60BF" w:rsidRPr="00243812">
        <w:rPr>
          <w:rFonts w:ascii="Montserrat" w:hAnsi="Montserrat"/>
          <w:sz w:val="24"/>
        </w:rPr>
        <w:t xml:space="preserve"> </w:t>
      </w:r>
      <w:r w:rsidRPr="00243812">
        <w:rPr>
          <w:rFonts w:ascii="Montserrat" w:hAnsi="Montserrat"/>
          <w:sz w:val="24"/>
        </w:rPr>
        <w:t>This new value is rolled to determine the success of the recovery.</w:t>
      </w:r>
      <w:r w:rsidR="006F60BF" w:rsidRPr="00243812">
        <w:rPr>
          <w:rFonts w:ascii="Montserrat" w:hAnsi="Montserrat"/>
          <w:sz w:val="24"/>
        </w:rPr>
        <w:t xml:space="preserve"> </w:t>
      </w:r>
      <w:r w:rsidRPr="00243812">
        <w:rPr>
          <w:rFonts w:ascii="Montserrat" w:hAnsi="Montserrat"/>
          <w:sz w:val="24"/>
        </w:rPr>
        <w:t>For an unsuccessful recovery roll, consult the table below for the consequences.</w:t>
      </w:r>
      <w:r w:rsidR="006F60BF" w:rsidRPr="00243812">
        <w:rPr>
          <w:rFonts w:ascii="Montserrat" w:hAnsi="Montserrat"/>
          <w:sz w:val="24"/>
        </w:rPr>
        <w:t xml:space="preserve"> </w:t>
      </w:r>
      <w:r w:rsidRPr="00243812">
        <w:rPr>
          <w:rFonts w:ascii="Montserrat" w:hAnsi="Montserrat"/>
          <w:sz w:val="24"/>
        </w:rPr>
        <w:t>Magical healing automatically succeeds for the amount of the damage healed, but remaining damage must heal in the normal manner with the same risks.</w:t>
      </w:r>
      <w:r w:rsidR="006F60BF" w:rsidRPr="00243812">
        <w:rPr>
          <w:rFonts w:ascii="Montserrat" w:hAnsi="Montserrat"/>
          <w:sz w:val="24"/>
        </w:rPr>
        <w:t xml:space="preserve"> </w:t>
      </w:r>
      <w:r w:rsidRPr="00243812">
        <w:rPr>
          <w:rFonts w:ascii="Montserrat" w:hAnsi="Montserrat"/>
          <w:sz w:val="24"/>
        </w:rPr>
        <w:t>Recalculate the recovery roll based on the remaining damaged resilience.</w:t>
      </w:r>
      <w:r w:rsidR="006F60BF" w:rsidRPr="00243812">
        <w:rPr>
          <w:rFonts w:ascii="Montserrat" w:hAnsi="Montserrat"/>
          <w:sz w:val="24"/>
        </w:rPr>
        <w:t xml:space="preserve"> </w:t>
      </w:r>
      <w:r w:rsidRPr="00243812">
        <w:rPr>
          <w:rFonts w:ascii="Montserrat" w:hAnsi="Montserrat"/>
          <w:sz w:val="24"/>
        </w:rPr>
        <w:t>Also, magically healed wounds become sensitive</w:t>
      </w:r>
      <w:r w:rsidR="006F60BF" w:rsidRPr="00243812">
        <w:rPr>
          <w:rFonts w:ascii="Montserrat" w:hAnsi="Montserrat"/>
          <w:sz w:val="24"/>
        </w:rPr>
        <w:t xml:space="preserve"> </w:t>
      </w:r>
      <w:r w:rsidRPr="00243812">
        <w:rPr>
          <w:rFonts w:ascii="Montserrat" w:hAnsi="Montserrat"/>
          <w:sz w:val="24"/>
        </w:rPr>
        <w:t>to the use and presence of magic, and magical healing tends to leave pure, smooth white scars that never fade or tan, unless the healing spell is advanced enough to leave no physical traces (though it would leave a higher sensitivity.)</w:t>
      </w:r>
      <w:r w:rsidR="006F60BF" w:rsidRPr="00243812">
        <w:rPr>
          <w:rFonts w:ascii="Montserrat" w:hAnsi="Montserrat"/>
          <w:sz w:val="24"/>
        </w:rPr>
        <w:t xml:space="preserve"> </w:t>
      </w:r>
      <w:r w:rsidRPr="00243812">
        <w:rPr>
          <w:rFonts w:ascii="Montserrat" w:hAnsi="Montserrat"/>
          <w:sz w:val="24"/>
        </w:rPr>
        <w:t>Psionic healing will depend largely on the amount of time and power available to heal with, though a psi will inevitably heal himself completely and without flaw as long as he has the will to focus with and the power to repair the damage.</w:t>
      </w:r>
      <w:r w:rsidR="006F60BF" w:rsidRPr="00243812">
        <w:rPr>
          <w:rFonts w:ascii="Montserrat" w:hAnsi="Montserrat"/>
          <w:sz w:val="24"/>
        </w:rPr>
        <w:t xml:space="preserve"> </w:t>
      </w:r>
    </w:p>
    <w:p w14:paraId="6E2158A0" w14:textId="77777777" w:rsidR="004E739B" w:rsidRPr="00243812" w:rsidRDefault="004E739B" w:rsidP="00F01A18">
      <w:pPr>
        <w:pStyle w:val="NoSpacing"/>
        <w:rPr>
          <w:rFonts w:ascii="Montserrat" w:hAnsi="Montserrat"/>
          <w:sz w:val="24"/>
        </w:rPr>
      </w:pPr>
    </w:p>
    <w:p w14:paraId="1051F2B5" w14:textId="77777777" w:rsidR="004E739B" w:rsidRPr="00243812" w:rsidRDefault="00243812" w:rsidP="00F01A18">
      <w:pPr>
        <w:pStyle w:val="NoSpacing"/>
        <w:rPr>
          <w:rFonts w:ascii="Montserrat" w:hAnsi="Montserrat"/>
          <w:sz w:val="24"/>
        </w:rPr>
      </w:pPr>
      <w:r w:rsidRPr="00243812">
        <w:rPr>
          <w:rFonts w:ascii="Montserrat" w:hAnsi="Montserrat"/>
          <w:sz w:val="24"/>
        </w:rPr>
        <w:t>failure by...</w:t>
      </w:r>
      <w:r w:rsidRPr="00243812">
        <w:rPr>
          <w:rFonts w:ascii="Montserrat" w:hAnsi="Montserrat"/>
          <w:sz w:val="24"/>
        </w:rPr>
        <w:tab/>
        <w:t>result</w:t>
      </w:r>
    </w:p>
    <w:p w14:paraId="32D8B18B" w14:textId="77777777"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minute scarring</w:t>
      </w:r>
    </w:p>
    <w:p w14:paraId="3E1FE648" w14:textId="77777777" w:rsidR="004E739B" w:rsidRPr="00243812" w:rsidRDefault="00243812" w:rsidP="00F01A18">
      <w:pPr>
        <w:pStyle w:val="NoSpacing"/>
        <w:rPr>
          <w:rFonts w:ascii="Montserrat" w:hAnsi="Montserrat"/>
          <w:sz w:val="24"/>
        </w:rPr>
      </w:pPr>
      <w:r w:rsidRPr="00243812">
        <w:rPr>
          <w:rFonts w:ascii="Montserrat" w:hAnsi="Montserrat"/>
          <w:sz w:val="24"/>
        </w:rPr>
        <w:t>...01-05</w:t>
      </w:r>
      <w:r w:rsidRPr="00243812">
        <w:rPr>
          <w:rFonts w:ascii="Montserrat" w:hAnsi="Montserrat"/>
          <w:sz w:val="24"/>
        </w:rPr>
        <w:tab/>
        <w:t>scarring, cold sensitive</w:t>
      </w:r>
    </w:p>
    <w:p w14:paraId="68D22841" w14:textId="77777777" w:rsidR="004E739B" w:rsidRPr="00243812" w:rsidRDefault="00243812" w:rsidP="00F01A18">
      <w:pPr>
        <w:pStyle w:val="NoSpacing"/>
        <w:rPr>
          <w:rFonts w:ascii="Montserrat" w:hAnsi="Montserrat"/>
          <w:sz w:val="24"/>
        </w:rPr>
      </w:pPr>
      <w:r w:rsidRPr="00243812">
        <w:rPr>
          <w:rFonts w:ascii="Montserrat" w:hAnsi="Montserrat"/>
          <w:sz w:val="24"/>
        </w:rPr>
        <w:t>...06-10</w:t>
      </w:r>
      <w:r w:rsidRPr="00243812">
        <w:rPr>
          <w:rFonts w:ascii="Montserrat" w:hAnsi="Montserrat"/>
          <w:sz w:val="24"/>
        </w:rPr>
        <w:tab/>
        <w:t>bad scarring, very sensitive to weather</w:t>
      </w:r>
    </w:p>
    <w:p w14:paraId="615F261F" w14:textId="77777777" w:rsidR="004E739B" w:rsidRPr="00243812" w:rsidRDefault="00243812" w:rsidP="00F01A18">
      <w:pPr>
        <w:pStyle w:val="NoSpacing"/>
        <w:rPr>
          <w:rFonts w:ascii="Montserrat" w:hAnsi="Montserrat"/>
          <w:sz w:val="24"/>
        </w:rPr>
      </w:pPr>
      <w:r w:rsidRPr="00243812">
        <w:rPr>
          <w:rFonts w:ascii="Montserrat" w:hAnsi="Montserrat"/>
          <w:sz w:val="24"/>
        </w:rPr>
        <w:t>...11-20</w:t>
      </w:r>
      <w:r w:rsidRPr="00243812">
        <w:rPr>
          <w:rFonts w:ascii="Montserrat" w:hAnsi="Montserrat"/>
          <w:sz w:val="24"/>
        </w:rPr>
        <w:tab/>
        <w:t>as above, loss of flexibility</w:t>
      </w:r>
    </w:p>
    <w:p w14:paraId="1A464B4E" w14:textId="77777777" w:rsidR="004E739B" w:rsidRPr="00243812" w:rsidRDefault="00243812" w:rsidP="00F01A18">
      <w:pPr>
        <w:pStyle w:val="NoSpacing"/>
        <w:rPr>
          <w:rFonts w:ascii="Montserrat" w:hAnsi="Montserrat"/>
          <w:sz w:val="24"/>
        </w:rPr>
      </w:pPr>
      <w:r w:rsidRPr="00243812">
        <w:rPr>
          <w:rFonts w:ascii="Montserrat" w:hAnsi="Montserrat"/>
          <w:sz w:val="24"/>
        </w:rPr>
        <w:t>...21-30</w:t>
      </w:r>
      <w:r w:rsidRPr="00243812">
        <w:rPr>
          <w:rFonts w:ascii="Montserrat" w:hAnsi="Montserrat"/>
          <w:sz w:val="24"/>
        </w:rPr>
        <w:tab/>
        <w:t>as above, loss of coordination</w:t>
      </w:r>
    </w:p>
    <w:p w14:paraId="15C3B339" w14:textId="77777777" w:rsidR="004E739B" w:rsidRPr="00243812" w:rsidRDefault="00243812" w:rsidP="00F01A18">
      <w:pPr>
        <w:pStyle w:val="NoSpacing"/>
        <w:rPr>
          <w:rFonts w:ascii="Montserrat" w:hAnsi="Montserrat"/>
          <w:sz w:val="24"/>
        </w:rPr>
      </w:pPr>
      <w:r w:rsidRPr="00243812">
        <w:rPr>
          <w:rFonts w:ascii="Montserrat" w:hAnsi="Montserrat"/>
          <w:sz w:val="24"/>
        </w:rPr>
        <w:t>...31-50</w:t>
      </w:r>
      <w:r w:rsidRPr="00243812">
        <w:rPr>
          <w:rFonts w:ascii="Montserrat" w:hAnsi="Montserrat"/>
          <w:sz w:val="24"/>
        </w:rPr>
        <w:tab/>
        <w:t>as above, loss of feeling</w:t>
      </w:r>
    </w:p>
    <w:p w14:paraId="0FBF5AEA" w14:textId="77777777" w:rsidR="004E739B" w:rsidRPr="00243812" w:rsidRDefault="00243812" w:rsidP="00F01A18">
      <w:pPr>
        <w:pStyle w:val="NoSpacing"/>
        <w:rPr>
          <w:rFonts w:ascii="Montserrat" w:hAnsi="Montserrat"/>
          <w:sz w:val="24"/>
        </w:rPr>
      </w:pPr>
      <w:r w:rsidRPr="00243812">
        <w:rPr>
          <w:rFonts w:ascii="Montserrat" w:hAnsi="Montserrat"/>
          <w:sz w:val="24"/>
        </w:rPr>
        <w:t>...51-60</w:t>
      </w:r>
      <w:r w:rsidRPr="00243812">
        <w:rPr>
          <w:rFonts w:ascii="Montserrat" w:hAnsi="Montserrat"/>
          <w:sz w:val="24"/>
        </w:rPr>
        <w:tab/>
        <w:t>crippled (limited function)</w:t>
      </w:r>
    </w:p>
    <w:p w14:paraId="3B0F883E" w14:textId="77777777" w:rsidR="004E739B" w:rsidRPr="00243812" w:rsidRDefault="00243812" w:rsidP="00F01A18">
      <w:pPr>
        <w:pStyle w:val="NoSpacing"/>
        <w:rPr>
          <w:rFonts w:ascii="Montserrat" w:hAnsi="Montserrat"/>
          <w:sz w:val="24"/>
        </w:rPr>
      </w:pPr>
      <w:r w:rsidRPr="00243812">
        <w:rPr>
          <w:rFonts w:ascii="Montserrat" w:hAnsi="Montserrat"/>
          <w:sz w:val="24"/>
        </w:rPr>
        <w:t>...61-70</w:t>
      </w:r>
      <w:r w:rsidRPr="00243812">
        <w:rPr>
          <w:rFonts w:ascii="Montserrat" w:hAnsi="Montserrat"/>
          <w:sz w:val="24"/>
        </w:rPr>
        <w:tab/>
        <w:t>maimed/unusable (paralyzed)</w:t>
      </w:r>
    </w:p>
    <w:p w14:paraId="5DEA8611" w14:textId="77777777" w:rsidR="004E739B" w:rsidRPr="00243812" w:rsidRDefault="00243812" w:rsidP="00F01A18">
      <w:pPr>
        <w:pStyle w:val="NoSpacing"/>
        <w:rPr>
          <w:rFonts w:ascii="Montserrat" w:hAnsi="Montserrat"/>
          <w:sz w:val="24"/>
        </w:rPr>
      </w:pPr>
      <w:r w:rsidRPr="00243812">
        <w:rPr>
          <w:rFonts w:ascii="Montserrat" w:hAnsi="Montserrat"/>
          <w:sz w:val="24"/>
        </w:rPr>
        <w:t>...71-80</w:t>
      </w:r>
      <w:r w:rsidRPr="00243812">
        <w:rPr>
          <w:rFonts w:ascii="Montserrat" w:hAnsi="Montserrat"/>
          <w:sz w:val="24"/>
        </w:rPr>
        <w:tab/>
        <w:t>as above, in extreme pain</w:t>
      </w:r>
    </w:p>
    <w:p w14:paraId="09262853" w14:textId="77777777" w:rsidR="004E739B" w:rsidRPr="00243812" w:rsidRDefault="00243812" w:rsidP="00F01A18">
      <w:pPr>
        <w:pStyle w:val="NoSpacing"/>
        <w:rPr>
          <w:rFonts w:ascii="Montserrat" w:hAnsi="Montserrat"/>
          <w:sz w:val="24"/>
        </w:rPr>
      </w:pPr>
      <w:r w:rsidRPr="00243812">
        <w:rPr>
          <w:rFonts w:ascii="Montserrat" w:hAnsi="Montserrat"/>
          <w:sz w:val="24"/>
        </w:rPr>
        <w:t>...81-90</w:t>
      </w:r>
      <w:r w:rsidRPr="00243812">
        <w:rPr>
          <w:rFonts w:ascii="Montserrat" w:hAnsi="Montserrat"/>
          <w:sz w:val="24"/>
        </w:rPr>
        <w:tab/>
        <w:t>as above, endangers healthy parts</w:t>
      </w:r>
    </w:p>
    <w:p w14:paraId="17E5AC15" w14:textId="77777777" w:rsidR="004E739B" w:rsidRPr="00243812" w:rsidRDefault="00243812" w:rsidP="00F01A18">
      <w:pPr>
        <w:pStyle w:val="NoSpacing"/>
        <w:rPr>
          <w:rFonts w:ascii="Montserrat" w:hAnsi="Montserrat"/>
          <w:sz w:val="24"/>
        </w:rPr>
      </w:pPr>
      <w:r w:rsidRPr="00243812">
        <w:rPr>
          <w:rFonts w:ascii="Montserrat" w:hAnsi="Montserrat"/>
          <w:sz w:val="24"/>
        </w:rPr>
        <w:t>...91-95</w:t>
      </w:r>
      <w:r w:rsidRPr="00243812">
        <w:rPr>
          <w:rFonts w:ascii="Montserrat" w:hAnsi="Montserrat"/>
          <w:sz w:val="24"/>
        </w:rPr>
        <w:tab/>
        <w:t>as above, 10 x normal convalescence</w:t>
      </w:r>
    </w:p>
    <w:p w14:paraId="61075062" w14:textId="77777777" w:rsidR="004E739B" w:rsidRPr="00243812" w:rsidRDefault="00243812" w:rsidP="00F01A18">
      <w:pPr>
        <w:pStyle w:val="NoSpacing"/>
        <w:rPr>
          <w:rFonts w:ascii="Montserrat" w:hAnsi="Montserrat"/>
          <w:sz w:val="24"/>
        </w:rPr>
      </w:pPr>
      <w:r w:rsidRPr="00243812">
        <w:rPr>
          <w:rFonts w:ascii="Montserrat" w:hAnsi="Montserrat"/>
          <w:sz w:val="24"/>
        </w:rPr>
        <w:t>...96-99</w:t>
      </w:r>
      <w:r w:rsidRPr="00243812">
        <w:rPr>
          <w:rFonts w:ascii="Montserrat" w:hAnsi="Montserrat"/>
          <w:sz w:val="24"/>
        </w:rPr>
        <w:tab/>
        <w:t>as above, 100 x normal convalescence</w:t>
      </w:r>
    </w:p>
    <w:p w14:paraId="70A3A6A0" w14:textId="77777777" w:rsidR="004E739B" w:rsidRPr="00243812" w:rsidRDefault="00243812" w:rsidP="00F01A18">
      <w:pPr>
        <w:pStyle w:val="NoSpacing"/>
        <w:rPr>
          <w:rFonts w:ascii="Montserrat" w:hAnsi="Montserrat"/>
          <w:sz w:val="24"/>
        </w:rPr>
      </w:pPr>
      <w:r w:rsidRPr="00243812">
        <w:rPr>
          <w:rFonts w:ascii="Montserrat" w:hAnsi="Montserrat"/>
          <w:sz w:val="24"/>
        </w:rPr>
        <w:t>...00+</w:t>
      </w:r>
      <w:r w:rsidRPr="00243812">
        <w:rPr>
          <w:rFonts w:ascii="Montserrat" w:hAnsi="Montserrat"/>
          <w:sz w:val="24"/>
        </w:rPr>
        <w:tab/>
        <w:t>death of body part, amputation automatic</w:t>
      </w:r>
    </w:p>
    <w:p w14:paraId="513C3EF6" w14:textId="77777777" w:rsidR="004E739B" w:rsidRPr="00243812" w:rsidRDefault="004E739B" w:rsidP="00F01A18">
      <w:pPr>
        <w:pStyle w:val="NoSpacing"/>
        <w:rPr>
          <w:rFonts w:ascii="Montserrat" w:hAnsi="Montserrat"/>
          <w:sz w:val="24"/>
        </w:rPr>
      </w:pPr>
    </w:p>
    <w:p w14:paraId="0F484082" w14:textId="3CBE7D62" w:rsidR="004E739B" w:rsidRPr="00243812" w:rsidRDefault="00243812" w:rsidP="00F01A18">
      <w:pPr>
        <w:pStyle w:val="NoSpacing"/>
        <w:rPr>
          <w:rFonts w:ascii="Montserrat" w:hAnsi="Montserrat"/>
          <w:sz w:val="24"/>
        </w:rPr>
      </w:pPr>
      <w:r w:rsidRPr="00243812">
        <w:rPr>
          <w:rFonts w:ascii="Montserrat" w:hAnsi="Montserrat"/>
          <w:sz w:val="24"/>
        </w:rPr>
        <w:t>medical treatment:</w:t>
      </w:r>
      <w:r w:rsidR="006F60BF" w:rsidRPr="00243812">
        <w:rPr>
          <w:rFonts w:ascii="Montserrat" w:hAnsi="Montserrat"/>
          <w:sz w:val="24"/>
        </w:rPr>
        <w:t xml:space="preserve"> </w:t>
      </w:r>
      <w:r w:rsidRPr="00243812">
        <w:rPr>
          <w:rFonts w:ascii="Montserrat" w:hAnsi="Montserrat"/>
          <w:sz w:val="24"/>
        </w:rPr>
        <w:t>The quality of</w:t>
      </w:r>
      <w:r w:rsidR="006F60BF" w:rsidRPr="00243812">
        <w:rPr>
          <w:rFonts w:ascii="Montserrat" w:hAnsi="Montserrat"/>
          <w:sz w:val="24"/>
        </w:rPr>
        <w:t xml:space="preserve"> </w:t>
      </w:r>
      <w:r w:rsidRPr="00243812">
        <w:rPr>
          <w:rFonts w:ascii="Montserrat" w:hAnsi="Montserrat"/>
          <w:sz w:val="24"/>
        </w:rPr>
        <w:t>medical treatment will vary greatly from one level of medical technology to the next, and in some cases, your chances of recovery are better without medical attention than with.</w:t>
      </w:r>
      <w:r w:rsidR="006F60BF" w:rsidRPr="00243812">
        <w:rPr>
          <w:rFonts w:ascii="Montserrat" w:hAnsi="Montserrat"/>
          <w:sz w:val="24"/>
        </w:rPr>
        <w:t xml:space="preserve"> </w:t>
      </w:r>
      <w:r w:rsidRPr="00243812">
        <w:rPr>
          <w:rFonts w:ascii="Montserrat" w:hAnsi="Montserrat"/>
          <w:sz w:val="24"/>
        </w:rPr>
        <w:t>The problem with many medical techniques is that they do damage to the patient in order to -healÓ them.</w:t>
      </w:r>
      <w:r w:rsidR="006F60BF" w:rsidRPr="00243812">
        <w:rPr>
          <w:rFonts w:ascii="Montserrat" w:hAnsi="Montserrat"/>
          <w:sz w:val="24"/>
        </w:rPr>
        <w:t xml:space="preserve"> </w:t>
      </w:r>
      <w:r w:rsidRPr="00243812">
        <w:rPr>
          <w:rFonts w:ascii="Montserrat" w:hAnsi="Montserrat"/>
          <w:sz w:val="24"/>
        </w:rPr>
        <w:t>If your medic, or even your surgeon doesn’t really know his stuff you could be truly hating life.</w:t>
      </w:r>
      <w:r w:rsidR="006F60BF" w:rsidRPr="00243812">
        <w:rPr>
          <w:rFonts w:ascii="Montserrat" w:hAnsi="Montserrat"/>
          <w:sz w:val="24"/>
        </w:rPr>
        <w:t xml:space="preserve"> </w:t>
      </w:r>
      <w:r w:rsidRPr="00243812">
        <w:rPr>
          <w:rFonts w:ascii="Montserrat" w:hAnsi="Montserrat"/>
          <w:sz w:val="24"/>
        </w:rPr>
        <w:t>However, if treatment is successful, your recovery roll is increased by the amount of the success modified by the type of treatment, below:</w:t>
      </w:r>
    </w:p>
    <w:p w14:paraId="61DF663C" w14:textId="77777777" w:rsidR="004E739B" w:rsidRPr="00243812" w:rsidRDefault="004E739B" w:rsidP="00F01A18">
      <w:pPr>
        <w:pStyle w:val="NoSpacing"/>
        <w:rPr>
          <w:rFonts w:ascii="Montserrat" w:hAnsi="Montserrat"/>
          <w:sz w:val="24"/>
        </w:rPr>
      </w:pPr>
    </w:p>
    <w:p w14:paraId="5261EFAD" w14:textId="4217CE81" w:rsidR="004E739B" w:rsidRPr="00243812" w:rsidRDefault="00243812" w:rsidP="00F01A18">
      <w:pPr>
        <w:pStyle w:val="NoSpacing"/>
        <w:rPr>
          <w:rFonts w:ascii="Montserrat" w:hAnsi="Montserrat"/>
          <w:sz w:val="24"/>
        </w:rPr>
      </w:pPr>
      <w:r w:rsidRPr="00243812">
        <w:rPr>
          <w:rFonts w:ascii="Montserrat" w:hAnsi="Montserrat"/>
          <w:sz w:val="24"/>
        </w:rPr>
        <w:tab/>
        <w:t>surgical</w:t>
      </w:r>
      <w:r w:rsidR="006F60BF" w:rsidRPr="00243812">
        <w:rPr>
          <w:rFonts w:ascii="Montserrat" w:hAnsi="Montserrat"/>
          <w:sz w:val="24"/>
        </w:rPr>
        <w:tab/>
      </w:r>
      <w:r w:rsidRPr="00243812">
        <w:rPr>
          <w:rFonts w:ascii="Montserrat" w:hAnsi="Montserrat"/>
          <w:sz w:val="24"/>
        </w:rPr>
        <w:t>x5</w:t>
      </w:r>
    </w:p>
    <w:p w14:paraId="12349E8F" w14:textId="67FA2D79" w:rsidR="004E739B" w:rsidRPr="00243812" w:rsidRDefault="00243812" w:rsidP="00F01A18">
      <w:pPr>
        <w:pStyle w:val="NoSpacing"/>
        <w:rPr>
          <w:rFonts w:ascii="Montserrat" w:hAnsi="Montserrat"/>
          <w:sz w:val="24"/>
        </w:rPr>
      </w:pPr>
      <w:r w:rsidRPr="00243812">
        <w:rPr>
          <w:rFonts w:ascii="Montserrat" w:hAnsi="Montserrat"/>
          <w:sz w:val="24"/>
        </w:rPr>
        <w:tab/>
        <w:t>medical</w:t>
      </w:r>
      <w:r w:rsidR="006F60BF" w:rsidRPr="00243812">
        <w:rPr>
          <w:rFonts w:ascii="Montserrat" w:hAnsi="Montserrat"/>
          <w:sz w:val="24"/>
        </w:rPr>
        <w:tab/>
      </w:r>
      <w:r w:rsidRPr="00243812">
        <w:rPr>
          <w:rFonts w:ascii="Montserrat" w:hAnsi="Montserrat"/>
          <w:sz w:val="24"/>
        </w:rPr>
        <w:t>x4</w:t>
      </w:r>
    </w:p>
    <w:p w14:paraId="07B39E35" w14:textId="7A828EB0" w:rsidR="004E739B" w:rsidRPr="00243812" w:rsidRDefault="00243812" w:rsidP="00F01A18">
      <w:pPr>
        <w:pStyle w:val="NoSpacing"/>
        <w:rPr>
          <w:rFonts w:ascii="Montserrat" w:hAnsi="Montserrat"/>
          <w:sz w:val="24"/>
        </w:rPr>
      </w:pPr>
      <w:r w:rsidRPr="00243812">
        <w:rPr>
          <w:rFonts w:ascii="Montserrat" w:hAnsi="Montserrat"/>
          <w:sz w:val="24"/>
        </w:rPr>
        <w:tab/>
        <w:t>paramedic</w:t>
      </w:r>
      <w:r w:rsidR="006F60BF" w:rsidRPr="00243812">
        <w:rPr>
          <w:rFonts w:ascii="Montserrat" w:hAnsi="Montserrat"/>
          <w:sz w:val="24"/>
        </w:rPr>
        <w:tab/>
      </w:r>
      <w:r w:rsidRPr="00243812">
        <w:rPr>
          <w:rFonts w:ascii="Montserrat" w:hAnsi="Montserrat"/>
          <w:sz w:val="24"/>
        </w:rPr>
        <w:t>x3</w:t>
      </w:r>
    </w:p>
    <w:p w14:paraId="10C90AF5" w14:textId="56D20AFF" w:rsidR="004E739B" w:rsidRPr="00243812" w:rsidRDefault="00243812" w:rsidP="00F01A18">
      <w:pPr>
        <w:pStyle w:val="NoSpacing"/>
        <w:rPr>
          <w:rFonts w:ascii="Montserrat" w:hAnsi="Montserrat"/>
          <w:sz w:val="24"/>
        </w:rPr>
      </w:pPr>
      <w:r w:rsidRPr="00243812">
        <w:rPr>
          <w:rFonts w:ascii="Montserrat" w:hAnsi="Montserrat"/>
          <w:sz w:val="24"/>
        </w:rPr>
        <w:tab/>
        <w:t>herbal</w:t>
      </w:r>
      <w:r w:rsidR="006F60BF" w:rsidRPr="00243812">
        <w:rPr>
          <w:rFonts w:ascii="Montserrat" w:hAnsi="Montserrat"/>
          <w:sz w:val="24"/>
        </w:rPr>
        <w:tab/>
      </w:r>
      <w:r w:rsidRPr="00243812">
        <w:rPr>
          <w:rFonts w:ascii="Montserrat" w:hAnsi="Montserrat"/>
          <w:sz w:val="24"/>
        </w:rPr>
        <w:t>x2</w:t>
      </w:r>
    </w:p>
    <w:p w14:paraId="0BB61939" w14:textId="4363437A" w:rsidR="004E739B" w:rsidRPr="00243812" w:rsidRDefault="00243812" w:rsidP="00F01A18">
      <w:pPr>
        <w:pStyle w:val="NoSpacing"/>
        <w:rPr>
          <w:rFonts w:ascii="Montserrat" w:hAnsi="Montserrat"/>
          <w:sz w:val="24"/>
        </w:rPr>
      </w:pPr>
      <w:r w:rsidRPr="00243812">
        <w:rPr>
          <w:rFonts w:ascii="Montserrat" w:hAnsi="Montserrat"/>
          <w:sz w:val="24"/>
        </w:rPr>
        <w:tab/>
        <w:t>first-aid</w:t>
      </w:r>
      <w:r w:rsidR="006F60BF" w:rsidRPr="00243812">
        <w:rPr>
          <w:rFonts w:ascii="Montserrat" w:hAnsi="Montserrat"/>
          <w:sz w:val="24"/>
        </w:rPr>
        <w:tab/>
      </w:r>
      <w:r w:rsidRPr="00243812">
        <w:rPr>
          <w:rFonts w:ascii="Montserrat" w:hAnsi="Montserrat"/>
          <w:sz w:val="24"/>
        </w:rPr>
        <w:t>x1</w:t>
      </w:r>
    </w:p>
    <w:p w14:paraId="63F2465E" w14:textId="404B48CB" w:rsidR="004E739B" w:rsidRPr="00243812" w:rsidRDefault="00243812" w:rsidP="00F01A18">
      <w:pPr>
        <w:pStyle w:val="NoSpacing"/>
        <w:rPr>
          <w:rFonts w:ascii="Montserrat" w:hAnsi="Montserrat"/>
          <w:sz w:val="24"/>
        </w:rPr>
      </w:pPr>
      <w:r w:rsidRPr="00243812">
        <w:rPr>
          <w:rFonts w:ascii="Montserrat" w:hAnsi="Montserrat"/>
          <w:sz w:val="24"/>
        </w:rPr>
        <w:tab/>
        <w:t>archaic</w:t>
      </w:r>
      <w:r w:rsidR="006F60BF" w:rsidRPr="00243812">
        <w:rPr>
          <w:rFonts w:ascii="Montserrat" w:hAnsi="Montserrat"/>
          <w:sz w:val="24"/>
        </w:rPr>
        <w:tab/>
      </w:r>
      <w:r w:rsidRPr="00243812">
        <w:rPr>
          <w:rFonts w:ascii="Montserrat" w:hAnsi="Montserrat"/>
          <w:sz w:val="24"/>
        </w:rPr>
        <w:t>x0.5</w:t>
      </w:r>
    </w:p>
    <w:p w14:paraId="608279DC" w14:textId="77777777" w:rsidR="004E739B" w:rsidRPr="00243812" w:rsidRDefault="004E739B" w:rsidP="00F01A18">
      <w:pPr>
        <w:pStyle w:val="NoSpacing"/>
        <w:rPr>
          <w:rFonts w:ascii="Montserrat" w:hAnsi="Montserrat"/>
          <w:sz w:val="24"/>
        </w:rPr>
      </w:pPr>
    </w:p>
    <w:p w14:paraId="0889D47A" w14:textId="77777777" w:rsidR="004E739B" w:rsidRPr="00243812" w:rsidRDefault="004E739B" w:rsidP="00F01A18">
      <w:pPr>
        <w:pStyle w:val="NoSpacing"/>
        <w:rPr>
          <w:rFonts w:ascii="Montserrat" w:hAnsi="Montserrat"/>
          <w:sz w:val="24"/>
        </w:rPr>
      </w:pPr>
    </w:p>
    <w:p w14:paraId="2AA900D9" w14:textId="77777777" w:rsidR="004E739B" w:rsidRPr="00243812" w:rsidRDefault="00243812" w:rsidP="00F01A18">
      <w:pPr>
        <w:pStyle w:val="NoSpacing"/>
        <w:rPr>
          <w:rFonts w:ascii="Montserrat" w:hAnsi="Montserrat"/>
          <w:sz w:val="24"/>
        </w:rPr>
      </w:pPr>
      <w:r w:rsidRPr="00243812">
        <w:rPr>
          <w:rFonts w:ascii="Montserrat" w:hAnsi="Montserrat"/>
          <w:sz w:val="24"/>
        </w:rPr>
        <w:t>disease</w:t>
      </w:r>
    </w:p>
    <w:p w14:paraId="309244F9" w14:textId="572FC0D6" w:rsidR="004E739B" w:rsidRPr="00243812" w:rsidRDefault="00243812" w:rsidP="00F01A18">
      <w:pPr>
        <w:pStyle w:val="NoSpacing"/>
        <w:rPr>
          <w:rFonts w:ascii="Montserrat" w:hAnsi="Montserrat"/>
          <w:sz w:val="24"/>
        </w:rPr>
      </w:pPr>
      <w:r w:rsidRPr="00243812">
        <w:rPr>
          <w:rFonts w:ascii="Montserrat" w:hAnsi="Montserrat"/>
          <w:sz w:val="24"/>
        </w:rPr>
        <w:t>Whether by chance, or by deliberate inoculation, diseases, or infections, (caused by the interference of mirco-organisms with the functions of the body) can produce some the most debilitating effects, even the hardiest of sorts.</w:t>
      </w:r>
      <w:r w:rsidR="006F60BF" w:rsidRPr="00243812">
        <w:rPr>
          <w:rFonts w:ascii="Montserrat" w:hAnsi="Montserrat"/>
          <w:sz w:val="24"/>
        </w:rPr>
        <w:t xml:space="preserve"> </w:t>
      </w:r>
      <w:r w:rsidRPr="00243812">
        <w:rPr>
          <w:rFonts w:ascii="Montserrat" w:hAnsi="Montserrat"/>
          <w:sz w:val="24"/>
        </w:rPr>
        <w:t>Ostensibly a decline in health due to the acquisition of a virus, or other parasite, is normally resisted automatically as a function of one’s constitution.</w:t>
      </w:r>
      <w:r w:rsidR="006F60BF" w:rsidRPr="00243812">
        <w:rPr>
          <w:rFonts w:ascii="Montserrat" w:hAnsi="Montserrat"/>
          <w:sz w:val="24"/>
        </w:rPr>
        <w:t xml:space="preserve"> </w:t>
      </w:r>
      <w:r w:rsidRPr="00243812">
        <w:rPr>
          <w:rFonts w:ascii="Montserrat" w:hAnsi="Montserrat"/>
          <w:sz w:val="24"/>
        </w:rPr>
        <w:t xml:space="preserve">In some situations, however, a roll versus infection is called for, if given conditions are conducive to contracting a disease (exposure to an infected person, extremes in the weather,etc.) as the GM sees fit. </w:t>
      </w:r>
    </w:p>
    <w:p w14:paraId="766CCA83" w14:textId="77777777" w:rsidR="004E739B" w:rsidRPr="00243812" w:rsidRDefault="004E739B" w:rsidP="00F01A18">
      <w:pPr>
        <w:pStyle w:val="NoSpacing"/>
        <w:rPr>
          <w:rFonts w:ascii="Montserrat" w:hAnsi="Montserrat"/>
          <w:sz w:val="24"/>
        </w:rPr>
      </w:pPr>
    </w:p>
    <w:p w14:paraId="46A1FD6C" w14:textId="48FC5E73" w:rsidR="004E739B" w:rsidRPr="00243812" w:rsidRDefault="00243812" w:rsidP="00F01A18">
      <w:pPr>
        <w:pStyle w:val="NoSpacing"/>
        <w:rPr>
          <w:rFonts w:ascii="Montserrat" w:hAnsi="Montserrat"/>
          <w:sz w:val="24"/>
        </w:rPr>
      </w:pPr>
      <w:r w:rsidRPr="00243812">
        <w:rPr>
          <w:rFonts w:ascii="Montserrat" w:hAnsi="Montserrat"/>
          <w:sz w:val="24"/>
        </w:rPr>
        <w:t>infection roll - Usually, when you have a character in a situation in which he or she cannot get the proper attention for their wounds, that is when they will be most susceptible to infection.</w:t>
      </w:r>
      <w:r w:rsidR="006F60BF" w:rsidRPr="00243812">
        <w:rPr>
          <w:rFonts w:ascii="Montserrat" w:hAnsi="Montserrat"/>
          <w:sz w:val="24"/>
        </w:rPr>
        <w:t xml:space="preserve"> </w:t>
      </w:r>
      <w:r w:rsidRPr="00243812">
        <w:rPr>
          <w:rFonts w:ascii="Montserrat" w:hAnsi="Montserrat"/>
          <w:sz w:val="24"/>
        </w:rPr>
        <w:t>To determine the chance of an untended wound becoming infected, take the recovery roll of the wound and multiply it by the rating for the conditions for exposure, or the disease modifier.</w:t>
      </w:r>
      <w:r w:rsidR="006F60BF" w:rsidRPr="00243812">
        <w:rPr>
          <w:rFonts w:ascii="Montserrat" w:hAnsi="Montserrat"/>
          <w:sz w:val="24"/>
        </w:rPr>
        <w:t xml:space="preserve"> </w:t>
      </w:r>
      <w:r w:rsidRPr="00243812">
        <w:rPr>
          <w:rFonts w:ascii="Montserrat" w:hAnsi="Montserrat"/>
          <w:sz w:val="24"/>
        </w:rPr>
        <w:t>Failure on this roll will indicate that the character has been infected.</w:t>
      </w:r>
      <w:r w:rsidR="006F60BF" w:rsidRPr="00243812">
        <w:rPr>
          <w:rFonts w:ascii="Montserrat" w:hAnsi="Montserrat"/>
          <w:sz w:val="24"/>
        </w:rPr>
        <w:t xml:space="preserve"> </w:t>
      </w:r>
      <w:r w:rsidRPr="00243812">
        <w:rPr>
          <w:rFonts w:ascii="Montserrat" w:hAnsi="Montserrat"/>
          <w:sz w:val="24"/>
        </w:rPr>
        <w:t>The same roll may be made in some instances as a result of succumbing to shock or unconsciousness.</w:t>
      </w:r>
      <w:r w:rsidR="006F60BF" w:rsidRPr="00243812">
        <w:rPr>
          <w:rFonts w:ascii="Montserrat" w:hAnsi="Montserrat"/>
          <w:sz w:val="24"/>
        </w:rPr>
        <w:t xml:space="preserve"> </w:t>
      </w:r>
      <w:r w:rsidRPr="00243812">
        <w:rPr>
          <w:rFonts w:ascii="Montserrat" w:hAnsi="Montserrat"/>
          <w:sz w:val="24"/>
        </w:rPr>
        <w:t>The save roll versus shock and unconsciousness is modified by a tenth of the disease modifier for infection and rolled against for the chance of infection.</w:t>
      </w:r>
      <w:r w:rsidR="006F60BF" w:rsidRPr="00243812">
        <w:rPr>
          <w:rFonts w:ascii="Montserrat" w:hAnsi="Montserrat"/>
          <w:sz w:val="24"/>
        </w:rPr>
        <w:t xml:space="preserve"> </w:t>
      </w:r>
      <w:r w:rsidRPr="00243812">
        <w:rPr>
          <w:rFonts w:ascii="Montserrat" w:hAnsi="Montserrat"/>
          <w:sz w:val="24"/>
        </w:rPr>
        <w:t>If the roll indicates an infection, go on to the next step to determine the severity of the infection.</w:t>
      </w:r>
    </w:p>
    <w:p w14:paraId="4F83FF8F" w14:textId="77777777" w:rsidR="004E739B" w:rsidRPr="00243812" w:rsidRDefault="004E739B" w:rsidP="00F01A18">
      <w:pPr>
        <w:pStyle w:val="NoSpacing"/>
        <w:rPr>
          <w:rFonts w:ascii="Montserrat" w:hAnsi="Montserrat"/>
          <w:sz w:val="24"/>
        </w:rPr>
      </w:pPr>
    </w:p>
    <w:p w14:paraId="15EFFD4C" w14:textId="77777777" w:rsidR="004E739B" w:rsidRPr="00243812" w:rsidRDefault="00243812" w:rsidP="00F01A18">
      <w:pPr>
        <w:pStyle w:val="NoSpacing"/>
        <w:rPr>
          <w:rFonts w:ascii="Montserrat" w:hAnsi="Montserrat"/>
          <w:sz w:val="24"/>
        </w:rPr>
      </w:pPr>
      <w:r w:rsidRPr="00243812">
        <w:rPr>
          <w:rFonts w:ascii="Montserrat" w:hAnsi="Montserrat"/>
          <w:sz w:val="24"/>
        </w:rPr>
        <w:tab/>
        <w:t>disease mod. x recovery roll = % resistance</w:t>
      </w:r>
    </w:p>
    <w:p w14:paraId="32D5191D" w14:textId="77777777" w:rsidR="004E739B" w:rsidRPr="00243812" w:rsidRDefault="004E739B" w:rsidP="00F01A18">
      <w:pPr>
        <w:pStyle w:val="NoSpacing"/>
        <w:rPr>
          <w:rFonts w:ascii="Montserrat" w:hAnsi="Montserrat"/>
          <w:sz w:val="24"/>
        </w:rPr>
      </w:pPr>
    </w:p>
    <w:p w14:paraId="34313278" w14:textId="234FC985" w:rsidR="004E739B" w:rsidRPr="00243812" w:rsidRDefault="00243812" w:rsidP="00F01A18">
      <w:pPr>
        <w:pStyle w:val="NoSpacing"/>
        <w:rPr>
          <w:rFonts w:ascii="Montserrat" w:hAnsi="Montserrat"/>
          <w:sz w:val="24"/>
        </w:rPr>
      </w:pPr>
      <w:r w:rsidRPr="00243812">
        <w:rPr>
          <w:rFonts w:ascii="Montserrat" w:hAnsi="Montserrat"/>
          <w:sz w:val="24"/>
        </w:rPr>
        <w:t>Regardless of the percent chance, the character will be infected on a fumble, and will have a severe infection if he or she critically fumbles.</w:t>
      </w:r>
      <w:r w:rsidR="006F60BF" w:rsidRPr="00243812">
        <w:rPr>
          <w:rFonts w:ascii="Montserrat" w:hAnsi="Montserrat"/>
          <w:sz w:val="24"/>
        </w:rPr>
        <w:t xml:space="preserve"> </w:t>
      </w:r>
      <w:r w:rsidRPr="00243812">
        <w:rPr>
          <w:rFonts w:ascii="Montserrat" w:hAnsi="Montserrat"/>
          <w:sz w:val="24"/>
        </w:rPr>
        <w:t>The duration of the recovery, and the odds of contracting further infection, is based on how long it would take to recover from the result of the severity roll (below) as though for straight damage.</w:t>
      </w:r>
      <w:r w:rsidR="006F60BF" w:rsidRPr="00243812">
        <w:rPr>
          <w:rFonts w:ascii="Montserrat" w:hAnsi="Montserrat"/>
          <w:sz w:val="24"/>
        </w:rPr>
        <w:t xml:space="preserve"> </w:t>
      </w:r>
      <w:r w:rsidRPr="00243812">
        <w:rPr>
          <w:rFonts w:ascii="Montserrat" w:hAnsi="Montserrat"/>
          <w:sz w:val="24"/>
        </w:rPr>
        <w:t>The victims attributes are reduced by a tenth of the severity for the duration of the infection’s effect for the purposes of feat rolls, and the recovery is reduced similarly for purposes of resisting disease and poisons.</w:t>
      </w:r>
      <w:r w:rsidR="006F60BF" w:rsidRPr="00243812">
        <w:rPr>
          <w:rFonts w:ascii="Montserrat" w:hAnsi="Montserrat"/>
          <w:sz w:val="24"/>
        </w:rPr>
        <w:t xml:space="preserve"> </w:t>
      </w:r>
      <w:r w:rsidRPr="00243812">
        <w:rPr>
          <w:rFonts w:ascii="Montserrat" w:hAnsi="Montserrat"/>
          <w:sz w:val="24"/>
        </w:rPr>
        <w:t>The more severe diseases also do damage as per damage classes according to anatomy targeted by the infection. The severity of diseases, poisons and drugs,</w:t>
      </w:r>
      <w:r w:rsidR="006F60BF" w:rsidRPr="00243812">
        <w:rPr>
          <w:rFonts w:ascii="Montserrat" w:hAnsi="Montserrat"/>
          <w:sz w:val="24"/>
        </w:rPr>
        <w:t xml:space="preserve"> </w:t>
      </w:r>
      <w:r w:rsidRPr="00243812">
        <w:rPr>
          <w:rFonts w:ascii="Montserrat" w:hAnsi="Montserrat"/>
          <w:sz w:val="24"/>
        </w:rPr>
        <w:t>represents the number of D10’s (each as a column: D10, D100, D1000, etc.) to be rolled by the GM to determine the results of the infection or dosage, determined from the following scale:</w:t>
      </w:r>
    </w:p>
    <w:p w14:paraId="5E6A03A1" w14:textId="77777777" w:rsidR="004E739B" w:rsidRPr="00243812" w:rsidRDefault="004E739B" w:rsidP="00F01A18">
      <w:pPr>
        <w:pStyle w:val="NoSpacing"/>
        <w:rPr>
          <w:rFonts w:ascii="Montserrat" w:hAnsi="Montserrat"/>
          <w:sz w:val="24"/>
        </w:rPr>
      </w:pPr>
    </w:p>
    <w:p w14:paraId="241A0FC1" w14:textId="77777777" w:rsidR="004E739B" w:rsidRPr="00243812" w:rsidRDefault="00243812" w:rsidP="00F01A18">
      <w:pPr>
        <w:pStyle w:val="NoSpacing"/>
        <w:rPr>
          <w:rFonts w:ascii="Montserrat" w:hAnsi="Montserrat"/>
          <w:sz w:val="24"/>
        </w:rPr>
      </w:pPr>
      <w:r w:rsidRPr="00243812">
        <w:rPr>
          <w:rFonts w:ascii="Montserrat" w:hAnsi="Montserrat"/>
          <w:sz w:val="24"/>
        </w:rPr>
        <w:t>severity</w:t>
      </w:r>
      <w:r w:rsidRPr="00243812">
        <w:rPr>
          <w:rFonts w:ascii="Montserrat" w:hAnsi="Montserrat"/>
          <w:sz w:val="24"/>
        </w:rPr>
        <w:tab/>
        <w:t>D range</w:t>
      </w:r>
      <w:r w:rsidRPr="00243812">
        <w:rPr>
          <w:rFonts w:ascii="Montserrat" w:hAnsi="Montserrat"/>
          <w:sz w:val="24"/>
        </w:rPr>
        <w:tab/>
        <w:t>damage</w:t>
      </w:r>
      <w:r w:rsidRPr="00243812">
        <w:rPr>
          <w:rFonts w:ascii="Montserrat" w:hAnsi="Montserrat"/>
          <w:sz w:val="24"/>
        </w:rPr>
        <w:tab/>
        <w:t>dormancy (%)</w:t>
      </w:r>
      <w:r w:rsidRPr="00243812">
        <w:rPr>
          <w:rFonts w:ascii="Montserrat" w:hAnsi="Montserrat"/>
          <w:sz w:val="24"/>
        </w:rPr>
        <w:tab/>
        <w:t>consequences</w:t>
      </w:r>
    </w:p>
    <w:p w14:paraId="16DB37E8" w14:textId="77777777"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0.1 - 1</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vague</w:t>
      </w:r>
    </w:p>
    <w:p w14:paraId="72FC7C1F" w14:textId="77777777" w:rsidR="004E739B" w:rsidRPr="00243812" w:rsidRDefault="00243812" w:rsidP="00F01A18">
      <w:pPr>
        <w:pStyle w:val="NoSpacing"/>
        <w:rPr>
          <w:rFonts w:ascii="Montserrat" w:hAnsi="Montserrat"/>
          <w:sz w:val="24"/>
        </w:rPr>
      </w:pPr>
      <w:r w:rsidRPr="00243812">
        <w:rPr>
          <w:rFonts w:ascii="Montserrat" w:hAnsi="Montserrat"/>
          <w:sz w:val="24"/>
        </w:rPr>
        <w:tab/>
        <w:t>1</w:t>
      </w:r>
      <w:r w:rsidRPr="00243812">
        <w:rPr>
          <w:rFonts w:ascii="Montserrat" w:hAnsi="Montserrat"/>
          <w:sz w:val="24"/>
        </w:rPr>
        <w:tab/>
        <w:t>1 - 10</w:t>
      </w:r>
      <w:r w:rsidRPr="00243812">
        <w:rPr>
          <w:rFonts w:ascii="Montserrat" w:hAnsi="Montserrat"/>
          <w:sz w:val="24"/>
        </w:rPr>
        <w:tab/>
        <w:t>0 or 1</w:t>
      </w:r>
      <w:r w:rsidRPr="00243812">
        <w:rPr>
          <w:rFonts w:ascii="Montserrat" w:hAnsi="Montserrat"/>
          <w:sz w:val="24"/>
        </w:rPr>
        <w:tab/>
        <w:t>-</w:t>
      </w:r>
      <w:r w:rsidRPr="00243812">
        <w:rPr>
          <w:rFonts w:ascii="Montserrat" w:hAnsi="Montserrat"/>
          <w:sz w:val="24"/>
        </w:rPr>
        <w:tab/>
        <w:t>mildly irritating</w:t>
      </w:r>
    </w:p>
    <w:p w14:paraId="5B329DFB" w14:textId="77777777" w:rsidR="004E739B" w:rsidRPr="00243812" w:rsidRDefault="00243812" w:rsidP="00F01A18">
      <w:pPr>
        <w:pStyle w:val="NoSpacing"/>
        <w:rPr>
          <w:rFonts w:ascii="Montserrat" w:hAnsi="Montserrat"/>
          <w:sz w:val="24"/>
        </w:rPr>
      </w:pPr>
      <w:r w:rsidRPr="00243812">
        <w:rPr>
          <w:rFonts w:ascii="Montserrat" w:hAnsi="Montserrat"/>
          <w:sz w:val="24"/>
        </w:rPr>
        <w:tab/>
        <w:t>2</w:t>
      </w:r>
      <w:r w:rsidRPr="00243812">
        <w:rPr>
          <w:rFonts w:ascii="Montserrat" w:hAnsi="Montserrat"/>
          <w:sz w:val="24"/>
        </w:rPr>
        <w:tab/>
        <w:t>1 - 100</w:t>
      </w:r>
      <w:r w:rsidRPr="00243812">
        <w:rPr>
          <w:rFonts w:ascii="Montserrat" w:hAnsi="Montserrat"/>
          <w:sz w:val="24"/>
        </w:rPr>
        <w:tab/>
        <w:t>1 D10</w:t>
      </w:r>
      <w:r w:rsidRPr="00243812">
        <w:rPr>
          <w:rFonts w:ascii="Montserrat" w:hAnsi="Montserrat"/>
          <w:sz w:val="24"/>
        </w:rPr>
        <w:tab/>
        <w:t>1</w:t>
      </w:r>
      <w:r w:rsidRPr="00243812">
        <w:rPr>
          <w:rFonts w:ascii="Montserrat" w:hAnsi="Montserrat"/>
          <w:sz w:val="24"/>
        </w:rPr>
        <w:tab/>
        <w:t>uncomfortable</w:t>
      </w:r>
    </w:p>
    <w:p w14:paraId="3FE3959A" w14:textId="77777777" w:rsidR="004E739B" w:rsidRPr="00243812" w:rsidRDefault="00243812" w:rsidP="00F01A18">
      <w:pPr>
        <w:pStyle w:val="NoSpacing"/>
        <w:rPr>
          <w:rFonts w:ascii="Montserrat" w:hAnsi="Montserrat"/>
          <w:sz w:val="24"/>
        </w:rPr>
      </w:pPr>
      <w:r w:rsidRPr="00243812">
        <w:rPr>
          <w:rFonts w:ascii="Montserrat" w:hAnsi="Montserrat"/>
          <w:sz w:val="24"/>
        </w:rPr>
        <w:tab/>
        <w:t>3</w:t>
      </w:r>
      <w:r w:rsidRPr="00243812">
        <w:rPr>
          <w:rFonts w:ascii="Montserrat" w:hAnsi="Montserrat"/>
          <w:sz w:val="24"/>
        </w:rPr>
        <w:tab/>
        <w:t>1 - 1,000</w:t>
      </w:r>
      <w:r w:rsidRPr="00243812">
        <w:rPr>
          <w:rFonts w:ascii="Montserrat" w:hAnsi="Montserrat"/>
          <w:sz w:val="24"/>
        </w:rPr>
        <w:tab/>
        <w:t>2 D10</w:t>
      </w:r>
      <w:r w:rsidRPr="00243812">
        <w:rPr>
          <w:rFonts w:ascii="Montserrat" w:hAnsi="Montserrat"/>
          <w:sz w:val="24"/>
        </w:rPr>
        <w:tab/>
        <w:t>5</w:t>
      </w:r>
      <w:r w:rsidRPr="00243812">
        <w:rPr>
          <w:rFonts w:ascii="Montserrat" w:hAnsi="Montserrat"/>
          <w:sz w:val="24"/>
        </w:rPr>
        <w:tab/>
        <w:t>painful</w:t>
      </w:r>
    </w:p>
    <w:p w14:paraId="18EF129C" w14:textId="77777777" w:rsidR="004E739B" w:rsidRPr="00243812" w:rsidRDefault="00243812" w:rsidP="00F01A18">
      <w:pPr>
        <w:pStyle w:val="NoSpacing"/>
        <w:rPr>
          <w:rFonts w:ascii="Montserrat" w:hAnsi="Montserrat"/>
          <w:sz w:val="24"/>
        </w:rPr>
      </w:pPr>
      <w:r w:rsidRPr="00243812">
        <w:rPr>
          <w:rFonts w:ascii="Montserrat" w:hAnsi="Montserrat"/>
          <w:sz w:val="24"/>
        </w:rPr>
        <w:tab/>
        <w:t>4</w:t>
      </w:r>
      <w:r w:rsidRPr="00243812">
        <w:rPr>
          <w:rFonts w:ascii="Montserrat" w:hAnsi="Montserrat"/>
          <w:sz w:val="24"/>
        </w:rPr>
        <w:tab/>
        <w:t>1 - 10,000</w:t>
      </w:r>
      <w:r w:rsidRPr="00243812">
        <w:rPr>
          <w:rFonts w:ascii="Montserrat" w:hAnsi="Montserrat"/>
          <w:sz w:val="24"/>
        </w:rPr>
        <w:tab/>
        <w:t>4 D10</w:t>
      </w:r>
      <w:r w:rsidRPr="00243812">
        <w:rPr>
          <w:rFonts w:ascii="Montserrat" w:hAnsi="Montserrat"/>
          <w:sz w:val="24"/>
        </w:rPr>
        <w:tab/>
        <w:t>10</w:t>
      </w:r>
      <w:r w:rsidRPr="00243812">
        <w:rPr>
          <w:rFonts w:ascii="Montserrat" w:hAnsi="Montserrat"/>
          <w:sz w:val="24"/>
        </w:rPr>
        <w:tab/>
        <w:t>harmful</w:t>
      </w:r>
    </w:p>
    <w:p w14:paraId="26A9A019" w14:textId="77777777" w:rsidR="004E739B" w:rsidRPr="00243812" w:rsidRDefault="00243812" w:rsidP="00F01A18">
      <w:pPr>
        <w:pStyle w:val="NoSpacing"/>
        <w:rPr>
          <w:rFonts w:ascii="Montserrat" w:hAnsi="Montserrat"/>
          <w:sz w:val="24"/>
        </w:rPr>
      </w:pPr>
      <w:r w:rsidRPr="00243812">
        <w:rPr>
          <w:rFonts w:ascii="Montserrat" w:hAnsi="Montserrat"/>
          <w:sz w:val="24"/>
        </w:rPr>
        <w:tab/>
        <w:t>5</w:t>
      </w:r>
      <w:r w:rsidRPr="00243812">
        <w:rPr>
          <w:rFonts w:ascii="Montserrat" w:hAnsi="Montserrat"/>
          <w:sz w:val="24"/>
        </w:rPr>
        <w:tab/>
        <w:t>1 - 100,000</w:t>
      </w:r>
      <w:r w:rsidRPr="00243812">
        <w:rPr>
          <w:rFonts w:ascii="Montserrat" w:hAnsi="Montserrat"/>
          <w:sz w:val="24"/>
        </w:rPr>
        <w:tab/>
        <w:t>7 D10</w:t>
      </w:r>
      <w:r w:rsidRPr="00243812">
        <w:rPr>
          <w:rFonts w:ascii="Montserrat" w:hAnsi="Montserrat"/>
          <w:sz w:val="24"/>
        </w:rPr>
        <w:tab/>
        <w:t>15</w:t>
      </w:r>
      <w:r w:rsidRPr="00243812">
        <w:rPr>
          <w:rFonts w:ascii="Montserrat" w:hAnsi="Montserrat"/>
          <w:sz w:val="24"/>
        </w:rPr>
        <w:tab/>
        <w:t>damaging</w:t>
      </w:r>
    </w:p>
    <w:p w14:paraId="546FA61D" w14:textId="77777777" w:rsidR="004E739B" w:rsidRPr="00243812" w:rsidRDefault="00243812" w:rsidP="00F01A18">
      <w:pPr>
        <w:pStyle w:val="NoSpacing"/>
        <w:rPr>
          <w:rFonts w:ascii="Montserrat" w:hAnsi="Montserrat"/>
          <w:sz w:val="24"/>
        </w:rPr>
      </w:pPr>
      <w:r w:rsidRPr="00243812">
        <w:rPr>
          <w:rFonts w:ascii="Montserrat" w:hAnsi="Montserrat"/>
          <w:sz w:val="24"/>
        </w:rPr>
        <w:tab/>
        <w:t>6</w:t>
      </w:r>
      <w:r w:rsidRPr="00243812">
        <w:rPr>
          <w:rFonts w:ascii="Montserrat" w:hAnsi="Montserrat"/>
          <w:sz w:val="24"/>
        </w:rPr>
        <w:tab/>
        <w:t>1 - 1,000,000</w:t>
      </w:r>
      <w:r w:rsidRPr="00243812">
        <w:rPr>
          <w:rFonts w:ascii="Montserrat" w:hAnsi="Montserrat"/>
          <w:sz w:val="24"/>
        </w:rPr>
        <w:tab/>
        <w:t>11 D10</w:t>
      </w:r>
      <w:r w:rsidRPr="00243812">
        <w:rPr>
          <w:rFonts w:ascii="Montserrat" w:hAnsi="Montserrat"/>
          <w:sz w:val="24"/>
        </w:rPr>
        <w:tab/>
        <w:t>20</w:t>
      </w:r>
      <w:r w:rsidRPr="00243812">
        <w:rPr>
          <w:rFonts w:ascii="Montserrat" w:hAnsi="Montserrat"/>
          <w:sz w:val="24"/>
        </w:rPr>
        <w:tab/>
        <w:t>inhibiting</w:t>
      </w:r>
    </w:p>
    <w:p w14:paraId="5A4487DE" w14:textId="77777777" w:rsidR="004E739B" w:rsidRPr="00243812" w:rsidRDefault="00243812" w:rsidP="00F01A18">
      <w:pPr>
        <w:pStyle w:val="NoSpacing"/>
        <w:rPr>
          <w:rFonts w:ascii="Montserrat" w:hAnsi="Montserrat"/>
          <w:sz w:val="24"/>
        </w:rPr>
      </w:pPr>
      <w:r w:rsidRPr="00243812">
        <w:rPr>
          <w:rFonts w:ascii="Montserrat" w:hAnsi="Montserrat"/>
          <w:sz w:val="24"/>
        </w:rPr>
        <w:tab/>
        <w:t>7</w:t>
      </w:r>
      <w:r w:rsidRPr="00243812">
        <w:rPr>
          <w:rFonts w:ascii="Montserrat" w:hAnsi="Montserrat"/>
          <w:sz w:val="24"/>
        </w:rPr>
        <w:tab/>
        <w:t>1 - 10,000,000</w:t>
      </w:r>
      <w:r w:rsidRPr="00243812">
        <w:rPr>
          <w:rFonts w:ascii="Montserrat" w:hAnsi="Montserrat"/>
          <w:sz w:val="24"/>
        </w:rPr>
        <w:tab/>
        <w:t>16 D10</w:t>
      </w:r>
      <w:r w:rsidRPr="00243812">
        <w:rPr>
          <w:rFonts w:ascii="Montserrat" w:hAnsi="Montserrat"/>
          <w:sz w:val="24"/>
        </w:rPr>
        <w:tab/>
        <w:t>25</w:t>
      </w:r>
      <w:r w:rsidRPr="00243812">
        <w:rPr>
          <w:rFonts w:ascii="Montserrat" w:hAnsi="Montserrat"/>
          <w:sz w:val="24"/>
        </w:rPr>
        <w:tab/>
        <w:t>crippling</w:t>
      </w:r>
    </w:p>
    <w:p w14:paraId="121D279E" w14:textId="77777777" w:rsidR="004E739B" w:rsidRPr="00243812" w:rsidRDefault="00243812" w:rsidP="00F01A18">
      <w:pPr>
        <w:pStyle w:val="NoSpacing"/>
        <w:rPr>
          <w:rFonts w:ascii="Montserrat" w:hAnsi="Montserrat"/>
          <w:sz w:val="24"/>
        </w:rPr>
      </w:pPr>
      <w:r w:rsidRPr="00243812">
        <w:rPr>
          <w:rFonts w:ascii="Montserrat" w:hAnsi="Montserrat"/>
          <w:sz w:val="24"/>
        </w:rPr>
        <w:tab/>
        <w:t>8</w:t>
      </w:r>
      <w:r w:rsidRPr="00243812">
        <w:rPr>
          <w:rFonts w:ascii="Montserrat" w:hAnsi="Montserrat"/>
          <w:sz w:val="24"/>
        </w:rPr>
        <w:tab/>
        <w:t>1 - 100,000,000</w:t>
      </w:r>
      <w:r w:rsidRPr="00243812">
        <w:rPr>
          <w:rFonts w:ascii="Montserrat" w:hAnsi="Montserrat"/>
          <w:sz w:val="24"/>
        </w:rPr>
        <w:tab/>
        <w:t>22 D10</w:t>
      </w:r>
      <w:r w:rsidRPr="00243812">
        <w:rPr>
          <w:rFonts w:ascii="Montserrat" w:hAnsi="Montserrat"/>
          <w:sz w:val="24"/>
        </w:rPr>
        <w:tab/>
        <w:t>30</w:t>
      </w:r>
      <w:r w:rsidRPr="00243812">
        <w:rPr>
          <w:rFonts w:ascii="Montserrat" w:hAnsi="Montserrat"/>
          <w:sz w:val="24"/>
        </w:rPr>
        <w:tab/>
        <w:t>deadly</w:t>
      </w:r>
    </w:p>
    <w:p w14:paraId="03859552" w14:textId="77777777" w:rsidR="004E739B" w:rsidRPr="00243812" w:rsidRDefault="00243812" w:rsidP="00F01A18">
      <w:pPr>
        <w:pStyle w:val="NoSpacing"/>
        <w:rPr>
          <w:rFonts w:ascii="Montserrat" w:hAnsi="Montserrat"/>
          <w:sz w:val="24"/>
        </w:rPr>
      </w:pPr>
      <w:r w:rsidRPr="00243812">
        <w:rPr>
          <w:rFonts w:ascii="Montserrat" w:hAnsi="Montserrat"/>
          <w:sz w:val="24"/>
        </w:rPr>
        <w:tab/>
        <w:t>9</w:t>
      </w:r>
      <w:r w:rsidRPr="00243812">
        <w:rPr>
          <w:rFonts w:ascii="Montserrat" w:hAnsi="Montserrat"/>
          <w:sz w:val="24"/>
        </w:rPr>
        <w:tab/>
        <w:t>1 - 1,000,000,000</w:t>
      </w:r>
      <w:r w:rsidRPr="00243812">
        <w:rPr>
          <w:rFonts w:ascii="Montserrat" w:hAnsi="Montserrat"/>
          <w:sz w:val="24"/>
        </w:rPr>
        <w:tab/>
        <w:t>29 D10</w:t>
      </w:r>
      <w:r w:rsidRPr="00243812">
        <w:rPr>
          <w:rFonts w:ascii="Montserrat" w:hAnsi="Montserrat"/>
          <w:sz w:val="24"/>
        </w:rPr>
        <w:tab/>
        <w:t>40</w:t>
      </w:r>
      <w:r w:rsidRPr="00243812">
        <w:rPr>
          <w:rFonts w:ascii="Montserrat" w:hAnsi="Montserrat"/>
          <w:sz w:val="24"/>
        </w:rPr>
        <w:tab/>
        <w:t>deathly destructive</w:t>
      </w:r>
    </w:p>
    <w:p w14:paraId="36BE11C1" w14:textId="77777777" w:rsidR="004E739B" w:rsidRPr="00243812" w:rsidRDefault="00243812" w:rsidP="00F01A18">
      <w:pPr>
        <w:pStyle w:val="NoSpacing"/>
        <w:rPr>
          <w:rFonts w:ascii="Montserrat" w:hAnsi="Montserrat"/>
          <w:sz w:val="24"/>
        </w:rPr>
      </w:pPr>
      <w:r w:rsidRPr="00243812">
        <w:rPr>
          <w:rFonts w:ascii="Montserrat" w:hAnsi="Montserrat"/>
          <w:sz w:val="24"/>
        </w:rPr>
        <w:tab/>
        <w:t>10</w:t>
      </w:r>
      <w:r w:rsidRPr="00243812">
        <w:rPr>
          <w:rFonts w:ascii="Montserrat" w:hAnsi="Montserrat"/>
          <w:sz w:val="24"/>
        </w:rPr>
        <w:tab/>
        <w:t>1 - 10,000,000,000</w:t>
      </w:r>
      <w:r w:rsidRPr="00243812">
        <w:rPr>
          <w:rFonts w:ascii="Montserrat" w:hAnsi="Montserrat"/>
          <w:sz w:val="24"/>
        </w:rPr>
        <w:tab/>
        <w:t>37 D10</w:t>
      </w:r>
      <w:r w:rsidRPr="00243812">
        <w:rPr>
          <w:rFonts w:ascii="Montserrat" w:hAnsi="Montserrat"/>
          <w:sz w:val="24"/>
        </w:rPr>
        <w:tab/>
        <w:t>50</w:t>
      </w:r>
      <w:r w:rsidRPr="00243812">
        <w:rPr>
          <w:rFonts w:ascii="Montserrat" w:hAnsi="Montserrat"/>
          <w:sz w:val="24"/>
        </w:rPr>
        <w:tab/>
        <w:t>devestating</w:t>
      </w:r>
    </w:p>
    <w:p w14:paraId="34BBDDF9" w14:textId="77777777" w:rsidR="004E739B" w:rsidRPr="00243812" w:rsidRDefault="004E739B" w:rsidP="00F01A18">
      <w:pPr>
        <w:pStyle w:val="NoSpacing"/>
        <w:rPr>
          <w:rFonts w:ascii="Montserrat" w:hAnsi="Montserrat"/>
          <w:sz w:val="24"/>
        </w:rPr>
      </w:pPr>
    </w:p>
    <w:p w14:paraId="263F7087" w14:textId="6401CE56" w:rsidR="004E739B" w:rsidRPr="00243812" w:rsidRDefault="00243812" w:rsidP="00F01A18">
      <w:pPr>
        <w:pStyle w:val="NoSpacing"/>
        <w:rPr>
          <w:rFonts w:ascii="Montserrat" w:hAnsi="Montserrat"/>
          <w:sz w:val="24"/>
        </w:rPr>
      </w:pPr>
      <w:r w:rsidRPr="00243812">
        <w:rPr>
          <w:rFonts w:ascii="Montserrat" w:hAnsi="Montserrat"/>
          <w:sz w:val="24"/>
        </w:rPr>
        <w:t>For the sake of sanity, the specific diseases one could suffer from are not stated.</w:t>
      </w:r>
      <w:r w:rsidR="006F60BF" w:rsidRPr="00243812">
        <w:rPr>
          <w:rFonts w:ascii="Montserrat" w:hAnsi="Montserrat"/>
          <w:sz w:val="24"/>
        </w:rPr>
        <w:t xml:space="preserve"> </w:t>
      </w:r>
      <w:r w:rsidRPr="00243812">
        <w:rPr>
          <w:rFonts w:ascii="Montserrat" w:hAnsi="Montserrat"/>
          <w:sz w:val="24"/>
        </w:rPr>
        <w:t>Rather, the effects of the diseases are given and as such they will be felt, without the need to trouble with the research necessary to determine the course of an actual disease, etc.</w:t>
      </w:r>
      <w:r w:rsidR="006F60BF" w:rsidRPr="00243812">
        <w:rPr>
          <w:rFonts w:ascii="Montserrat" w:hAnsi="Montserrat"/>
          <w:sz w:val="24"/>
        </w:rPr>
        <w:t xml:space="preserve"> </w:t>
      </w:r>
      <w:r w:rsidRPr="00243812">
        <w:rPr>
          <w:rFonts w:ascii="Montserrat" w:hAnsi="Montserrat"/>
          <w:sz w:val="24"/>
        </w:rPr>
        <w:t>There is a chance that a disease will go into dormancy rather than truly being recovered from, meaning that the character’s full faculties return to him, but the disease can still return to affect him at some indeterminate point in the future.</w:t>
      </w:r>
    </w:p>
    <w:p w14:paraId="6ACCA110" w14:textId="77777777" w:rsidR="004E739B" w:rsidRPr="00243812" w:rsidRDefault="004E739B" w:rsidP="00F01A18">
      <w:pPr>
        <w:pStyle w:val="NoSpacing"/>
        <w:rPr>
          <w:rFonts w:ascii="Montserrat" w:hAnsi="Montserrat"/>
          <w:sz w:val="24"/>
        </w:rPr>
      </w:pPr>
    </w:p>
    <w:p w14:paraId="474BE197" w14:textId="77777777" w:rsidR="004E739B" w:rsidRPr="00243812" w:rsidRDefault="00243812" w:rsidP="00F01A18">
      <w:pPr>
        <w:pStyle w:val="NoSpacing"/>
        <w:rPr>
          <w:rFonts w:ascii="Montserrat" w:hAnsi="Montserrat"/>
          <w:sz w:val="24"/>
        </w:rPr>
      </w:pPr>
      <w:r w:rsidRPr="00243812">
        <w:rPr>
          <w:rFonts w:ascii="Montserrat" w:hAnsi="Montserrat"/>
          <w:sz w:val="24"/>
        </w:rPr>
        <w:t>infirmities</w:t>
      </w:r>
    </w:p>
    <w:p w14:paraId="451A4495" w14:textId="349F1912" w:rsidR="004E739B" w:rsidRPr="00243812" w:rsidRDefault="00243812" w:rsidP="00F01A18">
      <w:pPr>
        <w:pStyle w:val="NoSpacing"/>
        <w:rPr>
          <w:rFonts w:ascii="Montserrat" w:hAnsi="Montserrat"/>
          <w:sz w:val="24"/>
        </w:rPr>
      </w:pPr>
      <w:r w:rsidRPr="00243812">
        <w:rPr>
          <w:rFonts w:ascii="Montserrat" w:hAnsi="Montserrat"/>
          <w:sz w:val="24"/>
        </w:rPr>
        <w:t>Infirmities, conditions which can cause damage, such as heart attacks, strokes, appendicitis, etc., can occur almost entirely without warning.</w:t>
      </w:r>
      <w:r w:rsidR="006F60BF" w:rsidRPr="00243812">
        <w:rPr>
          <w:rFonts w:ascii="Montserrat" w:hAnsi="Montserrat"/>
          <w:sz w:val="24"/>
        </w:rPr>
        <w:t xml:space="preserve"> </w:t>
      </w:r>
      <w:r w:rsidRPr="00243812">
        <w:rPr>
          <w:rFonts w:ascii="Montserrat" w:hAnsi="Montserrat"/>
          <w:sz w:val="24"/>
        </w:rPr>
        <w:t>Most infirmities are conditions already present in the character, taken as a disadvantage during its generation, or acquired through the course of the game.</w:t>
      </w:r>
      <w:r w:rsidR="006F60BF" w:rsidRPr="00243812">
        <w:rPr>
          <w:rFonts w:ascii="Montserrat" w:hAnsi="Montserrat"/>
          <w:sz w:val="24"/>
        </w:rPr>
        <w:t xml:space="preserve"> </w:t>
      </w:r>
      <w:r w:rsidRPr="00243812">
        <w:rPr>
          <w:rFonts w:ascii="Montserrat" w:hAnsi="Montserrat"/>
          <w:sz w:val="24"/>
        </w:rPr>
        <w:t>These conditions lie dormant until the character faces conditions liable to aggravate them into activity, such as extreme stress or exertion.</w:t>
      </w:r>
      <w:r w:rsidR="006F60BF" w:rsidRPr="00243812">
        <w:rPr>
          <w:rFonts w:ascii="Montserrat" w:hAnsi="Montserrat"/>
          <w:sz w:val="24"/>
        </w:rPr>
        <w:t xml:space="preserve"> </w:t>
      </w:r>
      <w:r w:rsidRPr="00243812">
        <w:rPr>
          <w:rFonts w:ascii="Montserrat" w:hAnsi="Montserrat"/>
          <w:sz w:val="24"/>
        </w:rPr>
        <w:t>The severity of the infirmity</w:t>
      </w:r>
      <w:r w:rsidR="006F60BF" w:rsidRPr="00243812">
        <w:rPr>
          <w:rFonts w:ascii="Montserrat" w:hAnsi="Montserrat"/>
          <w:sz w:val="24"/>
        </w:rPr>
        <w:t xml:space="preserve"> </w:t>
      </w:r>
      <w:r w:rsidRPr="00243812">
        <w:rPr>
          <w:rFonts w:ascii="Montserrat" w:hAnsi="Montserrat"/>
          <w:sz w:val="24"/>
        </w:rPr>
        <w:t>is determined at the time it is acquired, and the damage of the attack, based on that severity,</w:t>
      </w:r>
      <w:r w:rsidR="006F60BF" w:rsidRPr="00243812">
        <w:rPr>
          <w:rFonts w:ascii="Montserrat" w:hAnsi="Montserrat"/>
          <w:sz w:val="24"/>
        </w:rPr>
        <w:t xml:space="preserve"> </w:t>
      </w:r>
      <w:r w:rsidRPr="00243812">
        <w:rPr>
          <w:rFonts w:ascii="Montserrat" w:hAnsi="Montserrat"/>
          <w:sz w:val="24"/>
        </w:rPr>
        <w:t>is rolled at the time of attack.</w:t>
      </w:r>
      <w:r w:rsidR="006F60BF" w:rsidRPr="00243812">
        <w:rPr>
          <w:rFonts w:ascii="Montserrat" w:hAnsi="Montserrat"/>
          <w:sz w:val="24"/>
        </w:rPr>
        <w:t xml:space="preserve"> </w:t>
      </w:r>
      <w:r w:rsidRPr="00243812">
        <w:rPr>
          <w:rFonts w:ascii="Montserrat" w:hAnsi="Montserrat"/>
          <w:sz w:val="24"/>
        </w:rPr>
        <w:t>Flesh is frail, and infirmities are quite common.</w:t>
      </w:r>
      <w:r w:rsidR="006F60BF" w:rsidRPr="00243812">
        <w:rPr>
          <w:rFonts w:ascii="Montserrat" w:hAnsi="Montserrat"/>
          <w:sz w:val="24"/>
        </w:rPr>
        <w:t xml:space="preserve"> </w:t>
      </w:r>
      <w:r w:rsidRPr="00243812">
        <w:rPr>
          <w:rFonts w:ascii="Montserrat" w:hAnsi="Montserrat"/>
          <w:sz w:val="24"/>
        </w:rPr>
        <w:t>They mostly serve to make one more susceptible to other diseases and injury, weakening resilience against poison and damage and reducing one’s overall performance.</w:t>
      </w:r>
    </w:p>
    <w:p w14:paraId="1BC5E318" w14:textId="2EE3D394" w:rsidR="004E739B" w:rsidRPr="00243812" w:rsidRDefault="006F60BF" w:rsidP="00F01A18">
      <w:pPr>
        <w:pStyle w:val="NoSpacing"/>
        <w:rPr>
          <w:rFonts w:ascii="Montserrat" w:hAnsi="Montserrat"/>
          <w:sz w:val="24"/>
        </w:rPr>
      </w:pPr>
      <w:r w:rsidRPr="00243812">
        <w:rPr>
          <w:rFonts w:ascii="Montserrat" w:hAnsi="Montserrat"/>
          <w:sz w:val="24"/>
        </w:rPr>
        <w:tab/>
        <w:t>Infirmities are covered in the -profileÓ section of synthesis as disadvantages, along with their effects and their severity. However, one need not take an infirmity, in order to suffer from one. Some can be spontaneously brought on by extreme conditions, such as great fright (fright check) or greater exertion (fumble) or as the result of severe wounds or physical trauma. GM’s discretion.</w:t>
      </w:r>
    </w:p>
    <w:p w14:paraId="11A5D6D4" w14:textId="77777777" w:rsidR="004E739B" w:rsidRPr="00243812" w:rsidRDefault="004E739B" w:rsidP="00F01A18">
      <w:pPr>
        <w:pStyle w:val="NoSpacing"/>
        <w:rPr>
          <w:rFonts w:ascii="Montserrat" w:hAnsi="Montserrat"/>
          <w:sz w:val="24"/>
        </w:rPr>
      </w:pPr>
    </w:p>
    <w:p w14:paraId="222F44F4" w14:textId="77777777" w:rsidR="004E739B" w:rsidRPr="00243812" w:rsidRDefault="004E739B" w:rsidP="00F01A18">
      <w:pPr>
        <w:pStyle w:val="NoSpacing"/>
        <w:rPr>
          <w:rFonts w:ascii="Montserrat" w:hAnsi="Montserrat"/>
          <w:sz w:val="24"/>
        </w:rPr>
      </w:pPr>
    </w:p>
    <w:p w14:paraId="0A75187D" w14:textId="77777777" w:rsidR="004E739B" w:rsidRPr="00243812" w:rsidRDefault="00243812" w:rsidP="00F01A18">
      <w:pPr>
        <w:pStyle w:val="NoSpacing"/>
        <w:rPr>
          <w:rFonts w:ascii="Montserrat" w:hAnsi="Montserrat"/>
          <w:sz w:val="24"/>
        </w:rPr>
      </w:pPr>
      <w:r w:rsidRPr="00243812">
        <w:rPr>
          <w:rFonts w:ascii="Montserrat" w:hAnsi="Montserrat"/>
          <w:sz w:val="24"/>
        </w:rPr>
        <w:t>poison (drugs)</w:t>
      </w:r>
    </w:p>
    <w:p w14:paraId="493930B4" w14:textId="2B464442" w:rsidR="004E739B" w:rsidRPr="00243812" w:rsidRDefault="00243812" w:rsidP="00F01A18">
      <w:pPr>
        <w:pStyle w:val="NoSpacing"/>
        <w:rPr>
          <w:rFonts w:ascii="Montserrat" w:hAnsi="Montserrat"/>
          <w:sz w:val="24"/>
        </w:rPr>
      </w:pPr>
      <w:r w:rsidRPr="00243812">
        <w:rPr>
          <w:rFonts w:ascii="Montserrat" w:hAnsi="Montserrat"/>
          <w:sz w:val="24"/>
        </w:rPr>
        <w:t>Assimilation of certain toxic substances can also greatly subdue or debilitate otherwise healthy characters, or even kill them.</w:t>
      </w:r>
      <w:r w:rsidR="006F60BF" w:rsidRPr="00243812">
        <w:rPr>
          <w:rFonts w:ascii="Montserrat" w:hAnsi="Montserrat"/>
          <w:sz w:val="24"/>
        </w:rPr>
        <w:t xml:space="preserve"> </w:t>
      </w:r>
      <w:r w:rsidRPr="00243812">
        <w:rPr>
          <w:rFonts w:ascii="Montserrat" w:hAnsi="Montserrat"/>
          <w:sz w:val="24"/>
        </w:rPr>
        <w:t>A list of poisons, with designated severities and resistance modifiers can be found in the appendix of the book.</w:t>
      </w:r>
      <w:r w:rsidR="006F60BF" w:rsidRPr="00243812">
        <w:rPr>
          <w:rFonts w:ascii="Montserrat" w:hAnsi="Montserrat"/>
          <w:sz w:val="24"/>
        </w:rPr>
        <w:t xml:space="preserve"> </w:t>
      </w:r>
      <w:r w:rsidRPr="00243812">
        <w:rPr>
          <w:rFonts w:ascii="Montserrat" w:hAnsi="Montserrat"/>
          <w:sz w:val="24"/>
        </w:rPr>
        <w:t>Resistance is otherwise calculated the same, adjusted only by the dosage of the toxin be it drug or poison.</w:t>
      </w:r>
      <w:r w:rsidR="006F60BF" w:rsidRPr="00243812">
        <w:rPr>
          <w:rFonts w:ascii="Montserrat" w:hAnsi="Montserrat"/>
          <w:sz w:val="24"/>
        </w:rPr>
        <w:t xml:space="preserve"> </w:t>
      </w:r>
      <w:r w:rsidRPr="00243812">
        <w:rPr>
          <w:rFonts w:ascii="Montserrat" w:hAnsi="Montserrat"/>
          <w:sz w:val="24"/>
        </w:rPr>
        <w:t>The effect produced by the toxin is described</w:t>
      </w:r>
      <w:r w:rsidR="006F60BF" w:rsidRPr="00243812">
        <w:rPr>
          <w:rFonts w:ascii="Montserrat" w:hAnsi="Montserrat"/>
          <w:sz w:val="24"/>
        </w:rPr>
        <w:t xml:space="preserve"> </w:t>
      </w:r>
      <w:r w:rsidRPr="00243812">
        <w:rPr>
          <w:rFonts w:ascii="Montserrat" w:hAnsi="Montserrat"/>
          <w:sz w:val="24"/>
        </w:rPr>
        <w:t>in its listing, and the effects as defined by the severity are recovered from by the hour rather than the day (one unit of time smaller than the rec.)</w:t>
      </w:r>
      <w:r w:rsidR="006F60BF" w:rsidRPr="00243812">
        <w:rPr>
          <w:rFonts w:ascii="Montserrat" w:hAnsi="Montserrat"/>
          <w:sz w:val="24"/>
        </w:rPr>
        <w:t xml:space="preserve"> </w:t>
      </w:r>
      <w:r w:rsidRPr="00243812">
        <w:rPr>
          <w:rFonts w:ascii="Montserrat" w:hAnsi="Montserrat"/>
          <w:sz w:val="24"/>
        </w:rPr>
        <w:t>Damage from severity is the same as for disease, directed to the damage class covering the anatomy focused on by the toxin.</w:t>
      </w:r>
    </w:p>
    <w:p w14:paraId="320E3332" w14:textId="77777777" w:rsidR="004E739B" w:rsidRPr="00243812" w:rsidRDefault="004E739B" w:rsidP="00F01A18">
      <w:pPr>
        <w:pStyle w:val="NoSpacing"/>
        <w:rPr>
          <w:rFonts w:ascii="Montserrat" w:hAnsi="Montserrat"/>
          <w:sz w:val="24"/>
        </w:rPr>
      </w:pPr>
    </w:p>
    <w:p w14:paraId="65CEDBC7" w14:textId="77777777" w:rsidR="004E739B" w:rsidRPr="00243812" w:rsidRDefault="00243812" w:rsidP="00F01A18">
      <w:pPr>
        <w:pStyle w:val="NoSpacing"/>
        <w:rPr>
          <w:rFonts w:ascii="Montserrat" w:hAnsi="Montserrat"/>
          <w:sz w:val="24"/>
        </w:rPr>
      </w:pPr>
      <w:r w:rsidRPr="00243812">
        <w:rPr>
          <w:rFonts w:ascii="Montserrat" w:hAnsi="Montserrat"/>
          <w:sz w:val="24"/>
        </w:rPr>
        <w:t>antidotes</w:t>
      </w:r>
    </w:p>
    <w:p w14:paraId="4BD26099" w14:textId="12034246" w:rsidR="004E739B" w:rsidRPr="00243812" w:rsidRDefault="00243812" w:rsidP="00F01A18">
      <w:pPr>
        <w:pStyle w:val="NoSpacing"/>
        <w:rPr>
          <w:rFonts w:ascii="Montserrat" w:hAnsi="Montserrat"/>
          <w:sz w:val="24"/>
        </w:rPr>
      </w:pPr>
      <w:r w:rsidRPr="00243812">
        <w:rPr>
          <w:rFonts w:ascii="Montserrat" w:hAnsi="Montserrat"/>
          <w:sz w:val="24"/>
        </w:rPr>
        <w:t>Actually, compared to the number of toxins, there are relatively few antidotes.</w:t>
      </w:r>
      <w:r w:rsidR="006F60BF" w:rsidRPr="00243812">
        <w:rPr>
          <w:rFonts w:ascii="Montserrat" w:hAnsi="Montserrat"/>
          <w:sz w:val="24"/>
        </w:rPr>
        <w:t xml:space="preserve"> </w:t>
      </w:r>
      <w:r w:rsidRPr="00243812">
        <w:rPr>
          <w:rFonts w:ascii="Montserrat" w:hAnsi="Montserrat"/>
          <w:sz w:val="24"/>
        </w:rPr>
        <w:t>However, listed with the drug or poison, will be the antidote (if any) required to stave off the effects, or at least ward off death from it.</w:t>
      </w:r>
      <w:r w:rsidR="006F60BF" w:rsidRPr="00243812">
        <w:rPr>
          <w:rFonts w:ascii="Montserrat" w:hAnsi="Montserrat"/>
          <w:sz w:val="24"/>
        </w:rPr>
        <w:t xml:space="preserve"> </w:t>
      </w:r>
      <w:r w:rsidRPr="00243812">
        <w:rPr>
          <w:rFonts w:ascii="Montserrat" w:hAnsi="Montserrat"/>
          <w:sz w:val="24"/>
        </w:rPr>
        <w:t>With the antidote, will be a modifier to the resistance roll.</w:t>
      </w:r>
      <w:r w:rsidR="006F60BF" w:rsidRPr="00243812">
        <w:rPr>
          <w:rFonts w:ascii="Montserrat" w:hAnsi="Montserrat"/>
          <w:sz w:val="24"/>
        </w:rPr>
        <w:t xml:space="preserve"> </w:t>
      </w:r>
      <w:r w:rsidRPr="00243812">
        <w:rPr>
          <w:rFonts w:ascii="Montserrat" w:hAnsi="Montserrat"/>
          <w:sz w:val="24"/>
        </w:rPr>
        <w:t>A successful resistance roll means that the character, either through will or constitution, somehow managed to keep himself from succumbing to the toxin’s full effects.</w:t>
      </w:r>
      <w:r w:rsidR="006F60BF" w:rsidRPr="00243812">
        <w:rPr>
          <w:rFonts w:ascii="Montserrat" w:hAnsi="Montserrat"/>
          <w:sz w:val="24"/>
        </w:rPr>
        <w:t xml:space="preserve"> </w:t>
      </w:r>
      <w:r w:rsidRPr="00243812">
        <w:rPr>
          <w:rFonts w:ascii="Montserrat" w:hAnsi="Montserrat"/>
          <w:sz w:val="24"/>
        </w:rPr>
        <w:t>However, one that does damage, will still do damage, albeit of one degree less severe, and the actual effect is felt also to a slightly lesser degree, say from lethality to merely the most unnerving of the hallucinogenic, or from the hallucinogenic to the stoned or wired.</w:t>
      </w:r>
      <w:r w:rsidR="006F60BF" w:rsidRPr="00243812">
        <w:rPr>
          <w:rFonts w:ascii="Montserrat" w:hAnsi="Montserrat"/>
          <w:sz w:val="24"/>
        </w:rPr>
        <w:t xml:space="preserve"> </w:t>
      </w:r>
    </w:p>
    <w:p w14:paraId="60D0985C" w14:textId="77777777" w:rsidR="004E739B" w:rsidRPr="00243812" w:rsidRDefault="004E739B" w:rsidP="00F01A18">
      <w:pPr>
        <w:pStyle w:val="NoSpacing"/>
        <w:rPr>
          <w:rFonts w:ascii="Montserrat" w:hAnsi="Montserrat"/>
          <w:sz w:val="24"/>
        </w:rPr>
      </w:pPr>
    </w:p>
    <w:p w14:paraId="3D71E5E7" w14:textId="77777777" w:rsidR="004E739B" w:rsidRPr="00243812" w:rsidRDefault="004E739B" w:rsidP="00F01A18">
      <w:pPr>
        <w:pStyle w:val="NoSpacing"/>
        <w:rPr>
          <w:rFonts w:ascii="Montserrat" w:hAnsi="Montserrat"/>
          <w:sz w:val="24"/>
        </w:rPr>
      </w:pPr>
    </w:p>
    <w:p w14:paraId="558D98A5" w14:textId="77777777" w:rsidR="004E739B" w:rsidRPr="00243812" w:rsidRDefault="004E739B" w:rsidP="00F01A18">
      <w:pPr>
        <w:pStyle w:val="NoSpacing"/>
        <w:rPr>
          <w:rFonts w:ascii="Montserrat" w:hAnsi="Montserrat"/>
          <w:sz w:val="24"/>
        </w:rPr>
      </w:pPr>
    </w:p>
    <w:p w14:paraId="3425E7F4" w14:textId="2E60D3D1" w:rsidR="004E739B" w:rsidRPr="00243812" w:rsidRDefault="00243812" w:rsidP="00F01A18">
      <w:pPr>
        <w:pStyle w:val="NoSpacing"/>
        <w:rPr>
          <w:rFonts w:ascii="Montserrat" w:hAnsi="Montserrat"/>
          <w:sz w:val="24"/>
        </w:rPr>
      </w:pPr>
      <w:r w:rsidRPr="00243812">
        <w:rPr>
          <w:rFonts w:ascii="Montserrat" w:hAnsi="Montserrat"/>
          <w:sz w:val="24"/>
        </w:rPr>
        <w:t>death</w:t>
      </w:r>
      <w:r w:rsidR="006F60BF" w:rsidRPr="00243812">
        <w:rPr>
          <w:rFonts w:ascii="Montserrat" w:hAnsi="Montserrat"/>
          <w:sz w:val="24"/>
        </w:rPr>
        <w:t xml:space="preserve"> </w:t>
      </w:r>
    </w:p>
    <w:p w14:paraId="2D4058B4" w14:textId="77777777" w:rsidR="004E739B" w:rsidRPr="00243812" w:rsidRDefault="004E739B" w:rsidP="00F01A18">
      <w:pPr>
        <w:pStyle w:val="NoSpacing"/>
        <w:rPr>
          <w:rFonts w:ascii="Montserrat" w:hAnsi="Montserrat"/>
          <w:sz w:val="24"/>
        </w:rPr>
      </w:pPr>
    </w:p>
    <w:p w14:paraId="1897BBCC" w14:textId="3EA0E7FA" w:rsidR="004E739B" w:rsidRPr="00243812" w:rsidRDefault="00243812" w:rsidP="00F01A18">
      <w:pPr>
        <w:pStyle w:val="NoSpacing"/>
        <w:rPr>
          <w:rFonts w:ascii="Montserrat" w:hAnsi="Montserrat"/>
          <w:sz w:val="24"/>
        </w:rPr>
      </w:pPr>
      <w:r w:rsidRPr="00243812">
        <w:rPr>
          <w:rFonts w:ascii="Montserrat" w:hAnsi="Montserrat"/>
          <w:sz w:val="24"/>
        </w:rPr>
        <w:t>due to disease or poisoning:</w:t>
      </w:r>
      <w:r w:rsidR="006F60BF" w:rsidRPr="00243812">
        <w:rPr>
          <w:rFonts w:ascii="Montserrat" w:hAnsi="Montserrat"/>
          <w:sz w:val="24"/>
        </w:rPr>
        <w:t xml:space="preserve"> </w:t>
      </w:r>
      <w:r w:rsidRPr="00243812">
        <w:rPr>
          <w:rFonts w:ascii="Montserrat" w:hAnsi="Montserrat"/>
          <w:sz w:val="24"/>
        </w:rPr>
        <w:t>Death resulting from disease or poison can occur when one succumbs to the effects, taking damage to vital life systems, or one fails to successfully recover (as per their -recoveryÓ roll above) dropping attributes indefinitely under the 0.5 margin calling for a roll versus death, as per the -deathÓ save roll above.</w:t>
      </w:r>
      <w:r w:rsidR="006F60BF" w:rsidRPr="00243812">
        <w:rPr>
          <w:rFonts w:ascii="Montserrat" w:hAnsi="Montserrat"/>
          <w:sz w:val="24"/>
        </w:rPr>
        <w:t xml:space="preserve"> </w:t>
      </w:r>
      <w:r w:rsidRPr="00243812">
        <w:rPr>
          <w:rFonts w:ascii="Montserrat" w:hAnsi="Montserrat"/>
          <w:sz w:val="24"/>
        </w:rPr>
        <w:t>Even if the chance is above 100, a fumble or critical fumble will still result in death!</w:t>
      </w:r>
      <w:r w:rsidR="006F60BF" w:rsidRPr="00243812">
        <w:rPr>
          <w:rFonts w:ascii="Montserrat" w:hAnsi="Montserrat"/>
          <w:sz w:val="24"/>
        </w:rPr>
        <w:t xml:space="preserve"> </w:t>
      </w:r>
      <w:r w:rsidRPr="00243812">
        <w:rPr>
          <w:rFonts w:ascii="Montserrat" w:hAnsi="Montserrat"/>
          <w:sz w:val="24"/>
        </w:rPr>
        <w:t>(Also, some diseases and poisons have no cures or antidotes to ensure resistance, making death from them inevitable to a mere mortal),</w:t>
      </w:r>
    </w:p>
    <w:p w14:paraId="100C42C0" w14:textId="77777777" w:rsidR="004E739B" w:rsidRPr="00243812" w:rsidRDefault="004E739B" w:rsidP="00F01A18">
      <w:pPr>
        <w:pStyle w:val="NoSpacing"/>
        <w:rPr>
          <w:rFonts w:ascii="Montserrat" w:hAnsi="Montserrat"/>
          <w:sz w:val="24"/>
        </w:rPr>
      </w:pPr>
    </w:p>
    <w:p w14:paraId="416977B9" w14:textId="7A37C024" w:rsidR="004E739B" w:rsidRPr="00243812" w:rsidRDefault="00243812" w:rsidP="00F01A18">
      <w:pPr>
        <w:pStyle w:val="NoSpacing"/>
        <w:rPr>
          <w:rFonts w:ascii="Montserrat" w:hAnsi="Montserrat"/>
          <w:sz w:val="24"/>
        </w:rPr>
      </w:pPr>
      <w:r w:rsidRPr="00243812">
        <w:rPr>
          <w:rFonts w:ascii="Montserrat" w:hAnsi="Montserrat"/>
          <w:sz w:val="24"/>
        </w:rPr>
        <w:t>due to infirmity:</w:t>
      </w:r>
      <w:r w:rsidR="006F60BF" w:rsidRPr="00243812">
        <w:rPr>
          <w:rFonts w:ascii="Montserrat" w:hAnsi="Montserrat"/>
          <w:sz w:val="24"/>
        </w:rPr>
        <w:t xml:space="preserve"> </w:t>
      </w:r>
      <w:r w:rsidRPr="00243812">
        <w:rPr>
          <w:rFonts w:ascii="Montserrat" w:hAnsi="Montserrat"/>
          <w:sz w:val="24"/>
        </w:rPr>
        <w:t>As a result of aging, and a lifetime of physical abuse, the average person is a feeble wreck by the time he or she reaches old age.</w:t>
      </w:r>
      <w:r w:rsidR="006F60BF" w:rsidRPr="00243812">
        <w:rPr>
          <w:rFonts w:ascii="Montserrat" w:hAnsi="Montserrat"/>
          <w:sz w:val="24"/>
        </w:rPr>
        <w:t xml:space="preserve"> </w:t>
      </w:r>
      <w:r w:rsidRPr="00243812">
        <w:rPr>
          <w:rFonts w:ascii="Montserrat" w:hAnsi="Montserrat"/>
          <w:sz w:val="24"/>
        </w:rPr>
        <w:t>Though it is conceivable that a person could live indefinitely if they live strategic, active and alert lives, most people abuse themselves, fail to protect themselves from disease or seek appropriate treatment for health problems.</w:t>
      </w:r>
      <w:r w:rsidR="006F60BF" w:rsidRPr="00243812">
        <w:rPr>
          <w:rFonts w:ascii="Montserrat" w:hAnsi="Montserrat"/>
          <w:sz w:val="24"/>
        </w:rPr>
        <w:t xml:space="preserve"> </w:t>
      </w:r>
      <w:r w:rsidRPr="00243812">
        <w:rPr>
          <w:rFonts w:ascii="Montserrat" w:hAnsi="Montserrat"/>
          <w:sz w:val="24"/>
        </w:rPr>
        <w:t>To reflect this, if a character follows this pattern, he loses a tenth-point from his constitution for each health problem he inadequately deals with.</w:t>
      </w:r>
      <w:r w:rsidR="006F60BF" w:rsidRPr="00243812">
        <w:rPr>
          <w:rFonts w:ascii="Montserrat" w:hAnsi="Montserrat"/>
          <w:sz w:val="24"/>
        </w:rPr>
        <w:t xml:space="preserve"> </w:t>
      </w:r>
      <w:r w:rsidRPr="00243812">
        <w:rPr>
          <w:rFonts w:ascii="Montserrat" w:hAnsi="Montserrat"/>
          <w:sz w:val="24"/>
        </w:rPr>
        <w:t>Thus, when their flesh is finally taxed beyond endurance, and drained of the capacity to resurrect failing systems, in their waning years, they no longer recover from their ills.</w:t>
      </w:r>
      <w:r w:rsidR="006F60BF" w:rsidRPr="00243812">
        <w:rPr>
          <w:rFonts w:ascii="Montserrat" w:hAnsi="Montserrat"/>
          <w:sz w:val="24"/>
        </w:rPr>
        <w:t xml:space="preserve"> </w:t>
      </w:r>
      <w:r w:rsidRPr="00243812">
        <w:rPr>
          <w:rFonts w:ascii="Montserrat" w:hAnsi="Montserrat"/>
          <w:sz w:val="24"/>
        </w:rPr>
        <w:t>Bodily functions begin to fail so often that life support finally gives out.</w:t>
      </w:r>
      <w:r w:rsidR="006F60BF" w:rsidRPr="00243812">
        <w:rPr>
          <w:rFonts w:ascii="Montserrat" w:hAnsi="Montserrat"/>
          <w:sz w:val="24"/>
        </w:rPr>
        <w:t xml:space="preserve"> </w:t>
      </w:r>
      <w:r w:rsidRPr="00243812">
        <w:rPr>
          <w:rFonts w:ascii="Montserrat" w:hAnsi="Montserrat"/>
          <w:sz w:val="24"/>
        </w:rPr>
        <w:t>Once a character’s constitution drops below a 0.5, he begins rolling for death from each disease, injury and infirmity he suffers.</w:t>
      </w:r>
      <w:r w:rsidR="006F60BF" w:rsidRPr="00243812">
        <w:rPr>
          <w:rFonts w:ascii="Montserrat" w:hAnsi="Montserrat"/>
          <w:sz w:val="24"/>
        </w:rPr>
        <w:t xml:space="preserve"> </w:t>
      </w:r>
      <w:r w:rsidRPr="00243812">
        <w:rPr>
          <w:rFonts w:ascii="Montserrat" w:hAnsi="Montserrat"/>
          <w:sz w:val="24"/>
        </w:rPr>
        <w:t>If for any reason, constitution should level at zero (0.0), the character dies in his sleep within D10 days.</w:t>
      </w:r>
      <w:r w:rsidR="006F60BF" w:rsidRPr="00243812">
        <w:rPr>
          <w:rFonts w:ascii="Montserrat" w:hAnsi="Montserrat"/>
          <w:sz w:val="24"/>
        </w:rPr>
        <w:t xml:space="preserve"> </w:t>
      </w:r>
      <w:r w:rsidRPr="00243812">
        <w:rPr>
          <w:rFonts w:ascii="Montserrat" w:hAnsi="Montserrat"/>
          <w:sz w:val="24"/>
        </w:rPr>
        <w:t>Thus occurs death from old age or infirmity.</w:t>
      </w:r>
    </w:p>
    <w:p w14:paraId="0622C1FD" w14:textId="77777777" w:rsidR="004E739B" w:rsidRPr="00243812" w:rsidRDefault="004E739B" w:rsidP="00F01A18">
      <w:pPr>
        <w:pStyle w:val="NoSpacing"/>
        <w:rPr>
          <w:rFonts w:ascii="Montserrat" w:hAnsi="Montserrat"/>
          <w:sz w:val="24"/>
        </w:rPr>
      </w:pPr>
    </w:p>
    <w:p w14:paraId="7E78A8D9" w14:textId="5EAE6F7F" w:rsidR="004E739B" w:rsidRPr="00243812" w:rsidRDefault="00243812" w:rsidP="00F01A18">
      <w:pPr>
        <w:pStyle w:val="NoSpacing"/>
        <w:rPr>
          <w:rFonts w:ascii="Montserrat" w:hAnsi="Montserrat"/>
          <w:sz w:val="24"/>
        </w:rPr>
      </w:pPr>
      <w:r w:rsidRPr="00243812">
        <w:rPr>
          <w:rFonts w:ascii="Montserrat" w:hAnsi="Montserrat"/>
          <w:sz w:val="24"/>
        </w:rPr>
        <w:t>note:</w:t>
      </w:r>
      <w:r w:rsidR="006F60BF" w:rsidRPr="00243812">
        <w:rPr>
          <w:rFonts w:ascii="Montserrat" w:hAnsi="Montserrat"/>
          <w:sz w:val="24"/>
        </w:rPr>
        <w:t xml:space="preserve"> </w:t>
      </w:r>
      <w:r w:rsidRPr="00243812">
        <w:rPr>
          <w:rFonts w:ascii="Montserrat" w:hAnsi="Montserrat"/>
          <w:sz w:val="24"/>
        </w:rPr>
        <w:t>Characters are not mandatorily -agedÓ in the game, as aging is really the product of poor living, which will most realistically be determined by the course of the individuals’ lives and actions in the game or campaign.</w:t>
      </w:r>
      <w:r w:rsidR="006F60BF" w:rsidRPr="00243812">
        <w:rPr>
          <w:rFonts w:ascii="Montserrat" w:hAnsi="Montserrat"/>
          <w:sz w:val="24"/>
        </w:rPr>
        <w:t xml:space="preserve"> </w:t>
      </w:r>
      <w:r w:rsidRPr="00243812">
        <w:rPr>
          <w:rFonts w:ascii="Montserrat" w:hAnsi="Montserrat"/>
          <w:sz w:val="24"/>
        </w:rPr>
        <w:t>Enough woundings, and enough indulgence will get them more surely than the mechanics of preset aging, and the possibility of preserving their characters’ lives may influence their role-playing for the better, possibly teaching them a thing or two to boot!</w:t>
      </w:r>
    </w:p>
    <w:p w14:paraId="75F297E5"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76BA3130" w14:textId="77777777" w:rsidR="004E739B" w:rsidRPr="00243812" w:rsidRDefault="004E739B" w:rsidP="00F01A18">
      <w:pPr>
        <w:pStyle w:val="NoSpacing"/>
        <w:rPr>
          <w:rFonts w:ascii="Montserrat" w:hAnsi="Montserrat"/>
          <w:sz w:val="24"/>
        </w:rPr>
      </w:pPr>
    </w:p>
    <w:p w14:paraId="5FFDE829" w14:textId="77777777" w:rsidR="004E739B" w:rsidRPr="00243812" w:rsidRDefault="00243812" w:rsidP="00F01A18">
      <w:pPr>
        <w:pStyle w:val="NoSpacing"/>
        <w:rPr>
          <w:rFonts w:ascii="Montserrat" w:hAnsi="Montserrat"/>
          <w:sz w:val="24"/>
        </w:rPr>
      </w:pPr>
      <w:r w:rsidRPr="00243812">
        <w:rPr>
          <w:rFonts w:ascii="Montserrat" w:hAnsi="Montserrat"/>
          <w:sz w:val="24"/>
        </w:rPr>
        <w:t>Experience</w:t>
      </w:r>
    </w:p>
    <w:p w14:paraId="2AC05220" w14:textId="09D9325F" w:rsidR="004E739B" w:rsidRPr="00243812" w:rsidRDefault="00243812" w:rsidP="00F01A18">
      <w:pPr>
        <w:pStyle w:val="NoSpacing"/>
        <w:rPr>
          <w:rFonts w:ascii="Montserrat" w:hAnsi="Montserrat"/>
          <w:sz w:val="24"/>
        </w:rPr>
      </w:pPr>
      <w:r w:rsidRPr="00243812">
        <w:rPr>
          <w:rFonts w:ascii="Montserrat" w:hAnsi="Montserrat"/>
          <w:sz w:val="24"/>
        </w:rPr>
        <w:t>Characters will acquire experience by merely continuing to exist over time.</w:t>
      </w:r>
      <w:r w:rsidR="006F60BF" w:rsidRPr="00243812">
        <w:rPr>
          <w:rFonts w:ascii="Montserrat" w:hAnsi="Montserrat"/>
          <w:sz w:val="24"/>
        </w:rPr>
        <w:t xml:space="preserve"> </w:t>
      </w:r>
      <w:r w:rsidRPr="00243812">
        <w:rPr>
          <w:rFonts w:ascii="Montserrat" w:hAnsi="Montserrat"/>
          <w:sz w:val="24"/>
        </w:rPr>
        <w:t>As they get older, their age will increase the</w:t>
      </w:r>
      <w:r w:rsidR="006F60BF" w:rsidRPr="00243812">
        <w:rPr>
          <w:rFonts w:ascii="Montserrat" w:hAnsi="Montserrat"/>
          <w:sz w:val="24"/>
        </w:rPr>
        <w:t xml:space="preserve"> </w:t>
      </w:r>
      <w:r w:rsidRPr="00243812">
        <w:rPr>
          <w:rFonts w:ascii="Montserrat" w:hAnsi="Montserrat"/>
          <w:sz w:val="24"/>
        </w:rPr>
        <w:t>experience base.</w:t>
      </w:r>
      <w:r w:rsidR="006F60BF" w:rsidRPr="00243812">
        <w:rPr>
          <w:rFonts w:ascii="Montserrat" w:hAnsi="Montserrat"/>
          <w:sz w:val="24"/>
        </w:rPr>
        <w:t xml:space="preserve"> </w:t>
      </w:r>
      <w:r w:rsidRPr="00243812">
        <w:rPr>
          <w:rFonts w:ascii="Montserrat" w:hAnsi="Montserrat"/>
          <w:sz w:val="24"/>
        </w:rPr>
        <w:t>Thus, there are two age statistics, real age and appearant age.</w:t>
      </w:r>
      <w:r w:rsidR="006F60BF" w:rsidRPr="00243812">
        <w:rPr>
          <w:rFonts w:ascii="Montserrat" w:hAnsi="Montserrat"/>
          <w:sz w:val="24"/>
        </w:rPr>
        <w:t xml:space="preserve"> </w:t>
      </w:r>
      <w:r w:rsidRPr="00243812">
        <w:rPr>
          <w:rFonts w:ascii="Montserrat" w:hAnsi="Montserrat"/>
          <w:sz w:val="24"/>
        </w:rPr>
        <w:t>Experience is based on real age.</w:t>
      </w:r>
      <w:r w:rsidR="006F60BF" w:rsidRPr="00243812">
        <w:rPr>
          <w:rFonts w:ascii="Montserrat" w:hAnsi="Montserrat"/>
          <w:sz w:val="24"/>
        </w:rPr>
        <w:t xml:space="preserve"> </w:t>
      </w:r>
      <w:r w:rsidRPr="00243812">
        <w:rPr>
          <w:rFonts w:ascii="Montserrat" w:hAnsi="Montserrat"/>
          <w:sz w:val="24"/>
        </w:rPr>
        <w:t>Experience for specific events and conditions are modified against the base of the experience.</w:t>
      </w:r>
      <w:r w:rsidR="006F60BF" w:rsidRPr="00243812">
        <w:rPr>
          <w:rFonts w:ascii="Montserrat" w:hAnsi="Montserrat"/>
          <w:sz w:val="24"/>
        </w:rPr>
        <w:t xml:space="preserve"> </w:t>
      </w:r>
      <w:r w:rsidRPr="00243812">
        <w:rPr>
          <w:rFonts w:ascii="Montserrat" w:hAnsi="Montserrat"/>
          <w:sz w:val="24"/>
        </w:rPr>
        <w:t>Increased attributes will contribute to making life easier, so they become negative modifiers.</w:t>
      </w:r>
      <w:r w:rsidR="006F60BF" w:rsidRPr="00243812">
        <w:rPr>
          <w:rFonts w:ascii="Montserrat" w:hAnsi="Montserrat"/>
          <w:sz w:val="24"/>
        </w:rPr>
        <w:t xml:space="preserve"> </w:t>
      </w:r>
      <w:r w:rsidRPr="00243812">
        <w:rPr>
          <w:rFonts w:ascii="Montserrat" w:hAnsi="Montserrat"/>
          <w:sz w:val="24"/>
        </w:rPr>
        <w:t>Campaigns and adventures are recorded in the profile and rated as to the profundity of their effect on the character and his life on a one to ten basis, and added to the positive modifiers for experience.</w:t>
      </w:r>
      <w:r w:rsidR="006F60BF" w:rsidRPr="00243812">
        <w:rPr>
          <w:rFonts w:ascii="Montserrat" w:hAnsi="Montserrat"/>
          <w:sz w:val="24"/>
        </w:rPr>
        <w:t xml:space="preserve"> </w:t>
      </w:r>
      <w:r w:rsidRPr="00243812">
        <w:rPr>
          <w:rFonts w:ascii="Montserrat" w:hAnsi="Montserrat"/>
          <w:sz w:val="24"/>
        </w:rPr>
        <w:t>Abilities will be drawn out of modified experience as a record of applied experience.</w:t>
      </w:r>
      <w:r w:rsidR="006F60BF" w:rsidRPr="00243812">
        <w:rPr>
          <w:rFonts w:ascii="Montserrat" w:hAnsi="Montserrat"/>
          <w:sz w:val="24"/>
        </w:rPr>
        <w:t xml:space="preserve"> </w:t>
      </w:r>
      <w:r w:rsidRPr="00243812">
        <w:rPr>
          <w:rFonts w:ascii="Montserrat" w:hAnsi="Montserrat"/>
          <w:sz w:val="24"/>
        </w:rPr>
        <w:t>Some abilities such as psionic power will have higher experience cost ratios, so beware of how it is invested.</w:t>
      </w:r>
      <w:r w:rsidR="006F60BF" w:rsidRPr="00243812">
        <w:rPr>
          <w:rFonts w:ascii="Montserrat" w:hAnsi="Montserrat"/>
          <w:sz w:val="24"/>
        </w:rPr>
        <w:t xml:space="preserve"> </w:t>
      </w:r>
      <w:r w:rsidRPr="00243812">
        <w:rPr>
          <w:rFonts w:ascii="Montserrat" w:hAnsi="Montserrat"/>
          <w:sz w:val="24"/>
        </w:rPr>
        <w:t>Magnitude is always calculated from the final total of the character’s experience, his current experience, which is the amount listed on the top of the character sheet.</w:t>
      </w:r>
      <w:r w:rsidR="006F60BF" w:rsidRPr="00243812">
        <w:rPr>
          <w:rFonts w:ascii="Montserrat" w:hAnsi="Montserrat"/>
          <w:sz w:val="24"/>
        </w:rPr>
        <w:t xml:space="preserve"> </w:t>
      </w:r>
      <w:r w:rsidRPr="00243812">
        <w:rPr>
          <w:rFonts w:ascii="Montserrat" w:hAnsi="Montserrat"/>
          <w:sz w:val="24"/>
        </w:rPr>
        <w:t>Upon the death of a character, it is possible for the total experience value of the character to be calculated out, and used to enhance the creation of a new character for the player as the reincarnatiuon of that character or the result of some binding rapport with the character they create.</w:t>
      </w:r>
      <w:r w:rsidR="006F60BF" w:rsidRPr="00243812">
        <w:rPr>
          <w:rFonts w:ascii="Montserrat" w:hAnsi="Montserrat"/>
          <w:sz w:val="24"/>
        </w:rPr>
        <w:t xml:space="preserve"> </w:t>
      </w:r>
      <w:r w:rsidRPr="00243812">
        <w:rPr>
          <w:rFonts w:ascii="Montserrat" w:hAnsi="Montserrat"/>
          <w:sz w:val="24"/>
        </w:rPr>
        <w:t>Sort of a psychic twin, implying that the new character derives a certain degree of benefit from the life and experiences of the now deceased character.</w:t>
      </w:r>
      <w:r w:rsidR="006F60BF" w:rsidRPr="00243812">
        <w:rPr>
          <w:rFonts w:ascii="Montserrat" w:hAnsi="Montserrat"/>
          <w:sz w:val="24"/>
        </w:rPr>
        <w:t xml:space="preserve"> </w:t>
      </w:r>
      <w:r w:rsidRPr="00243812">
        <w:rPr>
          <w:rFonts w:ascii="Montserrat" w:hAnsi="Montserrat"/>
          <w:sz w:val="24"/>
        </w:rPr>
        <w:t>Such things are of course left to the individual GM’s discretion.</w:t>
      </w:r>
    </w:p>
    <w:p w14:paraId="2F1B5850" w14:textId="77777777" w:rsidR="004E739B" w:rsidRPr="00243812" w:rsidRDefault="004E739B" w:rsidP="00F01A18">
      <w:pPr>
        <w:pStyle w:val="NoSpacing"/>
        <w:rPr>
          <w:rFonts w:ascii="Montserrat" w:hAnsi="Montserrat"/>
          <w:sz w:val="24"/>
        </w:rPr>
      </w:pPr>
    </w:p>
    <w:p w14:paraId="4717C1DD" w14:textId="658D2850" w:rsidR="004E739B" w:rsidRPr="00243812" w:rsidRDefault="00243812" w:rsidP="00F01A18">
      <w:pPr>
        <w:pStyle w:val="NoSpacing"/>
        <w:rPr>
          <w:rFonts w:ascii="Montserrat" w:hAnsi="Montserrat"/>
          <w:sz w:val="24"/>
        </w:rPr>
      </w:pPr>
      <w:r w:rsidRPr="00243812">
        <w:rPr>
          <w:rFonts w:ascii="Montserrat" w:hAnsi="Montserrat"/>
          <w:sz w:val="24"/>
        </w:rPr>
        <w:t>base</w:t>
      </w:r>
      <w:r w:rsidRPr="00243812">
        <w:rPr>
          <w:rFonts w:ascii="Montserrat" w:hAnsi="Montserrat"/>
          <w:sz w:val="24"/>
        </w:rPr>
        <w:tab/>
        <w:t>Base experience is acrued at a rate of one thousand per year of existence.</w:t>
      </w:r>
      <w:r w:rsidR="006F60BF" w:rsidRPr="00243812">
        <w:rPr>
          <w:rFonts w:ascii="Montserrat" w:hAnsi="Montserrat"/>
          <w:sz w:val="24"/>
        </w:rPr>
        <w:t xml:space="preserve"> </w:t>
      </w:r>
      <w:r w:rsidRPr="00243812">
        <w:rPr>
          <w:rFonts w:ascii="Montserrat" w:hAnsi="Montserrat"/>
          <w:sz w:val="24"/>
        </w:rPr>
        <w:t>This amount is based on the actual age of the character, not the apparent age.</w:t>
      </w:r>
      <w:r w:rsidR="006F60BF" w:rsidRPr="00243812">
        <w:rPr>
          <w:rFonts w:ascii="Montserrat" w:hAnsi="Montserrat"/>
          <w:sz w:val="24"/>
        </w:rPr>
        <w:t xml:space="preserve"> </w:t>
      </w:r>
      <w:r w:rsidRPr="00243812">
        <w:rPr>
          <w:rFonts w:ascii="Montserrat" w:hAnsi="Montserrat"/>
          <w:sz w:val="24"/>
        </w:rPr>
        <w:t>If the player feels like making the extera effort, he may continually update the base experience as the character ages from day to day, or week to week.</w:t>
      </w:r>
      <w:r w:rsidR="006F60BF" w:rsidRPr="00243812">
        <w:rPr>
          <w:rFonts w:ascii="Montserrat" w:hAnsi="Montserrat"/>
          <w:sz w:val="24"/>
        </w:rPr>
        <w:t xml:space="preserve"> </w:t>
      </w:r>
      <w:r w:rsidRPr="00243812">
        <w:rPr>
          <w:rFonts w:ascii="Montserrat" w:hAnsi="Montserrat"/>
          <w:sz w:val="24"/>
        </w:rPr>
        <w:t>They will also need to recalculate the modifiers and then subtract the experience applied to skils and abilities.</w:t>
      </w:r>
      <w:r w:rsidR="006F60BF" w:rsidRPr="00243812">
        <w:rPr>
          <w:rFonts w:ascii="Montserrat" w:hAnsi="Montserrat"/>
          <w:sz w:val="24"/>
        </w:rPr>
        <w:t xml:space="preserve"> </w:t>
      </w:r>
      <w:r w:rsidRPr="00243812">
        <w:rPr>
          <w:rFonts w:ascii="Montserrat" w:hAnsi="Montserrat"/>
          <w:sz w:val="24"/>
        </w:rPr>
        <w:t>In general, it will often be easier to only update the character’s base following a significant gain in age.</w:t>
      </w:r>
    </w:p>
    <w:p w14:paraId="75751C17" w14:textId="77777777" w:rsidR="004E739B" w:rsidRPr="00243812" w:rsidRDefault="004E739B" w:rsidP="00F01A18">
      <w:pPr>
        <w:pStyle w:val="NoSpacing"/>
        <w:rPr>
          <w:rFonts w:ascii="Montserrat" w:hAnsi="Montserrat"/>
          <w:sz w:val="24"/>
        </w:rPr>
      </w:pPr>
    </w:p>
    <w:p w14:paraId="28C39245" w14:textId="70DC2CFB" w:rsidR="004E739B" w:rsidRPr="00243812" w:rsidRDefault="00243812" w:rsidP="00F01A18">
      <w:pPr>
        <w:pStyle w:val="NoSpacing"/>
        <w:rPr>
          <w:rFonts w:ascii="Montserrat" w:hAnsi="Montserrat"/>
          <w:sz w:val="24"/>
        </w:rPr>
      </w:pPr>
      <w:r w:rsidRPr="00243812">
        <w:rPr>
          <w:rFonts w:ascii="Montserrat" w:hAnsi="Montserrat"/>
          <w:sz w:val="24"/>
        </w:rPr>
        <w:t>modifiers</w:t>
      </w:r>
      <w:r w:rsidRPr="00243812">
        <w:rPr>
          <w:rFonts w:ascii="Montserrat" w:hAnsi="Montserrat"/>
          <w:sz w:val="24"/>
        </w:rPr>
        <w:tab/>
        <w:t>The values of the character’s attributes and the ratings for the events and characteristics listed in the profile are totaled and applied to the base experience to derive the adjusted exp.</w:t>
      </w:r>
      <w:r w:rsidR="006F60BF" w:rsidRPr="00243812">
        <w:rPr>
          <w:rFonts w:ascii="Montserrat" w:hAnsi="Montserrat"/>
          <w:sz w:val="24"/>
        </w:rPr>
        <w:t xml:space="preserve"> </w:t>
      </w:r>
      <w:r w:rsidRPr="00243812">
        <w:rPr>
          <w:rFonts w:ascii="Montserrat" w:hAnsi="Montserrat"/>
          <w:sz w:val="24"/>
        </w:rPr>
        <w:t>Take the base and multiply it by the modifier.</w:t>
      </w:r>
    </w:p>
    <w:p w14:paraId="71CF3AE7" w14:textId="77777777" w:rsidR="004E739B" w:rsidRPr="00243812" w:rsidRDefault="004E739B" w:rsidP="00F01A18">
      <w:pPr>
        <w:pStyle w:val="NoSpacing"/>
        <w:rPr>
          <w:rFonts w:ascii="Montserrat" w:hAnsi="Montserrat"/>
          <w:sz w:val="24"/>
        </w:rPr>
      </w:pPr>
    </w:p>
    <w:p w14:paraId="3613A7F4" w14:textId="78E2EDDA" w:rsidR="004E739B" w:rsidRPr="00243812" w:rsidRDefault="00243812" w:rsidP="00F01A18">
      <w:pPr>
        <w:pStyle w:val="NoSpacing"/>
        <w:rPr>
          <w:rFonts w:ascii="Montserrat" w:hAnsi="Montserrat"/>
          <w:sz w:val="24"/>
        </w:rPr>
      </w:pPr>
      <w:r w:rsidRPr="00243812">
        <w:rPr>
          <w:rFonts w:ascii="Montserrat" w:hAnsi="Montserrat"/>
          <w:sz w:val="24"/>
        </w:rPr>
        <w:t>psi</w:t>
      </w:r>
      <w:r w:rsidRPr="00243812">
        <w:rPr>
          <w:rFonts w:ascii="Montserrat" w:hAnsi="Montserrat"/>
          <w:sz w:val="24"/>
        </w:rPr>
        <w:tab/>
        <w:t>The base rating of psi power is drawn from the adjusted exp at a ratio of 100 exp per tenth of a point in psi.</w:t>
      </w:r>
      <w:r w:rsidR="006F60BF" w:rsidRPr="00243812">
        <w:rPr>
          <w:rFonts w:ascii="Montserrat" w:hAnsi="Montserrat"/>
          <w:sz w:val="24"/>
        </w:rPr>
        <w:t xml:space="preserve"> </w:t>
      </w:r>
      <w:r w:rsidRPr="00243812">
        <w:rPr>
          <w:rFonts w:ascii="Montserrat" w:hAnsi="Montserrat"/>
          <w:sz w:val="24"/>
        </w:rPr>
        <w:t>This is the price paid for any more than a base 1.0 in psi.</w:t>
      </w:r>
    </w:p>
    <w:p w14:paraId="2B1F152E" w14:textId="77777777" w:rsidR="004E739B" w:rsidRPr="00243812" w:rsidRDefault="004E739B" w:rsidP="00F01A18">
      <w:pPr>
        <w:pStyle w:val="NoSpacing"/>
        <w:rPr>
          <w:rFonts w:ascii="Montserrat" w:hAnsi="Montserrat"/>
          <w:sz w:val="24"/>
        </w:rPr>
      </w:pPr>
    </w:p>
    <w:p w14:paraId="627C61DF" w14:textId="03B9045D" w:rsidR="004E739B" w:rsidRPr="00243812" w:rsidRDefault="00243812" w:rsidP="00F01A18">
      <w:pPr>
        <w:pStyle w:val="NoSpacing"/>
        <w:rPr>
          <w:rFonts w:ascii="Montserrat" w:hAnsi="Montserrat"/>
          <w:sz w:val="24"/>
        </w:rPr>
      </w:pPr>
      <w:r w:rsidRPr="00243812">
        <w:rPr>
          <w:rFonts w:ascii="Montserrat" w:hAnsi="Montserrat"/>
          <w:sz w:val="24"/>
        </w:rPr>
        <w:t>app</w:t>
      </w:r>
      <w:r w:rsidRPr="00243812">
        <w:rPr>
          <w:rFonts w:ascii="Montserrat" w:hAnsi="Montserrat"/>
          <w:sz w:val="24"/>
        </w:rPr>
        <w:tab/>
        <w:t>Applied experience is also drawn from the adjusted experience at a ratio of one to one.</w:t>
      </w:r>
      <w:r w:rsidR="006F60BF" w:rsidRPr="00243812">
        <w:rPr>
          <w:rFonts w:ascii="Montserrat" w:hAnsi="Montserrat"/>
          <w:sz w:val="24"/>
        </w:rPr>
        <w:t xml:space="preserve"> </w:t>
      </w:r>
      <w:r w:rsidRPr="00243812">
        <w:rPr>
          <w:rFonts w:ascii="Montserrat" w:hAnsi="Montserrat"/>
          <w:sz w:val="24"/>
        </w:rPr>
        <w:t>When all of the applied ratings are defined, what remains is the current experience which is used to calculate the character’s magnitude.</w:t>
      </w:r>
      <w:r w:rsidR="006F60BF" w:rsidRPr="00243812">
        <w:rPr>
          <w:rFonts w:ascii="Montserrat" w:hAnsi="Montserrat"/>
          <w:sz w:val="24"/>
        </w:rPr>
        <w:t xml:space="preserve"> </w:t>
      </w:r>
      <w:r w:rsidRPr="00243812">
        <w:rPr>
          <w:rFonts w:ascii="Montserrat" w:hAnsi="Montserrat"/>
          <w:sz w:val="24"/>
        </w:rPr>
        <w:t>In general, a character may allocate no more than a tenth of their adjusted exp to applied exp.</w:t>
      </w:r>
    </w:p>
    <w:p w14:paraId="58C391E2" w14:textId="77777777" w:rsidR="004E739B" w:rsidRPr="00243812" w:rsidRDefault="004E739B" w:rsidP="00F01A18">
      <w:pPr>
        <w:pStyle w:val="NoSpacing"/>
        <w:rPr>
          <w:rFonts w:ascii="Montserrat" w:hAnsi="Montserrat"/>
          <w:sz w:val="24"/>
        </w:rPr>
      </w:pPr>
    </w:p>
    <w:p w14:paraId="61C07E31" w14:textId="77777777" w:rsidR="004E739B" w:rsidRPr="00243812" w:rsidRDefault="00243812" w:rsidP="00F01A18">
      <w:pPr>
        <w:pStyle w:val="NoSpacing"/>
        <w:rPr>
          <w:rFonts w:ascii="Montserrat" w:hAnsi="Montserrat"/>
          <w:sz w:val="24"/>
        </w:rPr>
      </w:pPr>
      <w:r w:rsidRPr="00243812">
        <w:rPr>
          <w:rFonts w:ascii="Montserrat" w:hAnsi="Montserrat"/>
          <w:sz w:val="24"/>
        </w:rPr>
        <w:t>Incarnation</w:t>
      </w:r>
      <w:r w:rsidRPr="00243812">
        <w:rPr>
          <w:rFonts w:ascii="Montserrat" w:hAnsi="Montserrat"/>
          <w:sz w:val="24"/>
        </w:rPr>
        <w:tab/>
        <w:t xml:space="preserve">limit of (modifier) significance or impact of experiences </w:t>
      </w:r>
    </w:p>
    <w:p w14:paraId="30B5F7A4" w14:textId="77777777" w:rsidR="004E739B" w:rsidRPr="00243812" w:rsidRDefault="004E739B" w:rsidP="00F01A18">
      <w:pPr>
        <w:pStyle w:val="NoSpacing"/>
        <w:rPr>
          <w:rFonts w:ascii="Montserrat" w:hAnsi="Montserrat"/>
          <w:sz w:val="24"/>
        </w:rPr>
      </w:pPr>
    </w:p>
    <w:p w14:paraId="4FEA2040" w14:textId="3E27B494" w:rsidR="004E739B" w:rsidRPr="00243812" w:rsidRDefault="00243812" w:rsidP="00F01A18">
      <w:pPr>
        <w:pStyle w:val="NoSpacing"/>
        <w:rPr>
          <w:rFonts w:ascii="Montserrat" w:hAnsi="Montserrat"/>
          <w:sz w:val="24"/>
        </w:rPr>
      </w:pPr>
      <w:r w:rsidRPr="00243812">
        <w:rPr>
          <w:rFonts w:ascii="Montserrat" w:hAnsi="Montserrat"/>
          <w:sz w:val="24"/>
        </w:rPr>
        <w:t>Realm</w:t>
      </w:r>
      <w:r w:rsidRPr="00243812">
        <w:rPr>
          <w:rFonts w:ascii="Montserrat" w:hAnsi="Montserrat"/>
          <w:sz w:val="24"/>
        </w:rPr>
        <w:tab/>
        <w:t>status</w:t>
      </w:r>
      <w:r w:rsidR="006F60BF" w:rsidRPr="00243812">
        <w:rPr>
          <w:rFonts w:ascii="Montserrat" w:hAnsi="Montserrat"/>
          <w:sz w:val="24"/>
        </w:rPr>
        <w:tab/>
      </w:r>
      <w:r w:rsidRPr="00243812">
        <w:rPr>
          <w:rFonts w:ascii="Montserrat" w:hAnsi="Montserrat"/>
          <w:sz w:val="24"/>
        </w:rPr>
        <w:t>limit</w:t>
      </w:r>
      <w:r w:rsidRPr="00243812">
        <w:rPr>
          <w:rFonts w:ascii="Montserrat" w:hAnsi="Montserrat"/>
          <w:sz w:val="24"/>
        </w:rPr>
        <w:tab/>
        <w:t>condition</w:t>
      </w:r>
    </w:p>
    <w:p w14:paraId="63E410A3" w14:textId="77777777" w:rsidR="004E739B" w:rsidRPr="00243812" w:rsidRDefault="004E739B" w:rsidP="00F01A18">
      <w:pPr>
        <w:pStyle w:val="NoSpacing"/>
        <w:rPr>
          <w:rFonts w:ascii="Montserrat" w:hAnsi="Montserrat"/>
          <w:sz w:val="24"/>
        </w:rPr>
      </w:pPr>
    </w:p>
    <w:p w14:paraId="3F5F31CE" w14:textId="5F61689D" w:rsidR="004E739B" w:rsidRPr="00243812" w:rsidRDefault="00243812" w:rsidP="00F01A18">
      <w:pPr>
        <w:pStyle w:val="NoSpacing"/>
        <w:rPr>
          <w:rFonts w:ascii="Montserrat" w:hAnsi="Montserrat"/>
          <w:sz w:val="24"/>
        </w:rPr>
      </w:pPr>
      <w:r w:rsidRPr="00243812">
        <w:rPr>
          <w:rFonts w:ascii="Montserrat" w:hAnsi="Montserrat"/>
          <w:sz w:val="24"/>
        </w:rPr>
        <w:t>M</w:t>
      </w:r>
      <w:r w:rsidRPr="00243812">
        <w:rPr>
          <w:rFonts w:ascii="Montserrat" w:hAnsi="Montserrat"/>
          <w:sz w:val="24"/>
        </w:rPr>
        <w:tab/>
        <w:t>humanity, animai</w:t>
      </w:r>
      <w:r w:rsidR="006F60BF" w:rsidRPr="00243812">
        <w:rPr>
          <w:rFonts w:ascii="Montserrat" w:hAnsi="Montserrat"/>
          <w:sz w:val="24"/>
        </w:rPr>
        <w:tab/>
      </w:r>
      <w:r w:rsidRPr="00243812">
        <w:rPr>
          <w:rFonts w:ascii="Montserrat" w:hAnsi="Montserrat"/>
          <w:sz w:val="24"/>
        </w:rPr>
        <w:t>10</w:t>
      </w:r>
      <w:r w:rsidRPr="00243812">
        <w:rPr>
          <w:rFonts w:ascii="Montserrat" w:hAnsi="Montserrat"/>
          <w:sz w:val="24"/>
        </w:rPr>
        <w:tab/>
        <w:t>mortal</w:t>
      </w:r>
    </w:p>
    <w:p w14:paraId="42067797" w14:textId="447A58F1" w:rsidR="004E739B" w:rsidRPr="00243812" w:rsidRDefault="00243812" w:rsidP="00F01A18">
      <w:pPr>
        <w:pStyle w:val="NoSpacing"/>
        <w:rPr>
          <w:rFonts w:ascii="Montserrat" w:hAnsi="Montserrat"/>
          <w:sz w:val="24"/>
        </w:rPr>
      </w:pPr>
      <w:r w:rsidRPr="00243812">
        <w:rPr>
          <w:rFonts w:ascii="Montserrat" w:hAnsi="Montserrat"/>
          <w:sz w:val="24"/>
        </w:rPr>
        <w:tab/>
        <w:t>cyborganics</w:t>
      </w:r>
      <w:r w:rsidR="006F60BF" w:rsidRPr="00243812">
        <w:rPr>
          <w:rFonts w:ascii="Montserrat" w:hAnsi="Montserrat"/>
          <w:sz w:val="24"/>
        </w:rPr>
        <w:tab/>
      </w:r>
      <w:r w:rsidRPr="00243812">
        <w:rPr>
          <w:rFonts w:ascii="Montserrat" w:hAnsi="Montserrat"/>
          <w:sz w:val="24"/>
        </w:rPr>
        <w:t>9</w:t>
      </w:r>
      <w:r w:rsidRPr="00243812">
        <w:rPr>
          <w:rFonts w:ascii="Montserrat" w:hAnsi="Montserrat"/>
          <w:sz w:val="24"/>
        </w:rPr>
        <w:tab/>
        <w:t xml:space="preserve">- </w:t>
      </w:r>
    </w:p>
    <w:p w14:paraId="0D26A7D6" w14:textId="1B05418A" w:rsidR="004E739B" w:rsidRPr="00243812" w:rsidRDefault="00243812" w:rsidP="00F01A18">
      <w:pPr>
        <w:pStyle w:val="NoSpacing"/>
        <w:rPr>
          <w:rFonts w:ascii="Montserrat" w:hAnsi="Montserrat"/>
          <w:sz w:val="24"/>
        </w:rPr>
      </w:pPr>
      <w:r w:rsidRPr="00243812">
        <w:rPr>
          <w:rFonts w:ascii="Montserrat" w:hAnsi="Montserrat"/>
          <w:sz w:val="24"/>
        </w:rPr>
        <w:t>MI</w:t>
      </w:r>
      <w:r w:rsidRPr="00243812">
        <w:rPr>
          <w:rFonts w:ascii="Montserrat" w:hAnsi="Montserrat"/>
          <w:sz w:val="24"/>
        </w:rPr>
        <w:tab/>
        <w:t>magi apprentices, psionics, illumini</w:t>
      </w:r>
      <w:r w:rsidR="006F60BF" w:rsidRPr="00243812">
        <w:rPr>
          <w:rFonts w:ascii="Montserrat" w:hAnsi="Montserrat"/>
          <w:sz w:val="24"/>
        </w:rPr>
        <w:tab/>
      </w:r>
      <w:r w:rsidRPr="00243812">
        <w:rPr>
          <w:rFonts w:ascii="Montserrat" w:hAnsi="Montserrat"/>
          <w:sz w:val="24"/>
        </w:rPr>
        <w:t>8</w:t>
      </w:r>
      <w:r w:rsidRPr="00243812">
        <w:rPr>
          <w:rFonts w:ascii="Montserrat" w:hAnsi="Montserrat"/>
          <w:sz w:val="24"/>
        </w:rPr>
        <w:tab/>
        <w:t>mortal immortal</w:t>
      </w:r>
      <w:r w:rsidRPr="00243812">
        <w:rPr>
          <w:rFonts w:ascii="Montserrat" w:hAnsi="Montserrat"/>
          <w:sz w:val="24"/>
        </w:rPr>
        <w:tab/>
      </w:r>
    </w:p>
    <w:p w14:paraId="1F017743" w14:textId="0131FF13" w:rsidR="004E739B" w:rsidRPr="00243812" w:rsidRDefault="00243812" w:rsidP="00F01A18">
      <w:pPr>
        <w:pStyle w:val="NoSpacing"/>
        <w:rPr>
          <w:rFonts w:ascii="Montserrat" w:hAnsi="Montserrat"/>
          <w:sz w:val="24"/>
        </w:rPr>
      </w:pPr>
      <w:r w:rsidRPr="00243812">
        <w:rPr>
          <w:rFonts w:ascii="Montserrat" w:hAnsi="Montserrat"/>
          <w:sz w:val="24"/>
        </w:rPr>
        <w:tab/>
        <w:t>magi masters, vampires, succubi</w:t>
      </w:r>
      <w:r w:rsidR="006F60BF" w:rsidRPr="00243812">
        <w:rPr>
          <w:rFonts w:ascii="Montserrat" w:hAnsi="Montserrat"/>
          <w:sz w:val="24"/>
        </w:rPr>
        <w:tab/>
      </w:r>
      <w:r w:rsidRPr="00243812">
        <w:rPr>
          <w:rFonts w:ascii="Montserrat" w:hAnsi="Montserrat"/>
          <w:sz w:val="24"/>
        </w:rPr>
        <w:t>7</w:t>
      </w:r>
      <w:r w:rsidRPr="00243812">
        <w:rPr>
          <w:rFonts w:ascii="Montserrat" w:hAnsi="Montserrat"/>
          <w:sz w:val="24"/>
        </w:rPr>
        <w:tab/>
        <w:t xml:space="preserve">- </w:t>
      </w:r>
    </w:p>
    <w:p w14:paraId="164919DD" w14:textId="569ACA1A"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magi adepts, morphics, lycanthropics</w:t>
      </w:r>
      <w:r w:rsidR="006F60BF" w:rsidRPr="00243812">
        <w:rPr>
          <w:rFonts w:ascii="Montserrat" w:hAnsi="Montserrat"/>
          <w:sz w:val="24"/>
        </w:rPr>
        <w:tab/>
      </w:r>
      <w:r w:rsidRPr="00243812">
        <w:rPr>
          <w:rFonts w:ascii="Montserrat" w:hAnsi="Montserrat"/>
          <w:sz w:val="24"/>
        </w:rPr>
        <w:t>6</w:t>
      </w:r>
      <w:r w:rsidRPr="00243812">
        <w:rPr>
          <w:rFonts w:ascii="Montserrat" w:hAnsi="Montserrat"/>
          <w:sz w:val="24"/>
        </w:rPr>
        <w:tab/>
        <w:t xml:space="preserve">- </w:t>
      </w:r>
    </w:p>
    <w:p w14:paraId="0D71E291" w14:textId="7F4BE45C" w:rsidR="004E739B" w:rsidRPr="00243812" w:rsidRDefault="00243812" w:rsidP="00F01A18">
      <w:pPr>
        <w:pStyle w:val="NoSpacing"/>
        <w:rPr>
          <w:rFonts w:ascii="Montserrat" w:hAnsi="Montserrat"/>
          <w:sz w:val="24"/>
        </w:rPr>
      </w:pPr>
      <w:r w:rsidRPr="00243812">
        <w:rPr>
          <w:rFonts w:ascii="Montserrat" w:hAnsi="Montserrat"/>
          <w:sz w:val="24"/>
        </w:rPr>
        <w:tab/>
        <w:t>wizards, daemon,</w:t>
      </w:r>
      <w:r w:rsidR="006F60BF" w:rsidRPr="00243812">
        <w:rPr>
          <w:rFonts w:ascii="Montserrat" w:hAnsi="Montserrat"/>
          <w:sz w:val="24"/>
        </w:rPr>
        <w:t xml:space="preserve"> </w:t>
      </w:r>
      <w:r w:rsidRPr="00243812">
        <w:rPr>
          <w:rFonts w:ascii="Montserrat" w:hAnsi="Montserrat"/>
          <w:sz w:val="24"/>
        </w:rPr>
        <w:t>elementals</w:t>
      </w:r>
      <w:r w:rsidR="006F60BF" w:rsidRPr="00243812">
        <w:rPr>
          <w:rFonts w:ascii="Montserrat" w:hAnsi="Montserrat"/>
          <w:sz w:val="24"/>
        </w:rPr>
        <w:tab/>
      </w:r>
      <w:r w:rsidRPr="00243812">
        <w:rPr>
          <w:rFonts w:ascii="Montserrat" w:hAnsi="Montserrat"/>
          <w:sz w:val="24"/>
        </w:rPr>
        <w:t>5</w:t>
      </w:r>
      <w:r w:rsidRPr="00243812">
        <w:rPr>
          <w:rFonts w:ascii="Montserrat" w:hAnsi="Montserrat"/>
          <w:sz w:val="24"/>
        </w:rPr>
        <w:tab/>
        <w:t xml:space="preserve">- </w:t>
      </w:r>
    </w:p>
    <w:p w14:paraId="650D9FC1" w14:textId="025DE35C" w:rsidR="004E739B" w:rsidRPr="00243812" w:rsidRDefault="00243812" w:rsidP="00F01A18">
      <w:pPr>
        <w:pStyle w:val="NoSpacing"/>
        <w:rPr>
          <w:rFonts w:ascii="Montserrat" w:hAnsi="Montserrat"/>
          <w:sz w:val="24"/>
        </w:rPr>
      </w:pPr>
      <w:r w:rsidRPr="00243812">
        <w:rPr>
          <w:rFonts w:ascii="Montserrat" w:hAnsi="Montserrat"/>
          <w:sz w:val="24"/>
        </w:rPr>
        <w:tab/>
        <w:t>ascendants</w:t>
      </w:r>
      <w:r w:rsidR="006F60BF" w:rsidRPr="00243812">
        <w:rPr>
          <w:rFonts w:ascii="Montserrat" w:hAnsi="Montserrat"/>
          <w:sz w:val="24"/>
        </w:rPr>
        <w:tab/>
      </w:r>
      <w:r w:rsidRPr="00243812">
        <w:rPr>
          <w:rFonts w:ascii="Montserrat" w:hAnsi="Montserrat"/>
          <w:sz w:val="24"/>
        </w:rPr>
        <w:t>4</w:t>
      </w:r>
      <w:r w:rsidRPr="00243812">
        <w:rPr>
          <w:rFonts w:ascii="Montserrat" w:hAnsi="Montserrat"/>
          <w:sz w:val="24"/>
        </w:rPr>
        <w:tab/>
        <w:t xml:space="preserve">- </w:t>
      </w:r>
    </w:p>
    <w:p w14:paraId="56B6891A" w14:textId="6CACA2E8" w:rsidR="004E739B" w:rsidRPr="00243812" w:rsidRDefault="00243812" w:rsidP="00F01A18">
      <w:pPr>
        <w:pStyle w:val="NoSpacing"/>
        <w:rPr>
          <w:rFonts w:ascii="Montserrat" w:hAnsi="Montserrat"/>
          <w:sz w:val="24"/>
        </w:rPr>
      </w:pPr>
      <w:r w:rsidRPr="00243812">
        <w:rPr>
          <w:rFonts w:ascii="Montserrat" w:hAnsi="Montserrat"/>
          <w:sz w:val="24"/>
        </w:rPr>
        <w:t>I</w:t>
      </w:r>
      <w:r w:rsidRPr="00243812">
        <w:rPr>
          <w:rFonts w:ascii="Montserrat" w:hAnsi="Montserrat"/>
          <w:sz w:val="24"/>
        </w:rPr>
        <w:tab/>
        <w:t>avatars, thresholders</w:t>
      </w:r>
      <w:r w:rsidR="006F60BF" w:rsidRPr="00243812">
        <w:rPr>
          <w:rFonts w:ascii="Montserrat" w:hAnsi="Montserrat"/>
          <w:sz w:val="24"/>
        </w:rPr>
        <w:tab/>
      </w:r>
      <w:r w:rsidRPr="00243812">
        <w:rPr>
          <w:rFonts w:ascii="Montserrat" w:hAnsi="Montserrat"/>
          <w:sz w:val="24"/>
        </w:rPr>
        <w:t>3</w:t>
      </w:r>
      <w:r w:rsidRPr="00243812">
        <w:rPr>
          <w:rFonts w:ascii="Montserrat" w:hAnsi="Montserrat"/>
          <w:sz w:val="24"/>
        </w:rPr>
        <w:tab/>
        <w:t>true immortal</w:t>
      </w:r>
    </w:p>
    <w:p w14:paraId="33B68A0E" w14:textId="34F96C5A" w:rsidR="004E739B" w:rsidRPr="00243812" w:rsidRDefault="00243812" w:rsidP="00F01A18">
      <w:pPr>
        <w:pStyle w:val="NoSpacing"/>
        <w:rPr>
          <w:rFonts w:ascii="Montserrat" w:hAnsi="Montserrat"/>
          <w:sz w:val="24"/>
        </w:rPr>
      </w:pPr>
      <w:r w:rsidRPr="00243812">
        <w:rPr>
          <w:rFonts w:ascii="Montserrat" w:hAnsi="Montserrat"/>
          <w:sz w:val="24"/>
        </w:rPr>
        <w:tab/>
        <w:t>demigods, icons</w:t>
      </w:r>
      <w:r w:rsidR="006F60BF" w:rsidRPr="00243812">
        <w:rPr>
          <w:rFonts w:ascii="Montserrat" w:hAnsi="Montserrat"/>
          <w:sz w:val="24"/>
        </w:rPr>
        <w:tab/>
      </w:r>
      <w:r w:rsidRPr="00243812">
        <w:rPr>
          <w:rFonts w:ascii="Montserrat" w:hAnsi="Montserrat"/>
          <w:sz w:val="24"/>
        </w:rPr>
        <w:t>2</w:t>
      </w:r>
      <w:r w:rsidRPr="00243812">
        <w:rPr>
          <w:rFonts w:ascii="Montserrat" w:hAnsi="Montserrat"/>
          <w:sz w:val="24"/>
        </w:rPr>
        <w:tab/>
        <w:t xml:space="preserve">- </w:t>
      </w:r>
    </w:p>
    <w:p w14:paraId="7CDB0C3B" w14:textId="29792C70" w:rsidR="004E739B" w:rsidRPr="00243812" w:rsidRDefault="00243812" w:rsidP="00F01A18">
      <w:pPr>
        <w:pStyle w:val="NoSpacing"/>
        <w:rPr>
          <w:rFonts w:ascii="Montserrat" w:hAnsi="Montserrat"/>
          <w:sz w:val="24"/>
        </w:rPr>
      </w:pPr>
      <w:r w:rsidRPr="00243812">
        <w:rPr>
          <w:rFonts w:ascii="Montserrat" w:hAnsi="Montserrat"/>
          <w:sz w:val="24"/>
        </w:rPr>
        <w:tab/>
        <w:t>gods, outer gods</w:t>
      </w:r>
      <w:r w:rsidR="006F60BF" w:rsidRPr="00243812">
        <w:rPr>
          <w:rFonts w:ascii="Montserrat" w:hAnsi="Montserrat"/>
          <w:sz w:val="24"/>
        </w:rPr>
        <w:tab/>
      </w:r>
      <w:r w:rsidRPr="00243812">
        <w:rPr>
          <w:rFonts w:ascii="Montserrat" w:hAnsi="Montserrat"/>
          <w:sz w:val="24"/>
        </w:rPr>
        <w:t>1</w:t>
      </w:r>
      <w:r w:rsidRPr="00243812">
        <w:rPr>
          <w:rFonts w:ascii="Montserrat" w:hAnsi="Montserrat"/>
          <w:sz w:val="24"/>
        </w:rPr>
        <w:tab/>
        <w:t xml:space="preserve">- </w:t>
      </w:r>
    </w:p>
    <w:p w14:paraId="7A7128C5" w14:textId="77777777" w:rsidR="004E739B" w:rsidRPr="00243812" w:rsidRDefault="00243812" w:rsidP="00F01A18">
      <w:pPr>
        <w:pStyle w:val="NoSpacing"/>
        <w:rPr>
          <w:rFonts w:ascii="Montserrat" w:hAnsi="Montserrat"/>
          <w:sz w:val="24"/>
        </w:rPr>
      </w:pPr>
      <w:r w:rsidRPr="00243812">
        <w:rPr>
          <w:rFonts w:ascii="Montserrat" w:hAnsi="Montserrat"/>
          <w:spacing w:val="-3"/>
          <w:sz w:val="24"/>
        </w:rPr>
        <w:br w:type="page"/>
      </w:r>
      <w:r w:rsidRPr="00243812">
        <w:rPr>
          <w:rFonts w:ascii="Montserrat" w:hAnsi="Montserrat"/>
          <w:sz w:val="24"/>
        </w:rPr>
        <w:t>PSIONICS</w:t>
      </w:r>
    </w:p>
    <w:p w14:paraId="6235F8C9" w14:textId="25B13DAF" w:rsidR="004E739B" w:rsidRPr="00243812" w:rsidRDefault="00243812" w:rsidP="00F01A18">
      <w:pPr>
        <w:pStyle w:val="NoSpacing"/>
        <w:rPr>
          <w:rFonts w:ascii="Montserrat" w:hAnsi="Montserrat"/>
          <w:sz w:val="24"/>
        </w:rPr>
      </w:pPr>
      <w:r w:rsidRPr="00243812">
        <w:rPr>
          <w:rFonts w:ascii="Montserrat" w:hAnsi="Montserrat"/>
          <w:sz w:val="24"/>
        </w:rPr>
        <w:t>There are an inconceivable number of forms and expressions of power.</w:t>
      </w:r>
      <w:r w:rsidR="006F60BF" w:rsidRPr="00243812">
        <w:rPr>
          <w:rFonts w:ascii="Montserrat" w:hAnsi="Montserrat"/>
          <w:sz w:val="24"/>
        </w:rPr>
        <w:t xml:space="preserve"> </w:t>
      </w:r>
      <w:r w:rsidRPr="00243812">
        <w:rPr>
          <w:rFonts w:ascii="Montserrat" w:hAnsi="Montserrat"/>
          <w:sz w:val="24"/>
        </w:rPr>
        <w:t>One of the strangest and perhaps most disconcerting of them all is the innate power of the psyche.</w:t>
      </w:r>
      <w:r w:rsidR="006F60BF" w:rsidRPr="00243812">
        <w:rPr>
          <w:rFonts w:ascii="Montserrat" w:hAnsi="Montserrat"/>
          <w:sz w:val="24"/>
        </w:rPr>
        <w:t xml:space="preserve"> </w:t>
      </w:r>
      <w:r w:rsidRPr="00243812">
        <w:rPr>
          <w:rFonts w:ascii="Montserrat" w:hAnsi="Montserrat"/>
          <w:sz w:val="24"/>
        </w:rPr>
        <w:t>The power of will.</w:t>
      </w:r>
      <w:r w:rsidR="006F60BF" w:rsidRPr="00243812">
        <w:rPr>
          <w:rFonts w:ascii="Montserrat" w:hAnsi="Montserrat"/>
          <w:sz w:val="24"/>
        </w:rPr>
        <w:t xml:space="preserve"> </w:t>
      </w:r>
      <w:r w:rsidRPr="00243812">
        <w:rPr>
          <w:rFonts w:ascii="Montserrat" w:hAnsi="Montserrat"/>
          <w:sz w:val="24"/>
        </w:rPr>
        <w:t>Psychic power has eternally rode along the cutting edges of skeptical disbelief despite often being one of the most personal and most commonly experienced forms of the supernatural.</w:t>
      </w:r>
      <w:r w:rsidR="006F60BF" w:rsidRPr="00243812">
        <w:rPr>
          <w:rFonts w:ascii="Montserrat" w:hAnsi="Montserrat"/>
          <w:sz w:val="24"/>
        </w:rPr>
        <w:t xml:space="preserve"> </w:t>
      </w:r>
      <w:r w:rsidRPr="00243812">
        <w:rPr>
          <w:rFonts w:ascii="Montserrat" w:hAnsi="Montserrat"/>
          <w:sz w:val="24"/>
        </w:rPr>
        <w:t>For the most part, psychic abilities tend to enable the mind to directly perceive its environment and to effect it, equally directly.</w:t>
      </w:r>
      <w:r w:rsidR="006F60BF" w:rsidRPr="00243812">
        <w:rPr>
          <w:rFonts w:ascii="Montserrat" w:hAnsi="Montserrat"/>
          <w:sz w:val="24"/>
        </w:rPr>
        <w:t xml:space="preserve"> </w:t>
      </w:r>
      <w:r w:rsidRPr="00243812">
        <w:rPr>
          <w:rFonts w:ascii="Montserrat" w:hAnsi="Montserrat"/>
          <w:sz w:val="24"/>
        </w:rPr>
        <w:t>In a world with a low dynamic, such abilities are weak and easily explained away.</w:t>
      </w:r>
      <w:r w:rsidR="006F60BF" w:rsidRPr="00243812">
        <w:rPr>
          <w:rFonts w:ascii="Montserrat" w:hAnsi="Montserrat"/>
          <w:sz w:val="24"/>
        </w:rPr>
        <w:t xml:space="preserve"> </w:t>
      </w:r>
      <w:r w:rsidRPr="00243812">
        <w:rPr>
          <w:rFonts w:ascii="Montserrat" w:hAnsi="Montserrat"/>
          <w:sz w:val="24"/>
        </w:rPr>
        <w:t>Only a uniquely strong psyche would be capable of</w:t>
      </w:r>
      <w:r w:rsidR="006F60BF" w:rsidRPr="00243812">
        <w:rPr>
          <w:rFonts w:ascii="Montserrat" w:hAnsi="Montserrat"/>
          <w:sz w:val="24"/>
        </w:rPr>
        <w:t xml:space="preserve"> </w:t>
      </w:r>
      <w:r w:rsidRPr="00243812">
        <w:rPr>
          <w:rFonts w:ascii="Montserrat" w:hAnsi="Montserrat"/>
          <w:sz w:val="24"/>
        </w:rPr>
        <w:t>manifesting psychic phenomena with any degree of veracity.</w:t>
      </w:r>
      <w:r w:rsidR="006F60BF" w:rsidRPr="00243812">
        <w:rPr>
          <w:rFonts w:ascii="Montserrat" w:hAnsi="Montserrat"/>
          <w:sz w:val="24"/>
        </w:rPr>
        <w:t xml:space="preserve"> </w:t>
      </w:r>
      <w:r w:rsidRPr="00243812">
        <w:rPr>
          <w:rFonts w:ascii="Montserrat" w:hAnsi="Montserrat"/>
          <w:sz w:val="24"/>
        </w:rPr>
        <w:t>While in our world and in our lives, most psychic phenomena are spontaneously irregular and disconcertingly vague, the potential to develop them to substantial levels is alluringly possible.</w:t>
      </w:r>
      <w:r w:rsidR="006F60BF" w:rsidRPr="00243812">
        <w:rPr>
          <w:rFonts w:ascii="Montserrat" w:hAnsi="Montserrat"/>
          <w:sz w:val="24"/>
        </w:rPr>
        <w:t xml:space="preserve"> </w:t>
      </w:r>
      <w:r w:rsidRPr="00243812">
        <w:rPr>
          <w:rFonts w:ascii="Montserrat" w:hAnsi="Montserrat"/>
          <w:sz w:val="24"/>
        </w:rPr>
        <w:t>There need only be a cause.</w:t>
      </w:r>
      <w:r w:rsidR="006F60BF" w:rsidRPr="00243812">
        <w:rPr>
          <w:rFonts w:ascii="Montserrat" w:hAnsi="Montserrat"/>
          <w:sz w:val="24"/>
        </w:rPr>
        <w:t xml:space="preserve"> </w:t>
      </w:r>
      <w:r w:rsidRPr="00243812">
        <w:rPr>
          <w:rFonts w:ascii="Montserrat" w:hAnsi="Montserrat"/>
          <w:sz w:val="24"/>
        </w:rPr>
        <w:t>Some kind of event or catalyst to jog the mind from its mundane course, forcing it to draw upon its subtle but powerful reserve and take direct action in life’s affairs.</w:t>
      </w:r>
      <w:r w:rsidR="006F60BF" w:rsidRPr="00243812">
        <w:rPr>
          <w:rFonts w:ascii="Montserrat" w:hAnsi="Montserrat"/>
          <w:sz w:val="24"/>
        </w:rPr>
        <w:t xml:space="preserve"> </w:t>
      </w:r>
      <w:r w:rsidRPr="00243812">
        <w:rPr>
          <w:rFonts w:ascii="Montserrat" w:hAnsi="Montserrat"/>
          <w:sz w:val="24"/>
        </w:rPr>
        <w:t>Or for the mind to seize the opportunity presented by the</w:t>
      </w:r>
      <w:r w:rsidR="006F60BF" w:rsidRPr="00243812">
        <w:rPr>
          <w:rFonts w:ascii="Montserrat" w:hAnsi="Montserrat"/>
          <w:sz w:val="24"/>
        </w:rPr>
        <w:t xml:space="preserve"> </w:t>
      </w:r>
      <w:r w:rsidRPr="00243812">
        <w:rPr>
          <w:rFonts w:ascii="Montserrat" w:hAnsi="Montserrat"/>
          <w:sz w:val="24"/>
        </w:rPr>
        <w:t>incidental disruption of the integrity of its assumed reality.</w:t>
      </w:r>
      <w:r w:rsidR="006F60BF" w:rsidRPr="00243812">
        <w:rPr>
          <w:rFonts w:ascii="Montserrat" w:hAnsi="Montserrat"/>
          <w:sz w:val="24"/>
        </w:rPr>
        <w:t xml:space="preserve"> </w:t>
      </w:r>
      <w:r w:rsidRPr="00243812">
        <w:rPr>
          <w:rFonts w:ascii="Montserrat" w:hAnsi="Montserrat"/>
          <w:sz w:val="24"/>
        </w:rPr>
        <w:t>Once the mind managed to demonstrate the possibility to itself, then it would be able to focus on and develop its potential to the point where the power acquired a reality in its own manifestation.</w:t>
      </w:r>
      <w:r w:rsidR="006F60BF" w:rsidRPr="00243812">
        <w:rPr>
          <w:rFonts w:ascii="Montserrat" w:hAnsi="Montserrat"/>
          <w:sz w:val="24"/>
        </w:rPr>
        <w:t xml:space="preserve"> </w:t>
      </w:r>
      <w:r w:rsidRPr="00243812">
        <w:rPr>
          <w:rFonts w:ascii="Montserrat" w:hAnsi="Montserrat"/>
          <w:sz w:val="24"/>
        </w:rPr>
        <w:t>Over the course of the popularization of psychic powers in art and fiction, names have been spawned to describe or define the powers of the mind.</w:t>
      </w:r>
      <w:r w:rsidR="006F60BF" w:rsidRPr="00243812">
        <w:rPr>
          <w:rFonts w:ascii="Montserrat" w:hAnsi="Montserrat"/>
          <w:sz w:val="24"/>
        </w:rPr>
        <w:t xml:space="preserve"> </w:t>
      </w:r>
      <w:r w:rsidRPr="00243812">
        <w:rPr>
          <w:rFonts w:ascii="Montserrat" w:hAnsi="Montserrat"/>
          <w:sz w:val="24"/>
        </w:rPr>
        <w:t>However, psionics is just psionics.</w:t>
      </w:r>
      <w:r w:rsidR="006F60BF" w:rsidRPr="00243812">
        <w:rPr>
          <w:rFonts w:ascii="Montserrat" w:hAnsi="Montserrat"/>
          <w:sz w:val="24"/>
        </w:rPr>
        <w:t xml:space="preserve"> </w:t>
      </w:r>
      <w:r w:rsidRPr="00243812">
        <w:rPr>
          <w:rFonts w:ascii="Montserrat" w:hAnsi="Montserrat"/>
          <w:sz w:val="24"/>
        </w:rPr>
        <w:t>The essence of all psionics is the ability to perceive directly with the mind, and the capacity to focus its will to such a degree that it effects its environment.</w:t>
      </w:r>
      <w:r w:rsidR="006F60BF" w:rsidRPr="00243812">
        <w:rPr>
          <w:rFonts w:ascii="Montserrat" w:hAnsi="Montserrat"/>
          <w:sz w:val="24"/>
        </w:rPr>
        <w:t xml:space="preserve"> </w:t>
      </w:r>
      <w:r w:rsidRPr="00243812">
        <w:rPr>
          <w:rFonts w:ascii="Montserrat" w:hAnsi="Montserrat"/>
          <w:sz w:val="24"/>
        </w:rPr>
        <w:t>Intuition and intent.</w:t>
      </w:r>
      <w:r w:rsidR="006F60BF" w:rsidRPr="00243812">
        <w:rPr>
          <w:rFonts w:ascii="Montserrat" w:hAnsi="Montserrat"/>
          <w:sz w:val="24"/>
        </w:rPr>
        <w:t xml:space="preserve"> </w:t>
      </w:r>
      <w:r w:rsidRPr="00243812">
        <w:rPr>
          <w:rFonts w:ascii="Montserrat" w:hAnsi="Montserrat"/>
          <w:sz w:val="24"/>
        </w:rPr>
        <w:t>The process of thought is innately dependent on the mind’s intuition of what it is trying to express or define.</w:t>
      </w:r>
      <w:r w:rsidR="006F60BF" w:rsidRPr="00243812">
        <w:rPr>
          <w:rFonts w:ascii="Montserrat" w:hAnsi="Montserrat"/>
          <w:sz w:val="24"/>
        </w:rPr>
        <w:t xml:space="preserve"> </w:t>
      </w:r>
      <w:r w:rsidRPr="00243812">
        <w:rPr>
          <w:rFonts w:ascii="Montserrat" w:hAnsi="Montserrat"/>
          <w:sz w:val="24"/>
        </w:rPr>
        <w:t>The mind uses the force of its intent to command the flesh in all of its actions.</w:t>
      </w:r>
      <w:r w:rsidR="006F60BF" w:rsidRPr="00243812">
        <w:rPr>
          <w:rFonts w:ascii="Montserrat" w:hAnsi="Montserrat"/>
          <w:sz w:val="24"/>
        </w:rPr>
        <w:t xml:space="preserve"> </w:t>
      </w:r>
      <w:r w:rsidRPr="00243812">
        <w:rPr>
          <w:rFonts w:ascii="Montserrat" w:hAnsi="Montserrat"/>
          <w:sz w:val="24"/>
        </w:rPr>
        <w:t>Most people have limited the extent of their psychic existence to these small arenas.</w:t>
      </w:r>
      <w:r w:rsidR="006F60BF" w:rsidRPr="00243812">
        <w:rPr>
          <w:rFonts w:ascii="Montserrat" w:hAnsi="Montserrat"/>
          <w:sz w:val="24"/>
        </w:rPr>
        <w:t xml:space="preserve"> </w:t>
      </w:r>
    </w:p>
    <w:p w14:paraId="4B963486" w14:textId="785DF1CF" w:rsidR="004E739B" w:rsidRPr="00243812" w:rsidRDefault="006F60BF" w:rsidP="00F01A18">
      <w:pPr>
        <w:pStyle w:val="NoSpacing"/>
        <w:rPr>
          <w:rFonts w:ascii="Montserrat" w:hAnsi="Montserrat"/>
          <w:sz w:val="24"/>
        </w:rPr>
      </w:pPr>
      <w:r w:rsidRPr="00243812">
        <w:rPr>
          <w:rFonts w:ascii="Montserrat" w:hAnsi="Montserrat"/>
          <w:sz w:val="24"/>
        </w:rPr>
        <w:tab/>
        <w:t>The development of psionic abilities can be accomplished by focusing on particular aspects of psychic application or even by practicing specific disciplines of these aspects in order to perform nearly limitless feats and miracles. The psionic aspects are ESP, (extra sensory perception) the ability to perceive directly with the mind; PK, (psychokinesis) the ability to effect the environment directly with the mind; TP, (telepathy) the ability to communicate and interact directly with other minds; AP, (aurapathy) the ability to directly effect or control psionic power manifested by other minds; BK, (biokinesis) the ability to control, effect and manipulate living matter without inadvertently harming or killing it; and TPT, (teleport) the ability to displace matter, navigate higher spatial dimensions and achieve instantaneous or unhindered movement. There must be a significant and valid reason for any being to have psionic powers. If one is exposed to the possibility, or better yet, given proof, it is reasonable to surmise that the character had reason to develop similar abilities. If a character was never made to believe that such abilities did not exist, it is feasible that she may have developed them on her own if she ever had sufficient reason to have ever needed them enough to have become dependent or accustomed to using them. Any character subjected to sufficient trauma such as with life threatening situations, or mind threatening situations, may have had cause to manifest some strange psychic phenomena sufficient to instill them with profound faith in the existence of such powers. Whatever the cause, even characters who have psionic abilities will be very unlikely to have more than a handful of disciplines which they managed to teach themselves through trial and error. It is conceivable that other psionics exist from whom a character might have learned, but that is even less likely. Succeeding in mastering psionic powers on one’s own is a feat of considerable merit, but having a teacher makes it too easy and worth far less in terms of experience, if not having a negative effect on it all together.</w:t>
      </w:r>
    </w:p>
    <w:p w14:paraId="5C69DC08"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642B1990" w14:textId="48F64F4C" w:rsidR="004E739B" w:rsidRPr="00243812" w:rsidRDefault="00243812" w:rsidP="00F01A18">
      <w:pPr>
        <w:pStyle w:val="NoSpacing"/>
        <w:rPr>
          <w:rFonts w:ascii="Montserrat" w:hAnsi="Montserrat"/>
          <w:sz w:val="24"/>
        </w:rPr>
      </w:pPr>
      <w:r w:rsidRPr="00243812">
        <w:rPr>
          <w:rFonts w:ascii="Montserrat" w:hAnsi="Montserrat"/>
          <w:sz w:val="24"/>
        </w:rPr>
        <w:t>catalyst</w:t>
      </w:r>
      <w:r w:rsidRPr="00243812">
        <w:rPr>
          <w:rFonts w:ascii="Montserrat" w:hAnsi="Montserrat"/>
          <w:sz w:val="24"/>
        </w:rPr>
        <w:tab/>
        <w:t>Manifestation of psionic power can occur in times of great stress and trauma, as when reacting to extreme psychic shock.</w:t>
      </w:r>
      <w:r w:rsidR="006F60BF" w:rsidRPr="00243812">
        <w:rPr>
          <w:rFonts w:ascii="Montserrat" w:hAnsi="Montserrat"/>
          <w:sz w:val="24"/>
        </w:rPr>
        <w:t xml:space="preserve"> </w:t>
      </w:r>
      <w:r w:rsidRPr="00243812">
        <w:rPr>
          <w:rFonts w:ascii="Montserrat" w:hAnsi="Montserrat"/>
          <w:sz w:val="24"/>
        </w:rPr>
        <w:t>Such a shock can come from confronting the yawning abyss of the unknown, reacting to neurochemical trauma caused by the assimilation of toxic substances or extremely high (near lethal) dosages of drugs or poisons.</w:t>
      </w:r>
      <w:r w:rsidR="006F60BF" w:rsidRPr="00243812">
        <w:rPr>
          <w:rFonts w:ascii="Montserrat" w:hAnsi="Montserrat"/>
          <w:sz w:val="24"/>
        </w:rPr>
        <w:t xml:space="preserve"> </w:t>
      </w:r>
      <w:r w:rsidRPr="00243812">
        <w:rPr>
          <w:rFonts w:ascii="Montserrat" w:hAnsi="Montserrat"/>
          <w:sz w:val="24"/>
        </w:rPr>
        <w:t>Almost without exception, exposure to intense psionic energy fields or especially direct psychic attack will serve to catalyse psychic potential.</w:t>
      </w:r>
      <w:r w:rsidR="006F60BF" w:rsidRPr="00243812">
        <w:rPr>
          <w:rFonts w:ascii="Montserrat" w:hAnsi="Montserrat"/>
          <w:sz w:val="24"/>
        </w:rPr>
        <w:t xml:space="preserve"> </w:t>
      </w:r>
      <w:r w:rsidRPr="00243812">
        <w:rPr>
          <w:rFonts w:ascii="Montserrat" w:hAnsi="Montserrat"/>
          <w:sz w:val="24"/>
        </w:rPr>
        <w:t>Other causes of psionic manifestation include near death or imminant death experiences, losing one’s grip on sanity due to severe fright, and -stopping the world.Ó</w:t>
      </w:r>
      <w:r w:rsidR="006F60BF" w:rsidRPr="00243812">
        <w:rPr>
          <w:rFonts w:ascii="Montserrat" w:hAnsi="Montserrat"/>
          <w:sz w:val="24"/>
        </w:rPr>
        <w:t xml:space="preserve"> </w:t>
      </w:r>
      <w:r w:rsidRPr="00243812">
        <w:rPr>
          <w:rFonts w:ascii="Montserrat" w:hAnsi="Montserrat"/>
          <w:sz w:val="24"/>
        </w:rPr>
        <w:t>Stopping the world covers any bizzare activity which serves to disrupt the continuity of one’s reality thus exposing one directly to the unknown.</w:t>
      </w:r>
      <w:r w:rsidR="006F60BF" w:rsidRPr="00243812">
        <w:rPr>
          <w:rFonts w:ascii="Montserrat" w:hAnsi="Montserrat"/>
          <w:sz w:val="24"/>
        </w:rPr>
        <w:t xml:space="preserve"> </w:t>
      </w:r>
      <w:r w:rsidRPr="00243812">
        <w:rPr>
          <w:rFonts w:ascii="Montserrat" w:hAnsi="Montserrat"/>
          <w:sz w:val="24"/>
        </w:rPr>
        <w:t>That is, if for any reason, the mind ceases one or more of the following, its awareness, its constant interpretation, its perception of structure, or</w:t>
      </w:r>
      <w:r w:rsidR="006F60BF" w:rsidRPr="00243812">
        <w:rPr>
          <w:rFonts w:ascii="Montserrat" w:hAnsi="Montserrat"/>
          <w:sz w:val="24"/>
        </w:rPr>
        <w:t xml:space="preserve"> </w:t>
      </w:r>
      <w:r w:rsidRPr="00243812">
        <w:rPr>
          <w:rFonts w:ascii="Montserrat" w:hAnsi="Montserrat"/>
          <w:sz w:val="24"/>
        </w:rPr>
        <w:t>it loses its grip on structure itself.</w:t>
      </w:r>
    </w:p>
    <w:p w14:paraId="64809069" w14:textId="77777777" w:rsidR="004E739B" w:rsidRPr="00243812" w:rsidRDefault="004E739B" w:rsidP="00F01A18">
      <w:pPr>
        <w:pStyle w:val="NoSpacing"/>
        <w:rPr>
          <w:rFonts w:ascii="Montserrat" w:hAnsi="Montserrat"/>
          <w:sz w:val="24"/>
        </w:rPr>
      </w:pPr>
    </w:p>
    <w:p w14:paraId="333109F3" w14:textId="6A29D611" w:rsidR="004E739B" w:rsidRPr="00243812" w:rsidRDefault="00243812" w:rsidP="00F01A18">
      <w:pPr>
        <w:pStyle w:val="NoSpacing"/>
        <w:rPr>
          <w:rFonts w:ascii="Montserrat" w:hAnsi="Montserrat"/>
          <w:sz w:val="24"/>
        </w:rPr>
      </w:pPr>
      <w:r w:rsidRPr="00243812">
        <w:rPr>
          <w:rFonts w:ascii="Montserrat" w:hAnsi="Montserrat"/>
          <w:sz w:val="24"/>
        </w:rPr>
        <w:t>seizure</w:t>
      </w:r>
      <w:r w:rsidRPr="00243812">
        <w:rPr>
          <w:rFonts w:ascii="Montserrat" w:hAnsi="Montserrat"/>
          <w:sz w:val="24"/>
        </w:rPr>
        <w:tab/>
        <w:t>Once exposed to a catalyst, the mind has an oppertunity to seize power over its psychic potential.</w:t>
      </w:r>
      <w:r w:rsidR="006F60BF" w:rsidRPr="00243812">
        <w:rPr>
          <w:rFonts w:ascii="Montserrat" w:hAnsi="Montserrat"/>
          <w:sz w:val="24"/>
        </w:rPr>
        <w:t xml:space="preserve"> </w:t>
      </w:r>
      <w:r w:rsidRPr="00243812">
        <w:rPr>
          <w:rFonts w:ascii="Montserrat" w:hAnsi="Montserrat"/>
          <w:sz w:val="24"/>
        </w:rPr>
        <w:t>In general, this involves making a critical or natural critical success on a psyche test or similarily criting on the use of an actual psionic ability.</w:t>
      </w:r>
      <w:r w:rsidR="006F60BF" w:rsidRPr="00243812">
        <w:rPr>
          <w:rFonts w:ascii="Montserrat" w:hAnsi="Montserrat"/>
          <w:sz w:val="24"/>
        </w:rPr>
        <w:t xml:space="preserve"> </w:t>
      </w:r>
      <w:r w:rsidRPr="00243812">
        <w:rPr>
          <w:rFonts w:ascii="Montserrat" w:hAnsi="Montserrat"/>
          <w:sz w:val="24"/>
        </w:rPr>
        <w:t>A character making a critical save roll versus psychic attack with a critical success is also gains the oppurtunity to seize power.</w:t>
      </w:r>
    </w:p>
    <w:p w14:paraId="7B578824" w14:textId="77777777" w:rsidR="004E739B" w:rsidRPr="00243812" w:rsidRDefault="004E739B" w:rsidP="00F01A18">
      <w:pPr>
        <w:pStyle w:val="NoSpacing"/>
        <w:rPr>
          <w:rFonts w:ascii="Montserrat" w:hAnsi="Montserrat"/>
          <w:sz w:val="24"/>
        </w:rPr>
      </w:pPr>
    </w:p>
    <w:p w14:paraId="680EB740" w14:textId="2BE91910" w:rsidR="004E739B" w:rsidRPr="00243812" w:rsidRDefault="00243812" w:rsidP="00F01A18">
      <w:pPr>
        <w:pStyle w:val="NoSpacing"/>
        <w:rPr>
          <w:rFonts w:ascii="Montserrat" w:hAnsi="Montserrat"/>
          <w:sz w:val="24"/>
        </w:rPr>
      </w:pPr>
      <w:r w:rsidRPr="00243812">
        <w:rPr>
          <w:rFonts w:ascii="Montserrat" w:hAnsi="Montserrat"/>
          <w:sz w:val="24"/>
        </w:rPr>
        <w:t>salvaging</w:t>
      </w:r>
      <w:r w:rsidRPr="00243812">
        <w:rPr>
          <w:rFonts w:ascii="Montserrat" w:hAnsi="Montserrat"/>
          <w:sz w:val="24"/>
        </w:rPr>
        <w:tab/>
        <w:t>Often, the use of a psionic ability is not entirely successful.</w:t>
      </w:r>
      <w:r w:rsidR="006F60BF" w:rsidRPr="00243812">
        <w:rPr>
          <w:rFonts w:ascii="Montserrat" w:hAnsi="Montserrat"/>
          <w:sz w:val="24"/>
        </w:rPr>
        <w:t xml:space="preserve"> </w:t>
      </w:r>
      <w:r w:rsidRPr="00243812">
        <w:rPr>
          <w:rFonts w:ascii="Montserrat" w:hAnsi="Montserrat"/>
          <w:sz w:val="24"/>
        </w:rPr>
        <w:t>When an attempt is failed catastrophically though, the struggle that the character must go through to regain control and salvage their mind from the consequences of their fumble has certain rewards.</w:t>
      </w:r>
      <w:r w:rsidR="006F60BF" w:rsidRPr="00243812">
        <w:rPr>
          <w:rFonts w:ascii="Montserrat" w:hAnsi="Montserrat"/>
          <w:sz w:val="24"/>
        </w:rPr>
        <w:t xml:space="preserve"> </w:t>
      </w:r>
      <w:r w:rsidRPr="00243812">
        <w:rPr>
          <w:rFonts w:ascii="Montserrat" w:hAnsi="Montserrat"/>
          <w:sz w:val="24"/>
        </w:rPr>
        <w:t>A character saving against a direct psionic assault reacts to the effect of the attact as if it were a fumble on his part, in order to save.</w:t>
      </w:r>
      <w:r w:rsidR="006F60BF" w:rsidRPr="00243812">
        <w:rPr>
          <w:rFonts w:ascii="Montserrat" w:hAnsi="Montserrat"/>
          <w:sz w:val="24"/>
        </w:rPr>
        <w:t xml:space="preserve"> </w:t>
      </w:r>
      <w:r w:rsidRPr="00243812">
        <w:rPr>
          <w:rFonts w:ascii="Montserrat" w:hAnsi="Montserrat"/>
          <w:sz w:val="24"/>
        </w:rPr>
        <w:t>Take the severity of the attempted feat, modified by the character’s idea roll.</w:t>
      </w:r>
      <w:r w:rsidR="006F60BF" w:rsidRPr="00243812">
        <w:rPr>
          <w:rFonts w:ascii="Montserrat" w:hAnsi="Montserrat"/>
          <w:sz w:val="24"/>
        </w:rPr>
        <w:t xml:space="preserve"> </w:t>
      </w:r>
      <w:r w:rsidRPr="00243812">
        <w:rPr>
          <w:rFonts w:ascii="Montserrat" w:hAnsi="Montserrat"/>
          <w:sz w:val="24"/>
        </w:rPr>
        <w:t xml:space="preserve">The amount by which the idea roll is made is the percent by which the </w:t>
      </w:r>
      <w:r w:rsidR="008973B8" w:rsidRPr="00243812">
        <w:rPr>
          <w:rFonts w:ascii="Montserrat" w:hAnsi="Montserrat"/>
          <w:sz w:val="24"/>
        </w:rPr>
        <w:t>Feat Magnitude</w:t>
      </w:r>
      <w:r w:rsidRPr="00243812">
        <w:rPr>
          <w:rFonts w:ascii="Montserrat" w:hAnsi="Montserrat"/>
          <w:sz w:val="24"/>
        </w:rPr>
        <w:t xml:space="preserve"> is reduced.</w:t>
      </w:r>
      <w:r w:rsidR="006F60BF" w:rsidRPr="00243812">
        <w:rPr>
          <w:rFonts w:ascii="Montserrat" w:hAnsi="Montserrat"/>
          <w:sz w:val="24"/>
        </w:rPr>
        <w:t xml:space="preserve"> </w:t>
      </w:r>
      <w:r w:rsidRPr="00243812">
        <w:rPr>
          <w:rFonts w:ascii="Montserrat" w:hAnsi="Montserrat"/>
          <w:sz w:val="24"/>
        </w:rPr>
        <w:t>Then the</w:t>
      </w:r>
      <w:r w:rsidR="006F60BF" w:rsidRPr="00243812">
        <w:rPr>
          <w:rFonts w:ascii="Montserrat" w:hAnsi="Montserrat"/>
          <w:sz w:val="24"/>
        </w:rPr>
        <w:t xml:space="preserve"> </w:t>
      </w:r>
      <w:r w:rsidRPr="00243812">
        <w:rPr>
          <w:rFonts w:ascii="Montserrat" w:hAnsi="Montserrat"/>
          <w:sz w:val="24"/>
        </w:rPr>
        <w:t>character or characters roll a contest of power to control the event and or neutralize it.</w:t>
      </w:r>
      <w:r w:rsidR="006F60BF" w:rsidRPr="00243812">
        <w:rPr>
          <w:rFonts w:ascii="Montserrat" w:hAnsi="Montserrat"/>
          <w:sz w:val="24"/>
        </w:rPr>
        <w:t xml:space="preserve"> </w:t>
      </w:r>
      <w:r w:rsidRPr="00243812">
        <w:rPr>
          <w:rFonts w:ascii="Montserrat" w:hAnsi="Montserrat"/>
          <w:sz w:val="24"/>
        </w:rPr>
        <w:t>Failure to control the effect means that they are totally subject to the effect of the power.</w:t>
      </w:r>
      <w:r w:rsidR="006F60BF" w:rsidRPr="00243812">
        <w:rPr>
          <w:rFonts w:ascii="Montserrat" w:hAnsi="Montserrat"/>
          <w:sz w:val="24"/>
        </w:rPr>
        <w:t xml:space="preserve"> </w:t>
      </w:r>
      <w:r w:rsidRPr="00243812">
        <w:rPr>
          <w:rFonts w:ascii="Montserrat" w:hAnsi="Montserrat"/>
          <w:sz w:val="24"/>
        </w:rPr>
        <w:t>Success allows the character the opertunity to seize power and raise their Psi score.</w:t>
      </w:r>
    </w:p>
    <w:p w14:paraId="1798FAED" w14:textId="12337F54" w:rsidR="004E739B" w:rsidRPr="00243812" w:rsidRDefault="00243812" w:rsidP="00F01A18">
      <w:pPr>
        <w:pStyle w:val="NoSpacing"/>
        <w:rPr>
          <w:rFonts w:ascii="Montserrat" w:hAnsi="Montserrat"/>
          <w:sz w:val="24"/>
        </w:rPr>
      </w:pPr>
      <w:r w:rsidRPr="00243812">
        <w:rPr>
          <w:rFonts w:ascii="Montserrat" w:hAnsi="Montserrat"/>
          <w:sz w:val="24"/>
        </w:rPr>
        <w:t>optimizing and growth</w:t>
      </w:r>
      <w:r w:rsidRPr="00243812">
        <w:rPr>
          <w:rFonts w:ascii="Montserrat" w:hAnsi="Montserrat"/>
          <w:sz w:val="24"/>
        </w:rPr>
        <w:tab/>
        <w:t>To succeed in seizing or salvaging psionic power means that the character has earned the right to expand their psionic potential.</w:t>
      </w:r>
      <w:r w:rsidR="006F60BF" w:rsidRPr="00243812">
        <w:rPr>
          <w:rFonts w:ascii="Montserrat" w:hAnsi="Montserrat"/>
          <w:sz w:val="24"/>
        </w:rPr>
        <w:t xml:space="preserve"> </w:t>
      </w:r>
      <w:r w:rsidRPr="00243812">
        <w:rPr>
          <w:rFonts w:ascii="Montserrat" w:hAnsi="Montserrat"/>
          <w:sz w:val="24"/>
        </w:rPr>
        <w:t>That is, the experience has caused them to grow.</w:t>
      </w:r>
      <w:r w:rsidR="006F60BF" w:rsidRPr="00243812">
        <w:rPr>
          <w:rFonts w:ascii="Montserrat" w:hAnsi="Montserrat"/>
          <w:sz w:val="24"/>
        </w:rPr>
        <w:t xml:space="preserve"> </w:t>
      </w:r>
      <w:r w:rsidRPr="00243812">
        <w:rPr>
          <w:rFonts w:ascii="Montserrat" w:hAnsi="Montserrat"/>
          <w:sz w:val="24"/>
        </w:rPr>
        <w:t>This growth occurs on two fronts.</w:t>
      </w:r>
      <w:r w:rsidR="006F60BF" w:rsidRPr="00243812">
        <w:rPr>
          <w:rFonts w:ascii="Montserrat" w:hAnsi="Montserrat"/>
          <w:sz w:val="24"/>
        </w:rPr>
        <w:t xml:space="preserve"> </w:t>
      </w:r>
      <w:r w:rsidRPr="00243812">
        <w:rPr>
          <w:rFonts w:ascii="Montserrat" w:hAnsi="Montserrat"/>
          <w:sz w:val="24"/>
        </w:rPr>
        <w:t>First, the event is recorded in the profile and rated according to the immensity or severity of the event and used to modify the character’s overall experience.</w:t>
      </w:r>
      <w:r w:rsidR="006F60BF" w:rsidRPr="00243812">
        <w:rPr>
          <w:rFonts w:ascii="Montserrat" w:hAnsi="Montserrat"/>
          <w:sz w:val="24"/>
        </w:rPr>
        <w:t xml:space="preserve"> </w:t>
      </w:r>
      <w:r w:rsidRPr="00243812">
        <w:rPr>
          <w:rFonts w:ascii="Montserrat" w:hAnsi="Montserrat"/>
          <w:sz w:val="24"/>
        </w:rPr>
        <w:t>Second, the event provides modifiers to raise the</w:t>
      </w:r>
      <w:r w:rsidR="006F60BF" w:rsidRPr="00243812">
        <w:rPr>
          <w:rFonts w:ascii="Montserrat" w:hAnsi="Montserrat"/>
          <w:sz w:val="24"/>
        </w:rPr>
        <w:t xml:space="preserve"> </w:t>
      </w:r>
      <w:r w:rsidRPr="00243812">
        <w:rPr>
          <w:rFonts w:ascii="Montserrat" w:hAnsi="Montserrat"/>
          <w:sz w:val="24"/>
        </w:rPr>
        <w:t>psi score a percent equal to the success of the idea roll from the save.</w:t>
      </w:r>
      <w:r w:rsidR="006F60BF" w:rsidRPr="00243812">
        <w:rPr>
          <w:rFonts w:ascii="Montserrat" w:hAnsi="Montserrat"/>
          <w:sz w:val="24"/>
        </w:rPr>
        <w:t xml:space="preserve"> </w:t>
      </w:r>
      <w:r w:rsidRPr="00243812">
        <w:rPr>
          <w:rFonts w:ascii="Montserrat" w:hAnsi="Montserrat"/>
          <w:sz w:val="24"/>
        </w:rPr>
        <w:t>This is the part you seized from the contest, and which allowed you to succede in the attempt.</w:t>
      </w:r>
      <w:r w:rsidR="006F60BF" w:rsidRPr="00243812">
        <w:rPr>
          <w:rFonts w:ascii="Montserrat" w:hAnsi="Montserrat"/>
          <w:sz w:val="24"/>
        </w:rPr>
        <w:t xml:space="preserve"> </w:t>
      </w:r>
      <w:r w:rsidRPr="00243812">
        <w:rPr>
          <w:rFonts w:ascii="Montserrat" w:hAnsi="Montserrat"/>
          <w:sz w:val="24"/>
        </w:rPr>
        <w:t>This new psi rating will be drawn out of your experience, but the profile modifier for the event should make up for this is some part.</w:t>
      </w:r>
      <w:r w:rsidR="006F60BF" w:rsidRPr="00243812">
        <w:rPr>
          <w:rFonts w:ascii="Montserrat" w:hAnsi="Montserrat"/>
          <w:sz w:val="24"/>
        </w:rPr>
        <w:t xml:space="preserve"> </w:t>
      </w:r>
      <w:r w:rsidRPr="00243812">
        <w:rPr>
          <w:rFonts w:ascii="Montserrat" w:hAnsi="Montserrat"/>
          <w:sz w:val="24"/>
        </w:rPr>
        <w:t>Always remember to take note of such success and events so that you can apply them to your character record!</w:t>
      </w:r>
    </w:p>
    <w:p w14:paraId="62DF266B" w14:textId="77777777" w:rsidR="004E739B" w:rsidRPr="00243812" w:rsidRDefault="004E739B" w:rsidP="00F01A18">
      <w:pPr>
        <w:pStyle w:val="NoSpacing"/>
        <w:rPr>
          <w:rFonts w:ascii="Montserrat" w:hAnsi="Montserrat"/>
          <w:sz w:val="24"/>
        </w:rPr>
      </w:pPr>
    </w:p>
    <w:p w14:paraId="25D1CC49" w14:textId="65A66C23" w:rsidR="004E739B" w:rsidRPr="00243812" w:rsidRDefault="00243812" w:rsidP="00F01A18">
      <w:pPr>
        <w:pStyle w:val="NoSpacing"/>
        <w:rPr>
          <w:rFonts w:ascii="Montserrat" w:hAnsi="Montserrat"/>
          <w:sz w:val="24"/>
        </w:rPr>
      </w:pPr>
      <w:r w:rsidRPr="00243812">
        <w:rPr>
          <w:rFonts w:ascii="Montserrat" w:hAnsi="Montserrat"/>
          <w:sz w:val="24"/>
        </w:rPr>
        <w:t>Because all psionics make life easier, they are all drawn out of experience.</w:t>
      </w:r>
      <w:r w:rsidR="006F60BF" w:rsidRPr="00243812">
        <w:rPr>
          <w:rFonts w:ascii="Montserrat" w:hAnsi="Montserrat"/>
          <w:sz w:val="24"/>
        </w:rPr>
        <w:t xml:space="preserve"> </w:t>
      </w:r>
      <w:r w:rsidRPr="00243812">
        <w:rPr>
          <w:rFonts w:ascii="Montserrat" w:hAnsi="Montserrat"/>
          <w:sz w:val="24"/>
        </w:rPr>
        <w:t>The psi base is normally rated at 1.0, with each tenth of a point above that costing a hundred experience.</w:t>
      </w:r>
      <w:r w:rsidR="006F60BF" w:rsidRPr="00243812">
        <w:rPr>
          <w:rFonts w:ascii="Montserrat" w:hAnsi="Montserrat"/>
          <w:sz w:val="24"/>
        </w:rPr>
        <w:t xml:space="preserve"> </w:t>
      </w:r>
      <w:r w:rsidRPr="00243812">
        <w:rPr>
          <w:rFonts w:ascii="Montserrat" w:hAnsi="Montserrat"/>
          <w:sz w:val="24"/>
        </w:rPr>
        <w:t>Like all applied abilities, like skills, psionic aspect abilities and disciplines all cost experience, one for one.</w:t>
      </w:r>
      <w:r w:rsidR="006F60BF" w:rsidRPr="00243812">
        <w:rPr>
          <w:rFonts w:ascii="Montserrat" w:hAnsi="Montserrat"/>
          <w:sz w:val="24"/>
        </w:rPr>
        <w:t xml:space="preserve"> </w:t>
      </w:r>
      <w:r w:rsidRPr="00243812">
        <w:rPr>
          <w:rFonts w:ascii="Montserrat" w:hAnsi="Montserrat"/>
          <w:sz w:val="24"/>
        </w:rPr>
        <w:t>For the untrained use of psionic ability, only the base psi power is used, while characters trained in aspects can spend magnitude to raise their effective power equal to the rating of the aspect.</w:t>
      </w:r>
      <w:r w:rsidR="006F60BF" w:rsidRPr="00243812">
        <w:rPr>
          <w:rFonts w:ascii="Montserrat" w:hAnsi="Montserrat"/>
          <w:sz w:val="24"/>
        </w:rPr>
        <w:t xml:space="preserve"> </w:t>
      </w:r>
      <w:r w:rsidRPr="00243812">
        <w:rPr>
          <w:rFonts w:ascii="Montserrat" w:hAnsi="Montserrat"/>
          <w:sz w:val="24"/>
        </w:rPr>
        <w:t>Aspects alone effect power.</w:t>
      </w:r>
      <w:r w:rsidR="006F60BF" w:rsidRPr="00243812">
        <w:rPr>
          <w:rFonts w:ascii="Montserrat" w:hAnsi="Montserrat"/>
          <w:sz w:val="24"/>
        </w:rPr>
        <w:t xml:space="preserve"> </w:t>
      </w:r>
      <w:r w:rsidRPr="00243812">
        <w:rPr>
          <w:rFonts w:ascii="Montserrat" w:hAnsi="Montserrat"/>
          <w:sz w:val="24"/>
        </w:rPr>
        <w:t xml:space="preserve">Both aspects and disciplines control effect </w:t>
      </w:r>
      <w:r w:rsidRPr="00243812">
        <w:rPr>
          <w:rFonts w:ascii="Montserrat" w:hAnsi="Montserrat"/>
          <w:sz w:val="24"/>
        </w:rPr>
        <w:noBreakHyphen/>
        <w:t xml:space="preserve"> some disciplines might substitute or augment power as a special effect, such as looping magnitude in a manner similar to base psi.</w:t>
      </w:r>
      <w:r w:rsidR="006F60BF" w:rsidRPr="00243812">
        <w:rPr>
          <w:rFonts w:ascii="Montserrat" w:hAnsi="Montserrat"/>
          <w:sz w:val="24"/>
        </w:rPr>
        <w:t xml:space="preserve"> </w:t>
      </w:r>
      <w:r w:rsidRPr="00243812">
        <w:rPr>
          <w:rFonts w:ascii="Montserrat" w:hAnsi="Montserrat"/>
          <w:sz w:val="24"/>
        </w:rPr>
        <w:t>In general, disciplines are what define the use of psi power and the special effects of their use.</w:t>
      </w:r>
      <w:r w:rsidR="006F60BF" w:rsidRPr="00243812">
        <w:rPr>
          <w:rFonts w:ascii="Montserrat" w:hAnsi="Montserrat"/>
          <w:sz w:val="24"/>
        </w:rPr>
        <w:t xml:space="preserve"> </w:t>
      </w:r>
      <w:r w:rsidRPr="00243812">
        <w:rPr>
          <w:rFonts w:ascii="Montserrat" w:hAnsi="Montserrat"/>
          <w:sz w:val="24"/>
        </w:rPr>
        <w:t>In their descriptions, it should define whether or how disciplines allow power to be used more efficiently, thus at a lower cost in magnitude.</w:t>
      </w:r>
      <w:r w:rsidR="006F60BF" w:rsidRPr="00243812">
        <w:rPr>
          <w:rFonts w:ascii="Montserrat" w:hAnsi="Montserrat"/>
          <w:sz w:val="24"/>
        </w:rPr>
        <w:t xml:space="preserve"> </w:t>
      </w:r>
      <w:r w:rsidRPr="00243812">
        <w:rPr>
          <w:rFonts w:ascii="Montserrat" w:hAnsi="Montserrat"/>
          <w:sz w:val="24"/>
        </w:rPr>
        <w:t>In general, a point of magnitude is equal to a point of psi, per second of execution.</w:t>
      </w:r>
      <w:r w:rsidR="006F60BF" w:rsidRPr="00243812">
        <w:rPr>
          <w:rFonts w:ascii="Montserrat" w:hAnsi="Montserrat"/>
          <w:sz w:val="24"/>
        </w:rPr>
        <w:t xml:space="preserve"> </w:t>
      </w:r>
      <w:r w:rsidRPr="00243812">
        <w:rPr>
          <w:rFonts w:ascii="Montserrat" w:hAnsi="Montserrat"/>
          <w:sz w:val="24"/>
        </w:rPr>
        <w:t>Psi, however, is constant and abilities performed within the limit of the psi base can be maintained almost indefinitely but for certain circumstances which would interfere.</w:t>
      </w:r>
      <w:r w:rsidR="006F60BF" w:rsidRPr="00243812">
        <w:rPr>
          <w:rFonts w:ascii="Montserrat" w:hAnsi="Montserrat"/>
          <w:sz w:val="24"/>
        </w:rPr>
        <w:t xml:space="preserve"> </w:t>
      </w:r>
    </w:p>
    <w:p w14:paraId="7C96D832" w14:textId="7C605197" w:rsidR="004E739B" w:rsidRPr="00243812" w:rsidRDefault="00243812" w:rsidP="00F01A18">
      <w:pPr>
        <w:pStyle w:val="NoSpacing"/>
        <w:rPr>
          <w:rFonts w:ascii="Montserrat" w:hAnsi="Montserrat"/>
          <w:sz w:val="24"/>
        </w:rPr>
      </w:pPr>
      <w:r w:rsidRPr="00243812">
        <w:rPr>
          <w:rFonts w:ascii="Montserrat" w:hAnsi="Montserrat"/>
          <w:sz w:val="24"/>
        </w:rPr>
        <w:tab/>
        <w:t>In most cases, the power being used is divided by the value of the of the object or subject it is to be used on to determine the</w:t>
      </w:r>
      <w:r w:rsidR="006F60BF" w:rsidRPr="00243812">
        <w:rPr>
          <w:rFonts w:ascii="Montserrat" w:hAnsi="Montserrat"/>
          <w:sz w:val="24"/>
        </w:rPr>
        <w:t xml:space="preserve"> </w:t>
      </w:r>
      <w:r w:rsidRPr="00243812">
        <w:rPr>
          <w:rFonts w:ascii="Montserrat" w:hAnsi="Montserrat"/>
          <w:sz w:val="24"/>
        </w:rPr>
        <w:t>requirements for the effect to occur.</w:t>
      </w:r>
      <w:r w:rsidR="006F60BF" w:rsidRPr="00243812">
        <w:rPr>
          <w:rFonts w:ascii="Montserrat" w:hAnsi="Montserrat"/>
          <w:sz w:val="24"/>
        </w:rPr>
        <w:t xml:space="preserve"> </w:t>
      </w:r>
      <w:r w:rsidRPr="00243812">
        <w:rPr>
          <w:rFonts w:ascii="Montserrat" w:hAnsi="Montserrat"/>
          <w:sz w:val="24"/>
        </w:rPr>
        <w:t>Psionic effects are still governed by the standards of measure in the game, so translate directly as power in any game mechanic equation.</w:t>
      </w:r>
      <w:r w:rsidR="006F60BF" w:rsidRPr="00243812">
        <w:rPr>
          <w:rFonts w:ascii="Montserrat" w:hAnsi="Montserrat"/>
          <w:sz w:val="24"/>
        </w:rPr>
        <w:t xml:space="preserve"> </w:t>
      </w:r>
      <w:r w:rsidRPr="00243812">
        <w:rPr>
          <w:rFonts w:ascii="Montserrat" w:hAnsi="Montserrat"/>
          <w:sz w:val="24"/>
        </w:rPr>
        <w:t>Psi can be used to effect mass, temperature, velocity, motion, and in certain cases, dimension.</w:t>
      </w:r>
      <w:r w:rsidR="006F60BF" w:rsidRPr="00243812">
        <w:rPr>
          <w:rFonts w:ascii="Montserrat" w:hAnsi="Montserrat"/>
          <w:sz w:val="24"/>
        </w:rPr>
        <w:t xml:space="preserve"> </w:t>
      </w:r>
      <w:r w:rsidRPr="00243812">
        <w:rPr>
          <w:rFonts w:ascii="Montserrat" w:hAnsi="Montserrat"/>
          <w:sz w:val="24"/>
        </w:rPr>
        <w:t>See the appropriate equations for using psionics in any of these or similar manners.</w:t>
      </w:r>
      <w:r w:rsidR="006F60BF" w:rsidRPr="00243812">
        <w:rPr>
          <w:rFonts w:ascii="Montserrat" w:hAnsi="Montserrat"/>
          <w:sz w:val="24"/>
        </w:rPr>
        <w:t xml:space="preserve"> </w:t>
      </w:r>
      <w:r w:rsidRPr="00243812">
        <w:rPr>
          <w:rFonts w:ascii="Montserrat" w:hAnsi="Montserrat"/>
          <w:sz w:val="24"/>
        </w:rPr>
        <w:t>Psi may be accellerated by the expendature of magnitude in order to cause accelleration of the psionic effect.</w:t>
      </w:r>
      <w:r w:rsidR="006F60BF" w:rsidRPr="00243812">
        <w:rPr>
          <w:rFonts w:ascii="Montserrat" w:hAnsi="Montserrat"/>
          <w:sz w:val="24"/>
        </w:rPr>
        <w:t xml:space="preserve"> </w:t>
      </w:r>
      <w:r w:rsidRPr="00243812">
        <w:rPr>
          <w:rFonts w:ascii="Montserrat" w:hAnsi="Montserrat"/>
          <w:sz w:val="24"/>
        </w:rPr>
        <w:t>To psionically move an object, a 98 kg person for example, say at a psi power of 10, (10 divided by 98 being about 0.102040...) would cause him to move about a tenth of a meter in a second.</w:t>
      </w:r>
      <w:r w:rsidR="006F60BF" w:rsidRPr="00243812">
        <w:rPr>
          <w:rFonts w:ascii="Montserrat" w:hAnsi="Montserrat"/>
          <w:sz w:val="24"/>
        </w:rPr>
        <w:t xml:space="preserve"> </w:t>
      </w:r>
      <w:r w:rsidRPr="00243812">
        <w:rPr>
          <w:rFonts w:ascii="Montserrat" w:hAnsi="Montserrat"/>
          <w:sz w:val="24"/>
        </w:rPr>
        <w:t>If this were accellerated at the rate of the power, which is the most you can push it, unless you have an aspect rating higher than that (but no higher than the rating), it would accellerate at a rate of one decimeter a second:</w:t>
      </w:r>
      <w:r w:rsidR="006F60BF" w:rsidRPr="00243812">
        <w:rPr>
          <w:rFonts w:ascii="Montserrat" w:hAnsi="Montserrat"/>
          <w:sz w:val="24"/>
        </w:rPr>
        <w:t xml:space="preserve"> </w:t>
      </w:r>
      <w:r w:rsidRPr="00243812">
        <w:rPr>
          <w:rFonts w:ascii="Montserrat" w:hAnsi="Montserrat"/>
          <w:sz w:val="24"/>
        </w:rPr>
        <w:t>one decimeter in the first, two in the next, three in the third, for a total of six decimeters in three seconds for a cost of thirty magnitude.</w:t>
      </w:r>
      <w:r w:rsidR="006F60BF" w:rsidRPr="00243812">
        <w:rPr>
          <w:rFonts w:ascii="Montserrat" w:hAnsi="Montserrat"/>
          <w:sz w:val="24"/>
        </w:rPr>
        <w:t xml:space="preserve"> </w:t>
      </w:r>
      <w:r w:rsidRPr="00243812">
        <w:rPr>
          <w:rFonts w:ascii="Montserrat" w:hAnsi="Montserrat"/>
          <w:sz w:val="24"/>
        </w:rPr>
        <w:t>Training is very valuable in that aspect ratings are cheaper than psi ratings, though magnitude costs can be expensive.</w:t>
      </w:r>
      <w:r w:rsidR="006F60BF" w:rsidRPr="00243812">
        <w:rPr>
          <w:rFonts w:ascii="Montserrat" w:hAnsi="Montserrat"/>
          <w:sz w:val="24"/>
        </w:rPr>
        <w:t xml:space="preserve"> </w:t>
      </w:r>
      <w:r w:rsidRPr="00243812">
        <w:rPr>
          <w:rFonts w:ascii="Montserrat" w:hAnsi="Montserrat"/>
          <w:sz w:val="24"/>
        </w:rPr>
        <w:t>However, magnitude is only spent too accellerate and decellerate, once you have reached the speed you desire, you can maintain it for free.</w:t>
      </w:r>
      <w:r w:rsidR="006F60BF" w:rsidRPr="00243812">
        <w:rPr>
          <w:rFonts w:ascii="Montserrat" w:hAnsi="Montserrat"/>
          <w:sz w:val="24"/>
        </w:rPr>
        <w:t xml:space="preserve"> </w:t>
      </w:r>
      <w:r w:rsidRPr="00243812">
        <w:rPr>
          <w:rFonts w:ascii="Montserrat" w:hAnsi="Montserrat"/>
          <w:sz w:val="24"/>
        </w:rPr>
        <w:t>Magnitude tends to recover fairly quickly on a successful psyche test a minute, your base magnitude is restored to you.</w:t>
      </w:r>
      <w:r w:rsidR="006F60BF" w:rsidRPr="00243812">
        <w:rPr>
          <w:rFonts w:ascii="Montserrat" w:hAnsi="Montserrat"/>
          <w:sz w:val="24"/>
        </w:rPr>
        <w:t xml:space="preserve"> </w:t>
      </w:r>
      <w:r w:rsidRPr="00243812">
        <w:rPr>
          <w:rFonts w:ascii="Montserrat" w:hAnsi="Montserrat"/>
          <w:sz w:val="24"/>
        </w:rPr>
        <w:t>If you fail, you do not recover that minute.</w:t>
      </w:r>
      <w:r w:rsidR="006F60BF" w:rsidRPr="00243812">
        <w:rPr>
          <w:rFonts w:ascii="Montserrat" w:hAnsi="Montserrat"/>
          <w:sz w:val="24"/>
        </w:rPr>
        <w:t xml:space="preserve"> </w:t>
      </w:r>
      <w:r w:rsidRPr="00243812">
        <w:rPr>
          <w:rFonts w:ascii="Montserrat" w:hAnsi="Montserrat"/>
          <w:sz w:val="24"/>
        </w:rPr>
        <w:t xml:space="preserve">If you fumble, you will not be able to recover again for one </w:t>
      </w:r>
      <w:r w:rsidR="008973B8" w:rsidRPr="00243812">
        <w:rPr>
          <w:rFonts w:ascii="Montserrat" w:hAnsi="Montserrat"/>
          <w:sz w:val="24"/>
        </w:rPr>
        <w:t>Order of Magnitude</w:t>
      </w:r>
      <w:r w:rsidRPr="00243812">
        <w:rPr>
          <w:rFonts w:ascii="Montserrat" w:hAnsi="Montserrat"/>
          <w:sz w:val="24"/>
        </w:rPr>
        <w:t xml:space="preserve"> of time, or, for an hour the first fumble, a day</w:t>
      </w:r>
      <w:r w:rsidR="006F60BF" w:rsidRPr="00243812">
        <w:rPr>
          <w:rFonts w:ascii="Montserrat" w:hAnsi="Montserrat"/>
          <w:sz w:val="24"/>
        </w:rPr>
        <w:t xml:space="preserve"> </w:t>
      </w:r>
      <w:r w:rsidRPr="00243812">
        <w:rPr>
          <w:rFonts w:ascii="Montserrat" w:hAnsi="Montserrat"/>
          <w:sz w:val="24"/>
        </w:rPr>
        <w:t>for the second fumble, and so on, until you succeed.</w:t>
      </w:r>
      <w:r w:rsidR="006F60BF" w:rsidRPr="00243812">
        <w:rPr>
          <w:rFonts w:ascii="Montserrat" w:hAnsi="Montserrat"/>
          <w:sz w:val="24"/>
        </w:rPr>
        <w:t xml:space="preserve"> </w:t>
      </w:r>
    </w:p>
    <w:p w14:paraId="41F0E189" w14:textId="2F6DFA8B" w:rsidR="004E739B" w:rsidRPr="00243812" w:rsidRDefault="00243812" w:rsidP="00F01A18">
      <w:pPr>
        <w:pStyle w:val="NoSpacing"/>
        <w:rPr>
          <w:rFonts w:ascii="Montserrat" w:hAnsi="Montserrat"/>
          <w:sz w:val="24"/>
        </w:rPr>
      </w:pPr>
      <w:r w:rsidRPr="00243812">
        <w:rPr>
          <w:rFonts w:ascii="Montserrat" w:hAnsi="Montserrat"/>
          <w:sz w:val="24"/>
        </w:rPr>
        <w:tab/>
        <w:t>In general, you only pay the differnece between your psi and the applied experience of your psionic aspect when you push for more power.</w:t>
      </w:r>
      <w:r w:rsidR="006F60BF" w:rsidRPr="00243812">
        <w:rPr>
          <w:rFonts w:ascii="Montserrat" w:hAnsi="Montserrat"/>
          <w:sz w:val="24"/>
        </w:rPr>
        <w:t xml:space="preserve"> </w:t>
      </w:r>
      <w:r w:rsidRPr="00243812">
        <w:rPr>
          <w:rFonts w:ascii="Montserrat" w:hAnsi="Montserrat"/>
          <w:sz w:val="24"/>
        </w:rPr>
        <w:t>To psionically move an object, that 98 kg person for example, say at a psi power of 100, with a PK of 1000 (1000 divided by 98 being about 10.2040...) would cause him to move about ten meters in a second at a cost of 900 magnitude a second.</w:t>
      </w:r>
      <w:r w:rsidR="006F60BF" w:rsidRPr="00243812">
        <w:rPr>
          <w:rFonts w:ascii="Montserrat" w:hAnsi="Montserrat"/>
          <w:sz w:val="24"/>
        </w:rPr>
        <w:t xml:space="preserve"> </w:t>
      </w:r>
      <w:r w:rsidRPr="00243812">
        <w:rPr>
          <w:rFonts w:ascii="Montserrat" w:hAnsi="Montserrat"/>
          <w:sz w:val="24"/>
        </w:rPr>
        <w:t>To accellerate would cost an additional 1000 a second raising it to 1900 a second.</w:t>
      </w:r>
      <w:r w:rsidR="006F60BF" w:rsidRPr="00243812">
        <w:rPr>
          <w:rFonts w:ascii="Montserrat" w:hAnsi="Montserrat"/>
          <w:sz w:val="24"/>
        </w:rPr>
        <w:t xml:space="preserve"> </w:t>
      </w:r>
      <w:r w:rsidRPr="00243812">
        <w:rPr>
          <w:rFonts w:ascii="Montserrat" w:hAnsi="Montserrat"/>
          <w:sz w:val="24"/>
        </w:rPr>
        <w:t>To acheive</w:t>
      </w:r>
      <w:r w:rsidR="006F60BF" w:rsidRPr="00243812">
        <w:rPr>
          <w:rFonts w:ascii="Montserrat" w:hAnsi="Montserrat"/>
          <w:sz w:val="24"/>
        </w:rPr>
        <w:t xml:space="preserve"> </w:t>
      </w:r>
      <w:r w:rsidRPr="00243812">
        <w:rPr>
          <w:rFonts w:ascii="Montserrat" w:hAnsi="Montserrat"/>
          <w:sz w:val="24"/>
        </w:rPr>
        <w:t>800 m/s would take 80 seconds and 152,000 magnitude.</w:t>
      </w:r>
      <w:r w:rsidR="006F60BF" w:rsidRPr="00243812">
        <w:rPr>
          <w:rFonts w:ascii="Montserrat" w:hAnsi="Montserrat"/>
          <w:sz w:val="24"/>
        </w:rPr>
        <w:t xml:space="preserve"> </w:t>
      </w:r>
      <w:r w:rsidRPr="00243812">
        <w:rPr>
          <w:rFonts w:ascii="Montserrat" w:hAnsi="Montserrat"/>
          <w:sz w:val="24"/>
        </w:rPr>
        <w:t>Your average psionic is only going to be able to keep this up for a few minutes before burining out.</w:t>
      </w:r>
      <w:r w:rsidR="006F60BF" w:rsidRPr="00243812">
        <w:rPr>
          <w:rFonts w:ascii="Montserrat" w:hAnsi="Montserrat"/>
          <w:sz w:val="24"/>
        </w:rPr>
        <w:t xml:space="preserve"> </w:t>
      </w:r>
      <w:r w:rsidRPr="00243812">
        <w:rPr>
          <w:rFonts w:ascii="Montserrat" w:hAnsi="Montserrat"/>
          <w:sz w:val="24"/>
        </w:rPr>
        <w:t>Certain disciplines are more cost effecient for many applications, and so are very valuable.</w:t>
      </w:r>
      <w:r w:rsidR="006F60BF" w:rsidRPr="00243812">
        <w:rPr>
          <w:rFonts w:ascii="Montserrat" w:hAnsi="Montserrat"/>
          <w:sz w:val="24"/>
        </w:rPr>
        <w:t xml:space="preserve"> </w:t>
      </w:r>
      <w:r w:rsidRPr="00243812">
        <w:rPr>
          <w:rFonts w:ascii="Montserrat" w:hAnsi="Montserrat"/>
          <w:sz w:val="24"/>
        </w:rPr>
        <w:t>A list of disciplines detailing their advantages and applications can be found in the appendices.</w:t>
      </w:r>
      <w:r w:rsidR="006F60BF" w:rsidRPr="00243812">
        <w:rPr>
          <w:rFonts w:ascii="Montserrat" w:hAnsi="Montserrat"/>
          <w:sz w:val="24"/>
        </w:rPr>
        <w:t xml:space="preserve"> </w:t>
      </w:r>
      <w:r w:rsidRPr="00243812">
        <w:rPr>
          <w:rFonts w:ascii="Montserrat" w:hAnsi="Montserrat"/>
          <w:sz w:val="24"/>
        </w:rPr>
        <w:t>New disciplines should address the following:</w:t>
      </w:r>
    </w:p>
    <w:p w14:paraId="510929D9" w14:textId="77777777" w:rsidR="004E739B" w:rsidRPr="00243812" w:rsidRDefault="004E739B" w:rsidP="00F01A18">
      <w:pPr>
        <w:pStyle w:val="NoSpacing"/>
        <w:rPr>
          <w:rFonts w:ascii="Montserrat" w:hAnsi="Montserrat"/>
          <w:sz w:val="24"/>
        </w:rPr>
      </w:pPr>
    </w:p>
    <w:p w14:paraId="679744F1" w14:textId="34CCD000" w:rsidR="004E739B" w:rsidRPr="00243812" w:rsidRDefault="00243812" w:rsidP="00F01A18">
      <w:pPr>
        <w:pStyle w:val="NoSpacing"/>
        <w:rPr>
          <w:rFonts w:ascii="Montserrat" w:hAnsi="Montserrat"/>
          <w:sz w:val="24"/>
        </w:rPr>
      </w:pPr>
      <w:r w:rsidRPr="00243812">
        <w:rPr>
          <w:rFonts w:ascii="Montserrat" w:hAnsi="Montserrat"/>
          <w:sz w:val="24"/>
        </w:rPr>
        <w:t>name</w:t>
      </w:r>
      <w:r w:rsidRPr="00243812">
        <w:rPr>
          <w:rFonts w:ascii="Montserrat" w:hAnsi="Montserrat"/>
          <w:sz w:val="24"/>
        </w:rPr>
        <w:tab/>
        <w:t xml:space="preserve">what it is called </w:t>
      </w:r>
      <w:r w:rsidRPr="00243812">
        <w:rPr>
          <w:rFonts w:ascii="Montserrat" w:hAnsi="Montserrat"/>
          <w:sz w:val="24"/>
        </w:rPr>
        <w:noBreakHyphen/>
        <w:t xml:space="preserve"> relative to other dicsiplines</w:t>
      </w:r>
      <w:r w:rsidR="006F60BF" w:rsidRPr="00243812">
        <w:rPr>
          <w:rFonts w:ascii="Montserrat" w:hAnsi="Montserrat"/>
          <w:sz w:val="24"/>
        </w:rPr>
        <w:tab/>
      </w:r>
      <w:r w:rsidRPr="00243812">
        <w:rPr>
          <w:rFonts w:ascii="Montserrat" w:hAnsi="Montserrat"/>
          <w:sz w:val="24"/>
        </w:rPr>
        <w:t>aspect</w:t>
      </w:r>
      <w:r w:rsidRPr="00243812">
        <w:rPr>
          <w:rFonts w:ascii="Montserrat" w:hAnsi="Montserrat"/>
          <w:sz w:val="24"/>
        </w:rPr>
        <w:tab/>
      </w:r>
    </w:p>
    <w:p w14:paraId="313CCCF5" w14:textId="123193E8" w:rsidR="004E739B" w:rsidRPr="00243812" w:rsidRDefault="006F60BF" w:rsidP="00F01A18">
      <w:pPr>
        <w:pStyle w:val="NoSpacing"/>
        <w:rPr>
          <w:rFonts w:ascii="Montserrat" w:hAnsi="Montserrat"/>
          <w:sz w:val="24"/>
        </w:rPr>
      </w:pPr>
      <w:r w:rsidRPr="00243812">
        <w:rPr>
          <w:rFonts w:ascii="Montserrat" w:hAnsi="Montserrat"/>
          <w:sz w:val="24"/>
        </w:rPr>
        <w:tab/>
        <w:t>prerequisites</w:t>
      </w:r>
    </w:p>
    <w:p w14:paraId="048FB311" w14:textId="77777777" w:rsidR="004E739B" w:rsidRPr="00243812" w:rsidRDefault="00243812" w:rsidP="00F01A18">
      <w:pPr>
        <w:pStyle w:val="NoSpacing"/>
        <w:rPr>
          <w:rFonts w:ascii="Montserrat" w:hAnsi="Montserrat"/>
          <w:sz w:val="24"/>
        </w:rPr>
      </w:pPr>
      <w:r w:rsidRPr="00243812">
        <w:rPr>
          <w:rFonts w:ascii="Montserrat" w:hAnsi="Montserrat"/>
          <w:sz w:val="24"/>
        </w:rPr>
        <w:t>description</w:t>
      </w:r>
      <w:r w:rsidRPr="00243812">
        <w:rPr>
          <w:rFonts w:ascii="Montserrat" w:hAnsi="Montserrat"/>
          <w:sz w:val="24"/>
        </w:rPr>
        <w:tab/>
        <w:t>what it does and how it works</w:t>
      </w:r>
    </w:p>
    <w:p w14:paraId="17D54169" w14:textId="77777777" w:rsidR="004E739B" w:rsidRPr="00243812" w:rsidRDefault="00243812" w:rsidP="00F01A18">
      <w:pPr>
        <w:pStyle w:val="NoSpacing"/>
        <w:rPr>
          <w:rFonts w:ascii="Montserrat" w:hAnsi="Montserrat"/>
          <w:sz w:val="24"/>
        </w:rPr>
      </w:pPr>
      <w:r w:rsidRPr="00243812">
        <w:rPr>
          <w:rFonts w:ascii="Montserrat" w:hAnsi="Montserrat"/>
          <w:sz w:val="24"/>
        </w:rPr>
        <w:t>mechanics</w:t>
      </w:r>
      <w:r w:rsidRPr="00243812">
        <w:rPr>
          <w:rFonts w:ascii="Montserrat" w:hAnsi="Montserrat"/>
          <w:sz w:val="24"/>
        </w:rPr>
        <w:tab/>
        <w:t>any effects on game mechanics</w:t>
      </w:r>
    </w:p>
    <w:p w14:paraId="6B3B0F64" w14:textId="77777777" w:rsidR="004E739B" w:rsidRPr="00243812" w:rsidRDefault="004E739B" w:rsidP="00F01A18">
      <w:pPr>
        <w:pStyle w:val="NoSpacing"/>
        <w:rPr>
          <w:rFonts w:ascii="Montserrat" w:hAnsi="Montserrat"/>
          <w:sz w:val="24"/>
        </w:rPr>
      </w:pPr>
    </w:p>
    <w:p w14:paraId="53CA5CA6" w14:textId="732DC8F3" w:rsidR="004E739B" w:rsidRPr="00243812" w:rsidRDefault="00243812" w:rsidP="00F01A18">
      <w:pPr>
        <w:pStyle w:val="NoSpacing"/>
        <w:rPr>
          <w:rFonts w:ascii="Montserrat" w:hAnsi="Montserrat"/>
          <w:sz w:val="24"/>
        </w:rPr>
      </w:pPr>
      <w:r w:rsidRPr="00243812">
        <w:rPr>
          <w:rFonts w:ascii="Montserrat" w:hAnsi="Montserrat"/>
          <w:sz w:val="24"/>
        </w:rPr>
        <w:t>Orders of Magnitude (</w:t>
      </w:r>
      <w:r w:rsidR="008973B8" w:rsidRPr="00243812">
        <w:rPr>
          <w:rFonts w:ascii="Montserrat" w:hAnsi="Montserrat"/>
          <w:sz w:val="24"/>
        </w:rPr>
        <w:t>Order of Magnitude</w:t>
      </w:r>
      <w:r w:rsidRPr="00243812">
        <w:rPr>
          <w:rFonts w:ascii="Montserrat" w:hAnsi="Montserrat"/>
          <w:sz w:val="24"/>
        </w:rPr>
        <w:t>)</w:t>
      </w:r>
    </w:p>
    <w:p w14:paraId="155126BF" w14:textId="77777777" w:rsidR="004E739B" w:rsidRPr="00243812" w:rsidRDefault="004E739B" w:rsidP="00F01A18">
      <w:pPr>
        <w:pStyle w:val="NoSpacing"/>
        <w:rPr>
          <w:rFonts w:ascii="Montserrat" w:hAnsi="Montserrat"/>
          <w:sz w:val="24"/>
        </w:rPr>
      </w:pPr>
    </w:p>
    <w:p w14:paraId="65482A14" w14:textId="43F5FB30" w:rsidR="004E739B" w:rsidRPr="00243812" w:rsidRDefault="008973B8" w:rsidP="00F01A18">
      <w:pPr>
        <w:pStyle w:val="NoSpacing"/>
        <w:rPr>
          <w:rFonts w:ascii="Montserrat" w:hAnsi="Montserrat"/>
          <w:sz w:val="24"/>
        </w:rPr>
      </w:pPr>
      <w:r w:rsidRPr="00243812">
        <w:rPr>
          <w:rFonts w:ascii="Montserrat" w:hAnsi="Montserrat"/>
          <w:sz w:val="24"/>
        </w:rPr>
        <w:t>Order of Magnitude relational</w:t>
      </w:r>
    </w:p>
    <w:p w14:paraId="1C83200D" w14:textId="77777777" w:rsidR="004E739B" w:rsidRPr="00243812" w:rsidRDefault="00243812" w:rsidP="00F01A18">
      <w:pPr>
        <w:pStyle w:val="NoSpacing"/>
        <w:rPr>
          <w:rFonts w:ascii="Montserrat" w:hAnsi="Montserrat"/>
          <w:sz w:val="24"/>
        </w:rPr>
      </w:pPr>
      <w:r w:rsidRPr="00243812">
        <w:rPr>
          <w:rFonts w:ascii="Montserrat" w:hAnsi="Montserrat"/>
          <w:sz w:val="24"/>
        </w:rPr>
        <w:t>Distinctive spheres of reletive familiarity from the perspective of the individual.</w:t>
      </w:r>
    </w:p>
    <w:p w14:paraId="6D7163F1" w14:textId="77777777" w:rsidR="004E739B" w:rsidRPr="00243812" w:rsidRDefault="004E739B" w:rsidP="00F01A18">
      <w:pPr>
        <w:pStyle w:val="NoSpacing"/>
        <w:rPr>
          <w:rFonts w:ascii="Montserrat" w:hAnsi="Montserrat"/>
          <w:sz w:val="24"/>
        </w:rPr>
      </w:pPr>
    </w:p>
    <w:p w14:paraId="321410DC" w14:textId="27A619A1" w:rsidR="004E739B" w:rsidRPr="00243812" w:rsidRDefault="008973B8" w:rsidP="00F01A18">
      <w:pPr>
        <w:pStyle w:val="NoSpacing"/>
        <w:rPr>
          <w:rFonts w:ascii="Montserrat" w:hAnsi="Montserrat"/>
          <w:sz w:val="24"/>
        </w:rPr>
      </w:pPr>
      <w:r w:rsidRPr="00243812">
        <w:rPr>
          <w:rFonts w:ascii="Montserrat" w:hAnsi="Montserrat"/>
          <w:sz w:val="24"/>
        </w:rPr>
        <w:t>Order of Magnitude</w:t>
      </w:r>
      <w:r w:rsidRPr="00243812">
        <w:rPr>
          <w:rFonts w:ascii="Montserrat" w:hAnsi="Montserrat"/>
          <w:sz w:val="24"/>
        </w:rPr>
        <w:tab/>
        <w:t>familiarity</w:t>
      </w:r>
      <w:r w:rsidRPr="00243812">
        <w:rPr>
          <w:rFonts w:ascii="Montserrat" w:hAnsi="Montserrat"/>
          <w:sz w:val="24"/>
        </w:rPr>
        <w:tab/>
        <w:t>as if...</w:t>
      </w:r>
    </w:p>
    <w:p w14:paraId="46D78896" w14:textId="77777777"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own soul</w:t>
      </w:r>
      <w:r w:rsidRPr="00243812">
        <w:rPr>
          <w:rFonts w:ascii="Montserrat" w:hAnsi="Montserrat"/>
          <w:sz w:val="24"/>
        </w:rPr>
        <w:tab/>
        <w:t>...of one’s own essence</w:t>
      </w:r>
    </w:p>
    <w:p w14:paraId="559FB2F7" w14:textId="77777777"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own self</w:t>
      </w:r>
      <w:r w:rsidRPr="00243812">
        <w:rPr>
          <w:rFonts w:ascii="Montserrat" w:hAnsi="Montserrat"/>
          <w:sz w:val="24"/>
        </w:rPr>
        <w:tab/>
        <w:t>...of one’s own psyche or mind</w:t>
      </w:r>
    </w:p>
    <w:p w14:paraId="6AA18AB7" w14:textId="77777777"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intimate other</w:t>
      </w:r>
      <w:r w:rsidRPr="00243812">
        <w:rPr>
          <w:rFonts w:ascii="Montserrat" w:hAnsi="Montserrat"/>
          <w:sz w:val="24"/>
        </w:rPr>
        <w:tab/>
        <w:t>...lovers, loved ones, intimite friends / enemies</w:t>
      </w:r>
    </w:p>
    <w:p w14:paraId="52537847" w14:textId="77777777"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 xml:space="preserve">acquaintance </w:t>
      </w:r>
      <w:r w:rsidRPr="00243812">
        <w:rPr>
          <w:rFonts w:ascii="Montserrat" w:hAnsi="Montserrat"/>
          <w:sz w:val="24"/>
        </w:rPr>
        <w:tab/>
        <w:t>...of casual / superficial interaction</w:t>
      </w:r>
    </w:p>
    <w:p w14:paraId="673A27EA" w14:textId="1C797745"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icon</w:t>
      </w:r>
      <w:r w:rsidR="006F60BF" w:rsidRPr="00243812">
        <w:rPr>
          <w:rFonts w:ascii="Montserrat" w:hAnsi="Montserrat"/>
          <w:sz w:val="24"/>
        </w:rPr>
        <w:t xml:space="preserve"> </w:t>
      </w:r>
      <w:r w:rsidRPr="00243812">
        <w:rPr>
          <w:rFonts w:ascii="Montserrat" w:hAnsi="Montserrat"/>
          <w:sz w:val="24"/>
        </w:rPr>
        <w:tab/>
        <w:t>...seen, recognizable, but not interacted with</w:t>
      </w:r>
    </w:p>
    <w:p w14:paraId="3D1A19F8" w14:textId="326EB20D"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cypher</w:t>
      </w:r>
      <w:r w:rsidR="006F60BF" w:rsidRPr="00243812">
        <w:rPr>
          <w:rFonts w:ascii="Montserrat" w:hAnsi="Montserrat"/>
          <w:sz w:val="24"/>
        </w:rPr>
        <w:t xml:space="preserve"> </w:t>
      </w:r>
      <w:r w:rsidRPr="00243812">
        <w:rPr>
          <w:rFonts w:ascii="Montserrat" w:hAnsi="Montserrat"/>
          <w:sz w:val="24"/>
        </w:rPr>
        <w:tab/>
        <w:t>...never interacted, presumed to exist</w:t>
      </w:r>
    </w:p>
    <w:p w14:paraId="2D631064" w14:textId="4309F961"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foreign</w:t>
      </w:r>
      <w:r w:rsidR="006F60BF" w:rsidRPr="00243812">
        <w:rPr>
          <w:rFonts w:ascii="Montserrat" w:hAnsi="Montserrat"/>
          <w:sz w:val="24"/>
        </w:rPr>
        <w:t xml:space="preserve"> </w:t>
      </w:r>
      <w:r w:rsidRPr="00243812">
        <w:rPr>
          <w:rFonts w:ascii="Montserrat" w:hAnsi="Montserrat"/>
          <w:sz w:val="24"/>
        </w:rPr>
        <w:tab/>
        <w:t>...unfamiliar in dress, habit...</w:t>
      </w:r>
    </w:p>
    <w:p w14:paraId="4C78A93D" w14:textId="4C66BD0A"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alien</w:t>
      </w:r>
      <w:r w:rsidR="006F60BF" w:rsidRPr="00243812">
        <w:rPr>
          <w:rFonts w:ascii="Montserrat" w:hAnsi="Montserrat"/>
          <w:sz w:val="24"/>
        </w:rPr>
        <w:t xml:space="preserve"> </w:t>
      </w:r>
      <w:r w:rsidRPr="00243812">
        <w:rPr>
          <w:rFonts w:ascii="Montserrat" w:hAnsi="Montserrat"/>
          <w:sz w:val="24"/>
        </w:rPr>
        <w:tab/>
      </w:r>
      <w:r w:rsidRPr="00243812">
        <w:rPr>
          <w:rFonts w:ascii="Montserrat" w:hAnsi="Montserrat"/>
          <w:sz w:val="24"/>
        </w:rPr>
        <w:t>...unfamiliar in appearance, nature, design...</w:t>
      </w:r>
    </w:p>
    <w:p w14:paraId="4C016BFD" w14:textId="77777777"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 xml:space="preserve">abstract </w:t>
      </w:r>
      <w:r w:rsidRPr="00243812">
        <w:rPr>
          <w:rFonts w:ascii="Montserrat" w:hAnsi="Montserrat"/>
          <w:sz w:val="24"/>
        </w:rPr>
        <w:tab/>
        <w:t>...lacking coherent, recognizable features</w:t>
      </w:r>
    </w:p>
    <w:p w14:paraId="6D98B926" w14:textId="6A5FA662"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unknown</w:t>
      </w:r>
      <w:r w:rsidR="006F60BF" w:rsidRPr="00243812">
        <w:rPr>
          <w:rFonts w:ascii="Montserrat" w:hAnsi="Montserrat"/>
          <w:sz w:val="24"/>
        </w:rPr>
        <w:t xml:space="preserve"> </w:t>
      </w:r>
      <w:r w:rsidRPr="00243812">
        <w:rPr>
          <w:rFonts w:ascii="Montserrat" w:hAnsi="Montserrat"/>
          <w:sz w:val="24"/>
        </w:rPr>
        <w:tab/>
        <w:t>...unregarded, unexperienced</w:t>
      </w:r>
    </w:p>
    <w:p w14:paraId="1703EAC2" w14:textId="0CB35B52"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unknowable</w:t>
      </w:r>
      <w:r w:rsidR="006F60BF" w:rsidRPr="00243812">
        <w:rPr>
          <w:rFonts w:ascii="Montserrat" w:hAnsi="Montserrat"/>
          <w:sz w:val="24"/>
        </w:rPr>
        <w:t xml:space="preserve"> </w:t>
      </w:r>
      <w:r w:rsidRPr="00243812">
        <w:rPr>
          <w:rFonts w:ascii="Montserrat" w:hAnsi="Montserrat"/>
          <w:sz w:val="24"/>
        </w:rPr>
        <w:tab/>
        <w:t xml:space="preserve">...indefinable, unrelatable </w:t>
      </w:r>
    </w:p>
    <w:p w14:paraId="0C51C303" w14:textId="77777777" w:rsidR="004E739B" w:rsidRPr="00243812" w:rsidRDefault="004E739B" w:rsidP="00F01A18">
      <w:pPr>
        <w:pStyle w:val="NoSpacing"/>
        <w:rPr>
          <w:rFonts w:ascii="Montserrat" w:hAnsi="Montserrat"/>
          <w:sz w:val="24"/>
        </w:rPr>
      </w:pPr>
    </w:p>
    <w:p w14:paraId="37B2F5D9" w14:textId="5A9A5CAE" w:rsidR="004E739B" w:rsidRPr="00243812" w:rsidRDefault="008973B8" w:rsidP="00F01A18">
      <w:pPr>
        <w:pStyle w:val="NoSpacing"/>
        <w:rPr>
          <w:rFonts w:ascii="Montserrat" w:hAnsi="Montserrat"/>
          <w:sz w:val="24"/>
        </w:rPr>
      </w:pPr>
      <w:r w:rsidRPr="00243812">
        <w:rPr>
          <w:rFonts w:ascii="Montserrat" w:hAnsi="Montserrat"/>
          <w:sz w:val="24"/>
        </w:rPr>
        <w:t>Order of Magnitude situational</w:t>
      </w:r>
    </w:p>
    <w:p w14:paraId="678E62AB" w14:textId="77777777" w:rsidR="004E739B" w:rsidRPr="00243812" w:rsidRDefault="00243812" w:rsidP="00F01A18">
      <w:pPr>
        <w:pStyle w:val="NoSpacing"/>
        <w:rPr>
          <w:rFonts w:ascii="Montserrat" w:hAnsi="Montserrat"/>
          <w:sz w:val="24"/>
        </w:rPr>
      </w:pPr>
      <w:r w:rsidRPr="00243812">
        <w:rPr>
          <w:rFonts w:ascii="Montserrat" w:hAnsi="Montserrat"/>
          <w:sz w:val="24"/>
        </w:rPr>
        <w:t>Distinctive spheres of reletive accessibility from the perspective of the individual.</w:t>
      </w:r>
    </w:p>
    <w:p w14:paraId="5C6C15FB" w14:textId="77777777" w:rsidR="004E739B" w:rsidRPr="00243812" w:rsidRDefault="004E739B" w:rsidP="00F01A18">
      <w:pPr>
        <w:pStyle w:val="NoSpacing"/>
        <w:rPr>
          <w:rFonts w:ascii="Montserrat" w:hAnsi="Montserrat"/>
          <w:sz w:val="24"/>
        </w:rPr>
      </w:pPr>
    </w:p>
    <w:p w14:paraId="3994328C" w14:textId="012803BA" w:rsidR="004E739B" w:rsidRPr="00243812" w:rsidRDefault="008973B8" w:rsidP="00F01A18">
      <w:pPr>
        <w:pStyle w:val="NoSpacing"/>
        <w:rPr>
          <w:rFonts w:ascii="Montserrat" w:hAnsi="Montserrat"/>
          <w:sz w:val="24"/>
        </w:rPr>
      </w:pPr>
      <w:r w:rsidRPr="00243812">
        <w:rPr>
          <w:rFonts w:ascii="Montserrat" w:hAnsi="Montserrat"/>
          <w:sz w:val="24"/>
        </w:rPr>
        <w:t>Order of Magnitude</w:t>
      </w:r>
      <w:r w:rsidRPr="00243812">
        <w:rPr>
          <w:rFonts w:ascii="Montserrat" w:hAnsi="Montserrat"/>
          <w:sz w:val="24"/>
        </w:rPr>
        <w:tab/>
        <w:t>time</w:t>
      </w:r>
      <w:r w:rsidRPr="00243812">
        <w:rPr>
          <w:rFonts w:ascii="Montserrat" w:hAnsi="Montserrat"/>
          <w:sz w:val="24"/>
        </w:rPr>
        <w:tab/>
        <w:t>range (spherical:linear)</w:t>
      </w:r>
    </w:p>
    <w:p w14:paraId="05640213" w14:textId="77777777"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instant</w:t>
      </w:r>
      <w:r w:rsidRPr="00243812">
        <w:rPr>
          <w:rFonts w:ascii="Montserrat" w:hAnsi="Montserrat"/>
          <w:sz w:val="24"/>
        </w:rPr>
        <w:tab/>
        <w:t>none: touch</w:t>
      </w:r>
    </w:p>
    <w:p w14:paraId="68B044E1" w14:textId="77777777"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moment</w:t>
      </w:r>
      <w:r w:rsidRPr="00243812">
        <w:rPr>
          <w:rFonts w:ascii="Montserrat" w:hAnsi="Montserrat"/>
          <w:sz w:val="24"/>
        </w:rPr>
        <w:tab/>
        <w:t>touch: full reach</w:t>
      </w:r>
    </w:p>
    <w:p w14:paraId="4D4F4B7F" w14:textId="77777777"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hour</w:t>
      </w:r>
      <w:r w:rsidRPr="00243812">
        <w:rPr>
          <w:rFonts w:ascii="Montserrat" w:hAnsi="Montserrat"/>
          <w:sz w:val="24"/>
        </w:rPr>
        <w:tab/>
        <w:t>full reach: near horizon</w:t>
      </w:r>
    </w:p>
    <w:p w14:paraId="76102638" w14:textId="77777777"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day</w:t>
      </w:r>
      <w:r w:rsidRPr="00243812">
        <w:rPr>
          <w:rFonts w:ascii="Montserrat" w:hAnsi="Montserrat"/>
          <w:sz w:val="24"/>
        </w:rPr>
        <w:tab/>
        <w:t>near horizon: far horizon</w:t>
      </w:r>
    </w:p>
    <w:p w14:paraId="64971F70" w14:textId="738EBDC8"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week</w:t>
      </w:r>
      <w:r w:rsidR="006F60BF" w:rsidRPr="00243812">
        <w:rPr>
          <w:rFonts w:ascii="Montserrat" w:hAnsi="Montserrat"/>
          <w:sz w:val="24"/>
        </w:rPr>
        <w:t xml:space="preserve"> </w:t>
      </w:r>
      <w:r w:rsidRPr="00243812">
        <w:rPr>
          <w:rFonts w:ascii="Montserrat" w:hAnsi="Montserrat"/>
          <w:sz w:val="24"/>
        </w:rPr>
        <w:tab/>
        <w:t>far horizon: planetary diameter</w:t>
      </w:r>
    </w:p>
    <w:p w14:paraId="149DF783" w14:textId="79BC8C19"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r>
      <w:r w:rsidRPr="00243812">
        <w:rPr>
          <w:rFonts w:ascii="Montserrat" w:hAnsi="Montserrat"/>
          <w:sz w:val="24"/>
        </w:rPr>
        <w:t>month</w:t>
      </w:r>
      <w:r w:rsidR="006F60BF" w:rsidRPr="00243812">
        <w:rPr>
          <w:rFonts w:ascii="Montserrat" w:hAnsi="Montserrat"/>
          <w:sz w:val="24"/>
        </w:rPr>
        <w:t xml:space="preserve"> </w:t>
      </w:r>
      <w:r w:rsidRPr="00243812">
        <w:rPr>
          <w:rFonts w:ascii="Montserrat" w:hAnsi="Montserrat"/>
          <w:sz w:val="24"/>
        </w:rPr>
        <w:tab/>
        <w:t>diameter as radius: to moon</w:t>
      </w:r>
    </w:p>
    <w:p w14:paraId="0B2D1EAE" w14:textId="27188646"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year</w:t>
      </w:r>
      <w:r w:rsidR="006F60BF" w:rsidRPr="00243812">
        <w:rPr>
          <w:rFonts w:ascii="Montserrat" w:hAnsi="Montserrat"/>
          <w:sz w:val="24"/>
        </w:rPr>
        <w:t xml:space="preserve"> </w:t>
      </w:r>
      <w:r w:rsidRPr="00243812">
        <w:rPr>
          <w:rFonts w:ascii="Montserrat" w:hAnsi="Montserrat"/>
          <w:sz w:val="24"/>
        </w:rPr>
        <w:tab/>
        <w:t>moon orbital radius: to sun</w:t>
      </w:r>
    </w:p>
    <w:p w14:paraId="5CFEB4A1" w14:textId="2DC83AFA"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decade</w:t>
      </w:r>
      <w:r w:rsidR="006F60BF" w:rsidRPr="00243812">
        <w:rPr>
          <w:rFonts w:ascii="Montserrat" w:hAnsi="Montserrat"/>
          <w:sz w:val="24"/>
        </w:rPr>
        <w:t xml:space="preserve"> </w:t>
      </w:r>
      <w:r w:rsidRPr="00243812">
        <w:rPr>
          <w:rFonts w:ascii="Montserrat" w:hAnsi="Montserrat"/>
          <w:sz w:val="24"/>
        </w:rPr>
        <w:tab/>
        <w:t xml:space="preserve">Planetery orbital radius: to Alpha Centuari </w:t>
      </w:r>
    </w:p>
    <w:p w14:paraId="32645FE7" w14:textId="77777777"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century</w:t>
      </w:r>
      <w:r w:rsidRPr="00243812">
        <w:rPr>
          <w:rFonts w:ascii="Montserrat" w:hAnsi="Montserrat"/>
          <w:sz w:val="24"/>
        </w:rPr>
        <w:tab/>
        <w:t xml:space="preserve"> Sol/Alpha Centuari radial: edge, local group</w:t>
      </w:r>
    </w:p>
    <w:p w14:paraId="4FBFEB79" w14:textId="69BF244D"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millennium</w:t>
      </w:r>
      <w:r w:rsidR="006F60BF" w:rsidRPr="00243812">
        <w:rPr>
          <w:rFonts w:ascii="Montserrat" w:hAnsi="Montserrat"/>
          <w:sz w:val="24"/>
        </w:rPr>
        <w:t xml:space="preserve"> </w:t>
      </w:r>
      <w:r w:rsidRPr="00243812">
        <w:rPr>
          <w:rFonts w:ascii="Montserrat" w:hAnsi="Montserrat"/>
          <w:sz w:val="24"/>
        </w:rPr>
        <w:tab/>
        <w:t>local group sphere: galactic diameter</w:t>
      </w:r>
    </w:p>
    <w:p w14:paraId="10B95089" w14:textId="1CDCA735"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epoch (age)</w:t>
      </w:r>
      <w:r w:rsidR="006F60BF" w:rsidRPr="00243812">
        <w:rPr>
          <w:rFonts w:ascii="Montserrat" w:hAnsi="Montserrat"/>
          <w:sz w:val="24"/>
        </w:rPr>
        <w:t xml:space="preserve"> </w:t>
      </w:r>
      <w:r w:rsidRPr="00243812">
        <w:rPr>
          <w:rFonts w:ascii="Montserrat" w:hAnsi="Montserrat"/>
          <w:sz w:val="24"/>
        </w:rPr>
        <w:tab/>
        <w:t>galactic sphere: intergalactic</w:t>
      </w:r>
    </w:p>
    <w:p w14:paraId="30534780" w14:textId="77777777" w:rsidR="004E739B" w:rsidRPr="00243812" w:rsidRDefault="00243812" w:rsidP="00F01A18">
      <w:pPr>
        <w:pStyle w:val="NoSpacing"/>
        <w:rPr>
          <w:rFonts w:ascii="Montserrat" w:hAnsi="Montserrat"/>
          <w:sz w:val="24"/>
        </w:rPr>
      </w:pPr>
      <w:r w:rsidRPr="00243812">
        <w:rPr>
          <w:rFonts w:ascii="Montserrat" w:hAnsi="Montserrat"/>
          <w:sz w:val="24"/>
        </w:rPr>
        <w:t>11</w:t>
      </w:r>
      <w:r w:rsidRPr="00243812">
        <w:rPr>
          <w:rFonts w:ascii="Montserrat" w:hAnsi="Montserrat"/>
          <w:sz w:val="24"/>
        </w:rPr>
        <w:tab/>
        <w:t>era</w:t>
      </w:r>
      <w:r w:rsidRPr="00243812">
        <w:rPr>
          <w:rFonts w:ascii="Montserrat" w:hAnsi="Montserrat"/>
          <w:sz w:val="24"/>
        </w:rPr>
        <w:tab/>
        <w:t>intergalactic sphere: universal core</w:t>
      </w:r>
    </w:p>
    <w:p w14:paraId="05EAC807" w14:textId="77777777" w:rsidR="004E739B" w:rsidRPr="00243812" w:rsidRDefault="00243812" w:rsidP="00F01A18">
      <w:pPr>
        <w:pStyle w:val="NoSpacing"/>
        <w:rPr>
          <w:rFonts w:ascii="Montserrat" w:hAnsi="Montserrat"/>
          <w:sz w:val="24"/>
        </w:rPr>
      </w:pPr>
      <w:r w:rsidRPr="00243812">
        <w:rPr>
          <w:rFonts w:ascii="Montserrat" w:hAnsi="Montserrat"/>
          <w:sz w:val="24"/>
        </w:rPr>
        <w:t>12</w:t>
      </w:r>
      <w:r w:rsidRPr="00243812">
        <w:rPr>
          <w:rFonts w:ascii="Montserrat" w:hAnsi="Montserrat"/>
          <w:sz w:val="24"/>
        </w:rPr>
        <w:tab/>
        <w:t>aeon</w:t>
      </w:r>
      <w:r w:rsidRPr="00243812">
        <w:rPr>
          <w:rFonts w:ascii="Montserrat" w:hAnsi="Montserrat"/>
          <w:sz w:val="24"/>
        </w:rPr>
        <w:tab/>
        <w:t>universal sphere: ...</w:t>
      </w:r>
    </w:p>
    <w:p w14:paraId="1B0875CF" w14:textId="77777777" w:rsidR="004E739B" w:rsidRPr="00243812" w:rsidRDefault="004E739B" w:rsidP="00F01A18">
      <w:pPr>
        <w:pStyle w:val="NoSpacing"/>
        <w:rPr>
          <w:rFonts w:ascii="Montserrat" w:hAnsi="Montserrat"/>
          <w:sz w:val="24"/>
        </w:rPr>
      </w:pPr>
    </w:p>
    <w:p w14:paraId="2E9C41B2" w14:textId="77777777" w:rsidR="004E739B" w:rsidRPr="00243812" w:rsidRDefault="004E739B" w:rsidP="00F01A18">
      <w:pPr>
        <w:pStyle w:val="NoSpacing"/>
        <w:rPr>
          <w:rFonts w:ascii="Montserrat" w:hAnsi="Montserrat"/>
          <w:sz w:val="24"/>
        </w:rPr>
      </w:pPr>
    </w:p>
    <w:p w14:paraId="3B9105AF" w14:textId="77777777" w:rsidR="004E739B" w:rsidRPr="00243812" w:rsidRDefault="00243812" w:rsidP="00F01A18">
      <w:pPr>
        <w:pStyle w:val="NoSpacing"/>
        <w:rPr>
          <w:rFonts w:ascii="Montserrat" w:hAnsi="Montserrat"/>
          <w:sz w:val="24"/>
        </w:rPr>
      </w:pPr>
      <w:r w:rsidRPr="00243812">
        <w:rPr>
          <w:rFonts w:ascii="Montserrat" w:hAnsi="Montserrat"/>
          <w:spacing w:val="-3"/>
          <w:sz w:val="24"/>
        </w:rPr>
        <w:br w:type="page"/>
      </w:r>
      <w:r w:rsidRPr="00243812">
        <w:rPr>
          <w:rFonts w:ascii="Montserrat" w:hAnsi="Montserrat"/>
          <w:sz w:val="24"/>
        </w:rPr>
        <w:t>ESP</w:t>
      </w:r>
    </w:p>
    <w:p w14:paraId="4593D102"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Sense </w:t>
      </w:r>
      <w:r w:rsidRPr="00243812">
        <w:rPr>
          <w:rFonts w:ascii="Montserrat" w:hAnsi="Montserrat"/>
          <w:sz w:val="24"/>
        </w:rPr>
        <w:tab/>
        <w:t>.</w:t>
      </w:r>
      <w:r w:rsidRPr="00243812">
        <w:rPr>
          <w:rFonts w:ascii="Montserrat" w:hAnsi="Montserrat"/>
          <w:sz w:val="24"/>
        </w:rPr>
        <w:tab/>
      </w:r>
    </w:p>
    <w:p w14:paraId="52C609A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Amplify </w:t>
      </w:r>
      <w:r w:rsidRPr="00243812">
        <w:rPr>
          <w:rFonts w:ascii="Montserrat" w:hAnsi="Montserrat"/>
          <w:sz w:val="24"/>
        </w:rPr>
        <w:tab/>
        <w:t>.</w:t>
      </w:r>
      <w:r w:rsidRPr="00243812">
        <w:rPr>
          <w:rFonts w:ascii="Montserrat" w:hAnsi="Montserrat"/>
          <w:sz w:val="24"/>
        </w:rPr>
        <w:tab/>
      </w:r>
    </w:p>
    <w:p w14:paraId="126E046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Truesight </w:t>
      </w:r>
      <w:r w:rsidRPr="00243812">
        <w:rPr>
          <w:rFonts w:ascii="Montserrat" w:hAnsi="Montserrat"/>
          <w:sz w:val="24"/>
        </w:rPr>
        <w:tab/>
        <w:t>.</w:t>
      </w:r>
      <w:r w:rsidRPr="00243812">
        <w:rPr>
          <w:rFonts w:ascii="Montserrat" w:hAnsi="Montserrat"/>
          <w:sz w:val="24"/>
        </w:rPr>
        <w:tab/>
      </w:r>
    </w:p>
    <w:p w14:paraId="21AC5D2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Intuition </w:t>
      </w:r>
      <w:r w:rsidRPr="00243812">
        <w:rPr>
          <w:rFonts w:ascii="Montserrat" w:hAnsi="Montserrat"/>
          <w:sz w:val="24"/>
        </w:rPr>
        <w:tab/>
        <w:t>.</w:t>
      </w:r>
      <w:r w:rsidRPr="00243812">
        <w:rPr>
          <w:rFonts w:ascii="Montserrat" w:hAnsi="Montserrat"/>
          <w:sz w:val="24"/>
        </w:rPr>
        <w:tab/>
      </w:r>
    </w:p>
    <w:p w14:paraId="6C7E8AAA" w14:textId="77777777" w:rsidR="004E739B" w:rsidRPr="00243812" w:rsidRDefault="00243812" w:rsidP="00F01A18">
      <w:pPr>
        <w:pStyle w:val="NoSpacing"/>
        <w:rPr>
          <w:rFonts w:ascii="Montserrat" w:hAnsi="Montserrat"/>
          <w:sz w:val="24"/>
        </w:rPr>
      </w:pPr>
      <w:r w:rsidRPr="00243812">
        <w:rPr>
          <w:rFonts w:ascii="Montserrat" w:hAnsi="Montserrat"/>
          <w:sz w:val="24"/>
        </w:rPr>
        <w:t>Sense Danger</w:t>
      </w:r>
      <w:r w:rsidRPr="00243812">
        <w:rPr>
          <w:rFonts w:ascii="Montserrat" w:hAnsi="Montserrat"/>
          <w:sz w:val="24"/>
        </w:rPr>
        <w:tab/>
        <w:t>.</w:t>
      </w:r>
      <w:r w:rsidRPr="00243812">
        <w:rPr>
          <w:rFonts w:ascii="Montserrat" w:hAnsi="Montserrat"/>
          <w:sz w:val="24"/>
        </w:rPr>
        <w:tab/>
      </w:r>
    </w:p>
    <w:p w14:paraId="4D9A925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Combat Precog </w:t>
      </w:r>
      <w:r w:rsidRPr="00243812">
        <w:rPr>
          <w:rFonts w:ascii="Montserrat" w:hAnsi="Montserrat"/>
          <w:sz w:val="24"/>
        </w:rPr>
        <w:tab/>
        <w:t>.</w:t>
      </w:r>
      <w:r w:rsidRPr="00243812">
        <w:rPr>
          <w:rFonts w:ascii="Montserrat" w:hAnsi="Montserrat"/>
          <w:sz w:val="24"/>
        </w:rPr>
        <w:tab/>
      </w:r>
    </w:p>
    <w:p w14:paraId="3DEE0EA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Precog </w:t>
      </w:r>
      <w:r w:rsidRPr="00243812">
        <w:rPr>
          <w:rFonts w:ascii="Montserrat" w:hAnsi="Montserrat"/>
          <w:sz w:val="24"/>
        </w:rPr>
        <w:tab/>
        <w:t>.</w:t>
      </w:r>
      <w:r w:rsidRPr="00243812">
        <w:rPr>
          <w:rFonts w:ascii="Montserrat" w:hAnsi="Montserrat"/>
          <w:sz w:val="24"/>
        </w:rPr>
        <w:tab/>
      </w:r>
    </w:p>
    <w:p w14:paraId="70B58CE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Psychometry </w:t>
      </w:r>
      <w:r w:rsidRPr="00243812">
        <w:rPr>
          <w:rFonts w:ascii="Montserrat" w:hAnsi="Montserrat"/>
          <w:sz w:val="24"/>
        </w:rPr>
        <w:tab/>
        <w:t>.</w:t>
      </w:r>
      <w:r w:rsidRPr="00243812">
        <w:rPr>
          <w:rFonts w:ascii="Montserrat" w:hAnsi="Montserrat"/>
          <w:sz w:val="24"/>
        </w:rPr>
        <w:tab/>
      </w:r>
    </w:p>
    <w:p w14:paraId="7FEAC75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Clairvoyance </w:t>
      </w:r>
      <w:r w:rsidRPr="00243812">
        <w:rPr>
          <w:rFonts w:ascii="Montserrat" w:hAnsi="Montserrat"/>
          <w:sz w:val="24"/>
        </w:rPr>
        <w:tab/>
        <w:t>.</w:t>
      </w:r>
      <w:r w:rsidRPr="00243812">
        <w:rPr>
          <w:rFonts w:ascii="Montserrat" w:hAnsi="Montserrat"/>
          <w:sz w:val="24"/>
        </w:rPr>
        <w:tab/>
      </w:r>
    </w:p>
    <w:p w14:paraId="6CEE3D94"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Clairaudience </w:t>
      </w:r>
      <w:r w:rsidRPr="00243812">
        <w:rPr>
          <w:rFonts w:ascii="Montserrat" w:hAnsi="Montserrat"/>
          <w:sz w:val="24"/>
        </w:rPr>
        <w:tab/>
        <w:t>.</w:t>
      </w:r>
      <w:r w:rsidRPr="00243812">
        <w:rPr>
          <w:rFonts w:ascii="Montserrat" w:hAnsi="Montserrat"/>
          <w:sz w:val="24"/>
        </w:rPr>
        <w:tab/>
      </w:r>
    </w:p>
    <w:p w14:paraId="0ABD430A"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Trace </w:t>
      </w:r>
      <w:r w:rsidRPr="00243812">
        <w:rPr>
          <w:rFonts w:ascii="Montserrat" w:hAnsi="Montserrat"/>
          <w:sz w:val="24"/>
        </w:rPr>
        <w:tab/>
        <w:t>.</w:t>
      </w:r>
      <w:r w:rsidRPr="00243812">
        <w:rPr>
          <w:rFonts w:ascii="Montserrat" w:hAnsi="Montserrat"/>
          <w:sz w:val="24"/>
        </w:rPr>
        <w:tab/>
      </w:r>
    </w:p>
    <w:p w14:paraId="19C19C3E" w14:textId="0557AC48" w:rsidR="004E739B" w:rsidRPr="00243812" w:rsidRDefault="006F60BF" w:rsidP="00F01A18">
      <w:pPr>
        <w:pStyle w:val="NoSpacing"/>
        <w:rPr>
          <w:rFonts w:ascii="Montserrat" w:hAnsi="Montserrat"/>
          <w:sz w:val="24"/>
        </w:rPr>
      </w:pPr>
      <w:r w:rsidRPr="00243812">
        <w:rPr>
          <w:rFonts w:ascii="Montserrat" w:hAnsi="Montserrat"/>
          <w:sz w:val="24"/>
        </w:rPr>
        <w:tab/>
      </w:r>
    </w:p>
    <w:p w14:paraId="3393C68C" w14:textId="77777777" w:rsidR="004E739B" w:rsidRPr="00243812" w:rsidRDefault="004E739B" w:rsidP="00F01A18">
      <w:pPr>
        <w:pStyle w:val="NoSpacing"/>
        <w:rPr>
          <w:rFonts w:ascii="Montserrat" w:hAnsi="Montserrat"/>
          <w:sz w:val="24"/>
        </w:rPr>
      </w:pPr>
    </w:p>
    <w:p w14:paraId="4734C26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PK </w:t>
      </w:r>
      <w:r w:rsidRPr="00243812">
        <w:rPr>
          <w:rFonts w:ascii="Montserrat" w:hAnsi="Montserrat"/>
          <w:sz w:val="24"/>
        </w:rPr>
        <w:tab/>
        <w:t>.</w:t>
      </w:r>
      <w:r w:rsidRPr="00243812">
        <w:rPr>
          <w:rFonts w:ascii="Montserrat" w:hAnsi="Montserrat"/>
          <w:sz w:val="24"/>
        </w:rPr>
        <w:tab/>
      </w:r>
    </w:p>
    <w:p w14:paraId="4E129F37"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Telekinesis TK </w:t>
      </w:r>
      <w:r w:rsidRPr="00243812">
        <w:rPr>
          <w:rFonts w:ascii="Montserrat" w:hAnsi="Montserrat"/>
          <w:sz w:val="24"/>
        </w:rPr>
        <w:tab/>
        <w:t>.</w:t>
      </w:r>
      <w:r w:rsidRPr="00243812">
        <w:rPr>
          <w:rFonts w:ascii="Montserrat" w:hAnsi="Montserrat"/>
          <w:sz w:val="24"/>
        </w:rPr>
        <w:tab/>
      </w:r>
    </w:p>
    <w:p w14:paraId="3B72EAD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Pyrokinesis PrK </w:t>
      </w:r>
      <w:r w:rsidRPr="00243812">
        <w:rPr>
          <w:rFonts w:ascii="Montserrat" w:hAnsi="Montserrat"/>
          <w:sz w:val="24"/>
        </w:rPr>
        <w:tab/>
        <w:t>.</w:t>
      </w:r>
      <w:r w:rsidRPr="00243812">
        <w:rPr>
          <w:rFonts w:ascii="Montserrat" w:hAnsi="Montserrat"/>
          <w:sz w:val="24"/>
        </w:rPr>
        <w:tab/>
      </w:r>
    </w:p>
    <w:p w14:paraId="42A8A049"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Cryokinesis CK </w:t>
      </w:r>
      <w:r w:rsidRPr="00243812">
        <w:rPr>
          <w:rFonts w:ascii="Montserrat" w:hAnsi="Montserrat"/>
          <w:sz w:val="24"/>
        </w:rPr>
        <w:tab/>
        <w:t>.</w:t>
      </w:r>
      <w:r w:rsidRPr="00243812">
        <w:rPr>
          <w:rFonts w:ascii="Montserrat" w:hAnsi="Montserrat"/>
          <w:sz w:val="24"/>
        </w:rPr>
        <w:tab/>
      </w:r>
    </w:p>
    <w:p w14:paraId="5A19EA5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Spectralkinesis SK </w:t>
      </w:r>
      <w:r w:rsidRPr="00243812">
        <w:rPr>
          <w:rFonts w:ascii="Montserrat" w:hAnsi="Montserrat"/>
          <w:sz w:val="24"/>
        </w:rPr>
        <w:tab/>
        <w:t>.</w:t>
      </w:r>
      <w:r w:rsidRPr="00243812">
        <w:rPr>
          <w:rFonts w:ascii="Montserrat" w:hAnsi="Montserrat"/>
          <w:sz w:val="24"/>
        </w:rPr>
        <w:tab/>
      </w:r>
    </w:p>
    <w:p w14:paraId="2F409D1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Electrokinesis EK </w:t>
      </w:r>
      <w:r w:rsidRPr="00243812">
        <w:rPr>
          <w:rFonts w:ascii="Montserrat" w:hAnsi="Montserrat"/>
          <w:sz w:val="24"/>
        </w:rPr>
        <w:tab/>
        <w:t>.</w:t>
      </w:r>
      <w:r w:rsidRPr="00243812">
        <w:rPr>
          <w:rFonts w:ascii="Montserrat" w:hAnsi="Montserrat"/>
          <w:sz w:val="24"/>
        </w:rPr>
        <w:tab/>
      </w:r>
    </w:p>
    <w:p w14:paraId="5CD77B1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Levetation </w:t>
      </w:r>
      <w:r w:rsidRPr="00243812">
        <w:rPr>
          <w:rFonts w:ascii="Montserrat" w:hAnsi="Montserrat"/>
          <w:sz w:val="24"/>
        </w:rPr>
        <w:tab/>
        <w:t>.</w:t>
      </w:r>
      <w:r w:rsidRPr="00243812">
        <w:rPr>
          <w:rFonts w:ascii="Montserrat" w:hAnsi="Montserrat"/>
          <w:sz w:val="24"/>
        </w:rPr>
        <w:tab/>
      </w:r>
    </w:p>
    <w:p w14:paraId="519AAF6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PK Shield </w:t>
      </w:r>
      <w:r w:rsidRPr="00243812">
        <w:rPr>
          <w:rFonts w:ascii="Montserrat" w:hAnsi="Montserrat"/>
          <w:sz w:val="24"/>
        </w:rPr>
        <w:tab/>
        <w:t>.</w:t>
      </w:r>
      <w:r w:rsidRPr="00243812">
        <w:rPr>
          <w:rFonts w:ascii="Montserrat" w:hAnsi="Montserrat"/>
          <w:sz w:val="24"/>
        </w:rPr>
        <w:tab/>
      </w:r>
    </w:p>
    <w:p w14:paraId="3647A7CF" w14:textId="77777777" w:rsidR="004E739B" w:rsidRPr="00243812" w:rsidRDefault="004E739B" w:rsidP="00F01A18">
      <w:pPr>
        <w:pStyle w:val="NoSpacing"/>
        <w:rPr>
          <w:rFonts w:ascii="Montserrat" w:hAnsi="Montserrat"/>
          <w:sz w:val="24"/>
        </w:rPr>
      </w:pPr>
    </w:p>
    <w:p w14:paraId="75FD7C2C" w14:textId="2FB4FAA0" w:rsidR="004E739B" w:rsidRPr="00243812" w:rsidRDefault="00243812" w:rsidP="00F01A18">
      <w:pPr>
        <w:pStyle w:val="NoSpacing"/>
        <w:rPr>
          <w:rFonts w:ascii="Montserrat" w:hAnsi="Montserrat"/>
          <w:sz w:val="24"/>
        </w:rPr>
      </w:pPr>
      <w:r w:rsidRPr="00243812">
        <w:rPr>
          <w:rFonts w:ascii="Montserrat" w:hAnsi="Montserrat"/>
          <w:sz w:val="24"/>
        </w:rPr>
        <w:t>PK / ESP</w:t>
      </w:r>
      <w:r w:rsidR="006F60BF" w:rsidRPr="00243812">
        <w:rPr>
          <w:rFonts w:ascii="Montserrat" w:hAnsi="Montserrat"/>
          <w:sz w:val="24"/>
        </w:rPr>
        <w:t xml:space="preserve"> </w:t>
      </w:r>
      <w:r w:rsidRPr="00243812">
        <w:rPr>
          <w:rFonts w:ascii="Montserrat" w:hAnsi="Montserrat"/>
          <w:sz w:val="24"/>
        </w:rPr>
        <w:tab/>
        <w:t>.</w:t>
      </w:r>
      <w:r w:rsidRPr="00243812">
        <w:rPr>
          <w:rFonts w:ascii="Montserrat" w:hAnsi="Montserrat"/>
          <w:sz w:val="24"/>
        </w:rPr>
        <w:tab/>
      </w:r>
    </w:p>
    <w:p w14:paraId="1891AB3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PK Field </w:t>
      </w:r>
      <w:r w:rsidRPr="00243812">
        <w:rPr>
          <w:rFonts w:ascii="Montserrat" w:hAnsi="Montserrat"/>
          <w:sz w:val="24"/>
        </w:rPr>
        <w:tab/>
        <w:t>.</w:t>
      </w:r>
      <w:r w:rsidRPr="00243812">
        <w:rPr>
          <w:rFonts w:ascii="Montserrat" w:hAnsi="Montserrat"/>
          <w:sz w:val="24"/>
        </w:rPr>
        <w:tab/>
      </w:r>
    </w:p>
    <w:p w14:paraId="2762CB0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PK Blast </w:t>
      </w:r>
      <w:r w:rsidRPr="00243812">
        <w:rPr>
          <w:rFonts w:ascii="Montserrat" w:hAnsi="Montserrat"/>
          <w:sz w:val="24"/>
        </w:rPr>
        <w:tab/>
        <w:t>.</w:t>
      </w:r>
      <w:r w:rsidRPr="00243812">
        <w:rPr>
          <w:rFonts w:ascii="Montserrat" w:hAnsi="Montserrat"/>
          <w:sz w:val="24"/>
        </w:rPr>
        <w:tab/>
      </w:r>
    </w:p>
    <w:p w14:paraId="1413A82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Spectral Illusion </w:t>
      </w:r>
      <w:r w:rsidRPr="00243812">
        <w:rPr>
          <w:rFonts w:ascii="Montserrat" w:hAnsi="Montserrat"/>
          <w:sz w:val="24"/>
        </w:rPr>
        <w:tab/>
        <w:t>.</w:t>
      </w:r>
      <w:r w:rsidRPr="00243812">
        <w:rPr>
          <w:rFonts w:ascii="Montserrat" w:hAnsi="Montserrat"/>
          <w:sz w:val="24"/>
        </w:rPr>
        <w:tab/>
      </w:r>
    </w:p>
    <w:p w14:paraId="5126CD7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PK Blades </w:t>
      </w:r>
      <w:r w:rsidRPr="00243812">
        <w:rPr>
          <w:rFonts w:ascii="Montserrat" w:hAnsi="Montserrat"/>
          <w:sz w:val="24"/>
        </w:rPr>
        <w:tab/>
        <w:t>.</w:t>
      </w:r>
      <w:r w:rsidRPr="00243812">
        <w:rPr>
          <w:rFonts w:ascii="Montserrat" w:hAnsi="Montserrat"/>
          <w:sz w:val="24"/>
        </w:rPr>
        <w:tab/>
      </w:r>
    </w:p>
    <w:p w14:paraId="58A60EC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Morphokinesis </w:t>
      </w:r>
      <w:r w:rsidRPr="00243812">
        <w:rPr>
          <w:rFonts w:ascii="Montserrat" w:hAnsi="Montserrat"/>
          <w:sz w:val="24"/>
        </w:rPr>
        <w:tab/>
        <w:t>.</w:t>
      </w:r>
      <w:r w:rsidRPr="00243812">
        <w:rPr>
          <w:rFonts w:ascii="Montserrat" w:hAnsi="Montserrat"/>
          <w:sz w:val="24"/>
        </w:rPr>
        <w:tab/>
      </w:r>
    </w:p>
    <w:p w14:paraId="75919E0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Silence </w:t>
      </w:r>
      <w:r w:rsidRPr="00243812">
        <w:rPr>
          <w:rFonts w:ascii="Montserrat" w:hAnsi="Montserrat"/>
          <w:sz w:val="24"/>
        </w:rPr>
        <w:tab/>
        <w:t>.</w:t>
      </w:r>
      <w:r w:rsidRPr="00243812">
        <w:rPr>
          <w:rFonts w:ascii="Montserrat" w:hAnsi="Montserrat"/>
          <w:sz w:val="24"/>
        </w:rPr>
        <w:tab/>
      </w:r>
    </w:p>
    <w:p w14:paraId="6E67E25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SK Field </w:t>
      </w:r>
      <w:r w:rsidRPr="00243812">
        <w:rPr>
          <w:rFonts w:ascii="Montserrat" w:hAnsi="Montserrat"/>
          <w:sz w:val="24"/>
        </w:rPr>
        <w:tab/>
        <w:t>.</w:t>
      </w:r>
      <w:r w:rsidRPr="00243812">
        <w:rPr>
          <w:rFonts w:ascii="Montserrat" w:hAnsi="Montserrat"/>
          <w:sz w:val="24"/>
        </w:rPr>
        <w:tab/>
      </w:r>
    </w:p>
    <w:p w14:paraId="2263B44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EK Field </w:t>
      </w:r>
      <w:r w:rsidRPr="00243812">
        <w:rPr>
          <w:rFonts w:ascii="Montserrat" w:hAnsi="Montserrat"/>
          <w:sz w:val="24"/>
        </w:rPr>
        <w:tab/>
        <w:t>.</w:t>
      </w:r>
      <w:r w:rsidRPr="00243812">
        <w:rPr>
          <w:rFonts w:ascii="Montserrat" w:hAnsi="Montserrat"/>
          <w:sz w:val="24"/>
        </w:rPr>
        <w:tab/>
      </w:r>
    </w:p>
    <w:p w14:paraId="6607949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Fission </w:t>
      </w:r>
      <w:r w:rsidRPr="00243812">
        <w:rPr>
          <w:rFonts w:ascii="Montserrat" w:hAnsi="Montserrat"/>
          <w:sz w:val="24"/>
        </w:rPr>
        <w:tab/>
        <w:t>.</w:t>
      </w:r>
      <w:r w:rsidRPr="00243812">
        <w:rPr>
          <w:rFonts w:ascii="Montserrat" w:hAnsi="Montserrat"/>
          <w:sz w:val="24"/>
        </w:rPr>
        <w:tab/>
      </w:r>
    </w:p>
    <w:p w14:paraId="4BDCDA7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Fusion </w:t>
      </w:r>
      <w:r w:rsidRPr="00243812">
        <w:rPr>
          <w:rFonts w:ascii="Montserrat" w:hAnsi="Montserrat"/>
          <w:sz w:val="24"/>
        </w:rPr>
        <w:tab/>
        <w:t>.</w:t>
      </w:r>
      <w:r w:rsidRPr="00243812">
        <w:rPr>
          <w:rFonts w:ascii="Montserrat" w:hAnsi="Montserrat"/>
          <w:sz w:val="24"/>
        </w:rPr>
        <w:tab/>
      </w:r>
    </w:p>
    <w:p w14:paraId="72B61777" w14:textId="77777777" w:rsidR="004E739B" w:rsidRPr="00243812" w:rsidRDefault="004E739B" w:rsidP="00F01A18">
      <w:pPr>
        <w:pStyle w:val="NoSpacing"/>
        <w:rPr>
          <w:rFonts w:ascii="Montserrat" w:hAnsi="Montserrat"/>
          <w:sz w:val="24"/>
        </w:rPr>
      </w:pPr>
    </w:p>
    <w:p w14:paraId="4EAF2352" w14:textId="07551D7C" w:rsidR="004E739B" w:rsidRPr="00243812" w:rsidRDefault="00243812" w:rsidP="00F01A18">
      <w:pPr>
        <w:pStyle w:val="NoSpacing"/>
        <w:rPr>
          <w:rFonts w:ascii="Montserrat" w:hAnsi="Montserrat"/>
          <w:sz w:val="24"/>
        </w:rPr>
      </w:pPr>
      <w:r w:rsidRPr="00243812">
        <w:rPr>
          <w:rFonts w:ascii="Montserrat" w:hAnsi="Montserrat"/>
          <w:sz w:val="24"/>
        </w:rPr>
        <w:t>PK / BK</w:t>
      </w:r>
      <w:r w:rsidR="006F60BF" w:rsidRPr="00243812">
        <w:rPr>
          <w:rFonts w:ascii="Montserrat" w:hAnsi="Montserrat"/>
          <w:sz w:val="24"/>
        </w:rPr>
        <w:t xml:space="preserve"> </w:t>
      </w:r>
      <w:r w:rsidRPr="00243812">
        <w:rPr>
          <w:rFonts w:ascii="Montserrat" w:hAnsi="Montserrat"/>
          <w:sz w:val="24"/>
        </w:rPr>
        <w:tab/>
        <w:t>.</w:t>
      </w:r>
      <w:r w:rsidRPr="00243812">
        <w:rPr>
          <w:rFonts w:ascii="Montserrat" w:hAnsi="Montserrat"/>
          <w:sz w:val="24"/>
        </w:rPr>
        <w:tab/>
      </w:r>
    </w:p>
    <w:p w14:paraId="2FEADAA1"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Flight </w:t>
      </w:r>
      <w:r w:rsidRPr="00243812">
        <w:rPr>
          <w:rFonts w:ascii="Montserrat" w:hAnsi="Montserrat"/>
          <w:sz w:val="24"/>
        </w:rPr>
        <w:tab/>
        <w:t>.</w:t>
      </w:r>
      <w:r w:rsidRPr="00243812">
        <w:rPr>
          <w:rFonts w:ascii="Montserrat" w:hAnsi="Montserrat"/>
          <w:sz w:val="24"/>
        </w:rPr>
        <w:tab/>
      </w:r>
    </w:p>
    <w:p w14:paraId="5FD22429" w14:textId="77777777" w:rsidR="004E739B" w:rsidRPr="00243812" w:rsidRDefault="004E739B" w:rsidP="00F01A18">
      <w:pPr>
        <w:pStyle w:val="NoSpacing"/>
        <w:rPr>
          <w:rFonts w:ascii="Montserrat" w:hAnsi="Montserrat"/>
          <w:sz w:val="24"/>
        </w:rPr>
      </w:pPr>
    </w:p>
    <w:p w14:paraId="1BC21249" w14:textId="52FB0F6A" w:rsidR="004E739B" w:rsidRPr="00243812" w:rsidRDefault="00243812" w:rsidP="00F01A18">
      <w:pPr>
        <w:pStyle w:val="NoSpacing"/>
        <w:rPr>
          <w:rFonts w:ascii="Montserrat" w:hAnsi="Montserrat"/>
          <w:sz w:val="24"/>
        </w:rPr>
      </w:pPr>
      <w:r w:rsidRPr="00243812">
        <w:rPr>
          <w:rFonts w:ascii="Montserrat" w:hAnsi="Montserrat"/>
          <w:sz w:val="24"/>
        </w:rPr>
        <w:t>PK / ESP / TPT</w:t>
      </w:r>
      <w:r w:rsidR="006F60BF" w:rsidRPr="00243812">
        <w:rPr>
          <w:rFonts w:ascii="Montserrat" w:hAnsi="Montserrat"/>
          <w:sz w:val="24"/>
        </w:rPr>
        <w:t xml:space="preserve"> </w:t>
      </w:r>
      <w:r w:rsidRPr="00243812">
        <w:rPr>
          <w:rFonts w:ascii="Montserrat" w:hAnsi="Montserrat"/>
          <w:sz w:val="24"/>
        </w:rPr>
        <w:tab/>
        <w:t>.</w:t>
      </w:r>
      <w:r w:rsidRPr="00243812">
        <w:rPr>
          <w:rFonts w:ascii="Montserrat" w:hAnsi="Montserrat"/>
          <w:sz w:val="24"/>
        </w:rPr>
        <w:tab/>
      </w:r>
    </w:p>
    <w:p w14:paraId="7F4448B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Protokinesis </w:t>
      </w:r>
      <w:r w:rsidRPr="00243812">
        <w:rPr>
          <w:rFonts w:ascii="Montserrat" w:hAnsi="Montserrat"/>
          <w:sz w:val="24"/>
        </w:rPr>
        <w:tab/>
        <w:t>.</w:t>
      </w:r>
      <w:r w:rsidRPr="00243812">
        <w:rPr>
          <w:rFonts w:ascii="Montserrat" w:hAnsi="Montserrat"/>
          <w:sz w:val="24"/>
        </w:rPr>
        <w:tab/>
      </w:r>
    </w:p>
    <w:p w14:paraId="79A79323" w14:textId="2FB16627" w:rsidR="004E739B" w:rsidRPr="00243812" w:rsidRDefault="00243812" w:rsidP="00F01A18">
      <w:pPr>
        <w:pStyle w:val="NoSpacing"/>
        <w:rPr>
          <w:rFonts w:ascii="Montserrat" w:hAnsi="Montserrat"/>
          <w:sz w:val="24"/>
        </w:rPr>
      </w:pPr>
      <w:r w:rsidRPr="00243812">
        <w:rPr>
          <w:rFonts w:ascii="Montserrat" w:hAnsi="Montserrat"/>
          <w:sz w:val="24"/>
        </w:rPr>
        <w:t xml:space="preserve"> </w:t>
      </w:r>
      <w:r w:rsidR="006F60BF" w:rsidRPr="00243812">
        <w:rPr>
          <w:rFonts w:ascii="Montserrat" w:hAnsi="Montserrat"/>
          <w:sz w:val="24"/>
        </w:rPr>
        <w:tab/>
      </w:r>
    </w:p>
    <w:p w14:paraId="2CC49822" w14:textId="77777777" w:rsidR="004E739B" w:rsidRPr="00243812" w:rsidRDefault="004E739B" w:rsidP="00F01A18">
      <w:pPr>
        <w:pStyle w:val="NoSpacing"/>
        <w:rPr>
          <w:rFonts w:ascii="Montserrat" w:hAnsi="Montserrat"/>
          <w:sz w:val="24"/>
        </w:rPr>
      </w:pPr>
    </w:p>
    <w:p w14:paraId="0D0D11E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BK </w:t>
      </w:r>
      <w:r w:rsidRPr="00243812">
        <w:rPr>
          <w:rFonts w:ascii="Montserrat" w:hAnsi="Montserrat"/>
          <w:sz w:val="24"/>
        </w:rPr>
        <w:tab/>
        <w:t>.</w:t>
      </w:r>
      <w:r w:rsidRPr="00243812">
        <w:rPr>
          <w:rFonts w:ascii="Montserrat" w:hAnsi="Montserrat"/>
          <w:sz w:val="24"/>
        </w:rPr>
        <w:tab/>
      </w:r>
    </w:p>
    <w:p w14:paraId="49751560"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Neurostatic </w:t>
      </w:r>
      <w:r w:rsidRPr="00243812">
        <w:rPr>
          <w:rFonts w:ascii="Montserrat" w:hAnsi="Montserrat"/>
          <w:sz w:val="24"/>
        </w:rPr>
        <w:tab/>
        <w:t>.</w:t>
      </w:r>
      <w:r w:rsidRPr="00243812">
        <w:rPr>
          <w:rFonts w:ascii="Montserrat" w:hAnsi="Montserrat"/>
          <w:sz w:val="24"/>
        </w:rPr>
        <w:tab/>
      </w:r>
    </w:p>
    <w:p w14:paraId="2BC1D5C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Regeneration </w:t>
      </w:r>
      <w:r w:rsidRPr="00243812">
        <w:rPr>
          <w:rFonts w:ascii="Montserrat" w:hAnsi="Montserrat"/>
          <w:sz w:val="24"/>
        </w:rPr>
        <w:tab/>
        <w:t>.</w:t>
      </w:r>
      <w:r w:rsidRPr="00243812">
        <w:rPr>
          <w:rFonts w:ascii="Montserrat" w:hAnsi="Montserrat"/>
          <w:sz w:val="24"/>
        </w:rPr>
        <w:tab/>
      </w:r>
    </w:p>
    <w:p w14:paraId="4632D4D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Resiliance </w:t>
      </w:r>
      <w:r w:rsidRPr="00243812">
        <w:rPr>
          <w:rFonts w:ascii="Montserrat" w:hAnsi="Montserrat"/>
          <w:sz w:val="24"/>
        </w:rPr>
        <w:tab/>
        <w:t>.</w:t>
      </w:r>
      <w:r w:rsidRPr="00243812">
        <w:rPr>
          <w:rFonts w:ascii="Montserrat" w:hAnsi="Montserrat"/>
          <w:sz w:val="24"/>
        </w:rPr>
        <w:tab/>
      </w:r>
    </w:p>
    <w:p w14:paraId="271CE42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Pain </w:t>
      </w:r>
      <w:r w:rsidRPr="00243812">
        <w:rPr>
          <w:rFonts w:ascii="Montserrat" w:hAnsi="Montserrat"/>
          <w:sz w:val="24"/>
        </w:rPr>
        <w:tab/>
        <w:t>.</w:t>
      </w:r>
      <w:r w:rsidRPr="00243812">
        <w:rPr>
          <w:rFonts w:ascii="Montserrat" w:hAnsi="Montserrat"/>
          <w:sz w:val="24"/>
        </w:rPr>
        <w:tab/>
      </w:r>
    </w:p>
    <w:p w14:paraId="1A6952AF"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Healing </w:t>
      </w:r>
      <w:r w:rsidRPr="00243812">
        <w:rPr>
          <w:rFonts w:ascii="Montserrat" w:hAnsi="Montserrat"/>
          <w:sz w:val="24"/>
        </w:rPr>
        <w:tab/>
        <w:t>.</w:t>
      </w:r>
      <w:r w:rsidRPr="00243812">
        <w:rPr>
          <w:rFonts w:ascii="Montserrat" w:hAnsi="Montserrat"/>
          <w:sz w:val="24"/>
        </w:rPr>
        <w:tab/>
      </w:r>
    </w:p>
    <w:p w14:paraId="5595C4F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Pheromones </w:t>
      </w:r>
      <w:r w:rsidRPr="00243812">
        <w:rPr>
          <w:rFonts w:ascii="Montserrat" w:hAnsi="Montserrat"/>
          <w:sz w:val="24"/>
        </w:rPr>
        <w:tab/>
        <w:t>.</w:t>
      </w:r>
      <w:r w:rsidRPr="00243812">
        <w:rPr>
          <w:rFonts w:ascii="Montserrat" w:hAnsi="Montserrat"/>
          <w:sz w:val="24"/>
        </w:rPr>
        <w:tab/>
      </w:r>
    </w:p>
    <w:p w14:paraId="6DB2E756" w14:textId="77777777" w:rsidR="004E739B" w:rsidRPr="00243812" w:rsidRDefault="00243812" w:rsidP="00F01A18">
      <w:pPr>
        <w:pStyle w:val="NoSpacing"/>
        <w:rPr>
          <w:rFonts w:ascii="Montserrat" w:hAnsi="Montserrat"/>
          <w:sz w:val="24"/>
        </w:rPr>
      </w:pPr>
      <w:r w:rsidRPr="00243812">
        <w:rPr>
          <w:rFonts w:ascii="Montserrat" w:hAnsi="Montserrat"/>
          <w:sz w:val="24"/>
        </w:rPr>
        <w:t>Drain</w:t>
      </w:r>
      <w:r w:rsidRPr="00243812">
        <w:rPr>
          <w:rFonts w:ascii="Montserrat" w:hAnsi="Montserrat"/>
          <w:sz w:val="24"/>
        </w:rPr>
        <w:tab/>
        <w:t>.</w:t>
      </w:r>
      <w:r w:rsidRPr="00243812">
        <w:rPr>
          <w:rFonts w:ascii="Montserrat" w:hAnsi="Montserrat"/>
          <w:sz w:val="24"/>
        </w:rPr>
        <w:tab/>
      </w:r>
    </w:p>
    <w:p w14:paraId="0361CEC0" w14:textId="77777777" w:rsidR="004E739B" w:rsidRPr="00243812" w:rsidRDefault="00243812" w:rsidP="00F01A18">
      <w:pPr>
        <w:pStyle w:val="NoSpacing"/>
        <w:rPr>
          <w:rFonts w:ascii="Montserrat" w:hAnsi="Montserrat"/>
          <w:sz w:val="24"/>
        </w:rPr>
      </w:pPr>
      <w:r w:rsidRPr="00243812">
        <w:rPr>
          <w:rFonts w:ascii="Montserrat" w:hAnsi="Montserrat"/>
          <w:sz w:val="24"/>
        </w:rPr>
        <w:t>Invulnerability</w:t>
      </w:r>
      <w:r w:rsidRPr="00243812">
        <w:rPr>
          <w:rFonts w:ascii="Montserrat" w:hAnsi="Montserrat"/>
          <w:sz w:val="24"/>
        </w:rPr>
        <w:tab/>
        <w:t>.</w:t>
      </w:r>
      <w:r w:rsidRPr="00243812">
        <w:rPr>
          <w:rFonts w:ascii="Montserrat" w:hAnsi="Montserrat"/>
          <w:sz w:val="24"/>
        </w:rPr>
        <w:tab/>
      </w:r>
    </w:p>
    <w:p w14:paraId="5A453CA4"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Life support </w:t>
      </w:r>
      <w:r w:rsidRPr="00243812">
        <w:rPr>
          <w:rFonts w:ascii="Montserrat" w:hAnsi="Montserrat"/>
          <w:sz w:val="24"/>
        </w:rPr>
        <w:tab/>
        <w:t>.</w:t>
      </w:r>
      <w:r w:rsidRPr="00243812">
        <w:rPr>
          <w:rFonts w:ascii="Montserrat" w:hAnsi="Montserrat"/>
          <w:sz w:val="24"/>
        </w:rPr>
        <w:tab/>
      </w:r>
    </w:p>
    <w:p w14:paraId="2D3455D1"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Stasis </w:t>
      </w:r>
      <w:r w:rsidRPr="00243812">
        <w:rPr>
          <w:rFonts w:ascii="Montserrat" w:hAnsi="Montserrat"/>
          <w:sz w:val="24"/>
        </w:rPr>
        <w:tab/>
        <w:t>.</w:t>
      </w:r>
      <w:r w:rsidRPr="00243812">
        <w:rPr>
          <w:rFonts w:ascii="Montserrat" w:hAnsi="Montserrat"/>
          <w:sz w:val="24"/>
        </w:rPr>
        <w:tab/>
      </w:r>
    </w:p>
    <w:p w14:paraId="4BCCFE87"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BK Blades </w:t>
      </w:r>
      <w:r w:rsidRPr="00243812">
        <w:rPr>
          <w:rFonts w:ascii="Montserrat" w:hAnsi="Montserrat"/>
          <w:sz w:val="24"/>
        </w:rPr>
        <w:tab/>
        <w:t>.</w:t>
      </w:r>
      <w:r w:rsidRPr="00243812">
        <w:rPr>
          <w:rFonts w:ascii="Montserrat" w:hAnsi="Montserrat"/>
          <w:sz w:val="24"/>
        </w:rPr>
        <w:tab/>
      </w:r>
    </w:p>
    <w:p w14:paraId="124D6573" w14:textId="3B148753" w:rsidR="004E739B" w:rsidRPr="00243812" w:rsidRDefault="006F60BF" w:rsidP="00F01A18">
      <w:pPr>
        <w:pStyle w:val="NoSpacing"/>
        <w:rPr>
          <w:rFonts w:ascii="Montserrat" w:hAnsi="Montserrat"/>
          <w:sz w:val="24"/>
        </w:rPr>
      </w:pPr>
      <w:r w:rsidRPr="00243812">
        <w:rPr>
          <w:rFonts w:ascii="Montserrat" w:hAnsi="Montserrat"/>
          <w:sz w:val="24"/>
        </w:rPr>
        <w:tab/>
      </w:r>
    </w:p>
    <w:p w14:paraId="3E39AF8A" w14:textId="6C5C0737" w:rsidR="004E739B" w:rsidRPr="00243812" w:rsidRDefault="00243812" w:rsidP="00F01A18">
      <w:pPr>
        <w:pStyle w:val="NoSpacing"/>
        <w:rPr>
          <w:rFonts w:ascii="Montserrat" w:hAnsi="Montserrat"/>
          <w:sz w:val="24"/>
        </w:rPr>
      </w:pPr>
      <w:r w:rsidRPr="00243812">
        <w:rPr>
          <w:rFonts w:ascii="Montserrat" w:hAnsi="Montserrat"/>
          <w:sz w:val="24"/>
        </w:rPr>
        <w:t>BK / ESP</w:t>
      </w:r>
      <w:r w:rsidR="006F60BF" w:rsidRPr="00243812">
        <w:rPr>
          <w:rFonts w:ascii="Montserrat" w:hAnsi="Montserrat"/>
          <w:sz w:val="24"/>
        </w:rPr>
        <w:t xml:space="preserve"> </w:t>
      </w:r>
      <w:r w:rsidRPr="00243812">
        <w:rPr>
          <w:rFonts w:ascii="Montserrat" w:hAnsi="Montserrat"/>
          <w:sz w:val="24"/>
        </w:rPr>
        <w:tab/>
        <w:t>.</w:t>
      </w:r>
      <w:r w:rsidRPr="00243812">
        <w:rPr>
          <w:rFonts w:ascii="Montserrat" w:hAnsi="Montserrat"/>
          <w:sz w:val="24"/>
        </w:rPr>
        <w:tab/>
      </w:r>
    </w:p>
    <w:p w14:paraId="461014E7"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Tactile Illusion </w:t>
      </w:r>
      <w:r w:rsidRPr="00243812">
        <w:rPr>
          <w:rFonts w:ascii="Montserrat" w:hAnsi="Montserrat"/>
          <w:sz w:val="24"/>
        </w:rPr>
        <w:tab/>
        <w:t>.</w:t>
      </w:r>
      <w:r w:rsidRPr="00243812">
        <w:rPr>
          <w:rFonts w:ascii="Montserrat" w:hAnsi="Montserrat"/>
          <w:sz w:val="24"/>
        </w:rPr>
        <w:tab/>
      </w:r>
    </w:p>
    <w:p w14:paraId="71FEBE9A" w14:textId="77777777" w:rsidR="004E739B" w:rsidRPr="00243812" w:rsidRDefault="00243812" w:rsidP="00F01A18">
      <w:pPr>
        <w:pStyle w:val="NoSpacing"/>
        <w:rPr>
          <w:rFonts w:ascii="Montserrat" w:hAnsi="Montserrat"/>
          <w:sz w:val="24"/>
        </w:rPr>
      </w:pPr>
      <w:r w:rsidRPr="00243812">
        <w:rPr>
          <w:rFonts w:ascii="Montserrat" w:hAnsi="Montserrat"/>
          <w:sz w:val="24"/>
        </w:rPr>
        <w:t>Control Metabolism</w:t>
      </w:r>
      <w:r w:rsidRPr="00243812">
        <w:rPr>
          <w:rFonts w:ascii="Montserrat" w:hAnsi="Montserrat"/>
          <w:sz w:val="24"/>
        </w:rPr>
        <w:tab/>
        <w:t>.</w:t>
      </w:r>
      <w:r w:rsidRPr="00243812">
        <w:rPr>
          <w:rFonts w:ascii="Montserrat" w:hAnsi="Montserrat"/>
          <w:sz w:val="24"/>
        </w:rPr>
        <w:tab/>
      </w:r>
    </w:p>
    <w:p w14:paraId="54E30E3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Evolution </w:t>
      </w:r>
      <w:r w:rsidRPr="00243812">
        <w:rPr>
          <w:rFonts w:ascii="Montserrat" w:hAnsi="Montserrat"/>
          <w:sz w:val="24"/>
        </w:rPr>
        <w:tab/>
        <w:t>.</w:t>
      </w:r>
      <w:r w:rsidRPr="00243812">
        <w:rPr>
          <w:rFonts w:ascii="Montserrat" w:hAnsi="Montserrat"/>
          <w:sz w:val="24"/>
        </w:rPr>
        <w:tab/>
      </w:r>
    </w:p>
    <w:p w14:paraId="25A5EA0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Replication </w:t>
      </w:r>
      <w:r w:rsidRPr="00243812">
        <w:rPr>
          <w:rFonts w:ascii="Montserrat" w:hAnsi="Montserrat"/>
          <w:sz w:val="24"/>
        </w:rPr>
        <w:tab/>
        <w:t>.</w:t>
      </w:r>
      <w:r w:rsidRPr="00243812">
        <w:rPr>
          <w:rFonts w:ascii="Montserrat" w:hAnsi="Montserrat"/>
          <w:sz w:val="24"/>
        </w:rPr>
        <w:tab/>
      </w:r>
    </w:p>
    <w:p w14:paraId="69105E1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Metamorphosis </w:t>
      </w:r>
      <w:r w:rsidRPr="00243812">
        <w:rPr>
          <w:rFonts w:ascii="Montserrat" w:hAnsi="Montserrat"/>
          <w:sz w:val="24"/>
        </w:rPr>
        <w:tab/>
        <w:t>.</w:t>
      </w:r>
      <w:r w:rsidRPr="00243812">
        <w:rPr>
          <w:rFonts w:ascii="Montserrat" w:hAnsi="Montserrat"/>
          <w:sz w:val="24"/>
        </w:rPr>
        <w:tab/>
      </w:r>
    </w:p>
    <w:p w14:paraId="33F69E1B" w14:textId="77777777" w:rsidR="004E739B" w:rsidRPr="00243812" w:rsidRDefault="004E739B" w:rsidP="00F01A18">
      <w:pPr>
        <w:pStyle w:val="NoSpacing"/>
        <w:rPr>
          <w:rFonts w:ascii="Montserrat" w:hAnsi="Montserrat"/>
          <w:sz w:val="24"/>
        </w:rPr>
      </w:pPr>
    </w:p>
    <w:p w14:paraId="171C2E0E" w14:textId="77777777" w:rsidR="004E739B" w:rsidRPr="00243812" w:rsidRDefault="00243812" w:rsidP="00F01A18">
      <w:pPr>
        <w:pStyle w:val="NoSpacing"/>
        <w:rPr>
          <w:rFonts w:ascii="Montserrat" w:hAnsi="Montserrat"/>
          <w:sz w:val="24"/>
        </w:rPr>
      </w:pPr>
      <w:r w:rsidRPr="00243812">
        <w:rPr>
          <w:rFonts w:ascii="Montserrat" w:hAnsi="Montserrat"/>
          <w:sz w:val="24"/>
        </w:rPr>
        <w:t>BK / TP</w:t>
      </w:r>
      <w:r w:rsidRPr="00243812">
        <w:rPr>
          <w:rFonts w:ascii="Montserrat" w:hAnsi="Montserrat"/>
          <w:sz w:val="24"/>
        </w:rPr>
        <w:tab/>
        <w:t>.</w:t>
      </w:r>
      <w:r w:rsidRPr="00243812">
        <w:rPr>
          <w:rFonts w:ascii="Montserrat" w:hAnsi="Montserrat"/>
          <w:sz w:val="24"/>
        </w:rPr>
        <w:tab/>
      </w:r>
    </w:p>
    <w:p w14:paraId="2F1F8410"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Probe </w:t>
      </w:r>
      <w:r w:rsidRPr="00243812">
        <w:rPr>
          <w:rFonts w:ascii="Montserrat" w:hAnsi="Montserrat"/>
          <w:sz w:val="24"/>
        </w:rPr>
        <w:tab/>
        <w:t>.</w:t>
      </w:r>
      <w:r w:rsidRPr="00243812">
        <w:rPr>
          <w:rFonts w:ascii="Montserrat" w:hAnsi="Montserrat"/>
          <w:sz w:val="24"/>
        </w:rPr>
        <w:tab/>
      </w:r>
    </w:p>
    <w:p w14:paraId="671A1D6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Deathblock </w:t>
      </w:r>
      <w:r w:rsidRPr="00243812">
        <w:rPr>
          <w:rFonts w:ascii="Montserrat" w:hAnsi="Montserrat"/>
          <w:sz w:val="24"/>
        </w:rPr>
        <w:tab/>
        <w:t>.</w:t>
      </w:r>
      <w:r w:rsidRPr="00243812">
        <w:rPr>
          <w:rFonts w:ascii="Montserrat" w:hAnsi="Montserrat"/>
          <w:sz w:val="24"/>
        </w:rPr>
        <w:tab/>
      </w:r>
    </w:p>
    <w:p w14:paraId="6FE6A5BF" w14:textId="77777777" w:rsidR="004E739B" w:rsidRPr="00243812" w:rsidRDefault="004E739B" w:rsidP="00F01A18">
      <w:pPr>
        <w:pStyle w:val="NoSpacing"/>
        <w:rPr>
          <w:rFonts w:ascii="Montserrat" w:hAnsi="Montserrat"/>
          <w:sz w:val="24"/>
        </w:rPr>
      </w:pPr>
    </w:p>
    <w:p w14:paraId="7E718C77" w14:textId="54D99F83" w:rsidR="004E739B" w:rsidRPr="00243812" w:rsidRDefault="00243812" w:rsidP="00F01A18">
      <w:pPr>
        <w:pStyle w:val="NoSpacing"/>
        <w:rPr>
          <w:rFonts w:ascii="Montserrat" w:hAnsi="Montserrat"/>
          <w:sz w:val="24"/>
        </w:rPr>
      </w:pPr>
      <w:r w:rsidRPr="00243812">
        <w:rPr>
          <w:rFonts w:ascii="Montserrat" w:hAnsi="Montserrat"/>
          <w:sz w:val="24"/>
        </w:rPr>
        <w:t>BK / TPT</w:t>
      </w:r>
      <w:r w:rsidR="006F60BF" w:rsidRPr="00243812">
        <w:rPr>
          <w:rFonts w:ascii="Montserrat" w:hAnsi="Montserrat"/>
          <w:sz w:val="24"/>
        </w:rPr>
        <w:t xml:space="preserve"> </w:t>
      </w:r>
      <w:r w:rsidRPr="00243812">
        <w:rPr>
          <w:rFonts w:ascii="Montserrat" w:hAnsi="Montserrat"/>
          <w:sz w:val="24"/>
        </w:rPr>
        <w:tab/>
        <w:t>.</w:t>
      </w:r>
      <w:r w:rsidRPr="00243812">
        <w:rPr>
          <w:rFonts w:ascii="Montserrat" w:hAnsi="Montserrat"/>
          <w:sz w:val="24"/>
        </w:rPr>
        <w:tab/>
      </w:r>
    </w:p>
    <w:p w14:paraId="6526A9A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Unmember </w:t>
      </w:r>
      <w:r w:rsidRPr="00243812">
        <w:rPr>
          <w:rFonts w:ascii="Montserrat" w:hAnsi="Montserrat"/>
          <w:sz w:val="24"/>
        </w:rPr>
        <w:tab/>
        <w:t>.</w:t>
      </w:r>
      <w:r w:rsidRPr="00243812">
        <w:rPr>
          <w:rFonts w:ascii="Montserrat" w:hAnsi="Montserrat"/>
          <w:sz w:val="24"/>
        </w:rPr>
        <w:tab/>
      </w:r>
    </w:p>
    <w:p w14:paraId="1746CE8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Mist metamorph </w:t>
      </w:r>
      <w:r w:rsidRPr="00243812">
        <w:rPr>
          <w:rFonts w:ascii="Montserrat" w:hAnsi="Montserrat"/>
          <w:sz w:val="24"/>
        </w:rPr>
        <w:tab/>
        <w:t>.</w:t>
      </w:r>
    </w:p>
    <w:p w14:paraId="126DAB4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Disruption </w:t>
      </w:r>
      <w:r w:rsidRPr="00243812">
        <w:rPr>
          <w:rFonts w:ascii="Montserrat" w:hAnsi="Montserrat"/>
          <w:sz w:val="24"/>
        </w:rPr>
        <w:tab/>
        <w:t>.</w:t>
      </w:r>
      <w:r w:rsidRPr="00243812">
        <w:rPr>
          <w:rFonts w:ascii="Montserrat" w:hAnsi="Montserrat"/>
          <w:sz w:val="24"/>
        </w:rPr>
        <w:tab/>
      </w:r>
    </w:p>
    <w:p w14:paraId="14503F93" w14:textId="77777777" w:rsidR="004E739B" w:rsidRPr="00243812" w:rsidRDefault="004E739B" w:rsidP="00F01A18">
      <w:pPr>
        <w:pStyle w:val="NoSpacing"/>
        <w:rPr>
          <w:rFonts w:ascii="Montserrat" w:hAnsi="Montserrat"/>
          <w:sz w:val="24"/>
        </w:rPr>
      </w:pPr>
    </w:p>
    <w:p w14:paraId="65A3A525" w14:textId="77777777" w:rsidR="004E739B" w:rsidRPr="00243812" w:rsidRDefault="004E739B" w:rsidP="00F01A18">
      <w:pPr>
        <w:pStyle w:val="NoSpacing"/>
        <w:rPr>
          <w:rFonts w:ascii="Montserrat" w:hAnsi="Montserrat"/>
          <w:sz w:val="24"/>
        </w:rPr>
      </w:pPr>
    </w:p>
    <w:p w14:paraId="520365D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TP </w:t>
      </w:r>
      <w:r w:rsidRPr="00243812">
        <w:rPr>
          <w:rFonts w:ascii="Montserrat" w:hAnsi="Montserrat"/>
          <w:sz w:val="24"/>
        </w:rPr>
        <w:tab/>
        <w:t>.</w:t>
      </w:r>
      <w:r w:rsidRPr="00243812">
        <w:rPr>
          <w:rFonts w:ascii="Montserrat" w:hAnsi="Montserrat"/>
          <w:sz w:val="24"/>
        </w:rPr>
        <w:tab/>
      </w:r>
    </w:p>
    <w:p w14:paraId="6767BEE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Astral Projection </w:t>
      </w:r>
      <w:r w:rsidRPr="00243812">
        <w:rPr>
          <w:rFonts w:ascii="Montserrat" w:hAnsi="Montserrat"/>
          <w:sz w:val="24"/>
        </w:rPr>
        <w:tab/>
        <w:t>.</w:t>
      </w:r>
      <w:r w:rsidRPr="00243812">
        <w:rPr>
          <w:rFonts w:ascii="Montserrat" w:hAnsi="Montserrat"/>
          <w:sz w:val="24"/>
        </w:rPr>
        <w:tab/>
      </w:r>
    </w:p>
    <w:p w14:paraId="12147CA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Empathy </w:t>
      </w:r>
      <w:r w:rsidRPr="00243812">
        <w:rPr>
          <w:rFonts w:ascii="Montserrat" w:hAnsi="Montserrat"/>
          <w:sz w:val="24"/>
        </w:rPr>
        <w:tab/>
        <w:t>.</w:t>
      </w:r>
      <w:r w:rsidRPr="00243812">
        <w:rPr>
          <w:rFonts w:ascii="Montserrat" w:hAnsi="Montserrat"/>
          <w:sz w:val="24"/>
        </w:rPr>
        <w:tab/>
      </w:r>
    </w:p>
    <w:p w14:paraId="36FF552F"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Empathic Projection </w:t>
      </w:r>
      <w:r w:rsidRPr="00243812">
        <w:rPr>
          <w:rFonts w:ascii="Montserrat" w:hAnsi="Montserrat"/>
          <w:sz w:val="24"/>
        </w:rPr>
        <w:tab/>
        <w:t>.</w:t>
      </w:r>
      <w:r w:rsidRPr="00243812">
        <w:rPr>
          <w:rFonts w:ascii="Montserrat" w:hAnsi="Montserrat"/>
          <w:sz w:val="24"/>
        </w:rPr>
        <w:tab/>
      </w:r>
    </w:p>
    <w:p w14:paraId="7C73B43A"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Compulsion </w:t>
      </w:r>
      <w:r w:rsidRPr="00243812">
        <w:rPr>
          <w:rFonts w:ascii="Montserrat" w:hAnsi="Montserrat"/>
          <w:sz w:val="24"/>
        </w:rPr>
        <w:tab/>
        <w:t>.</w:t>
      </w:r>
      <w:r w:rsidRPr="00243812">
        <w:rPr>
          <w:rFonts w:ascii="Montserrat" w:hAnsi="Montserrat"/>
          <w:sz w:val="24"/>
        </w:rPr>
        <w:tab/>
      </w:r>
    </w:p>
    <w:p w14:paraId="7DD61232"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Sleep </w:t>
      </w:r>
      <w:r w:rsidRPr="00243812">
        <w:rPr>
          <w:rFonts w:ascii="Montserrat" w:hAnsi="Montserrat"/>
          <w:sz w:val="24"/>
        </w:rPr>
        <w:tab/>
        <w:t>.</w:t>
      </w:r>
      <w:r w:rsidRPr="00243812">
        <w:rPr>
          <w:rFonts w:ascii="Montserrat" w:hAnsi="Montserrat"/>
          <w:sz w:val="24"/>
        </w:rPr>
        <w:tab/>
      </w:r>
    </w:p>
    <w:p w14:paraId="1885158E" w14:textId="77777777" w:rsidR="004E739B" w:rsidRPr="00243812" w:rsidRDefault="00243812" w:rsidP="00F01A18">
      <w:pPr>
        <w:pStyle w:val="NoSpacing"/>
        <w:rPr>
          <w:rFonts w:ascii="Montserrat" w:hAnsi="Montserrat"/>
          <w:sz w:val="24"/>
        </w:rPr>
      </w:pPr>
      <w:r w:rsidRPr="00243812">
        <w:rPr>
          <w:rFonts w:ascii="Montserrat" w:hAnsi="Montserrat"/>
          <w:sz w:val="24"/>
        </w:rPr>
        <w:t>Sense Tag</w:t>
      </w:r>
      <w:r w:rsidRPr="00243812">
        <w:rPr>
          <w:rFonts w:ascii="Montserrat" w:hAnsi="Montserrat"/>
          <w:sz w:val="24"/>
        </w:rPr>
        <w:tab/>
        <w:t>.</w:t>
      </w:r>
      <w:r w:rsidRPr="00243812">
        <w:rPr>
          <w:rFonts w:ascii="Montserrat" w:hAnsi="Montserrat"/>
          <w:sz w:val="24"/>
        </w:rPr>
        <w:tab/>
      </w:r>
    </w:p>
    <w:p w14:paraId="4498B922" w14:textId="77777777" w:rsidR="004E739B" w:rsidRPr="00243812" w:rsidRDefault="00243812" w:rsidP="00F01A18">
      <w:pPr>
        <w:pStyle w:val="NoSpacing"/>
        <w:rPr>
          <w:rFonts w:ascii="Montserrat" w:hAnsi="Montserrat"/>
          <w:sz w:val="24"/>
        </w:rPr>
      </w:pPr>
      <w:r w:rsidRPr="00243812">
        <w:rPr>
          <w:rFonts w:ascii="Montserrat" w:hAnsi="Montserrat"/>
          <w:sz w:val="24"/>
        </w:rPr>
        <w:t>Erase Tag</w:t>
      </w:r>
      <w:r w:rsidRPr="00243812">
        <w:rPr>
          <w:rFonts w:ascii="Montserrat" w:hAnsi="Montserrat"/>
          <w:sz w:val="24"/>
        </w:rPr>
        <w:tab/>
        <w:t>.</w:t>
      </w:r>
      <w:r w:rsidRPr="00243812">
        <w:rPr>
          <w:rFonts w:ascii="Montserrat" w:hAnsi="Montserrat"/>
          <w:sz w:val="24"/>
        </w:rPr>
        <w:tab/>
      </w:r>
    </w:p>
    <w:p w14:paraId="3203314F"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Telesense </w:t>
      </w:r>
      <w:r w:rsidRPr="00243812">
        <w:rPr>
          <w:rFonts w:ascii="Montserrat" w:hAnsi="Montserrat"/>
          <w:sz w:val="24"/>
        </w:rPr>
        <w:tab/>
        <w:t>.</w:t>
      </w:r>
      <w:r w:rsidRPr="00243812">
        <w:rPr>
          <w:rFonts w:ascii="Montserrat" w:hAnsi="Montserrat"/>
          <w:sz w:val="24"/>
        </w:rPr>
        <w:tab/>
      </w:r>
    </w:p>
    <w:p w14:paraId="3F876304"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Telescan </w:t>
      </w:r>
      <w:r w:rsidRPr="00243812">
        <w:rPr>
          <w:rFonts w:ascii="Montserrat" w:hAnsi="Montserrat"/>
          <w:sz w:val="24"/>
        </w:rPr>
        <w:tab/>
        <w:t>.</w:t>
      </w:r>
      <w:r w:rsidRPr="00243812">
        <w:rPr>
          <w:rFonts w:ascii="Montserrat" w:hAnsi="Montserrat"/>
          <w:sz w:val="24"/>
        </w:rPr>
        <w:tab/>
      </w:r>
    </w:p>
    <w:p w14:paraId="47EE569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Telereceive </w:t>
      </w:r>
      <w:r w:rsidRPr="00243812">
        <w:rPr>
          <w:rFonts w:ascii="Montserrat" w:hAnsi="Montserrat"/>
          <w:sz w:val="24"/>
        </w:rPr>
        <w:tab/>
        <w:t>.</w:t>
      </w:r>
      <w:r w:rsidRPr="00243812">
        <w:rPr>
          <w:rFonts w:ascii="Montserrat" w:hAnsi="Montserrat"/>
          <w:sz w:val="24"/>
        </w:rPr>
        <w:tab/>
      </w:r>
    </w:p>
    <w:p w14:paraId="1D7C92EF"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Telesend </w:t>
      </w:r>
      <w:r w:rsidRPr="00243812">
        <w:rPr>
          <w:rFonts w:ascii="Montserrat" w:hAnsi="Montserrat"/>
          <w:sz w:val="24"/>
        </w:rPr>
        <w:tab/>
        <w:t>.</w:t>
      </w:r>
      <w:r w:rsidRPr="00243812">
        <w:rPr>
          <w:rFonts w:ascii="Montserrat" w:hAnsi="Montserrat"/>
          <w:sz w:val="24"/>
        </w:rPr>
        <w:tab/>
      </w:r>
    </w:p>
    <w:p w14:paraId="4F1D9784"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Telestatic </w:t>
      </w:r>
      <w:r w:rsidRPr="00243812">
        <w:rPr>
          <w:rFonts w:ascii="Montserrat" w:hAnsi="Montserrat"/>
          <w:sz w:val="24"/>
        </w:rPr>
        <w:tab/>
        <w:t>.</w:t>
      </w:r>
      <w:r w:rsidRPr="00243812">
        <w:rPr>
          <w:rFonts w:ascii="Montserrat" w:hAnsi="Montserrat"/>
          <w:sz w:val="24"/>
        </w:rPr>
        <w:tab/>
      </w:r>
    </w:p>
    <w:p w14:paraId="3D4A81B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Telecontrol </w:t>
      </w:r>
      <w:r w:rsidRPr="00243812">
        <w:rPr>
          <w:rFonts w:ascii="Montserrat" w:hAnsi="Montserrat"/>
          <w:sz w:val="24"/>
        </w:rPr>
        <w:tab/>
        <w:t>.</w:t>
      </w:r>
      <w:r w:rsidRPr="00243812">
        <w:rPr>
          <w:rFonts w:ascii="Montserrat" w:hAnsi="Montserrat"/>
          <w:sz w:val="24"/>
        </w:rPr>
        <w:tab/>
      </w:r>
    </w:p>
    <w:p w14:paraId="6E6000E1"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Mental Shield </w:t>
      </w:r>
      <w:r w:rsidRPr="00243812">
        <w:rPr>
          <w:rFonts w:ascii="Montserrat" w:hAnsi="Montserrat"/>
          <w:sz w:val="24"/>
        </w:rPr>
        <w:tab/>
        <w:t>.</w:t>
      </w:r>
      <w:r w:rsidRPr="00243812">
        <w:rPr>
          <w:rFonts w:ascii="Montserrat" w:hAnsi="Montserrat"/>
          <w:sz w:val="24"/>
        </w:rPr>
        <w:tab/>
      </w:r>
    </w:p>
    <w:p w14:paraId="740EB40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Mental Blow </w:t>
      </w:r>
      <w:r w:rsidRPr="00243812">
        <w:rPr>
          <w:rFonts w:ascii="Montserrat" w:hAnsi="Montserrat"/>
          <w:sz w:val="24"/>
        </w:rPr>
        <w:tab/>
        <w:t>.</w:t>
      </w:r>
      <w:r w:rsidRPr="00243812">
        <w:rPr>
          <w:rFonts w:ascii="Montserrat" w:hAnsi="Montserrat"/>
          <w:sz w:val="24"/>
        </w:rPr>
        <w:tab/>
      </w:r>
    </w:p>
    <w:p w14:paraId="731DF10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Mental Stab </w:t>
      </w:r>
      <w:r w:rsidRPr="00243812">
        <w:rPr>
          <w:rFonts w:ascii="Montserrat" w:hAnsi="Montserrat"/>
          <w:sz w:val="24"/>
        </w:rPr>
        <w:tab/>
        <w:t>.</w:t>
      </w:r>
      <w:r w:rsidRPr="00243812">
        <w:rPr>
          <w:rFonts w:ascii="Montserrat" w:hAnsi="Montserrat"/>
          <w:sz w:val="24"/>
        </w:rPr>
        <w:tab/>
      </w:r>
    </w:p>
    <w:p w14:paraId="5EB443BA"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Mind-trap </w:t>
      </w:r>
      <w:r w:rsidRPr="00243812">
        <w:rPr>
          <w:rFonts w:ascii="Montserrat" w:hAnsi="Montserrat"/>
          <w:sz w:val="24"/>
        </w:rPr>
        <w:tab/>
        <w:t>.</w:t>
      </w:r>
      <w:r w:rsidRPr="00243812">
        <w:rPr>
          <w:rFonts w:ascii="Montserrat" w:hAnsi="Montserrat"/>
          <w:sz w:val="24"/>
        </w:rPr>
        <w:tab/>
      </w:r>
    </w:p>
    <w:p w14:paraId="44971A9A"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Mind-wipe </w:t>
      </w:r>
      <w:r w:rsidRPr="00243812">
        <w:rPr>
          <w:rFonts w:ascii="Montserrat" w:hAnsi="Montserrat"/>
          <w:sz w:val="24"/>
        </w:rPr>
        <w:tab/>
        <w:t>.</w:t>
      </w:r>
      <w:r w:rsidRPr="00243812">
        <w:rPr>
          <w:rFonts w:ascii="Montserrat" w:hAnsi="Montserrat"/>
          <w:sz w:val="24"/>
        </w:rPr>
        <w:tab/>
      </w:r>
    </w:p>
    <w:p w14:paraId="73E44C3A"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Possession </w:t>
      </w:r>
      <w:r w:rsidRPr="00243812">
        <w:rPr>
          <w:rFonts w:ascii="Montserrat" w:hAnsi="Montserrat"/>
          <w:sz w:val="24"/>
        </w:rPr>
        <w:tab/>
        <w:t>.</w:t>
      </w:r>
      <w:r w:rsidRPr="00243812">
        <w:rPr>
          <w:rFonts w:ascii="Montserrat" w:hAnsi="Montserrat"/>
          <w:sz w:val="24"/>
        </w:rPr>
        <w:tab/>
      </w:r>
    </w:p>
    <w:p w14:paraId="184D357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Presence </w:t>
      </w:r>
      <w:r w:rsidRPr="00243812">
        <w:rPr>
          <w:rFonts w:ascii="Montserrat" w:hAnsi="Montserrat"/>
          <w:sz w:val="24"/>
        </w:rPr>
        <w:tab/>
        <w:t>.</w:t>
      </w:r>
      <w:r w:rsidRPr="00243812">
        <w:rPr>
          <w:rFonts w:ascii="Montserrat" w:hAnsi="Montserrat"/>
          <w:sz w:val="24"/>
        </w:rPr>
        <w:tab/>
      </w:r>
    </w:p>
    <w:p w14:paraId="6508314D" w14:textId="77777777" w:rsidR="004E739B" w:rsidRPr="00243812" w:rsidRDefault="004E739B" w:rsidP="00F01A18">
      <w:pPr>
        <w:pStyle w:val="NoSpacing"/>
        <w:rPr>
          <w:rFonts w:ascii="Montserrat" w:hAnsi="Montserrat"/>
          <w:sz w:val="24"/>
        </w:rPr>
      </w:pPr>
    </w:p>
    <w:p w14:paraId="06583D7A" w14:textId="3224F6DE" w:rsidR="004E739B" w:rsidRPr="00243812" w:rsidRDefault="00243812" w:rsidP="00F01A18">
      <w:pPr>
        <w:pStyle w:val="NoSpacing"/>
        <w:rPr>
          <w:rFonts w:ascii="Montserrat" w:hAnsi="Montserrat"/>
          <w:sz w:val="24"/>
        </w:rPr>
      </w:pPr>
      <w:r w:rsidRPr="00243812">
        <w:rPr>
          <w:rFonts w:ascii="Montserrat" w:hAnsi="Montserrat"/>
          <w:sz w:val="24"/>
        </w:rPr>
        <w:t>TP / ESP</w:t>
      </w:r>
      <w:r w:rsidR="006F60BF" w:rsidRPr="00243812">
        <w:rPr>
          <w:rFonts w:ascii="Montserrat" w:hAnsi="Montserrat"/>
          <w:sz w:val="24"/>
        </w:rPr>
        <w:t xml:space="preserve"> </w:t>
      </w:r>
      <w:r w:rsidRPr="00243812">
        <w:rPr>
          <w:rFonts w:ascii="Montserrat" w:hAnsi="Montserrat"/>
          <w:sz w:val="24"/>
        </w:rPr>
        <w:tab/>
        <w:t>.</w:t>
      </w:r>
      <w:r w:rsidRPr="00243812">
        <w:rPr>
          <w:rFonts w:ascii="Montserrat" w:hAnsi="Montserrat"/>
          <w:sz w:val="24"/>
        </w:rPr>
        <w:tab/>
      </w:r>
    </w:p>
    <w:p w14:paraId="023B3762"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Mental Illusion </w:t>
      </w:r>
      <w:r w:rsidRPr="00243812">
        <w:rPr>
          <w:rFonts w:ascii="Montserrat" w:hAnsi="Montserrat"/>
          <w:sz w:val="24"/>
        </w:rPr>
        <w:tab/>
        <w:t>.</w:t>
      </w:r>
      <w:r w:rsidRPr="00243812">
        <w:rPr>
          <w:rFonts w:ascii="Montserrat" w:hAnsi="Montserrat"/>
          <w:sz w:val="24"/>
        </w:rPr>
        <w:tab/>
      </w:r>
    </w:p>
    <w:p w14:paraId="34C857B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Mind-program </w:t>
      </w:r>
      <w:r w:rsidRPr="00243812">
        <w:rPr>
          <w:rFonts w:ascii="Montserrat" w:hAnsi="Montserrat"/>
          <w:sz w:val="24"/>
        </w:rPr>
        <w:tab/>
        <w:t>.</w:t>
      </w:r>
      <w:r w:rsidRPr="00243812">
        <w:rPr>
          <w:rFonts w:ascii="Montserrat" w:hAnsi="Montserrat"/>
          <w:sz w:val="24"/>
        </w:rPr>
        <w:tab/>
      </w:r>
    </w:p>
    <w:p w14:paraId="04D9A1F0"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Inconspicuousness </w:t>
      </w:r>
      <w:r w:rsidRPr="00243812">
        <w:rPr>
          <w:rFonts w:ascii="Montserrat" w:hAnsi="Montserrat"/>
          <w:sz w:val="24"/>
        </w:rPr>
        <w:tab/>
        <w:t>.</w:t>
      </w:r>
      <w:r w:rsidRPr="00243812">
        <w:rPr>
          <w:rFonts w:ascii="Montserrat" w:hAnsi="Montserrat"/>
          <w:sz w:val="24"/>
        </w:rPr>
        <w:tab/>
      </w:r>
    </w:p>
    <w:p w14:paraId="2C261CE0" w14:textId="77777777" w:rsidR="004E739B" w:rsidRPr="00243812" w:rsidRDefault="004E739B" w:rsidP="00F01A18">
      <w:pPr>
        <w:pStyle w:val="NoSpacing"/>
        <w:rPr>
          <w:rFonts w:ascii="Montserrat" w:hAnsi="Montserrat"/>
          <w:sz w:val="24"/>
        </w:rPr>
      </w:pPr>
    </w:p>
    <w:p w14:paraId="4D2E890D" w14:textId="04178EAF" w:rsidR="004E739B" w:rsidRPr="00243812" w:rsidRDefault="00243812" w:rsidP="00F01A18">
      <w:pPr>
        <w:pStyle w:val="NoSpacing"/>
        <w:rPr>
          <w:rFonts w:ascii="Montserrat" w:hAnsi="Montserrat"/>
          <w:sz w:val="24"/>
        </w:rPr>
      </w:pPr>
      <w:r w:rsidRPr="00243812">
        <w:rPr>
          <w:rFonts w:ascii="Montserrat" w:hAnsi="Montserrat"/>
          <w:sz w:val="24"/>
        </w:rPr>
        <w:t>TP / AP</w:t>
      </w:r>
      <w:r w:rsidR="006F60BF" w:rsidRPr="00243812">
        <w:rPr>
          <w:rFonts w:ascii="Montserrat" w:hAnsi="Montserrat"/>
          <w:sz w:val="24"/>
        </w:rPr>
        <w:t xml:space="preserve"> </w:t>
      </w:r>
      <w:r w:rsidRPr="00243812">
        <w:rPr>
          <w:rFonts w:ascii="Montserrat" w:hAnsi="Montserrat"/>
          <w:sz w:val="24"/>
        </w:rPr>
        <w:tab/>
        <w:t>.</w:t>
      </w:r>
      <w:r w:rsidRPr="00243812">
        <w:rPr>
          <w:rFonts w:ascii="Montserrat" w:hAnsi="Montserrat"/>
          <w:sz w:val="24"/>
        </w:rPr>
        <w:tab/>
      </w:r>
    </w:p>
    <w:p w14:paraId="0D4CA319"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Mind-Swipe </w:t>
      </w:r>
      <w:r w:rsidRPr="00243812">
        <w:rPr>
          <w:rFonts w:ascii="Montserrat" w:hAnsi="Montserrat"/>
          <w:sz w:val="24"/>
        </w:rPr>
        <w:tab/>
        <w:t>.</w:t>
      </w:r>
      <w:r w:rsidRPr="00243812">
        <w:rPr>
          <w:rFonts w:ascii="Montserrat" w:hAnsi="Montserrat"/>
          <w:sz w:val="24"/>
        </w:rPr>
        <w:tab/>
      </w:r>
    </w:p>
    <w:p w14:paraId="5019B4B9"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Rapport </w:t>
      </w:r>
      <w:r w:rsidRPr="00243812">
        <w:rPr>
          <w:rFonts w:ascii="Montserrat" w:hAnsi="Montserrat"/>
          <w:sz w:val="24"/>
        </w:rPr>
        <w:tab/>
        <w:t>.</w:t>
      </w:r>
      <w:r w:rsidRPr="00243812">
        <w:rPr>
          <w:rFonts w:ascii="Montserrat" w:hAnsi="Montserrat"/>
          <w:sz w:val="24"/>
        </w:rPr>
        <w:tab/>
      </w:r>
    </w:p>
    <w:p w14:paraId="0536F15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Meta-Concert </w:t>
      </w:r>
      <w:r w:rsidRPr="00243812">
        <w:rPr>
          <w:rFonts w:ascii="Montserrat" w:hAnsi="Montserrat"/>
          <w:sz w:val="24"/>
        </w:rPr>
        <w:tab/>
        <w:t>.</w:t>
      </w:r>
      <w:r w:rsidRPr="00243812">
        <w:rPr>
          <w:rFonts w:ascii="Montserrat" w:hAnsi="Montserrat"/>
          <w:sz w:val="24"/>
        </w:rPr>
        <w:tab/>
      </w:r>
    </w:p>
    <w:p w14:paraId="27D5E2DD" w14:textId="77777777" w:rsidR="004E739B" w:rsidRPr="00243812" w:rsidRDefault="004E739B" w:rsidP="00F01A18">
      <w:pPr>
        <w:pStyle w:val="NoSpacing"/>
        <w:rPr>
          <w:rFonts w:ascii="Montserrat" w:hAnsi="Montserrat"/>
          <w:sz w:val="24"/>
        </w:rPr>
      </w:pPr>
    </w:p>
    <w:p w14:paraId="536CF19B" w14:textId="77777777" w:rsidR="004E739B" w:rsidRPr="00243812" w:rsidRDefault="00243812" w:rsidP="00F01A18">
      <w:pPr>
        <w:pStyle w:val="NoSpacing"/>
        <w:rPr>
          <w:rFonts w:ascii="Montserrat" w:hAnsi="Montserrat"/>
          <w:sz w:val="24"/>
        </w:rPr>
      </w:pPr>
      <w:r w:rsidRPr="00243812">
        <w:rPr>
          <w:rFonts w:ascii="Montserrat" w:hAnsi="Montserrat"/>
          <w:sz w:val="24"/>
        </w:rPr>
        <w:t>TP / AP / TPT</w:t>
      </w:r>
      <w:r w:rsidRPr="00243812">
        <w:rPr>
          <w:rFonts w:ascii="Montserrat" w:hAnsi="Montserrat"/>
          <w:sz w:val="24"/>
        </w:rPr>
        <w:tab/>
        <w:t>.</w:t>
      </w:r>
      <w:r w:rsidRPr="00243812">
        <w:rPr>
          <w:rFonts w:ascii="Montserrat" w:hAnsi="Montserrat"/>
          <w:sz w:val="24"/>
        </w:rPr>
        <w:tab/>
      </w:r>
    </w:p>
    <w:p w14:paraId="157D9F6D" w14:textId="4B4B002E" w:rsidR="004E739B" w:rsidRPr="00243812" w:rsidRDefault="00243812" w:rsidP="00F01A18">
      <w:pPr>
        <w:pStyle w:val="NoSpacing"/>
        <w:rPr>
          <w:rFonts w:ascii="Montserrat" w:hAnsi="Montserrat"/>
          <w:sz w:val="24"/>
        </w:rPr>
      </w:pPr>
      <w:r w:rsidRPr="00243812">
        <w:rPr>
          <w:rFonts w:ascii="Montserrat" w:hAnsi="Montserrat"/>
          <w:sz w:val="24"/>
        </w:rPr>
        <w:t>Realm</w:t>
      </w:r>
      <w:r w:rsidR="006F60BF" w:rsidRPr="00243812">
        <w:rPr>
          <w:rFonts w:ascii="Montserrat" w:hAnsi="Montserrat"/>
          <w:sz w:val="24"/>
        </w:rPr>
        <w:t xml:space="preserve"> </w:t>
      </w:r>
      <w:r w:rsidRPr="00243812">
        <w:rPr>
          <w:rFonts w:ascii="Montserrat" w:hAnsi="Montserrat"/>
          <w:sz w:val="24"/>
        </w:rPr>
        <w:tab/>
        <w:t>.</w:t>
      </w:r>
      <w:r w:rsidRPr="00243812">
        <w:rPr>
          <w:rFonts w:ascii="Montserrat" w:hAnsi="Montserrat"/>
          <w:sz w:val="24"/>
        </w:rPr>
        <w:tab/>
      </w:r>
    </w:p>
    <w:p w14:paraId="0F59E374" w14:textId="748EEDA5" w:rsidR="004E739B" w:rsidRPr="00243812" w:rsidRDefault="006F60BF" w:rsidP="00F01A18">
      <w:pPr>
        <w:pStyle w:val="NoSpacing"/>
        <w:rPr>
          <w:rFonts w:ascii="Montserrat" w:hAnsi="Montserrat"/>
          <w:sz w:val="24"/>
        </w:rPr>
      </w:pPr>
      <w:r w:rsidRPr="00243812">
        <w:rPr>
          <w:rFonts w:ascii="Montserrat" w:hAnsi="Montserrat"/>
          <w:sz w:val="24"/>
        </w:rPr>
        <w:tab/>
      </w:r>
    </w:p>
    <w:p w14:paraId="06779E3A" w14:textId="77777777" w:rsidR="004E739B" w:rsidRPr="00243812" w:rsidRDefault="004E739B" w:rsidP="00F01A18">
      <w:pPr>
        <w:pStyle w:val="NoSpacing"/>
        <w:rPr>
          <w:rFonts w:ascii="Montserrat" w:hAnsi="Montserrat"/>
          <w:sz w:val="24"/>
        </w:rPr>
      </w:pPr>
    </w:p>
    <w:p w14:paraId="35FDDCA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AP </w:t>
      </w:r>
      <w:r w:rsidRPr="00243812">
        <w:rPr>
          <w:rFonts w:ascii="Montserrat" w:hAnsi="Montserrat"/>
          <w:sz w:val="24"/>
        </w:rPr>
        <w:tab/>
        <w:t>.</w:t>
      </w:r>
      <w:r w:rsidRPr="00243812">
        <w:rPr>
          <w:rFonts w:ascii="Montserrat" w:hAnsi="Montserrat"/>
          <w:sz w:val="24"/>
        </w:rPr>
        <w:tab/>
      </w:r>
    </w:p>
    <w:p w14:paraId="6707CF3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Static </w:t>
      </w:r>
      <w:r w:rsidRPr="00243812">
        <w:rPr>
          <w:rFonts w:ascii="Montserrat" w:hAnsi="Montserrat"/>
          <w:sz w:val="24"/>
        </w:rPr>
        <w:tab/>
        <w:t>.</w:t>
      </w:r>
      <w:r w:rsidRPr="00243812">
        <w:rPr>
          <w:rFonts w:ascii="Montserrat" w:hAnsi="Montserrat"/>
          <w:sz w:val="24"/>
        </w:rPr>
        <w:tab/>
      </w:r>
    </w:p>
    <w:p w14:paraId="31A60A5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Sense </w:t>
      </w:r>
      <w:r w:rsidRPr="00243812">
        <w:rPr>
          <w:rFonts w:ascii="Montserrat" w:hAnsi="Montserrat"/>
          <w:sz w:val="24"/>
        </w:rPr>
        <w:tab/>
        <w:t>.</w:t>
      </w:r>
      <w:r w:rsidRPr="00243812">
        <w:rPr>
          <w:rFonts w:ascii="Montserrat" w:hAnsi="Montserrat"/>
          <w:sz w:val="24"/>
        </w:rPr>
        <w:tab/>
      </w:r>
    </w:p>
    <w:p w14:paraId="49E76167"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Drain </w:t>
      </w:r>
      <w:r w:rsidRPr="00243812">
        <w:rPr>
          <w:rFonts w:ascii="Montserrat" w:hAnsi="Montserrat"/>
          <w:sz w:val="24"/>
        </w:rPr>
        <w:tab/>
        <w:t>.</w:t>
      </w:r>
      <w:r w:rsidRPr="00243812">
        <w:rPr>
          <w:rFonts w:ascii="Montserrat" w:hAnsi="Montserrat"/>
          <w:sz w:val="24"/>
        </w:rPr>
        <w:tab/>
      </w:r>
    </w:p>
    <w:p w14:paraId="4C90964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Burn </w:t>
      </w:r>
      <w:r w:rsidRPr="00243812">
        <w:rPr>
          <w:rFonts w:ascii="Montserrat" w:hAnsi="Montserrat"/>
          <w:sz w:val="24"/>
        </w:rPr>
        <w:tab/>
        <w:t>.</w:t>
      </w:r>
      <w:r w:rsidRPr="00243812">
        <w:rPr>
          <w:rFonts w:ascii="Montserrat" w:hAnsi="Montserrat"/>
          <w:sz w:val="24"/>
        </w:rPr>
        <w:tab/>
      </w:r>
    </w:p>
    <w:p w14:paraId="61E287F9"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Kill </w:t>
      </w:r>
      <w:r w:rsidRPr="00243812">
        <w:rPr>
          <w:rFonts w:ascii="Montserrat" w:hAnsi="Montserrat"/>
          <w:sz w:val="24"/>
        </w:rPr>
        <w:tab/>
        <w:t>.</w:t>
      </w:r>
      <w:r w:rsidRPr="00243812">
        <w:rPr>
          <w:rFonts w:ascii="Montserrat" w:hAnsi="Montserrat"/>
          <w:sz w:val="24"/>
        </w:rPr>
        <w:tab/>
      </w:r>
    </w:p>
    <w:p w14:paraId="4A87354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Reflect </w:t>
      </w:r>
      <w:r w:rsidRPr="00243812">
        <w:rPr>
          <w:rFonts w:ascii="Montserrat" w:hAnsi="Montserrat"/>
          <w:sz w:val="24"/>
        </w:rPr>
        <w:tab/>
        <w:t>.</w:t>
      </w:r>
      <w:r w:rsidRPr="00243812">
        <w:rPr>
          <w:rFonts w:ascii="Montserrat" w:hAnsi="Montserrat"/>
          <w:sz w:val="24"/>
        </w:rPr>
        <w:tab/>
      </w:r>
    </w:p>
    <w:p w14:paraId="4014764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Resistance </w:t>
      </w:r>
      <w:r w:rsidRPr="00243812">
        <w:rPr>
          <w:rFonts w:ascii="Montserrat" w:hAnsi="Montserrat"/>
          <w:sz w:val="24"/>
        </w:rPr>
        <w:tab/>
        <w:t>.</w:t>
      </w:r>
      <w:r w:rsidRPr="00243812">
        <w:rPr>
          <w:rFonts w:ascii="Montserrat" w:hAnsi="Montserrat"/>
          <w:sz w:val="24"/>
        </w:rPr>
        <w:tab/>
      </w:r>
    </w:p>
    <w:p w14:paraId="6C0A818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Amplify </w:t>
      </w:r>
      <w:r w:rsidRPr="00243812">
        <w:rPr>
          <w:rFonts w:ascii="Montserrat" w:hAnsi="Montserrat"/>
          <w:sz w:val="24"/>
        </w:rPr>
        <w:tab/>
        <w:t>.</w:t>
      </w:r>
    </w:p>
    <w:p w14:paraId="6A18A615" w14:textId="77777777" w:rsidR="004E739B" w:rsidRPr="00243812" w:rsidRDefault="00243812" w:rsidP="00F01A18">
      <w:pPr>
        <w:pStyle w:val="NoSpacing"/>
        <w:rPr>
          <w:rFonts w:ascii="Montserrat" w:hAnsi="Montserrat"/>
          <w:sz w:val="24"/>
        </w:rPr>
      </w:pPr>
      <w:r w:rsidRPr="00243812">
        <w:rPr>
          <w:rFonts w:ascii="Montserrat" w:hAnsi="Montserrat"/>
          <w:sz w:val="24"/>
        </w:rPr>
        <w:t>Psi Loop</w:t>
      </w:r>
      <w:r w:rsidRPr="00243812">
        <w:rPr>
          <w:rFonts w:ascii="Montserrat" w:hAnsi="Montserrat"/>
          <w:sz w:val="24"/>
        </w:rPr>
        <w:tab/>
        <w:t>.</w:t>
      </w:r>
      <w:r w:rsidRPr="00243812">
        <w:rPr>
          <w:rFonts w:ascii="Montserrat" w:hAnsi="Montserrat"/>
          <w:sz w:val="24"/>
        </w:rPr>
        <w:tab/>
      </w:r>
    </w:p>
    <w:p w14:paraId="4EA865B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Absorb </w:t>
      </w:r>
      <w:r w:rsidRPr="00243812">
        <w:rPr>
          <w:rFonts w:ascii="Montserrat" w:hAnsi="Montserrat"/>
          <w:sz w:val="24"/>
        </w:rPr>
        <w:tab/>
        <w:t>.</w:t>
      </w:r>
      <w:r w:rsidRPr="00243812">
        <w:rPr>
          <w:rFonts w:ascii="Montserrat" w:hAnsi="Montserrat"/>
          <w:sz w:val="24"/>
        </w:rPr>
        <w:tab/>
      </w:r>
    </w:p>
    <w:p w14:paraId="2D541C5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Over-ride </w:t>
      </w:r>
      <w:r w:rsidRPr="00243812">
        <w:rPr>
          <w:rFonts w:ascii="Montserrat" w:hAnsi="Montserrat"/>
          <w:sz w:val="24"/>
        </w:rPr>
        <w:tab/>
        <w:t>.</w:t>
      </w:r>
      <w:r w:rsidRPr="00243812">
        <w:rPr>
          <w:rFonts w:ascii="Montserrat" w:hAnsi="Montserrat"/>
          <w:sz w:val="24"/>
        </w:rPr>
        <w:tab/>
      </w:r>
    </w:p>
    <w:p w14:paraId="0ED0FCAC" w14:textId="6D632676" w:rsidR="004E739B" w:rsidRPr="00243812" w:rsidRDefault="006F60BF" w:rsidP="00F01A18">
      <w:pPr>
        <w:pStyle w:val="NoSpacing"/>
        <w:rPr>
          <w:rFonts w:ascii="Montserrat" w:hAnsi="Montserrat"/>
          <w:sz w:val="24"/>
        </w:rPr>
      </w:pPr>
      <w:r w:rsidRPr="00243812">
        <w:rPr>
          <w:rFonts w:ascii="Montserrat" w:hAnsi="Montserrat"/>
          <w:sz w:val="24"/>
        </w:rPr>
        <w:tab/>
      </w:r>
    </w:p>
    <w:p w14:paraId="027A00A5" w14:textId="77777777" w:rsidR="004E739B" w:rsidRPr="00243812" w:rsidRDefault="004E739B" w:rsidP="00F01A18">
      <w:pPr>
        <w:pStyle w:val="NoSpacing"/>
        <w:rPr>
          <w:rFonts w:ascii="Montserrat" w:hAnsi="Montserrat"/>
          <w:sz w:val="24"/>
        </w:rPr>
      </w:pPr>
    </w:p>
    <w:p w14:paraId="1D776939" w14:textId="5C2E5B5A" w:rsidR="004E739B" w:rsidRPr="00243812" w:rsidRDefault="00243812" w:rsidP="00F01A18">
      <w:pPr>
        <w:pStyle w:val="NoSpacing"/>
        <w:rPr>
          <w:rFonts w:ascii="Montserrat" w:hAnsi="Montserrat"/>
          <w:sz w:val="24"/>
        </w:rPr>
      </w:pPr>
      <w:r w:rsidRPr="00243812">
        <w:rPr>
          <w:rFonts w:ascii="Montserrat" w:hAnsi="Montserrat"/>
          <w:sz w:val="24"/>
        </w:rPr>
        <w:t>TPT</w:t>
      </w:r>
      <w:r w:rsidR="006F60BF" w:rsidRPr="00243812">
        <w:rPr>
          <w:rFonts w:ascii="Montserrat" w:hAnsi="Montserrat"/>
          <w:sz w:val="24"/>
        </w:rPr>
        <w:t xml:space="preserve"> </w:t>
      </w:r>
      <w:r w:rsidRPr="00243812">
        <w:rPr>
          <w:rFonts w:ascii="Montserrat" w:hAnsi="Montserrat"/>
          <w:sz w:val="24"/>
        </w:rPr>
        <w:tab/>
        <w:t>.</w:t>
      </w:r>
      <w:r w:rsidRPr="00243812">
        <w:rPr>
          <w:rFonts w:ascii="Montserrat" w:hAnsi="Montserrat"/>
          <w:sz w:val="24"/>
        </w:rPr>
        <w:tab/>
      </w:r>
    </w:p>
    <w:p w14:paraId="090C7AC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AutoPT </w:t>
      </w:r>
      <w:r w:rsidRPr="00243812">
        <w:rPr>
          <w:rFonts w:ascii="Montserrat" w:hAnsi="Montserrat"/>
          <w:sz w:val="24"/>
        </w:rPr>
        <w:tab/>
        <w:t>.</w:t>
      </w:r>
      <w:r w:rsidRPr="00243812">
        <w:rPr>
          <w:rFonts w:ascii="Montserrat" w:hAnsi="Montserrat"/>
          <w:sz w:val="24"/>
        </w:rPr>
        <w:tab/>
      </w:r>
    </w:p>
    <w:p w14:paraId="3ECF620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ExoPT </w:t>
      </w:r>
      <w:r w:rsidRPr="00243812">
        <w:rPr>
          <w:rFonts w:ascii="Montserrat" w:hAnsi="Montserrat"/>
          <w:sz w:val="24"/>
        </w:rPr>
        <w:tab/>
        <w:t>.</w:t>
      </w:r>
      <w:r w:rsidRPr="00243812">
        <w:rPr>
          <w:rFonts w:ascii="Montserrat" w:hAnsi="Montserrat"/>
          <w:sz w:val="24"/>
        </w:rPr>
        <w:tab/>
      </w:r>
    </w:p>
    <w:p w14:paraId="34EFE3A2"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Disruption APT </w:t>
      </w:r>
      <w:r w:rsidRPr="00243812">
        <w:rPr>
          <w:rFonts w:ascii="Montserrat" w:hAnsi="Montserrat"/>
          <w:sz w:val="24"/>
        </w:rPr>
        <w:tab/>
        <w:t>.</w:t>
      </w:r>
      <w:r w:rsidRPr="00243812">
        <w:rPr>
          <w:rFonts w:ascii="Montserrat" w:hAnsi="Montserrat"/>
          <w:sz w:val="24"/>
        </w:rPr>
        <w:tab/>
      </w:r>
    </w:p>
    <w:p w14:paraId="71FC8FD2"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Disruption EPT </w:t>
      </w:r>
      <w:r w:rsidRPr="00243812">
        <w:rPr>
          <w:rFonts w:ascii="Montserrat" w:hAnsi="Montserrat"/>
          <w:sz w:val="24"/>
        </w:rPr>
        <w:tab/>
        <w:t>.</w:t>
      </w:r>
      <w:r w:rsidRPr="00243812">
        <w:rPr>
          <w:rFonts w:ascii="Montserrat" w:hAnsi="Montserrat"/>
          <w:sz w:val="24"/>
        </w:rPr>
        <w:tab/>
      </w:r>
    </w:p>
    <w:p w14:paraId="0126608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Spatial Stasis </w:t>
      </w:r>
      <w:r w:rsidRPr="00243812">
        <w:rPr>
          <w:rFonts w:ascii="Montserrat" w:hAnsi="Montserrat"/>
          <w:sz w:val="24"/>
        </w:rPr>
        <w:tab/>
        <w:t>.</w:t>
      </w:r>
      <w:r w:rsidRPr="00243812">
        <w:rPr>
          <w:rFonts w:ascii="Montserrat" w:hAnsi="Montserrat"/>
          <w:sz w:val="24"/>
        </w:rPr>
        <w:tab/>
      </w:r>
    </w:p>
    <w:p w14:paraId="3852E567"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Mist </w:t>
      </w:r>
      <w:r w:rsidRPr="00243812">
        <w:rPr>
          <w:rFonts w:ascii="Montserrat" w:hAnsi="Montserrat"/>
          <w:sz w:val="24"/>
        </w:rPr>
        <w:tab/>
        <w:t>.</w:t>
      </w:r>
      <w:r w:rsidRPr="00243812">
        <w:rPr>
          <w:rFonts w:ascii="Montserrat" w:hAnsi="Montserrat"/>
          <w:sz w:val="24"/>
        </w:rPr>
        <w:tab/>
      </w:r>
    </w:p>
    <w:p w14:paraId="5F3774A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Noncorporeal </w:t>
      </w:r>
      <w:r w:rsidRPr="00243812">
        <w:rPr>
          <w:rFonts w:ascii="Montserrat" w:hAnsi="Montserrat"/>
          <w:sz w:val="24"/>
        </w:rPr>
        <w:tab/>
        <w:t>.</w:t>
      </w:r>
      <w:r w:rsidRPr="00243812">
        <w:rPr>
          <w:rFonts w:ascii="Montserrat" w:hAnsi="Montserrat"/>
          <w:sz w:val="24"/>
        </w:rPr>
        <w:tab/>
      </w:r>
    </w:p>
    <w:p w14:paraId="6D827CCF"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Stasis </w:t>
      </w:r>
      <w:r w:rsidRPr="00243812">
        <w:rPr>
          <w:rFonts w:ascii="Montserrat" w:hAnsi="Montserrat"/>
          <w:sz w:val="24"/>
        </w:rPr>
        <w:tab/>
        <w:t>.</w:t>
      </w:r>
      <w:r w:rsidRPr="00243812">
        <w:rPr>
          <w:rFonts w:ascii="Montserrat" w:hAnsi="Montserrat"/>
          <w:sz w:val="24"/>
        </w:rPr>
        <w:tab/>
      </w:r>
    </w:p>
    <w:p w14:paraId="41FB0B1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Combat APT </w:t>
      </w:r>
      <w:r w:rsidRPr="00243812">
        <w:rPr>
          <w:rFonts w:ascii="Montserrat" w:hAnsi="Montserrat"/>
          <w:sz w:val="24"/>
        </w:rPr>
        <w:tab/>
        <w:t>.</w:t>
      </w:r>
      <w:r w:rsidRPr="00243812">
        <w:rPr>
          <w:rFonts w:ascii="Montserrat" w:hAnsi="Montserrat"/>
          <w:sz w:val="24"/>
        </w:rPr>
        <w:tab/>
      </w:r>
    </w:p>
    <w:p w14:paraId="56E5F907"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Ion APT </w:t>
      </w:r>
      <w:r w:rsidRPr="00243812">
        <w:rPr>
          <w:rFonts w:ascii="Montserrat" w:hAnsi="Montserrat"/>
          <w:sz w:val="24"/>
        </w:rPr>
        <w:tab/>
        <w:t>.</w:t>
      </w:r>
      <w:r w:rsidRPr="00243812">
        <w:rPr>
          <w:rFonts w:ascii="Montserrat" w:hAnsi="Montserrat"/>
          <w:sz w:val="24"/>
        </w:rPr>
        <w:tab/>
      </w:r>
    </w:p>
    <w:p w14:paraId="4F8F62C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Abort APT </w:t>
      </w:r>
      <w:r w:rsidRPr="00243812">
        <w:rPr>
          <w:rFonts w:ascii="Montserrat" w:hAnsi="Montserrat"/>
          <w:sz w:val="24"/>
        </w:rPr>
        <w:tab/>
        <w:t>.</w:t>
      </w:r>
      <w:r w:rsidRPr="00243812">
        <w:rPr>
          <w:rFonts w:ascii="Montserrat" w:hAnsi="Montserrat"/>
          <w:sz w:val="24"/>
        </w:rPr>
        <w:tab/>
      </w:r>
    </w:p>
    <w:p w14:paraId="4ACE237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Dimensional APT </w:t>
      </w:r>
      <w:r w:rsidRPr="00243812">
        <w:rPr>
          <w:rFonts w:ascii="Montserrat" w:hAnsi="Montserrat"/>
          <w:sz w:val="24"/>
        </w:rPr>
        <w:tab/>
        <w:t>.</w:t>
      </w:r>
      <w:r w:rsidRPr="00243812">
        <w:rPr>
          <w:rFonts w:ascii="Montserrat" w:hAnsi="Montserrat"/>
          <w:sz w:val="24"/>
        </w:rPr>
        <w:tab/>
      </w:r>
    </w:p>
    <w:p w14:paraId="613399F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Dimensional EPT </w:t>
      </w:r>
      <w:r w:rsidRPr="00243812">
        <w:rPr>
          <w:rFonts w:ascii="Montserrat" w:hAnsi="Montserrat"/>
          <w:sz w:val="24"/>
        </w:rPr>
        <w:tab/>
        <w:t>.</w:t>
      </w:r>
      <w:r w:rsidRPr="00243812">
        <w:rPr>
          <w:rFonts w:ascii="Montserrat" w:hAnsi="Montserrat"/>
          <w:sz w:val="24"/>
        </w:rPr>
        <w:tab/>
      </w:r>
    </w:p>
    <w:p w14:paraId="13A79897" w14:textId="77777777" w:rsidR="004E739B" w:rsidRPr="00243812" w:rsidRDefault="00243812" w:rsidP="00F01A18">
      <w:pPr>
        <w:pStyle w:val="NoSpacing"/>
        <w:rPr>
          <w:rFonts w:ascii="Montserrat" w:hAnsi="Montserrat"/>
          <w:sz w:val="24"/>
        </w:rPr>
      </w:pPr>
      <w:r w:rsidRPr="00243812">
        <w:rPr>
          <w:rFonts w:ascii="Montserrat" w:hAnsi="Montserrat"/>
          <w:sz w:val="24"/>
        </w:rPr>
        <w:t>Rift Blade</w:t>
      </w:r>
      <w:r w:rsidRPr="00243812">
        <w:rPr>
          <w:rFonts w:ascii="Montserrat" w:hAnsi="Montserrat"/>
          <w:sz w:val="24"/>
        </w:rPr>
        <w:tab/>
        <w:t>.</w:t>
      </w:r>
      <w:r w:rsidRPr="00243812">
        <w:rPr>
          <w:rFonts w:ascii="Montserrat" w:hAnsi="Montserrat"/>
          <w:sz w:val="24"/>
        </w:rPr>
        <w:tab/>
      </w:r>
    </w:p>
    <w:p w14:paraId="1F95A13D" w14:textId="77777777" w:rsidR="004E739B" w:rsidRPr="00243812" w:rsidRDefault="004E739B" w:rsidP="00F01A18">
      <w:pPr>
        <w:pStyle w:val="NoSpacing"/>
        <w:rPr>
          <w:rFonts w:ascii="Montserrat" w:hAnsi="Montserrat"/>
          <w:sz w:val="24"/>
        </w:rPr>
      </w:pPr>
    </w:p>
    <w:p w14:paraId="4A576678" w14:textId="5B362880" w:rsidR="004E739B" w:rsidRPr="00243812" w:rsidRDefault="00243812" w:rsidP="00F01A18">
      <w:pPr>
        <w:pStyle w:val="NoSpacing"/>
        <w:rPr>
          <w:rFonts w:ascii="Montserrat" w:hAnsi="Montserrat"/>
          <w:sz w:val="24"/>
        </w:rPr>
      </w:pPr>
      <w:r w:rsidRPr="00243812">
        <w:rPr>
          <w:rFonts w:ascii="Montserrat" w:hAnsi="Montserrat"/>
          <w:sz w:val="24"/>
        </w:rPr>
        <w:t>TPT / ESP</w:t>
      </w:r>
      <w:r w:rsidR="006F60BF" w:rsidRPr="00243812">
        <w:rPr>
          <w:rFonts w:ascii="Montserrat" w:hAnsi="Montserrat"/>
          <w:sz w:val="24"/>
        </w:rPr>
        <w:t xml:space="preserve"> </w:t>
      </w:r>
      <w:r w:rsidRPr="00243812">
        <w:rPr>
          <w:rFonts w:ascii="Montserrat" w:hAnsi="Montserrat"/>
          <w:sz w:val="24"/>
        </w:rPr>
        <w:tab/>
        <w:t>.</w:t>
      </w:r>
      <w:r w:rsidRPr="00243812">
        <w:rPr>
          <w:rFonts w:ascii="Montserrat" w:hAnsi="Montserrat"/>
          <w:sz w:val="24"/>
        </w:rPr>
        <w:tab/>
      </w:r>
    </w:p>
    <w:p w14:paraId="1602E41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TPT Trace </w:t>
      </w:r>
      <w:r w:rsidRPr="00243812">
        <w:rPr>
          <w:rFonts w:ascii="Montserrat" w:hAnsi="Montserrat"/>
          <w:sz w:val="24"/>
        </w:rPr>
        <w:tab/>
        <w:t>.</w:t>
      </w:r>
      <w:r w:rsidRPr="00243812">
        <w:rPr>
          <w:rFonts w:ascii="Montserrat" w:hAnsi="Montserrat"/>
          <w:sz w:val="24"/>
        </w:rPr>
        <w:tab/>
      </w:r>
    </w:p>
    <w:p w14:paraId="07F5C9D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Foldspace </w:t>
      </w:r>
      <w:r w:rsidRPr="00243812">
        <w:rPr>
          <w:rFonts w:ascii="Montserrat" w:hAnsi="Montserrat"/>
          <w:sz w:val="24"/>
        </w:rPr>
        <w:tab/>
        <w:t>.</w:t>
      </w:r>
      <w:r w:rsidRPr="00243812">
        <w:rPr>
          <w:rFonts w:ascii="Montserrat" w:hAnsi="Montserrat"/>
          <w:sz w:val="24"/>
        </w:rPr>
        <w:tab/>
      </w:r>
    </w:p>
    <w:p w14:paraId="7B4CCB0A"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Null-shield </w:t>
      </w:r>
      <w:r w:rsidRPr="00243812">
        <w:rPr>
          <w:rFonts w:ascii="Montserrat" w:hAnsi="Montserrat"/>
          <w:sz w:val="24"/>
        </w:rPr>
        <w:tab/>
        <w:t>.</w:t>
      </w:r>
      <w:r w:rsidRPr="00243812">
        <w:rPr>
          <w:rFonts w:ascii="Montserrat" w:hAnsi="Montserrat"/>
          <w:sz w:val="24"/>
        </w:rPr>
        <w:tab/>
      </w:r>
    </w:p>
    <w:p w14:paraId="4C16369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Null-field </w:t>
      </w:r>
      <w:r w:rsidRPr="00243812">
        <w:rPr>
          <w:rFonts w:ascii="Montserrat" w:hAnsi="Montserrat"/>
          <w:sz w:val="24"/>
        </w:rPr>
        <w:tab/>
        <w:t>.</w:t>
      </w:r>
      <w:r w:rsidRPr="00243812">
        <w:rPr>
          <w:rFonts w:ascii="Montserrat" w:hAnsi="Montserrat"/>
          <w:sz w:val="24"/>
        </w:rPr>
        <w:tab/>
      </w:r>
    </w:p>
    <w:p w14:paraId="0B3937B8"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2D1B40CC" w14:textId="77777777" w:rsidR="004E739B" w:rsidRPr="00243812" w:rsidRDefault="00243812" w:rsidP="00F01A18">
      <w:pPr>
        <w:pStyle w:val="NoSpacing"/>
        <w:rPr>
          <w:rFonts w:ascii="Montserrat" w:hAnsi="Montserrat"/>
          <w:sz w:val="24"/>
        </w:rPr>
      </w:pPr>
      <w:r w:rsidRPr="00243812">
        <w:rPr>
          <w:rFonts w:ascii="Montserrat" w:hAnsi="Montserrat"/>
          <w:spacing w:val="-3"/>
          <w:sz w:val="24"/>
        </w:rPr>
        <w:br w:type="page"/>
      </w:r>
      <w:r w:rsidRPr="00243812">
        <w:rPr>
          <w:rFonts w:ascii="Montserrat" w:hAnsi="Montserrat"/>
          <w:sz w:val="24"/>
        </w:rPr>
        <w:t>Notes on Magic</w:t>
      </w:r>
    </w:p>
    <w:p w14:paraId="0991995F" w14:textId="77777777" w:rsidR="004E739B" w:rsidRPr="00243812" w:rsidRDefault="004E739B" w:rsidP="00F01A18">
      <w:pPr>
        <w:pStyle w:val="NoSpacing"/>
        <w:rPr>
          <w:rFonts w:ascii="Montserrat" w:hAnsi="Montserrat"/>
          <w:sz w:val="24"/>
        </w:rPr>
      </w:pPr>
    </w:p>
    <w:p w14:paraId="31B57B06" w14:textId="77777777" w:rsidR="004E739B" w:rsidRPr="00243812" w:rsidRDefault="00243812" w:rsidP="00F01A18">
      <w:pPr>
        <w:pStyle w:val="NoSpacing"/>
        <w:rPr>
          <w:rFonts w:ascii="Montserrat" w:hAnsi="Montserrat"/>
          <w:sz w:val="24"/>
        </w:rPr>
      </w:pPr>
      <w:r w:rsidRPr="00243812">
        <w:rPr>
          <w:rFonts w:ascii="Montserrat" w:hAnsi="Montserrat"/>
          <w:sz w:val="24"/>
        </w:rPr>
        <w:t>The Use Of Power</w:t>
      </w:r>
    </w:p>
    <w:p w14:paraId="1A3D60C9" w14:textId="77777777" w:rsidR="004E739B" w:rsidRPr="00243812" w:rsidRDefault="004E739B" w:rsidP="00F01A18">
      <w:pPr>
        <w:pStyle w:val="NoSpacing"/>
        <w:rPr>
          <w:rFonts w:ascii="Montserrat" w:hAnsi="Montserrat"/>
          <w:sz w:val="24"/>
        </w:rPr>
      </w:pPr>
    </w:p>
    <w:p w14:paraId="3FB6BD0F" w14:textId="77777777" w:rsidR="004E739B" w:rsidRPr="00243812" w:rsidRDefault="00243812" w:rsidP="00F01A18">
      <w:pPr>
        <w:pStyle w:val="NoSpacing"/>
        <w:rPr>
          <w:rFonts w:ascii="Montserrat" w:hAnsi="Montserrat"/>
          <w:sz w:val="24"/>
        </w:rPr>
      </w:pPr>
      <w:r w:rsidRPr="00243812">
        <w:rPr>
          <w:rFonts w:ascii="Montserrat" w:hAnsi="Montserrat"/>
          <w:sz w:val="24"/>
        </w:rPr>
        <w:t>Exerting Power</w:t>
      </w:r>
    </w:p>
    <w:p w14:paraId="607FD192" w14:textId="77777777" w:rsidR="004E739B" w:rsidRPr="00243812" w:rsidRDefault="00243812" w:rsidP="00F01A18">
      <w:pPr>
        <w:pStyle w:val="NoSpacing"/>
        <w:rPr>
          <w:rFonts w:ascii="Montserrat" w:hAnsi="Montserrat"/>
          <w:sz w:val="24"/>
        </w:rPr>
      </w:pPr>
      <w:r w:rsidRPr="00243812">
        <w:rPr>
          <w:rFonts w:ascii="Montserrat" w:hAnsi="Montserrat"/>
          <w:sz w:val="24"/>
        </w:rPr>
        <w:tab/>
        <w:t>Any attempt to exert will upon reality that is not structurally articulate in the character's body or a natural extension of his or her psyche is considered a use of power in the mechanics. A power is merely applied potential, as governed by access and defined by ability. Power is a natural component of a character; if something of a shadow—part of the indefinable side of an entity. The best example of power that does not seem like power is will power. In any case, power is brought into effect organically.</w:t>
      </w:r>
      <w:r w:rsidRPr="00243812">
        <w:rPr>
          <w:rFonts w:ascii="Montserrat" w:hAnsi="Montserrat"/>
          <w:sz w:val="24"/>
        </w:rPr>
        <w:t xml:space="preserve"> Potential, at its present level, is the objective value, modified by whatever you are attempting to empower, manifest, resist or overcome. The opposing value is the total attrition against your Mental Integrity. You determine the certainty and roll to succeed. If you succeed, you have generated an effect in the world (or in yourself).</w:t>
      </w:r>
    </w:p>
    <w:p w14:paraId="2297C82D" w14:textId="77777777" w:rsidR="004E739B" w:rsidRPr="00243812" w:rsidRDefault="004E739B" w:rsidP="00F01A18">
      <w:pPr>
        <w:pStyle w:val="NoSpacing"/>
        <w:rPr>
          <w:rFonts w:ascii="Montserrat" w:hAnsi="Montserrat"/>
          <w:sz w:val="24"/>
        </w:rPr>
      </w:pPr>
    </w:p>
    <w:p w14:paraId="33E71CAC" w14:textId="77777777" w:rsidR="004E739B" w:rsidRPr="00243812" w:rsidRDefault="00243812" w:rsidP="00F01A18">
      <w:pPr>
        <w:pStyle w:val="NoSpacing"/>
        <w:rPr>
          <w:rFonts w:ascii="Montserrat" w:hAnsi="Montserrat"/>
          <w:sz w:val="24"/>
        </w:rPr>
      </w:pPr>
      <w:r w:rsidRPr="00243812">
        <w:rPr>
          <w:rFonts w:ascii="Montserrat" w:hAnsi="Montserrat"/>
          <w:sz w:val="24"/>
        </w:rPr>
        <w:t>Psychic Drain</w:t>
      </w:r>
    </w:p>
    <w:p w14:paraId="4443C069" w14:textId="77777777" w:rsidR="004E739B" w:rsidRPr="00243812" w:rsidRDefault="00243812" w:rsidP="00F01A18">
      <w:pPr>
        <w:pStyle w:val="NoSpacing"/>
        <w:rPr>
          <w:rFonts w:ascii="Montserrat" w:hAnsi="Montserrat"/>
          <w:sz w:val="24"/>
        </w:rPr>
      </w:pPr>
      <w:r w:rsidRPr="00243812">
        <w:rPr>
          <w:rFonts w:ascii="Montserrat" w:hAnsi="Montserrat"/>
          <w:sz w:val="24"/>
        </w:rPr>
        <w:tab/>
        <w:t>Exerting power does not deplete your potential, however, the concentration and focusing of the attempt (or attempts), and the maintaining of the effect (or effects) does. It is mentally exhausting to focus power. Because of this, using power can become a bit complicated. On each action, from the beginning to the end of the empowerment, you have to pay for each success that was generated in focusing the power to keep it alive. On scratch paper, keep a running tab of this expense—separate from damage, becaus</w:t>
      </w:r>
      <w:r w:rsidRPr="00243812">
        <w:rPr>
          <w:rFonts w:ascii="Montserrat" w:hAnsi="Montserrat"/>
          <w:sz w:val="24"/>
        </w:rPr>
        <w:t>e it can come back at a different rate. If the character fumbles the use of the power, he or she loses it and must start over to exert it. The character may conserve their expenditure by limiting or suspending their actions—including actions with the power itself.</w:t>
      </w:r>
    </w:p>
    <w:p w14:paraId="76395262" w14:textId="77777777" w:rsidR="004E739B" w:rsidRPr="00243812" w:rsidRDefault="004E739B" w:rsidP="00F01A18">
      <w:pPr>
        <w:pStyle w:val="NoSpacing"/>
        <w:rPr>
          <w:rFonts w:ascii="Montserrat" w:hAnsi="Montserrat"/>
          <w:sz w:val="24"/>
        </w:rPr>
      </w:pPr>
    </w:p>
    <w:p w14:paraId="101A7C6E" w14:textId="77777777" w:rsidR="004E739B" w:rsidRPr="00243812" w:rsidRDefault="00243812" w:rsidP="00F01A18">
      <w:pPr>
        <w:pStyle w:val="NoSpacing"/>
        <w:rPr>
          <w:rFonts w:ascii="Montserrat" w:hAnsi="Montserrat"/>
          <w:sz w:val="24"/>
        </w:rPr>
      </w:pPr>
      <w:r w:rsidRPr="00243812">
        <w:rPr>
          <w:rFonts w:ascii="Montserrat" w:hAnsi="Montserrat"/>
          <w:sz w:val="24"/>
        </w:rPr>
        <w:t>Psychic Burn</w:t>
      </w:r>
    </w:p>
    <w:p w14:paraId="63244121" w14:textId="77777777" w:rsidR="004E739B" w:rsidRPr="00243812" w:rsidRDefault="00243812" w:rsidP="00F01A18">
      <w:pPr>
        <w:pStyle w:val="NoSpacing"/>
        <w:rPr>
          <w:rFonts w:ascii="Montserrat" w:hAnsi="Montserrat"/>
          <w:sz w:val="24"/>
        </w:rPr>
      </w:pPr>
      <w:r w:rsidRPr="00243812">
        <w:rPr>
          <w:rFonts w:ascii="Montserrat" w:hAnsi="Montserrat"/>
          <w:sz w:val="24"/>
        </w:rPr>
        <w:tab/>
        <w:t>Psychic burn is another way of handling the use of power. The cost of the initial successes is treated as damage and the character can maintain the power until he or she makes an error in using it equal to or greater than the initial success. If the character wishes, he or she can command the power to sleep between uses. However, the number of successes is the maximum number of days he or she can keep this up. The base value is restored through natural healing over time.</w:t>
      </w:r>
    </w:p>
    <w:p w14:paraId="00E37F89" w14:textId="77777777" w:rsidR="004E739B" w:rsidRPr="00243812" w:rsidRDefault="004E739B" w:rsidP="00F01A18">
      <w:pPr>
        <w:pStyle w:val="NoSpacing"/>
        <w:rPr>
          <w:rFonts w:ascii="Montserrat" w:hAnsi="Montserrat"/>
          <w:sz w:val="24"/>
        </w:rPr>
      </w:pPr>
    </w:p>
    <w:p w14:paraId="32A05781" w14:textId="77777777" w:rsidR="004E739B" w:rsidRPr="00243812" w:rsidRDefault="00243812" w:rsidP="00F01A18">
      <w:pPr>
        <w:pStyle w:val="NoSpacing"/>
        <w:rPr>
          <w:rFonts w:ascii="Montserrat" w:hAnsi="Montserrat"/>
          <w:sz w:val="24"/>
        </w:rPr>
      </w:pPr>
      <w:r w:rsidRPr="00243812">
        <w:rPr>
          <w:rFonts w:ascii="Montserrat" w:hAnsi="Montserrat"/>
          <w:sz w:val="24"/>
        </w:rPr>
        <w:t>Power Effects</w:t>
      </w:r>
    </w:p>
    <w:p w14:paraId="4C49B433" w14:textId="77777777" w:rsidR="004E739B" w:rsidRPr="00243812" w:rsidRDefault="00243812" w:rsidP="00F01A18">
      <w:pPr>
        <w:pStyle w:val="NoSpacing"/>
        <w:rPr>
          <w:rFonts w:ascii="Montserrat" w:hAnsi="Montserrat"/>
          <w:sz w:val="24"/>
        </w:rPr>
      </w:pPr>
      <w:r w:rsidRPr="00243812">
        <w:rPr>
          <w:rFonts w:ascii="Montserrat" w:hAnsi="Montserrat"/>
          <w:sz w:val="24"/>
        </w:rPr>
        <w:tab/>
        <w:t>some power effects are insubstantial and exist only for as long as the character pays attention to them. Some are burned into the character and linger for a number of days. Others are treated as literal actions, a success is used to generate an effect that alters the existing values of another character or the environment. Such power effects are considered forces and for as long as the character pays psychic drain to maintain one, it will continuously repeat its effect upon its target. If such an effect is</w:t>
      </w:r>
      <w:r w:rsidRPr="00243812">
        <w:rPr>
          <w:rFonts w:ascii="Montserrat" w:hAnsi="Montserrat"/>
          <w:sz w:val="24"/>
        </w:rPr>
        <w:t xml:space="preserve"> damaging, then the force produces continuous damage. A force that is focused with psychic burn becomes objective, but it does not do automatic repeating effects. It is either static or it has to be manipulated like an appendage using individual actions to effect existing values. If a character with a force manifested out of burn desires to produce a continuous effect, he or she may pay drain on top of the existing burn, however, a fumble will negate the force even if it has days left to linger. </w:t>
      </w:r>
    </w:p>
    <w:p w14:paraId="4292E0AE" w14:textId="77777777" w:rsidR="004E739B" w:rsidRPr="00243812" w:rsidRDefault="004E739B" w:rsidP="00F01A18">
      <w:pPr>
        <w:pStyle w:val="NoSpacing"/>
        <w:rPr>
          <w:rFonts w:ascii="Montserrat" w:hAnsi="Montserrat"/>
          <w:sz w:val="24"/>
        </w:rPr>
      </w:pPr>
    </w:p>
    <w:p w14:paraId="17C254C5" w14:textId="77777777" w:rsidR="004E739B" w:rsidRPr="00243812" w:rsidRDefault="00243812" w:rsidP="00F01A18">
      <w:pPr>
        <w:pStyle w:val="NoSpacing"/>
        <w:rPr>
          <w:rFonts w:ascii="Montserrat" w:hAnsi="Montserrat"/>
          <w:sz w:val="24"/>
        </w:rPr>
      </w:pPr>
      <w:r w:rsidRPr="00243812">
        <w:rPr>
          <w:rFonts w:ascii="Montserrat" w:hAnsi="Montserrat"/>
          <w:sz w:val="24"/>
        </w:rPr>
        <w:t>Embodied Power</w:t>
      </w:r>
    </w:p>
    <w:p w14:paraId="153AD014" w14:textId="77777777" w:rsidR="004E739B" w:rsidRPr="00243812" w:rsidRDefault="00243812" w:rsidP="00F01A18">
      <w:pPr>
        <w:pStyle w:val="NoSpacing"/>
        <w:rPr>
          <w:rFonts w:ascii="Montserrat" w:hAnsi="Montserrat"/>
          <w:sz w:val="24"/>
        </w:rPr>
      </w:pPr>
      <w:r w:rsidRPr="00243812">
        <w:rPr>
          <w:rFonts w:ascii="Montserrat" w:hAnsi="Montserrat"/>
          <w:sz w:val="24"/>
        </w:rPr>
        <w:tab/>
        <w:t>in some cases a power can be integrated into the very fabric of the character's being. Such embodied power becomes an aspect of the character and can either cost them obligation or experience. An aspect represents a physical, mental, or spiritual appendage of the character, and it can be trained to perform specific tasks. In some cases, a divine appendage is possible, but generally, such cases are limited to maestro characters or god campaigns. Abilities appropriate to an aspect of a character can be devel</w:t>
      </w:r>
      <w:r w:rsidRPr="00243812">
        <w:rPr>
          <w:rFonts w:ascii="Montserrat" w:hAnsi="Montserrat"/>
          <w:sz w:val="24"/>
        </w:rPr>
        <w:t>oped and trained although it is unlikely that this training can be assisted by outside instruction. Such a question is up to the maestro to decide or the player to resolve through role playing with other players.</w:t>
      </w:r>
    </w:p>
    <w:p w14:paraId="0C4D3FD3" w14:textId="77777777" w:rsidR="004E739B" w:rsidRPr="00243812" w:rsidRDefault="00243812" w:rsidP="00F01A18">
      <w:pPr>
        <w:pStyle w:val="NoSpacing"/>
        <w:rPr>
          <w:rFonts w:ascii="Montserrat" w:hAnsi="Montserrat"/>
          <w:sz w:val="24"/>
        </w:rPr>
      </w:pPr>
      <w:r w:rsidRPr="00243812">
        <w:rPr>
          <w:rFonts w:ascii="Montserrat" w:hAnsi="Montserrat"/>
          <w:sz w:val="24"/>
        </w:rPr>
        <w:tab/>
        <w:t>In any case, an embodied power still costs the character to use. The only time an access related aspect or ability becomes free to use is if the access itself goes up to a level where the abilities become naturally accessible to him or her. This is part of the reason why divine powers are unusual in a player character.</w:t>
      </w:r>
    </w:p>
    <w:p w14:paraId="0A9629BE" w14:textId="77777777" w:rsidR="004E739B" w:rsidRPr="00243812" w:rsidRDefault="004E739B" w:rsidP="00F01A18">
      <w:pPr>
        <w:pStyle w:val="NoSpacing"/>
        <w:rPr>
          <w:rFonts w:ascii="Montserrat" w:hAnsi="Montserrat"/>
          <w:sz w:val="24"/>
        </w:rPr>
      </w:pPr>
    </w:p>
    <w:p w14:paraId="3DCC1851" w14:textId="77777777" w:rsidR="004E739B" w:rsidRPr="00243812" w:rsidRDefault="00243812" w:rsidP="00F01A18">
      <w:pPr>
        <w:pStyle w:val="NoSpacing"/>
        <w:rPr>
          <w:rFonts w:ascii="Montserrat" w:hAnsi="Montserrat"/>
          <w:sz w:val="24"/>
        </w:rPr>
      </w:pPr>
      <w:r w:rsidRPr="00243812">
        <w:rPr>
          <w:rFonts w:ascii="Montserrat" w:hAnsi="Montserrat"/>
          <w:sz w:val="24"/>
        </w:rPr>
        <w:t>Mature Awakened Abilities</w:t>
      </w:r>
    </w:p>
    <w:p w14:paraId="59CDC167"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awakened entities have far more control over their own terms of existence. An awakened mortal has more power over themselves than a god can have over them. The distinctions between mortality, immortality, awakened states of both and godhood, are defined by access, but are additionally distinguished by certain freedoms to apply their access in combined effects. An example of an exquisite design is for an individual to become awakened as either a mortal or immortal and attain personal domain, train an ability</w:t>
      </w:r>
      <w:r w:rsidRPr="00243812">
        <w:rPr>
          <w:rFonts w:ascii="Montserrat" w:hAnsi="Montserrat"/>
          <w:sz w:val="24"/>
        </w:rPr>
        <w:t xml:space="preserve"> for absorbing mindshock, and master converting damage into psi-drain within the buffer of their mental discipline. Such an individual has learned how to negate damage to his or her person. For this reason, placing awakened or immortal characters into a scenario is risky, especially if they are player-characters.</w:t>
      </w:r>
    </w:p>
    <w:p w14:paraId="45816E6D" w14:textId="77777777" w:rsidR="004E739B" w:rsidRPr="00243812" w:rsidRDefault="004E739B" w:rsidP="00F01A18">
      <w:pPr>
        <w:pStyle w:val="NoSpacing"/>
        <w:rPr>
          <w:rFonts w:ascii="Montserrat" w:hAnsi="Montserrat"/>
          <w:sz w:val="24"/>
        </w:rPr>
      </w:pPr>
    </w:p>
    <w:p w14:paraId="1176158E" w14:textId="77777777" w:rsidR="004E739B" w:rsidRPr="00243812" w:rsidRDefault="00243812" w:rsidP="00F01A18">
      <w:pPr>
        <w:pStyle w:val="NoSpacing"/>
        <w:rPr>
          <w:rFonts w:ascii="Montserrat" w:hAnsi="Montserrat"/>
          <w:sz w:val="24"/>
        </w:rPr>
      </w:pPr>
      <w:r w:rsidRPr="00243812">
        <w:rPr>
          <w:rFonts w:ascii="Montserrat" w:hAnsi="Montserrat"/>
          <w:sz w:val="24"/>
        </w:rPr>
        <w:t>Power Limits</w:t>
      </w:r>
    </w:p>
    <w:p w14:paraId="7A25A6C6" w14:textId="77777777" w:rsidR="004E739B" w:rsidRPr="00243812" w:rsidRDefault="00243812" w:rsidP="00F01A18">
      <w:pPr>
        <w:pStyle w:val="NoSpacing"/>
        <w:rPr>
          <w:rFonts w:ascii="Montserrat" w:hAnsi="Montserrat"/>
          <w:sz w:val="24"/>
        </w:rPr>
      </w:pPr>
      <w:r w:rsidRPr="00243812">
        <w:rPr>
          <w:rFonts w:ascii="Montserrat" w:hAnsi="Montserrat"/>
          <w:sz w:val="24"/>
        </w:rPr>
        <w:tab/>
        <w:t>because applied power is so effective in game terms, there have to be limits applicable to power that keep the game playable. These limits are innate in the kind of characters played. Awakened characters, and only awakened characters, are allowed to have power abilities. These abilities represent training and experience in focusing the character's potential into power. An immortal character does not have such abilities, but he or she may have an aspect that performs a function which accounts for their immo</w:t>
      </w:r>
      <w:r w:rsidRPr="00243812">
        <w:rPr>
          <w:rFonts w:ascii="Montserrat" w:hAnsi="Montserrat"/>
          <w:sz w:val="24"/>
        </w:rPr>
        <w:t>rtality, but the character has no way of dictating the effects beyond that. An immortal's aspects are automatic functions. Mortal characters can only use power in a subjective way, and usually only by accident or chance. The buffers that a mortal gains through abilities are less than supernatural and usually account for the effect of training that would be too complicated to simulate mechanically. Only gods are free to define or negate their own limits, but gods have to deal with limits imposed on them by e</w:t>
      </w:r>
      <w:r w:rsidRPr="00243812">
        <w:rPr>
          <w:rFonts w:ascii="Montserrat" w:hAnsi="Montserrat"/>
          <w:sz w:val="24"/>
        </w:rPr>
        <w:t>ach other in the form of pacts or their own concept definition.</w:t>
      </w:r>
    </w:p>
    <w:p w14:paraId="117BF0FE" w14:textId="77777777" w:rsidR="004E739B" w:rsidRPr="00243812" w:rsidRDefault="004E739B" w:rsidP="00F01A18">
      <w:pPr>
        <w:pStyle w:val="NoSpacing"/>
        <w:rPr>
          <w:rFonts w:ascii="Montserrat" w:hAnsi="Montserrat"/>
          <w:sz w:val="24"/>
        </w:rPr>
      </w:pPr>
    </w:p>
    <w:p w14:paraId="5AD90BE0" w14:textId="77777777" w:rsidR="004E739B" w:rsidRPr="00243812" w:rsidRDefault="004E739B" w:rsidP="00F01A18">
      <w:pPr>
        <w:pStyle w:val="NoSpacing"/>
        <w:rPr>
          <w:rFonts w:ascii="Montserrat" w:hAnsi="Montserrat"/>
          <w:sz w:val="24"/>
        </w:rPr>
      </w:pPr>
    </w:p>
    <w:p w14:paraId="53A974C7" w14:textId="77777777" w:rsidR="004E739B" w:rsidRPr="00243812" w:rsidRDefault="004E739B" w:rsidP="00F01A18">
      <w:pPr>
        <w:pStyle w:val="NoSpacing"/>
        <w:rPr>
          <w:rFonts w:ascii="Montserrat" w:hAnsi="Montserrat"/>
          <w:sz w:val="24"/>
        </w:rPr>
      </w:pPr>
    </w:p>
    <w:p w14:paraId="26F1DF6B" w14:textId="77777777" w:rsidR="004E739B" w:rsidRPr="00243812" w:rsidRDefault="00243812" w:rsidP="00F01A18">
      <w:pPr>
        <w:pStyle w:val="NoSpacing"/>
        <w:rPr>
          <w:rFonts w:ascii="Montserrat" w:hAnsi="Montserrat"/>
          <w:sz w:val="24"/>
        </w:rPr>
      </w:pPr>
      <w:r w:rsidRPr="00243812">
        <w:rPr>
          <w:rFonts w:ascii="Montserrat" w:hAnsi="Montserrat"/>
          <w:sz w:val="24"/>
        </w:rPr>
        <w:t>Divinity / Divine Magics</w:t>
      </w:r>
    </w:p>
    <w:p w14:paraId="2814DFA5" w14:textId="77777777" w:rsidR="004E739B" w:rsidRPr="00243812" w:rsidRDefault="004E739B" w:rsidP="00F01A18">
      <w:pPr>
        <w:pStyle w:val="NoSpacing"/>
        <w:rPr>
          <w:rFonts w:ascii="Montserrat" w:hAnsi="Montserrat"/>
          <w:sz w:val="24"/>
        </w:rPr>
      </w:pPr>
    </w:p>
    <w:p w14:paraId="43D47344" w14:textId="77777777" w:rsidR="004E739B" w:rsidRPr="00243812" w:rsidRDefault="00243812" w:rsidP="00F01A18">
      <w:pPr>
        <w:pStyle w:val="NoSpacing"/>
        <w:rPr>
          <w:rFonts w:ascii="Montserrat" w:hAnsi="Montserrat"/>
          <w:sz w:val="24"/>
        </w:rPr>
      </w:pPr>
      <w:r w:rsidRPr="00243812">
        <w:rPr>
          <w:rFonts w:ascii="Montserrat" w:hAnsi="Montserrat"/>
          <w:sz w:val="24"/>
        </w:rPr>
        <w:t>Enigmancy</w:t>
      </w:r>
    </w:p>
    <w:p w14:paraId="4856C5A1"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There is nothing as formidable as the Unknown. Enigmancy is the art of mysteries. Its practice is paradox. It is not taught or studied. The enigmancer is privilege to the inner workings of the unknown. Mysteries. When he has learned something it remains inexpressible, though it is instantly knowable to him. It is often hard for an enigmancer to say whether he is an enigmancer. Though, when it comes down to it, he knows. To him speak the mysteries of life, the future, the past, death, the invisible and the </w:t>
      </w:r>
      <w:r w:rsidRPr="00243812">
        <w:rPr>
          <w:rFonts w:ascii="Montserrat" w:hAnsi="Montserrat"/>
          <w:sz w:val="24"/>
        </w:rPr>
        <w:t>confounding. You can hide nothing from the enigmancer, though he rarely acts on what he knows, even when he is asked. Though he sees, he is no mere diviner. In his actions, and his art, he is inscrutable and enigmatic. This art so greatly exceeds subtle that one comes to believe that he is the magic, not just its user.</w:t>
      </w:r>
    </w:p>
    <w:p w14:paraId="43E887BB" w14:textId="6E5BC3CE" w:rsidR="004E739B" w:rsidRPr="00243812" w:rsidRDefault="006F60BF" w:rsidP="00F01A18">
      <w:pPr>
        <w:pStyle w:val="NoSpacing"/>
        <w:rPr>
          <w:rFonts w:ascii="Montserrat" w:hAnsi="Montserrat"/>
          <w:sz w:val="24"/>
        </w:rPr>
      </w:pPr>
      <w:r w:rsidRPr="00243812">
        <w:rPr>
          <w:rFonts w:ascii="Montserrat" w:hAnsi="Montserrat"/>
          <w:sz w:val="24"/>
        </w:rPr>
        <w:tab/>
        <w:t>Enigmancy is often thought of as an art of the gods. While this could be true, it is not exclusively so. Differences in magnitude of power aside, enigmancy is a path that begins with intuition and is available to whomever is able of willing to listen to it. Indeed there are some who can not avoid its call. Ironically, few of those who seek it can attain it. Enigma by nature consumes attention.</w:t>
      </w:r>
    </w:p>
    <w:p w14:paraId="4AABED65" w14:textId="77777777" w:rsidR="004E739B" w:rsidRPr="00243812" w:rsidRDefault="004E739B" w:rsidP="00F01A18">
      <w:pPr>
        <w:pStyle w:val="NoSpacing"/>
        <w:rPr>
          <w:rFonts w:ascii="Montserrat" w:hAnsi="Montserrat"/>
          <w:sz w:val="24"/>
        </w:rPr>
      </w:pPr>
    </w:p>
    <w:p w14:paraId="40BF1B1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Deomancy </w:t>
      </w:r>
    </w:p>
    <w:p w14:paraId="7E7E8A81" w14:textId="77777777" w:rsidR="004E739B" w:rsidRPr="00243812" w:rsidRDefault="00243812" w:rsidP="00F01A18">
      <w:pPr>
        <w:pStyle w:val="NoSpacing"/>
        <w:rPr>
          <w:rFonts w:ascii="Montserrat" w:hAnsi="Montserrat"/>
          <w:sz w:val="24"/>
        </w:rPr>
      </w:pPr>
      <w:r w:rsidRPr="00243812">
        <w:rPr>
          <w:rFonts w:ascii="Montserrat" w:hAnsi="Montserrat"/>
          <w:sz w:val="24"/>
        </w:rPr>
        <w:tab/>
        <w:t>The art of intent, spirit, and divinity. While psychomancy rules intent from a mortal perspective, this art is of and about intent. Its practice is divine—more truly the art of gods, though also that of demons, angels, avatars, and through faith, mortals. It is about design. The expression from which existence takes form. In a sense, all magic is divine, in that all spells have a spirit, as does that which lives or has lived. It is that from which life—like existence—forms. It is the spirit that guides and</w:t>
      </w:r>
      <w:r w:rsidRPr="00243812">
        <w:rPr>
          <w:rFonts w:ascii="Montserrat" w:hAnsi="Montserrat"/>
          <w:sz w:val="24"/>
        </w:rPr>
        <w:t xml:space="preserve"> shapes the soul. To give one's soul to another being, is to subordinate one's spirit, one's purpose. Thus, one's power merges with whomever has acquired one's soul. Even still, a soul can possess more than one spirit. Such is divinity. </w:t>
      </w:r>
    </w:p>
    <w:p w14:paraId="57947890" w14:textId="77777777" w:rsidR="004E739B" w:rsidRPr="00243812" w:rsidRDefault="004E739B" w:rsidP="00F01A18">
      <w:pPr>
        <w:pStyle w:val="NoSpacing"/>
        <w:rPr>
          <w:rFonts w:ascii="Montserrat" w:hAnsi="Montserrat"/>
          <w:sz w:val="24"/>
        </w:rPr>
      </w:pPr>
    </w:p>
    <w:p w14:paraId="75E21655" w14:textId="77777777" w:rsidR="004E739B" w:rsidRPr="00243812" w:rsidRDefault="00243812" w:rsidP="00F01A18">
      <w:pPr>
        <w:pStyle w:val="NoSpacing"/>
        <w:rPr>
          <w:rFonts w:ascii="Montserrat" w:hAnsi="Montserrat"/>
          <w:sz w:val="24"/>
        </w:rPr>
      </w:pPr>
      <w:r w:rsidRPr="00243812">
        <w:rPr>
          <w:rFonts w:ascii="Montserrat" w:hAnsi="Montserrat"/>
          <w:sz w:val="24"/>
        </w:rPr>
        <w:t>Diviny</w:t>
      </w:r>
    </w:p>
    <w:p w14:paraId="7D7FBBE7" w14:textId="77777777" w:rsidR="004E739B" w:rsidRPr="00243812" w:rsidRDefault="00243812" w:rsidP="00F01A18">
      <w:pPr>
        <w:pStyle w:val="NoSpacing"/>
        <w:rPr>
          <w:rFonts w:ascii="Montserrat" w:hAnsi="Montserrat"/>
          <w:sz w:val="24"/>
        </w:rPr>
      </w:pPr>
      <w:r w:rsidRPr="00243812">
        <w:rPr>
          <w:rFonts w:ascii="Montserrat" w:hAnsi="Montserrat"/>
          <w:sz w:val="24"/>
        </w:rPr>
        <w:tab/>
        <w:t>Angelic and Demonic arts. A branch of deomancy, diviny is used to appeal to spirits and souls. These arts serve intent, as much as those conceived to them, in spirit, are bound to. While diviny does not deal with the soul itself, through the spirit, it can affect the spirit that rules the soul. Mortals know little of these arts. Even mortals promised to a god, know little about the Angelic and Demonic arts. Most diviners merely read what lies in the skein of intent, and would do little to effect it directl</w:t>
      </w:r>
      <w:r w:rsidRPr="00243812">
        <w:rPr>
          <w:rFonts w:ascii="Montserrat" w:hAnsi="Montserrat"/>
          <w:sz w:val="24"/>
        </w:rPr>
        <w:t>y. One who does is divine.</w:t>
      </w:r>
    </w:p>
    <w:p w14:paraId="28588508" w14:textId="77777777" w:rsidR="004E739B" w:rsidRPr="00243812" w:rsidRDefault="004E739B" w:rsidP="00F01A18">
      <w:pPr>
        <w:pStyle w:val="NoSpacing"/>
        <w:rPr>
          <w:rFonts w:ascii="Montserrat" w:hAnsi="Montserrat"/>
          <w:sz w:val="24"/>
        </w:rPr>
      </w:pPr>
    </w:p>
    <w:p w14:paraId="66F43DF9"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Alyn Magics</w:t>
      </w:r>
    </w:p>
    <w:p w14:paraId="42FA70E5" w14:textId="77777777" w:rsidR="004E739B" w:rsidRPr="00243812" w:rsidRDefault="004E739B" w:rsidP="00F01A18">
      <w:pPr>
        <w:pStyle w:val="NoSpacing"/>
        <w:rPr>
          <w:rFonts w:ascii="Montserrat" w:hAnsi="Montserrat"/>
          <w:sz w:val="24"/>
        </w:rPr>
      </w:pPr>
    </w:p>
    <w:p w14:paraId="1CC9C933" w14:textId="77777777" w:rsidR="004E739B" w:rsidRPr="00243812" w:rsidRDefault="00243812" w:rsidP="00F01A18">
      <w:pPr>
        <w:pStyle w:val="NoSpacing"/>
        <w:rPr>
          <w:rFonts w:ascii="Montserrat" w:hAnsi="Montserrat"/>
          <w:sz w:val="24"/>
        </w:rPr>
      </w:pPr>
      <w:r w:rsidRPr="00243812">
        <w:rPr>
          <w:rFonts w:ascii="Montserrat" w:hAnsi="Montserrat"/>
          <w:sz w:val="24"/>
        </w:rPr>
        <w:t>Psychomancy</w:t>
      </w:r>
    </w:p>
    <w:p w14:paraId="0438725D" w14:textId="77777777" w:rsidR="004E739B" w:rsidRPr="00243812" w:rsidRDefault="00243812" w:rsidP="00F01A18">
      <w:pPr>
        <w:pStyle w:val="NoSpacing"/>
        <w:rPr>
          <w:rFonts w:ascii="Montserrat" w:hAnsi="Montserrat"/>
          <w:sz w:val="24"/>
        </w:rPr>
      </w:pPr>
      <w:r w:rsidRPr="00243812">
        <w:rPr>
          <w:rFonts w:ascii="Montserrat" w:hAnsi="Montserrat"/>
          <w:sz w:val="24"/>
        </w:rPr>
        <w:tab/>
        <w:t>The art of intent. The progenitor of modern magic, derived from the study and mastery of mind and soul. An old magic, and one which overlaps the boundaries of most magics, psychomancy rules the delicate bridge between the absolute, immortal awareness, and the discriminating lens of thought and perception that binds a being to the Realm. It is is a magic of disciplines and focus. Anything with a soul has the capacity to manifest that soul as a maleable force, which when focused can have perceptible influenc</w:t>
      </w:r>
      <w:r w:rsidRPr="00243812">
        <w:rPr>
          <w:rFonts w:ascii="Montserrat" w:hAnsi="Montserrat"/>
          <w:sz w:val="24"/>
        </w:rPr>
        <w:t>e and effect. Chi is a primitive example. All soul disciplines are dealt with as individual cases. Each discipline consists of a focus ability and a mental or physical articulation ability, augmenting one's natural psychic gifts, and blending them with the sublimity of magic, psychomancy frees one from the cloying drag of matter. Concerned with thought and being, perspective and possibilities, it focuses on personal transformation. It is inversely equal to Mnemeomancy, ruling understanding and intent.</w:t>
      </w:r>
    </w:p>
    <w:p w14:paraId="0487FC2E" w14:textId="77777777" w:rsidR="004E739B" w:rsidRPr="00243812" w:rsidRDefault="004E739B" w:rsidP="00F01A18">
      <w:pPr>
        <w:pStyle w:val="NoSpacing"/>
        <w:rPr>
          <w:rFonts w:ascii="Montserrat" w:hAnsi="Montserrat"/>
          <w:sz w:val="24"/>
        </w:rPr>
      </w:pPr>
    </w:p>
    <w:p w14:paraId="6FE2327F" w14:textId="77777777" w:rsidR="004E739B" w:rsidRPr="00243812" w:rsidRDefault="00243812" w:rsidP="00F01A18">
      <w:pPr>
        <w:pStyle w:val="NoSpacing"/>
        <w:rPr>
          <w:rFonts w:ascii="Montserrat" w:hAnsi="Montserrat"/>
          <w:sz w:val="24"/>
        </w:rPr>
      </w:pPr>
      <w:r w:rsidRPr="00243812">
        <w:rPr>
          <w:rFonts w:ascii="Montserrat" w:hAnsi="Montserrat"/>
          <w:sz w:val="24"/>
        </w:rPr>
        <w:t>Sense Mind</w:t>
      </w:r>
    </w:p>
    <w:p w14:paraId="53B81E68" w14:textId="77777777" w:rsidR="004E739B" w:rsidRPr="00243812" w:rsidRDefault="004E739B" w:rsidP="00F01A18">
      <w:pPr>
        <w:pStyle w:val="NoSpacing"/>
        <w:rPr>
          <w:rFonts w:ascii="Montserrat" w:hAnsi="Montserrat"/>
          <w:sz w:val="24"/>
        </w:rPr>
      </w:pPr>
    </w:p>
    <w:p w14:paraId="597367C0" w14:textId="77777777" w:rsidR="004E739B" w:rsidRPr="00243812" w:rsidRDefault="00243812" w:rsidP="00F01A18">
      <w:pPr>
        <w:pStyle w:val="NoSpacing"/>
        <w:rPr>
          <w:rFonts w:ascii="Montserrat" w:hAnsi="Montserrat"/>
          <w:sz w:val="24"/>
        </w:rPr>
      </w:pPr>
      <w:r w:rsidRPr="00243812">
        <w:rPr>
          <w:rFonts w:ascii="Montserrat" w:hAnsi="Montserrat"/>
          <w:sz w:val="24"/>
        </w:rPr>
        <w:t>Sense Spirit</w:t>
      </w:r>
    </w:p>
    <w:p w14:paraId="3B602723" w14:textId="77777777" w:rsidR="004E739B" w:rsidRPr="00243812" w:rsidRDefault="004E739B" w:rsidP="00F01A18">
      <w:pPr>
        <w:pStyle w:val="NoSpacing"/>
        <w:rPr>
          <w:rFonts w:ascii="Montserrat" w:hAnsi="Montserrat"/>
          <w:sz w:val="24"/>
        </w:rPr>
      </w:pPr>
    </w:p>
    <w:p w14:paraId="72CA4340" w14:textId="77777777" w:rsidR="004E739B" w:rsidRPr="00243812" w:rsidRDefault="00243812" w:rsidP="00F01A18">
      <w:pPr>
        <w:pStyle w:val="NoSpacing"/>
        <w:rPr>
          <w:rFonts w:ascii="Montserrat" w:hAnsi="Montserrat"/>
          <w:sz w:val="24"/>
        </w:rPr>
      </w:pPr>
      <w:r w:rsidRPr="00243812">
        <w:rPr>
          <w:rFonts w:ascii="Montserrat" w:hAnsi="Montserrat"/>
          <w:sz w:val="24"/>
        </w:rPr>
        <w:t>Sense Soul</w:t>
      </w:r>
    </w:p>
    <w:p w14:paraId="5482F0C6" w14:textId="77777777" w:rsidR="004E739B" w:rsidRPr="00243812" w:rsidRDefault="004E739B" w:rsidP="00F01A18">
      <w:pPr>
        <w:pStyle w:val="NoSpacing"/>
        <w:rPr>
          <w:rFonts w:ascii="Montserrat" w:hAnsi="Montserrat"/>
          <w:sz w:val="24"/>
        </w:rPr>
      </w:pPr>
    </w:p>
    <w:p w14:paraId="3E5BC5F4" w14:textId="77777777" w:rsidR="004E739B" w:rsidRPr="00243812" w:rsidRDefault="00243812" w:rsidP="00F01A18">
      <w:pPr>
        <w:pStyle w:val="NoSpacing"/>
        <w:rPr>
          <w:rFonts w:ascii="Montserrat" w:hAnsi="Montserrat"/>
          <w:sz w:val="24"/>
        </w:rPr>
      </w:pPr>
      <w:r w:rsidRPr="00243812">
        <w:rPr>
          <w:rFonts w:ascii="Montserrat" w:hAnsi="Montserrat"/>
          <w:sz w:val="24"/>
        </w:rPr>
        <w:t>Evoke Mind</w:t>
      </w:r>
    </w:p>
    <w:p w14:paraId="61C5FC4D" w14:textId="77777777" w:rsidR="004E739B" w:rsidRPr="00243812" w:rsidRDefault="004E739B" w:rsidP="00F01A18">
      <w:pPr>
        <w:pStyle w:val="NoSpacing"/>
        <w:rPr>
          <w:rFonts w:ascii="Montserrat" w:hAnsi="Montserrat"/>
          <w:sz w:val="24"/>
        </w:rPr>
      </w:pPr>
    </w:p>
    <w:p w14:paraId="036D0DF0" w14:textId="77777777" w:rsidR="004E739B" w:rsidRPr="00243812" w:rsidRDefault="00243812" w:rsidP="00F01A18">
      <w:pPr>
        <w:pStyle w:val="NoSpacing"/>
        <w:rPr>
          <w:rFonts w:ascii="Montserrat" w:hAnsi="Montserrat"/>
          <w:sz w:val="24"/>
        </w:rPr>
      </w:pPr>
      <w:r w:rsidRPr="00243812">
        <w:rPr>
          <w:rFonts w:ascii="Montserrat" w:hAnsi="Montserrat"/>
          <w:sz w:val="24"/>
        </w:rPr>
        <w:t>Evoke Spirit</w:t>
      </w:r>
    </w:p>
    <w:p w14:paraId="09BC5C40" w14:textId="77777777" w:rsidR="004E739B" w:rsidRPr="00243812" w:rsidRDefault="004E739B" w:rsidP="00F01A18">
      <w:pPr>
        <w:pStyle w:val="NoSpacing"/>
        <w:rPr>
          <w:rFonts w:ascii="Montserrat" w:hAnsi="Montserrat"/>
          <w:sz w:val="24"/>
        </w:rPr>
      </w:pPr>
    </w:p>
    <w:p w14:paraId="1A2BAF3C" w14:textId="77777777" w:rsidR="004E739B" w:rsidRPr="00243812" w:rsidRDefault="00243812" w:rsidP="00F01A18">
      <w:pPr>
        <w:pStyle w:val="NoSpacing"/>
        <w:rPr>
          <w:rFonts w:ascii="Montserrat" w:hAnsi="Montserrat"/>
          <w:sz w:val="24"/>
        </w:rPr>
      </w:pPr>
      <w:r w:rsidRPr="00243812">
        <w:rPr>
          <w:rFonts w:ascii="Montserrat" w:hAnsi="Montserrat"/>
          <w:sz w:val="24"/>
        </w:rPr>
        <w:t>Evoke Soul</w:t>
      </w:r>
    </w:p>
    <w:p w14:paraId="18EE5C2D" w14:textId="77777777" w:rsidR="004E739B" w:rsidRPr="00243812" w:rsidRDefault="004E739B" w:rsidP="00F01A18">
      <w:pPr>
        <w:pStyle w:val="NoSpacing"/>
        <w:rPr>
          <w:rFonts w:ascii="Montserrat" w:hAnsi="Montserrat"/>
          <w:sz w:val="24"/>
        </w:rPr>
      </w:pPr>
    </w:p>
    <w:p w14:paraId="0B52F9DA" w14:textId="77777777" w:rsidR="004E739B" w:rsidRPr="00243812" w:rsidRDefault="00243812" w:rsidP="00F01A18">
      <w:pPr>
        <w:pStyle w:val="NoSpacing"/>
        <w:rPr>
          <w:rFonts w:ascii="Montserrat" w:hAnsi="Montserrat"/>
          <w:sz w:val="24"/>
        </w:rPr>
      </w:pPr>
      <w:r w:rsidRPr="00243812">
        <w:rPr>
          <w:rFonts w:ascii="Montserrat" w:hAnsi="Montserrat"/>
          <w:sz w:val="24"/>
        </w:rPr>
        <w:t>Invoke Mind</w:t>
      </w:r>
    </w:p>
    <w:p w14:paraId="0947C8F6" w14:textId="77777777" w:rsidR="004E739B" w:rsidRPr="00243812" w:rsidRDefault="004E739B" w:rsidP="00F01A18">
      <w:pPr>
        <w:pStyle w:val="NoSpacing"/>
        <w:rPr>
          <w:rFonts w:ascii="Montserrat" w:hAnsi="Montserrat"/>
          <w:sz w:val="24"/>
        </w:rPr>
      </w:pPr>
    </w:p>
    <w:p w14:paraId="21F531A7" w14:textId="77777777" w:rsidR="004E739B" w:rsidRPr="00243812" w:rsidRDefault="00243812" w:rsidP="00F01A18">
      <w:pPr>
        <w:pStyle w:val="NoSpacing"/>
        <w:rPr>
          <w:rFonts w:ascii="Montserrat" w:hAnsi="Montserrat"/>
          <w:sz w:val="24"/>
        </w:rPr>
      </w:pPr>
      <w:r w:rsidRPr="00243812">
        <w:rPr>
          <w:rFonts w:ascii="Montserrat" w:hAnsi="Montserrat"/>
          <w:sz w:val="24"/>
        </w:rPr>
        <w:t>Invoke Spirit</w:t>
      </w:r>
    </w:p>
    <w:p w14:paraId="567E948E" w14:textId="77777777" w:rsidR="004E739B" w:rsidRPr="00243812" w:rsidRDefault="004E739B" w:rsidP="00F01A18">
      <w:pPr>
        <w:pStyle w:val="NoSpacing"/>
        <w:rPr>
          <w:rFonts w:ascii="Montserrat" w:hAnsi="Montserrat"/>
          <w:sz w:val="24"/>
        </w:rPr>
      </w:pPr>
    </w:p>
    <w:p w14:paraId="5115F0F7" w14:textId="77777777" w:rsidR="004E739B" w:rsidRPr="00243812" w:rsidRDefault="00243812" w:rsidP="00F01A18">
      <w:pPr>
        <w:pStyle w:val="NoSpacing"/>
        <w:rPr>
          <w:rFonts w:ascii="Montserrat" w:hAnsi="Montserrat"/>
          <w:sz w:val="24"/>
        </w:rPr>
      </w:pPr>
      <w:r w:rsidRPr="00243812">
        <w:rPr>
          <w:rFonts w:ascii="Montserrat" w:hAnsi="Montserrat"/>
          <w:sz w:val="24"/>
        </w:rPr>
        <w:t>Invoke Soul</w:t>
      </w:r>
    </w:p>
    <w:p w14:paraId="51CA045A" w14:textId="77777777" w:rsidR="004E739B" w:rsidRPr="00243812" w:rsidRDefault="004E739B" w:rsidP="00F01A18">
      <w:pPr>
        <w:pStyle w:val="NoSpacing"/>
        <w:rPr>
          <w:rFonts w:ascii="Montserrat" w:hAnsi="Montserrat"/>
          <w:sz w:val="24"/>
        </w:rPr>
      </w:pPr>
    </w:p>
    <w:p w14:paraId="4E15DB9E" w14:textId="77777777" w:rsidR="004E739B" w:rsidRPr="00243812" w:rsidRDefault="00243812" w:rsidP="00F01A18">
      <w:pPr>
        <w:pStyle w:val="NoSpacing"/>
        <w:rPr>
          <w:rFonts w:ascii="Montserrat" w:hAnsi="Montserrat"/>
          <w:sz w:val="24"/>
        </w:rPr>
      </w:pPr>
      <w:r w:rsidRPr="00243812">
        <w:rPr>
          <w:rFonts w:ascii="Montserrat" w:hAnsi="Montserrat"/>
          <w:sz w:val="24"/>
        </w:rPr>
        <w:t>Diafracture of the Soul</w:t>
      </w:r>
    </w:p>
    <w:p w14:paraId="37971DF5" w14:textId="77777777" w:rsidR="004E739B" w:rsidRPr="00243812" w:rsidRDefault="004E739B" w:rsidP="00F01A18">
      <w:pPr>
        <w:pStyle w:val="NoSpacing"/>
        <w:rPr>
          <w:rFonts w:ascii="Montserrat" w:hAnsi="Montserrat"/>
          <w:sz w:val="24"/>
        </w:rPr>
      </w:pPr>
    </w:p>
    <w:p w14:paraId="3B65068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Soul Incarnate </w:t>
      </w:r>
    </w:p>
    <w:p w14:paraId="2DB7A682" w14:textId="77777777" w:rsidR="004E739B" w:rsidRPr="00243812" w:rsidRDefault="004E739B" w:rsidP="00F01A18">
      <w:pPr>
        <w:pStyle w:val="NoSpacing"/>
        <w:rPr>
          <w:rFonts w:ascii="Montserrat" w:hAnsi="Montserrat"/>
          <w:sz w:val="24"/>
        </w:rPr>
      </w:pPr>
    </w:p>
    <w:p w14:paraId="797B97AC" w14:textId="77777777" w:rsidR="004E739B" w:rsidRPr="00243812" w:rsidRDefault="00243812" w:rsidP="00F01A18">
      <w:pPr>
        <w:pStyle w:val="NoSpacing"/>
        <w:rPr>
          <w:rFonts w:ascii="Montserrat" w:hAnsi="Montserrat"/>
          <w:sz w:val="24"/>
        </w:rPr>
      </w:pPr>
      <w:r w:rsidRPr="00243812">
        <w:rPr>
          <w:rFonts w:ascii="Montserrat" w:hAnsi="Montserrat"/>
          <w:sz w:val="24"/>
        </w:rPr>
        <w:t>Soul Sheath</w:t>
      </w:r>
    </w:p>
    <w:p w14:paraId="1576A882" w14:textId="77777777" w:rsidR="004E739B" w:rsidRPr="00243812" w:rsidRDefault="004E739B" w:rsidP="00F01A18">
      <w:pPr>
        <w:pStyle w:val="NoSpacing"/>
        <w:rPr>
          <w:rFonts w:ascii="Montserrat" w:hAnsi="Montserrat"/>
          <w:sz w:val="24"/>
        </w:rPr>
      </w:pPr>
    </w:p>
    <w:p w14:paraId="042B42FF" w14:textId="77777777" w:rsidR="004E739B" w:rsidRPr="00243812" w:rsidRDefault="00243812" w:rsidP="00F01A18">
      <w:pPr>
        <w:pStyle w:val="NoSpacing"/>
        <w:rPr>
          <w:rFonts w:ascii="Montserrat" w:hAnsi="Montserrat"/>
          <w:sz w:val="24"/>
        </w:rPr>
      </w:pPr>
      <w:r w:rsidRPr="00243812">
        <w:rPr>
          <w:rFonts w:ascii="Montserrat" w:hAnsi="Montserrat"/>
          <w:sz w:val="24"/>
        </w:rPr>
        <w:t>Soul Shield</w:t>
      </w:r>
    </w:p>
    <w:p w14:paraId="0AB5D3DB" w14:textId="77777777" w:rsidR="004E739B" w:rsidRPr="00243812" w:rsidRDefault="004E739B" w:rsidP="00F01A18">
      <w:pPr>
        <w:pStyle w:val="NoSpacing"/>
        <w:rPr>
          <w:rFonts w:ascii="Montserrat" w:hAnsi="Montserrat"/>
          <w:sz w:val="24"/>
        </w:rPr>
      </w:pPr>
    </w:p>
    <w:p w14:paraId="7C8D3A44" w14:textId="77777777" w:rsidR="004E739B" w:rsidRPr="00243812" w:rsidRDefault="00243812" w:rsidP="00F01A18">
      <w:pPr>
        <w:pStyle w:val="NoSpacing"/>
        <w:rPr>
          <w:rFonts w:ascii="Montserrat" w:hAnsi="Montserrat"/>
          <w:sz w:val="24"/>
        </w:rPr>
      </w:pPr>
      <w:r w:rsidRPr="00243812">
        <w:rPr>
          <w:rFonts w:ascii="Montserrat" w:hAnsi="Montserrat"/>
          <w:sz w:val="24"/>
        </w:rPr>
        <w:t>Soul Armor</w:t>
      </w:r>
    </w:p>
    <w:p w14:paraId="51014E5E" w14:textId="77777777" w:rsidR="004E739B" w:rsidRPr="00243812" w:rsidRDefault="004E739B" w:rsidP="00F01A18">
      <w:pPr>
        <w:pStyle w:val="NoSpacing"/>
        <w:rPr>
          <w:rFonts w:ascii="Montserrat" w:hAnsi="Montserrat"/>
          <w:sz w:val="24"/>
        </w:rPr>
      </w:pPr>
    </w:p>
    <w:p w14:paraId="3A285C2B" w14:textId="77777777" w:rsidR="004E739B" w:rsidRPr="00243812" w:rsidRDefault="00243812" w:rsidP="00F01A18">
      <w:pPr>
        <w:pStyle w:val="NoSpacing"/>
        <w:rPr>
          <w:rFonts w:ascii="Montserrat" w:hAnsi="Montserrat"/>
          <w:sz w:val="24"/>
        </w:rPr>
      </w:pPr>
      <w:r w:rsidRPr="00243812">
        <w:rPr>
          <w:rFonts w:ascii="Montserrat" w:hAnsi="Montserrat"/>
          <w:sz w:val="24"/>
        </w:rPr>
        <w:t>Soul Blade</w:t>
      </w:r>
    </w:p>
    <w:p w14:paraId="3964A64D" w14:textId="77777777" w:rsidR="004E739B" w:rsidRPr="00243812" w:rsidRDefault="004E739B" w:rsidP="00F01A18">
      <w:pPr>
        <w:pStyle w:val="NoSpacing"/>
        <w:rPr>
          <w:rFonts w:ascii="Montserrat" w:hAnsi="Montserrat"/>
          <w:sz w:val="24"/>
        </w:rPr>
      </w:pPr>
    </w:p>
    <w:p w14:paraId="654CB927" w14:textId="77777777" w:rsidR="004E739B" w:rsidRPr="00243812" w:rsidRDefault="00243812" w:rsidP="00F01A18">
      <w:pPr>
        <w:pStyle w:val="NoSpacing"/>
        <w:rPr>
          <w:rFonts w:ascii="Montserrat" w:hAnsi="Montserrat"/>
          <w:sz w:val="24"/>
        </w:rPr>
      </w:pPr>
      <w:r w:rsidRPr="00243812">
        <w:rPr>
          <w:rFonts w:ascii="Montserrat" w:hAnsi="Montserrat"/>
          <w:sz w:val="24"/>
        </w:rPr>
        <w:t>Soul Sword*</w:t>
      </w:r>
    </w:p>
    <w:p w14:paraId="4B67FD8F" w14:textId="77777777" w:rsidR="004E739B" w:rsidRPr="00243812" w:rsidRDefault="004E739B" w:rsidP="00F01A18">
      <w:pPr>
        <w:pStyle w:val="NoSpacing"/>
        <w:rPr>
          <w:rFonts w:ascii="Montserrat" w:hAnsi="Montserrat"/>
          <w:sz w:val="24"/>
        </w:rPr>
      </w:pPr>
    </w:p>
    <w:p w14:paraId="6F774278" w14:textId="77777777" w:rsidR="004E739B" w:rsidRPr="00243812" w:rsidRDefault="00243812" w:rsidP="00F01A18">
      <w:pPr>
        <w:pStyle w:val="NoSpacing"/>
        <w:rPr>
          <w:rFonts w:ascii="Montserrat" w:hAnsi="Montserrat"/>
          <w:sz w:val="24"/>
        </w:rPr>
      </w:pPr>
      <w:r w:rsidRPr="00243812">
        <w:rPr>
          <w:rFonts w:ascii="Montserrat" w:hAnsi="Montserrat"/>
          <w:sz w:val="24"/>
        </w:rPr>
        <w:t>Splinters of the Soul</w:t>
      </w:r>
    </w:p>
    <w:p w14:paraId="4D3DE889" w14:textId="77777777" w:rsidR="004E739B" w:rsidRPr="00243812" w:rsidRDefault="004E739B" w:rsidP="00F01A18">
      <w:pPr>
        <w:pStyle w:val="NoSpacing"/>
        <w:rPr>
          <w:rFonts w:ascii="Montserrat" w:hAnsi="Montserrat"/>
          <w:sz w:val="24"/>
        </w:rPr>
      </w:pPr>
    </w:p>
    <w:p w14:paraId="5B0E9BD2"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Threads of the Soul </w:t>
      </w:r>
    </w:p>
    <w:p w14:paraId="5A7CAF23" w14:textId="77777777" w:rsidR="004E739B" w:rsidRPr="00243812" w:rsidRDefault="004E739B" w:rsidP="00F01A18">
      <w:pPr>
        <w:pStyle w:val="NoSpacing"/>
        <w:rPr>
          <w:rFonts w:ascii="Montserrat" w:hAnsi="Montserrat"/>
          <w:sz w:val="24"/>
        </w:rPr>
      </w:pPr>
    </w:p>
    <w:p w14:paraId="7C57C879" w14:textId="77777777" w:rsidR="004E739B" w:rsidRPr="00243812" w:rsidRDefault="00243812" w:rsidP="00F01A18">
      <w:pPr>
        <w:pStyle w:val="NoSpacing"/>
        <w:rPr>
          <w:rFonts w:ascii="Montserrat" w:hAnsi="Montserrat"/>
          <w:sz w:val="24"/>
        </w:rPr>
      </w:pPr>
      <w:r w:rsidRPr="00243812">
        <w:rPr>
          <w:rFonts w:ascii="Montserrat" w:hAnsi="Montserrat"/>
          <w:sz w:val="24"/>
        </w:rPr>
        <w:t>Traps of the Soul</w:t>
      </w:r>
    </w:p>
    <w:p w14:paraId="4EB2C656" w14:textId="77777777" w:rsidR="004E739B" w:rsidRPr="00243812" w:rsidRDefault="004E739B" w:rsidP="00F01A18">
      <w:pPr>
        <w:pStyle w:val="NoSpacing"/>
        <w:rPr>
          <w:rFonts w:ascii="Montserrat" w:hAnsi="Montserrat"/>
          <w:sz w:val="24"/>
        </w:rPr>
      </w:pPr>
    </w:p>
    <w:p w14:paraId="3B6FBF2A" w14:textId="77777777" w:rsidR="004E739B" w:rsidRPr="00243812" w:rsidRDefault="00243812" w:rsidP="00F01A18">
      <w:pPr>
        <w:pStyle w:val="NoSpacing"/>
        <w:rPr>
          <w:rFonts w:ascii="Montserrat" w:hAnsi="Montserrat"/>
          <w:sz w:val="24"/>
        </w:rPr>
      </w:pPr>
      <w:r w:rsidRPr="00243812">
        <w:rPr>
          <w:rFonts w:ascii="Montserrat" w:hAnsi="Montserrat"/>
          <w:sz w:val="24"/>
        </w:rPr>
        <w:t>Wreaths of the Soul</w:t>
      </w:r>
    </w:p>
    <w:p w14:paraId="490573A4" w14:textId="77777777" w:rsidR="004E739B" w:rsidRPr="00243812" w:rsidRDefault="004E739B" w:rsidP="00F01A18">
      <w:pPr>
        <w:pStyle w:val="NoSpacing"/>
        <w:rPr>
          <w:rFonts w:ascii="Montserrat" w:hAnsi="Montserrat"/>
          <w:sz w:val="24"/>
        </w:rPr>
      </w:pPr>
    </w:p>
    <w:p w14:paraId="71323C0F" w14:textId="77777777" w:rsidR="004E739B" w:rsidRPr="00243812" w:rsidRDefault="00243812" w:rsidP="00F01A18">
      <w:pPr>
        <w:pStyle w:val="NoSpacing"/>
        <w:rPr>
          <w:rFonts w:ascii="Montserrat" w:hAnsi="Montserrat"/>
          <w:sz w:val="24"/>
        </w:rPr>
      </w:pPr>
      <w:r w:rsidRPr="00243812">
        <w:rPr>
          <w:rFonts w:ascii="Montserrat" w:hAnsi="Montserrat"/>
          <w:sz w:val="24"/>
        </w:rPr>
        <w:t>Wreath of Distraction</w:t>
      </w:r>
    </w:p>
    <w:p w14:paraId="2F36F15A" w14:textId="5CABAB84" w:rsidR="004E739B" w:rsidRPr="00243812" w:rsidRDefault="006F60BF" w:rsidP="00F01A18">
      <w:pPr>
        <w:pStyle w:val="NoSpacing"/>
        <w:rPr>
          <w:rFonts w:ascii="Montserrat" w:hAnsi="Montserrat"/>
          <w:sz w:val="24"/>
        </w:rPr>
      </w:pPr>
      <w:r w:rsidRPr="00243812">
        <w:rPr>
          <w:rFonts w:ascii="Montserrat" w:hAnsi="Montserrat"/>
          <w:sz w:val="24"/>
        </w:rPr>
        <w:tab/>
        <w:t>Instantaneous</w:t>
      </w:r>
    </w:p>
    <w:p w14:paraId="69D5E4BB" w14:textId="77777777" w:rsidR="004E739B" w:rsidRPr="00243812" w:rsidRDefault="00243812" w:rsidP="00F01A18">
      <w:pPr>
        <w:pStyle w:val="NoSpacing"/>
        <w:rPr>
          <w:rFonts w:ascii="Montserrat" w:hAnsi="Montserrat"/>
          <w:sz w:val="24"/>
        </w:rPr>
      </w:pPr>
      <w:r w:rsidRPr="00243812">
        <w:rPr>
          <w:rFonts w:ascii="Montserrat" w:hAnsi="Montserrat"/>
          <w:sz w:val="24"/>
        </w:rPr>
        <w:t>Wreath of Escape</w:t>
      </w:r>
    </w:p>
    <w:p w14:paraId="4DB4CE5F" w14:textId="66C27193" w:rsidR="004E739B" w:rsidRPr="00243812" w:rsidRDefault="006F60BF" w:rsidP="00F01A18">
      <w:pPr>
        <w:pStyle w:val="NoSpacing"/>
        <w:rPr>
          <w:rFonts w:ascii="Montserrat" w:hAnsi="Montserrat"/>
          <w:sz w:val="24"/>
        </w:rPr>
      </w:pPr>
      <w:r w:rsidRPr="00243812">
        <w:rPr>
          <w:rFonts w:ascii="Montserrat" w:hAnsi="Montserrat"/>
          <w:sz w:val="24"/>
        </w:rPr>
        <w:tab/>
        <w:t>Instantaneous</w:t>
      </w:r>
    </w:p>
    <w:p w14:paraId="2C5DF6B1" w14:textId="77777777" w:rsidR="004E739B" w:rsidRPr="00243812" w:rsidRDefault="00243812" w:rsidP="00F01A18">
      <w:pPr>
        <w:pStyle w:val="NoSpacing"/>
        <w:rPr>
          <w:rFonts w:ascii="Montserrat" w:hAnsi="Montserrat"/>
          <w:sz w:val="24"/>
        </w:rPr>
      </w:pPr>
      <w:r w:rsidRPr="00243812">
        <w:rPr>
          <w:rFonts w:ascii="Montserrat" w:hAnsi="Montserrat"/>
          <w:sz w:val="24"/>
        </w:rPr>
        <w:t>Wreath of Binding</w:t>
      </w:r>
    </w:p>
    <w:p w14:paraId="2BCDB886" w14:textId="3289CC4E" w:rsidR="004E739B" w:rsidRPr="00243812" w:rsidRDefault="006F60BF" w:rsidP="00F01A18">
      <w:pPr>
        <w:pStyle w:val="NoSpacing"/>
        <w:rPr>
          <w:rFonts w:ascii="Montserrat" w:hAnsi="Montserrat"/>
          <w:sz w:val="24"/>
        </w:rPr>
      </w:pPr>
      <w:r w:rsidRPr="00243812">
        <w:rPr>
          <w:rFonts w:ascii="Montserrat" w:hAnsi="Montserrat"/>
          <w:sz w:val="24"/>
        </w:rPr>
        <w:tab/>
        <w:t>Instantaneous</w:t>
      </w:r>
    </w:p>
    <w:p w14:paraId="0E2CA674" w14:textId="77777777" w:rsidR="004E739B" w:rsidRPr="00243812" w:rsidRDefault="00243812" w:rsidP="00F01A18">
      <w:pPr>
        <w:pStyle w:val="NoSpacing"/>
        <w:rPr>
          <w:rFonts w:ascii="Montserrat" w:hAnsi="Montserrat"/>
          <w:sz w:val="24"/>
        </w:rPr>
      </w:pPr>
      <w:r w:rsidRPr="00243812">
        <w:rPr>
          <w:rFonts w:ascii="Montserrat" w:hAnsi="Montserrat"/>
          <w:sz w:val="24"/>
        </w:rPr>
        <w:t>Wreath of Entrapment</w:t>
      </w:r>
    </w:p>
    <w:p w14:paraId="61FA6557" w14:textId="327B1E39" w:rsidR="004E739B" w:rsidRPr="00243812" w:rsidRDefault="006F60BF" w:rsidP="00F01A18">
      <w:pPr>
        <w:pStyle w:val="NoSpacing"/>
        <w:rPr>
          <w:rFonts w:ascii="Montserrat" w:hAnsi="Montserrat"/>
          <w:sz w:val="24"/>
        </w:rPr>
      </w:pPr>
      <w:r w:rsidRPr="00243812">
        <w:rPr>
          <w:rFonts w:ascii="Montserrat" w:hAnsi="Montserrat"/>
          <w:sz w:val="24"/>
        </w:rPr>
        <w:tab/>
        <w:t>+1/round</w:t>
      </w:r>
    </w:p>
    <w:p w14:paraId="5E0E9318" w14:textId="77777777" w:rsidR="004E739B" w:rsidRPr="00243812" w:rsidRDefault="00243812" w:rsidP="00F01A18">
      <w:pPr>
        <w:pStyle w:val="NoSpacing"/>
        <w:rPr>
          <w:rFonts w:ascii="Montserrat" w:hAnsi="Montserrat"/>
          <w:sz w:val="24"/>
        </w:rPr>
      </w:pPr>
      <w:r w:rsidRPr="00243812">
        <w:rPr>
          <w:rFonts w:ascii="Montserrat" w:hAnsi="Montserrat"/>
          <w:sz w:val="24"/>
        </w:rPr>
        <w:t>Wreath of Enslavement</w:t>
      </w:r>
    </w:p>
    <w:p w14:paraId="702DED69" w14:textId="070E7FDD" w:rsidR="004E739B" w:rsidRPr="00243812" w:rsidRDefault="006F60BF" w:rsidP="00F01A18">
      <w:pPr>
        <w:pStyle w:val="NoSpacing"/>
        <w:rPr>
          <w:rFonts w:ascii="Montserrat" w:hAnsi="Montserrat"/>
          <w:sz w:val="24"/>
        </w:rPr>
      </w:pPr>
      <w:r w:rsidRPr="00243812">
        <w:rPr>
          <w:rFonts w:ascii="Montserrat" w:hAnsi="Montserrat"/>
          <w:sz w:val="24"/>
        </w:rPr>
        <w:tab/>
        <w:t>+1/round</w:t>
      </w:r>
    </w:p>
    <w:p w14:paraId="2CF9D25A" w14:textId="77777777" w:rsidR="004E739B" w:rsidRPr="00243812" w:rsidRDefault="00243812" w:rsidP="00F01A18">
      <w:pPr>
        <w:pStyle w:val="NoSpacing"/>
        <w:rPr>
          <w:rFonts w:ascii="Montserrat" w:hAnsi="Montserrat"/>
          <w:sz w:val="24"/>
        </w:rPr>
      </w:pPr>
      <w:r w:rsidRPr="00243812">
        <w:rPr>
          <w:rFonts w:ascii="Montserrat" w:hAnsi="Montserrat"/>
          <w:sz w:val="24"/>
        </w:rPr>
        <w:t>Wreath of Entry</w:t>
      </w:r>
    </w:p>
    <w:p w14:paraId="07078E41" w14:textId="492D152A" w:rsidR="004E739B" w:rsidRPr="00243812" w:rsidRDefault="006F60BF" w:rsidP="00F01A18">
      <w:pPr>
        <w:pStyle w:val="NoSpacing"/>
        <w:rPr>
          <w:rFonts w:ascii="Montserrat" w:hAnsi="Montserrat"/>
          <w:sz w:val="24"/>
        </w:rPr>
      </w:pPr>
      <w:r w:rsidRPr="00243812">
        <w:rPr>
          <w:rFonts w:ascii="Montserrat" w:hAnsi="Montserrat"/>
          <w:sz w:val="24"/>
        </w:rPr>
        <w:tab/>
        <w:t>+1/round</w:t>
      </w:r>
    </w:p>
    <w:p w14:paraId="47E918FF" w14:textId="77777777" w:rsidR="004E739B" w:rsidRPr="00243812" w:rsidRDefault="00243812" w:rsidP="00F01A18">
      <w:pPr>
        <w:pStyle w:val="NoSpacing"/>
        <w:rPr>
          <w:rFonts w:ascii="Montserrat" w:hAnsi="Montserrat"/>
          <w:sz w:val="24"/>
        </w:rPr>
      </w:pPr>
      <w:r w:rsidRPr="00243812">
        <w:rPr>
          <w:rFonts w:ascii="Montserrat" w:hAnsi="Montserrat"/>
          <w:sz w:val="24"/>
        </w:rPr>
        <w:t>Wreath of Discorporation</w:t>
      </w:r>
    </w:p>
    <w:p w14:paraId="5470D01E" w14:textId="3007C327" w:rsidR="004E739B" w:rsidRPr="00243812" w:rsidRDefault="006F60BF" w:rsidP="00F01A18">
      <w:pPr>
        <w:pStyle w:val="NoSpacing"/>
        <w:rPr>
          <w:rFonts w:ascii="Montserrat" w:hAnsi="Montserrat"/>
          <w:sz w:val="24"/>
        </w:rPr>
      </w:pPr>
      <w:r w:rsidRPr="00243812">
        <w:rPr>
          <w:rFonts w:ascii="Montserrat" w:hAnsi="Montserrat"/>
          <w:sz w:val="24"/>
        </w:rPr>
        <w:tab/>
        <w:t xml:space="preserve">+1/round </w:t>
      </w:r>
    </w:p>
    <w:p w14:paraId="06ECF4CE" w14:textId="77777777" w:rsidR="004E739B" w:rsidRPr="00243812" w:rsidRDefault="00243812" w:rsidP="00F01A18">
      <w:pPr>
        <w:pStyle w:val="NoSpacing"/>
        <w:rPr>
          <w:rFonts w:ascii="Montserrat" w:hAnsi="Montserrat"/>
          <w:sz w:val="24"/>
        </w:rPr>
      </w:pPr>
      <w:r w:rsidRPr="00243812">
        <w:rPr>
          <w:rFonts w:ascii="Montserrat" w:hAnsi="Montserrat"/>
          <w:sz w:val="24"/>
        </w:rPr>
        <w:t>Wreath of Attrition</w:t>
      </w:r>
    </w:p>
    <w:p w14:paraId="4B783783" w14:textId="2341FB32" w:rsidR="004E739B" w:rsidRPr="00243812" w:rsidRDefault="006F60BF" w:rsidP="00F01A18">
      <w:pPr>
        <w:pStyle w:val="NoSpacing"/>
        <w:rPr>
          <w:rFonts w:ascii="Montserrat" w:hAnsi="Montserrat"/>
          <w:sz w:val="24"/>
        </w:rPr>
      </w:pPr>
      <w:r w:rsidRPr="00243812">
        <w:rPr>
          <w:rFonts w:ascii="Montserrat" w:hAnsi="Montserrat"/>
          <w:sz w:val="24"/>
        </w:rPr>
        <w:tab/>
        <w:t>+1/day</w:t>
      </w:r>
    </w:p>
    <w:p w14:paraId="5DF66AAA" w14:textId="77777777" w:rsidR="004E739B" w:rsidRPr="00243812" w:rsidRDefault="00243812" w:rsidP="00F01A18">
      <w:pPr>
        <w:pStyle w:val="NoSpacing"/>
        <w:rPr>
          <w:rFonts w:ascii="Montserrat" w:hAnsi="Montserrat"/>
          <w:sz w:val="24"/>
        </w:rPr>
      </w:pPr>
      <w:r w:rsidRPr="00243812">
        <w:rPr>
          <w:rFonts w:ascii="Montserrat" w:hAnsi="Montserrat"/>
          <w:sz w:val="24"/>
        </w:rPr>
        <w:t>Wreath of Exile</w:t>
      </w:r>
    </w:p>
    <w:p w14:paraId="5166DFF0" w14:textId="1F33D355" w:rsidR="004E739B" w:rsidRPr="00243812" w:rsidRDefault="006F60BF" w:rsidP="00F01A18">
      <w:pPr>
        <w:pStyle w:val="NoSpacing"/>
        <w:rPr>
          <w:rFonts w:ascii="Montserrat" w:hAnsi="Montserrat"/>
          <w:sz w:val="24"/>
        </w:rPr>
      </w:pPr>
      <w:r w:rsidRPr="00243812">
        <w:rPr>
          <w:rFonts w:ascii="Montserrat" w:hAnsi="Montserrat"/>
          <w:sz w:val="24"/>
        </w:rPr>
        <w:tab/>
        <w:t>+1/day</w:t>
      </w:r>
    </w:p>
    <w:p w14:paraId="72A9CE67" w14:textId="77777777" w:rsidR="004E739B" w:rsidRPr="00243812" w:rsidRDefault="00243812" w:rsidP="00F01A18">
      <w:pPr>
        <w:pStyle w:val="NoSpacing"/>
        <w:rPr>
          <w:rFonts w:ascii="Montserrat" w:hAnsi="Montserrat"/>
          <w:sz w:val="24"/>
        </w:rPr>
      </w:pPr>
      <w:r w:rsidRPr="00243812">
        <w:rPr>
          <w:rFonts w:ascii="Montserrat" w:hAnsi="Montserrat"/>
          <w:sz w:val="24"/>
        </w:rPr>
        <w:t>Wreath of Molding</w:t>
      </w:r>
    </w:p>
    <w:p w14:paraId="77604BE9" w14:textId="6C722D12" w:rsidR="004E739B" w:rsidRPr="00243812" w:rsidRDefault="006F60BF" w:rsidP="00F01A18">
      <w:pPr>
        <w:pStyle w:val="NoSpacing"/>
        <w:rPr>
          <w:rFonts w:ascii="Montserrat" w:hAnsi="Montserrat"/>
          <w:sz w:val="24"/>
        </w:rPr>
      </w:pPr>
      <w:r w:rsidRPr="00243812">
        <w:rPr>
          <w:rFonts w:ascii="Montserrat" w:hAnsi="Montserrat"/>
          <w:sz w:val="24"/>
        </w:rPr>
        <w:tab/>
        <w:t xml:space="preserve">+1/week </w:t>
      </w:r>
    </w:p>
    <w:p w14:paraId="444D2BA5" w14:textId="77777777" w:rsidR="004E739B" w:rsidRPr="00243812" w:rsidRDefault="00243812" w:rsidP="00F01A18">
      <w:pPr>
        <w:pStyle w:val="NoSpacing"/>
        <w:rPr>
          <w:rFonts w:ascii="Montserrat" w:hAnsi="Montserrat"/>
          <w:sz w:val="24"/>
        </w:rPr>
      </w:pPr>
      <w:r w:rsidRPr="00243812">
        <w:rPr>
          <w:rFonts w:ascii="Montserrat" w:hAnsi="Montserrat"/>
          <w:sz w:val="24"/>
        </w:rPr>
        <w:t>Wreath of Oblivion</w:t>
      </w:r>
    </w:p>
    <w:p w14:paraId="5F903879" w14:textId="438CBECB" w:rsidR="004E739B" w:rsidRPr="00243812" w:rsidRDefault="006F60BF" w:rsidP="00F01A18">
      <w:pPr>
        <w:pStyle w:val="NoSpacing"/>
        <w:rPr>
          <w:rFonts w:ascii="Montserrat" w:hAnsi="Montserrat"/>
          <w:sz w:val="24"/>
        </w:rPr>
      </w:pPr>
      <w:r w:rsidRPr="00243812">
        <w:rPr>
          <w:rFonts w:ascii="Montserrat" w:hAnsi="Montserrat"/>
          <w:sz w:val="24"/>
        </w:rPr>
        <w:tab/>
        <w:t>+1/month</w:t>
      </w:r>
    </w:p>
    <w:p w14:paraId="3AD36A80" w14:textId="77777777" w:rsidR="004E739B" w:rsidRPr="00243812" w:rsidRDefault="00243812" w:rsidP="00F01A18">
      <w:pPr>
        <w:pStyle w:val="NoSpacing"/>
        <w:rPr>
          <w:rFonts w:ascii="Montserrat" w:hAnsi="Montserrat"/>
          <w:sz w:val="24"/>
        </w:rPr>
      </w:pPr>
      <w:r w:rsidRPr="00243812">
        <w:rPr>
          <w:rFonts w:ascii="Montserrat" w:hAnsi="Montserrat"/>
          <w:sz w:val="24"/>
        </w:rPr>
        <w:t>Wreath of Death</w:t>
      </w:r>
    </w:p>
    <w:p w14:paraId="5BA98398" w14:textId="1B1CBCF1" w:rsidR="004E739B" w:rsidRPr="00243812" w:rsidRDefault="006F60BF" w:rsidP="00F01A18">
      <w:pPr>
        <w:pStyle w:val="NoSpacing"/>
        <w:rPr>
          <w:rFonts w:ascii="Montserrat" w:hAnsi="Montserrat"/>
          <w:sz w:val="24"/>
        </w:rPr>
      </w:pPr>
      <w:r w:rsidRPr="00243812">
        <w:rPr>
          <w:rFonts w:ascii="Montserrat" w:hAnsi="Montserrat"/>
          <w:sz w:val="24"/>
        </w:rPr>
        <w:tab/>
        <w:t>+1/month</w:t>
      </w:r>
    </w:p>
    <w:p w14:paraId="112A48EB" w14:textId="77777777" w:rsidR="004E739B" w:rsidRPr="00243812" w:rsidRDefault="00243812" w:rsidP="00F01A18">
      <w:pPr>
        <w:pStyle w:val="NoSpacing"/>
        <w:rPr>
          <w:rFonts w:ascii="Montserrat" w:hAnsi="Montserrat"/>
          <w:sz w:val="24"/>
        </w:rPr>
      </w:pPr>
      <w:r w:rsidRPr="00243812">
        <w:rPr>
          <w:rFonts w:ascii="Montserrat" w:hAnsi="Montserrat"/>
          <w:sz w:val="24"/>
        </w:rPr>
        <w:t>Wreath of Obfuscation</w:t>
      </w:r>
    </w:p>
    <w:p w14:paraId="1E3C2C06" w14:textId="00285BD7" w:rsidR="004E739B" w:rsidRPr="00243812" w:rsidRDefault="006F60BF" w:rsidP="00F01A18">
      <w:pPr>
        <w:pStyle w:val="NoSpacing"/>
        <w:rPr>
          <w:rFonts w:ascii="Montserrat" w:hAnsi="Montserrat"/>
          <w:sz w:val="24"/>
        </w:rPr>
      </w:pPr>
      <w:r w:rsidRPr="00243812">
        <w:rPr>
          <w:rFonts w:ascii="Montserrat" w:hAnsi="Montserrat"/>
          <w:sz w:val="24"/>
        </w:rPr>
        <w:tab/>
        <w:t>+1/year</w:t>
      </w:r>
    </w:p>
    <w:p w14:paraId="0571B50E" w14:textId="77777777" w:rsidR="004E739B" w:rsidRPr="00243812" w:rsidRDefault="00243812" w:rsidP="00F01A18">
      <w:pPr>
        <w:pStyle w:val="NoSpacing"/>
        <w:rPr>
          <w:rFonts w:ascii="Montserrat" w:hAnsi="Montserrat"/>
          <w:sz w:val="24"/>
        </w:rPr>
      </w:pPr>
      <w:r w:rsidRPr="00243812">
        <w:rPr>
          <w:rFonts w:ascii="Montserrat" w:hAnsi="Montserrat"/>
          <w:sz w:val="24"/>
        </w:rPr>
        <w:t>Wreath of Absolution</w:t>
      </w:r>
    </w:p>
    <w:p w14:paraId="763B8983" w14:textId="7288D694" w:rsidR="004E739B" w:rsidRPr="00243812" w:rsidRDefault="006F60BF" w:rsidP="00F01A18">
      <w:pPr>
        <w:pStyle w:val="NoSpacing"/>
        <w:rPr>
          <w:rFonts w:ascii="Montserrat" w:hAnsi="Montserrat"/>
          <w:sz w:val="24"/>
        </w:rPr>
      </w:pPr>
      <w:r w:rsidRPr="00243812">
        <w:rPr>
          <w:rFonts w:ascii="Montserrat" w:hAnsi="Montserrat"/>
          <w:sz w:val="24"/>
        </w:rPr>
        <w:tab/>
        <w:t>+1/year</w:t>
      </w:r>
    </w:p>
    <w:p w14:paraId="651765F7" w14:textId="77777777" w:rsidR="004E739B" w:rsidRPr="00243812" w:rsidRDefault="004E739B" w:rsidP="00F01A18">
      <w:pPr>
        <w:pStyle w:val="NoSpacing"/>
        <w:rPr>
          <w:rFonts w:ascii="Montserrat" w:hAnsi="Montserrat"/>
          <w:sz w:val="24"/>
        </w:rPr>
      </w:pPr>
    </w:p>
    <w:p w14:paraId="4DAFACD7" w14:textId="77777777" w:rsidR="004E739B" w:rsidRPr="00243812" w:rsidRDefault="00243812" w:rsidP="00F01A18">
      <w:pPr>
        <w:pStyle w:val="NoSpacing"/>
        <w:rPr>
          <w:rFonts w:ascii="Montserrat" w:hAnsi="Montserrat"/>
          <w:sz w:val="24"/>
        </w:rPr>
      </w:pPr>
      <w:r w:rsidRPr="00243812">
        <w:rPr>
          <w:rFonts w:ascii="Montserrat" w:hAnsi="Montserrat"/>
          <w:sz w:val="24"/>
        </w:rPr>
        <w:t>Sorcery</w:t>
      </w:r>
    </w:p>
    <w:p w14:paraId="67869476"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 xml:space="preserve">The pure school of Psychomancy is rarely studied, but the most common form of magic is its direct descendant. Sorcery is the practical, distilled essence of Psychomancy. A basic stand up magic, sorcery is concerned with getting the job done. There is no ceremony, no philosophy, or natural purpose to it. It is will and determination, bound with power. By its nature, it abuses natural law, but it rarely gains the stigma of other powers when abused. It is a tool, like the sword it is often paired with. Anyone </w:t>
      </w:r>
      <w:r w:rsidRPr="00243812">
        <w:rPr>
          <w:rFonts w:ascii="Montserrat" w:hAnsi="Montserrat"/>
          <w:sz w:val="24"/>
        </w:rPr>
        <w:t xml:space="preserve">can use it, though it serves best he who has skill. </w:t>
      </w:r>
    </w:p>
    <w:p w14:paraId="30FA6356" w14:textId="77777777" w:rsidR="004E739B" w:rsidRPr="00243812" w:rsidRDefault="004E739B" w:rsidP="00F01A18">
      <w:pPr>
        <w:pStyle w:val="NoSpacing"/>
        <w:rPr>
          <w:rFonts w:ascii="Montserrat" w:hAnsi="Montserrat"/>
          <w:sz w:val="24"/>
        </w:rPr>
      </w:pPr>
    </w:p>
    <w:p w14:paraId="10C1A65F" w14:textId="77777777" w:rsidR="004E739B" w:rsidRPr="00243812" w:rsidRDefault="00243812" w:rsidP="00F01A18">
      <w:pPr>
        <w:pStyle w:val="NoSpacing"/>
        <w:rPr>
          <w:rFonts w:ascii="Montserrat" w:hAnsi="Montserrat"/>
          <w:sz w:val="24"/>
        </w:rPr>
      </w:pPr>
      <w:r w:rsidRPr="00243812">
        <w:rPr>
          <w:rFonts w:ascii="Montserrat" w:hAnsi="Montserrat"/>
          <w:sz w:val="24"/>
        </w:rPr>
        <w:t>Conjury</w:t>
      </w:r>
    </w:p>
    <w:p w14:paraId="701852F7" w14:textId="77777777" w:rsidR="004E739B" w:rsidRPr="00243812" w:rsidRDefault="00243812" w:rsidP="00F01A18">
      <w:pPr>
        <w:pStyle w:val="NoSpacing"/>
        <w:rPr>
          <w:rFonts w:ascii="Montserrat" w:hAnsi="Montserrat"/>
          <w:sz w:val="24"/>
        </w:rPr>
      </w:pPr>
      <w:r w:rsidRPr="00243812">
        <w:rPr>
          <w:rFonts w:ascii="Montserrat" w:hAnsi="Montserrat"/>
          <w:sz w:val="24"/>
        </w:rPr>
        <w:tab/>
        <w:t>A more subtle art, conjury is used to manipulate spirits and souls. It is both reverent and irreverent. Conjury is practiced both by those promised to a god, and free, independent mages. A dangerous art, it can both bind and destroy in ways that sorcery cannot. A conjuration draws the spirit and our soul of that it seeks in its bidding, to the conjuror. Dragging the body or form with it. Witchcraft is a diluted form of conjuration, often more dangerous to the user. It works in the same way, though.</w:t>
      </w:r>
    </w:p>
    <w:p w14:paraId="7033C05E" w14:textId="4CADDF7F" w:rsidR="004E739B" w:rsidRPr="00243812" w:rsidRDefault="006F60BF" w:rsidP="00F01A18">
      <w:pPr>
        <w:pStyle w:val="NoSpacing"/>
        <w:rPr>
          <w:rFonts w:ascii="Montserrat" w:hAnsi="Montserrat"/>
          <w:sz w:val="24"/>
        </w:rPr>
      </w:pPr>
      <w:r w:rsidRPr="00243812">
        <w:rPr>
          <w:rFonts w:ascii="Montserrat" w:hAnsi="Montserrat"/>
          <w:sz w:val="24"/>
        </w:rPr>
        <w:tab/>
      </w:r>
    </w:p>
    <w:p w14:paraId="0C67D30F" w14:textId="77777777" w:rsidR="004E739B" w:rsidRPr="00243812" w:rsidRDefault="00243812" w:rsidP="00F01A18">
      <w:pPr>
        <w:pStyle w:val="NoSpacing"/>
        <w:rPr>
          <w:rFonts w:ascii="Montserrat" w:hAnsi="Montserrat"/>
          <w:sz w:val="24"/>
        </w:rPr>
      </w:pPr>
      <w:r w:rsidRPr="00243812">
        <w:rPr>
          <w:rFonts w:ascii="Montserrat" w:hAnsi="Montserrat"/>
          <w:sz w:val="24"/>
        </w:rPr>
        <w:t>Demonology</w:t>
      </w:r>
    </w:p>
    <w:p w14:paraId="06189223"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Demonology is not truly a distinct art, but rather a branch of conjury. A pure demonologist is a specialized conjuror. He has limited aptitude in other forms of conjuration, if any at all. Demonologists often have worse reputations than mere conjurors, as demons are poorly understood and often feared. In fact, there are many different kinds of demons. Most little related. The word merely means servitor. Technically, any creature summoned from another plane and bound to service is a demon. Spiritual demons </w:t>
      </w:r>
      <w:r w:rsidRPr="00243812">
        <w:rPr>
          <w:rFonts w:ascii="Montserrat" w:hAnsi="Montserrat"/>
          <w:sz w:val="24"/>
        </w:rPr>
        <w:t>are distinct in that they exist as a concept until given awareness and form. A mortal, too, exists as a spirit concept before conception. The only difference between demons and mortals is that mortals are born of flesh. A demon's form is manifested by the realm on manifestation, thus is seen to be magical, rather than mortal.</w:t>
      </w:r>
    </w:p>
    <w:p w14:paraId="77AAF837" w14:textId="77777777" w:rsidR="004E739B" w:rsidRPr="00243812" w:rsidRDefault="004E739B" w:rsidP="00F01A18">
      <w:pPr>
        <w:pStyle w:val="NoSpacing"/>
        <w:rPr>
          <w:rFonts w:ascii="Montserrat" w:hAnsi="Montserrat"/>
          <w:sz w:val="24"/>
        </w:rPr>
      </w:pPr>
    </w:p>
    <w:p w14:paraId="75015C53"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Lyn Magics</w:t>
      </w:r>
    </w:p>
    <w:p w14:paraId="503FD037" w14:textId="77777777" w:rsidR="004E739B" w:rsidRPr="00243812" w:rsidRDefault="004E739B" w:rsidP="00F01A18">
      <w:pPr>
        <w:pStyle w:val="NoSpacing"/>
        <w:rPr>
          <w:rFonts w:ascii="Montserrat" w:hAnsi="Montserrat"/>
          <w:sz w:val="24"/>
        </w:rPr>
      </w:pPr>
    </w:p>
    <w:p w14:paraId="3B23B5C2" w14:textId="77777777" w:rsidR="004E739B" w:rsidRPr="00243812" w:rsidRDefault="00243812" w:rsidP="00F01A18">
      <w:pPr>
        <w:pStyle w:val="NoSpacing"/>
        <w:rPr>
          <w:rFonts w:ascii="Montserrat" w:hAnsi="Montserrat"/>
          <w:sz w:val="24"/>
        </w:rPr>
      </w:pPr>
      <w:r w:rsidRPr="00243812">
        <w:rPr>
          <w:rFonts w:ascii="Montserrat" w:hAnsi="Montserrat"/>
          <w:sz w:val="24"/>
        </w:rPr>
        <w:t>Mnemeomancy</w:t>
      </w:r>
    </w:p>
    <w:p w14:paraId="64009CE8"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The art of attention, in the sphere of flesh, form and the senses. Mnemeomancers are the best healers, restorers, shifters, transformers, and conjurers of food. The body, be it plant or animal, whole or in part, is this art's domain. The vessel of life. Also, this college of thought rules form and inclusion. Creation and manifestation, however they may occur, are clearer and more precise with a Mnemeomancer. Mnemeomancy instills the purest understanding of structure, and like Oneiromancy, even delves into </w:t>
      </w:r>
      <w:r w:rsidRPr="00243812">
        <w:rPr>
          <w:rFonts w:ascii="Montserrat" w:hAnsi="Montserrat"/>
          <w:sz w:val="24"/>
        </w:rPr>
        <w:t>the real nature of dimensions.</w:t>
      </w:r>
    </w:p>
    <w:p w14:paraId="06904A6C" w14:textId="77777777" w:rsidR="004E739B" w:rsidRPr="00243812" w:rsidRDefault="004E739B" w:rsidP="00F01A18">
      <w:pPr>
        <w:pStyle w:val="NoSpacing"/>
        <w:rPr>
          <w:rFonts w:ascii="Montserrat" w:hAnsi="Montserrat"/>
          <w:sz w:val="24"/>
        </w:rPr>
      </w:pPr>
    </w:p>
    <w:p w14:paraId="6883D86A" w14:textId="77777777" w:rsidR="004E739B" w:rsidRPr="00243812" w:rsidRDefault="00243812" w:rsidP="00F01A18">
      <w:pPr>
        <w:pStyle w:val="NoSpacing"/>
        <w:rPr>
          <w:rFonts w:ascii="Montserrat" w:hAnsi="Montserrat"/>
          <w:sz w:val="24"/>
        </w:rPr>
      </w:pPr>
      <w:r w:rsidRPr="00243812">
        <w:rPr>
          <w:rFonts w:ascii="Montserrat" w:hAnsi="Montserrat"/>
          <w:sz w:val="24"/>
        </w:rPr>
        <w:t>Oneiromancy</w:t>
      </w:r>
    </w:p>
    <w:p w14:paraId="251249C7"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The art of attention, also known as the art of life. Existence, it has been said, is a dream. Oneiromancy is the art of dreaming. In dreaming, the soul and spirit slip the bonds of reality and access the Infinite and Abstract. Oneiromancy breaks down the bonds of collusion and allows the exploration of possabilities. A difficult art, it destroys the crutch of reality for the oneiromancer, leaving his existence dependent on his strength of will. However, his control of reality is as precise and complete as </w:t>
      </w:r>
      <w:r w:rsidRPr="00243812">
        <w:rPr>
          <w:rFonts w:ascii="Montserrat" w:hAnsi="Montserrat"/>
          <w:sz w:val="24"/>
        </w:rPr>
        <w:t>that of his dreaming. Dreams and reality are one.</w:t>
      </w:r>
    </w:p>
    <w:p w14:paraId="49A52704" w14:textId="77777777" w:rsidR="004E739B" w:rsidRPr="00243812" w:rsidRDefault="004E739B" w:rsidP="00F01A18">
      <w:pPr>
        <w:pStyle w:val="NoSpacing"/>
        <w:rPr>
          <w:rFonts w:ascii="Montserrat" w:hAnsi="Montserrat"/>
          <w:sz w:val="24"/>
        </w:rPr>
      </w:pPr>
    </w:p>
    <w:p w14:paraId="5FD6A87B" w14:textId="77777777" w:rsidR="004E739B" w:rsidRPr="00243812" w:rsidRDefault="00243812" w:rsidP="00F01A18">
      <w:pPr>
        <w:pStyle w:val="NoSpacing"/>
        <w:rPr>
          <w:rFonts w:ascii="Montserrat" w:hAnsi="Montserrat"/>
          <w:sz w:val="24"/>
        </w:rPr>
      </w:pPr>
      <w:r w:rsidRPr="00243812">
        <w:rPr>
          <w:rFonts w:ascii="Montserrat" w:hAnsi="Montserrat"/>
          <w:sz w:val="24"/>
        </w:rPr>
        <w:t>Sense Dream</w:t>
      </w:r>
      <w:r w:rsidRPr="00243812">
        <w:rPr>
          <w:rFonts w:ascii="Montserrat" w:hAnsi="Montserrat"/>
          <w:sz w:val="24"/>
        </w:rPr>
        <w:tab/>
      </w:r>
    </w:p>
    <w:p w14:paraId="490A6354" w14:textId="77777777" w:rsidR="004E739B" w:rsidRPr="00243812" w:rsidRDefault="004E739B" w:rsidP="00F01A18">
      <w:pPr>
        <w:pStyle w:val="NoSpacing"/>
        <w:rPr>
          <w:rFonts w:ascii="Montserrat" w:hAnsi="Montserrat"/>
          <w:sz w:val="24"/>
        </w:rPr>
      </w:pPr>
    </w:p>
    <w:p w14:paraId="2E9175E4" w14:textId="77777777" w:rsidR="004E739B" w:rsidRPr="00243812" w:rsidRDefault="00243812" w:rsidP="00F01A18">
      <w:pPr>
        <w:pStyle w:val="NoSpacing"/>
        <w:rPr>
          <w:rFonts w:ascii="Montserrat" w:hAnsi="Montserrat"/>
          <w:sz w:val="24"/>
        </w:rPr>
      </w:pPr>
      <w:r w:rsidRPr="00243812">
        <w:rPr>
          <w:rFonts w:ascii="Montserrat" w:hAnsi="Montserrat"/>
          <w:sz w:val="24"/>
        </w:rPr>
        <w:t>Sense Dreamer</w:t>
      </w:r>
      <w:r w:rsidRPr="00243812">
        <w:rPr>
          <w:rFonts w:ascii="Montserrat" w:hAnsi="Montserrat"/>
          <w:sz w:val="24"/>
        </w:rPr>
        <w:tab/>
      </w:r>
    </w:p>
    <w:p w14:paraId="1D6486A5" w14:textId="77777777" w:rsidR="004E739B" w:rsidRPr="00243812" w:rsidRDefault="004E739B" w:rsidP="00F01A18">
      <w:pPr>
        <w:pStyle w:val="NoSpacing"/>
        <w:rPr>
          <w:rFonts w:ascii="Montserrat" w:hAnsi="Montserrat"/>
          <w:sz w:val="24"/>
        </w:rPr>
      </w:pPr>
    </w:p>
    <w:p w14:paraId="348E211D" w14:textId="77777777" w:rsidR="004E739B" w:rsidRPr="00243812" w:rsidRDefault="00243812" w:rsidP="00F01A18">
      <w:pPr>
        <w:pStyle w:val="NoSpacing"/>
        <w:rPr>
          <w:rFonts w:ascii="Montserrat" w:hAnsi="Montserrat"/>
          <w:sz w:val="24"/>
        </w:rPr>
      </w:pPr>
      <w:r w:rsidRPr="00243812">
        <w:rPr>
          <w:rFonts w:ascii="Montserrat" w:hAnsi="Montserrat"/>
          <w:sz w:val="24"/>
        </w:rPr>
        <w:t>Sense Dreaming</w:t>
      </w:r>
      <w:r w:rsidRPr="00243812">
        <w:rPr>
          <w:rFonts w:ascii="Montserrat" w:hAnsi="Montserrat"/>
          <w:sz w:val="24"/>
        </w:rPr>
        <w:tab/>
      </w:r>
    </w:p>
    <w:p w14:paraId="4B991FB7" w14:textId="77777777" w:rsidR="004E739B" w:rsidRPr="00243812" w:rsidRDefault="004E739B" w:rsidP="00F01A18">
      <w:pPr>
        <w:pStyle w:val="NoSpacing"/>
        <w:rPr>
          <w:rFonts w:ascii="Montserrat" w:hAnsi="Montserrat"/>
          <w:sz w:val="24"/>
        </w:rPr>
      </w:pPr>
    </w:p>
    <w:p w14:paraId="4C628293" w14:textId="77777777" w:rsidR="004E739B" w:rsidRPr="00243812" w:rsidRDefault="00243812" w:rsidP="00F01A18">
      <w:pPr>
        <w:pStyle w:val="NoSpacing"/>
        <w:rPr>
          <w:rFonts w:ascii="Montserrat" w:hAnsi="Montserrat"/>
          <w:sz w:val="24"/>
        </w:rPr>
      </w:pPr>
      <w:r w:rsidRPr="00243812">
        <w:rPr>
          <w:rFonts w:ascii="Montserrat" w:hAnsi="Montserrat"/>
          <w:sz w:val="24"/>
        </w:rPr>
        <w:t>Summon Dream</w:t>
      </w:r>
    </w:p>
    <w:p w14:paraId="7A382C19" w14:textId="77777777" w:rsidR="004E739B" w:rsidRPr="00243812" w:rsidRDefault="004E739B" w:rsidP="00F01A18">
      <w:pPr>
        <w:pStyle w:val="NoSpacing"/>
        <w:rPr>
          <w:rFonts w:ascii="Montserrat" w:hAnsi="Montserrat"/>
          <w:sz w:val="24"/>
        </w:rPr>
      </w:pPr>
    </w:p>
    <w:p w14:paraId="5800AE19" w14:textId="77777777" w:rsidR="004E739B" w:rsidRPr="00243812" w:rsidRDefault="00243812" w:rsidP="00F01A18">
      <w:pPr>
        <w:pStyle w:val="NoSpacing"/>
        <w:rPr>
          <w:rFonts w:ascii="Montserrat" w:hAnsi="Montserrat"/>
          <w:sz w:val="24"/>
        </w:rPr>
      </w:pPr>
      <w:r w:rsidRPr="00243812">
        <w:rPr>
          <w:rFonts w:ascii="Montserrat" w:hAnsi="Montserrat"/>
          <w:sz w:val="24"/>
        </w:rPr>
        <w:t>Summon Dreamer</w:t>
      </w:r>
    </w:p>
    <w:p w14:paraId="2D23C807" w14:textId="77777777" w:rsidR="004E739B" w:rsidRPr="00243812" w:rsidRDefault="004E739B" w:rsidP="00F01A18">
      <w:pPr>
        <w:pStyle w:val="NoSpacing"/>
        <w:rPr>
          <w:rFonts w:ascii="Montserrat" w:hAnsi="Montserrat"/>
          <w:sz w:val="24"/>
        </w:rPr>
      </w:pPr>
    </w:p>
    <w:p w14:paraId="50BD914E" w14:textId="77777777" w:rsidR="004E739B" w:rsidRPr="00243812" w:rsidRDefault="00243812" w:rsidP="00F01A18">
      <w:pPr>
        <w:pStyle w:val="NoSpacing"/>
        <w:rPr>
          <w:rFonts w:ascii="Montserrat" w:hAnsi="Montserrat"/>
          <w:sz w:val="24"/>
        </w:rPr>
      </w:pPr>
      <w:r w:rsidRPr="00243812">
        <w:rPr>
          <w:rFonts w:ascii="Montserrat" w:hAnsi="Montserrat"/>
          <w:sz w:val="24"/>
        </w:rPr>
        <w:t>Summon Dreaming</w:t>
      </w:r>
    </w:p>
    <w:p w14:paraId="137C323C" w14:textId="77777777" w:rsidR="004E739B" w:rsidRPr="00243812" w:rsidRDefault="004E739B" w:rsidP="00F01A18">
      <w:pPr>
        <w:pStyle w:val="NoSpacing"/>
        <w:rPr>
          <w:rFonts w:ascii="Montserrat" w:hAnsi="Montserrat"/>
          <w:sz w:val="24"/>
        </w:rPr>
      </w:pPr>
    </w:p>
    <w:p w14:paraId="1E9FD38F" w14:textId="77777777" w:rsidR="004E739B" w:rsidRPr="00243812" w:rsidRDefault="00243812" w:rsidP="00F01A18">
      <w:pPr>
        <w:pStyle w:val="NoSpacing"/>
        <w:rPr>
          <w:rFonts w:ascii="Montserrat" w:hAnsi="Montserrat"/>
          <w:sz w:val="24"/>
        </w:rPr>
      </w:pPr>
      <w:r w:rsidRPr="00243812">
        <w:rPr>
          <w:rFonts w:ascii="Montserrat" w:hAnsi="Montserrat"/>
          <w:sz w:val="24"/>
        </w:rPr>
        <w:t>Detect Mind</w:t>
      </w:r>
      <w:r w:rsidRPr="00243812">
        <w:rPr>
          <w:rFonts w:ascii="Montserrat" w:hAnsi="Montserrat"/>
          <w:sz w:val="24"/>
        </w:rPr>
        <w:tab/>
      </w:r>
    </w:p>
    <w:p w14:paraId="7483CB6B" w14:textId="77777777" w:rsidR="004E739B" w:rsidRPr="00243812" w:rsidRDefault="004E739B" w:rsidP="00F01A18">
      <w:pPr>
        <w:pStyle w:val="NoSpacing"/>
        <w:rPr>
          <w:rFonts w:ascii="Montserrat" w:hAnsi="Montserrat"/>
          <w:sz w:val="24"/>
        </w:rPr>
      </w:pPr>
    </w:p>
    <w:p w14:paraId="7F1FCA18" w14:textId="77777777" w:rsidR="004E739B" w:rsidRPr="00243812" w:rsidRDefault="00243812" w:rsidP="00F01A18">
      <w:pPr>
        <w:pStyle w:val="NoSpacing"/>
        <w:rPr>
          <w:rFonts w:ascii="Montserrat" w:hAnsi="Montserrat"/>
          <w:sz w:val="24"/>
        </w:rPr>
      </w:pPr>
      <w:r w:rsidRPr="00243812">
        <w:rPr>
          <w:rFonts w:ascii="Montserrat" w:hAnsi="Montserrat"/>
          <w:sz w:val="24"/>
        </w:rPr>
        <w:t>Open Drean</w:t>
      </w:r>
      <w:r w:rsidRPr="00243812">
        <w:rPr>
          <w:rFonts w:ascii="Montserrat" w:hAnsi="Montserrat"/>
          <w:sz w:val="24"/>
        </w:rPr>
        <w:tab/>
      </w:r>
    </w:p>
    <w:p w14:paraId="0198EF3D" w14:textId="77777777" w:rsidR="004E739B" w:rsidRPr="00243812" w:rsidRDefault="004E739B" w:rsidP="00F01A18">
      <w:pPr>
        <w:pStyle w:val="NoSpacing"/>
        <w:rPr>
          <w:rFonts w:ascii="Montserrat" w:hAnsi="Montserrat"/>
          <w:sz w:val="24"/>
        </w:rPr>
      </w:pPr>
    </w:p>
    <w:p w14:paraId="631E95A7" w14:textId="77777777" w:rsidR="004E739B" w:rsidRPr="00243812" w:rsidRDefault="00243812" w:rsidP="00F01A18">
      <w:pPr>
        <w:pStyle w:val="NoSpacing"/>
        <w:rPr>
          <w:rFonts w:ascii="Montserrat" w:hAnsi="Montserrat"/>
          <w:sz w:val="24"/>
        </w:rPr>
      </w:pPr>
      <w:r w:rsidRPr="00243812">
        <w:rPr>
          <w:rFonts w:ascii="Montserrat" w:hAnsi="Montserrat"/>
          <w:sz w:val="24"/>
        </w:rPr>
        <w:t>Close Dream</w:t>
      </w:r>
      <w:r w:rsidRPr="00243812">
        <w:rPr>
          <w:rFonts w:ascii="Montserrat" w:hAnsi="Montserrat"/>
          <w:sz w:val="24"/>
        </w:rPr>
        <w:tab/>
      </w:r>
    </w:p>
    <w:p w14:paraId="2760251A" w14:textId="77777777" w:rsidR="004E739B" w:rsidRPr="00243812" w:rsidRDefault="004E739B" w:rsidP="00F01A18">
      <w:pPr>
        <w:pStyle w:val="NoSpacing"/>
        <w:rPr>
          <w:rFonts w:ascii="Montserrat" w:hAnsi="Montserrat"/>
          <w:sz w:val="24"/>
        </w:rPr>
      </w:pPr>
    </w:p>
    <w:p w14:paraId="2E7C17EF" w14:textId="77777777" w:rsidR="004E739B" w:rsidRPr="00243812" w:rsidRDefault="00243812" w:rsidP="00F01A18">
      <w:pPr>
        <w:pStyle w:val="NoSpacing"/>
        <w:rPr>
          <w:rFonts w:ascii="Montserrat" w:hAnsi="Montserrat"/>
          <w:sz w:val="24"/>
        </w:rPr>
      </w:pPr>
      <w:r w:rsidRPr="00243812">
        <w:rPr>
          <w:rFonts w:ascii="Montserrat" w:hAnsi="Montserrat"/>
          <w:sz w:val="24"/>
        </w:rPr>
        <w:t>Open Dreamer</w:t>
      </w:r>
      <w:r w:rsidRPr="00243812">
        <w:rPr>
          <w:rFonts w:ascii="Montserrat" w:hAnsi="Montserrat"/>
          <w:sz w:val="24"/>
        </w:rPr>
        <w:tab/>
      </w:r>
    </w:p>
    <w:p w14:paraId="69AEFC38" w14:textId="77777777" w:rsidR="004E739B" w:rsidRPr="00243812" w:rsidRDefault="004E739B" w:rsidP="00F01A18">
      <w:pPr>
        <w:pStyle w:val="NoSpacing"/>
        <w:rPr>
          <w:rFonts w:ascii="Montserrat" w:hAnsi="Montserrat"/>
          <w:sz w:val="24"/>
        </w:rPr>
      </w:pPr>
    </w:p>
    <w:p w14:paraId="790EECB9" w14:textId="77777777" w:rsidR="004E739B" w:rsidRPr="00243812" w:rsidRDefault="00243812" w:rsidP="00F01A18">
      <w:pPr>
        <w:pStyle w:val="NoSpacing"/>
        <w:rPr>
          <w:rFonts w:ascii="Montserrat" w:hAnsi="Montserrat"/>
          <w:sz w:val="24"/>
        </w:rPr>
      </w:pPr>
      <w:r w:rsidRPr="00243812">
        <w:rPr>
          <w:rFonts w:ascii="Montserrat" w:hAnsi="Montserrat"/>
          <w:sz w:val="24"/>
        </w:rPr>
        <w:t>Close Dreamer</w:t>
      </w:r>
      <w:r w:rsidRPr="00243812">
        <w:rPr>
          <w:rFonts w:ascii="Montserrat" w:hAnsi="Montserrat"/>
          <w:sz w:val="24"/>
        </w:rPr>
        <w:tab/>
      </w:r>
    </w:p>
    <w:p w14:paraId="4C9C6320" w14:textId="77777777" w:rsidR="004E739B" w:rsidRPr="00243812" w:rsidRDefault="004E739B" w:rsidP="00F01A18">
      <w:pPr>
        <w:pStyle w:val="NoSpacing"/>
        <w:rPr>
          <w:rFonts w:ascii="Montserrat" w:hAnsi="Montserrat"/>
          <w:sz w:val="24"/>
        </w:rPr>
      </w:pPr>
    </w:p>
    <w:p w14:paraId="2693AE73" w14:textId="77777777" w:rsidR="004E739B" w:rsidRPr="00243812" w:rsidRDefault="00243812" w:rsidP="00F01A18">
      <w:pPr>
        <w:pStyle w:val="NoSpacing"/>
        <w:rPr>
          <w:rFonts w:ascii="Montserrat" w:hAnsi="Montserrat"/>
          <w:sz w:val="24"/>
        </w:rPr>
      </w:pPr>
      <w:r w:rsidRPr="00243812">
        <w:rPr>
          <w:rFonts w:ascii="Montserrat" w:hAnsi="Montserrat"/>
          <w:sz w:val="24"/>
        </w:rPr>
        <w:t>Anchor Dream</w:t>
      </w:r>
      <w:r w:rsidRPr="00243812">
        <w:rPr>
          <w:rFonts w:ascii="Montserrat" w:hAnsi="Montserrat"/>
          <w:sz w:val="24"/>
        </w:rPr>
        <w:tab/>
      </w:r>
    </w:p>
    <w:p w14:paraId="0A9833DE" w14:textId="77777777" w:rsidR="004E739B" w:rsidRPr="00243812" w:rsidRDefault="004E739B" w:rsidP="00F01A18">
      <w:pPr>
        <w:pStyle w:val="NoSpacing"/>
        <w:rPr>
          <w:rFonts w:ascii="Montserrat" w:hAnsi="Montserrat"/>
          <w:sz w:val="24"/>
        </w:rPr>
      </w:pPr>
    </w:p>
    <w:p w14:paraId="0C0A8712" w14:textId="77777777" w:rsidR="004E739B" w:rsidRPr="00243812" w:rsidRDefault="00243812" w:rsidP="00F01A18">
      <w:pPr>
        <w:pStyle w:val="NoSpacing"/>
        <w:rPr>
          <w:rFonts w:ascii="Montserrat" w:hAnsi="Montserrat"/>
          <w:sz w:val="24"/>
        </w:rPr>
      </w:pPr>
      <w:r w:rsidRPr="00243812">
        <w:rPr>
          <w:rFonts w:ascii="Montserrat" w:hAnsi="Montserrat"/>
          <w:sz w:val="24"/>
        </w:rPr>
        <w:t>Anchor Dreaming</w:t>
      </w:r>
      <w:r w:rsidRPr="00243812">
        <w:rPr>
          <w:rFonts w:ascii="Montserrat" w:hAnsi="Montserrat"/>
          <w:sz w:val="24"/>
        </w:rPr>
        <w:tab/>
      </w:r>
    </w:p>
    <w:p w14:paraId="0AEC7298" w14:textId="77777777" w:rsidR="004E739B" w:rsidRPr="00243812" w:rsidRDefault="004E739B" w:rsidP="00F01A18">
      <w:pPr>
        <w:pStyle w:val="NoSpacing"/>
        <w:rPr>
          <w:rFonts w:ascii="Montserrat" w:hAnsi="Montserrat"/>
          <w:sz w:val="24"/>
        </w:rPr>
      </w:pPr>
    </w:p>
    <w:p w14:paraId="2BF4D569" w14:textId="77777777" w:rsidR="004E739B" w:rsidRPr="00243812" w:rsidRDefault="00243812" w:rsidP="00F01A18">
      <w:pPr>
        <w:pStyle w:val="NoSpacing"/>
        <w:rPr>
          <w:rFonts w:ascii="Montserrat" w:hAnsi="Montserrat"/>
          <w:sz w:val="24"/>
        </w:rPr>
      </w:pPr>
      <w:r w:rsidRPr="00243812">
        <w:rPr>
          <w:rFonts w:ascii="Montserrat" w:hAnsi="Montserrat"/>
          <w:sz w:val="24"/>
        </w:rPr>
        <w:t>Anchor Mind</w:t>
      </w:r>
      <w:r w:rsidRPr="00243812">
        <w:rPr>
          <w:rFonts w:ascii="Montserrat" w:hAnsi="Montserrat"/>
          <w:sz w:val="24"/>
        </w:rPr>
        <w:tab/>
      </w:r>
    </w:p>
    <w:p w14:paraId="6AABECB7" w14:textId="77777777" w:rsidR="004E739B" w:rsidRPr="00243812" w:rsidRDefault="004E739B" w:rsidP="00F01A18">
      <w:pPr>
        <w:pStyle w:val="NoSpacing"/>
        <w:rPr>
          <w:rFonts w:ascii="Montserrat" w:hAnsi="Montserrat"/>
          <w:sz w:val="24"/>
        </w:rPr>
      </w:pPr>
    </w:p>
    <w:p w14:paraId="60A524EF" w14:textId="77777777" w:rsidR="004E739B" w:rsidRPr="00243812" w:rsidRDefault="00243812" w:rsidP="00F01A18">
      <w:pPr>
        <w:pStyle w:val="NoSpacing"/>
        <w:rPr>
          <w:rFonts w:ascii="Montserrat" w:hAnsi="Montserrat"/>
          <w:sz w:val="24"/>
        </w:rPr>
      </w:pPr>
      <w:r w:rsidRPr="00243812">
        <w:rPr>
          <w:rFonts w:ascii="Montserrat" w:hAnsi="Montserrat"/>
          <w:sz w:val="24"/>
        </w:rPr>
        <w:t>Anchor Thought</w:t>
      </w:r>
      <w:r w:rsidRPr="00243812">
        <w:rPr>
          <w:rFonts w:ascii="Montserrat" w:hAnsi="Montserrat"/>
          <w:sz w:val="24"/>
        </w:rPr>
        <w:tab/>
      </w:r>
    </w:p>
    <w:p w14:paraId="3A86D9B7" w14:textId="77777777" w:rsidR="004E739B" w:rsidRPr="00243812" w:rsidRDefault="004E739B" w:rsidP="00F01A18">
      <w:pPr>
        <w:pStyle w:val="NoSpacing"/>
        <w:rPr>
          <w:rFonts w:ascii="Montserrat" w:hAnsi="Montserrat"/>
          <w:sz w:val="24"/>
        </w:rPr>
      </w:pPr>
    </w:p>
    <w:p w14:paraId="625B02BE" w14:textId="77777777" w:rsidR="004E739B" w:rsidRPr="00243812" w:rsidRDefault="00243812" w:rsidP="00F01A18">
      <w:pPr>
        <w:pStyle w:val="NoSpacing"/>
        <w:rPr>
          <w:rFonts w:ascii="Montserrat" w:hAnsi="Montserrat"/>
          <w:sz w:val="24"/>
        </w:rPr>
      </w:pPr>
      <w:r w:rsidRPr="00243812">
        <w:rPr>
          <w:rFonts w:ascii="Montserrat" w:hAnsi="Montserrat"/>
          <w:sz w:val="24"/>
        </w:rPr>
        <w:t>Bind Dreamer</w:t>
      </w:r>
      <w:r w:rsidRPr="00243812">
        <w:rPr>
          <w:rFonts w:ascii="Montserrat" w:hAnsi="Montserrat"/>
          <w:sz w:val="24"/>
        </w:rPr>
        <w:tab/>
      </w:r>
    </w:p>
    <w:p w14:paraId="588514E1" w14:textId="77777777" w:rsidR="004E739B" w:rsidRPr="00243812" w:rsidRDefault="004E739B" w:rsidP="00F01A18">
      <w:pPr>
        <w:pStyle w:val="NoSpacing"/>
        <w:rPr>
          <w:rFonts w:ascii="Montserrat" w:hAnsi="Montserrat"/>
          <w:sz w:val="24"/>
        </w:rPr>
      </w:pPr>
    </w:p>
    <w:p w14:paraId="047EDE20" w14:textId="77777777" w:rsidR="004E739B" w:rsidRPr="00243812" w:rsidRDefault="00243812" w:rsidP="00F01A18">
      <w:pPr>
        <w:pStyle w:val="NoSpacing"/>
        <w:rPr>
          <w:rFonts w:ascii="Montserrat" w:hAnsi="Montserrat"/>
          <w:sz w:val="24"/>
        </w:rPr>
      </w:pPr>
      <w:r w:rsidRPr="00243812">
        <w:rPr>
          <w:rFonts w:ascii="Montserrat" w:hAnsi="Montserrat"/>
          <w:sz w:val="24"/>
        </w:rPr>
        <w:t>Bind Dreaming</w:t>
      </w:r>
      <w:r w:rsidRPr="00243812">
        <w:rPr>
          <w:rFonts w:ascii="Montserrat" w:hAnsi="Montserrat"/>
          <w:sz w:val="24"/>
        </w:rPr>
        <w:tab/>
      </w:r>
    </w:p>
    <w:p w14:paraId="121C11B3" w14:textId="77777777" w:rsidR="004E739B" w:rsidRPr="00243812" w:rsidRDefault="004E739B" w:rsidP="00F01A18">
      <w:pPr>
        <w:pStyle w:val="NoSpacing"/>
        <w:rPr>
          <w:rFonts w:ascii="Montserrat" w:hAnsi="Montserrat"/>
          <w:sz w:val="24"/>
        </w:rPr>
      </w:pPr>
    </w:p>
    <w:p w14:paraId="59DFA99C" w14:textId="77777777" w:rsidR="004E739B" w:rsidRPr="00243812" w:rsidRDefault="00243812" w:rsidP="00F01A18">
      <w:pPr>
        <w:pStyle w:val="NoSpacing"/>
        <w:rPr>
          <w:rFonts w:ascii="Montserrat" w:hAnsi="Montserrat"/>
          <w:sz w:val="24"/>
        </w:rPr>
      </w:pPr>
      <w:r w:rsidRPr="00243812">
        <w:rPr>
          <w:rFonts w:ascii="Montserrat" w:hAnsi="Montserrat"/>
          <w:sz w:val="24"/>
        </w:rPr>
        <w:t>Bind Dream</w:t>
      </w:r>
      <w:r w:rsidRPr="00243812">
        <w:rPr>
          <w:rFonts w:ascii="Montserrat" w:hAnsi="Montserrat"/>
          <w:sz w:val="24"/>
        </w:rPr>
        <w:tab/>
      </w:r>
    </w:p>
    <w:p w14:paraId="747ABE9A" w14:textId="77777777" w:rsidR="004E739B" w:rsidRPr="00243812" w:rsidRDefault="004E739B" w:rsidP="00F01A18">
      <w:pPr>
        <w:pStyle w:val="NoSpacing"/>
        <w:rPr>
          <w:rFonts w:ascii="Montserrat" w:hAnsi="Montserrat"/>
          <w:sz w:val="24"/>
        </w:rPr>
      </w:pPr>
    </w:p>
    <w:p w14:paraId="23EF2098" w14:textId="77777777" w:rsidR="004E739B" w:rsidRPr="00243812" w:rsidRDefault="00243812" w:rsidP="00F01A18">
      <w:pPr>
        <w:pStyle w:val="NoSpacing"/>
        <w:rPr>
          <w:rFonts w:ascii="Montserrat" w:hAnsi="Montserrat"/>
          <w:sz w:val="24"/>
        </w:rPr>
      </w:pPr>
      <w:r w:rsidRPr="00243812">
        <w:rPr>
          <w:rFonts w:ascii="Montserrat" w:hAnsi="Montserrat"/>
          <w:sz w:val="24"/>
        </w:rPr>
        <w:t>Bind Thought</w:t>
      </w:r>
      <w:r w:rsidRPr="00243812">
        <w:rPr>
          <w:rFonts w:ascii="Montserrat" w:hAnsi="Montserrat"/>
          <w:sz w:val="24"/>
        </w:rPr>
        <w:tab/>
      </w:r>
    </w:p>
    <w:p w14:paraId="27C22A6E" w14:textId="77777777" w:rsidR="004E739B" w:rsidRPr="00243812" w:rsidRDefault="004E739B" w:rsidP="00F01A18">
      <w:pPr>
        <w:pStyle w:val="NoSpacing"/>
        <w:rPr>
          <w:rFonts w:ascii="Montserrat" w:hAnsi="Montserrat"/>
          <w:sz w:val="24"/>
        </w:rPr>
      </w:pPr>
    </w:p>
    <w:p w14:paraId="5EE2952D" w14:textId="77777777" w:rsidR="004E739B" w:rsidRPr="00243812" w:rsidRDefault="00243812" w:rsidP="00F01A18">
      <w:pPr>
        <w:pStyle w:val="NoSpacing"/>
        <w:rPr>
          <w:rFonts w:ascii="Montserrat" w:hAnsi="Montserrat"/>
          <w:sz w:val="24"/>
        </w:rPr>
      </w:pPr>
      <w:r w:rsidRPr="00243812">
        <w:rPr>
          <w:rFonts w:ascii="Montserrat" w:hAnsi="Montserrat"/>
          <w:sz w:val="24"/>
        </w:rPr>
        <w:t>Dream of Self</w:t>
      </w:r>
    </w:p>
    <w:p w14:paraId="3581C9AC" w14:textId="248ABA09" w:rsidR="004E739B" w:rsidRPr="00243812" w:rsidRDefault="006F60BF" w:rsidP="00F01A18">
      <w:pPr>
        <w:pStyle w:val="NoSpacing"/>
        <w:rPr>
          <w:rFonts w:ascii="Montserrat" w:hAnsi="Montserrat"/>
          <w:sz w:val="24"/>
        </w:rPr>
      </w:pPr>
      <w:r w:rsidRPr="00243812">
        <w:rPr>
          <w:rFonts w:ascii="Montserrat" w:hAnsi="Montserrat"/>
          <w:sz w:val="24"/>
        </w:rPr>
        <w:tab/>
      </w:r>
    </w:p>
    <w:p w14:paraId="4F229BA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Dream of Selves </w:t>
      </w:r>
      <w:r w:rsidRPr="00243812">
        <w:rPr>
          <w:rFonts w:ascii="Montserrat" w:hAnsi="Montserrat"/>
          <w:sz w:val="24"/>
        </w:rPr>
        <w:tab/>
      </w:r>
    </w:p>
    <w:p w14:paraId="7DBA6381" w14:textId="6CBBF855" w:rsidR="004E739B" w:rsidRPr="00243812" w:rsidRDefault="006F60BF" w:rsidP="00F01A18">
      <w:pPr>
        <w:pStyle w:val="NoSpacing"/>
        <w:rPr>
          <w:rFonts w:ascii="Montserrat" w:hAnsi="Montserrat"/>
          <w:sz w:val="24"/>
        </w:rPr>
      </w:pPr>
      <w:r w:rsidRPr="00243812">
        <w:rPr>
          <w:rFonts w:ascii="Montserrat" w:hAnsi="Montserrat"/>
          <w:sz w:val="24"/>
        </w:rPr>
        <w:tab/>
      </w:r>
    </w:p>
    <w:p w14:paraId="72884625" w14:textId="77777777" w:rsidR="004E739B" w:rsidRPr="00243812" w:rsidRDefault="00243812" w:rsidP="00F01A18">
      <w:pPr>
        <w:pStyle w:val="NoSpacing"/>
        <w:rPr>
          <w:rFonts w:ascii="Montserrat" w:hAnsi="Montserrat"/>
          <w:sz w:val="24"/>
        </w:rPr>
      </w:pPr>
      <w:r w:rsidRPr="00243812">
        <w:rPr>
          <w:rFonts w:ascii="Montserrat" w:hAnsi="Montserrat"/>
          <w:sz w:val="24"/>
        </w:rPr>
        <w:t>Worldbind I</w:t>
      </w:r>
      <w:r w:rsidRPr="00243812">
        <w:rPr>
          <w:rFonts w:ascii="Montserrat" w:hAnsi="Montserrat"/>
          <w:sz w:val="24"/>
        </w:rPr>
        <w:tab/>
        <w:t>allows drinking and eating. Aka blooding.</w:t>
      </w:r>
    </w:p>
    <w:p w14:paraId="70F7E410" w14:textId="72845F9D" w:rsidR="004E739B" w:rsidRPr="00243812" w:rsidRDefault="006F60BF" w:rsidP="00F01A18">
      <w:pPr>
        <w:pStyle w:val="NoSpacing"/>
        <w:rPr>
          <w:rFonts w:ascii="Montserrat" w:hAnsi="Montserrat"/>
          <w:sz w:val="24"/>
        </w:rPr>
      </w:pPr>
      <w:r w:rsidRPr="00243812">
        <w:rPr>
          <w:rFonts w:ascii="Montserrat" w:hAnsi="Montserrat"/>
          <w:sz w:val="24"/>
        </w:rPr>
        <w:tab/>
      </w:r>
    </w:p>
    <w:p w14:paraId="70F525E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Worldbind II </w:t>
      </w:r>
      <w:r w:rsidRPr="00243812">
        <w:rPr>
          <w:rFonts w:ascii="Montserrat" w:hAnsi="Montserrat"/>
          <w:sz w:val="24"/>
        </w:rPr>
        <w:tab/>
        <w:t>allows temporary mortality</w:t>
      </w:r>
    </w:p>
    <w:p w14:paraId="07BD1FDD" w14:textId="6987C29F" w:rsidR="004E739B" w:rsidRPr="00243812" w:rsidRDefault="006F60BF" w:rsidP="00F01A18">
      <w:pPr>
        <w:pStyle w:val="NoSpacing"/>
        <w:rPr>
          <w:rFonts w:ascii="Montserrat" w:hAnsi="Montserrat"/>
          <w:sz w:val="24"/>
        </w:rPr>
      </w:pPr>
      <w:r w:rsidRPr="00243812">
        <w:rPr>
          <w:rFonts w:ascii="Montserrat" w:hAnsi="Montserrat"/>
          <w:sz w:val="24"/>
        </w:rPr>
        <w:tab/>
      </w:r>
    </w:p>
    <w:p w14:paraId="7D7C1342" w14:textId="77777777" w:rsidR="004E739B" w:rsidRPr="00243812" w:rsidRDefault="00243812" w:rsidP="00F01A18">
      <w:pPr>
        <w:pStyle w:val="NoSpacing"/>
        <w:rPr>
          <w:rFonts w:ascii="Montserrat" w:hAnsi="Montserrat"/>
          <w:sz w:val="24"/>
        </w:rPr>
      </w:pPr>
      <w:r w:rsidRPr="00243812">
        <w:rPr>
          <w:rFonts w:ascii="Montserrat" w:hAnsi="Montserrat"/>
          <w:sz w:val="24"/>
        </w:rPr>
        <w:t>Sight of Dreams</w:t>
      </w:r>
    </w:p>
    <w:p w14:paraId="1BFBD11A" w14:textId="41264061" w:rsidR="004E739B" w:rsidRPr="00243812" w:rsidRDefault="006F60BF" w:rsidP="00F01A18">
      <w:pPr>
        <w:pStyle w:val="NoSpacing"/>
        <w:rPr>
          <w:rFonts w:ascii="Montserrat" w:hAnsi="Montserrat"/>
          <w:sz w:val="24"/>
        </w:rPr>
      </w:pPr>
      <w:r w:rsidRPr="00243812">
        <w:rPr>
          <w:rFonts w:ascii="Montserrat" w:hAnsi="Montserrat"/>
          <w:sz w:val="24"/>
        </w:rPr>
        <w:tab/>
      </w:r>
    </w:p>
    <w:p w14:paraId="26918B51" w14:textId="77777777" w:rsidR="004E739B" w:rsidRPr="00243812" w:rsidRDefault="00243812" w:rsidP="00F01A18">
      <w:pPr>
        <w:pStyle w:val="NoSpacing"/>
        <w:rPr>
          <w:rFonts w:ascii="Montserrat" w:hAnsi="Montserrat"/>
          <w:sz w:val="24"/>
        </w:rPr>
      </w:pPr>
      <w:r w:rsidRPr="00243812">
        <w:rPr>
          <w:rFonts w:ascii="Montserrat" w:hAnsi="Montserrat"/>
          <w:sz w:val="24"/>
        </w:rPr>
        <w:t>Dreamwalking</w:t>
      </w:r>
    </w:p>
    <w:p w14:paraId="389A7718" w14:textId="28872D3E" w:rsidR="004E739B" w:rsidRPr="00243812" w:rsidRDefault="006F60BF" w:rsidP="00F01A18">
      <w:pPr>
        <w:pStyle w:val="NoSpacing"/>
        <w:rPr>
          <w:rFonts w:ascii="Montserrat" w:hAnsi="Montserrat"/>
          <w:sz w:val="24"/>
        </w:rPr>
      </w:pPr>
      <w:r w:rsidRPr="00243812">
        <w:rPr>
          <w:rFonts w:ascii="Montserrat" w:hAnsi="Montserrat"/>
          <w:sz w:val="24"/>
        </w:rPr>
        <w:tab/>
      </w:r>
    </w:p>
    <w:p w14:paraId="18D7B74D" w14:textId="77777777" w:rsidR="004E739B" w:rsidRPr="00243812" w:rsidRDefault="00243812" w:rsidP="00F01A18">
      <w:pPr>
        <w:pStyle w:val="NoSpacing"/>
        <w:rPr>
          <w:rFonts w:ascii="Montserrat" w:hAnsi="Montserrat"/>
          <w:sz w:val="24"/>
        </w:rPr>
      </w:pPr>
      <w:r w:rsidRPr="00243812">
        <w:rPr>
          <w:rFonts w:ascii="Montserrat" w:hAnsi="Montserrat"/>
          <w:sz w:val="24"/>
        </w:rPr>
        <w:t>Riftwalking</w:t>
      </w:r>
      <w:r w:rsidRPr="00243812">
        <w:rPr>
          <w:rFonts w:ascii="Montserrat" w:hAnsi="Montserrat"/>
          <w:sz w:val="24"/>
        </w:rPr>
        <w:tab/>
      </w:r>
      <w:r w:rsidRPr="00243812">
        <w:rPr>
          <w:rFonts w:ascii="Montserrat" w:hAnsi="Montserrat"/>
          <w:sz w:val="24"/>
        </w:rPr>
        <w:t>Dreamwalking in the interference zones of Rift overlap. In essence, the grey area between Timewalking and Dreamwalking.</w:t>
      </w:r>
    </w:p>
    <w:p w14:paraId="269FC7D0" w14:textId="77777777" w:rsidR="004E739B" w:rsidRPr="00243812" w:rsidRDefault="004E739B" w:rsidP="00F01A18">
      <w:pPr>
        <w:pStyle w:val="NoSpacing"/>
        <w:rPr>
          <w:rFonts w:ascii="Montserrat" w:hAnsi="Montserrat"/>
          <w:sz w:val="24"/>
        </w:rPr>
      </w:pPr>
    </w:p>
    <w:p w14:paraId="5AC12AF0" w14:textId="77777777" w:rsidR="004E739B" w:rsidRPr="00243812" w:rsidRDefault="00243812" w:rsidP="00F01A18">
      <w:pPr>
        <w:pStyle w:val="NoSpacing"/>
        <w:rPr>
          <w:rFonts w:ascii="Montserrat" w:hAnsi="Montserrat"/>
          <w:sz w:val="24"/>
        </w:rPr>
      </w:pPr>
      <w:r w:rsidRPr="00243812">
        <w:rPr>
          <w:rFonts w:ascii="Montserrat" w:hAnsi="Montserrat"/>
          <w:sz w:val="24"/>
        </w:rPr>
        <w:t>Dreamstalking</w:t>
      </w:r>
    </w:p>
    <w:p w14:paraId="3F9911C1" w14:textId="695E128C" w:rsidR="004E739B" w:rsidRPr="00243812" w:rsidRDefault="006F60BF" w:rsidP="00F01A18">
      <w:pPr>
        <w:pStyle w:val="NoSpacing"/>
        <w:rPr>
          <w:rFonts w:ascii="Montserrat" w:hAnsi="Montserrat"/>
          <w:sz w:val="24"/>
        </w:rPr>
      </w:pPr>
      <w:r w:rsidRPr="00243812">
        <w:rPr>
          <w:rFonts w:ascii="Montserrat" w:hAnsi="Montserrat"/>
          <w:sz w:val="24"/>
        </w:rPr>
        <w:tab/>
      </w:r>
    </w:p>
    <w:p w14:paraId="6E4AE769" w14:textId="77777777" w:rsidR="004E739B" w:rsidRPr="00243812" w:rsidRDefault="00243812" w:rsidP="00F01A18">
      <w:pPr>
        <w:pStyle w:val="NoSpacing"/>
        <w:rPr>
          <w:rFonts w:ascii="Montserrat" w:hAnsi="Montserrat"/>
          <w:sz w:val="24"/>
        </w:rPr>
      </w:pPr>
      <w:r w:rsidRPr="00243812">
        <w:rPr>
          <w:rFonts w:ascii="Montserrat" w:hAnsi="Montserrat"/>
          <w:sz w:val="24"/>
        </w:rPr>
        <w:t>Dreamcasting</w:t>
      </w:r>
    </w:p>
    <w:p w14:paraId="4A9CA03A" w14:textId="19B93790" w:rsidR="004E739B" w:rsidRPr="00243812" w:rsidRDefault="006F60BF" w:rsidP="00F01A18">
      <w:pPr>
        <w:pStyle w:val="NoSpacing"/>
        <w:rPr>
          <w:rFonts w:ascii="Montserrat" w:hAnsi="Montserrat"/>
          <w:sz w:val="24"/>
        </w:rPr>
      </w:pPr>
      <w:r w:rsidRPr="00243812">
        <w:rPr>
          <w:rFonts w:ascii="Montserrat" w:hAnsi="Montserrat"/>
          <w:sz w:val="24"/>
        </w:rPr>
        <w:tab/>
      </w:r>
    </w:p>
    <w:p w14:paraId="75BBBF49" w14:textId="77777777" w:rsidR="004E739B" w:rsidRPr="00243812" w:rsidRDefault="00243812" w:rsidP="00F01A18">
      <w:pPr>
        <w:pStyle w:val="NoSpacing"/>
        <w:rPr>
          <w:rFonts w:ascii="Montserrat" w:hAnsi="Montserrat"/>
          <w:sz w:val="24"/>
        </w:rPr>
      </w:pPr>
      <w:r w:rsidRPr="00243812">
        <w:rPr>
          <w:rFonts w:ascii="Montserrat" w:hAnsi="Montserrat"/>
          <w:sz w:val="24"/>
        </w:rPr>
        <w:t>Dreamrealm</w:t>
      </w:r>
    </w:p>
    <w:p w14:paraId="3EA65B24" w14:textId="77777777" w:rsidR="004E739B" w:rsidRPr="00243812" w:rsidRDefault="004E739B" w:rsidP="00F01A18">
      <w:pPr>
        <w:pStyle w:val="NoSpacing"/>
        <w:rPr>
          <w:rFonts w:ascii="Montserrat" w:hAnsi="Montserrat"/>
          <w:sz w:val="24"/>
        </w:rPr>
      </w:pPr>
    </w:p>
    <w:p w14:paraId="0F03453B" w14:textId="77777777" w:rsidR="004E739B" w:rsidRPr="00243812" w:rsidRDefault="004E739B" w:rsidP="00F01A18">
      <w:pPr>
        <w:pStyle w:val="NoSpacing"/>
        <w:rPr>
          <w:rFonts w:ascii="Montserrat" w:hAnsi="Montserrat"/>
          <w:sz w:val="24"/>
        </w:rPr>
      </w:pPr>
    </w:p>
    <w:p w14:paraId="0B83910C" w14:textId="77777777" w:rsidR="004E739B" w:rsidRPr="00243812" w:rsidRDefault="00243812" w:rsidP="00F01A18">
      <w:pPr>
        <w:pStyle w:val="NoSpacing"/>
        <w:rPr>
          <w:rFonts w:ascii="Montserrat" w:hAnsi="Montserrat"/>
          <w:sz w:val="24"/>
        </w:rPr>
      </w:pPr>
      <w:r w:rsidRPr="00243812">
        <w:rPr>
          <w:rFonts w:ascii="Montserrat" w:hAnsi="Montserrat"/>
          <w:sz w:val="24"/>
        </w:rPr>
        <w:t>Necromancy</w:t>
      </w:r>
    </w:p>
    <w:p w14:paraId="51603E11" w14:textId="77777777" w:rsidR="004E739B" w:rsidRPr="00243812" w:rsidRDefault="00243812" w:rsidP="00F01A18">
      <w:pPr>
        <w:pStyle w:val="NoSpacing"/>
        <w:rPr>
          <w:rFonts w:ascii="Montserrat" w:hAnsi="Montserrat"/>
          <w:sz w:val="24"/>
        </w:rPr>
      </w:pPr>
      <w:r w:rsidRPr="00243812">
        <w:rPr>
          <w:rFonts w:ascii="Montserrat" w:hAnsi="Montserrat"/>
          <w:sz w:val="24"/>
        </w:rPr>
        <w:tab/>
        <w:t>The art of unlife, anti-life, and undeath. An oft feared and abused art, it uses the antithesis of life as a means of existence. It worships death as a path rather than an end. It is an art obsessed by dark consequences. There is a line created between the simple art of animating unliving matter, and animating unliving flesh. The act of undoing implied in re-animating the body, or spirit, or even mind of the dead unleashes a backlash energy—anti-life, or necromantic energy. Denial, not as a reaction, but a</w:t>
      </w:r>
      <w:r w:rsidRPr="00243812">
        <w:rPr>
          <w:rFonts w:ascii="Montserrat" w:hAnsi="Montserrat"/>
          <w:sz w:val="24"/>
        </w:rPr>
        <w:t>s an action. A denial of natural order. Few arts dare this inversion of existence—though many a river has places where the current runs upstream. The greater undead have and take little interest in the affairs of the living, so the art thrives even when living practitioners are abolished.</w:t>
      </w:r>
    </w:p>
    <w:p w14:paraId="743A01AB" w14:textId="77777777" w:rsidR="004E739B" w:rsidRPr="00243812" w:rsidRDefault="004E739B" w:rsidP="00F01A18">
      <w:pPr>
        <w:pStyle w:val="NoSpacing"/>
        <w:rPr>
          <w:rFonts w:ascii="Montserrat" w:hAnsi="Montserrat"/>
          <w:sz w:val="24"/>
        </w:rPr>
      </w:pPr>
    </w:p>
    <w:p w14:paraId="705EE1BF" w14:textId="77777777" w:rsidR="004E739B" w:rsidRPr="00243812" w:rsidRDefault="00243812" w:rsidP="00F01A18">
      <w:pPr>
        <w:pStyle w:val="NoSpacing"/>
        <w:rPr>
          <w:rFonts w:ascii="Montserrat" w:hAnsi="Montserrat"/>
          <w:sz w:val="24"/>
        </w:rPr>
      </w:pPr>
      <w:r w:rsidRPr="00243812">
        <w:rPr>
          <w:rFonts w:ascii="Montserrat" w:hAnsi="Montserrat"/>
          <w:sz w:val="24"/>
        </w:rPr>
        <w:t>Necromancer Spells</w:t>
      </w:r>
    </w:p>
    <w:p w14:paraId="03075A7F" w14:textId="77777777" w:rsidR="004E739B" w:rsidRPr="00243812" w:rsidRDefault="004E739B" w:rsidP="00F01A18">
      <w:pPr>
        <w:pStyle w:val="NoSpacing"/>
        <w:rPr>
          <w:rFonts w:ascii="Montserrat" w:hAnsi="Montserrat"/>
          <w:sz w:val="24"/>
        </w:rPr>
      </w:pPr>
    </w:p>
    <w:p w14:paraId="4C276239" w14:textId="77777777" w:rsidR="004E739B" w:rsidRPr="00243812" w:rsidRDefault="00243812" w:rsidP="00F01A18">
      <w:pPr>
        <w:pStyle w:val="NoSpacing"/>
        <w:rPr>
          <w:rFonts w:ascii="Montserrat" w:hAnsi="Montserrat"/>
          <w:sz w:val="24"/>
        </w:rPr>
      </w:pPr>
      <w:r w:rsidRPr="00243812">
        <w:rPr>
          <w:rFonts w:ascii="Montserrat" w:hAnsi="Montserrat"/>
          <w:sz w:val="24"/>
        </w:rPr>
        <w:t>Sense Mind</w:t>
      </w:r>
    </w:p>
    <w:p w14:paraId="1DF0055F" w14:textId="77777777" w:rsidR="004E739B" w:rsidRPr="00243812" w:rsidRDefault="004E739B" w:rsidP="00F01A18">
      <w:pPr>
        <w:pStyle w:val="NoSpacing"/>
        <w:rPr>
          <w:rFonts w:ascii="Montserrat" w:hAnsi="Montserrat"/>
          <w:sz w:val="24"/>
        </w:rPr>
      </w:pPr>
    </w:p>
    <w:p w14:paraId="1C0ABDC5" w14:textId="77777777" w:rsidR="004E739B" w:rsidRPr="00243812" w:rsidRDefault="00243812" w:rsidP="00F01A18">
      <w:pPr>
        <w:pStyle w:val="NoSpacing"/>
        <w:rPr>
          <w:rFonts w:ascii="Montserrat" w:hAnsi="Montserrat"/>
          <w:sz w:val="24"/>
        </w:rPr>
      </w:pPr>
      <w:r w:rsidRPr="00243812">
        <w:rPr>
          <w:rFonts w:ascii="Montserrat" w:hAnsi="Montserrat"/>
          <w:sz w:val="24"/>
        </w:rPr>
        <w:t>Sense Spirit</w:t>
      </w:r>
    </w:p>
    <w:p w14:paraId="631EE124" w14:textId="77777777" w:rsidR="004E739B" w:rsidRPr="00243812" w:rsidRDefault="004E739B" w:rsidP="00F01A18">
      <w:pPr>
        <w:pStyle w:val="NoSpacing"/>
        <w:rPr>
          <w:rFonts w:ascii="Montserrat" w:hAnsi="Montserrat"/>
          <w:sz w:val="24"/>
        </w:rPr>
      </w:pPr>
    </w:p>
    <w:p w14:paraId="32B01339" w14:textId="77777777" w:rsidR="004E739B" w:rsidRPr="00243812" w:rsidRDefault="00243812" w:rsidP="00F01A18">
      <w:pPr>
        <w:pStyle w:val="NoSpacing"/>
        <w:rPr>
          <w:rFonts w:ascii="Montserrat" w:hAnsi="Montserrat"/>
          <w:sz w:val="24"/>
        </w:rPr>
      </w:pPr>
      <w:r w:rsidRPr="00243812">
        <w:rPr>
          <w:rFonts w:ascii="Montserrat" w:hAnsi="Montserrat"/>
          <w:sz w:val="24"/>
        </w:rPr>
        <w:t>Sense Soul</w:t>
      </w:r>
    </w:p>
    <w:p w14:paraId="27DE2FD3" w14:textId="77777777" w:rsidR="004E739B" w:rsidRPr="00243812" w:rsidRDefault="004E739B" w:rsidP="00F01A18">
      <w:pPr>
        <w:pStyle w:val="NoSpacing"/>
        <w:rPr>
          <w:rFonts w:ascii="Montserrat" w:hAnsi="Montserrat"/>
          <w:sz w:val="24"/>
        </w:rPr>
      </w:pPr>
    </w:p>
    <w:p w14:paraId="11DD7B63" w14:textId="77777777" w:rsidR="004E739B" w:rsidRPr="00243812" w:rsidRDefault="00243812" w:rsidP="00F01A18">
      <w:pPr>
        <w:pStyle w:val="NoSpacing"/>
        <w:rPr>
          <w:rFonts w:ascii="Montserrat" w:hAnsi="Montserrat"/>
          <w:sz w:val="24"/>
        </w:rPr>
      </w:pPr>
      <w:r w:rsidRPr="00243812">
        <w:rPr>
          <w:rFonts w:ascii="Montserrat" w:hAnsi="Montserrat"/>
          <w:sz w:val="24"/>
        </w:rPr>
        <w:t>Summon Mind</w:t>
      </w:r>
    </w:p>
    <w:p w14:paraId="78D32E3F" w14:textId="77777777" w:rsidR="004E739B" w:rsidRPr="00243812" w:rsidRDefault="004E739B" w:rsidP="00F01A18">
      <w:pPr>
        <w:pStyle w:val="NoSpacing"/>
        <w:rPr>
          <w:rFonts w:ascii="Montserrat" w:hAnsi="Montserrat"/>
          <w:sz w:val="24"/>
        </w:rPr>
      </w:pPr>
    </w:p>
    <w:p w14:paraId="58A22A4F" w14:textId="77777777" w:rsidR="004E739B" w:rsidRPr="00243812" w:rsidRDefault="00243812" w:rsidP="00F01A18">
      <w:pPr>
        <w:pStyle w:val="NoSpacing"/>
        <w:rPr>
          <w:rFonts w:ascii="Montserrat" w:hAnsi="Montserrat"/>
          <w:sz w:val="24"/>
        </w:rPr>
      </w:pPr>
      <w:r w:rsidRPr="00243812">
        <w:rPr>
          <w:rFonts w:ascii="Montserrat" w:hAnsi="Montserrat"/>
          <w:sz w:val="24"/>
        </w:rPr>
        <w:t>Summon Spirit</w:t>
      </w:r>
    </w:p>
    <w:p w14:paraId="603E099D" w14:textId="77777777" w:rsidR="004E739B" w:rsidRPr="00243812" w:rsidRDefault="004E739B" w:rsidP="00F01A18">
      <w:pPr>
        <w:pStyle w:val="NoSpacing"/>
        <w:rPr>
          <w:rFonts w:ascii="Montserrat" w:hAnsi="Montserrat"/>
          <w:sz w:val="24"/>
        </w:rPr>
      </w:pPr>
    </w:p>
    <w:p w14:paraId="4703C1F9" w14:textId="77777777" w:rsidR="004E739B" w:rsidRPr="00243812" w:rsidRDefault="00243812" w:rsidP="00F01A18">
      <w:pPr>
        <w:pStyle w:val="NoSpacing"/>
        <w:rPr>
          <w:rFonts w:ascii="Montserrat" w:hAnsi="Montserrat"/>
          <w:sz w:val="24"/>
        </w:rPr>
      </w:pPr>
      <w:r w:rsidRPr="00243812">
        <w:rPr>
          <w:rFonts w:ascii="Montserrat" w:hAnsi="Montserrat"/>
          <w:sz w:val="24"/>
        </w:rPr>
        <w:t>Summon Soul</w:t>
      </w:r>
    </w:p>
    <w:p w14:paraId="7635438C" w14:textId="77777777" w:rsidR="004E739B" w:rsidRPr="00243812" w:rsidRDefault="004E739B" w:rsidP="00F01A18">
      <w:pPr>
        <w:pStyle w:val="NoSpacing"/>
        <w:rPr>
          <w:rFonts w:ascii="Montserrat" w:hAnsi="Montserrat"/>
          <w:sz w:val="24"/>
        </w:rPr>
      </w:pPr>
    </w:p>
    <w:p w14:paraId="746D46BF" w14:textId="77777777" w:rsidR="004E739B" w:rsidRPr="00243812" w:rsidRDefault="00243812" w:rsidP="00F01A18">
      <w:pPr>
        <w:pStyle w:val="NoSpacing"/>
        <w:rPr>
          <w:rFonts w:ascii="Montserrat" w:hAnsi="Montserrat"/>
          <w:sz w:val="24"/>
        </w:rPr>
      </w:pPr>
      <w:r w:rsidRPr="00243812">
        <w:rPr>
          <w:rFonts w:ascii="Montserrat" w:hAnsi="Montserrat"/>
          <w:sz w:val="24"/>
        </w:rPr>
        <w:t>Turn Undead</w:t>
      </w:r>
    </w:p>
    <w:p w14:paraId="1F3FF504" w14:textId="77777777" w:rsidR="004E739B" w:rsidRPr="00243812" w:rsidRDefault="004E739B" w:rsidP="00F01A18">
      <w:pPr>
        <w:pStyle w:val="NoSpacing"/>
        <w:rPr>
          <w:rFonts w:ascii="Montserrat" w:hAnsi="Montserrat"/>
          <w:sz w:val="24"/>
        </w:rPr>
      </w:pPr>
    </w:p>
    <w:p w14:paraId="73A75605" w14:textId="18D2CFA4" w:rsidR="004E739B" w:rsidRPr="00243812" w:rsidRDefault="00243812" w:rsidP="00F01A18">
      <w:pPr>
        <w:pStyle w:val="NoSpacing"/>
        <w:rPr>
          <w:rFonts w:ascii="Montserrat" w:hAnsi="Montserrat"/>
          <w:sz w:val="24"/>
        </w:rPr>
      </w:pPr>
      <w:r w:rsidRPr="00243812">
        <w:rPr>
          <w:rFonts w:ascii="Montserrat" w:hAnsi="Montserrat"/>
          <w:sz w:val="24"/>
        </w:rPr>
        <w:t>Detect Undead</w:t>
      </w:r>
      <w:r w:rsidR="006F60BF" w:rsidRPr="00243812">
        <w:rPr>
          <w:rFonts w:ascii="Montserrat" w:hAnsi="Montserrat"/>
          <w:sz w:val="24"/>
        </w:rPr>
        <w:tab/>
      </w:r>
      <w:r w:rsidRPr="00243812">
        <w:rPr>
          <w:rFonts w:ascii="Montserrat" w:hAnsi="Montserrat"/>
          <w:sz w:val="24"/>
        </w:rPr>
        <w:t>Information; Area</w:t>
      </w:r>
    </w:p>
    <w:p w14:paraId="759BE72A" w14:textId="77777777" w:rsidR="004E739B" w:rsidRPr="00243812" w:rsidRDefault="00243812" w:rsidP="00F01A18">
      <w:pPr>
        <w:pStyle w:val="NoSpacing"/>
        <w:rPr>
          <w:rFonts w:ascii="Montserrat" w:hAnsi="Montserrat"/>
          <w:sz w:val="24"/>
        </w:rPr>
      </w:pPr>
      <w:r w:rsidRPr="00243812">
        <w:rPr>
          <w:rFonts w:ascii="Montserrat" w:hAnsi="Montserrat"/>
          <w:sz w:val="24"/>
        </w:rPr>
        <w:tab/>
        <w:t>Allows the Mage to detect the presence of beings utilizing Necromantic energy. This includes all types of undead (including Vampires) and any mage who is maintaining a spell of the Neromantic college.</w:t>
      </w:r>
    </w:p>
    <w:p w14:paraId="79001F14" w14:textId="534327B5" w:rsidR="004E739B" w:rsidRPr="00243812" w:rsidRDefault="006F60BF" w:rsidP="00F01A18">
      <w:pPr>
        <w:pStyle w:val="NoSpacing"/>
        <w:rPr>
          <w:rFonts w:ascii="Montserrat" w:hAnsi="Montserrat"/>
          <w:sz w:val="24"/>
        </w:rPr>
      </w:pPr>
      <w:r w:rsidRPr="00243812">
        <w:rPr>
          <w:rFonts w:ascii="Montserrat" w:hAnsi="Montserrat"/>
          <w:sz w:val="24"/>
        </w:rPr>
        <w:tab/>
        <w:t>This spell will give location within the area, number, and a basic idea of how powerful the detected undead are.</w:t>
      </w:r>
    </w:p>
    <w:p w14:paraId="14B546F7" w14:textId="77777777" w:rsidR="004E739B" w:rsidRPr="00243812" w:rsidRDefault="004E739B" w:rsidP="00F01A18">
      <w:pPr>
        <w:pStyle w:val="NoSpacing"/>
        <w:rPr>
          <w:rFonts w:ascii="Montserrat" w:hAnsi="Montserrat"/>
          <w:sz w:val="24"/>
        </w:rPr>
      </w:pPr>
    </w:p>
    <w:p w14:paraId="09703F96"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minute</w:t>
      </w:r>
    </w:p>
    <w:p w14:paraId="32440667"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 to cast, 1 to maintain</w:t>
      </w:r>
    </w:p>
    <w:p w14:paraId="76B67DFF"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Magery, 2 knowledge spells and 3 Necromantic spells including Sense Spirit.</w:t>
      </w:r>
    </w:p>
    <w:p w14:paraId="520CA502"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4A2323DB" w14:textId="77777777" w:rsidR="004E739B" w:rsidRPr="00243812" w:rsidRDefault="004E739B" w:rsidP="00F01A18">
      <w:pPr>
        <w:pStyle w:val="NoSpacing"/>
        <w:rPr>
          <w:rFonts w:ascii="Montserrat" w:hAnsi="Montserrat"/>
          <w:sz w:val="24"/>
        </w:rPr>
      </w:pPr>
    </w:p>
    <w:p w14:paraId="41235223" w14:textId="0CA2AA95" w:rsidR="004E739B" w:rsidRPr="00243812" w:rsidRDefault="00243812" w:rsidP="00F01A18">
      <w:pPr>
        <w:pStyle w:val="NoSpacing"/>
        <w:rPr>
          <w:rFonts w:ascii="Montserrat" w:hAnsi="Montserrat"/>
          <w:sz w:val="24"/>
        </w:rPr>
      </w:pPr>
      <w:r w:rsidRPr="00243812">
        <w:rPr>
          <w:rFonts w:ascii="Montserrat" w:hAnsi="Montserrat"/>
          <w:sz w:val="24"/>
        </w:rPr>
        <w:t xml:space="preserve">Invisibility to Undead </w:t>
      </w:r>
      <w:r w:rsidR="006F60BF" w:rsidRPr="00243812">
        <w:rPr>
          <w:rFonts w:ascii="Montserrat" w:hAnsi="Montserrat"/>
          <w:sz w:val="24"/>
        </w:rPr>
        <w:tab/>
      </w:r>
      <w:r w:rsidRPr="00243812">
        <w:rPr>
          <w:rFonts w:ascii="Montserrat" w:hAnsi="Montserrat"/>
          <w:sz w:val="24"/>
        </w:rPr>
        <w:t>Regular</w:t>
      </w:r>
    </w:p>
    <w:p w14:paraId="0312F0CB"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will make the life force of the subject undetectable by Undead or other means of detection via life force. The subject is still visible to all who have another faculty of perception not based on life force.</w:t>
      </w:r>
    </w:p>
    <w:p w14:paraId="08AC5AB1" w14:textId="34605F08" w:rsidR="004E739B" w:rsidRPr="00243812" w:rsidRDefault="006F60BF" w:rsidP="00F01A18">
      <w:pPr>
        <w:pStyle w:val="NoSpacing"/>
        <w:rPr>
          <w:rFonts w:ascii="Montserrat" w:hAnsi="Montserrat"/>
          <w:sz w:val="24"/>
        </w:rPr>
      </w:pPr>
      <w:r w:rsidRPr="00243812">
        <w:rPr>
          <w:rFonts w:ascii="Montserrat" w:hAnsi="Montserrat"/>
          <w:sz w:val="24"/>
        </w:rPr>
        <w:tab/>
        <w:t>Note that with regards to the dilapidation of the human body, the eyes are the first thing to go. Most corporeal undead(with the exception of Vampires), unless otherwise specified, have lost the capacity for normal vision long ago, along with most other physical senses.</w:t>
      </w:r>
    </w:p>
    <w:p w14:paraId="571FDB98" w14:textId="77777777" w:rsidR="004E739B" w:rsidRPr="00243812" w:rsidRDefault="004E739B" w:rsidP="00F01A18">
      <w:pPr>
        <w:pStyle w:val="NoSpacing"/>
        <w:rPr>
          <w:rFonts w:ascii="Montserrat" w:hAnsi="Montserrat"/>
          <w:sz w:val="24"/>
        </w:rPr>
      </w:pPr>
    </w:p>
    <w:p w14:paraId="7C3835E4"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minute</w:t>
      </w:r>
    </w:p>
    <w:p w14:paraId="13785B06" w14:textId="77777777" w:rsidR="004E739B" w:rsidRPr="00243812" w:rsidRDefault="00243812" w:rsidP="00F01A18">
      <w:pPr>
        <w:pStyle w:val="NoSpacing"/>
        <w:rPr>
          <w:rFonts w:ascii="Montserrat" w:hAnsi="Montserrat"/>
          <w:sz w:val="24"/>
        </w:rPr>
      </w:pPr>
      <w:r w:rsidRPr="00243812">
        <w:rPr>
          <w:rFonts w:ascii="Montserrat" w:hAnsi="Montserrat"/>
          <w:sz w:val="24"/>
        </w:rPr>
        <w:tab/>
        <w:t>Cost : 3 to cast; 2 to maintain</w:t>
      </w:r>
    </w:p>
    <w:p w14:paraId="0B48BDF0"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Prerequisite : 5 Necromantic spells including Summon Spirit.</w:t>
      </w:r>
    </w:p>
    <w:p w14:paraId="00AB61FB"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49DA79BA" w14:textId="77777777" w:rsidR="004E739B" w:rsidRPr="00243812" w:rsidRDefault="004E739B" w:rsidP="00F01A18">
      <w:pPr>
        <w:pStyle w:val="NoSpacing"/>
        <w:rPr>
          <w:rFonts w:ascii="Montserrat" w:hAnsi="Montserrat"/>
          <w:sz w:val="24"/>
        </w:rPr>
      </w:pPr>
    </w:p>
    <w:p w14:paraId="5D7CC077" w14:textId="114A5EF6" w:rsidR="004E739B" w:rsidRPr="00243812" w:rsidRDefault="00243812" w:rsidP="00F01A18">
      <w:pPr>
        <w:pStyle w:val="NoSpacing"/>
        <w:rPr>
          <w:rFonts w:ascii="Montserrat" w:hAnsi="Montserrat"/>
          <w:sz w:val="24"/>
        </w:rPr>
      </w:pPr>
      <w:r w:rsidRPr="00243812">
        <w:rPr>
          <w:rFonts w:ascii="Montserrat" w:hAnsi="Montserrat"/>
          <w:sz w:val="24"/>
        </w:rPr>
        <w:t>Life Vision</w:t>
      </w:r>
      <w:r w:rsidR="006F60BF" w:rsidRPr="00243812">
        <w:rPr>
          <w:rFonts w:ascii="Montserrat" w:hAnsi="Montserrat"/>
          <w:sz w:val="24"/>
        </w:rPr>
        <w:tab/>
      </w:r>
      <w:r w:rsidRPr="00243812">
        <w:rPr>
          <w:rFonts w:ascii="Montserrat" w:hAnsi="Montserrat"/>
          <w:sz w:val="24"/>
        </w:rPr>
        <w:t>Regular</w:t>
      </w:r>
    </w:p>
    <w:p w14:paraId="15F0901E"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picks up on the Life force of other living creatures within the subjects field of vision, making them obvious to his heightened perceptions. This spell will negate the advantages of Blur, Hide, and Darkness, as well as Invisibility, based on the principle that the subject is not using light rays(or lack thereof) to percieve others. Likewise normal darkness or hiding have no effect upon the visual capabilities of the subject.</w:t>
      </w:r>
    </w:p>
    <w:p w14:paraId="48D57E2E"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Non living items and undead will show up well enough to move around and deal with, but detail is difficult to percieve. Thus a living mage using just this spell for perception will get screwed up by a zombie. This spell will not allow perception of living objects through non living objects.</w:t>
      </w:r>
    </w:p>
    <w:p w14:paraId="415675CA" w14:textId="77777777" w:rsidR="004E739B" w:rsidRPr="00243812" w:rsidRDefault="004E739B" w:rsidP="00F01A18">
      <w:pPr>
        <w:pStyle w:val="NoSpacing"/>
        <w:rPr>
          <w:rFonts w:ascii="Montserrat" w:hAnsi="Montserrat"/>
          <w:sz w:val="24"/>
        </w:rPr>
      </w:pPr>
    </w:p>
    <w:p w14:paraId="2CF1A060"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minute</w:t>
      </w:r>
    </w:p>
    <w:p w14:paraId="4CA23C1F" w14:textId="77777777" w:rsidR="004E739B" w:rsidRPr="00243812" w:rsidRDefault="00243812" w:rsidP="00F01A18">
      <w:pPr>
        <w:pStyle w:val="NoSpacing"/>
        <w:rPr>
          <w:rFonts w:ascii="Montserrat" w:hAnsi="Montserrat"/>
          <w:sz w:val="24"/>
        </w:rPr>
      </w:pPr>
      <w:r w:rsidRPr="00243812">
        <w:rPr>
          <w:rFonts w:ascii="Montserrat" w:hAnsi="Montserrat"/>
          <w:sz w:val="24"/>
        </w:rPr>
        <w:tab/>
        <w:t>Cost : 5 to cast, 2 to maintain</w:t>
      </w:r>
    </w:p>
    <w:p w14:paraId="06E9426A"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6 Necromantic spells including Summon Spirit</w:t>
      </w:r>
    </w:p>
    <w:p w14:paraId="3DA5851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11F0BAF9" w14:textId="77777777" w:rsidR="004E739B" w:rsidRPr="00243812" w:rsidRDefault="004E739B" w:rsidP="00F01A18">
      <w:pPr>
        <w:pStyle w:val="NoSpacing"/>
        <w:rPr>
          <w:rFonts w:ascii="Montserrat" w:hAnsi="Montserrat"/>
          <w:sz w:val="24"/>
        </w:rPr>
      </w:pPr>
    </w:p>
    <w:p w14:paraId="5B41AB96" w14:textId="0B23302B" w:rsidR="004E739B" w:rsidRPr="00243812" w:rsidRDefault="00243812" w:rsidP="00F01A18">
      <w:pPr>
        <w:pStyle w:val="NoSpacing"/>
        <w:rPr>
          <w:rFonts w:ascii="Montserrat" w:hAnsi="Montserrat"/>
          <w:sz w:val="24"/>
        </w:rPr>
      </w:pPr>
      <w:r w:rsidRPr="00243812">
        <w:rPr>
          <w:rFonts w:ascii="Montserrat" w:hAnsi="Montserrat"/>
          <w:sz w:val="24"/>
        </w:rPr>
        <w:t xml:space="preserve">Protect from Undead </w:t>
      </w:r>
      <w:r w:rsidR="006F60BF" w:rsidRPr="00243812">
        <w:rPr>
          <w:rFonts w:ascii="Montserrat" w:hAnsi="Montserrat"/>
          <w:sz w:val="24"/>
        </w:rPr>
        <w:tab/>
      </w:r>
      <w:r w:rsidRPr="00243812">
        <w:rPr>
          <w:rFonts w:ascii="Montserrat" w:hAnsi="Montserrat"/>
          <w:sz w:val="24"/>
        </w:rPr>
        <w:t>Area</w:t>
      </w:r>
    </w:p>
    <w:p w14:paraId="01607E20" w14:textId="77777777" w:rsidR="004E739B" w:rsidRPr="00243812" w:rsidRDefault="00243812" w:rsidP="00F01A18">
      <w:pPr>
        <w:pStyle w:val="NoSpacing"/>
        <w:rPr>
          <w:rFonts w:ascii="Montserrat" w:hAnsi="Montserrat"/>
          <w:sz w:val="24"/>
        </w:rPr>
      </w:pPr>
      <w:r w:rsidRPr="00243812">
        <w:rPr>
          <w:rFonts w:ascii="Montserrat" w:hAnsi="Montserrat"/>
          <w:sz w:val="24"/>
        </w:rPr>
        <w:tab/>
        <w:t>Creates a dome that will resist Necromantic energies entering or leaving. No Necromantically aspected creatures may enter or exist within its confines. Likewise no Necromantic spells may be cast through the dome or within its confines. Also, Necromantically aspected creatures may not move physical objects into or across the area of the dome, or cast spells into or across its area. Any creature trying such a feat must test his (IQ + ST)/2 vs spell skill to succeed. Necromantic creatures does include any Mag</w:t>
      </w:r>
      <w:r w:rsidRPr="00243812">
        <w:rPr>
          <w:rFonts w:ascii="Montserrat" w:hAnsi="Montserrat"/>
          <w:sz w:val="24"/>
        </w:rPr>
        <w:t>e maintaining a Necromantic spell.</w:t>
      </w:r>
    </w:p>
    <w:p w14:paraId="6DD342ED" w14:textId="6D6AE7F6" w:rsidR="004E739B" w:rsidRPr="00243812" w:rsidRDefault="006F60BF" w:rsidP="00F01A18">
      <w:pPr>
        <w:pStyle w:val="NoSpacing"/>
        <w:rPr>
          <w:rFonts w:ascii="Montserrat" w:hAnsi="Montserrat"/>
          <w:sz w:val="24"/>
        </w:rPr>
      </w:pPr>
      <w:r w:rsidRPr="00243812">
        <w:rPr>
          <w:rFonts w:ascii="Montserrat" w:hAnsi="Montserrat"/>
          <w:sz w:val="24"/>
        </w:rPr>
        <w:tab/>
        <w:t>The dome does not resist the casting of non Necromantic spells within its confines, or such castings across its confines as long as it is cast by a creature which is not Necromantically aspected. This spell does not make the area of its confines more life aspected, just lowers the Necromantic aspect of such an area.</w:t>
      </w:r>
    </w:p>
    <w:p w14:paraId="5CBB6BDE" w14:textId="0CE81012" w:rsidR="004E739B" w:rsidRPr="00243812" w:rsidRDefault="006F60BF" w:rsidP="00F01A18">
      <w:pPr>
        <w:pStyle w:val="NoSpacing"/>
        <w:rPr>
          <w:rFonts w:ascii="Montserrat" w:hAnsi="Montserrat"/>
          <w:sz w:val="24"/>
        </w:rPr>
      </w:pPr>
      <w:r w:rsidRPr="00243812">
        <w:rPr>
          <w:rFonts w:ascii="Montserrat" w:hAnsi="Montserrat"/>
          <w:sz w:val="24"/>
        </w:rPr>
        <w:tab/>
        <w:t>Any Undead or creature depending on Necromantic energies in the area of the spell when it is cast must make a HT/2 roll or “turn off”. Creatures that are “turned off” fall to the ground in suspended animation until the spell is turned off or removed from around them, or they are removed from the confines of the spell. Necromantically aspected creatures who do make the above save will be thrust out of the area of the spell. Mages maintaining Necromantic spells in the area of the dome suddenly find their spells turned off.</w:t>
      </w:r>
    </w:p>
    <w:p w14:paraId="1D260D13" w14:textId="77777777" w:rsidR="004E739B" w:rsidRPr="00243812" w:rsidRDefault="004E739B" w:rsidP="00F01A18">
      <w:pPr>
        <w:pStyle w:val="NoSpacing"/>
        <w:rPr>
          <w:rFonts w:ascii="Montserrat" w:hAnsi="Montserrat"/>
          <w:sz w:val="24"/>
        </w:rPr>
      </w:pPr>
    </w:p>
    <w:p w14:paraId="57D05B2E"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6 minutes</w:t>
      </w:r>
    </w:p>
    <w:p w14:paraId="6F46E646" w14:textId="77777777" w:rsidR="004E739B" w:rsidRPr="00243812" w:rsidRDefault="00243812" w:rsidP="00F01A18">
      <w:pPr>
        <w:pStyle w:val="NoSpacing"/>
        <w:rPr>
          <w:rFonts w:ascii="Montserrat" w:hAnsi="Montserrat"/>
          <w:sz w:val="24"/>
        </w:rPr>
      </w:pPr>
      <w:r w:rsidRPr="00243812">
        <w:rPr>
          <w:rFonts w:ascii="Montserrat" w:hAnsi="Montserrat"/>
          <w:sz w:val="24"/>
        </w:rPr>
        <w:tab/>
        <w:t>Cost : 4 to cast, 3 to Maintain</w:t>
      </w:r>
    </w:p>
    <w:p w14:paraId="0DFD0138"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Turn Undead and 4 Protection/Warning spells</w:t>
      </w:r>
    </w:p>
    <w:p w14:paraId="3E248980"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1ABBCA45" w14:textId="77777777" w:rsidR="004E739B" w:rsidRPr="00243812" w:rsidRDefault="004E739B" w:rsidP="00F01A18">
      <w:pPr>
        <w:pStyle w:val="NoSpacing"/>
        <w:rPr>
          <w:rFonts w:ascii="Montserrat" w:hAnsi="Montserrat"/>
          <w:sz w:val="24"/>
        </w:rPr>
      </w:pPr>
    </w:p>
    <w:p w14:paraId="314B7995" w14:textId="51D5CEC7" w:rsidR="004E739B" w:rsidRPr="00243812" w:rsidRDefault="00243812" w:rsidP="00F01A18">
      <w:pPr>
        <w:pStyle w:val="NoSpacing"/>
        <w:rPr>
          <w:rFonts w:ascii="Montserrat" w:hAnsi="Montserrat"/>
          <w:sz w:val="24"/>
        </w:rPr>
      </w:pPr>
      <w:r w:rsidRPr="00243812">
        <w:rPr>
          <w:rFonts w:ascii="Montserrat" w:hAnsi="Montserrat"/>
          <w:sz w:val="24"/>
        </w:rPr>
        <w:t>Protect from Life (VH)</w:t>
      </w:r>
      <w:r w:rsidR="006F60BF" w:rsidRPr="00243812">
        <w:rPr>
          <w:rFonts w:ascii="Montserrat" w:hAnsi="Montserrat"/>
          <w:sz w:val="24"/>
        </w:rPr>
        <w:tab/>
      </w:r>
      <w:r w:rsidRPr="00243812">
        <w:rPr>
          <w:rFonts w:ascii="Montserrat" w:hAnsi="Montserrat"/>
          <w:sz w:val="24"/>
        </w:rPr>
        <w:t>Area</w:t>
      </w:r>
    </w:p>
    <w:p w14:paraId="37840BAB" w14:textId="77777777" w:rsidR="004E739B" w:rsidRPr="00243812" w:rsidRDefault="00243812" w:rsidP="00F01A18">
      <w:pPr>
        <w:pStyle w:val="NoSpacing"/>
        <w:rPr>
          <w:rFonts w:ascii="Montserrat" w:hAnsi="Montserrat"/>
          <w:sz w:val="24"/>
        </w:rPr>
      </w:pPr>
      <w:r w:rsidRPr="00243812">
        <w:rPr>
          <w:rFonts w:ascii="Montserrat" w:hAnsi="Montserrat"/>
          <w:sz w:val="24"/>
        </w:rPr>
        <w:tab/>
        <w:t>Creates a dome that will resist Life energies entering or leaving. No living creatures may enter or exist within its confines. Likewise no Healing spells may be cast through the dome or within its confines. Also, Life aspected creatures may not move physical objects into or across the area of the dome, or cast spells into or across its area. Any creature trying such a feat must test his (IQ + ST)/2 vs spell skill to succeed. Life aspected creatures does include any Mage maintaining a Healing spell (such as</w:t>
      </w:r>
      <w:r w:rsidRPr="00243812">
        <w:rPr>
          <w:rFonts w:ascii="Montserrat" w:hAnsi="Montserrat"/>
          <w:sz w:val="24"/>
        </w:rPr>
        <w:t xml:space="preserve"> Recover HT)</w:t>
      </w:r>
    </w:p>
    <w:p w14:paraId="5FC05DFC" w14:textId="23652338" w:rsidR="004E739B" w:rsidRPr="00243812" w:rsidRDefault="006F60BF" w:rsidP="00F01A18">
      <w:pPr>
        <w:pStyle w:val="NoSpacing"/>
        <w:rPr>
          <w:rFonts w:ascii="Montserrat" w:hAnsi="Montserrat"/>
          <w:sz w:val="24"/>
        </w:rPr>
      </w:pPr>
      <w:r w:rsidRPr="00243812">
        <w:rPr>
          <w:rFonts w:ascii="Montserrat" w:hAnsi="Montserrat"/>
          <w:sz w:val="24"/>
        </w:rPr>
        <w:tab/>
        <w:t>The dome does not resist the casting of Necromantic spells within its confines, or such castings across its confines as long as it is cast by a creature which is not Life aspected. Please note that Mages maintaining Necromantic spells(such as Protect from Life) do not count as Life aspected creatures because they are utilizing the Necromantic plane. This spell does not make the area of its confines more Necromantically aspected, just lowers the Life aspect of such an area.</w:t>
      </w:r>
    </w:p>
    <w:p w14:paraId="71E27598" w14:textId="2A8CA5C4" w:rsidR="004E739B" w:rsidRPr="00243812" w:rsidRDefault="006F60BF" w:rsidP="00F01A18">
      <w:pPr>
        <w:pStyle w:val="NoSpacing"/>
        <w:rPr>
          <w:rFonts w:ascii="Montserrat" w:hAnsi="Montserrat"/>
          <w:sz w:val="24"/>
        </w:rPr>
      </w:pPr>
      <w:r w:rsidRPr="00243812">
        <w:rPr>
          <w:rFonts w:ascii="Montserrat" w:hAnsi="Montserrat"/>
          <w:sz w:val="24"/>
        </w:rPr>
        <w:tab/>
        <w:t>Any creature depending on Life energy in the area of the spell when it is cast must make a HT/2 roll or “turn off”. Creatures that are “turned off” fall to the ground in suspended animation until the spell is turned off or removed from around them, or they are removed from the confines of the spell. Mages maintaining Healing spells in the area of the dome suddenly find their spells turned off.</w:t>
      </w:r>
    </w:p>
    <w:p w14:paraId="17C63B63" w14:textId="77777777" w:rsidR="004E739B" w:rsidRPr="00243812" w:rsidRDefault="004E739B" w:rsidP="00F01A18">
      <w:pPr>
        <w:pStyle w:val="NoSpacing"/>
        <w:rPr>
          <w:rFonts w:ascii="Montserrat" w:hAnsi="Montserrat"/>
          <w:sz w:val="24"/>
        </w:rPr>
      </w:pPr>
    </w:p>
    <w:p w14:paraId="2AE0FF7C"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2 minutes</w:t>
      </w:r>
    </w:p>
    <w:p w14:paraId="14B60C92" w14:textId="77777777" w:rsidR="004E739B" w:rsidRPr="00243812" w:rsidRDefault="00243812" w:rsidP="00F01A18">
      <w:pPr>
        <w:pStyle w:val="NoSpacing"/>
        <w:rPr>
          <w:rFonts w:ascii="Montserrat" w:hAnsi="Montserrat"/>
          <w:sz w:val="24"/>
        </w:rPr>
      </w:pPr>
      <w:r w:rsidRPr="00243812">
        <w:rPr>
          <w:rFonts w:ascii="Montserrat" w:hAnsi="Montserrat"/>
          <w:sz w:val="24"/>
        </w:rPr>
        <w:tab/>
        <w:t>Cost : 6 to cast, 4 to maintain</w:t>
      </w:r>
    </w:p>
    <w:p w14:paraId="270CEC52"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Prerequisite : Protection from Undead, Summon Spirit, and 6 protection/Warning spells</w:t>
      </w:r>
    </w:p>
    <w:p w14:paraId="35D2D0DE"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73A3AEA2" w14:textId="77777777" w:rsidR="004E739B" w:rsidRPr="00243812" w:rsidRDefault="004E739B" w:rsidP="00F01A18">
      <w:pPr>
        <w:pStyle w:val="NoSpacing"/>
        <w:rPr>
          <w:rFonts w:ascii="Montserrat" w:hAnsi="Montserrat"/>
          <w:sz w:val="24"/>
        </w:rPr>
      </w:pPr>
    </w:p>
    <w:p w14:paraId="696F82D2" w14:textId="73473A6C" w:rsidR="004E739B" w:rsidRPr="00243812" w:rsidRDefault="00243812" w:rsidP="00F01A18">
      <w:pPr>
        <w:pStyle w:val="NoSpacing"/>
        <w:rPr>
          <w:rFonts w:ascii="Montserrat" w:hAnsi="Montserrat"/>
          <w:sz w:val="24"/>
        </w:rPr>
      </w:pPr>
      <w:r w:rsidRPr="00243812">
        <w:rPr>
          <w:rFonts w:ascii="Montserrat" w:hAnsi="Montserrat"/>
          <w:sz w:val="24"/>
        </w:rPr>
        <w:t xml:space="preserve">Break Link </w:t>
      </w:r>
      <w:r w:rsidR="006F60BF" w:rsidRPr="00243812">
        <w:rPr>
          <w:rFonts w:ascii="Montserrat" w:hAnsi="Montserrat"/>
          <w:sz w:val="24"/>
        </w:rPr>
        <w:tab/>
      </w:r>
      <w:r w:rsidRPr="00243812">
        <w:rPr>
          <w:rFonts w:ascii="Montserrat" w:hAnsi="Montserrat"/>
          <w:sz w:val="24"/>
        </w:rPr>
        <w:t>Regular; Resist Vs Will</w:t>
      </w:r>
    </w:p>
    <w:p w14:paraId="75FAA9CC" w14:textId="77777777" w:rsidR="004E739B" w:rsidRPr="00243812" w:rsidRDefault="00243812" w:rsidP="00F01A18">
      <w:pPr>
        <w:pStyle w:val="NoSpacing"/>
        <w:rPr>
          <w:rFonts w:ascii="Montserrat" w:hAnsi="Montserrat"/>
          <w:sz w:val="24"/>
        </w:rPr>
      </w:pPr>
      <w:r w:rsidRPr="00243812">
        <w:rPr>
          <w:rFonts w:ascii="Montserrat" w:hAnsi="Montserrat"/>
          <w:sz w:val="24"/>
        </w:rPr>
        <w:tab/>
        <w:t>Allows a mage to break the link an undead holds with the negative material plane. This spell does 1D6 damage per point of energy in the spell (max 3d6) and only works on undead and other creatures closely related to the negative material plane. Intelligent undead may resist by making a roll vs Will. This spell requires the caster to touch the target.</w:t>
      </w:r>
    </w:p>
    <w:p w14:paraId="2C50EC73" w14:textId="77777777" w:rsidR="004E739B" w:rsidRPr="00243812" w:rsidRDefault="00243812" w:rsidP="00F01A18">
      <w:pPr>
        <w:pStyle w:val="NoSpacing"/>
        <w:rPr>
          <w:rFonts w:ascii="Montserrat" w:hAnsi="Montserrat"/>
          <w:sz w:val="24"/>
        </w:rPr>
      </w:pPr>
      <w:r w:rsidRPr="00243812">
        <w:rPr>
          <w:rFonts w:ascii="Montserrat" w:hAnsi="Montserrat"/>
          <w:sz w:val="24"/>
        </w:rPr>
        <w:tab/>
        <w:t>Any amount of this spell used on a mage who is casting a Necromantic spell will disrupt the spell unless the mage can roll a will roll against the Break Link spell.However, it will do no damage to the mage (unless he also happens to be undead)</w:t>
      </w:r>
    </w:p>
    <w:p w14:paraId="378BBCA3" w14:textId="77777777" w:rsidR="004E739B" w:rsidRPr="00243812" w:rsidRDefault="004E739B" w:rsidP="00F01A18">
      <w:pPr>
        <w:pStyle w:val="NoSpacing"/>
        <w:rPr>
          <w:rFonts w:ascii="Montserrat" w:hAnsi="Montserrat"/>
          <w:sz w:val="24"/>
        </w:rPr>
      </w:pPr>
    </w:p>
    <w:p w14:paraId="06D09049"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1 second</w:t>
      </w:r>
    </w:p>
    <w:p w14:paraId="0A3BF68C"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 to 3</w:t>
      </w:r>
    </w:p>
    <w:p w14:paraId="396E0AEA"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Magery, 7 other Necromantic spells including Zombie spell</w:t>
      </w:r>
    </w:p>
    <w:p w14:paraId="4DA5735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5F47DE79" w14:textId="77777777" w:rsidR="004E739B" w:rsidRPr="00243812" w:rsidRDefault="004E739B" w:rsidP="00F01A18">
      <w:pPr>
        <w:pStyle w:val="NoSpacing"/>
        <w:rPr>
          <w:rFonts w:ascii="Montserrat" w:hAnsi="Montserrat"/>
          <w:sz w:val="24"/>
        </w:rPr>
      </w:pPr>
    </w:p>
    <w:p w14:paraId="632EB56D" w14:textId="298FAA81" w:rsidR="004E739B" w:rsidRPr="00243812" w:rsidRDefault="00243812" w:rsidP="00F01A18">
      <w:pPr>
        <w:pStyle w:val="NoSpacing"/>
        <w:rPr>
          <w:rFonts w:ascii="Montserrat" w:hAnsi="Montserrat"/>
          <w:sz w:val="24"/>
        </w:rPr>
      </w:pPr>
      <w:r w:rsidRPr="00243812">
        <w:rPr>
          <w:rFonts w:ascii="Montserrat" w:hAnsi="Montserrat"/>
          <w:sz w:val="24"/>
        </w:rPr>
        <w:t>NecroBolt</w:t>
      </w:r>
      <w:r w:rsidR="006F60BF" w:rsidRPr="00243812">
        <w:rPr>
          <w:rFonts w:ascii="Montserrat" w:hAnsi="Montserrat"/>
          <w:sz w:val="24"/>
        </w:rPr>
        <w:tab/>
      </w:r>
      <w:r w:rsidRPr="00243812">
        <w:rPr>
          <w:rFonts w:ascii="Montserrat" w:hAnsi="Montserrat"/>
          <w:sz w:val="24"/>
        </w:rPr>
        <w:t>Missile</w:t>
      </w:r>
    </w:p>
    <w:p w14:paraId="11F2FEE7"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creates a bolt of energy from the necromantic plane. The spell does 1D6 damage per point of energy the caster expends after the first to whomever it strikes. This spell passes through material objects, dead objects, undead beings, and beings closely related to the negative material plane with no effect whatsoever. It has no effect except on the lifeforce of living victims.</w:t>
      </w:r>
    </w:p>
    <w:p w14:paraId="32299167"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will likewise not affect any Mage maintaining a Necromantic spell.</w:t>
      </w:r>
    </w:p>
    <w:p w14:paraId="7FBBD9B5" w14:textId="77777777" w:rsidR="004E739B" w:rsidRPr="00243812" w:rsidRDefault="004E739B" w:rsidP="00F01A18">
      <w:pPr>
        <w:pStyle w:val="NoSpacing"/>
        <w:rPr>
          <w:rFonts w:ascii="Montserrat" w:hAnsi="Montserrat"/>
          <w:sz w:val="24"/>
        </w:rPr>
      </w:pPr>
    </w:p>
    <w:p w14:paraId="649BE4EB"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1 second</w:t>
      </w:r>
    </w:p>
    <w:p w14:paraId="4BAA086D"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1+1 to 3</w:t>
      </w:r>
    </w:p>
    <w:p w14:paraId="55121D81"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Summon Spirit plus 7 other Necromantic spells</w:t>
      </w:r>
    </w:p>
    <w:p w14:paraId="3302CAE3"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0D2E24F5" w14:textId="77777777" w:rsidR="004E739B" w:rsidRPr="00243812" w:rsidRDefault="004E739B" w:rsidP="00F01A18">
      <w:pPr>
        <w:pStyle w:val="NoSpacing"/>
        <w:rPr>
          <w:rFonts w:ascii="Montserrat" w:hAnsi="Montserrat"/>
          <w:sz w:val="24"/>
        </w:rPr>
      </w:pPr>
    </w:p>
    <w:p w14:paraId="3E4C9136" w14:textId="41B0C0F5" w:rsidR="004E739B" w:rsidRPr="00243812" w:rsidRDefault="00243812" w:rsidP="00F01A18">
      <w:pPr>
        <w:pStyle w:val="NoSpacing"/>
        <w:rPr>
          <w:rFonts w:ascii="Montserrat" w:hAnsi="Montserrat"/>
          <w:sz w:val="24"/>
        </w:rPr>
      </w:pPr>
      <w:r w:rsidRPr="00243812">
        <w:rPr>
          <w:rFonts w:ascii="Montserrat" w:hAnsi="Montserrat"/>
          <w:sz w:val="24"/>
        </w:rPr>
        <w:t>NecroBall</w:t>
      </w:r>
      <w:r w:rsidR="006F60BF" w:rsidRPr="00243812">
        <w:rPr>
          <w:rFonts w:ascii="Montserrat" w:hAnsi="Montserrat"/>
          <w:sz w:val="24"/>
        </w:rPr>
        <w:tab/>
      </w:r>
      <w:r w:rsidRPr="00243812">
        <w:rPr>
          <w:rFonts w:ascii="Montserrat" w:hAnsi="Montserrat"/>
          <w:sz w:val="24"/>
        </w:rPr>
        <w:t>Missile</w:t>
      </w:r>
    </w:p>
    <w:p w14:paraId="1A6BA607"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creates a sphere of energy from the necromantic plane. The spell does 1D6 damage per 2 points of energy invested by the caster to all within its area of effect, but passing through material objects, dead objects, undead beings, and beings closely related to the negative material plane with no effect whatsoever. It has no effect except on the lifeforce of living victims.</w:t>
      </w:r>
    </w:p>
    <w:p w14:paraId="2ECD131D"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sphere explodes, doing full dice damage occupants of the target hex, with damage decreasing by one die per hex away.</w:t>
      </w:r>
    </w:p>
    <w:p w14:paraId="0C631EB3"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will not affect any Mage maintaining a Necromantic spell.</w:t>
      </w:r>
    </w:p>
    <w:p w14:paraId="519D605D" w14:textId="77777777" w:rsidR="004E739B" w:rsidRPr="00243812" w:rsidRDefault="004E739B" w:rsidP="00F01A18">
      <w:pPr>
        <w:pStyle w:val="NoSpacing"/>
        <w:rPr>
          <w:rFonts w:ascii="Montserrat" w:hAnsi="Montserrat"/>
          <w:sz w:val="24"/>
        </w:rPr>
      </w:pPr>
    </w:p>
    <w:p w14:paraId="1D86B77D"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1 to 3 seconds</w:t>
      </w:r>
    </w:p>
    <w:p w14:paraId="5439F8DF" w14:textId="77777777" w:rsidR="004E739B" w:rsidRPr="00243812" w:rsidRDefault="00243812" w:rsidP="00F01A18">
      <w:pPr>
        <w:pStyle w:val="NoSpacing"/>
        <w:rPr>
          <w:rFonts w:ascii="Montserrat" w:hAnsi="Montserrat"/>
          <w:sz w:val="24"/>
        </w:rPr>
      </w:pPr>
      <w:r w:rsidRPr="00243812">
        <w:rPr>
          <w:rFonts w:ascii="Montserrat" w:hAnsi="Montserrat"/>
          <w:sz w:val="24"/>
        </w:rPr>
        <w:tab/>
        <w:t>Cost : 2 to 6</w:t>
      </w:r>
    </w:p>
    <w:p w14:paraId="4F0D6145"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NecroBolt</w:t>
      </w:r>
    </w:p>
    <w:p w14:paraId="4F59813C"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37BFCD96" w14:textId="77777777" w:rsidR="004E739B" w:rsidRPr="00243812" w:rsidRDefault="004E739B" w:rsidP="00F01A18">
      <w:pPr>
        <w:pStyle w:val="NoSpacing"/>
        <w:rPr>
          <w:rFonts w:ascii="Montserrat" w:hAnsi="Montserrat"/>
          <w:sz w:val="24"/>
        </w:rPr>
      </w:pPr>
    </w:p>
    <w:p w14:paraId="543ED7D2" w14:textId="25FEC3B5" w:rsidR="004E739B" w:rsidRPr="00243812" w:rsidRDefault="00243812" w:rsidP="00F01A18">
      <w:pPr>
        <w:pStyle w:val="NoSpacing"/>
        <w:rPr>
          <w:rFonts w:ascii="Montserrat" w:hAnsi="Montserrat"/>
          <w:sz w:val="24"/>
        </w:rPr>
      </w:pPr>
      <w:r w:rsidRPr="00243812">
        <w:rPr>
          <w:rFonts w:ascii="Montserrat" w:hAnsi="Montserrat"/>
          <w:sz w:val="24"/>
        </w:rPr>
        <w:t>DrainBolt (VH)</w:t>
      </w:r>
      <w:r w:rsidR="006F60BF" w:rsidRPr="00243812">
        <w:rPr>
          <w:rFonts w:ascii="Montserrat" w:hAnsi="Montserrat"/>
          <w:sz w:val="24"/>
        </w:rPr>
        <w:tab/>
      </w:r>
      <w:r w:rsidRPr="00243812">
        <w:rPr>
          <w:rFonts w:ascii="Montserrat" w:hAnsi="Montserrat"/>
          <w:sz w:val="24"/>
        </w:rPr>
        <w:t>Missile; Resisted by HT</w:t>
      </w:r>
    </w:p>
    <w:p w14:paraId="09EA7573"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This spell creates a bolt of energy straight from the necromantic plane. The spell does 1D6 damage of whomever it strikes plus “withering” the area hit. This spell passes through material objects, dead objects, undead beings, and beings closely related to the negative material plane with no effect whatsoever. It has no effect except on the lifeforce of living victims. The effect to the area hit are as follows...</w:t>
      </w:r>
    </w:p>
    <w:p w14:paraId="02A86E4F" w14:textId="77777777" w:rsidR="004E739B" w:rsidRPr="00243812" w:rsidRDefault="004E739B" w:rsidP="00F01A18">
      <w:pPr>
        <w:pStyle w:val="NoSpacing"/>
        <w:rPr>
          <w:rFonts w:ascii="Montserrat" w:hAnsi="Montserrat"/>
          <w:sz w:val="24"/>
        </w:rPr>
      </w:pPr>
    </w:p>
    <w:p w14:paraId="129C82A7" w14:textId="77777777" w:rsidR="004E739B" w:rsidRPr="00243812" w:rsidRDefault="00243812" w:rsidP="00F01A18">
      <w:pPr>
        <w:pStyle w:val="NoSpacing"/>
        <w:rPr>
          <w:rFonts w:ascii="Montserrat" w:hAnsi="Montserrat"/>
          <w:sz w:val="24"/>
        </w:rPr>
      </w:pPr>
      <w:r w:rsidRPr="00243812">
        <w:rPr>
          <w:rFonts w:ascii="Montserrat" w:hAnsi="Montserrat"/>
          <w:sz w:val="24"/>
        </w:rPr>
        <w:tab/>
        <w:t>Arm, Leg, Hand, Foot</w:t>
      </w:r>
      <w:r w:rsidRPr="00243812">
        <w:rPr>
          <w:rFonts w:ascii="Montserrat" w:hAnsi="Montserrat"/>
          <w:sz w:val="24"/>
        </w:rPr>
        <w:tab/>
        <w:t>as Crippled</w:t>
      </w:r>
    </w:p>
    <w:p w14:paraId="194CEBC2" w14:textId="2641517E" w:rsidR="004E739B" w:rsidRPr="00243812" w:rsidRDefault="00243812" w:rsidP="00F01A18">
      <w:pPr>
        <w:pStyle w:val="NoSpacing"/>
        <w:rPr>
          <w:rFonts w:ascii="Montserrat" w:hAnsi="Montserrat"/>
          <w:sz w:val="24"/>
        </w:rPr>
      </w:pPr>
      <w:r w:rsidRPr="00243812">
        <w:rPr>
          <w:rFonts w:ascii="Montserrat" w:hAnsi="Montserrat"/>
          <w:sz w:val="24"/>
        </w:rPr>
        <w:tab/>
        <w:t>Body</w:t>
      </w:r>
      <w:r w:rsidR="006F60BF" w:rsidRPr="00243812">
        <w:rPr>
          <w:rFonts w:ascii="Montserrat" w:hAnsi="Montserrat"/>
          <w:sz w:val="24"/>
        </w:rPr>
        <w:tab/>
      </w:r>
      <w:r w:rsidRPr="00243812">
        <w:rPr>
          <w:rFonts w:ascii="Montserrat" w:hAnsi="Montserrat"/>
          <w:sz w:val="24"/>
        </w:rPr>
        <w:t>Save is at +4; if missed, Body is “Crippled”. Victim may not fight or move any limbs until healed.</w:t>
      </w:r>
    </w:p>
    <w:p w14:paraId="36FD269A" w14:textId="77777777" w:rsidR="004E739B" w:rsidRPr="00243812" w:rsidRDefault="00243812" w:rsidP="00F01A18">
      <w:pPr>
        <w:pStyle w:val="NoSpacing"/>
        <w:rPr>
          <w:rFonts w:ascii="Montserrat" w:hAnsi="Montserrat"/>
          <w:sz w:val="24"/>
        </w:rPr>
      </w:pPr>
      <w:r w:rsidRPr="00243812">
        <w:rPr>
          <w:rFonts w:ascii="Montserrat" w:hAnsi="Montserrat"/>
          <w:sz w:val="24"/>
        </w:rPr>
        <w:tab/>
        <w:t>Vital Organs</w:t>
      </w:r>
      <w:r w:rsidRPr="00243812">
        <w:rPr>
          <w:rFonts w:ascii="Montserrat" w:hAnsi="Montserrat"/>
          <w:sz w:val="24"/>
        </w:rPr>
        <w:tab/>
        <w:t>Save is at +2; If missed, victim is considered to be unconscious until healed.</w:t>
      </w:r>
    </w:p>
    <w:p w14:paraId="28BEB378" w14:textId="5A04BD6B" w:rsidR="004E739B" w:rsidRPr="00243812" w:rsidRDefault="00243812" w:rsidP="00F01A18">
      <w:pPr>
        <w:pStyle w:val="NoSpacing"/>
        <w:rPr>
          <w:rFonts w:ascii="Montserrat" w:hAnsi="Montserrat"/>
          <w:sz w:val="24"/>
        </w:rPr>
      </w:pPr>
      <w:r w:rsidRPr="00243812">
        <w:rPr>
          <w:rFonts w:ascii="Montserrat" w:hAnsi="Montserrat"/>
          <w:sz w:val="24"/>
        </w:rPr>
        <w:tab/>
        <w:t>Head</w:t>
      </w:r>
      <w:r w:rsidR="006F60BF" w:rsidRPr="00243812">
        <w:rPr>
          <w:rFonts w:ascii="Montserrat" w:hAnsi="Montserrat"/>
          <w:sz w:val="24"/>
        </w:rPr>
        <w:tab/>
      </w:r>
      <w:r w:rsidRPr="00243812">
        <w:rPr>
          <w:rFonts w:ascii="Montserrat" w:hAnsi="Montserrat"/>
          <w:sz w:val="24"/>
        </w:rPr>
        <w:t>Save is at +1; If missed, victim is considered to be unconscious until healed.</w:t>
      </w:r>
    </w:p>
    <w:p w14:paraId="36F7CE0C" w14:textId="6D8221A6" w:rsidR="004E739B" w:rsidRPr="00243812" w:rsidRDefault="00243812" w:rsidP="00F01A18">
      <w:pPr>
        <w:pStyle w:val="NoSpacing"/>
        <w:rPr>
          <w:rFonts w:ascii="Montserrat" w:hAnsi="Montserrat"/>
          <w:sz w:val="24"/>
        </w:rPr>
      </w:pPr>
      <w:r w:rsidRPr="00243812">
        <w:rPr>
          <w:rFonts w:ascii="Montserrat" w:hAnsi="Montserrat"/>
          <w:sz w:val="24"/>
        </w:rPr>
        <w:tab/>
        <w:t>Brain</w:t>
      </w:r>
      <w:r w:rsidR="006F60BF" w:rsidRPr="00243812">
        <w:rPr>
          <w:rFonts w:ascii="Montserrat" w:hAnsi="Montserrat"/>
          <w:sz w:val="24"/>
        </w:rPr>
        <w:tab/>
      </w:r>
      <w:r w:rsidRPr="00243812">
        <w:rPr>
          <w:rFonts w:ascii="Montserrat" w:hAnsi="Montserrat"/>
          <w:sz w:val="24"/>
        </w:rPr>
        <w:t>Save is at +2; If missed, victim is in a Coma*</w:t>
      </w:r>
    </w:p>
    <w:p w14:paraId="5BA878D3" w14:textId="77777777" w:rsidR="004E739B" w:rsidRPr="00243812" w:rsidRDefault="004E739B" w:rsidP="00F01A18">
      <w:pPr>
        <w:pStyle w:val="NoSpacing"/>
        <w:rPr>
          <w:rFonts w:ascii="Montserrat" w:hAnsi="Montserrat"/>
          <w:sz w:val="24"/>
        </w:rPr>
      </w:pPr>
    </w:p>
    <w:p w14:paraId="69302804"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 </w:t>
      </w:r>
      <w:r w:rsidRPr="00243812">
        <w:rPr>
          <w:rFonts w:ascii="Montserrat" w:hAnsi="Montserrat"/>
          <w:sz w:val="24"/>
        </w:rPr>
        <w:tab/>
        <w:t>* Victim must make a HT roll every day when in such a state. If he misses the HT roll, he loses 1 HT. Victim rolls vs HT modified by HT lost from being Comatose, not from other incidental damage. When victim is at negative his HT, he starts making HT rolls to stay alive. HT lost from being Comatose is regained at one point per week of rest and recuperation after regaining consciousness.</w:t>
      </w:r>
    </w:p>
    <w:p w14:paraId="777C1AD5"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will not affect any Mage maintaining a Necromantic spell.</w:t>
      </w:r>
    </w:p>
    <w:p w14:paraId="6F1E6778" w14:textId="77777777" w:rsidR="004E739B" w:rsidRPr="00243812" w:rsidRDefault="004E739B" w:rsidP="00F01A18">
      <w:pPr>
        <w:pStyle w:val="NoSpacing"/>
        <w:rPr>
          <w:rFonts w:ascii="Montserrat" w:hAnsi="Montserrat"/>
          <w:sz w:val="24"/>
        </w:rPr>
      </w:pPr>
    </w:p>
    <w:p w14:paraId="7C745DCD"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permanent until magically healed</w:t>
      </w:r>
    </w:p>
    <w:p w14:paraId="173F8161"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12</w:t>
      </w:r>
    </w:p>
    <w:p w14:paraId="7A531C1C"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6 seconds</w:t>
      </w:r>
    </w:p>
    <w:p w14:paraId="616A4F03"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NecroBall plus 10 other Necromantic spells.</w:t>
      </w:r>
    </w:p>
    <w:p w14:paraId="4666153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55487A67" w14:textId="77777777" w:rsidR="004E739B" w:rsidRPr="00243812" w:rsidRDefault="004E739B" w:rsidP="00F01A18">
      <w:pPr>
        <w:pStyle w:val="NoSpacing"/>
        <w:rPr>
          <w:rFonts w:ascii="Montserrat" w:hAnsi="Montserrat"/>
          <w:sz w:val="24"/>
        </w:rPr>
      </w:pPr>
    </w:p>
    <w:p w14:paraId="588CADB0" w14:textId="4CE8680F" w:rsidR="004E739B" w:rsidRPr="00243812" w:rsidRDefault="00243812" w:rsidP="00F01A18">
      <w:pPr>
        <w:pStyle w:val="NoSpacing"/>
        <w:rPr>
          <w:rFonts w:ascii="Montserrat" w:hAnsi="Montserrat"/>
          <w:sz w:val="24"/>
        </w:rPr>
      </w:pPr>
      <w:r w:rsidRPr="00243812">
        <w:rPr>
          <w:rFonts w:ascii="Montserrat" w:hAnsi="Montserrat"/>
          <w:sz w:val="24"/>
        </w:rPr>
        <w:t xml:space="preserve">Undead Strength </w:t>
      </w:r>
      <w:r w:rsidR="006F60BF" w:rsidRPr="00243812">
        <w:rPr>
          <w:rFonts w:ascii="Montserrat" w:hAnsi="Montserrat"/>
          <w:sz w:val="24"/>
        </w:rPr>
        <w:tab/>
      </w:r>
      <w:r w:rsidRPr="00243812">
        <w:rPr>
          <w:rFonts w:ascii="Montserrat" w:hAnsi="Montserrat"/>
          <w:sz w:val="24"/>
        </w:rPr>
        <w:t>Regular</w:t>
      </w:r>
    </w:p>
    <w:p w14:paraId="27F024D6" w14:textId="77777777" w:rsidR="004E739B" w:rsidRPr="00243812" w:rsidRDefault="00243812" w:rsidP="00F01A18">
      <w:pPr>
        <w:pStyle w:val="NoSpacing"/>
        <w:rPr>
          <w:rFonts w:ascii="Montserrat" w:hAnsi="Montserrat"/>
          <w:sz w:val="24"/>
        </w:rPr>
      </w:pPr>
      <w:r w:rsidRPr="00243812">
        <w:rPr>
          <w:rFonts w:ascii="Montserrat" w:hAnsi="Montserrat"/>
          <w:sz w:val="24"/>
        </w:rPr>
        <w:tab/>
        <w:t>Raises the subjects ST temporarily. This will affect damage, encumberance, fatigue, and possibly the readying time for weapons. A Mage may raise his own ST by the use of this spell. Note that if the subjects Fatigue is lower than the ST gain when this spell wears off, he immediately falls unconscious. In any case, the subject takes 1 pt of damage per point of ST raise when the spell wears off. High skill does reduce the energy cost for this spell.</w:t>
      </w:r>
    </w:p>
    <w:p w14:paraId="42C1EECC" w14:textId="77777777" w:rsidR="004E739B" w:rsidRPr="00243812" w:rsidRDefault="004E739B" w:rsidP="00F01A18">
      <w:pPr>
        <w:pStyle w:val="NoSpacing"/>
        <w:rPr>
          <w:rFonts w:ascii="Montserrat" w:hAnsi="Montserrat"/>
          <w:sz w:val="24"/>
        </w:rPr>
      </w:pPr>
    </w:p>
    <w:p w14:paraId="24F2E5C6"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minute</w:t>
      </w:r>
    </w:p>
    <w:p w14:paraId="1565925B" w14:textId="77777777" w:rsidR="004E739B" w:rsidRPr="00243812" w:rsidRDefault="00243812" w:rsidP="00F01A18">
      <w:pPr>
        <w:pStyle w:val="NoSpacing"/>
        <w:rPr>
          <w:rFonts w:ascii="Montserrat" w:hAnsi="Montserrat"/>
          <w:sz w:val="24"/>
        </w:rPr>
      </w:pPr>
      <w:r w:rsidRPr="00243812">
        <w:rPr>
          <w:rFonts w:ascii="Montserrat" w:hAnsi="Montserrat"/>
          <w:sz w:val="24"/>
        </w:rPr>
        <w:tab/>
        <w:t>Cost : 2 for every point of ST increase (Max 5); the same cost to maintain.</w:t>
      </w:r>
    </w:p>
    <w:p w14:paraId="74AC7416"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Zombie plus 4 other Necromantic spells and 3 Body control spells</w:t>
      </w:r>
    </w:p>
    <w:p w14:paraId="16EE77B1"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557272FA" w14:textId="77777777" w:rsidR="004E739B" w:rsidRPr="00243812" w:rsidRDefault="004E739B" w:rsidP="00F01A18">
      <w:pPr>
        <w:pStyle w:val="NoSpacing"/>
        <w:rPr>
          <w:rFonts w:ascii="Montserrat" w:hAnsi="Montserrat"/>
          <w:sz w:val="24"/>
        </w:rPr>
      </w:pPr>
    </w:p>
    <w:p w14:paraId="22B1CB12" w14:textId="3BD68DB4" w:rsidR="004E739B" w:rsidRPr="00243812" w:rsidRDefault="00243812" w:rsidP="00F01A18">
      <w:pPr>
        <w:pStyle w:val="NoSpacing"/>
        <w:rPr>
          <w:rFonts w:ascii="Montserrat" w:hAnsi="Montserrat"/>
          <w:sz w:val="24"/>
        </w:rPr>
      </w:pPr>
      <w:r w:rsidRPr="00243812">
        <w:rPr>
          <w:rFonts w:ascii="Montserrat" w:hAnsi="Montserrat"/>
          <w:sz w:val="24"/>
        </w:rPr>
        <w:t>Touch of Dust (VH)</w:t>
      </w:r>
      <w:r w:rsidR="006F60BF" w:rsidRPr="00243812">
        <w:rPr>
          <w:rFonts w:ascii="Montserrat" w:hAnsi="Montserrat"/>
          <w:sz w:val="24"/>
        </w:rPr>
        <w:tab/>
      </w:r>
      <w:r w:rsidRPr="00243812">
        <w:rPr>
          <w:rFonts w:ascii="Montserrat" w:hAnsi="Montserrat"/>
          <w:sz w:val="24"/>
        </w:rPr>
        <w:t>Regular; Resisted by HT</w:t>
      </w:r>
    </w:p>
    <w:p w14:paraId="19C83ABF"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Requires the caster hit one of the subjects limbs in combat. The spell does 1d6 damage in addition to turning the affected limb to dust. What is left of the shoulder or hip will be “healed over” and will not bleed. If the HT roll is made, the spell has no effect. This spell will affect Undead, Necromantically aspected creatures, and inanimate (dead) objects.</w:t>
      </w:r>
    </w:p>
    <w:p w14:paraId="3182769F" w14:textId="77777777" w:rsidR="004E739B" w:rsidRPr="00243812" w:rsidRDefault="004E739B" w:rsidP="00F01A18">
      <w:pPr>
        <w:pStyle w:val="NoSpacing"/>
        <w:rPr>
          <w:rFonts w:ascii="Montserrat" w:hAnsi="Montserrat"/>
          <w:sz w:val="24"/>
        </w:rPr>
      </w:pPr>
    </w:p>
    <w:p w14:paraId="750D854E"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16</w:t>
      </w:r>
    </w:p>
    <w:p w14:paraId="22BFEF7C"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DrainBall plus 12 other Necromantic spells and 5 body control spells</w:t>
      </w:r>
    </w:p>
    <w:p w14:paraId="38531C1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676AB451" w14:textId="77777777" w:rsidR="004E739B" w:rsidRPr="00243812" w:rsidRDefault="004E739B" w:rsidP="00F01A18">
      <w:pPr>
        <w:pStyle w:val="NoSpacing"/>
        <w:rPr>
          <w:rFonts w:ascii="Montserrat" w:hAnsi="Montserrat"/>
          <w:sz w:val="24"/>
        </w:rPr>
      </w:pPr>
    </w:p>
    <w:p w14:paraId="03946637" w14:textId="7505B545" w:rsidR="004E739B" w:rsidRPr="00243812" w:rsidRDefault="00243812" w:rsidP="00F01A18">
      <w:pPr>
        <w:pStyle w:val="NoSpacing"/>
        <w:rPr>
          <w:rFonts w:ascii="Montserrat" w:hAnsi="Montserrat"/>
          <w:sz w:val="24"/>
        </w:rPr>
      </w:pPr>
      <w:r w:rsidRPr="00243812">
        <w:rPr>
          <w:rFonts w:ascii="Montserrat" w:hAnsi="Montserrat"/>
          <w:sz w:val="24"/>
        </w:rPr>
        <w:t xml:space="preserve">NecroShield </w:t>
      </w:r>
      <w:r w:rsidR="006F60BF" w:rsidRPr="00243812">
        <w:rPr>
          <w:rFonts w:ascii="Montserrat" w:hAnsi="Montserrat"/>
          <w:sz w:val="24"/>
        </w:rPr>
        <w:tab/>
      </w:r>
      <w:r w:rsidRPr="00243812">
        <w:rPr>
          <w:rFonts w:ascii="Montserrat" w:hAnsi="Montserrat"/>
          <w:sz w:val="24"/>
        </w:rPr>
        <w:t>Regular</w:t>
      </w:r>
    </w:p>
    <w:p w14:paraId="6F21F6D6"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creates a halo of Necromantic energy around the subgect. The shield does damage equal to 1d6 per 5 energy points invested in the initial casting of the spell (Max 3d6 damage). Maintain cost is half the casting cost, rounded up. The shield will do no damage to weapons that strike the shield, but will do damage to all who attack the Caster, including combatants that attack from range and Mages attacking the Subject, as the Necromantic energy will reacts to the attack by striking back even over dis</w:t>
      </w:r>
      <w:r w:rsidRPr="00243812">
        <w:rPr>
          <w:rFonts w:ascii="Montserrat" w:hAnsi="Montserrat"/>
          <w:sz w:val="24"/>
        </w:rPr>
        <w:t>tance. The effects of this spell will not damage any inanimate objects, undead, or Necromantically aspected creatures.</w:t>
      </w:r>
    </w:p>
    <w:p w14:paraId="05076C0D" w14:textId="77777777" w:rsidR="004E739B" w:rsidRPr="00243812" w:rsidRDefault="00243812" w:rsidP="00F01A18">
      <w:pPr>
        <w:pStyle w:val="NoSpacing"/>
        <w:rPr>
          <w:rFonts w:ascii="Montserrat" w:hAnsi="Montserrat"/>
          <w:sz w:val="24"/>
        </w:rPr>
      </w:pPr>
      <w:r w:rsidRPr="00243812">
        <w:rPr>
          <w:rFonts w:ascii="Montserrat" w:hAnsi="Montserrat"/>
          <w:sz w:val="24"/>
        </w:rPr>
        <w:tab/>
        <w:t>If the attack attack kills the subject, then the spell ends before it can strike back.</w:t>
      </w:r>
    </w:p>
    <w:p w14:paraId="08C8EF64" w14:textId="77777777" w:rsidR="004E739B" w:rsidRPr="00243812" w:rsidRDefault="004E739B" w:rsidP="00F01A18">
      <w:pPr>
        <w:pStyle w:val="NoSpacing"/>
        <w:rPr>
          <w:rFonts w:ascii="Montserrat" w:hAnsi="Montserrat"/>
          <w:sz w:val="24"/>
        </w:rPr>
      </w:pPr>
    </w:p>
    <w:p w14:paraId="1F947971"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minute</w:t>
      </w:r>
    </w:p>
    <w:p w14:paraId="1E039AAD" w14:textId="77777777" w:rsidR="004E739B" w:rsidRPr="00243812" w:rsidRDefault="00243812" w:rsidP="00F01A18">
      <w:pPr>
        <w:pStyle w:val="NoSpacing"/>
        <w:rPr>
          <w:rFonts w:ascii="Montserrat" w:hAnsi="Montserrat"/>
          <w:sz w:val="24"/>
        </w:rPr>
      </w:pPr>
      <w:r w:rsidRPr="00243812">
        <w:rPr>
          <w:rFonts w:ascii="Montserrat" w:hAnsi="Montserrat"/>
          <w:sz w:val="24"/>
        </w:rPr>
        <w:tab/>
        <w:t>Cost : 5 to 15; Maintain cost is half initial cost, rounded up.</w:t>
      </w:r>
    </w:p>
    <w:p w14:paraId="0B51A249"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NecroBolt plus 9 other Necromantic spells and 5 Protection/Warning spells</w:t>
      </w:r>
    </w:p>
    <w:p w14:paraId="55CB9047"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7D6AD1C0" w14:textId="77777777" w:rsidR="004E739B" w:rsidRPr="00243812" w:rsidRDefault="004E739B" w:rsidP="00F01A18">
      <w:pPr>
        <w:pStyle w:val="NoSpacing"/>
        <w:rPr>
          <w:rFonts w:ascii="Montserrat" w:hAnsi="Montserrat"/>
          <w:sz w:val="24"/>
        </w:rPr>
      </w:pPr>
    </w:p>
    <w:p w14:paraId="05FDAA6A" w14:textId="093C6769" w:rsidR="004E739B" w:rsidRPr="00243812" w:rsidRDefault="00243812" w:rsidP="00F01A18">
      <w:pPr>
        <w:pStyle w:val="NoSpacing"/>
        <w:rPr>
          <w:rFonts w:ascii="Montserrat" w:hAnsi="Montserrat"/>
          <w:sz w:val="24"/>
        </w:rPr>
      </w:pPr>
      <w:r w:rsidRPr="00243812">
        <w:rPr>
          <w:rFonts w:ascii="Montserrat" w:hAnsi="Montserrat"/>
          <w:sz w:val="24"/>
        </w:rPr>
        <w:t>Slay Living (VH)</w:t>
      </w:r>
      <w:r w:rsidR="006F60BF" w:rsidRPr="00243812">
        <w:rPr>
          <w:rFonts w:ascii="Montserrat" w:hAnsi="Montserrat"/>
          <w:sz w:val="24"/>
        </w:rPr>
        <w:tab/>
      </w:r>
      <w:r w:rsidRPr="00243812">
        <w:rPr>
          <w:rFonts w:ascii="Montserrat" w:hAnsi="Montserrat"/>
          <w:sz w:val="24"/>
        </w:rPr>
        <w:t>Regular; Special save</w:t>
      </w:r>
    </w:p>
    <w:p w14:paraId="6F7F5B21" w14:textId="77777777" w:rsidR="004E739B" w:rsidRPr="00243812" w:rsidRDefault="00243812" w:rsidP="00F01A18">
      <w:pPr>
        <w:pStyle w:val="NoSpacing"/>
        <w:rPr>
          <w:rFonts w:ascii="Montserrat" w:hAnsi="Montserrat"/>
          <w:sz w:val="24"/>
        </w:rPr>
      </w:pPr>
      <w:r w:rsidRPr="00243812">
        <w:rPr>
          <w:rFonts w:ascii="Montserrat" w:hAnsi="Montserrat"/>
          <w:sz w:val="24"/>
        </w:rPr>
        <w:tab/>
        <w:t>This is a very potent spell of the darkest of Necromantic magics, and is usually about as dangerous to the caster as it is to the victim. The Mage casts this spell on a specific Victim. The Victim makes two saves; one versus IQ, one versus HT. If both rolls are missed, the Victim dies outright. If one roll is made, the victim loses half his HT, but the mage loses HT equal to half the Victims HT! If the Victim makes both saves, the mage loses HT equal to the victims HT!</w:t>
      </w:r>
    </w:p>
    <w:p w14:paraId="03D7EACB" w14:textId="77777777" w:rsidR="004E739B" w:rsidRPr="00243812" w:rsidRDefault="004E739B" w:rsidP="00F01A18">
      <w:pPr>
        <w:pStyle w:val="NoSpacing"/>
        <w:rPr>
          <w:rFonts w:ascii="Montserrat" w:hAnsi="Montserrat"/>
          <w:sz w:val="24"/>
        </w:rPr>
      </w:pPr>
    </w:p>
    <w:p w14:paraId="0D570D25"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10</w:t>
      </w:r>
    </w:p>
    <w:p w14:paraId="5F9FFC09"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Magery 2, 20 Necromantic spells</w:t>
      </w:r>
    </w:p>
    <w:p w14:paraId="1794DCE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44EC735F" w14:textId="77777777" w:rsidR="004E739B" w:rsidRPr="00243812" w:rsidRDefault="004E739B" w:rsidP="00F01A18">
      <w:pPr>
        <w:pStyle w:val="NoSpacing"/>
        <w:rPr>
          <w:rFonts w:ascii="Montserrat" w:hAnsi="Montserrat"/>
          <w:sz w:val="24"/>
        </w:rPr>
      </w:pPr>
    </w:p>
    <w:p w14:paraId="3E12E658" w14:textId="5F0BD031" w:rsidR="004E739B" w:rsidRPr="00243812" w:rsidRDefault="00243812" w:rsidP="00F01A18">
      <w:pPr>
        <w:pStyle w:val="NoSpacing"/>
        <w:rPr>
          <w:rFonts w:ascii="Montserrat" w:hAnsi="Montserrat"/>
          <w:sz w:val="24"/>
        </w:rPr>
      </w:pPr>
      <w:r w:rsidRPr="00243812">
        <w:rPr>
          <w:rFonts w:ascii="Montserrat" w:hAnsi="Montserrat"/>
          <w:sz w:val="24"/>
        </w:rPr>
        <w:t>Death Rot(VH)</w:t>
      </w:r>
      <w:r w:rsidR="006F60BF" w:rsidRPr="00243812">
        <w:rPr>
          <w:rFonts w:ascii="Montserrat" w:hAnsi="Montserrat"/>
          <w:sz w:val="24"/>
        </w:rPr>
        <w:tab/>
      </w:r>
      <w:r w:rsidRPr="00243812">
        <w:rPr>
          <w:rFonts w:ascii="Montserrat" w:hAnsi="Montserrat"/>
          <w:sz w:val="24"/>
        </w:rPr>
        <w:t>Regular; Resisted by HT</w:t>
      </w:r>
    </w:p>
    <w:p w14:paraId="761B87D8"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This spell causes the rapid, premature decomposition of any object or being. If the subject is “alive” or animate, it gets a save versus its HT. If this save is missed, the victim starts to itch horribly (-4 to all attack and defense maneuvers). Three rounds after the spell is started, the victim begins to take 1 point of damage per round as pieces of his body start to fall off. Once the victim starts to take damage, he may not attack or take any reasonable actions, other than maybe run(or crawl, at the GM’</w:t>
      </w:r>
      <w:r w:rsidRPr="00243812">
        <w:rPr>
          <w:rFonts w:ascii="Montserrat" w:hAnsi="Montserrat"/>
          <w:sz w:val="24"/>
        </w:rPr>
        <w:t>s discrection).</w:t>
      </w:r>
    </w:p>
    <w:p w14:paraId="19376D6C" w14:textId="5D2598AA" w:rsidR="004E739B" w:rsidRPr="00243812" w:rsidRDefault="006F60BF" w:rsidP="00F01A18">
      <w:pPr>
        <w:pStyle w:val="NoSpacing"/>
        <w:rPr>
          <w:rFonts w:ascii="Montserrat" w:hAnsi="Montserrat"/>
          <w:sz w:val="24"/>
        </w:rPr>
      </w:pPr>
      <w:r w:rsidRPr="00243812">
        <w:rPr>
          <w:rFonts w:ascii="Montserrat" w:hAnsi="Montserrat"/>
          <w:sz w:val="24"/>
        </w:rPr>
        <w:tab/>
        <w:t>The spell is only stopped by an (8-point) Major Healing, Cure Disease, or Remove Curse.</w:t>
      </w:r>
    </w:p>
    <w:p w14:paraId="7E6D76C3" w14:textId="77777777" w:rsidR="004E739B" w:rsidRPr="00243812" w:rsidRDefault="004E739B" w:rsidP="00F01A18">
      <w:pPr>
        <w:pStyle w:val="NoSpacing"/>
        <w:rPr>
          <w:rFonts w:ascii="Montserrat" w:hAnsi="Montserrat"/>
          <w:sz w:val="24"/>
        </w:rPr>
      </w:pPr>
    </w:p>
    <w:p w14:paraId="48720F53"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4 rounds</w:t>
      </w:r>
    </w:p>
    <w:p w14:paraId="5AC2BFFD"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10</w:t>
      </w:r>
    </w:p>
    <w:p w14:paraId="7C4C28C5"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Prerequisite : Magery 2, 9 Necromantic spells and 4 Body Control spells</w:t>
      </w:r>
    </w:p>
    <w:p w14:paraId="10C501E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70E7E4BE" w14:textId="77777777" w:rsidR="004E739B" w:rsidRPr="00243812" w:rsidRDefault="004E739B" w:rsidP="00F01A18">
      <w:pPr>
        <w:pStyle w:val="NoSpacing"/>
        <w:rPr>
          <w:rFonts w:ascii="Montserrat" w:hAnsi="Montserrat"/>
          <w:sz w:val="24"/>
        </w:rPr>
      </w:pPr>
    </w:p>
    <w:p w14:paraId="0B3F52B3" w14:textId="797503CC" w:rsidR="004E739B" w:rsidRPr="00243812" w:rsidRDefault="00243812" w:rsidP="00F01A18">
      <w:pPr>
        <w:pStyle w:val="NoSpacing"/>
        <w:rPr>
          <w:rFonts w:ascii="Montserrat" w:hAnsi="Montserrat"/>
          <w:sz w:val="24"/>
        </w:rPr>
      </w:pPr>
      <w:r w:rsidRPr="00243812">
        <w:rPr>
          <w:rFonts w:ascii="Montserrat" w:hAnsi="Montserrat"/>
          <w:sz w:val="24"/>
        </w:rPr>
        <w:t xml:space="preserve">NecroCloud(VH) </w:t>
      </w:r>
      <w:r w:rsidR="006F60BF" w:rsidRPr="00243812">
        <w:rPr>
          <w:rFonts w:ascii="Montserrat" w:hAnsi="Montserrat"/>
          <w:sz w:val="24"/>
        </w:rPr>
        <w:tab/>
      </w:r>
      <w:r w:rsidRPr="00243812">
        <w:rPr>
          <w:rFonts w:ascii="Montserrat" w:hAnsi="Montserrat"/>
          <w:sz w:val="24"/>
        </w:rPr>
        <w:t>Regular; special save</w:t>
      </w:r>
    </w:p>
    <w:p w14:paraId="1754524E"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creates a cloud of Vapor that does damage to all breathing it in. Damage done is 1d6 per 6 energy points invested (Max 3d6 damage). The spell costs 4 energy points per 1d6 damage to maintain. Any living beings killed by the Cloud are raised as Zombies under the control of the caster of the NecroCloud. This spell has no effect on material objects, dead objects, undead beings, and beings closely related to the negative material plane whatsoever.</w:t>
      </w:r>
    </w:p>
    <w:p w14:paraId="18E6336F" w14:textId="77777777" w:rsidR="004E739B" w:rsidRPr="00243812" w:rsidRDefault="00243812" w:rsidP="00F01A18">
      <w:pPr>
        <w:pStyle w:val="NoSpacing"/>
        <w:rPr>
          <w:rFonts w:ascii="Montserrat" w:hAnsi="Montserrat"/>
          <w:sz w:val="24"/>
        </w:rPr>
      </w:pPr>
      <w:r w:rsidRPr="00243812">
        <w:rPr>
          <w:rFonts w:ascii="Montserrat" w:hAnsi="Montserrat"/>
          <w:sz w:val="24"/>
        </w:rPr>
        <w:tab/>
        <w:t>Living beings may make a save versus HT. If it is successful, victim takes only half damage.</w:t>
      </w:r>
    </w:p>
    <w:p w14:paraId="524FEC89" w14:textId="77777777" w:rsidR="004E739B" w:rsidRPr="00243812" w:rsidRDefault="004E739B" w:rsidP="00F01A18">
      <w:pPr>
        <w:pStyle w:val="NoSpacing"/>
        <w:rPr>
          <w:rFonts w:ascii="Montserrat" w:hAnsi="Montserrat"/>
          <w:sz w:val="24"/>
        </w:rPr>
      </w:pPr>
    </w:p>
    <w:p w14:paraId="5F321AFC"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10 seconds</w:t>
      </w:r>
    </w:p>
    <w:p w14:paraId="20421FDF" w14:textId="77777777" w:rsidR="004E739B" w:rsidRPr="00243812" w:rsidRDefault="00243812" w:rsidP="00F01A18">
      <w:pPr>
        <w:pStyle w:val="NoSpacing"/>
        <w:rPr>
          <w:rFonts w:ascii="Montserrat" w:hAnsi="Montserrat"/>
          <w:sz w:val="24"/>
        </w:rPr>
      </w:pPr>
      <w:r w:rsidRPr="00243812">
        <w:rPr>
          <w:rFonts w:ascii="Montserrat" w:hAnsi="Montserrat"/>
          <w:sz w:val="24"/>
        </w:rPr>
        <w:tab/>
        <w:t>Cost : 6 per 1d6 damage</w:t>
      </w:r>
    </w:p>
    <w:p w14:paraId="23CD7E30"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Magery 2, 12 Necromantic spells, and 5 Air spells</w:t>
      </w:r>
    </w:p>
    <w:p w14:paraId="1D6EB88D"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3BAACD25" w14:textId="77777777" w:rsidR="004E739B" w:rsidRPr="00243812" w:rsidRDefault="004E739B" w:rsidP="00F01A18">
      <w:pPr>
        <w:pStyle w:val="NoSpacing"/>
        <w:rPr>
          <w:rFonts w:ascii="Montserrat" w:hAnsi="Montserrat"/>
          <w:sz w:val="24"/>
        </w:rPr>
      </w:pPr>
    </w:p>
    <w:p w14:paraId="228CC8B4" w14:textId="70476171" w:rsidR="004E739B" w:rsidRPr="00243812" w:rsidRDefault="00243812" w:rsidP="00F01A18">
      <w:pPr>
        <w:pStyle w:val="NoSpacing"/>
        <w:rPr>
          <w:rFonts w:ascii="Montserrat" w:hAnsi="Montserrat"/>
          <w:sz w:val="24"/>
        </w:rPr>
      </w:pPr>
      <w:r w:rsidRPr="00243812">
        <w:rPr>
          <w:rFonts w:ascii="Montserrat" w:hAnsi="Montserrat"/>
          <w:sz w:val="24"/>
        </w:rPr>
        <w:t xml:space="preserve">NecroWind(VH) </w:t>
      </w:r>
      <w:r w:rsidR="006F60BF" w:rsidRPr="00243812">
        <w:rPr>
          <w:rFonts w:ascii="Montserrat" w:hAnsi="Montserrat"/>
          <w:sz w:val="24"/>
        </w:rPr>
        <w:tab/>
      </w:r>
      <w:r w:rsidRPr="00243812">
        <w:rPr>
          <w:rFonts w:ascii="Montserrat" w:hAnsi="Montserrat"/>
          <w:sz w:val="24"/>
        </w:rPr>
        <w:t>Regular</w:t>
      </w:r>
    </w:p>
    <w:p w14:paraId="0DFC6714" w14:textId="77777777" w:rsidR="004E739B" w:rsidRPr="00243812" w:rsidRDefault="00243812" w:rsidP="00F01A18">
      <w:pPr>
        <w:pStyle w:val="NoSpacing"/>
        <w:rPr>
          <w:rFonts w:ascii="Montserrat" w:hAnsi="Montserrat"/>
          <w:sz w:val="24"/>
        </w:rPr>
      </w:pPr>
      <w:r w:rsidRPr="00243812">
        <w:rPr>
          <w:rFonts w:ascii="Montserrat" w:hAnsi="Montserrat"/>
          <w:sz w:val="24"/>
        </w:rPr>
        <w:tab/>
        <w:t>Creates a wind blowing straight from the negative material plane, half a mile wide and two miles long. The wind does 1d6 damage to every living creature in the area every 10 seconds they remain within the wind.</w:t>
      </w:r>
    </w:p>
    <w:p w14:paraId="270B1AE5" w14:textId="77777777" w:rsidR="004E739B" w:rsidRPr="00243812" w:rsidRDefault="004E739B" w:rsidP="00F01A18">
      <w:pPr>
        <w:pStyle w:val="NoSpacing"/>
        <w:rPr>
          <w:rFonts w:ascii="Montserrat" w:hAnsi="Montserrat"/>
          <w:sz w:val="24"/>
        </w:rPr>
      </w:pPr>
    </w:p>
    <w:p w14:paraId="7013989B"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30 minutes</w:t>
      </w:r>
    </w:p>
    <w:p w14:paraId="3AD27535" w14:textId="77777777" w:rsidR="004E739B" w:rsidRPr="00243812" w:rsidRDefault="00243812" w:rsidP="00F01A18">
      <w:pPr>
        <w:pStyle w:val="NoSpacing"/>
        <w:rPr>
          <w:rFonts w:ascii="Montserrat" w:hAnsi="Montserrat"/>
          <w:sz w:val="24"/>
        </w:rPr>
      </w:pPr>
      <w:r w:rsidRPr="00243812">
        <w:rPr>
          <w:rFonts w:ascii="Montserrat" w:hAnsi="Montserrat"/>
          <w:sz w:val="24"/>
        </w:rPr>
        <w:tab/>
        <w:t>Cost : 260.</w:t>
      </w:r>
    </w:p>
    <w:p w14:paraId="36E758AF"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Magery 3, 20 Necromantic spells, 7 air spells</w:t>
      </w:r>
    </w:p>
    <w:p w14:paraId="6441F0A9"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50BA8159" w14:textId="77777777" w:rsidR="004E739B" w:rsidRPr="00243812" w:rsidRDefault="004E739B" w:rsidP="00F01A18">
      <w:pPr>
        <w:pStyle w:val="NoSpacing"/>
        <w:rPr>
          <w:rFonts w:ascii="Montserrat" w:hAnsi="Montserrat"/>
          <w:sz w:val="24"/>
        </w:rPr>
      </w:pPr>
    </w:p>
    <w:p w14:paraId="1E011A23" w14:textId="444B8767" w:rsidR="004E739B" w:rsidRPr="00243812" w:rsidRDefault="00243812" w:rsidP="00F01A18">
      <w:pPr>
        <w:pStyle w:val="NoSpacing"/>
        <w:rPr>
          <w:rFonts w:ascii="Montserrat" w:hAnsi="Montserrat"/>
          <w:sz w:val="24"/>
        </w:rPr>
      </w:pPr>
      <w:r w:rsidRPr="00243812">
        <w:rPr>
          <w:rFonts w:ascii="Montserrat" w:hAnsi="Montserrat"/>
          <w:sz w:val="24"/>
        </w:rPr>
        <w:t xml:space="preserve">Create Undead I (VH) </w:t>
      </w:r>
      <w:r w:rsidR="006F60BF" w:rsidRPr="00243812">
        <w:rPr>
          <w:rFonts w:ascii="Montserrat" w:hAnsi="Montserrat"/>
          <w:sz w:val="24"/>
        </w:rPr>
        <w:tab/>
      </w:r>
      <w:r w:rsidRPr="00243812">
        <w:rPr>
          <w:rFonts w:ascii="Montserrat" w:hAnsi="Montserrat"/>
          <w:sz w:val="24"/>
        </w:rPr>
        <w:t>Regular</w:t>
      </w:r>
    </w:p>
    <w:p w14:paraId="2B546C49" w14:textId="77777777" w:rsidR="004E739B" w:rsidRPr="00243812" w:rsidRDefault="00243812" w:rsidP="00F01A18">
      <w:pPr>
        <w:pStyle w:val="NoSpacing"/>
        <w:rPr>
          <w:rFonts w:ascii="Montserrat" w:hAnsi="Montserrat"/>
          <w:sz w:val="24"/>
        </w:rPr>
      </w:pPr>
      <w:r w:rsidRPr="00243812">
        <w:rPr>
          <w:rFonts w:ascii="Montserrat" w:hAnsi="Montserrat"/>
          <w:sz w:val="24"/>
        </w:rPr>
        <w:tab/>
        <w:t>Similar to the Necromancer spell Zombie, but slightly different. This spell allows construction/creation of more powerful undead. This spell allows the creation of ...</w:t>
      </w:r>
    </w:p>
    <w:p w14:paraId="60CAEF81" w14:textId="77777777" w:rsidR="004E739B" w:rsidRPr="00243812" w:rsidRDefault="004E739B" w:rsidP="00F01A18">
      <w:pPr>
        <w:pStyle w:val="NoSpacing"/>
        <w:rPr>
          <w:rFonts w:ascii="Montserrat" w:hAnsi="Montserrat"/>
          <w:sz w:val="24"/>
        </w:rPr>
      </w:pPr>
    </w:p>
    <w:p w14:paraId="64531089" w14:textId="481D9005" w:rsidR="004E739B" w:rsidRPr="00243812" w:rsidRDefault="00243812" w:rsidP="00F01A18">
      <w:pPr>
        <w:pStyle w:val="NoSpacing"/>
        <w:rPr>
          <w:rFonts w:ascii="Montserrat" w:hAnsi="Montserrat"/>
          <w:sz w:val="24"/>
        </w:rPr>
      </w:pPr>
      <w:r w:rsidRPr="00243812">
        <w:rPr>
          <w:rFonts w:ascii="Montserrat" w:hAnsi="Montserrat"/>
          <w:sz w:val="24"/>
        </w:rPr>
        <w:tab/>
        <w:t>Undead</w:t>
      </w:r>
      <w:r w:rsidR="006F60BF" w:rsidRPr="00243812">
        <w:rPr>
          <w:rFonts w:ascii="Montserrat" w:hAnsi="Montserrat"/>
          <w:sz w:val="24"/>
        </w:rPr>
        <w:tab/>
      </w:r>
      <w:r w:rsidRPr="00243812">
        <w:rPr>
          <w:rFonts w:ascii="Montserrat" w:hAnsi="Montserrat"/>
          <w:sz w:val="24"/>
        </w:rPr>
        <w:t>Time to create</w:t>
      </w:r>
      <w:r w:rsidRPr="00243812">
        <w:rPr>
          <w:rFonts w:ascii="Montserrat" w:hAnsi="Montserrat"/>
          <w:sz w:val="24"/>
        </w:rPr>
        <w:tab/>
        <w:t>Notes</w:t>
      </w:r>
      <w:r w:rsidR="006F60BF" w:rsidRPr="00243812">
        <w:rPr>
          <w:rFonts w:ascii="Montserrat" w:hAnsi="Montserrat"/>
          <w:sz w:val="24"/>
        </w:rPr>
        <w:tab/>
      </w:r>
      <w:r w:rsidRPr="00243812">
        <w:rPr>
          <w:rFonts w:ascii="Montserrat" w:hAnsi="Montserrat"/>
          <w:sz w:val="24"/>
        </w:rPr>
        <w:t>Fat Cost</w:t>
      </w:r>
    </w:p>
    <w:p w14:paraId="61AE4E74" w14:textId="77777777" w:rsidR="004E739B" w:rsidRPr="00243812" w:rsidRDefault="00243812" w:rsidP="00F01A18">
      <w:pPr>
        <w:pStyle w:val="NoSpacing"/>
        <w:rPr>
          <w:rFonts w:ascii="Montserrat" w:hAnsi="Montserrat"/>
          <w:sz w:val="24"/>
        </w:rPr>
      </w:pPr>
      <w:r w:rsidRPr="00243812">
        <w:rPr>
          <w:rFonts w:ascii="Montserrat" w:hAnsi="Montserrat"/>
          <w:sz w:val="24"/>
        </w:rPr>
        <w:tab/>
        <w:t>Undead Ghouls</w:t>
      </w:r>
      <w:r w:rsidRPr="00243812">
        <w:rPr>
          <w:rFonts w:ascii="Montserrat" w:hAnsi="Montserrat"/>
          <w:sz w:val="24"/>
        </w:rPr>
        <w:tab/>
        <w:t>1 Day</w:t>
      </w:r>
      <w:r w:rsidRPr="00243812">
        <w:rPr>
          <w:rFonts w:ascii="Montserrat" w:hAnsi="Montserrat"/>
          <w:sz w:val="24"/>
        </w:rPr>
        <w:tab/>
        <w:t>The body of a criminal</w:t>
      </w:r>
      <w:r w:rsidRPr="00243812">
        <w:rPr>
          <w:rFonts w:ascii="Montserrat" w:hAnsi="Montserrat"/>
          <w:sz w:val="24"/>
        </w:rPr>
        <w:tab/>
        <w:t>15</w:t>
      </w:r>
    </w:p>
    <w:p w14:paraId="7704AD8D" w14:textId="570A9B6D" w:rsidR="004E739B" w:rsidRPr="00243812" w:rsidRDefault="00243812" w:rsidP="00F01A18">
      <w:pPr>
        <w:pStyle w:val="NoSpacing"/>
        <w:rPr>
          <w:rFonts w:ascii="Montserrat" w:hAnsi="Montserrat"/>
          <w:sz w:val="24"/>
        </w:rPr>
      </w:pPr>
      <w:r w:rsidRPr="00243812">
        <w:rPr>
          <w:rFonts w:ascii="Montserrat" w:hAnsi="Montserrat"/>
          <w:sz w:val="24"/>
        </w:rPr>
        <w:tab/>
        <w:t>Poltergeist</w:t>
      </w:r>
      <w:r w:rsidRPr="00243812">
        <w:rPr>
          <w:rFonts w:ascii="Montserrat" w:hAnsi="Montserrat"/>
          <w:sz w:val="24"/>
        </w:rPr>
        <w:tab/>
        <w:t>2 Days</w:t>
      </w:r>
      <w:r w:rsidRPr="00243812">
        <w:rPr>
          <w:rFonts w:ascii="Montserrat" w:hAnsi="Montserrat"/>
          <w:sz w:val="24"/>
        </w:rPr>
        <w:tab/>
        <w:t>An unjust slaying</w:t>
      </w:r>
      <w:r w:rsidR="006F60BF" w:rsidRPr="00243812">
        <w:rPr>
          <w:rFonts w:ascii="Montserrat" w:hAnsi="Montserrat"/>
          <w:sz w:val="24"/>
        </w:rPr>
        <w:tab/>
      </w:r>
      <w:r w:rsidRPr="00243812">
        <w:rPr>
          <w:rFonts w:ascii="Montserrat" w:hAnsi="Montserrat"/>
          <w:sz w:val="24"/>
        </w:rPr>
        <w:t>20</w:t>
      </w:r>
    </w:p>
    <w:p w14:paraId="0982EC44" w14:textId="77777777" w:rsidR="004E739B" w:rsidRPr="00243812" w:rsidRDefault="004E739B" w:rsidP="00F01A18">
      <w:pPr>
        <w:pStyle w:val="NoSpacing"/>
        <w:rPr>
          <w:rFonts w:ascii="Montserrat" w:hAnsi="Montserrat"/>
          <w:sz w:val="24"/>
        </w:rPr>
      </w:pPr>
    </w:p>
    <w:p w14:paraId="7EAEB1DC" w14:textId="77777777" w:rsidR="004E739B" w:rsidRPr="00243812" w:rsidRDefault="00243812" w:rsidP="00F01A18">
      <w:pPr>
        <w:pStyle w:val="NoSpacing"/>
        <w:rPr>
          <w:rFonts w:ascii="Montserrat" w:hAnsi="Montserrat"/>
          <w:sz w:val="24"/>
        </w:rPr>
      </w:pPr>
      <w:r w:rsidRPr="00243812">
        <w:rPr>
          <w:rFonts w:ascii="Montserrat" w:hAnsi="Montserrat"/>
          <w:sz w:val="24"/>
        </w:rPr>
        <w:tab/>
        <w:t>The undead created by this spell, even though most of them are intelligent and free willed, will (on a 14 or less) be loyal to the caster, being that the caster created them by his own hand. Only under rare circumstances will the undead be uncontrolled, and, in such circumstances, the results can be very hazardous, ranging from the death of the Necromancer to far worse accidents!</w:t>
      </w:r>
    </w:p>
    <w:p w14:paraId="0EEA37DD" w14:textId="77777777" w:rsidR="004E739B" w:rsidRPr="00243812" w:rsidRDefault="004E739B" w:rsidP="00F01A18">
      <w:pPr>
        <w:pStyle w:val="NoSpacing"/>
        <w:rPr>
          <w:rFonts w:ascii="Montserrat" w:hAnsi="Montserrat"/>
          <w:sz w:val="24"/>
        </w:rPr>
      </w:pPr>
    </w:p>
    <w:p w14:paraId="4A6DE556"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permanent</w:t>
      </w:r>
    </w:p>
    <w:p w14:paraId="7503FC17" w14:textId="77777777" w:rsidR="004E739B" w:rsidRPr="00243812" w:rsidRDefault="00243812" w:rsidP="00F01A18">
      <w:pPr>
        <w:pStyle w:val="NoSpacing"/>
        <w:rPr>
          <w:rFonts w:ascii="Montserrat" w:hAnsi="Montserrat"/>
          <w:sz w:val="24"/>
        </w:rPr>
      </w:pPr>
      <w:r w:rsidRPr="00243812">
        <w:rPr>
          <w:rFonts w:ascii="Montserrat" w:hAnsi="Montserrat"/>
          <w:sz w:val="24"/>
        </w:rPr>
        <w:tab/>
        <w:t>Cost : see above</w:t>
      </w:r>
    </w:p>
    <w:p w14:paraId="34EAF51E"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8 Necromantic spells including Zombie and Summon Spirit</w:t>
      </w:r>
    </w:p>
    <w:p w14:paraId="34CA55FE" w14:textId="77777777" w:rsidR="004E739B" w:rsidRPr="00243812" w:rsidRDefault="004E739B" w:rsidP="00F01A18">
      <w:pPr>
        <w:pStyle w:val="NoSpacing"/>
        <w:rPr>
          <w:rFonts w:ascii="Montserrat" w:hAnsi="Montserrat"/>
          <w:sz w:val="24"/>
        </w:rPr>
      </w:pPr>
    </w:p>
    <w:p w14:paraId="5151BFCC" w14:textId="40D2492B" w:rsidR="004E739B" w:rsidRPr="00243812" w:rsidRDefault="00243812" w:rsidP="00F01A18">
      <w:pPr>
        <w:pStyle w:val="NoSpacing"/>
        <w:rPr>
          <w:rFonts w:ascii="Montserrat" w:hAnsi="Montserrat"/>
          <w:sz w:val="24"/>
        </w:rPr>
      </w:pPr>
      <w:r w:rsidRPr="00243812">
        <w:rPr>
          <w:rFonts w:ascii="Montserrat" w:hAnsi="Montserrat"/>
          <w:sz w:val="24"/>
        </w:rPr>
        <w:t xml:space="preserve">Create Undead II (VH) </w:t>
      </w:r>
      <w:r w:rsidR="006F60BF" w:rsidRPr="00243812">
        <w:rPr>
          <w:rFonts w:ascii="Montserrat" w:hAnsi="Montserrat"/>
          <w:sz w:val="24"/>
        </w:rPr>
        <w:tab/>
      </w:r>
      <w:r w:rsidRPr="00243812">
        <w:rPr>
          <w:rFonts w:ascii="Montserrat" w:hAnsi="Montserrat"/>
          <w:sz w:val="24"/>
        </w:rPr>
        <w:t>Regular</w:t>
      </w:r>
    </w:p>
    <w:p w14:paraId="4837DCBC"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Similar to the Necromancer spell Create Undead I, but more potent. This spell allows construction/creation of the more powerful undead. This spell allows the creation of ...</w:t>
      </w:r>
    </w:p>
    <w:p w14:paraId="221BFA28" w14:textId="77777777" w:rsidR="004E739B" w:rsidRPr="00243812" w:rsidRDefault="004E739B" w:rsidP="00F01A18">
      <w:pPr>
        <w:pStyle w:val="NoSpacing"/>
        <w:rPr>
          <w:rFonts w:ascii="Montserrat" w:hAnsi="Montserrat"/>
          <w:sz w:val="24"/>
        </w:rPr>
      </w:pPr>
    </w:p>
    <w:p w14:paraId="26588C8D" w14:textId="46D8546E" w:rsidR="004E739B" w:rsidRPr="00243812" w:rsidRDefault="00243812" w:rsidP="00F01A18">
      <w:pPr>
        <w:pStyle w:val="NoSpacing"/>
        <w:rPr>
          <w:rFonts w:ascii="Montserrat" w:hAnsi="Montserrat"/>
          <w:sz w:val="24"/>
        </w:rPr>
      </w:pPr>
      <w:r w:rsidRPr="00243812">
        <w:rPr>
          <w:rFonts w:ascii="Montserrat" w:hAnsi="Montserrat"/>
          <w:sz w:val="24"/>
        </w:rPr>
        <w:tab/>
        <w:t>Undead</w:t>
      </w:r>
      <w:r w:rsidR="006F60BF" w:rsidRPr="00243812">
        <w:rPr>
          <w:rFonts w:ascii="Montserrat" w:hAnsi="Montserrat"/>
          <w:sz w:val="24"/>
        </w:rPr>
        <w:tab/>
      </w:r>
      <w:r w:rsidRPr="00243812">
        <w:rPr>
          <w:rFonts w:ascii="Montserrat" w:hAnsi="Montserrat"/>
          <w:sz w:val="24"/>
        </w:rPr>
        <w:t>Time to create</w:t>
      </w:r>
      <w:r w:rsidRPr="00243812">
        <w:rPr>
          <w:rFonts w:ascii="Montserrat" w:hAnsi="Montserrat"/>
          <w:sz w:val="24"/>
        </w:rPr>
        <w:tab/>
        <w:t>Notes</w:t>
      </w:r>
      <w:r w:rsidR="006F60BF" w:rsidRPr="00243812">
        <w:rPr>
          <w:rFonts w:ascii="Montserrat" w:hAnsi="Montserrat"/>
          <w:sz w:val="24"/>
        </w:rPr>
        <w:tab/>
      </w:r>
      <w:r w:rsidRPr="00243812">
        <w:rPr>
          <w:rFonts w:ascii="Montserrat" w:hAnsi="Montserrat"/>
          <w:sz w:val="24"/>
        </w:rPr>
        <w:t>Fat Cost</w:t>
      </w:r>
    </w:p>
    <w:p w14:paraId="2E14C3A8" w14:textId="510D421E" w:rsidR="004E739B" w:rsidRPr="00243812" w:rsidRDefault="00243812" w:rsidP="00F01A18">
      <w:pPr>
        <w:pStyle w:val="NoSpacing"/>
        <w:rPr>
          <w:rFonts w:ascii="Montserrat" w:hAnsi="Montserrat"/>
          <w:sz w:val="24"/>
        </w:rPr>
      </w:pPr>
      <w:r w:rsidRPr="00243812">
        <w:rPr>
          <w:rFonts w:ascii="Montserrat" w:hAnsi="Montserrat"/>
          <w:sz w:val="24"/>
        </w:rPr>
        <w:tab/>
        <w:t>Ghast</w:t>
      </w:r>
      <w:r w:rsidR="006F60BF" w:rsidRPr="00243812">
        <w:rPr>
          <w:rFonts w:ascii="Montserrat" w:hAnsi="Montserrat"/>
          <w:sz w:val="24"/>
        </w:rPr>
        <w:tab/>
      </w:r>
      <w:r w:rsidRPr="00243812">
        <w:rPr>
          <w:rFonts w:ascii="Montserrat" w:hAnsi="Montserrat"/>
          <w:sz w:val="24"/>
        </w:rPr>
        <w:t>4 Days</w:t>
      </w:r>
      <w:r w:rsidRPr="00243812">
        <w:rPr>
          <w:rFonts w:ascii="Montserrat" w:hAnsi="Montserrat"/>
          <w:sz w:val="24"/>
        </w:rPr>
        <w:tab/>
        <w:t>the corpse of a murderer</w:t>
      </w:r>
      <w:r w:rsidRPr="00243812">
        <w:rPr>
          <w:rFonts w:ascii="Montserrat" w:hAnsi="Montserrat"/>
          <w:sz w:val="24"/>
        </w:rPr>
        <w:tab/>
        <w:t>25</w:t>
      </w:r>
    </w:p>
    <w:p w14:paraId="6DA2D3FA" w14:textId="314F4FD0" w:rsidR="004E739B" w:rsidRPr="00243812" w:rsidRDefault="00243812" w:rsidP="00F01A18">
      <w:pPr>
        <w:pStyle w:val="NoSpacing"/>
        <w:rPr>
          <w:rFonts w:ascii="Montserrat" w:hAnsi="Montserrat"/>
          <w:sz w:val="24"/>
        </w:rPr>
      </w:pPr>
      <w:r w:rsidRPr="00243812">
        <w:rPr>
          <w:rFonts w:ascii="Montserrat" w:hAnsi="Montserrat"/>
          <w:sz w:val="24"/>
        </w:rPr>
        <w:tab/>
        <w:t>Shadow</w:t>
      </w:r>
      <w:r w:rsidR="006F60BF" w:rsidRPr="00243812">
        <w:rPr>
          <w:rFonts w:ascii="Montserrat" w:hAnsi="Montserrat"/>
          <w:sz w:val="24"/>
        </w:rPr>
        <w:tab/>
      </w:r>
      <w:r w:rsidRPr="00243812">
        <w:rPr>
          <w:rFonts w:ascii="Montserrat" w:hAnsi="Montserrat"/>
          <w:sz w:val="24"/>
        </w:rPr>
        <w:t>6 Days</w:t>
      </w:r>
      <w:r w:rsidRPr="00243812">
        <w:rPr>
          <w:rFonts w:ascii="Montserrat" w:hAnsi="Montserrat"/>
          <w:sz w:val="24"/>
        </w:rPr>
        <w:tab/>
        <w:t>the corpse of a thief never</w:t>
      </w:r>
      <w:r w:rsidRPr="00243812">
        <w:rPr>
          <w:rFonts w:ascii="Montserrat" w:hAnsi="Montserrat"/>
          <w:sz w:val="24"/>
        </w:rPr>
        <w:tab/>
        <w:t>40</w:t>
      </w:r>
    </w:p>
    <w:p w14:paraId="1AAB16C2" w14:textId="6990D88E" w:rsidR="004E739B" w:rsidRPr="00243812" w:rsidRDefault="006F60BF" w:rsidP="00F01A18">
      <w:pPr>
        <w:pStyle w:val="NoSpacing"/>
        <w:rPr>
          <w:rFonts w:ascii="Montserrat" w:hAnsi="Montserrat"/>
          <w:sz w:val="24"/>
        </w:rPr>
      </w:pPr>
      <w:r w:rsidRPr="00243812">
        <w:rPr>
          <w:rFonts w:ascii="Montserrat" w:hAnsi="Montserrat"/>
          <w:sz w:val="24"/>
        </w:rPr>
        <w:tab/>
        <w:t>caught</w:t>
      </w:r>
      <w:r w:rsidRPr="00243812">
        <w:rPr>
          <w:rFonts w:ascii="Montserrat" w:hAnsi="Montserrat"/>
          <w:sz w:val="24"/>
        </w:rPr>
        <w:tab/>
      </w:r>
    </w:p>
    <w:p w14:paraId="3094CA8C" w14:textId="77777777" w:rsidR="004E739B" w:rsidRPr="00243812" w:rsidRDefault="00243812" w:rsidP="00F01A18">
      <w:pPr>
        <w:pStyle w:val="NoSpacing"/>
        <w:rPr>
          <w:rFonts w:ascii="Montserrat" w:hAnsi="Montserrat"/>
          <w:sz w:val="24"/>
        </w:rPr>
      </w:pPr>
      <w:r w:rsidRPr="00243812">
        <w:rPr>
          <w:rFonts w:ascii="Montserrat" w:hAnsi="Montserrat"/>
          <w:sz w:val="24"/>
        </w:rPr>
        <w:tab/>
        <w:t>Greater Animate</w:t>
      </w:r>
      <w:r w:rsidRPr="00243812">
        <w:rPr>
          <w:rFonts w:ascii="Montserrat" w:hAnsi="Montserrat"/>
          <w:sz w:val="24"/>
        </w:rPr>
        <w:tab/>
        <w:t>6 Days</w:t>
      </w:r>
      <w:r w:rsidRPr="00243812">
        <w:rPr>
          <w:rFonts w:ascii="Montserrat" w:hAnsi="Montserrat"/>
          <w:sz w:val="24"/>
        </w:rPr>
        <w:tab/>
        <w:t>spirit of the one to be used</w:t>
      </w:r>
      <w:r w:rsidRPr="00243812">
        <w:rPr>
          <w:rFonts w:ascii="Montserrat" w:hAnsi="Montserrat"/>
          <w:sz w:val="24"/>
        </w:rPr>
        <w:tab/>
        <w:t>35</w:t>
      </w:r>
    </w:p>
    <w:p w14:paraId="572B2DEE" w14:textId="77777777" w:rsidR="004E739B" w:rsidRPr="00243812" w:rsidRDefault="004E739B" w:rsidP="00F01A18">
      <w:pPr>
        <w:pStyle w:val="NoSpacing"/>
        <w:rPr>
          <w:rFonts w:ascii="Montserrat" w:hAnsi="Montserrat"/>
          <w:sz w:val="24"/>
        </w:rPr>
      </w:pPr>
    </w:p>
    <w:p w14:paraId="2E8DF1D5"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The undead created by this spell, even though most of them are intelligent and free willed, will (14 or less) be loyal to the caster, being that the caster created them by his own hand. Only under special circumstances will the undead be uncontrolled, and, in such circumstances, the results can be very hazardous, ranging from the death of the Necromancer to far worse accidents!</w:t>
      </w:r>
    </w:p>
    <w:p w14:paraId="16834136" w14:textId="77777777" w:rsidR="004E739B" w:rsidRPr="00243812" w:rsidRDefault="004E739B" w:rsidP="00F01A18">
      <w:pPr>
        <w:pStyle w:val="NoSpacing"/>
        <w:rPr>
          <w:rFonts w:ascii="Montserrat" w:hAnsi="Montserrat"/>
          <w:sz w:val="24"/>
        </w:rPr>
      </w:pPr>
    </w:p>
    <w:p w14:paraId="44697D5F"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permanent</w:t>
      </w:r>
    </w:p>
    <w:p w14:paraId="1DFB8DAA" w14:textId="77777777" w:rsidR="004E739B" w:rsidRPr="00243812" w:rsidRDefault="00243812" w:rsidP="00F01A18">
      <w:pPr>
        <w:pStyle w:val="NoSpacing"/>
        <w:rPr>
          <w:rFonts w:ascii="Montserrat" w:hAnsi="Montserrat"/>
          <w:sz w:val="24"/>
        </w:rPr>
      </w:pPr>
      <w:r w:rsidRPr="00243812">
        <w:rPr>
          <w:rFonts w:ascii="Montserrat" w:hAnsi="Montserrat"/>
          <w:sz w:val="24"/>
        </w:rPr>
        <w:tab/>
        <w:t>Cost : See above</w:t>
      </w:r>
    </w:p>
    <w:p w14:paraId="567678AA"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10 Necromancer spells, including Create Undead I</w:t>
      </w:r>
    </w:p>
    <w:p w14:paraId="19FFFDA8" w14:textId="77777777" w:rsidR="004E739B" w:rsidRPr="00243812" w:rsidRDefault="004E739B" w:rsidP="00F01A18">
      <w:pPr>
        <w:pStyle w:val="NoSpacing"/>
        <w:rPr>
          <w:rFonts w:ascii="Montserrat" w:hAnsi="Montserrat"/>
          <w:sz w:val="24"/>
        </w:rPr>
      </w:pPr>
    </w:p>
    <w:p w14:paraId="0CB2DF17" w14:textId="05551156" w:rsidR="004E739B" w:rsidRPr="00243812" w:rsidRDefault="00243812" w:rsidP="00F01A18">
      <w:pPr>
        <w:pStyle w:val="NoSpacing"/>
        <w:rPr>
          <w:rFonts w:ascii="Montserrat" w:hAnsi="Montserrat"/>
          <w:sz w:val="24"/>
        </w:rPr>
      </w:pPr>
      <w:r w:rsidRPr="00243812">
        <w:rPr>
          <w:rFonts w:ascii="Montserrat" w:hAnsi="Montserrat"/>
          <w:sz w:val="24"/>
        </w:rPr>
        <w:t xml:space="preserve">Create Undead III (VH) </w:t>
      </w:r>
      <w:r w:rsidR="006F60BF" w:rsidRPr="00243812">
        <w:rPr>
          <w:rFonts w:ascii="Montserrat" w:hAnsi="Montserrat"/>
          <w:sz w:val="24"/>
        </w:rPr>
        <w:tab/>
      </w:r>
      <w:r w:rsidRPr="00243812">
        <w:rPr>
          <w:rFonts w:ascii="Montserrat" w:hAnsi="Montserrat"/>
          <w:sz w:val="24"/>
        </w:rPr>
        <w:t>Regular</w:t>
      </w:r>
    </w:p>
    <w:p w14:paraId="45252CA7" w14:textId="77777777" w:rsidR="004E739B" w:rsidRPr="00243812" w:rsidRDefault="00243812" w:rsidP="00F01A18">
      <w:pPr>
        <w:pStyle w:val="NoSpacing"/>
        <w:rPr>
          <w:rFonts w:ascii="Montserrat" w:hAnsi="Montserrat"/>
          <w:sz w:val="24"/>
        </w:rPr>
      </w:pPr>
      <w:r w:rsidRPr="00243812">
        <w:rPr>
          <w:rFonts w:ascii="Montserrat" w:hAnsi="Montserrat"/>
          <w:sz w:val="24"/>
        </w:rPr>
        <w:tab/>
        <w:t>As the Necromancer spell Create Undead II, but more potent. This spell allows construction/creation of the more powerful undead. This spell allows the creation of ...</w:t>
      </w:r>
    </w:p>
    <w:p w14:paraId="3E2EDE75" w14:textId="77777777" w:rsidR="004E739B" w:rsidRPr="00243812" w:rsidRDefault="004E739B" w:rsidP="00F01A18">
      <w:pPr>
        <w:pStyle w:val="NoSpacing"/>
        <w:rPr>
          <w:rFonts w:ascii="Montserrat" w:hAnsi="Montserrat"/>
          <w:sz w:val="24"/>
        </w:rPr>
      </w:pPr>
    </w:p>
    <w:p w14:paraId="2718F58A" w14:textId="07871AAF" w:rsidR="004E739B" w:rsidRPr="00243812" w:rsidRDefault="00243812" w:rsidP="00F01A18">
      <w:pPr>
        <w:pStyle w:val="NoSpacing"/>
        <w:rPr>
          <w:rFonts w:ascii="Montserrat" w:hAnsi="Montserrat"/>
          <w:sz w:val="24"/>
        </w:rPr>
      </w:pPr>
      <w:r w:rsidRPr="00243812">
        <w:rPr>
          <w:rFonts w:ascii="Montserrat" w:hAnsi="Montserrat"/>
          <w:sz w:val="24"/>
        </w:rPr>
        <w:tab/>
        <w:t>Undead</w:t>
      </w:r>
      <w:r w:rsidR="006F60BF" w:rsidRPr="00243812">
        <w:rPr>
          <w:rFonts w:ascii="Montserrat" w:hAnsi="Montserrat"/>
          <w:sz w:val="24"/>
        </w:rPr>
        <w:tab/>
      </w:r>
      <w:r w:rsidRPr="00243812">
        <w:rPr>
          <w:rFonts w:ascii="Montserrat" w:hAnsi="Montserrat"/>
          <w:sz w:val="24"/>
        </w:rPr>
        <w:t>Time to create</w:t>
      </w:r>
      <w:r w:rsidRPr="00243812">
        <w:rPr>
          <w:rFonts w:ascii="Montserrat" w:hAnsi="Montserrat"/>
          <w:sz w:val="24"/>
        </w:rPr>
        <w:tab/>
        <w:t>Notes</w:t>
      </w:r>
      <w:r w:rsidR="006F60BF" w:rsidRPr="00243812">
        <w:rPr>
          <w:rFonts w:ascii="Montserrat" w:hAnsi="Montserrat"/>
          <w:sz w:val="24"/>
        </w:rPr>
        <w:tab/>
      </w:r>
      <w:r w:rsidRPr="00243812">
        <w:rPr>
          <w:rFonts w:ascii="Montserrat" w:hAnsi="Montserrat"/>
          <w:sz w:val="24"/>
        </w:rPr>
        <w:t>Fat Cost</w:t>
      </w:r>
    </w:p>
    <w:p w14:paraId="03906A1B" w14:textId="77777777" w:rsidR="004E739B" w:rsidRPr="00243812" w:rsidRDefault="00243812" w:rsidP="00F01A18">
      <w:pPr>
        <w:pStyle w:val="NoSpacing"/>
        <w:rPr>
          <w:rFonts w:ascii="Montserrat" w:hAnsi="Montserrat"/>
          <w:sz w:val="24"/>
        </w:rPr>
      </w:pPr>
      <w:r w:rsidRPr="00243812">
        <w:rPr>
          <w:rFonts w:ascii="Montserrat" w:hAnsi="Montserrat"/>
          <w:sz w:val="24"/>
        </w:rPr>
        <w:tab/>
        <w:t>Greater Mummy</w:t>
      </w:r>
      <w:r w:rsidRPr="00243812">
        <w:rPr>
          <w:rFonts w:ascii="Montserrat" w:hAnsi="Montserrat"/>
          <w:sz w:val="24"/>
        </w:rPr>
        <w:tab/>
        <w:t>2 weeks</w:t>
      </w:r>
      <w:r w:rsidRPr="00243812">
        <w:rPr>
          <w:rFonts w:ascii="Montserrat" w:hAnsi="Montserrat"/>
          <w:sz w:val="24"/>
        </w:rPr>
        <w:tab/>
        <w:t>a properly enbalmed mummy</w:t>
      </w:r>
      <w:r w:rsidRPr="00243812">
        <w:rPr>
          <w:rFonts w:ascii="Montserrat" w:hAnsi="Montserrat"/>
          <w:sz w:val="24"/>
        </w:rPr>
        <w:tab/>
        <w:t>40</w:t>
      </w:r>
    </w:p>
    <w:p w14:paraId="56433F69" w14:textId="4E0AB75C" w:rsidR="004E739B" w:rsidRPr="00243812" w:rsidRDefault="00243812" w:rsidP="00F01A18">
      <w:pPr>
        <w:pStyle w:val="NoSpacing"/>
        <w:rPr>
          <w:rFonts w:ascii="Montserrat" w:hAnsi="Montserrat"/>
          <w:sz w:val="24"/>
        </w:rPr>
      </w:pPr>
      <w:r w:rsidRPr="00243812">
        <w:rPr>
          <w:rFonts w:ascii="Montserrat" w:hAnsi="Montserrat"/>
          <w:sz w:val="24"/>
        </w:rPr>
        <w:tab/>
        <w:t>Wight</w:t>
      </w:r>
      <w:r w:rsidR="006F60BF" w:rsidRPr="00243812">
        <w:rPr>
          <w:rFonts w:ascii="Montserrat" w:hAnsi="Montserrat"/>
          <w:sz w:val="24"/>
        </w:rPr>
        <w:tab/>
      </w:r>
      <w:r w:rsidRPr="00243812">
        <w:rPr>
          <w:rFonts w:ascii="Montserrat" w:hAnsi="Montserrat"/>
          <w:sz w:val="24"/>
        </w:rPr>
        <w:t>1 Week</w:t>
      </w:r>
      <w:r w:rsidRPr="00243812">
        <w:rPr>
          <w:rFonts w:ascii="Montserrat" w:hAnsi="Montserrat"/>
          <w:sz w:val="24"/>
        </w:rPr>
        <w:tab/>
        <w:t>a fighter of at least 100 pts</w:t>
      </w:r>
      <w:r w:rsidRPr="00243812">
        <w:rPr>
          <w:rFonts w:ascii="Montserrat" w:hAnsi="Montserrat"/>
          <w:sz w:val="24"/>
        </w:rPr>
        <w:tab/>
        <w:t>50</w:t>
      </w:r>
    </w:p>
    <w:p w14:paraId="6CE4826C" w14:textId="77777777" w:rsidR="004E739B" w:rsidRPr="00243812" w:rsidRDefault="004E739B" w:rsidP="00F01A18">
      <w:pPr>
        <w:pStyle w:val="NoSpacing"/>
        <w:rPr>
          <w:rFonts w:ascii="Montserrat" w:hAnsi="Montserrat"/>
          <w:sz w:val="24"/>
        </w:rPr>
      </w:pPr>
    </w:p>
    <w:p w14:paraId="156C5CED" w14:textId="77777777" w:rsidR="004E739B" w:rsidRPr="00243812" w:rsidRDefault="00243812" w:rsidP="00F01A18">
      <w:pPr>
        <w:pStyle w:val="NoSpacing"/>
        <w:rPr>
          <w:rFonts w:ascii="Montserrat" w:hAnsi="Montserrat"/>
          <w:sz w:val="24"/>
        </w:rPr>
      </w:pPr>
      <w:r w:rsidRPr="00243812">
        <w:rPr>
          <w:rFonts w:ascii="Montserrat" w:hAnsi="Montserrat"/>
          <w:sz w:val="24"/>
        </w:rPr>
        <w:tab/>
        <w:t>The undead created by this spell, even though most of them are intelligent and free willed, will (14 or less) be loyal to the caster, being that the caster created them by his own hand. Only under special circumstances will the undead be uncontrolled, and, in such circumstances, the results can be very hazardous, ranging from the death of the Necromancer to far worse accidents.</w:t>
      </w:r>
    </w:p>
    <w:p w14:paraId="7935B4F4" w14:textId="77777777" w:rsidR="004E739B" w:rsidRPr="00243812" w:rsidRDefault="004E739B" w:rsidP="00F01A18">
      <w:pPr>
        <w:pStyle w:val="NoSpacing"/>
        <w:rPr>
          <w:rFonts w:ascii="Montserrat" w:hAnsi="Montserrat"/>
          <w:sz w:val="24"/>
        </w:rPr>
      </w:pPr>
    </w:p>
    <w:p w14:paraId="1C6BF213"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permanent</w:t>
      </w:r>
    </w:p>
    <w:p w14:paraId="74327913" w14:textId="77777777" w:rsidR="004E739B" w:rsidRPr="00243812" w:rsidRDefault="00243812" w:rsidP="00F01A18">
      <w:pPr>
        <w:pStyle w:val="NoSpacing"/>
        <w:rPr>
          <w:rFonts w:ascii="Montserrat" w:hAnsi="Montserrat"/>
          <w:sz w:val="24"/>
        </w:rPr>
      </w:pPr>
      <w:r w:rsidRPr="00243812">
        <w:rPr>
          <w:rFonts w:ascii="Montserrat" w:hAnsi="Montserrat"/>
          <w:sz w:val="24"/>
        </w:rPr>
        <w:tab/>
        <w:t>Cost : see above</w:t>
      </w:r>
    </w:p>
    <w:p w14:paraId="4F5BB441"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Prerequisite : 12 Necromantic spells including Create Undead II</w:t>
      </w:r>
    </w:p>
    <w:p w14:paraId="0C1F0040" w14:textId="77777777" w:rsidR="004E739B" w:rsidRPr="00243812" w:rsidRDefault="004E739B" w:rsidP="00F01A18">
      <w:pPr>
        <w:pStyle w:val="NoSpacing"/>
        <w:rPr>
          <w:rFonts w:ascii="Montserrat" w:hAnsi="Montserrat"/>
          <w:sz w:val="24"/>
        </w:rPr>
      </w:pPr>
    </w:p>
    <w:p w14:paraId="1C595A8A" w14:textId="6DF225C9" w:rsidR="004E739B" w:rsidRPr="00243812" w:rsidRDefault="00243812" w:rsidP="00F01A18">
      <w:pPr>
        <w:pStyle w:val="NoSpacing"/>
        <w:rPr>
          <w:rFonts w:ascii="Montserrat" w:hAnsi="Montserrat"/>
          <w:sz w:val="24"/>
        </w:rPr>
      </w:pPr>
      <w:r w:rsidRPr="00243812">
        <w:rPr>
          <w:rFonts w:ascii="Montserrat" w:hAnsi="Montserrat"/>
          <w:sz w:val="24"/>
        </w:rPr>
        <w:t xml:space="preserve">Create Undead IV (VH) </w:t>
      </w:r>
      <w:r w:rsidR="006F60BF" w:rsidRPr="00243812">
        <w:rPr>
          <w:rFonts w:ascii="Montserrat" w:hAnsi="Montserrat"/>
          <w:sz w:val="24"/>
        </w:rPr>
        <w:tab/>
      </w:r>
      <w:r w:rsidRPr="00243812">
        <w:rPr>
          <w:rFonts w:ascii="Montserrat" w:hAnsi="Montserrat"/>
          <w:sz w:val="24"/>
        </w:rPr>
        <w:t>Regular</w:t>
      </w:r>
    </w:p>
    <w:p w14:paraId="2AF317F5" w14:textId="77777777" w:rsidR="004E739B" w:rsidRPr="00243812" w:rsidRDefault="00243812" w:rsidP="00F01A18">
      <w:pPr>
        <w:pStyle w:val="NoSpacing"/>
        <w:rPr>
          <w:rFonts w:ascii="Montserrat" w:hAnsi="Montserrat"/>
          <w:sz w:val="24"/>
        </w:rPr>
      </w:pPr>
      <w:r w:rsidRPr="00243812">
        <w:rPr>
          <w:rFonts w:ascii="Montserrat" w:hAnsi="Montserrat"/>
          <w:sz w:val="24"/>
        </w:rPr>
        <w:tab/>
        <w:t>As the Necromancer spell Create Undead III, but more potent. This spell allows construction/creation of the more powerful undead. This spell allows the creation of ...</w:t>
      </w:r>
    </w:p>
    <w:p w14:paraId="4AEAD1D8" w14:textId="77777777" w:rsidR="004E739B" w:rsidRPr="00243812" w:rsidRDefault="004E739B" w:rsidP="00F01A18">
      <w:pPr>
        <w:pStyle w:val="NoSpacing"/>
        <w:rPr>
          <w:rFonts w:ascii="Montserrat" w:hAnsi="Montserrat"/>
          <w:sz w:val="24"/>
        </w:rPr>
      </w:pPr>
    </w:p>
    <w:p w14:paraId="2D811C05" w14:textId="0DBD80FA" w:rsidR="004E739B" w:rsidRPr="00243812" w:rsidRDefault="00243812" w:rsidP="00F01A18">
      <w:pPr>
        <w:pStyle w:val="NoSpacing"/>
        <w:rPr>
          <w:rFonts w:ascii="Montserrat" w:hAnsi="Montserrat"/>
          <w:sz w:val="24"/>
        </w:rPr>
      </w:pPr>
      <w:r w:rsidRPr="00243812">
        <w:rPr>
          <w:rFonts w:ascii="Montserrat" w:hAnsi="Montserrat"/>
          <w:sz w:val="24"/>
        </w:rPr>
        <w:tab/>
        <w:t>Undead</w:t>
      </w:r>
      <w:r w:rsidR="006F60BF" w:rsidRPr="00243812">
        <w:rPr>
          <w:rFonts w:ascii="Montserrat" w:hAnsi="Montserrat"/>
          <w:sz w:val="24"/>
        </w:rPr>
        <w:tab/>
      </w:r>
      <w:r w:rsidRPr="00243812">
        <w:rPr>
          <w:rFonts w:ascii="Montserrat" w:hAnsi="Montserrat"/>
          <w:sz w:val="24"/>
        </w:rPr>
        <w:t>Time to create</w:t>
      </w:r>
      <w:r w:rsidRPr="00243812">
        <w:rPr>
          <w:rFonts w:ascii="Montserrat" w:hAnsi="Montserrat"/>
          <w:sz w:val="24"/>
        </w:rPr>
        <w:tab/>
        <w:t>Notes</w:t>
      </w:r>
      <w:r w:rsidR="006F60BF" w:rsidRPr="00243812">
        <w:rPr>
          <w:rFonts w:ascii="Montserrat" w:hAnsi="Montserrat"/>
          <w:sz w:val="24"/>
        </w:rPr>
        <w:tab/>
      </w:r>
      <w:r w:rsidRPr="00243812">
        <w:rPr>
          <w:rFonts w:ascii="Montserrat" w:hAnsi="Montserrat"/>
          <w:sz w:val="24"/>
        </w:rPr>
        <w:t>Fat Cost</w:t>
      </w:r>
    </w:p>
    <w:p w14:paraId="4D1CA968" w14:textId="4E3A7C19" w:rsidR="004E739B" w:rsidRPr="00243812" w:rsidRDefault="00243812" w:rsidP="00F01A18">
      <w:pPr>
        <w:pStyle w:val="NoSpacing"/>
        <w:rPr>
          <w:rFonts w:ascii="Montserrat" w:hAnsi="Montserrat"/>
          <w:sz w:val="24"/>
        </w:rPr>
      </w:pPr>
      <w:r w:rsidRPr="00243812">
        <w:rPr>
          <w:rFonts w:ascii="Montserrat" w:hAnsi="Montserrat"/>
          <w:sz w:val="24"/>
        </w:rPr>
        <w:tab/>
        <w:t>Banshee</w:t>
      </w:r>
      <w:r w:rsidR="006F60BF" w:rsidRPr="00243812">
        <w:rPr>
          <w:rFonts w:ascii="Montserrat" w:hAnsi="Montserrat"/>
          <w:sz w:val="24"/>
        </w:rPr>
        <w:tab/>
      </w:r>
      <w:r w:rsidRPr="00243812">
        <w:rPr>
          <w:rFonts w:ascii="Montserrat" w:hAnsi="Montserrat"/>
          <w:sz w:val="24"/>
        </w:rPr>
        <w:t>2 months</w:t>
      </w:r>
      <w:r w:rsidRPr="00243812">
        <w:rPr>
          <w:rFonts w:ascii="Montserrat" w:hAnsi="Montserrat"/>
          <w:sz w:val="24"/>
        </w:rPr>
        <w:tab/>
        <w:t>a murdered female</w:t>
      </w:r>
      <w:r w:rsidR="006F60BF" w:rsidRPr="00243812">
        <w:rPr>
          <w:rFonts w:ascii="Montserrat" w:hAnsi="Montserrat"/>
          <w:sz w:val="24"/>
        </w:rPr>
        <w:tab/>
      </w:r>
      <w:r w:rsidRPr="00243812">
        <w:rPr>
          <w:rFonts w:ascii="Montserrat" w:hAnsi="Montserrat"/>
          <w:sz w:val="24"/>
        </w:rPr>
        <w:t>80</w:t>
      </w:r>
    </w:p>
    <w:p w14:paraId="5F9BE075" w14:textId="77777777" w:rsidR="004E739B" w:rsidRPr="00243812" w:rsidRDefault="00243812" w:rsidP="00F01A18">
      <w:pPr>
        <w:pStyle w:val="NoSpacing"/>
        <w:rPr>
          <w:rFonts w:ascii="Montserrat" w:hAnsi="Montserrat"/>
          <w:sz w:val="24"/>
        </w:rPr>
      </w:pPr>
      <w:r w:rsidRPr="00243812">
        <w:rPr>
          <w:rFonts w:ascii="Montserrat" w:hAnsi="Montserrat"/>
          <w:sz w:val="24"/>
        </w:rPr>
        <w:tab/>
        <w:t>Revenant*</w:t>
      </w:r>
      <w:r w:rsidRPr="00243812">
        <w:rPr>
          <w:rFonts w:ascii="Montserrat" w:hAnsi="Montserrat"/>
          <w:sz w:val="24"/>
        </w:rPr>
        <w:tab/>
        <w:t>3 months</w:t>
      </w:r>
      <w:r w:rsidRPr="00243812">
        <w:rPr>
          <w:rFonts w:ascii="Montserrat" w:hAnsi="Montserrat"/>
          <w:sz w:val="24"/>
        </w:rPr>
        <w:tab/>
        <w:t>a wrongfully murdered being of sufficient will (17+)</w:t>
      </w:r>
      <w:r w:rsidRPr="00243812">
        <w:rPr>
          <w:rFonts w:ascii="Montserrat" w:hAnsi="Montserrat"/>
          <w:sz w:val="24"/>
        </w:rPr>
        <w:tab/>
        <w:t>60</w:t>
      </w:r>
    </w:p>
    <w:p w14:paraId="79FED4FF" w14:textId="05B47299" w:rsidR="004E739B" w:rsidRPr="00243812" w:rsidRDefault="00243812" w:rsidP="00F01A18">
      <w:pPr>
        <w:pStyle w:val="NoSpacing"/>
        <w:rPr>
          <w:rFonts w:ascii="Montserrat" w:hAnsi="Montserrat"/>
          <w:sz w:val="24"/>
        </w:rPr>
      </w:pPr>
      <w:r w:rsidRPr="00243812">
        <w:rPr>
          <w:rFonts w:ascii="Montserrat" w:hAnsi="Montserrat"/>
          <w:sz w:val="24"/>
        </w:rPr>
        <w:tab/>
        <w:t>Wraith</w:t>
      </w:r>
      <w:r w:rsidR="006F60BF" w:rsidRPr="00243812">
        <w:rPr>
          <w:rFonts w:ascii="Montserrat" w:hAnsi="Montserrat"/>
          <w:sz w:val="24"/>
        </w:rPr>
        <w:tab/>
      </w:r>
      <w:r w:rsidRPr="00243812">
        <w:rPr>
          <w:rFonts w:ascii="Montserrat" w:hAnsi="Montserrat"/>
          <w:sz w:val="24"/>
        </w:rPr>
        <w:t>1 month</w:t>
      </w:r>
      <w:r w:rsidRPr="00243812">
        <w:rPr>
          <w:rFonts w:ascii="Montserrat" w:hAnsi="Montserrat"/>
          <w:sz w:val="24"/>
        </w:rPr>
        <w:tab/>
        <w:t>a person murdered in rage</w:t>
      </w:r>
      <w:r w:rsidRPr="00243812">
        <w:rPr>
          <w:rFonts w:ascii="Montserrat" w:hAnsi="Montserrat"/>
          <w:sz w:val="24"/>
        </w:rPr>
        <w:tab/>
        <w:t>85</w:t>
      </w:r>
    </w:p>
    <w:p w14:paraId="403E3B70" w14:textId="77777777" w:rsidR="004E739B" w:rsidRPr="00243812" w:rsidRDefault="004E739B" w:rsidP="00F01A18">
      <w:pPr>
        <w:pStyle w:val="NoSpacing"/>
        <w:rPr>
          <w:rFonts w:ascii="Montserrat" w:hAnsi="Montserrat"/>
          <w:sz w:val="24"/>
        </w:rPr>
      </w:pPr>
    </w:p>
    <w:p w14:paraId="2E7B1AD2" w14:textId="77777777" w:rsidR="004E739B" w:rsidRPr="00243812" w:rsidRDefault="00243812" w:rsidP="00F01A18">
      <w:pPr>
        <w:pStyle w:val="NoSpacing"/>
        <w:rPr>
          <w:rFonts w:ascii="Montserrat" w:hAnsi="Montserrat"/>
          <w:sz w:val="24"/>
        </w:rPr>
      </w:pPr>
      <w:r w:rsidRPr="00243812">
        <w:rPr>
          <w:rFonts w:ascii="Montserrat" w:hAnsi="Montserrat"/>
          <w:sz w:val="24"/>
        </w:rPr>
        <w:tab/>
        <w:t>The undead created by this spell, even though most of them are intelligent and free willed, will (14 or less) be loyal to the caster, being that the caster created them by his own hand. Only under special circumstances will the undead be uncontrolled, and, in such circumstances, the results can be very hazardous, ranging from the death of the Necromancer to far worse accidents!</w:t>
      </w:r>
    </w:p>
    <w:p w14:paraId="43C0A9AE" w14:textId="77777777" w:rsidR="004E739B" w:rsidRPr="00243812" w:rsidRDefault="00243812" w:rsidP="00F01A18">
      <w:pPr>
        <w:pStyle w:val="NoSpacing"/>
        <w:rPr>
          <w:rFonts w:ascii="Montserrat" w:hAnsi="Montserrat"/>
          <w:sz w:val="24"/>
        </w:rPr>
      </w:pPr>
      <w:r w:rsidRPr="00243812">
        <w:rPr>
          <w:rFonts w:ascii="Montserrat" w:hAnsi="Montserrat"/>
          <w:sz w:val="24"/>
        </w:rPr>
        <w:tab/>
        <w:t>* Note : the Revenant is not under the control of the Necromancer; it has its own destany to find and kill those who killed him. It will not, however attack the necromancer, unless he happens to be the one who killed him.</w:t>
      </w:r>
    </w:p>
    <w:p w14:paraId="513A4550" w14:textId="77777777" w:rsidR="004E739B" w:rsidRPr="00243812" w:rsidRDefault="004E739B" w:rsidP="00F01A18">
      <w:pPr>
        <w:pStyle w:val="NoSpacing"/>
        <w:rPr>
          <w:rFonts w:ascii="Montserrat" w:hAnsi="Montserrat"/>
          <w:sz w:val="24"/>
        </w:rPr>
      </w:pPr>
    </w:p>
    <w:p w14:paraId="4381E461"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permanent</w:t>
      </w:r>
    </w:p>
    <w:p w14:paraId="692340AA" w14:textId="77777777" w:rsidR="004E739B" w:rsidRPr="00243812" w:rsidRDefault="00243812" w:rsidP="00F01A18">
      <w:pPr>
        <w:pStyle w:val="NoSpacing"/>
        <w:rPr>
          <w:rFonts w:ascii="Montserrat" w:hAnsi="Montserrat"/>
          <w:sz w:val="24"/>
        </w:rPr>
      </w:pPr>
      <w:r w:rsidRPr="00243812">
        <w:rPr>
          <w:rFonts w:ascii="Montserrat" w:hAnsi="Montserrat"/>
          <w:sz w:val="24"/>
        </w:rPr>
        <w:tab/>
        <w:t>Cost : see above</w:t>
      </w:r>
    </w:p>
    <w:p w14:paraId="0874BB63"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14 necromantic spells, including Create Undead III</w:t>
      </w:r>
    </w:p>
    <w:p w14:paraId="01458196" w14:textId="77777777" w:rsidR="004E739B" w:rsidRPr="00243812" w:rsidRDefault="004E739B" w:rsidP="00F01A18">
      <w:pPr>
        <w:pStyle w:val="NoSpacing"/>
        <w:rPr>
          <w:rFonts w:ascii="Montserrat" w:hAnsi="Montserrat"/>
          <w:sz w:val="24"/>
        </w:rPr>
      </w:pPr>
    </w:p>
    <w:p w14:paraId="628908F1" w14:textId="13737056" w:rsidR="004E739B" w:rsidRPr="00243812" w:rsidRDefault="00243812" w:rsidP="00F01A18">
      <w:pPr>
        <w:pStyle w:val="NoSpacing"/>
        <w:rPr>
          <w:rFonts w:ascii="Montserrat" w:hAnsi="Montserrat"/>
          <w:sz w:val="24"/>
        </w:rPr>
      </w:pPr>
      <w:r w:rsidRPr="00243812">
        <w:rPr>
          <w:rFonts w:ascii="Montserrat" w:hAnsi="Montserrat"/>
          <w:sz w:val="24"/>
        </w:rPr>
        <w:t xml:space="preserve">Create Undead V (VH) </w:t>
      </w:r>
      <w:r w:rsidR="006F60BF" w:rsidRPr="00243812">
        <w:rPr>
          <w:rFonts w:ascii="Montserrat" w:hAnsi="Montserrat"/>
          <w:sz w:val="24"/>
        </w:rPr>
        <w:tab/>
      </w:r>
      <w:r w:rsidRPr="00243812">
        <w:rPr>
          <w:rFonts w:ascii="Montserrat" w:hAnsi="Montserrat"/>
          <w:sz w:val="24"/>
        </w:rPr>
        <w:t>Regular</w:t>
      </w:r>
    </w:p>
    <w:p w14:paraId="3E290142" w14:textId="77777777" w:rsidR="004E739B" w:rsidRPr="00243812" w:rsidRDefault="00243812" w:rsidP="00F01A18">
      <w:pPr>
        <w:pStyle w:val="NoSpacing"/>
        <w:rPr>
          <w:rFonts w:ascii="Montserrat" w:hAnsi="Montserrat"/>
          <w:sz w:val="24"/>
        </w:rPr>
      </w:pPr>
      <w:r w:rsidRPr="00243812">
        <w:rPr>
          <w:rFonts w:ascii="Montserrat" w:hAnsi="Montserrat"/>
          <w:sz w:val="24"/>
        </w:rPr>
        <w:tab/>
        <w:t>As the Necromancer spell Create Undead IV, but more potent. This spell allows construction/creation of the more powerful undead. This spell allows the creation of ...</w:t>
      </w:r>
    </w:p>
    <w:p w14:paraId="46222202" w14:textId="77777777" w:rsidR="004E739B" w:rsidRPr="00243812" w:rsidRDefault="004E739B" w:rsidP="00F01A18">
      <w:pPr>
        <w:pStyle w:val="NoSpacing"/>
        <w:rPr>
          <w:rFonts w:ascii="Montserrat" w:hAnsi="Montserrat"/>
          <w:sz w:val="24"/>
        </w:rPr>
      </w:pPr>
    </w:p>
    <w:p w14:paraId="267F892F" w14:textId="03C885C8" w:rsidR="004E739B" w:rsidRPr="00243812" w:rsidRDefault="00243812" w:rsidP="00F01A18">
      <w:pPr>
        <w:pStyle w:val="NoSpacing"/>
        <w:rPr>
          <w:rFonts w:ascii="Montserrat" w:hAnsi="Montserrat"/>
          <w:sz w:val="24"/>
        </w:rPr>
      </w:pPr>
      <w:r w:rsidRPr="00243812">
        <w:rPr>
          <w:rFonts w:ascii="Montserrat" w:hAnsi="Montserrat"/>
          <w:sz w:val="24"/>
        </w:rPr>
        <w:tab/>
        <w:t>Undead</w:t>
      </w:r>
      <w:r w:rsidR="006F60BF" w:rsidRPr="00243812">
        <w:rPr>
          <w:rFonts w:ascii="Montserrat" w:hAnsi="Montserrat"/>
          <w:sz w:val="24"/>
        </w:rPr>
        <w:tab/>
      </w:r>
      <w:r w:rsidRPr="00243812">
        <w:rPr>
          <w:rFonts w:ascii="Montserrat" w:hAnsi="Montserrat"/>
          <w:sz w:val="24"/>
        </w:rPr>
        <w:t>Time to create</w:t>
      </w:r>
      <w:r w:rsidRPr="00243812">
        <w:rPr>
          <w:rFonts w:ascii="Montserrat" w:hAnsi="Montserrat"/>
          <w:sz w:val="24"/>
        </w:rPr>
        <w:tab/>
        <w:t>Notes</w:t>
      </w:r>
      <w:r w:rsidR="006F60BF" w:rsidRPr="00243812">
        <w:rPr>
          <w:rFonts w:ascii="Montserrat" w:hAnsi="Montserrat"/>
          <w:sz w:val="24"/>
        </w:rPr>
        <w:tab/>
      </w:r>
      <w:r w:rsidRPr="00243812">
        <w:rPr>
          <w:rFonts w:ascii="Montserrat" w:hAnsi="Montserrat"/>
          <w:sz w:val="24"/>
        </w:rPr>
        <w:t>Fat Cost</w:t>
      </w:r>
    </w:p>
    <w:p w14:paraId="05BE9D7B" w14:textId="0A51CED5" w:rsidR="004E739B" w:rsidRPr="00243812" w:rsidRDefault="00243812" w:rsidP="00F01A18">
      <w:pPr>
        <w:pStyle w:val="NoSpacing"/>
        <w:rPr>
          <w:rFonts w:ascii="Montserrat" w:hAnsi="Montserrat"/>
          <w:sz w:val="24"/>
        </w:rPr>
      </w:pPr>
      <w:r w:rsidRPr="00243812">
        <w:rPr>
          <w:rFonts w:ascii="Montserrat" w:hAnsi="Montserrat"/>
          <w:sz w:val="24"/>
        </w:rPr>
        <w:tab/>
        <w:t>Ghost</w:t>
      </w:r>
      <w:r w:rsidR="006F60BF" w:rsidRPr="00243812">
        <w:rPr>
          <w:rFonts w:ascii="Montserrat" w:hAnsi="Montserrat"/>
          <w:sz w:val="24"/>
        </w:rPr>
        <w:tab/>
      </w:r>
      <w:r w:rsidRPr="00243812">
        <w:rPr>
          <w:rFonts w:ascii="Montserrat" w:hAnsi="Montserrat"/>
          <w:sz w:val="24"/>
        </w:rPr>
        <w:t>6 Months</w:t>
      </w:r>
      <w:r w:rsidRPr="00243812">
        <w:rPr>
          <w:rFonts w:ascii="Montserrat" w:hAnsi="Montserrat"/>
          <w:sz w:val="24"/>
        </w:rPr>
        <w:tab/>
        <w:t>a being of at least 150 pts</w:t>
      </w:r>
      <w:r w:rsidRPr="00243812">
        <w:rPr>
          <w:rFonts w:ascii="Montserrat" w:hAnsi="Montserrat"/>
          <w:sz w:val="24"/>
        </w:rPr>
        <w:tab/>
        <w:t>135</w:t>
      </w:r>
    </w:p>
    <w:p w14:paraId="7CAC1D25" w14:textId="4BA361AB" w:rsidR="004E739B" w:rsidRPr="00243812" w:rsidRDefault="00243812" w:rsidP="00F01A18">
      <w:pPr>
        <w:pStyle w:val="NoSpacing"/>
        <w:rPr>
          <w:rFonts w:ascii="Montserrat" w:hAnsi="Montserrat"/>
          <w:sz w:val="24"/>
        </w:rPr>
      </w:pPr>
      <w:r w:rsidRPr="00243812">
        <w:rPr>
          <w:rFonts w:ascii="Montserrat" w:hAnsi="Montserrat"/>
          <w:sz w:val="24"/>
        </w:rPr>
        <w:tab/>
        <w:t>Spectre</w:t>
      </w:r>
      <w:r w:rsidR="006F60BF" w:rsidRPr="00243812">
        <w:rPr>
          <w:rFonts w:ascii="Montserrat" w:hAnsi="Montserrat"/>
          <w:sz w:val="24"/>
        </w:rPr>
        <w:tab/>
      </w:r>
      <w:r w:rsidRPr="00243812">
        <w:rPr>
          <w:rFonts w:ascii="Montserrat" w:hAnsi="Montserrat"/>
          <w:sz w:val="24"/>
        </w:rPr>
        <w:t>7 Months</w:t>
      </w:r>
      <w:r w:rsidRPr="00243812">
        <w:rPr>
          <w:rFonts w:ascii="Montserrat" w:hAnsi="Montserrat"/>
          <w:sz w:val="24"/>
        </w:rPr>
        <w:tab/>
        <w:t>a being of at least 180 pts</w:t>
      </w:r>
      <w:r w:rsidRPr="00243812">
        <w:rPr>
          <w:rFonts w:ascii="Montserrat" w:hAnsi="Montserrat"/>
          <w:sz w:val="24"/>
        </w:rPr>
        <w:tab/>
        <w:t>150</w:t>
      </w:r>
    </w:p>
    <w:p w14:paraId="71E70DBF" w14:textId="1127F478" w:rsidR="004E739B" w:rsidRPr="00243812" w:rsidRDefault="00243812" w:rsidP="00F01A18">
      <w:pPr>
        <w:pStyle w:val="NoSpacing"/>
        <w:rPr>
          <w:rFonts w:ascii="Montserrat" w:hAnsi="Montserrat"/>
          <w:sz w:val="24"/>
        </w:rPr>
      </w:pPr>
      <w:r w:rsidRPr="00243812">
        <w:rPr>
          <w:rFonts w:ascii="Montserrat" w:hAnsi="Montserrat"/>
          <w:sz w:val="24"/>
        </w:rPr>
        <w:tab/>
        <w:t>Vampire</w:t>
      </w:r>
      <w:r w:rsidR="006F60BF" w:rsidRPr="00243812">
        <w:rPr>
          <w:rFonts w:ascii="Montserrat" w:hAnsi="Montserrat"/>
          <w:sz w:val="24"/>
        </w:rPr>
        <w:tab/>
      </w:r>
      <w:r w:rsidRPr="00243812">
        <w:rPr>
          <w:rFonts w:ascii="Montserrat" w:hAnsi="Montserrat"/>
          <w:sz w:val="24"/>
        </w:rPr>
        <w:t>1 Year</w:t>
      </w:r>
      <w:r w:rsidRPr="00243812">
        <w:rPr>
          <w:rFonts w:ascii="Montserrat" w:hAnsi="Montserrat"/>
          <w:sz w:val="24"/>
        </w:rPr>
        <w:tab/>
        <w:t>a being of at least 200 pts</w:t>
      </w:r>
      <w:r w:rsidRPr="00243812">
        <w:rPr>
          <w:rFonts w:ascii="Montserrat" w:hAnsi="Montserrat"/>
          <w:sz w:val="24"/>
        </w:rPr>
        <w:tab/>
        <w:t>200</w:t>
      </w:r>
    </w:p>
    <w:p w14:paraId="48075B96" w14:textId="77777777" w:rsidR="004E739B" w:rsidRPr="00243812" w:rsidRDefault="004E739B" w:rsidP="00F01A18">
      <w:pPr>
        <w:pStyle w:val="NoSpacing"/>
        <w:rPr>
          <w:rFonts w:ascii="Montserrat" w:hAnsi="Montserrat"/>
          <w:sz w:val="24"/>
        </w:rPr>
      </w:pPr>
    </w:p>
    <w:p w14:paraId="5D51656E" w14:textId="77777777" w:rsidR="004E739B" w:rsidRPr="00243812" w:rsidRDefault="00243812" w:rsidP="00F01A18">
      <w:pPr>
        <w:pStyle w:val="NoSpacing"/>
        <w:rPr>
          <w:rFonts w:ascii="Montserrat" w:hAnsi="Montserrat"/>
          <w:sz w:val="24"/>
        </w:rPr>
      </w:pPr>
      <w:r w:rsidRPr="00243812">
        <w:rPr>
          <w:rFonts w:ascii="Montserrat" w:hAnsi="Montserrat"/>
          <w:sz w:val="24"/>
        </w:rPr>
        <w:tab/>
        <w:t>The undead created by this spell, even though most of them are intelligent and free willed, will (14 or less) be loyal to the caster, being that the caster created them by his own hand. Only under special circumstances will the undead be uncontrolled, and, in such circumstances, the results can be very hazardous, ranging from the death of the Necromancer to far worse accidents!</w:t>
      </w:r>
    </w:p>
    <w:p w14:paraId="16AD01EF" w14:textId="77777777" w:rsidR="004E739B" w:rsidRPr="00243812" w:rsidRDefault="004E739B" w:rsidP="00F01A18">
      <w:pPr>
        <w:pStyle w:val="NoSpacing"/>
        <w:rPr>
          <w:rFonts w:ascii="Montserrat" w:hAnsi="Montserrat"/>
          <w:sz w:val="24"/>
        </w:rPr>
      </w:pPr>
    </w:p>
    <w:p w14:paraId="062FE08E"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Permanent</w:t>
      </w:r>
    </w:p>
    <w:p w14:paraId="75C659EF" w14:textId="77777777" w:rsidR="004E739B" w:rsidRPr="00243812" w:rsidRDefault="00243812" w:rsidP="00F01A18">
      <w:pPr>
        <w:pStyle w:val="NoSpacing"/>
        <w:rPr>
          <w:rFonts w:ascii="Montserrat" w:hAnsi="Montserrat"/>
          <w:sz w:val="24"/>
        </w:rPr>
      </w:pPr>
      <w:r w:rsidRPr="00243812">
        <w:rPr>
          <w:rFonts w:ascii="Montserrat" w:hAnsi="Montserrat"/>
          <w:sz w:val="24"/>
        </w:rPr>
        <w:tab/>
        <w:t>Cost : See above</w:t>
      </w:r>
    </w:p>
    <w:p w14:paraId="5575286C"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Prerequisite : 16 Necromantic spells, including Create Undead IV</w:t>
      </w:r>
    </w:p>
    <w:p w14:paraId="0A9CA828" w14:textId="77777777" w:rsidR="004E739B" w:rsidRPr="00243812" w:rsidRDefault="004E739B" w:rsidP="00F01A18">
      <w:pPr>
        <w:pStyle w:val="NoSpacing"/>
        <w:rPr>
          <w:rFonts w:ascii="Montserrat" w:hAnsi="Montserrat"/>
          <w:sz w:val="24"/>
        </w:rPr>
      </w:pPr>
    </w:p>
    <w:p w14:paraId="36EBAFBE" w14:textId="514F7864" w:rsidR="004E739B" w:rsidRPr="00243812" w:rsidRDefault="00243812" w:rsidP="00F01A18">
      <w:pPr>
        <w:pStyle w:val="NoSpacing"/>
        <w:rPr>
          <w:rFonts w:ascii="Montserrat" w:hAnsi="Montserrat"/>
          <w:sz w:val="24"/>
        </w:rPr>
      </w:pPr>
      <w:r w:rsidRPr="00243812">
        <w:rPr>
          <w:rFonts w:ascii="Montserrat" w:hAnsi="Montserrat"/>
          <w:sz w:val="24"/>
        </w:rPr>
        <w:t xml:space="preserve">Create Undead VI (VH) </w:t>
      </w:r>
      <w:r w:rsidR="006F60BF" w:rsidRPr="00243812">
        <w:rPr>
          <w:rFonts w:ascii="Montserrat" w:hAnsi="Montserrat"/>
          <w:sz w:val="24"/>
        </w:rPr>
        <w:tab/>
      </w:r>
      <w:r w:rsidRPr="00243812">
        <w:rPr>
          <w:rFonts w:ascii="Montserrat" w:hAnsi="Montserrat"/>
          <w:sz w:val="24"/>
        </w:rPr>
        <w:t>Regular</w:t>
      </w:r>
    </w:p>
    <w:p w14:paraId="0AC1E21F" w14:textId="77777777" w:rsidR="004E739B" w:rsidRPr="00243812" w:rsidRDefault="00243812" w:rsidP="00F01A18">
      <w:pPr>
        <w:pStyle w:val="NoSpacing"/>
        <w:rPr>
          <w:rFonts w:ascii="Montserrat" w:hAnsi="Montserrat"/>
          <w:sz w:val="24"/>
        </w:rPr>
      </w:pPr>
      <w:r w:rsidRPr="00243812">
        <w:rPr>
          <w:rFonts w:ascii="Montserrat" w:hAnsi="Montserrat"/>
          <w:sz w:val="24"/>
        </w:rPr>
        <w:tab/>
        <w:t>As the spell Create Undead V, but more potent. This spell allows construction/creation of more powerful undead. This spell allows the creation of ...</w:t>
      </w:r>
    </w:p>
    <w:p w14:paraId="4B0C676C" w14:textId="77777777" w:rsidR="004E739B" w:rsidRPr="00243812" w:rsidRDefault="004E739B" w:rsidP="00F01A18">
      <w:pPr>
        <w:pStyle w:val="NoSpacing"/>
        <w:rPr>
          <w:rFonts w:ascii="Montserrat" w:hAnsi="Montserrat"/>
          <w:sz w:val="24"/>
        </w:rPr>
      </w:pPr>
    </w:p>
    <w:p w14:paraId="35E881DC" w14:textId="14A13CDE" w:rsidR="004E739B" w:rsidRPr="00243812" w:rsidRDefault="00243812" w:rsidP="00F01A18">
      <w:pPr>
        <w:pStyle w:val="NoSpacing"/>
        <w:rPr>
          <w:rFonts w:ascii="Montserrat" w:hAnsi="Montserrat"/>
          <w:sz w:val="24"/>
        </w:rPr>
      </w:pPr>
      <w:r w:rsidRPr="00243812">
        <w:rPr>
          <w:rFonts w:ascii="Montserrat" w:hAnsi="Montserrat"/>
          <w:sz w:val="24"/>
        </w:rPr>
        <w:tab/>
        <w:t>Undead</w:t>
      </w:r>
      <w:r w:rsidR="006F60BF" w:rsidRPr="00243812">
        <w:rPr>
          <w:rFonts w:ascii="Montserrat" w:hAnsi="Montserrat"/>
          <w:sz w:val="24"/>
        </w:rPr>
        <w:tab/>
      </w:r>
      <w:r w:rsidRPr="00243812">
        <w:rPr>
          <w:rFonts w:ascii="Montserrat" w:hAnsi="Montserrat"/>
          <w:sz w:val="24"/>
        </w:rPr>
        <w:t>Time to create</w:t>
      </w:r>
      <w:r w:rsidRPr="00243812">
        <w:rPr>
          <w:rFonts w:ascii="Montserrat" w:hAnsi="Montserrat"/>
          <w:sz w:val="24"/>
        </w:rPr>
        <w:tab/>
        <w:t>Notes</w:t>
      </w:r>
      <w:r w:rsidR="006F60BF" w:rsidRPr="00243812">
        <w:rPr>
          <w:rFonts w:ascii="Montserrat" w:hAnsi="Montserrat"/>
          <w:sz w:val="24"/>
        </w:rPr>
        <w:tab/>
      </w:r>
      <w:r w:rsidRPr="00243812">
        <w:rPr>
          <w:rFonts w:ascii="Montserrat" w:hAnsi="Montserrat"/>
          <w:sz w:val="24"/>
        </w:rPr>
        <w:t>Fat cost</w:t>
      </w:r>
    </w:p>
    <w:p w14:paraId="33CAB6C7" w14:textId="4C0EA197" w:rsidR="004E739B" w:rsidRPr="00243812" w:rsidRDefault="00243812" w:rsidP="00F01A18">
      <w:pPr>
        <w:pStyle w:val="NoSpacing"/>
        <w:rPr>
          <w:rFonts w:ascii="Montserrat" w:hAnsi="Montserrat"/>
          <w:sz w:val="24"/>
        </w:rPr>
      </w:pPr>
      <w:r w:rsidRPr="00243812">
        <w:rPr>
          <w:rFonts w:ascii="Montserrat" w:hAnsi="Montserrat"/>
          <w:sz w:val="24"/>
        </w:rPr>
        <w:tab/>
        <w:t>Skeletal Warrior</w:t>
      </w:r>
      <w:r w:rsidRPr="00243812">
        <w:rPr>
          <w:rFonts w:ascii="Montserrat" w:hAnsi="Montserrat"/>
          <w:sz w:val="24"/>
        </w:rPr>
        <w:tab/>
        <w:t xml:space="preserve"> 5 years</w:t>
      </w:r>
      <w:r w:rsidRPr="00243812">
        <w:rPr>
          <w:rFonts w:ascii="Montserrat" w:hAnsi="Montserrat"/>
          <w:sz w:val="24"/>
        </w:rPr>
        <w:tab/>
        <w:t>Valient Hero</w:t>
      </w:r>
      <w:r w:rsidR="006F60BF" w:rsidRPr="00243812">
        <w:rPr>
          <w:rFonts w:ascii="Montserrat" w:hAnsi="Montserrat"/>
          <w:sz w:val="24"/>
        </w:rPr>
        <w:tab/>
      </w:r>
      <w:r w:rsidRPr="00243812">
        <w:rPr>
          <w:rFonts w:ascii="Montserrat" w:hAnsi="Montserrat"/>
          <w:sz w:val="24"/>
        </w:rPr>
        <w:t>300 pts</w:t>
      </w:r>
      <w:r w:rsidR="006F60BF" w:rsidRPr="00243812">
        <w:rPr>
          <w:rFonts w:ascii="Montserrat" w:hAnsi="Montserrat"/>
          <w:sz w:val="24"/>
        </w:rPr>
        <w:t xml:space="preserve"> </w:t>
      </w:r>
      <w:r w:rsidRPr="00243812">
        <w:rPr>
          <w:rFonts w:ascii="Montserrat" w:hAnsi="Montserrat"/>
          <w:sz w:val="24"/>
        </w:rPr>
        <w:t>200</w:t>
      </w:r>
    </w:p>
    <w:p w14:paraId="02D2D2AE" w14:textId="77777777" w:rsidR="004E739B" w:rsidRPr="00243812" w:rsidRDefault="004E739B" w:rsidP="00F01A18">
      <w:pPr>
        <w:pStyle w:val="NoSpacing"/>
        <w:rPr>
          <w:rFonts w:ascii="Montserrat" w:hAnsi="Montserrat"/>
          <w:sz w:val="24"/>
        </w:rPr>
      </w:pPr>
    </w:p>
    <w:p w14:paraId="6CE8FD47" w14:textId="77777777" w:rsidR="004E739B" w:rsidRPr="00243812" w:rsidRDefault="00243812" w:rsidP="00F01A18">
      <w:pPr>
        <w:pStyle w:val="NoSpacing"/>
        <w:rPr>
          <w:rFonts w:ascii="Montserrat" w:hAnsi="Montserrat"/>
          <w:sz w:val="24"/>
        </w:rPr>
      </w:pPr>
      <w:r w:rsidRPr="00243812">
        <w:rPr>
          <w:rFonts w:ascii="Montserrat" w:hAnsi="Montserrat"/>
          <w:sz w:val="24"/>
        </w:rPr>
        <w:tab/>
        <w:t>The undead created by this spell, even though most of them are intelligent and free willed, will (14 or less) be loyal to the caster, being that the caster created them by his own hand. Only under special circumstances will the undead be uncontrolled, and, in such circumstances, the results can be very hazardous, ranging from the death of the Necromancer to far worse accidents!</w:t>
      </w:r>
    </w:p>
    <w:p w14:paraId="4149831B" w14:textId="77777777" w:rsidR="004E739B" w:rsidRPr="00243812" w:rsidRDefault="004E739B" w:rsidP="00F01A18">
      <w:pPr>
        <w:pStyle w:val="NoSpacing"/>
        <w:rPr>
          <w:rFonts w:ascii="Montserrat" w:hAnsi="Montserrat"/>
          <w:sz w:val="24"/>
        </w:rPr>
      </w:pPr>
    </w:p>
    <w:p w14:paraId="3C378C62"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permanent</w:t>
      </w:r>
    </w:p>
    <w:p w14:paraId="3A1162D2" w14:textId="77777777" w:rsidR="004E739B" w:rsidRPr="00243812" w:rsidRDefault="00243812" w:rsidP="00F01A18">
      <w:pPr>
        <w:pStyle w:val="NoSpacing"/>
        <w:rPr>
          <w:rFonts w:ascii="Montserrat" w:hAnsi="Montserrat"/>
          <w:sz w:val="24"/>
        </w:rPr>
      </w:pPr>
      <w:r w:rsidRPr="00243812">
        <w:rPr>
          <w:rFonts w:ascii="Montserrat" w:hAnsi="Montserrat"/>
          <w:sz w:val="24"/>
        </w:rPr>
        <w:tab/>
        <w:t>Cost : See Above</w:t>
      </w:r>
    </w:p>
    <w:p w14:paraId="4808D640"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18 Necromantic Spells, including Create Undead V</w:t>
      </w:r>
    </w:p>
    <w:p w14:paraId="1610256D" w14:textId="77777777" w:rsidR="004E739B" w:rsidRPr="00243812" w:rsidRDefault="004E739B" w:rsidP="00F01A18">
      <w:pPr>
        <w:pStyle w:val="NoSpacing"/>
        <w:rPr>
          <w:rFonts w:ascii="Montserrat" w:hAnsi="Montserrat"/>
          <w:sz w:val="24"/>
        </w:rPr>
      </w:pPr>
    </w:p>
    <w:p w14:paraId="047887B7" w14:textId="1F9CF0D9" w:rsidR="004E739B" w:rsidRPr="00243812" w:rsidRDefault="00243812" w:rsidP="00F01A18">
      <w:pPr>
        <w:pStyle w:val="NoSpacing"/>
        <w:rPr>
          <w:rFonts w:ascii="Montserrat" w:hAnsi="Montserrat"/>
          <w:sz w:val="24"/>
        </w:rPr>
      </w:pPr>
      <w:r w:rsidRPr="00243812">
        <w:rPr>
          <w:rFonts w:ascii="Montserrat" w:hAnsi="Montserrat"/>
          <w:sz w:val="24"/>
        </w:rPr>
        <w:t xml:space="preserve">Feign Death </w:t>
      </w:r>
      <w:r w:rsidR="006F60BF" w:rsidRPr="00243812">
        <w:rPr>
          <w:rFonts w:ascii="Montserrat" w:hAnsi="Montserrat"/>
          <w:sz w:val="24"/>
        </w:rPr>
        <w:tab/>
      </w:r>
      <w:r w:rsidRPr="00243812">
        <w:rPr>
          <w:rFonts w:ascii="Montserrat" w:hAnsi="Montserrat"/>
          <w:sz w:val="24"/>
        </w:rPr>
        <w:t>Regular</w:t>
      </w:r>
    </w:p>
    <w:p w14:paraId="1EFB250A" w14:textId="77777777" w:rsidR="004E739B" w:rsidRPr="00243812" w:rsidRDefault="00243812" w:rsidP="00F01A18">
      <w:pPr>
        <w:pStyle w:val="NoSpacing"/>
        <w:rPr>
          <w:rFonts w:ascii="Montserrat" w:hAnsi="Montserrat"/>
          <w:sz w:val="24"/>
        </w:rPr>
      </w:pPr>
      <w:r w:rsidRPr="00243812">
        <w:rPr>
          <w:rFonts w:ascii="Montserrat" w:hAnsi="Montserrat"/>
          <w:sz w:val="24"/>
        </w:rPr>
        <w:tab/>
        <w:t>The subject takes on the appearance of being dead. The effects of this spell are that the subject’s body enters a state of suspended animation, while the mind functions. The subject may not cast any spells, but may percieve events by senses that are not blocked. The subject’s spirit also becomes imperceptable, so that life vision will not percieve the subject.</w:t>
      </w:r>
    </w:p>
    <w:p w14:paraId="23C8B4E5" w14:textId="77777777" w:rsidR="004E739B" w:rsidRPr="00243812" w:rsidRDefault="00243812" w:rsidP="00F01A18">
      <w:pPr>
        <w:pStyle w:val="NoSpacing"/>
        <w:rPr>
          <w:rFonts w:ascii="Montserrat" w:hAnsi="Montserrat"/>
          <w:sz w:val="24"/>
        </w:rPr>
      </w:pPr>
      <w:r w:rsidRPr="00243812">
        <w:rPr>
          <w:rFonts w:ascii="Montserrat" w:hAnsi="Montserrat"/>
          <w:sz w:val="24"/>
        </w:rPr>
        <w:tab/>
        <w:t>The subject, if bleeding, will continue to bleed and clot as does a normal body. If the host body becomes unable to support life without the aid of the Feign Death, then the body will actually die and the persons soul will be released.</w:t>
      </w:r>
    </w:p>
    <w:p w14:paraId="65D07ADF" w14:textId="77777777" w:rsidR="004E739B" w:rsidRPr="00243812" w:rsidRDefault="004E739B" w:rsidP="00F01A18">
      <w:pPr>
        <w:pStyle w:val="NoSpacing"/>
        <w:rPr>
          <w:rFonts w:ascii="Montserrat" w:hAnsi="Montserrat"/>
          <w:sz w:val="24"/>
        </w:rPr>
      </w:pPr>
    </w:p>
    <w:p w14:paraId="0A06BA5F"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hour</w:t>
      </w:r>
    </w:p>
    <w:p w14:paraId="3F287D91" w14:textId="77777777" w:rsidR="004E739B" w:rsidRPr="00243812" w:rsidRDefault="00243812" w:rsidP="00F01A18">
      <w:pPr>
        <w:pStyle w:val="NoSpacing"/>
        <w:rPr>
          <w:rFonts w:ascii="Montserrat" w:hAnsi="Montserrat"/>
          <w:sz w:val="24"/>
        </w:rPr>
      </w:pPr>
      <w:r w:rsidRPr="00243812">
        <w:rPr>
          <w:rFonts w:ascii="Montserrat" w:hAnsi="Montserrat"/>
          <w:sz w:val="24"/>
        </w:rPr>
        <w:tab/>
        <w:t>Cost : 3; 2 to maintain</w:t>
      </w:r>
    </w:p>
    <w:p w14:paraId="0F660037"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4 Necromancy spells and 3 Healing spells</w:t>
      </w:r>
    </w:p>
    <w:p w14:paraId="5722FDF8"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7475F193" w14:textId="77777777" w:rsidR="004E739B" w:rsidRPr="00243812" w:rsidRDefault="004E739B" w:rsidP="00F01A18">
      <w:pPr>
        <w:pStyle w:val="NoSpacing"/>
        <w:rPr>
          <w:rFonts w:ascii="Montserrat" w:hAnsi="Montserrat"/>
          <w:sz w:val="24"/>
        </w:rPr>
      </w:pPr>
    </w:p>
    <w:p w14:paraId="6BC1967A" w14:textId="69C81830" w:rsidR="004E739B" w:rsidRPr="00243812" w:rsidRDefault="00243812" w:rsidP="00F01A18">
      <w:pPr>
        <w:pStyle w:val="NoSpacing"/>
        <w:rPr>
          <w:rFonts w:ascii="Montserrat" w:hAnsi="Montserrat"/>
          <w:sz w:val="24"/>
        </w:rPr>
      </w:pPr>
      <w:r w:rsidRPr="00243812">
        <w:rPr>
          <w:rFonts w:ascii="Montserrat" w:hAnsi="Montserrat"/>
          <w:sz w:val="24"/>
        </w:rPr>
        <w:t xml:space="preserve">Mists from the Grave </w:t>
      </w:r>
      <w:r w:rsidR="006F60BF" w:rsidRPr="00243812">
        <w:rPr>
          <w:rFonts w:ascii="Montserrat" w:hAnsi="Montserrat"/>
          <w:sz w:val="24"/>
        </w:rPr>
        <w:tab/>
      </w:r>
      <w:r w:rsidRPr="00243812">
        <w:rPr>
          <w:rFonts w:ascii="Montserrat" w:hAnsi="Montserrat"/>
          <w:sz w:val="24"/>
        </w:rPr>
        <w:t>Area</w:t>
      </w:r>
    </w:p>
    <w:p w14:paraId="7CB6ACBE"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conjurers a mystical mist, impervious to all senses except Life Vision. Anyone may move through the mist, but will become lost and disoriented if they miss an IQ save, which must be made for every hex they cross. Anyone or anything using Life Vision may see and move freely without the hazard of being lost.</w:t>
      </w:r>
    </w:p>
    <w:p w14:paraId="070E00EB" w14:textId="77777777" w:rsidR="004E739B" w:rsidRPr="00243812" w:rsidRDefault="004E739B" w:rsidP="00F01A18">
      <w:pPr>
        <w:pStyle w:val="NoSpacing"/>
        <w:rPr>
          <w:rFonts w:ascii="Montserrat" w:hAnsi="Montserrat"/>
          <w:sz w:val="24"/>
        </w:rPr>
      </w:pPr>
    </w:p>
    <w:p w14:paraId="3F45EFA5"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10 minutes</w:t>
      </w:r>
    </w:p>
    <w:p w14:paraId="79075039" w14:textId="77777777" w:rsidR="004E739B" w:rsidRPr="00243812" w:rsidRDefault="00243812" w:rsidP="00F01A18">
      <w:pPr>
        <w:pStyle w:val="NoSpacing"/>
        <w:rPr>
          <w:rFonts w:ascii="Montserrat" w:hAnsi="Montserrat"/>
          <w:sz w:val="24"/>
        </w:rPr>
      </w:pPr>
      <w:r w:rsidRPr="00243812">
        <w:rPr>
          <w:rFonts w:ascii="Montserrat" w:hAnsi="Montserrat"/>
          <w:sz w:val="24"/>
        </w:rPr>
        <w:tab/>
        <w:t>Cost : 2. 1 to maintain</w:t>
      </w:r>
    </w:p>
    <w:p w14:paraId="289D9F42"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3 Necromancy spells</w:t>
      </w:r>
    </w:p>
    <w:p w14:paraId="41F366E4"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31BF1058" w14:textId="77777777" w:rsidR="004E739B" w:rsidRPr="00243812" w:rsidRDefault="004E739B" w:rsidP="00F01A18">
      <w:pPr>
        <w:pStyle w:val="NoSpacing"/>
        <w:rPr>
          <w:rFonts w:ascii="Montserrat" w:hAnsi="Montserrat"/>
          <w:sz w:val="24"/>
        </w:rPr>
      </w:pPr>
    </w:p>
    <w:p w14:paraId="09E2DFCE" w14:textId="73BF4805" w:rsidR="004E739B" w:rsidRPr="00243812" w:rsidRDefault="00243812" w:rsidP="00F01A18">
      <w:pPr>
        <w:pStyle w:val="NoSpacing"/>
        <w:rPr>
          <w:rFonts w:ascii="Montserrat" w:hAnsi="Montserrat"/>
          <w:sz w:val="24"/>
        </w:rPr>
      </w:pPr>
      <w:r w:rsidRPr="00243812">
        <w:rPr>
          <w:rFonts w:ascii="Montserrat" w:hAnsi="Montserrat"/>
          <w:sz w:val="24"/>
        </w:rPr>
        <w:t xml:space="preserve">Wall of Bones </w:t>
      </w:r>
      <w:r w:rsidR="006F60BF" w:rsidRPr="00243812">
        <w:rPr>
          <w:rFonts w:ascii="Montserrat" w:hAnsi="Montserrat"/>
          <w:sz w:val="24"/>
        </w:rPr>
        <w:tab/>
      </w:r>
      <w:r w:rsidRPr="00243812">
        <w:rPr>
          <w:rFonts w:ascii="Montserrat" w:hAnsi="Montserrat"/>
          <w:sz w:val="24"/>
        </w:rPr>
        <w:t>Area</w:t>
      </w:r>
    </w:p>
    <w:p w14:paraId="5FB0A186"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This spell raises a hex (or more) of magical bones. These bones are impervious to all physical and most magical attacks. The only spells that will dispel this “wall” are Remove Curse, Bless, Ressurrection, or Dispel Magic. A hex of bones are 3’x 3’x 6'</w:t>
      </w:r>
    </w:p>
    <w:p w14:paraId="16317AA8" w14:textId="77777777" w:rsidR="004E739B" w:rsidRPr="00243812" w:rsidRDefault="004E739B" w:rsidP="00F01A18">
      <w:pPr>
        <w:pStyle w:val="NoSpacing"/>
        <w:rPr>
          <w:rFonts w:ascii="Montserrat" w:hAnsi="Montserrat"/>
          <w:sz w:val="24"/>
        </w:rPr>
      </w:pPr>
    </w:p>
    <w:p w14:paraId="033B44DE"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10 minutes</w:t>
      </w:r>
    </w:p>
    <w:p w14:paraId="13CDB737" w14:textId="77777777" w:rsidR="004E739B" w:rsidRPr="00243812" w:rsidRDefault="00243812" w:rsidP="00F01A18">
      <w:pPr>
        <w:pStyle w:val="NoSpacing"/>
        <w:rPr>
          <w:rFonts w:ascii="Montserrat" w:hAnsi="Montserrat"/>
          <w:sz w:val="24"/>
        </w:rPr>
      </w:pPr>
      <w:r w:rsidRPr="00243812">
        <w:rPr>
          <w:rFonts w:ascii="Montserrat" w:hAnsi="Montserrat"/>
          <w:sz w:val="24"/>
        </w:rPr>
        <w:tab/>
        <w:t>Cost : 5 per hex. 3 per hex to maintain</w:t>
      </w:r>
    </w:p>
    <w:p w14:paraId="55FA8628"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Magery 1, 7 Necromantic spells</w:t>
      </w:r>
    </w:p>
    <w:p w14:paraId="06F9A0D3"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319B6E88" w14:textId="77777777" w:rsidR="004E739B" w:rsidRPr="00243812" w:rsidRDefault="004E739B" w:rsidP="00F01A18">
      <w:pPr>
        <w:pStyle w:val="NoSpacing"/>
        <w:rPr>
          <w:rFonts w:ascii="Montserrat" w:hAnsi="Montserrat"/>
          <w:sz w:val="24"/>
        </w:rPr>
      </w:pPr>
    </w:p>
    <w:p w14:paraId="32EC33DE" w14:textId="47DBBC7B" w:rsidR="004E739B" w:rsidRPr="00243812" w:rsidRDefault="00243812" w:rsidP="00F01A18">
      <w:pPr>
        <w:pStyle w:val="NoSpacing"/>
        <w:rPr>
          <w:rFonts w:ascii="Montserrat" w:hAnsi="Montserrat"/>
          <w:sz w:val="24"/>
        </w:rPr>
      </w:pPr>
      <w:r w:rsidRPr="00243812">
        <w:rPr>
          <w:rFonts w:ascii="Montserrat" w:hAnsi="Montserrat"/>
          <w:sz w:val="24"/>
        </w:rPr>
        <w:t xml:space="preserve">Wall of NecroFire </w:t>
      </w:r>
      <w:r w:rsidR="006F60BF" w:rsidRPr="00243812">
        <w:rPr>
          <w:rFonts w:ascii="Montserrat" w:hAnsi="Montserrat"/>
          <w:sz w:val="24"/>
        </w:rPr>
        <w:tab/>
      </w:r>
      <w:r w:rsidRPr="00243812">
        <w:rPr>
          <w:rFonts w:ascii="Montserrat" w:hAnsi="Montserrat"/>
          <w:sz w:val="24"/>
        </w:rPr>
        <w:t>Area</w:t>
      </w:r>
    </w:p>
    <w:p w14:paraId="2A8EAB09"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This spell creates a hex of the essential energy of death, Necroflame, so named because it appears as a greyish green flame like pillar. Anyone touching this flame will be stricken by a 3d6 deathtouch and be affected by DeathVision (q.v.) </w:t>
      </w:r>
    </w:p>
    <w:p w14:paraId="3E443483" w14:textId="77777777" w:rsidR="004E739B" w:rsidRPr="00243812" w:rsidRDefault="004E739B" w:rsidP="00F01A18">
      <w:pPr>
        <w:pStyle w:val="NoSpacing"/>
        <w:rPr>
          <w:rFonts w:ascii="Montserrat" w:hAnsi="Montserrat"/>
          <w:sz w:val="24"/>
        </w:rPr>
      </w:pPr>
    </w:p>
    <w:p w14:paraId="599F60ED"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minute</w:t>
      </w:r>
    </w:p>
    <w:p w14:paraId="52564E0C" w14:textId="77777777" w:rsidR="004E739B" w:rsidRPr="00243812" w:rsidRDefault="00243812" w:rsidP="00F01A18">
      <w:pPr>
        <w:pStyle w:val="NoSpacing"/>
        <w:rPr>
          <w:rFonts w:ascii="Montserrat" w:hAnsi="Montserrat"/>
          <w:sz w:val="24"/>
        </w:rPr>
      </w:pPr>
      <w:r w:rsidRPr="00243812">
        <w:rPr>
          <w:rFonts w:ascii="Montserrat" w:hAnsi="Montserrat"/>
          <w:sz w:val="24"/>
        </w:rPr>
        <w:tab/>
        <w:t>Cost : 6. 5 to maintain</w:t>
      </w:r>
    </w:p>
    <w:p w14:paraId="53FCF60E"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Magery 3, 9 Necromantic spells including Wall of Bones.</w:t>
      </w:r>
    </w:p>
    <w:p w14:paraId="2A784CCE"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64274CE1" w14:textId="77777777" w:rsidR="004E739B" w:rsidRPr="00243812" w:rsidRDefault="004E739B" w:rsidP="00F01A18">
      <w:pPr>
        <w:pStyle w:val="NoSpacing"/>
        <w:rPr>
          <w:rFonts w:ascii="Montserrat" w:hAnsi="Montserrat"/>
          <w:sz w:val="24"/>
        </w:rPr>
      </w:pPr>
    </w:p>
    <w:p w14:paraId="52BD4FF8" w14:textId="04807ED8" w:rsidR="004E739B" w:rsidRPr="00243812" w:rsidRDefault="00243812" w:rsidP="00F01A18">
      <w:pPr>
        <w:pStyle w:val="NoSpacing"/>
        <w:rPr>
          <w:rFonts w:ascii="Montserrat" w:hAnsi="Montserrat"/>
          <w:sz w:val="24"/>
        </w:rPr>
      </w:pPr>
      <w:r w:rsidRPr="00243812">
        <w:rPr>
          <w:rFonts w:ascii="Montserrat" w:hAnsi="Montserrat"/>
          <w:sz w:val="24"/>
        </w:rPr>
        <w:t xml:space="preserve">Shadow Form </w:t>
      </w:r>
      <w:r w:rsidR="006F60BF" w:rsidRPr="00243812">
        <w:rPr>
          <w:rFonts w:ascii="Montserrat" w:hAnsi="Montserrat"/>
          <w:sz w:val="24"/>
        </w:rPr>
        <w:tab/>
      </w:r>
      <w:r w:rsidRPr="00243812">
        <w:rPr>
          <w:rFonts w:ascii="Montserrat" w:hAnsi="Montserrat"/>
          <w:sz w:val="24"/>
        </w:rPr>
        <w:t>Regular</w:t>
      </w:r>
    </w:p>
    <w:p w14:paraId="43B1BD14"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This spell allows the Necromancer to assume the form and abilities of a Shadow. The caster gains all the advantages of a Shadow during the time he is in this form, as well as all the limitations and vulnerabilities. The caster may continue to cast spells, and may voluntarily end the spell at any time. Note that fatigue is not increased for spellcasting purposes.</w:t>
      </w:r>
    </w:p>
    <w:p w14:paraId="14AF75E5" w14:textId="6AA9DEED" w:rsidR="004E739B" w:rsidRPr="00243812" w:rsidRDefault="006F60BF" w:rsidP="00F01A18">
      <w:pPr>
        <w:pStyle w:val="NoSpacing"/>
        <w:rPr>
          <w:rFonts w:ascii="Montserrat" w:hAnsi="Montserrat"/>
          <w:sz w:val="24"/>
        </w:rPr>
      </w:pPr>
      <w:r w:rsidRPr="00243812">
        <w:rPr>
          <w:rFonts w:ascii="Montserrat" w:hAnsi="Montserrat"/>
          <w:sz w:val="24"/>
        </w:rPr>
        <w:tab/>
        <w:t>If the mage takes damage while in undead form, the bonus HT for the undead form is expended first, then the mages actual HT. If the mage is reduced to 0 HT, then the spell automatically ends.</w:t>
      </w:r>
    </w:p>
    <w:p w14:paraId="2A4A8C90" w14:textId="77777777" w:rsidR="004E739B" w:rsidRPr="00243812" w:rsidRDefault="004E739B" w:rsidP="00F01A18">
      <w:pPr>
        <w:pStyle w:val="NoSpacing"/>
        <w:rPr>
          <w:rFonts w:ascii="Montserrat" w:hAnsi="Montserrat"/>
          <w:sz w:val="24"/>
        </w:rPr>
      </w:pPr>
    </w:p>
    <w:p w14:paraId="08FF36E6"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hour</w:t>
      </w:r>
    </w:p>
    <w:p w14:paraId="41E9CD14" w14:textId="77777777" w:rsidR="004E739B" w:rsidRPr="00243812" w:rsidRDefault="00243812" w:rsidP="00F01A18">
      <w:pPr>
        <w:pStyle w:val="NoSpacing"/>
        <w:rPr>
          <w:rFonts w:ascii="Montserrat" w:hAnsi="Montserrat"/>
          <w:sz w:val="24"/>
        </w:rPr>
      </w:pPr>
      <w:r w:rsidRPr="00243812">
        <w:rPr>
          <w:rFonts w:ascii="Montserrat" w:hAnsi="Montserrat"/>
          <w:sz w:val="24"/>
        </w:rPr>
        <w:tab/>
        <w:t>Cost : 5; 4 to maintain</w:t>
      </w:r>
    </w:p>
    <w:p w14:paraId="416D4298"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Magery and 9 Necromantic spells</w:t>
      </w:r>
    </w:p>
    <w:p w14:paraId="17A0A241"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087D53B6" w14:textId="77777777" w:rsidR="004E739B" w:rsidRPr="00243812" w:rsidRDefault="004E739B" w:rsidP="00F01A18">
      <w:pPr>
        <w:pStyle w:val="NoSpacing"/>
        <w:rPr>
          <w:rFonts w:ascii="Montserrat" w:hAnsi="Montserrat"/>
          <w:sz w:val="24"/>
        </w:rPr>
      </w:pPr>
    </w:p>
    <w:p w14:paraId="4B011428" w14:textId="1574B444" w:rsidR="004E739B" w:rsidRPr="00243812" w:rsidRDefault="00243812" w:rsidP="00F01A18">
      <w:pPr>
        <w:pStyle w:val="NoSpacing"/>
        <w:rPr>
          <w:rFonts w:ascii="Montserrat" w:hAnsi="Montserrat"/>
          <w:sz w:val="24"/>
        </w:rPr>
      </w:pPr>
      <w:r w:rsidRPr="00243812">
        <w:rPr>
          <w:rFonts w:ascii="Montserrat" w:hAnsi="Montserrat"/>
          <w:sz w:val="24"/>
        </w:rPr>
        <w:t xml:space="preserve">Mummy Form </w:t>
      </w:r>
      <w:r w:rsidR="006F60BF" w:rsidRPr="00243812">
        <w:rPr>
          <w:rFonts w:ascii="Montserrat" w:hAnsi="Montserrat"/>
          <w:sz w:val="24"/>
        </w:rPr>
        <w:tab/>
      </w:r>
      <w:r w:rsidRPr="00243812">
        <w:rPr>
          <w:rFonts w:ascii="Montserrat" w:hAnsi="Montserrat"/>
          <w:sz w:val="24"/>
        </w:rPr>
        <w:t>Regular</w:t>
      </w:r>
    </w:p>
    <w:p w14:paraId="036F0E5D"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This spell allows the Necromancer to assume the form and abilities of a Mummy. The caster gains all the advantages of a Mummy during the time he is in this form, as well as all the limitations and vulnerabilities. The caster may continue to cast spells, and may voluntarily end the spell at any time. Note that fatigue is not increased for spellcasting purposes.</w:t>
      </w:r>
    </w:p>
    <w:p w14:paraId="5686B25E" w14:textId="3FFDBDCE" w:rsidR="004E739B" w:rsidRPr="00243812" w:rsidRDefault="006F60BF" w:rsidP="00F01A18">
      <w:pPr>
        <w:pStyle w:val="NoSpacing"/>
        <w:rPr>
          <w:rFonts w:ascii="Montserrat" w:hAnsi="Montserrat"/>
          <w:sz w:val="24"/>
        </w:rPr>
      </w:pPr>
      <w:r w:rsidRPr="00243812">
        <w:rPr>
          <w:rFonts w:ascii="Montserrat" w:hAnsi="Montserrat"/>
          <w:sz w:val="24"/>
        </w:rPr>
        <w:tab/>
        <w:t>If the mage takes damage while in undead form, the bonus HT for the undead form is expended first, then the mages actual HT. If the mage is reduced to 0 HT, then the spell automatically ends.</w:t>
      </w:r>
    </w:p>
    <w:p w14:paraId="08759CEA" w14:textId="77777777" w:rsidR="004E739B" w:rsidRPr="00243812" w:rsidRDefault="004E739B" w:rsidP="00F01A18">
      <w:pPr>
        <w:pStyle w:val="NoSpacing"/>
        <w:rPr>
          <w:rFonts w:ascii="Montserrat" w:hAnsi="Montserrat"/>
          <w:sz w:val="24"/>
        </w:rPr>
      </w:pPr>
    </w:p>
    <w:p w14:paraId="23116B8A"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hour</w:t>
      </w:r>
    </w:p>
    <w:p w14:paraId="6E575F40" w14:textId="77777777" w:rsidR="004E739B" w:rsidRPr="00243812" w:rsidRDefault="00243812" w:rsidP="00F01A18">
      <w:pPr>
        <w:pStyle w:val="NoSpacing"/>
        <w:rPr>
          <w:rFonts w:ascii="Montserrat" w:hAnsi="Montserrat"/>
          <w:sz w:val="24"/>
        </w:rPr>
      </w:pPr>
      <w:r w:rsidRPr="00243812">
        <w:rPr>
          <w:rFonts w:ascii="Montserrat" w:hAnsi="Montserrat"/>
          <w:sz w:val="24"/>
        </w:rPr>
        <w:tab/>
        <w:t>Cost : 6. 4 to maintain</w:t>
      </w:r>
    </w:p>
    <w:p w14:paraId="28EE1D74"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Magery and 8 Necromantic spells</w:t>
      </w:r>
    </w:p>
    <w:p w14:paraId="51ECA0B7"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7DDE6172" w14:textId="77777777" w:rsidR="004E739B" w:rsidRPr="00243812" w:rsidRDefault="004E739B" w:rsidP="00F01A18">
      <w:pPr>
        <w:pStyle w:val="NoSpacing"/>
        <w:rPr>
          <w:rFonts w:ascii="Montserrat" w:hAnsi="Montserrat"/>
          <w:sz w:val="24"/>
        </w:rPr>
      </w:pPr>
    </w:p>
    <w:p w14:paraId="574D51DE" w14:textId="286B1FBC" w:rsidR="004E739B" w:rsidRPr="00243812" w:rsidRDefault="00243812" w:rsidP="00F01A18">
      <w:pPr>
        <w:pStyle w:val="NoSpacing"/>
        <w:rPr>
          <w:rFonts w:ascii="Montserrat" w:hAnsi="Montserrat"/>
          <w:sz w:val="24"/>
        </w:rPr>
      </w:pPr>
      <w:r w:rsidRPr="00243812">
        <w:rPr>
          <w:rFonts w:ascii="Montserrat" w:hAnsi="Montserrat"/>
          <w:sz w:val="24"/>
        </w:rPr>
        <w:t xml:space="preserve">Wraith Form </w:t>
      </w:r>
      <w:r w:rsidR="006F60BF" w:rsidRPr="00243812">
        <w:rPr>
          <w:rFonts w:ascii="Montserrat" w:hAnsi="Montserrat"/>
          <w:sz w:val="24"/>
        </w:rPr>
        <w:tab/>
      </w:r>
      <w:r w:rsidRPr="00243812">
        <w:rPr>
          <w:rFonts w:ascii="Montserrat" w:hAnsi="Montserrat"/>
          <w:sz w:val="24"/>
        </w:rPr>
        <w:t>Regular</w:t>
      </w:r>
    </w:p>
    <w:p w14:paraId="4C4A8A70"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allows the Necromancer to assume the form and abilities of a Wraith. The caster gains all the advantages of a Wraith during the time he is in this form, as well as all the limitations and vulnerabilities. The caster may continue to cast spells, and may voluntarily end the spell at any time. Note that fatigue is not increased for spellcasting purposes.</w:t>
      </w:r>
    </w:p>
    <w:p w14:paraId="62ADCDE4" w14:textId="35DEE00B" w:rsidR="004E739B" w:rsidRPr="00243812" w:rsidRDefault="006F60BF" w:rsidP="00F01A18">
      <w:pPr>
        <w:pStyle w:val="NoSpacing"/>
        <w:rPr>
          <w:rFonts w:ascii="Montserrat" w:hAnsi="Montserrat"/>
          <w:sz w:val="24"/>
        </w:rPr>
      </w:pPr>
      <w:r w:rsidRPr="00243812">
        <w:rPr>
          <w:rFonts w:ascii="Montserrat" w:hAnsi="Montserrat"/>
          <w:sz w:val="24"/>
        </w:rPr>
        <w:tab/>
        <w:t>If the mage takes damage while in undead form, the bonus HT for the undead form is expended first, then the mages actual HT. If the mage is reduced to 0 HT, then the spell automatically ends.</w:t>
      </w:r>
    </w:p>
    <w:p w14:paraId="40C0908D" w14:textId="77777777" w:rsidR="004E739B" w:rsidRPr="00243812" w:rsidRDefault="004E739B" w:rsidP="00F01A18">
      <w:pPr>
        <w:pStyle w:val="NoSpacing"/>
        <w:rPr>
          <w:rFonts w:ascii="Montserrat" w:hAnsi="Montserrat"/>
          <w:sz w:val="24"/>
        </w:rPr>
      </w:pPr>
    </w:p>
    <w:p w14:paraId="36763A34"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hour</w:t>
      </w:r>
    </w:p>
    <w:p w14:paraId="70A3B394" w14:textId="77777777" w:rsidR="004E739B" w:rsidRPr="00243812" w:rsidRDefault="00243812" w:rsidP="00F01A18">
      <w:pPr>
        <w:pStyle w:val="NoSpacing"/>
        <w:rPr>
          <w:rFonts w:ascii="Montserrat" w:hAnsi="Montserrat"/>
          <w:sz w:val="24"/>
        </w:rPr>
      </w:pPr>
      <w:r w:rsidRPr="00243812">
        <w:rPr>
          <w:rFonts w:ascii="Montserrat" w:hAnsi="Montserrat"/>
          <w:sz w:val="24"/>
        </w:rPr>
        <w:tab/>
        <w:t>Cost : 7. 4 to maintain</w:t>
      </w:r>
    </w:p>
    <w:p w14:paraId="532D3B09"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Magery 2 and 10 Necromantic spells including Shadow Form.</w:t>
      </w:r>
    </w:p>
    <w:p w14:paraId="093EB54B"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45BDBCBC" w14:textId="77777777" w:rsidR="004E739B" w:rsidRPr="00243812" w:rsidRDefault="004E739B" w:rsidP="00F01A18">
      <w:pPr>
        <w:pStyle w:val="NoSpacing"/>
        <w:rPr>
          <w:rFonts w:ascii="Montserrat" w:hAnsi="Montserrat"/>
          <w:sz w:val="24"/>
        </w:rPr>
      </w:pPr>
    </w:p>
    <w:p w14:paraId="1AFE64DF" w14:textId="0026D48F" w:rsidR="004E739B" w:rsidRPr="00243812" w:rsidRDefault="00243812" w:rsidP="00F01A18">
      <w:pPr>
        <w:pStyle w:val="NoSpacing"/>
        <w:rPr>
          <w:rFonts w:ascii="Montserrat" w:hAnsi="Montserrat"/>
          <w:sz w:val="24"/>
        </w:rPr>
      </w:pPr>
      <w:r w:rsidRPr="00243812">
        <w:rPr>
          <w:rFonts w:ascii="Montserrat" w:hAnsi="Montserrat"/>
          <w:sz w:val="24"/>
        </w:rPr>
        <w:t xml:space="preserve">Ghost Form </w:t>
      </w:r>
      <w:r w:rsidR="006F60BF" w:rsidRPr="00243812">
        <w:rPr>
          <w:rFonts w:ascii="Montserrat" w:hAnsi="Montserrat"/>
          <w:sz w:val="24"/>
        </w:rPr>
        <w:tab/>
      </w:r>
      <w:r w:rsidRPr="00243812">
        <w:rPr>
          <w:rFonts w:ascii="Montserrat" w:hAnsi="Montserrat"/>
          <w:sz w:val="24"/>
        </w:rPr>
        <w:t>Regular</w:t>
      </w:r>
    </w:p>
    <w:p w14:paraId="2C707A0F"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allows the Necromancer to assume the form and abilities of a Ghost. The caster gains all the advantages of a Ghost during the time he is in this form, as well as all the limitations and vulnerabilities. The caster may continue to cast spells, and may voluntarily end the spell at any time. Note that fatigue is not increased for spellcasting purposes.</w:t>
      </w:r>
    </w:p>
    <w:p w14:paraId="72074A04" w14:textId="4BA3F9E4" w:rsidR="004E739B" w:rsidRPr="00243812" w:rsidRDefault="006F60BF" w:rsidP="00F01A18">
      <w:pPr>
        <w:pStyle w:val="NoSpacing"/>
        <w:rPr>
          <w:rFonts w:ascii="Montserrat" w:hAnsi="Montserrat"/>
          <w:sz w:val="24"/>
        </w:rPr>
      </w:pPr>
      <w:r w:rsidRPr="00243812">
        <w:rPr>
          <w:rFonts w:ascii="Montserrat" w:hAnsi="Montserrat"/>
          <w:sz w:val="24"/>
        </w:rPr>
        <w:tab/>
        <w:t>If the mage takes damage while in undead form, the bonus HT for the undead form is expended first, then the mages actual HT. If the mage is reduced to 0 HT, then the spell automatically ends.</w:t>
      </w:r>
    </w:p>
    <w:p w14:paraId="1CAF80FA" w14:textId="77777777" w:rsidR="004E739B" w:rsidRPr="00243812" w:rsidRDefault="004E739B" w:rsidP="00F01A18">
      <w:pPr>
        <w:pStyle w:val="NoSpacing"/>
        <w:rPr>
          <w:rFonts w:ascii="Montserrat" w:hAnsi="Montserrat"/>
          <w:sz w:val="24"/>
        </w:rPr>
      </w:pPr>
    </w:p>
    <w:p w14:paraId="13F3C4AC"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hour</w:t>
      </w:r>
    </w:p>
    <w:p w14:paraId="09CCC9C3" w14:textId="77777777" w:rsidR="004E739B" w:rsidRPr="00243812" w:rsidRDefault="00243812" w:rsidP="00F01A18">
      <w:pPr>
        <w:pStyle w:val="NoSpacing"/>
        <w:rPr>
          <w:rFonts w:ascii="Montserrat" w:hAnsi="Montserrat"/>
          <w:sz w:val="24"/>
        </w:rPr>
      </w:pPr>
      <w:r w:rsidRPr="00243812">
        <w:rPr>
          <w:rFonts w:ascii="Montserrat" w:hAnsi="Montserrat"/>
          <w:sz w:val="24"/>
        </w:rPr>
        <w:tab/>
        <w:t>Cost : 8. 4 to maintain</w:t>
      </w:r>
    </w:p>
    <w:p w14:paraId="1064F810"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Magery 2 and 12 Necromantic spells including Wraith form.</w:t>
      </w:r>
    </w:p>
    <w:p w14:paraId="0C8D3676"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206F0CA2" w14:textId="77777777" w:rsidR="004E739B" w:rsidRPr="00243812" w:rsidRDefault="004E739B" w:rsidP="00F01A18">
      <w:pPr>
        <w:pStyle w:val="NoSpacing"/>
        <w:rPr>
          <w:rFonts w:ascii="Montserrat" w:hAnsi="Montserrat"/>
          <w:sz w:val="24"/>
        </w:rPr>
      </w:pPr>
    </w:p>
    <w:p w14:paraId="5F446C6E" w14:textId="7BB4806A" w:rsidR="004E739B" w:rsidRPr="00243812" w:rsidRDefault="00243812" w:rsidP="00F01A18">
      <w:pPr>
        <w:pStyle w:val="NoSpacing"/>
        <w:rPr>
          <w:rFonts w:ascii="Montserrat" w:hAnsi="Montserrat"/>
          <w:sz w:val="24"/>
        </w:rPr>
      </w:pPr>
      <w:r w:rsidRPr="00243812">
        <w:rPr>
          <w:rFonts w:ascii="Montserrat" w:hAnsi="Montserrat"/>
          <w:sz w:val="24"/>
        </w:rPr>
        <w:t xml:space="preserve">Spectre Form </w:t>
      </w:r>
      <w:r w:rsidR="006F60BF" w:rsidRPr="00243812">
        <w:rPr>
          <w:rFonts w:ascii="Montserrat" w:hAnsi="Montserrat"/>
          <w:sz w:val="24"/>
        </w:rPr>
        <w:tab/>
      </w:r>
      <w:r w:rsidRPr="00243812">
        <w:rPr>
          <w:rFonts w:ascii="Montserrat" w:hAnsi="Montserrat"/>
          <w:sz w:val="24"/>
        </w:rPr>
        <w:t>Regular</w:t>
      </w:r>
    </w:p>
    <w:p w14:paraId="5F00A009"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allows the Necromancer to assume the form and abilities of a Spectre. The caster gains all the advantages of a Spectre during the time he is in this form, as well as all the limitations and vulnerabilities. The caster may continue to cast spells, and may voluntarily end the spell at any time. Note that fatigue is not increased for spellcasting purposes.</w:t>
      </w:r>
    </w:p>
    <w:p w14:paraId="36085E93" w14:textId="6A30B9B9" w:rsidR="004E739B" w:rsidRPr="00243812" w:rsidRDefault="006F60BF" w:rsidP="00F01A18">
      <w:pPr>
        <w:pStyle w:val="NoSpacing"/>
        <w:rPr>
          <w:rFonts w:ascii="Montserrat" w:hAnsi="Montserrat"/>
          <w:sz w:val="24"/>
        </w:rPr>
      </w:pPr>
      <w:r w:rsidRPr="00243812">
        <w:rPr>
          <w:rFonts w:ascii="Montserrat" w:hAnsi="Montserrat"/>
          <w:sz w:val="24"/>
        </w:rPr>
        <w:tab/>
        <w:t>If the mage takes damage while in undead form, the bonus HT for the undead form is expended first, then the mages actual HT. If the mage is reduced to 0 HT, then the spell automatically ends.</w:t>
      </w:r>
    </w:p>
    <w:p w14:paraId="7A20F70E" w14:textId="77777777" w:rsidR="004E739B" w:rsidRPr="00243812" w:rsidRDefault="004E739B" w:rsidP="00F01A18">
      <w:pPr>
        <w:pStyle w:val="NoSpacing"/>
        <w:rPr>
          <w:rFonts w:ascii="Montserrat" w:hAnsi="Montserrat"/>
          <w:sz w:val="24"/>
        </w:rPr>
      </w:pPr>
    </w:p>
    <w:p w14:paraId="5DB2C321"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hour</w:t>
      </w:r>
    </w:p>
    <w:p w14:paraId="2DF4AA52"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10. 5 to maintain</w:t>
      </w:r>
    </w:p>
    <w:p w14:paraId="1E36E3C2"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Prerequisite : Magery 3 and 14 Necromantic spells including Ghost Form.</w:t>
      </w:r>
    </w:p>
    <w:p w14:paraId="3ACC466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49B55E04" w14:textId="77777777" w:rsidR="004E739B" w:rsidRPr="00243812" w:rsidRDefault="004E739B" w:rsidP="00F01A18">
      <w:pPr>
        <w:pStyle w:val="NoSpacing"/>
        <w:rPr>
          <w:rFonts w:ascii="Montserrat" w:hAnsi="Montserrat"/>
          <w:sz w:val="24"/>
        </w:rPr>
      </w:pPr>
    </w:p>
    <w:p w14:paraId="4DE4AAAD" w14:textId="222E2912" w:rsidR="004E739B" w:rsidRPr="00243812" w:rsidRDefault="00243812" w:rsidP="00F01A18">
      <w:pPr>
        <w:pStyle w:val="NoSpacing"/>
        <w:rPr>
          <w:rFonts w:ascii="Montserrat" w:hAnsi="Montserrat"/>
          <w:sz w:val="24"/>
        </w:rPr>
      </w:pPr>
      <w:r w:rsidRPr="00243812">
        <w:rPr>
          <w:rFonts w:ascii="Montserrat" w:hAnsi="Montserrat"/>
          <w:sz w:val="24"/>
        </w:rPr>
        <w:t xml:space="preserve">Vampire form </w:t>
      </w:r>
      <w:r w:rsidR="006F60BF" w:rsidRPr="00243812">
        <w:rPr>
          <w:rFonts w:ascii="Montserrat" w:hAnsi="Montserrat"/>
          <w:sz w:val="24"/>
        </w:rPr>
        <w:tab/>
      </w:r>
      <w:r w:rsidRPr="00243812">
        <w:rPr>
          <w:rFonts w:ascii="Montserrat" w:hAnsi="Montserrat"/>
          <w:sz w:val="24"/>
        </w:rPr>
        <w:t>Regular</w:t>
      </w:r>
    </w:p>
    <w:p w14:paraId="587485EA"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allows the Necromancer to assume the form and abilities of a Vampire. The caster gains all the advantages of a Vampire during the time he is in this form, as well as all the limitations and vulnerabilities. The caster may continue to cast spells, and may voluntarily end the spell at any time. Note that fatigue is not increased for spellcasting purposes.</w:t>
      </w:r>
    </w:p>
    <w:p w14:paraId="09423E66" w14:textId="651C6B01" w:rsidR="004E739B" w:rsidRPr="00243812" w:rsidRDefault="006F60BF" w:rsidP="00F01A18">
      <w:pPr>
        <w:pStyle w:val="NoSpacing"/>
        <w:rPr>
          <w:rFonts w:ascii="Montserrat" w:hAnsi="Montserrat"/>
          <w:sz w:val="24"/>
        </w:rPr>
      </w:pPr>
      <w:r w:rsidRPr="00243812">
        <w:rPr>
          <w:rFonts w:ascii="Montserrat" w:hAnsi="Montserrat"/>
          <w:sz w:val="24"/>
        </w:rPr>
        <w:tab/>
        <w:t>If the mage takes damage while in undead form, the bonus HT for the undead form is expended first, then the mages actual HT. If the mage is reduced to 0 HT, then the spell automatically ends.</w:t>
      </w:r>
    </w:p>
    <w:p w14:paraId="4D60811B" w14:textId="77777777" w:rsidR="004E739B" w:rsidRPr="00243812" w:rsidRDefault="004E739B" w:rsidP="00F01A18">
      <w:pPr>
        <w:pStyle w:val="NoSpacing"/>
        <w:rPr>
          <w:rFonts w:ascii="Montserrat" w:hAnsi="Montserrat"/>
          <w:sz w:val="24"/>
        </w:rPr>
      </w:pPr>
    </w:p>
    <w:p w14:paraId="0A45CF8A"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hour</w:t>
      </w:r>
    </w:p>
    <w:p w14:paraId="333795BC"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10. 5 to maintain</w:t>
      </w:r>
    </w:p>
    <w:p w14:paraId="76781467"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Magery 3, 14 Necromantic spells including Mummy Form.</w:t>
      </w:r>
    </w:p>
    <w:p w14:paraId="77B39BB7"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4069B5B0" w14:textId="77777777" w:rsidR="004E739B" w:rsidRPr="00243812" w:rsidRDefault="004E739B" w:rsidP="00F01A18">
      <w:pPr>
        <w:pStyle w:val="NoSpacing"/>
        <w:rPr>
          <w:rFonts w:ascii="Montserrat" w:hAnsi="Montserrat"/>
          <w:sz w:val="24"/>
        </w:rPr>
      </w:pPr>
    </w:p>
    <w:p w14:paraId="326C04AB" w14:textId="3F4610D5" w:rsidR="004E739B" w:rsidRPr="00243812" w:rsidRDefault="00243812" w:rsidP="00F01A18">
      <w:pPr>
        <w:pStyle w:val="NoSpacing"/>
        <w:rPr>
          <w:rFonts w:ascii="Montserrat" w:hAnsi="Montserrat"/>
          <w:sz w:val="24"/>
        </w:rPr>
      </w:pPr>
      <w:r w:rsidRPr="00243812">
        <w:rPr>
          <w:rFonts w:ascii="Montserrat" w:hAnsi="Montserrat"/>
          <w:sz w:val="24"/>
        </w:rPr>
        <w:t xml:space="preserve">Litch </w:t>
      </w:r>
      <w:r w:rsidR="006F60BF" w:rsidRPr="00243812">
        <w:rPr>
          <w:rFonts w:ascii="Montserrat" w:hAnsi="Montserrat"/>
          <w:sz w:val="24"/>
        </w:rPr>
        <w:tab/>
      </w:r>
      <w:r w:rsidRPr="00243812">
        <w:rPr>
          <w:rFonts w:ascii="Montserrat" w:hAnsi="Montserrat"/>
          <w:sz w:val="24"/>
        </w:rPr>
        <w:t>Regular</w:t>
      </w:r>
    </w:p>
    <w:p w14:paraId="74FBE4E4"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Allows a Necromancer to become a Litch. It is a 1 year process requiring all sorts of ritualistic materials for the transformation.</w:t>
      </w:r>
    </w:p>
    <w:p w14:paraId="7E88F7AF" w14:textId="77777777" w:rsidR="004E739B" w:rsidRPr="00243812" w:rsidRDefault="004E739B" w:rsidP="00F01A18">
      <w:pPr>
        <w:pStyle w:val="NoSpacing"/>
        <w:rPr>
          <w:rFonts w:ascii="Montserrat" w:hAnsi="Montserrat"/>
          <w:sz w:val="24"/>
        </w:rPr>
      </w:pPr>
    </w:p>
    <w:p w14:paraId="6792F453"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Perminant</w:t>
      </w:r>
    </w:p>
    <w:p w14:paraId="0BB408D2" w14:textId="77777777" w:rsidR="004E739B" w:rsidRPr="00243812" w:rsidRDefault="00243812" w:rsidP="00F01A18">
      <w:pPr>
        <w:pStyle w:val="NoSpacing"/>
        <w:rPr>
          <w:rFonts w:ascii="Montserrat" w:hAnsi="Montserrat"/>
          <w:sz w:val="24"/>
        </w:rPr>
      </w:pPr>
      <w:r w:rsidRPr="00243812">
        <w:rPr>
          <w:rFonts w:ascii="Montserrat" w:hAnsi="Montserrat"/>
          <w:sz w:val="24"/>
        </w:rPr>
        <w:tab/>
        <w:t>Cost : 200.</w:t>
      </w:r>
    </w:p>
    <w:p w14:paraId="14C30CA6"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Magery 3 and 30 Necromantic spells</w:t>
      </w:r>
    </w:p>
    <w:p w14:paraId="19C9042A" w14:textId="77777777" w:rsidR="004E739B" w:rsidRPr="00243812" w:rsidRDefault="00243812" w:rsidP="00F01A18">
      <w:pPr>
        <w:pStyle w:val="NoSpacing"/>
        <w:rPr>
          <w:rFonts w:ascii="Montserrat" w:hAnsi="Montserrat"/>
          <w:sz w:val="24"/>
        </w:rPr>
      </w:pPr>
      <w:r w:rsidRPr="00243812">
        <w:rPr>
          <w:rFonts w:ascii="Montserrat" w:hAnsi="Montserrat"/>
          <w:sz w:val="24"/>
        </w:rPr>
        <w:tab/>
        <w:t>Item : None</w:t>
      </w:r>
    </w:p>
    <w:p w14:paraId="4FB17A27" w14:textId="77777777" w:rsidR="004E739B" w:rsidRPr="00243812" w:rsidRDefault="004E739B" w:rsidP="00F01A18">
      <w:pPr>
        <w:pStyle w:val="NoSpacing"/>
        <w:rPr>
          <w:rFonts w:ascii="Montserrat" w:hAnsi="Montserrat"/>
          <w:sz w:val="24"/>
        </w:rPr>
      </w:pPr>
    </w:p>
    <w:p w14:paraId="66A7FB2A" w14:textId="79B69C80" w:rsidR="004E739B" w:rsidRPr="00243812" w:rsidRDefault="00243812" w:rsidP="00F01A18">
      <w:pPr>
        <w:pStyle w:val="NoSpacing"/>
        <w:rPr>
          <w:rFonts w:ascii="Montserrat" w:hAnsi="Montserrat"/>
          <w:sz w:val="24"/>
        </w:rPr>
      </w:pPr>
      <w:r w:rsidRPr="00243812">
        <w:rPr>
          <w:rFonts w:ascii="Montserrat" w:hAnsi="Montserrat"/>
          <w:sz w:val="24"/>
        </w:rPr>
        <w:t xml:space="preserve">NecroGate </w:t>
      </w:r>
      <w:r w:rsidR="006F60BF" w:rsidRPr="00243812">
        <w:rPr>
          <w:rFonts w:ascii="Montserrat" w:hAnsi="Montserrat"/>
          <w:sz w:val="24"/>
        </w:rPr>
        <w:tab/>
      </w:r>
      <w:r w:rsidRPr="00243812">
        <w:rPr>
          <w:rFonts w:ascii="Montserrat" w:hAnsi="Montserrat"/>
          <w:sz w:val="24"/>
        </w:rPr>
        <w:t>Special</w:t>
      </w:r>
    </w:p>
    <w:p w14:paraId="555B61A8" w14:textId="77777777" w:rsidR="004E739B" w:rsidRPr="00243812" w:rsidRDefault="00243812" w:rsidP="00F01A18">
      <w:pPr>
        <w:pStyle w:val="NoSpacing"/>
        <w:rPr>
          <w:rFonts w:ascii="Montserrat" w:hAnsi="Montserrat"/>
          <w:sz w:val="24"/>
        </w:rPr>
      </w:pPr>
      <w:r w:rsidRPr="00243812">
        <w:rPr>
          <w:rFonts w:ascii="Montserrat" w:hAnsi="Montserrat"/>
          <w:sz w:val="24"/>
        </w:rPr>
        <w:tab/>
        <w:t>Creates a gate to the negative material plane, allowing that energy to flow forth and take over a certain amount of territory. The amount of territory is determined by the area under the control of the Necromancer controlling the gate. As the Necromancer takes over more territory, the extent of the necromantic energies spread and dominate the subjugated area.</w:t>
      </w:r>
    </w:p>
    <w:p w14:paraId="2DBE5D59" w14:textId="77777777" w:rsidR="004E739B" w:rsidRPr="00243812" w:rsidRDefault="004E739B" w:rsidP="00F01A18">
      <w:pPr>
        <w:pStyle w:val="NoSpacing"/>
        <w:rPr>
          <w:rFonts w:ascii="Montserrat" w:hAnsi="Montserrat"/>
          <w:sz w:val="24"/>
        </w:rPr>
      </w:pPr>
    </w:p>
    <w:p w14:paraId="7B0FE7B6"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month</w:t>
      </w:r>
    </w:p>
    <w:p w14:paraId="2C391CCA"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100. 50 to maintain</w:t>
      </w:r>
    </w:p>
    <w:p w14:paraId="26124BF9"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 : Magery 3 and 35 necromantic spells</w:t>
      </w:r>
    </w:p>
    <w:p w14:paraId="26F95A16" w14:textId="77777777" w:rsidR="004E739B" w:rsidRPr="00243812" w:rsidRDefault="00243812" w:rsidP="00F01A18">
      <w:pPr>
        <w:pStyle w:val="NoSpacing"/>
        <w:rPr>
          <w:rFonts w:ascii="Montserrat" w:hAnsi="Montserrat"/>
          <w:sz w:val="24"/>
        </w:rPr>
      </w:pPr>
      <w:r w:rsidRPr="00243812">
        <w:rPr>
          <w:rFonts w:ascii="Montserrat" w:hAnsi="Montserrat"/>
          <w:sz w:val="24"/>
        </w:rPr>
        <w:tab/>
        <w:t>Item : None</w:t>
      </w:r>
    </w:p>
    <w:p w14:paraId="4701D489" w14:textId="77777777" w:rsidR="004E739B" w:rsidRPr="00243812" w:rsidRDefault="004E739B" w:rsidP="00F01A18">
      <w:pPr>
        <w:pStyle w:val="NoSpacing"/>
        <w:rPr>
          <w:rFonts w:ascii="Montserrat" w:hAnsi="Montserrat"/>
          <w:sz w:val="24"/>
        </w:rPr>
      </w:pPr>
    </w:p>
    <w:p w14:paraId="2C435DBE" w14:textId="77777777" w:rsidR="004E739B" w:rsidRPr="00243812" w:rsidRDefault="00243812" w:rsidP="00F01A18">
      <w:pPr>
        <w:pStyle w:val="NoSpacing"/>
        <w:rPr>
          <w:rFonts w:ascii="Montserrat" w:hAnsi="Montserrat"/>
          <w:sz w:val="24"/>
        </w:rPr>
      </w:pPr>
      <w:r w:rsidRPr="00243812">
        <w:rPr>
          <w:rFonts w:ascii="Montserrat" w:hAnsi="Montserrat"/>
          <w:sz w:val="24"/>
        </w:rPr>
        <w:t>Necromancer Healing</w:t>
      </w:r>
    </w:p>
    <w:p w14:paraId="2F7010ED" w14:textId="77777777" w:rsidR="004E739B" w:rsidRPr="00243812" w:rsidRDefault="004E739B" w:rsidP="00F01A18">
      <w:pPr>
        <w:pStyle w:val="NoSpacing"/>
        <w:rPr>
          <w:rFonts w:ascii="Montserrat" w:hAnsi="Montserrat"/>
          <w:sz w:val="24"/>
        </w:rPr>
      </w:pPr>
    </w:p>
    <w:p w14:paraId="794611D6"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The use of Necromantic healing is a rare and odd art of Necromancy. The effect it has in the game is much more direct than the results may portray. Damage that is “healed” by Necromantic Healing spells is not exactly healed. More properly, the persons existance is changed to cope with the wound, thus making the “wound” not considered damage that the person has taken. Dead skin around the wound will rot away, as is wont to do, but the “wound” itself will not bleed, scab, hurt, inhibit, or regrow; slashes wil</w:t>
      </w:r>
      <w:r w:rsidRPr="00243812">
        <w:rPr>
          <w:rFonts w:ascii="Montserrat" w:hAnsi="Montserrat"/>
          <w:sz w:val="24"/>
        </w:rPr>
        <w:t>l remain as deep as they were originally, stabs remain just as deep, etc. etc.</w:t>
      </w:r>
    </w:p>
    <w:p w14:paraId="1027325C" w14:textId="06A86305" w:rsidR="004E739B" w:rsidRPr="00243812" w:rsidRDefault="006F60BF" w:rsidP="00F01A18">
      <w:pPr>
        <w:pStyle w:val="NoSpacing"/>
        <w:rPr>
          <w:rFonts w:ascii="Montserrat" w:hAnsi="Montserrat"/>
          <w:sz w:val="24"/>
        </w:rPr>
      </w:pPr>
      <w:r w:rsidRPr="00243812">
        <w:rPr>
          <w:rFonts w:ascii="Montserrat" w:hAnsi="Montserrat"/>
          <w:sz w:val="24"/>
        </w:rPr>
        <w:tab/>
        <w:t>Vital organs will continue to function when restoration is cast upon them, even though they may be split, severed, or maimed beyond repair, and while regeneration does not actually regrow the missing part, it adapts the soul to take over the function of the missing part, so that one may actually see from an empty eyesocket, or wield a sword from a space where your arm should be.</w:t>
      </w:r>
    </w:p>
    <w:p w14:paraId="4AC3B163" w14:textId="5892B74F" w:rsidR="004E739B" w:rsidRPr="00243812" w:rsidRDefault="006F60BF" w:rsidP="00F01A18">
      <w:pPr>
        <w:pStyle w:val="NoSpacing"/>
        <w:rPr>
          <w:rFonts w:ascii="Montserrat" w:hAnsi="Montserrat"/>
          <w:sz w:val="24"/>
        </w:rPr>
      </w:pPr>
      <w:r w:rsidRPr="00243812">
        <w:rPr>
          <w:rFonts w:ascii="Montserrat" w:hAnsi="Montserrat"/>
          <w:sz w:val="24"/>
        </w:rPr>
        <w:tab/>
        <w:t>Note that for every 7 points of damage that is healed necromantically, the subjects appearance goes down by -1 point (not -1 level). More obvious damage (pulped head) will incur a more immediate and heavy penalty.</w:t>
      </w:r>
    </w:p>
    <w:p w14:paraId="5079051F" w14:textId="06A7EF37" w:rsidR="004E739B" w:rsidRPr="00243812" w:rsidRDefault="006F60BF" w:rsidP="00F01A18">
      <w:pPr>
        <w:pStyle w:val="NoSpacing"/>
        <w:rPr>
          <w:rFonts w:ascii="Montserrat" w:hAnsi="Montserrat"/>
          <w:sz w:val="24"/>
        </w:rPr>
      </w:pPr>
      <w:r w:rsidRPr="00243812">
        <w:rPr>
          <w:rFonts w:ascii="Montserrat" w:hAnsi="Montserrat"/>
          <w:sz w:val="24"/>
        </w:rPr>
        <w:tab/>
        <w:t>Also note that when the subject has recovered 6x HT in necromantic healing, that person becomes a Waestrel.</w:t>
      </w:r>
    </w:p>
    <w:p w14:paraId="4DC64E27" w14:textId="77777777" w:rsidR="004E739B" w:rsidRPr="00243812" w:rsidRDefault="004E739B" w:rsidP="00F01A18">
      <w:pPr>
        <w:pStyle w:val="NoSpacing"/>
        <w:rPr>
          <w:rFonts w:ascii="Montserrat" w:hAnsi="Montserrat"/>
          <w:sz w:val="24"/>
        </w:rPr>
      </w:pPr>
    </w:p>
    <w:p w14:paraId="4BB10A7B" w14:textId="6A4E57A6" w:rsidR="004E739B" w:rsidRPr="00243812" w:rsidRDefault="00243812" w:rsidP="00F01A18">
      <w:pPr>
        <w:pStyle w:val="NoSpacing"/>
        <w:rPr>
          <w:rFonts w:ascii="Montserrat" w:hAnsi="Montserrat"/>
          <w:sz w:val="24"/>
        </w:rPr>
      </w:pPr>
      <w:r w:rsidRPr="00243812">
        <w:rPr>
          <w:rFonts w:ascii="Montserrat" w:hAnsi="Montserrat"/>
          <w:sz w:val="24"/>
        </w:rPr>
        <w:t>Minor Healing (Necromantic)</w:t>
      </w:r>
      <w:r w:rsidR="006F60BF" w:rsidRPr="00243812">
        <w:rPr>
          <w:rFonts w:ascii="Montserrat" w:hAnsi="Montserrat"/>
          <w:sz w:val="24"/>
        </w:rPr>
        <w:tab/>
      </w:r>
      <w:r w:rsidRPr="00243812">
        <w:rPr>
          <w:rFonts w:ascii="Montserrat" w:hAnsi="Montserrat"/>
          <w:sz w:val="24"/>
        </w:rPr>
        <w:t>Regular</w:t>
      </w:r>
    </w:p>
    <w:p w14:paraId="61EBE221"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“heals” 1 to 3 points of HT similar to the Minor Healing spell (q.v.); one point per energy pooint invested in the spell. However the damage is still disfigurement, even though it may not be damage anymore. Note there is no penalty for casting this spell more than once on a given subject per day.</w:t>
      </w:r>
    </w:p>
    <w:p w14:paraId="314EF6D6" w14:textId="77777777" w:rsidR="004E739B" w:rsidRPr="00243812" w:rsidRDefault="004E739B" w:rsidP="00F01A18">
      <w:pPr>
        <w:pStyle w:val="NoSpacing"/>
        <w:rPr>
          <w:rFonts w:ascii="Montserrat" w:hAnsi="Montserrat"/>
          <w:sz w:val="24"/>
        </w:rPr>
      </w:pPr>
    </w:p>
    <w:p w14:paraId="3D604A55"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 to 3</w:t>
      </w:r>
    </w:p>
    <w:p w14:paraId="32106982"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Zombie</w:t>
      </w:r>
    </w:p>
    <w:p w14:paraId="3AAC76C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0555358B" w14:textId="77777777" w:rsidR="004E739B" w:rsidRPr="00243812" w:rsidRDefault="004E739B" w:rsidP="00F01A18">
      <w:pPr>
        <w:pStyle w:val="NoSpacing"/>
        <w:rPr>
          <w:rFonts w:ascii="Montserrat" w:hAnsi="Montserrat"/>
          <w:sz w:val="24"/>
        </w:rPr>
      </w:pPr>
    </w:p>
    <w:p w14:paraId="30F3BE09" w14:textId="4CB50959" w:rsidR="004E739B" w:rsidRPr="00243812" w:rsidRDefault="00243812" w:rsidP="00F01A18">
      <w:pPr>
        <w:pStyle w:val="NoSpacing"/>
        <w:rPr>
          <w:rFonts w:ascii="Montserrat" w:hAnsi="Montserrat"/>
          <w:sz w:val="24"/>
        </w:rPr>
      </w:pPr>
      <w:r w:rsidRPr="00243812">
        <w:rPr>
          <w:rFonts w:ascii="Montserrat" w:hAnsi="Montserrat"/>
          <w:sz w:val="24"/>
        </w:rPr>
        <w:t>Major Healing (Necromantic)</w:t>
      </w:r>
      <w:r w:rsidR="006F60BF" w:rsidRPr="00243812">
        <w:rPr>
          <w:rFonts w:ascii="Montserrat" w:hAnsi="Montserrat"/>
          <w:sz w:val="24"/>
        </w:rPr>
        <w:tab/>
      </w:r>
      <w:r w:rsidRPr="00243812">
        <w:rPr>
          <w:rFonts w:ascii="Montserrat" w:hAnsi="Montserrat"/>
          <w:sz w:val="24"/>
        </w:rPr>
        <w:t>Regular</w:t>
      </w:r>
    </w:p>
    <w:p w14:paraId="11CE1D03"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“heals” 2 to 8 points of HT similar to the Minor Healing spell (q.v.); two points per energy pooint invested in the spell. However the damage is still disfigurement, even though it may not be damage anymore. Note there is no penalty for casting this spell more than once on a given subject per day.</w:t>
      </w:r>
    </w:p>
    <w:p w14:paraId="2B3BC958" w14:textId="77777777" w:rsidR="004E739B" w:rsidRPr="00243812" w:rsidRDefault="004E739B" w:rsidP="00F01A18">
      <w:pPr>
        <w:pStyle w:val="NoSpacing"/>
        <w:rPr>
          <w:rFonts w:ascii="Montserrat" w:hAnsi="Montserrat"/>
          <w:sz w:val="24"/>
        </w:rPr>
      </w:pPr>
    </w:p>
    <w:p w14:paraId="2FA7F2DC"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 to 4</w:t>
      </w:r>
    </w:p>
    <w:p w14:paraId="591CBD1C"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Minor Healing (Necromantic) plus 5 Necromantic spells</w:t>
      </w:r>
    </w:p>
    <w:p w14:paraId="3E8FB72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2A736203" w14:textId="77777777" w:rsidR="004E739B" w:rsidRPr="00243812" w:rsidRDefault="004E739B" w:rsidP="00F01A18">
      <w:pPr>
        <w:pStyle w:val="NoSpacing"/>
        <w:rPr>
          <w:rFonts w:ascii="Montserrat" w:hAnsi="Montserrat"/>
          <w:sz w:val="24"/>
        </w:rPr>
      </w:pPr>
    </w:p>
    <w:p w14:paraId="2783E20F" w14:textId="020AFF36" w:rsidR="004E739B" w:rsidRPr="00243812" w:rsidRDefault="00243812" w:rsidP="00F01A18">
      <w:pPr>
        <w:pStyle w:val="NoSpacing"/>
        <w:rPr>
          <w:rFonts w:ascii="Montserrat" w:hAnsi="Montserrat"/>
          <w:sz w:val="24"/>
        </w:rPr>
      </w:pPr>
      <w:r w:rsidRPr="00243812">
        <w:rPr>
          <w:rFonts w:ascii="Montserrat" w:hAnsi="Montserrat"/>
          <w:sz w:val="24"/>
        </w:rPr>
        <w:t>Suspend Animation</w:t>
      </w:r>
      <w:r w:rsidR="006F60BF" w:rsidRPr="00243812">
        <w:rPr>
          <w:rFonts w:ascii="Montserrat" w:hAnsi="Montserrat"/>
          <w:sz w:val="24"/>
        </w:rPr>
        <w:tab/>
      </w:r>
      <w:r w:rsidRPr="00243812">
        <w:rPr>
          <w:rFonts w:ascii="Montserrat" w:hAnsi="Montserrat"/>
          <w:sz w:val="24"/>
        </w:rPr>
        <w:t>Regular; Resisted by HT</w:t>
      </w:r>
    </w:p>
    <w:p w14:paraId="0984328B"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puts the subject in Suspended Animation similar to the healing spell of the same name. However, the subjects sleep is much more deep. A trigger is stated at the casting of the spell; one that is reasonably possible (the kiss of a prince). When the trigger occurs, the subject will awaken.</w:t>
      </w:r>
    </w:p>
    <w:p w14:paraId="2F93B0D9" w14:textId="0AA3EAAE" w:rsidR="004E739B" w:rsidRPr="00243812" w:rsidRDefault="006F60BF" w:rsidP="00F01A18">
      <w:pPr>
        <w:pStyle w:val="NoSpacing"/>
        <w:rPr>
          <w:rFonts w:ascii="Montserrat" w:hAnsi="Montserrat"/>
          <w:sz w:val="24"/>
        </w:rPr>
      </w:pPr>
      <w:r w:rsidRPr="00243812">
        <w:rPr>
          <w:rFonts w:ascii="Montserrat" w:hAnsi="Montserrat"/>
          <w:sz w:val="24"/>
        </w:rPr>
        <w:tab/>
        <w:t>This spell takes the individual’s soul and puts it in a soul jar seperate, but connected to the subjects body. The body needs not breath, eat, age, etc., and does suffer damage, but the soul will never be released from its resting place until the trigger is performed, even if the body is destroyed utterly.</w:t>
      </w:r>
    </w:p>
    <w:p w14:paraId="4FF45111" w14:textId="2F212D95" w:rsidR="004E739B" w:rsidRPr="00243812" w:rsidRDefault="006F60BF" w:rsidP="00F01A18">
      <w:pPr>
        <w:pStyle w:val="NoSpacing"/>
        <w:rPr>
          <w:rFonts w:ascii="Montserrat" w:hAnsi="Montserrat"/>
          <w:sz w:val="24"/>
        </w:rPr>
      </w:pPr>
      <w:r w:rsidRPr="00243812">
        <w:rPr>
          <w:rFonts w:ascii="Montserrat" w:hAnsi="Montserrat"/>
          <w:sz w:val="24"/>
        </w:rPr>
        <w:tab/>
        <w:t>There are ways around this spell. Remove curse will end the spell, as will Wish (any type). Also making the subject into a greater undead will bypass the spell.</w:t>
      </w:r>
    </w:p>
    <w:p w14:paraId="6AD6EA04" w14:textId="77777777" w:rsidR="004E739B" w:rsidRPr="00243812" w:rsidRDefault="004E739B" w:rsidP="00F01A18">
      <w:pPr>
        <w:pStyle w:val="NoSpacing"/>
        <w:rPr>
          <w:rFonts w:ascii="Montserrat" w:hAnsi="Montserrat"/>
          <w:sz w:val="24"/>
        </w:rPr>
      </w:pPr>
    </w:p>
    <w:p w14:paraId="51DC8A6C"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Until suspension is interrupted</w:t>
      </w:r>
    </w:p>
    <w:p w14:paraId="14B72B87"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10</w:t>
      </w:r>
    </w:p>
    <w:p w14:paraId="520D88CC"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30 seconds</w:t>
      </w:r>
    </w:p>
    <w:p w14:paraId="6C45E122"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Prerequisites : Soul Jar</w:t>
      </w:r>
    </w:p>
    <w:p w14:paraId="4FDACC30"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17D82A93" w14:textId="77777777" w:rsidR="004E739B" w:rsidRPr="00243812" w:rsidRDefault="004E739B" w:rsidP="00F01A18">
      <w:pPr>
        <w:pStyle w:val="NoSpacing"/>
        <w:rPr>
          <w:rFonts w:ascii="Montserrat" w:hAnsi="Montserrat"/>
          <w:sz w:val="24"/>
        </w:rPr>
      </w:pPr>
    </w:p>
    <w:p w14:paraId="5AE61AC6" w14:textId="3C739629" w:rsidR="004E739B" w:rsidRPr="00243812" w:rsidRDefault="00243812" w:rsidP="00F01A18">
      <w:pPr>
        <w:pStyle w:val="NoSpacing"/>
        <w:rPr>
          <w:rFonts w:ascii="Montserrat" w:hAnsi="Montserrat"/>
          <w:sz w:val="24"/>
        </w:rPr>
      </w:pPr>
      <w:r w:rsidRPr="00243812">
        <w:rPr>
          <w:rFonts w:ascii="Montserrat" w:hAnsi="Montserrat"/>
          <w:sz w:val="24"/>
        </w:rPr>
        <w:t>Restoration (Necromantic) (VH)</w:t>
      </w:r>
      <w:r w:rsidR="006F60BF" w:rsidRPr="00243812">
        <w:rPr>
          <w:rFonts w:ascii="Montserrat" w:hAnsi="Montserrat"/>
          <w:sz w:val="24"/>
        </w:rPr>
        <w:tab/>
      </w:r>
      <w:r w:rsidRPr="00243812">
        <w:rPr>
          <w:rFonts w:ascii="Montserrat" w:hAnsi="Montserrat"/>
          <w:sz w:val="24"/>
        </w:rPr>
        <w:t>Regular</w:t>
      </w:r>
    </w:p>
    <w:p w14:paraId="489E01CF" w14:textId="77777777" w:rsidR="004E739B" w:rsidRPr="00243812" w:rsidRDefault="00243812" w:rsidP="00F01A18">
      <w:pPr>
        <w:pStyle w:val="NoSpacing"/>
        <w:rPr>
          <w:rFonts w:ascii="Montserrat" w:hAnsi="Montserrat"/>
          <w:sz w:val="24"/>
        </w:rPr>
      </w:pPr>
      <w:r w:rsidRPr="00243812">
        <w:rPr>
          <w:rFonts w:ascii="Montserrat" w:hAnsi="Montserrat"/>
          <w:sz w:val="24"/>
        </w:rPr>
        <w:tab/>
        <w:t>The use of this spell will restore the use of any limb or organ that is damaged beyond the point of simple healings. As long as the body part is present, it’s use can be restored. Organs that are damaged beyond use remain in the state they are in when the restoration is cast with the exception of dead flesh on the organ, which rots off. Severed limbs that are reattached completely rot from the severed point on down, but the skeletal remains do continue to work fine. Note that this spell cannot be used to r</w:t>
      </w:r>
      <w:r w:rsidRPr="00243812">
        <w:rPr>
          <w:rFonts w:ascii="Montserrat" w:hAnsi="Montserrat"/>
          <w:sz w:val="24"/>
        </w:rPr>
        <w:t>estore a head.</w:t>
      </w:r>
    </w:p>
    <w:p w14:paraId="70B840E8" w14:textId="30A6C5B1" w:rsidR="004E739B" w:rsidRPr="00243812" w:rsidRDefault="006F60BF" w:rsidP="00F01A18">
      <w:pPr>
        <w:pStyle w:val="NoSpacing"/>
        <w:rPr>
          <w:rFonts w:ascii="Montserrat" w:hAnsi="Montserrat"/>
          <w:sz w:val="24"/>
        </w:rPr>
      </w:pPr>
      <w:r w:rsidRPr="00243812">
        <w:rPr>
          <w:rFonts w:ascii="Montserrat" w:hAnsi="Montserrat"/>
          <w:sz w:val="24"/>
        </w:rPr>
        <w:tab/>
        <w:t>The use of the part will return when a number of days has passed equal to the damage taken by the particular wound.</w:t>
      </w:r>
    </w:p>
    <w:p w14:paraId="679EF4E5" w14:textId="77777777" w:rsidR="004E739B" w:rsidRPr="00243812" w:rsidRDefault="004E739B" w:rsidP="00F01A18">
      <w:pPr>
        <w:pStyle w:val="NoSpacing"/>
        <w:rPr>
          <w:rFonts w:ascii="Montserrat" w:hAnsi="Montserrat"/>
          <w:sz w:val="24"/>
        </w:rPr>
      </w:pPr>
    </w:p>
    <w:p w14:paraId="5825F5B1"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Perminant</w:t>
      </w:r>
    </w:p>
    <w:p w14:paraId="434F74D9"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15</w:t>
      </w:r>
    </w:p>
    <w:p w14:paraId="5A4271BC"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1 minute to cast.</w:t>
      </w:r>
    </w:p>
    <w:p w14:paraId="42122F62"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Major Healing (Necromantic)</w:t>
      </w:r>
    </w:p>
    <w:p w14:paraId="4EB0A6A1"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69F55B22" w14:textId="77777777" w:rsidR="004E739B" w:rsidRPr="00243812" w:rsidRDefault="004E739B" w:rsidP="00F01A18">
      <w:pPr>
        <w:pStyle w:val="NoSpacing"/>
        <w:rPr>
          <w:rFonts w:ascii="Montserrat" w:hAnsi="Montserrat"/>
          <w:sz w:val="24"/>
        </w:rPr>
      </w:pPr>
    </w:p>
    <w:p w14:paraId="04B60FBB" w14:textId="7AEB76D3" w:rsidR="004E739B" w:rsidRPr="00243812" w:rsidRDefault="00243812" w:rsidP="00F01A18">
      <w:pPr>
        <w:pStyle w:val="NoSpacing"/>
        <w:rPr>
          <w:rFonts w:ascii="Montserrat" w:hAnsi="Montserrat"/>
          <w:sz w:val="24"/>
        </w:rPr>
      </w:pPr>
      <w:r w:rsidRPr="00243812">
        <w:rPr>
          <w:rFonts w:ascii="Montserrat" w:hAnsi="Montserrat"/>
          <w:sz w:val="24"/>
        </w:rPr>
        <w:t>Instant Restoration (Necromantic) (VH)</w:t>
      </w:r>
      <w:r w:rsidR="006F60BF" w:rsidRPr="00243812">
        <w:rPr>
          <w:rFonts w:ascii="Montserrat" w:hAnsi="Montserrat"/>
          <w:sz w:val="24"/>
        </w:rPr>
        <w:tab/>
      </w:r>
      <w:r w:rsidRPr="00243812">
        <w:rPr>
          <w:rFonts w:ascii="Montserrat" w:hAnsi="Montserrat"/>
          <w:sz w:val="24"/>
        </w:rPr>
        <w:t>Regular</w:t>
      </w:r>
    </w:p>
    <w:p w14:paraId="57862D62" w14:textId="77777777" w:rsidR="004E739B" w:rsidRPr="00243812" w:rsidRDefault="00243812" w:rsidP="00F01A18">
      <w:pPr>
        <w:pStyle w:val="NoSpacing"/>
        <w:rPr>
          <w:rFonts w:ascii="Montserrat" w:hAnsi="Montserrat"/>
          <w:sz w:val="24"/>
        </w:rPr>
      </w:pPr>
      <w:r w:rsidRPr="00243812">
        <w:rPr>
          <w:rFonts w:ascii="Montserrat" w:hAnsi="Montserrat"/>
          <w:sz w:val="24"/>
        </w:rPr>
        <w:tab/>
        <w:t>As above, except function returns immediately.</w:t>
      </w:r>
    </w:p>
    <w:p w14:paraId="5187E822" w14:textId="77777777" w:rsidR="004E739B" w:rsidRPr="00243812" w:rsidRDefault="004E739B" w:rsidP="00F01A18">
      <w:pPr>
        <w:pStyle w:val="NoSpacing"/>
        <w:rPr>
          <w:rFonts w:ascii="Montserrat" w:hAnsi="Montserrat"/>
          <w:sz w:val="24"/>
        </w:rPr>
      </w:pPr>
    </w:p>
    <w:p w14:paraId="65E150E4"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Perminant</w:t>
      </w:r>
    </w:p>
    <w:p w14:paraId="0FE9344A" w14:textId="77777777" w:rsidR="004E739B" w:rsidRPr="00243812" w:rsidRDefault="00243812" w:rsidP="00F01A18">
      <w:pPr>
        <w:pStyle w:val="NoSpacing"/>
        <w:rPr>
          <w:rFonts w:ascii="Montserrat" w:hAnsi="Montserrat"/>
          <w:sz w:val="24"/>
        </w:rPr>
      </w:pPr>
      <w:r w:rsidRPr="00243812">
        <w:rPr>
          <w:rFonts w:ascii="Montserrat" w:hAnsi="Montserrat"/>
          <w:sz w:val="24"/>
        </w:rPr>
        <w:tab/>
        <w:t>Cost : 50</w:t>
      </w:r>
    </w:p>
    <w:p w14:paraId="0087BF39"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Prerequisites : Restoration (Necromantic), Magery 2</w:t>
      </w:r>
    </w:p>
    <w:p w14:paraId="72BF93FE"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3A9D7082" w14:textId="77777777" w:rsidR="004E739B" w:rsidRPr="00243812" w:rsidRDefault="004E739B" w:rsidP="00F01A18">
      <w:pPr>
        <w:pStyle w:val="NoSpacing"/>
        <w:rPr>
          <w:rFonts w:ascii="Montserrat" w:hAnsi="Montserrat"/>
          <w:sz w:val="24"/>
        </w:rPr>
      </w:pPr>
    </w:p>
    <w:p w14:paraId="44F20C8F" w14:textId="7D58E95A" w:rsidR="004E739B" w:rsidRPr="00243812" w:rsidRDefault="00243812" w:rsidP="00F01A18">
      <w:pPr>
        <w:pStyle w:val="NoSpacing"/>
        <w:rPr>
          <w:rFonts w:ascii="Montserrat" w:hAnsi="Montserrat"/>
          <w:sz w:val="24"/>
        </w:rPr>
      </w:pPr>
      <w:r w:rsidRPr="00243812">
        <w:rPr>
          <w:rFonts w:ascii="Montserrat" w:hAnsi="Montserrat"/>
          <w:sz w:val="24"/>
        </w:rPr>
        <w:t>Regeneration (Necromantic) (VH)</w:t>
      </w:r>
      <w:r w:rsidR="006F60BF" w:rsidRPr="00243812">
        <w:rPr>
          <w:rFonts w:ascii="Montserrat" w:hAnsi="Montserrat"/>
          <w:sz w:val="24"/>
        </w:rPr>
        <w:tab/>
      </w:r>
      <w:r w:rsidRPr="00243812">
        <w:rPr>
          <w:rFonts w:ascii="Montserrat" w:hAnsi="Montserrat"/>
          <w:sz w:val="24"/>
        </w:rPr>
        <w:t>Regular</w:t>
      </w:r>
    </w:p>
    <w:p w14:paraId="14D8A1EB"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is used when a body part is destroyed, lost, or the alternative(Restoration) is not acceptable. This spell causes the soul to adapt part of it’s use to reproducing the effect that the missing part had; Empty eyesockets can be seen from, swords wielded by empty spaces where arms should be, etc. Note that the adaption has all the advantages and limitations that the original piece had. The soul is basically trained to use the original blueprint as a guide to restore the use of the area. The only ad</w:t>
      </w:r>
      <w:r w:rsidRPr="00243812">
        <w:rPr>
          <w:rFonts w:ascii="Montserrat" w:hAnsi="Montserrat"/>
          <w:sz w:val="24"/>
        </w:rPr>
        <w:t>vantage is that the “ghost” area cannot be damaged by normal weapons or effects; only magic affects the Ghost area. Likewise it cannot be parried with, for normal weapons pass right through it, and magic damages it.</w:t>
      </w:r>
    </w:p>
    <w:p w14:paraId="55C87149" w14:textId="2A45E259" w:rsidR="004E739B" w:rsidRPr="00243812" w:rsidRDefault="006F60BF" w:rsidP="00F01A18">
      <w:pPr>
        <w:pStyle w:val="NoSpacing"/>
        <w:rPr>
          <w:rFonts w:ascii="Montserrat" w:hAnsi="Montserrat"/>
          <w:sz w:val="24"/>
        </w:rPr>
      </w:pPr>
      <w:r w:rsidRPr="00243812">
        <w:rPr>
          <w:rFonts w:ascii="Montserrat" w:hAnsi="Montserrat"/>
          <w:sz w:val="24"/>
        </w:rPr>
        <w:tab/>
        <w:t>The use of the part will return when a number of days has passed equal to twice the damage taken by the particular wound.</w:t>
      </w:r>
    </w:p>
    <w:p w14:paraId="05AEF136" w14:textId="77777777" w:rsidR="004E739B" w:rsidRPr="00243812" w:rsidRDefault="004E739B" w:rsidP="00F01A18">
      <w:pPr>
        <w:pStyle w:val="NoSpacing"/>
        <w:rPr>
          <w:rFonts w:ascii="Montserrat" w:hAnsi="Montserrat"/>
          <w:sz w:val="24"/>
        </w:rPr>
      </w:pPr>
    </w:p>
    <w:p w14:paraId="2368697A"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Perminant</w:t>
      </w:r>
    </w:p>
    <w:p w14:paraId="77A34462" w14:textId="77777777" w:rsidR="004E739B" w:rsidRPr="00243812" w:rsidRDefault="00243812" w:rsidP="00F01A18">
      <w:pPr>
        <w:pStyle w:val="NoSpacing"/>
        <w:rPr>
          <w:rFonts w:ascii="Montserrat" w:hAnsi="Montserrat"/>
          <w:sz w:val="24"/>
        </w:rPr>
      </w:pPr>
      <w:r w:rsidRPr="00243812">
        <w:rPr>
          <w:rFonts w:ascii="Montserrat" w:hAnsi="Montserrat"/>
          <w:sz w:val="24"/>
        </w:rPr>
        <w:tab/>
        <w:t>Cost : 20</w:t>
      </w:r>
    </w:p>
    <w:p w14:paraId="4D83665A"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Time to cast : 1 minute to cast. Damage will then heal at a normal rate, and when damage is entirely healed, the afflicted area will function normally</w:t>
      </w:r>
    </w:p>
    <w:p w14:paraId="44FA6330"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Create Undead IV, Magery 2</w:t>
      </w:r>
    </w:p>
    <w:p w14:paraId="54BBEFC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48EA2F68" w14:textId="77777777" w:rsidR="004E739B" w:rsidRPr="00243812" w:rsidRDefault="004E739B" w:rsidP="00F01A18">
      <w:pPr>
        <w:pStyle w:val="NoSpacing"/>
        <w:rPr>
          <w:rFonts w:ascii="Montserrat" w:hAnsi="Montserrat"/>
          <w:sz w:val="24"/>
        </w:rPr>
      </w:pPr>
    </w:p>
    <w:p w14:paraId="5B2996A0" w14:textId="495A9718" w:rsidR="004E739B" w:rsidRPr="00243812" w:rsidRDefault="00243812" w:rsidP="00F01A18">
      <w:pPr>
        <w:pStyle w:val="NoSpacing"/>
        <w:rPr>
          <w:rFonts w:ascii="Montserrat" w:hAnsi="Montserrat"/>
          <w:sz w:val="24"/>
        </w:rPr>
      </w:pPr>
      <w:r w:rsidRPr="00243812">
        <w:rPr>
          <w:rFonts w:ascii="Montserrat" w:hAnsi="Montserrat"/>
          <w:sz w:val="24"/>
        </w:rPr>
        <w:t>Instant Regeneration (Necromantic) (VH)</w:t>
      </w:r>
      <w:r w:rsidR="006F60BF" w:rsidRPr="00243812">
        <w:rPr>
          <w:rFonts w:ascii="Montserrat" w:hAnsi="Montserrat"/>
          <w:sz w:val="24"/>
        </w:rPr>
        <w:tab/>
      </w:r>
      <w:r w:rsidRPr="00243812">
        <w:rPr>
          <w:rFonts w:ascii="Montserrat" w:hAnsi="Montserrat"/>
          <w:sz w:val="24"/>
        </w:rPr>
        <w:t>Regular</w:t>
      </w:r>
    </w:p>
    <w:p w14:paraId="65845CE7" w14:textId="77777777" w:rsidR="004E739B" w:rsidRPr="00243812" w:rsidRDefault="00243812" w:rsidP="00F01A18">
      <w:pPr>
        <w:pStyle w:val="NoSpacing"/>
        <w:rPr>
          <w:rFonts w:ascii="Montserrat" w:hAnsi="Montserrat"/>
          <w:sz w:val="24"/>
        </w:rPr>
      </w:pPr>
      <w:r w:rsidRPr="00243812">
        <w:rPr>
          <w:rFonts w:ascii="Montserrat" w:hAnsi="Montserrat"/>
          <w:sz w:val="24"/>
        </w:rPr>
        <w:tab/>
        <w:t>As above, except function returns immediately.</w:t>
      </w:r>
    </w:p>
    <w:p w14:paraId="21ECEF86" w14:textId="77777777" w:rsidR="004E739B" w:rsidRPr="00243812" w:rsidRDefault="004E739B" w:rsidP="00F01A18">
      <w:pPr>
        <w:pStyle w:val="NoSpacing"/>
        <w:rPr>
          <w:rFonts w:ascii="Montserrat" w:hAnsi="Montserrat"/>
          <w:sz w:val="24"/>
        </w:rPr>
      </w:pPr>
    </w:p>
    <w:p w14:paraId="19ADA6D9"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Perminant</w:t>
      </w:r>
    </w:p>
    <w:p w14:paraId="35E68B07" w14:textId="77777777" w:rsidR="004E739B" w:rsidRPr="00243812" w:rsidRDefault="00243812" w:rsidP="00F01A18">
      <w:pPr>
        <w:pStyle w:val="NoSpacing"/>
        <w:rPr>
          <w:rFonts w:ascii="Montserrat" w:hAnsi="Montserrat"/>
          <w:sz w:val="24"/>
        </w:rPr>
      </w:pPr>
      <w:r w:rsidRPr="00243812">
        <w:rPr>
          <w:rFonts w:ascii="Montserrat" w:hAnsi="Montserrat"/>
          <w:sz w:val="24"/>
        </w:rPr>
        <w:tab/>
        <w:t>Cost : 80</w:t>
      </w:r>
    </w:p>
    <w:p w14:paraId="68706E39"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Regeneration (Necromantic), Magery 3</w:t>
      </w:r>
    </w:p>
    <w:p w14:paraId="3C416303"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33804FEB" w14:textId="77777777" w:rsidR="004E739B" w:rsidRPr="00243812" w:rsidRDefault="004E739B" w:rsidP="00F01A18">
      <w:pPr>
        <w:pStyle w:val="NoSpacing"/>
        <w:rPr>
          <w:rFonts w:ascii="Montserrat" w:hAnsi="Montserrat"/>
          <w:sz w:val="24"/>
        </w:rPr>
      </w:pPr>
    </w:p>
    <w:p w14:paraId="5C86BE70" w14:textId="77777777" w:rsidR="004E739B" w:rsidRPr="00243812" w:rsidRDefault="004E739B" w:rsidP="00F01A18">
      <w:pPr>
        <w:pStyle w:val="NoSpacing"/>
        <w:rPr>
          <w:rFonts w:ascii="Montserrat" w:hAnsi="Montserrat"/>
          <w:sz w:val="24"/>
        </w:rPr>
      </w:pPr>
    </w:p>
    <w:p w14:paraId="3844C73F" w14:textId="77777777" w:rsidR="004E739B" w:rsidRPr="00243812" w:rsidRDefault="004E739B" w:rsidP="00F01A18">
      <w:pPr>
        <w:pStyle w:val="NoSpacing"/>
        <w:rPr>
          <w:rFonts w:ascii="Montserrat" w:hAnsi="Montserrat"/>
          <w:sz w:val="24"/>
        </w:rPr>
      </w:pPr>
    </w:p>
    <w:p w14:paraId="419C9FB1"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 xml:space="preserve">Avon Magics </w:t>
      </w:r>
    </w:p>
    <w:p w14:paraId="30A7210B" w14:textId="77777777" w:rsidR="004E739B" w:rsidRPr="00243812" w:rsidRDefault="004E739B" w:rsidP="00F01A18">
      <w:pPr>
        <w:pStyle w:val="NoSpacing"/>
        <w:rPr>
          <w:rFonts w:ascii="Montserrat" w:hAnsi="Montserrat"/>
          <w:sz w:val="24"/>
        </w:rPr>
      </w:pPr>
    </w:p>
    <w:p w14:paraId="16AB7160" w14:textId="77777777" w:rsidR="004E739B" w:rsidRPr="00243812" w:rsidRDefault="00243812" w:rsidP="00F01A18">
      <w:pPr>
        <w:pStyle w:val="NoSpacing"/>
        <w:rPr>
          <w:rFonts w:ascii="Montserrat" w:hAnsi="Montserrat"/>
          <w:sz w:val="24"/>
        </w:rPr>
      </w:pPr>
      <w:r w:rsidRPr="00243812">
        <w:rPr>
          <w:rFonts w:ascii="Montserrat" w:hAnsi="Montserrat"/>
          <w:sz w:val="24"/>
        </w:rPr>
        <w:t>Omniomancy</w:t>
      </w:r>
      <w:r w:rsidRPr="00243812">
        <w:rPr>
          <w:rFonts w:ascii="Montserrat" w:hAnsi="Montserrat"/>
          <w:sz w:val="24"/>
        </w:rPr>
        <w:tab/>
        <w:t>This is the art of paradox. An art of existing on the inbetween that involves abandoning the corporeal far beyond the allowances and tolerancesof oneiromancy. Possession of these discipline allows a being to remain coherent in the face of paradox. Possession of the essential disciplines allow oneiromancy or mnemeomancy to be learned unassisted without penalty, because of the similarities. Typically, inanimate prime material items, including personal gear and clothing will not shift, phase or disc</w:t>
      </w:r>
      <w:r w:rsidRPr="00243812">
        <w:rPr>
          <w:rFonts w:ascii="Montserrat" w:hAnsi="Montserrat"/>
          <w:sz w:val="24"/>
        </w:rPr>
        <w:t>orporate with the subject. They have to be translated. An individual who is disembodied actually exists in a psychokinetic state. All embodied thought incarnations will discorporate if incapacitated or upon the exhaustion of all bound willpower. An embodiment will not discorporate if it has been translated.</w:t>
      </w:r>
    </w:p>
    <w:p w14:paraId="4A292333" w14:textId="77777777" w:rsidR="004E739B" w:rsidRPr="00243812" w:rsidRDefault="004E739B" w:rsidP="00F01A18">
      <w:pPr>
        <w:pStyle w:val="NoSpacing"/>
        <w:rPr>
          <w:rFonts w:ascii="Montserrat" w:hAnsi="Montserrat"/>
          <w:sz w:val="24"/>
        </w:rPr>
      </w:pPr>
    </w:p>
    <w:p w14:paraId="273845A1" w14:textId="77777777" w:rsidR="004E739B" w:rsidRPr="00243812" w:rsidRDefault="00243812" w:rsidP="00F01A18">
      <w:pPr>
        <w:pStyle w:val="NoSpacing"/>
        <w:rPr>
          <w:rFonts w:ascii="Montserrat" w:hAnsi="Montserrat"/>
          <w:sz w:val="24"/>
        </w:rPr>
      </w:pPr>
      <w:r w:rsidRPr="00243812">
        <w:rPr>
          <w:rFonts w:ascii="Montserrat" w:hAnsi="Montserrat"/>
          <w:sz w:val="24"/>
        </w:rPr>
        <w:t>Sense Sphere</w:t>
      </w:r>
    </w:p>
    <w:p w14:paraId="34D3ECC2" w14:textId="77777777" w:rsidR="004E739B" w:rsidRPr="00243812" w:rsidRDefault="00243812" w:rsidP="00F01A18">
      <w:pPr>
        <w:pStyle w:val="NoSpacing"/>
        <w:rPr>
          <w:rFonts w:ascii="Montserrat" w:hAnsi="Montserrat"/>
          <w:sz w:val="24"/>
        </w:rPr>
      </w:pPr>
      <w:r w:rsidRPr="00243812">
        <w:rPr>
          <w:rFonts w:ascii="Montserrat" w:hAnsi="Montserrat"/>
          <w:sz w:val="24"/>
        </w:rPr>
        <w:t>Sense Focus</w:t>
      </w:r>
    </w:p>
    <w:p w14:paraId="412E9BF4" w14:textId="77777777" w:rsidR="004E739B" w:rsidRPr="00243812" w:rsidRDefault="00243812" w:rsidP="00F01A18">
      <w:pPr>
        <w:pStyle w:val="NoSpacing"/>
        <w:rPr>
          <w:rFonts w:ascii="Montserrat" w:hAnsi="Montserrat"/>
          <w:sz w:val="24"/>
        </w:rPr>
      </w:pPr>
      <w:r w:rsidRPr="00243812">
        <w:rPr>
          <w:rFonts w:ascii="Montserrat" w:hAnsi="Montserrat"/>
          <w:sz w:val="24"/>
        </w:rPr>
        <w:t>Sense Paradox</w:t>
      </w:r>
    </w:p>
    <w:p w14:paraId="3421B270" w14:textId="77777777" w:rsidR="004E739B" w:rsidRPr="00243812" w:rsidRDefault="00243812" w:rsidP="00F01A18">
      <w:pPr>
        <w:pStyle w:val="NoSpacing"/>
        <w:rPr>
          <w:rFonts w:ascii="Montserrat" w:hAnsi="Montserrat"/>
          <w:sz w:val="24"/>
        </w:rPr>
      </w:pPr>
      <w:r w:rsidRPr="00243812">
        <w:rPr>
          <w:rFonts w:ascii="Montserrat" w:hAnsi="Montserrat"/>
          <w:sz w:val="24"/>
        </w:rPr>
        <w:t>Detect Point Paradox</w:t>
      </w:r>
    </w:p>
    <w:p w14:paraId="0BC74184" w14:textId="77777777" w:rsidR="004E739B" w:rsidRPr="00243812" w:rsidRDefault="00243812" w:rsidP="00F01A18">
      <w:pPr>
        <w:pStyle w:val="NoSpacing"/>
        <w:rPr>
          <w:rFonts w:ascii="Montserrat" w:hAnsi="Montserrat"/>
          <w:sz w:val="24"/>
        </w:rPr>
      </w:pPr>
      <w:r w:rsidRPr="00243812">
        <w:rPr>
          <w:rFonts w:ascii="Montserrat" w:hAnsi="Montserrat"/>
          <w:sz w:val="24"/>
        </w:rPr>
        <w:t>Open Point Paradox</w:t>
      </w:r>
    </w:p>
    <w:p w14:paraId="76291BB9" w14:textId="77777777" w:rsidR="004E739B" w:rsidRPr="00243812" w:rsidRDefault="00243812" w:rsidP="00F01A18">
      <w:pPr>
        <w:pStyle w:val="NoSpacing"/>
        <w:rPr>
          <w:rFonts w:ascii="Montserrat" w:hAnsi="Montserrat"/>
          <w:sz w:val="24"/>
        </w:rPr>
      </w:pPr>
      <w:r w:rsidRPr="00243812">
        <w:rPr>
          <w:rFonts w:ascii="Montserrat" w:hAnsi="Montserrat"/>
          <w:sz w:val="24"/>
        </w:rPr>
        <w:t>Close Point Paradox</w:t>
      </w:r>
    </w:p>
    <w:p w14:paraId="22197FF2" w14:textId="77777777" w:rsidR="004E739B" w:rsidRPr="00243812" w:rsidRDefault="00243812" w:rsidP="00F01A18">
      <w:pPr>
        <w:pStyle w:val="NoSpacing"/>
        <w:rPr>
          <w:rFonts w:ascii="Montserrat" w:hAnsi="Montserrat"/>
          <w:sz w:val="24"/>
        </w:rPr>
      </w:pPr>
      <w:r w:rsidRPr="00243812">
        <w:rPr>
          <w:rFonts w:ascii="Montserrat" w:hAnsi="Montserrat"/>
          <w:sz w:val="24"/>
        </w:rPr>
        <w:t>Open Rift</w:t>
      </w:r>
    </w:p>
    <w:p w14:paraId="474E2494" w14:textId="77777777" w:rsidR="004E739B" w:rsidRPr="00243812" w:rsidRDefault="00243812" w:rsidP="00F01A18">
      <w:pPr>
        <w:pStyle w:val="NoSpacing"/>
        <w:rPr>
          <w:rFonts w:ascii="Montserrat" w:hAnsi="Montserrat"/>
          <w:sz w:val="24"/>
        </w:rPr>
      </w:pPr>
      <w:r w:rsidRPr="00243812">
        <w:rPr>
          <w:rFonts w:ascii="Montserrat" w:hAnsi="Montserrat"/>
          <w:sz w:val="24"/>
        </w:rPr>
        <w:t>Close Rift</w:t>
      </w:r>
    </w:p>
    <w:p w14:paraId="1BDE2E6A" w14:textId="77777777" w:rsidR="004E739B" w:rsidRPr="00243812" w:rsidRDefault="00243812" w:rsidP="00F01A18">
      <w:pPr>
        <w:pStyle w:val="NoSpacing"/>
        <w:rPr>
          <w:rFonts w:ascii="Montserrat" w:hAnsi="Montserrat"/>
          <w:sz w:val="24"/>
        </w:rPr>
      </w:pPr>
      <w:r w:rsidRPr="00243812">
        <w:rPr>
          <w:rFonts w:ascii="Montserrat" w:hAnsi="Montserrat"/>
          <w:sz w:val="24"/>
        </w:rPr>
        <w:t>Anchor Focus</w:t>
      </w:r>
    </w:p>
    <w:p w14:paraId="35A75A85" w14:textId="77777777" w:rsidR="004E739B" w:rsidRPr="00243812" w:rsidRDefault="00243812" w:rsidP="00F01A18">
      <w:pPr>
        <w:pStyle w:val="NoSpacing"/>
        <w:rPr>
          <w:rFonts w:ascii="Montserrat" w:hAnsi="Montserrat"/>
          <w:sz w:val="24"/>
        </w:rPr>
      </w:pPr>
      <w:r w:rsidRPr="00243812">
        <w:rPr>
          <w:rFonts w:ascii="Montserrat" w:hAnsi="Montserrat"/>
          <w:sz w:val="24"/>
        </w:rPr>
        <w:t>Anchor Rift</w:t>
      </w:r>
    </w:p>
    <w:p w14:paraId="70487B20" w14:textId="77777777" w:rsidR="004E739B" w:rsidRPr="00243812" w:rsidRDefault="00243812" w:rsidP="00F01A18">
      <w:pPr>
        <w:pStyle w:val="NoSpacing"/>
        <w:rPr>
          <w:rFonts w:ascii="Montserrat" w:hAnsi="Montserrat"/>
          <w:sz w:val="24"/>
        </w:rPr>
      </w:pPr>
      <w:r w:rsidRPr="00243812">
        <w:rPr>
          <w:rFonts w:ascii="Montserrat" w:hAnsi="Montserrat"/>
          <w:sz w:val="24"/>
        </w:rPr>
        <w:t>Anchor Sphere</w:t>
      </w:r>
    </w:p>
    <w:p w14:paraId="27A88086" w14:textId="77777777" w:rsidR="004E739B" w:rsidRPr="00243812" w:rsidRDefault="00243812" w:rsidP="00F01A18">
      <w:pPr>
        <w:pStyle w:val="NoSpacing"/>
        <w:rPr>
          <w:rFonts w:ascii="Montserrat" w:hAnsi="Montserrat"/>
          <w:sz w:val="24"/>
        </w:rPr>
      </w:pPr>
      <w:r w:rsidRPr="00243812">
        <w:rPr>
          <w:rFonts w:ascii="Montserrat" w:hAnsi="Montserrat"/>
          <w:sz w:val="24"/>
        </w:rPr>
        <w:t>Anchor Thought</w:t>
      </w:r>
    </w:p>
    <w:p w14:paraId="06575EF0" w14:textId="77777777" w:rsidR="004E739B" w:rsidRPr="00243812" w:rsidRDefault="00243812" w:rsidP="00F01A18">
      <w:pPr>
        <w:pStyle w:val="NoSpacing"/>
        <w:rPr>
          <w:rFonts w:ascii="Montserrat" w:hAnsi="Montserrat"/>
          <w:sz w:val="24"/>
        </w:rPr>
      </w:pPr>
      <w:r w:rsidRPr="00243812">
        <w:rPr>
          <w:rFonts w:ascii="Montserrat" w:hAnsi="Montserrat"/>
          <w:sz w:val="24"/>
        </w:rPr>
        <w:t>Bind Focus</w:t>
      </w:r>
    </w:p>
    <w:p w14:paraId="60E1D0E3" w14:textId="77777777" w:rsidR="004E739B" w:rsidRPr="00243812" w:rsidRDefault="00243812" w:rsidP="00F01A18">
      <w:pPr>
        <w:pStyle w:val="NoSpacing"/>
        <w:rPr>
          <w:rFonts w:ascii="Montserrat" w:hAnsi="Montserrat"/>
          <w:sz w:val="24"/>
        </w:rPr>
      </w:pPr>
      <w:r w:rsidRPr="00243812">
        <w:rPr>
          <w:rFonts w:ascii="Montserrat" w:hAnsi="Montserrat"/>
          <w:sz w:val="24"/>
        </w:rPr>
        <w:t>Bind Rift</w:t>
      </w:r>
    </w:p>
    <w:p w14:paraId="52177B0A" w14:textId="77777777" w:rsidR="004E739B" w:rsidRPr="00243812" w:rsidRDefault="00243812" w:rsidP="00F01A18">
      <w:pPr>
        <w:pStyle w:val="NoSpacing"/>
        <w:rPr>
          <w:rFonts w:ascii="Montserrat" w:hAnsi="Montserrat"/>
          <w:sz w:val="24"/>
        </w:rPr>
      </w:pPr>
      <w:r w:rsidRPr="00243812">
        <w:rPr>
          <w:rFonts w:ascii="Montserrat" w:hAnsi="Montserrat"/>
          <w:sz w:val="24"/>
        </w:rPr>
        <w:t>Bind Sphere</w:t>
      </w:r>
    </w:p>
    <w:p w14:paraId="69D82205" w14:textId="77777777" w:rsidR="004E739B" w:rsidRPr="00243812" w:rsidRDefault="00243812" w:rsidP="00F01A18">
      <w:pPr>
        <w:pStyle w:val="NoSpacing"/>
        <w:rPr>
          <w:rFonts w:ascii="Montserrat" w:hAnsi="Montserrat"/>
          <w:sz w:val="24"/>
        </w:rPr>
      </w:pPr>
      <w:r w:rsidRPr="00243812">
        <w:rPr>
          <w:rFonts w:ascii="Montserrat" w:hAnsi="Montserrat"/>
          <w:sz w:val="24"/>
        </w:rPr>
        <w:t>Bind Thought</w:t>
      </w:r>
    </w:p>
    <w:p w14:paraId="239E0F88" w14:textId="77777777" w:rsidR="004E739B" w:rsidRPr="00243812" w:rsidRDefault="004E739B" w:rsidP="00F01A18">
      <w:pPr>
        <w:pStyle w:val="NoSpacing"/>
        <w:rPr>
          <w:rFonts w:ascii="Montserrat" w:hAnsi="Montserrat"/>
          <w:sz w:val="24"/>
        </w:rPr>
      </w:pPr>
    </w:p>
    <w:p w14:paraId="01C69599"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Disembody </w:t>
      </w:r>
      <w:r w:rsidRPr="00243812">
        <w:rPr>
          <w:rFonts w:ascii="Montserrat" w:hAnsi="Montserrat"/>
          <w:sz w:val="24"/>
        </w:rPr>
        <w:tab/>
      </w:r>
      <w:r w:rsidRPr="00243812">
        <w:rPr>
          <w:rFonts w:ascii="Montserrat" w:hAnsi="Montserrat"/>
          <w:sz w:val="24"/>
        </w:rPr>
        <w:t>The caster becomes noncorporeal for one round per efect point generated, and can phase shift one meter per effect point generated (unless obstructed by material overlap). An individual who is disembodied actually exists in a psychokinetic state.</w:t>
      </w:r>
    </w:p>
    <w:p w14:paraId="3A65C31C" w14:textId="77777777" w:rsidR="004E739B" w:rsidRPr="00243812" w:rsidRDefault="004E739B" w:rsidP="00F01A18">
      <w:pPr>
        <w:pStyle w:val="NoSpacing"/>
        <w:rPr>
          <w:rFonts w:ascii="Montserrat" w:hAnsi="Montserrat"/>
          <w:sz w:val="24"/>
        </w:rPr>
      </w:pPr>
    </w:p>
    <w:p w14:paraId="6CFAC94F" w14:textId="77777777" w:rsidR="004E739B" w:rsidRPr="00243812" w:rsidRDefault="00243812" w:rsidP="00F01A18">
      <w:pPr>
        <w:pStyle w:val="NoSpacing"/>
        <w:rPr>
          <w:rFonts w:ascii="Montserrat" w:hAnsi="Montserrat"/>
          <w:sz w:val="24"/>
        </w:rPr>
      </w:pPr>
      <w:r w:rsidRPr="00243812">
        <w:rPr>
          <w:rFonts w:ascii="Montserrat" w:hAnsi="Montserrat"/>
          <w:sz w:val="24"/>
        </w:rPr>
        <w:t>Disembody Other</w:t>
      </w:r>
      <w:r w:rsidRPr="00243812">
        <w:rPr>
          <w:rFonts w:ascii="Montserrat" w:hAnsi="Montserrat"/>
          <w:sz w:val="24"/>
        </w:rPr>
        <w:tab/>
        <w:t>The subject becomes noncorporeal for one round per efect point generated, and remains phase shifted within a sphere one meter per effect point generated (unless obstructed by material overlap) in radius. An individual who is disembodied actually exists in a psychokinetic state.</w:t>
      </w:r>
    </w:p>
    <w:p w14:paraId="6C09DF1F" w14:textId="77777777" w:rsidR="004E739B" w:rsidRPr="00243812" w:rsidRDefault="004E739B" w:rsidP="00F01A18">
      <w:pPr>
        <w:pStyle w:val="NoSpacing"/>
        <w:rPr>
          <w:rFonts w:ascii="Montserrat" w:hAnsi="Montserrat"/>
          <w:sz w:val="24"/>
        </w:rPr>
      </w:pPr>
    </w:p>
    <w:p w14:paraId="51C1992E" w14:textId="3BB9B0B7" w:rsidR="004E739B" w:rsidRPr="00243812" w:rsidRDefault="00243812" w:rsidP="00F01A18">
      <w:pPr>
        <w:pStyle w:val="NoSpacing"/>
        <w:rPr>
          <w:rFonts w:ascii="Montserrat" w:hAnsi="Montserrat"/>
          <w:sz w:val="24"/>
        </w:rPr>
      </w:pPr>
      <w:r w:rsidRPr="00243812">
        <w:rPr>
          <w:rFonts w:ascii="Montserrat" w:hAnsi="Montserrat"/>
          <w:sz w:val="24"/>
        </w:rPr>
        <w:t>Phase</w:t>
      </w:r>
      <w:r w:rsidR="006F60BF" w:rsidRPr="00243812">
        <w:rPr>
          <w:rFonts w:ascii="Montserrat" w:hAnsi="Montserrat"/>
          <w:sz w:val="24"/>
        </w:rPr>
        <w:tab/>
      </w:r>
      <w:r w:rsidRPr="00243812">
        <w:rPr>
          <w:rFonts w:ascii="Montserrat" w:hAnsi="Montserrat"/>
          <w:sz w:val="24"/>
        </w:rPr>
        <w:t>Disembody II The caster becomes noncorporeal for a number of rounds equal to focus per effect point generated, and can phase shift up to that number of meters in radius, unless obstructed by material overlap.</w:t>
      </w:r>
    </w:p>
    <w:p w14:paraId="0B1E495D" w14:textId="77777777" w:rsidR="004E739B" w:rsidRPr="00243812" w:rsidRDefault="004E739B" w:rsidP="00F01A18">
      <w:pPr>
        <w:pStyle w:val="NoSpacing"/>
        <w:rPr>
          <w:rFonts w:ascii="Montserrat" w:hAnsi="Montserrat"/>
          <w:sz w:val="24"/>
        </w:rPr>
      </w:pPr>
    </w:p>
    <w:p w14:paraId="23F12B7C" w14:textId="3B9AFED6" w:rsidR="004E739B" w:rsidRPr="00243812" w:rsidRDefault="00243812" w:rsidP="00F01A18">
      <w:pPr>
        <w:pStyle w:val="NoSpacing"/>
        <w:rPr>
          <w:rFonts w:ascii="Montserrat" w:hAnsi="Montserrat"/>
          <w:sz w:val="24"/>
        </w:rPr>
      </w:pPr>
      <w:r w:rsidRPr="00243812">
        <w:rPr>
          <w:rFonts w:ascii="Montserrat" w:hAnsi="Montserrat"/>
          <w:sz w:val="24"/>
        </w:rPr>
        <w:t>Displace</w:t>
      </w:r>
      <w:r w:rsidR="006F60BF" w:rsidRPr="00243812">
        <w:rPr>
          <w:rFonts w:ascii="Montserrat" w:hAnsi="Montserrat"/>
          <w:sz w:val="24"/>
        </w:rPr>
        <w:tab/>
      </w:r>
      <w:r w:rsidRPr="00243812">
        <w:rPr>
          <w:rFonts w:ascii="Montserrat" w:hAnsi="Montserrat"/>
          <w:sz w:val="24"/>
        </w:rPr>
        <w:t>Disembody Other II The subject becomes noncorporeal for a number of rounds equal to focus per effect point generated, and remains phase shifted within a sphere up to that number of meters in radius, unless obstructed by material overlap.</w:t>
      </w:r>
    </w:p>
    <w:p w14:paraId="761DFE73" w14:textId="77777777" w:rsidR="004E739B" w:rsidRPr="00243812" w:rsidRDefault="004E739B" w:rsidP="00F01A18">
      <w:pPr>
        <w:pStyle w:val="NoSpacing"/>
        <w:rPr>
          <w:rFonts w:ascii="Montserrat" w:hAnsi="Montserrat"/>
          <w:sz w:val="24"/>
        </w:rPr>
      </w:pPr>
    </w:p>
    <w:p w14:paraId="77B769C6" w14:textId="77777777" w:rsidR="004E739B" w:rsidRPr="00243812" w:rsidRDefault="00243812" w:rsidP="00F01A18">
      <w:pPr>
        <w:pStyle w:val="NoSpacing"/>
        <w:rPr>
          <w:rFonts w:ascii="Montserrat" w:hAnsi="Montserrat"/>
          <w:sz w:val="24"/>
        </w:rPr>
      </w:pPr>
      <w:r w:rsidRPr="00243812">
        <w:rPr>
          <w:rFonts w:ascii="Montserrat" w:hAnsi="Montserrat"/>
          <w:sz w:val="24"/>
        </w:rPr>
        <w:t>Phase Shift</w:t>
      </w:r>
      <w:r w:rsidRPr="00243812">
        <w:rPr>
          <w:rFonts w:ascii="Montserrat" w:hAnsi="Montserrat"/>
          <w:sz w:val="24"/>
        </w:rPr>
        <w:tab/>
        <w:t xml:space="preserve">Disembody III The caster is translated into a phased state. </w:t>
      </w:r>
    </w:p>
    <w:p w14:paraId="5261D5A0" w14:textId="77777777" w:rsidR="004E739B" w:rsidRPr="00243812" w:rsidRDefault="004E739B" w:rsidP="00F01A18">
      <w:pPr>
        <w:pStyle w:val="NoSpacing"/>
        <w:rPr>
          <w:rFonts w:ascii="Montserrat" w:hAnsi="Montserrat"/>
          <w:sz w:val="24"/>
        </w:rPr>
      </w:pPr>
    </w:p>
    <w:p w14:paraId="0E4D4F5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Phase Bind </w:t>
      </w:r>
      <w:r w:rsidRPr="00243812">
        <w:rPr>
          <w:rFonts w:ascii="Montserrat" w:hAnsi="Montserrat"/>
          <w:sz w:val="24"/>
        </w:rPr>
        <w:tab/>
        <w:t>Disembody Other III The subject is translated into a phased state.</w:t>
      </w:r>
    </w:p>
    <w:p w14:paraId="46E98BE1" w14:textId="77777777" w:rsidR="004E739B" w:rsidRPr="00243812" w:rsidRDefault="004E739B" w:rsidP="00F01A18">
      <w:pPr>
        <w:pStyle w:val="NoSpacing"/>
        <w:rPr>
          <w:rFonts w:ascii="Montserrat" w:hAnsi="Montserrat"/>
          <w:sz w:val="24"/>
        </w:rPr>
      </w:pPr>
    </w:p>
    <w:p w14:paraId="08A8175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Hyper Shift </w:t>
      </w:r>
      <w:r w:rsidRPr="00243812">
        <w:rPr>
          <w:rFonts w:ascii="Montserrat" w:hAnsi="Montserrat"/>
          <w:sz w:val="24"/>
        </w:rPr>
        <w:tab/>
        <w:t>The caster is phase shifted to articulate within a hyperspace lattice. This is essentially an elaboration on standard teleportation. The difference is that it involves a high degree of interface, a sensual grasp of hyperspace uncommon even in those with sufficient access to teleport.</w:t>
      </w:r>
    </w:p>
    <w:p w14:paraId="339383CD" w14:textId="77777777" w:rsidR="004E739B" w:rsidRPr="00243812" w:rsidRDefault="004E739B" w:rsidP="00F01A18">
      <w:pPr>
        <w:pStyle w:val="NoSpacing"/>
        <w:rPr>
          <w:rFonts w:ascii="Montserrat" w:hAnsi="Montserrat"/>
          <w:sz w:val="24"/>
        </w:rPr>
      </w:pPr>
    </w:p>
    <w:p w14:paraId="3D340F3D" w14:textId="77777777" w:rsidR="004E739B" w:rsidRPr="00243812" w:rsidRDefault="00243812" w:rsidP="00F01A18">
      <w:pPr>
        <w:pStyle w:val="NoSpacing"/>
        <w:rPr>
          <w:rFonts w:ascii="Montserrat" w:hAnsi="Montserrat"/>
          <w:sz w:val="24"/>
        </w:rPr>
      </w:pPr>
      <w:r w:rsidRPr="00243812">
        <w:rPr>
          <w:rFonts w:ascii="Montserrat" w:hAnsi="Montserrat"/>
          <w:sz w:val="24"/>
        </w:rPr>
        <w:t>Paradox Shift</w:t>
      </w:r>
      <w:r w:rsidRPr="00243812">
        <w:rPr>
          <w:rFonts w:ascii="Montserrat" w:hAnsi="Montserrat"/>
          <w:sz w:val="24"/>
        </w:rPr>
        <w:tab/>
        <w:t>The caster is is phase shifted to articulate within a hyperspace lattice in a Rift phased state and can enter or exit a Rift. This is a special elaboration on standard teleportation. A rift is an incoherent environment somewhat akin to a dream. Using this the caster or subject can navigate across the interference zones of Rift overlap.</w:t>
      </w:r>
    </w:p>
    <w:p w14:paraId="113960BE" w14:textId="77777777" w:rsidR="004E739B" w:rsidRPr="00243812" w:rsidRDefault="004E739B" w:rsidP="00F01A18">
      <w:pPr>
        <w:pStyle w:val="NoSpacing"/>
        <w:rPr>
          <w:rFonts w:ascii="Montserrat" w:hAnsi="Montserrat"/>
          <w:sz w:val="24"/>
        </w:rPr>
      </w:pPr>
    </w:p>
    <w:p w14:paraId="61411ABC" w14:textId="77777777" w:rsidR="004E739B" w:rsidRPr="00243812" w:rsidRDefault="00243812" w:rsidP="00F01A18">
      <w:pPr>
        <w:pStyle w:val="NoSpacing"/>
        <w:rPr>
          <w:rFonts w:ascii="Montserrat" w:hAnsi="Montserrat"/>
          <w:sz w:val="24"/>
        </w:rPr>
      </w:pPr>
      <w:r w:rsidRPr="00243812">
        <w:rPr>
          <w:rFonts w:ascii="Montserrat" w:hAnsi="Montserrat"/>
          <w:sz w:val="24"/>
        </w:rPr>
        <w:t>Paradigm Shift</w:t>
      </w:r>
      <w:r w:rsidRPr="00243812">
        <w:rPr>
          <w:rFonts w:ascii="Montserrat" w:hAnsi="Montserrat"/>
          <w:sz w:val="24"/>
        </w:rPr>
        <w:tab/>
        <w:t xml:space="preserve">This is an elaboration on dreaming—the ability to shift ones attention to another separate reality—except it involves bringing one's embodied self along. This is a higher level of interface than a hyper shift which is naturally available only at higher access levels. </w:t>
      </w:r>
    </w:p>
    <w:p w14:paraId="19AB839A" w14:textId="77777777" w:rsidR="004E739B" w:rsidRPr="00243812" w:rsidRDefault="004E739B" w:rsidP="00F01A18">
      <w:pPr>
        <w:pStyle w:val="NoSpacing"/>
        <w:rPr>
          <w:rFonts w:ascii="Montserrat" w:hAnsi="Montserrat"/>
          <w:sz w:val="24"/>
        </w:rPr>
      </w:pPr>
    </w:p>
    <w:p w14:paraId="63E47499" w14:textId="77777777" w:rsidR="004E739B" w:rsidRPr="00243812" w:rsidRDefault="00243812" w:rsidP="00F01A18">
      <w:pPr>
        <w:pStyle w:val="NoSpacing"/>
        <w:rPr>
          <w:rFonts w:ascii="Montserrat" w:hAnsi="Montserrat"/>
          <w:sz w:val="24"/>
        </w:rPr>
      </w:pPr>
      <w:r w:rsidRPr="00243812">
        <w:rPr>
          <w:rFonts w:ascii="Montserrat" w:hAnsi="Montserrat"/>
          <w:sz w:val="24"/>
        </w:rPr>
        <w:t>Interface</w:t>
      </w:r>
    </w:p>
    <w:p w14:paraId="4E5A00A0" w14:textId="77777777" w:rsidR="004E739B" w:rsidRPr="00243812" w:rsidRDefault="00243812" w:rsidP="00F01A18">
      <w:pPr>
        <w:pStyle w:val="NoSpacing"/>
        <w:rPr>
          <w:rFonts w:ascii="Montserrat" w:hAnsi="Montserrat"/>
          <w:sz w:val="24"/>
        </w:rPr>
      </w:pPr>
      <w:r w:rsidRPr="00243812">
        <w:rPr>
          <w:rFonts w:ascii="Montserrat" w:hAnsi="Montserrat"/>
          <w:sz w:val="24"/>
        </w:rPr>
        <w:t>Embody Thought</w:t>
      </w:r>
    </w:p>
    <w:p w14:paraId="6DD6DB4E" w14:textId="77777777" w:rsidR="004E739B" w:rsidRPr="00243812" w:rsidRDefault="00243812" w:rsidP="00F01A18">
      <w:pPr>
        <w:pStyle w:val="NoSpacing"/>
        <w:rPr>
          <w:rFonts w:ascii="Montserrat" w:hAnsi="Montserrat"/>
          <w:sz w:val="24"/>
        </w:rPr>
      </w:pPr>
      <w:r w:rsidRPr="00243812">
        <w:rPr>
          <w:rFonts w:ascii="Montserrat" w:hAnsi="Montserrat"/>
          <w:sz w:val="24"/>
        </w:rPr>
        <w:t>Translate Thought</w:t>
      </w:r>
    </w:p>
    <w:p w14:paraId="66A82FBA" w14:textId="77777777" w:rsidR="004E739B" w:rsidRPr="00243812" w:rsidRDefault="00243812" w:rsidP="00F01A18">
      <w:pPr>
        <w:pStyle w:val="NoSpacing"/>
        <w:rPr>
          <w:rFonts w:ascii="Montserrat" w:hAnsi="Montserrat"/>
          <w:sz w:val="24"/>
        </w:rPr>
      </w:pPr>
      <w:r w:rsidRPr="00243812">
        <w:rPr>
          <w:rFonts w:ascii="Montserrat" w:hAnsi="Montserrat"/>
          <w:sz w:val="24"/>
        </w:rPr>
        <w:t>Translate Focus</w:t>
      </w:r>
    </w:p>
    <w:p w14:paraId="5D3BDE17"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Rift Translation </w:t>
      </w:r>
      <w:r w:rsidRPr="00243812">
        <w:rPr>
          <w:rFonts w:ascii="Montserrat" w:hAnsi="Montserrat"/>
          <w:sz w:val="24"/>
        </w:rPr>
        <w:tab/>
      </w:r>
    </w:p>
    <w:p w14:paraId="5CC40B4B" w14:textId="77777777" w:rsidR="004E739B" w:rsidRPr="00243812" w:rsidRDefault="00243812" w:rsidP="00F01A18">
      <w:pPr>
        <w:pStyle w:val="NoSpacing"/>
        <w:rPr>
          <w:rFonts w:ascii="Montserrat" w:hAnsi="Montserrat"/>
          <w:sz w:val="24"/>
        </w:rPr>
      </w:pPr>
      <w:r w:rsidRPr="00243812">
        <w:rPr>
          <w:rFonts w:ascii="Montserrat" w:hAnsi="Montserrat"/>
          <w:sz w:val="24"/>
        </w:rPr>
        <w:t>Translate Sphere</w:t>
      </w:r>
    </w:p>
    <w:p w14:paraId="67F22E82" w14:textId="77777777" w:rsidR="004E739B" w:rsidRPr="00243812" w:rsidRDefault="00243812" w:rsidP="00F01A18">
      <w:pPr>
        <w:pStyle w:val="NoSpacing"/>
        <w:rPr>
          <w:rFonts w:ascii="Montserrat" w:hAnsi="Montserrat"/>
          <w:sz w:val="24"/>
        </w:rPr>
      </w:pPr>
      <w:r w:rsidRPr="00243812">
        <w:rPr>
          <w:rFonts w:ascii="Montserrat" w:hAnsi="Montserrat"/>
          <w:sz w:val="24"/>
        </w:rPr>
        <w:t>Portal of the Sphere</w:t>
      </w:r>
    </w:p>
    <w:p w14:paraId="50EF3181" w14:textId="77777777" w:rsidR="004E739B" w:rsidRPr="00243812" w:rsidRDefault="00243812" w:rsidP="00F01A18">
      <w:pPr>
        <w:pStyle w:val="NoSpacing"/>
        <w:rPr>
          <w:rFonts w:ascii="Montserrat" w:hAnsi="Montserrat"/>
          <w:sz w:val="24"/>
        </w:rPr>
      </w:pPr>
      <w:r w:rsidRPr="00243812">
        <w:rPr>
          <w:rFonts w:ascii="Montserrat" w:hAnsi="Montserrat"/>
          <w:sz w:val="24"/>
        </w:rPr>
        <w:t>Detect Soul</w:t>
      </w:r>
    </w:p>
    <w:p w14:paraId="034AFA82" w14:textId="77777777" w:rsidR="004E739B" w:rsidRPr="00243812" w:rsidRDefault="00243812" w:rsidP="00F01A18">
      <w:pPr>
        <w:pStyle w:val="NoSpacing"/>
        <w:rPr>
          <w:rFonts w:ascii="Montserrat" w:hAnsi="Montserrat"/>
          <w:sz w:val="24"/>
        </w:rPr>
      </w:pPr>
      <w:r w:rsidRPr="00243812">
        <w:rPr>
          <w:rFonts w:ascii="Montserrat" w:hAnsi="Montserrat"/>
          <w:sz w:val="24"/>
        </w:rPr>
        <w:t>Open Soul</w:t>
      </w:r>
    </w:p>
    <w:p w14:paraId="6E78FC21" w14:textId="77777777" w:rsidR="004E739B" w:rsidRPr="00243812" w:rsidRDefault="00243812" w:rsidP="00F01A18">
      <w:pPr>
        <w:pStyle w:val="NoSpacing"/>
        <w:rPr>
          <w:rFonts w:ascii="Montserrat" w:hAnsi="Montserrat"/>
          <w:sz w:val="24"/>
        </w:rPr>
      </w:pPr>
      <w:r w:rsidRPr="00243812">
        <w:rPr>
          <w:rFonts w:ascii="Montserrat" w:hAnsi="Montserrat"/>
          <w:sz w:val="24"/>
        </w:rPr>
        <w:t>Close Soul</w:t>
      </w:r>
    </w:p>
    <w:p w14:paraId="326D72F4" w14:textId="77777777" w:rsidR="004E739B" w:rsidRPr="00243812" w:rsidRDefault="00243812" w:rsidP="00F01A18">
      <w:pPr>
        <w:pStyle w:val="NoSpacing"/>
        <w:rPr>
          <w:rFonts w:ascii="Montserrat" w:hAnsi="Montserrat"/>
          <w:sz w:val="24"/>
        </w:rPr>
      </w:pPr>
      <w:r w:rsidRPr="00243812">
        <w:rPr>
          <w:rFonts w:ascii="Montserrat" w:hAnsi="Montserrat"/>
          <w:sz w:val="24"/>
        </w:rPr>
        <w:t>Anchor Soul</w:t>
      </w:r>
    </w:p>
    <w:p w14:paraId="2BDFD9E0" w14:textId="77777777" w:rsidR="004E739B" w:rsidRPr="00243812" w:rsidRDefault="00243812" w:rsidP="00F01A18">
      <w:pPr>
        <w:pStyle w:val="NoSpacing"/>
        <w:rPr>
          <w:rFonts w:ascii="Montserrat" w:hAnsi="Montserrat"/>
          <w:sz w:val="24"/>
        </w:rPr>
      </w:pPr>
      <w:r w:rsidRPr="00243812">
        <w:rPr>
          <w:rFonts w:ascii="Montserrat" w:hAnsi="Montserrat"/>
          <w:sz w:val="24"/>
        </w:rPr>
        <w:t>Anchor Self</w:t>
      </w:r>
    </w:p>
    <w:p w14:paraId="45B63B0B" w14:textId="77777777" w:rsidR="004E739B" w:rsidRPr="00243812" w:rsidRDefault="00243812" w:rsidP="00F01A18">
      <w:pPr>
        <w:pStyle w:val="NoSpacing"/>
        <w:rPr>
          <w:rFonts w:ascii="Montserrat" w:hAnsi="Montserrat"/>
          <w:sz w:val="24"/>
        </w:rPr>
      </w:pPr>
      <w:r w:rsidRPr="00243812">
        <w:rPr>
          <w:rFonts w:ascii="Montserrat" w:hAnsi="Montserrat"/>
          <w:sz w:val="24"/>
        </w:rPr>
        <w:t>Bridge Soul</w:t>
      </w:r>
    </w:p>
    <w:p w14:paraId="7B03F893" w14:textId="77777777" w:rsidR="004E739B" w:rsidRPr="00243812" w:rsidRDefault="00243812" w:rsidP="00F01A18">
      <w:pPr>
        <w:pStyle w:val="NoSpacing"/>
        <w:rPr>
          <w:rFonts w:ascii="Montserrat" w:hAnsi="Montserrat"/>
          <w:sz w:val="24"/>
        </w:rPr>
      </w:pPr>
      <w:r w:rsidRPr="00243812">
        <w:rPr>
          <w:rFonts w:ascii="Montserrat" w:hAnsi="Montserrat"/>
          <w:sz w:val="24"/>
        </w:rPr>
        <w:t>Embody Focus</w:t>
      </w:r>
    </w:p>
    <w:p w14:paraId="6264089A" w14:textId="77777777" w:rsidR="004E739B" w:rsidRPr="00243812" w:rsidRDefault="00243812" w:rsidP="00F01A18">
      <w:pPr>
        <w:pStyle w:val="NoSpacing"/>
        <w:rPr>
          <w:rFonts w:ascii="Montserrat" w:hAnsi="Montserrat"/>
          <w:sz w:val="24"/>
        </w:rPr>
      </w:pPr>
      <w:r w:rsidRPr="00243812">
        <w:rPr>
          <w:rFonts w:ascii="Montserrat" w:hAnsi="Montserrat"/>
          <w:sz w:val="24"/>
        </w:rPr>
        <w:t>Embody Paradox</w:t>
      </w:r>
    </w:p>
    <w:p w14:paraId="32AAD6AF" w14:textId="77777777" w:rsidR="004E739B" w:rsidRPr="00243812" w:rsidRDefault="004E739B" w:rsidP="00F01A18">
      <w:pPr>
        <w:pStyle w:val="NoSpacing"/>
        <w:rPr>
          <w:rFonts w:ascii="Montserrat" w:hAnsi="Montserrat"/>
          <w:sz w:val="24"/>
        </w:rPr>
      </w:pPr>
    </w:p>
    <w:p w14:paraId="5EFAD023" w14:textId="61BED09A" w:rsidR="004E739B" w:rsidRPr="00243812" w:rsidRDefault="00243812" w:rsidP="00F01A18">
      <w:pPr>
        <w:pStyle w:val="NoSpacing"/>
        <w:rPr>
          <w:rFonts w:ascii="Montserrat" w:hAnsi="Montserrat"/>
          <w:sz w:val="24"/>
        </w:rPr>
      </w:pPr>
      <w:r w:rsidRPr="00243812">
        <w:rPr>
          <w:rFonts w:ascii="Montserrat" w:hAnsi="Montserrat"/>
          <w:sz w:val="24"/>
        </w:rPr>
        <w:t>Bloom</w:t>
      </w:r>
      <w:r w:rsidR="006F60BF" w:rsidRPr="00243812">
        <w:rPr>
          <w:rFonts w:ascii="Montserrat" w:hAnsi="Montserrat"/>
          <w:sz w:val="24"/>
        </w:rPr>
        <w:tab/>
      </w:r>
      <w:r w:rsidRPr="00243812">
        <w:rPr>
          <w:rFonts w:ascii="Montserrat" w:hAnsi="Montserrat"/>
          <w:sz w:val="24"/>
        </w:rPr>
        <w:t>A transcendant state in which the body is but a flower of the mind or soul. This is a term for any entity which has managed to attain the access or ability to adopt another form or body implying that they must have an access of at least four. Each applicable or potential form must be noted as an ability at assuming a specific form. The characteristics of the form—height, mass, and characteristics—define the opposite end of a spectrum from the default form. Attributes and abilities are based on those possess</w:t>
      </w:r>
      <w:r w:rsidRPr="00243812">
        <w:rPr>
          <w:rFonts w:ascii="Montserrat" w:hAnsi="Montserrat"/>
          <w:sz w:val="24"/>
        </w:rPr>
        <w:t>ed by the default expression, however the individual’s effectiveness with them, and the applicable mass factors are modified by the ability rating for a given form. A hundredth of the ability rating is the multiplier for assumed attributes and aptitudes. A rating of one hundred for that form means that the entity is just as effective, attribute wise as in its native form. An alternate form which is also an alternate incarnation, distinct mind, distinct form, is designed separately and the entities are linke</w:t>
      </w:r>
      <w:r w:rsidRPr="00243812">
        <w:rPr>
          <w:rFonts w:ascii="Montserrat" w:hAnsi="Montserrat"/>
          <w:sz w:val="24"/>
        </w:rPr>
        <w:t>d in a group soul. Which see.</w:t>
      </w:r>
    </w:p>
    <w:p w14:paraId="570FC361" w14:textId="77777777" w:rsidR="004E739B" w:rsidRPr="00243812" w:rsidRDefault="004E739B" w:rsidP="00F01A18">
      <w:pPr>
        <w:pStyle w:val="NoSpacing"/>
        <w:rPr>
          <w:rFonts w:ascii="Montserrat" w:hAnsi="Montserrat"/>
          <w:sz w:val="24"/>
        </w:rPr>
      </w:pPr>
    </w:p>
    <w:p w14:paraId="12C732F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Body Fold </w:t>
      </w:r>
      <w:r w:rsidRPr="00243812">
        <w:rPr>
          <w:rFonts w:ascii="Montserrat" w:hAnsi="Montserrat"/>
          <w:sz w:val="24"/>
        </w:rPr>
        <w:tab/>
        <w:t xml:space="preserve">This is a transcendence of form which allows the body to contain infinite depth. The flesh becomes benignly penetrable. Anything that penetrates through the regular surface is folded into an inner sheathe. The tissue of this sheathe is like internal skin; as int he mouth or vagina. This cushion protects all vital structures in the body by expanding to accommodate the intrusion and enveloping it. The initial wound need be no more than a scratch, would bleed no more than that, and the power of the </w:t>
      </w:r>
      <w:r w:rsidRPr="00243812">
        <w:rPr>
          <w:rFonts w:ascii="Montserrat" w:hAnsi="Montserrat"/>
          <w:sz w:val="24"/>
        </w:rPr>
        <w:t>fold would take over at once. Being a four dimensional interface, a body of equal diameter to the host could be enveloped through the slightest cut. Natural openings in the skin might even serve as well, should an intrusion exceed the capacity of the cavity. This phenomena would require an access of four to occur naturally.</w:t>
      </w:r>
    </w:p>
    <w:p w14:paraId="7EFACF38" w14:textId="77777777" w:rsidR="004E739B" w:rsidRPr="00243812" w:rsidRDefault="004E739B" w:rsidP="00F01A18">
      <w:pPr>
        <w:pStyle w:val="NoSpacing"/>
        <w:rPr>
          <w:rFonts w:ascii="Montserrat" w:hAnsi="Montserrat"/>
          <w:sz w:val="24"/>
        </w:rPr>
      </w:pPr>
    </w:p>
    <w:p w14:paraId="76EC9EF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Body Shift </w:t>
      </w:r>
      <w:r w:rsidRPr="00243812">
        <w:rPr>
          <w:rFonts w:ascii="Montserrat" w:hAnsi="Montserrat"/>
          <w:sz w:val="24"/>
        </w:rPr>
        <w:tab/>
        <w:t xml:space="preserve">This is an ability possessed naturally by polymorphs. This is a transcendence of form which allows the individual to embody many different design dynamics; human, animal, and functional (like perfect regeneration). The body only manifests one of the embodied forms at a time, or a variation along a scale of transition. The rest remain only as spirit, or code on a four dimensional level. As the form is altered wholesale, it allows for incredible regenerative and cohesive abilities. It requires an </w:t>
      </w:r>
      <w:r w:rsidRPr="00243812">
        <w:rPr>
          <w:rFonts w:ascii="Montserrat" w:hAnsi="Montserrat"/>
          <w:sz w:val="24"/>
        </w:rPr>
        <w:t xml:space="preserve">acces of four to occur naturally, but can be developed with threshold access. </w:t>
      </w:r>
    </w:p>
    <w:p w14:paraId="6E9B3AE0" w14:textId="77777777" w:rsidR="004E739B" w:rsidRPr="00243812" w:rsidRDefault="004E739B" w:rsidP="00F01A18">
      <w:pPr>
        <w:pStyle w:val="NoSpacing"/>
        <w:rPr>
          <w:rFonts w:ascii="Montserrat" w:hAnsi="Montserrat"/>
          <w:sz w:val="24"/>
        </w:rPr>
      </w:pPr>
    </w:p>
    <w:p w14:paraId="542E98C9"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Unmember </w:t>
      </w:r>
      <w:r w:rsidRPr="00243812">
        <w:rPr>
          <w:rFonts w:ascii="Montserrat" w:hAnsi="Montserrat"/>
          <w:sz w:val="24"/>
        </w:rPr>
        <w:tab/>
        <w:t>This is the same in requirement as shifting and folding. It is the ability to introduce four dimensional junctures in the flesh. It would allow for the entire body to be taken apart; dismantled as it were. The organism would continue to function through four dimensional channels. It is useful for cosmetic, diagnostic, and medical procedures. Bloodless and scarless surgery. The entire body may either be reassembled or else folded back wholesale. It should be obvious that anyone would want to master</w:t>
      </w:r>
      <w:r w:rsidRPr="00243812">
        <w:rPr>
          <w:rFonts w:ascii="Montserrat" w:hAnsi="Montserrat"/>
          <w:sz w:val="24"/>
        </w:rPr>
        <w:t xml:space="preserve"> this one. Bodyfold and unmember make good compliments if trained to accommodate each other. There are limits to what a body can safely fold, at which point it would better be conditioned to let an inclusion pass. The effects of such a use would be disturbing to witness, but the body would be preserved. </w:t>
      </w:r>
    </w:p>
    <w:p w14:paraId="1AA84923" w14:textId="77777777" w:rsidR="004E739B" w:rsidRPr="00243812" w:rsidRDefault="004E739B" w:rsidP="00F01A18">
      <w:pPr>
        <w:pStyle w:val="NoSpacing"/>
        <w:rPr>
          <w:rFonts w:ascii="Montserrat" w:hAnsi="Montserrat"/>
          <w:sz w:val="24"/>
        </w:rPr>
      </w:pPr>
    </w:p>
    <w:p w14:paraId="450A8FB1"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Child Cycle </w:t>
      </w:r>
      <w:r w:rsidRPr="00243812">
        <w:rPr>
          <w:rFonts w:ascii="Montserrat" w:hAnsi="Montserrat"/>
          <w:sz w:val="24"/>
        </w:rPr>
        <w:tab/>
        <w:t>This is an amendment to the body's metabolism and growth that causes the aging process to reverse at full maturity. One would unage at the same rate that one aged until one reached the child stature of about a five year old. At that point, the body would transmute into the opposite gender and once again begin to age. This cycle is endless, save for accidental death. Each cycle presents opportunities for reproduction and learning, and gender swings consistently back and forth. This process requi</w:t>
      </w:r>
      <w:r w:rsidRPr="00243812">
        <w:rPr>
          <w:rFonts w:ascii="Montserrat" w:hAnsi="Montserrat"/>
          <w:sz w:val="24"/>
        </w:rPr>
        <w:t>res only subconscious access to the thresholds of being.</w:t>
      </w:r>
    </w:p>
    <w:p w14:paraId="41375A2F" w14:textId="77777777" w:rsidR="004E739B" w:rsidRPr="00243812" w:rsidRDefault="004E739B" w:rsidP="00F01A18">
      <w:pPr>
        <w:pStyle w:val="NoSpacing"/>
        <w:rPr>
          <w:rFonts w:ascii="Montserrat" w:hAnsi="Montserrat"/>
          <w:sz w:val="24"/>
        </w:rPr>
      </w:pPr>
    </w:p>
    <w:p w14:paraId="038B9199" w14:textId="77777777" w:rsidR="004E739B" w:rsidRPr="00243812" w:rsidRDefault="00243812" w:rsidP="00F01A18">
      <w:pPr>
        <w:pStyle w:val="NoSpacing"/>
        <w:rPr>
          <w:rFonts w:ascii="Montserrat" w:hAnsi="Montserrat"/>
          <w:sz w:val="24"/>
        </w:rPr>
      </w:pPr>
      <w:r w:rsidRPr="00243812">
        <w:rPr>
          <w:rFonts w:ascii="Montserrat" w:hAnsi="Montserrat"/>
          <w:sz w:val="24"/>
        </w:rPr>
        <w:t>Detect Outer Sphere</w:t>
      </w:r>
    </w:p>
    <w:p w14:paraId="1C5D49DD" w14:textId="77777777" w:rsidR="004E739B" w:rsidRPr="00243812" w:rsidRDefault="00243812" w:rsidP="00F01A18">
      <w:pPr>
        <w:pStyle w:val="NoSpacing"/>
        <w:rPr>
          <w:rFonts w:ascii="Montserrat" w:hAnsi="Montserrat"/>
          <w:sz w:val="24"/>
        </w:rPr>
      </w:pPr>
      <w:r w:rsidRPr="00243812">
        <w:rPr>
          <w:rFonts w:ascii="Montserrat" w:hAnsi="Montserrat"/>
          <w:sz w:val="24"/>
        </w:rPr>
        <w:t>Paradoxical Embodiment</w:t>
      </w:r>
    </w:p>
    <w:p w14:paraId="41E76E5D" w14:textId="77777777" w:rsidR="004E739B" w:rsidRPr="00243812" w:rsidRDefault="00243812" w:rsidP="00F01A18">
      <w:pPr>
        <w:pStyle w:val="NoSpacing"/>
        <w:rPr>
          <w:rFonts w:ascii="Montserrat" w:hAnsi="Montserrat"/>
          <w:sz w:val="24"/>
        </w:rPr>
      </w:pPr>
      <w:r w:rsidRPr="00243812">
        <w:rPr>
          <w:rFonts w:ascii="Montserrat" w:hAnsi="Montserrat"/>
          <w:sz w:val="24"/>
        </w:rPr>
        <w:t>Anchor Spheres</w:t>
      </w:r>
    </w:p>
    <w:p w14:paraId="6681BFC6" w14:textId="77777777" w:rsidR="004E739B" w:rsidRPr="00243812" w:rsidRDefault="00243812" w:rsidP="00F01A18">
      <w:pPr>
        <w:pStyle w:val="NoSpacing"/>
        <w:rPr>
          <w:rFonts w:ascii="Montserrat" w:hAnsi="Montserrat"/>
          <w:sz w:val="24"/>
        </w:rPr>
      </w:pPr>
      <w:r w:rsidRPr="00243812">
        <w:rPr>
          <w:rFonts w:ascii="Montserrat" w:hAnsi="Montserrat"/>
          <w:sz w:val="24"/>
        </w:rPr>
        <w:t>Bind Spheres</w:t>
      </w:r>
    </w:p>
    <w:p w14:paraId="1AA6EE8A" w14:textId="77777777" w:rsidR="004E739B" w:rsidRPr="00243812" w:rsidRDefault="00243812" w:rsidP="00F01A18">
      <w:pPr>
        <w:pStyle w:val="NoSpacing"/>
        <w:rPr>
          <w:rFonts w:ascii="Montserrat" w:hAnsi="Montserrat"/>
          <w:sz w:val="24"/>
        </w:rPr>
      </w:pPr>
      <w:r w:rsidRPr="00243812">
        <w:rPr>
          <w:rFonts w:ascii="Montserrat" w:hAnsi="Montserrat"/>
          <w:sz w:val="24"/>
        </w:rPr>
        <w:t>Bridge Spheres</w:t>
      </w:r>
    </w:p>
    <w:p w14:paraId="1119F549" w14:textId="77777777" w:rsidR="004E739B" w:rsidRPr="00243812" w:rsidRDefault="00243812" w:rsidP="00F01A18">
      <w:pPr>
        <w:pStyle w:val="NoSpacing"/>
        <w:rPr>
          <w:rFonts w:ascii="Montserrat" w:hAnsi="Montserrat"/>
          <w:sz w:val="24"/>
        </w:rPr>
      </w:pPr>
      <w:r w:rsidRPr="00243812">
        <w:rPr>
          <w:rFonts w:ascii="Montserrat" w:hAnsi="Montserrat"/>
          <w:sz w:val="24"/>
        </w:rPr>
        <w:t>Portal of the Spheres</w:t>
      </w:r>
    </w:p>
    <w:p w14:paraId="2BE39A22" w14:textId="77777777" w:rsidR="004E739B" w:rsidRPr="00243812" w:rsidRDefault="004E739B" w:rsidP="00F01A18">
      <w:pPr>
        <w:pStyle w:val="NoSpacing"/>
        <w:rPr>
          <w:rFonts w:ascii="Montserrat" w:hAnsi="Montserrat"/>
          <w:sz w:val="24"/>
        </w:rPr>
      </w:pPr>
    </w:p>
    <w:p w14:paraId="559CCF0F"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 xml:space="preserve"> </w:t>
      </w:r>
    </w:p>
    <w:p w14:paraId="7BC061F0"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Angelic/Demonic Magic</w:t>
      </w:r>
    </w:p>
    <w:p w14:paraId="1E7A3F2F" w14:textId="77777777" w:rsidR="004E739B" w:rsidRPr="00243812" w:rsidRDefault="004E739B" w:rsidP="00F01A18">
      <w:pPr>
        <w:pStyle w:val="NoSpacing"/>
        <w:rPr>
          <w:rFonts w:ascii="Montserrat" w:hAnsi="Montserrat"/>
          <w:sz w:val="24"/>
        </w:rPr>
      </w:pPr>
    </w:p>
    <w:p w14:paraId="52D69F73" w14:textId="77777777" w:rsidR="004E739B" w:rsidRPr="00243812" w:rsidRDefault="00243812" w:rsidP="00F01A18">
      <w:pPr>
        <w:pStyle w:val="NoSpacing"/>
        <w:rPr>
          <w:rFonts w:ascii="Montserrat" w:hAnsi="Montserrat"/>
          <w:sz w:val="24"/>
        </w:rPr>
      </w:pPr>
      <w:r w:rsidRPr="00243812">
        <w:rPr>
          <w:rFonts w:ascii="Montserrat" w:hAnsi="Montserrat"/>
          <w:sz w:val="24"/>
        </w:rPr>
        <w:t>Contact Angel</w:t>
      </w:r>
      <w:r w:rsidRPr="00243812">
        <w:rPr>
          <w:rFonts w:ascii="Montserrat" w:hAnsi="Montserrat"/>
          <w:sz w:val="24"/>
        </w:rPr>
        <w:tab/>
        <w:t>Regular</w:t>
      </w:r>
    </w:p>
    <w:p w14:paraId="0EAFF385" w14:textId="77777777" w:rsidR="004E739B" w:rsidRPr="00243812" w:rsidRDefault="004E739B" w:rsidP="00F01A18">
      <w:pPr>
        <w:pStyle w:val="NoSpacing"/>
        <w:rPr>
          <w:rFonts w:ascii="Montserrat" w:hAnsi="Montserrat"/>
          <w:sz w:val="24"/>
        </w:rPr>
      </w:pPr>
    </w:p>
    <w:p w14:paraId="0F1DE8A5" w14:textId="77777777" w:rsidR="004E739B" w:rsidRPr="00243812" w:rsidRDefault="00243812" w:rsidP="00F01A18">
      <w:pPr>
        <w:pStyle w:val="NoSpacing"/>
        <w:rPr>
          <w:rFonts w:ascii="Montserrat" w:hAnsi="Montserrat"/>
          <w:sz w:val="24"/>
        </w:rPr>
      </w:pPr>
      <w:r w:rsidRPr="00243812">
        <w:rPr>
          <w:rFonts w:ascii="Montserrat" w:hAnsi="Montserrat"/>
          <w:sz w:val="24"/>
        </w:rPr>
        <w:t>Contact Demon</w:t>
      </w:r>
      <w:r w:rsidRPr="00243812">
        <w:rPr>
          <w:rFonts w:ascii="Montserrat" w:hAnsi="Montserrat"/>
          <w:sz w:val="24"/>
        </w:rPr>
        <w:tab/>
      </w:r>
      <w:r w:rsidRPr="00243812">
        <w:rPr>
          <w:rFonts w:ascii="Montserrat" w:hAnsi="Montserrat"/>
          <w:sz w:val="24"/>
        </w:rPr>
        <w:t>Regular</w:t>
      </w:r>
    </w:p>
    <w:p w14:paraId="0972C5AE" w14:textId="77777777" w:rsidR="004E739B" w:rsidRPr="00243812" w:rsidRDefault="004E739B" w:rsidP="00F01A18">
      <w:pPr>
        <w:pStyle w:val="NoSpacing"/>
        <w:rPr>
          <w:rFonts w:ascii="Montserrat" w:hAnsi="Montserrat"/>
          <w:sz w:val="24"/>
        </w:rPr>
      </w:pPr>
    </w:p>
    <w:p w14:paraId="13165F7B" w14:textId="77777777" w:rsidR="004E739B" w:rsidRPr="00243812" w:rsidRDefault="00243812" w:rsidP="00F01A18">
      <w:pPr>
        <w:pStyle w:val="NoSpacing"/>
        <w:rPr>
          <w:rFonts w:ascii="Montserrat" w:hAnsi="Montserrat"/>
          <w:sz w:val="24"/>
        </w:rPr>
      </w:pPr>
      <w:r w:rsidRPr="00243812">
        <w:rPr>
          <w:rFonts w:ascii="Montserrat" w:hAnsi="Montserrat"/>
          <w:sz w:val="24"/>
        </w:rPr>
        <w:t>Bless</w:t>
      </w:r>
    </w:p>
    <w:p w14:paraId="5C59BF28" w14:textId="77777777" w:rsidR="004E739B" w:rsidRPr="00243812" w:rsidRDefault="004E739B" w:rsidP="00F01A18">
      <w:pPr>
        <w:pStyle w:val="NoSpacing"/>
        <w:rPr>
          <w:rFonts w:ascii="Montserrat" w:hAnsi="Montserrat"/>
          <w:sz w:val="24"/>
        </w:rPr>
      </w:pPr>
    </w:p>
    <w:p w14:paraId="7A075AB0" w14:textId="77777777" w:rsidR="004E739B" w:rsidRPr="00243812" w:rsidRDefault="00243812" w:rsidP="00F01A18">
      <w:pPr>
        <w:pStyle w:val="NoSpacing"/>
        <w:rPr>
          <w:rFonts w:ascii="Montserrat" w:hAnsi="Montserrat"/>
          <w:sz w:val="24"/>
        </w:rPr>
      </w:pPr>
      <w:r w:rsidRPr="00243812">
        <w:rPr>
          <w:rFonts w:ascii="Montserrat" w:hAnsi="Montserrat"/>
          <w:sz w:val="24"/>
        </w:rPr>
        <w:t>Exorcise</w:t>
      </w:r>
    </w:p>
    <w:p w14:paraId="072F0721" w14:textId="77777777" w:rsidR="004E739B" w:rsidRPr="00243812" w:rsidRDefault="004E739B" w:rsidP="00F01A18">
      <w:pPr>
        <w:pStyle w:val="NoSpacing"/>
        <w:rPr>
          <w:rFonts w:ascii="Montserrat" w:hAnsi="Montserrat"/>
          <w:sz w:val="24"/>
        </w:rPr>
      </w:pPr>
    </w:p>
    <w:p w14:paraId="323133C3" w14:textId="77777777" w:rsidR="004E739B" w:rsidRPr="00243812" w:rsidRDefault="00243812" w:rsidP="00F01A18">
      <w:pPr>
        <w:pStyle w:val="NoSpacing"/>
        <w:rPr>
          <w:rFonts w:ascii="Montserrat" w:hAnsi="Montserrat"/>
          <w:sz w:val="24"/>
        </w:rPr>
      </w:pPr>
      <w:r w:rsidRPr="00243812">
        <w:rPr>
          <w:rFonts w:ascii="Montserrat" w:hAnsi="Montserrat"/>
          <w:sz w:val="24"/>
        </w:rPr>
        <w:t>Divination</w:t>
      </w:r>
    </w:p>
    <w:p w14:paraId="249B9137" w14:textId="77777777" w:rsidR="004E739B" w:rsidRPr="00243812" w:rsidRDefault="004E739B" w:rsidP="00F01A18">
      <w:pPr>
        <w:pStyle w:val="NoSpacing"/>
        <w:rPr>
          <w:rFonts w:ascii="Montserrat" w:hAnsi="Montserrat"/>
          <w:sz w:val="24"/>
        </w:rPr>
      </w:pPr>
    </w:p>
    <w:p w14:paraId="7F1EA87E" w14:textId="77777777" w:rsidR="004E739B" w:rsidRPr="00243812" w:rsidRDefault="00243812" w:rsidP="00F01A18">
      <w:pPr>
        <w:pStyle w:val="NoSpacing"/>
        <w:rPr>
          <w:rFonts w:ascii="Montserrat" w:hAnsi="Montserrat"/>
          <w:sz w:val="24"/>
        </w:rPr>
      </w:pPr>
      <w:r w:rsidRPr="00243812">
        <w:rPr>
          <w:rFonts w:ascii="Montserrat" w:hAnsi="Montserrat"/>
          <w:sz w:val="24"/>
        </w:rPr>
        <w:t>Lesser Geas</w:t>
      </w:r>
    </w:p>
    <w:p w14:paraId="5632EED8" w14:textId="77777777" w:rsidR="004E739B" w:rsidRPr="00243812" w:rsidRDefault="004E739B" w:rsidP="00F01A18">
      <w:pPr>
        <w:pStyle w:val="NoSpacing"/>
        <w:rPr>
          <w:rFonts w:ascii="Montserrat" w:hAnsi="Montserrat"/>
          <w:sz w:val="24"/>
        </w:rPr>
      </w:pPr>
    </w:p>
    <w:p w14:paraId="7B01C515" w14:textId="77777777" w:rsidR="004E739B" w:rsidRPr="00243812" w:rsidRDefault="00243812" w:rsidP="00F01A18">
      <w:pPr>
        <w:pStyle w:val="NoSpacing"/>
        <w:rPr>
          <w:rFonts w:ascii="Montserrat" w:hAnsi="Montserrat"/>
          <w:sz w:val="24"/>
        </w:rPr>
      </w:pPr>
      <w:r w:rsidRPr="00243812">
        <w:rPr>
          <w:rFonts w:ascii="Montserrat" w:hAnsi="Montserrat"/>
          <w:sz w:val="24"/>
        </w:rPr>
        <w:t>Sense Purity</w:t>
      </w:r>
    </w:p>
    <w:p w14:paraId="0DF2B70F" w14:textId="77777777" w:rsidR="004E739B" w:rsidRPr="00243812" w:rsidRDefault="004E739B" w:rsidP="00F01A18">
      <w:pPr>
        <w:pStyle w:val="NoSpacing"/>
        <w:rPr>
          <w:rFonts w:ascii="Montserrat" w:hAnsi="Montserrat"/>
          <w:sz w:val="24"/>
        </w:rPr>
      </w:pPr>
    </w:p>
    <w:p w14:paraId="33657AD0" w14:textId="77777777" w:rsidR="004E739B" w:rsidRPr="00243812" w:rsidRDefault="00243812" w:rsidP="00F01A18">
      <w:pPr>
        <w:pStyle w:val="NoSpacing"/>
        <w:rPr>
          <w:rFonts w:ascii="Montserrat" w:hAnsi="Montserrat"/>
          <w:sz w:val="24"/>
        </w:rPr>
      </w:pPr>
      <w:r w:rsidRPr="00243812">
        <w:rPr>
          <w:rFonts w:ascii="Montserrat" w:hAnsi="Montserrat"/>
          <w:sz w:val="24"/>
        </w:rPr>
        <w:t>Pennitance</w:t>
      </w:r>
    </w:p>
    <w:p w14:paraId="57255886" w14:textId="77777777" w:rsidR="004E739B" w:rsidRPr="00243812" w:rsidRDefault="004E739B" w:rsidP="00F01A18">
      <w:pPr>
        <w:pStyle w:val="NoSpacing"/>
        <w:rPr>
          <w:rFonts w:ascii="Montserrat" w:hAnsi="Montserrat"/>
          <w:sz w:val="24"/>
        </w:rPr>
      </w:pPr>
    </w:p>
    <w:p w14:paraId="4EC1FA26" w14:textId="77777777" w:rsidR="004E739B" w:rsidRPr="00243812" w:rsidRDefault="00243812" w:rsidP="00F01A18">
      <w:pPr>
        <w:pStyle w:val="NoSpacing"/>
        <w:rPr>
          <w:rFonts w:ascii="Montserrat" w:hAnsi="Montserrat"/>
          <w:sz w:val="24"/>
        </w:rPr>
      </w:pPr>
      <w:r w:rsidRPr="00243812">
        <w:rPr>
          <w:rFonts w:ascii="Montserrat" w:hAnsi="Montserrat"/>
          <w:sz w:val="24"/>
        </w:rPr>
        <w:t>Atonement</w:t>
      </w:r>
    </w:p>
    <w:p w14:paraId="02A66C1C" w14:textId="77777777" w:rsidR="004E739B" w:rsidRPr="00243812" w:rsidRDefault="004E739B" w:rsidP="00F01A18">
      <w:pPr>
        <w:pStyle w:val="NoSpacing"/>
        <w:rPr>
          <w:rFonts w:ascii="Montserrat" w:hAnsi="Montserrat"/>
          <w:sz w:val="24"/>
        </w:rPr>
      </w:pPr>
    </w:p>
    <w:p w14:paraId="458E1BA7"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77C7B952"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Summon Demon and Pentagram.</w:t>
      </w:r>
    </w:p>
    <w:p w14:paraId="441D85F6" w14:textId="77777777" w:rsidR="004E739B" w:rsidRPr="00243812" w:rsidRDefault="004E739B" w:rsidP="00F01A18">
      <w:pPr>
        <w:pStyle w:val="NoSpacing"/>
        <w:rPr>
          <w:rFonts w:ascii="Montserrat" w:hAnsi="Montserrat"/>
          <w:sz w:val="24"/>
        </w:rPr>
      </w:pPr>
    </w:p>
    <w:p w14:paraId="3BA8FBEB" w14:textId="77777777" w:rsidR="004E739B" w:rsidRPr="00243812" w:rsidRDefault="00243812" w:rsidP="00F01A18">
      <w:pPr>
        <w:pStyle w:val="NoSpacing"/>
        <w:rPr>
          <w:rFonts w:ascii="Montserrat" w:hAnsi="Montserrat"/>
          <w:sz w:val="24"/>
        </w:rPr>
      </w:pPr>
      <w:r w:rsidRPr="00243812">
        <w:rPr>
          <w:rFonts w:ascii="Montserrat" w:hAnsi="Montserrat"/>
          <w:sz w:val="24"/>
        </w:rPr>
        <w:t>Steal Soul</w:t>
      </w:r>
      <w:r w:rsidRPr="00243812">
        <w:rPr>
          <w:rFonts w:ascii="Montserrat" w:hAnsi="Montserrat"/>
          <w:sz w:val="24"/>
        </w:rPr>
        <w:tab/>
        <w:t>Special</w:t>
      </w:r>
    </w:p>
    <w:p w14:paraId="5CD54022"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This spell allows the caster to steal the soul from the subject and convert it to fatigue for spellcasting purposes.</w:t>
      </w:r>
    </w:p>
    <w:p w14:paraId="7C0A496A" w14:textId="77777777" w:rsidR="004E739B" w:rsidRPr="00243812" w:rsidRDefault="00243812" w:rsidP="00F01A18">
      <w:pPr>
        <w:pStyle w:val="NoSpacing"/>
        <w:rPr>
          <w:rFonts w:ascii="Montserrat" w:hAnsi="Montserrat"/>
          <w:sz w:val="24"/>
        </w:rPr>
      </w:pPr>
      <w:r w:rsidRPr="00243812">
        <w:rPr>
          <w:rFonts w:ascii="Montserrat" w:hAnsi="Montserrat"/>
          <w:sz w:val="24"/>
        </w:rPr>
        <w:tab/>
        <w:t>Soul loses 1 fat per round it is out of its body until it reaches 0 fat at which point it disappears</w:t>
      </w:r>
    </w:p>
    <w:p w14:paraId="31AF6B62"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31B75C74"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62629D6A"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7C3DCC16"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Pentagram.</w:t>
      </w:r>
    </w:p>
    <w:p w14:paraId="69CB6D5D" w14:textId="77777777" w:rsidR="004E739B" w:rsidRPr="00243812" w:rsidRDefault="004E739B" w:rsidP="00F01A18">
      <w:pPr>
        <w:pStyle w:val="NoSpacing"/>
        <w:rPr>
          <w:rFonts w:ascii="Montserrat" w:hAnsi="Montserrat"/>
          <w:sz w:val="24"/>
        </w:rPr>
      </w:pPr>
    </w:p>
    <w:p w14:paraId="3C2F6EEA" w14:textId="77777777" w:rsidR="004E739B" w:rsidRPr="00243812" w:rsidRDefault="00243812" w:rsidP="00F01A18">
      <w:pPr>
        <w:pStyle w:val="NoSpacing"/>
        <w:rPr>
          <w:rFonts w:ascii="Montserrat" w:hAnsi="Montserrat"/>
          <w:sz w:val="24"/>
        </w:rPr>
      </w:pPr>
      <w:r w:rsidRPr="00243812">
        <w:rPr>
          <w:rFonts w:ascii="Montserrat" w:hAnsi="Montserrat"/>
          <w:sz w:val="24"/>
        </w:rPr>
        <w:t>Soul Pouch</w:t>
      </w:r>
      <w:r w:rsidRPr="00243812">
        <w:rPr>
          <w:rFonts w:ascii="Montserrat" w:hAnsi="Montserrat"/>
          <w:sz w:val="24"/>
        </w:rPr>
        <w:tab/>
        <w:t>Enchantment</w:t>
      </w:r>
    </w:p>
    <w:p w14:paraId="02BED097"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This spell allows the mage to create a pouch that will hold souls for use as fatigue in casting spells.</w:t>
      </w:r>
    </w:p>
    <w:p w14:paraId="6D54F291" w14:textId="77777777" w:rsidR="004E739B" w:rsidRPr="00243812" w:rsidRDefault="00243812" w:rsidP="00F01A18">
      <w:pPr>
        <w:pStyle w:val="NoSpacing"/>
        <w:rPr>
          <w:rFonts w:ascii="Montserrat" w:hAnsi="Montserrat"/>
          <w:sz w:val="24"/>
        </w:rPr>
      </w:pPr>
      <w:r w:rsidRPr="00243812">
        <w:rPr>
          <w:rFonts w:ascii="Montserrat" w:hAnsi="Montserrat"/>
          <w:sz w:val="24"/>
        </w:rPr>
        <w:tab/>
        <w:t>Like the Powerstone spell except, 15 fat per casting (somethin like that), no quirks, failed spell roll means that ST didn’t go up. Critical Failure means bag was destroyed in casting.</w:t>
      </w:r>
    </w:p>
    <w:p w14:paraId="6EEA89FB"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36BC42EB"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6F5FF807"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4FBB0965"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Enchant and Steal Soul.</w:t>
      </w:r>
    </w:p>
    <w:p w14:paraId="55645469" w14:textId="77777777" w:rsidR="004E739B" w:rsidRPr="00243812" w:rsidRDefault="004E739B" w:rsidP="00F01A18">
      <w:pPr>
        <w:pStyle w:val="NoSpacing"/>
        <w:rPr>
          <w:rFonts w:ascii="Montserrat" w:hAnsi="Montserrat"/>
          <w:sz w:val="24"/>
        </w:rPr>
      </w:pPr>
    </w:p>
    <w:p w14:paraId="05072F7E" w14:textId="77777777" w:rsidR="004E739B" w:rsidRPr="00243812" w:rsidRDefault="00243812" w:rsidP="00F01A18">
      <w:pPr>
        <w:pStyle w:val="NoSpacing"/>
        <w:rPr>
          <w:rFonts w:ascii="Montserrat" w:hAnsi="Montserrat"/>
          <w:sz w:val="24"/>
        </w:rPr>
      </w:pPr>
      <w:r w:rsidRPr="00243812">
        <w:rPr>
          <w:rFonts w:ascii="Montserrat" w:hAnsi="Montserrat"/>
          <w:sz w:val="24"/>
        </w:rPr>
        <w:t>Hell Fire</w:t>
      </w:r>
      <w:r w:rsidRPr="00243812">
        <w:rPr>
          <w:rFonts w:ascii="Montserrat" w:hAnsi="Montserrat"/>
          <w:sz w:val="24"/>
        </w:rPr>
        <w:tab/>
        <w:t>Regular</w:t>
      </w:r>
    </w:p>
    <w:p w14:paraId="7FB5A519" w14:textId="77777777" w:rsidR="004E739B" w:rsidRPr="00243812" w:rsidRDefault="00243812" w:rsidP="00F01A18">
      <w:pPr>
        <w:pStyle w:val="NoSpacing"/>
        <w:rPr>
          <w:rFonts w:ascii="Montserrat" w:hAnsi="Montserrat"/>
          <w:sz w:val="24"/>
        </w:rPr>
      </w:pPr>
      <w:r w:rsidRPr="00243812">
        <w:rPr>
          <w:rFonts w:ascii="Montserrat" w:hAnsi="Montserrat"/>
          <w:sz w:val="24"/>
        </w:rPr>
        <w:tab/>
        <w:t>Summons a jet of billowing fire. This spell is similar to Flame Jet with a few differences. Hell Fire will produce a faint sound of lost souls in eternal torture, which will cause a fright check. Damage caused by this spell is 1 to 4 dice, and armor does not protect against this, as the soul is what is taking damage. Fatigue cost for this spell is 1 plus 1 per dice of damage that the spell does.</w:t>
      </w:r>
    </w:p>
    <w:p w14:paraId="768BB65A" w14:textId="77777777" w:rsidR="004E739B" w:rsidRPr="00243812" w:rsidRDefault="00243812" w:rsidP="00F01A18">
      <w:pPr>
        <w:pStyle w:val="NoSpacing"/>
        <w:rPr>
          <w:rFonts w:ascii="Montserrat" w:hAnsi="Montserrat"/>
          <w:sz w:val="24"/>
        </w:rPr>
      </w:pPr>
      <w:r w:rsidRPr="00243812">
        <w:rPr>
          <w:rFonts w:ascii="Montserrat" w:hAnsi="Montserrat"/>
          <w:sz w:val="24"/>
        </w:rPr>
        <w:tab/>
        <w:t>A pentagram will protect against this spell, as will any other spells that shield the subject from spell use. Magic armor and shields give their magical bonus to DR in DR versus this spell; toughness does not give any advantage.</w:t>
      </w:r>
    </w:p>
    <w:p w14:paraId="68DF87B7" w14:textId="77777777" w:rsidR="004E739B" w:rsidRPr="00243812" w:rsidRDefault="00243812" w:rsidP="00F01A18">
      <w:pPr>
        <w:pStyle w:val="NoSpacing"/>
        <w:rPr>
          <w:rFonts w:ascii="Montserrat" w:hAnsi="Montserrat"/>
          <w:sz w:val="24"/>
        </w:rPr>
      </w:pPr>
      <w:r w:rsidRPr="00243812">
        <w:rPr>
          <w:rFonts w:ascii="Montserrat" w:hAnsi="Montserrat"/>
          <w:sz w:val="24"/>
        </w:rPr>
        <w:tab/>
        <w:t>A purely good being will not be affected by this spell.</w:t>
      </w:r>
    </w:p>
    <w:p w14:paraId="62665C68"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 + 1 per dice of damage, up to 4d; same to maintain</w:t>
      </w:r>
    </w:p>
    <w:p w14:paraId="0BF3F553"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3 seconds</w:t>
      </w:r>
    </w:p>
    <w:p w14:paraId="29172814"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Summon Demon and Pentagram.</w:t>
      </w:r>
    </w:p>
    <w:p w14:paraId="7869403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78D13340" w14:textId="77777777" w:rsidR="004E739B" w:rsidRPr="00243812" w:rsidRDefault="004E739B" w:rsidP="00F01A18">
      <w:pPr>
        <w:pStyle w:val="NoSpacing"/>
        <w:rPr>
          <w:rFonts w:ascii="Montserrat" w:hAnsi="Montserrat"/>
          <w:sz w:val="24"/>
        </w:rPr>
      </w:pPr>
    </w:p>
    <w:p w14:paraId="0CA82426" w14:textId="77777777" w:rsidR="004E739B" w:rsidRPr="00243812" w:rsidRDefault="00243812" w:rsidP="00F01A18">
      <w:pPr>
        <w:pStyle w:val="NoSpacing"/>
        <w:rPr>
          <w:rFonts w:ascii="Montserrat" w:hAnsi="Montserrat"/>
          <w:sz w:val="24"/>
        </w:rPr>
      </w:pPr>
      <w:r w:rsidRPr="00243812">
        <w:rPr>
          <w:rFonts w:ascii="Montserrat" w:hAnsi="Montserrat"/>
          <w:sz w:val="24"/>
        </w:rPr>
        <w:t>Summon Demonic Energy</w:t>
      </w:r>
      <w:r w:rsidRPr="00243812">
        <w:rPr>
          <w:rFonts w:ascii="Montserrat" w:hAnsi="Montserrat"/>
          <w:sz w:val="24"/>
        </w:rPr>
        <w:tab/>
        <w:t>Special</w:t>
      </w:r>
    </w:p>
    <w:p w14:paraId="297F900F" w14:textId="77777777" w:rsidR="004E739B" w:rsidRPr="00243812" w:rsidRDefault="004E739B" w:rsidP="00F01A18">
      <w:pPr>
        <w:pStyle w:val="NoSpacing"/>
        <w:rPr>
          <w:rFonts w:ascii="Montserrat" w:hAnsi="Montserrat"/>
          <w:sz w:val="24"/>
        </w:rPr>
      </w:pPr>
    </w:p>
    <w:p w14:paraId="1DC66984"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5FCAAD2A"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7D6217A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37320AA8"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Summon Demon and Pentagram.</w:t>
      </w:r>
    </w:p>
    <w:p w14:paraId="15CF904C" w14:textId="77777777" w:rsidR="004E739B" w:rsidRPr="00243812" w:rsidRDefault="004E739B" w:rsidP="00F01A18">
      <w:pPr>
        <w:pStyle w:val="NoSpacing"/>
        <w:rPr>
          <w:rFonts w:ascii="Montserrat" w:hAnsi="Montserrat"/>
          <w:sz w:val="24"/>
        </w:rPr>
      </w:pPr>
    </w:p>
    <w:p w14:paraId="56DF6F1A" w14:textId="77777777" w:rsidR="004E739B" w:rsidRPr="00243812" w:rsidRDefault="00243812" w:rsidP="00F01A18">
      <w:pPr>
        <w:pStyle w:val="NoSpacing"/>
        <w:rPr>
          <w:rFonts w:ascii="Montserrat" w:hAnsi="Montserrat"/>
          <w:sz w:val="24"/>
        </w:rPr>
      </w:pPr>
      <w:r w:rsidRPr="00243812">
        <w:rPr>
          <w:rFonts w:ascii="Montserrat" w:hAnsi="Montserrat"/>
          <w:sz w:val="24"/>
        </w:rPr>
        <w:t>Demon’s Wings</w:t>
      </w:r>
    </w:p>
    <w:p w14:paraId="54B61AD3" w14:textId="77777777" w:rsidR="004E739B" w:rsidRPr="00243812" w:rsidRDefault="00243812" w:rsidP="00F01A18">
      <w:pPr>
        <w:pStyle w:val="NoSpacing"/>
        <w:rPr>
          <w:rFonts w:ascii="Montserrat" w:hAnsi="Montserrat"/>
          <w:sz w:val="24"/>
        </w:rPr>
      </w:pPr>
      <w:r w:rsidRPr="00243812">
        <w:rPr>
          <w:rFonts w:ascii="Montserrat" w:hAnsi="Montserrat"/>
          <w:sz w:val="24"/>
        </w:rPr>
        <w:t>Hell Gate</w:t>
      </w:r>
    </w:p>
    <w:p w14:paraId="692FFD72" w14:textId="77777777" w:rsidR="004E739B" w:rsidRPr="00243812" w:rsidRDefault="00243812" w:rsidP="00F01A18">
      <w:pPr>
        <w:pStyle w:val="NoSpacing"/>
        <w:rPr>
          <w:rFonts w:ascii="Montserrat" w:hAnsi="Montserrat"/>
          <w:sz w:val="24"/>
        </w:rPr>
      </w:pPr>
      <w:r w:rsidRPr="00243812">
        <w:rPr>
          <w:rFonts w:ascii="Montserrat" w:hAnsi="Montserrat"/>
          <w:sz w:val="24"/>
        </w:rPr>
        <w:t>Demon’s Might</w:t>
      </w:r>
    </w:p>
    <w:p w14:paraId="711AF4B9" w14:textId="77777777" w:rsidR="004E739B" w:rsidRPr="00243812" w:rsidRDefault="00243812" w:rsidP="00F01A18">
      <w:pPr>
        <w:pStyle w:val="NoSpacing"/>
        <w:rPr>
          <w:rFonts w:ascii="Montserrat" w:hAnsi="Montserrat"/>
          <w:sz w:val="24"/>
        </w:rPr>
      </w:pPr>
      <w:r w:rsidRPr="00243812">
        <w:rPr>
          <w:rFonts w:ascii="Montserrat" w:hAnsi="Montserrat"/>
          <w:sz w:val="24"/>
        </w:rPr>
        <w:t>Soul Vision</w:t>
      </w:r>
    </w:p>
    <w:p w14:paraId="322B5624" w14:textId="77777777" w:rsidR="004E739B" w:rsidRPr="00243812" w:rsidRDefault="00243812" w:rsidP="00F01A18">
      <w:pPr>
        <w:pStyle w:val="NoSpacing"/>
        <w:rPr>
          <w:rFonts w:ascii="Montserrat" w:hAnsi="Montserrat"/>
          <w:sz w:val="24"/>
        </w:rPr>
      </w:pPr>
      <w:r w:rsidRPr="00243812">
        <w:rPr>
          <w:rFonts w:ascii="Montserrat" w:hAnsi="Montserrat"/>
          <w:sz w:val="24"/>
        </w:rPr>
        <w:t>Heart’s Last Beat</w:t>
      </w:r>
    </w:p>
    <w:p w14:paraId="43948383"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 xml:space="preserve">This spell makes the subject’s life not dependant on the whole of his body being together, but rather the subject’s soul can reside in any of his parts individually at any given time, like a Soul Jar. </w:t>
      </w:r>
    </w:p>
    <w:p w14:paraId="338609AA" w14:textId="77777777" w:rsidR="004E739B" w:rsidRPr="00243812" w:rsidRDefault="004E739B" w:rsidP="00F01A18">
      <w:pPr>
        <w:pStyle w:val="NoSpacing"/>
        <w:rPr>
          <w:rFonts w:ascii="Montserrat" w:hAnsi="Montserrat"/>
          <w:sz w:val="24"/>
        </w:rPr>
      </w:pPr>
    </w:p>
    <w:p w14:paraId="382D86C4" w14:textId="77777777" w:rsidR="004E739B" w:rsidRPr="00243812" w:rsidRDefault="00243812" w:rsidP="00F01A18">
      <w:pPr>
        <w:pStyle w:val="NoSpacing"/>
        <w:rPr>
          <w:rFonts w:ascii="Montserrat" w:hAnsi="Montserrat"/>
          <w:sz w:val="24"/>
        </w:rPr>
      </w:pPr>
      <w:r w:rsidRPr="00243812">
        <w:rPr>
          <w:rFonts w:ascii="Montserrat" w:hAnsi="Montserrat"/>
          <w:sz w:val="24"/>
        </w:rPr>
        <w:t>Temptations of Sin</w:t>
      </w:r>
    </w:p>
    <w:p w14:paraId="4597D609" w14:textId="77777777" w:rsidR="004E739B" w:rsidRPr="00243812" w:rsidRDefault="004E739B" w:rsidP="00F01A18">
      <w:pPr>
        <w:pStyle w:val="NoSpacing"/>
        <w:rPr>
          <w:rFonts w:ascii="Montserrat" w:hAnsi="Montserrat"/>
          <w:sz w:val="24"/>
        </w:rPr>
      </w:pPr>
    </w:p>
    <w:p w14:paraId="6CFAE006" w14:textId="77777777" w:rsidR="004E739B" w:rsidRPr="00243812" w:rsidRDefault="004E739B" w:rsidP="00F01A18">
      <w:pPr>
        <w:pStyle w:val="NoSpacing"/>
        <w:rPr>
          <w:rFonts w:ascii="Montserrat" w:hAnsi="Montserrat"/>
          <w:sz w:val="24"/>
        </w:rPr>
      </w:pPr>
    </w:p>
    <w:p w14:paraId="6F712E54" w14:textId="77777777" w:rsidR="004E739B" w:rsidRPr="00243812" w:rsidRDefault="00243812" w:rsidP="00F01A18">
      <w:pPr>
        <w:pStyle w:val="NoSpacing"/>
        <w:rPr>
          <w:rFonts w:ascii="Montserrat" w:hAnsi="Montserrat"/>
          <w:sz w:val="24"/>
        </w:rPr>
      </w:pPr>
      <w:r w:rsidRPr="00243812">
        <w:rPr>
          <w:rFonts w:ascii="Montserrat" w:hAnsi="Montserrat"/>
          <w:sz w:val="24"/>
        </w:rPr>
        <w:t>Diabolism</w:t>
      </w:r>
    </w:p>
    <w:p w14:paraId="640B38EF" w14:textId="77777777" w:rsidR="004E739B" w:rsidRPr="00243812" w:rsidRDefault="004E739B" w:rsidP="00F01A18">
      <w:pPr>
        <w:pStyle w:val="NoSpacing"/>
        <w:rPr>
          <w:rFonts w:ascii="Montserrat" w:hAnsi="Montserrat"/>
          <w:sz w:val="24"/>
        </w:rPr>
      </w:pPr>
    </w:p>
    <w:p w14:paraId="1D9422BC" w14:textId="77777777" w:rsidR="004E739B" w:rsidRPr="00243812" w:rsidRDefault="00243812" w:rsidP="00F01A18">
      <w:pPr>
        <w:pStyle w:val="NoSpacing"/>
        <w:rPr>
          <w:rFonts w:ascii="Montserrat" w:hAnsi="Montserrat"/>
          <w:sz w:val="24"/>
        </w:rPr>
      </w:pPr>
      <w:r w:rsidRPr="00243812">
        <w:rPr>
          <w:rFonts w:ascii="Montserrat" w:hAnsi="Montserrat"/>
          <w:sz w:val="24"/>
        </w:rPr>
        <w:t>Touch of Hell</w:t>
      </w:r>
    </w:p>
    <w:p w14:paraId="57054E14" w14:textId="77777777" w:rsidR="004E739B" w:rsidRPr="00243812" w:rsidRDefault="00243812" w:rsidP="00F01A18">
      <w:pPr>
        <w:pStyle w:val="NoSpacing"/>
        <w:rPr>
          <w:rFonts w:ascii="Montserrat" w:hAnsi="Montserrat"/>
          <w:sz w:val="24"/>
        </w:rPr>
      </w:pPr>
      <w:r w:rsidRPr="00243812">
        <w:rPr>
          <w:rFonts w:ascii="Montserrat" w:hAnsi="Montserrat"/>
          <w:sz w:val="24"/>
        </w:rPr>
        <w:tab/>
        <w:t>Allows the caster to use his own soul to gain access to Hell. This spell is required for all the diablery spells that access Hell.</w:t>
      </w:r>
    </w:p>
    <w:p w14:paraId="01912F8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39DA2FB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0264F36C"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75DB2BCE"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Magery 2 and Alter Aura</w:t>
      </w:r>
    </w:p>
    <w:p w14:paraId="742C792B"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693156C9" w14:textId="77777777" w:rsidR="004E739B" w:rsidRPr="00243812" w:rsidRDefault="004E739B" w:rsidP="00F01A18">
      <w:pPr>
        <w:pStyle w:val="NoSpacing"/>
        <w:rPr>
          <w:rFonts w:ascii="Montserrat" w:hAnsi="Montserrat"/>
          <w:sz w:val="24"/>
        </w:rPr>
      </w:pPr>
    </w:p>
    <w:p w14:paraId="24DB5A14" w14:textId="77777777" w:rsidR="004E739B" w:rsidRPr="00243812" w:rsidRDefault="00243812" w:rsidP="00F01A18">
      <w:pPr>
        <w:pStyle w:val="NoSpacing"/>
        <w:rPr>
          <w:rFonts w:ascii="Montserrat" w:hAnsi="Montserrat"/>
          <w:sz w:val="24"/>
        </w:rPr>
      </w:pPr>
      <w:r w:rsidRPr="00243812">
        <w:rPr>
          <w:rFonts w:ascii="Montserrat" w:hAnsi="Montserrat"/>
          <w:sz w:val="24"/>
        </w:rPr>
        <w:t>Visions of Hell</w:t>
      </w:r>
    </w:p>
    <w:p w14:paraId="0E1B6AD0"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Gives the subject terrible images of his own torment in Hell. Subject must make a fright check at </w:t>
      </w:r>
      <w:r w:rsidRPr="00243812">
        <w:rPr>
          <w:rFonts w:ascii="Montserrat" w:hAnsi="Montserrat"/>
          <w:sz w:val="24"/>
        </w:rPr>
        <w:noBreakHyphen/>
        <w:t>5.</w:t>
      </w:r>
    </w:p>
    <w:p w14:paraId="4CDD7438"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second.</w:t>
      </w:r>
    </w:p>
    <w:p w14:paraId="66C06D32" w14:textId="77777777" w:rsidR="004E739B" w:rsidRPr="00243812" w:rsidRDefault="00243812" w:rsidP="00F01A18">
      <w:pPr>
        <w:pStyle w:val="NoSpacing"/>
        <w:rPr>
          <w:rFonts w:ascii="Montserrat" w:hAnsi="Montserrat"/>
          <w:sz w:val="24"/>
        </w:rPr>
      </w:pPr>
      <w:r w:rsidRPr="00243812">
        <w:rPr>
          <w:rFonts w:ascii="Montserrat" w:hAnsi="Montserrat"/>
          <w:sz w:val="24"/>
        </w:rPr>
        <w:tab/>
        <w:t>Cost : 2.</w:t>
      </w:r>
    </w:p>
    <w:p w14:paraId="7F2A03BB"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3 seconds.</w:t>
      </w:r>
    </w:p>
    <w:p w14:paraId="09DE24B5"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Touch of Hell</w:t>
      </w:r>
    </w:p>
    <w:p w14:paraId="2A32EC54"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7EA10B4F" w14:textId="77777777" w:rsidR="004E739B" w:rsidRPr="00243812" w:rsidRDefault="004E739B" w:rsidP="00F01A18">
      <w:pPr>
        <w:pStyle w:val="NoSpacing"/>
        <w:rPr>
          <w:rFonts w:ascii="Montserrat" w:hAnsi="Montserrat"/>
          <w:sz w:val="24"/>
        </w:rPr>
      </w:pPr>
    </w:p>
    <w:p w14:paraId="033BC9C4" w14:textId="77777777" w:rsidR="004E739B" w:rsidRPr="00243812" w:rsidRDefault="00243812" w:rsidP="00F01A18">
      <w:pPr>
        <w:pStyle w:val="NoSpacing"/>
        <w:rPr>
          <w:rFonts w:ascii="Montserrat" w:hAnsi="Montserrat"/>
          <w:sz w:val="24"/>
        </w:rPr>
      </w:pPr>
      <w:r w:rsidRPr="00243812">
        <w:rPr>
          <w:rFonts w:ascii="Montserrat" w:hAnsi="Montserrat"/>
          <w:sz w:val="24"/>
        </w:rPr>
        <w:t>Summoning of the Dammed</w:t>
      </w:r>
    </w:p>
    <w:p w14:paraId="27B8259E"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Summons a/ some spirits of the dammed.</w:t>
      </w:r>
    </w:p>
    <w:p w14:paraId="5E87E7D4"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1ED5A129"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04946004"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4B341CD2"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Touch of Hell and Summon Spirit</w:t>
      </w:r>
    </w:p>
    <w:p w14:paraId="294273F1"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75669B3F" w14:textId="77777777" w:rsidR="004E739B" w:rsidRPr="00243812" w:rsidRDefault="004E739B" w:rsidP="00F01A18">
      <w:pPr>
        <w:pStyle w:val="NoSpacing"/>
        <w:rPr>
          <w:rFonts w:ascii="Montserrat" w:hAnsi="Montserrat"/>
          <w:sz w:val="24"/>
        </w:rPr>
      </w:pPr>
    </w:p>
    <w:p w14:paraId="7C5EB0A7" w14:textId="77777777" w:rsidR="004E739B" w:rsidRPr="00243812" w:rsidRDefault="00243812" w:rsidP="00F01A18">
      <w:pPr>
        <w:pStyle w:val="NoSpacing"/>
        <w:rPr>
          <w:rFonts w:ascii="Montserrat" w:hAnsi="Montserrat"/>
          <w:sz w:val="24"/>
        </w:rPr>
      </w:pPr>
      <w:r w:rsidRPr="00243812">
        <w:rPr>
          <w:rFonts w:ascii="Montserrat" w:hAnsi="Montserrat"/>
          <w:sz w:val="24"/>
        </w:rPr>
        <w:t>Fires of Hell</w:t>
      </w:r>
    </w:p>
    <w:p w14:paraId="57ABDEBE"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Hellfire at command. Will not work on one without sin.</w:t>
      </w:r>
    </w:p>
    <w:p w14:paraId="778D0466"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77EEB40A"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1B7DCE8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4469FF38"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Touch of Hell and Summoning of the Dammed</w:t>
      </w:r>
    </w:p>
    <w:p w14:paraId="3170D4D2"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50A14F16" w14:textId="77777777" w:rsidR="004E739B" w:rsidRPr="00243812" w:rsidRDefault="004E739B" w:rsidP="00F01A18">
      <w:pPr>
        <w:pStyle w:val="NoSpacing"/>
        <w:rPr>
          <w:rFonts w:ascii="Montserrat" w:hAnsi="Montserrat"/>
          <w:sz w:val="24"/>
        </w:rPr>
      </w:pPr>
    </w:p>
    <w:p w14:paraId="5763CDD1" w14:textId="77777777" w:rsidR="004E739B" w:rsidRPr="00243812" w:rsidRDefault="00243812" w:rsidP="00F01A18">
      <w:pPr>
        <w:pStyle w:val="NoSpacing"/>
        <w:rPr>
          <w:rFonts w:ascii="Montserrat" w:hAnsi="Montserrat"/>
          <w:sz w:val="24"/>
        </w:rPr>
      </w:pPr>
      <w:r w:rsidRPr="00243812">
        <w:rPr>
          <w:rFonts w:ascii="Montserrat" w:hAnsi="Montserrat"/>
          <w:sz w:val="24"/>
        </w:rPr>
        <w:t>Food</w:t>
      </w:r>
    </w:p>
    <w:p w14:paraId="2ADBA810" w14:textId="77777777" w:rsidR="004E739B" w:rsidRPr="00243812" w:rsidRDefault="00243812" w:rsidP="00F01A18">
      <w:pPr>
        <w:pStyle w:val="NoSpacing"/>
        <w:rPr>
          <w:rFonts w:ascii="Montserrat" w:hAnsi="Montserrat"/>
          <w:sz w:val="24"/>
        </w:rPr>
      </w:pPr>
      <w:r w:rsidRPr="00243812">
        <w:rPr>
          <w:rFonts w:ascii="Montserrat" w:hAnsi="Montserrat"/>
          <w:sz w:val="24"/>
        </w:rPr>
        <w:t>Time</w:t>
      </w:r>
    </w:p>
    <w:p w14:paraId="47CB3F2F" w14:textId="63B2F617" w:rsidR="004E739B" w:rsidRPr="00243812" w:rsidRDefault="00243812" w:rsidP="00F01A18">
      <w:pPr>
        <w:pStyle w:val="NoSpacing"/>
        <w:rPr>
          <w:rFonts w:ascii="Montserrat" w:hAnsi="Montserrat"/>
          <w:sz w:val="24"/>
        </w:rPr>
      </w:pPr>
      <w:r w:rsidRPr="00243812">
        <w:rPr>
          <w:rFonts w:ascii="Montserrat" w:hAnsi="Montserrat"/>
          <w:sz w:val="24"/>
        </w:rPr>
        <w:t>Fairy Time</w:t>
      </w:r>
      <w:r w:rsidR="006F60BF" w:rsidRPr="00243812">
        <w:rPr>
          <w:rFonts w:ascii="Montserrat" w:hAnsi="Montserrat"/>
          <w:sz w:val="24"/>
        </w:rPr>
        <w:tab/>
      </w:r>
      <w:r w:rsidRPr="00243812">
        <w:rPr>
          <w:rFonts w:ascii="Montserrat" w:hAnsi="Montserrat"/>
          <w:sz w:val="24"/>
        </w:rPr>
        <w:t>Human Time</w:t>
      </w:r>
    </w:p>
    <w:p w14:paraId="5B43D1F4" w14:textId="77777777" w:rsidR="004E739B" w:rsidRPr="00243812" w:rsidRDefault="00243812" w:rsidP="00F01A18">
      <w:pPr>
        <w:pStyle w:val="NoSpacing"/>
        <w:rPr>
          <w:rFonts w:ascii="Montserrat" w:hAnsi="Montserrat"/>
          <w:sz w:val="24"/>
        </w:rPr>
      </w:pPr>
      <w:r w:rsidRPr="00243812">
        <w:rPr>
          <w:rFonts w:ascii="Montserrat" w:hAnsi="Montserrat"/>
          <w:sz w:val="24"/>
        </w:rPr>
        <w:t>any time less than one day</w:t>
      </w:r>
      <w:r w:rsidRPr="00243812">
        <w:rPr>
          <w:rFonts w:ascii="Montserrat" w:hAnsi="Montserrat"/>
          <w:sz w:val="24"/>
        </w:rPr>
        <w:tab/>
        <w:t>a year and a day</w:t>
      </w:r>
    </w:p>
    <w:p w14:paraId="53DA5C59" w14:textId="4D4947BF" w:rsidR="004E739B" w:rsidRPr="00243812" w:rsidRDefault="00243812" w:rsidP="00F01A18">
      <w:pPr>
        <w:pStyle w:val="NoSpacing"/>
        <w:rPr>
          <w:rFonts w:ascii="Montserrat" w:hAnsi="Montserrat"/>
          <w:sz w:val="24"/>
        </w:rPr>
      </w:pPr>
      <w:r w:rsidRPr="00243812">
        <w:rPr>
          <w:rFonts w:ascii="Montserrat" w:hAnsi="Montserrat"/>
          <w:sz w:val="24"/>
        </w:rPr>
        <w:t>one day</w:t>
      </w:r>
      <w:r w:rsidR="006F60BF" w:rsidRPr="00243812">
        <w:rPr>
          <w:rFonts w:ascii="Montserrat" w:hAnsi="Montserrat"/>
          <w:sz w:val="24"/>
        </w:rPr>
        <w:tab/>
      </w:r>
      <w:r w:rsidRPr="00243812">
        <w:rPr>
          <w:rFonts w:ascii="Montserrat" w:hAnsi="Montserrat"/>
          <w:sz w:val="24"/>
        </w:rPr>
        <w:t>five years</w:t>
      </w:r>
    </w:p>
    <w:p w14:paraId="7B15B2F2" w14:textId="65910E64" w:rsidR="004E739B" w:rsidRPr="00243812" w:rsidRDefault="00243812" w:rsidP="00F01A18">
      <w:pPr>
        <w:pStyle w:val="NoSpacing"/>
        <w:rPr>
          <w:rFonts w:ascii="Montserrat" w:hAnsi="Montserrat"/>
          <w:sz w:val="24"/>
        </w:rPr>
      </w:pPr>
      <w:r w:rsidRPr="00243812">
        <w:rPr>
          <w:rFonts w:ascii="Montserrat" w:hAnsi="Montserrat"/>
          <w:sz w:val="24"/>
        </w:rPr>
        <w:t>one week</w:t>
      </w:r>
      <w:r w:rsidR="006F60BF" w:rsidRPr="00243812">
        <w:rPr>
          <w:rFonts w:ascii="Montserrat" w:hAnsi="Montserrat"/>
          <w:sz w:val="24"/>
        </w:rPr>
        <w:tab/>
      </w:r>
      <w:r w:rsidRPr="00243812">
        <w:rPr>
          <w:rFonts w:ascii="Montserrat" w:hAnsi="Montserrat"/>
          <w:sz w:val="24"/>
        </w:rPr>
        <w:t>ten years</w:t>
      </w:r>
    </w:p>
    <w:p w14:paraId="0A7EEE58" w14:textId="60E59FFF" w:rsidR="004E739B" w:rsidRPr="00243812" w:rsidRDefault="00243812" w:rsidP="00F01A18">
      <w:pPr>
        <w:pStyle w:val="NoSpacing"/>
        <w:rPr>
          <w:rFonts w:ascii="Montserrat" w:hAnsi="Montserrat"/>
          <w:sz w:val="24"/>
        </w:rPr>
      </w:pPr>
      <w:r w:rsidRPr="00243812">
        <w:rPr>
          <w:rFonts w:ascii="Montserrat" w:hAnsi="Montserrat"/>
          <w:sz w:val="24"/>
        </w:rPr>
        <w:t>one month</w:t>
      </w:r>
      <w:r w:rsidR="006F60BF" w:rsidRPr="00243812">
        <w:rPr>
          <w:rFonts w:ascii="Montserrat" w:hAnsi="Montserrat"/>
          <w:sz w:val="24"/>
        </w:rPr>
        <w:tab/>
      </w:r>
      <w:r w:rsidRPr="00243812">
        <w:rPr>
          <w:rFonts w:ascii="Montserrat" w:hAnsi="Montserrat"/>
          <w:sz w:val="24"/>
        </w:rPr>
        <w:t>one hundred years</w:t>
      </w:r>
    </w:p>
    <w:p w14:paraId="428A6655" w14:textId="4CAD4182" w:rsidR="004E739B" w:rsidRPr="00243812" w:rsidRDefault="00243812" w:rsidP="00F01A18">
      <w:pPr>
        <w:pStyle w:val="NoSpacing"/>
        <w:rPr>
          <w:rFonts w:ascii="Montserrat" w:hAnsi="Montserrat"/>
          <w:sz w:val="24"/>
        </w:rPr>
      </w:pPr>
      <w:r w:rsidRPr="00243812">
        <w:rPr>
          <w:rFonts w:ascii="Montserrat" w:hAnsi="Montserrat"/>
          <w:sz w:val="24"/>
        </w:rPr>
        <w:t>one year</w:t>
      </w:r>
      <w:r w:rsidR="006F60BF" w:rsidRPr="00243812">
        <w:rPr>
          <w:rFonts w:ascii="Montserrat" w:hAnsi="Montserrat"/>
          <w:sz w:val="24"/>
        </w:rPr>
        <w:tab/>
      </w:r>
      <w:r w:rsidRPr="00243812">
        <w:rPr>
          <w:rFonts w:ascii="Montserrat" w:hAnsi="Montserrat"/>
          <w:sz w:val="24"/>
        </w:rPr>
        <w:t>about a thousand years</w:t>
      </w:r>
    </w:p>
    <w:p w14:paraId="5284A5D7" w14:textId="77777777" w:rsidR="004E739B" w:rsidRPr="00243812" w:rsidRDefault="004E739B" w:rsidP="00F01A18">
      <w:pPr>
        <w:pStyle w:val="NoSpacing"/>
        <w:rPr>
          <w:rFonts w:ascii="Montserrat" w:hAnsi="Montserrat"/>
          <w:sz w:val="24"/>
        </w:rPr>
      </w:pPr>
    </w:p>
    <w:p w14:paraId="45DB1693" w14:textId="77777777" w:rsidR="004E739B" w:rsidRPr="00243812" w:rsidRDefault="00243812" w:rsidP="00F01A18">
      <w:pPr>
        <w:pStyle w:val="NoSpacing"/>
        <w:rPr>
          <w:rFonts w:ascii="Montserrat" w:hAnsi="Montserrat"/>
          <w:sz w:val="24"/>
        </w:rPr>
      </w:pPr>
      <w:r w:rsidRPr="00243812">
        <w:rPr>
          <w:rFonts w:ascii="Montserrat" w:hAnsi="Montserrat"/>
          <w:sz w:val="24"/>
        </w:rPr>
        <w:t>The Fairy Lands</w:t>
      </w:r>
    </w:p>
    <w:p w14:paraId="00FDEDB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The fairy lands may be reached by several paths. Fairies themselves can travel between the Lands and human territory at just about any time, by virtue of the fairy Gate spell. The most common routes for humans to take are through fairy rings and under —, artificial hills constructed by some unknown ancient race. </w:t>
      </w:r>
    </w:p>
    <w:p w14:paraId="2894E63D"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The Lands lie beside human lands, and so share a certain resemblance of general geography. In many cases, however, the Lands are intrinsically abstract. For example, one may be pulled into the Seelie court proper any time one crosses into the fairy Lands. There are many places that can only be accessed through certain passages, which involve fairy guides, items, or special knowledge. Most of the established paths into the Lands lead directly into homes and villages, but if one were to explore the Lands by </w:t>
      </w:r>
      <w:r w:rsidRPr="00243812">
        <w:rPr>
          <w:rFonts w:ascii="Montserrat" w:hAnsi="Montserrat"/>
          <w:sz w:val="24"/>
        </w:rPr>
        <w:t>taking a different path than one had used to arrive, one would find a different world entirely.</w:t>
      </w:r>
    </w:p>
    <w:p w14:paraId="73516F73" w14:textId="77777777" w:rsidR="004E739B" w:rsidRPr="00243812" w:rsidRDefault="00243812" w:rsidP="00F01A18">
      <w:pPr>
        <w:pStyle w:val="NoSpacing"/>
        <w:rPr>
          <w:rFonts w:ascii="Montserrat" w:hAnsi="Montserrat"/>
          <w:sz w:val="24"/>
        </w:rPr>
      </w:pPr>
      <w:r w:rsidRPr="00243812">
        <w:rPr>
          <w:rFonts w:ascii="Montserrat" w:hAnsi="Montserrat"/>
          <w:sz w:val="24"/>
        </w:rPr>
        <w:tab/>
        <w:t>In essence, the Lands may be thought of as an extremely abstract world of which Fairies are the dominant species. They have dangers and laws of their own, which do not necessarily correspond to anything found in human lands.</w:t>
      </w:r>
    </w:p>
    <w:p w14:paraId="162D8A73" w14:textId="77777777" w:rsidR="004E739B" w:rsidRPr="00243812" w:rsidRDefault="00243812" w:rsidP="00F01A18">
      <w:pPr>
        <w:pStyle w:val="NoSpacing"/>
        <w:rPr>
          <w:rFonts w:ascii="Montserrat" w:hAnsi="Montserrat"/>
          <w:sz w:val="24"/>
        </w:rPr>
      </w:pPr>
      <w:r w:rsidRPr="00243812">
        <w:rPr>
          <w:rFonts w:ascii="Montserrat" w:hAnsi="Montserrat"/>
          <w:sz w:val="24"/>
        </w:rPr>
        <w:t>Adventures in the Fairy Realm</w:t>
      </w:r>
    </w:p>
    <w:p w14:paraId="6C251CCA" w14:textId="77777777" w:rsidR="004E739B" w:rsidRPr="00243812" w:rsidRDefault="004E739B" w:rsidP="00F01A18">
      <w:pPr>
        <w:pStyle w:val="NoSpacing"/>
        <w:rPr>
          <w:rFonts w:ascii="Montserrat" w:hAnsi="Montserrat"/>
          <w:sz w:val="24"/>
        </w:rPr>
      </w:pPr>
    </w:p>
    <w:p w14:paraId="66CE685E" w14:textId="77777777" w:rsidR="004E739B" w:rsidRPr="00243812" w:rsidRDefault="00243812" w:rsidP="00F01A18">
      <w:pPr>
        <w:pStyle w:val="NoSpacing"/>
        <w:rPr>
          <w:rFonts w:ascii="Montserrat" w:hAnsi="Montserrat"/>
          <w:sz w:val="24"/>
        </w:rPr>
      </w:pPr>
      <w:r w:rsidRPr="00243812">
        <w:rPr>
          <w:rFonts w:ascii="Montserrat" w:hAnsi="Montserrat"/>
          <w:sz w:val="24"/>
        </w:rPr>
        <w:t>Fairie Magic</w:t>
      </w:r>
    </w:p>
    <w:p w14:paraId="1786C913" w14:textId="77777777" w:rsidR="004E739B" w:rsidRPr="00243812" w:rsidRDefault="004E739B" w:rsidP="00F01A18">
      <w:pPr>
        <w:pStyle w:val="NoSpacing"/>
        <w:rPr>
          <w:rFonts w:ascii="Montserrat" w:hAnsi="Montserrat"/>
          <w:sz w:val="24"/>
        </w:rPr>
      </w:pPr>
    </w:p>
    <w:p w14:paraId="28DC9919"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Detect Fairie Magic </w:t>
      </w:r>
    </w:p>
    <w:p w14:paraId="31EA1A97" w14:textId="77777777" w:rsidR="004E739B" w:rsidRPr="00243812" w:rsidRDefault="00243812" w:rsidP="00F01A18">
      <w:pPr>
        <w:pStyle w:val="NoSpacing"/>
        <w:rPr>
          <w:rFonts w:ascii="Montserrat" w:hAnsi="Montserrat"/>
          <w:sz w:val="24"/>
        </w:rPr>
      </w:pPr>
      <w:r w:rsidRPr="00243812">
        <w:rPr>
          <w:rFonts w:ascii="Montserrat" w:hAnsi="Montserrat"/>
          <w:sz w:val="24"/>
        </w:rPr>
        <w:t>Call Fairie</w:t>
      </w:r>
    </w:p>
    <w:p w14:paraId="7D0AE9C5" w14:textId="77777777" w:rsidR="004E739B" w:rsidRPr="00243812" w:rsidRDefault="00243812" w:rsidP="00F01A18">
      <w:pPr>
        <w:pStyle w:val="NoSpacing"/>
        <w:rPr>
          <w:rFonts w:ascii="Montserrat" w:hAnsi="Montserrat"/>
          <w:sz w:val="24"/>
        </w:rPr>
      </w:pPr>
      <w:r w:rsidRPr="00243812">
        <w:rPr>
          <w:rFonts w:ascii="Montserrat" w:hAnsi="Montserrat"/>
          <w:sz w:val="24"/>
        </w:rPr>
        <w:t>Opening the Gates</w:t>
      </w:r>
    </w:p>
    <w:p w14:paraId="26B71F62" w14:textId="77777777" w:rsidR="004E739B" w:rsidRPr="00243812" w:rsidRDefault="00243812" w:rsidP="00F01A18">
      <w:pPr>
        <w:pStyle w:val="NoSpacing"/>
        <w:rPr>
          <w:rFonts w:ascii="Montserrat" w:hAnsi="Montserrat"/>
          <w:sz w:val="24"/>
        </w:rPr>
      </w:pPr>
      <w:r w:rsidRPr="00243812">
        <w:rPr>
          <w:rFonts w:ascii="Montserrat" w:hAnsi="Montserrat"/>
          <w:sz w:val="24"/>
        </w:rPr>
        <w:t>Fairie Blessing</w:t>
      </w:r>
    </w:p>
    <w:p w14:paraId="5A3BACF8" w14:textId="77777777" w:rsidR="004E739B" w:rsidRPr="00243812" w:rsidRDefault="00243812" w:rsidP="00F01A18">
      <w:pPr>
        <w:pStyle w:val="NoSpacing"/>
        <w:rPr>
          <w:rFonts w:ascii="Montserrat" w:hAnsi="Montserrat"/>
          <w:sz w:val="24"/>
        </w:rPr>
      </w:pPr>
      <w:r w:rsidRPr="00243812">
        <w:rPr>
          <w:rFonts w:ascii="Montserrat" w:hAnsi="Montserrat"/>
          <w:sz w:val="24"/>
        </w:rPr>
        <w:t>Fairie Curse</w:t>
      </w:r>
    </w:p>
    <w:p w14:paraId="3E67930A" w14:textId="77777777" w:rsidR="004E739B" w:rsidRPr="00243812" w:rsidRDefault="00243812" w:rsidP="00F01A18">
      <w:pPr>
        <w:pStyle w:val="NoSpacing"/>
        <w:rPr>
          <w:rFonts w:ascii="Montserrat" w:hAnsi="Montserrat"/>
          <w:sz w:val="24"/>
        </w:rPr>
      </w:pPr>
      <w:r w:rsidRPr="00243812">
        <w:rPr>
          <w:rFonts w:ascii="Montserrat" w:hAnsi="Montserrat"/>
          <w:sz w:val="24"/>
        </w:rPr>
        <w:t>Fairie Shot</w:t>
      </w:r>
    </w:p>
    <w:p w14:paraId="2680C485" w14:textId="77777777" w:rsidR="004E739B" w:rsidRPr="00243812" w:rsidRDefault="00243812" w:rsidP="00F01A18">
      <w:pPr>
        <w:pStyle w:val="NoSpacing"/>
        <w:rPr>
          <w:rFonts w:ascii="Montserrat" w:hAnsi="Montserrat"/>
          <w:sz w:val="24"/>
        </w:rPr>
      </w:pPr>
      <w:r w:rsidRPr="00243812">
        <w:rPr>
          <w:rFonts w:ascii="Montserrat" w:hAnsi="Montserrat"/>
          <w:sz w:val="24"/>
        </w:rPr>
        <w:t>Fairie Ring</w:t>
      </w:r>
    </w:p>
    <w:p w14:paraId="34FFECA5" w14:textId="77777777" w:rsidR="004E739B" w:rsidRPr="00243812" w:rsidRDefault="00243812" w:rsidP="00F01A18">
      <w:pPr>
        <w:pStyle w:val="NoSpacing"/>
        <w:rPr>
          <w:rFonts w:ascii="Montserrat" w:hAnsi="Montserrat"/>
          <w:sz w:val="24"/>
        </w:rPr>
      </w:pPr>
      <w:r w:rsidRPr="00243812">
        <w:rPr>
          <w:rFonts w:ascii="Montserrat" w:hAnsi="Montserrat"/>
          <w:sz w:val="24"/>
        </w:rPr>
        <w:t>Dance</w:t>
      </w:r>
    </w:p>
    <w:p w14:paraId="592656F9" w14:textId="77777777" w:rsidR="004E739B" w:rsidRPr="00243812" w:rsidRDefault="00243812" w:rsidP="00F01A18">
      <w:pPr>
        <w:pStyle w:val="NoSpacing"/>
        <w:rPr>
          <w:rFonts w:ascii="Montserrat" w:hAnsi="Montserrat"/>
          <w:sz w:val="24"/>
        </w:rPr>
      </w:pPr>
      <w:r w:rsidRPr="00243812">
        <w:rPr>
          <w:rFonts w:ascii="Montserrat" w:hAnsi="Montserrat"/>
          <w:sz w:val="24"/>
        </w:rPr>
        <w:t>Transformation</w:t>
      </w:r>
    </w:p>
    <w:p w14:paraId="2EE370EA" w14:textId="77777777" w:rsidR="004E739B" w:rsidRPr="00243812" w:rsidRDefault="00243812" w:rsidP="00F01A18">
      <w:pPr>
        <w:pStyle w:val="NoSpacing"/>
        <w:rPr>
          <w:rFonts w:ascii="Montserrat" w:hAnsi="Montserrat"/>
          <w:sz w:val="24"/>
        </w:rPr>
      </w:pPr>
      <w:r w:rsidRPr="00243812">
        <w:rPr>
          <w:rFonts w:ascii="Montserrat" w:hAnsi="Montserrat"/>
          <w:sz w:val="24"/>
        </w:rPr>
        <w:t>Commune</w:t>
      </w:r>
    </w:p>
    <w:p w14:paraId="666F8E68" w14:textId="77777777" w:rsidR="004E739B" w:rsidRPr="00243812" w:rsidRDefault="00243812" w:rsidP="00F01A18">
      <w:pPr>
        <w:pStyle w:val="NoSpacing"/>
        <w:rPr>
          <w:rFonts w:ascii="Montserrat" w:hAnsi="Montserrat"/>
          <w:sz w:val="24"/>
        </w:rPr>
      </w:pPr>
      <w:r w:rsidRPr="00243812">
        <w:rPr>
          <w:rFonts w:ascii="Montserrat" w:hAnsi="Montserrat"/>
          <w:sz w:val="24"/>
        </w:rPr>
        <w:t>Babel</w:t>
      </w:r>
    </w:p>
    <w:p w14:paraId="60B71DF8" w14:textId="77777777" w:rsidR="004E739B" w:rsidRPr="00243812" w:rsidRDefault="00243812" w:rsidP="00F01A18">
      <w:pPr>
        <w:pStyle w:val="NoSpacing"/>
        <w:rPr>
          <w:rFonts w:ascii="Montserrat" w:hAnsi="Montserrat"/>
          <w:sz w:val="24"/>
        </w:rPr>
      </w:pPr>
      <w:r w:rsidRPr="00243812">
        <w:rPr>
          <w:rFonts w:ascii="Montserrat" w:hAnsi="Montserrat"/>
          <w:sz w:val="24"/>
        </w:rPr>
        <w:t>Create Fairie Food</w:t>
      </w:r>
    </w:p>
    <w:p w14:paraId="6C05AC66" w14:textId="77777777" w:rsidR="004E739B" w:rsidRPr="00243812" w:rsidRDefault="004E739B" w:rsidP="00F01A18">
      <w:pPr>
        <w:pStyle w:val="NoSpacing"/>
        <w:rPr>
          <w:rFonts w:ascii="Montserrat" w:hAnsi="Montserrat"/>
          <w:sz w:val="24"/>
        </w:rPr>
      </w:pPr>
    </w:p>
    <w:p w14:paraId="30B3C82E" w14:textId="77777777" w:rsidR="004E739B" w:rsidRPr="00243812" w:rsidRDefault="00243812" w:rsidP="00F01A18">
      <w:pPr>
        <w:pStyle w:val="NoSpacing"/>
        <w:rPr>
          <w:rFonts w:ascii="Montserrat" w:hAnsi="Montserrat"/>
          <w:sz w:val="24"/>
        </w:rPr>
      </w:pPr>
      <w:r w:rsidRPr="00243812">
        <w:rPr>
          <w:rFonts w:ascii="Montserrat" w:hAnsi="Montserrat"/>
          <w:sz w:val="24"/>
        </w:rPr>
        <w:t>Spirit Magic</w:t>
      </w:r>
    </w:p>
    <w:p w14:paraId="7C1361C0" w14:textId="77777777" w:rsidR="004E739B" w:rsidRPr="00243812" w:rsidRDefault="004E739B" w:rsidP="00F01A18">
      <w:pPr>
        <w:pStyle w:val="NoSpacing"/>
        <w:rPr>
          <w:rFonts w:ascii="Montserrat" w:hAnsi="Montserrat"/>
          <w:sz w:val="24"/>
        </w:rPr>
      </w:pPr>
    </w:p>
    <w:p w14:paraId="0E9A092D" w14:textId="77777777" w:rsidR="004E739B" w:rsidRPr="00243812" w:rsidRDefault="00243812" w:rsidP="00F01A18">
      <w:pPr>
        <w:pStyle w:val="NoSpacing"/>
        <w:rPr>
          <w:rFonts w:ascii="Montserrat" w:hAnsi="Montserrat"/>
          <w:sz w:val="24"/>
        </w:rPr>
      </w:pPr>
      <w:r w:rsidRPr="00243812">
        <w:rPr>
          <w:rFonts w:ascii="Montserrat" w:hAnsi="Montserrat"/>
          <w:sz w:val="24"/>
        </w:rPr>
        <w:t>Aura</w:t>
      </w:r>
    </w:p>
    <w:p w14:paraId="465EB1BA" w14:textId="77777777" w:rsidR="004E739B" w:rsidRPr="00243812" w:rsidRDefault="00243812" w:rsidP="00F01A18">
      <w:pPr>
        <w:pStyle w:val="NoSpacing"/>
        <w:rPr>
          <w:rFonts w:ascii="Montserrat" w:hAnsi="Montserrat"/>
          <w:sz w:val="24"/>
        </w:rPr>
      </w:pPr>
      <w:r w:rsidRPr="00243812">
        <w:rPr>
          <w:rFonts w:ascii="Montserrat" w:hAnsi="Montserrat"/>
          <w:sz w:val="24"/>
        </w:rPr>
        <w:tab/>
        <w:t>As per the Aura spell</w:t>
      </w:r>
    </w:p>
    <w:p w14:paraId="39D5171E" w14:textId="77777777" w:rsidR="004E739B" w:rsidRPr="00243812" w:rsidRDefault="00243812" w:rsidP="00F01A18">
      <w:pPr>
        <w:pStyle w:val="NoSpacing"/>
        <w:rPr>
          <w:rFonts w:ascii="Montserrat" w:hAnsi="Montserrat"/>
          <w:sz w:val="24"/>
        </w:rPr>
      </w:pPr>
      <w:r w:rsidRPr="00243812">
        <w:rPr>
          <w:rFonts w:ascii="Montserrat" w:hAnsi="Montserrat"/>
          <w:sz w:val="24"/>
        </w:rPr>
        <w:tab/>
        <w:t>Cost : 3.</w:t>
      </w:r>
    </w:p>
    <w:p w14:paraId="3EE4BEFA"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Prerequisites : Magery.</w:t>
      </w:r>
    </w:p>
    <w:p w14:paraId="687F57EE" w14:textId="77777777" w:rsidR="004E739B" w:rsidRPr="00243812" w:rsidRDefault="00243812" w:rsidP="00F01A18">
      <w:pPr>
        <w:pStyle w:val="NoSpacing"/>
        <w:rPr>
          <w:rFonts w:ascii="Montserrat" w:hAnsi="Montserrat"/>
          <w:sz w:val="24"/>
        </w:rPr>
      </w:pPr>
      <w:r w:rsidRPr="00243812">
        <w:rPr>
          <w:rFonts w:ascii="Montserrat" w:hAnsi="Montserrat"/>
          <w:sz w:val="24"/>
        </w:rPr>
        <w:tab/>
        <w:t>Item : See Aura spell.</w:t>
      </w:r>
    </w:p>
    <w:p w14:paraId="785D40DD" w14:textId="77777777" w:rsidR="004E739B" w:rsidRPr="00243812" w:rsidRDefault="004E739B" w:rsidP="00F01A18">
      <w:pPr>
        <w:pStyle w:val="NoSpacing"/>
        <w:rPr>
          <w:rFonts w:ascii="Montserrat" w:hAnsi="Montserrat"/>
          <w:sz w:val="24"/>
        </w:rPr>
      </w:pPr>
    </w:p>
    <w:p w14:paraId="2C8E64B5" w14:textId="77777777" w:rsidR="004E739B" w:rsidRPr="00243812" w:rsidRDefault="00243812" w:rsidP="00F01A18">
      <w:pPr>
        <w:pStyle w:val="NoSpacing"/>
        <w:rPr>
          <w:rFonts w:ascii="Montserrat" w:hAnsi="Montserrat"/>
          <w:sz w:val="24"/>
        </w:rPr>
      </w:pPr>
      <w:r w:rsidRPr="00243812">
        <w:rPr>
          <w:rFonts w:ascii="Montserrat" w:hAnsi="Montserrat"/>
          <w:sz w:val="24"/>
        </w:rPr>
        <w:t>Aura Reading</w:t>
      </w:r>
    </w:p>
    <w:p w14:paraId="6DBA487F" w14:textId="77777777" w:rsidR="004E739B" w:rsidRPr="00243812" w:rsidRDefault="00243812" w:rsidP="00F01A18">
      <w:pPr>
        <w:pStyle w:val="NoSpacing"/>
        <w:rPr>
          <w:rFonts w:ascii="Montserrat" w:hAnsi="Montserrat"/>
          <w:sz w:val="24"/>
        </w:rPr>
      </w:pPr>
      <w:r w:rsidRPr="00243812">
        <w:rPr>
          <w:rFonts w:ascii="Montserrat" w:hAnsi="Montserrat"/>
          <w:sz w:val="24"/>
        </w:rPr>
        <w:tab/>
        <w:t>Reading the meanings behind the aura. Useable after Aura Spell has been cast.</w:t>
      </w:r>
    </w:p>
    <w:p w14:paraId="1E7C1AB0" w14:textId="77777777" w:rsidR="004E739B" w:rsidRPr="00243812" w:rsidRDefault="00243812" w:rsidP="00F01A18">
      <w:pPr>
        <w:pStyle w:val="NoSpacing"/>
        <w:rPr>
          <w:rFonts w:ascii="Montserrat" w:hAnsi="Montserrat"/>
          <w:sz w:val="24"/>
        </w:rPr>
      </w:pPr>
      <w:r w:rsidRPr="00243812">
        <w:rPr>
          <w:rFonts w:ascii="Montserrat" w:hAnsi="Montserrat"/>
          <w:sz w:val="24"/>
        </w:rPr>
        <w:tab/>
        <w:t>Cost : 2.</w:t>
      </w:r>
    </w:p>
    <w:p w14:paraId="1A1890CE"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10 seconds.</w:t>
      </w:r>
    </w:p>
    <w:p w14:paraId="3B77F186"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Aura.</w:t>
      </w:r>
    </w:p>
    <w:p w14:paraId="03796E7C"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6490457D" w14:textId="77777777" w:rsidR="004E739B" w:rsidRPr="00243812" w:rsidRDefault="004E739B" w:rsidP="00F01A18">
      <w:pPr>
        <w:pStyle w:val="NoSpacing"/>
        <w:rPr>
          <w:rFonts w:ascii="Montserrat" w:hAnsi="Montserrat"/>
          <w:sz w:val="24"/>
        </w:rPr>
      </w:pPr>
    </w:p>
    <w:p w14:paraId="0DC6C054" w14:textId="77777777" w:rsidR="004E739B" w:rsidRPr="00243812" w:rsidRDefault="00243812" w:rsidP="00F01A18">
      <w:pPr>
        <w:pStyle w:val="NoSpacing"/>
        <w:rPr>
          <w:rFonts w:ascii="Montserrat" w:hAnsi="Montserrat"/>
          <w:sz w:val="24"/>
        </w:rPr>
      </w:pPr>
      <w:r w:rsidRPr="00243812">
        <w:rPr>
          <w:rFonts w:ascii="Montserrat" w:hAnsi="Montserrat"/>
          <w:sz w:val="24"/>
        </w:rPr>
        <w:t>Alter Aura</w:t>
      </w:r>
    </w:p>
    <w:p w14:paraId="1CCD09EB"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changing aura to appear as something/someone else.</w:t>
      </w:r>
    </w:p>
    <w:p w14:paraId="01024714"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minute.</w:t>
      </w:r>
    </w:p>
    <w:p w14:paraId="4F6D816A" w14:textId="77777777" w:rsidR="004E739B" w:rsidRPr="00243812" w:rsidRDefault="00243812" w:rsidP="00F01A18">
      <w:pPr>
        <w:pStyle w:val="NoSpacing"/>
        <w:rPr>
          <w:rFonts w:ascii="Montserrat" w:hAnsi="Montserrat"/>
          <w:sz w:val="24"/>
        </w:rPr>
      </w:pPr>
      <w:r w:rsidRPr="00243812">
        <w:rPr>
          <w:rFonts w:ascii="Montserrat" w:hAnsi="Montserrat"/>
          <w:sz w:val="24"/>
        </w:rPr>
        <w:tab/>
        <w:t>Cost : 3 to cast; 1 to maintain.</w:t>
      </w:r>
    </w:p>
    <w:p w14:paraId="370A8D5C"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5 seconds.</w:t>
      </w:r>
    </w:p>
    <w:p w14:paraId="2ADDDD29"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Aura Reading.</w:t>
      </w:r>
    </w:p>
    <w:p w14:paraId="1C7A4676"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19EDEB2B" w14:textId="77777777" w:rsidR="004E739B" w:rsidRPr="00243812" w:rsidRDefault="004E739B" w:rsidP="00F01A18">
      <w:pPr>
        <w:pStyle w:val="NoSpacing"/>
        <w:rPr>
          <w:rFonts w:ascii="Montserrat" w:hAnsi="Montserrat"/>
          <w:sz w:val="24"/>
        </w:rPr>
      </w:pPr>
    </w:p>
    <w:p w14:paraId="5763A357" w14:textId="77777777" w:rsidR="004E739B" w:rsidRPr="00243812" w:rsidRDefault="00243812" w:rsidP="00F01A18">
      <w:pPr>
        <w:pStyle w:val="NoSpacing"/>
        <w:rPr>
          <w:rFonts w:ascii="Montserrat" w:hAnsi="Montserrat"/>
          <w:sz w:val="24"/>
        </w:rPr>
      </w:pPr>
      <w:r w:rsidRPr="00243812">
        <w:rPr>
          <w:rFonts w:ascii="Montserrat" w:hAnsi="Montserrat"/>
          <w:sz w:val="24"/>
        </w:rPr>
        <w:t>Mask Aura</w:t>
      </w:r>
    </w:p>
    <w:p w14:paraId="247E2ED4" w14:textId="77777777" w:rsidR="004E739B" w:rsidRPr="00243812" w:rsidRDefault="00243812" w:rsidP="00F01A18">
      <w:pPr>
        <w:pStyle w:val="NoSpacing"/>
        <w:rPr>
          <w:rFonts w:ascii="Montserrat" w:hAnsi="Montserrat"/>
          <w:sz w:val="24"/>
        </w:rPr>
      </w:pPr>
      <w:r w:rsidRPr="00243812">
        <w:rPr>
          <w:rFonts w:ascii="Montserrat" w:hAnsi="Montserrat"/>
          <w:sz w:val="24"/>
        </w:rPr>
        <w:tab/>
        <w:t>Making the aura of the subject disappear. While in this state, the subject is proof versus any detection that relies on the aura to percieve, or the reaction of the environs to the presence of the aura. Proof versus soul vision and danger sense, but not precognition</w:t>
      </w:r>
    </w:p>
    <w:p w14:paraId="17D735E9"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30 seconds.</w:t>
      </w:r>
    </w:p>
    <w:p w14:paraId="363BFCA5" w14:textId="77777777" w:rsidR="004E739B" w:rsidRPr="00243812" w:rsidRDefault="00243812" w:rsidP="00F01A18">
      <w:pPr>
        <w:pStyle w:val="NoSpacing"/>
        <w:rPr>
          <w:rFonts w:ascii="Montserrat" w:hAnsi="Montserrat"/>
          <w:sz w:val="24"/>
        </w:rPr>
      </w:pPr>
      <w:r w:rsidRPr="00243812">
        <w:rPr>
          <w:rFonts w:ascii="Montserrat" w:hAnsi="Montserrat"/>
          <w:sz w:val="24"/>
        </w:rPr>
        <w:tab/>
        <w:t>Cost : 4 to cast; 2 to maintain</w:t>
      </w:r>
    </w:p>
    <w:p w14:paraId="365806FB"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6 seconds.</w:t>
      </w:r>
    </w:p>
    <w:p w14:paraId="6A109822"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Alter Aura.</w:t>
      </w:r>
    </w:p>
    <w:p w14:paraId="19A93F19"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0CE66765" w14:textId="77777777" w:rsidR="004E739B" w:rsidRPr="00243812" w:rsidRDefault="004E739B" w:rsidP="00F01A18">
      <w:pPr>
        <w:pStyle w:val="NoSpacing"/>
        <w:rPr>
          <w:rFonts w:ascii="Montserrat" w:hAnsi="Montserrat"/>
          <w:sz w:val="24"/>
        </w:rPr>
      </w:pPr>
    </w:p>
    <w:p w14:paraId="7E1941D7" w14:textId="77777777" w:rsidR="004E739B" w:rsidRPr="00243812" w:rsidRDefault="00243812" w:rsidP="00F01A18">
      <w:pPr>
        <w:pStyle w:val="NoSpacing"/>
        <w:rPr>
          <w:rFonts w:ascii="Montserrat" w:hAnsi="Montserrat"/>
          <w:sz w:val="24"/>
        </w:rPr>
      </w:pPr>
      <w:r w:rsidRPr="00243812">
        <w:rPr>
          <w:rFonts w:ascii="Montserrat" w:hAnsi="Montserrat"/>
          <w:sz w:val="24"/>
        </w:rPr>
        <w:t>Soul Vision</w:t>
      </w:r>
    </w:p>
    <w:p w14:paraId="29FFBF21" w14:textId="77777777" w:rsidR="004E739B" w:rsidRPr="00243812" w:rsidRDefault="00243812" w:rsidP="00F01A18">
      <w:pPr>
        <w:pStyle w:val="NoSpacing"/>
        <w:rPr>
          <w:rFonts w:ascii="Montserrat" w:hAnsi="Montserrat"/>
          <w:sz w:val="24"/>
        </w:rPr>
      </w:pPr>
      <w:r w:rsidRPr="00243812">
        <w:rPr>
          <w:rFonts w:ascii="Montserrat" w:hAnsi="Montserrat"/>
          <w:sz w:val="24"/>
        </w:rPr>
        <w:tab/>
        <w:t>see souls of the living and the undead. Like Life vision. Everything else appears in greys.</w:t>
      </w:r>
    </w:p>
    <w:p w14:paraId="53542FBA"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minute</w:t>
      </w:r>
    </w:p>
    <w:p w14:paraId="5FB7CB22" w14:textId="77777777" w:rsidR="004E739B" w:rsidRPr="00243812" w:rsidRDefault="00243812" w:rsidP="00F01A18">
      <w:pPr>
        <w:pStyle w:val="NoSpacing"/>
        <w:rPr>
          <w:rFonts w:ascii="Montserrat" w:hAnsi="Montserrat"/>
          <w:sz w:val="24"/>
        </w:rPr>
      </w:pPr>
      <w:r w:rsidRPr="00243812">
        <w:rPr>
          <w:rFonts w:ascii="Montserrat" w:hAnsi="Montserrat"/>
          <w:sz w:val="24"/>
        </w:rPr>
        <w:tab/>
        <w:t>Cost : 5 to cast; 2 to maintain</w:t>
      </w:r>
    </w:p>
    <w:p w14:paraId="28F8CC04"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Magery 2 and mask aura</w:t>
      </w:r>
    </w:p>
    <w:p w14:paraId="6BB7882C"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7AEFEE33" w14:textId="77777777" w:rsidR="004E739B" w:rsidRPr="00243812" w:rsidRDefault="004E739B" w:rsidP="00F01A18">
      <w:pPr>
        <w:pStyle w:val="NoSpacing"/>
        <w:rPr>
          <w:rFonts w:ascii="Montserrat" w:hAnsi="Montserrat"/>
          <w:sz w:val="24"/>
        </w:rPr>
      </w:pPr>
    </w:p>
    <w:p w14:paraId="61922239" w14:textId="77777777" w:rsidR="004E739B" w:rsidRPr="00243812" w:rsidRDefault="00243812" w:rsidP="00F01A18">
      <w:pPr>
        <w:pStyle w:val="NoSpacing"/>
        <w:rPr>
          <w:rFonts w:ascii="Montserrat" w:hAnsi="Montserrat"/>
          <w:sz w:val="24"/>
        </w:rPr>
      </w:pPr>
      <w:r w:rsidRPr="00243812">
        <w:rPr>
          <w:rFonts w:ascii="Montserrat" w:hAnsi="Montserrat"/>
          <w:sz w:val="24"/>
        </w:rPr>
        <w:t>Aura Attack</w:t>
      </w:r>
    </w:p>
    <w:p w14:paraId="3E37BCC0" w14:textId="77777777" w:rsidR="004E739B" w:rsidRPr="00243812" w:rsidRDefault="00243812" w:rsidP="00F01A18">
      <w:pPr>
        <w:pStyle w:val="NoSpacing"/>
        <w:rPr>
          <w:rFonts w:ascii="Montserrat" w:hAnsi="Montserrat"/>
          <w:sz w:val="24"/>
        </w:rPr>
      </w:pPr>
      <w:r w:rsidRPr="00243812">
        <w:rPr>
          <w:rFonts w:ascii="Montserrat" w:hAnsi="Montserrat"/>
          <w:sz w:val="24"/>
        </w:rPr>
        <w:tab/>
        <w:t>changes the beings aura making it incompatible with what the being already is. Armor does not protect. No aiming for multipules of damage.</w:t>
      </w:r>
    </w:p>
    <w:p w14:paraId="7B50D5A2"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instantanious</w:t>
      </w:r>
    </w:p>
    <w:p w14:paraId="6720976B"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 to 3; 1 per 1d of damage</w:t>
      </w:r>
    </w:p>
    <w:p w14:paraId="685DCF8A"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5 seconds</w:t>
      </w:r>
    </w:p>
    <w:p w14:paraId="71EFE202"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Alter Aura</w:t>
      </w:r>
    </w:p>
    <w:p w14:paraId="1ABE50C1"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122CB07E" w14:textId="77777777" w:rsidR="004E739B" w:rsidRPr="00243812" w:rsidRDefault="004E739B" w:rsidP="00F01A18">
      <w:pPr>
        <w:pStyle w:val="NoSpacing"/>
        <w:rPr>
          <w:rFonts w:ascii="Montserrat" w:hAnsi="Montserrat"/>
          <w:sz w:val="24"/>
        </w:rPr>
      </w:pPr>
    </w:p>
    <w:p w14:paraId="577B83F9" w14:textId="77777777" w:rsidR="004E739B" w:rsidRPr="00243812" w:rsidRDefault="00243812" w:rsidP="00F01A18">
      <w:pPr>
        <w:pStyle w:val="NoSpacing"/>
        <w:rPr>
          <w:rFonts w:ascii="Montserrat" w:hAnsi="Montserrat"/>
          <w:sz w:val="24"/>
        </w:rPr>
      </w:pPr>
      <w:r w:rsidRPr="00243812">
        <w:rPr>
          <w:rFonts w:ascii="Montserrat" w:hAnsi="Montserrat"/>
          <w:sz w:val="24"/>
        </w:rPr>
        <w:t>Alter Form (VH)</w:t>
      </w:r>
    </w:p>
    <w:p w14:paraId="3882DC1F"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Changing of the subjects aura to the point that it changes the physical existance of the being itself.</w:t>
      </w:r>
    </w:p>
    <w:p w14:paraId="0F4363FC"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hour</w:t>
      </w:r>
    </w:p>
    <w:p w14:paraId="275F8268" w14:textId="77777777" w:rsidR="004E739B" w:rsidRPr="00243812" w:rsidRDefault="00243812" w:rsidP="00F01A18">
      <w:pPr>
        <w:pStyle w:val="NoSpacing"/>
        <w:rPr>
          <w:rFonts w:ascii="Montserrat" w:hAnsi="Montserrat"/>
          <w:sz w:val="24"/>
        </w:rPr>
      </w:pPr>
      <w:r w:rsidRPr="00243812">
        <w:rPr>
          <w:rFonts w:ascii="Montserrat" w:hAnsi="Montserrat"/>
          <w:sz w:val="24"/>
        </w:rPr>
        <w:tab/>
        <w:t>Cost : 8 to cast; 5 to maintain</w:t>
      </w:r>
    </w:p>
    <w:p w14:paraId="161A8AAE"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5 minutes</w:t>
      </w:r>
    </w:p>
    <w:p w14:paraId="1346DFD9"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Magery 3 and Mask Aura</w:t>
      </w:r>
    </w:p>
    <w:p w14:paraId="210648D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09265FF7" w14:textId="77777777" w:rsidR="004E739B" w:rsidRPr="00243812" w:rsidRDefault="004E739B" w:rsidP="00F01A18">
      <w:pPr>
        <w:pStyle w:val="NoSpacing"/>
        <w:rPr>
          <w:rFonts w:ascii="Montserrat" w:hAnsi="Montserrat"/>
          <w:sz w:val="24"/>
        </w:rPr>
      </w:pPr>
    </w:p>
    <w:p w14:paraId="203C4F1D" w14:textId="77777777" w:rsidR="004E739B" w:rsidRPr="00243812" w:rsidRDefault="00243812" w:rsidP="00F01A18">
      <w:pPr>
        <w:pStyle w:val="NoSpacing"/>
        <w:rPr>
          <w:rFonts w:ascii="Montserrat" w:hAnsi="Montserrat"/>
          <w:sz w:val="24"/>
        </w:rPr>
      </w:pPr>
      <w:r w:rsidRPr="00243812">
        <w:rPr>
          <w:rFonts w:ascii="Montserrat" w:hAnsi="Montserrat"/>
          <w:sz w:val="24"/>
        </w:rPr>
        <w:t>Ethereal Projection</w:t>
      </w:r>
    </w:p>
    <w:p w14:paraId="44B3D0D8" w14:textId="77777777" w:rsidR="004E739B" w:rsidRPr="00243812" w:rsidRDefault="00243812" w:rsidP="00F01A18">
      <w:pPr>
        <w:pStyle w:val="NoSpacing"/>
        <w:rPr>
          <w:rFonts w:ascii="Montserrat" w:hAnsi="Montserrat"/>
          <w:sz w:val="24"/>
        </w:rPr>
      </w:pPr>
      <w:r w:rsidRPr="00243812">
        <w:rPr>
          <w:rFonts w:ascii="Montserrat" w:hAnsi="Montserrat"/>
          <w:sz w:val="24"/>
        </w:rPr>
        <w:tab/>
        <w:t>Sends the subjects spirit onto the Ethereal Plane, while his body stays behind in a trance. Otherwise as per the Ethereal Body spell</w:t>
      </w:r>
    </w:p>
    <w:p w14:paraId="415FC8FB"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30 seconds</w:t>
      </w:r>
    </w:p>
    <w:p w14:paraId="12AE2F36" w14:textId="77777777" w:rsidR="004E739B" w:rsidRPr="00243812" w:rsidRDefault="00243812" w:rsidP="00F01A18">
      <w:pPr>
        <w:pStyle w:val="NoSpacing"/>
        <w:rPr>
          <w:rFonts w:ascii="Montserrat" w:hAnsi="Montserrat"/>
          <w:sz w:val="24"/>
        </w:rPr>
      </w:pPr>
      <w:r w:rsidRPr="00243812">
        <w:rPr>
          <w:rFonts w:ascii="Montserrat" w:hAnsi="Montserrat"/>
          <w:sz w:val="24"/>
        </w:rPr>
        <w:tab/>
        <w:t>Cost : 5 to cast; 2 to maintain.</w:t>
      </w:r>
    </w:p>
    <w:p w14:paraId="3F55DEEB"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30 seconds</w:t>
      </w:r>
    </w:p>
    <w:p w14:paraId="5C55AEF7"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Prerequisites : Magery 3, Mask Soul, and 6 other Soul Magic spells.</w:t>
      </w:r>
    </w:p>
    <w:p w14:paraId="5E263283"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7A6CC44C" w14:textId="77777777" w:rsidR="004E739B" w:rsidRPr="00243812" w:rsidRDefault="004E739B" w:rsidP="00F01A18">
      <w:pPr>
        <w:pStyle w:val="NoSpacing"/>
        <w:rPr>
          <w:rFonts w:ascii="Montserrat" w:hAnsi="Montserrat"/>
          <w:sz w:val="24"/>
        </w:rPr>
      </w:pPr>
    </w:p>
    <w:p w14:paraId="39B3895A" w14:textId="77777777" w:rsidR="004E739B" w:rsidRPr="00243812" w:rsidRDefault="00243812" w:rsidP="00F01A18">
      <w:pPr>
        <w:pStyle w:val="NoSpacing"/>
        <w:rPr>
          <w:rFonts w:ascii="Montserrat" w:hAnsi="Montserrat"/>
          <w:sz w:val="24"/>
        </w:rPr>
      </w:pPr>
      <w:r w:rsidRPr="00243812">
        <w:rPr>
          <w:rFonts w:ascii="Montserrat" w:hAnsi="Montserrat"/>
          <w:sz w:val="24"/>
        </w:rPr>
        <w:t>Ethereal Body (VH)</w:t>
      </w:r>
    </w:p>
    <w:p w14:paraId="37A91158" w14:textId="77777777" w:rsidR="004E739B" w:rsidRPr="00243812" w:rsidRDefault="00243812" w:rsidP="00F01A18">
      <w:pPr>
        <w:pStyle w:val="NoSpacing"/>
        <w:rPr>
          <w:rFonts w:ascii="Montserrat" w:hAnsi="Montserrat"/>
          <w:sz w:val="24"/>
        </w:rPr>
      </w:pPr>
      <w:r w:rsidRPr="00243812">
        <w:rPr>
          <w:rFonts w:ascii="Montserrat" w:hAnsi="Montserrat"/>
          <w:sz w:val="24"/>
        </w:rPr>
        <w:tab/>
        <w:t>As per the Ethereal Body spell.</w:t>
      </w:r>
    </w:p>
    <w:p w14:paraId="6C0B3A07"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10 seconds.</w:t>
      </w:r>
    </w:p>
    <w:p w14:paraId="05BE0F50" w14:textId="77777777" w:rsidR="004E739B" w:rsidRPr="00243812" w:rsidRDefault="00243812" w:rsidP="00F01A18">
      <w:pPr>
        <w:pStyle w:val="NoSpacing"/>
        <w:rPr>
          <w:rFonts w:ascii="Montserrat" w:hAnsi="Montserrat"/>
          <w:sz w:val="24"/>
        </w:rPr>
      </w:pPr>
      <w:r w:rsidRPr="00243812">
        <w:rPr>
          <w:rFonts w:ascii="Montserrat" w:hAnsi="Montserrat"/>
          <w:sz w:val="24"/>
        </w:rPr>
        <w:tab/>
        <w:t>Cost : 8 to cast; 4 to maintain.</w:t>
      </w:r>
    </w:p>
    <w:p w14:paraId="675E31C6"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30 seconds.</w:t>
      </w:r>
    </w:p>
    <w:p w14:paraId="23A85E3C"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Magery 3, Ethereal Projection, and Mask Aura.</w:t>
      </w:r>
    </w:p>
    <w:p w14:paraId="0D33ED74" w14:textId="77777777" w:rsidR="004E739B" w:rsidRPr="00243812" w:rsidRDefault="00243812" w:rsidP="00F01A18">
      <w:pPr>
        <w:pStyle w:val="NoSpacing"/>
        <w:rPr>
          <w:rFonts w:ascii="Montserrat" w:hAnsi="Montserrat"/>
          <w:sz w:val="24"/>
        </w:rPr>
      </w:pPr>
      <w:r w:rsidRPr="00243812">
        <w:rPr>
          <w:rFonts w:ascii="Montserrat" w:hAnsi="Montserrat"/>
          <w:sz w:val="24"/>
        </w:rPr>
        <w:tab/>
        <w:t>Item : See Ethereal Body spell.</w:t>
      </w:r>
    </w:p>
    <w:p w14:paraId="1C2943D3" w14:textId="77777777" w:rsidR="004E739B" w:rsidRPr="00243812" w:rsidRDefault="004E739B" w:rsidP="00F01A18">
      <w:pPr>
        <w:pStyle w:val="NoSpacing"/>
        <w:rPr>
          <w:rFonts w:ascii="Montserrat" w:hAnsi="Montserrat"/>
          <w:sz w:val="24"/>
        </w:rPr>
      </w:pPr>
    </w:p>
    <w:p w14:paraId="761BB078" w14:textId="77777777" w:rsidR="004E739B" w:rsidRPr="00243812" w:rsidRDefault="00243812" w:rsidP="00F01A18">
      <w:pPr>
        <w:pStyle w:val="NoSpacing"/>
        <w:rPr>
          <w:rFonts w:ascii="Montserrat" w:hAnsi="Montserrat"/>
          <w:sz w:val="24"/>
        </w:rPr>
      </w:pPr>
      <w:r w:rsidRPr="00243812">
        <w:rPr>
          <w:rFonts w:ascii="Montserrat" w:hAnsi="Montserrat"/>
          <w:sz w:val="24"/>
        </w:rPr>
        <w:t>Sense Spirit</w:t>
      </w:r>
    </w:p>
    <w:p w14:paraId="1F4DDBFD" w14:textId="77777777" w:rsidR="004E739B" w:rsidRPr="00243812" w:rsidRDefault="004E739B" w:rsidP="00F01A18">
      <w:pPr>
        <w:pStyle w:val="NoSpacing"/>
        <w:rPr>
          <w:rFonts w:ascii="Montserrat" w:hAnsi="Montserrat"/>
          <w:sz w:val="24"/>
        </w:rPr>
      </w:pPr>
    </w:p>
    <w:p w14:paraId="08FD3E13"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7643051D"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04281BCE"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11BF6177"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Prerequisites : </w:t>
      </w:r>
    </w:p>
    <w:p w14:paraId="760ACB79"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172CD878" w14:textId="77777777" w:rsidR="004E739B" w:rsidRPr="00243812" w:rsidRDefault="004E739B" w:rsidP="00F01A18">
      <w:pPr>
        <w:pStyle w:val="NoSpacing"/>
        <w:rPr>
          <w:rFonts w:ascii="Montserrat" w:hAnsi="Montserrat"/>
          <w:sz w:val="24"/>
        </w:rPr>
      </w:pPr>
    </w:p>
    <w:p w14:paraId="2E7942A5" w14:textId="77777777" w:rsidR="004E739B" w:rsidRPr="00243812" w:rsidRDefault="00243812" w:rsidP="00F01A18">
      <w:pPr>
        <w:pStyle w:val="NoSpacing"/>
        <w:rPr>
          <w:rFonts w:ascii="Montserrat" w:hAnsi="Montserrat"/>
          <w:sz w:val="24"/>
        </w:rPr>
      </w:pPr>
      <w:r w:rsidRPr="00243812">
        <w:rPr>
          <w:rFonts w:ascii="Montserrat" w:hAnsi="Montserrat"/>
          <w:sz w:val="24"/>
        </w:rPr>
        <w:t>See Spirit</w:t>
      </w:r>
    </w:p>
    <w:p w14:paraId="7CFE7F9E" w14:textId="77777777" w:rsidR="004E739B" w:rsidRPr="00243812" w:rsidRDefault="004E739B" w:rsidP="00F01A18">
      <w:pPr>
        <w:pStyle w:val="NoSpacing"/>
        <w:rPr>
          <w:rFonts w:ascii="Montserrat" w:hAnsi="Montserrat"/>
          <w:sz w:val="24"/>
        </w:rPr>
      </w:pPr>
    </w:p>
    <w:p w14:paraId="4A72BBC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2E9A59A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726DEA0D"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7DB8F020"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Prerequisites : </w:t>
      </w:r>
    </w:p>
    <w:p w14:paraId="3AE1021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651B3AE6" w14:textId="77777777" w:rsidR="004E739B" w:rsidRPr="00243812" w:rsidRDefault="004E739B" w:rsidP="00F01A18">
      <w:pPr>
        <w:pStyle w:val="NoSpacing"/>
        <w:rPr>
          <w:rFonts w:ascii="Montserrat" w:hAnsi="Montserrat"/>
          <w:sz w:val="24"/>
        </w:rPr>
      </w:pPr>
    </w:p>
    <w:p w14:paraId="60AF6903" w14:textId="77777777" w:rsidR="004E739B" w:rsidRPr="00243812" w:rsidRDefault="00243812" w:rsidP="00F01A18">
      <w:pPr>
        <w:pStyle w:val="NoSpacing"/>
        <w:rPr>
          <w:rFonts w:ascii="Montserrat" w:hAnsi="Montserrat"/>
          <w:sz w:val="24"/>
        </w:rPr>
      </w:pPr>
      <w:r w:rsidRPr="00243812">
        <w:rPr>
          <w:rFonts w:ascii="Montserrat" w:hAnsi="Montserrat"/>
          <w:sz w:val="24"/>
        </w:rPr>
        <w:t>Summon Spirit</w:t>
      </w:r>
    </w:p>
    <w:p w14:paraId="445C81AA"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As per the Summon Spirit spell.</w:t>
      </w:r>
    </w:p>
    <w:p w14:paraId="2BE72DFA"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minute</w:t>
      </w:r>
    </w:p>
    <w:p w14:paraId="5EDB93C7" w14:textId="77777777" w:rsidR="004E739B" w:rsidRPr="00243812" w:rsidRDefault="00243812" w:rsidP="00F01A18">
      <w:pPr>
        <w:pStyle w:val="NoSpacing"/>
        <w:rPr>
          <w:rFonts w:ascii="Montserrat" w:hAnsi="Montserrat"/>
          <w:sz w:val="24"/>
        </w:rPr>
      </w:pPr>
      <w:r w:rsidRPr="00243812">
        <w:rPr>
          <w:rFonts w:ascii="Montserrat" w:hAnsi="Montserrat"/>
          <w:sz w:val="24"/>
        </w:rPr>
        <w:tab/>
        <w:t>Cost : 20 to cast; 10 to maintain. Halve these costs if the spell is cast at the site of death.</w:t>
      </w:r>
    </w:p>
    <w:p w14:paraId="28C12FD5"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5 minutes.</w:t>
      </w:r>
    </w:p>
    <w:p w14:paraId="1654BF7F"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Magery 2 and Aura.</w:t>
      </w:r>
    </w:p>
    <w:p w14:paraId="4C4318B1" w14:textId="77777777" w:rsidR="004E739B" w:rsidRPr="00243812" w:rsidRDefault="00243812" w:rsidP="00F01A18">
      <w:pPr>
        <w:pStyle w:val="NoSpacing"/>
        <w:rPr>
          <w:rFonts w:ascii="Montserrat" w:hAnsi="Montserrat"/>
          <w:sz w:val="24"/>
        </w:rPr>
      </w:pPr>
      <w:r w:rsidRPr="00243812">
        <w:rPr>
          <w:rFonts w:ascii="Montserrat" w:hAnsi="Montserrat"/>
          <w:sz w:val="24"/>
        </w:rPr>
        <w:tab/>
        <w:t>Item : See Summon Spirit spell.</w:t>
      </w:r>
    </w:p>
    <w:p w14:paraId="451728EC" w14:textId="77777777" w:rsidR="004E739B" w:rsidRPr="00243812" w:rsidRDefault="004E739B" w:rsidP="00F01A18">
      <w:pPr>
        <w:pStyle w:val="NoSpacing"/>
        <w:rPr>
          <w:rFonts w:ascii="Montserrat" w:hAnsi="Montserrat"/>
          <w:sz w:val="24"/>
        </w:rPr>
      </w:pPr>
    </w:p>
    <w:p w14:paraId="2489D1C8" w14:textId="77777777" w:rsidR="004E739B" w:rsidRPr="00243812" w:rsidRDefault="00243812" w:rsidP="00F01A18">
      <w:pPr>
        <w:pStyle w:val="NoSpacing"/>
        <w:rPr>
          <w:rFonts w:ascii="Montserrat" w:hAnsi="Montserrat"/>
          <w:sz w:val="24"/>
        </w:rPr>
      </w:pPr>
      <w:r w:rsidRPr="00243812">
        <w:rPr>
          <w:rFonts w:ascii="Montserrat" w:hAnsi="Montserrat"/>
          <w:sz w:val="24"/>
        </w:rPr>
        <w:t>Soul Jar (VH)</w:t>
      </w:r>
    </w:p>
    <w:p w14:paraId="5641BCA6" w14:textId="77777777" w:rsidR="004E739B" w:rsidRPr="00243812" w:rsidRDefault="00243812" w:rsidP="00F01A18">
      <w:pPr>
        <w:pStyle w:val="NoSpacing"/>
        <w:rPr>
          <w:rFonts w:ascii="Montserrat" w:hAnsi="Montserrat"/>
          <w:sz w:val="24"/>
        </w:rPr>
      </w:pPr>
      <w:r w:rsidRPr="00243812">
        <w:rPr>
          <w:rFonts w:ascii="Montserrat" w:hAnsi="Montserrat"/>
          <w:sz w:val="24"/>
        </w:rPr>
        <w:tab/>
        <w:t>As per the Soul Jar spell.</w:t>
      </w:r>
    </w:p>
    <w:p w14:paraId="32EF01B9"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permanent.</w:t>
      </w:r>
    </w:p>
    <w:p w14:paraId="1621F2BF" w14:textId="77777777" w:rsidR="004E739B" w:rsidRPr="00243812" w:rsidRDefault="00243812" w:rsidP="00F01A18">
      <w:pPr>
        <w:pStyle w:val="NoSpacing"/>
        <w:rPr>
          <w:rFonts w:ascii="Montserrat" w:hAnsi="Montserrat"/>
          <w:sz w:val="24"/>
        </w:rPr>
      </w:pPr>
      <w:r w:rsidRPr="00243812">
        <w:rPr>
          <w:rFonts w:ascii="Montserrat" w:hAnsi="Montserrat"/>
          <w:sz w:val="24"/>
        </w:rPr>
        <w:tab/>
        <w:t>Cost : 8.</w:t>
      </w:r>
    </w:p>
    <w:p w14:paraId="2F6A4960"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1 minute.</w:t>
      </w:r>
    </w:p>
    <w:p w14:paraId="1B8DC65D"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Magery 2 and 8 Soul Magic spells.</w:t>
      </w:r>
    </w:p>
    <w:p w14:paraId="28FF9323" w14:textId="77777777" w:rsidR="004E739B" w:rsidRPr="00243812" w:rsidRDefault="004E739B" w:rsidP="00F01A18">
      <w:pPr>
        <w:pStyle w:val="NoSpacing"/>
        <w:rPr>
          <w:rFonts w:ascii="Montserrat" w:hAnsi="Montserrat"/>
          <w:sz w:val="24"/>
        </w:rPr>
      </w:pPr>
    </w:p>
    <w:p w14:paraId="6FBC65C7" w14:textId="77777777" w:rsidR="004E739B" w:rsidRPr="00243812" w:rsidRDefault="00243812" w:rsidP="00F01A18">
      <w:pPr>
        <w:pStyle w:val="NoSpacing"/>
        <w:rPr>
          <w:rFonts w:ascii="Montserrat" w:hAnsi="Montserrat"/>
          <w:sz w:val="24"/>
        </w:rPr>
      </w:pPr>
      <w:r w:rsidRPr="00243812">
        <w:rPr>
          <w:rFonts w:ascii="Montserrat" w:hAnsi="Montserrat"/>
          <w:sz w:val="24"/>
        </w:rPr>
        <w:t>Soul Contract</w:t>
      </w:r>
    </w:p>
    <w:p w14:paraId="299968BF" w14:textId="77777777" w:rsidR="004E739B" w:rsidRPr="00243812" w:rsidRDefault="00243812" w:rsidP="00F01A18">
      <w:pPr>
        <w:pStyle w:val="NoSpacing"/>
        <w:rPr>
          <w:rFonts w:ascii="Montserrat" w:hAnsi="Montserrat"/>
          <w:sz w:val="24"/>
        </w:rPr>
      </w:pPr>
      <w:r w:rsidRPr="00243812">
        <w:rPr>
          <w:rFonts w:ascii="Montserrat" w:hAnsi="Montserrat"/>
          <w:sz w:val="24"/>
        </w:rPr>
        <w:tab/>
        <w:t>Lesser geas on each participants to fufill one obligation for other participant(s).</w:t>
      </w:r>
    </w:p>
    <w:p w14:paraId="7D543F20"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Duration : Perminant until obligation is fufilled.</w:t>
      </w:r>
    </w:p>
    <w:p w14:paraId="2406A35E" w14:textId="77777777" w:rsidR="004E739B" w:rsidRPr="00243812" w:rsidRDefault="00243812" w:rsidP="00F01A18">
      <w:pPr>
        <w:pStyle w:val="NoSpacing"/>
        <w:rPr>
          <w:rFonts w:ascii="Montserrat" w:hAnsi="Montserrat"/>
          <w:sz w:val="24"/>
        </w:rPr>
      </w:pPr>
      <w:r w:rsidRPr="00243812">
        <w:rPr>
          <w:rFonts w:ascii="Montserrat" w:hAnsi="Montserrat"/>
          <w:sz w:val="24"/>
        </w:rPr>
        <w:tab/>
        <w:t>Cost : 2 for the caster, 5 from each participant.</w:t>
      </w:r>
    </w:p>
    <w:p w14:paraId="2DB600A0"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30 seconds.</w:t>
      </w:r>
    </w:p>
    <w:p w14:paraId="3A42CBCC"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Soul Jar and Soul Vision.</w:t>
      </w:r>
    </w:p>
    <w:p w14:paraId="2F912A80"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6F183EB9" w14:textId="77777777" w:rsidR="004E739B" w:rsidRPr="00243812" w:rsidRDefault="004E739B" w:rsidP="00F01A18">
      <w:pPr>
        <w:pStyle w:val="NoSpacing"/>
        <w:rPr>
          <w:rFonts w:ascii="Montserrat" w:hAnsi="Montserrat"/>
          <w:sz w:val="24"/>
        </w:rPr>
      </w:pPr>
    </w:p>
    <w:p w14:paraId="102B3153" w14:textId="77777777" w:rsidR="004E739B" w:rsidRPr="00243812" w:rsidRDefault="00243812" w:rsidP="00F01A18">
      <w:pPr>
        <w:pStyle w:val="NoSpacing"/>
        <w:rPr>
          <w:rFonts w:ascii="Montserrat" w:hAnsi="Montserrat"/>
          <w:sz w:val="24"/>
        </w:rPr>
      </w:pPr>
      <w:r w:rsidRPr="00243812">
        <w:rPr>
          <w:rFonts w:ascii="Montserrat" w:hAnsi="Montserrat"/>
          <w:sz w:val="24"/>
        </w:rPr>
        <w:t>Posession (VH)</w:t>
      </w:r>
    </w:p>
    <w:p w14:paraId="64100934" w14:textId="77777777" w:rsidR="004E739B" w:rsidRPr="00243812" w:rsidRDefault="00243812" w:rsidP="00F01A18">
      <w:pPr>
        <w:pStyle w:val="NoSpacing"/>
        <w:rPr>
          <w:rFonts w:ascii="Montserrat" w:hAnsi="Montserrat"/>
          <w:sz w:val="24"/>
        </w:rPr>
      </w:pPr>
      <w:r w:rsidRPr="00243812">
        <w:rPr>
          <w:rFonts w:ascii="Montserrat" w:hAnsi="Montserrat"/>
          <w:sz w:val="24"/>
        </w:rPr>
        <w:tab/>
        <w:t>As per the Posession spell.</w:t>
      </w:r>
    </w:p>
    <w:p w14:paraId="563DF7BD"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minute.</w:t>
      </w:r>
    </w:p>
    <w:p w14:paraId="2256046C"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10 to cast; 4 to maintain.</w:t>
      </w:r>
    </w:p>
    <w:p w14:paraId="58F47940"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1 minute.</w:t>
      </w:r>
    </w:p>
    <w:p w14:paraId="35DC7A2C"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Magery and Ethereal Projection.</w:t>
      </w:r>
    </w:p>
    <w:p w14:paraId="6647AF5E" w14:textId="77777777" w:rsidR="004E739B" w:rsidRPr="00243812" w:rsidRDefault="00243812" w:rsidP="00F01A18">
      <w:pPr>
        <w:pStyle w:val="NoSpacing"/>
        <w:rPr>
          <w:rFonts w:ascii="Montserrat" w:hAnsi="Montserrat"/>
          <w:sz w:val="24"/>
        </w:rPr>
      </w:pPr>
      <w:r w:rsidRPr="00243812">
        <w:rPr>
          <w:rFonts w:ascii="Montserrat" w:hAnsi="Montserrat"/>
          <w:sz w:val="24"/>
        </w:rPr>
        <w:tab/>
        <w:t>Item : See the Posession spell.</w:t>
      </w:r>
    </w:p>
    <w:p w14:paraId="671F8AA1" w14:textId="77777777" w:rsidR="004E739B" w:rsidRPr="00243812" w:rsidRDefault="004E739B" w:rsidP="00F01A18">
      <w:pPr>
        <w:pStyle w:val="NoSpacing"/>
        <w:rPr>
          <w:rFonts w:ascii="Montserrat" w:hAnsi="Montserrat"/>
          <w:sz w:val="24"/>
        </w:rPr>
      </w:pPr>
    </w:p>
    <w:p w14:paraId="40162864" w14:textId="77777777" w:rsidR="004E739B" w:rsidRPr="00243812" w:rsidRDefault="00243812" w:rsidP="00F01A18">
      <w:pPr>
        <w:pStyle w:val="NoSpacing"/>
        <w:rPr>
          <w:rFonts w:ascii="Montserrat" w:hAnsi="Montserrat"/>
          <w:sz w:val="24"/>
        </w:rPr>
      </w:pPr>
      <w:r w:rsidRPr="00243812">
        <w:rPr>
          <w:rFonts w:ascii="Montserrat" w:hAnsi="Montserrat"/>
          <w:sz w:val="24"/>
        </w:rPr>
        <w:t>Permanent Possession (VH)</w:t>
      </w:r>
    </w:p>
    <w:p w14:paraId="2D185F5E" w14:textId="77777777" w:rsidR="004E739B" w:rsidRPr="00243812" w:rsidRDefault="00243812" w:rsidP="00F01A18">
      <w:pPr>
        <w:pStyle w:val="NoSpacing"/>
        <w:rPr>
          <w:rFonts w:ascii="Montserrat" w:hAnsi="Montserrat"/>
          <w:sz w:val="24"/>
        </w:rPr>
      </w:pPr>
      <w:r w:rsidRPr="00243812">
        <w:rPr>
          <w:rFonts w:ascii="Montserrat" w:hAnsi="Montserrat"/>
          <w:sz w:val="24"/>
        </w:rPr>
        <w:tab/>
        <w:t>As per the permanent Posession spell.</w:t>
      </w:r>
    </w:p>
    <w:p w14:paraId="1B0F673A"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Indefinate.</w:t>
      </w:r>
    </w:p>
    <w:p w14:paraId="38F7D9E3" w14:textId="77777777" w:rsidR="004E739B" w:rsidRPr="00243812" w:rsidRDefault="00243812" w:rsidP="00F01A18">
      <w:pPr>
        <w:pStyle w:val="NoSpacing"/>
        <w:rPr>
          <w:rFonts w:ascii="Montserrat" w:hAnsi="Montserrat"/>
          <w:sz w:val="24"/>
        </w:rPr>
      </w:pPr>
      <w:r w:rsidRPr="00243812">
        <w:rPr>
          <w:rFonts w:ascii="Montserrat" w:hAnsi="Montserrat"/>
          <w:sz w:val="24"/>
        </w:rPr>
        <w:tab/>
        <w:t>Cost : 30.</w:t>
      </w:r>
    </w:p>
    <w:p w14:paraId="176EADB0"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Time To Cast : 5 minutes.</w:t>
      </w:r>
    </w:p>
    <w:p w14:paraId="0C09F2B6"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Magery 3 and posession.</w:t>
      </w:r>
    </w:p>
    <w:p w14:paraId="74B0E550" w14:textId="77777777" w:rsidR="004E739B" w:rsidRPr="00243812" w:rsidRDefault="00243812" w:rsidP="00F01A18">
      <w:pPr>
        <w:pStyle w:val="NoSpacing"/>
        <w:rPr>
          <w:rFonts w:ascii="Montserrat" w:hAnsi="Montserrat"/>
          <w:sz w:val="24"/>
        </w:rPr>
      </w:pPr>
      <w:r w:rsidRPr="00243812">
        <w:rPr>
          <w:rFonts w:ascii="Montserrat" w:hAnsi="Montserrat"/>
          <w:sz w:val="24"/>
        </w:rPr>
        <w:tab/>
        <w:t>Item : See the Permanent Posession spell.</w:t>
      </w:r>
    </w:p>
    <w:p w14:paraId="415A2CEB" w14:textId="77777777" w:rsidR="004E739B" w:rsidRPr="00243812" w:rsidRDefault="004E739B" w:rsidP="00F01A18">
      <w:pPr>
        <w:pStyle w:val="NoSpacing"/>
        <w:rPr>
          <w:rFonts w:ascii="Montserrat" w:hAnsi="Montserrat"/>
          <w:sz w:val="24"/>
        </w:rPr>
      </w:pPr>
    </w:p>
    <w:p w14:paraId="3B79FAC7" w14:textId="77777777" w:rsidR="004E739B" w:rsidRPr="00243812" w:rsidRDefault="00243812" w:rsidP="00F01A18">
      <w:pPr>
        <w:pStyle w:val="NoSpacing"/>
        <w:rPr>
          <w:rFonts w:ascii="Montserrat" w:hAnsi="Montserrat"/>
          <w:sz w:val="24"/>
        </w:rPr>
      </w:pPr>
      <w:r w:rsidRPr="00243812">
        <w:rPr>
          <w:rFonts w:ascii="Montserrat" w:hAnsi="Montserrat"/>
          <w:sz w:val="24"/>
        </w:rPr>
        <w:t>Exchange Bodies (VH)</w:t>
      </w:r>
    </w:p>
    <w:p w14:paraId="5196821A" w14:textId="77777777" w:rsidR="004E739B" w:rsidRPr="00243812" w:rsidRDefault="00243812" w:rsidP="00F01A18">
      <w:pPr>
        <w:pStyle w:val="NoSpacing"/>
        <w:rPr>
          <w:rFonts w:ascii="Montserrat" w:hAnsi="Montserrat"/>
          <w:sz w:val="24"/>
        </w:rPr>
      </w:pPr>
      <w:r w:rsidRPr="00243812">
        <w:rPr>
          <w:rFonts w:ascii="Montserrat" w:hAnsi="Montserrat"/>
          <w:sz w:val="24"/>
        </w:rPr>
        <w:tab/>
        <w:t>As per the Exchange Bodies spell.</w:t>
      </w:r>
    </w:p>
    <w:p w14:paraId="160A092C"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permanent.</w:t>
      </w:r>
    </w:p>
    <w:p w14:paraId="1A0E9BC7"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120.</w:t>
      </w:r>
    </w:p>
    <w:p w14:paraId="3D7ADD03"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1 hour.</w:t>
      </w:r>
    </w:p>
    <w:p w14:paraId="2D7D8D04"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permanent Posession and Soul Jar.</w:t>
      </w:r>
    </w:p>
    <w:p w14:paraId="44978C86" w14:textId="77777777" w:rsidR="004E739B" w:rsidRPr="00243812" w:rsidRDefault="004E739B" w:rsidP="00F01A18">
      <w:pPr>
        <w:pStyle w:val="NoSpacing"/>
        <w:rPr>
          <w:rFonts w:ascii="Montserrat" w:hAnsi="Montserrat"/>
          <w:sz w:val="24"/>
        </w:rPr>
      </w:pPr>
    </w:p>
    <w:p w14:paraId="04F6C1C2" w14:textId="77777777" w:rsidR="004E739B" w:rsidRPr="00243812" w:rsidRDefault="004E739B" w:rsidP="00F01A18">
      <w:pPr>
        <w:pStyle w:val="NoSpacing"/>
        <w:rPr>
          <w:rFonts w:ascii="Montserrat" w:hAnsi="Montserrat"/>
          <w:sz w:val="24"/>
        </w:rPr>
      </w:pPr>
    </w:p>
    <w:p w14:paraId="0973D11F" w14:textId="77777777" w:rsidR="004E739B" w:rsidRPr="00243812" w:rsidRDefault="00243812" w:rsidP="00F01A18">
      <w:pPr>
        <w:pStyle w:val="NoSpacing"/>
        <w:rPr>
          <w:rFonts w:ascii="Montserrat" w:hAnsi="Montserrat"/>
          <w:sz w:val="24"/>
        </w:rPr>
      </w:pPr>
      <w:r w:rsidRPr="00243812">
        <w:rPr>
          <w:rFonts w:ascii="Montserrat" w:hAnsi="Montserrat"/>
          <w:sz w:val="24"/>
        </w:rPr>
        <w:t>Soul Transfer (VH)</w:t>
      </w:r>
    </w:p>
    <w:p w14:paraId="3B2A5B18" w14:textId="77777777" w:rsidR="004E739B" w:rsidRPr="00243812" w:rsidRDefault="00243812" w:rsidP="00F01A18">
      <w:pPr>
        <w:pStyle w:val="NoSpacing"/>
        <w:rPr>
          <w:rFonts w:ascii="Montserrat" w:hAnsi="Montserrat"/>
          <w:sz w:val="24"/>
        </w:rPr>
      </w:pPr>
      <w:r w:rsidRPr="00243812">
        <w:rPr>
          <w:rFonts w:ascii="Montserrat" w:hAnsi="Montserrat"/>
          <w:sz w:val="24"/>
        </w:rPr>
        <w:tab/>
        <w:t>allows the caster to exchange the souls of anything with anything.</w:t>
      </w:r>
    </w:p>
    <w:p w14:paraId="62F57079"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permanent.</w:t>
      </w:r>
    </w:p>
    <w:p w14:paraId="7CE8BA1B"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140.</w:t>
      </w:r>
    </w:p>
    <w:p w14:paraId="07388A15"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2 hours.</w:t>
      </w:r>
    </w:p>
    <w:p w14:paraId="1F160D3D"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Exchange Bodies.</w:t>
      </w:r>
    </w:p>
    <w:p w14:paraId="2C06AD2F" w14:textId="77777777" w:rsidR="004E739B" w:rsidRPr="00243812" w:rsidRDefault="004E739B" w:rsidP="00F01A18">
      <w:pPr>
        <w:pStyle w:val="NoSpacing"/>
        <w:rPr>
          <w:rFonts w:ascii="Montserrat" w:hAnsi="Montserrat"/>
          <w:sz w:val="24"/>
        </w:rPr>
      </w:pPr>
    </w:p>
    <w:p w14:paraId="172EBD9E" w14:textId="77777777" w:rsidR="004E739B" w:rsidRPr="00243812" w:rsidRDefault="00243812" w:rsidP="00F01A18">
      <w:pPr>
        <w:pStyle w:val="NoSpacing"/>
        <w:rPr>
          <w:rFonts w:ascii="Montserrat" w:hAnsi="Montserrat"/>
          <w:sz w:val="24"/>
        </w:rPr>
      </w:pPr>
      <w:r w:rsidRPr="00243812">
        <w:rPr>
          <w:rFonts w:ascii="Montserrat" w:hAnsi="Montserrat"/>
          <w:sz w:val="24"/>
        </w:rPr>
        <w:t>Spiritualism</w:t>
      </w:r>
    </w:p>
    <w:p w14:paraId="772D0C32" w14:textId="77777777" w:rsidR="004E739B" w:rsidRPr="00243812" w:rsidRDefault="00243812" w:rsidP="00F01A18">
      <w:pPr>
        <w:pStyle w:val="NoSpacing"/>
        <w:rPr>
          <w:rFonts w:ascii="Montserrat" w:hAnsi="Montserrat"/>
          <w:sz w:val="24"/>
        </w:rPr>
      </w:pPr>
      <w:r w:rsidRPr="00243812">
        <w:rPr>
          <w:rFonts w:ascii="Montserrat" w:hAnsi="Montserrat"/>
          <w:sz w:val="24"/>
        </w:rPr>
        <w:t>Spirit Rider</w:t>
      </w:r>
    </w:p>
    <w:p w14:paraId="1639C40A" w14:textId="77777777" w:rsidR="004E739B" w:rsidRPr="00243812" w:rsidRDefault="004E739B" w:rsidP="00F01A18">
      <w:pPr>
        <w:pStyle w:val="NoSpacing"/>
        <w:rPr>
          <w:rFonts w:ascii="Montserrat" w:hAnsi="Montserrat"/>
          <w:sz w:val="24"/>
        </w:rPr>
      </w:pPr>
    </w:p>
    <w:p w14:paraId="4122806F"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 xml:space="preserve">Duration : </w:t>
      </w:r>
    </w:p>
    <w:p w14:paraId="63A60321"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72D2FCE6"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233D03A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Prerequisites : </w:t>
      </w:r>
    </w:p>
    <w:p w14:paraId="76C31B6D"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3600100C" w14:textId="77777777" w:rsidR="004E739B" w:rsidRPr="00243812" w:rsidRDefault="004E739B" w:rsidP="00F01A18">
      <w:pPr>
        <w:pStyle w:val="NoSpacing"/>
        <w:rPr>
          <w:rFonts w:ascii="Montserrat" w:hAnsi="Montserrat"/>
          <w:sz w:val="24"/>
        </w:rPr>
      </w:pPr>
    </w:p>
    <w:p w14:paraId="3B74621E" w14:textId="77777777" w:rsidR="004E739B" w:rsidRPr="00243812" w:rsidRDefault="00243812" w:rsidP="00F01A18">
      <w:pPr>
        <w:pStyle w:val="NoSpacing"/>
        <w:rPr>
          <w:rFonts w:ascii="Montserrat" w:hAnsi="Montserrat"/>
          <w:sz w:val="24"/>
        </w:rPr>
      </w:pPr>
      <w:r w:rsidRPr="00243812">
        <w:rPr>
          <w:rFonts w:ascii="Montserrat" w:hAnsi="Montserrat"/>
          <w:sz w:val="24"/>
        </w:rPr>
        <w:t>Create Spirit</w:t>
      </w:r>
    </w:p>
    <w:p w14:paraId="7AE4F6DB" w14:textId="77777777" w:rsidR="004E739B" w:rsidRPr="00243812" w:rsidRDefault="004E739B" w:rsidP="00F01A18">
      <w:pPr>
        <w:pStyle w:val="NoSpacing"/>
        <w:rPr>
          <w:rFonts w:ascii="Montserrat" w:hAnsi="Montserrat"/>
          <w:sz w:val="24"/>
        </w:rPr>
      </w:pPr>
    </w:p>
    <w:p w14:paraId="3CDF2738"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57F06C54"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3D78BC51"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5BDD352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Prerequisites : </w:t>
      </w:r>
    </w:p>
    <w:p w14:paraId="504E2A09"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61AF6C91" w14:textId="77777777" w:rsidR="004E739B" w:rsidRPr="00243812" w:rsidRDefault="004E739B" w:rsidP="00F01A18">
      <w:pPr>
        <w:pStyle w:val="NoSpacing"/>
        <w:rPr>
          <w:rFonts w:ascii="Montserrat" w:hAnsi="Montserrat"/>
          <w:sz w:val="24"/>
        </w:rPr>
      </w:pPr>
    </w:p>
    <w:p w14:paraId="21E4D397" w14:textId="77777777" w:rsidR="004E739B" w:rsidRPr="00243812" w:rsidRDefault="00243812" w:rsidP="00F01A18">
      <w:pPr>
        <w:pStyle w:val="NoSpacing"/>
        <w:rPr>
          <w:rFonts w:ascii="Montserrat" w:hAnsi="Montserrat"/>
          <w:sz w:val="24"/>
        </w:rPr>
      </w:pPr>
      <w:r w:rsidRPr="00243812">
        <w:rPr>
          <w:rFonts w:ascii="Montserrat" w:hAnsi="Montserrat"/>
          <w:sz w:val="24"/>
        </w:rPr>
        <w:t>10,000 League Step</w:t>
      </w:r>
    </w:p>
    <w:p w14:paraId="62960452" w14:textId="77777777" w:rsidR="004E739B" w:rsidRPr="00243812" w:rsidRDefault="004E739B" w:rsidP="00F01A18">
      <w:pPr>
        <w:pStyle w:val="NoSpacing"/>
        <w:rPr>
          <w:rFonts w:ascii="Montserrat" w:hAnsi="Montserrat"/>
          <w:sz w:val="24"/>
        </w:rPr>
      </w:pPr>
    </w:p>
    <w:p w14:paraId="3030AE08"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5691467E"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1E4A2498"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1D6AA660"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Prerequisites : </w:t>
      </w:r>
    </w:p>
    <w:p w14:paraId="1F7D6B79"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2990B615" w14:textId="77777777" w:rsidR="004E739B" w:rsidRPr="00243812" w:rsidRDefault="004E739B" w:rsidP="00F01A18">
      <w:pPr>
        <w:pStyle w:val="NoSpacing"/>
        <w:rPr>
          <w:rFonts w:ascii="Montserrat" w:hAnsi="Montserrat"/>
          <w:sz w:val="24"/>
        </w:rPr>
      </w:pPr>
    </w:p>
    <w:p w14:paraId="2FA61527" w14:textId="77777777" w:rsidR="004E739B" w:rsidRPr="00243812" w:rsidRDefault="00243812" w:rsidP="00F01A18">
      <w:pPr>
        <w:pStyle w:val="NoSpacing"/>
        <w:rPr>
          <w:rFonts w:ascii="Montserrat" w:hAnsi="Montserrat"/>
          <w:sz w:val="24"/>
        </w:rPr>
      </w:pPr>
      <w:r w:rsidRPr="00243812">
        <w:rPr>
          <w:rFonts w:ascii="Montserrat" w:hAnsi="Montserrat"/>
          <w:sz w:val="24"/>
        </w:rPr>
        <w:t>Spirit Blast</w:t>
      </w:r>
    </w:p>
    <w:p w14:paraId="118644A0" w14:textId="77777777" w:rsidR="004E739B" w:rsidRPr="00243812" w:rsidRDefault="004E739B" w:rsidP="00F01A18">
      <w:pPr>
        <w:pStyle w:val="NoSpacing"/>
        <w:rPr>
          <w:rFonts w:ascii="Montserrat" w:hAnsi="Montserrat"/>
          <w:sz w:val="24"/>
        </w:rPr>
      </w:pPr>
    </w:p>
    <w:p w14:paraId="67035E3A"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0742C871"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281043B6"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13025A7D"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Prerequisites : </w:t>
      </w:r>
    </w:p>
    <w:p w14:paraId="5C5617D1"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6DDCA5C8" w14:textId="77777777" w:rsidR="004E739B" w:rsidRPr="00243812" w:rsidRDefault="004E739B" w:rsidP="00F01A18">
      <w:pPr>
        <w:pStyle w:val="NoSpacing"/>
        <w:rPr>
          <w:rFonts w:ascii="Montserrat" w:hAnsi="Montserrat"/>
          <w:sz w:val="24"/>
        </w:rPr>
      </w:pPr>
    </w:p>
    <w:p w14:paraId="44D0E956" w14:textId="77777777" w:rsidR="004E739B" w:rsidRPr="00243812" w:rsidRDefault="00243812" w:rsidP="00F01A18">
      <w:pPr>
        <w:pStyle w:val="NoSpacing"/>
        <w:rPr>
          <w:rFonts w:ascii="Montserrat" w:hAnsi="Montserrat"/>
          <w:sz w:val="24"/>
        </w:rPr>
      </w:pPr>
      <w:r w:rsidRPr="00243812">
        <w:rPr>
          <w:rFonts w:ascii="Montserrat" w:hAnsi="Montserrat"/>
          <w:sz w:val="24"/>
        </w:rPr>
        <w:t>The Demonologist</w:t>
      </w:r>
    </w:p>
    <w:p w14:paraId="1D944F80" w14:textId="77777777" w:rsidR="004E739B" w:rsidRPr="00243812" w:rsidRDefault="004E739B" w:rsidP="00F01A18">
      <w:pPr>
        <w:pStyle w:val="NoSpacing"/>
        <w:rPr>
          <w:rFonts w:ascii="Montserrat" w:hAnsi="Montserrat"/>
          <w:sz w:val="24"/>
        </w:rPr>
      </w:pPr>
    </w:p>
    <w:p w14:paraId="5DBAB15F" w14:textId="77777777" w:rsidR="004E739B" w:rsidRPr="00243812" w:rsidRDefault="00243812" w:rsidP="00F01A18">
      <w:pPr>
        <w:pStyle w:val="NoSpacing"/>
        <w:rPr>
          <w:rFonts w:ascii="Montserrat" w:hAnsi="Montserrat"/>
          <w:sz w:val="24"/>
        </w:rPr>
      </w:pPr>
      <w:r w:rsidRPr="00243812">
        <w:rPr>
          <w:rFonts w:ascii="Montserrat" w:hAnsi="Montserrat"/>
          <w:sz w:val="24"/>
        </w:rPr>
        <w:t>Summon Demon</w:t>
      </w:r>
      <w:r w:rsidRPr="00243812">
        <w:rPr>
          <w:rFonts w:ascii="Montserrat" w:hAnsi="Montserrat"/>
          <w:sz w:val="24"/>
        </w:rPr>
        <w:tab/>
        <w:t>Special</w:t>
      </w:r>
    </w:p>
    <w:p w14:paraId="5E337B7A" w14:textId="77777777" w:rsidR="004E739B" w:rsidRPr="00243812" w:rsidRDefault="00243812" w:rsidP="00F01A18">
      <w:pPr>
        <w:pStyle w:val="NoSpacing"/>
        <w:rPr>
          <w:rFonts w:ascii="Montserrat" w:hAnsi="Montserrat"/>
          <w:sz w:val="24"/>
        </w:rPr>
      </w:pPr>
      <w:r w:rsidRPr="00243812">
        <w:rPr>
          <w:rFonts w:ascii="Montserrat" w:hAnsi="Montserrat"/>
          <w:sz w:val="24"/>
        </w:rPr>
        <w:tab/>
        <w:t>Allows the caster to summon a demon of specified attributes.</w:t>
      </w:r>
    </w:p>
    <w:p w14:paraId="7814DBB9"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533E315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13F75DBA"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13D365DD"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Prerequisites : Magery and at least one spell from ten different colleges.</w:t>
      </w:r>
    </w:p>
    <w:p w14:paraId="2FF79917" w14:textId="77777777" w:rsidR="004E739B" w:rsidRPr="00243812" w:rsidRDefault="004E739B" w:rsidP="00F01A18">
      <w:pPr>
        <w:pStyle w:val="NoSpacing"/>
        <w:rPr>
          <w:rFonts w:ascii="Montserrat" w:hAnsi="Montserrat"/>
          <w:sz w:val="24"/>
        </w:rPr>
      </w:pPr>
    </w:p>
    <w:p w14:paraId="48B8DDF9" w14:textId="77777777" w:rsidR="004E739B" w:rsidRPr="00243812" w:rsidRDefault="00243812" w:rsidP="00F01A18">
      <w:pPr>
        <w:pStyle w:val="NoSpacing"/>
        <w:rPr>
          <w:rFonts w:ascii="Montserrat" w:hAnsi="Montserrat"/>
          <w:sz w:val="24"/>
        </w:rPr>
      </w:pPr>
      <w:r w:rsidRPr="00243812">
        <w:rPr>
          <w:rFonts w:ascii="Montserrat" w:hAnsi="Montserrat"/>
          <w:sz w:val="24"/>
        </w:rPr>
        <w:t>Banish Demon</w:t>
      </w:r>
      <w:r w:rsidRPr="00243812">
        <w:rPr>
          <w:rFonts w:ascii="Montserrat" w:hAnsi="Montserrat"/>
          <w:sz w:val="24"/>
        </w:rPr>
        <w:tab/>
        <w:t>Special</w:t>
      </w:r>
    </w:p>
    <w:p w14:paraId="77287265" w14:textId="77777777" w:rsidR="004E739B" w:rsidRPr="00243812" w:rsidRDefault="00243812" w:rsidP="00F01A18">
      <w:pPr>
        <w:pStyle w:val="NoSpacing"/>
        <w:rPr>
          <w:rFonts w:ascii="Montserrat" w:hAnsi="Montserrat"/>
          <w:sz w:val="24"/>
        </w:rPr>
      </w:pPr>
      <w:r w:rsidRPr="00243812">
        <w:rPr>
          <w:rFonts w:ascii="Montserrat" w:hAnsi="Montserrat"/>
          <w:sz w:val="24"/>
        </w:rPr>
        <w:tab/>
        <w:t>Allows the caster to banish a demon</w:t>
      </w:r>
    </w:p>
    <w:p w14:paraId="65B97DD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181D3903"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3420D96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6B40BF19"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Magery and at least one spell from ten different colleges.</w:t>
      </w:r>
    </w:p>
    <w:p w14:paraId="2DEFFFE5" w14:textId="77777777" w:rsidR="004E739B" w:rsidRPr="00243812" w:rsidRDefault="004E739B" w:rsidP="00F01A18">
      <w:pPr>
        <w:pStyle w:val="NoSpacing"/>
        <w:rPr>
          <w:rFonts w:ascii="Montserrat" w:hAnsi="Montserrat"/>
          <w:sz w:val="24"/>
        </w:rPr>
      </w:pPr>
    </w:p>
    <w:p w14:paraId="6B38B78D" w14:textId="77777777" w:rsidR="004E739B" w:rsidRPr="00243812" w:rsidRDefault="00243812" w:rsidP="00F01A18">
      <w:pPr>
        <w:pStyle w:val="NoSpacing"/>
        <w:rPr>
          <w:rFonts w:ascii="Montserrat" w:hAnsi="Montserrat"/>
          <w:sz w:val="24"/>
        </w:rPr>
      </w:pPr>
      <w:r w:rsidRPr="00243812">
        <w:rPr>
          <w:rFonts w:ascii="Montserrat" w:hAnsi="Montserrat"/>
          <w:sz w:val="24"/>
        </w:rPr>
        <w:t>Pentagram</w:t>
      </w:r>
      <w:r w:rsidRPr="00243812">
        <w:rPr>
          <w:rFonts w:ascii="Montserrat" w:hAnsi="Montserrat"/>
          <w:sz w:val="24"/>
        </w:rPr>
        <w:tab/>
        <w:t>Special</w:t>
      </w:r>
    </w:p>
    <w:p w14:paraId="79E6815F"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 xml:space="preserve">Possibly the most important spell for a fledgling Demonologist, this spell allows the caster to remain in control of any creature summoned under its protection. Traditionally, the pentagram is cast upon the floor of the Demonologist’s study room, but it can also be adapted for walls, doorways, windows and even empty space in emergencies. The main purpose of the pentagram is to protect the mage from anything that he might summon by keeping the creature contained and limiting its actions. </w:t>
      </w:r>
    </w:p>
    <w:p w14:paraId="1AFE221C"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226F44B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21AD0C2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06B934C7"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Magery 2 and either Spell Shield or Summon Demon.</w:t>
      </w:r>
    </w:p>
    <w:p w14:paraId="0A2A77A2" w14:textId="77777777" w:rsidR="004E739B" w:rsidRPr="00243812" w:rsidRDefault="004E739B" w:rsidP="00F01A18">
      <w:pPr>
        <w:pStyle w:val="NoSpacing"/>
        <w:rPr>
          <w:rFonts w:ascii="Montserrat" w:hAnsi="Montserrat"/>
          <w:sz w:val="24"/>
        </w:rPr>
      </w:pPr>
    </w:p>
    <w:p w14:paraId="1A3C4451" w14:textId="77777777" w:rsidR="004E739B" w:rsidRPr="00243812" w:rsidRDefault="00243812" w:rsidP="00F01A18">
      <w:pPr>
        <w:pStyle w:val="NoSpacing"/>
        <w:rPr>
          <w:rFonts w:ascii="Montserrat" w:hAnsi="Montserrat"/>
          <w:sz w:val="24"/>
        </w:rPr>
      </w:pPr>
      <w:r w:rsidRPr="00243812">
        <w:rPr>
          <w:rFonts w:ascii="Montserrat" w:hAnsi="Montserrat"/>
          <w:sz w:val="24"/>
        </w:rPr>
        <w:t>Soul Contract</w:t>
      </w:r>
      <w:r w:rsidRPr="00243812">
        <w:rPr>
          <w:rFonts w:ascii="Montserrat" w:hAnsi="Montserrat"/>
          <w:sz w:val="24"/>
        </w:rPr>
        <w:tab/>
        <w:t>Special</w:t>
      </w:r>
    </w:p>
    <w:p w14:paraId="15158F53" w14:textId="77777777" w:rsidR="004E739B" w:rsidRPr="00243812" w:rsidRDefault="004E739B" w:rsidP="00F01A18">
      <w:pPr>
        <w:pStyle w:val="NoSpacing"/>
        <w:rPr>
          <w:rFonts w:ascii="Montserrat" w:hAnsi="Montserrat"/>
          <w:sz w:val="24"/>
        </w:rPr>
      </w:pPr>
    </w:p>
    <w:p w14:paraId="772829F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5ADE8ECB"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2718E614"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013F4910"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Pentagram</w:t>
      </w:r>
    </w:p>
    <w:p w14:paraId="73E29C56" w14:textId="77777777" w:rsidR="004E739B" w:rsidRPr="00243812" w:rsidRDefault="004E739B" w:rsidP="00F01A18">
      <w:pPr>
        <w:pStyle w:val="NoSpacing"/>
        <w:rPr>
          <w:rFonts w:ascii="Montserrat" w:hAnsi="Montserrat"/>
          <w:sz w:val="24"/>
        </w:rPr>
      </w:pPr>
    </w:p>
    <w:p w14:paraId="579491EB" w14:textId="77777777" w:rsidR="004E739B" w:rsidRPr="00243812" w:rsidRDefault="00243812" w:rsidP="00F01A18">
      <w:pPr>
        <w:pStyle w:val="NoSpacing"/>
        <w:rPr>
          <w:rFonts w:ascii="Montserrat" w:hAnsi="Montserrat"/>
          <w:sz w:val="24"/>
        </w:rPr>
      </w:pPr>
      <w:r w:rsidRPr="00243812">
        <w:rPr>
          <w:rFonts w:ascii="Montserrat" w:hAnsi="Montserrat"/>
          <w:sz w:val="24"/>
        </w:rPr>
        <w:t>Steal Strength</w:t>
      </w:r>
      <w:r w:rsidRPr="00243812">
        <w:rPr>
          <w:rFonts w:ascii="Montserrat" w:hAnsi="Montserrat"/>
          <w:sz w:val="24"/>
        </w:rPr>
        <w:tab/>
        <w:t>Regular</w:t>
      </w:r>
    </w:p>
    <w:p w14:paraId="79AEC15B" w14:textId="77777777" w:rsidR="004E739B" w:rsidRPr="00243812" w:rsidRDefault="004E739B" w:rsidP="00F01A18">
      <w:pPr>
        <w:pStyle w:val="NoSpacing"/>
        <w:rPr>
          <w:rFonts w:ascii="Montserrat" w:hAnsi="Montserrat"/>
          <w:sz w:val="24"/>
        </w:rPr>
      </w:pPr>
    </w:p>
    <w:p w14:paraId="403CA9DC"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724D22AD"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14384B2D"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4EA8A86E"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Pentagram</w:t>
      </w:r>
    </w:p>
    <w:p w14:paraId="37526EC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7071D5C9" w14:textId="77777777" w:rsidR="004E739B" w:rsidRPr="00243812" w:rsidRDefault="004E739B" w:rsidP="00F01A18">
      <w:pPr>
        <w:pStyle w:val="NoSpacing"/>
        <w:rPr>
          <w:rFonts w:ascii="Montserrat" w:hAnsi="Montserrat"/>
          <w:sz w:val="24"/>
        </w:rPr>
      </w:pPr>
    </w:p>
    <w:p w14:paraId="5A237103" w14:textId="77777777" w:rsidR="004E739B" w:rsidRPr="00243812" w:rsidRDefault="00243812" w:rsidP="00F01A18">
      <w:pPr>
        <w:pStyle w:val="NoSpacing"/>
        <w:rPr>
          <w:rFonts w:ascii="Montserrat" w:hAnsi="Montserrat"/>
          <w:sz w:val="24"/>
        </w:rPr>
      </w:pPr>
      <w:r w:rsidRPr="00243812">
        <w:rPr>
          <w:rFonts w:ascii="Montserrat" w:hAnsi="Montserrat"/>
          <w:sz w:val="24"/>
        </w:rPr>
        <w:t>Curse (original)</w:t>
      </w:r>
      <w:r w:rsidRPr="00243812">
        <w:rPr>
          <w:rFonts w:ascii="Montserrat" w:hAnsi="Montserrat"/>
          <w:sz w:val="24"/>
        </w:rPr>
        <w:tab/>
        <w:t>Regular</w:t>
      </w:r>
    </w:p>
    <w:p w14:paraId="1CB356A2" w14:textId="77777777" w:rsidR="004E739B" w:rsidRPr="00243812" w:rsidRDefault="004E739B" w:rsidP="00F01A18">
      <w:pPr>
        <w:pStyle w:val="NoSpacing"/>
        <w:rPr>
          <w:rFonts w:ascii="Montserrat" w:hAnsi="Montserrat"/>
          <w:sz w:val="24"/>
        </w:rPr>
      </w:pPr>
    </w:p>
    <w:p w14:paraId="270F56D3"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1282AB8E"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39FC2454"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190A77C5"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Summon Demon and Pentagram.</w:t>
      </w:r>
    </w:p>
    <w:p w14:paraId="41A17E75" w14:textId="77777777" w:rsidR="004E739B" w:rsidRPr="00243812" w:rsidRDefault="004E739B" w:rsidP="00F01A18">
      <w:pPr>
        <w:pStyle w:val="NoSpacing"/>
        <w:rPr>
          <w:rFonts w:ascii="Montserrat" w:hAnsi="Montserrat"/>
          <w:sz w:val="24"/>
        </w:rPr>
      </w:pPr>
    </w:p>
    <w:p w14:paraId="6B7D29B0" w14:textId="77777777" w:rsidR="004E739B" w:rsidRPr="00243812" w:rsidRDefault="00243812" w:rsidP="00F01A18">
      <w:pPr>
        <w:pStyle w:val="NoSpacing"/>
        <w:rPr>
          <w:rFonts w:ascii="Montserrat" w:hAnsi="Montserrat"/>
          <w:sz w:val="24"/>
        </w:rPr>
      </w:pPr>
      <w:r w:rsidRPr="00243812">
        <w:rPr>
          <w:rFonts w:ascii="Montserrat" w:hAnsi="Montserrat"/>
          <w:sz w:val="24"/>
        </w:rPr>
        <w:t>Steal Soul</w:t>
      </w:r>
      <w:r w:rsidRPr="00243812">
        <w:rPr>
          <w:rFonts w:ascii="Montserrat" w:hAnsi="Montserrat"/>
          <w:sz w:val="24"/>
        </w:rPr>
        <w:tab/>
        <w:t>Special</w:t>
      </w:r>
    </w:p>
    <w:p w14:paraId="3BB54750"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This spell allows the caster to steal the soul from the subject and convert it to fatigue for spellcasting purposes.</w:t>
      </w:r>
    </w:p>
    <w:p w14:paraId="347DA400" w14:textId="77777777" w:rsidR="004E739B" w:rsidRPr="00243812" w:rsidRDefault="00243812" w:rsidP="00F01A18">
      <w:pPr>
        <w:pStyle w:val="NoSpacing"/>
        <w:rPr>
          <w:rFonts w:ascii="Montserrat" w:hAnsi="Montserrat"/>
          <w:sz w:val="24"/>
        </w:rPr>
      </w:pPr>
      <w:r w:rsidRPr="00243812">
        <w:rPr>
          <w:rFonts w:ascii="Montserrat" w:hAnsi="Montserrat"/>
          <w:sz w:val="24"/>
        </w:rPr>
        <w:tab/>
        <w:t>Soul loses 1 fat per round it is out of its body until it reaches 0 fat at which point it disappears</w:t>
      </w:r>
    </w:p>
    <w:p w14:paraId="530968F8"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2B0CCB2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24DBA2CB"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1900FB9F"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Pentagram.</w:t>
      </w:r>
    </w:p>
    <w:p w14:paraId="55C1CD3D" w14:textId="77777777" w:rsidR="004E739B" w:rsidRPr="00243812" w:rsidRDefault="004E739B" w:rsidP="00F01A18">
      <w:pPr>
        <w:pStyle w:val="NoSpacing"/>
        <w:rPr>
          <w:rFonts w:ascii="Montserrat" w:hAnsi="Montserrat"/>
          <w:sz w:val="24"/>
        </w:rPr>
      </w:pPr>
    </w:p>
    <w:p w14:paraId="06EB8C22" w14:textId="77777777" w:rsidR="004E739B" w:rsidRPr="00243812" w:rsidRDefault="00243812" w:rsidP="00F01A18">
      <w:pPr>
        <w:pStyle w:val="NoSpacing"/>
        <w:rPr>
          <w:rFonts w:ascii="Montserrat" w:hAnsi="Montserrat"/>
          <w:sz w:val="24"/>
        </w:rPr>
      </w:pPr>
      <w:r w:rsidRPr="00243812">
        <w:rPr>
          <w:rFonts w:ascii="Montserrat" w:hAnsi="Montserrat"/>
          <w:sz w:val="24"/>
        </w:rPr>
        <w:t>Soul Pouch</w:t>
      </w:r>
      <w:r w:rsidRPr="00243812">
        <w:rPr>
          <w:rFonts w:ascii="Montserrat" w:hAnsi="Montserrat"/>
          <w:sz w:val="24"/>
        </w:rPr>
        <w:tab/>
        <w:t>Enchantment</w:t>
      </w:r>
    </w:p>
    <w:p w14:paraId="156BA834" w14:textId="77777777" w:rsidR="004E739B" w:rsidRPr="00243812" w:rsidRDefault="00243812" w:rsidP="00F01A18">
      <w:pPr>
        <w:pStyle w:val="NoSpacing"/>
        <w:rPr>
          <w:rFonts w:ascii="Montserrat" w:hAnsi="Montserrat"/>
          <w:sz w:val="24"/>
        </w:rPr>
      </w:pPr>
      <w:r w:rsidRPr="00243812">
        <w:rPr>
          <w:rFonts w:ascii="Montserrat" w:hAnsi="Montserrat"/>
          <w:sz w:val="24"/>
        </w:rPr>
        <w:tab/>
        <w:t>This spell allows the mage to create a pouch that will hold souls for use as fatigue in casting spells.</w:t>
      </w:r>
    </w:p>
    <w:p w14:paraId="5E20A10A" w14:textId="77777777" w:rsidR="004E739B" w:rsidRPr="00243812" w:rsidRDefault="00243812" w:rsidP="00F01A18">
      <w:pPr>
        <w:pStyle w:val="NoSpacing"/>
        <w:rPr>
          <w:rFonts w:ascii="Montserrat" w:hAnsi="Montserrat"/>
          <w:sz w:val="24"/>
        </w:rPr>
      </w:pPr>
      <w:r w:rsidRPr="00243812">
        <w:rPr>
          <w:rFonts w:ascii="Montserrat" w:hAnsi="Montserrat"/>
          <w:sz w:val="24"/>
        </w:rPr>
        <w:tab/>
        <w:t>Like the Powerstone spell except, 15 fat per casting (somethin like that), no quirks, failed spell roll means that ST didn’t go up. Critical Failure means bag was destroyed in casting.</w:t>
      </w:r>
    </w:p>
    <w:p w14:paraId="24CEE7C8"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309EB3C2"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5362D39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115D52CE"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Enchant and Steal Soul.</w:t>
      </w:r>
    </w:p>
    <w:p w14:paraId="443E6CB9" w14:textId="77777777" w:rsidR="004E739B" w:rsidRPr="00243812" w:rsidRDefault="004E739B" w:rsidP="00F01A18">
      <w:pPr>
        <w:pStyle w:val="NoSpacing"/>
        <w:rPr>
          <w:rFonts w:ascii="Montserrat" w:hAnsi="Montserrat"/>
          <w:sz w:val="24"/>
        </w:rPr>
      </w:pPr>
    </w:p>
    <w:p w14:paraId="29DDBE6A" w14:textId="77777777" w:rsidR="004E739B" w:rsidRPr="00243812" w:rsidRDefault="00243812" w:rsidP="00F01A18">
      <w:pPr>
        <w:pStyle w:val="NoSpacing"/>
        <w:rPr>
          <w:rFonts w:ascii="Montserrat" w:hAnsi="Montserrat"/>
          <w:sz w:val="24"/>
        </w:rPr>
      </w:pPr>
      <w:r w:rsidRPr="00243812">
        <w:rPr>
          <w:rFonts w:ascii="Montserrat" w:hAnsi="Montserrat"/>
          <w:sz w:val="24"/>
        </w:rPr>
        <w:t>Hell Fire</w:t>
      </w:r>
      <w:r w:rsidRPr="00243812">
        <w:rPr>
          <w:rFonts w:ascii="Montserrat" w:hAnsi="Montserrat"/>
          <w:sz w:val="24"/>
        </w:rPr>
        <w:tab/>
        <w:t>Regular</w:t>
      </w:r>
    </w:p>
    <w:p w14:paraId="3ADEADBE" w14:textId="77777777" w:rsidR="004E739B" w:rsidRPr="00243812" w:rsidRDefault="00243812" w:rsidP="00F01A18">
      <w:pPr>
        <w:pStyle w:val="NoSpacing"/>
        <w:rPr>
          <w:rFonts w:ascii="Montserrat" w:hAnsi="Montserrat"/>
          <w:sz w:val="24"/>
        </w:rPr>
      </w:pPr>
      <w:r w:rsidRPr="00243812">
        <w:rPr>
          <w:rFonts w:ascii="Montserrat" w:hAnsi="Montserrat"/>
          <w:sz w:val="24"/>
        </w:rPr>
        <w:tab/>
        <w:t>Summons a jet of billowing fire. This spell is similar to Flame Jet with a few differences. Hell Fire will produce a faint sound of lost souls in eternal torture, which will cause a fright check. Damage caused by this spell is 1 to 4 dice, and armor does not protect against this, as the soul is what is taking damage. Fatigue cost for this spell is 1 plus 1 per dice of damage that the spell does.</w:t>
      </w:r>
    </w:p>
    <w:p w14:paraId="0BBC2592" w14:textId="77777777" w:rsidR="004E739B" w:rsidRPr="00243812" w:rsidRDefault="00243812" w:rsidP="00F01A18">
      <w:pPr>
        <w:pStyle w:val="NoSpacing"/>
        <w:rPr>
          <w:rFonts w:ascii="Montserrat" w:hAnsi="Montserrat"/>
          <w:sz w:val="24"/>
        </w:rPr>
      </w:pPr>
      <w:r w:rsidRPr="00243812">
        <w:rPr>
          <w:rFonts w:ascii="Montserrat" w:hAnsi="Montserrat"/>
          <w:sz w:val="24"/>
        </w:rPr>
        <w:tab/>
        <w:t>A pentagram will protect against this spell, as will any other spells that shield the subject from spell use. Magic armor and shields give their magical bonus to DR in DR versus this spell; toughness does not give any advantage.</w:t>
      </w:r>
    </w:p>
    <w:p w14:paraId="4BFA19D2" w14:textId="77777777" w:rsidR="004E739B" w:rsidRPr="00243812" w:rsidRDefault="00243812" w:rsidP="00F01A18">
      <w:pPr>
        <w:pStyle w:val="NoSpacing"/>
        <w:rPr>
          <w:rFonts w:ascii="Montserrat" w:hAnsi="Montserrat"/>
          <w:sz w:val="24"/>
        </w:rPr>
      </w:pPr>
      <w:r w:rsidRPr="00243812">
        <w:rPr>
          <w:rFonts w:ascii="Montserrat" w:hAnsi="Montserrat"/>
          <w:sz w:val="24"/>
        </w:rPr>
        <w:tab/>
        <w:t>A purely good being will not be affected by this spell.</w:t>
      </w:r>
    </w:p>
    <w:p w14:paraId="54BD6794" w14:textId="77777777" w:rsidR="004E739B" w:rsidRPr="00243812" w:rsidRDefault="00243812" w:rsidP="00F01A18">
      <w:pPr>
        <w:pStyle w:val="NoSpacing"/>
        <w:rPr>
          <w:rFonts w:ascii="Montserrat" w:hAnsi="Montserrat"/>
          <w:sz w:val="24"/>
        </w:rPr>
      </w:pPr>
      <w:r w:rsidRPr="00243812">
        <w:rPr>
          <w:rFonts w:ascii="Montserrat" w:hAnsi="Montserrat"/>
          <w:sz w:val="24"/>
        </w:rPr>
        <w:tab/>
        <w:t>Cost : 1 + 1 per dice of damage, up to 4d; same to maintain</w:t>
      </w:r>
    </w:p>
    <w:p w14:paraId="013B6DE3"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3 seconds</w:t>
      </w:r>
    </w:p>
    <w:p w14:paraId="5FF35E20"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Prerequisites : Summon Demon and Pentagram.</w:t>
      </w:r>
    </w:p>
    <w:p w14:paraId="166EE877"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37D8DF51" w14:textId="77777777" w:rsidR="004E739B" w:rsidRPr="00243812" w:rsidRDefault="004E739B" w:rsidP="00F01A18">
      <w:pPr>
        <w:pStyle w:val="NoSpacing"/>
        <w:rPr>
          <w:rFonts w:ascii="Montserrat" w:hAnsi="Montserrat"/>
          <w:sz w:val="24"/>
        </w:rPr>
      </w:pPr>
    </w:p>
    <w:p w14:paraId="15FC0836" w14:textId="77777777" w:rsidR="004E739B" w:rsidRPr="00243812" w:rsidRDefault="00243812" w:rsidP="00F01A18">
      <w:pPr>
        <w:pStyle w:val="NoSpacing"/>
        <w:rPr>
          <w:rFonts w:ascii="Montserrat" w:hAnsi="Montserrat"/>
          <w:sz w:val="24"/>
        </w:rPr>
      </w:pPr>
      <w:r w:rsidRPr="00243812">
        <w:rPr>
          <w:rFonts w:ascii="Montserrat" w:hAnsi="Montserrat"/>
          <w:sz w:val="24"/>
        </w:rPr>
        <w:t>Summon Demonic Energy</w:t>
      </w:r>
      <w:r w:rsidRPr="00243812">
        <w:rPr>
          <w:rFonts w:ascii="Montserrat" w:hAnsi="Montserrat"/>
          <w:sz w:val="24"/>
        </w:rPr>
        <w:tab/>
        <w:t>Special</w:t>
      </w:r>
    </w:p>
    <w:p w14:paraId="00D3B4AC" w14:textId="77777777" w:rsidR="004E739B" w:rsidRPr="00243812" w:rsidRDefault="004E739B" w:rsidP="00F01A18">
      <w:pPr>
        <w:pStyle w:val="NoSpacing"/>
        <w:rPr>
          <w:rFonts w:ascii="Montserrat" w:hAnsi="Montserrat"/>
          <w:sz w:val="24"/>
        </w:rPr>
      </w:pPr>
    </w:p>
    <w:p w14:paraId="54C6CEAC"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69F3926C"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40451ACB"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3621A441"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Summon Demon and Pentagram.</w:t>
      </w:r>
    </w:p>
    <w:p w14:paraId="43A72888" w14:textId="77777777" w:rsidR="004E739B" w:rsidRPr="00243812" w:rsidRDefault="004E739B" w:rsidP="00F01A18">
      <w:pPr>
        <w:pStyle w:val="NoSpacing"/>
        <w:rPr>
          <w:rFonts w:ascii="Montserrat" w:hAnsi="Montserrat"/>
          <w:sz w:val="24"/>
        </w:rPr>
      </w:pPr>
    </w:p>
    <w:p w14:paraId="7ECAB7DA" w14:textId="77777777" w:rsidR="004E739B" w:rsidRPr="00243812" w:rsidRDefault="00243812" w:rsidP="00F01A18">
      <w:pPr>
        <w:pStyle w:val="NoSpacing"/>
        <w:rPr>
          <w:rFonts w:ascii="Montserrat" w:hAnsi="Montserrat"/>
          <w:sz w:val="24"/>
        </w:rPr>
      </w:pPr>
      <w:r w:rsidRPr="00243812">
        <w:rPr>
          <w:rFonts w:ascii="Montserrat" w:hAnsi="Montserrat"/>
          <w:sz w:val="24"/>
        </w:rPr>
        <w:t>Demon’s Wings</w:t>
      </w:r>
    </w:p>
    <w:p w14:paraId="41FC2D37" w14:textId="77777777" w:rsidR="004E739B" w:rsidRPr="00243812" w:rsidRDefault="00243812" w:rsidP="00F01A18">
      <w:pPr>
        <w:pStyle w:val="NoSpacing"/>
        <w:rPr>
          <w:rFonts w:ascii="Montserrat" w:hAnsi="Montserrat"/>
          <w:sz w:val="24"/>
        </w:rPr>
      </w:pPr>
      <w:r w:rsidRPr="00243812">
        <w:rPr>
          <w:rFonts w:ascii="Montserrat" w:hAnsi="Montserrat"/>
          <w:sz w:val="24"/>
        </w:rPr>
        <w:t>Hell Gate</w:t>
      </w:r>
    </w:p>
    <w:p w14:paraId="025F7D1D" w14:textId="77777777" w:rsidR="004E739B" w:rsidRPr="00243812" w:rsidRDefault="00243812" w:rsidP="00F01A18">
      <w:pPr>
        <w:pStyle w:val="NoSpacing"/>
        <w:rPr>
          <w:rFonts w:ascii="Montserrat" w:hAnsi="Montserrat"/>
          <w:sz w:val="24"/>
        </w:rPr>
      </w:pPr>
      <w:r w:rsidRPr="00243812">
        <w:rPr>
          <w:rFonts w:ascii="Montserrat" w:hAnsi="Montserrat"/>
          <w:sz w:val="24"/>
        </w:rPr>
        <w:t>Demon’s Might</w:t>
      </w:r>
    </w:p>
    <w:p w14:paraId="244F64C1" w14:textId="77777777" w:rsidR="004E739B" w:rsidRPr="00243812" w:rsidRDefault="00243812" w:rsidP="00F01A18">
      <w:pPr>
        <w:pStyle w:val="NoSpacing"/>
        <w:rPr>
          <w:rFonts w:ascii="Montserrat" w:hAnsi="Montserrat"/>
          <w:sz w:val="24"/>
        </w:rPr>
      </w:pPr>
      <w:r w:rsidRPr="00243812">
        <w:rPr>
          <w:rFonts w:ascii="Montserrat" w:hAnsi="Montserrat"/>
          <w:sz w:val="24"/>
        </w:rPr>
        <w:t>Soul Vision</w:t>
      </w:r>
    </w:p>
    <w:p w14:paraId="14D901D5" w14:textId="77777777" w:rsidR="004E739B" w:rsidRPr="00243812" w:rsidRDefault="00243812" w:rsidP="00F01A18">
      <w:pPr>
        <w:pStyle w:val="NoSpacing"/>
        <w:rPr>
          <w:rFonts w:ascii="Montserrat" w:hAnsi="Montserrat"/>
          <w:sz w:val="24"/>
        </w:rPr>
      </w:pPr>
      <w:r w:rsidRPr="00243812">
        <w:rPr>
          <w:rFonts w:ascii="Montserrat" w:hAnsi="Montserrat"/>
          <w:sz w:val="24"/>
        </w:rPr>
        <w:t>Heart’s Last Beat</w:t>
      </w:r>
    </w:p>
    <w:p w14:paraId="6427F7F5"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 xml:space="preserve">This spell makes the subject’s life not dependant on the whole of his body being together, but rather the subject’s soul can reside in any of his parts individually at any given time, like a Soul Jar. </w:t>
      </w:r>
    </w:p>
    <w:p w14:paraId="6C6058F4" w14:textId="77777777" w:rsidR="004E739B" w:rsidRPr="00243812" w:rsidRDefault="004E739B" w:rsidP="00F01A18">
      <w:pPr>
        <w:pStyle w:val="NoSpacing"/>
        <w:rPr>
          <w:rFonts w:ascii="Montserrat" w:hAnsi="Montserrat"/>
          <w:sz w:val="24"/>
        </w:rPr>
      </w:pPr>
    </w:p>
    <w:p w14:paraId="47417882" w14:textId="77777777" w:rsidR="004E739B" w:rsidRPr="00243812" w:rsidRDefault="00243812" w:rsidP="00F01A18">
      <w:pPr>
        <w:pStyle w:val="NoSpacing"/>
        <w:rPr>
          <w:rFonts w:ascii="Montserrat" w:hAnsi="Montserrat"/>
          <w:sz w:val="24"/>
        </w:rPr>
      </w:pPr>
      <w:r w:rsidRPr="00243812">
        <w:rPr>
          <w:rFonts w:ascii="Montserrat" w:hAnsi="Montserrat"/>
          <w:sz w:val="24"/>
        </w:rPr>
        <w:t>Temptations of Sin</w:t>
      </w:r>
    </w:p>
    <w:p w14:paraId="35B8F469" w14:textId="77777777" w:rsidR="004E739B" w:rsidRPr="00243812" w:rsidRDefault="004E739B" w:rsidP="00F01A18">
      <w:pPr>
        <w:pStyle w:val="NoSpacing"/>
        <w:rPr>
          <w:rFonts w:ascii="Montserrat" w:hAnsi="Montserrat"/>
          <w:sz w:val="24"/>
        </w:rPr>
      </w:pPr>
    </w:p>
    <w:p w14:paraId="13852A2D" w14:textId="77777777" w:rsidR="004E739B" w:rsidRPr="00243812" w:rsidRDefault="00243812" w:rsidP="00F01A18">
      <w:pPr>
        <w:pStyle w:val="NoSpacing"/>
        <w:rPr>
          <w:rFonts w:ascii="Montserrat" w:hAnsi="Montserrat"/>
          <w:sz w:val="24"/>
        </w:rPr>
      </w:pPr>
      <w:r w:rsidRPr="00243812">
        <w:rPr>
          <w:rFonts w:ascii="Montserrat" w:hAnsi="Montserrat"/>
          <w:sz w:val="24"/>
        </w:rPr>
        <w:t>Diabolism</w:t>
      </w:r>
    </w:p>
    <w:p w14:paraId="76AFC581" w14:textId="77777777" w:rsidR="004E739B" w:rsidRPr="00243812" w:rsidRDefault="004E739B" w:rsidP="00F01A18">
      <w:pPr>
        <w:pStyle w:val="NoSpacing"/>
        <w:rPr>
          <w:rFonts w:ascii="Montserrat" w:hAnsi="Montserrat"/>
          <w:sz w:val="24"/>
        </w:rPr>
      </w:pPr>
    </w:p>
    <w:p w14:paraId="5038D8CD" w14:textId="77777777" w:rsidR="004E739B" w:rsidRPr="00243812" w:rsidRDefault="00243812" w:rsidP="00F01A18">
      <w:pPr>
        <w:pStyle w:val="NoSpacing"/>
        <w:rPr>
          <w:rFonts w:ascii="Montserrat" w:hAnsi="Montserrat"/>
          <w:sz w:val="24"/>
        </w:rPr>
      </w:pPr>
      <w:r w:rsidRPr="00243812">
        <w:rPr>
          <w:rFonts w:ascii="Montserrat" w:hAnsi="Montserrat"/>
          <w:sz w:val="24"/>
        </w:rPr>
        <w:t>Touch of Hell</w:t>
      </w:r>
    </w:p>
    <w:p w14:paraId="2FE222E4" w14:textId="77777777" w:rsidR="004E739B" w:rsidRPr="00243812" w:rsidRDefault="00243812" w:rsidP="00F01A18">
      <w:pPr>
        <w:pStyle w:val="NoSpacing"/>
        <w:rPr>
          <w:rFonts w:ascii="Montserrat" w:hAnsi="Montserrat"/>
          <w:sz w:val="24"/>
        </w:rPr>
      </w:pPr>
      <w:r w:rsidRPr="00243812">
        <w:rPr>
          <w:rFonts w:ascii="Montserrat" w:hAnsi="Montserrat"/>
          <w:sz w:val="24"/>
        </w:rPr>
        <w:tab/>
        <w:t>Allows the caster to use his own soul to gain access to Hell. This spell is required for all the diablery spells that access Hell.</w:t>
      </w:r>
    </w:p>
    <w:p w14:paraId="11614652"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5BD361D3"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575CB1AB"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1A18DB0B"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Magery 2 and Alter Aura</w:t>
      </w:r>
    </w:p>
    <w:p w14:paraId="4697FA61"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4F6D3CB8" w14:textId="77777777" w:rsidR="004E739B" w:rsidRPr="00243812" w:rsidRDefault="004E739B" w:rsidP="00F01A18">
      <w:pPr>
        <w:pStyle w:val="NoSpacing"/>
        <w:rPr>
          <w:rFonts w:ascii="Montserrat" w:hAnsi="Montserrat"/>
          <w:sz w:val="24"/>
        </w:rPr>
      </w:pPr>
    </w:p>
    <w:p w14:paraId="2CBF44BF" w14:textId="77777777" w:rsidR="004E739B" w:rsidRPr="00243812" w:rsidRDefault="00243812" w:rsidP="00F01A18">
      <w:pPr>
        <w:pStyle w:val="NoSpacing"/>
        <w:rPr>
          <w:rFonts w:ascii="Montserrat" w:hAnsi="Montserrat"/>
          <w:sz w:val="24"/>
        </w:rPr>
      </w:pPr>
      <w:r w:rsidRPr="00243812">
        <w:rPr>
          <w:rFonts w:ascii="Montserrat" w:hAnsi="Montserrat"/>
          <w:sz w:val="24"/>
        </w:rPr>
        <w:t>Visions of Hell</w:t>
      </w:r>
    </w:p>
    <w:p w14:paraId="40BD2E6D"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Gives the subject terrible images of his own torment in Hell. Subject must make a fright check at </w:t>
      </w:r>
      <w:r w:rsidRPr="00243812">
        <w:rPr>
          <w:rFonts w:ascii="Montserrat" w:hAnsi="Montserrat"/>
          <w:sz w:val="24"/>
        </w:rPr>
        <w:noBreakHyphen/>
        <w:t>5.</w:t>
      </w:r>
    </w:p>
    <w:p w14:paraId="34AAD9AD" w14:textId="77777777" w:rsidR="004E739B" w:rsidRPr="00243812" w:rsidRDefault="00243812" w:rsidP="00F01A18">
      <w:pPr>
        <w:pStyle w:val="NoSpacing"/>
        <w:rPr>
          <w:rFonts w:ascii="Montserrat" w:hAnsi="Montserrat"/>
          <w:sz w:val="24"/>
        </w:rPr>
      </w:pPr>
      <w:r w:rsidRPr="00243812">
        <w:rPr>
          <w:rFonts w:ascii="Montserrat" w:hAnsi="Montserrat"/>
          <w:sz w:val="24"/>
        </w:rPr>
        <w:tab/>
        <w:t>Duration : 1 second.</w:t>
      </w:r>
    </w:p>
    <w:p w14:paraId="196D7FAB" w14:textId="77777777" w:rsidR="004E739B" w:rsidRPr="00243812" w:rsidRDefault="00243812" w:rsidP="00F01A18">
      <w:pPr>
        <w:pStyle w:val="NoSpacing"/>
        <w:rPr>
          <w:rFonts w:ascii="Montserrat" w:hAnsi="Montserrat"/>
          <w:sz w:val="24"/>
        </w:rPr>
      </w:pPr>
      <w:r w:rsidRPr="00243812">
        <w:rPr>
          <w:rFonts w:ascii="Montserrat" w:hAnsi="Montserrat"/>
          <w:sz w:val="24"/>
        </w:rPr>
        <w:tab/>
        <w:t>Cost : 2.</w:t>
      </w:r>
    </w:p>
    <w:p w14:paraId="18C770FB" w14:textId="77777777" w:rsidR="004E739B" w:rsidRPr="00243812" w:rsidRDefault="00243812" w:rsidP="00F01A18">
      <w:pPr>
        <w:pStyle w:val="NoSpacing"/>
        <w:rPr>
          <w:rFonts w:ascii="Montserrat" w:hAnsi="Montserrat"/>
          <w:sz w:val="24"/>
        </w:rPr>
      </w:pPr>
      <w:r w:rsidRPr="00243812">
        <w:rPr>
          <w:rFonts w:ascii="Montserrat" w:hAnsi="Montserrat"/>
          <w:sz w:val="24"/>
        </w:rPr>
        <w:tab/>
        <w:t>Time To Cast : 3 seconds.</w:t>
      </w:r>
    </w:p>
    <w:p w14:paraId="364606F4"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Touch of Hell</w:t>
      </w:r>
    </w:p>
    <w:p w14:paraId="37859A34"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1B799562" w14:textId="77777777" w:rsidR="004E739B" w:rsidRPr="00243812" w:rsidRDefault="004E739B" w:rsidP="00F01A18">
      <w:pPr>
        <w:pStyle w:val="NoSpacing"/>
        <w:rPr>
          <w:rFonts w:ascii="Montserrat" w:hAnsi="Montserrat"/>
          <w:sz w:val="24"/>
        </w:rPr>
      </w:pPr>
    </w:p>
    <w:p w14:paraId="226497EF" w14:textId="77777777" w:rsidR="004E739B" w:rsidRPr="00243812" w:rsidRDefault="00243812" w:rsidP="00F01A18">
      <w:pPr>
        <w:pStyle w:val="NoSpacing"/>
        <w:rPr>
          <w:rFonts w:ascii="Montserrat" w:hAnsi="Montserrat"/>
          <w:sz w:val="24"/>
        </w:rPr>
      </w:pPr>
      <w:r w:rsidRPr="00243812">
        <w:rPr>
          <w:rFonts w:ascii="Montserrat" w:hAnsi="Montserrat"/>
          <w:sz w:val="24"/>
        </w:rPr>
        <w:t>Summoning of the Dammed</w:t>
      </w:r>
    </w:p>
    <w:p w14:paraId="082582AB"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Summons a/ some spirits of the dammed.</w:t>
      </w:r>
    </w:p>
    <w:p w14:paraId="2212A19B"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3FCE75B9"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6E871FCF"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50DC2DBA"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Touch of Hell and Summon Spirit</w:t>
      </w:r>
    </w:p>
    <w:p w14:paraId="29D3173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222E0F8B" w14:textId="77777777" w:rsidR="004E739B" w:rsidRPr="00243812" w:rsidRDefault="004E739B" w:rsidP="00F01A18">
      <w:pPr>
        <w:pStyle w:val="NoSpacing"/>
        <w:rPr>
          <w:rFonts w:ascii="Montserrat" w:hAnsi="Montserrat"/>
          <w:sz w:val="24"/>
        </w:rPr>
      </w:pPr>
    </w:p>
    <w:p w14:paraId="5C16FF51" w14:textId="77777777" w:rsidR="004E739B" w:rsidRPr="00243812" w:rsidRDefault="00243812" w:rsidP="00F01A18">
      <w:pPr>
        <w:pStyle w:val="NoSpacing"/>
        <w:rPr>
          <w:rFonts w:ascii="Montserrat" w:hAnsi="Montserrat"/>
          <w:sz w:val="24"/>
        </w:rPr>
      </w:pPr>
      <w:r w:rsidRPr="00243812">
        <w:rPr>
          <w:rFonts w:ascii="Montserrat" w:hAnsi="Montserrat"/>
          <w:sz w:val="24"/>
        </w:rPr>
        <w:t>Fires of Hell</w:t>
      </w:r>
    </w:p>
    <w:p w14:paraId="794DACA0" w14:textId="77777777" w:rsidR="004E739B" w:rsidRPr="00243812" w:rsidRDefault="00243812" w:rsidP="00F01A18">
      <w:pPr>
        <w:pStyle w:val="NoSpacing"/>
        <w:rPr>
          <w:rFonts w:ascii="Montserrat" w:hAnsi="Montserrat"/>
          <w:sz w:val="24"/>
        </w:rPr>
      </w:pPr>
      <w:r w:rsidRPr="00243812">
        <w:rPr>
          <w:rFonts w:ascii="Montserrat" w:hAnsi="Montserrat"/>
          <w:sz w:val="24"/>
        </w:rPr>
        <w:tab/>
        <w:t>Hellfire at command. Will not work on one without sin.</w:t>
      </w:r>
    </w:p>
    <w:p w14:paraId="33E46D0A"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Duration : </w:t>
      </w:r>
    </w:p>
    <w:p w14:paraId="5D37D64C"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Cost : </w:t>
      </w:r>
    </w:p>
    <w:p w14:paraId="42250E41"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Time To Cast : </w:t>
      </w:r>
    </w:p>
    <w:p w14:paraId="22A0BBFE" w14:textId="77777777" w:rsidR="004E739B" w:rsidRPr="00243812" w:rsidRDefault="00243812" w:rsidP="00F01A18">
      <w:pPr>
        <w:pStyle w:val="NoSpacing"/>
        <w:rPr>
          <w:rFonts w:ascii="Montserrat" w:hAnsi="Montserrat"/>
          <w:sz w:val="24"/>
        </w:rPr>
      </w:pPr>
      <w:r w:rsidRPr="00243812">
        <w:rPr>
          <w:rFonts w:ascii="Montserrat" w:hAnsi="Montserrat"/>
          <w:sz w:val="24"/>
        </w:rPr>
        <w:tab/>
        <w:t>Prerequisites : Touch of Hell and Summoning of the Dammed</w:t>
      </w:r>
    </w:p>
    <w:p w14:paraId="0B58B3BA"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Item : </w:t>
      </w:r>
    </w:p>
    <w:p w14:paraId="64F39FBD" w14:textId="77777777" w:rsidR="004E739B" w:rsidRPr="00243812" w:rsidRDefault="004E739B" w:rsidP="00F01A18">
      <w:pPr>
        <w:pStyle w:val="NoSpacing"/>
        <w:rPr>
          <w:rFonts w:ascii="Montserrat" w:hAnsi="Montserrat"/>
          <w:sz w:val="24"/>
        </w:rPr>
      </w:pPr>
    </w:p>
    <w:p w14:paraId="71440633" w14:textId="77777777" w:rsidR="004E739B" w:rsidRPr="00243812" w:rsidRDefault="004E739B" w:rsidP="00F01A18">
      <w:pPr>
        <w:pStyle w:val="NoSpacing"/>
        <w:rPr>
          <w:rFonts w:ascii="Montserrat" w:hAnsi="Montserrat"/>
          <w:sz w:val="24"/>
        </w:rPr>
      </w:pPr>
    </w:p>
    <w:p w14:paraId="59AECBFC" w14:textId="77777777" w:rsidR="004E739B" w:rsidRPr="00243812" w:rsidRDefault="00243812" w:rsidP="00F01A18">
      <w:pPr>
        <w:pStyle w:val="NoSpacing"/>
        <w:rPr>
          <w:rFonts w:ascii="Montserrat" w:hAnsi="Montserrat"/>
          <w:sz w:val="24"/>
        </w:rPr>
      </w:pPr>
      <w:r w:rsidRPr="00243812">
        <w:rPr>
          <w:rFonts w:ascii="Montserrat" w:hAnsi="Montserrat"/>
          <w:sz w:val="24"/>
        </w:rPr>
        <w:t>The Seelie Court</w:t>
      </w:r>
    </w:p>
    <w:p w14:paraId="21D46D52" w14:textId="77777777" w:rsidR="004E739B" w:rsidRPr="00243812" w:rsidRDefault="00243812" w:rsidP="00F01A18">
      <w:pPr>
        <w:pStyle w:val="NoSpacing"/>
        <w:rPr>
          <w:rFonts w:ascii="Montserrat" w:hAnsi="Montserrat"/>
          <w:sz w:val="24"/>
        </w:rPr>
      </w:pPr>
      <w:r w:rsidRPr="00243812">
        <w:rPr>
          <w:rFonts w:ascii="Montserrat" w:hAnsi="Montserrat"/>
          <w:sz w:val="24"/>
        </w:rPr>
        <w:t>Titania</w:t>
      </w:r>
    </w:p>
    <w:p w14:paraId="6D72B668" w14:textId="77777777" w:rsidR="004E739B" w:rsidRPr="00243812" w:rsidRDefault="00243812" w:rsidP="00F01A18">
      <w:pPr>
        <w:pStyle w:val="NoSpacing"/>
        <w:rPr>
          <w:rFonts w:ascii="Montserrat" w:hAnsi="Montserrat"/>
          <w:sz w:val="24"/>
        </w:rPr>
      </w:pPr>
      <w:r w:rsidRPr="00243812">
        <w:rPr>
          <w:rFonts w:ascii="Montserrat" w:hAnsi="Montserrat"/>
          <w:sz w:val="24"/>
        </w:rPr>
        <w:t>Oberon</w:t>
      </w:r>
    </w:p>
    <w:p w14:paraId="64CCA8E4" w14:textId="77777777" w:rsidR="004E739B" w:rsidRPr="00243812" w:rsidRDefault="00243812" w:rsidP="00F01A18">
      <w:pPr>
        <w:pStyle w:val="NoSpacing"/>
        <w:rPr>
          <w:rFonts w:ascii="Montserrat" w:hAnsi="Montserrat"/>
          <w:sz w:val="24"/>
        </w:rPr>
      </w:pPr>
      <w:r w:rsidRPr="00243812">
        <w:rPr>
          <w:rFonts w:ascii="Montserrat" w:hAnsi="Montserrat"/>
          <w:sz w:val="24"/>
        </w:rPr>
        <w:t>Mab</w:t>
      </w:r>
    </w:p>
    <w:p w14:paraId="1A782F70" w14:textId="77777777" w:rsidR="004E739B" w:rsidRPr="00243812" w:rsidRDefault="00243812" w:rsidP="00F01A18">
      <w:pPr>
        <w:pStyle w:val="NoSpacing"/>
        <w:rPr>
          <w:rFonts w:ascii="Montserrat" w:hAnsi="Montserrat"/>
          <w:sz w:val="24"/>
        </w:rPr>
      </w:pPr>
      <w:r w:rsidRPr="00243812">
        <w:rPr>
          <w:rFonts w:ascii="Montserrat" w:hAnsi="Montserrat"/>
          <w:sz w:val="24"/>
        </w:rPr>
        <w:t>Lesser Fairies</w:t>
      </w:r>
    </w:p>
    <w:p w14:paraId="0FC091CA" w14:textId="77777777" w:rsidR="004E739B" w:rsidRPr="00243812" w:rsidRDefault="00243812" w:rsidP="00F01A18">
      <w:pPr>
        <w:pStyle w:val="NoSpacing"/>
        <w:rPr>
          <w:rFonts w:ascii="Montserrat" w:hAnsi="Montserrat"/>
          <w:sz w:val="24"/>
        </w:rPr>
      </w:pPr>
      <w:r w:rsidRPr="00243812">
        <w:rPr>
          <w:rFonts w:ascii="Montserrat" w:hAnsi="Montserrat"/>
          <w:sz w:val="24"/>
        </w:rPr>
        <w:t>Greater Fairies</w:t>
      </w:r>
    </w:p>
    <w:p w14:paraId="69A5AB67" w14:textId="77777777" w:rsidR="004E739B" w:rsidRPr="00243812" w:rsidRDefault="00243812" w:rsidP="00F01A18">
      <w:pPr>
        <w:pStyle w:val="NoSpacing"/>
        <w:rPr>
          <w:rFonts w:ascii="Montserrat" w:hAnsi="Montserrat"/>
          <w:sz w:val="24"/>
        </w:rPr>
      </w:pPr>
      <w:r w:rsidRPr="00243812">
        <w:rPr>
          <w:rFonts w:ascii="Montserrat" w:hAnsi="Montserrat"/>
          <w:sz w:val="24"/>
        </w:rPr>
        <w:t>Other Creatures of the Seelie Court</w:t>
      </w:r>
    </w:p>
    <w:p w14:paraId="13AD7107" w14:textId="77777777" w:rsidR="004E739B" w:rsidRPr="00243812" w:rsidRDefault="00243812" w:rsidP="00F01A18">
      <w:pPr>
        <w:pStyle w:val="NoSpacing"/>
        <w:rPr>
          <w:rFonts w:ascii="Montserrat" w:hAnsi="Montserrat"/>
          <w:sz w:val="24"/>
        </w:rPr>
      </w:pPr>
      <w:r w:rsidRPr="00243812">
        <w:rPr>
          <w:rFonts w:ascii="Montserrat" w:hAnsi="Montserrat"/>
          <w:sz w:val="24"/>
        </w:rPr>
        <w:t>The Unseelie Court</w:t>
      </w:r>
    </w:p>
    <w:p w14:paraId="7FD5CE84" w14:textId="77777777" w:rsidR="004E739B" w:rsidRPr="00243812" w:rsidRDefault="004E739B" w:rsidP="00F01A18">
      <w:pPr>
        <w:pStyle w:val="NoSpacing"/>
        <w:rPr>
          <w:rFonts w:ascii="Montserrat" w:hAnsi="Montserrat"/>
          <w:sz w:val="24"/>
        </w:rPr>
      </w:pPr>
    </w:p>
    <w:p w14:paraId="486087E7" w14:textId="77777777" w:rsidR="004E739B" w:rsidRPr="00243812" w:rsidRDefault="00243812" w:rsidP="00F01A18">
      <w:pPr>
        <w:pStyle w:val="NoSpacing"/>
        <w:rPr>
          <w:rFonts w:ascii="Montserrat" w:hAnsi="Montserrat"/>
          <w:sz w:val="24"/>
        </w:rPr>
      </w:pPr>
      <w:r w:rsidRPr="00243812">
        <w:rPr>
          <w:rFonts w:ascii="Montserrat" w:hAnsi="Montserrat"/>
          <w:sz w:val="24"/>
        </w:rPr>
        <w:t>White Shadow</w:t>
      </w:r>
      <w:r w:rsidRPr="00243812">
        <w:rPr>
          <w:rFonts w:ascii="Montserrat" w:hAnsi="Montserrat"/>
          <w:sz w:val="24"/>
        </w:rPr>
        <w:tab/>
      </w:r>
      <w:r w:rsidRPr="00243812">
        <w:rPr>
          <w:rFonts w:ascii="Montserrat" w:hAnsi="Montserrat"/>
          <w:sz w:val="24"/>
        </w:rPr>
        <w:t>as mist (undispersed), translucent form (half damage from attacks)</w:t>
      </w:r>
    </w:p>
    <w:p w14:paraId="3A4A7CC3" w14:textId="77777777" w:rsidR="004E739B" w:rsidRPr="00243812" w:rsidRDefault="004E739B" w:rsidP="00F01A18">
      <w:pPr>
        <w:pStyle w:val="NoSpacing"/>
        <w:rPr>
          <w:rFonts w:ascii="Montserrat" w:hAnsi="Montserrat"/>
          <w:sz w:val="24"/>
        </w:rPr>
      </w:pPr>
    </w:p>
    <w:p w14:paraId="56A1287E" w14:textId="77777777" w:rsidR="004E739B" w:rsidRPr="00243812" w:rsidRDefault="004E739B" w:rsidP="00F01A18">
      <w:pPr>
        <w:pStyle w:val="NoSpacing"/>
        <w:rPr>
          <w:rFonts w:ascii="Montserrat" w:hAnsi="Montserrat"/>
          <w:sz w:val="24"/>
        </w:rPr>
      </w:pPr>
    </w:p>
    <w:p w14:paraId="7F9B59F0" w14:textId="60D86C2C" w:rsidR="004E739B" w:rsidRPr="00243812" w:rsidRDefault="00243812" w:rsidP="00F01A18">
      <w:pPr>
        <w:pStyle w:val="NoSpacing"/>
        <w:rPr>
          <w:rFonts w:ascii="Montserrat" w:hAnsi="Montserrat"/>
          <w:sz w:val="24"/>
        </w:rPr>
      </w:pPr>
      <w:r w:rsidRPr="00243812">
        <w:rPr>
          <w:rFonts w:ascii="Montserrat" w:hAnsi="Montserrat"/>
          <w:sz w:val="24"/>
        </w:rPr>
        <w:br w:type="page"/>
        <w:t>Aspect Attribute &amp;</w:t>
      </w:r>
      <w:r w:rsidR="006F60BF" w:rsidRPr="00243812">
        <w:rPr>
          <w:rFonts w:ascii="Montserrat" w:hAnsi="Montserrat"/>
          <w:sz w:val="24"/>
        </w:rPr>
        <w:t xml:space="preserve"> </w:t>
      </w:r>
      <w:r w:rsidRPr="00243812">
        <w:rPr>
          <w:rFonts w:ascii="Montserrat" w:hAnsi="Montserrat"/>
          <w:sz w:val="24"/>
        </w:rPr>
        <w:t>Aptitudes</w:t>
      </w:r>
      <w:r w:rsidR="006F60BF" w:rsidRPr="00243812">
        <w:rPr>
          <w:rFonts w:ascii="Montserrat" w:hAnsi="Montserrat"/>
          <w:sz w:val="24"/>
        </w:rPr>
        <w:tab/>
      </w:r>
      <w:r w:rsidRPr="00243812">
        <w:rPr>
          <w:rFonts w:ascii="Montserrat" w:hAnsi="Montserrat"/>
          <w:sz w:val="24"/>
        </w:rPr>
        <w:t>Path Development</w:t>
      </w:r>
    </w:p>
    <w:p w14:paraId="05D6492C" w14:textId="39AB4953" w:rsidR="004E739B" w:rsidRPr="00243812" w:rsidRDefault="006F60BF" w:rsidP="00F01A18">
      <w:pPr>
        <w:pStyle w:val="NoSpacing"/>
        <w:rPr>
          <w:rFonts w:ascii="Montserrat" w:hAnsi="Montserrat"/>
          <w:sz w:val="24"/>
        </w:rPr>
      </w:pPr>
      <w:r w:rsidRPr="00243812">
        <w:rPr>
          <w:rFonts w:ascii="Montserrat" w:hAnsi="Montserrat"/>
          <w:sz w:val="24"/>
        </w:rPr>
        <w:tab/>
      </w:r>
    </w:p>
    <w:p w14:paraId="08C1CF91" w14:textId="34E3BD1A" w:rsidR="004E739B" w:rsidRPr="00243812" w:rsidRDefault="00243812" w:rsidP="00F01A18">
      <w:pPr>
        <w:pStyle w:val="NoSpacing"/>
        <w:rPr>
          <w:rFonts w:ascii="Montserrat" w:hAnsi="Montserrat"/>
          <w:sz w:val="24"/>
        </w:rPr>
      </w:pPr>
      <w:r w:rsidRPr="00243812">
        <w:rPr>
          <w:rFonts w:ascii="Montserrat" w:hAnsi="Montserrat"/>
          <w:sz w:val="24"/>
        </w:rPr>
        <w:t>Spirit Path</w:t>
      </w:r>
      <w:r w:rsidRPr="00243812">
        <w:rPr>
          <w:rFonts w:ascii="Montserrat" w:hAnsi="Montserrat"/>
          <w:sz w:val="24"/>
        </w:rPr>
        <w:tab/>
        <w:t>Aspect Attribute</w:t>
      </w:r>
      <w:r w:rsidRPr="00243812">
        <w:rPr>
          <w:rFonts w:ascii="Montserrat" w:hAnsi="Montserrat"/>
          <w:sz w:val="24"/>
        </w:rPr>
        <w:tab/>
        <w:t>Aspect Aptitudes</w:t>
      </w:r>
      <w:r w:rsidR="006F60BF" w:rsidRPr="00243812">
        <w:rPr>
          <w:rFonts w:ascii="Montserrat" w:hAnsi="Montserrat"/>
          <w:sz w:val="24"/>
        </w:rPr>
        <w:tab/>
      </w:r>
      <w:r w:rsidRPr="00243812">
        <w:rPr>
          <w:rFonts w:ascii="Montserrat" w:hAnsi="Montserrat"/>
          <w:sz w:val="24"/>
        </w:rPr>
        <w:t>Aspect Attribute</w:t>
      </w:r>
      <w:r w:rsidRPr="00243812">
        <w:rPr>
          <w:rFonts w:ascii="Montserrat" w:hAnsi="Montserrat"/>
          <w:sz w:val="24"/>
        </w:rPr>
        <w:tab/>
        <w:t xml:space="preserve">Rank </w:t>
      </w:r>
    </w:p>
    <w:p w14:paraId="0E449218" w14:textId="060D3CD2" w:rsidR="004E739B" w:rsidRPr="00243812" w:rsidRDefault="006F60BF" w:rsidP="00F01A18">
      <w:pPr>
        <w:pStyle w:val="NoSpacing"/>
        <w:rPr>
          <w:rFonts w:ascii="Montserrat" w:hAnsi="Montserrat"/>
          <w:sz w:val="24"/>
        </w:rPr>
      </w:pPr>
      <w:r w:rsidRPr="00243812">
        <w:rPr>
          <w:rFonts w:ascii="Montserrat" w:hAnsi="Montserrat"/>
          <w:sz w:val="24"/>
        </w:rPr>
        <w:tab/>
      </w:r>
    </w:p>
    <w:p w14:paraId="77A560D5" w14:textId="5B6BCB83" w:rsidR="004E739B" w:rsidRPr="00243812" w:rsidRDefault="00243812" w:rsidP="00F01A18">
      <w:pPr>
        <w:pStyle w:val="NoSpacing"/>
        <w:rPr>
          <w:rFonts w:ascii="Montserrat" w:hAnsi="Montserrat"/>
          <w:sz w:val="24"/>
        </w:rPr>
      </w:pPr>
      <w:r w:rsidRPr="00243812">
        <w:rPr>
          <w:rFonts w:ascii="Montserrat" w:hAnsi="Montserrat"/>
          <w:sz w:val="24"/>
        </w:rPr>
        <w:t>Cleric</w:t>
      </w:r>
      <w:r w:rsidRPr="00243812">
        <w:rPr>
          <w:rFonts w:ascii="Montserrat" w:hAnsi="Montserrat"/>
          <w:sz w:val="24"/>
        </w:rPr>
        <w:tab/>
        <w:t>Investment</w:t>
      </w:r>
      <w:r w:rsidRPr="00243812">
        <w:rPr>
          <w:rFonts w:ascii="Montserrat" w:hAnsi="Montserrat"/>
          <w:sz w:val="24"/>
        </w:rPr>
        <w:tab/>
        <w:t>impression</w:t>
      </w:r>
      <w:r w:rsidR="006F60BF" w:rsidRPr="00243812">
        <w:rPr>
          <w:rFonts w:ascii="Montserrat" w:hAnsi="Montserrat"/>
          <w:sz w:val="24"/>
        </w:rPr>
        <w:tab/>
      </w:r>
      <w:r w:rsidRPr="00243812">
        <w:rPr>
          <w:rFonts w:ascii="Montserrat" w:hAnsi="Montserrat"/>
          <w:sz w:val="24"/>
        </w:rPr>
        <w:t>1-3</w:t>
      </w:r>
      <w:r w:rsidRPr="00243812">
        <w:rPr>
          <w:rFonts w:ascii="Montserrat" w:hAnsi="Montserrat"/>
          <w:sz w:val="24"/>
        </w:rPr>
        <w:tab/>
        <w:t xml:space="preserve">Acolyte </w:t>
      </w:r>
    </w:p>
    <w:p w14:paraId="1E80BB79" w14:textId="2399C88B" w:rsidR="004E739B" w:rsidRPr="00243812" w:rsidRDefault="00243812" w:rsidP="00F01A18">
      <w:pPr>
        <w:pStyle w:val="NoSpacing"/>
        <w:rPr>
          <w:rFonts w:ascii="Montserrat" w:hAnsi="Montserrat"/>
          <w:sz w:val="24"/>
        </w:rPr>
      </w:pPr>
      <w:r w:rsidRPr="00243812">
        <w:rPr>
          <w:rFonts w:ascii="Montserrat" w:hAnsi="Montserrat"/>
          <w:sz w:val="24"/>
        </w:rPr>
        <w:t>subconscious</w:t>
      </w:r>
      <w:r w:rsidR="006F60BF" w:rsidRPr="00243812">
        <w:rPr>
          <w:rFonts w:ascii="Montserrat" w:hAnsi="Montserrat"/>
          <w:sz w:val="24"/>
        </w:rPr>
        <w:tab/>
      </w:r>
      <w:r w:rsidRPr="00243812">
        <w:rPr>
          <w:rFonts w:ascii="Montserrat" w:hAnsi="Montserrat"/>
          <w:sz w:val="24"/>
        </w:rPr>
        <w:t>invocation</w:t>
      </w:r>
      <w:r w:rsidR="006F60BF" w:rsidRPr="00243812">
        <w:rPr>
          <w:rFonts w:ascii="Montserrat" w:hAnsi="Montserrat"/>
          <w:sz w:val="24"/>
        </w:rPr>
        <w:tab/>
      </w:r>
      <w:r w:rsidRPr="00243812">
        <w:rPr>
          <w:rFonts w:ascii="Montserrat" w:hAnsi="Montserrat"/>
          <w:sz w:val="24"/>
        </w:rPr>
        <w:t>4-5</w:t>
      </w:r>
      <w:r w:rsidRPr="00243812">
        <w:rPr>
          <w:rFonts w:ascii="Montserrat" w:hAnsi="Montserrat"/>
          <w:sz w:val="24"/>
        </w:rPr>
        <w:tab/>
        <w:t>Disciple</w:t>
      </w:r>
    </w:p>
    <w:p w14:paraId="4BA4E09B" w14:textId="36BF69D3" w:rsidR="004E739B" w:rsidRPr="00243812" w:rsidRDefault="006F60BF" w:rsidP="00F01A18">
      <w:pPr>
        <w:pStyle w:val="NoSpacing"/>
        <w:rPr>
          <w:rFonts w:ascii="Montserrat" w:hAnsi="Montserrat"/>
          <w:sz w:val="24"/>
        </w:rPr>
      </w:pPr>
      <w:r w:rsidRPr="00243812">
        <w:rPr>
          <w:rFonts w:ascii="Montserrat" w:hAnsi="Montserrat"/>
          <w:sz w:val="24"/>
        </w:rPr>
        <w:tab/>
        <w:t>evocation</w:t>
      </w:r>
      <w:r w:rsidRPr="00243812">
        <w:rPr>
          <w:rFonts w:ascii="Montserrat" w:hAnsi="Montserrat"/>
          <w:sz w:val="24"/>
        </w:rPr>
        <w:tab/>
        <w:t>6-9</w:t>
      </w:r>
      <w:r w:rsidRPr="00243812">
        <w:rPr>
          <w:rFonts w:ascii="Montserrat" w:hAnsi="Montserrat"/>
          <w:sz w:val="24"/>
        </w:rPr>
        <w:tab/>
        <w:t>Agent Apprentice</w:t>
      </w:r>
    </w:p>
    <w:p w14:paraId="0F49775F" w14:textId="34DC5826" w:rsidR="004E739B" w:rsidRPr="00243812" w:rsidRDefault="006F60BF" w:rsidP="00F01A18">
      <w:pPr>
        <w:pStyle w:val="NoSpacing"/>
        <w:rPr>
          <w:rFonts w:ascii="Montserrat" w:hAnsi="Montserrat"/>
          <w:sz w:val="24"/>
        </w:rPr>
      </w:pPr>
      <w:r w:rsidRPr="00243812">
        <w:rPr>
          <w:rFonts w:ascii="Montserrat" w:hAnsi="Montserrat"/>
          <w:sz w:val="24"/>
        </w:rPr>
        <w:tab/>
        <w:t>orchestration</w:t>
      </w:r>
      <w:r w:rsidRPr="00243812">
        <w:rPr>
          <w:rFonts w:ascii="Montserrat" w:hAnsi="Montserrat"/>
          <w:sz w:val="24"/>
        </w:rPr>
        <w:tab/>
        <w:t>10</w:t>
      </w:r>
      <w:r w:rsidRPr="00243812">
        <w:rPr>
          <w:rFonts w:ascii="Montserrat" w:hAnsi="Montserrat"/>
          <w:sz w:val="24"/>
        </w:rPr>
        <w:tab/>
        <w:t>Agent Adept</w:t>
      </w:r>
    </w:p>
    <w:p w14:paraId="107541EB" w14:textId="51A9D2FD" w:rsidR="004E739B" w:rsidRPr="00243812" w:rsidRDefault="006F60BF" w:rsidP="00F01A18">
      <w:pPr>
        <w:pStyle w:val="NoSpacing"/>
        <w:rPr>
          <w:rFonts w:ascii="Montserrat" w:hAnsi="Montserrat"/>
          <w:sz w:val="24"/>
        </w:rPr>
      </w:pPr>
      <w:r w:rsidRPr="00243812">
        <w:rPr>
          <w:rFonts w:ascii="Montserrat" w:hAnsi="Montserrat"/>
          <w:sz w:val="24"/>
        </w:rPr>
        <w:tab/>
      </w:r>
    </w:p>
    <w:p w14:paraId="7D6E9601" w14:textId="1D71C97B" w:rsidR="004E739B" w:rsidRPr="00243812" w:rsidRDefault="00243812" w:rsidP="00F01A18">
      <w:pPr>
        <w:pStyle w:val="NoSpacing"/>
        <w:rPr>
          <w:rFonts w:ascii="Montserrat" w:hAnsi="Montserrat"/>
          <w:sz w:val="24"/>
        </w:rPr>
      </w:pPr>
      <w:r w:rsidRPr="00243812">
        <w:rPr>
          <w:rFonts w:ascii="Montserrat" w:hAnsi="Montserrat"/>
          <w:sz w:val="24"/>
        </w:rPr>
        <w:t>Magic</w:t>
      </w:r>
      <w:r w:rsidRPr="00243812">
        <w:rPr>
          <w:rFonts w:ascii="Montserrat" w:hAnsi="Montserrat"/>
          <w:sz w:val="24"/>
        </w:rPr>
        <w:tab/>
        <w:t>Initiation</w:t>
      </w:r>
      <w:r w:rsidRPr="00243812">
        <w:rPr>
          <w:rFonts w:ascii="Montserrat" w:hAnsi="Montserrat"/>
          <w:sz w:val="24"/>
        </w:rPr>
        <w:tab/>
        <w:t>apprehension</w:t>
      </w:r>
      <w:r w:rsidR="006F60BF" w:rsidRPr="00243812">
        <w:rPr>
          <w:rFonts w:ascii="Montserrat" w:hAnsi="Montserrat"/>
          <w:sz w:val="24"/>
        </w:rPr>
        <w:tab/>
      </w:r>
      <w:r w:rsidRPr="00243812">
        <w:rPr>
          <w:rFonts w:ascii="Montserrat" w:hAnsi="Montserrat"/>
          <w:sz w:val="24"/>
        </w:rPr>
        <w:t>1-3</w:t>
      </w:r>
      <w:r w:rsidRPr="00243812">
        <w:rPr>
          <w:rFonts w:ascii="Montserrat" w:hAnsi="Montserrat"/>
          <w:sz w:val="24"/>
        </w:rPr>
        <w:tab/>
        <w:t>Initiate</w:t>
      </w:r>
    </w:p>
    <w:p w14:paraId="167DA910" w14:textId="6368F9AB" w:rsidR="004E739B" w:rsidRPr="00243812" w:rsidRDefault="00243812" w:rsidP="00F01A18">
      <w:pPr>
        <w:pStyle w:val="NoSpacing"/>
        <w:rPr>
          <w:rFonts w:ascii="Montserrat" w:hAnsi="Montserrat"/>
          <w:sz w:val="24"/>
        </w:rPr>
      </w:pPr>
      <w:r w:rsidRPr="00243812">
        <w:rPr>
          <w:rFonts w:ascii="Montserrat" w:hAnsi="Montserrat"/>
          <w:sz w:val="24"/>
        </w:rPr>
        <w:t>unconscious</w:t>
      </w:r>
      <w:r w:rsidR="006F60BF" w:rsidRPr="00243812">
        <w:rPr>
          <w:rFonts w:ascii="Montserrat" w:hAnsi="Montserrat"/>
          <w:sz w:val="24"/>
        </w:rPr>
        <w:tab/>
      </w:r>
      <w:r w:rsidRPr="00243812">
        <w:rPr>
          <w:rFonts w:ascii="Montserrat" w:hAnsi="Montserrat"/>
          <w:sz w:val="24"/>
        </w:rPr>
        <w:t>invocation</w:t>
      </w:r>
      <w:r w:rsidR="006F60BF" w:rsidRPr="00243812">
        <w:rPr>
          <w:rFonts w:ascii="Montserrat" w:hAnsi="Montserrat"/>
          <w:sz w:val="24"/>
        </w:rPr>
        <w:tab/>
      </w:r>
      <w:r w:rsidRPr="00243812">
        <w:rPr>
          <w:rFonts w:ascii="Montserrat" w:hAnsi="Montserrat"/>
          <w:sz w:val="24"/>
        </w:rPr>
        <w:t>4-5</w:t>
      </w:r>
      <w:r w:rsidRPr="00243812">
        <w:rPr>
          <w:rFonts w:ascii="Montserrat" w:hAnsi="Montserrat"/>
          <w:sz w:val="24"/>
        </w:rPr>
        <w:tab/>
        <w:t>Apprentice</w:t>
      </w:r>
    </w:p>
    <w:p w14:paraId="6DCB98A9" w14:textId="490932C7" w:rsidR="004E739B" w:rsidRPr="00243812" w:rsidRDefault="006F60BF" w:rsidP="00F01A18">
      <w:pPr>
        <w:pStyle w:val="NoSpacing"/>
        <w:rPr>
          <w:rFonts w:ascii="Montserrat" w:hAnsi="Montserrat"/>
          <w:sz w:val="24"/>
        </w:rPr>
      </w:pPr>
      <w:r w:rsidRPr="00243812">
        <w:rPr>
          <w:rFonts w:ascii="Montserrat" w:hAnsi="Montserrat"/>
          <w:sz w:val="24"/>
        </w:rPr>
        <w:tab/>
        <w:t>evocation</w:t>
      </w:r>
      <w:r w:rsidRPr="00243812">
        <w:rPr>
          <w:rFonts w:ascii="Montserrat" w:hAnsi="Montserrat"/>
          <w:sz w:val="24"/>
        </w:rPr>
        <w:tab/>
        <w:t>6-9</w:t>
      </w:r>
      <w:r w:rsidRPr="00243812">
        <w:rPr>
          <w:rFonts w:ascii="Montserrat" w:hAnsi="Montserrat"/>
          <w:sz w:val="24"/>
        </w:rPr>
        <w:tab/>
        <w:t>Agent Apprentice</w:t>
      </w:r>
    </w:p>
    <w:p w14:paraId="36AC8108" w14:textId="54181F9B" w:rsidR="004E739B" w:rsidRPr="00243812" w:rsidRDefault="006F60BF" w:rsidP="00F01A18">
      <w:pPr>
        <w:pStyle w:val="NoSpacing"/>
        <w:rPr>
          <w:rFonts w:ascii="Montserrat" w:hAnsi="Montserrat"/>
          <w:sz w:val="24"/>
        </w:rPr>
      </w:pPr>
      <w:r w:rsidRPr="00243812">
        <w:rPr>
          <w:rFonts w:ascii="Montserrat" w:hAnsi="Montserrat"/>
          <w:sz w:val="24"/>
        </w:rPr>
        <w:tab/>
        <w:t>integration</w:t>
      </w:r>
      <w:r w:rsidRPr="00243812">
        <w:rPr>
          <w:rFonts w:ascii="Montserrat" w:hAnsi="Montserrat"/>
          <w:sz w:val="24"/>
        </w:rPr>
        <w:tab/>
        <w:t>10</w:t>
      </w:r>
      <w:r w:rsidRPr="00243812">
        <w:rPr>
          <w:rFonts w:ascii="Montserrat" w:hAnsi="Montserrat"/>
          <w:sz w:val="24"/>
        </w:rPr>
        <w:tab/>
        <w:t>Agent Adept</w:t>
      </w:r>
    </w:p>
    <w:p w14:paraId="12DEF0A4" w14:textId="3153F747" w:rsidR="004E739B" w:rsidRPr="00243812" w:rsidRDefault="006F60BF" w:rsidP="00F01A18">
      <w:pPr>
        <w:pStyle w:val="NoSpacing"/>
        <w:rPr>
          <w:rFonts w:ascii="Montserrat" w:hAnsi="Montserrat"/>
          <w:sz w:val="24"/>
        </w:rPr>
      </w:pPr>
      <w:r w:rsidRPr="00243812">
        <w:rPr>
          <w:rFonts w:ascii="Montserrat" w:hAnsi="Montserrat"/>
          <w:sz w:val="24"/>
        </w:rPr>
        <w:tab/>
      </w:r>
    </w:p>
    <w:p w14:paraId="0DC28A2A" w14:textId="7259A166" w:rsidR="004E739B" w:rsidRPr="00243812" w:rsidRDefault="00243812" w:rsidP="00F01A18">
      <w:pPr>
        <w:pStyle w:val="NoSpacing"/>
        <w:rPr>
          <w:rFonts w:ascii="Montserrat" w:hAnsi="Montserrat"/>
          <w:sz w:val="24"/>
        </w:rPr>
      </w:pPr>
      <w:r w:rsidRPr="00243812">
        <w:rPr>
          <w:rFonts w:ascii="Montserrat" w:hAnsi="Montserrat"/>
          <w:sz w:val="24"/>
        </w:rPr>
        <w:t>Psionic</w:t>
      </w:r>
      <w:r w:rsidRPr="00243812">
        <w:rPr>
          <w:rFonts w:ascii="Montserrat" w:hAnsi="Montserrat"/>
          <w:sz w:val="24"/>
        </w:rPr>
        <w:tab/>
        <w:t>Intuition</w:t>
      </w:r>
      <w:r w:rsidRPr="00243812">
        <w:rPr>
          <w:rFonts w:ascii="Montserrat" w:hAnsi="Montserrat"/>
          <w:sz w:val="24"/>
        </w:rPr>
        <w:tab/>
        <w:t>attention</w:t>
      </w:r>
      <w:r w:rsidR="006F60BF" w:rsidRPr="00243812">
        <w:rPr>
          <w:rFonts w:ascii="Montserrat" w:hAnsi="Montserrat"/>
          <w:sz w:val="24"/>
        </w:rPr>
        <w:tab/>
      </w:r>
      <w:r w:rsidRPr="00243812">
        <w:rPr>
          <w:rFonts w:ascii="Montserrat" w:hAnsi="Montserrat"/>
          <w:sz w:val="24"/>
        </w:rPr>
        <w:t>1-3</w:t>
      </w:r>
      <w:r w:rsidRPr="00243812">
        <w:rPr>
          <w:rFonts w:ascii="Montserrat" w:hAnsi="Montserrat"/>
          <w:sz w:val="24"/>
        </w:rPr>
        <w:tab/>
        <w:t>Intuit</w:t>
      </w:r>
    </w:p>
    <w:p w14:paraId="7B3B24C7" w14:textId="2F7BC0D1" w:rsidR="004E739B" w:rsidRPr="00243812" w:rsidRDefault="00243812" w:rsidP="00F01A18">
      <w:pPr>
        <w:pStyle w:val="NoSpacing"/>
        <w:rPr>
          <w:rFonts w:ascii="Montserrat" w:hAnsi="Montserrat"/>
          <w:sz w:val="24"/>
        </w:rPr>
      </w:pPr>
      <w:r w:rsidRPr="00243812">
        <w:rPr>
          <w:rFonts w:ascii="Montserrat" w:hAnsi="Montserrat"/>
          <w:sz w:val="24"/>
        </w:rPr>
        <w:t>conscious</w:t>
      </w:r>
      <w:r w:rsidR="006F60BF" w:rsidRPr="00243812">
        <w:rPr>
          <w:rFonts w:ascii="Montserrat" w:hAnsi="Montserrat"/>
          <w:sz w:val="24"/>
        </w:rPr>
        <w:tab/>
      </w:r>
      <w:r w:rsidRPr="00243812">
        <w:rPr>
          <w:rFonts w:ascii="Montserrat" w:hAnsi="Montserrat"/>
          <w:sz w:val="24"/>
        </w:rPr>
        <w:t>articulation</w:t>
      </w:r>
      <w:r w:rsidR="006F60BF" w:rsidRPr="00243812">
        <w:rPr>
          <w:rFonts w:ascii="Montserrat" w:hAnsi="Montserrat"/>
          <w:sz w:val="24"/>
        </w:rPr>
        <w:tab/>
      </w:r>
      <w:r w:rsidRPr="00243812">
        <w:rPr>
          <w:rFonts w:ascii="Montserrat" w:hAnsi="Montserrat"/>
          <w:sz w:val="24"/>
        </w:rPr>
        <w:t>4-5</w:t>
      </w:r>
      <w:r w:rsidRPr="00243812">
        <w:rPr>
          <w:rFonts w:ascii="Montserrat" w:hAnsi="Montserrat"/>
          <w:sz w:val="24"/>
        </w:rPr>
        <w:tab/>
        <w:t>Protégé</w:t>
      </w:r>
    </w:p>
    <w:p w14:paraId="26FED6FD" w14:textId="5F3B5957" w:rsidR="004E739B" w:rsidRPr="00243812" w:rsidRDefault="006F60BF" w:rsidP="00F01A18">
      <w:pPr>
        <w:pStyle w:val="NoSpacing"/>
        <w:rPr>
          <w:rFonts w:ascii="Montserrat" w:hAnsi="Montserrat"/>
          <w:sz w:val="24"/>
        </w:rPr>
      </w:pPr>
      <w:r w:rsidRPr="00243812">
        <w:rPr>
          <w:rFonts w:ascii="Montserrat" w:hAnsi="Montserrat"/>
          <w:sz w:val="24"/>
        </w:rPr>
        <w:tab/>
        <w:t>application</w:t>
      </w:r>
      <w:r w:rsidRPr="00243812">
        <w:rPr>
          <w:rFonts w:ascii="Montserrat" w:hAnsi="Montserrat"/>
          <w:sz w:val="24"/>
        </w:rPr>
        <w:tab/>
        <w:t>6-9</w:t>
      </w:r>
      <w:r w:rsidRPr="00243812">
        <w:rPr>
          <w:rFonts w:ascii="Montserrat" w:hAnsi="Montserrat"/>
          <w:sz w:val="24"/>
        </w:rPr>
        <w:tab/>
        <w:t xml:space="preserve">Protégé Agent </w:t>
      </w:r>
    </w:p>
    <w:p w14:paraId="198A6295" w14:textId="246163C8" w:rsidR="004E739B" w:rsidRPr="00243812" w:rsidRDefault="006F60BF" w:rsidP="00F01A18">
      <w:pPr>
        <w:pStyle w:val="NoSpacing"/>
        <w:rPr>
          <w:rFonts w:ascii="Montserrat" w:hAnsi="Montserrat"/>
          <w:sz w:val="24"/>
        </w:rPr>
      </w:pPr>
      <w:r w:rsidRPr="00243812">
        <w:rPr>
          <w:rFonts w:ascii="Montserrat" w:hAnsi="Montserrat"/>
          <w:sz w:val="24"/>
        </w:rPr>
        <w:tab/>
        <w:t>intention</w:t>
      </w:r>
      <w:r w:rsidRPr="00243812">
        <w:rPr>
          <w:rFonts w:ascii="Montserrat" w:hAnsi="Montserrat"/>
          <w:sz w:val="24"/>
        </w:rPr>
        <w:tab/>
        <w:t>10</w:t>
      </w:r>
      <w:r w:rsidRPr="00243812">
        <w:rPr>
          <w:rFonts w:ascii="Montserrat" w:hAnsi="Montserrat"/>
          <w:sz w:val="24"/>
        </w:rPr>
        <w:tab/>
        <w:t>Agent Adept</w:t>
      </w:r>
    </w:p>
    <w:p w14:paraId="6CF4AA38" w14:textId="77777777" w:rsidR="004E739B" w:rsidRPr="00243812" w:rsidRDefault="004E739B" w:rsidP="00F01A18">
      <w:pPr>
        <w:pStyle w:val="NoSpacing"/>
        <w:rPr>
          <w:rFonts w:ascii="Montserrat" w:hAnsi="Montserrat"/>
          <w:sz w:val="24"/>
        </w:rPr>
      </w:pPr>
    </w:p>
    <w:p w14:paraId="01331A1D" w14:textId="77777777" w:rsidR="004E739B" w:rsidRPr="00243812" w:rsidRDefault="00243812" w:rsidP="00F01A18">
      <w:pPr>
        <w:pStyle w:val="NoSpacing"/>
        <w:rPr>
          <w:rFonts w:ascii="Montserrat" w:hAnsi="Montserrat"/>
          <w:sz w:val="24"/>
        </w:rPr>
      </w:pPr>
      <w:r w:rsidRPr="00243812">
        <w:rPr>
          <w:rFonts w:ascii="Montserrat" w:hAnsi="Montserrat"/>
          <w:sz w:val="24"/>
        </w:rPr>
        <w:t>Aspect Aptitude</w:t>
      </w:r>
      <w:r w:rsidRPr="00243812">
        <w:rPr>
          <w:rFonts w:ascii="Montserrat" w:hAnsi="Montserrat"/>
          <w:sz w:val="24"/>
        </w:rPr>
        <w:tab/>
        <w:t>Disciplines</w:t>
      </w:r>
    </w:p>
    <w:p w14:paraId="207D7014" w14:textId="77777777" w:rsidR="004E739B" w:rsidRPr="00243812" w:rsidRDefault="004E739B" w:rsidP="00F01A18">
      <w:pPr>
        <w:pStyle w:val="NoSpacing"/>
        <w:rPr>
          <w:rFonts w:ascii="Montserrat" w:hAnsi="Montserrat"/>
          <w:sz w:val="24"/>
        </w:rPr>
      </w:pPr>
    </w:p>
    <w:p w14:paraId="074162D2" w14:textId="77777777" w:rsidR="004E739B" w:rsidRPr="00243812" w:rsidRDefault="00243812" w:rsidP="00F01A18">
      <w:pPr>
        <w:pStyle w:val="NoSpacing"/>
        <w:rPr>
          <w:rFonts w:ascii="Montserrat" w:hAnsi="Montserrat"/>
          <w:sz w:val="24"/>
        </w:rPr>
      </w:pPr>
      <w:r w:rsidRPr="00243812">
        <w:rPr>
          <w:rFonts w:ascii="Montserrat" w:hAnsi="Montserrat"/>
          <w:sz w:val="24"/>
        </w:rPr>
        <w:t>Apprehension</w:t>
      </w:r>
      <w:r w:rsidRPr="00243812">
        <w:rPr>
          <w:rFonts w:ascii="Montserrat" w:hAnsi="Montserrat"/>
          <w:sz w:val="24"/>
        </w:rPr>
        <w:tab/>
        <w:t>Psychomancy</w:t>
      </w:r>
    </w:p>
    <w:p w14:paraId="7278D011" w14:textId="77777777" w:rsidR="004E739B" w:rsidRPr="00243812" w:rsidRDefault="00243812" w:rsidP="00F01A18">
      <w:pPr>
        <w:pStyle w:val="NoSpacing"/>
        <w:rPr>
          <w:rFonts w:ascii="Montserrat" w:hAnsi="Montserrat"/>
          <w:sz w:val="24"/>
        </w:rPr>
      </w:pPr>
      <w:r w:rsidRPr="00243812">
        <w:rPr>
          <w:rFonts w:ascii="Montserrat" w:hAnsi="Montserrat"/>
          <w:sz w:val="24"/>
        </w:rPr>
        <w:tab/>
        <w:t>Allusion</w:t>
      </w:r>
    </w:p>
    <w:p w14:paraId="1FD30018" w14:textId="77777777" w:rsidR="004E739B" w:rsidRPr="00243812" w:rsidRDefault="00243812" w:rsidP="00F01A18">
      <w:pPr>
        <w:pStyle w:val="NoSpacing"/>
        <w:rPr>
          <w:rFonts w:ascii="Montserrat" w:hAnsi="Montserrat"/>
          <w:sz w:val="24"/>
        </w:rPr>
      </w:pPr>
      <w:r w:rsidRPr="00243812">
        <w:rPr>
          <w:rFonts w:ascii="Montserrat" w:hAnsi="Montserrat"/>
          <w:sz w:val="24"/>
        </w:rPr>
        <w:tab/>
        <w:t>Illusion</w:t>
      </w:r>
    </w:p>
    <w:p w14:paraId="7CB767C4"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Impression </w:t>
      </w:r>
      <w:r w:rsidRPr="00243812">
        <w:rPr>
          <w:rFonts w:ascii="Montserrat" w:hAnsi="Montserrat"/>
          <w:sz w:val="24"/>
        </w:rPr>
        <w:tab/>
        <w:t>Angelic Diviny</w:t>
      </w:r>
    </w:p>
    <w:p w14:paraId="2314BC3F" w14:textId="77777777" w:rsidR="004E739B" w:rsidRPr="00243812" w:rsidRDefault="00243812" w:rsidP="00F01A18">
      <w:pPr>
        <w:pStyle w:val="NoSpacing"/>
        <w:rPr>
          <w:rFonts w:ascii="Montserrat" w:hAnsi="Montserrat"/>
          <w:sz w:val="24"/>
        </w:rPr>
      </w:pPr>
      <w:r w:rsidRPr="00243812">
        <w:rPr>
          <w:rFonts w:ascii="Montserrat" w:hAnsi="Montserrat"/>
          <w:sz w:val="24"/>
        </w:rPr>
        <w:tab/>
        <w:t>Animistic Diviny</w:t>
      </w:r>
    </w:p>
    <w:p w14:paraId="6D86820B" w14:textId="77777777" w:rsidR="004E739B" w:rsidRPr="00243812" w:rsidRDefault="00243812" w:rsidP="00F01A18">
      <w:pPr>
        <w:pStyle w:val="NoSpacing"/>
        <w:rPr>
          <w:rFonts w:ascii="Montserrat" w:hAnsi="Montserrat"/>
          <w:sz w:val="24"/>
        </w:rPr>
      </w:pPr>
      <w:r w:rsidRPr="00243812">
        <w:rPr>
          <w:rFonts w:ascii="Montserrat" w:hAnsi="Montserrat"/>
          <w:sz w:val="24"/>
        </w:rPr>
        <w:tab/>
        <w:t>Astral Diviny</w:t>
      </w:r>
    </w:p>
    <w:p w14:paraId="5C37D2EF" w14:textId="77777777" w:rsidR="004E739B" w:rsidRPr="00243812" w:rsidRDefault="00243812" w:rsidP="00F01A18">
      <w:pPr>
        <w:pStyle w:val="NoSpacing"/>
        <w:rPr>
          <w:rFonts w:ascii="Montserrat" w:hAnsi="Montserrat"/>
          <w:sz w:val="24"/>
        </w:rPr>
      </w:pPr>
      <w:r w:rsidRPr="00243812">
        <w:rPr>
          <w:rFonts w:ascii="Montserrat" w:hAnsi="Montserrat"/>
          <w:sz w:val="24"/>
        </w:rPr>
        <w:tab/>
        <w:t>Demonic Diviny</w:t>
      </w:r>
    </w:p>
    <w:p w14:paraId="64A40D3D" w14:textId="77777777" w:rsidR="004E739B" w:rsidRPr="00243812" w:rsidRDefault="00243812" w:rsidP="00F01A18">
      <w:pPr>
        <w:pStyle w:val="NoSpacing"/>
        <w:rPr>
          <w:rFonts w:ascii="Montserrat" w:hAnsi="Montserrat"/>
          <w:sz w:val="24"/>
        </w:rPr>
      </w:pPr>
      <w:r w:rsidRPr="00243812">
        <w:rPr>
          <w:rFonts w:ascii="Montserrat" w:hAnsi="Montserrat"/>
          <w:sz w:val="24"/>
        </w:rPr>
        <w:tab/>
        <w:t>Diabolic Diviny</w:t>
      </w:r>
    </w:p>
    <w:p w14:paraId="049CC504" w14:textId="77777777" w:rsidR="004E739B" w:rsidRPr="00243812" w:rsidRDefault="00243812" w:rsidP="00F01A18">
      <w:pPr>
        <w:pStyle w:val="NoSpacing"/>
        <w:rPr>
          <w:rFonts w:ascii="Montserrat" w:hAnsi="Montserrat"/>
          <w:sz w:val="24"/>
        </w:rPr>
      </w:pPr>
      <w:r w:rsidRPr="00243812">
        <w:rPr>
          <w:rFonts w:ascii="Montserrat" w:hAnsi="Montserrat"/>
          <w:sz w:val="24"/>
        </w:rPr>
        <w:tab/>
        <w:t>Elemental Diviny</w:t>
      </w:r>
    </w:p>
    <w:p w14:paraId="0D3ED47E" w14:textId="77777777" w:rsidR="004E739B" w:rsidRPr="00243812" w:rsidRDefault="00243812" w:rsidP="00F01A18">
      <w:pPr>
        <w:pStyle w:val="NoSpacing"/>
        <w:rPr>
          <w:rFonts w:ascii="Montserrat" w:hAnsi="Montserrat"/>
          <w:sz w:val="24"/>
        </w:rPr>
      </w:pPr>
      <w:r w:rsidRPr="00243812">
        <w:rPr>
          <w:rFonts w:ascii="Montserrat" w:hAnsi="Montserrat"/>
          <w:sz w:val="24"/>
        </w:rPr>
        <w:tab/>
        <w:t>Shamanic Diviny</w:t>
      </w:r>
    </w:p>
    <w:p w14:paraId="3E6A956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Invocation </w:t>
      </w:r>
      <w:r w:rsidRPr="00243812">
        <w:rPr>
          <w:rFonts w:ascii="Montserrat" w:hAnsi="Montserrat"/>
          <w:sz w:val="24"/>
        </w:rPr>
        <w:tab/>
        <w:t>Sorcery</w:t>
      </w:r>
    </w:p>
    <w:p w14:paraId="19F36485" w14:textId="77777777" w:rsidR="004E739B" w:rsidRPr="00243812" w:rsidRDefault="00243812" w:rsidP="00F01A18">
      <w:pPr>
        <w:pStyle w:val="NoSpacing"/>
        <w:rPr>
          <w:rFonts w:ascii="Montserrat" w:hAnsi="Montserrat"/>
          <w:sz w:val="24"/>
        </w:rPr>
      </w:pPr>
      <w:r w:rsidRPr="00243812">
        <w:rPr>
          <w:rFonts w:ascii="Montserrat" w:hAnsi="Montserrat"/>
          <w:sz w:val="24"/>
        </w:rPr>
        <w:tab/>
        <w:t>Collusion</w:t>
      </w:r>
    </w:p>
    <w:p w14:paraId="296407B4" w14:textId="77777777" w:rsidR="004E739B" w:rsidRPr="00243812" w:rsidRDefault="00243812" w:rsidP="00F01A18">
      <w:pPr>
        <w:pStyle w:val="NoSpacing"/>
        <w:rPr>
          <w:rFonts w:ascii="Montserrat" w:hAnsi="Montserrat"/>
          <w:sz w:val="24"/>
        </w:rPr>
      </w:pPr>
      <w:r w:rsidRPr="00243812">
        <w:rPr>
          <w:rFonts w:ascii="Montserrat" w:hAnsi="Montserrat"/>
          <w:sz w:val="24"/>
        </w:rPr>
        <w:tab/>
        <w:t>Spellcraft</w:t>
      </w:r>
    </w:p>
    <w:p w14:paraId="7D883F81" w14:textId="77777777" w:rsidR="004E739B" w:rsidRPr="00243812" w:rsidRDefault="00243812" w:rsidP="00F01A18">
      <w:pPr>
        <w:pStyle w:val="NoSpacing"/>
        <w:rPr>
          <w:rFonts w:ascii="Montserrat" w:hAnsi="Montserrat"/>
          <w:sz w:val="24"/>
        </w:rPr>
      </w:pPr>
      <w:r w:rsidRPr="00243812">
        <w:rPr>
          <w:rFonts w:ascii="Montserrat" w:hAnsi="Montserrat"/>
          <w:sz w:val="24"/>
        </w:rPr>
        <w:tab/>
        <w:t>Alchemy</w:t>
      </w:r>
    </w:p>
    <w:p w14:paraId="6EF94420" w14:textId="77777777" w:rsidR="004E739B" w:rsidRPr="00243812" w:rsidRDefault="00243812" w:rsidP="00F01A18">
      <w:pPr>
        <w:pStyle w:val="NoSpacing"/>
        <w:rPr>
          <w:rFonts w:ascii="Montserrat" w:hAnsi="Montserrat"/>
          <w:sz w:val="24"/>
        </w:rPr>
      </w:pPr>
      <w:r w:rsidRPr="00243812">
        <w:rPr>
          <w:rFonts w:ascii="Montserrat" w:hAnsi="Montserrat"/>
          <w:sz w:val="24"/>
        </w:rPr>
        <w:t>Evocation</w:t>
      </w:r>
      <w:r w:rsidRPr="00243812">
        <w:rPr>
          <w:rFonts w:ascii="Montserrat" w:hAnsi="Montserrat"/>
          <w:sz w:val="24"/>
        </w:rPr>
        <w:tab/>
        <w:t>Conjury</w:t>
      </w:r>
    </w:p>
    <w:p w14:paraId="6BB78106" w14:textId="77777777" w:rsidR="004E739B" w:rsidRPr="00243812" w:rsidRDefault="00243812" w:rsidP="00F01A18">
      <w:pPr>
        <w:pStyle w:val="NoSpacing"/>
        <w:rPr>
          <w:rFonts w:ascii="Montserrat" w:hAnsi="Montserrat"/>
          <w:sz w:val="24"/>
        </w:rPr>
      </w:pPr>
      <w:r w:rsidRPr="00243812">
        <w:rPr>
          <w:rFonts w:ascii="Montserrat" w:hAnsi="Montserrat"/>
          <w:sz w:val="24"/>
        </w:rPr>
        <w:tab/>
        <w:t>Artifice (Mnemonics)</w:t>
      </w:r>
    </w:p>
    <w:p w14:paraId="79DDB7B1" w14:textId="77777777" w:rsidR="004E739B" w:rsidRPr="00243812" w:rsidRDefault="00243812" w:rsidP="00F01A18">
      <w:pPr>
        <w:pStyle w:val="NoSpacing"/>
        <w:rPr>
          <w:rFonts w:ascii="Montserrat" w:hAnsi="Montserrat"/>
          <w:sz w:val="24"/>
        </w:rPr>
      </w:pPr>
      <w:r w:rsidRPr="00243812">
        <w:rPr>
          <w:rFonts w:ascii="Montserrat" w:hAnsi="Montserrat"/>
          <w:sz w:val="24"/>
        </w:rPr>
        <w:tab/>
        <w:t>Hexcraft</w:t>
      </w:r>
    </w:p>
    <w:p w14:paraId="49DCEC86" w14:textId="77777777" w:rsidR="004E739B" w:rsidRPr="00243812" w:rsidRDefault="00243812" w:rsidP="00F01A18">
      <w:pPr>
        <w:pStyle w:val="NoSpacing"/>
        <w:rPr>
          <w:rFonts w:ascii="Montserrat" w:hAnsi="Montserrat"/>
          <w:sz w:val="24"/>
        </w:rPr>
      </w:pPr>
      <w:r w:rsidRPr="00243812">
        <w:rPr>
          <w:rFonts w:ascii="Montserrat" w:hAnsi="Montserrat"/>
          <w:sz w:val="24"/>
        </w:rPr>
        <w:tab/>
        <w:t>Demonology</w:t>
      </w:r>
    </w:p>
    <w:p w14:paraId="3B6AA7D2"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Orchestration </w:t>
      </w:r>
      <w:r w:rsidRPr="00243812">
        <w:rPr>
          <w:rFonts w:ascii="Montserrat" w:hAnsi="Montserrat"/>
          <w:sz w:val="24"/>
        </w:rPr>
        <w:tab/>
        <w:t>Angelic Deomancy</w:t>
      </w:r>
    </w:p>
    <w:p w14:paraId="05B506A6" w14:textId="77777777" w:rsidR="004E739B" w:rsidRPr="00243812" w:rsidRDefault="00243812" w:rsidP="00F01A18">
      <w:pPr>
        <w:pStyle w:val="NoSpacing"/>
        <w:rPr>
          <w:rFonts w:ascii="Montserrat" w:hAnsi="Montserrat"/>
          <w:sz w:val="24"/>
        </w:rPr>
      </w:pPr>
      <w:r w:rsidRPr="00243812">
        <w:rPr>
          <w:rFonts w:ascii="Montserrat" w:hAnsi="Montserrat"/>
          <w:sz w:val="24"/>
        </w:rPr>
        <w:tab/>
        <w:t>Animistic Deomancy</w:t>
      </w:r>
    </w:p>
    <w:p w14:paraId="0CCCBC3D" w14:textId="77777777" w:rsidR="004E739B" w:rsidRPr="00243812" w:rsidRDefault="00243812" w:rsidP="00F01A18">
      <w:pPr>
        <w:pStyle w:val="NoSpacing"/>
        <w:rPr>
          <w:rFonts w:ascii="Montserrat" w:hAnsi="Montserrat"/>
          <w:sz w:val="24"/>
        </w:rPr>
      </w:pPr>
      <w:r w:rsidRPr="00243812">
        <w:rPr>
          <w:rFonts w:ascii="Montserrat" w:hAnsi="Montserrat"/>
          <w:sz w:val="24"/>
        </w:rPr>
        <w:tab/>
        <w:t>Astral Deomancy</w:t>
      </w:r>
    </w:p>
    <w:p w14:paraId="255E30E6"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Demonic Deomancy</w:t>
      </w:r>
    </w:p>
    <w:p w14:paraId="2986BEFF" w14:textId="77777777" w:rsidR="004E739B" w:rsidRPr="00243812" w:rsidRDefault="00243812" w:rsidP="00F01A18">
      <w:pPr>
        <w:pStyle w:val="NoSpacing"/>
        <w:rPr>
          <w:rFonts w:ascii="Montserrat" w:hAnsi="Montserrat"/>
          <w:sz w:val="24"/>
        </w:rPr>
      </w:pPr>
      <w:r w:rsidRPr="00243812">
        <w:rPr>
          <w:rFonts w:ascii="Montserrat" w:hAnsi="Montserrat"/>
          <w:sz w:val="24"/>
        </w:rPr>
        <w:tab/>
        <w:t>Diabolic Deomancy</w:t>
      </w:r>
    </w:p>
    <w:p w14:paraId="315A1581" w14:textId="77777777" w:rsidR="004E739B" w:rsidRPr="00243812" w:rsidRDefault="00243812" w:rsidP="00F01A18">
      <w:pPr>
        <w:pStyle w:val="NoSpacing"/>
        <w:rPr>
          <w:rFonts w:ascii="Montserrat" w:hAnsi="Montserrat"/>
          <w:sz w:val="24"/>
        </w:rPr>
      </w:pPr>
      <w:r w:rsidRPr="00243812">
        <w:rPr>
          <w:rFonts w:ascii="Montserrat" w:hAnsi="Montserrat"/>
          <w:sz w:val="24"/>
        </w:rPr>
        <w:tab/>
        <w:t>Elemental Deomancy</w:t>
      </w:r>
    </w:p>
    <w:p w14:paraId="67F7B9AC" w14:textId="77777777" w:rsidR="004E739B" w:rsidRPr="00243812" w:rsidRDefault="00243812" w:rsidP="00F01A18">
      <w:pPr>
        <w:pStyle w:val="NoSpacing"/>
        <w:rPr>
          <w:rFonts w:ascii="Montserrat" w:hAnsi="Montserrat"/>
          <w:sz w:val="24"/>
        </w:rPr>
      </w:pPr>
      <w:r w:rsidRPr="00243812">
        <w:rPr>
          <w:rFonts w:ascii="Montserrat" w:hAnsi="Montserrat"/>
          <w:sz w:val="24"/>
        </w:rPr>
        <w:tab/>
        <w:t>Shamanic Deomancy</w:t>
      </w:r>
    </w:p>
    <w:p w14:paraId="259AE416" w14:textId="77777777" w:rsidR="004E739B" w:rsidRPr="00243812" w:rsidRDefault="00243812" w:rsidP="00F01A18">
      <w:pPr>
        <w:pStyle w:val="NoSpacing"/>
        <w:rPr>
          <w:rFonts w:ascii="Montserrat" w:hAnsi="Montserrat"/>
          <w:sz w:val="24"/>
        </w:rPr>
      </w:pPr>
      <w:r w:rsidRPr="00243812">
        <w:rPr>
          <w:rFonts w:ascii="Montserrat" w:hAnsi="Montserrat"/>
          <w:sz w:val="24"/>
        </w:rPr>
        <w:tab/>
        <w:t>Enigmancy</w:t>
      </w:r>
    </w:p>
    <w:p w14:paraId="422CE959" w14:textId="77777777" w:rsidR="004E739B" w:rsidRPr="00243812" w:rsidRDefault="00243812" w:rsidP="00F01A18">
      <w:pPr>
        <w:pStyle w:val="NoSpacing"/>
        <w:rPr>
          <w:rFonts w:ascii="Montserrat" w:hAnsi="Montserrat"/>
          <w:sz w:val="24"/>
        </w:rPr>
      </w:pPr>
      <w:r w:rsidRPr="00243812">
        <w:rPr>
          <w:rFonts w:ascii="Montserrat" w:hAnsi="Montserrat"/>
          <w:sz w:val="24"/>
        </w:rPr>
        <w:t>Integration</w:t>
      </w:r>
      <w:r w:rsidRPr="00243812">
        <w:rPr>
          <w:rFonts w:ascii="Montserrat" w:hAnsi="Montserrat"/>
          <w:sz w:val="24"/>
        </w:rPr>
        <w:tab/>
        <w:t>Onieromancy</w:t>
      </w:r>
    </w:p>
    <w:p w14:paraId="5000CE80" w14:textId="77777777" w:rsidR="004E739B" w:rsidRPr="00243812" w:rsidRDefault="00243812" w:rsidP="00F01A18">
      <w:pPr>
        <w:pStyle w:val="NoSpacing"/>
        <w:rPr>
          <w:rFonts w:ascii="Montserrat" w:hAnsi="Montserrat"/>
          <w:sz w:val="24"/>
        </w:rPr>
      </w:pPr>
      <w:r w:rsidRPr="00243812">
        <w:rPr>
          <w:rFonts w:ascii="Montserrat" w:hAnsi="Montserrat"/>
          <w:sz w:val="24"/>
        </w:rPr>
        <w:tab/>
        <w:t>Mnemeomancy</w:t>
      </w:r>
    </w:p>
    <w:p w14:paraId="49FEF62A" w14:textId="77777777" w:rsidR="004E739B" w:rsidRPr="00243812" w:rsidRDefault="00243812" w:rsidP="00F01A18">
      <w:pPr>
        <w:pStyle w:val="NoSpacing"/>
        <w:rPr>
          <w:rFonts w:ascii="Montserrat" w:hAnsi="Montserrat"/>
          <w:sz w:val="24"/>
        </w:rPr>
      </w:pPr>
      <w:r w:rsidRPr="00243812">
        <w:rPr>
          <w:rFonts w:ascii="Montserrat" w:hAnsi="Montserrat"/>
          <w:sz w:val="24"/>
        </w:rPr>
        <w:tab/>
        <w:t>Necromancy</w:t>
      </w:r>
    </w:p>
    <w:p w14:paraId="55369827" w14:textId="77777777" w:rsidR="004E739B" w:rsidRPr="00243812" w:rsidRDefault="00243812" w:rsidP="00F01A18">
      <w:pPr>
        <w:pStyle w:val="NoSpacing"/>
        <w:rPr>
          <w:rFonts w:ascii="Montserrat" w:hAnsi="Montserrat"/>
          <w:sz w:val="24"/>
        </w:rPr>
      </w:pPr>
      <w:r w:rsidRPr="00243812">
        <w:rPr>
          <w:rFonts w:ascii="Montserrat" w:hAnsi="Montserrat"/>
          <w:sz w:val="24"/>
        </w:rPr>
        <w:t>Attention</w:t>
      </w:r>
      <w:r w:rsidRPr="00243812">
        <w:rPr>
          <w:rFonts w:ascii="Montserrat" w:hAnsi="Montserrat"/>
          <w:sz w:val="24"/>
        </w:rPr>
        <w:tab/>
      </w:r>
    </w:p>
    <w:p w14:paraId="2A77E36A" w14:textId="77777777" w:rsidR="004E739B" w:rsidRPr="00243812" w:rsidRDefault="00243812" w:rsidP="00F01A18">
      <w:pPr>
        <w:pStyle w:val="NoSpacing"/>
        <w:rPr>
          <w:rFonts w:ascii="Montserrat" w:hAnsi="Montserrat"/>
          <w:sz w:val="24"/>
        </w:rPr>
      </w:pPr>
      <w:r w:rsidRPr="00243812">
        <w:rPr>
          <w:rFonts w:ascii="Montserrat" w:hAnsi="Montserrat"/>
          <w:sz w:val="24"/>
        </w:rPr>
        <w:t>Articulation</w:t>
      </w:r>
      <w:r w:rsidRPr="00243812">
        <w:rPr>
          <w:rFonts w:ascii="Montserrat" w:hAnsi="Montserrat"/>
          <w:sz w:val="24"/>
        </w:rPr>
        <w:tab/>
      </w:r>
    </w:p>
    <w:p w14:paraId="545C2BC7" w14:textId="77777777" w:rsidR="004E739B" w:rsidRPr="00243812" w:rsidRDefault="00243812" w:rsidP="00F01A18">
      <w:pPr>
        <w:pStyle w:val="NoSpacing"/>
        <w:rPr>
          <w:rFonts w:ascii="Montserrat" w:hAnsi="Montserrat"/>
          <w:sz w:val="24"/>
        </w:rPr>
      </w:pPr>
      <w:r w:rsidRPr="00243812">
        <w:rPr>
          <w:rFonts w:ascii="Montserrat" w:hAnsi="Montserrat"/>
          <w:sz w:val="24"/>
        </w:rPr>
        <w:t>Application</w:t>
      </w:r>
      <w:r w:rsidRPr="00243812">
        <w:rPr>
          <w:rFonts w:ascii="Montserrat" w:hAnsi="Montserrat"/>
          <w:sz w:val="24"/>
        </w:rPr>
        <w:tab/>
      </w:r>
    </w:p>
    <w:p w14:paraId="6F085C10" w14:textId="77777777" w:rsidR="004E739B" w:rsidRPr="00243812" w:rsidRDefault="00243812" w:rsidP="00F01A18">
      <w:pPr>
        <w:pStyle w:val="NoSpacing"/>
        <w:rPr>
          <w:rFonts w:ascii="Montserrat" w:hAnsi="Montserrat"/>
          <w:sz w:val="24"/>
        </w:rPr>
      </w:pPr>
      <w:r w:rsidRPr="00243812">
        <w:rPr>
          <w:rFonts w:ascii="Montserrat" w:hAnsi="Montserrat"/>
          <w:sz w:val="24"/>
        </w:rPr>
        <w:t>Intention</w:t>
      </w:r>
      <w:r w:rsidRPr="00243812">
        <w:rPr>
          <w:rFonts w:ascii="Montserrat" w:hAnsi="Montserrat"/>
          <w:sz w:val="24"/>
        </w:rPr>
        <w:tab/>
        <w:t>Athenic Omniomancy</w:t>
      </w:r>
    </w:p>
    <w:p w14:paraId="2EC0CBCC" w14:textId="77777777" w:rsidR="004E739B" w:rsidRPr="00243812" w:rsidRDefault="00243812" w:rsidP="00F01A18">
      <w:pPr>
        <w:pStyle w:val="NoSpacing"/>
        <w:rPr>
          <w:rFonts w:ascii="Montserrat" w:hAnsi="Montserrat"/>
          <w:sz w:val="24"/>
        </w:rPr>
      </w:pPr>
      <w:r w:rsidRPr="00243812">
        <w:rPr>
          <w:rFonts w:ascii="Montserrat" w:hAnsi="Montserrat"/>
          <w:sz w:val="24"/>
        </w:rPr>
        <w:tab/>
        <w:t>Mnemonics</w:t>
      </w:r>
    </w:p>
    <w:p w14:paraId="35571FDC" w14:textId="77777777" w:rsidR="004E739B" w:rsidRPr="00243812" w:rsidRDefault="004E739B" w:rsidP="00F01A18">
      <w:pPr>
        <w:pStyle w:val="NoSpacing"/>
        <w:rPr>
          <w:rFonts w:ascii="Montserrat" w:hAnsi="Montserrat"/>
          <w:sz w:val="24"/>
        </w:rPr>
      </w:pPr>
    </w:p>
    <w:p w14:paraId="6A6E1116" w14:textId="77777777" w:rsidR="004E739B" w:rsidRPr="00243812" w:rsidRDefault="00243812" w:rsidP="00F01A18">
      <w:pPr>
        <w:pStyle w:val="NoSpacing"/>
        <w:rPr>
          <w:rFonts w:ascii="Montserrat" w:hAnsi="Montserrat"/>
          <w:sz w:val="24"/>
        </w:rPr>
      </w:pPr>
      <w:r w:rsidRPr="00243812">
        <w:rPr>
          <w:rFonts w:ascii="Montserrat" w:hAnsi="Montserrat"/>
          <w:sz w:val="24"/>
        </w:rPr>
        <w:t>Disciplines &amp; Abilities</w:t>
      </w:r>
    </w:p>
    <w:p w14:paraId="1B9274DA" w14:textId="77777777" w:rsidR="004E739B" w:rsidRPr="00243812" w:rsidRDefault="004E739B" w:rsidP="00F01A18">
      <w:pPr>
        <w:pStyle w:val="NoSpacing"/>
        <w:rPr>
          <w:rFonts w:ascii="Montserrat" w:hAnsi="Montserrat"/>
          <w:sz w:val="24"/>
        </w:rPr>
      </w:pPr>
    </w:p>
    <w:p w14:paraId="5C998C56" w14:textId="77777777" w:rsidR="004E739B" w:rsidRPr="00243812" w:rsidRDefault="00243812" w:rsidP="00F01A18">
      <w:pPr>
        <w:pStyle w:val="NoSpacing"/>
        <w:rPr>
          <w:rFonts w:ascii="Montserrat" w:hAnsi="Montserrat"/>
          <w:sz w:val="24"/>
        </w:rPr>
      </w:pPr>
      <w:r w:rsidRPr="00243812">
        <w:rPr>
          <w:rFonts w:ascii="Montserrat" w:hAnsi="Montserrat"/>
          <w:spacing w:val="-3"/>
          <w:sz w:val="24"/>
        </w:rPr>
        <w:br w:type="page"/>
      </w:r>
      <w:r w:rsidRPr="00243812">
        <w:rPr>
          <w:rFonts w:ascii="Montserrat" w:hAnsi="Montserrat"/>
          <w:sz w:val="24"/>
        </w:rPr>
        <w:t>A_AN\ARENA : ANALYSIS NOTES</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09A9A17A" w14:textId="77777777" w:rsidR="004E739B" w:rsidRPr="00243812" w:rsidRDefault="004E739B" w:rsidP="00F01A18">
      <w:pPr>
        <w:pStyle w:val="NoSpacing"/>
        <w:rPr>
          <w:rFonts w:ascii="Montserrat" w:hAnsi="Montserrat"/>
          <w:sz w:val="24"/>
        </w:rPr>
      </w:pPr>
    </w:p>
    <w:p w14:paraId="4BA47DD1" w14:textId="77777777" w:rsidR="004E739B" w:rsidRPr="00243812" w:rsidRDefault="00243812" w:rsidP="00F01A18">
      <w:pPr>
        <w:pStyle w:val="NoSpacing"/>
        <w:rPr>
          <w:rFonts w:ascii="Montserrat" w:hAnsi="Montserrat"/>
          <w:sz w:val="24"/>
        </w:rPr>
      </w:pPr>
      <w:r w:rsidRPr="00243812">
        <w:rPr>
          <w:rFonts w:ascii="Montserrat" w:hAnsi="Montserrat"/>
          <w:sz w:val="24"/>
        </w:rPr>
        <w:t>000</w:t>
      </w:r>
      <w:r w:rsidRPr="00243812">
        <w:rPr>
          <w:rFonts w:ascii="Montserrat" w:hAnsi="Montserrat"/>
          <w:sz w:val="24"/>
        </w:rPr>
        <w:tab/>
      </w:r>
      <w:r w:rsidRPr="00243812">
        <w:rPr>
          <w:rFonts w:ascii="Montserrat" w:hAnsi="Montserrat"/>
          <w:sz w:val="24"/>
        </w:rPr>
        <w:pict w14:anchorId="3CACCCB8">
          <v:rect id="_x0000_s1041" style="position:absolute;margin-left:36pt;margin-top:108.6pt;width:6in;height:.05pt;z-index:-251666944;mso-position-horizontal-relative:margin;mso-position-vertical-relative:page" o:allowincell="f" fillcolor="black" stroked="f" strokeweight=".05pt">
            <v:fill color2="black"/>
            <w10:wrap anchorx="margin" anchory="page"/>
          </v:rect>
        </w:pict>
      </w:r>
    </w:p>
    <w:p w14:paraId="007B931F" w14:textId="77777777" w:rsidR="004E739B" w:rsidRPr="00243812" w:rsidRDefault="004E739B" w:rsidP="00F01A18">
      <w:pPr>
        <w:pStyle w:val="NoSpacing"/>
        <w:rPr>
          <w:rFonts w:ascii="Montserrat" w:hAnsi="Montserrat"/>
          <w:sz w:val="24"/>
        </w:rPr>
      </w:pPr>
    </w:p>
    <w:p w14:paraId="1FC7B7B9" w14:textId="508E2D65" w:rsidR="004E739B" w:rsidRPr="00243812" w:rsidRDefault="00243812" w:rsidP="00F01A18">
      <w:pPr>
        <w:pStyle w:val="NoSpacing"/>
        <w:rPr>
          <w:rFonts w:ascii="Montserrat" w:hAnsi="Montserrat"/>
          <w:sz w:val="24"/>
        </w:rPr>
      </w:pPr>
      <w:r w:rsidRPr="00243812">
        <w:rPr>
          <w:rFonts w:ascii="Montserrat" w:hAnsi="Montserrat"/>
          <w:sz w:val="24"/>
        </w:rPr>
        <w:t>The answers from this inquiry, and from work to follow, apply to the pre-program revision analysis.</w:t>
      </w:r>
      <w:r w:rsidR="006F60BF" w:rsidRPr="00243812">
        <w:rPr>
          <w:rFonts w:ascii="Montserrat" w:hAnsi="Montserrat"/>
          <w:sz w:val="24"/>
        </w:rPr>
        <w:t xml:space="preserve"> </w:t>
      </w:r>
    </w:p>
    <w:p w14:paraId="4BDFF52C" w14:textId="77777777" w:rsidR="004E739B" w:rsidRPr="00243812" w:rsidRDefault="004E739B" w:rsidP="00F01A18">
      <w:pPr>
        <w:pStyle w:val="NoSpacing"/>
        <w:rPr>
          <w:rFonts w:ascii="Montserrat" w:hAnsi="Montserrat"/>
          <w:sz w:val="24"/>
        </w:rPr>
      </w:pPr>
    </w:p>
    <w:p w14:paraId="69CD6A77" w14:textId="77777777" w:rsidR="004E739B" w:rsidRPr="00243812" w:rsidRDefault="00243812" w:rsidP="00F01A18">
      <w:pPr>
        <w:pStyle w:val="NoSpacing"/>
        <w:rPr>
          <w:rFonts w:ascii="Montserrat" w:hAnsi="Montserrat"/>
          <w:sz w:val="24"/>
        </w:rPr>
      </w:pPr>
      <w:r w:rsidRPr="00243812">
        <w:rPr>
          <w:rFonts w:ascii="Montserrat" w:hAnsi="Montserrat"/>
          <w:sz w:val="24"/>
        </w:rPr>
        <w:t>What is ARENA?</w:t>
      </w:r>
    </w:p>
    <w:p w14:paraId="087A58B6" w14:textId="6953E89F" w:rsidR="004E739B" w:rsidRPr="00243812" w:rsidRDefault="00243812" w:rsidP="00F01A18">
      <w:pPr>
        <w:pStyle w:val="NoSpacing"/>
        <w:rPr>
          <w:rFonts w:ascii="Montserrat" w:hAnsi="Montserrat"/>
          <w:sz w:val="24"/>
        </w:rPr>
      </w:pPr>
      <w:r w:rsidRPr="00243812">
        <w:rPr>
          <w:rFonts w:ascii="Montserrat" w:hAnsi="Montserrat"/>
          <w:sz w:val="24"/>
        </w:rPr>
        <w:tab/>
        <w:t>A syntax based role-playing game which occurs mostly in the minds of the participants, and which rivals the grace of the infinite expression.</w:t>
      </w:r>
      <w:r w:rsidR="006F60BF" w:rsidRPr="00243812">
        <w:rPr>
          <w:rFonts w:ascii="Montserrat" w:hAnsi="Montserrat"/>
          <w:sz w:val="24"/>
        </w:rPr>
        <w:t xml:space="preserve"> </w:t>
      </w:r>
    </w:p>
    <w:p w14:paraId="58A9ECCC" w14:textId="77777777" w:rsidR="004E739B" w:rsidRPr="00243812" w:rsidRDefault="004E739B" w:rsidP="00F01A18">
      <w:pPr>
        <w:pStyle w:val="NoSpacing"/>
        <w:rPr>
          <w:rFonts w:ascii="Montserrat" w:hAnsi="Montserrat"/>
          <w:sz w:val="24"/>
        </w:rPr>
      </w:pPr>
    </w:p>
    <w:p w14:paraId="09EE2E2C" w14:textId="77777777" w:rsidR="004E739B" w:rsidRPr="00243812" w:rsidRDefault="00243812" w:rsidP="00F01A18">
      <w:pPr>
        <w:pStyle w:val="NoSpacing"/>
        <w:rPr>
          <w:rFonts w:ascii="Montserrat" w:hAnsi="Montserrat"/>
          <w:sz w:val="24"/>
        </w:rPr>
      </w:pPr>
      <w:r w:rsidRPr="00243812">
        <w:rPr>
          <w:rFonts w:ascii="Montserrat" w:hAnsi="Montserrat"/>
          <w:sz w:val="24"/>
        </w:rPr>
        <w:t>What do we need to know about it?</w:t>
      </w:r>
    </w:p>
    <w:p w14:paraId="116DFC38" w14:textId="77777777" w:rsidR="004E739B" w:rsidRPr="00243812" w:rsidRDefault="00243812" w:rsidP="00F01A18">
      <w:pPr>
        <w:pStyle w:val="NoSpacing"/>
        <w:rPr>
          <w:rFonts w:ascii="Montserrat" w:hAnsi="Montserrat"/>
          <w:sz w:val="24"/>
        </w:rPr>
      </w:pPr>
      <w:r w:rsidRPr="00243812">
        <w:rPr>
          <w:rFonts w:ascii="Montserrat" w:hAnsi="Montserrat"/>
          <w:sz w:val="24"/>
        </w:rPr>
        <w:t>What is the overall design?</w:t>
      </w:r>
    </w:p>
    <w:p w14:paraId="4371A698" w14:textId="77777777" w:rsidR="004E739B" w:rsidRPr="00243812" w:rsidRDefault="00243812" w:rsidP="00F01A18">
      <w:pPr>
        <w:pStyle w:val="NoSpacing"/>
        <w:rPr>
          <w:rFonts w:ascii="Montserrat" w:hAnsi="Montserrat"/>
          <w:sz w:val="24"/>
        </w:rPr>
      </w:pPr>
      <w:r w:rsidRPr="00243812">
        <w:rPr>
          <w:rFonts w:ascii="Montserrat" w:hAnsi="Montserrat"/>
          <w:sz w:val="24"/>
        </w:rPr>
        <w:t>What structure must the overall design take?</w:t>
      </w:r>
    </w:p>
    <w:p w14:paraId="7A10DC2C" w14:textId="77777777" w:rsidR="004E739B" w:rsidRPr="00243812" w:rsidRDefault="00243812" w:rsidP="00F01A18">
      <w:pPr>
        <w:pStyle w:val="NoSpacing"/>
        <w:rPr>
          <w:rFonts w:ascii="Montserrat" w:hAnsi="Montserrat"/>
          <w:sz w:val="24"/>
        </w:rPr>
      </w:pPr>
      <w:r w:rsidRPr="00243812">
        <w:rPr>
          <w:rFonts w:ascii="Montserrat" w:hAnsi="Montserrat"/>
          <w:sz w:val="24"/>
        </w:rPr>
        <w:t>What functions must be served individualy and as part of the whole?</w:t>
      </w:r>
    </w:p>
    <w:p w14:paraId="73DB84B5" w14:textId="77777777" w:rsidR="004E739B" w:rsidRPr="00243812" w:rsidRDefault="00243812" w:rsidP="00F01A18">
      <w:pPr>
        <w:pStyle w:val="NoSpacing"/>
        <w:rPr>
          <w:rFonts w:ascii="Montserrat" w:hAnsi="Montserrat"/>
          <w:sz w:val="24"/>
        </w:rPr>
      </w:pPr>
      <w:r w:rsidRPr="00243812">
        <w:rPr>
          <w:rFonts w:ascii="Montserrat" w:hAnsi="Montserrat"/>
          <w:sz w:val="24"/>
        </w:rPr>
        <w:t>How will this analysis assist the resolution of the application design of Arena?</w:t>
      </w:r>
    </w:p>
    <w:p w14:paraId="477F165B" w14:textId="77777777" w:rsidR="004E739B" w:rsidRPr="00243812" w:rsidRDefault="00243812" w:rsidP="00F01A18">
      <w:pPr>
        <w:pStyle w:val="NoSpacing"/>
        <w:rPr>
          <w:rFonts w:ascii="Montserrat" w:hAnsi="Montserrat"/>
          <w:sz w:val="24"/>
        </w:rPr>
      </w:pPr>
      <w:r w:rsidRPr="00243812">
        <w:rPr>
          <w:rFonts w:ascii="Montserrat" w:hAnsi="Montserrat"/>
          <w:sz w:val="24"/>
        </w:rPr>
        <w:t>How will it ultimately fulfill its propositions?</w:t>
      </w:r>
    </w:p>
    <w:p w14:paraId="71896B9C" w14:textId="77777777" w:rsidR="004E739B" w:rsidRPr="00243812" w:rsidRDefault="004E739B" w:rsidP="00F01A18">
      <w:pPr>
        <w:pStyle w:val="NoSpacing"/>
        <w:rPr>
          <w:rFonts w:ascii="Montserrat" w:hAnsi="Montserrat"/>
          <w:sz w:val="24"/>
        </w:rPr>
      </w:pPr>
    </w:p>
    <w:p w14:paraId="3FF2359C" w14:textId="006B74E2" w:rsidR="004E739B" w:rsidRPr="00243812" w:rsidRDefault="00243812" w:rsidP="00F01A18">
      <w:pPr>
        <w:pStyle w:val="NoSpacing"/>
        <w:rPr>
          <w:rFonts w:ascii="Montserrat" w:hAnsi="Montserrat"/>
          <w:sz w:val="24"/>
        </w:rPr>
      </w:pPr>
      <w:r w:rsidRPr="00243812">
        <w:rPr>
          <w:rFonts w:ascii="Montserrat" w:hAnsi="Montserrat"/>
          <w:sz w:val="24"/>
        </w:rPr>
        <w:tab/>
        <w:t>The foundation of Arena, at present, is perspective.</w:t>
      </w:r>
      <w:r w:rsidR="006F60BF" w:rsidRPr="00243812">
        <w:rPr>
          <w:rFonts w:ascii="Montserrat" w:hAnsi="Montserrat"/>
          <w:sz w:val="24"/>
        </w:rPr>
        <w:t xml:space="preserve"> </w:t>
      </w:r>
      <w:r w:rsidRPr="00243812">
        <w:rPr>
          <w:rFonts w:ascii="Montserrat" w:hAnsi="Montserrat"/>
          <w:sz w:val="24"/>
        </w:rPr>
        <w:t>Re:</w:t>
      </w:r>
      <w:r w:rsidR="006F60BF" w:rsidRPr="00243812">
        <w:rPr>
          <w:rFonts w:ascii="Montserrat" w:hAnsi="Montserrat"/>
          <w:sz w:val="24"/>
        </w:rPr>
        <w:t xml:space="preserve"> </w:t>
      </w:r>
      <w:r w:rsidRPr="00243812">
        <w:rPr>
          <w:rFonts w:ascii="Montserrat" w:hAnsi="Montserrat"/>
          <w:sz w:val="24"/>
        </w:rPr>
        <w:t>Attention, perspective and will...</w:t>
      </w:r>
    </w:p>
    <w:p w14:paraId="49FF77EA" w14:textId="77777777" w:rsidR="004E739B" w:rsidRPr="00243812" w:rsidRDefault="004E739B" w:rsidP="00F01A18">
      <w:pPr>
        <w:pStyle w:val="NoSpacing"/>
        <w:rPr>
          <w:rFonts w:ascii="Montserrat" w:hAnsi="Montserrat"/>
          <w:sz w:val="24"/>
        </w:rPr>
      </w:pPr>
    </w:p>
    <w:p w14:paraId="68A82878" w14:textId="1BEBA58B"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The current influences ascending over this project include the awakening dragon/phoenix paradigm.</w:t>
      </w:r>
      <w:r w:rsidR="006F60BF" w:rsidRPr="00243812">
        <w:rPr>
          <w:rFonts w:ascii="Montserrat" w:hAnsi="Montserrat"/>
          <w:sz w:val="24"/>
        </w:rPr>
        <w:t xml:space="preserve"> </w:t>
      </w:r>
    </w:p>
    <w:p w14:paraId="162562FB" w14:textId="77777777" w:rsidR="004E739B" w:rsidRPr="00243812" w:rsidRDefault="004E739B" w:rsidP="00F01A18">
      <w:pPr>
        <w:pStyle w:val="NoSpacing"/>
        <w:rPr>
          <w:rFonts w:ascii="Montserrat" w:hAnsi="Montserrat"/>
          <w:sz w:val="24"/>
        </w:rPr>
      </w:pPr>
    </w:p>
    <w:p w14:paraId="3352F36D" w14:textId="6FEC5DE0" w:rsidR="004E739B" w:rsidRPr="00243812" w:rsidRDefault="00243812" w:rsidP="00F01A18">
      <w:pPr>
        <w:pStyle w:val="NoSpacing"/>
        <w:rPr>
          <w:rFonts w:ascii="Montserrat" w:hAnsi="Montserrat"/>
          <w:sz w:val="24"/>
        </w:rPr>
      </w:pPr>
      <w:r w:rsidRPr="00243812">
        <w:rPr>
          <w:rFonts w:ascii="Montserrat" w:hAnsi="Montserrat"/>
          <w:sz w:val="24"/>
        </w:rPr>
        <w:tab/>
        <w:t>See the notes regarding the access rule, to lead an understanding of the game's potential.</w:t>
      </w:r>
      <w:r w:rsidR="006F60BF" w:rsidRPr="00243812">
        <w:rPr>
          <w:rFonts w:ascii="Montserrat" w:hAnsi="Montserrat"/>
          <w:sz w:val="24"/>
        </w:rPr>
        <w:t xml:space="preserve"> </w:t>
      </w:r>
      <w:r w:rsidRPr="00243812">
        <w:rPr>
          <w:rFonts w:ascii="Montserrat" w:hAnsi="Montserrat"/>
          <w:sz w:val="24"/>
        </w:rPr>
        <w:t>Soon enough it will be brought in here to modify this treatment.</w:t>
      </w:r>
    </w:p>
    <w:p w14:paraId="105177F0" w14:textId="77777777" w:rsidR="004E739B" w:rsidRPr="00243812" w:rsidRDefault="004E739B" w:rsidP="00F01A18">
      <w:pPr>
        <w:pStyle w:val="NoSpacing"/>
        <w:rPr>
          <w:rFonts w:ascii="Montserrat" w:hAnsi="Montserrat"/>
          <w:sz w:val="24"/>
        </w:rPr>
      </w:pPr>
    </w:p>
    <w:p w14:paraId="2072F5C6" w14:textId="296A0A96" w:rsidR="004E739B" w:rsidRPr="00243812" w:rsidRDefault="00243812" w:rsidP="00F01A18">
      <w:pPr>
        <w:pStyle w:val="NoSpacing"/>
        <w:rPr>
          <w:rFonts w:ascii="Montserrat" w:hAnsi="Montserrat"/>
          <w:sz w:val="24"/>
        </w:rPr>
      </w:pPr>
      <w:r w:rsidRPr="00243812">
        <w:rPr>
          <w:rFonts w:ascii="Montserrat" w:hAnsi="Montserrat"/>
          <w:sz w:val="24"/>
        </w:rPr>
        <w:tab/>
        <w:t>Even if such a product is of little use in the gaming industry, it will make an insurpassible asset to any writing or creative work.</w:t>
      </w:r>
      <w:r w:rsidR="006F60BF" w:rsidRPr="00243812">
        <w:rPr>
          <w:rFonts w:ascii="Montserrat" w:hAnsi="Montserrat"/>
          <w:sz w:val="24"/>
        </w:rPr>
        <w:t xml:space="preserve"> </w:t>
      </w:r>
    </w:p>
    <w:p w14:paraId="754B809F"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How do I start?</w:t>
      </w:r>
    </w:p>
    <w:p w14:paraId="6C924FD7" w14:textId="08CA5A11" w:rsidR="004E739B" w:rsidRPr="00243812" w:rsidRDefault="00243812" w:rsidP="00F01A18">
      <w:pPr>
        <w:pStyle w:val="NoSpacing"/>
        <w:rPr>
          <w:rFonts w:ascii="Montserrat" w:hAnsi="Montserrat"/>
          <w:sz w:val="24"/>
        </w:rPr>
      </w:pPr>
      <w:r w:rsidRPr="00243812">
        <w:rPr>
          <w:rFonts w:ascii="Montserrat" w:hAnsi="Montserrat"/>
          <w:sz w:val="24"/>
        </w:rPr>
        <w:tab/>
        <w:t>First you need an idea.</w:t>
      </w:r>
      <w:r w:rsidR="006F60BF" w:rsidRPr="00243812">
        <w:rPr>
          <w:rFonts w:ascii="Montserrat" w:hAnsi="Montserrat"/>
          <w:sz w:val="24"/>
        </w:rPr>
        <w:t xml:space="preserve"> </w:t>
      </w:r>
      <w:r w:rsidRPr="00243812">
        <w:rPr>
          <w:rFonts w:ascii="Montserrat" w:hAnsi="Montserrat"/>
          <w:sz w:val="24"/>
        </w:rPr>
        <w:t>Often one idea leads to others.</w:t>
      </w:r>
      <w:r w:rsidR="006F60BF" w:rsidRPr="00243812">
        <w:rPr>
          <w:rFonts w:ascii="Montserrat" w:hAnsi="Montserrat"/>
          <w:sz w:val="24"/>
        </w:rPr>
        <w:t xml:space="preserve"> </w:t>
      </w:r>
      <w:r w:rsidRPr="00243812">
        <w:rPr>
          <w:rFonts w:ascii="Montserrat" w:hAnsi="Montserrat"/>
          <w:sz w:val="24"/>
        </w:rPr>
        <w:t>Many characters are based on the intimations of the game proposed by the maestro, and many a game has been inspired by the qualities and concept of a character.</w:t>
      </w:r>
    </w:p>
    <w:p w14:paraId="440DE384" w14:textId="77777777" w:rsidR="004E739B" w:rsidRPr="00243812" w:rsidRDefault="004E739B" w:rsidP="00F01A18">
      <w:pPr>
        <w:pStyle w:val="NoSpacing"/>
        <w:rPr>
          <w:rFonts w:ascii="Montserrat" w:hAnsi="Montserrat"/>
          <w:sz w:val="24"/>
        </w:rPr>
      </w:pPr>
    </w:p>
    <w:p w14:paraId="63DE14E5" w14:textId="77777777" w:rsidR="004E739B" w:rsidRPr="00243812" w:rsidRDefault="00243812" w:rsidP="00F01A18">
      <w:pPr>
        <w:pStyle w:val="NoSpacing"/>
        <w:rPr>
          <w:rFonts w:ascii="Montserrat" w:hAnsi="Montserrat"/>
          <w:sz w:val="24"/>
        </w:rPr>
      </w:pPr>
      <w:r w:rsidRPr="00243812">
        <w:rPr>
          <w:rFonts w:ascii="Montserrat" w:hAnsi="Montserrat"/>
          <w:sz w:val="24"/>
        </w:rPr>
        <w:t>What is the point?</w:t>
      </w:r>
    </w:p>
    <w:p w14:paraId="59D47C24" w14:textId="77777777" w:rsidR="004E739B" w:rsidRPr="00243812" w:rsidRDefault="00243812" w:rsidP="00F01A18">
      <w:pPr>
        <w:pStyle w:val="NoSpacing"/>
        <w:rPr>
          <w:rFonts w:ascii="Montserrat" w:hAnsi="Montserrat"/>
          <w:sz w:val="24"/>
        </w:rPr>
      </w:pPr>
      <w:r w:rsidRPr="00243812">
        <w:rPr>
          <w:rFonts w:ascii="Montserrat" w:hAnsi="Montserrat"/>
          <w:sz w:val="24"/>
        </w:rPr>
        <w:tab/>
        <w:t>You are.</w:t>
      </w:r>
    </w:p>
    <w:p w14:paraId="47AB60F2" w14:textId="77777777" w:rsidR="004E739B" w:rsidRPr="00243812" w:rsidRDefault="004E739B" w:rsidP="00F01A18">
      <w:pPr>
        <w:pStyle w:val="NoSpacing"/>
        <w:rPr>
          <w:rFonts w:ascii="Montserrat" w:hAnsi="Montserrat"/>
          <w:sz w:val="24"/>
        </w:rPr>
      </w:pPr>
    </w:p>
    <w:p w14:paraId="14B30506" w14:textId="77777777" w:rsidR="004E739B" w:rsidRPr="00243812" w:rsidRDefault="00243812" w:rsidP="00F01A18">
      <w:pPr>
        <w:pStyle w:val="NoSpacing"/>
        <w:rPr>
          <w:rFonts w:ascii="Montserrat" w:hAnsi="Montserrat"/>
          <w:sz w:val="24"/>
        </w:rPr>
      </w:pPr>
      <w:r w:rsidRPr="00243812">
        <w:rPr>
          <w:rFonts w:ascii="Montserrat" w:hAnsi="Montserrat"/>
          <w:sz w:val="24"/>
        </w:rPr>
        <w:t>What can I do with myself as a point?</w:t>
      </w:r>
    </w:p>
    <w:p w14:paraId="32D47A3E" w14:textId="6761C423" w:rsidR="004E739B" w:rsidRPr="00243812" w:rsidRDefault="00243812" w:rsidP="00F01A18">
      <w:pPr>
        <w:pStyle w:val="NoSpacing"/>
        <w:rPr>
          <w:rFonts w:ascii="Montserrat" w:hAnsi="Montserrat"/>
          <w:sz w:val="24"/>
        </w:rPr>
      </w:pPr>
      <w:r w:rsidRPr="00243812">
        <w:rPr>
          <w:rFonts w:ascii="Montserrat" w:hAnsi="Montserrat"/>
          <w:sz w:val="24"/>
        </w:rPr>
        <w:tab/>
        <w:t>Express yourself.</w:t>
      </w:r>
      <w:r w:rsidR="006F60BF" w:rsidRPr="00243812">
        <w:rPr>
          <w:rFonts w:ascii="Montserrat" w:hAnsi="Montserrat"/>
          <w:sz w:val="24"/>
        </w:rPr>
        <w:t xml:space="preserve"> </w:t>
      </w:r>
      <w:r w:rsidRPr="00243812">
        <w:rPr>
          <w:rFonts w:ascii="Montserrat" w:hAnsi="Montserrat"/>
          <w:sz w:val="24"/>
        </w:rPr>
        <w:t>You know, to thine own self be true.</w:t>
      </w:r>
      <w:r w:rsidR="006F60BF" w:rsidRPr="00243812">
        <w:rPr>
          <w:rFonts w:ascii="Montserrat" w:hAnsi="Montserrat"/>
          <w:sz w:val="24"/>
        </w:rPr>
        <w:t xml:space="preserve"> </w:t>
      </w:r>
      <w:r w:rsidRPr="00243812">
        <w:rPr>
          <w:rFonts w:ascii="Montserrat" w:hAnsi="Montserrat"/>
          <w:sz w:val="24"/>
        </w:rPr>
        <w:t>Exist, express, explore, experience and express again; perpetual refinement and extrapolation.</w:t>
      </w:r>
    </w:p>
    <w:p w14:paraId="1C6265CE" w14:textId="77777777" w:rsidR="004E739B" w:rsidRPr="00243812" w:rsidRDefault="004E739B" w:rsidP="00F01A18">
      <w:pPr>
        <w:pStyle w:val="NoSpacing"/>
        <w:rPr>
          <w:rFonts w:ascii="Montserrat" w:hAnsi="Montserrat"/>
          <w:sz w:val="24"/>
        </w:rPr>
      </w:pPr>
    </w:p>
    <w:p w14:paraId="05E85C0B"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TOPICS FOR ANALYSIS</w:t>
      </w:r>
    </w:p>
    <w:p w14:paraId="3E1FBB0F" w14:textId="77777777" w:rsidR="004E739B" w:rsidRPr="00243812" w:rsidRDefault="004E739B" w:rsidP="00F01A18">
      <w:pPr>
        <w:pStyle w:val="NoSpacing"/>
        <w:rPr>
          <w:rFonts w:ascii="Montserrat" w:hAnsi="Montserrat"/>
          <w:sz w:val="24"/>
        </w:rPr>
      </w:pPr>
    </w:p>
    <w:p w14:paraId="6257F69A" w14:textId="77777777" w:rsidR="004E739B" w:rsidRPr="00243812" w:rsidRDefault="00243812" w:rsidP="00F01A18">
      <w:pPr>
        <w:pStyle w:val="NoSpacing"/>
        <w:rPr>
          <w:rFonts w:ascii="Montserrat" w:hAnsi="Montserrat"/>
          <w:sz w:val="24"/>
        </w:rPr>
      </w:pPr>
      <w:r w:rsidRPr="00243812">
        <w:rPr>
          <w:rFonts w:ascii="Montserrat" w:hAnsi="Montserrat"/>
          <w:sz w:val="24"/>
        </w:rPr>
        <w:t>REALM</w:t>
      </w:r>
    </w:p>
    <w:p w14:paraId="639C6F13" w14:textId="77777777" w:rsidR="004E739B" w:rsidRPr="00243812" w:rsidRDefault="00243812" w:rsidP="00F01A18">
      <w:pPr>
        <w:pStyle w:val="NoSpacing"/>
        <w:rPr>
          <w:rFonts w:ascii="Montserrat" w:hAnsi="Montserrat"/>
          <w:sz w:val="24"/>
        </w:rPr>
      </w:pPr>
      <w:r w:rsidRPr="00243812">
        <w:rPr>
          <w:rFonts w:ascii="Montserrat" w:hAnsi="Montserrat"/>
          <w:sz w:val="24"/>
        </w:rPr>
        <w:t>EXISTENCE</w:t>
      </w:r>
    </w:p>
    <w:p w14:paraId="035E12C8" w14:textId="77777777" w:rsidR="004E739B" w:rsidRPr="00243812" w:rsidRDefault="00243812" w:rsidP="00F01A18">
      <w:pPr>
        <w:pStyle w:val="NoSpacing"/>
        <w:rPr>
          <w:rFonts w:ascii="Montserrat" w:hAnsi="Montserrat"/>
          <w:sz w:val="24"/>
        </w:rPr>
      </w:pPr>
      <w:r w:rsidRPr="00243812">
        <w:rPr>
          <w:rFonts w:ascii="Montserrat" w:hAnsi="Montserrat"/>
          <w:sz w:val="24"/>
        </w:rPr>
        <w:t>EXECUTION</w:t>
      </w:r>
    </w:p>
    <w:p w14:paraId="4B034531" w14:textId="77777777" w:rsidR="004E739B" w:rsidRPr="00243812" w:rsidRDefault="00243812" w:rsidP="00F01A18">
      <w:pPr>
        <w:pStyle w:val="NoSpacing"/>
        <w:rPr>
          <w:rFonts w:ascii="Montserrat" w:hAnsi="Montserrat"/>
          <w:sz w:val="24"/>
        </w:rPr>
      </w:pPr>
      <w:r w:rsidRPr="00243812">
        <w:rPr>
          <w:rFonts w:ascii="Montserrat" w:hAnsi="Montserrat"/>
          <w:sz w:val="24"/>
        </w:rPr>
        <w:t>EXPRESSION</w:t>
      </w:r>
    </w:p>
    <w:p w14:paraId="57824E07" w14:textId="77777777" w:rsidR="004E739B" w:rsidRPr="00243812" w:rsidRDefault="00243812" w:rsidP="00F01A18">
      <w:pPr>
        <w:pStyle w:val="NoSpacing"/>
        <w:rPr>
          <w:rFonts w:ascii="Montserrat" w:hAnsi="Montserrat"/>
          <w:sz w:val="24"/>
        </w:rPr>
      </w:pPr>
      <w:r w:rsidRPr="00243812">
        <w:rPr>
          <w:rFonts w:ascii="Montserrat" w:hAnsi="Montserrat"/>
          <w:sz w:val="24"/>
        </w:rPr>
        <w:t>EXPERIENCE</w:t>
      </w:r>
    </w:p>
    <w:p w14:paraId="3CF84B98" w14:textId="77777777" w:rsidR="004E739B" w:rsidRPr="00243812" w:rsidRDefault="00243812" w:rsidP="00F01A18">
      <w:pPr>
        <w:pStyle w:val="NoSpacing"/>
        <w:rPr>
          <w:rFonts w:ascii="Montserrat" w:hAnsi="Montserrat"/>
          <w:sz w:val="24"/>
        </w:rPr>
      </w:pPr>
      <w:r w:rsidRPr="00243812">
        <w:rPr>
          <w:rFonts w:ascii="Montserrat" w:hAnsi="Montserrat"/>
          <w:sz w:val="24"/>
        </w:rPr>
        <w:t>SOUL</w:t>
      </w:r>
    </w:p>
    <w:p w14:paraId="1C78D306" w14:textId="77777777" w:rsidR="004E739B" w:rsidRPr="00243812" w:rsidRDefault="00243812" w:rsidP="00F01A18">
      <w:pPr>
        <w:pStyle w:val="NoSpacing"/>
        <w:rPr>
          <w:rFonts w:ascii="Montserrat" w:hAnsi="Montserrat"/>
          <w:sz w:val="24"/>
        </w:rPr>
      </w:pPr>
      <w:r w:rsidRPr="00243812">
        <w:rPr>
          <w:rFonts w:ascii="Montserrat" w:hAnsi="Montserrat"/>
          <w:sz w:val="24"/>
        </w:rPr>
        <w:t>AWARENESS</w:t>
      </w:r>
    </w:p>
    <w:p w14:paraId="6244479F" w14:textId="77777777" w:rsidR="004E739B" w:rsidRPr="00243812" w:rsidRDefault="00243812" w:rsidP="00F01A18">
      <w:pPr>
        <w:pStyle w:val="NoSpacing"/>
        <w:rPr>
          <w:rFonts w:ascii="Montserrat" w:hAnsi="Montserrat"/>
          <w:sz w:val="24"/>
        </w:rPr>
      </w:pPr>
      <w:r w:rsidRPr="00243812">
        <w:rPr>
          <w:rFonts w:ascii="Montserrat" w:hAnsi="Montserrat"/>
          <w:sz w:val="24"/>
        </w:rPr>
        <w:t>INTENT</w:t>
      </w:r>
    </w:p>
    <w:p w14:paraId="707C92AC" w14:textId="77777777" w:rsidR="004E739B" w:rsidRPr="00243812" w:rsidRDefault="00243812" w:rsidP="00F01A18">
      <w:pPr>
        <w:pStyle w:val="NoSpacing"/>
        <w:rPr>
          <w:rFonts w:ascii="Montserrat" w:hAnsi="Montserrat"/>
          <w:sz w:val="24"/>
        </w:rPr>
      </w:pPr>
      <w:r w:rsidRPr="00243812">
        <w:rPr>
          <w:rFonts w:ascii="Montserrat" w:hAnsi="Montserrat"/>
          <w:sz w:val="24"/>
        </w:rPr>
        <w:t>SPIRIT</w:t>
      </w:r>
    </w:p>
    <w:p w14:paraId="7613D09C" w14:textId="77777777" w:rsidR="004E739B" w:rsidRPr="00243812" w:rsidRDefault="00243812" w:rsidP="00F01A18">
      <w:pPr>
        <w:pStyle w:val="NoSpacing"/>
        <w:rPr>
          <w:rFonts w:ascii="Montserrat" w:hAnsi="Montserrat"/>
          <w:sz w:val="24"/>
        </w:rPr>
      </w:pPr>
      <w:r w:rsidRPr="00243812">
        <w:rPr>
          <w:rFonts w:ascii="Montserrat" w:hAnsi="Montserrat"/>
          <w:sz w:val="24"/>
        </w:rPr>
        <w:t>BODY</w:t>
      </w:r>
    </w:p>
    <w:p w14:paraId="7136E1E3" w14:textId="77777777" w:rsidR="004E739B" w:rsidRPr="00243812" w:rsidRDefault="00243812" w:rsidP="00F01A18">
      <w:pPr>
        <w:pStyle w:val="NoSpacing"/>
        <w:rPr>
          <w:rFonts w:ascii="Montserrat" w:hAnsi="Montserrat"/>
          <w:sz w:val="24"/>
        </w:rPr>
      </w:pPr>
      <w:r w:rsidRPr="00243812">
        <w:rPr>
          <w:rFonts w:ascii="Montserrat" w:hAnsi="Montserrat"/>
          <w:sz w:val="24"/>
        </w:rPr>
        <w:t>STRUCTURE</w:t>
      </w:r>
    </w:p>
    <w:p w14:paraId="6184ACFC" w14:textId="77777777" w:rsidR="004E739B" w:rsidRPr="00243812" w:rsidRDefault="00243812" w:rsidP="00F01A18">
      <w:pPr>
        <w:pStyle w:val="NoSpacing"/>
        <w:rPr>
          <w:rFonts w:ascii="Montserrat" w:hAnsi="Montserrat"/>
          <w:sz w:val="24"/>
        </w:rPr>
      </w:pPr>
      <w:r w:rsidRPr="00243812">
        <w:rPr>
          <w:rFonts w:ascii="Montserrat" w:hAnsi="Montserrat"/>
          <w:sz w:val="24"/>
        </w:rPr>
        <w:t>IMPLEMENTATION</w:t>
      </w:r>
    </w:p>
    <w:p w14:paraId="39ED3290" w14:textId="77777777" w:rsidR="004E739B" w:rsidRPr="00243812" w:rsidRDefault="00243812" w:rsidP="00F01A18">
      <w:pPr>
        <w:pStyle w:val="NoSpacing"/>
        <w:rPr>
          <w:rFonts w:ascii="Montserrat" w:hAnsi="Montserrat"/>
          <w:sz w:val="24"/>
        </w:rPr>
      </w:pPr>
      <w:r w:rsidRPr="00243812">
        <w:rPr>
          <w:rFonts w:ascii="Montserrat" w:hAnsi="Montserrat"/>
          <w:sz w:val="24"/>
        </w:rPr>
        <w:t>MIND</w:t>
      </w:r>
    </w:p>
    <w:p w14:paraId="5BB9912F" w14:textId="77777777" w:rsidR="004E739B" w:rsidRPr="00243812" w:rsidRDefault="00243812" w:rsidP="00F01A18">
      <w:pPr>
        <w:pStyle w:val="NoSpacing"/>
        <w:rPr>
          <w:rFonts w:ascii="Montserrat" w:hAnsi="Montserrat"/>
          <w:sz w:val="24"/>
        </w:rPr>
      </w:pPr>
      <w:r w:rsidRPr="00243812">
        <w:rPr>
          <w:rFonts w:ascii="Montserrat" w:hAnsi="Montserrat"/>
          <w:sz w:val="24"/>
        </w:rPr>
        <w:t>INTERPRETATION</w:t>
      </w:r>
    </w:p>
    <w:p w14:paraId="79038DDD" w14:textId="77777777" w:rsidR="004E739B" w:rsidRPr="00243812" w:rsidRDefault="00243812" w:rsidP="00F01A18">
      <w:pPr>
        <w:pStyle w:val="NoSpacing"/>
        <w:rPr>
          <w:rFonts w:ascii="Montserrat" w:hAnsi="Montserrat"/>
          <w:sz w:val="24"/>
        </w:rPr>
      </w:pPr>
      <w:r w:rsidRPr="00243812">
        <w:rPr>
          <w:rFonts w:ascii="Montserrat" w:hAnsi="Montserrat"/>
          <w:sz w:val="24"/>
        </w:rPr>
        <w:t>ARTICULATION</w:t>
      </w:r>
    </w:p>
    <w:p w14:paraId="186656AA" w14:textId="77777777" w:rsidR="004E739B" w:rsidRPr="00243812" w:rsidRDefault="00243812" w:rsidP="00F01A18">
      <w:pPr>
        <w:pStyle w:val="NoSpacing"/>
        <w:rPr>
          <w:rFonts w:ascii="Montserrat" w:hAnsi="Montserrat"/>
          <w:sz w:val="24"/>
        </w:rPr>
      </w:pPr>
      <w:r w:rsidRPr="00243812">
        <w:rPr>
          <w:rFonts w:ascii="Montserrat" w:hAnsi="Montserrat"/>
          <w:sz w:val="24"/>
        </w:rPr>
        <w:t>PERCEPTION</w:t>
      </w:r>
    </w:p>
    <w:p w14:paraId="29178982" w14:textId="77777777" w:rsidR="004E739B" w:rsidRPr="00243812" w:rsidRDefault="00243812" w:rsidP="00F01A18">
      <w:pPr>
        <w:pStyle w:val="NoSpacing"/>
        <w:rPr>
          <w:rFonts w:ascii="Montserrat" w:hAnsi="Montserrat"/>
          <w:sz w:val="24"/>
        </w:rPr>
      </w:pPr>
      <w:r w:rsidRPr="00243812">
        <w:rPr>
          <w:rFonts w:ascii="Montserrat" w:hAnsi="Montserrat"/>
          <w:sz w:val="24"/>
        </w:rPr>
        <w:t>ASSOCIATION</w:t>
      </w:r>
    </w:p>
    <w:p w14:paraId="0702FA3A" w14:textId="77777777" w:rsidR="004E739B" w:rsidRPr="00243812" w:rsidRDefault="00243812" w:rsidP="00F01A18">
      <w:pPr>
        <w:pStyle w:val="NoSpacing"/>
        <w:rPr>
          <w:rFonts w:ascii="Montserrat" w:hAnsi="Montserrat"/>
          <w:sz w:val="24"/>
        </w:rPr>
      </w:pPr>
      <w:r w:rsidRPr="00243812">
        <w:rPr>
          <w:rFonts w:ascii="Montserrat" w:hAnsi="Montserrat"/>
          <w:sz w:val="24"/>
        </w:rPr>
        <w:t>ACCELERATION</w:t>
      </w:r>
    </w:p>
    <w:p w14:paraId="184626D0" w14:textId="77777777" w:rsidR="004E739B" w:rsidRPr="00243812" w:rsidRDefault="00243812" w:rsidP="00F01A18">
      <w:pPr>
        <w:pStyle w:val="NoSpacing"/>
        <w:rPr>
          <w:rFonts w:ascii="Montserrat" w:hAnsi="Montserrat"/>
          <w:sz w:val="24"/>
        </w:rPr>
      </w:pPr>
      <w:r w:rsidRPr="00243812">
        <w:rPr>
          <w:rFonts w:ascii="Montserrat" w:hAnsi="Montserrat"/>
          <w:sz w:val="24"/>
        </w:rPr>
        <w:t>EQUILIBRIUM</w:t>
      </w:r>
    </w:p>
    <w:p w14:paraId="564BC5B0" w14:textId="77777777" w:rsidR="004E739B" w:rsidRPr="00243812" w:rsidRDefault="00243812" w:rsidP="00F01A18">
      <w:pPr>
        <w:pStyle w:val="NoSpacing"/>
        <w:rPr>
          <w:rFonts w:ascii="Montserrat" w:hAnsi="Montserrat"/>
          <w:sz w:val="24"/>
        </w:rPr>
      </w:pPr>
      <w:r w:rsidRPr="00243812">
        <w:rPr>
          <w:rFonts w:ascii="Montserrat" w:hAnsi="Montserrat"/>
          <w:sz w:val="24"/>
        </w:rPr>
        <w:t>OBLIGATION</w:t>
      </w:r>
    </w:p>
    <w:p w14:paraId="33EBDFC2" w14:textId="77777777" w:rsidR="004E739B" w:rsidRPr="00243812" w:rsidRDefault="004E739B" w:rsidP="00F01A18">
      <w:pPr>
        <w:pStyle w:val="NoSpacing"/>
        <w:rPr>
          <w:rFonts w:ascii="Montserrat" w:hAnsi="Montserrat"/>
          <w:sz w:val="24"/>
        </w:rPr>
      </w:pPr>
    </w:p>
    <w:p w14:paraId="7AF3E1C0"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FEAT, TEST, CONTEST; CRITICAL, NONCRITICAL</w:t>
      </w:r>
    </w:p>
    <w:p w14:paraId="79287F81" w14:textId="77777777" w:rsidR="004E739B" w:rsidRPr="00243812" w:rsidRDefault="004E739B" w:rsidP="00F01A18">
      <w:pPr>
        <w:pStyle w:val="NoSpacing"/>
        <w:rPr>
          <w:rFonts w:ascii="Montserrat" w:hAnsi="Montserrat"/>
          <w:sz w:val="24"/>
        </w:rPr>
      </w:pPr>
    </w:p>
    <w:p w14:paraId="21B06257" w14:textId="77777777" w:rsidR="004E739B" w:rsidRPr="00243812" w:rsidRDefault="00243812" w:rsidP="00F01A18">
      <w:pPr>
        <w:pStyle w:val="NoSpacing"/>
        <w:rPr>
          <w:rFonts w:ascii="Montserrat" w:hAnsi="Montserrat"/>
          <w:sz w:val="24"/>
        </w:rPr>
      </w:pPr>
      <w:r w:rsidRPr="00243812">
        <w:rPr>
          <w:rFonts w:ascii="Montserrat" w:hAnsi="Montserrat"/>
          <w:sz w:val="24"/>
        </w:rPr>
        <w:t>BASIC REFERENCE</w:t>
      </w:r>
    </w:p>
    <w:p w14:paraId="06B95B6E" w14:textId="77777777" w:rsidR="004E739B" w:rsidRPr="00243812" w:rsidRDefault="004E739B" w:rsidP="00F01A18">
      <w:pPr>
        <w:pStyle w:val="NoSpacing"/>
        <w:rPr>
          <w:rFonts w:ascii="Montserrat" w:hAnsi="Montserrat"/>
          <w:sz w:val="24"/>
        </w:rPr>
      </w:pPr>
    </w:p>
    <w:p w14:paraId="0FF54AC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DIFFICULTY </w:t>
      </w:r>
    </w:p>
    <w:p w14:paraId="50436B05" w14:textId="77777777" w:rsidR="004E739B" w:rsidRPr="00243812" w:rsidRDefault="004E739B" w:rsidP="00F01A18">
      <w:pPr>
        <w:pStyle w:val="NoSpacing"/>
        <w:rPr>
          <w:rFonts w:ascii="Montserrat" w:hAnsi="Montserrat"/>
          <w:sz w:val="24"/>
        </w:rPr>
      </w:pPr>
    </w:p>
    <w:p w14:paraId="456D82C5" w14:textId="77777777" w:rsidR="004E739B" w:rsidRPr="00243812" w:rsidRDefault="00243812" w:rsidP="00F01A18">
      <w:pPr>
        <w:pStyle w:val="NoSpacing"/>
        <w:rPr>
          <w:rFonts w:ascii="Montserrat" w:hAnsi="Montserrat"/>
          <w:sz w:val="24"/>
        </w:rPr>
      </w:pPr>
      <w:r w:rsidRPr="00243812">
        <w:rPr>
          <w:rFonts w:ascii="Montserrat" w:hAnsi="Montserrat"/>
          <w:sz w:val="24"/>
        </w:rPr>
        <w:t>MODIFIERS</w:t>
      </w:r>
    </w:p>
    <w:p w14:paraId="153EA53F" w14:textId="77777777" w:rsidR="004E739B" w:rsidRPr="00243812" w:rsidRDefault="004E739B" w:rsidP="00F01A18">
      <w:pPr>
        <w:pStyle w:val="NoSpacing"/>
        <w:rPr>
          <w:rFonts w:ascii="Montserrat" w:hAnsi="Montserrat"/>
          <w:sz w:val="24"/>
        </w:rPr>
      </w:pPr>
    </w:p>
    <w:p w14:paraId="1F562806" w14:textId="77777777" w:rsidR="004E739B" w:rsidRPr="00243812" w:rsidRDefault="00243812" w:rsidP="00F01A18">
      <w:pPr>
        <w:pStyle w:val="NoSpacing"/>
        <w:rPr>
          <w:rFonts w:ascii="Montserrat" w:hAnsi="Montserrat"/>
          <w:sz w:val="24"/>
        </w:rPr>
      </w:pPr>
      <w:r w:rsidRPr="00243812">
        <w:rPr>
          <w:rFonts w:ascii="Montserrat" w:hAnsi="Montserrat"/>
          <w:sz w:val="24"/>
        </w:rPr>
        <w:t>MASTERY</w:t>
      </w:r>
    </w:p>
    <w:p w14:paraId="474A2241" w14:textId="77777777" w:rsidR="004E739B" w:rsidRPr="00243812" w:rsidRDefault="004E739B" w:rsidP="00F01A18">
      <w:pPr>
        <w:pStyle w:val="NoSpacing"/>
        <w:rPr>
          <w:rFonts w:ascii="Montserrat" w:hAnsi="Montserrat"/>
          <w:sz w:val="24"/>
        </w:rPr>
      </w:pPr>
    </w:p>
    <w:p w14:paraId="0210FAAC" w14:textId="77777777" w:rsidR="004E739B" w:rsidRPr="00243812" w:rsidRDefault="00243812" w:rsidP="00F01A18">
      <w:pPr>
        <w:pStyle w:val="NoSpacing"/>
        <w:rPr>
          <w:rFonts w:ascii="Montserrat" w:hAnsi="Montserrat"/>
          <w:sz w:val="24"/>
        </w:rPr>
      </w:pPr>
      <w:r w:rsidRPr="00243812">
        <w:rPr>
          <w:rFonts w:ascii="Montserrat" w:hAnsi="Montserrat"/>
          <w:sz w:val="24"/>
        </w:rPr>
        <w:t>STANDARDS</w:t>
      </w:r>
    </w:p>
    <w:p w14:paraId="606D50E7" w14:textId="77777777" w:rsidR="004E739B" w:rsidRPr="00243812" w:rsidRDefault="004E739B" w:rsidP="00F01A18">
      <w:pPr>
        <w:pStyle w:val="NoSpacing"/>
        <w:rPr>
          <w:rFonts w:ascii="Montserrat" w:hAnsi="Montserrat"/>
          <w:sz w:val="24"/>
        </w:rPr>
      </w:pPr>
    </w:p>
    <w:p w14:paraId="5CC5A581" w14:textId="77777777" w:rsidR="004E739B" w:rsidRPr="00243812" w:rsidRDefault="00243812" w:rsidP="00F01A18">
      <w:pPr>
        <w:pStyle w:val="NoSpacing"/>
        <w:rPr>
          <w:rFonts w:ascii="Montserrat" w:hAnsi="Montserrat"/>
          <w:sz w:val="24"/>
        </w:rPr>
      </w:pPr>
      <w:r w:rsidRPr="00243812">
        <w:rPr>
          <w:rFonts w:ascii="Montserrat" w:hAnsi="Montserrat"/>
          <w:sz w:val="24"/>
        </w:rPr>
        <w:t>STANDARD TESTS</w:t>
      </w:r>
    </w:p>
    <w:p w14:paraId="256B32D0" w14:textId="77777777" w:rsidR="004E739B" w:rsidRPr="00243812" w:rsidRDefault="004E739B" w:rsidP="00F01A18">
      <w:pPr>
        <w:pStyle w:val="NoSpacing"/>
        <w:rPr>
          <w:rFonts w:ascii="Montserrat" w:hAnsi="Montserrat"/>
          <w:sz w:val="24"/>
        </w:rPr>
      </w:pPr>
    </w:p>
    <w:p w14:paraId="1C890D16" w14:textId="77777777" w:rsidR="004E739B" w:rsidRPr="00243812" w:rsidRDefault="00243812" w:rsidP="00F01A18">
      <w:pPr>
        <w:pStyle w:val="NoSpacing"/>
        <w:rPr>
          <w:rFonts w:ascii="Montserrat" w:hAnsi="Montserrat"/>
          <w:sz w:val="24"/>
        </w:rPr>
      </w:pPr>
      <w:r w:rsidRPr="00243812">
        <w:rPr>
          <w:rFonts w:ascii="Montserrat" w:hAnsi="Montserrat"/>
          <w:spacing w:val="-3"/>
          <w:sz w:val="24"/>
        </w:rPr>
        <w:br w:type="page"/>
      </w:r>
      <w:r w:rsidRPr="00243812">
        <w:rPr>
          <w:rFonts w:ascii="Montserrat" w:hAnsi="Montserrat"/>
          <w:sz w:val="24"/>
        </w:rPr>
        <w:t xml:space="preserve">A_AN\ARENA : ANALYSIS NOTES </w:t>
      </w:r>
      <w:r w:rsidRPr="00243812">
        <w:rPr>
          <w:rFonts w:ascii="Montserrat" w:hAnsi="Montserrat"/>
          <w:sz w:val="24"/>
        </w:rPr>
        <w:tab/>
        <w:t>[CODEX]</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50C7CF52" w14:textId="77777777" w:rsidR="004E739B" w:rsidRPr="00243812" w:rsidRDefault="004E739B" w:rsidP="00F01A18">
      <w:pPr>
        <w:pStyle w:val="NoSpacing"/>
        <w:rPr>
          <w:rFonts w:ascii="Montserrat" w:hAnsi="Montserrat"/>
          <w:sz w:val="24"/>
        </w:rPr>
      </w:pPr>
    </w:p>
    <w:p w14:paraId="1C695DD3" w14:textId="77777777" w:rsidR="004E739B" w:rsidRPr="00243812" w:rsidRDefault="00243812" w:rsidP="00F01A18">
      <w:pPr>
        <w:pStyle w:val="NoSpacing"/>
        <w:rPr>
          <w:rFonts w:ascii="Montserrat" w:hAnsi="Montserrat"/>
          <w:sz w:val="24"/>
        </w:rPr>
      </w:pPr>
      <w:r w:rsidRPr="00243812">
        <w:rPr>
          <w:rFonts w:ascii="Montserrat" w:hAnsi="Montserrat"/>
          <w:sz w:val="24"/>
        </w:rPr>
        <w:t>001</w:t>
      </w:r>
      <w:r w:rsidRPr="00243812">
        <w:rPr>
          <w:rFonts w:ascii="Montserrat" w:hAnsi="Montserrat"/>
          <w:sz w:val="24"/>
        </w:rPr>
        <w:tab/>
      </w:r>
      <w:r w:rsidRPr="00243812">
        <w:rPr>
          <w:rFonts w:ascii="Montserrat" w:hAnsi="Montserrat"/>
          <w:sz w:val="24"/>
        </w:rPr>
        <w:pict w14:anchorId="4C36744D">
          <v:rect id="_x0000_s1042" style="position:absolute;margin-left:36pt;margin-top:108.6pt;width:6in;height:.05pt;z-index:-251665920;mso-position-horizontal-relative:margin;mso-position-vertical-relative:page" o:allowincell="f" fillcolor="black" stroked="f" strokeweight=".05pt">
            <v:fill color2="black"/>
            <w10:wrap anchorx="margin" anchory="page"/>
          </v:rect>
        </w:pict>
      </w:r>
    </w:p>
    <w:p w14:paraId="114123BF" w14:textId="77777777" w:rsidR="004E739B" w:rsidRPr="00243812" w:rsidRDefault="004E739B" w:rsidP="00F01A18">
      <w:pPr>
        <w:pStyle w:val="NoSpacing"/>
        <w:rPr>
          <w:rFonts w:ascii="Montserrat" w:hAnsi="Montserrat"/>
          <w:sz w:val="24"/>
        </w:rPr>
      </w:pPr>
    </w:p>
    <w:p w14:paraId="0B0523CB" w14:textId="77777777" w:rsidR="004E739B" w:rsidRPr="00243812" w:rsidRDefault="00243812" w:rsidP="00F01A18">
      <w:pPr>
        <w:pStyle w:val="NoSpacing"/>
        <w:rPr>
          <w:rFonts w:ascii="Montserrat" w:hAnsi="Montserrat"/>
          <w:sz w:val="24"/>
        </w:rPr>
      </w:pPr>
      <w:r w:rsidRPr="00243812">
        <w:rPr>
          <w:rFonts w:ascii="Montserrat" w:hAnsi="Montserrat"/>
          <w:sz w:val="24"/>
        </w:rPr>
        <w:t>arena</w:t>
      </w:r>
    </w:p>
    <w:p w14:paraId="5F3AC835" w14:textId="538E4B5E" w:rsidR="004E739B" w:rsidRPr="00243812" w:rsidRDefault="00243812" w:rsidP="00F01A18">
      <w:pPr>
        <w:pStyle w:val="NoSpacing"/>
        <w:rPr>
          <w:rFonts w:ascii="Montserrat" w:hAnsi="Montserrat"/>
          <w:sz w:val="24"/>
        </w:rPr>
      </w:pPr>
      <w:r w:rsidRPr="00243812">
        <w:rPr>
          <w:rFonts w:ascii="Montserrat" w:hAnsi="Montserrat"/>
          <w:sz w:val="24"/>
        </w:rPr>
        <w:tab/>
        <w:t>This is the key to Arena, an unlimited RPG, or virtual virtual reality system.</w:t>
      </w:r>
      <w:r w:rsidR="006F60BF" w:rsidRPr="00243812">
        <w:rPr>
          <w:rFonts w:ascii="Montserrat" w:hAnsi="Montserrat"/>
          <w:sz w:val="24"/>
        </w:rPr>
        <w:t xml:space="preserve"> </w:t>
      </w:r>
      <w:r w:rsidRPr="00243812">
        <w:rPr>
          <w:rFonts w:ascii="Montserrat" w:hAnsi="Montserrat"/>
          <w:sz w:val="24"/>
        </w:rPr>
        <w:t>A template for the creation of an interactive adventure or story.</w:t>
      </w:r>
      <w:r w:rsidR="006F60BF" w:rsidRPr="00243812">
        <w:rPr>
          <w:rFonts w:ascii="Montserrat" w:hAnsi="Montserrat"/>
          <w:sz w:val="24"/>
        </w:rPr>
        <w:t xml:space="preserve"> </w:t>
      </w:r>
      <w:r w:rsidRPr="00243812">
        <w:rPr>
          <w:rFonts w:ascii="Montserrat" w:hAnsi="Montserrat"/>
          <w:sz w:val="24"/>
        </w:rPr>
        <w:t>Arena provides a means of reducing the complexities of existence into a number of symbolic terms and formulae, which can be manipulated and interpreted to enliven an imaginary reality.</w:t>
      </w:r>
      <w:r w:rsidR="006F60BF" w:rsidRPr="00243812">
        <w:rPr>
          <w:rFonts w:ascii="Montserrat" w:hAnsi="Montserrat"/>
          <w:sz w:val="24"/>
        </w:rPr>
        <w:t xml:space="preserve"> </w:t>
      </w:r>
      <w:r w:rsidRPr="00243812">
        <w:rPr>
          <w:rFonts w:ascii="Montserrat" w:hAnsi="Montserrat"/>
          <w:sz w:val="24"/>
        </w:rPr>
        <w:t>With a basic understanding of the concepts and procedures within this manual, you can boldly enter the true arena where unlimited adventures can take place; your mind.</w:t>
      </w:r>
      <w:r w:rsidR="006F60BF" w:rsidRPr="00243812">
        <w:rPr>
          <w:rFonts w:ascii="Montserrat" w:hAnsi="Montserrat"/>
          <w:sz w:val="24"/>
        </w:rPr>
        <w:t xml:space="preserve"> </w:t>
      </w:r>
    </w:p>
    <w:p w14:paraId="6D1F928F" w14:textId="77777777" w:rsidR="004E739B" w:rsidRPr="00243812" w:rsidRDefault="004E739B" w:rsidP="00F01A18">
      <w:pPr>
        <w:pStyle w:val="NoSpacing"/>
        <w:rPr>
          <w:rFonts w:ascii="Montserrat" w:hAnsi="Montserrat"/>
          <w:sz w:val="24"/>
        </w:rPr>
      </w:pPr>
    </w:p>
    <w:p w14:paraId="6F467B12" w14:textId="77777777" w:rsidR="004E739B" w:rsidRPr="00243812" w:rsidRDefault="00243812" w:rsidP="00F01A18">
      <w:pPr>
        <w:pStyle w:val="NoSpacing"/>
        <w:rPr>
          <w:rFonts w:ascii="Montserrat" w:hAnsi="Montserrat"/>
          <w:sz w:val="24"/>
        </w:rPr>
      </w:pPr>
      <w:r w:rsidRPr="00243812">
        <w:rPr>
          <w:rFonts w:ascii="Montserrat" w:hAnsi="Montserrat"/>
          <w:sz w:val="24"/>
        </w:rPr>
        <w:t>game domain</w:t>
      </w:r>
    </w:p>
    <w:p w14:paraId="7DEC5CF1" w14:textId="179CF97A" w:rsidR="004E739B" w:rsidRPr="00243812" w:rsidRDefault="00243812" w:rsidP="00F01A18">
      <w:pPr>
        <w:pStyle w:val="NoSpacing"/>
        <w:rPr>
          <w:rFonts w:ascii="Montserrat" w:hAnsi="Montserrat"/>
          <w:sz w:val="24"/>
        </w:rPr>
      </w:pPr>
      <w:r w:rsidRPr="00243812">
        <w:rPr>
          <w:rFonts w:ascii="Montserrat" w:hAnsi="Montserrat"/>
          <w:sz w:val="24"/>
        </w:rPr>
        <w:tab/>
        <w:t>the role of the system in the game is the managing and exposition of the associated effects.</w:t>
      </w:r>
      <w:r w:rsidR="006F60BF" w:rsidRPr="00243812">
        <w:rPr>
          <w:rFonts w:ascii="Montserrat" w:hAnsi="Montserrat"/>
          <w:sz w:val="24"/>
        </w:rPr>
        <w:t xml:space="preserve"> </w:t>
      </w:r>
      <w:r w:rsidRPr="00243812">
        <w:rPr>
          <w:rFonts w:ascii="Montserrat" w:hAnsi="Montserrat"/>
          <w:sz w:val="24"/>
        </w:rPr>
        <w:t>The first consideration is the foundation, or underpinnings of Arena.</w:t>
      </w:r>
      <w:r w:rsidR="006F60BF" w:rsidRPr="00243812">
        <w:rPr>
          <w:rFonts w:ascii="Montserrat" w:hAnsi="Montserrat"/>
          <w:sz w:val="24"/>
        </w:rPr>
        <w:t xml:space="preserve"> </w:t>
      </w:r>
      <w:r w:rsidRPr="00243812">
        <w:rPr>
          <w:rFonts w:ascii="Montserrat" w:hAnsi="Montserrat"/>
          <w:sz w:val="24"/>
        </w:rPr>
        <w:t>These things are what define and reinforce the role of the system in the scenario, adventure or campaign.</w:t>
      </w:r>
    </w:p>
    <w:p w14:paraId="6FB6900B" w14:textId="77777777" w:rsidR="004E739B" w:rsidRPr="00243812" w:rsidRDefault="004E739B" w:rsidP="00F01A18">
      <w:pPr>
        <w:pStyle w:val="NoSpacing"/>
        <w:rPr>
          <w:rFonts w:ascii="Montserrat" w:hAnsi="Montserrat"/>
          <w:sz w:val="24"/>
        </w:rPr>
      </w:pPr>
    </w:p>
    <w:p w14:paraId="49C0F7FF" w14:textId="77777777" w:rsidR="004E739B" w:rsidRPr="00243812" w:rsidRDefault="00243812" w:rsidP="00F01A18">
      <w:pPr>
        <w:pStyle w:val="NoSpacing"/>
        <w:rPr>
          <w:rFonts w:ascii="Montserrat" w:hAnsi="Montserrat"/>
          <w:sz w:val="24"/>
        </w:rPr>
      </w:pPr>
      <w:r w:rsidRPr="00243812">
        <w:rPr>
          <w:rFonts w:ascii="Montserrat" w:hAnsi="Montserrat"/>
          <w:sz w:val="24"/>
        </w:rPr>
        <w:t>protocols</w:t>
      </w:r>
    </w:p>
    <w:p w14:paraId="0AF6D12D" w14:textId="6D529115" w:rsidR="004E739B" w:rsidRPr="00243812" w:rsidRDefault="00243812" w:rsidP="00F01A18">
      <w:pPr>
        <w:pStyle w:val="NoSpacing"/>
        <w:rPr>
          <w:rFonts w:ascii="Montserrat" w:hAnsi="Montserrat"/>
          <w:sz w:val="24"/>
        </w:rPr>
      </w:pPr>
      <w:r w:rsidRPr="00243812">
        <w:rPr>
          <w:rFonts w:ascii="Montserrat" w:hAnsi="Montserrat"/>
          <w:sz w:val="24"/>
        </w:rPr>
        <w:tab/>
        <w:t>As I begin to pull together the system that has evolved through so many incomplete incarnations, I need to be able to insure that it arrives both complete and encompassing.</w:t>
      </w:r>
      <w:r w:rsidR="006F60BF" w:rsidRPr="00243812">
        <w:rPr>
          <w:rFonts w:ascii="Montserrat" w:hAnsi="Montserrat"/>
          <w:sz w:val="24"/>
        </w:rPr>
        <w:t xml:space="preserve"> </w:t>
      </w:r>
      <w:r w:rsidRPr="00243812">
        <w:rPr>
          <w:rFonts w:ascii="Montserrat" w:hAnsi="Montserrat"/>
          <w:sz w:val="24"/>
        </w:rPr>
        <w:t>I know well enough what I need to do, regarding this.</w:t>
      </w:r>
      <w:r w:rsidR="006F60BF" w:rsidRPr="00243812">
        <w:rPr>
          <w:rFonts w:ascii="Montserrat" w:hAnsi="Montserrat"/>
          <w:sz w:val="24"/>
        </w:rPr>
        <w:t xml:space="preserve"> </w:t>
      </w:r>
      <w:r w:rsidRPr="00243812">
        <w:rPr>
          <w:rFonts w:ascii="Montserrat" w:hAnsi="Montserrat"/>
          <w:sz w:val="24"/>
        </w:rPr>
        <w:t>This document will be devoted to ferreting out the holes and vacancies allowed while I was seeking a format that would best fulfill my design demands.</w:t>
      </w:r>
      <w:r w:rsidR="006F60BF" w:rsidRPr="00243812">
        <w:rPr>
          <w:rFonts w:ascii="Montserrat" w:hAnsi="Montserrat"/>
          <w:sz w:val="24"/>
        </w:rPr>
        <w:t xml:space="preserve"> </w:t>
      </w:r>
      <w:r w:rsidRPr="00243812">
        <w:rPr>
          <w:rFonts w:ascii="Montserrat" w:hAnsi="Montserrat"/>
          <w:sz w:val="24"/>
        </w:rPr>
        <w:t>The system itself will be compiled from notes such as these around the bones of the basic system, which will be blocked out separately.</w:t>
      </w:r>
      <w:r w:rsidR="006F60BF" w:rsidRPr="00243812">
        <w:rPr>
          <w:rFonts w:ascii="Montserrat" w:hAnsi="Montserrat"/>
          <w:sz w:val="24"/>
        </w:rPr>
        <w:t xml:space="preserve"> </w:t>
      </w:r>
      <w:r w:rsidRPr="00243812">
        <w:rPr>
          <w:rFonts w:ascii="Montserrat" w:hAnsi="Montserrat"/>
          <w:sz w:val="24"/>
        </w:rPr>
        <w:t>Obviously this system is being designed to take the individual and a mass in separate but related and effective ways.</w:t>
      </w:r>
      <w:r w:rsidR="006F60BF" w:rsidRPr="00243812">
        <w:rPr>
          <w:rFonts w:ascii="Montserrat" w:hAnsi="Montserrat"/>
          <w:sz w:val="24"/>
        </w:rPr>
        <w:t xml:space="preserve"> </w:t>
      </w:r>
      <w:r w:rsidRPr="00243812">
        <w:rPr>
          <w:rFonts w:ascii="Montserrat" w:hAnsi="Montserrat"/>
          <w:sz w:val="24"/>
        </w:rPr>
        <w:t>The best way to continue the development of the game is to present myself with questions for the system to resolve.</w:t>
      </w:r>
      <w:r w:rsidR="006F60BF" w:rsidRPr="00243812">
        <w:rPr>
          <w:rFonts w:ascii="Montserrat" w:hAnsi="Montserrat"/>
          <w:sz w:val="24"/>
        </w:rPr>
        <w:t xml:space="preserve"> </w:t>
      </w:r>
      <w:r w:rsidRPr="00243812">
        <w:rPr>
          <w:rFonts w:ascii="Montserrat" w:hAnsi="Montserrat"/>
          <w:sz w:val="24"/>
        </w:rPr>
        <w:t>Also, I need to determine the different arenas of action and nature and pose these as problems for the mechanics to solve as specific phenomena.</w:t>
      </w:r>
      <w:r w:rsidR="006F60BF" w:rsidRPr="00243812">
        <w:rPr>
          <w:rFonts w:ascii="Montserrat" w:hAnsi="Montserrat"/>
          <w:sz w:val="24"/>
        </w:rPr>
        <w:t xml:space="preserve"> </w:t>
      </w:r>
      <w:r w:rsidRPr="00243812">
        <w:rPr>
          <w:rFonts w:ascii="Montserrat" w:hAnsi="Montserrat"/>
          <w:sz w:val="24"/>
        </w:rPr>
        <w:t>First, I need to devise a standard paradigm for the system that accounts for the entire equation of existence, then I need to expand into specific realms of matter, and acknowledge those paradigms both in themselves and within the basic paradigm of the system.</w:t>
      </w:r>
      <w:r w:rsidR="006F60BF" w:rsidRPr="00243812">
        <w:rPr>
          <w:rFonts w:ascii="Montserrat" w:hAnsi="Montserrat"/>
          <w:sz w:val="24"/>
        </w:rPr>
        <w:t xml:space="preserve"> </w:t>
      </w:r>
      <w:r w:rsidRPr="00243812">
        <w:rPr>
          <w:rFonts w:ascii="Montserrat" w:hAnsi="Montserrat"/>
          <w:sz w:val="24"/>
        </w:rPr>
        <w:t>I am limited to fitting these conditionals to account for the most extreme and mundane of situations.</w:t>
      </w:r>
      <w:r w:rsidR="006F60BF" w:rsidRPr="00243812">
        <w:rPr>
          <w:rFonts w:ascii="Montserrat" w:hAnsi="Montserrat"/>
          <w:sz w:val="24"/>
        </w:rPr>
        <w:t xml:space="preserve"> </w:t>
      </w:r>
      <w:r w:rsidRPr="00243812">
        <w:rPr>
          <w:rFonts w:ascii="Montserrat" w:hAnsi="Montserrat"/>
          <w:sz w:val="24"/>
        </w:rPr>
        <w:t>There should be no exceptions to the system method.</w:t>
      </w:r>
      <w:r w:rsidR="006F60BF" w:rsidRPr="00243812">
        <w:rPr>
          <w:rFonts w:ascii="Montserrat" w:hAnsi="Montserrat"/>
          <w:sz w:val="24"/>
        </w:rPr>
        <w:t xml:space="preserve"> </w:t>
      </w:r>
      <w:r w:rsidRPr="00243812">
        <w:rPr>
          <w:rFonts w:ascii="Montserrat" w:hAnsi="Montserrat"/>
          <w:sz w:val="24"/>
        </w:rPr>
        <w:t>The present method of profiling seems to allow for much of this.</w:t>
      </w:r>
      <w:r w:rsidR="006F60BF" w:rsidRPr="00243812">
        <w:rPr>
          <w:rFonts w:ascii="Montserrat" w:hAnsi="Montserrat"/>
          <w:sz w:val="24"/>
        </w:rPr>
        <w:t xml:space="preserve"> </w:t>
      </w:r>
      <w:r w:rsidRPr="00243812">
        <w:rPr>
          <w:rFonts w:ascii="Montserrat" w:hAnsi="Montserrat"/>
          <w:sz w:val="24"/>
        </w:rPr>
        <w:t>A simple basic structure that accounts for the least and greatest possibilities all at once.</w:t>
      </w:r>
      <w:r w:rsidR="006F60BF" w:rsidRPr="00243812">
        <w:rPr>
          <w:rFonts w:ascii="Montserrat" w:hAnsi="Montserrat"/>
          <w:sz w:val="24"/>
        </w:rPr>
        <w:t xml:space="preserve"> </w:t>
      </w:r>
      <w:r w:rsidRPr="00243812">
        <w:rPr>
          <w:rFonts w:ascii="Montserrat" w:hAnsi="Montserrat"/>
          <w:sz w:val="24"/>
        </w:rPr>
        <w:t>The best, most efficient and accurate definitions I can make.</w:t>
      </w:r>
      <w:r w:rsidR="006F60BF" w:rsidRPr="00243812">
        <w:rPr>
          <w:rFonts w:ascii="Montserrat" w:hAnsi="Montserrat"/>
          <w:sz w:val="24"/>
        </w:rPr>
        <w:t xml:space="preserve"> </w:t>
      </w:r>
      <w:r w:rsidRPr="00243812">
        <w:rPr>
          <w:rFonts w:ascii="Montserrat" w:hAnsi="Montserrat"/>
          <w:sz w:val="24"/>
        </w:rPr>
        <w:t>This premise needs to be followed throughout.</w:t>
      </w:r>
      <w:r w:rsidR="006F60BF" w:rsidRPr="00243812">
        <w:rPr>
          <w:rFonts w:ascii="Montserrat" w:hAnsi="Montserrat"/>
          <w:sz w:val="24"/>
        </w:rPr>
        <w:t xml:space="preserve"> </w:t>
      </w:r>
    </w:p>
    <w:p w14:paraId="39C34F2A" w14:textId="77777777" w:rsidR="004E739B" w:rsidRPr="00243812" w:rsidRDefault="004E739B" w:rsidP="00F01A18">
      <w:pPr>
        <w:pStyle w:val="NoSpacing"/>
        <w:rPr>
          <w:rFonts w:ascii="Montserrat" w:hAnsi="Montserrat"/>
          <w:sz w:val="24"/>
        </w:rPr>
      </w:pPr>
    </w:p>
    <w:p w14:paraId="14C0D15B" w14:textId="77777777" w:rsidR="004E739B" w:rsidRPr="00243812" w:rsidRDefault="00243812" w:rsidP="00F01A18">
      <w:pPr>
        <w:pStyle w:val="NoSpacing"/>
        <w:rPr>
          <w:rFonts w:ascii="Montserrat" w:hAnsi="Montserrat"/>
          <w:sz w:val="24"/>
        </w:rPr>
      </w:pPr>
      <w:r w:rsidRPr="00243812">
        <w:rPr>
          <w:rFonts w:ascii="Montserrat" w:hAnsi="Montserrat"/>
          <w:sz w:val="24"/>
        </w:rPr>
        <w:t>manual</w:t>
      </w:r>
    </w:p>
    <w:p w14:paraId="442C5465" w14:textId="1332076F" w:rsidR="004E739B" w:rsidRPr="00243812" w:rsidRDefault="00243812" w:rsidP="00F01A18">
      <w:pPr>
        <w:pStyle w:val="NoSpacing"/>
        <w:rPr>
          <w:rFonts w:ascii="Montserrat" w:hAnsi="Montserrat"/>
          <w:sz w:val="24"/>
        </w:rPr>
      </w:pPr>
      <w:r w:rsidRPr="00243812">
        <w:rPr>
          <w:rFonts w:ascii="Montserrat" w:hAnsi="Montserrat"/>
          <w:sz w:val="24"/>
        </w:rPr>
        <w:tab/>
        <w:t>a resource providing groundrules which underlie and maintain the "reality" of the game.</w:t>
      </w:r>
      <w:r w:rsidR="006F60BF" w:rsidRPr="00243812">
        <w:rPr>
          <w:rFonts w:ascii="Montserrat" w:hAnsi="Montserrat"/>
          <w:sz w:val="24"/>
        </w:rPr>
        <w:t xml:space="preserve"> </w:t>
      </w:r>
      <w:r w:rsidRPr="00243812">
        <w:rPr>
          <w:rFonts w:ascii="Montserrat" w:hAnsi="Montserrat"/>
          <w:sz w:val="24"/>
        </w:rPr>
        <w:t>Within it are general descriptions of what things are and how they work, often including why.</w:t>
      </w:r>
      <w:r w:rsidR="006F60BF" w:rsidRPr="00243812">
        <w:rPr>
          <w:rFonts w:ascii="Montserrat" w:hAnsi="Montserrat"/>
          <w:sz w:val="24"/>
        </w:rPr>
        <w:t xml:space="preserve"> </w:t>
      </w:r>
      <w:r w:rsidRPr="00243812">
        <w:rPr>
          <w:rFonts w:ascii="Montserrat" w:hAnsi="Montserrat"/>
          <w:sz w:val="24"/>
        </w:rPr>
        <w:t>Part of this book is the game manual, part of it is a basic resource, and reference collection.</w:t>
      </w:r>
      <w:r w:rsidR="006F60BF" w:rsidRPr="00243812">
        <w:rPr>
          <w:rFonts w:ascii="Montserrat" w:hAnsi="Montserrat"/>
          <w:sz w:val="24"/>
        </w:rPr>
        <w:t xml:space="preserve"> </w:t>
      </w:r>
      <w:r w:rsidRPr="00243812">
        <w:rPr>
          <w:rFonts w:ascii="Montserrat" w:hAnsi="Montserrat"/>
          <w:sz w:val="24"/>
        </w:rPr>
        <w:t>The purpose of the manual is to present an environment which everyone can agree on.</w:t>
      </w:r>
      <w:r w:rsidR="006F60BF" w:rsidRPr="00243812">
        <w:rPr>
          <w:rFonts w:ascii="Montserrat" w:hAnsi="Montserrat"/>
          <w:sz w:val="24"/>
        </w:rPr>
        <w:t xml:space="preserve"> </w:t>
      </w:r>
      <w:r w:rsidRPr="00243812">
        <w:rPr>
          <w:rFonts w:ascii="Montserrat" w:hAnsi="Montserrat"/>
          <w:sz w:val="24"/>
        </w:rPr>
        <w:t>It is intended only as a passive authority; a point of departure.</w:t>
      </w:r>
      <w:r w:rsidR="006F60BF" w:rsidRPr="00243812">
        <w:rPr>
          <w:rFonts w:ascii="Montserrat" w:hAnsi="Montserrat"/>
          <w:sz w:val="24"/>
        </w:rPr>
        <w:t xml:space="preserve"> </w:t>
      </w:r>
      <w:r w:rsidRPr="00243812">
        <w:rPr>
          <w:rFonts w:ascii="Montserrat" w:hAnsi="Montserrat"/>
          <w:sz w:val="24"/>
        </w:rPr>
        <w:t>Naturally, there will be individuals who will find the approach or handling suggested by this manual.</w:t>
      </w:r>
      <w:r w:rsidR="006F60BF" w:rsidRPr="00243812">
        <w:rPr>
          <w:rFonts w:ascii="Montserrat" w:hAnsi="Montserrat"/>
          <w:sz w:val="24"/>
        </w:rPr>
        <w:t xml:space="preserve"> </w:t>
      </w:r>
      <w:r w:rsidRPr="00243812">
        <w:rPr>
          <w:rFonts w:ascii="Montserrat" w:hAnsi="Montserrat"/>
          <w:sz w:val="24"/>
        </w:rPr>
        <w:t>This is not a problem.</w:t>
      </w:r>
      <w:r w:rsidR="006F60BF" w:rsidRPr="00243812">
        <w:rPr>
          <w:rFonts w:ascii="Montserrat" w:hAnsi="Montserrat"/>
          <w:sz w:val="24"/>
        </w:rPr>
        <w:t xml:space="preserve"> </w:t>
      </w:r>
      <w:r w:rsidRPr="00243812">
        <w:rPr>
          <w:rFonts w:ascii="Montserrat" w:hAnsi="Montserrat"/>
          <w:sz w:val="24"/>
        </w:rPr>
        <w:t>There will never be a game system that can mimick what we call reality, simply because no one could ever work with such a complex and in depth architecture.</w:t>
      </w:r>
      <w:r w:rsidR="006F60BF" w:rsidRPr="00243812">
        <w:rPr>
          <w:rFonts w:ascii="Montserrat" w:hAnsi="Montserrat"/>
          <w:sz w:val="24"/>
        </w:rPr>
        <w:t xml:space="preserve"> </w:t>
      </w:r>
      <w:r w:rsidRPr="00243812">
        <w:rPr>
          <w:rFonts w:ascii="Montserrat" w:hAnsi="Montserrat"/>
          <w:sz w:val="24"/>
        </w:rPr>
        <w:t>The secret to good realistic gaming is simply to exercise common sense; after all, we have already agreed to the dictates of reality.</w:t>
      </w:r>
      <w:r w:rsidR="006F60BF" w:rsidRPr="00243812">
        <w:rPr>
          <w:rFonts w:ascii="Montserrat" w:hAnsi="Montserrat"/>
          <w:sz w:val="24"/>
        </w:rPr>
        <w:t xml:space="preserve"> </w:t>
      </w:r>
      <w:r w:rsidRPr="00243812">
        <w:rPr>
          <w:rFonts w:ascii="Montserrat" w:hAnsi="Montserrat"/>
          <w:sz w:val="24"/>
        </w:rPr>
        <w:t>Rather than rules, Arena is more governed by the best definition available.</w:t>
      </w:r>
      <w:r w:rsidR="006F60BF" w:rsidRPr="00243812">
        <w:rPr>
          <w:rFonts w:ascii="Montserrat" w:hAnsi="Montserrat"/>
          <w:sz w:val="24"/>
        </w:rPr>
        <w:t xml:space="preserve"> </w:t>
      </w:r>
      <w:r w:rsidRPr="00243812">
        <w:rPr>
          <w:rFonts w:ascii="Montserrat" w:hAnsi="Montserrat"/>
          <w:sz w:val="24"/>
        </w:rPr>
        <w:t>If the given definition does not suit you, feel free to adapt and modify things.</w:t>
      </w:r>
      <w:r w:rsidR="006F60BF" w:rsidRPr="00243812">
        <w:rPr>
          <w:rFonts w:ascii="Montserrat" w:hAnsi="Montserrat"/>
          <w:sz w:val="24"/>
        </w:rPr>
        <w:t xml:space="preserve"> </w:t>
      </w:r>
      <w:r w:rsidRPr="00243812">
        <w:rPr>
          <w:rFonts w:ascii="Montserrat" w:hAnsi="Montserrat"/>
          <w:sz w:val="24"/>
        </w:rPr>
        <w:t>Developing a set of house rules, and writing them down will allow others to participate in your version of the system.</w:t>
      </w:r>
      <w:r w:rsidR="006F60BF" w:rsidRPr="00243812">
        <w:rPr>
          <w:rFonts w:ascii="Montserrat" w:hAnsi="Montserrat"/>
          <w:sz w:val="24"/>
        </w:rPr>
        <w:t xml:space="preserve"> </w:t>
      </w:r>
    </w:p>
    <w:p w14:paraId="73AE7357" w14:textId="77777777" w:rsidR="004E739B" w:rsidRPr="00243812" w:rsidRDefault="004E739B" w:rsidP="00F01A18">
      <w:pPr>
        <w:pStyle w:val="NoSpacing"/>
        <w:rPr>
          <w:rFonts w:ascii="Montserrat" w:hAnsi="Montserrat"/>
          <w:sz w:val="24"/>
        </w:rPr>
      </w:pPr>
    </w:p>
    <w:p w14:paraId="068BC9D8" w14:textId="56AA18C6" w:rsidR="004E739B" w:rsidRPr="00243812" w:rsidRDefault="00243812" w:rsidP="00F01A18">
      <w:pPr>
        <w:pStyle w:val="NoSpacing"/>
        <w:rPr>
          <w:rFonts w:ascii="Montserrat" w:hAnsi="Montserrat"/>
          <w:sz w:val="24"/>
        </w:rPr>
      </w:pPr>
      <w:r w:rsidRPr="00243812">
        <w:rPr>
          <w:rFonts w:ascii="Montserrat" w:hAnsi="Montserrat"/>
          <w:sz w:val="24"/>
        </w:rPr>
        <w:tab/>
        <w:t>[this version] a preparation manual to Arena [RPG], at this stage it can be likened to a programming language.</w:t>
      </w:r>
      <w:r w:rsidR="006F60BF" w:rsidRPr="00243812">
        <w:rPr>
          <w:rFonts w:ascii="Montserrat" w:hAnsi="Montserrat"/>
          <w:sz w:val="24"/>
        </w:rPr>
        <w:t xml:space="preserve"> </w:t>
      </w:r>
      <w:r w:rsidRPr="00243812">
        <w:rPr>
          <w:rFonts w:ascii="Montserrat" w:hAnsi="Montserrat"/>
          <w:sz w:val="24"/>
        </w:rPr>
        <w:t>A codex that produces a complex application from a simple basis.</w:t>
      </w:r>
      <w:r w:rsidR="006F60BF" w:rsidRPr="00243812">
        <w:rPr>
          <w:rFonts w:ascii="Montserrat" w:hAnsi="Montserrat"/>
          <w:sz w:val="24"/>
        </w:rPr>
        <w:t xml:space="preserve"> </w:t>
      </w:r>
      <w:r w:rsidRPr="00243812">
        <w:rPr>
          <w:rFonts w:ascii="Montserrat" w:hAnsi="Montserrat"/>
          <w:sz w:val="24"/>
        </w:rPr>
        <w:t>The operands, the syntax structure, the data handling, and similar functions of a computer can be interpreted in the design structure of the Arena codex.</w:t>
      </w:r>
      <w:r w:rsidR="006F60BF" w:rsidRPr="00243812">
        <w:rPr>
          <w:rFonts w:ascii="Montserrat" w:hAnsi="Montserrat"/>
          <w:sz w:val="24"/>
        </w:rPr>
        <w:t xml:space="preserve"> </w:t>
      </w:r>
      <w:r w:rsidRPr="00243812">
        <w:rPr>
          <w:rFonts w:ascii="Montserrat" w:hAnsi="Montserrat"/>
          <w:sz w:val="24"/>
        </w:rPr>
        <w:t>This is because Arena is essentially a system of interpretation.</w:t>
      </w:r>
      <w:r w:rsidR="006F60BF" w:rsidRPr="00243812">
        <w:rPr>
          <w:rFonts w:ascii="Montserrat" w:hAnsi="Montserrat"/>
          <w:sz w:val="24"/>
        </w:rPr>
        <w:t xml:space="preserve"> </w:t>
      </w:r>
      <w:r w:rsidRPr="00243812">
        <w:rPr>
          <w:rFonts w:ascii="Montserrat" w:hAnsi="Montserrat"/>
          <w:sz w:val="24"/>
        </w:rPr>
        <w:t>The paradigm of Arena is established [in embodied potential] therefore, the point of interest here is to address the actual synthesis of the codex draft form focused on the essence of Arena and hence the design of characters within the parameters of the Arena design.</w:t>
      </w:r>
      <w:r w:rsidR="006F60BF" w:rsidRPr="00243812">
        <w:rPr>
          <w:rFonts w:ascii="Montserrat" w:hAnsi="Montserrat"/>
          <w:sz w:val="24"/>
        </w:rPr>
        <w:t xml:space="preserve"> </w:t>
      </w:r>
    </w:p>
    <w:p w14:paraId="3BCB130C" w14:textId="77777777" w:rsidR="004E739B" w:rsidRPr="00243812" w:rsidRDefault="004E739B" w:rsidP="00F01A18">
      <w:pPr>
        <w:pStyle w:val="NoSpacing"/>
        <w:rPr>
          <w:rFonts w:ascii="Montserrat" w:hAnsi="Montserrat"/>
          <w:sz w:val="24"/>
        </w:rPr>
      </w:pPr>
    </w:p>
    <w:p w14:paraId="78A69A4F" w14:textId="77777777" w:rsidR="004E739B" w:rsidRPr="00243812" w:rsidRDefault="00243812" w:rsidP="00F01A18">
      <w:pPr>
        <w:pStyle w:val="NoSpacing"/>
        <w:rPr>
          <w:rFonts w:ascii="Montserrat" w:hAnsi="Montserrat"/>
          <w:sz w:val="24"/>
        </w:rPr>
      </w:pPr>
      <w:r w:rsidRPr="00243812">
        <w:rPr>
          <w:rFonts w:ascii="Montserrat" w:hAnsi="Montserrat"/>
          <w:sz w:val="24"/>
        </w:rPr>
        <w:t>materials</w:t>
      </w:r>
    </w:p>
    <w:p w14:paraId="2A7AB892" w14:textId="33D820D4"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to take advantage of the open, flexible and door opening structure of Arena, a copy of the manual is recommended.</w:t>
      </w:r>
      <w:r w:rsidR="006F60BF" w:rsidRPr="00243812">
        <w:rPr>
          <w:rFonts w:ascii="Montserrat" w:hAnsi="Montserrat"/>
          <w:sz w:val="24"/>
        </w:rPr>
        <w:t xml:space="preserve"> </w:t>
      </w:r>
      <w:r w:rsidRPr="00243812">
        <w:rPr>
          <w:rFonts w:ascii="Montserrat" w:hAnsi="Montserrat"/>
          <w:sz w:val="24"/>
        </w:rPr>
        <w:t>To begin play, all you really need is a character profile—which can be created with the use of the manual—the ability to place yourself in another's shoes and somewhere to go with it.</w:t>
      </w:r>
      <w:r w:rsidR="006F60BF" w:rsidRPr="00243812">
        <w:rPr>
          <w:rFonts w:ascii="Montserrat" w:hAnsi="Montserrat"/>
          <w:sz w:val="24"/>
        </w:rPr>
        <w:t xml:space="preserve"> </w:t>
      </w:r>
      <w:r w:rsidRPr="00243812">
        <w:rPr>
          <w:rFonts w:ascii="Montserrat" w:hAnsi="Montserrat"/>
          <w:sz w:val="24"/>
        </w:rPr>
        <w:t>This game encourages the extensive development of a character so paper and writing implements are also a good idea.</w:t>
      </w:r>
      <w:r w:rsidR="006F60BF" w:rsidRPr="00243812">
        <w:rPr>
          <w:rFonts w:ascii="Montserrat" w:hAnsi="Montserrat"/>
          <w:sz w:val="24"/>
        </w:rPr>
        <w:t xml:space="preserve"> </w:t>
      </w:r>
      <w:r w:rsidRPr="00243812">
        <w:rPr>
          <w:rFonts w:ascii="Montserrat" w:hAnsi="Montserrat"/>
          <w:sz w:val="24"/>
        </w:rPr>
        <w:t>Since it has become a common practice to resolve conflicts through the use of dice, there are of course guidelines for rolled resolutions.</w:t>
      </w:r>
      <w:r w:rsidR="006F60BF" w:rsidRPr="00243812">
        <w:rPr>
          <w:rFonts w:ascii="Montserrat" w:hAnsi="Montserrat"/>
          <w:sz w:val="24"/>
        </w:rPr>
        <w:t xml:space="preserve"> </w:t>
      </w:r>
      <w:r w:rsidRPr="00243812">
        <w:rPr>
          <w:rFonts w:ascii="Montserrat" w:hAnsi="Montserrat"/>
          <w:sz w:val="24"/>
        </w:rPr>
        <w:t>It is possible, and even recommended that Arena gamers minimize or abstain from using dice.</w:t>
      </w:r>
      <w:r w:rsidR="006F60BF" w:rsidRPr="00243812">
        <w:rPr>
          <w:rFonts w:ascii="Montserrat" w:hAnsi="Montserrat"/>
          <w:sz w:val="24"/>
        </w:rPr>
        <w:t xml:space="preserve"> </w:t>
      </w:r>
      <w:r w:rsidRPr="00243812">
        <w:rPr>
          <w:rFonts w:ascii="Montserrat" w:hAnsi="Montserrat"/>
          <w:sz w:val="24"/>
        </w:rPr>
        <w:t>Good character development, a grasp of what is either possible or plausible, and a taste for the dramatic (or the mundane, depending on what sort of flavor you like your games to have) are just as effective, and often times more effecient.</w:t>
      </w:r>
      <w:r w:rsidR="006F60BF" w:rsidRPr="00243812">
        <w:rPr>
          <w:rFonts w:ascii="Montserrat" w:hAnsi="Montserrat"/>
          <w:sz w:val="24"/>
        </w:rPr>
        <w:t xml:space="preserve"> </w:t>
      </w:r>
    </w:p>
    <w:p w14:paraId="410773DC" w14:textId="77777777" w:rsidR="004E739B" w:rsidRPr="00243812" w:rsidRDefault="004E739B" w:rsidP="00F01A18">
      <w:pPr>
        <w:pStyle w:val="NoSpacing"/>
        <w:rPr>
          <w:rFonts w:ascii="Montserrat" w:hAnsi="Montserrat"/>
          <w:sz w:val="24"/>
        </w:rPr>
      </w:pPr>
    </w:p>
    <w:p w14:paraId="55F488F3" w14:textId="77777777" w:rsidR="004E739B" w:rsidRPr="00243812" w:rsidRDefault="00243812" w:rsidP="00F01A18">
      <w:pPr>
        <w:pStyle w:val="NoSpacing"/>
        <w:rPr>
          <w:rFonts w:ascii="Montserrat" w:hAnsi="Montserrat"/>
          <w:sz w:val="24"/>
        </w:rPr>
      </w:pPr>
      <w:r w:rsidRPr="00243812">
        <w:rPr>
          <w:rFonts w:ascii="Montserrat" w:hAnsi="Montserrat"/>
          <w:sz w:val="24"/>
        </w:rPr>
        <w:t>interactive adventure, participation</w:t>
      </w:r>
    </w:p>
    <w:p w14:paraId="2136BDCD" w14:textId="3BBE66F2" w:rsidR="004E739B" w:rsidRPr="00243812" w:rsidRDefault="00243812" w:rsidP="00F01A18">
      <w:pPr>
        <w:pStyle w:val="NoSpacing"/>
        <w:rPr>
          <w:rFonts w:ascii="Montserrat" w:hAnsi="Montserrat"/>
          <w:sz w:val="24"/>
        </w:rPr>
      </w:pPr>
      <w:r w:rsidRPr="00243812">
        <w:rPr>
          <w:rFonts w:ascii="Montserrat" w:hAnsi="Montserrat"/>
          <w:sz w:val="24"/>
        </w:rPr>
        <w:tab/>
        <w:t>the purpose of the game is creative and entertaining interaction.</w:t>
      </w:r>
      <w:r w:rsidR="006F60BF" w:rsidRPr="00243812">
        <w:rPr>
          <w:rFonts w:ascii="Montserrat" w:hAnsi="Montserrat"/>
          <w:sz w:val="24"/>
        </w:rPr>
        <w:t xml:space="preserve"> </w:t>
      </w:r>
      <w:r w:rsidRPr="00243812">
        <w:rPr>
          <w:rFonts w:ascii="Montserrat" w:hAnsi="Montserrat"/>
          <w:sz w:val="24"/>
        </w:rPr>
        <w:t>In general, the production of an Arena campaign or adventure is dependant upon a sponser who provides the realm and envelope of play and some number of participants interested in subjecting their characters to this realm.</w:t>
      </w:r>
      <w:r w:rsidR="006F60BF" w:rsidRPr="00243812">
        <w:rPr>
          <w:rFonts w:ascii="Montserrat" w:hAnsi="Montserrat"/>
          <w:sz w:val="24"/>
        </w:rPr>
        <w:t xml:space="preserve"> </w:t>
      </w:r>
    </w:p>
    <w:p w14:paraId="4C1C2E0D" w14:textId="77777777" w:rsidR="004E739B" w:rsidRPr="00243812" w:rsidRDefault="004E739B" w:rsidP="00F01A18">
      <w:pPr>
        <w:pStyle w:val="NoSpacing"/>
        <w:rPr>
          <w:rFonts w:ascii="Montserrat" w:hAnsi="Montserrat"/>
          <w:sz w:val="24"/>
        </w:rPr>
      </w:pPr>
    </w:p>
    <w:p w14:paraId="701F749F" w14:textId="77777777" w:rsidR="004E739B" w:rsidRPr="00243812" w:rsidRDefault="00243812" w:rsidP="00F01A18">
      <w:pPr>
        <w:pStyle w:val="NoSpacing"/>
        <w:rPr>
          <w:rFonts w:ascii="Montserrat" w:hAnsi="Montserrat"/>
          <w:sz w:val="24"/>
        </w:rPr>
      </w:pPr>
      <w:r w:rsidRPr="00243812">
        <w:rPr>
          <w:rFonts w:ascii="Montserrat" w:hAnsi="Montserrat"/>
          <w:sz w:val="24"/>
        </w:rPr>
        <w:t>maestro</w:t>
      </w:r>
    </w:p>
    <w:p w14:paraId="01C9F80B" w14:textId="24493923" w:rsidR="004E739B" w:rsidRPr="00243812" w:rsidRDefault="00243812" w:rsidP="00F01A18">
      <w:pPr>
        <w:pStyle w:val="NoSpacing"/>
        <w:rPr>
          <w:rFonts w:ascii="Montserrat" w:hAnsi="Montserrat"/>
          <w:sz w:val="24"/>
        </w:rPr>
      </w:pPr>
      <w:r w:rsidRPr="00243812">
        <w:rPr>
          <w:rFonts w:ascii="Montserrat" w:hAnsi="Montserrat"/>
          <w:sz w:val="24"/>
        </w:rPr>
        <w:tab/>
        <w:t>the individual who does the all work is called a maestro.</w:t>
      </w:r>
      <w:r w:rsidR="006F60BF" w:rsidRPr="00243812">
        <w:rPr>
          <w:rFonts w:ascii="Montserrat" w:hAnsi="Montserrat"/>
          <w:sz w:val="24"/>
        </w:rPr>
        <w:t xml:space="preserve"> </w:t>
      </w:r>
      <w:r w:rsidRPr="00243812">
        <w:rPr>
          <w:rFonts w:ascii="Montserrat" w:hAnsi="Montserrat"/>
          <w:sz w:val="24"/>
        </w:rPr>
        <w:t>He or she is responsible for creating the story and what happens in it around the characters.</w:t>
      </w:r>
      <w:r w:rsidR="006F60BF" w:rsidRPr="00243812">
        <w:rPr>
          <w:rFonts w:ascii="Montserrat" w:hAnsi="Montserrat"/>
          <w:sz w:val="24"/>
        </w:rPr>
        <w:t xml:space="preserve"> </w:t>
      </w:r>
      <w:r w:rsidRPr="00243812">
        <w:rPr>
          <w:rFonts w:ascii="Montserrat" w:hAnsi="Montserrat"/>
          <w:sz w:val="24"/>
        </w:rPr>
        <w:t>The maestro acts as the final authority over the game, and general arbiter of events.</w:t>
      </w:r>
    </w:p>
    <w:p w14:paraId="3C3D7046" w14:textId="77777777" w:rsidR="004E739B" w:rsidRPr="00243812" w:rsidRDefault="004E739B" w:rsidP="00F01A18">
      <w:pPr>
        <w:pStyle w:val="NoSpacing"/>
        <w:rPr>
          <w:rFonts w:ascii="Montserrat" w:hAnsi="Montserrat"/>
          <w:sz w:val="24"/>
        </w:rPr>
      </w:pPr>
    </w:p>
    <w:p w14:paraId="1C0902B4" w14:textId="77777777" w:rsidR="004E739B" w:rsidRPr="00243812" w:rsidRDefault="00243812" w:rsidP="00F01A18">
      <w:pPr>
        <w:pStyle w:val="NoSpacing"/>
        <w:rPr>
          <w:rFonts w:ascii="Montserrat" w:hAnsi="Montserrat"/>
          <w:sz w:val="24"/>
        </w:rPr>
      </w:pPr>
      <w:r w:rsidRPr="00243812">
        <w:rPr>
          <w:rFonts w:ascii="Montserrat" w:hAnsi="Montserrat"/>
          <w:sz w:val="24"/>
        </w:rPr>
        <w:t>adversary maestro</w:t>
      </w:r>
    </w:p>
    <w:p w14:paraId="20B972A2" w14:textId="427E4390" w:rsidR="004E739B" w:rsidRPr="00243812" w:rsidRDefault="00243812" w:rsidP="00F01A18">
      <w:pPr>
        <w:pStyle w:val="NoSpacing"/>
        <w:rPr>
          <w:rFonts w:ascii="Montserrat" w:hAnsi="Montserrat"/>
          <w:sz w:val="24"/>
        </w:rPr>
      </w:pPr>
      <w:r w:rsidRPr="00243812">
        <w:rPr>
          <w:rFonts w:ascii="Montserrat" w:hAnsi="Montserrat"/>
          <w:sz w:val="24"/>
        </w:rPr>
        <w:tab/>
        <w:t>one of the variations on the game is to include an adversary maestro, who prepares the body of interfering or oppositional influences and entities under the aegis of the campaign maestro.</w:t>
      </w:r>
      <w:r w:rsidR="006F60BF" w:rsidRPr="00243812">
        <w:rPr>
          <w:rFonts w:ascii="Montserrat" w:hAnsi="Montserrat"/>
          <w:sz w:val="24"/>
        </w:rPr>
        <w:t xml:space="preserve"> </w:t>
      </w:r>
      <w:r w:rsidRPr="00243812">
        <w:rPr>
          <w:rFonts w:ascii="Montserrat" w:hAnsi="Montserrat"/>
          <w:sz w:val="24"/>
        </w:rPr>
        <w:t>More than one adversary maestro can participate in a campaign, generally following a one to three ratio between maestros and players.</w:t>
      </w:r>
      <w:r w:rsidR="006F60BF" w:rsidRPr="00243812">
        <w:rPr>
          <w:rFonts w:ascii="Montserrat" w:hAnsi="Montserrat"/>
          <w:sz w:val="24"/>
        </w:rPr>
        <w:t xml:space="preserve"> </w:t>
      </w:r>
      <w:r w:rsidRPr="00243812">
        <w:rPr>
          <w:rFonts w:ascii="Montserrat" w:hAnsi="Montserrat"/>
          <w:sz w:val="24"/>
        </w:rPr>
        <w:t>The reasons for this are simple.</w:t>
      </w:r>
      <w:r w:rsidR="006F60BF" w:rsidRPr="00243812">
        <w:rPr>
          <w:rFonts w:ascii="Montserrat" w:hAnsi="Montserrat"/>
          <w:sz w:val="24"/>
        </w:rPr>
        <w:t xml:space="preserve"> </w:t>
      </w:r>
      <w:r w:rsidRPr="00243812">
        <w:rPr>
          <w:rFonts w:ascii="Montserrat" w:hAnsi="Montserrat"/>
          <w:sz w:val="24"/>
        </w:rPr>
        <w:t>Some games attract a large number of players.</w:t>
      </w:r>
      <w:r w:rsidR="006F60BF" w:rsidRPr="00243812">
        <w:rPr>
          <w:rFonts w:ascii="Montserrat" w:hAnsi="Montserrat"/>
          <w:sz w:val="24"/>
        </w:rPr>
        <w:t xml:space="preserve"> </w:t>
      </w:r>
      <w:r w:rsidRPr="00243812">
        <w:rPr>
          <w:rFonts w:ascii="Montserrat" w:hAnsi="Montserrat"/>
          <w:sz w:val="24"/>
        </w:rPr>
        <w:t>Even without that the campaign maestro can always use backup, allowing him or her the freedom to focus on a portion of the party.</w:t>
      </w:r>
      <w:r w:rsidR="006F60BF" w:rsidRPr="00243812">
        <w:rPr>
          <w:rFonts w:ascii="Montserrat" w:hAnsi="Montserrat"/>
          <w:sz w:val="24"/>
        </w:rPr>
        <w:t xml:space="preserve"> </w:t>
      </w:r>
      <w:r w:rsidRPr="00243812">
        <w:rPr>
          <w:rFonts w:ascii="Montserrat" w:hAnsi="Montserrat"/>
          <w:sz w:val="24"/>
        </w:rPr>
        <w:t>Also, it is always possible that the influences in the game are more than two dimensional as well as the conflicts that arise.</w:t>
      </w:r>
      <w:r w:rsidR="006F60BF" w:rsidRPr="00243812">
        <w:rPr>
          <w:rFonts w:ascii="Montserrat" w:hAnsi="Montserrat"/>
          <w:sz w:val="24"/>
        </w:rPr>
        <w:t xml:space="preserve"> </w:t>
      </w:r>
      <w:r w:rsidRPr="00243812">
        <w:rPr>
          <w:rFonts w:ascii="Montserrat" w:hAnsi="Montserrat"/>
          <w:sz w:val="24"/>
        </w:rPr>
        <w:t>For these conflicts to have some realism, it helps for the mind behind them to be distanced from the campaign maestro.</w:t>
      </w:r>
    </w:p>
    <w:p w14:paraId="056F7005" w14:textId="77777777" w:rsidR="004E739B" w:rsidRPr="00243812" w:rsidRDefault="004E739B" w:rsidP="00F01A18">
      <w:pPr>
        <w:pStyle w:val="NoSpacing"/>
        <w:rPr>
          <w:rFonts w:ascii="Montserrat" w:hAnsi="Montserrat"/>
          <w:sz w:val="24"/>
        </w:rPr>
      </w:pPr>
    </w:p>
    <w:p w14:paraId="1F292804" w14:textId="77777777" w:rsidR="004E739B" w:rsidRPr="00243812" w:rsidRDefault="00243812" w:rsidP="00F01A18">
      <w:pPr>
        <w:pStyle w:val="NoSpacing"/>
        <w:rPr>
          <w:rFonts w:ascii="Montserrat" w:hAnsi="Montserrat"/>
          <w:sz w:val="24"/>
        </w:rPr>
      </w:pPr>
      <w:r w:rsidRPr="00243812">
        <w:rPr>
          <w:rFonts w:ascii="Montserrat" w:hAnsi="Montserrat"/>
          <w:sz w:val="24"/>
        </w:rPr>
        <w:t>player characters</w:t>
      </w:r>
    </w:p>
    <w:p w14:paraId="08F0DDC6" w14:textId="314592F3" w:rsidR="004E739B" w:rsidRPr="00243812" w:rsidRDefault="00243812" w:rsidP="00F01A18">
      <w:pPr>
        <w:pStyle w:val="NoSpacing"/>
        <w:rPr>
          <w:rFonts w:ascii="Montserrat" w:hAnsi="Montserrat"/>
          <w:sz w:val="24"/>
        </w:rPr>
      </w:pPr>
      <w:r w:rsidRPr="00243812">
        <w:rPr>
          <w:rFonts w:ascii="Montserrat" w:hAnsi="Montserrat"/>
          <w:sz w:val="24"/>
        </w:rPr>
        <w:tab/>
        <w:t>The other participants in the game are generally called players.</w:t>
      </w:r>
      <w:r w:rsidR="006F60BF" w:rsidRPr="00243812">
        <w:rPr>
          <w:rFonts w:ascii="Montserrat" w:hAnsi="Montserrat"/>
          <w:sz w:val="24"/>
        </w:rPr>
        <w:t xml:space="preserve"> </w:t>
      </w:r>
      <w:r w:rsidRPr="00243812">
        <w:rPr>
          <w:rFonts w:ascii="Montserrat" w:hAnsi="Montserrat"/>
          <w:sz w:val="24"/>
        </w:rPr>
        <w:t>Each player is represented in the game by a player character.</w:t>
      </w:r>
      <w:r w:rsidR="006F60BF" w:rsidRPr="00243812">
        <w:rPr>
          <w:rFonts w:ascii="Montserrat" w:hAnsi="Montserrat"/>
          <w:sz w:val="24"/>
        </w:rPr>
        <w:t xml:space="preserve"> </w:t>
      </w:r>
      <w:r w:rsidRPr="00243812">
        <w:rPr>
          <w:rFonts w:ascii="Montserrat" w:hAnsi="Montserrat"/>
          <w:sz w:val="24"/>
        </w:rPr>
        <w:t>The traditional abbreviation PC, is applicable, and will be encountered often enough in the manual—as well as NPC, in reference to a non player character.</w:t>
      </w:r>
      <w:r w:rsidR="006F60BF" w:rsidRPr="00243812">
        <w:rPr>
          <w:rFonts w:ascii="Montserrat" w:hAnsi="Montserrat"/>
          <w:sz w:val="24"/>
        </w:rPr>
        <w:t xml:space="preserve"> </w:t>
      </w:r>
      <w:r w:rsidRPr="00243812">
        <w:rPr>
          <w:rFonts w:ascii="Montserrat" w:hAnsi="Montserrat"/>
          <w:sz w:val="24"/>
        </w:rPr>
        <w:t>The object of playing is to give your creation a sense of life.</w:t>
      </w:r>
      <w:r w:rsidR="006F60BF" w:rsidRPr="00243812">
        <w:rPr>
          <w:rFonts w:ascii="Montserrat" w:hAnsi="Montserrat"/>
          <w:sz w:val="24"/>
        </w:rPr>
        <w:t xml:space="preserve"> </w:t>
      </w:r>
      <w:r w:rsidRPr="00243812">
        <w:rPr>
          <w:rFonts w:ascii="Montserrat" w:hAnsi="Montserrat"/>
          <w:sz w:val="24"/>
        </w:rPr>
        <w:t>Explore possabilities in the context of a different person living in a different world.</w:t>
      </w:r>
      <w:r w:rsidR="006F60BF" w:rsidRPr="00243812">
        <w:rPr>
          <w:rFonts w:ascii="Montserrat" w:hAnsi="Montserrat"/>
          <w:sz w:val="24"/>
        </w:rPr>
        <w:t xml:space="preserve"> </w:t>
      </w:r>
      <w:r w:rsidRPr="00243812">
        <w:rPr>
          <w:rFonts w:ascii="Montserrat" w:hAnsi="Montserrat"/>
          <w:sz w:val="24"/>
        </w:rPr>
        <w:t>It is an alternative to television and other mindless or uninvolving forms of entertainment.</w:t>
      </w:r>
      <w:r w:rsidR="006F60BF" w:rsidRPr="00243812">
        <w:rPr>
          <w:rFonts w:ascii="Montserrat" w:hAnsi="Montserrat"/>
          <w:sz w:val="24"/>
        </w:rPr>
        <w:t xml:space="preserve"> </w:t>
      </w:r>
      <w:r w:rsidRPr="00243812">
        <w:rPr>
          <w:rFonts w:ascii="Montserrat" w:hAnsi="Montserrat"/>
          <w:sz w:val="24"/>
        </w:rPr>
        <w:t>It is a way to step outside the bounds of reality in an acceptible way which is not very likely to lead you into doing something irrevokable and stupid that you will not be able to undo.</w:t>
      </w:r>
      <w:r w:rsidR="006F60BF" w:rsidRPr="00243812">
        <w:rPr>
          <w:rFonts w:ascii="Montserrat" w:hAnsi="Montserrat"/>
          <w:sz w:val="24"/>
        </w:rPr>
        <w:t xml:space="preserve"> </w:t>
      </w:r>
      <w:r w:rsidRPr="00243812">
        <w:rPr>
          <w:rFonts w:ascii="Montserrat" w:hAnsi="Montserrat"/>
          <w:sz w:val="24"/>
        </w:rPr>
        <w:t>It is just a way to use your mind creatively in an arena where there is nothing to gain or lose.</w:t>
      </w:r>
    </w:p>
    <w:p w14:paraId="1B78B0E0" w14:textId="77777777" w:rsidR="004E739B" w:rsidRPr="00243812" w:rsidRDefault="004E739B" w:rsidP="00F01A18">
      <w:pPr>
        <w:pStyle w:val="NoSpacing"/>
        <w:rPr>
          <w:rFonts w:ascii="Montserrat" w:hAnsi="Montserrat"/>
          <w:sz w:val="24"/>
        </w:rPr>
      </w:pPr>
    </w:p>
    <w:p w14:paraId="002640D8" w14:textId="77777777" w:rsidR="004E739B" w:rsidRPr="00243812" w:rsidRDefault="00243812" w:rsidP="00F01A18">
      <w:pPr>
        <w:pStyle w:val="NoSpacing"/>
        <w:rPr>
          <w:rFonts w:ascii="Montserrat" w:hAnsi="Montserrat"/>
          <w:sz w:val="24"/>
        </w:rPr>
      </w:pPr>
      <w:r w:rsidRPr="00243812">
        <w:rPr>
          <w:rFonts w:ascii="Montserrat" w:hAnsi="Montserrat"/>
          <w:sz w:val="24"/>
        </w:rPr>
        <w:t>maestro player characters</w:t>
      </w:r>
    </w:p>
    <w:p w14:paraId="56924C2D" w14:textId="7B6D5C49" w:rsidR="004E739B" w:rsidRPr="00243812" w:rsidRDefault="00243812" w:rsidP="00F01A18">
      <w:pPr>
        <w:pStyle w:val="NoSpacing"/>
        <w:rPr>
          <w:rFonts w:ascii="Montserrat" w:hAnsi="Montserrat"/>
          <w:sz w:val="24"/>
        </w:rPr>
      </w:pPr>
      <w:r w:rsidRPr="00243812">
        <w:rPr>
          <w:rFonts w:ascii="Montserrat" w:hAnsi="Montserrat"/>
          <w:sz w:val="24"/>
        </w:rPr>
        <w:tab/>
        <w:t>The maestro, in Arena, is encouraged to participate directly with one of several types of characters. This character, if he or she uses it, is his personal investment in the game.</w:t>
      </w:r>
      <w:r w:rsidR="006F60BF" w:rsidRPr="00243812">
        <w:rPr>
          <w:rFonts w:ascii="Montserrat" w:hAnsi="Montserrat"/>
          <w:sz w:val="24"/>
        </w:rPr>
        <w:t xml:space="preserve"> </w:t>
      </w:r>
      <w:r w:rsidRPr="00243812">
        <w:rPr>
          <w:rFonts w:ascii="Montserrat" w:hAnsi="Montserrat"/>
          <w:sz w:val="24"/>
        </w:rPr>
        <w:t>Maestro level characters serve as a means through which maestros powers are limited and brought down to earth, especially in advanced games.</w:t>
      </w:r>
      <w:r w:rsidR="006F60BF" w:rsidRPr="00243812">
        <w:rPr>
          <w:rFonts w:ascii="Montserrat" w:hAnsi="Montserrat"/>
          <w:sz w:val="24"/>
        </w:rPr>
        <w:t xml:space="preserve"> </w:t>
      </w:r>
    </w:p>
    <w:p w14:paraId="45812C8C" w14:textId="77777777" w:rsidR="004E739B" w:rsidRPr="00243812" w:rsidRDefault="004E739B" w:rsidP="00F01A18">
      <w:pPr>
        <w:pStyle w:val="NoSpacing"/>
        <w:rPr>
          <w:rFonts w:ascii="Montserrat" w:hAnsi="Montserrat"/>
          <w:sz w:val="24"/>
        </w:rPr>
      </w:pPr>
    </w:p>
    <w:p w14:paraId="0796C2B1" w14:textId="77777777" w:rsidR="004E739B" w:rsidRPr="00243812" w:rsidRDefault="00243812" w:rsidP="00F01A18">
      <w:pPr>
        <w:pStyle w:val="NoSpacing"/>
        <w:rPr>
          <w:rFonts w:ascii="Montserrat" w:hAnsi="Montserrat"/>
          <w:sz w:val="24"/>
        </w:rPr>
      </w:pPr>
      <w:r w:rsidRPr="00243812">
        <w:rPr>
          <w:rFonts w:ascii="Montserrat" w:hAnsi="Montserrat"/>
          <w:sz w:val="24"/>
        </w:rPr>
        <w:t>adversary player characters</w:t>
      </w:r>
    </w:p>
    <w:p w14:paraId="3DB7ACE2"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4A7036DD" w14:textId="77777777" w:rsidR="004E739B" w:rsidRPr="00243812" w:rsidRDefault="004E739B" w:rsidP="00F01A18">
      <w:pPr>
        <w:pStyle w:val="NoSpacing"/>
        <w:rPr>
          <w:rFonts w:ascii="Montserrat" w:hAnsi="Montserrat"/>
          <w:sz w:val="24"/>
        </w:rPr>
      </w:pPr>
    </w:p>
    <w:p w14:paraId="4DF5912E" w14:textId="77777777" w:rsidR="004E739B" w:rsidRPr="00243812" w:rsidRDefault="00243812" w:rsidP="00F01A18">
      <w:pPr>
        <w:pStyle w:val="NoSpacing"/>
        <w:rPr>
          <w:rFonts w:ascii="Montserrat" w:hAnsi="Montserrat"/>
          <w:sz w:val="24"/>
        </w:rPr>
      </w:pPr>
      <w:r w:rsidRPr="00243812">
        <w:rPr>
          <w:rFonts w:ascii="Montserrat" w:hAnsi="Montserrat"/>
          <w:sz w:val="24"/>
        </w:rPr>
        <w:t>non-player characters</w:t>
      </w:r>
    </w:p>
    <w:p w14:paraId="60CF63D5" w14:textId="142FD0A8" w:rsidR="004E739B" w:rsidRPr="00243812" w:rsidRDefault="00243812" w:rsidP="00F01A18">
      <w:pPr>
        <w:pStyle w:val="NoSpacing"/>
        <w:rPr>
          <w:rFonts w:ascii="Montserrat" w:hAnsi="Montserrat"/>
          <w:sz w:val="24"/>
        </w:rPr>
      </w:pPr>
      <w:r w:rsidRPr="00243812">
        <w:rPr>
          <w:rFonts w:ascii="Montserrat" w:hAnsi="Montserrat"/>
          <w:sz w:val="24"/>
        </w:rPr>
        <w:tab/>
        <w:t>NPCs, an indespensible tool of RPGs, are the background cast of any game or campaign.</w:t>
      </w:r>
      <w:r w:rsidR="006F60BF" w:rsidRPr="00243812">
        <w:rPr>
          <w:rFonts w:ascii="Montserrat" w:hAnsi="Montserrat"/>
          <w:sz w:val="24"/>
        </w:rPr>
        <w:t xml:space="preserve"> </w:t>
      </w:r>
      <w:r w:rsidRPr="00243812">
        <w:rPr>
          <w:rFonts w:ascii="Montserrat" w:hAnsi="Montserrat"/>
          <w:sz w:val="24"/>
        </w:rPr>
        <w:t>While a maestro may have a preference for hand made NPCs, the general rule is that they are lives belonging to the absolute—that is, no one.</w:t>
      </w:r>
      <w:r w:rsidR="006F60BF" w:rsidRPr="00243812">
        <w:rPr>
          <w:rFonts w:ascii="Montserrat" w:hAnsi="Montserrat"/>
          <w:sz w:val="24"/>
        </w:rPr>
        <w:t xml:space="preserve"> </w:t>
      </w:r>
      <w:r w:rsidRPr="00243812">
        <w:rPr>
          <w:rFonts w:ascii="Montserrat" w:hAnsi="Montserrat"/>
          <w:sz w:val="24"/>
        </w:rPr>
        <w:t>An NPC will have a base ten rating and a basic access.</w:t>
      </w:r>
      <w:r w:rsidR="006F60BF" w:rsidRPr="00243812">
        <w:rPr>
          <w:rFonts w:ascii="Montserrat" w:hAnsi="Montserrat"/>
          <w:sz w:val="24"/>
        </w:rPr>
        <w:t xml:space="preserve"> </w:t>
      </w:r>
      <w:r w:rsidRPr="00243812">
        <w:rPr>
          <w:rFonts w:ascii="Montserrat" w:hAnsi="Montserrat"/>
          <w:sz w:val="24"/>
        </w:rPr>
        <w:t>They don't have a degree of access unless there is special call for it.</w:t>
      </w:r>
      <w:r w:rsidR="006F60BF" w:rsidRPr="00243812">
        <w:rPr>
          <w:rFonts w:ascii="Montserrat" w:hAnsi="Montserrat"/>
          <w:sz w:val="24"/>
        </w:rPr>
        <w:t xml:space="preserve"> </w:t>
      </w:r>
      <w:r w:rsidRPr="00243812">
        <w:rPr>
          <w:rFonts w:ascii="Montserrat" w:hAnsi="Montserrat"/>
          <w:sz w:val="24"/>
        </w:rPr>
        <w:t>Any character that is a legal NPC can be used as a player character, if a player shows up without a character to play or just wishes to be introduced to the game.</w:t>
      </w:r>
      <w:r w:rsidR="006F60BF" w:rsidRPr="00243812">
        <w:rPr>
          <w:rFonts w:ascii="Montserrat" w:hAnsi="Montserrat"/>
          <w:sz w:val="24"/>
        </w:rPr>
        <w:t xml:space="preserve"> </w:t>
      </w:r>
      <w:r w:rsidRPr="00243812">
        <w:rPr>
          <w:rFonts w:ascii="Montserrat" w:hAnsi="Montserrat"/>
          <w:sz w:val="24"/>
        </w:rPr>
        <w:t>The fine details of a NPC are usually archetypal, so any needed support character can be instantly created.</w:t>
      </w:r>
      <w:r w:rsidR="006F60BF" w:rsidRPr="00243812">
        <w:rPr>
          <w:rFonts w:ascii="Montserrat" w:hAnsi="Montserrat"/>
          <w:sz w:val="24"/>
        </w:rPr>
        <w:t xml:space="preserve"> </w:t>
      </w:r>
      <w:r w:rsidRPr="00243812">
        <w:rPr>
          <w:rFonts w:ascii="Montserrat" w:hAnsi="Montserrat"/>
          <w:sz w:val="24"/>
        </w:rPr>
        <w:t>Any list of abilities and aspects can be tagged onto the base ten rating to produce a reasonably dynamic character.</w:t>
      </w:r>
      <w:r w:rsidR="006F60BF" w:rsidRPr="00243812">
        <w:rPr>
          <w:rFonts w:ascii="Montserrat" w:hAnsi="Montserrat"/>
          <w:sz w:val="24"/>
        </w:rPr>
        <w:t xml:space="preserve"> </w:t>
      </w:r>
      <w:r w:rsidRPr="00243812">
        <w:rPr>
          <w:rFonts w:ascii="Montserrat" w:hAnsi="Montserrat"/>
          <w:sz w:val="24"/>
        </w:rPr>
        <w:t>This is a good way to put dead characters to use.</w:t>
      </w:r>
      <w:r w:rsidR="006F60BF" w:rsidRPr="00243812">
        <w:rPr>
          <w:rFonts w:ascii="Montserrat" w:hAnsi="Montserrat"/>
          <w:sz w:val="24"/>
        </w:rPr>
        <w:t xml:space="preserve"> </w:t>
      </w:r>
    </w:p>
    <w:p w14:paraId="0F35BF38" w14:textId="77777777" w:rsidR="004E739B" w:rsidRPr="00243812" w:rsidRDefault="004E739B" w:rsidP="00F01A18">
      <w:pPr>
        <w:pStyle w:val="NoSpacing"/>
        <w:rPr>
          <w:rFonts w:ascii="Montserrat" w:hAnsi="Montserrat"/>
          <w:sz w:val="24"/>
        </w:rPr>
      </w:pPr>
    </w:p>
    <w:p w14:paraId="1BF57CD8" w14:textId="77777777" w:rsidR="004E739B" w:rsidRPr="00243812" w:rsidRDefault="00243812" w:rsidP="00F01A18">
      <w:pPr>
        <w:pStyle w:val="NoSpacing"/>
        <w:rPr>
          <w:rFonts w:ascii="Montserrat" w:hAnsi="Montserrat"/>
          <w:sz w:val="24"/>
        </w:rPr>
      </w:pPr>
      <w:r w:rsidRPr="00243812">
        <w:rPr>
          <w:rFonts w:ascii="Montserrat" w:hAnsi="Montserrat"/>
          <w:sz w:val="24"/>
        </w:rPr>
        <w:t>the scenario</w:t>
      </w:r>
    </w:p>
    <w:p w14:paraId="33C33878"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635A30CD" w14:textId="77777777" w:rsidR="004E739B" w:rsidRPr="00243812" w:rsidRDefault="004E739B" w:rsidP="00F01A18">
      <w:pPr>
        <w:pStyle w:val="NoSpacing"/>
        <w:rPr>
          <w:rFonts w:ascii="Montserrat" w:hAnsi="Montserrat"/>
          <w:sz w:val="24"/>
        </w:rPr>
      </w:pPr>
    </w:p>
    <w:p w14:paraId="160F272E" w14:textId="77777777" w:rsidR="004E739B" w:rsidRPr="00243812" w:rsidRDefault="00243812" w:rsidP="00F01A18">
      <w:pPr>
        <w:pStyle w:val="NoSpacing"/>
        <w:rPr>
          <w:rFonts w:ascii="Montserrat" w:hAnsi="Montserrat"/>
          <w:sz w:val="24"/>
        </w:rPr>
      </w:pPr>
      <w:r w:rsidRPr="00243812">
        <w:rPr>
          <w:rFonts w:ascii="Montserrat" w:hAnsi="Montserrat"/>
          <w:sz w:val="24"/>
        </w:rPr>
        <w:t>the adventure</w:t>
      </w:r>
    </w:p>
    <w:p w14:paraId="5E5EC91B"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7555EFE4" w14:textId="77777777" w:rsidR="004E739B" w:rsidRPr="00243812" w:rsidRDefault="004E739B" w:rsidP="00F01A18">
      <w:pPr>
        <w:pStyle w:val="NoSpacing"/>
        <w:rPr>
          <w:rFonts w:ascii="Montserrat" w:hAnsi="Montserrat"/>
          <w:sz w:val="24"/>
        </w:rPr>
      </w:pPr>
    </w:p>
    <w:p w14:paraId="7CE0EAEC" w14:textId="77777777" w:rsidR="004E739B" w:rsidRPr="00243812" w:rsidRDefault="00243812" w:rsidP="00F01A18">
      <w:pPr>
        <w:pStyle w:val="NoSpacing"/>
        <w:rPr>
          <w:rFonts w:ascii="Montserrat" w:hAnsi="Montserrat"/>
          <w:sz w:val="24"/>
        </w:rPr>
      </w:pPr>
      <w:r w:rsidRPr="00243812">
        <w:rPr>
          <w:rFonts w:ascii="Montserrat" w:hAnsi="Montserrat"/>
          <w:sz w:val="24"/>
        </w:rPr>
        <w:t>the campaign</w:t>
      </w:r>
    </w:p>
    <w:p w14:paraId="5BA14B8E"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55DC6F1C" w14:textId="77777777" w:rsidR="004E739B" w:rsidRPr="00243812" w:rsidRDefault="004E739B" w:rsidP="00F01A18">
      <w:pPr>
        <w:pStyle w:val="NoSpacing"/>
        <w:rPr>
          <w:rFonts w:ascii="Montserrat" w:hAnsi="Montserrat"/>
          <w:sz w:val="24"/>
        </w:rPr>
      </w:pPr>
    </w:p>
    <w:p w14:paraId="049F6DED" w14:textId="77777777" w:rsidR="004E739B" w:rsidRPr="00243812" w:rsidRDefault="00243812" w:rsidP="00F01A18">
      <w:pPr>
        <w:pStyle w:val="NoSpacing"/>
        <w:rPr>
          <w:rFonts w:ascii="Montserrat" w:hAnsi="Montserrat"/>
          <w:sz w:val="24"/>
        </w:rPr>
      </w:pPr>
      <w:r w:rsidRPr="00243812">
        <w:rPr>
          <w:rFonts w:ascii="Montserrat" w:hAnsi="Montserrat"/>
          <w:sz w:val="24"/>
        </w:rPr>
        <w:t>the ordeal [the test of obligation]</w:t>
      </w:r>
    </w:p>
    <w:p w14:paraId="7348CE06" w14:textId="2F87A851" w:rsidR="004E739B" w:rsidRPr="00243812" w:rsidRDefault="00243812" w:rsidP="00F01A18">
      <w:pPr>
        <w:pStyle w:val="NoSpacing"/>
        <w:rPr>
          <w:rFonts w:ascii="Montserrat" w:hAnsi="Montserrat"/>
          <w:sz w:val="24"/>
        </w:rPr>
      </w:pPr>
      <w:r w:rsidRPr="00243812">
        <w:rPr>
          <w:rFonts w:ascii="Montserrat" w:hAnsi="Montserrat"/>
          <w:sz w:val="24"/>
        </w:rPr>
        <w:tab/>
        <w:t>a land mark in the evolution of a character, the test of obligation can occur at any time, under any circumstances.</w:t>
      </w:r>
      <w:r w:rsidR="006F60BF" w:rsidRPr="00243812">
        <w:rPr>
          <w:rFonts w:ascii="Montserrat" w:hAnsi="Montserrat"/>
          <w:sz w:val="24"/>
        </w:rPr>
        <w:t xml:space="preserve"> </w:t>
      </w:r>
      <w:r w:rsidRPr="00243812">
        <w:rPr>
          <w:rFonts w:ascii="Montserrat" w:hAnsi="Montserrat"/>
          <w:sz w:val="24"/>
        </w:rPr>
        <w:t>Generally, there is the first test which has the most significance.</w:t>
      </w:r>
      <w:r w:rsidR="006F60BF" w:rsidRPr="00243812">
        <w:rPr>
          <w:rFonts w:ascii="Montserrat" w:hAnsi="Montserrat"/>
          <w:sz w:val="24"/>
        </w:rPr>
        <w:t xml:space="preserve"> </w:t>
      </w:r>
      <w:r w:rsidRPr="00243812">
        <w:rPr>
          <w:rFonts w:ascii="Montserrat" w:hAnsi="Montserrat"/>
          <w:sz w:val="24"/>
        </w:rPr>
        <w:t>This is an orientation game for the character that has just been created.</w:t>
      </w:r>
      <w:r w:rsidR="006F60BF" w:rsidRPr="00243812">
        <w:rPr>
          <w:rFonts w:ascii="Montserrat" w:hAnsi="Montserrat"/>
          <w:sz w:val="24"/>
        </w:rPr>
        <w:t xml:space="preserve"> </w:t>
      </w:r>
      <w:r w:rsidRPr="00243812">
        <w:rPr>
          <w:rFonts w:ascii="Montserrat" w:hAnsi="Montserrat"/>
          <w:sz w:val="24"/>
        </w:rPr>
        <w:t>At this point, all of the costs of the character exist in obligation.</w:t>
      </w:r>
      <w:r w:rsidR="006F60BF" w:rsidRPr="00243812">
        <w:rPr>
          <w:rFonts w:ascii="Montserrat" w:hAnsi="Montserrat"/>
          <w:sz w:val="24"/>
        </w:rPr>
        <w:t xml:space="preserve"> </w:t>
      </w:r>
      <w:r w:rsidRPr="00243812">
        <w:rPr>
          <w:rFonts w:ascii="Montserrat" w:hAnsi="Montserrat"/>
          <w:sz w:val="24"/>
        </w:rPr>
        <w:t>The purpose of this first ordeal is to test the edge of the new character.</w:t>
      </w:r>
      <w:r w:rsidR="006F60BF" w:rsidRPr="00243812">
        <w:rPr>
          <w:rFonts w:ascii="Montserrat" w:hAnsi="Montserrat"/>
          <w:sz w:val="24"/>
        </w:rPr>
        <w:t xml:space="preserve"> </w:t>
      </w:r>
      <w:r w:rsidRPr="00243812">
        <w:rPr>
          <w:rFonts w:ascii="Montserrat" w:hAnsi="Montserrat"/>
          <w:sz w:val="24"/>
        </w:rPr>
        <w:t>It can be a one on one adventure exclusively for that character, or it can be an aspect of a regular campaign in which a new character or characters are entering.</w:t>
      </w:r>
      <w:r w:rsidR="006F60BF" w:rsidRPr="00243812">
        <w:rPr>
          <w:rFonts w:ascii="Montserrat" w:hAnsi="Montserrat"/>
          <w:sz w:val="24"/>
        </w:rPr>
        <w:t xml:space="preserve"> </w:t>
      </w:r>
      <w:r w:rsidRPr="00243812">
        <w:rPr>
          <w:rFonts w:ascii="Montserrat" w:hAnsi="Montserrat"/>
          <w:sz w:val="24"/>
        </w:rPr>
        <w:t>The only time a character can pay for its obligation is through one of these test adventures.</w:t>
      </w:r>
      <w:r w:rsidR="006F60BF" w:rsidRPr="00243812">
        <w:rPr>
          <w:rFonts w:ascii="Montserrat" w:hAnsi="Montserrat"/>
          <w:sz w:val="24"/>
        </w:rPr>
        <w:t xml:space="preserve"> </w:t>
      </w:r>
      <w:r w:rsidRPr="00243812">
        <w:rPr>
          <w:rFonts w:ascii="Montserrat" w:hAnsi="Montserrat"/>
          <w:sz w:val="24"/>
        </w:rPr>
        <w:t>The maestro uses ordeals to determine whether or not the character can pay off some of its obligation debt through experience.</w:t>
      </w:r>
      <w:r w:rsidR="006F60BF" w:rsidRPr="00243812">
        <w:rPr>
          <w:rFonts w:ascii="Montserrat" w:hAnsi="Montserrat"/>
          <w:sz w:val="24"/>
        </w:rPr>
        <w:t xml:space="preserve"> </w:t>
      </w:r>
      <w:r w:rsidRPr="00243812">
        <w:rPr>
          <w:rFonts w:ascii="Montserrat" w:hAnsi="Montserrat"/>
          <w:sz w:val="24"/>
        </w:rPr>
        <w:t>The amount of obligation that the maestro decides on is subtracted from experience, thereby freeing up that portion of potential.</w:t>
      </w:r>
      <w:r w:rsidR="006F60BF" w:rsidRPr="00243812">
        <w:rPr>
          <w:rFonts w:ascii="Montserrat" w:hAnsi="Montserrat"/>
          <w:sz w:val="24"/>
        </w:rPr>
        <w:t xml:space="preserve"> </w:t>
      </w:r>
      <w:r w:rsidRPr="00243812">
        <w:rPr>
          <w:rFonts w:ascii="Montserrat" w:hAnsi="Montserrat"/>
          <w:sz w:val="24"/>
        </w:rPr>
        <w:t>Translating this occurrence into practical terms, the experience of the character during the test was sufficient to change the way the character perceives the world; generally breaking some belief or notion about the world or the character that the character has which changes the character's perspective.</w:t>
      </w:r>
      <w:r w:rsidR="006F60BF" w:rsidRPr="00243812">
        <w:rPr>
          <w:rFonts w:ascii="Montserrat" w:hAnsi="Montserrat"/>
          <w:sz w:val="24"/>
        </w:rPr>
        <w:t xml:space="preserve"> </w:t>
      </w:r>
      <w:r w:rsidRPr="00243812">
        <w:rPr>
          <w:rFonts w:ascii="Montserrat" w:hAnsi="Montserrat"/>
          <w:sz w:val="24"/>
        </w:rPr>
        <w:t>As mentioned before, this can occur at any time and can be considered one of the objects of the ongoing campaign.</w:t>
      </w:r>
      <w:r w:rsidR="006F60BF" w:rsidRPr="00243812">
        <w:rPr>
          <w:rFonts w:ascii="Montserrat" w:hAnsi="Montserrat"/>
          <w:sz w:val="24"/>
        </w:rPr>
        <w:t xml:space="preserve"> </w:t>
      </w:r>
      <w:r w:rsidRPr="00243812">
        <w:rPr>
          <w:rFonts w:ascii="Montserrat" w:hAnsi="Montserrat"/>
          <w:sz w:val="24"/>
        </w:rPr>
        <w:t>Hence, there are two awards for play, gaining experience and paying off obligation.</w:t>
      </w:r>
      <w:r w:rsidR="006F60BF" w:rsidRPr="00243812">
        <w:rPr>
          <w:rFonts w:ascii="Montserrat" w:hAnsi="Montserrat"/>
          <w:sz w:val="24"/>
        </w:rPr>
        <w:t xml:space="preserve"> </w:t>
      </w:r>
      <w:r w:rsidRPr="00243812">
        <w:rPr>
          <w:rFonts w:ascii="Montserrat" w:hAnsi="Montserrat"/>
          <w:sz w:val="24"/>
        </w:rPr>
        <w:t>Among other ways obligation can be paid, the loss of an ability [sacrificing the invested experience] is the most significant of means, and the most accessible to the character's player.</w:t>
      </w:r>
    </w:p>
    <w:p w14:paraId="4B14AD79" w14:textId="77777777" w:rsidR="004E739B" w:rsidRPr="00243812" w:rsidRDefault="004E739B" w:rsidP="00F01A18">
      <w:pPr>
        <w:pStyle w:val="NoSpacing"/>
        <w:rPr>
          <w:rFonts w:ascii="Montserrat" w:hAnsi="Montserrat"/>
          <w:sz w:val="24"/>
        </w:rPr>
      </w:pPr>
    </w:p>
    <w:p w14:paraId="734FC702" w14:textId="77777777" w:rsidR="004E739B" w:rsidRPr="00243812" w:rsidRDefault="00243812" w:rsidP="00F01A18">
      <w:pPr>
        <w:pStyle w:val="NoSpacing"/>
        <w:rPr>
          <w:rFonts w:ascii="Montserrat" w:hAnsi="Montserrat"/>
          <w:sz w:val="24"/>
        </w:rPr>
      </w:pPr>
      <w:r w:rsidRPr="00243812">
        <w:rPr>
          <w:rFonts w:ascii="Montserrat" w:hAnsi="Montserrat"/>
          <w:sz w:val="24"/>
        </w:rPr>
        <w:t>the regression [past lives]</w:t>
      </w:r>
    </w:p>
    <w:p w14:paraId="56927F93" w14:textId="47E5382F" w:rsidR="004E739B" w:rsidRPr="00243812" w:rsidRDefault="00243812" w:rsidP="00F01A18">
      <w:pPr>
        <w:pStyle w:val="NoSpacing"/>
        <w:rPr>
          <w:rFonts w:ascii="Montserrat" w:hAnsi="Montserrat"/>
          <w:sz w:val="24"/>
        </w:rPr>
      </w:pPr>
      <w:r w:rsidRPr="00243812">
        <w:rPr>
          <w:rFonts w:ascii="Montserrat" w:hAnsi="Montserrat"/>
          <w:sz w:val="24"/>
        </w:rPr>
        <w:tab/>
        <w:t>A maestro who enjoys entertaining his players may choose to run new players through the previous lives of its character in a quick, stylized way.</w:t>
      </w:r>
      <w:r w:rsidR="006F60BF" w:rsidRPr="00243812">
        <w:rPr>
          <w:rFonts w:ascii="Montserrat" w:hAnsi="Montserrat"/>
          <w:sz w:val="24"/>
        </w:rPr>
        <w:t xml:space="preserve"> </w:t>
      </w:r>
      <w:r w:rsidRPr="00243812">
        <w:rPr>
          <w:rFonts w:ascii="Montserrat" w:hAnsi="Montserrat"/>
          <w:sz w:val="24"/>
        </w:rPr>
        <w:t>A past incarnation of the character can even be brought into play directly or created for seperate play.</w:t>
      </w:r>
      <w:r w:rsidR="006F60BF" w:rsidRPr="00243812">
        <w:rPr>
          <w:rFonts w:ascii="Montserrat" w:hAnsi="Montserrat"/>
          <w:sz w:val="24"/>
        </w:rPr>
        <w:t xml:space="preserve"> </w:t>
      </w:r>
      <w:r w:rsidRPr="00243812">
        <w:rPr>
          <w:rFonts w:ascii="Montserrat" w:hAnsi="Montserrat"/>
          <w:sz w:val="24"/>
        </w:rPr>
        <w:t>Past incarnations can be based off of the same dominion of the principle character, or it can be given a stacked dominion, similar to an NPC's.</w:t>
      </w:r>
      <w:r w:rsidR="006F60BF" w:rsidRPr="00243812">
        <w:rPr>
          <w:rFonts w:ascii="Montserrat" w:hAnsi="Montserrat"/>
          <w:sz w:val="24"/>
        </w:rPr>
        <w:t xml:space="preserve"> </w:t>
      </w:r>
      <w:r w:rsidRPr="00243812">
        <w:rPr>
          <w:rFonts w:ascii="Montserrat" w:hAnsi="Montserrat"/>
          <w:sz w:val="24"/>
        </w:rPr>
        <w:t>Naturally, in each life, the assumption—no matter how it was initiated—eats up its own potential and turns it into obligation or eats up experience on top of potential.</w:t>
      </w:r>
      <w:r w:rsidR="006F60BF" w:rsidRPr="00243812">
        <w:rPr>
          <w:rFonts w:ascii="Montserrat" w:hAnsi="Montserrat"/>
          <w:sz w:val="24"/>
        </w:rPr>
        <w:t xml:space="preserve"> </w:t>
      </w:r>
      <w:r w:rsidRPr="00243812">
        <w:rPr>
          <w:rFonts w:ascii="Montserrat" w:hAnsi="Montserrat"/>
          <w:sz w:val="24"/>
        </w:rPr>
        <w:t>Playing past lives is not a way to affect the standing of the principle character.</w:t>
      </w:r>
      <w:r w:rsidR="006F60BF" w:rsidRPr="00243812">
        <w:rPr>
          <w:rFonts w:ascii="Montserrat" w:hAnsi="Montserrat"/>
          <w:sz w:val="24"/>
        </w:rPr>
        <w:t xml:space="preserve"> </w:t>
      </w:r>
      <w:r w:rsidRPr="00243812">
        <w:rPr>
          <w:rFonts w:ascii="Montserrat" w:hAnsi="Montserrat"/>
          <w:sz w:val="24"/>
        </w:rPr>
        <w:t>Since an expression is essential to play, obligation is just something players and their characters have to live with.</w:t>
      </w:r>
      <w:r w:rsidR="006F60BF" w:rsidRPr="00243812">
        <w:rPr>
          <w:rFonts w:ascii="Montserrat" w:hAnsi="Montserrat"/>
          <w:sz w:val="24"/>
        </w:rPr>
        <w:t xml:space="preserve"> </w:t>
      </w:r>
    </w:p>
    <w:p w14:paraId="4D352150" w14:textId="77777777" w:rsidR="004E739B" w:rsidRPr="00243812" w:rsidRDefault="004E739B" w:rsidP="00F01A18">
      <w:pPr>
        <w:pStyle w:val="NoSpacing"/>
        <w:rPr>
          <w:rFonts w:ascii="Montserrat" w:hAnsi="Montserrat"/>
          <w:sz w:val="24"/>
        </w:rPr>
      </w:pPr>
    </w:p>
    <w:p w14:paraId="0A4BDE05" w14:textId="77777777" w:rsidR="004E739B" w:rsidRPr="00243812" w:rsidRDefault="00243812" w:rsidP="00F01A18">
      <w:pPr>
        <w:pStyle w:val="NoSpacing"/>
        <w:rPr>
          <w:rFonts w:ascii="Montserrat" w:hAnsi="Montserrat"/>
          <w:sz w:val="24"/>
        </w:rPr>
      </w:pPr>
      <w:r w:rsidRPr="00243812">
        <w:rPr>
          <w:rFonts w:ascii="Montserrat" w:hAnsi="Montserrat"/>
          <w:sz w:val="24"/>
        </w:rPr>
        <w:t>the initiation</w:t>
      </w:r>
    </w:p>
    <w:p w14:paraId="1B912522" w14:textId="15435C4B" w:rsidR="004E739B" w:rsidRPr="00243812" w:rsidRDefault="00243812" w:rsidP="00F01A18">
      <w:pPr>
        <w:pStyle w:val="NoSpacing"/>
        <w:rPr>
          <w:rFonts w:ascii="Montserrat" w:hAnsi="Montserrat"/>
          <w:sz w:val="24"/>
        </w:rPr>
      </w:pPr>
      <w:r w:rsidRPr="00243812">
        <w:rPr>
          <w:rFonts w:ascii="Montserrat" w:hAnsi="Montserrat"/>
          <w:sz w:val="24"/>
        </w:rPr>
        <w:tab/>
        <w:t>An adventure theme, in Arena there is a special game componant associated with an ordeal of initiation.</w:t>
      </w:r>
      <w:r w:rsidR="006F60BF" w:rsidRPr="00243812">
        <w:rPr>
          <w:rFonts w:ascii="Montserrat" w:hAnsi="Montserrat"/>
          <w:sz w:val="24"/>
        </w:rPr>
        <w:t xml:space="preserve"> </w:t>
      </w:r>
      <w:r w:rsidRPr="00243812">
        <w:rPr>
          <w:rFonts w:ascii="Montserrat" w:hAnsi="Montserrat"/>
          <w:sz w:val="24"/>
        </w:rPr>
        <w:t>The basis is in the mechanic of hyper-obligation.</w:t>
      </w:r>
      <w:r w:rsidR="006F60BF" w:rsidRPr="00243812">
        <w:rPr>
          <w:rFonts w:ascii="Montserrat" w:hAnsi="Montserrat"/>
          <w:sz w:val="24"/>
        </w:rPr>
        <w:t xml:space="preserve"> </w:t>
      </w:r>
      <w:r w:rsidRPr="00243812">
        <w:rPr>
          <w:rFonts w:ascii="Montserrat" w:hAnsi="Montserrat"/>
          <w:sz w:val="24"/>
        </w:rPr>
        <w:t>It can happen, as a result of investing obligation in adverse aspects that one can manifest more obligation than the character's actions or nature call for.</w:t>
      </w:r>
      <w:r w:rsidR="006F60BF" w:rsidRPr="00243812">
        <w:rPr>
          <w:rFonts w:ascii="Montserrat" w:hAnsi="Montserrat"/>
          <w:sz w:val="24"/>
        </w:rPr>
        <w:t xml:space="preserve"> </w:t>
      </w:r>
      <w:r w:rsidRPr="00243812">
        <w:rPr>
          <w:rFonts w:ascii="Montserrat" w:hAnsi="Montserrat"/>
          <w:sz w:val="24"/>
        </w:rPr>
        <w:t>This obligation is usually balanced out by abilties, but in rare instances represents obligation taken for increased potential.</w:t>
      </w:r>
      <w:r w:rsidR="006F60BF" w:rsidRPr="00243812">
        <w:rPr>
          <w:rFonts w:ascii="Montserrat" w:hAnsi="Montserrat"/>
          <w:sz w:val="24"/>
        </w:rPr>
        <w:t xml:space="preserve"> </w:t>
      </w:r>
      <w:r w:rsidRPr="00243812">
        <w:rPr>
          <w:rFonts w:ascii="Montserrat" w:hAnsi="Montserrat"/>
          <w:sz w:val="24"/>
        </w:rPr>
        <w:t>This potential is not part of the characters own, but potential which is given to the character upon fulfilling the associated obligations as a reward for enduring the unusual demands of that obligation.</w:t>
      </w:r>
      <w:r w:rsidR="006F60BF" w:rsidRPr="00243812">
        <w:rPr>
          <w:rFonts w:ascii="Montserrat" w:hAnsi="Montserrat"/>
          <w:sz w:val="24"/>
        </w:rPr>
        <w:t xml:space="preserve"> </w:t>
      </w:r>
      <w:r w:rsidRPr="00243812">
        <w:rPr>
          <w:rFonts w:ascii="Montserrat" w:hAnsi="Montserrat"/>
          <w:sz w:val="24"/>
        </w:rPr>
        <w:t>Typically, obligatory abilities, resources and adversities are thus slated for the preparation of the character to fulfill some special role.</w:t>
      </w:r>
      <w:r w:rsidR="006F60BF" w:rsidRPr="00243812">
        <w:rPr>
          <w:rFonts w:ascii="Montserrat" w:hAnsi="Montserrat"/>
          <w:sz w:val="24"/>
        </w:rPr>
        <w:t xml:space="preserve"> </w:t>
      </w:r>
      <w:r w:rsidRPr="00243812">
        <w:rPr>
          <w:rFonts w:ascii="Montserrat" w:hAnsi="Montserrat"/>
          <w:sz w:val="24"/>
        </w:rPr>
        <w:t>Hence, the theme of initiation, where the character must find out and accomplish this hidden objective.</w:t>
      </w:r>
    </w:p>
    <w:p w14:paraId="2A4A4F7C" w14:textId="77777777" w:rsidR="004E739B" w:rsidRPr="00243812" w:rsidRDefault="004E739B" w:rsidP="00F01A18">
      <w:pPr>
        <w:pStyle w:val="NoSpacing"/>
        <w:rPr>
          <w:rFonts w:ascii="Montserrat" w:hAnsi="Montserrat"/>
          <w:sz w:val="24"/>
        </w:rPr>
      </w:pPr>
    </w:p>
    <w:p w14:paraId="7FD8227B"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ARENA : ANALYSIS</w:t>
      </w:r>
    </w:p>
    <w:p w14:paraId="21AFD21B"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6018966C">
          <v:rect id="_x0000_s1043" style="position:absolute;margin-left:0;margin-top:0;width:468pt;height:.05pt;z-index:-251664896;mso-position-horizontal-relative:margin" o:allowincell="f" fillcolor="black" stroked="f" strokeweight=".05pt">
            <v:fill color2="black"/>
            <w10:wrap anchorx="margin"/>
          </v:rect>
        </w:pict>
      </w:r>
    </w:p>
    <w:p w14:paraId="711C0E60" w14:textId="77777777" w:rsidR="004E739B" w:rsidRPr="00243812" w:rsidRDefault="004E739B" w:rsidP="00F01A18">
      <w:pPr>
        <w:pStyle w:val="NoSpacing"/>
        <w:rPr>
          <w:rFonts w:ascii="Montserrat" w:hAnsi="Montserrat"/>
          <w:sz w:val="24"/>
        </w:rPr>
      </w:pPr>
    </w:p>
    <w:p w14:paraId="5C607E65" w14:textId="77777777" w:rsidR="004E739B" w:rsidRPr="00243812" w:rsidRDefault="00243812" w:rsidP="00F01A18">
      <w:pPr>
        <w:pStyle w:val="NoSpacing"/>
        <w:rPr>
          <w:rFonts w:ascii="Montserrat" w:hAnsi="Montserrat"/>
          <w:sz w:val="24"/>
        </w:rPr>
      </w:pPr>
      <w:r w:rsidRPr="00243812">
        <w:rPr>
          <w:rFonts w:ascii="Montserrat" w:hAnsi="Montserrat"/>
          <w:sz w:val="24"/>
        </w:rPr>
        <w:t>initial arguements</w:t>
      </w:r>
    </w:p>
    <w:p w14:paraId="7CDDDCE7" w14:textId="5D440701" w:rsidR="004E739B" w:rsidRPr="00243812" w:rsidRDefault="00243812" w:rsidP="00F01A18">
      <w:pPr>
        <w:pStyle w:val="NoSpacing"/>
        <w:rPr>
          <w:rFonts w:ascii="Montserrat" w:hAnsi="Montserrat"/>
          <w:sz w:val="24"/>
        </w:rPr>
      </w:pPr>
      <w:r w:rsidRPr="00243812">
        <w:rPr>
          <w:rFonts w:ascii="Montserrat" w:hAnsi="Montserrat"/>
          <w:sz w:val="24"/>
        </w:rPr>
        <w:tab/>
        <w:t>In a game it is important for the primary structure of the game application to take into account all the possibilities implicit in the game.</w:t>
      </w:r>
      <w:r w:rsidR="006F60BF" w:rsidRPr="00243812">
        <w:rPr>
          <w:rFonts w:ascii="Montserrat" w:hAnsi="Montserrat"/>
          <w:sz w:val="24"/>
        </w:rPr>
        <w:t xml:space="preserve"> </w:t>
      </w:r>
      <w:r w:rsidRPr="00243812">
        <w:rPr>
          <w:rFonts w:ascii="Montserrat" w:hAnsi="Montserrat"/>
          <w:sz w:val="24"/>
        </w:rPr>
        <w:t>As with any question, an approach to solving it needs to be considered.</w:t>
      </w:r>
      <w:r w:rsidR="006F60BF" w:rsidRPr="00243812">
        <w:rPr>
          <w:rFonts w:ascii="Montserrat" w:hAnsi="Montserrat"/>
          <w:sz w:val="24"/>
        </w:rPr>
        <w:t xml:space="preserve"> </w:t>
      </w:r>
      <w:r w:rsidRPr="00243812">
        <w:rPr>
          <w:rFonts w:ascii="Montserrat" w:hAnsi="Montserrat"/>
          <w:sz w:val="24"/>
        </w:rPr>
        <w:t>The physics of power make a convenient base for application, so it is a matter of being able to translate effects into a conversive, relative power.</w:t>
      </w:r>
      <w:r w:rsidR="006F60BF" w:rsidRPr="00243812">
        <w:rPr>
          <w:rFonts w:ascii="Montserrat" w:hAnsi="Montserrat"/>
          <w:sz w:val="24"/>
        </w:rPr>
        <w:t xml:space="preserve"> </w:t>
      </w:r>
      <w:r w:rsidRPr="00243812">
        <w:rPr>
          <w:rFonts w:ascii="Montserrat" w:hAnsi="Montserrat"/>
          <w:sz w:val="24"/>
        </w:rPr>
        <w:t>But, how do I apply this to the meeting of the paradigm question?</w:t>
      </w:r>
      <w:r w:rsidR="006F60BF" w:rsidRPr="00243812">
        <w:rPr>
          <w:rFonts w:ascii="Montserrat" w:hAnsi="Montserrat"/>
          <w:sz w:val="24"/>
        </w:rPr>
        <w:t xml:space="preserve"> </w:t>
      </w:r>
      <w:r w:rsidRPr="00243812">
        <w:rPr>
          <w:rFonts w:ascii="Montserrat" w:hAnsi="Montserrat"/>
          <w:sz w:val="24"/>
        </w:rPr>
        <w:t>Power is attributed as being the capacity to do work.</w:t>
      </w:r>
      <w:r w:rsidR="006F60BF" w:rsidRPr="00243812">
        <w:rPr>
          <w:rFonts w:ascii="Montserrat" w:hAnsi="Montserrat"/>
          <w:sz w:val="24"/>
        </w:rPr>
        <w:t xml:space="preserve"> </w:t>
      </w:r>
      <w:r w:rsidRPr="00243812">
        <w:rPr>
          <w:rFonts w:ascii="Montserrat" w:hAnsi="Montserrat"/>
          <w:sz w:val="24"/>
        </w:rPr>
        <w:t>That means the potential for change.</w:t>
      </w:r>
      <w:r w:rsidR="006F60BF" w:rsidRPr="00243812">
        <w:rPr>
          <w:rFonts w:ascii="Montserrat" w:hAnsi="Montserrat"/>
          <w:sz w:val="24"/>
        </w:rPr>
        <w:t xml:space="preserve"> </w:t>
      </w:r>
      <w:r w:rsidRPr="00243812">
        <w:rPr>
          <w:rFonts w:ascii="Montserrat" w:hAnsi="Montserrat"/>
          <w:sz w:val="24"/>
        </w:rPr>
        <w:t>In that respect a creature is a catalyst for power.</w:t>
      </w:r>
      <w:r w:rsidR="006F60BF" w:rsidRPr="00243812">
        <w:rPr>
          <w:rFonts w:ascii="Montserrat" w:hAnsi="Montserrat"/>
          <w:sz w:val="24"/>
        </w:rPr>
        <w:t xml:space="preserve"> </w:t>
      </w:r>
      <w:r w:rsidRPr="00243812">
        <w:rPr>
          <w:rFonts w:ascii="Montserrat" w:hAnsi="Montserrat"/>
          <w:sz w:val="24"/>
        </w:rPr>
        <w:t>The general formula for power is mass times rate of acceleration.</w:t>
      </w:r>
      <w:r w:rsidR="006F60BF" w:rsidRPr="00243812">
        <w:rPr>
          <w:rFonts w:ascii="Montserrat" w:hAnsi="Montserrat"/>
          <w:sz w:val="24"/>
        </w:rPr>
        <w:t xml:space="preserve"> </w:t>
      </w:r>
      <w:r w:rsidRPr="00243812">
        <w:rPr>
          <w:rFonts w:ascii="Montserrat" w:hAnsi="Montserrat"/>
          <w:sz w:val="24"/>
        </w:rPr>
        <w:t>So power is a measure of how far a given mass can be moved in a given time.</w:t>
      </w:r>
      <w:r w:rsidR="006F60BF" w:rsidRPr="00243812">
        <w:rPr>
          <w:rFonts w:ascii="Montserrat" w:hAnsi="Montserrat"/>
          <w:sz w:val="24"/>
        </w:rPr>
        <w:t xml:space="preserve"> </w:t>
      </w:r>
      <w:r w:rsidRPr="00243812">
        <w:rPr>
          <w:rFonts w:ascii="Montserrat" w:hAnsi="Montserrat"/>
          <w:sz w:val="24"/>
        </w:rPr>
        <w:t>Not very versatile.</w:t>
      </w:r>
      <w:r w:rsidR="006F60BF" w:rsidRPr="00243812">
        <w:rPr>
          <w:rFonts w:ascii="Montserrat" w:hAnsi="Montserrat"/>
          <w:sz w:val="24"/>
        </w:rPr>
        <w:t xml:space="preserve"> </w:t>
      </w:r>
      <w:r w:rsidRPr="00243812">
        <w:rPr>
          <w:rFonts w:ascii="Montserrat" w:hAnsi="Montserrat"/>
          <w:sz w:val="24"/>
        </w:rPr>
        <w:t>Also, things are just not that simple.</w:t>
      </w:r>
      <w:r w:rsidR="006F60BF" w:rsidRPr="00243812">
        <w:rPr>
          <w:rFonts w:ascii="Montserrat" w:hAnsi="Montserrat"/>
          <w:sz w:val="24"/>
        </w:rPr>
        <w:t xml:space="preserve"> </w:t>
      </w:r>
      <w:r w:rsidRPr="00243812">
        <w:rPr>
          <w:rFonts w:ascii="Montserrat" w:hAnsi="Montserrat"/>
          <w:sz w:val="24"/>
        </w:rPr>
        <w:t>Matter has such interesting properties as hardness, toughness, give, elasticity, purity, and so on; all of which is just splitting hairs.</w:t>
      </w:r>
      <w:r w:rsidR="006F60BF" w:rsidRPr="00243812">
        <w:rPr>
          <w:rFonts w:ascii="Montserrat" w:hAnsi="Montserrat"/>
          <w:sz w:val="24"/>
        </w:rPr>
        <w:t xml:space="preserve"> </w:t>
      </w:r>
      <w:r w:rsidRPr="00243812">
        <w:rPr>
          <w:rFonts w:ascii="Montserrat" w:hAnsi="Montserrat"/>
          <w:sz w:val="24"/>
        </w:rPr>
        <w:t>There is a great deal more to life and existing that is ever commonly apparent.</w:t>
      </w:r>
      <w:r w:rsidR="006F60BF" w:rsidRPr="00243812">
        <w:rPr>
          <w:rFonts w:ascii="Montserrat" w:hAnsi="Montserrat"/>
          <w:sz w:val="24"/>
        </w:rPr>
        <w:t xml:space="preserve"> </w:t>
      </w:r>
      <w:r w:rsidRPr="00243812">
        <w:rPr>
          <w:rFonts w:ascii="Montserrat" w:hAnsi="Montserrat"/>
          <w:sz w:val="24"/>
        </w:rPr>
        <w:t>There are the aspects of beings; soul, spirit, body, mind.</w:t>
      </w:r>
      <w:r w:rsidR="006F60BF" w:rsidRPr="00243812">
        <w:rPr>
          <w:rFonts w:ascii="Montserrat" w:hAnsi="Montserrat"/>
          <w:sz w:val="24"/>
        </w:rPr>
        <w:t xml:space="preserve"> </w:t>
      </w:r>
      <w:r w:rsidRPr="00243812">
        <w:rPr>
          <w:rFonts w:ascii="Montserrat" w:hAnsi="Montserrat"/>
          <w:sz w:val="24"/>
        </w:rPr>
        <w:t>There are conditions of existing; reality, ideality, surreality.</w:t>
      </w:r>
      <w:r w:rsidR="006F60BF" w:rsidRPr="00243812">
        <w:rPr>
          <w:rFonts w:ascii="Montserrat" w:hAnsi="Montserrat"/>
          <w:sz w:val="24"/>
        </w:rPr>
        <w:t xml:space="preserve"> </w:t>
      </w:r>
      <w:r w:rsidRPr="00243812">
        <w:rPr>
          <w:rFonts w:ascii="Montserrat" w:hAnsi="Montserrat"/>
          <w:sz w:val="24"/>
        </w:rPr>
        <w:t>How does power equate to all of that?</w:t>
      </w:r>
      <w:r w:rsidR="006F60BF" w:rsidRPr="00243812">
        <w:rPr>
          <w:rFonts w:ascii="Montserrat" w:hAnsi="Montserrat"/>
          <w:sz w:val="24"/>
        </w:rPr>
        <w:t xml:space="preserve"> </w:t>
      </w:r>
      <w:r w:rsidRPr="00243812">
        <w:rPr>
          <w:rFonts w:ascii="Montserrat" w:hAnsi="Montserrat"/>
          <w:sz w:val="24"/>
        </w:rPr>
        <w:t>All one has is one's self, one's world and the possibilities of existence.</w:t>
      </w:r>
    </w:p>
    <w:p w14:paraId="66707F8E" w14:textId="25AA7E5E" w:rsidR="004E739B" w:rsidRPr="00243812" w:rsidRDefault="006F60BF" w:rsidP="00F01A18">
      <w:pPr>
        <w:pStyle w:val="NoSpacing"/>
        <w:rPr>
          <w:rFonts w:ascii="Montserrat" w:hAnsi="Montserrat"/>
          <w:sz w:val="24"/>
        </w:rPr>
      </w:pPr>
      <w:r w:rsidRPr="00243812">
        <w:rPr>
          <w:rFonts w:ascii="Montserrat" w:hAnsi="Montserrat"/>
          <w:sz w:val="24"/>
        </w:rPr>
        <w:tab/>
        <w:t>One of a game designer's concerns is about what matters are best represented by an attribute and what matters are best left to the general mechanics. What is the distinction to follow between attributes and abilities? What needs to be taken into account during actions or manifestations of intent and power? How are things resolved? What are resolutions based on? The typical game considers strength, dexterity, charisma, intelligence, will, health, and the like to be measurable attributes. In truth that is not so, and attributes of that nature are artificial and usually are the cause of eventual dissatisfaction with game systems. Unfortunately, realism is usually only attainable with an incredibly cumbersome system of rules and limitations. Another turn off. That is a hard issue to split; realism and ease of play.</w:t>
      </w:r>
    </w:p>
    <w:p w14:paraId="04DA4B53" w14:textId="62BDF19B" w:rsidR="004E739B" w:rsidRPr="00243812" w:rsidRDefault="006F60BF" w:rsidP="00F01A18">
      <w:pPr>
        <w:pStyle w:val="NoSpacing"/>
        <w:rPr>
          <w:rFonts w:ascii="Montserrat" w:hAnsi="Montserrat"/>
          <w:sz w:val="24"/>
        </w:rPr>
      </w:pPr>
      <w:r w:rsidRPr="00243812">
        <w:rPr>
          <w:rFonts w:ascii="Montserrat" w:hAnsi="Montserrat"/>
          <w:sz w:val="24"/>
        </w:rPr>
        <w:tab/>
        <w:t>But, that is not the most important concern.</w:t>
      </w:r>
    </w:p>
    <w:p w14:paraId="45884F5F" w14:textId="6362FE68" w:rsidR="004E739B" w:rsidRPr="00243812" w:rsidRDefault="006F60BF" w:rsidP="00F01A18">
      <w:pPr>
        <w:pStyle w:val="NoSpacing"/>
        <w:rPr>
          <w:rFonts w:ascii="Montserrat" w:hAnsi="Montserrat"/>
          <w:sz w:val="24"/>
        </w:rPr>
      </w:pPr>
      <w:r w:rsidRPr="00243812">
        <w:rPr>
          <w:rFonts w:ascii="Montserrat" w:hAnsi="Montserrat"/>
          <w:sz w:val="24"/>
        </w:rPr>
        <w:tab/>
        <w:t xml:space="preserve">Among all of the things that matter in the creation of a game, the aspects which control combat effects are among the most important. There are a few things that can be taken as immediately relevant. Among those are the considerations of consequence. The most important part of gaming is the consequence of playing. The idea is that when a thing is done, or just happens, then that is that. If a game allows things to be easily undone then everything begins to lose significance. Gaming is an extraordinary exercise of the suspension of disbelief. That is what makes many gamers ask for more realism. The distinction of combat is not necessary; what matters is that the abilities of the characters must be determinable or pre determined so that characters do not get out of hand. Nor the maestro for that matter. In reality we do not know with any certainty what we can do so it makes no sense for players to know. However, the maestro needs to know in order to manage the proceedings. How many attacks, how far or how fast individuals can move, act or react, how alert they are to their environment, how much power they can summon up, how reliable their items and tools are--especially items of power, and so forth. All the little things that they have but do not necessarily know for sure. Cocksure players are a drain on a maestro, who has more than enough to contend with just keeping things moving. Ideally a maestro needs a secretary or a computer to keep tabs on all the changes so that he can manage events. </w:t>
      </w:r>
    </w:p>
    <w:p w14:paraId="1959CD66" w14:textId="4EBF1496" w:rsidR="004E739B" w:rsidRPr="00243812" w:rsidRDefault="006F60BF" w:rsidP="00F01A18">
      <w:pPr>
        <w:pStyle w:val="NoSpacing"/>
        <w:rPr>
          <w:rFonts w:ascii="Montserrat" w:hAnsi="Montserrat"/>
          <w:sz w:val="24"/>
        </w:rPr>
      </w:pPr>
      <w:r w:rsidRPr="00243812">
        <w:rPr>
          <w:rFonts w:ascii="Montserrat" w:hAnsi="Montserrat"/>
          <w:sz w:val="24"/>
        </w:rPr>
        <w:tab/>
        <w:t>The maestro has several roles; judge, adversary, prosecution, secretary, supporting cast. It would take a team of individuals to run an advanced, in depth campaign with efficiency. The problem is specific attention. A player need devote his attention solely to his character while the maestro must keep track of dozens or even hundreds. All the maestro needs to know about each member of his cast is what they can do themselves. Ideally he would have in depth profiles of each character; with the same resolution as the player's characters. That is a lot of work to put into a game. A maestro needs an easier way to create characters from scratch, by type, or by inspiration. Again a computer with a suitable program would be perfect; though requiring a bit more than pencil, paper, dice and time.</w:t>
      </w:r>
    </w:p>
    <w:p w14:paraId="25298C63" w14:textId="08233BB1" w:rsidR="004E739B" w:rsidRPr="00243812" w:rsidRDefault="006F60BF" w:rsidP="00F01A18">
      <w:pPr>
        <w:pStyle w:val="NoSpacing"/>
        <w:rPr>
          <w:rFonts w:ascii="Montserrat" w:hAnsi="Montserrat"/>
          <w:sz w:val="24"/>
        </w:rPr>
      </w:pPr>
      <w:r w:rsidRPr="00243812">
        <w:rPr>
          <w:rFonts w:ascii="Montserrat" w:hAnsi="Montserrat"/>
          <w:sz w:val="24"/>
        </w:rPr>
        <w:tab/>
        <w:t>The concern of the player is being able to create and develop a character along the lines of their conception. Sometimes this becomes a problem as gamers strive to make their character more capable of mastering the challenges of its existence. Naturally, because it is the maestro's job to make things challenging for player characters. The inevitable problem is that characters begin to tax the creativity of the maestro and the credibility of the game at hand. So the twin problem of character creation and development, and the reasonableness of play scream for particular attention. How to make a character just so and still manageable within the application of the game. The best solution is to gear the mechanics toward interactive resolutions. Characters' abilities are matched against one another to generate a chance of success value. Such a system requires the constant assistance of a calculator to reduce the stress of constant interaction.</w:t>
      </w:r>
    </w:p>
    <w:p w14:paraId="45FB6CA2" w14:textId="35E4EE4B" w:rsidR="004E739B" w:rsidRPr="00243812" w:rsidRDefault="006F60BF" w:rsidP="00F01A18">
      <w:pPr>
        <w:pStyle w:val="NoSpacing"/>
        <w:rPr>
          <w:rFonts w:ascii="Montserrat" w:hAnsi="Montserrat"/>
          <w:sz w:val="24"/>
        </w:rPr>
      </w:pPr>
      <w:r w:rsidRPr="00243812">
        <w:rPr>
          <w:rFonts w:ascii="Montserrat" w:hAnsi="Montserrat"/>
          <w:sz w:val="24"/>
        </w:rPr>
        <w:tab/>
        <w:t>This is an active system, whereas most games typically employ a passive or static system. An active system automatically adjusts itself to extremes of power levels while a static system loses credibility fast. Thus it would seem that an advanced and active system is worth the extra encumbrance of calculation. But it would be far more appealing if the basic structure of the game was able to reduce the degree of demand on the players as they are playing. So the trick is deciding where calculations are more convenient to deal with. Either the formulas need to be simple enough to punch into a calculator for quick resolution, or the brunt of the math needs to be resolvable prior to play.</w:t>
      </w:r>
    </w:p>
    <w:p w14:paraId="5983654E" w14:textId="77777777" w:rsidR="004E739B" w:rsidRPr="00243812" w:rsidRDefault="004E739B" w:rsidP="00F01A18">
      <w:pPr>
        <w:pStyle w:val="NoSpacing"/>
        <w:rPr>
          <w:rFonts w:ascii="Montserrat" w:hAnsi="Montserrat"/>
          <w:sz w:val="24"/>
        </w:rPr>
      </w:pPr>
    </w:p>
    <w:p w14:paraId="20D2551A" w14:textId="77777777" w:rsidR="004E739B" w:rsidRPr="00243812" w:rsidRDefault="00243812" w:rsidP="00F01A18">
      <w:pPr>
        <w:pStyle w:val="NoSpacing"/>
        <w:rPr>
          <w:rFonts w:ascii="Montserrat" w:hAnsi="Montserrat"/>
          <w:sz w:val="24"/>
        </w:rPr>
      </w:pPr>
      <w:r w:rsidRPr="00243812">
        <w:rPr>
          <w:rFonts w:ascii="Montserrat" w:hAnsi="Montserrat"/>
          <w:sz w:val="24"/>
        </w:rPr>
        <w:t>analysis of RPG standards</w:t>
      </w:r>
    </w:p>
    <w:p w14:paraId="40179246" w14:textId="77777777" w:rsidR="004E739B" w:rsidRPr="00243812" w:rsidRDefault="004E739B" w:rsidP="00F01A18">
      <w:pPr>
        <w:pStyle w:val="NoSpacing"/>
        <w:rPr>
          <w:rFonts w:ascii="Montserrat" w:hAnsi="Montserrat"/>
          <w:sz w:val="24"/>
        </w:rPr>
      </w:pPr>
    </w:p>
    <w:p w14:paraId="63535A60" w14:textId="77777777" w:rsidR="004E739B" w:rsidRPr="00243812" w:rsidRDefault="00243812" w:rsidP="00F01A18">
      <w:pPr>
        <w:pStyle w:val="NoSpacing"/>
        <w:rPr>
          <w:rFonts w:ascii="Montserrat" w:hAnsi="Montserrat"/>
          <w:sz w:val="24"/>
        </w:rPr>
      </w:pPr>
      <w:r w:rsidRPr="00243812">
        <w:rPr>
          <w:rFonts w:ascii="Montserrat" w:hAnsi="Montserrat"/>
          <w:sz w:val="24"/>
        </w:rPr>
        <w:t>attribute concepts</w:t>
      </w:r>
    </w:p>
    <w:p w14:paraId="0FBEF1A4" w14:textId="6F317A89" w:rsidR="004E739B" w:rsidRPr="00243812" w:rsidRDefault="00243812" w:rsidP="00F01A18">
      <w:pPr>
        <w:pStyle w:val="NoSpacing"/>
        <w:rPr>
          <w:rFonts w:ascii="Montserrat" w:hAnsi="Montserrat"/>
          <w:sz w:val="24"/>
        </w:rPr>
      </w:pPr>
      <w:r w:rsidRPr="00243812">
        <w:rPr>
          <w:rFonts w:ascii="Montserrat" w:hAnsi="Montserrat"/>
          <w:sz w:val="24"/>
        </w:rPr>
        <w:tab/>
        <w:t>The traditional gaming concept of attributes defining all of the various basic abilities of an individual does not apply in the same sense to an ARENA character.</w:t>
      </w:r>
      <w:r w:rsidR="006F60BF" w:rsidRPr="00243812">
        <w:rPr>
          <w:rFonts w:ascii="Montserrat" w:hAnsi="Montserrat"/>
          <w:sz w:val="24"/>
        </w:rPr>
        <w:t xml:space="preserve"> </w:t>
      </w:r>
      <w:r w:rsidRPr="00243812">
        <w:rPr>
          <w:rFonts w:ascii="Montserrat" w:hAnsi="Montserrat"/>
          <w:sz w:val="24"/>
        </w:rPr>
        <w:t>Understanding this difference requires some understanding of the influences behind the evolution of the traditional RPG.</w:t>
      </w:r>
      <w:r w:rsidR="006F60BF" w:rsidRPr="00243812">
        <w:rPr>
          <w:rFonts w:ascii="Montserrat" w:hAnsi="Montserrat"/>
          <w:sz w:val="24"/>
        </w:rPr>
        <w:t xml:space="preserve"> </w:t>
      </w:r>
      <w:r w:rsidRPr="00243812">
        <w:rPr>
          <w:rFonts w:ascii="Montserrat" w:hAnsi="Montserrat"/>
          <w:sz w:val="24"/>
        </w:rPr>
        <w:t>In more ways than can be addressed, each system seeks to establish some means of controlling the possibilities available within the parameters of the game.</w:t>
      </w:r>
      <w:r w:rsidR="006F60BF" w:rsidRPr="00243812">
        <w:rPr>
          <w:rFonts w:ascii="Montserrat" w:hAnsi="Montserrat"/>
          <w:sz w:val="24"/>
        </w:rPr>
        <w:t xml:space="preserve"> </w:t>
      </w:r>
      <w:r w:rsidRPr="00243812">
        <w:rPr>
          <w:rFonts w:ascii="Montserrat" w:hAnsi="Montserrat"/>
          <w:sz w:val="24"/>
        </w:rPr>
        <w:t>In terms of attributes, this principle begs for a kind of measurement of who can do what how well.</w:t>
      </w:r>
      <w:r w:rsidR="006F60BF" w:rsidRPr="00243812">
        <w:rPr>
          <w:rFonts w:ascii="Montserrat" w:hAnsi="Montserrat"/>
          <w:sz w:val="24"/>
        </w:rPr>
        <w:t xml:space="preserve"> </w:t>
      </w:r>
      <w:r w:rsidRPr="00243812">
        <w:rPr>
          <w:rFonts w:ascii="Montserrat" w:hAnsi="Montserrat"/>
          <w:sz w:val="24"/>
        </w:rPr>
        <w:t>In practice, it often works out that the system resorts to imposing limits on things; defining what can't be done.</w:t>
      </w:r>
      <w:r w:rsidR="006F60BF" w:rsidRPr="00243812">
        <w:rPr>
          <w:rFonts w:ascii="Montserrat" w:hAnsi="Montserrat"/>
          <w:sz w:val="24"/>
        </w:rPr>
        <w:t xml:space="preserve"> </w:t>
      </w:r>
      <w:r w:rsidRPr="00243812">
        <w:rPr>
          <w:rFonts w:ascii="Montserrat" w:hAnsi="Montserrat"/>
          <w:sz w:val="24"/>
        </w:rPr>
        <w:t>Generally, the conflict occurs between the power of the RPG to articulate what the players can conceive of.</w:t>
      </w:r>
      <w:r w:rsidR="006F60BF" w:rsidRPr="00243812">
        <w:rPr>
          <w:rFonts w:ascii="Montserrat" w:hAnsi="Montserrat"/>
          <w:sz w:val="24"/>
        </w:rPr>
        <w:t xml:space="preserve"> </w:t>
      </w:r>
      <w:r w:rsidRPr="00243812">
        <w:rPr>
          <w:rFonts w:ascii="Montserrat" w:hAnsi="Montserrat"/>
          <w:sz w:val="24"/>
        </w:rPr>
        <w:t>The fact is, concepts are much more flexible and intractable than constructs.</w:t>
      </w:r>
      <w:r w:rsidR="006F60BF" w:rsidRPr="00243812">
        <w:rPr>
          <w:rFonts w:ascii="Montserrat" w:hAnsi="Montserrat"/>
          <w:sz w:val="24"/>
        </w:rPr>
        <w:t xml:space="preserve"> </w:t>
      </w:r>
      <w:r w:rsidRPr="00243812">
        <w:rPr>
          <w:rFonts w:ascii="Montserrat" w:hAnsi="Montserrat"/>
          <w:sz w:val="24"/>
        </w:rPr>
        <w:t>Linking a concept to a game construct, such as an attribute only pretends to accomplish some resolution to this problem.</w:t>
      </w:r>
      <w:r w:rsidR="006F60BF" w:rsidRPr="00243812">
        <w:rPr>
          <w:rFonts w:ascii="Montserrat" w:hAnsi="Montserrat"/>
          <w:sz w:val="24"/>
        </w:rPr>
        <w:t xml:space="preserve"> </w:t>
      </w:r>
      <w:r w:rsidRPr="00243812">
        <w:rPr>
          <w:rFonts w:ascii="Montserrat" w:hAnsi="Montserrat"/>
          <w:sz w:val="24"/>
        </w:rPr>
        <w:t>The typical result is that a game has numerous attributes, many of which operate under entirely different mechanics.</w:t>
      </w:r>
      <w:r w:rsidR="006F60BF" w:rsidRPr="00243812">
        <w:rPr>
          <w:rFonts w:ascii="Montserrat" w:hAnsi="Montserrat"/>
          <w:sz w:val="24"/>
        </w:rPr>
        <w:t xml:space="preserve"> </w:t>
      </w:r>
      <w:r w:rsidRPr="00243812">
        <w:rPr>
          <w:rFonts w:ascii="Montserrat" w:hAnsi="Montserrat"/>
          <w:sz w:val="24"/>
        </w:rPr>
        <w:t>Naturally, inner contradictions and game paradoxes are common results.</w:t>
      </w:r>
      <w:r w:rsidR="006F60BF" w:rsidRPr="00243812">
        <w:rPr>
          <w:rFonts w:ascii="Montserrat" w:hAnsi="Montserrat"/>
          <w:sz w:val="24"/>
        </w:rPr>
        <w:t xml:space="preserve"> </w:t>
      </w:r>
      <w:r w:rsidRPr="00243812">
        <w:rPr>
          <w:rFonts w:ascii="Montserrat" w:hAnsi="Montserrat"/>
          <w:sz w:val="24"/>
        </w:rPr>
        <w:t>Solving this problem has less to do with constructs and complicated machinations.</w:t>
      </w:r>
      <w:r w:rsidR="006F60BF" w:rsidRPr="00243812">
        <w:rPr>
          <w:rFonts w:ascii="Montserrat" w:hAnsi="Montserrat"/>
          <w:sz w:val="24"/>
        </w:rPr>
        <w:t xml:space="preserve"> </w:t>
      </w:r>
      <w:r w:rsidRPr="00243812">
        <w:rPr>
          <w:rFonts w:ascii="Montserrat" w:hAnsi="Montserrat"/>
          <w:sz w:val="24"/>
        </w:rPr>
        <w:t>Four attributes or a hundred will not produce a better character.</w:t>
      </w:r>
      <w:r w:rsidR="006F60BF" w:rsidRPr="00243812">
        <w:rPr>
          <w:rFonts w:ascii="Montserrat" w:hAnsi="Montserrat"/>
          <w:sz w:val="24"/>
        </w:rPr>
        <w:t xml:space="preserve"> </w:t>
      </w:r>
      <w:r w:rsidRPr="00243812">
        <w:rPr>
          <w:rFonts w:ascii="Montserrat" w:hAnsi="Montserrat"/>
          <w:sz w:val="24"/>
        </w:rPr>
        <w:t>They are essentially redundant.</w:t>
      </w:r>
    </w:p>
    <w:p w14:paraId="2B48CF1C" w14:textId="6C3C5BD6" w:rsidR="004E739B" w:rsidRPr="00243812" w:rsidRDefault="006F60BF" w:rsidP="00F01A18">
      <w:pPr>
        <w:pStyle w:val="NoSpacing"/>
        <w:rPr>
          <w:rFonts w:ascii="Montserrat" w:hAnsi="Montserrat"/>
          <w:sz w:val="24"/>
        </w:rPr>
      </w:pPr>
      <w:r w:rsidRPr="00243812">
        <w:rPr>
          <w:rFonts w:ascii="Montserrat" w:hAnsi="Montserrat"/>
          <w:sz w:val="24"/>
        </w:rPr>
        <w:tab/>
        <w:t>This system went through a similar stage, but in the end it proved meaningless. Before the attempt was dropped, Arena had attributes that addressed the very fabric of creation. There were so many facets seemingly vital to producing a versatile game environment it seemed impossible to discount any of them. Attributes defining the access level of dimensions and media had their impact on the conceptual framework of this system, but failed to solve the arbitrary attribute problem. Once again, it is the attributes, the foundation of the game, that proves unstable. They all have to be there, in the sense that the game has to address these facets of play. However, in terms of access—the eventual result of all of this pursuit—they are. Most of the vital elements of the system can be predefined. So much of what game definitions isolate from one another inevitable proves to be implicitly tied to other details. Whether the issue is attributes, abilities, advantages or other aspects, each separate detail has an immediate impact on the sum of the parts.</w:t>
      </w:r>
    </w:p>
    <w:p w14:paraId="233E374C" w14:textId="168CA4FF" w:rsidR="004E739B" w:rsidRPr="00243812" w:rsidRDefault="006F60BF" w:rsidP="00F01A18">
      <w:pPr>
        <w:pStyle w:val="NoSpacing"/>
        <w:rPr>
          <w:rFonts w:ascii="Montserrat" w:hAnsi="Montserrat"/>
          <w:sz w:val="24"/>
        </w:rPr>
      </w:pPr>
      <w:r w:rsidRPr="00243812">
        <w:rPr>
          <w:rFonts w:ascii="Montserrat" w:hAnsi="Montserrat"/>
          <w:sz w:val="24"/>
        </w:rPr>
        <w:tab/>
        <w:t>There is no real way for one detail to change without all the others changing to some degree as well. The individual definitions of each attribute are likewise less significant in themselves as the specific training and application that an individual may or may not have. This concept became the core of the Arena profile archetype. The only way to make an attribute applicable is to call it an aspect of the base line of the profile which is the real definition of the individual anyway. A base rating is the overall default; the foundation and the closest thing to a comparison of the individual to the average. In the profile, every detail is considered either or both plus and minus variations on this value. The rating is principally a means for generating an effect value. The access, more of a control code than an attribute, is a means of gauging the natural limits of the character. The number associated with access is that of the individual's intent, or mind, as that is the medium which serves as the lynch pin for the entity's existence. The rest of the mysteries of existence are addressed through the cascade of the access, based on that one base access order.</w:t>
      </w:r>
    </w:p>
    <w:p w14:paraId="24DC1516" w14:textId="77777777" w:rsidR="004E739B" w:rsidRPr="00243812" w:rsidRDefault="004E739B" w:rsidP="00F01A18">
      <w:pPr>
        <w:pStyle w:val="NoSpacing"/>
        <w:rPr>
          <w:rFonts w:ascii="Montserrat" w:hAnsi="Montserrat"/>
          <w:sz w:val="24"/>
        </w:rPr>
      </w:pPr>
    </w:p>
    <w:p w14:paraId="2A21A27E" w14:textId="77777777" w:rsidR="004E739B" w:rsidRPr="00243812" w:rsidRDefault="00243812" w:rsidP="00F01A18">
      <w:pPr>
        <w:pStyle w:val="NoSpacing"/>
        <w:rPr>
          <w:rFonts w:ascii="Montserrat" w:hAnsi="Montserrat"/>
          <w:sz w:val="24"/>
        </w:rPr>
      </w:pPr>
      <w:r w:rsidRPr="00243812">
        <w:rPr>
          <w:rFonts w:ascii="Montserrat" w:hAnsi="Montserrat"/>
          <w:sz w:val="24"/>
        </w:rPr>
        <w:t>developing logic</w:t>
      </w:r>
    </w:p>
    <w:p w14:paraId="676389C6" w14:textId="1E594A2A" w:rsidR="004E739B" w:rsidRPr="00243812" w:rsidRDefault="00243812" w:rsidP="00F01A18">
      <w:pPr>
        <w:pStyle w:val="NoSpacing"/>
        <w:rPr>
          <w:rFonts w:ascii="Montserrat" w:hAnsi="Montserrat"/>
          <w:sz w:val="24"/>
        </w:rPr>
      </w:pPr>
      <w:r w:rsidRPr="00243812">
        <w:rPr>
          <w:rFonts w:ascii="Montserrat" w:hAnsi="Montserrat"/>
          <w:sz w:val="24"/>
        </w:rPr>
        <w:tab/>
        <w:t>There is a design evolving which seems to be promising.</w:t>
      </w:r>
      <w:r w:rsidR="006F60BF" w:rsidRPr="00243812">
        <w:rPr>
          <w:rFonts w:ascii="Montserrat" w:hAnsi="Montserrat"/>
          <w:sz w:val="24"/>
        </w:rPr>
        <w:t xml:space="preserve"> </w:t>
      </w:r>
      <w:r w:rsidRPr="00243812">
        <w:rPr>
          <w:rFonts w:ascii="Montserrat" w:hAnsi="Montserrat"/>
          <w:sz w:val="24"/>
        </w:rPr>
        <w:t>As the character is built around a base attribute, the specific application of individual aptitudes at first seems complicated and suggests the system is over simplified.</w:t>
      </w:r>
      <w:r w:rsidR="006F60BF" w:rsidRPr="00243812">
        <w:rPr>
          <w:rFonts w:ascii="Montserrat" w:hAnsi="Montserrat"/>
          <w:sz w:val="24"/>
        </w:rPr>
        <w:t xml:space="preserve"> </w:t>
      </w:r>
      <w:r w:rsidRPr="00243812">
        <w:rPr>
          <w:rFonts w:ascii="Montserrat" w:hAnsi="Montserrat"/>
          <w:sz w:val="24"/>
        </w:rPr>
        <w:t>The working alternative, to prevent things from getting bogged down, is to continue in the direction I have been going.</w:t>
      </w:r>
      <w:r w:rsidR="006F60BF" w:rsidRPr="00243812">
        <w:rPr>
          <w:rFonts w:ascii="Montserrat" w:hAnsi="Montserrat"/>
          <w:sz w:val="24"/>
        </w:rPr>
        <w:t xml:space="preserve"> </w:t>
      </w:r>
      <w:r w:rsidRPr="00243812">
        <w:rPr>
          <w:rFonts w:ascii="Montserrat" w:hAnsi="Montserrat"/>
          <w:sz w:val="24"/>
        </w:rPr>
        <w:t>Enhance the significance and versatility of abilities; acknowledging the influence of training of an individual's aptitude regarding attributes.</w:t>
      </w:r>
      <w:r w:rsidR="006F60BF" w:rsidRPr="00243812">
        <w:rPr>
          <w:rFonts w:ascii="Montserrat" w:hAnsi="Montserrat"/>
          <w:sz w:val="24"/>
        </w:rPr>
        <w:t xml:space="preserve"> </w:t>
      </w:r>
      <w:r w:rsidRPr="00243812">
        <w:rPr>
          <w:rFonts w:ascii="Montserrat" w:hAnsi="Montserrat"/>
          <w:sz w:val="24"/>
        </w:rPr>
        <w:t>The idea is simple.</w:t>
      </w:r>
      <w:r w:rsidR="006F60BF" w:rsidRPr="00243812">
        <w:rPr>
          <w:rFonts w:ascii="Montserrat" w:hAnsi="Montserrat"/>
          <w:sz w:val="24"/>
        </w:rPr>
        <w:t xml:space="preserve"> </w:t>
      </w:r>
    </w:p>
    <w:p w14:paraId="70A94E23" w14:textId="77777777" w:rsidR="004E739B" w:rsidRPr="00243812" w:rsidRDefault="004E739B" w:rsidP="00F01A18">
      <w:pPr>
        <w:pStyle w:val="NoSpacing"/>
        <w:rPr>
          <w:rFonts w:ascii="Montserrat" w:hAnsi="Montserrat"/>
          <w:sz w:val="24"/>
        </w:rPr>
      </w:pPr>
    </w:p>
    <w:p w14:paraId="2A27936C" w14:textId="7CF19C13" w:rsidR="004E739B" w:rsidRPr="00243812" w:rsidRDefault="00243812" w:rsidP="00F01A18">
      <w:pPr>
        <w:pStyle w:val="NoSpacing"/>
        <w:rPr>
          <w:rFonts w:ascii="Montserrat" w:hAnsi="Montserrat"/>
          <w:sz w:val="24"/>
        </w:rPr>
      </w:pPr>
      <w:r w:rsidRPr="00243812">
        <w:rPr>
          <w:rFonts w:ascii="Montserrat" w:hAnsi="Montserrat"/>
          <w:sz w:val="24"/>
        </w:rPr>
        <w:tab/>
        <w:t>There is a logic behind an individual's ability which goes beyond and resides outside of the limits of any game construct.</w:t>
      </w:r>
      <w:r w:rsidR="006F60BF" w:rsidRPr="00243812">
        <w:rPr>
          <w:rFonts w:ascii="Montserrat" w:hAnsi="Montserrat"/>
          <w:sz w:val="24"/>
        </w:rPr>
        <w:t xml:space="preserve"> </w:t>
      </w:r>
      <w:r w:rsidRPr="00243812">
        <w:rPr>
          <w:rFonts w:ascii="Montserrat" w:hAnsi="Montserrat"/>
          <w:sz w:val="24"/>
        </w:rPr>
        <w:t>The only purpose in detailing the character's ability, beyond character conception, is so that is a neutral kind of reality test against the whim of the maestro.</w:t>
      </w:r>
      <w:r w:rsidR="006F60BF" w:rsidRPr="00243812">
        <w:rPr>
          <w:rFonts w:ascii="Montserrat" w:hAnsi="Montserrat"/>
          <w:sz w:val="24"/>
        </w:rPr>
        <w:t xml:space="preserve"> </w:t>
      </w:r>
      <w:r w:rsidRPr="00243812">
        <w:rPr>
          <w:rFonts w:ascii="Montserrat" w:hAnsi="Montserrat"/>
          <w:sz w:val="24"/>
        </w:rPr>
        <w:t>Testing is not the object of the game.</w:t>
      </w:r>
      <w:r w:rsidR="006F60BF" w:rsidRPr="00243812">
        <w:rPr>
          <w:rFonts w:ascii="Montserrat" w:hAnsi="Montserrat"/>
          <w:sz w:val="24"/>
        </w:rPr>
        <w:t xml:space="preserve"> </w:t>
      </w:r>
      <w:r w:rsidRPr="00243812">
        <w:rPr>
          <w:rFonts w:ascii="Montserrat" w:hAnsi="Montserrat"/>
          <w:sz w:val="24"/>
        </w:rPr>
        <w:t>The game is the point, and too much die rolling wastes time and jades the participants to the game.</w:t>
      </w:r>
      <w:r w:rsidR="006F60BF" w:rsidRPr="00243812">
        <w:rPr>
          <w:rFonts w:ascii="Montserrat" w:hAnsi="Montserrat"/>
          <w:sz w:val="24"/>
        </w:rPr>
        <w:t xml:space="preserve"> </w:t>
      </w:r>
      <w:r w:rsidRPr="00243812">
        <w:rPr>
          <w:rFonts w:ascii="Montserrat" w:hAnsi="Montserrat"/>
          <w:sz w:val="24"/>
        </w:rPr>
        <w:t>The evolution of the game is more focused on developing a sense of drama and authenticity to ground what is otherwise just a bunch of people having a group fantasy.</w:t>
      </w:r>
      <w:r w:rsidR="006F60BF" w:rsidRPr="00243812">
        <w:rPr>
          <w:rFonts w:ascii="Montserrat" w:hAnsi="Montserrat"/>
          <w:sz w:val="24"/>
        </w:rPr>
        <w:t xml:space="preserve"> </w:t>
      </w:r>
      <w:r w:rsidRPr="00243812">
        <w:rPr>
          <w:rFonts w:ascii="Montserrat" w:hAnsi="Montserrat"/>
          <w:sz w:val="24"/>
        </w:rPr>
        <w:t>Well, very few of us in this world are in a position to make great movies or write great books, but there is no reason why any of us can't enjoy a great imagination.</w:t>
      </w:r>
      <w:r w:rsidR="006F60BF" w:rsidRPr="00243812">
        <w:rPr>
          <w:rFonts w:ascii="Montserrat" w:hAnsi="Montserrat"/>
          <w:sz w:val="24"/>
        </w:rPr>
        <w:t xml:space="preserve"> </w:t>
      </w:r>
      <w:r w:rsidRPr="00243812">
        <w:rPr>
          <w:rFonts w:ascii="Montserrat" w:hAnsi="Montserrat"/>
          <w:sz w:val="24"/>
        </w:rPr>
        <w:t>The magic of role playing is that the interaction between players gives this exercise of the imagination a kind of reality.</w:t>
      </w:r>
      <w:r w:rsidR="006F60BF" w:rsidRPr="00243812">
        <w:rPr>
          <w:rFonts w:ascii="Montserrat" w:hAnsi="Montserrat"/>
          <w:sz w:val="24"/>
        </w:rPr>
        <w:t xml:space="preserve"> </w:t>
      </w:r>
      <w:r w:rsidRPr="00243812">
        <w:rPr>
          <w:rFonts w:ascii="Montserrat" w:hAnsi="Montserrat"/>
          <w:sz w:val="24"/>
        </w:rPr>
        <w:t>Things that happen in a game can be remembered and discussed between players just as much as any real event.</w:t>
      </w:r>
      <w:r w:rsidR="006F60BF" w:rsidRPr="00243812">
        <w:rPr>
          <w:rFonts w:ascii="Montserrat" w:hAnsi="Montserrat"/>
          <w:sz w:val="24"/>
        </w:rPr>
        <w:t xml:space="preserve"> </w:t>
      </w:r>
      <w:r w:rsidRPr="00243812">
        <w:rPr>
          <w:rFonts w:ascii="Montserrat" w:hAnsi="Montserrat"/>
          <w:sz w:val="24"/>
        </w:rPr>
        <w:t>To be able to make a character and give it a kind of life is what Arena gaming is all about.</w:t>
      </w:r>
      <w:r w:rsidR="006F60BF" w:rsidRPr="00243812">
        <w:rPr>
          <w:rFonts w:ascii="Montserrat" w:hAnsi="Montserrat"/>
          <w:sz w:val="24"/>
        </w:rPr>
        <w:t xml:space="preserve"> </w:t>
      </w:r>
      <w:r w:rsidRPr="00243812">
        <w:rPr>
          <w:rFonts w:ascii="Montserrat" w:hAnsi="Montserrat"/>
          <w:sz w:val="24"/>
        </w:rPr>
        <w:t>For this reason, Arena is designed with the intention to make characters more fluid and dynamic, as well as easier to maintain, in hopes of making the game itself more easy, fluid and dynamic.</w:t>
      </w:r>
      <w:r w:rsidR="006F60BF" w:rsidRPr="00243812">
        <w:rPr>
          <w:rFonts w:ascii="Montserrat" w:hAnsi="Montserrat"/>
          <w:sz w:val="24"/>
        </w:rPr>
        <w:t xml:space="preserve"> </w:t>
      </w:r>
      <w:r w:rsidRPr="00243812">
        <w:rPr>
          <w:rFonts w:ascii="Montserrat" w:hAnsi="Montserrat"/>
          <w:sz w:val="24"/>
        </w:rPr>
        <w:t>However, because people can expect to have disagreements between the way each imagines the outcome of a game event, the game mechanics have been designed to provide a sharp and comprehensive resolution to such uncertainties.</w:t>
      </w:r>
    </w:p>
    <w:p w14:paraId="4B4F4FB4" w14:textId="7398B001" w:rsidR="004E739B" w:rsidRPr="00243812" w:rsidRDefault="006F60BF" w:rsidP="00F01A18">
      <w:pPr>
        <w:pStyle w:val="NoSpacing"/>
        <w:rPr>
          <w:rFonts w:ascii="Montserrat" w:hAnsi="Montserrat"/>
          <w:sz w:val="24"/>
        </w:rPr>
      </w:pPr>
      <w:r w:rsidRPr="00243812">
        <w:rPr>
          <w:rFonts w:ascii="Montserrat" w:hAnsi="Montserrat"/>
          <w:sz w:val="24"/>
        </w:rPr>
        <w:tab/>
        <w:t xml:space="preserve">One practice to improve the efficiency of Arena play, is called articulated ability. The player takes the initiative to combine basic abilities to deal with the various difficulties the situation presents the character with. Articulated abilities are essentially verbs, and in a sense, verbs are much more efficient than cryptic and poorly defined abilities. If such a design can be fully developed and implemented, then Arena could shift to an entirely language based system. Such a syntax based game system would require more actual intelligence than typical role playing games, but would also help develop sharper wits in the players. Arena would tend to develop into a concept, interpretation puzzle. The closest developing project to this is the dragon phoenix "voice of embodiment" school of enlightenment, which has been maturing in my regular life. To pursue this idea, it is necessary to break down and address the internal structure of such a syntax based system. </w:t>
      </w:r>
    </w:p>
    <w:p w14:paraId="3CB19272" w14:textId="77777777" w:rsidR="004E739B" w:rsidRPr="00243812" w:rsidRDefault="004E739B" w:rsidP="00F01A18">
      <w:pPr>
        <w:pStyle w:val="NoSpacing"/>
        <w:rPr>
          <w:rFonts w:ascii="Montserrat" w:hAnsi="Montserrat"/>
          <w:sz w:val="24"/>
        </w:rPr>
      </w:pPr>
    </w:p>
    <w:p w14:paraId="034BE208" w14:textId="77777777" w:rsidR="004E739B" w:rsidRPr="00243812" w:rsidRDefault="00243812" w:rsidP="00F01A18">
      <w:pPr>
        <w:pStyle w:val="NoSpacing"/>
        <w:rPr>
          <w:rFonts w:ascii="Montserrat" w:hAnsi="Montserrat"/>
          <w:sz w:val="24"/>
        </w:rPr>
      </w:pPr>
      <w:r w:rsidRPr="00243812">
        <w:rPr>
          <w:rFonts w:ascii="Montserrat" w:hAnsi="Montserrat"/>
          <w:sz w:val="24"/>
        </w:rPr>
        <w:t>arena basics</w:t>
      </w:r>
    </w:p>
    <w:p w14:paraId="112AEC61" w14:textId="4872F38A" w:rsidR="004E739B" w:rsidRPr="00243812" w:rsidRDefault="00243812" w:rsidP="00F01A18">
      <w:pPr>
        <w:pStyle w:val="NoSpacing"/>
        <w:rPr>
          <w:rFonts w:ascii="Montserrat" w:hAnsi="Montserrat"/>
          <w:sz w:val="24"/>
        </w:rPr>
      </w:pPr>
      <w:r w:rsidRPr="00243812">
        <w:rPr>
          <w:rFonts w:ascii="Montserrat" w:hAnsi="Montserrat"/>
          <w:sz w:val="24"/>
        </w:rPr>
        <w:tab/>
        <w:t>A system of notation for profiles which deals with the definition of what an entity can do.</w:t>
      </w:r>
      <w:r w:rsidR="006F60BF" w:rsidRPr="00243812">
        <w:rPr>
          <w:rFonts w:ascii="Montserrat" w:hAnsi="Montserrat"/>
          <w:sz w:val="24"/>
        </w:rPr>
        <w:t xml:space="preserve"> </w:t>
      </w:r>
      <w:r w:rsidRPr="00243812">
        <w:rPr>
          <w:rFonts w:ascii="Montserrat" w:hAnsi="Montserrat"/>
          <w:sz w:val="24"/>
        </w:rPr>
        <w:t>It governs natural orders of functioning, defining which functions are natural and which must be performed as a matter of power; whether you choose to call it psychic, magic or just supernatural.</w:t>
      </w:r>
      <w:r w:rsidR="006F60BF" w:rsidRPr="00243812">
        <w:rPr>
          <w:rFonts w:ascii="Montserrat" w:hAnsi="Montserrat"/>
          <w:sz w:val="24"/>
        </w:rPr>
        <w:t xml:space="preserve"> </w:t>
      </w:r>
      <w:r w:rsidRPr="00243812">
        <w:rPr>
          <w:rFonts w:ascii="Montserrat" w:hAnsi="Montserrat"/>
          <w:sz w:val="24"/>
        </w:rPr>
        <w:t>By delegating a large part of itself into subordinate trianing, it allows for infinite individual variance from average variables, and offers values through which all consequential action is resolved.</w:t>
      </w:r>
      <w:r w:rsidR="006F60BF" w:rsidRPr="00243812">
        <w:rPr>
          <w:rFonts w:ascii="Montserrat" w:hAnsi="Montserrat"/>
          <w:sz w:val="24"/>
        </w:rPr>
        <w:t xml:space="preserve"> </w:t>
      </w:r>
    </w:p>
    <w:p w14:paraId="36BB03CF" w14:textId="77777777" w:rsidR="004E739B" w:rsidRPr="00243812" w:rsidRDefault="004E739B" w:rsidP="00F01A18">
      <w:pPr>
        <w:pStyle w:val="NoSpacing"/>
        <w:rPr>
          <w:rFonts w:ascii="Montserrat" w:hAnsi="Montserrat"/>
          <w:sz w:val="24"/>
        </w:rPr>
      </w:pPr>
    </w:p>
    <w:p w14:paraId="3F8DDA04" w14:textId="65710A5B" w:rsidR="004E739B" w:rsidRPr="00243812" w:rsidRDefault="00243812" w:rsidP="00F01A18">
      <w:pPr>
        <w:pStyle w:val="NoSpacing"/>
        <w:rPr>
          <w:rFonts w:ascii="Montserrat" w:hAnsi="Montserrat"/>
          <w:sz w:val="24"/>
        </w:rPr>
      </w:pPr>
      <w:r w:rsidRPr="00243812">
        <w:rPr>
          <w:rFonts w:ascii="Montserrat" w:hAnsi="Montserrat"/>
          <w:sz w:val="24"/>
        </w:rPr>
        <w:tab/>
        <w:t>Something drawn into Arena is the influence of the perspective on the entity as derived from the point paradox.</w:t>
      </w:r>
      <w:r w:rsidR="006F60BF" w:rsidRPr="00243812">
        <w:rPr>
          <w:rFonts w:ascii="Montserrat" w:hAnsi="Montserrat"/>
          <w:sz w:val="24"/>
        </w:rPr>
        <w:t xml:space="preserve"> </w:t>
      </w:r>
      <w:r w:rsidRPr="00243812">
        <w:rPr>
          <w:rFonts w:ascii="Montserrat" w:hAnsi="Montserrat"/>
          <w:sz w:val="24"/>
        </w:rPr>
        <w:t>The matter of an entity's umbra, or albedo.</w:t>
      </w:r>
      <w:r w:rsidR="006F60BF" w:rsidRPr="00243812">
        <w:rPr>
          <w:rFonts w:ascii="Montserrat" w:hAnsi="Montserrat"/>
          <w:sz w:val="24"/>
        </w:rPr>
        <w:t xml:space="preserve"> </w:t>
      </w:r>
      <w:r w:rsidRPr="00243812">
        <w:rPr>
          <w:rFonts w:ascii="Montserrat" w:hAnsi="Montserrat"/>
          <w:sz w:val="24"/>
        </w:rPr>
        <w:t>Both are expressions of point magnitude and the division is one's self, one's selflessness, and one's infinitude.</w:t>
      </w:r>
      <w:r w:rsidR="006F60BF" w:rsidRPr="00243812">
        <w:rPr>
          <w:rFonts w:ascii="Montserrat" w:hAnsi="Montserrat"/>
          <w:sz w:val="24"/>
        </w:rPr>
        <w:t xml:space="preserve"> </w:t>
      </w:r>
      <w:r w:rsidRPr="00243812">
        <w:rPr>
          <w:rFonts w:ascii="Montserrat" w:hAnsi="Montserrat"/>
          <w:sz w:val="24"/>
        </w:rPr>
        <w:t>Likewise it deals with the trine paradigm of faith, doubt, and intuition, as architects and the architecture of resolution.</w:t>
      </w:r>
      <w:r w:rsidR="006F60BF" w:rsidRPr="00243812">
        <w:rPr>
          <w:rFonts w:ascii="Montserrat" w:hAnsi="Montserrat"/>
          <w:sz w:val="24"/>
        </w:rPr>
        <w:t xml:space="preserve"> </w:t>
      </w:r>
      <w:r w:rsidRPr="00243812">
        <w:rPr>
          <w:rFonts w:ascii="Montserrat" w:hAnsi="Montserrat"/>
          <w:sz w:val="24"/>
        </w:rPr>
        <w:t>The principal conceptual influences on Arena constructs; the abs defines the focused influence of the character's self, while the aps defines the focused influence of the character's selflessness.</w:t>
      </w:r>
      <w:r w:rsidR="006F60BF" w:rsidRPr="00243812">
        <w:rPr>
          <w:rFonts w:ascii="Montserrat" w:hAnsi="Montserrat"/>
          <w:sz w:val="24"/>
        </w:rPr>
        <w:t xml:space="preserve"> </w:t>
      </w:r>
      <w:r w:rsidRPr="00243812">
        <w:rPr>
          <w:rFonts w:ascii="Montserrat" w:hAnsi="Montserrat"/>
          <w:sz w:val="24"/>
        </w:rPr>
        <w:t>Albedo is the apparent magnitude of the character, generally the leverage of its presence.</w:t>
      </w:r>
      <w:r w:rsidR="006F60BF" w:rsidRPr="00243812">
        <w:rPr>
          <w:rFonts w:ascii="Montserrat" w:hAnsi="Montserrat"/>
          <w:sz w:val="24"/>
        </w:rPr>
        <w:t xml:space="preserve"> </w:t>
      </w:r>
      <w:r w:rsidRPr="00243812">
        <w:rPr>
          <w:rFonts w:ascii="Montserrat" w:hAnsi="Montserrat"/>
          <w:sz w:val="24"/>
        </w:rPr>
        <w:t>Access is a means to address the character's penumbra, or threshold; the interregnum between the finite self and the limitless possibilities of the umbra.</w:t>
      </w:r>
      <w:r w:rsidR="006F60BF" w:rsidRPr="00243812">
        <w:rPr>
          <w:rFonts w:ascii="Montserrat" w:hAnsi="Montserrat"/>
          <w:sz w:val="24"/>
        </w:rPr>
        <w:t xml:space="preserve"> </w:t>
      </w:r>
      <w:r w:rsidRPr="00243812">
        <w:rPr>
          <w:rFonts w:ascii="Montserrat" w:hAnsi="Montserrat"/>
          <w:sz w:val="24"/>
        </w:rPr>
        <w:t>The aspect and ability of the character is the inner and outer dance with infinity; the mantle.</w:t>
      </w:r>
    </w:p>
    <w:p w14:paraId="3FF19FAC" w14:textId="77777777" w:rsidR="004E739B" w:rsidRPr="00243812" w:rsidRDefault="004E739B" w:rsidP="00F01A18">
      <w:pPr>
        <w:pStyle w:val="NoSpacing"/>
        <w:rPr>
          <w:rFonts w:ascii="Montserrat" w:hAnsi="Montserrat"/>
          <w:sz w:val="24"/>
        </w:rPr>
      </w:pPr>
    </w:p>
    <w:p w14:paraId="3387699E" w14:textId="77777777" w:rsidR="004E739B" w:rsidRPr="00243812" w:rsidRDefault="00243812" w:rsidP="00F01A18">
      <w:pPr>
        <w:pStyle w:val="NoSpacing"/>
        <w:rPr>
          <w:rFonts w:ascii="Montserrat" w:hAnsi="Montserrat"/>
          <w:sz w:val="24"/>
        </w:rPr>
      </w:pPr>
      <w:r w:rsidRPr="00243812">
        <w:rPr>
          <w:rFonts w:ascii="Montserrat" w:hAnsi="Montserrat"/>
          <w:sz w:val="24"/>
        </w:rPr>
        <w:t>mandatory aspects</w:t>
      </w:r>
    </w:p>
    <w:p w14:paraId="6CEBADF5" w14:textId="484CB724" w:rsidR="004E739B" w:rsidRPr="00243812" w:rsidRDefault="00243812" w:rsidP="00F01A18">
      <w:pPr>
        <w:pStyle w:val="NoSpacing"/>
        <w:rPr>
          <w:rFonts w:ascii="Montserrat" w:hAnsi="Montserrat"/>
          <w:sz w:val="24"/>
        </w:rPr>
      </w:pPr>
      <w:r w:rsidRPr="00243812">
        <w:rPr>
          <w:rFonts w:ascii="Montserrat" w:hAnsi="Montserrat"/>
          <w:sz w:val="24"/>
        </w:rPr>
        <w:tab/>
        <w:t>even prior to a final form of the system, there are three mandatory aspects.</w:t>
      </w:r>
      <w:r w:rsidR="006F60BF" w:rsidRPr="00243812">
        <w:rPr>
          <w:rFonts w:ascii="Montserrat" w:hAnsi="Montserrat"/>
          <w:sz w:val="24"/>
        </w:rPr>
        <w:t xml:space="preserve"> </w:t>
      </w:r>
      <w:r w:rsidRPr="00243812">
        <w:rPr>
          <w:rFonts w:ascii="Montserrat" w:hAnsi="Montserrat"/>
          <w:sz w:val="24"/>
        </w:rPr>
        <w:t>These define the foundation of the character.</w:t>
      </w:r>
      <w:r w:rsidR="006F60BF" w:rsidRPr="00243812">
        <w:rPr>
          <w:rFonts w:ascii="Montserrat" w:hAnsi="Montserrat"/>
          <w:sz w:val="24"/>
        </w:rPr>
        <w:t xml:space="preserve"> </w:t>
      </w:r>
      <w:r w:rsidRPr="00243812">
        <w:rPr>
          <w:rFonts w:ascii="Montserrat" w:hAnsi="Montserrat"/>
          <w:sz w:val="24"/>
        </w:rPr>
        <w:t>The physical aspect represents attention, and a sentient definition permits the full address of the mental aspect of the character.</w:t>
      </w:r>
      <w:r w:rsidR="006F60BF" w:rsidRPr="00243812">
        <w:rPr>
          <w:rFonts w:ascii="Montserrat" w:hAnsi="Montserrat"/>
          <w:sz w:val="24"/>
        </w:rPr>
        <w:t xml:space="preserve"> </w:t>
      </w:r>
      <w:r w:rsidRPr="00243812">
        <w:rPr>
          <w:rFonts w:ascii="Montserrat" w:hAnsi="Montserrat"/>
          <w:sz w:val="24"/>
        </w:rPr>
        <w:t>The mental aspect represents perspective, and an enlightened, or self possessed definition permits the full address of the spiritual aspect.</w:t>
      </w:r>
      <w:r w:rsidR="006F60BF" w:rsidRPr="00243812">
        <w:rPr>
          <w:rFonts w:ascii="Montserrat" w:hAnsi="Montserrat"/>
          <w:sz w:val="24"/>
        </w:rPr>
        <w:t xml:space="preserve"> </w:t>
      </w:r>
      <w:r w:rsidRPr="00243812">
        <w:rPr>
          <w:rFonts w:ascii="Montserrat" w:hAnsi="Montserrat"/>
          <w:sz w:val="24"/>
        </w:rPr>
        <w:t>The spiritual aspect represents will, and similarly, a self possessed or divine definition permits the address of divinity or the soul.</w:t>
      </w:r>
      <w:r w:rsidR="006F60BF" w:rsidRPr="00243812">
        <w:rPr>
          <w:rFonts w:ascii="Montserrat" w:hAnsi="Montserrat"/>
          <w:sz w:val="24"/>
        </w:rPr>
        <w:t xml:space="preserve"> </w:t>
      </w:r>
      <w:r w:rsidRPr="00243812">
        <w:rPr>
          <w:rFonts w:ascii="Montserrat" w:hAnsi="Montserrat"/>
          <w:sz w:val="24"/>
        </w:rPr>
        <w:t>How these three aspects are handled dictates the starting options and limitations in the character's creation.</w:t>
      </w:r>
      <w:r w:rsidR="006F60BF" w:rsidRPr="00243812">
        <w:rPr>
          <w:rFonts w:ascii="Montserrat" w:hAnsi="Montserrat"/>
          <w:sz w:val="24"/>
        </w:rPr>
        <w:t xml:space="preserve"> </w:t>
      </w:r>
      <w:r w:rsidRPr="00243812">
        <w:rPr>
          <w:rFonts w:ascii="Montserrat" w:hAnsi="Montserrat"/>
          <w:sz w:val="24"/>
        </w:rPr>
        <w:t>In developing the system, this has to be worked in, but in a manner which allows the maestro to maintain the game limits he or she requires for playability.</w:t>
      </w:r>
    </w:p>
    <w:p w14:paraId="287D8EDC" w14:textId="77777777" w:rsidR="004E739B" w:rsidRPr="00243812" w:rsidRDefault="004E739B" w:rsidP="00F01A18">
      <w:pPr>
        <w:pStyle w:val="NoSpacing"/>
        <w:rPr>
          <w:rFonts w:ascii="Montserrat" w:hAnsi="Montserrat"/>
          <w:sz w:val="24"/>
        </w:rPr>
      </w:pPr>
    </w:p>
    <w:p w14:paraId="73DE5553" w14:textId="77777777" w:rsidR="004E739B" w:rsidRPr="00243812" w:rsidRDefault="00243812" w:rsidP="00F01A18">
      <w:pPr>
        <w:pStyle w:val="NoSpacing"/>
        <w:rPr>
          <w:rFonts w:ascii="Montserrat" w:hAnsi="Montserrat"/>
          <w:sz w:val="24"/>
        </w:rPr>
      </w:pPr>
      <w:r w:rsidRPr="00243812">
        <w:rPr>
          <w:rFonts w:ascii="Montserrat" w:hAnsi="Montserrat"/>
          <w:sz w:val="24"/>
        </w:rPr>
        <w:t>requirements</w:t>
      </w:r>
    </w:p>
    <w:p w14:paraId="337C5554" w14:textId="60126107" w:rsidR="004E739B" w:rsidRPr="00243812" w:rsidRDefault="00243812" w:rsidP="00F01A18">
      <w:pPr>
        <w:pStyle w:val="NoSpacing"/>
        <w:rPr>
          <w:rFonts w:ascii="Montserrat" w:hAnsi="Montserrat"/>
          <w:sz w:val="24"/>
        </w:rPr>
      </w:pPr>
      <w:r w:rsidRPr="00243812">
        <w:rPr>
          <w:rFonts w:ascii="Montserrat" w:hAnsi="Montserrat"/>
          <w:sz w:val="24"/>
        </w:rPr>
        <w:tab/>
        <w:t>There need to be initial limits to the game design to allow the individual concepts, constructs, and mechanics to resolve into an application which is practical and universal.</w:t>
      </w:r>
      <w:r w:rsidR="006F60BF" w:rsidRPr="00243812">
        <w:rPr>
          <w:rFonts w:ascii="Montserrat" w:hAnsi="Montserrat"/>
          <w:sz w:val="24"/>
        </w:rPr>
        <w:t xml:space="preserve"> </w:t>
      </w:r>
      <w:r w:rsidRPr="00243812">
        <w:rPr>
          <w:rFonts w:ascii="Montserrat" w:hAnsi="Montserrat"/>
          <w:sz w:val="24"/>
        </w:rPr>
        <w:t>I have decided that the resolution of events by dice is best accomplished on three die six.</w:t>
      </w:r>
      <w:r w:rsidR="006F60BF" w:rsidRPr="00243812">
        <w:rPr>
          <w:rFonts w:ascii="Montserrat" w:hAnsi="Montserrat"/>
          <w:sz w:val="24"/>
        </w:rPr>
        <w:t xml:space="preserve"> </w:t>
      </w:r>
      <w:r w:rsidRPr="00243812">
        <w:rPr>
          <w:rFonts w:ascii="Montserrat" w:hAnsi="Montserrat"/>
          <w:sz w:val="24"/>
        </w:rPr>
        <w:t>The reason for this is that it allows for a better curve, weighted to a center value of ten.</w:t>
      </w:r>
      <w:r w:rsidR="006F60BF" w:rsidRPr="00243812">
        <w:rPr>
          <w:rFonts w:ascii="Montserrat" w:hAnsi="Montserrat"/>
          <w:sz w:val="24"/>
        </w:rPr>
        <w:t xml:space="preserve"> </w:t>
      </w:r>
      <w:r w:rsidRPr="00243812">
        <w:rPr>
          <w:rFonts w:ascii="Montserrat" w:hAnsi="Montserrat"/>
          <w:sz w:val="24"/>
        </w:rPr>
        <w:t>Ten is the value that stands as a default for the game; a fifty percent chance.</w:t>
      </w:r>
      <w:r w:rsidR="006F60BF" w:rsidRPr="00243812">
        <w:rPr>
          <w:rFonts w:ascii="Montserrat" w:hAnsi="Montserrat"/>
          <w:sz w:val="24"/>
        </w:rPr>
        <w:t xml:space="preserve"> </w:t>
      </w:r>
      <w:r w:rsidRPr="00243812">
        <w:rPr>
          <w:rFonts w:ascii="Montserrat" w:hAnsi="Montserrat"/>
          <w:sz w:val="24"/>
        </w:rPr>
        <w:t>However, Arena is not dependent on a static system of resolution.</w:t>
      </w:r>
      <w:r w:rsidR="006F60BF" w:rsidRPr="00243812">
        <w:rPr>
          <w:rFonts w:ascii="Montserrat" w:hAnsi="Montserrat"/>
          <w:sz w:val="24"/>
        </w:rPr>
        <w:t xml:space="preserve"> </w:t>
      </w:r>
      <w:r w:rsidRPr="00243812">
        <w:rPr>
          <w:rFonts w:ascii="Montserrat" w:hAnsi="Montserrat"/>
          <w:sz w:val="24"/>
        </w:rPr>
        <w:t>Each factor, be it an ability or a game modifier, has a rating which is directly applicable, as well as a value representing a kind of potential.</w:t>
      </w:r>
      <w:r w:rsidR="006F60BF" w:rsidRPr="00243812">
        <w:rPr>
          <w:rFonts w:ascii="Montserrat" w:hAnsi="Montserrat"/>
          <w:sz w:val="24"/>
        </w:rPr>
        <w:t xml:space="preserve"> </w:t>
      </w:r>
      <w:r w:rsidRPr="00243812">
        <w:rPr>
          <w:rFonts w:ascii="Montserrat" w:hAnsi="Montserrat"/>
          <w:sz w:val="24"/>
        </w:rPr>
        <w:t>Values are converted into game factors more organically, before being resolved on 3D6.</w:t>
      </w:r>
      <w:r w:rsidR="006F60BF" w:rsidRPr="00243812">
        <w:rPr>
          <w:rFonts w:ascii="Montserrat" w:hAnsi="Montserrat"/>
          <w:sz w:val="24"/>
        </w:rPr>
        <w:t xml:space="preserve"> </w:t>
      </w:r>
      <w:r w:rsidRPr="00243812">
        <w:rPr>
          <w:rFonts w:ascii="Montserrat" w:hAnsi="Montserrat"/>
          <w:sz w:val="24"/>
        </w:rPr>
        <w:t>The mechanics of organic resolution take the given values and generate a target rating for success.</w:t>
      </w:r>
      <w:r w:rsidR="006F60BF" w:rsidRPr="00243812">
        <w:rPr>
          <w:rFonts w:ascii="Montserrat" w:hAnsi="Montserrat"/>
          <w:sz w:val="24"/>
        </w:rPr>
        <w:t xml:space="preserve"> </w:t>
      </w:r>
      <w:r w:rsidRPr="00243812">
        <w:rPr>
          <w:rFonts w:ascii="Montserrat" w:hAnsi="Montserrat"/>
          <w:sz w:val="24"/>
        </w:rPr>
        <w:t>As one has an advantage when initiating an action, the resistance value of the defender, or lagger, is one order less.</w:t>
      </w:r>
      <w:r w:rsidR="006F60BF" w:rsidRPr="00243812">
        <w:rPr>
          <w:rFonts w:ascii="Montserrat" w:hAnsi="Montserrat"/>
          <w:sz w:val="24"/>
        </w:rPr>
        <w:t xml:space="preserve"> </w:t>
      </w:r>
      <w:r w:rsidRPr="00243812">
        <w:rPr>
          <w:rFonts w:ascii="Montserrat" w:hAnsi="Montserrat"/>
          <w:sz w:val="24"/>
        </w:rPr>
        <w:t>A tenth of the value is used for defense and counters.</w:t>
      </w:r>
      <w:r w:rsidR="006F60BF" w:rsidRPr="00243812">
        <w:rPr>
          <w:rFonts w:ascii="Montserrat" w:hAnsi="Montserrat"/>
          <w:sz w:val="24"/>
        </w:rPr>
        <w:t xml:space="preserve"> </w:t>
      </w:r>
      <w:r w:rsidRPr="00243812">
        <w:rPr>
          <w:rFonts w:ascii="Montserrat" w:hAnsi="Montserrat"/>
          <w:sz w:val="24"/>
        </w:rPr>
        <w:t>Thus, any character fighting his equal has a fifty percent chance of success.</w:t>
      </w:r>
      <w:r w:rsidR="006F60BF" w:rsidRPr="00243812">
        <w:rPr>
          <w:rFonts w:ascii="Montserrat" w:hAnsi="Montserrat"/>
          <w:sz w:val="24"/>
        </w:rPr>
        <w:t xml:space="preserve"> </w:t>
      </w:r>
      <w:r w:rsidRPr="00243812">
        <w:rPr>
          <w:rFonts w:ascii="Montserrat" w:hAnsi="Montserrat"/>
          <w:sz w:val="24"/>
        </w:rPr>
        <w:t>Success is not black or white, either.</w:t>
      </w:r>
      <w:r w:rsidR="006F60BF" w:rsidRPr="00243812">
        <w:rPr>
          <w:rFonts w:ascii="Montserrat" w:hAnsi="Montserrat"/>
          <w:sz w:val="24"/>
        </w:rPr>
        <w:t xml:space="preserve"> </w:t>
      </w:r>
      <w:r w:rsidRPr="00243812">
        <w:rPr>
          <w:rFonts w:ascii="Montserrat" w:hAnsi="Montserrat"/>
          <w:sz w:val="24"/>
        </w:rPr>
        <w:t>By virtue of the wide value range, it is possible to have an extraordinary chance of success.</w:t>
      </w:r>
      <w:r w:rsidR="006F60BF" w:rsidRPr="00243812">
        <w:rPr>
          <w:rFonts w:ascii="Montserrat" w:hAnsi="Montserrat"/>
          <w:sz w:val="24"/>
        </w:rPr>
        <w:t xml:space="preserve"> </w:t>
      </w:r>
      <w:r w:rsidRPr="00243812">
        <w:rPr>
          <w:rFonts w:ascii="Montserrat" w:hAnsi="Montserrat"/>
          <w:sz w:val="24"/>
        </w:rPr>
        <w:t>That extraordinary chance represents the chance of basic success.</w:t>
      </w:r>
      <w:r w:rsidR="006F60BF" w:rsidRPr="00243812">
        <w:rPr>
          <w:rFonts w:ascii="Montserrat" w:hAnsi="Montserrat"/>
          <w:sz w:val="24"/>
        </w:rPr>
        <w:t xml:space="preserve"> </w:t>
      </w:r>
      <w:r w:rsidRPr="00243812">
        <w:rPr>
          <w:rFonts w:ascii="Montserrat" w:hAnsi="Montserrat"/>
          <w:sz w:val="24"/>
        </w:rPr>
        <w:t>The proper execution of the feat.</w:t>
      </w:r>
      <w:r w:rsidR="006F60BF" w:rsidRPr="00243812">
        <w:rPr>
          <w:rFonts w:ascii="Montserrat" w:hAnsi="Montserrat"/>
          <w:sz w:val="24"/>
        </w:rPr>
        <w:t xml:space="preserve"> </w:t>
      </w:r>
      <w:r w:rsidRPr="00243812">
        <w:rPr>
          <w:rFonts w:ascii="Montserrat" w:hAnsi="Montserrat"/>
          <w:sz w:val="24"/>
        </w:rPr>
        <w:t>The value by which the roll actually succeeds is used to determine the actual effect.</w:t>
      </w:r>
      <w:r w:rsidR="006F60BF" w:rsidRPr="00243812">
        <w:rPr>
          <w:rFonts w:ascii="Montserrat" w:hAnsi="Montserrat"/>
          <w:sz w:val="24"/>
        </w:rPr>
        <w:t xml:space="preserve"> </w:t>
      </w:r>
      <w:r w:rsidRPr="00243812">
        <w:rPr>
          <w:rFonts w:ascii="Montserrat" w:hAnsi="Montserrat"/>
          <w:sz w:val="24"/>
        </w:rPr>
        <w:t>Pinpoint accuracy may well require a hundred or a thousand point margin of success.</w:t>
      </w:r>
      <w:r w:rsidR="006F60BF" w:rsidRPr="00243812">
        <w:rPr>
          <w:rFonts w:ascii="Montserrat" w:hAnsi="Montserrat"/>
          <w:sz w:val="24"/>
        </w:rPr>
        <w:t xml:space="preserve"> </w:t>
      </w:r>
      <w:r w:rsidRPr="00243812">
        <w:rPr>
          <w:rFonts w:ascii="Montserrat" w:hAnsi="Montserrat"/>
          <w:sz w:val="24"/>
        </w:rPr>
        <w:t>Present conditions effect that value as well.</w:t>
      </w:r>
    </w:p>
    <w:p w14:paraId="43E23AE0" w14:textId="2B015CCF" w:rsidR="004E739B" w:rsidRPr="00243812" w:rsidRDefault="006F60BF" w:rsidP="00F01A18">
      <w:pPr>
        <w:pStyle w:val="NoSpacing"/>
        <w:rPr>
          <w:rFonts w:ascii="Montserrat" w:hAnsi="Montserrat"/>
          <w:sz w:val="24"/>
        </w:rPr>
      </w:pPr>
      <w:r w:rsidRPr="00243812">
        <w:rPr>
          <w:rFonts w:ascii="Montserrat" w:hAnsi="Montserrat"/>
          <w:sz w:val="24"/>
        </w:rPr>
        <w:tab/>
        <w:t>The specifics will come out in the appropriate sections of the manual.</w:t>
      </w:r>
    </w:p>
    <w:p w14:paraId="58F98887" w14:textId="6121E956" w:rsidR="004E739B" w:rsidRPr="00243812" w:rsidRDefault="006F60BF" w:rsidP="00F01A18">
      <w:pPr>
        <w:pStyle w:val="NoSpacing"/>
        <w:rPr>
          <w:rFonts w:ascii="Montserrat" w:hAnsi="Montserrat"/>
          <w:sz w:val="24"/>
        </w:rPr>
      </w:pPr>
      <w:r w:rsidRPr="00243812">
        <w:rPr>
          <w:rFonts w:ascii="Montserrat" w:hAnsi="Montserrat"/>
          <w:sz w:val="24"/>
        </w:rPr>
        <w:tab/>
        <w:t>However, another of the game's requirements is evident here. A calculator would simplify the effort of determining the chance of success. The significant points of this system are the ratios of successful feats on an equal and overwhelming basis. The aptitudes of all characters are based on their interactions. It is harder for equals to beat each other, while masters casually clobber novices. Which brings up the third most important feature of this system. Character depth. The more developed the character is, the more effective it is.</w:t>
      </w:r>
    </w:p>
    <w:p w14:paraId="77F7851F" w14:textId="77777777" w:rsidR="004E739B" w:rsidRPr="00243812" w:rsidRDefault="004E739B" w:rsidP="00F01A18">
      <w:pPr>
        <w:pStyle w:val="NoSpacing"/>
        <w:rPr>
          <w:rFonts w:ascii="Montserrat" w:hAnsi="Montserrat"/>
          <w:sz w:val="24"/>
        </w:rPr>
      </w:pPr>
    </w:p>
    <w:p w14:paraId="6DBAED8C" w14:textId="7A2CA01C" w:rsidR="004E739B" w:rsidRPr="00243812" w:rsidRDefault="00243812" w:rsidP="00F01A18">
      <w:pPr>
        <w:pStyle w:val="NoSpacing"/>
        <w:rPr>
          <w:rFonts w:ascii="Montserrat" w:hAnsi="Montserrat"/>
          <w:sz w:val="24"/>
        </w:rPr>
      </w:pPr>
      <w:r w:rsidRPr="00243812">
        <w:rPr>
          <w:rFonts w:ascii="Montserrat" w:hAnsi="Montserrat"/>
          <w:sz w:val="24"/>
        </w:rPr>
        <w:tab/>
        <w:t>An aspect of ARENA to make clear is the absolute of information. That is, information as a public domain and application as a personal domain.</w:t>
      </w:r>
      <w:r w:rsidR="006F60BF" w:rsidRPr="00243812">
        <w:rPr>
          <w:rFonts w:ascii="Montserrat" w:hAnsi="Montserrat"/>
          <w:sz w:val="24"/>
        </w:rPr>
        <w:t xml:space="preserve"> </w:t>
      </w:r>
      <w:r w:rsidRPr="00243812">
        <w:rPr>
          <w:rFonts w:ascii="Montserrat" w:hAnsi="Montserrat"/>
          <w:sz w:val="24"/>
        </w:rPr>
        <w:t>Sometimes vice versa.</w:t>
      </w:r>
      <w:r w:rsidR="006F60BF" w:rsidRPr="00243812">
        <w:rPr>
          <w:rFonts w:ascii="Montserrat" w:hAnsi="Montserrat"/>
          <w:sz w:val="24"/>
        </w:rPr>
        <w:t xml:space="preserve"> </w:t>
      </w:r>
    </w:p>
    <w:p w14:paraId="3737F44B" w14:textId="77777777" w:rsidR="004E739B" w:rsidRPr="00243812" w:rsidRDefault="004E739B" w:rsidP="00F01A18">
      <w:pPr>
        <w:pStyle w:val="NoSpacing"/>
        <w:rPr>
          <w:rFonts w:ascii="Montserrat" w:hAnsi="Montserrat"/>
          <w:sz w:val="24"/>
        </w:rPr>
      </w:pPr>
    </w:p>
    <w:p w14:paraId="78A3B264" w14:textId="3647EE18" w:rsidR="004E739B" w:rsidRPr="00243812" w:rsidRDefault="00243812" w:rsidP="00F01A18">
      <w:pPr>
        <w:pStyle w:val="NoSpacing"/>
        <w:rPr>
          <w:rFonts w:ascii="Montserrat" w:hAnsi="Montserrat"/>
          <w:sz w:val="24"/>
        </w:rPr>
      </w:pPr>
      <w:r w:rsidRPr="00243812">
        <w:rPr>
          <w:rFonts w:ascii="Montserrat" w:hAnsi="Montserrat"/>
          <w:sz w:val="24"/>
        </w:rPr>
        <w:tab/>
        <w:t>Using ARENA as a creator, breaking up the component parts of the profile mechanism becomes an easy way to populate the background.</w:t>
      </w:r>
      <w:r w:rsidR="006F60BF" w:rsidRPr="00243812">
        <w:rPr>
          <w:rFonts w:ascii="Montserrat" w:hAnsi="Montserrat"/>
          <w:sz w:val="24"/>
        </w:rPr>
        <w:t xml:space="preserve"> </w:t>
      </w:r>
      <w:r w:rsidRPr="00243812">
        <w:rPr>
          <w:rFonts w:ascii="Montserrat" w:hAnsi="Montserrat"/>
          <w:sz w:val="24"/>
        </w:rPr>
        <w:t>Any given set of abilities, or aspects, or personal details can be shuffled to produce a distinct individual, and any name or base attribute and access can act as a foundation for setting that character apart.</w:t>
      </w:r>
      <w:r w:rsidR="006F60BF" w:rsidRPr="00243812">
        <w:rPr>
          <w:rFonts w:ascii="Montserrat" w:hAnsi="Montserrat"/>
          <w:sz w:val="24"/>
        </w:rPr>
        <w:t xml:space="preserve"> </w:t>
      </w:r>
      <w:r w:rsidRPr="00243812">
        <w:rPr>
          <w:rFonts w:ascii="Montserrat" w:hAnsi="Montserrat"/>
          <w:sz w:val="24"/>
        </w:rPr>
        <w:t>In this way all characters do not necessarily have to be created from nothing.</w:t>
      </w:r>
      <w:r w:rsidR="006F60BF" w:rsidRPr="00243812">
        <w:rPr>
          <w:rFonts w:ascii="Montserrat" w:hAnsi="Montserrat"/>
          <w:sz w:val="24"/>
        </w:rPr>
        <w:t xml:space="preserve"> </w:t>
      </w:r>
      <w:r w:rsidRPr="00243812">
        <w:rPr>
          <w:rFonts w:ascii="Montserrat" w:hAnsi="Montserrat"/>
          <w:sz w:val="24"/>
        </w:rPr>
        <w:t>Information is infinitely recyclable.</w:t>
      </w:r>
      <w:r w:rsidR="006F60BF" w:rsidRPr="00243812">
        <w:rPr>
          <w:rFonts w:ascii="Montserrat" w:hAnsi="Montserrat"/>
          <w:sz w:val="24"/>
        </w:rPr>
        <w:t xml:space="preserve"> </w:t>
      </w:r>
      <w:r w:rsidRPr="00243812">
        <w:rPr>
          <w:rFonts w:ascii="Montserrat" w:hAnsi="Montserrat"/>
          <w:sz w:val="24"/>
        </w:rPr>
        <w:t>In addition, the full dimensions of any entity can be addressed in an application of character generation.</w:t>
      </w:r>
      <w:r w:rsidR="006F60BF" w:rsidRPr="00243812">
        <w:rPr>
          <w:rFonts w:ascii="Montserrat" w:hAnsi="Montserrat"/>
          <w:sz w:val="24"/>
        </w:rPr>
        <w:t xml:space="preserve"> </w:t>
      </w:r>
      <w:r w:rsidRPr="00243812">
        <w:rPr>
          <w:rFonts w:ascii="Montserrat" w:hAnsi="Montserrat"/>
          <w:sz w:val="24"/>
        </w:rPr>
        <w:t>A character generation system that is expanded enough can produce an infinite variety of distinct and applicable individuals through totally random processes.</w:t>
      </w:r>
      <w:r w:rsidR="006F60BF" w:rsidRPr="00243812">
        <w:rPr>
          <w:rFonts w:ascii="Montserrat" w:hAnsi="Montserrat"/>
          <w:sz w:val="24"/>
        </w:rPr>
        <w:t xml:space="preserve"> </w:t>
      </w:r>
      <w:r w:rsidRPr="00243812">
        <w:rPr>
          <w:rFonts w:ascii="Montserrat" w:hAnsi="Montserrat"/>
          <w:sz w:val="24"/>
        </w:rPr>
        <w:t>Since the hardest part of reconciling a random character is the indifference with which it can be an exceptional or redundant character for the simple result of one attribute, such a system in ARENA will submit to the mores of the attribute premise such that a character's attribute or access is no more the result of one roll than their full expression itself is.</w:t>
      </w:r>
      <w:r w:rsidR="006F60BF" w:rsidRPr="00243812">
        <w:rPr>
          <w:rFonts w:ascii="Montserrat" w:hAnsi="Montserrat"/>
          <w:sz w:val="24"/>
        </w:rPr>
        <w:t xml:space="preserve"> </w:t>
      </w:r>
      <w:r w:rsidRPr="00243812">
        <w:rPr>
          <w:rFonts w:ascii="Montserrat" w:hAnsi="Montserrat"/>
          <w:sz w:val="24"/>
        </w:rPr>
        <w:t>In devising such an application, some interest in exercising the resources of a computer and making it a program application has been invested.</w:t>
      </w:r>
    </w:p>
    <w:p w14:paraId="3AFF9BAB" w14:textId="77777777" w:rsidR="004E739B" w:rsidRPr="00243812" w:rsidRDefault="004E739B" w:rsidP="00F01A18">
      <w:pPr>
        <w:pStyle w:val="NoSpacing"/>
        <w:rPr>
          <w:rFonts w:ascii="Montserrat" w:hAnsi="Montserrat"/>
          <w:sz w:val="24"/>
        </w:rPr>
      </w:pPr>
    </w:p>
    <w:p w14:paraId="7B03B3FA" w14:textId="77777777" w:rsidR="004E739B" w:rsidRPr="00243812" w:rsidRDefault="00243812" w:rsidP="00F01A18">
      <w:pPr>
        <w:pStyle w:val="NoSpacing"/>
        <w:rPr>
          <w:rFonts w:ascii="Montserrat" w:hAnsi="Montserrat"/>
          <w:sz w:val="24"/>
        </w:rPr>
      </w:pPr>
      <w:r w:rsidRPr="00243812">
        <w:rPr>
          <w:rFonts w:ascii="Montserrat" w:hAnsi="Montserrat"/>
          <w:sz w:val="24"/>
        </w:rPr>
        <w:t>concept architecture</w:t>
      </w:r>
    </w:p>
    <w:p w14:paraId="581C7B40" w14:textId="77777777" w:rsidR="004E739B" w:rsidRPr="00243812" w:rsidRDefault="004E739B" w:rsidP="00F01A18">
      <w:pPr>
        <w:pStyle w:val="NoSpacing"/>
        <w:rPr>
          <w:rFonts w:ascii="Montserrat" w:hAnsi="Montserrat"/>
          <w:sz w:val="24"/>
        </w:rPr>
      </w:pPr>
    </w:p>
    <w:p w14:paraId="57B122C9" w14:textId="77777777" w:rsidR="004E739B" w:rsidRPr="00243812" w:rsidRDefault="00243812" w:rsidP="00F01A18">
      <w:pPr>
        <w:pStyle w:val="NoSpacing"/>
        <w:rPr>
          <w:rFonts w:ascii="Montserrat" w:hAnsi="Montserrat"/>
          <w:sz w:val="24"/>
        </w:rPr>
      </w:pPr>
      <w:r w:rsidRPr="00243812">
        <w:rPr>
          <w:rFonts w:ascii="Montserrat" w:hAnsi="Montserrat"/>
          <w:sz w:val="24"/>
        </w:rPr>
        <w:t>conceptual dimensions</w:t>
      </w:r>
    </w:p>
    <w:p w14:paraId="41905F5F" w14:textId="7AC260AF"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A concept is an idea construct.</w:t>
      </w:r>
      <w:r w:rsidR="006F60BF" w:rsidRPr="00243812">
        <w:rPr>
          <w:rFonts w:ascii="Montserrat" w:hAnsi="Montserrat"/>
          <w:sz w:val="24"/>
        </w:rPr>
        <w:t xml:space="preserve"> </w:t>
      </w:r>
      <w:r w:rsidRPr="00243812">
        <w:rPr>
          <w:rFonts w:ascii="Montserrat" w:hAnsi="Montserrat"/>
          <w:sz w:val="24"/>
        </w:rPr>
        <w:t>An interpretive object.</w:t>
      </w:r>
      <w:r w:rsidR="006F60BF" w:rsidRPr="00243812">
        <w:rPr>
          <w:rFonts w:ascii="Montserrat" w:hAnsi="Montserrat"/>
          <w:sz w:val="24"/>
        </w:rPr>
        <w:t xml:space="preserve"> </w:t>
      </w:r>
      <w:r w:rsidRPr="00243812">
        <w:rPr>
          <w:rFonts w:ascii="Montserrat" w:hAnsi="Montserrat"/>
          <w:sz w:val="24"/>
        </w:rPr>
        <w:t>As such, concepts are just as deserving a medium for dimensional extrapolation as anything objective may be.</w:t>
      </w:r>
      <w:r w:rsidR="006F60BF" w:rsidRPr="00243812">
        <w:rPr>
          <w:rFonts w:ascii="Montserrat" w:hAnsi="Montserrat"/>
          <w:sz w:val="24"/>
        </w:rPr>
        <w:t xml:space="preserve"> </w:t>
      </w:r>
      <w:r w:rsidRPr="00243812">
        <w:rPr>
          <w:rFonts w:ascii="Montserrat" w:hAnsi="Montserrat"/>
          <w:sz w:val="24"/>
        </w:rPr>
        <w:t>For example, we are extremely familiar with two dimensional concepts.</w:t>
      </w:r>
      <w:r w:rsidR="006F60BF" w:rsidRPr="00243812">
        <w:rPr>
          <w:rFonts w:ascii="Montserrat" w:hAnsi="Montserrat"/>
          <w:sz w:val="24"/>
        </w:rPr>
        <w:t xml:space="preserve"> </w:t>
      </w:r>
      <w:r w:rsidRPr="00243812">
        <w:rPr>
          <w:rFonts w:ascii="Montserrat" w:hAnsi="Montserrat"/>
          <w:sz w:val="24"/>
        </w:rPr>
        <w:t>Right and wrong; left and right; male and female; day and night.</w:t>
      </w:r>
      <w:r w:rsidR="006F60BF" w:rsidRPr="00243812">
        <w:rPr>
          <w:rFonts w:ascii="Montserrat" w:hAnsi="Montserrat"/>
          <w:sz w:val="24"/>
        </w:rPr>
        <w:t xml:space="preserve"> </w:t>
      </w:r>
      <w:r w:rsidRPr="00243812">
        <w:rPr>
          <w:rFonts w:ascii="Montserrat" w:hAnsi="Montserrat"/>
          <w:sz w:val="24"/>
        </w:rPr>
        <w:t>Good and evil.</w:t>
      </w:r>
      <w:r w:rsidR="006F60BF" w:rsidRPr="00243812">
        <w:rPr>
          <w:rFonts w:ascii="Montserrat" w:hAnsi="Montserrat"/>
          <w:sz w:val="24"/>
        </w:rPr>
        <w:t xml:space="preserve"> </w:t>
      </w:r>
      <w:r w:rsidRPr="00243812">
        <w:rPr>
          <w:rFonts w:ascii="Montserrat" w:hAnsi="Montserrat"/>
          <w:sz w:val="24"/>
        </w:rPr>
        <w:t>I have also at times discussed conceptual relativity, as a sphere of relative meanings to a given point.</w:t>
      </w:r>
      <w:r w:rsidR="006F60BF" w:rsidRPr="00243812">
        <w:rPr>
          <w:rFonts w:ascii="Montserrat" w:hAnsi="Montserrat"/>
          <w:sz w:val="24"/>
        </w:rPr>
        <w:t xml:space="preserve"> </w:t>
      </w:r>
      <w:r w:rsidRPr="00243812">
        <w:rPr>
          <w:rFonts w:ascii="Montserrat" w:hAnsi="Montserrat"/>
          <w:sz w:val="24"/>
        </w:rPr>
        <w:t>I have pointed out at one time that the mind is able to manipulate a four dimensional conceptual framework.</w:t>
      </w:r>
      <w:r w:rsidR="006F60BF" w:rsidRPr="00243812">
        <w:rPr>
          <w:rFonts w:ascii="Montserrat" w:hAnsi="Montserrat"/>
          <w:sz w:val="24"/>
        </w:rPr>
        <w:t xml:space="preserve"> </w:t>
      </w:r>
      <w:r w:rsidRPr="00243812">
        <w:rPr>
          <w:rFonts w:ascii="Montserrat" w:hAnsi="Montserrat"/>
          <w:sz w:val="24"/>
        </w:rPr>
        <w:t>Now, while it is not given that qualities equate to dimensions, it is true that a representational structure of associated qualities in a conceptual reference does have increasing dimensions.</w:t>
      </w:r>
      <w:r w:rsidR="006F60BF" w:rsidRPr="00243812">
        <w:rPr>
          <w:rFonts w:ascii="Montserrat" w:hAnsi="Montserrat"/>
          <w:sz w:val="24"/>
        </w:rPr>
        <w:t xml:space="preserve"> </w:t>
      </w:r>
      <w:r w:rsidRPr="00243812">
        <w:rPr>
          <w:rFonts w:ascii="Montserrat" w:hAnsi="Montserrat"/>
          <w:sz w:val="24"/>
        </w:rPr>
        <w:t>Such a structure would be necessary to fully detail an anatomical continuum.</w:t>
      </w:r>
      <w:r w:rsidR="006F60BF" w:rsidRPr="00243812">
        <w:rPr>
          <w:rFonts w:ascii="Montserrat" w:hAnsi="Montserrat"/>
          <w:sz w:val="24"/>
        </w:rPr>
        <w:t xml:space="preserve"> </w:t>
      </w:r>
      <w:r w:rsidRPr="00243812">
        <w:rPr>
          <w:rFonts w:ascii="Montserrat" w:hAnsi="Montserrat"/>
          <w:sz w:val="24"/>
        </w:rPr>
        <w:t>There are any number of proportions to just the human body and extrapolating all of the continuities and combinations of those proportions in free association would involve a high order of dimensional coherence.</w:t>
      </w:r>
      <w:r w:rsidR="006F60BF" w:rsidRPr="00243812">
        <w:rPr>
          <w:rFonts w:ascii="Montserrat" w:hAnsi="Montserrat"/>
          <w:sz w:val="24"/>
        </w:rPr>
        <w:t xml:space="preserve"> </w:t>
      </w:r>
      <w:r w:rsidRPr="00243812">
        <w:rPr>
          <w:rFonts w:ascii="Montserrat" w:hAnsi="Montserrat"/>
          <w:sz w:val="24"/>
        </w:rPr>
        <w:t>And that is just an extrapolation of physical details.</w:t>
      </w:r>
      <w:r w:rsidR="006F60BF" w:rsidRPr="00243812">
        <w:rPr>
          <w:rFonts w:ascii="Montserrat" w:hAnsi="Montserrat"/>
          <w:sz w:val="24"/>
        </w:rPr>
        <w:t xml:space="preserve"> </w:t>
      </w:r>
      <w:r w:rsidRPr="00243812">
        <w:rPr>
          <w:rFonts w:ascii="Montserrat" w:hAnsi="Montserrat"/>
          <w:sz w:val="24"/>
        </w:rPr>
        <w:t>Obviously, with enough dimensional leeway, any and all information can be found manifest in possibility.</w:t>
      </w:r>
      <w:r w:rsidR="006F60BF" w:rsidRPr="00243812">
        <w:rPr>
          <w:rFonts w:ascii="Montserrat" w:hAnsi="Montserrat"/>
          <w:sz w:val="24"/>
        </w:rPr>
        <w:t xml:space="preserve"> </w:t>
      </w:r>
    </w:p>
    <w:p w14:paraId="5AA79DFF" w14:textId="6B33393E" w:rsidR="004E739B" w:rsidRPr="00243812" w:rsidRDefault="006F60BF" w:rsidP="00F01A18">
      <w:pPr>
        <w:pStyle w:val="NoSpacing"/>
        <w:rPr>
          <w:rFonts w:ascii="Montserrat" w:hAnsi="Montserrat"/>
          <w:sz w:val="24"/>
        </w:rPr>
      </w:pPr>
      <w:r w:rsidRPr="00243812">
        <w:rPr>
          <w:rFonts w:ascii="Montserrat" w:hAnsi="Montserrat"/>
          <w:sz w:val="24"/>
        </w:rPr>
        <w:tab/>
        <w:t>It is a good thing that following my inspiration required that I learn to see information as public domain; simply because it is impossible to control information or lay claim to it. The thing that makes us who and what we are is how we use information. How we choose to assert ourselves and how we express ourselves. It takes a lot of character and sobriety—it takes extremely astute awareness—to handle information. Ironically, while we are information users, we are also sources of information. In representing ourselves, we embody the strangest kind of information. A sort of paradoxical or absolute form of information. Through interpretation, information traps awareness and gives it focus, direction, impetus, and substance. An awareness can become enslaved by a concept, such as reality. Then again, awareness can transcend the limits of information, and escape concepts or transcend them. In the mystery of the absolute it could easily be true that we are the information and all that we attain from information is a reflection of how we associate ourselves with the information, that is, how we apply ourselves toward each other. In other words, we are the information, and what we create out of information, be it our world, our bodies, our minds, is essentially the product of the pattern in which we relate to the information implicit in each other. To simplify, I once posited an illustration of existence as participation, or divine intercourse, where an individual fences with all other individuals—from cusp monads to the absolute; with other humans here in the middle together. You have individuality to infinity and eternity, invoking scale, magnitude, complexity (and dimension), and aesthetics. There are so many valid perspectives to consider; such as the notion of individuals creating their own space [mental space, perhaps?] or the effect of translation across the boundaries of the envelopes of individuality [another matter of scale and resolution].</w:t>
      </w:r>
    </w:p>
    <w:p w14:paraId="6B651B59" w14:textId="77777777" w:rsidR="004E739B" w:rsidRPr="00243812" w:rsidRDefault="004E739B" w:rsidP="00F01A18">
      <w:pPr>
        <w:pStyle w:val="NoSpacing"/>
        <w:rPr>
          <w:rFonts w:ascii="Montserrat" w:hAnsi="Montserrat"/>
          <w:sz w:val="24"/>
        </w:rPr>
      </w:pPr>
    </w:p>
    <w:p w14:paraId="20D70BC3" w14:textId="5B0E6CEF" w:rsidR="004E739B" w:rsidRPr="00243812" w:rsidRDefault="00243812" w:rsidP="00F01A18">
      <w:pPr>
        <w:pStyle w:val="NoSpacing"/>
        <w:rPr>
          <w:rFonts w:ascii="Montserrat" w:hAnsi="Montserrat"/>
          <w:sz w:val="24"/>
        </w:rPr>
      </w:pPr>
      <w:r w:rsidRPr="00243812">
        <w:rPr>
          <w:rFonts w:ascii="Montserrat" w:hAnsi="Montserrat"/>
          <w:sz w:val="24"/>
        </w:rPr>
        <w:tab/>
        <w:t>An interesting thought that proceeded the creation of Arena, was to try and design a computer that operated according to the principles necessary to build multidimensional concept extrapolations.</w:t>
      </w:r>
      <w:r w:rsidR="006F60BF" w:rsidRPr="00243812">
        <w:rPr>
          <w:rFonts w:ascii="Montserrat" w:hAnsi="Montserrat"/>
          <w:sz w:val="24"/>
        </w:rPr>
        <w:t xml:space="preserve"> </w:t>
      </w:r>
      <w:r w:rsidRPr="00243812">
        <w:rPr>
          <w:rFonts w:ascii="Montserrat" w:hAnsi="Montserrat"/>
          <w:sz w:val="24"/>
        </w:rPr>
        <w:t>There are many things out in the market that utilize one aspect or another of the type of interface I have in mind.</w:t>
      </w:r>
      <w:r w:rsidR="006F60BF" w:rsidRPr="00243812">
        <w:rPr>
          <w:rFonts w:ascii="Montserrat" w:hAnsi="Montserrat"/>
          <w:sz w:val="24"/>
        </w:rPr>
        <w:t xml:space="preserve"> </w:t>
      </w:r>
      <w:r w:rsidRPr="00243812">
        <w:rPr>
          <w:rFonts w:ascii="Montserrat" w:hAnsi="Montserrat"/>
          <w:sz w:val="24"/>
        </w:rPr>
        <w:t>Call to mind, the idea of creating a system allowing for personal characters in an arcade environment which is environmentally as fluid as Doom, as character developed as Mortal Kombat II, utilizing all of the depth and intricacy of Arena.</w:t>
      </w:r>
      <w:r w:rsidR="006F60BF" w:rsidRPr="00243812">
        <w:rPr>
          <w:rFonts w:ascii="Montserrat" w:hAnsi="Montserrat"/>
          <w:sz w:val="24"/>
        </w:rPr>
        <w:t xml:space="preserve"> </w:t>
      </w:r>
      <w:r w:rsidRPr="00243812">
        <w:rPr>
          <w:rFonts w:ascii="Montserrat" w:hAnsi="Montserrat"/>
          <w:sz w:val="24"/>
        </w:rPr>
        <w:t>Add to this the multiple involvement of players in networked games and even Virtual World games like Battle Tech and Red Planet.</w:t>
      </w:r>
      <w:r w:rsidR="006F60BF" w:rsidRPr="00243812">
        <w:rPr>
          <w:rFonts w:ascii="Montserrat" w:hAnsi="Montserrat"/>
          <w:sz w:val="24"/>
        </w:rPr>
        <w:t xml:space="preserve"> </w:t>
      </w:r>
      <w:r w:rsidRPr="00243812">
        <w:rPr>
          <w:rFonts w:ascii="Montserrat" w:hAnsi="Montserrat"/>
          <w:sz w:val="24"/>
        </w:rPr>
        <w:t>There is a model of all of the working elements in my mind.</w:t>
      </w:r>
      <w:r w:rsidR="006F60BF" w:rsidRPr="00243812">
        <w:rPr>
          <w:rFonts w:ascii="Montserrat" w:hAnsi="Montserrat"/>
          <w:sz w:val="24"/>
        </w:rPr>
        <w:t xml:space="preserve"> </w:t>
      </w:r>
      <w:r w:rsidRPr="00243812">
        <w:rPr>
          <w:rFonts w:ascii="Montserrat" w:hAnsi="Montserrat"/>
          <w:sz w:val="24"/>
        </w:rPr>
        <w:t>Imagine the ability to create entire realms as one virtually can with SimCity.</w:t>
      </w:r>
      <w:r w:rsidR="006F60BF" w:rsidRPr="00243812">
        <w:rPr>
          <w:rFonts w:ascii="Montserrat" w:hAnsi="Montserrat"/>
          <w:sz w:val="24"/>
        </w:rPr>
        <w:t xml:space="preserve"> </w:t>
      </w:r>
      <w:r w:rsidRPr="00243812">
        <w:rPr>
          <w:rFonts w:ascii="Montserrat" w:hAnsi="Montserrat"/>
          <w:sz w:val="24"/>
        </w:rPr>
        <w:t>All in all, the possibilities are only limited by the practicalities of funds and technology.</w:t>
      </w:r>
      <w:r w:rsidR="006F60BF" w:rsidRPr="00243812">
        <w:rPr>
          <w:rFonts w:ascii="Montserrat" w:hAnsi="Montserrat"/>
          <w:sz w:val="24"/>
        </w:rPr>
        <w:t xml:space="preserve"> </w:t>
      </w:r>
      <w:r w:rsidRPr="00243812">
        <w:rPr>
          <w:rFonts w:ascii="Montserrat" w:hAnsi="Montserrat"/>
          <w:sz w:val="24"/>
        </w:rPr>
        <w:t>To initiate and complete such a project as this would require personally revising and improving the whole field of object oriented computers; including in them the elusive translation of higher dimensions into objective constructs.</w:t>
      </w:r>
      <w:r w:rsidR="006F60BF" w:rsidRPr="00243812">
        <w:rPr>
          <w:rFonts w:ascii="Montserrat" w:hAnsi="Montserrat"/>
          <w:sz w:val="24"/>
        </w:rPr>
        <w:t xml:space="preserve"> </w:t>
      </w:r>
      <w:r w:rsidRPr="00243812">
        <w:rPr>
          <w:rFonts w:ascii="Montserrat" w:hAnsi="Montserrat"/>
          <w:sz w:val="24"/>
        </w:rPr>
        <w:t>Until such a device is within our means to produce, there will be a demand for the RPG.</w:t>
      </w:r>
      <w:r w:rsidR="006F60BF" w:rsidRPr="00243812">
        <w:rPr>
          <w:rFonts w:ascii="Montserrat" w:hAnsi="Montserrat"/>
          <w:sz w:val="24"/>
        </w:rPr>
        <w:t xml:space="preserve"> </w:t>
      </w:r>
      <w:r w:rsidRPr="00243812">
        <w:rPr>
          <w:rFonts w:ascii="Montserrat" w:hAnsi="Montserrat"/>
          <w:sz w:val="24"/>
        </w:rPr>
        <w:t>The reason being a simple one.</w:t>
      </w:r>
      <w:r w:rsidR="006F60BF" w:rsidRPr="00243812">
        <w:rPr>
          <w:rFonts w:ascii="Montserrat" w:hAnsi="Montserrat"/>
          <w:sz w:val="24"/>
        </w:rPr>
        <w:t xml:space="preserve"> </w:t>
      </w:r>
      <w:r w:rsidRPr="00243812">
        <w:rPr>
          <w:rFonts w:ascii="Montserrat" w:hAnsi="Montserrat"/>
          <w:sz w:val="24"/>
        </w:rPr>
        <w:t>We can, in our minds, do all of these extraordinary things which I have suggested so far.</w:t>
      </w:r>
      <w:r w:rsidR="006F60BF" w:rsidRPr="00243812">
        <w:rPr>
          <w:rFonts w:ascii="Montserrat" w:hAnsi="Montserrat"/>
          <w:sz w:val="24"/>
        </w:rPr>
        <w:t xml:space="preserve"> </w:t>
      </w:r>
      <w:r w:rsidRPr="00243812">
        <w:rPr>
          <w:rFonts w:ascii="Montserrat" w:hAnsi="Montserrat"/>
          <w:sz w:val="24"/>
        </w:rPr>
        <w:t>There is a difference between what can be conceived of and what can be expressed, naturally.</w:t>
      </w:r>
      <w:r w:rsidR="006F60BF" w:rsidRPr="00243812">
        <w:rPr>
          <w:rFonts w:ascii="Montserrat" w:hAnsi="Montserrat"/>
          <w:sz w:val="24"/>
        </w:rPr>
        <w:t xml:space="preserve"> </w:t>
      </w:r>
      <w:r w:rsidRPr="00243812">
        <w:rPr>
          <w:rFonts w:ascii="Montserrat" w:hAnsi="Montserrat"/>
          <w:sz w:val="24"/>
        </w:rPr>
        <w:t>However, Arena makes use of this fact to some purpose.</w:t>
      </w:r>
      <w:r w:rsidR="006F60BF" w:rsidRPr="00243812">
        <w:rPr>
          <w:rFonts w:ascii="Montserrat" w:hAnsi="Montserrat"/>
          <w:sz w:val="24"/>
        </w:rPr>
        <w:t xml:space="preserve"> </w:t>
      </w:r>
      <w:r w:rsidRPr="00243812">
        <w:rPr>
          <w:rFonts w:ascii="Montserrat" w:hAnsi="Montserrat"/>
          <w:sz w:val="24"/>
        </w:rPr>
        <w:t>By eliminating all limits and barriers to what can be conceived and shared between individuals, and by providing a way for sensible limits to control the expression of these ideas, Arena can literally do what no computer will be able to do for decades.</w:t>
      </w:r>
      <w:r w:rsidR="006F60BF" w:rsidRPr="00243812">
        <w:rPr>
          <w:rFonts w:ascii="Montserrat" w:hAnsi="Montserrat"/>
          <w:sz w:val="24"/>
        </w:rPr>
        <w:t xml:space="preserve"> </w:t>
      </w:r>
      <w:r w:rsidRPr="00243812">
        <w:rPr>
          <w:rFonts w:ascii="Montserrat" w:hAnsi="Montserrat"/>
          <w:sz w:val="24"/>
        </w:rPr>
        <w:t>Create an interactive virtual reality.</w:t>
      </w:r>
    </w:p>
    <w:p w14:paraId="74EAF700"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PROJECT ARENA.EXE</w:t>
      </w:r>
    </w:p>
    <w:p w14:paraId="7512BFEB" w14:textId="17E4536E" w:rsidR="004E739B" w:rsidRPr="00243812" w:rsidRDefault="00243812" w:rsidP="00F01A18">
      <w:pPr>
        <w:pStyle w:val="NoSpacing"/>
        <w:rPr>
          <w:rFonts w:ascii="Montserrat" w:hAnsi="Montserrat"/>
          <w:sz w:val="24"/>
        </w:rPr>
      </w:pPr>
      <w:r w:rsidRPr="00243812">
        <w:rPr>
          <w:rFonts w:ascii="Montserrat" w:hAnsi="Montserrat"/>
          <w:sz w:val="24"/>
        </w:rPr>
        <w:tab/>
        <w:t>is a synopsis for the creation of an interactive ARENA.RPG manual, with automatic data compilation for the generation of characters, worlds and possibilities.</w:t>
      </w:r>
      <w:r w:rsidR="006F60BF" w:rsidRPr="00243812">
        <w:rPr>
          <w:rFonts w:ascii="Montserrat" w:hAnsi="Montserrat"/>
          <w:sz w:val="24"/>
        </w:rPr>
        <w:t xml:space="preserve"> </w:t>
      </w:r>
      <w:r w:rsidRPr="00243812">
        <w:rPr>
          <w:rFonts w:ascii="Montserrat" w:hAnsi="Montserrat"/>
          <w:sz w:val="24"/>
        </w:rPr>
        <w:t>In essence, a further breakdown of programming logic and design elements from the codex basis.</w:t>
      </w:r>
      <w:r w:rsidR="006F60BF" w:rsidRPr="00243812">
        <w:rPr>
          <w:rFonts w:ascii="Montserrat" w:hAnsi="Montserrat"/>
          <w:sz w:val="24"/>
        </w:rPr>
        <w:t xml:space="preserve"> </w:t>
      </w:r>
    </w:p>
    <w:p w14:paraId="6B59A390" w14:textId="77777777" w:rsidR="004E739B" w:rsidRPr="00243812" w:rsidRDefault="004E739B" w:rsidP="00F01A18">
      <w:pPr>
        <w:pStyle w:val="NoSpacing"/>
        <w:rPr>
          <w:rFonts w:ascii="Montserrat" w:hAnsi="Montserrat"/>
          <w:sz w:val="24"/>
        </w:rPr>
      </w:pPr>
    </w:p>
    <w:p w14:paraId="68E4BBA1" w14:textId="77777777" w:rsidR="004E739B" w:rsidRPr="00243812" w:rsidRDefault="00243812" w:rsidP="00F01A18">
      <w:pPr>
        <w:pStyle w:val="NoSpacing"/>
        <w:rPr>
          <w:rFonts w:ascii="Montserrat" w:hAnsi="Montserrat"/>
          <w:sz w:val="24"/>
        </w:rPr>
      </w:pPr>
      <w:r w:rsidRPr="00243812">
        <w:rPr>
          <w:rFonts w:ascii="Montserrat" w:hAnsi="Montserrat"/>
          <w:sz w:val="24"/>
        </w:rPr>
        <w:t>design requirements</w:t>
      </w:r>
    </w:p>
    <w:p w14:paraId="29FEF41E" w14:textId="342BC8A8" w:rsidR="004E739B" w:rsidRPr="00243812" w:rsidRDefault="00243812" w:rsidP="00F01A18">
      <w:pPr>
        <w:pStyle w:val="NoSpacing"/>
        <w:rPr>
          <w:rFonts w:ascii="Montserrat" w:hAnsi="Montserrat"/>
          <w:sz w:val="24"/>
        </w:rPr>
      </w:pPr>
      <w:r w:rsidRPr="00243812">
        <w:rPr>
          <w:rFonts w:ascii="Montserrat" w:hAnsi="Montserrat"/>
          <w:sz w:val="24"/>
        </w:rPr>
        <w:tab/>
        <w:t>The desired product is an interactive text manual.</w:t>
      </w:r>
      <w:r w:rsidR="006F60BF" w:rsidRPr="00243812">
        <w:rPr>
          <w:rFonts w:ascii="Montserrat" w:hAnsi="Montserrat"/>
          <w:sz w:val="24"/>
        </w:rPr>
        <w:t xml:space="preserve"> </w:t>
      </w:r>
      <w:r w:rsidRPr="00243812">
        <w:rPr>
          <w:rFonts w:ascii="Montserrat" w:hAnsi="Montserrat"/>
          <w:sz w:val="24"/>
        </w:rPr>
        <w:t>All profiles created by this manual are formatted and constructed for ease of generation, printing and upgrading.</w:t>
      </w:r>
      <w:r w:rsidR="006F60BF" w:rsidRPr="00243812">
        <w:rPr>
          <w:rFonts w:ascii="Montserrat" w:hAnsi="Montserrat"/>
          <w:sz w:val="24"/>
        </w:rPr>
        <w:t xml:space="preserve"> </w:t>
      </w:r>
      <w:r w:rsidRPr="00243812">
        <w:rPr>
          <w:rFonts w:ascii="Montserrat" w:hAnsi="Montserrat"/>
          <w:sz w:val="24"/>
        </w:rPr>
        <w:t>All copy is preset to a specific font, such as Universal or Avant, if obtainable, and styles are preformatted.</w:t>
      </w:r>
      <w:r w:rsidR="006F60BF" w:rsidRPr="00243812">
        <w:rPr>
          <w:rFonts w:ascii="Montserrat" w:hAnsi="Montserrat"/>
          <w:sz w:val="24"/>
        </w:rPr>
        <w:t xml:space="preserve"> </w:t>
      </w:r>
      <w:r w:rsidRPr="00243812">
        <w:rPr>
          <w:rFonts w:ascii="Montserrat" w:hAnsi="Montserrat"/>
          <w:sz w:val="24"/>
        </w:rPr>
        <w:t>All copy is blocked and justified, all equations are linked and laid out with text copy.</w:t>
      </w:r>
      <w:r w:rsidR="006F60BF" w:rsidRPr="00243812">
        <w:rPr>
          <w:rFonts w:ascii="Montserrat" w:hAnsi="Montserrat"/>
          <w:sz w:val="24"/>
        </w:rPr>
        <w:t xml:space="preserve"> </w:t>
      </w:r>
      <w:r w:rsidRPr="00243812">
        <w:rPr>
          <w:rFonts w:ascii="Montserrat" w:hAnsi="Montserrat"/>
          <w:sz w:val="24"/>
        </w:rPr>
        <w:t>All information is field delineated.</w:t>
      </w:r>
      <w:r w:rsidR="006F60BF" w:rsidRPr="00243812">
        <w:rPr>
          <w:rFonts w:ascii="Montserrat" w:hAnsi="Montserrat"/>
          <w:sz w:val="24"/>
        </w:rPr>
        <w:t xml:space="preserve"> </w:t>
      </w:r>
      <w:r w:rsidRPr="00243812">
        <w:rPr>
          <w:rFonts w:ascii="Montserrat" w:hAnsi="Montserrat"/>
          <w:sz w:val="24"/>
        </w:rPr>
        <w:t>Each page of a profile is squared on the same base format.</w:t>
      </w:r>
      <w:r w:rsidR="006F60BF" w:rsidRPr="00243812">
        <w:rPr>
          <w:rFonts w:ascii="Montserrat" w:hAnsi="Montserrat"/>
          <w:sz w:val="24"/>
        </w:rPr>
        <w:t xml:space="preserve"> </w:t>
      </w:r>
      <w:r w:rsidRPr="00243812">
        <w:rPr>
          <w:rFonts w:ascii="Montserrat" w:hAnsi="Montserrat"/>
          <w:sz w:val="24"/>
        </w:rPr>
        <w:t>Profile event, or feature notations/ratings are invisible but accessible; linked to the notation and used in the necessary equations.</w:t>
      </w:r>
      <w:r w:rsidR="006F60BF" w:rsidRPr="00243812">
        <w:rPr>
          <w:rFonts w:ascii="Montserrat" w:hAnsi="Montserrat"/>
          <w:sz w:val="24"/>
        </w:rPr>
        <w:t xml:space="preserve"> </w:t>
      </w:r>
      <w:r w:rsidRPr="00243812">
        <w:rPr>
          <w:rFonts w:ascii="Montserrat" w:hAnsi="Montserrat"/>
          <w:sz w:val="24"/>
        </w:rPr>
        <w:t>Hopefully, at some time, it will be possible to insert a GIF image in the basic profile.</w:t>
      </w:r>
      <w:r w:rsidR="006F60BF" w:rsidRPr="00243812">
        <w:rPr>
          <w:rFonts w:ascii="Montserrat" w:hAnsi="Montserrat"/>
          <w:sz w:val="24"/>
        </w:rPr>
        <w:t xml:space="preserve"> </w:t>
      </w:r>
      <w:r w:rsidRPr="00243812">
        <w:rPr>
          <w:rFonts w:ascii="Montserrat" w:hAnsi="Montserrat"/>
          <w:sz w:val="24"/>
        </w:rPr>
        <w:t>The interactive manual is interlinked with the application by feature.</w:t>
      </w:r>
      <w:r w:rsidR="006F60BF" w:rsidRPr="00243812">
        <w:rPr>
          <w:rFonts w:ascii="Montserrat" w:hAnsi="Montserrat"/>
          <w:sz w:val="24"/>
        </w:rPr>
        <w:t xml:space="preserve"> </w:t>
      </w:r>
      <w:r w:rsidRPr="00243812">
        <w:rPr>
          <w:rFonts w:ascii="Montserrat" w:hAnsi="Montserrat"/>
          <w:sz w:val="24"/>
        </w:rPr>
        <w:t>The manual can be printed static for offline reference, as well.</w:t>
      </w:r>
      <w:r w:rsidR="006F60BF" w:rsidRPr="00243812">
        <w:rPr>
          <w:rFonts w:ascii="Montserrat" w:hAnsi="Montserrat"/>
          <w:sz w:val="24"/>
        </w:rPr>
        <w:t xml:space="preserve"> </w:t>
      </w:r>
      <w:r w:rsidRPr="00243812">
        <w:rPr>
          <w:rFonts w:ascii="Montserrat" w:hAnsi="Montserrat"/>
          <w:sz w:val="24"/>
        </w:rPr>
        <w:t>All byproducts of the manual are called profiles.</w:t>
      </w:r>
      <w:r w:rsidR="006F60BF" w:rsidRPr="00243812">
        <w:rPr>
          <w:rFonts w:ascii="Montserrat" w:hAnsi="Montserrat"/>
          <w:sz w:val="24"/>
        </w:rPr>
        <w:t xml:space="preserve"> </w:t>
      </w:r>
      <w:r w:rsidRPr="00243812">
        <w:rPr>
          <w:rFonts w:ascii="Montserrat" w:hAnsi="Montserrat"/>
          <w:sz w:val="24"/>
        </w:rPr>
        <w:t>There are id profiles, realm profiles and campaign profiles.</w:t>
      </w:r>
      <w:r w:rsidR="006F60BF" w:rsidRPr="00243812">
        <w:rPr>
          <w:rFonts w:ascii="Montserrat" w:hAnsi="Montserrat"/>
          <w:sz w:val="24"/>
        </w:rPr>
        <w:t xml:space="preserve"> </w:t>
      </w:r>
      <w:r w:rsidRPr="00243812">
        <w:rPr>
          <w:rFonts w:ascii="Montserrat" w:hAnsi="Montserrat"/>
          <w:sz w:val="24"/>
        </w:rPr>
        <w:t>This allows for the custom generation of characters, worlds and games.</w:t>
      </w:r>
      <w:r w:rsidR="006F60BF" w:rsidRPr="00243812">
        <w:rPr>
          <w:rFonts w:ascii="Montserrat" w:hAnsi="Montserrat"/>
          <w:sz w:val="24"/>
        </w:rPr>
        <w:t xml:space="preserve"> </w:t>
      </w:r>
      <w:r w:rsidRPr="00243812">
        <w:rPr>
          <w:rFonts w:ascii="Montserrat" w:hAnsi="Montserrat"/>
          <w:sz w:val="24"/>
        </w:rPr>
        <w:t>This system is not just a game, but a game designer.</w:t>
      </w:r>
      <w:r w:rsidR="006F60BF" w:rsidRPr="00243812">
        <w:rPr>
          <w:rFonts w:ascii="Montserrat" w:hAnsi="Montserrat"/>
          <w:sz w:val="24"/>
        </w:rPr>
        <w:t xml:space="preserve"> </w:t>
      </w:r>
      <w:r w:rsidRPr="00243812">
        <w:rPr>
          <w:rFonts w:ascii="Montserrat" w:hAnsi="Montserrat"/>
          <w:sz w:val="24"/>
        </w:rPr>
        <w:t>All aspects are universal, so each game is custom.</w:t>
      </w:r>
      <w:r w:rsidR="006F60BF" w:rsidRPr="00243812">
        <w:rPr>
          <w:rFonts w:ascii="Montserrat" w:hAnsi="Montserrat"/>
          <w:sz w:val="24"/>
        </w:rPr>
        <w:t xml:space="preserve"> </w:t>
      </w:r>
      <w:r w:rsidRPr="00243812">
        <w:rPr>
          <w:rFonts w:ascii="Montserrat" w:hAnsi="Montserrat"/>
          <w:sz w:val="24"/>
        </w:rPr>
        <w:t>The manual is set up to automatically resolve events, applying the game mechanics and updating the relative variables.</w:t>
      </w:r>
      <w:r w:rsidR="006F60BF" w:rsidRPr="00243812">
        <w:rPr>
          <w:rFonts w:ascii="Montserrat" w:hAnsi="Montserrat"/>
          <w:sz w:val="24"/>
        </w:rPr>
        <w:t xml:space="preserve"> </w:t>
      </w:r>
      <w:r w:rsidRPr="00243812">
        <w:rPr>
          <w:rFonts w:ascii="Montserrat" w:hAnsi="Montserrat"/>
          <w:sz w:val="24"/>
        </w:rPr>
        <w:t>The Maestro has an override password, and each profile has an authority password.</w:t>
      </w:r>
    </w:p>
    <w:p w14:paraId="34E7FA91" w14:textId="77777777" w:rsidR="004E739B" w:rsidRPr="00243812" w:rsidRDefault="004E739B" w:rsidP="00F01A18">
      <w:pPr>
        <w:pStyle w:val="NoSpacing"/>
        <w:rPr>
          <w:rFonts w:ascii="Montserrat" w:hAnsi="Montserrat"/>
          <w:sz w:val="24"/>
        </w:rPr>
      </w:pPr>
    </w:p>
    <w:p w14:paraId="42845415" w14:textId="77777777" w:rsidR="004E739B" w:rsidRPr="00243812" w:rsidRDefault="00243812" w:rsidP="00F01A18">
      <w:pPr>
        <w:pStyle w:val="NoSpacing"/>
        <w:rPr>
          <w:rFonts w:ascii="Montserrat" w:hAnsi="Montserrat"/>
          <w:sz w:val="24"/>
        </w:rPr>
      </w:pPr>
      <w:r w:rsidRPr="00243812">
        <w:rPr>
          <w:rFonts w:ascii="Montserrat" w:hAnsi="Montserrat"/>
          <w:sz w:val="24"/>
        </w:rPr>
        <w:t>features</w:t>
      </w:r>
    </w:p>
    <w:p w14:paraId="699A8770" w14:textId="520FE7EC" w:rsidR="004E739B" w:rsidRPr="00243812" w:rsidRDefault="00243812" w:rsidP="00F01A18">
      <w:pPr>
        <w:pStyle w:val="NoSpacing"/>
        <w:rPr>
          <w:rFonts w:ascii="Montserrat" w:hAnsi="Montserrat"/>
          <w:sz w:val="24"/>
        </w:rPr>
      </w:pPr>
      <w:r w:rsidRPr="00243812">
        <w:rPr>
          <w:rFonts w:ascii="Montserrat" w:hAnsi="Montserrat"/>
          <w:sz w:val="24"/>
        </w:rPr>
        <w:tab/>
        <w:t>In order to determine what the real requirements of the project will be, it is necessary to go over the conceptualized features which the programs will offer.</w:t>
      </w:r>
      <w:r w:rsidR="006F60BF" w:rsidRPr="00243812">
        <w:rPr>
          <w:rFonts w:ascii="Montserrat" w:hAnsi="Montserrat"/>
          <w:sz w:val="24"/>
        </w:rPr>
        <w:t xml:space="preserve"> </w:t>
      </w:r>
      <w:r w:rsidRPr="00243812">
        <w:rPr>
          <w:rFonts w:ascii="Montserrat" w:hAnsi="Montserrat"/>
          <w:sz w:val="24"/>
        </w:rPr>
        <w:t>This is not a comprehensive list of the actual features, but the general aspects of the program and a consideration of the functions they will serve.</w:t>
      </w:r>
      <w:r w:rsidR="006F60BF" w:rsidRPr="00243812">
        <w:rPr>
          <w:rFonts w:ascii="Montserrat" w:hAnsi="Montserrat"/>
          <w:sz w:val="24"/>
        </w:rPr>
        <w:t xml:space="preserve"> </w:t>
      </w:r>
      <w:r w:rsidRPr="00243812">
        <w:rPr>
          <w:rFonts w:ascii="Montserrat" w:hAnsi="Montserrat"/>
          <w:sz w:val="24"/>
        </w:rPr>
        <w:t>Form this it will be easier to determine what actual programming features will heve to be designed.</w:t>
      </w:r>
      <w:r w:rsidR="006F60BF" w:rsidRPr="00243812">
        <w:rPr>
          <w:rFonts w:ascii="Montserrat" w:hAnsi="Montserrat"/>
          <w:sz w:val="24"/>
        </w:rPr>
        <w:t xml:space="preserve"> </w:t>
      </w:r>
      <w:r w:rsidRPr="00243812">
        <w:rPr>
          <w:rFonts w:ascii="Montserrat" w:hAnsi="Montserrat"/>
          <w:sz w:val="24"/>
        </w:rPr>
        <w:t>So, these are only design features.</w:t>
      </w:r>
      <w:r w:rsidR="006F60BF" w:rsidRPr="00243812">
        <w:rPr>
          <w:rFonts w:ascii="Montserrat" w:hAnsi="Montserrat"/>
          <w:sz w:val="24"/>
        </w:rPr>
        <w:t xml:space="preserve"> </w:t>
      </w:r>
    </w:p>
    <w:p w14:paraId="684ABD69" w14:textId="77777777" w:rsidR="004E739B" w:rsidRPr="00243812" w:rsidRDefault="004E739B" w:rsidP="00F01A18">
      <w:pPr>
        <w:pStyle w:val="NoSpacing"/>
        <w:rPr>
          <w:rFonts w:ascii="Montserrat" w:hAnsi="Montserrat"/>
          <w:sz w:val="24"/>
        </w:rPr>
      </w:pPr>
    </w:p>
    <w:p w14:paraId="16514A4D" w14:textId="77777777" w:rsidR="004E739B" w:rsidRPr="00243812" w:rsidRDefault="00243812" w:rsidP="00F01A18">
      <w:pPr>
        <w:pStyle w:val="NoSpacing"/>
        <w:rPr>
          <w:rFonts w:ascii="Montserrat" w:hAnsi="Montserrat"/>
          <w:sz w:val="24"/>
        </w:rPr>
      </w:pPr>
      <w:r w:rsidRPr="00243812">
        <w:rPr>
          <w:rFonts w:ascii="Montserrat" w:hAnsi="Montserrat"/>
          <w:sz w:val="24"/>
        </w:rPr>
        <w:t>manual</w:t>
      </w:r>
    </w:p>
    <w:p w14:paraId="479C27B1" w14:textId="0889CFD7" w:rsidR="004E739B" w:rsidRPr="00243812" w:rsidRDefault="00243812" w:rsidP="00F01A18">
      <w:pPr>
        <w:pStyle w:val="NoSpacing"/>
        <w:rPr>
          <w:rFonts w:ascii="Montserrat" w:hAnsi="Montserrat"/>
          <w:sz w:val="24"/>
        </w:rPr>
      </w:pPr>
      <w:r w:rsidRPr="00243812">
        <w:rPr>
          <w:rFonts w:ascii="Montserrat" w:hAnsi="Montserrat"/>
          <w:sz w:val="24"/>
        </w:rPr>
        <w:tab/>
        <w:t>The structure, mechanics, and details of the ARENA system.</w:t>
      </w:r>
      <w:r w:rsidR="006F60BF" w:rsidRPr="00243812">
        <w:rPr>
          <w:rFonts w:ascii="Montserrat" w:hAnsi="Montserrat"/>
          <w:sz w:val="24"/>
        </w:rPr>
        <w:t xml:space="preserve"> </w:t>
      </w:r>
      <w:r w:rsidRPr="00243812">
        <w:rPr>
          <w:rFonts w:ascii="Montserrat" w:hAnsi="Montserrat"/>
          <w:sz w:val="24"/>
        </w:rPr>
        <w:t>In it are the concepts, standards, constructs and base inventories used in the game.</w:t>
      </w:r>
      <w:r w:rsidR="006F60BF" w:rsidRPr="00243812">
        <w:rPr>
          <w:rFonts w:ascii="Montserrat" w:hAnsi="Montserrat"/>
          <w:sz w:val="24"/>
        </w:rPr>
        <w:t xml:space="preserve"> </w:t>
      </w:r>
      <w:r w:rsidRPr="00243812">
        <w:rPr>
          <w:rFonts w:ascii="Montserrat" w:hAnsi="Montserrat"/>
          <w:sz w:val="24"/>
        </w:rPr>
        <w:t>The application logic is broken down here as well.</w:t>
      </w:r>
      <w:r w:rsidR="006F60BF" w:rsidRPr="00243812">
        <w:rPr>
          <w:rFonts w:ascii="Montserrat" w:hAnsi="Montserrat"/>
          <w:sz w:val="24"/>
        </w:rPr>
        <w:t xml:space="preserve"> </w:t>
      </w:r>
      <w:r w:rsidRPr="00243812">
        <w:rPr>
          <w:rFonts w:ascii="Montserrat" w:hAnsi="Montserrat"/>
          <w:sz w:val="24"/>
        </w:rPr>
        <w:t>There are no rules, only simulation options.</w:t>
      </w:r>
      <w:r w:rsidR="006F60BF" w:rsidRPr="00243812">
        <w:rPr>
          <w:rFonts w:ascii="Montserrat" w:hAnsi="Montserrat"/>
          <w:sz w:val="24"/>
        </w:rPr>
        <w:t xml:space="preserve"> </w:t>
      </w:r>
      <w:r w:rsidRPr="00243812">
        <w:rPr>
          <w:rFonts w:ascii="Montserrat" w:hAnsi="Montserrat"/>
          <w:sz w:val="24"/>
        </w:rPr>
        <w:t>Part of the campaign profile functions are the settings for the Maestro's Options.</w:t>
      </w:r>
      <w:r w:rsidR="006F60BF" w:rsidRPr="00243812">
        <w:rPr>
          <w:rFonts w:ascii="Montserrat" w:hAnsi="Montserrat"/>
          <w:sz w:val="24"/>
        </w:rPr>
        <w:t xml:space="preserve"> </w:t>
      </w:r>
      <w:r w:rsidRPr="00243812">
        <w:rPr>
          <w:rFonts w:ascii="Montserrat" w:hAnsi="Montserrat"/>
          <w:sz w:val="24"/>
        </w:rPr>
        <w:t>One of the important aspects of profile values in interaction is revealed in the mechanics of mass equations.</w:t>
      </w:r>
      <w:r w:rsidR="006F60BF" w:rsidRPr="00243812">
        <w:rPr>
          <w:rFonts w:ascii="Montserrat" w:hAnsi="Montserrat"/>
          <w:sz w:val="24"/>
        </w:rPr>
        <w:t xml:space="preserve"> </w:t>
      </w:r>
      <w:r w:rsidRPr="00243812">
        <w:rPr>
          <w:rFonts w:ascii="Montserrat" w:hAnsi="Montserrat"/>
          <w:sz w:val="24"/>
        </w:rPr>
        <w:t>It is this which makes an online APPLICATION more effective and playable.</w:t>
      </w:r>
    </w:p>
    <w:p w14:paraId="4CAB8239" w14:textId="77777777" w:rsidR="004E739B" w:rsidRPr="00243812" w:rsidRDefault="004E739B" w:rsidP="00F01A18">
      <w:pPr>
        <w:pStyle w:val="NoSpacing"/>
        <w:rPr>
          <w:rFonts w:ascii="Montserrat" w:hAnsi="Montserrat"/>
          <w:sz w:val="24"/>
        </w:rPr>
      </w:pPr>
    </w:p>
    <w:p w14:paraId="6AAFA523" w14:textId="77777777" w:rsidR="004E739B" w:rsidRPr="00243812" w:rsidRDefault="00243812" w:rsidP="00F01A18">
      <w:pPr>
        <w:pStyle w:val="NoSpacing"/>
        <w:rPr>
          <w:rFonts w:ascii="Montserrat" w:hAnsi="Montserrat"/>
          <w:sz w:val="24"/>
        </w:rPr>
      </w:pPr>
      <w:r w:rsidRPr="00243812">
        <w:rPr>
          <w:rFonts w:ascii="Montserrat" w:hAnsi="Montserrat"/>
          <w:sz w:val="24"/>
        </w:rPr>
        <w:t>application</w:t>
      </w:r>
    </w:p>
    <w:p w14:paraId="6F5F2726" w14:textId="77DBEB12" w:rsidR="004E739B" w:rsidRPr="00243812" w:rsidRDefault="00243812" w:rsidP="00F01A18">
      <w:pPr>
        <w:pStyle w:val="NoSpacing"/>
        <w:rPr>
          <w:rFonts w:ascii="Montserrat" w:hAnsi="Montserrat"/>
          <w:sz w:val="24"/>
        </w:rPr>
      </w:pPr>
      <w:r w:rsidRPr="00243812">
        <w:rPr>
          <w:rFonts w:ascii="Montserrat" w:hAnsi="Montserrat"/>
          <w:sz w:val="24"/>
        </w:rPr>
        <w:tab/>
        <w:t>The application of the ARENA system which rules on online events.</w:t>
      </w:r>
      <w:r w:rsidR="006F60BF" w:rsidRPr="00243812">
        <w:rPr>
          <w:rFonts w:ascii="Montserrat" w:hAnsi="Montserrat"/>
          <w:sz w:val="24"/>
        </w:rPr>
        <w:t xml:space="preserve"> </w:t>
      </w:r>
      <w:r w:rsidRPr="00243812">
        <w:rPr>
          <w:rFonts w:ascii="Montserrat" w:hAnsi="Montserrat"/>
          <w:sz w:val="24"/>
        </w:rPr>
        <w:t>An online event is any situation that is resolved automatically within the ARENA.EXE.</w:t>
      </w:r>
      <w:r w:rsidR="006F60BF" w:rsidRPr="00243812">
        <w:rPr>
          <w:rFonts w:ascii="Montserrat" w:hAnsi="Montserrat"/>
          <w:sz w:val="24"/>
        </w:rPr>
        <w:t xml:space="preserve"> </w:t>
      </w:r>
      <w:r w:rsidRPr="00243812">
        <w:rPr>
          <w:rFonts w:ascii="Montserrat" w:hAnsi="Montserrat"/>
          <w:sz w:val="24"/>
        </w:rPr>
        <w:t>The APPLICATION operates using the design premise of ARENA and the settings specified by the Maestro.</w:t>
      </w:r>
      <w:r w:rsidR="006F60BF" w:rsidRPr="00243812">
        <w:rPr>
          <w:rFonts w:ascii="Montserrat" w:hAnsi="Montserrat"/>
          <w:sz w:val="24"/>
        </w:rPr>
        <w:t xml:space="preserve"> </w:t>
      </w:r>
    </w:p>
    <w:p w14:paraId="306DCB2D" w14:textId="77777777" w:rsidR="004E739B" w:rsidRPr="00243812" w:rsidRDefault="004E739B" w:rsidP="00F01A18">
      <w:pPr>
        <w:pStyle w:val="NoSpacing"/>
        <w:rPr>
          <w:rFonts w:ascii="Montserrat" w:hAnsi="Montserrat"/>
          <w:sz w:val="24"/>
        </w:rPr>
      </w:pPr>
    </w:p>
    <w:p w14:paraId="7F184640" w14:textId="77777777" w:rsidR="004E739B" w:rsidRPr="00243812" w:rsidRDefault="00243812" w:rsidP="00F01A18">
      <w:pPr>
        <w:pStyle w:val="NoSpacing"/>
        <w:rPr>
          <w:rFonts w:ascii="Montserrat" w:hAnsi="Montserrat"/>
          <w:sz w:val="24"/>
        </w:rPr>
      </w:pPr>
      <w:r w:rsidRPr="00243812">
        <w:rPr>
          <w:rFonts w:ascii="Montserrat" w:hAnsi="Montserrat"/>
          <w:sz w:val="24"/>
        </w:rPr>
        <w:t>campaign profile</w:t>
      </w:r>
    </w:p>
    <w:p w14:paraId="614BFB56" w14:textId="50AB5BA8" w:rsidR="004E739B" w:rsidRPr="00243812" w:rsidRDefault="00243812" w:rsidP="00F01A18">
      <w:pPr>
        <w:pStyle w:val="NoSpacing"/>
        <w:rPr>
          <w:rFonts w:ascii="Montserrat" w:hAnsi="Montserrat"/>
          <w:sz w:val="24"/>
        </w:rPr>
      </w:pPr>
      <w:r w:rsidRPr="00243812">
        <w:rPr>
          <w:rFonts w:ascii="Montserrat" w:hAnsi="Montserrat"/>
          <w:sz w:val="24"/>
        </w:rPr>
        <w:tab/>
        <w:t>A type of ARENA profile which defines the possibilities created by the Maestro or the designer of the campaign for execution.</w:t>
      </w:r>
      <w:r w:rsidR="006F60BF" w:rsidRPr="00243812">
        <w:rPr>
          <w:rFonts w:ascii="Montserrat" w:hAnsi="Montserrat"/>
          <w:sz w:val="24"/>
        </w:rPr>
        <w:t xml:space="preserve"> </w:t>
      </w:r>
      <w:r w:rsidRPr="00243812">
        <w:rPr>
          <w:rFonts w:ascii="Montserrat" w:hAnsi="Montserrat"/>
          <w:sz w:val="24"/>
        </w:rPr>
        <w:t>This section is a prompted interactive designer for resolving the details necessary to run the game.</w:t>
      </w:r>
      <w:r w:rsidR="006F60BF" w:rsidRPr="00243812">
        <w:rPr>
          <w:rFonts w:ascii="Montserrat" w:hAnsi="Montserrat"/>
          <w:sz w:val="24"/>
        </w:rPr>
        <w:t xml:space="preserve"> </w:t>
      </w:r>
      <w:r w:rsidRPr="00243812">
        <w:rPr>
          <w:rFonts w:ascii="Montserrat" w:hAnsi="Montserrat"/>
          <w:sz w:val="24"/>
        </w:rPr>
        <w:t>A CAMPAIGN PROFILE is not much different from any other profile except that it is defining a general standard of abilities and possibilities against which the characters will be plied.</w:t>
      </w:r>
      <w:r w:rsidR="006F60BF" w:rsidRPr="00243812">
        <w:rPr>
          <w:rFonts w:ascii="Montserrat" w:hAnsi="Montserrat"/>
          <w:sz w:val="24"/>
        </w:rPr>
        <w:t xml:space="preserve"> </w:t>
      </w:r>
      <w:r w:rsidRPr="00243812">
        <w:rPr>
          <w:rFonts w:ascii="Montserrat" w:hAnsi="Montserrat"/>
          <w:sz w:val="24"/>
        </w:rPr>
        <w:t>It establishes what is and what is not probable and to what degree.</w:t>
      </w:r>
      <w:r w:rsidR="006F60BF" w:rsidRPr="00243812">
        <w:rPr>
          <w:rFonts w:ascii="Montserrat" w:hAnsi="Montserrat"/>
          <w:sz w:val="24"/>
        </w:rPr>
        <w:t xml:space="preserve"> </w:t>
      </w:r>
      <w:r w:rsidRPr="00243812">
        <w:rPr>
          <w:rFonts w:ascii="Montserrat" w:hAnsi="Montserrat"/>
          <w:sz w:val="24"/>
        </w:rPr>
        <w:t>It also is a more condensed database of supporting characters and adversaries.</w:t>
      </w:r>
      <w:r w:rsidR="006F60BF" w:rsidRPr="00243812">
        <w:rPr>
          <w:rFonts w:ascii="Montserrat" w:hAnsi="Montserrat"/>
          <w:sz w:val="24"/>
        </w:rPr>
        <w:t xml:space="preserve"> </w:t>
      </w:r>
      <w:r w:rsidRPr="00243812">
        <w:rPr>
          <w:rFonts w:ascii="Montserrat" w:hAnsi="Montserrat"/>
          <w:sz w:val="24"/>
        </w:rPr>
        <w:t>It can automatically generate a character type if given a general aptitude rating and a general concentration.</w:t>
      </w:r>
      <w:r w:rsidR="006F60BF" w:rsidRPr="00243812">
        <w:rPr>
          <w:rFonts w:ascii="Montserrat" w:hAnsi="Montserrat"/>
          <w:sz w:val="24"/>
        </w:rPr>
        <w:t xml:space="preserve"> </w:t>
      </w:r>
      <w:r w:rsidRPr="00243812">
        <w:rPr>
          <w:rFonts w:ascii="Montserrat" w:hAnsi="Montserrat"/>
          <w:sz w:val="24"/>
        </w:rPr>
        <w:t>These being prompted on the request for CAST, and the resulting character is amended to the CAMPAIGN PROFILE.</w:t>
      </w:r>
      <w:r w:rsidR="006F60BF" w:rsidRPr="00243812">
        <w:rPr>
          <w:rFonts w:ascii="Montserrat" w:hAnsi="Montserrat"/>
          <w:sz w:val="24"/>
        </w:rPr>
        <w:t xml:space="preserve"> </w:t>
      </w:r>
      <w:r w:rsidRPr="00243812">
        <w:rPr>
          <w:rFonts w:ascii="Montserrat" w:hAnsi="Montserrat"/>
          <w:sz w:val="24"/>
        </w:rPr>
        <w:t>All character and possibility types must be in the CAMPAIGN PROFILE standards, so a new profile type will be recognized and amended if it is encountered during APPLICATION.</w:t>
      </w:r>
    </w:p>
    <w:p w14:paraId="3AF5F646" w14:textId="77777777" w:rsidR="004E739B" w:rsidRPr="00243812" w:rsidRDefault="004E739B" w:rsidP="00F01A18">
      <w:pPr>
        <w:pStyle w:val="NoSpacing"/>
        <w:rPr>
          <w:rFonts w:ascii="Montserrat" w:hAnsi="Montserrat"/>
          <w:sz w:val="24"/>
        </w:rPr>
      </w:pPr>
    </w:p>
    <w:p w14:paraId="08F5A1B7" w14:textId="77777777" w:rsidR="004E739B" w:rsidRPr="00243812" w:rsidRDefault="00243812" w:rsidP="00F01A18">
      <w:pPr>
        <w:pStyle w:val="NoSpacing"/>
        <w:rPr>
          <w:rFonts w:ascii="Montserrat" w:hAnsi="Montserrat"/>
          <w:sz w:val="24"/>
        </w:rPr>
      </w:pPr>
      <w:r w:rsidRPr="00243812">
        <w:rPr>
          <w:rFonts w:ascii="Montserrat" w:hAnsi="Montserrat"/>
          <w:sz w:val="24"/>
        </w:rPr>
        <w:t>realm profile</w:t>
      </w:r>
    </w:p>
    <w:p w14:paraId="5249AB7E" w14:textId="14A391F0"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A type of ARENA profile which defines the environment created by the Maestro or the designer of the realm to be used for background.</w:t>
      </w:r>
      <w:r w:rsidR="006F60BF" w:rsidRPr="00243812">
        <w:rPr>
          <w:rFonts w:ascii="Montserrat" w:hAnsi="Montserrat"/>
          <w:sz w:val="24"/>
        </w:rPr>
        <w:t xml:space="preserve"> </w:t>
      </w:r>
      <w:r w:rsidRPr="00243812">
        <w:rPr>
          <w:rFonts w:ascii="Montserrat" w:hAnsi="Montserrat"/>
          <w:sz w:val="24"/>
        </w:rPr>
        <w:t>This section is a prompted interactive designer for resolving the details necessary to set the game.</w:t>
      </w:r>
      <w:r w:rsidR="006F60BF" w:rsidRPr="00243812">
        <w:rPr>
          <w:rFonts w:ascii="Montserrat" w:hAnsi="Montserrat"/>
          <w:sz w:val="24"/>
        </w:rPr>
        <w:t xml:space="preserve"> </w:t>
      </w:r>
      <w:r w:rsidRPr="00243812">
        <w:rPr>
          <w:rFonts w:ascii="Montserrat" w:hAnsi="Montserrat"/>
          <w:sz w:val="24"/>
        </w:rPr>
        <w:t>A REALM PROFILE is not much different from any other profile except that it is defining a general standard and limitations imposed by that environment on abilities and possibilities, against which the characters will have to struggle.</w:t>
      </w:r>
      <w:r w:rsidR="006F60BF" w:rsidRPr="00243812">
        <w:rPr>
          <w:rFonts w:ascii="Montserrat" w:hAnsi="Montserrat"/>
          <w:sz w:val="24"/>
        </w:rPr>
        <w:t xml:space="preserve"> </w:t>
      </w:r>
      <w:r w:rsidRPr="00243812">
        <w:rPr>
          <w:rFonts w:ascii="Montserrat" w:hAnsi="Montserrat"/>
          <w:sz w:val="24"/>
        </w:rPr>
        <w:t>It establishes what is and what is not natural and to what degree.</w:t>
      </w:r>
      <w:r w:rsidR="006F60BF" w:rsidRPr="00243812">
        <w:rPr>
          <w:rFonts w:ascii="Montserrat" w:hAnsi="Montserrat"/>
          <w:sz w:val="24"/>
        </w:rPr>
        <w:t xml:space="preserve"> </w:t>
      </w:r>
      <w:r w:rsidRPr="00243812">
        <w:rPr>
          <w:rFonts w:ascii="Montserrat" w:hAnsi="Montserrat"/>
          <w:sz w:val="24"/>
        </w:rPr>
        <w:t>It also is a more condensed database of places and things.</w:t>
      </w:r>
      <w:r w:rsidR="006F60BF" w:rsidRPr="00243812">
        <w:rPr>
          <w:rFonts w:ascii="Montserrat" w:hAnsi="Montserrat"/>
          <w:sz w:val="24"/>
        </w:rPr>
        <w:t xml:space="preserve"> </w:t>
      </w:r>
      <w:r w:rsidRPr="00243812">
        <w:rPr>
          <w:rFonts w:ascii="Montserrat" w:hAnsi="Montserrat"/>
          <w:sz w:val="24"/>
        </w:rPr>
        <w:t>It can automatically generate an environment or encounter type if given a general requirement or specification of functions served.</w:t>
      </w:r>
      <w:r w:rsidR="006F60BF" w:rsidRPr="00243812">
        <w:rPr>
          <w:rFonts w:ascii="Montserrat" w:hAnsi="Montserrat"/>
          <w:sz w:val="24"/>
        </w:rPr>
        <w:t xml:space="preserve"> </w:t>
      </w:r>
      <w:r w:rsidRPr="00243812">
        <w:rPr>
          <w:rFonts w:ascii="Montserrat" w:hAnsi="Montserrat"/>
          <w:sz w:val="24"/>
        </w:rPr>
        <w:t>These being prompted on the request for LOCATION, ENVIRONMENT, or ENCOUNTER and the resulting environment is amended to the REALM PROFILE.</w:t>
      </w:r>
    </w:p>
    <w:p w14:paraId="6F44DB95" w14:textId="77777777" w:rsidR="004E739B" w:rsidRPr="00243812" w:rsidRDefault="004E739B" w:rsidP="00F01A18">
      <w:pPr>
        <w:pStyle w:val="NoSpacing"/>
        <w:rPr>
          <w:rFonts w:ascii="Montserrat" w:hAnsi="Montserrat"/>
          <w:sz w:val="24"/>
        </w:rPr>
      </w:pPr>
    </w:p>
    <w:p w14:paraId="3FA8E907" w14:textId="77777777" w:rsidR="004E739B" w:rsidRPr="00243812" w:rsidRDefault="00243812" w:rsidP="00F01A18">
      <w:pPr>
        <w:pStyle w:val="NoSpacing"/>
        <w:rPr>
          <w:rFonts w:ascii="Montserrat" w:hAnsi="Montserrat"/>
          <w:sz w:val="24"/>
        </w:rPr>
      </w:pPr>
      <w:r w:rsidRPr="00243812">
        <w:rPr>
          <w:rFonts w:ascii="Montserrat" w:hAnsi="Montserrat"/>
          <w:sz w:val="24"/>
        </w:rPr>
        <w:t>id profile</w:t>
      </w:r>
    </w:p>
    <w:p w14:paraId="4E007BCC" w14:textId="13D6DBE7" w:rsidR="004E739B" w:rsidRPr="00243812" w:rsidRDefault="00243812" w:rsidP="00F01A18">
      <w:pPr>
        <w:pStyle w:val="NoSpacing"/>
        <w:rPr>
          <w:rFonts w:ascii="Montserrat" w:hAnsi="Montserrat"/>
          <w:sz w:val="24"/>
        </w:rPr>
      </w:pPr>
      <w:r w:rsidRPr="00243812">
        <w:rPr>
          <w:rFonts w:ascii="Montserrat" w:hAnsi="Montserrat"/>
          <w:sz w:val="24"/>
        </w:rPr>
        <w:tab/>
        <w:t>A type of ARENA profile which defines the possibilities created by the designer of the PROFILE.</w:t>
      </w:r>
      <w:r w:rsidR="006F60BF" w:rsidRPr="00243812">
        <w:rPr>
          <w:rFonts w:ascii="Montserrat" w:hAnsi="Montserrat"/>
          <w:sz w:val="24"/>
        </w:rPr>
        <w:t xml:space="preserve"> </w:t>
      </w:r>
      <w:r w:rsidRPr="00243812">
        <w:rPr>
          <w:rFonts w:ascii="Montserrat" w:hAnsi="Montserrat"/>
          <w:sz w:val="24"/>
        </w:rPr>
        <w:t>This section is a prompted interactive designer for resolving the details necessary to resolve a character.</w:t>
      </w:r>
      <w:r w:rsidR="006F60BF" w:rsidRPr="00243812">
        <w:rPr>
          <w:rFonts w:ascii="Montserrat" w:hAnsi="Montserrat"/>
          <w:sz w:val="24"/>
        </w:rPr>
        <w:t xml:space="preserve"> </w:t>
      </w:r>
      <w:r w:rsidRPr="00243812">
        <w:rPr>
          <w:rFonts w:ascii="Montserrat" w:hAnsi="Montserrat"/>
          <w:sz w:val="24"/>
        </w:rPr>
        <w:t>An ID PROFILE is not much different from any other profile except that it is defining a specific individual with specific abilities and possibilities.</w:t>
      </w:r>
      <w:r w:rsidR="006F60BF" w:rsidRPr="00243812">
        <w:rPr>
          <w:rFonts w:ascii="Montserrat" w:hAnsi="Montserrat"/>
          <w:sz w:val="24"/>
        </w:rPr>
        <w:t xml:space="preserve"> </w:t>
      </w:r>
      <w:r w:rsidRPr="00243812">
        <w:rPr>
          <w:rFonts w:ascii="Montserrat" w:hAnsi="Montserrat"/>
          <w:sz w:val="24"/>
        </w:rPr>
        <w:t>It establishes what is and what is not possible for that character and to what degree.</w:t>
      </w:r>
      <w:r w:rsidR="006F60BF" w:rsidRPr="00243812">
        <w:rPr>
          <w:rFonts w:ascii="Montserrat" w:hAnsi="Montserrat"/>
          <w:sz w:val="24"/>
        </w:rPr>
        <w:t xml:space="preserve"> </w:t>
      </w:r>
      <w:r w:rsidRPr="00243812">
        <w:rPr>
          <w:rFonts w:ascii="Montserrat" w:hAnsi="Montserrat"/>
          <w:sz w:val="24"/>
        </w:rPr>
        <w:t>It can be used to automatically generate a character if given a general aptitude rating and a general concentration.</w:t>
      </w:r>
      <w:r w:rsidR="006F60BF" w:rsidRPr="00243812">
        <w:rPr>
          <w:rFonts w:ascii="Montserrat" w:hAnsi="Montserrat"/>
          <w:sz w:val="24"/>
        </w:rPr>
        <w:t xml:space="preserve"> </w:t>
      </w:r>
      <w:r w:rsidRPr="00243812">
        <w:rPr>
          <w:rFonts w:ascii="Montserrat" w:hAnsi="Montserrat"/>
          <w:sz w:val="24"/>
        </w:rPr>
        <w:t>These being prompted on the request for RANDOM, and the resulting character may be edited by the player as an option.</w:t>
      </w:r>
      <w:r w:rsidR="006F60BF" w:rsidRPr="00243812">
        <w:rPr>
          <w:rFonts w:ascii="Montserrat" w:hAnsi="Montserrat"/>
          <w:sz w:val="24"/>
        </w:rPr>
        <w:t xml:space="preserve"> </w:t>
      </w:r>
      <w:r w:rsidRPr="00243812">
        <w:rPr>
          <w:rFonts w:ascii="Montserrat" w:hAnsi="Montserrat"/>
          <w:sz w:val="24"/>
        </w:rPr>
        <w:t>There are several roles that an ID can have in the game that effect the role of that player in the application.</w:t>
      </w:r>
      <w:r w:rsidR="006F60BF" w:rsidRPr="00243812">
        <w:rPr>
          <w:rFonts w:ascii="Montserrat" w:hAnsi="Montserrat"/>
          <w:sz w:val="24"/>
        </w:rPr>
        <w:t xml:space="preserve"> </w:t>
      </w:r>
      <w:r w:rsidRPr="00243812">
        <w:rPr>
          <w:rFonts w:ascii="Montserrat" w:hAnsi="Montserrat"/>
          <w:sz w:val="24"/>
        </w:rPr>
        <w:t>An adversary character takes some of the responsibility for the action of the game out of the Maestro's hands.</w:t>
      </w:r>
      <w:r w:rsidR="006F60BF" w:rsidRPr="00243812">
        <w:rPr>
          <w:rFonts w:ascii="Montserrat" w:hAnsi="Montserrat"/>
          <w:sz w:val="24"/>
        </w:rPr>
        <w:t xml:space="preserve"> </w:t>
      </w:r>
      <w:r w:rsidRPr="00243812">
        <w:rPr>
          <w:rFonts w:ascii="Montserrat" w:hAnsi="Montserrat"/>
          <w:sz w:val="24"/>
        </w:rPr>
        <w:t>Also, an ID PROFILE can contain more than one character, as each id is recognized as a separate data source by the APPLICATION.</w:t>
      </w:r>
    </w:p>
    <w:p w14:paraId="039A1B2D" w14:textId="77777777" w:rsidR="004E739B" w:rsidRPr="00243812" w:rsidRDefault="004E739B" w:rsidP="00F01A18">
      <w:pPr>
        <w:pStyle w:val="NoSpacing"/>
        <w:rPr>
          <w:rFonts w:ascii="Montserrat" w:hAnsi="Montserrat"/>
          <w:sz w:val="24"/>
        </w:rPr>
      </w:pPr>
    </w:p>
    <w:p w14:paraId="4A114D90" w14:textId="77777777" w:rsidR="004E739B" w:rsidRPr="00243812" w:rsidRDefault="00243812" w:rsidP="00F01A18">
      <w:pPr>
        <w:pStyle w:val="NoSpacing"/>
        <w:rPr>
          <w:rFonts w:ascii="Montserrat" w:hAnsi="Montserrat"/>
          <w:sz w:val="24"/>
        </w:rPr>
      </w:pPr>
      <w:r w:rsidRPr="00243812">
        <w:rPr>
          <w:rFonts w:ascii="Montserrat" w:hAnsi="Montserrat"/>
          <w:sz w:val="24"/>
        </w:rPr>
        <w:t>means profile</w:t>
      </w:r>
    </w:p>
    <w:p w14:paraId="14D95A57" w14:textId="2124EC7D"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A sub section of the other profiles, this is a device that defines the means of financial and social power of the character or world.</w:t>
      </w:r>
      <w:r w:rsidR="006F60BF" w:rsidRPr="00243812">
        <w:rPr>
          <w:rFonts w:ascii="Montserrat" w:hAnsi="Montserrat"/>
          <w:sz w:val="24"/>
        </w:rPr>
        <w:t xml:space="preserve"> </w:t>
      </w:r>
      <w:r w:rsidRPr="00243812">
        <w:rPr>
          <w:rFonts w:ascii="Montserrat" w:hAnsi="Montserrat"/>
          <w:sz w:val="24"/>
        </w:rPr>
        <w:t>The considerations made by the player regarding their character's application of skills, resources and obligations.</w:t>
      </w:r>
      <w:r w:rsidR="006F60BF" w:rsidRPr="00243812">
        <w:rPr>
          <w:rFonts w:ascii="Montserrat" w:hAnsi="Montserrat"/>
          <w:sz w:val="24"/>
        </w:rPr>
        <w:t xml:space="preserve"> </w:t>
      </w:r>
      <w:r w:rsidRPr="00243812">
        <w:rPr>
          <w:rFonts w:ascii="Montserrat" w:hAnsi="Montserrat"/>
          <w:sz w:val="24"/>
        </w:rPr>
        <w:t>The means are based on their capabilities as expressed in their profile, any special assets or deficits, and how they apply these qualities.</w:t>
      </w:r>
    </w:p>
    <w:p w14:paraId="716B8AF4" w14:textId="77777777" w:rsidR="004E739B" w:rsidRPr="00243812" w:rsidRDefault="004E739B" w:rsidP="00F01A18">
      <w:pPr>
        <w:pStyle w:val="NoSpacing"/>
        <w:rPr>
          <w:rFonts w:ascii="Montserrat" w:hAnsi="Montserrat"/>
          <w:sz w:val="24"/>
        </w:rPr>
      </w:pPr>
    </w:p>
    <w:p w14:paraId="45BE9A31" w14:textId="77777777" w:rsidR="004E739B" w:rsidRPr="00243812" w:rsidRDefault="00243812" w:rsidP="00F01A18">
      <w:pPr>
        <w:pStyle w:val="NoSpacing"/>
        <w:rPr>
          <w:rFonts w:ascii="Montserrat" w:hAnsi="Montserrat"/>
          <w:sz w:val="24"/>
        </w:rPr>
      </w:pPr>
      <w:r w:rsidRPr="00243812">
        <w:rPr>
          <w:rFonts w:ascii="Montserrat" w:hAnsi="Montserrat"/>
          <w:sz w:val="24"/>
        </w:rPr>
        <w:t>profile generator</w:t>
      </w:r>
    </w:p>
    <w:p w14:paraId="3C2E24D7" w14:textId="16431528" w:rsidR="004E739B" w:rsidRPr="00243812" w:rsidRDefault="00243812" w:rsidP="00F01A18">
      <w:pPr>
        <w:pStyle w:val="NoSpacing"/>
        <w:rPr>
          <w:rFonts w:ascii="Montserrat" w:hAnsi="Montserrat"/>
          <w:sz w:val="24"/>
        </w:rPr>
      </w:pPr>
      <w:r w:rsidRPr="00243812">
        <w:rPr>
          <w:rFonts w:ascii="Montserrat" w:hAnsi="Montserrat"/>
          <w:sz w:val="24"/>
        </w:rPr>
        <w:tab/>
        <w:t>The profile generator is the application that is used to create new material using the ARENA online manual.</w:t>
      </w:r>
      <w:r w:rsidR="006F60BF" w:rsidRPr="00243812">
        <w:rPr>
          <w:rFonts w:ascii="Montserrat" w:hAnsi="Montserrat"/>
          <w:sz w:val="24"/>
        </w:rPr>
        <w:t xml:space="preserve"> </w:t>
      </w:r>
      <w:r w:rsidRPr="00243812">
        <w:rPr>
          <w:rFonts w:ascii="Montserrat" w:hAnsi="Montserrat"/>
          <w:sz w:val="24"/>
        </w:rPr>
        <w:t>It is capable of creating any of the profile types.</w:t>
      </w:r>
      <w:r w:rsidR="006F60BF" w:rsidRPr="00243812">
        <w:rPr>
          <w:rFonts w:ascii="Montserrat" w:hAnsi="Montserrat"/>
          <w:sz w:val="24"/>
        </w:rPr>
        <w:t xml:space="preserve"> </w:t>
      </w:r>
    </w:p>
    <w:p w14:paraId="51481A2E" w14:textId="77777777" w:rsidR="004E739B" w:rsidRPr="00243812" w:rsidRDefault="004E739B" w:rsidP="00F01A18">
      <w:pPr>
        <w:pStyle w:val="NoSpacing"/>
        <w:rPr>
          <w:rFonts w:ascii="Montserrat" w:hAnsi="Montserrat"/>
          <w:sz w:val="24"/>
        </w:rPr>
      </w:pPr>
    </w:p>
    <w:p w14:paraId="56213AE4" w14:textId="77777777" w:rsidR="004E739B" w:rsidRPr="00243812" w:rsidRDefault="00243812" w:rsidP="00F01A18">
      <w:pPr>
        <w:pStyle w:val="NoSpacing"/>
        <w:rPr>
          <w:rFonts w:ascii="Montserrat" w:hAnsi="Montserrat"/>
          <w:sz w:val="24"/>
        </w:rPr>
      </w:pPr>
      <w:r w:rsidRPr="00243812">
        <w:rPr>
          <w:rFonts w:ascii="Montserrat" w:hAnsi="Montserrat"/>
          <w:sz w:val="24"/>
        </w:rPr>
        <w:t>profile editor</w:t>
      </w:r>
    </w:p>
    <w:p w14:paraId="53DD110C" w14:textId="2AFB448A" w:rsidR="004E739B" w:rsidRPr="00243812" w:rsidRDefault="00243812" w:rsidP="00F01A18">
      <w:pPr>
        <w:pStyle w:val="NoSpacing"/>
        <w:rPr>
          <w:rFonts w:ascii="Montserrat" w:hAnsi="Montserrat"/>
          <w:sz w:val="24"/>
        </w:rPr>
      </w:pPr>
      <w:r w:rsidRPr="00243812">
        <w:rPr>
          <w:rFonts w:ascii="Montserrat" w:hAnsi="Montserrat"/>
          <w:sz w:val="24"/>
        </w:rPr>
        <w:tab/>
        <w:t>The profile editor is the application that is used to modify existing material using the ARENA online manual.</w:t>
      </w:r>
      <w:r w:rsidR="006F60BF" w:rsidRPr="00243812">
        <w:rPr>
          <w:rFonts w:ascii="Montserrat" w:hAnsi="Montserrat"/>
          <w:sz w:val="24"/>
        </w:rPr>
        <w:t xml:space="preserve"> </w:t>
      </w:r>
      <w:r w:rsidRPr="00243812">
        <w:rPr>
          <w:rFonts w:ascii="Montserrat" w:hAnsi="Montserrat"/>
          <w:sz w:val="24"/>
        </w:rPr>
        <w:t>It is capable of modifying any of the profile types.</w:t>
      </w:r>
      <w:r w:rsidR="006F60BF" w:rsidRPr="00243812">
        <w:rPr>
          <w:rFonts w:ascii="Montserrat" w:hAnsi="Montserrat"/>
          <w:sz w:val="24"/>
        </w:rPr>
        <w:t xml:space="preserve"> </w:t>
      </w:r>
    </w:p>
    <w:p w14:paraId="62E3D97E" w14:textId="77777777" w:rsidR="004E739B" w:rsidRPr="00243812" w:rsidRDefault="004E739B" w:rsidP="00F01A18">
      <w:pPr>
        <w:pStyle w:val="NoSpacing"/>
        <w:rPr>
          <w:rFonts w:ascii="Montserrat" w:hAnsi="Montserrat"/>
          <w:sz w:val="24"/>
        </w:rPr>
      </w:pPr>
    </w:p>
    <w:p w14:paraId="5A1B9256" w14:textId="77777777" w:rsidR="004E739B" w:rsidRPr="00243812" w:rsidRDefault="00243812" w:rsidP="00F01A18">
      <w:pPr>
        <w:pStyle w:val="NoSpacing"/>
        <w:rPr>
          <w:rFonts w:ascii="Montserrat" w:hAnsi="Montserrat"/>
          <w:sz w:val="24"/>
        </w:rPr>
      </w:pPr>
      <w:r w:rsidRPr="00243812">
        <w:rPr>
          <w:rFonts w:ascii="Montserrat" w:hAnsi="Montserrat"/>
          <w:sz w:val="24"/>
        </w:rPr>
        <w:t>exe log</w:t>
      </w:r>
    </w:p>
    <w:p w14:paraId="6EC9C5BB" w14:textId="6AD5A8EC" w:rsidR="004E739B" w:rsidRPr="00243812" w:rsidRDefault="00243812" w:rsidP="00F01A18">
      <w:pPr>
        <w:pStyle w:val="NoSpacing"/>
        <w:rPr>
          <w:rFonts w:ascii="Montserrat" w:hAnsi="Montserrat"/>
          <w:sz w:val="24"/>
        </w:rPr>
      </w:pPr>
      <w:r w:rsidRPr="00243812">
        <w:rPr>
          <w:rFonts w:ascii="Montserrat" w:hAnsi="Montserrat"/>
          <w:sz w:val="24"/>
        </w:rPr>
        <w:tab/>
        <w:t>When the online application is used, it automatically keeps a log of events that it has ruled on.</w:t>
      </w:r>
      <w:r w:rsidR="006F60BF" w:rsidRPr="00243812">
        <w:rPr>
          <w:rFonts w:ascii="Montserrat" w:hAnsi="Montserrat"/>
          <w:sz w:val="24"/>
        </w:rPr>
        <w:t xml:space="preserve"> </w:t>
      </w:r>
    </w:p>
    <w:p w14:paraId="4DB384A1" w14:textId="77777777" w:rsidR="004E739B" w:rsidRPr="00243812" w:rsidRDefault="004E739B" w:rsidP="00F01A18">
      <w:pPr>
        <w:pStyle w:val="NoSpacing"/>
        <w:rPr>
          <w:rFonts w:ascii="Montserrat" w:hAnsi="Montserrat"/>
          <w:sz w:val="24"/>
        </w:rPr>
      </w:pPr>
    </w:p>
    <w:p w14:paraId="7AF3EB54" w14:textId="77777777" w:rsidR="004E739B" w:rsidRPr="00243812" w:rsidRDefault="00243812" w:rsidP="00F01A18">
      <w:pPr>
        <w:pStyle w:val="NoSpacing"/>
        <w:rPr>
          <w:rFonts w:ascii="Montserrat" w:hAnsi="Montserrat"/>
          <w:sz w:val="24"/>
        </w:rPr>
      </w:pPr>
      <w:r w:rsidRPr="00243812">
        <w:rPr>
          <w:rFonts w:ascii="Montserrat" w:hAnsi="Montserrat"/>
          <w:sz w:val="24"/>
        </w:rPr>
        <w:t>security</w:t>
      </w:r>
    </w:p>
    <w:p w14:paraId="7A97E35B" w14:textId="0AE87D5A" w:rsidR="004E739B" w:rsidRPr="00243812" w:rsidRDefault="00243812" w:rsidP="00F01A18">
      <w:pPr>
        <w:pStyle w:val="NoSpacing"/>
        <w:rPr>
          <w:rFonts w:ascii="Montserrat" w:hAnsi="Montserrat"/>
          <w:sz w:val="24"/>
        </w:rPr>
      </w:pPr>
      <w:r w:rsidRPr="00243812">
        <w:rPr>
          <w:rFonts w:ascii="Montserrat" w:hAnsi="Montserrat"/>
          <w:sz w:val="24"/>
        </w:rPr>
        <w:tab/>
        <w:t>Security for this program could be attained by making the program self installing, or exploding, or self recognizing, so that a passnumber must be entered for the program to install.</w:t>
      </w:r>
      <w:r w:rsidR="006F60BF" w:rsidRPr="00243812">
        <w:rPr>
          <w:rFonts w:ascii="Montserrat" w:hAnsi="Montserrat"/>
          <w:sz w:val="24"/>
        </w:rPr>
        <w:t xml:space="preserve"> </w:t>
      </w:r>
      <w:r w:rsidRPr="00243812">
        <w:rPr>
          <w:rFonts w:ascii="Montserrat" w:hAnsi="Montserrat"/>
          <w:sz w:val="24"/>
        </w:rPr>
        <w:t>The system should be amenable to purchase or reimbursement.</w:t>
      </w:r>
      <w:r w:rsidR="006F60BF" w:rsidRPr="00243812">
        <w:rPr>
          <w:rFonts w:ascii="Montserrat" w:hAnsi="Montserrat"/>
          <w:sz w:val="24"/>
        </w:rPr>
        <w:t xml:space="preserve"> </w:t>
      </w:r>
      <w:r w:rsidRPr="00243812">
        <w:rPr>
          <w:rFonts w:ascii="Montserrat" w:hAnsi="Montserrat"/>
          <w:sz w:val="24"/>
        </w:rPr>
        <w:t>Depending on how much of a bitch it would be to write the program, and how many people I would have to involve to produce it, who knows what it will cost?</w:t>
      </w:r>
      <w:r w:rsidR="006F60BF" w:rsidRPr="00243812">
        <w:rPr>
          <w:rFonts w:ascii="Montserrat" w:hAnsi="Montserrat"/>
          <w:sz w:val="24"/>
        </w:rPr>
        <w:t xml:space="preserve"> </w:t>
      </w:r>
    </w:p>
    <w:p w14:paraId="2FFA255A" w14:textId="77777777" w:rsidR="004E739B" w:rsidRPr="00243812" w:rsidRDefault="004E739B" w:rsidP="00F01A18">
      <w:pPr>
        <w:pStyle w:val="NoSpacing"/>
        <w:rPr>
          <w:rFonts w:ascii="Montserrat" w:hAnsi="Montserrat"/>
          <w:sz w:val="24"/>
        </w:rPr>
      </w:pPr>
    </w:p>
    <w:p w14:paraId="2A77BAF3" w14:textId="77777777" w:rsidR="004E739B" w:rsidRPr="00243812" w:rsidRDefault="00243812" w:rsidP="00F01A18">
      <w:pPr>
        <w:pStyle w:val="NoSpacing"/>
        <w:rPr>
          <w:rFonts w:ascii="Montserrat" w:hAnsi="Montserrat"/>
          <w:sz w:val="24"/>
        </w:rPr>
      </w:pPr>
      <w:r w:rsidRPr="00243812">
        <w:rPr>
          <w:rFonts w:ascii="Montserrat" w:hAnsi="Montserrat"/>
          <w:sz w:val="24"/>
        </w:rPr>
        <w:t>presentation format</w:t>
      </w:r>
    </w:p>
    <w:p w14:paraId="4E4BBA2B" w14:textId="0A2E92BF" w:rsidR="004E739B" w:rsidRPr="00243812" w:rsidRDefault="00243812" w:rsidP="00F01A18">
      <w:pPr>
        <w:pStyle w:val="NoSpacing"/>
        <w:rPr>
          <w:rFonts w:ascii="Montserrat" w:hAnsi="Montserrat"/>
          <w:sz w:val="24"/>
        </w:rPr>
      </w:pPr>
      <w:r w:rsidRPr="00243812">
        <w:rPr>
          <w:rFonts w:ascii="Montserrat" w:hAnsi="Montserrat"/>
          <w:sz w:val="24"/>
        </w:rPr>
        <w:tab/>
        <w:t>The project is divided into the ANX (annex) where the work is done, the EXE (execution) where the application is run, and the RPG (role-playing game manual) where the fundamental information is collated and presented.</w:t>
      </w:r>
      <w:r w:rsidR="006F60BF" w:rsidRPr="00243812">
        <w:rPr>
          <w:rFonts w:ascii="Montserrat" w:hAnsi="Montserrat"/>
          <w:sz w:val="24"/>
        </w:rPr>
        <w:t xml:space="preserve"> </w:t>
      </w:r>
      <w:r w:rsidRPr="00243812">
        <w:rPr>
          <w:rFonts w:ascii="Montserrat" w:hAnsi="Montserrat"/>
          <w:sz w:val="24"/>
        </w:rPr>
        <w:t>All presentations include a help/message bar at the bottom of the screen.</w:t>
      </w:r>
      <w:r w:rsidR="006F60BF" w:rsidRPr="00243812">
        <w:rPr>
          <w:rFonts w:ascii="Montserrat" w:hAnsi="Montserrat"/>
          <w:sz w:val="24"/>
        </w:rPr>
        <w:t xml:space="preserve"> </w:t>
      </w:r>
      <w:r w:rsidRPr="00243812">
        <w:rPr>
          <w:rFonts w:ascii="Montserrat" w:hAnsi="Montserrat"/>
          <w:sz w:val="24"/>
        </w:rPr>
        <w:t>In general, the same program formats will be used for various profile designs.</w:t>
      </w:r>
      <w:r w:rsidR="006F60BF" w:rsidRPr="00243812">
        <w:rPr>
          <w:rFonts w:ascii="Montserrat" w:hAnsi="Montserrat"/>
          <w:sz w:val="24"/>
        </w:rPr>
        <w:t xml:space="preserve"> </w:t>
      </w:r>
      <w:r w:rsidRPr="00243812">
        <w:rPr>
          <w:rFonts w:ascii="Montserrat" w:hAnsi="Montserrat"/>
          <w:sz w:val="24"/>
        </w:rPr>
        <w:t>All of the options are ostensibly included in the basic programming, with the adjoinder that fields of information not used in a profile are not presented in the display or copy.</w:t>
      </w:r>
      <w:r w:rsidR="006F60BF" w:rsidRPr="00243812">
        <w:rPr>
          <w:rFonts w:ascii="Montserrat" w:hAnsi="Montserrat"/>
          <w:sz w:val="24"/>
        </w:rPr>
        <w:t xml:space="preserve"> </w:t>
      </w:r>
      <w:r w:rsidRPr="00243812">
        <w:rPr>
          <w:rFonts w:ascii="Montserrat" w:hAnsi="Montserrat"/>
          <w:sz w:val="24"/>
        </w:rPr>
        <w:t>Field codes are basically invisible, notable only to the generator and editor.</w:t>
      </w:r>
      <w:r w:rsidR="006F60BF" w:rsidRPr="00243812">
        <w:rPr>
          <w:rFonts w:ascii="Montserrat" w:hAnsi="Montserrat"/>
          <w:sz w:val="24"/>
        </w:rPr>
        <w:t xml:space="preserve"> </w:t>
      </w:r>
      <w:r w:rsidRPr="00243812">
        <w:rPr>
          <w:rFonts w:ascii="Montserrat" w:hAnsi="Montserrat"/>
          <w:sz w:val="24"/>
        </w:rPr>
        <w:t>New profile templates can be made in this manner, defining which fields are to be used in profiles of that nature.</w:t>
      </w:r>
      <w:r w:rsidR="006F60BF" w:rsidRPr="00243812">
        <w:rPr>
          <w:rFonts w:ascii="Montserrat" w:hAnsi="Montserrat"/>
          <w:sz w:val="24"/>
        </w:rPr>
        <w:t xml:space="preserve"> </w:t>
      </w:r>
      <w:r w:rsidRPr="00243812">
        <w:rPr>
          <w:rFonts w:ascii="Montserrat" w:hAnsi="Montserrat"/>
          <w:sz w:val="24"/>
        </w:rPr>
        <w:t>The basic templates of characters, worlds and possibilities are default, though race templates, item templates, and other specializations are optionally available, as are any customized templates.</w:t>
      </w:r>
      <w:r w:rsidR="006F60BF" w:rsidRPr="00243812">
        <w:rPr>
          <w:rFonts w:ascii="Montserrat" w:hAnsi="Montserrat"/>
          <w:sz w:val="24"/>
        </w:rPr>
        <w:t xml:space="preserve"> </w:t>
      </w:r>
      <w:r w:rsidRPr="00243812">
        <w:rPr>
          <w:rFonts w:ascii="Montserrat" w:hAnsi="Montserrat"/>
          <w:sz w:val="24"/>
        </w:rPr>
        <w:t>The primary demands in the programming are wordprocessor quality text features, data base quality report features, strong graphic support, printer support, possibly spell checking, shell, swap, and template features.</w:t>
      </w:r>
      <w:r w:rsidR="006F60BF" w:rsidRPr="00243812">
        <w:rPr>
          <w:rFonts w:ascii="Montserrat" w:hAnsi="Montserrat"/>
          <w:sz w:val="24"/>
        </w:rPr>
        <w:t xml:space="preserve"> </w:t>
      </w:r>
      <w:r w:rsidRPr="00243812">
        <w:rPr>
          <w:rFonts w:ascii="Montserrat" w:hAnsi="Montserrat"/>
          <w:sz w:val="24"/>
        </w:rPr>
        <w:t>As well as an interactive online game application.</w:t>
      </w:r>
    </w:p>
    <w:p w14:paraId="4A31DECF" w14:textId="77777777" w:rsidR="004E739B" w:rsidRPr="00243812" w:rsidRDefault="004E739B" w:rsidP="00F01A18">
      <w:pPr>
        <w:pStyle w:val="NoSpacing"/>
        <w:rPr>
          <w:rFonts w:ascii="Montserrat" w:hAnsi="Montserrat"/>
          <w:sz w:val="24"/>
        </w:rPr>
      </w:pPr>
    </w:p>
    <w:p w14:paraId="763D8735" w14:textId="011F7B86" w:rsidR="004E739B" w:rsidRPr="00243812" w:rsidRDefault="00243812" w:rsidP="00F01A18">
      <w:pPr>
        <w:pStyle w:val="NoSpacing"/>
        <w:rPr>
          <w:rFonts w:ascii="Montserrat" w:hAnsi="Montserrat"/>
          <w:sz w:val="24"/>
        </w:rPr>
      </w:pPr>
      <w:r w:rsidRPr="00243812">
        <w:rPr>
          <w:rFonts w:ascii="Montserrat" w:hAnsi="Montserrat"/>
          <w:sz w:val="24"/>
        </w:rPr>
        <w:tab/>
        <w:t>ARENA EXE and ANX are presented with a MENU bar, a PROFILE window and a DIALOGUE window.</w:t>
      </w:r>
      <w:r w:rsidR="006F60BF" w:rsidRPr="00243812">
        <w:rPr>
          <w:rFonts w:ascii="Montserrat" w:hAnsi="Montserrat"/>
          <w:sz w:val="24"/>
        </w:rPr>
        <w:t xml:space="preserve"> </w:t>
      </w:r>
      <w:r w:rsidRPr="00243812">
        <w:rPr>
          <w:rFonts w:ascii="Montserrat" w:hAnsi="Montserrat"/>
          <w:sz w:val="24"/>
        </w:rPr>
        <w:t>Navigating through the PROFILE window will change the DIALOGUE status according to the field relative to the PROFILE position.</w:t>
      </w:r>
      <w:r w:rsidR="006F60BF" w:rsidRPr="00243812">
        <w:rPr>
          <w:rFonts w:ascii="Montserrat" w:hAnsi="Montserrat"/>
          <w:sz w:val="24"/>
        </w:rPr>
        <w:t xml:space="preserve"> </w:t>
      </w:r>
      <w:r w:rsidRPr="00243812">
        <w:rPr>
          <w:rFonts w:ascii="Montserrat" w:hAnsi="Montserrat"/>
          <w:sz w:val="24"/>
        </w:rPr>
        <w:t>The MENU provides FILE, EDIT, DOCUMENT, APPLICATION, and MANUAL handling function headings.</w:t>
      </w:r>
      <w:r w:rsidR="006F60BF" w:rsidRPr="00243812">
        <w:rPr>
          <w:rFonts w:ascii="Montserrat" w:hAnsi="Montserrat"/>
          <w:sz w:val="24"/>
        </w:rPr>
        <w:t xml:space="preserve"> </w:t>
      </w:r>
      <w:r w:rsidRPr="00243812">
        <w:rPr>
          <w:rFonts w:ascii="Montserrat" w:hAnsi="Montserrat"/>
          <w:sz w:val="24"/>
        </w:rPr>
        <w:t>The primary applications are profile generation, profile editing, and ARENA execution.</w:t>
      </w:r>
      <w:r w:rsidR="006F60BF" w:rsidRPr="00243812">
        <w:rPr>
          <w:rFonts w:ascii="Montserrat" w:hAnsi="Montserrat"/>
          <w:sz w:val="24"/>
        </w:rPr>
        <w:t xml:space="preserve"> </w:t>
      </w:r>
      <w:r w:rsidRPr="00243812">
        <w:rPr>
          <w:rFonts w:ascii="Montserrat" w:hAnsi="Montserrat"/>
          <w:sz w:val="24"/>
        </w:rPr>
        <w:t>Each application has dialogue set up phases where it determines what you want to do and what you want to do it with.</w:t>
      </w:r>
      <w:r w:rsidR="006F60BF" w:rsidRPr="00243812">
        <w:rPr>
          <w:rFonts w:ascii="Montserrat" w:hAnsi="Montserrat"/>
          <w:sz w:val="24"/>
        </w:rPr>
        <w:t xml:space="preserve"> </w:t>
      </w:r>
      <w:r w:rsidRPr="00243812">
        <w:rPr>
          <w:rFonts w:ascii="Montserrat" w:hAnsi="Montserrat"/>
          <w:sz w:val="24"/>
        </w:rPr>
        <w:t>The EXE has an initialization phase where the relevant profiles are defined for the EXE to use in the game.</w:t>
      </w:r>
      <w:r w:rsidR="006F60BF" w:rsidRPr="00243812">
        <w:rPr>
          <w:rFonts w:ascii="Montserrat" w:hAnsi="Montserrat"/>
          <w:sz w:val="24"/>
        </w:rPr>
        <w:t xml:space="preserve"> </w:t>
      </w:r>
      <w:r w:rsidRPr="00243812">
        <w:rPr>
          <w:rFonts w:ascii="Montserrat" w:hAnsi="Montserrat"/>
          <w:sz w:val="24"/>
        </w:rPr>
        <w:t>There is also an initiation phase which occurs for every event which defines the roles and consequences of the specified engagements.</w:t>
      </w:r>
      <w:r w:rsidR="006F60BF" w:rsidRPr="00243812">
        <w:rPr>
          <w:rFonts w:ascii="Montserrat" w:hAnsi="Montserrat"/>
          <w:sz w:val="24"/>
        </w:rPr>
        <w:t xml:space="preserve"> </w:t>
      </w:r>
      <w:r w:rsidRPr="00243812">
        <w:rPr>
          <w:rFonts w:ascii="Montserrat" w:hAnsi="Montserrat"/>
          <w:sz w:val="24"/>
        </w:rPr>
        <w:t>The realm and campaign profiles are always engaged in any event, while engaged characters shift and alter in the application parameters.</w:t>
      </w:r>
      <w:r w:rsidR="006F60BF" w:rsidRPr="00243812">
        <w:rPr>
          <w:rFonts w:ascii="Montserrat" w:hAnsi="Montserrat"/>
          <w:sz w:val="24"/>
        </w:rPr>
        <w:t xml:space="preserve"> </w:t>
      </w:r>
      <w:r w:rsidRPr="00243812">
        <w:rPr>
          <w:rFonts w:ascii="Montserrat" w:hAnsi="Montserrat"/>
          <w:sz w:val="24"/>
        </w:rPr>
        <w:t>In the APPLICATION EXE mode, the PROFILE window becomes the EVENT window.</w:t>
      </w:r>
      <w:r w:rsidR="006F60BF" w:rsidRPr="00243812">
        <w:rPr>
          <w:rFonts w:ascii="Montserrat" w:hAnsi="Montserrat"/>
          <w:sz w:val="24"/>
        </w:rPr>
        <w:t xml:space="preserve"> </w:t>
      </w:r>
    </w:p>
    <w:p w14:paraId="3178FE8E" w14:textId="77777777" w:rsidR="004E739B" w:rsidRPr="00243812" w:rsidRDefault="004E739B" w:rsidP="00F01A18">
      <w:pPr>
        <w:pStyle w:val="NoSpacing"/>
        <w:rPr>
          <w:rFonts w:ascii="Montserrat" w:hAnsi="Montserrat"/>
          <w:sz w:val="24"/>
        </w:rPr>
      </w:pPr>
    </w:p>
    <w:p w14:paraId="09CA62A2" w14:textId="77777777" w:rsidR="004E739B" w:rsidRPr="00243812" w:rsidRDefault="00243812" w:rsidP="00F01A18">
      <w:pPr>
        <w:pStyle w:val="NoSpacing"/>
        <w:rPr>
          <w:rFonts w:ascii="Montserrat" w:hAnsi="Montserrat"/>
          <w:sz w:val="24"/>
        </w:rPr>
      </w:pPr>
      <w:r w:rsidRPr="00243812">
        <w:rPr>
          <w:rFonts w:ascii="Montserrat" w:hAnsi="Montserrat"/>
          <w:sz w:val="24"/>
        </w:rPr>
        <w:t>arena manual</w:t>
      </w:r>
    </w:p>
    <w:p w14:paraId="34369A8C" w14:textId="7E8F708E" w:rsidR="004E739B" w:rsidRPr="00243812" w:rsidRDefault="00243812" w:rsidP="00F01A18">
      <w:pPr>
        <w:pStyle w:val="NoSpacing"/>
        <w:rPr>
          <w:rFonts w:ascii="Montserrat" w:hAnsi="Montserrat"/>
          <w:sz w:val="24"/>
        </w:rPr>
      </w:pPr>
      <w:r w:rsidRPr="00243812">
        <w:rPr>
          <w:rFonts w:ascii="Montserrat" w:hAnsi="Montserrat"/>
          <w:sz w:val="24"/>
        </w:rPr>
        <w:tab/>
        <w:t>The ARENA RPG manual is distinct from the standard presentation in that it is both a master document that can be browsed and annotated, and a reference manual that may be referenced in connection with the PROFILE window.</w:t>
      </w:r>
      <w:r w:rsidR="006F60BF" w:rsidRPr="00243812">
        <w:rPr>
          <w:rFonts w:ascii="Montserrat" w:hAnsi="Montserrat"/>
          <w:sz w:val="24"/>
        </w:rPr>
        <w:t xml:space="preserve"> </w:t>
      </w:r>
      <w:r w:rsidRPr="00243812">
        <w:rPr>
          <w:rFonts w:ascii="Montserrat" w:hAnsi="Montserrat"/>
          <w:sz w:val="24"/>
        </w:rPr>
        <w:t>The master document is accessible from any part of the project and is presented as an electronic book.</w:t>
      </w:r>
      <w:r w:rsidR="006F60BF" w:rsidRPr="00243812">
        <w:rPr>
          <w:rFonts w:ascii="Montserrat" w:hAnsi="Montserrat"/>
          <w:sz w:val="24"/>
        </w:rPr>
        <w:t xml:space="preserve"> </w:t>
      </w:r>
      <w:r w:rsidRPr="00243812">
        <w:rPr>
          <w:rFonts w:ascii="Montserrat" w:hAnsi="Montserrat"/>
          <w:sz w:val="24"/>
        </w:rPr>
        <w:t>It is formatted and presented identically in online or static outputs.</w:t>
      </w:r>
      <w:r w:rsidR="006F60BF" w:rsidRPr="00243812">
        <w:rPr>
          <w:rFonts w:ascii="Montserrat" w:hAnsi="Montserrat"/>
          <w:sz w:val="24"/>
        </w:rPr>
        <w:t xml:space="preserve"> </w:t>
      </w:r>
      <w:r w:rsidRPr="00243812">
        <w:rPr>
          <w:rFonts w:ascii="Montserrat" w:hAnsi="Montserrat"/>
          <w:sz w:val="24"/>
        </w:rPr>
        <w:t>The online version is cross-referenced internally, and can be navigated by keyboard or mouse commands.</w:t>
      </w:r>
      <w:r w:rsidR="006F60BF" w:rsidRPr="00243812">
        <w:rPr>
          <w:rFonts w:ascii="Montserrat" w:hAnsi="Montserrat"/>
          <w:sz w:val="24"/>
        </w:rPr>
        <w:t xml:space="preserve"> </w:t>
      </w:r>
      <w:r w:rsidRPr="00243812">
        <w:rPr>
          <w:rFonts w:ascii="Montserrat" w:hAnsi="Montserrat"/>
          <w:sz w:val="24"/>
        </w:rPr>
        <w:t>The static version has an index which does the same thing; referring the reader to other useful information.</w:t>
      </w:r>
      <w:r w:rsidR="006F60BF" w:rsidRPr="00243812">
        <w:rPr>
          <w:rFonts w:ascii="Montserrat" w:hAnsi="Montserrat"/>
          <w:sz w:val="24"/>
        </w:rPr>
        <w:t xml:space="preserve"> </w:t>
      </w:r>
      <w:r w:rsidRPr="00243812">
        <w:rPr>
          <w:rFonts w:ascii="Montserrat" w:hAnsi="Montserrat"/>
          <w:sz w:val="24"/>
        </w:rPr>
        <w:t>The manual is page controlled, and the page is the window itself; displacing the EXE windows.</w:t>
      </w:r>
      <w:r w:rsidR="006F60BF" w:rsidRPr="00243812">
        <w:rPr>
          <w:rFonts w:ascii="Montserrat" w:hAnsi="Montserrat"/>
          <w:sz w:val="24"/>
        </w:rPr>
        <w:t xml:space="preserve"> </w:t>
      </w:r>
      <w:r w:rsidRPr="00243812">
        <w:rPr>
          <w:rFonts w:ascii="Montserrat" w:hAnsi="Montserrat"/>
          <w:sz w:val="24"/>
        </w:rPr>
        <w:t>The reference window, on the other hand, is a window overlay on the standard presentation format.</w:t>
      </w:r>
      <w:r w:rsidR="006F60BF" w:rsidRPr="00243812">
        <w:rPr>
          <w:rFonts w:ascii="Montserrat" w:hAnsi="Montserrat"/>
          <w:sz w:val="24"/>
        </w:rPr>
        <w:t xml:space="preserve"> </w:t>
      </w:r>
    </w:p>
    <w:p w14:paraId="2DD3C174" w14:textId="77777777" w:rsidR="004E739B" w:rsidRPr="00243812" w:rsidRDefault="004E739B" w:rsidP="00F01A18">
      <w:pPr>
        <w:pStyle w:val="NoSpacing"/>
        <w:rPr>
          <w:rFonts w:ascii="Montserrat" w:hAnsi="Montserrat"/>
          <w:sz w:val="24"/>
        </w:rPr>
      </w:pPr>
    </w:p>
    <w:p w14:paraId="2FB15BC1" w14:textId="5FC5C595" w:rsidR="004E739B" w:rsidRPr="00243812" w:rsidRDefault="00243812" w:rsidP="00F01A18">
      <w:pPr>
        <w:pStyle w:val="NoSpacing"/>
        <w:rPr>
          <w:rFonts w:ascii="Montserrat" w:hAnsi="Montserrat"/>
          <w:sz w:val="24"/>
        </w:rPr>
      </w:pPr>
      <w:r w:rsidRPr="00243812">
        <w:rPr>
          <w:rFonts w:ascii="Montserrat" w:hAnsi="Montserrat"/>
          <w:sz w:val="24"/>
        </w:rPr>
        <w:tab/>
        <w:t>The manual presentation is identical in format and requirements for the VIEW PROFILE option, and this option also displaces the EXE windows.</w:t>
      </w:r>
      <w:r w:rsidR="006F60BF" w:rsidRPr="00243812">
        <w:rPr>
          <w:rFonts w:ascii="Montserrat" w:hAnsi="Montserrat"/>
          <w:sz w:val="24"/>
        </w:rPr>
        <w:t xml:space="preserve"> </w:t>
      </w:r>
    </w:p>
    <w:p w14:paraId="4219C212" w14:textId="77777777" w:rsidR="004E739B" w:rsidRPr="00243812" w:rsidRDefault="00243812" w:rsidP="00F01A18">
      <w:pPr>
        <w:pStyle w:val="NoSpacing"/>
        <w:rPr>
          <w:rFonts w:ascii="Montserrat" w:hAnsi="Montserrat"/>
          <w:sz w:val="24"/>
        </w:rPr>
      </w:pPr>
      <w:r w:rsidRPr="00243812">
        <w:rPr>
          <w:rFonts w:ascii="Montserrat" w:hAnsi="Montserrat"/>
          <w:spacing w:val="-3"/>
          <w:sz w:val="24"/>
        </w:rPr>
        <w:br w:type="page"/>
      </w:r>
      <w:r w:rsidRPr="00243812">
        <w:rPr>
          <w:rFonts w:ascii="Montserrat" w:hAnsi="Montserrat"/>
          <w:sz w:val="24"/>
        </w:rPr>
        <w:t>A_CN\ARENA : CONCEPT NOTES</w:t>
      </w:r>
      <w:r w:rsidRPr="00243812">
        <w:rPr>
          <w:rFonts w:ascii="Montserrat" w:hAnsi="Montserrat"/>
          <w:sz w:val="24"/>
        </w:rPr>
        <w:tab/>
        <w:t>03 04 95 02:34</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713706E6"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2A4F8F04">
          <v:rect id="_x0000_s1044" style="position:absolute;margin-left:0;margin-top:0;width:468pt;height:.05pt;z-index:-251663872;mso-position-horizontal-relative:margin" o:allowincell="f" fillcolor="black" stroked="f" strokeweight=".05pt">
            <v:fill color2="black"/>
            <w10:wrap anchorx="margin"/>
          </v:rect>
        </w:pict>
      </w:r>
    </w:p>
    <w:p w14:paraId="6710A801" w14:textId="77777777" w:rsidR="004E739B" w:rsidRPr="00243812" w:rsidRDefault="00243812" w:rsidP="00F01A18">
      <w:pPr>
        <w:pStyle w:val="NoSpacing"/>
        <w:rPr>
          <w:rFonts w:ascii="Montserrat" w:hAnsi="Montserrat"/>
          <w:sz w:val="24"/>
        </w:rPr>
      </w:pPr>
      <w:r w:rsidRPr="00243812">
        <w:rPr>
          <w:rFonts w:ascii="Montserrat" w:hAnsi="Montserrat"/>
          <w:sz w:val="24"/>
        </w:rPr>
        <w:t>000</w:t>
      </w:r>
      <w:r w:rsidRPr="00243812">
        <w:rPr>
          <w:rFonts w:ascii="Montserrat" w:hAnsi="Montserrat"/>
          <w:sz w:val="24"/>
        </w:rPr>
        <w:tab/>
      </w:r>
    </w:p>
    <w:p w14:paraId="050A1159" w14:textId="77777777" w:rsidR="004E739B" w:rsidRPr="00243812" w:rsidRDefault="004E739B" w:rsidP="00F01A18">
      <w:pPr>
        <w:pStyle w:val="NoSpacing"/>
        <w:rPr>
          <w:rFonts w:ascii="Montserrat" w:hAnsi="Montserrat"/>
          <w:sz w:val="24"/>
        </w:rPr>
      </w:pPr>
    </w:p>
    <w:p w14:paraId="6E4834C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PROFILE DEVELOPMENT </w:t>
      </w:r>
    </w:p>
    <w:p w14:paraId="631DD85C" w14:textId="77777777" w:rsidR="004E739B" w:rsidRPr="00243812" w:rsidRDefault="004E739B" w:rsidP="00F01A18">
      <w:pPr>
        <w:pStyle w:val="NoSpacing"/>
        <w:rPr>
          <w:rFonts w:ascii="Montserrat" w:hAnsi="Montserrat"/>
          <w:sz w:val="24"/>
        </w:rPr>
      </w:pPr>
    </w:p>
    <w:p w14:paraId="0B023D6F" w14:textId="77777777" w:rsidR="004E739B" w:rsidRPr="00243812" w:rsidRDefault="00243812" w:rsidP="00F01A18">
      <w:pPr>
        <w:pStyle w:val="NoSpacing"/>
        <w:rPr>
          <w:rFonts w:ascii="Montserrat" w:hAnsi="Montserrat"/>
          <w:sz w:val="24"/>
        </w:rPr>
      </w:pPr>
      <w:r w:rsidRPr="00243812">
        <w:rPr>
          <w:rFonts w:ascii="Montserrat" w:hAnsi="Montserrat"/>
          <w:sz w:val="24"/>
        </w:rPr>
        <w:t>character creation, assumption</w:t>
      </w:r>
    </w:p>
    <w:p w14:paraId="6FFB7009"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each character is an exercise in the finite expression. Each character is divided up into qualities—attributes, aptitudes, endowments, disciplines and abilities—with quantities, ratings and values, assigned to them to provide them with definition and dynamics. The linchpin of any character is the character's access. This simple feature controls the roles of all of the other construct features. The access defines the threshold level of the character. That is, the line between the coherent part of the charact</w:t>
      </w:r>
      <w:r w:rsidRPr="00243812">
        <w:rPr>
          <w:rFonts w:ascii="Montserrat" w:hAnsi="Montserrat"/>
          <w:sz w:val="24"/>
        </w:rPr>
        <w:t>er and the invisible and intangible part. The access level represents the operational level of the entity's mind. These levels are significant to dimensional complexity. Those features of the entity that are at or near the level of the access can only be attained by way of aspecting, or endowment. They exist at a level of complexity where the entity has to bend itself into a configuration that produces the effects of the aspect. Aspect, then, is very close to the heart of the entity's identity and nature. A</w:t>
      </w:r>
      <w:r w:rsidRPr="00243812">
        <w:rPr>
          <w:rFonts w:ascii="Montserrat" w:hAnsi="Montserrat"/>
          <w:sz w:val="24"/>
        </w:rPr>
        <w:t>bilities, on the other hand, are simple enough that the entity can treat them almost as objects. The entity can cope with an infinite number of nuances, and associations at the level it relates to as ability, because ability works at a level below the level of access. It is expression on a much simpler level compared to that of its fundamental expression of self.</w:t>
      </w:r>
    </w:p>
    <w:p w14:paraId="1C0609A0" w14:textId="4495D3CD" w:rsidR="004E739B" w:rsidRPr="00243812" w:rsidRDefault="006F60BF" w:rsidP="00F01A18">
      <w:pPr>
        <w:pStyle w:val="NoSpacing"/>
        <w:rPr>
          <w:rFonts w:ascii="Montserrat" w:hAnsi="Montserrat"/>
          <w:sz w:val="24"/>
        </w:rPr>
      </w:pPr>
      <w:r w:rsidRPr="00243812">
        <w:rPr>
          <w:rFonts w:ascii="Montserrat" w:hAnsi="Montserrat"/>
          <w:sz w:val="24"/>
        </w:rPr>
        <w:tab/>
        <w:t>Simply, access defines the way in which a character can be articulated. For most of the game situations common to the role playing practice, very few instances of a character that possesses what is recognized in this system as higher access are playable. However, the only limit to playability in this system is the comprehension of Arena. Particularly an understanding of the concepts and uses of access, aspects and abilities. With such understanding comes mastery of the finite expression.</w:t>
      </w:r>
    </w:p>
    <w:p w14:paraId="2EABF872" w14:textId="77777777" w:rsidR="004E739B" w:rsidRPr="00243812" w:rsidRDefault="004E739B" w:rsidP="00F01A18">
      <w:pPr>
        <w:pStyle w:val="NoSpacing"/>
        <w:rPr>
          <w:rFonts w:ascii="Montserrat" w:hAnsi="Montserrat"/>
          <w:sz w:val="24"/>
        </w:rPr>
      </w:pPr>
    </w:p>
    <w:p w14:paraId="16670588" w14:textId="77777777" w:rsidR="004E739B" w:rsidRPr="00243812" w:rsidRDefault="00243812" w:rsidP="00F01A18">
      <w:pPr>
        <w:pStyle w:val="NoSpacing"/>
        <w:rPr>
          <w:rFonts w:ascii="Montserrat" w:hAnsi="Montserrat"/>
          <w:sz w:val="24"/>
        </w:rPr>
      </w:pPr>
      <w:r w:rsidRPr="00243812">
        <w:rPr>
          <w:rFonts w:ascii="Montserrat" w:hAnsi="Montserrat"/>
          <w:sz w:val="24"/>
        </w:rPr>
        <w:t>character conception</w:t>
      </w:r>
    </w:p>
    <w:p w14:paraId="094BFD43" w14:textId="77777777" w:rsidR="004E739B" w:rsidRPr="00243812" w:rsidRDefault="00243812" w:rsidP="00F01A18">
      <w:pPr>
        <w:pStyle w:val="NoSpacing"/>
        <w:rPr>
          <w:rFonts w:ascii="Montserrat" w:hAnsi="Montserrat"/>
          <w:sz w:val="24"/>
        </w:rPr>
      </w:pPr>
      <w:r w:rsidRPr="00243812">
        <w:rPr>
          <w:rFonts w:ascii="Montserrat" w:hAnsi="Montserrat"/>
          <w:sz w:val="24"/>
        </w:rPr>
        <w:tab/>
        <w:t>the assumption of a character is divided into two parts. The first is the domain which is the essential expression of the objective character design; the profile body and vital statistics. The second is the dominion or expressed potential, the subjective character design; the general architecture which permits the character to be expressed, and their incidental statistics. Either of these areas can serve as the focus for character conception. A character conceived in domain is one with a background or a st</w:t>
      </w:r>
      <w:r w:rsidRPr="00243812">
        <w:rPr>
          <w:rFonts w:ascii="Montserrat" w:hAnsi="Montserrat"/>
          <w:sz w:val="24"/>
        </w:rPr>
        <w:t xml:space="preserve">ory. One that the player understands, but is not sure exactly what the character knows how to do. A dominion conceived character is one where the player understands what the character can or should be able to do, but he or she is unsure just who the character is and how they think and fit into the world. To make a suitable character, the player should have some idea of what they want the character to be. If the player is unable to settle for a character concept, he or she may want to peruse the sections in </w:t>
      </w:r>
      <w:r w:rsidRPr="00243812">
        <w:rPr>
          <w:rFonts w:ascii="Montserrat" w:hAnsi="Montserrat"/>
          <w:sz w:val="24"/>
        </w:rPr>
        <w:t>the manual detailing the possibilities that the player cannot make up his or her mind about.</w:t>
      </w:r>
    </w:p>
    <w:p w14:paraId="433FB86D" w14:textId="77777777" w:rsidR="004E739B" w:rsidRPr="00243812" w:rsidRDefault="004E739B" w:rsidP="00F01A18">
      <w:pPr>
        <w:pStyle w:val="NoSpacing"/>
        <w:rPr>
          <w:rFonts w:ascii="Montserrat" w:hAnsi="Montserrat"/>
          <w:sz w:val="24"/>
        </w:rPr>
      </w:pPr>
    </w:p>
    <w:p w14:paraId="7E92F334" w14:textId="77777777" w:rsidR="004E739B" w:rsidRPr="00243812" w:rsidRDefault="00243812" w:rsidP="00F01A18">
      <w:pPr>
        <w:pStyle w:val="NoSpacing"/>
        <w:rPr>
          <w:rFonts w:ascii="Montserrat" w:hAnsi="Montserrat"/>
          <w:sz w:val="24"/>
        </w:rPr>
      </w:pPr>
      <w:r w:rsidRPr="00243812">
        <w:rPr>
          <w:rFonts w:ascii="Montserrat" w:hAnsi="Montserrat"/>
          <w:sz w:val="24"/>
        </w:rPr>
        <w:t>guidelines</w:t>
      </w:r>
    </w:p>
    <w:p w14:paraId="66890846" w14:textId="77777777" w:rsidR="004E739B" w:rsidRPr="00243812" w:rsidRDefault="00243812" w:rsidP="00F01A18">
      <w:pPr>
        <w:pStyle w:val="NoSpacing"/>
        <w:rPr>
          <w:rFonts w:ascii="Montserrat" w:hAnsi="Montserrat"/>
          <w:sz w:val="24"/>
        </w:rPr>
      </w:pPr>
      <w:r w:rsidRPr="00243812">
        <w:rPr>
          <w:rFonts w:ascii="Montserrat" w:hAnsi="Montserrat"/>
          <w:sz w:val="24"/>
        </w:rPr>
        <w:tab/>
        <w:t>taking the character concept, there are many ways to proceed to making a character. Whether one prefers to define the personality and history of a character first, or define its mechanical expression, there are a few constants which can be defined immediately before the rest of the character is dealt with. Among the first of these distinctions of the character is the domain, or base line disposition. The ratio of ability to aspect/aptitude base. The fundamental limit to this division is that a character ca</w:t>
      </w:r>
      <w:r w:rsidRPr="00243812">
        <w:rPr>
          <w:rFonts w:ascii="Montserrat" w:hAnsi="Montserrat"/>
          <w:sz w:val="24"/>
        </w:rPr>
        <w:t>n have no less than three aspects. Hence, the minimum rating for APS is three and the maximum of ABS, initially, is seventeen. The reason for this, in part, is that it is required that a character aspect a physical template, a mental template, and a spiritual template; which together define the expressive theme of the assumption. Either the base line attribute, the domain, or the aspect template of the dominion can be assumed first. The character cannot be completed without either of them, nor without the a</w:t>
      </w:r>
      <w:r w:rsidRPr="00243812">
        <w:rPr>
          <w:rFonts w:ascii="Montserrat" w:hAnsi="Montserrat"/>
          <w:sz w:val="24"/>
        </w:rPr>
        <w:t>ge at which the character enters play.</w:t>
      </w:r>
    </w:p>
    <w:p w14:paraId="320F6555" w14:textId="77777777" w:rsidR="004E739B" w:rsidRPr="00243812" w:rsidRDefault="004E739B" w:rsidP="00F01A18">
      <w:pPr>
        <w:pStyle w:val="NoSpacing"/>
        <w:rPr>
          <w:rFonts w:ascii="Montserrat" w:hAnsi="Montserrat"/>
          <w:sz w:val="24"/>
        </w:rPr>
      </w:pPr>
    </w:p>
    <w:p w14:paraId="13AF4A0B" w14:textId="77777777" w:rsidR="004E739B" w:rsidRPr="00243812" w:rsidRDefault="00243812" w:rsidP="00F01A18">
      <w:pPr>
        <w:pStyle w:val="NoSpacing"/>
        <w:rPr>
          <w:rFonts w:ascii="Montserrat" w:hAnsi="Montserrat"/>
          <w:sz w:val="24"/>
        </w:rPr>
      </w:pPr>
      <w:r w:rsidRPr="00243812">
        <w:rPr>
          <w:rFonts w:ascii="Montserrat" w:hAnsi="Montserrat"/>
          <w:sz w:val="24"/>
        </w:rPr>
        <w:t>primal assumption</w:t>
      </w:r>
    </w:p>
    <w:p w14:paraId="46B84B82" w14:textId="77777777" w:rsidR="004E739B" w:rsidRPr="00243812" w:rsidRDefault="00243812" w:rsidP="00F01A18">
      <w:pPr>
        <w:pStyle w:val="NoSpacing"/>
        <w:rPr>
          <w:rFonts w:ascii="Montserrat" w:hAnsi="Montserrat"/>
          <w:sz w:val="24"/>
        </w:rPr>
      </w:pPr>
      <w:r w:rsidRPr="00243812">
        <w:rPr>
          <w:rFonts w:ascii="Montserrat" w:hAnsi="Montserrat"/>
          <w:sz w:val="24"/>
        </w:rPr>
        <w:tab/>
        <w:t>to a maestro, a character in Arena is referred to as an assumption. It is the most accurate way to describe what is really going on when a character is made. Is abilities, history, and existence is assumed by the player to participate in Arena. Assumption can be done from outside the arena—player character generation—or from within. These are referred to as inclusive assumptions and exclusive assumptions. A metamortal (a loose term to describe an entity that can escape death by some kind of action), an imm</w:t>
      </w:r>
      <w:r w:rsidRPr="00243812">
        <w:rPr>
          <w:rFonts w:ascii="Montserrat" w:hAnsi="Montserrat"/>
          <w:sz w:val="24"/>
        </w:rPr>
        <w:t>ortal, or a divine character each represents an exclusive assumption. Exclusive assumptions exercise extensive control over their own expression. In either case, carnal assumption permits inclusion in the arena interface within the infinite expression. The first consequence of assumption is the defining of a magnitude of potential. A component of and commitment to the assumed expression. It is the internal limit of the expression within oblis arena. The next consequence of assuming inclusion is an inevitabl</w:t>
      </w:r>
      <w:r w:rsidRPr="00243812">
        <w:rPr>
          <w:rFonts w:ascii="Montserrat" w:hAnsi="Montserrat"/>
          <w:sz w:val="24"/>
        </w:rPr>
        <w:t>e shift in the pattern dynamics of the arena. The creation of loose ends. Uncertainties.</w:t>
      </w:r>
    </w:p>
    <w:p w14:paraId="273586F4" w14:textId="538434EF" w:rsidR="004E739B" w:rsidRPr="00243812" w:rsidRDefault="006F60BF" w:rsidP="00F01A18">
      <w:pPr>
        <w:pStyle w:val="NoSpacing"/>
        <w:rPr>
          <w:rFonts w:ascii="Montserrat" w:hAnsi="Montserrat"/>
          <w:sz w:val="24"/>
        </w:rPr>
      </w:pPr>
      <w:r w:rsidRPr="00243812">
        <w:rPr>
          <w:rFonts w:ascii="Montserrat" w:hAnsi="Montserrat"/>
          <w:sz w:val="24"/>
        </w:rPr>
        <w:tab/>
        <w:t>These loose ends are the cause and effect of obligation. The uncertainty is the result of even a finite number of possibilities confronted with a limited expression. The nature of Arena is that one enters it and begins in the middle. With form and function, in a world with form and function. An entity's obligation is an acknowledgment of the impact that their inclusion must have. Obligation is set aside from potential as a kind of collateral against the future. Death is a result of running out of potential without resolving the obligation of the assumption. Meaning, the character did not secure its assumed origins within the arena. It failed to justify itself in its own free time. So, the arena compels him or her to do so with the time under obligation. The entity is yanked out of the expression and the amount of their potential in obligation goes to tying up loose ends. Often the result of death is rebirth, the entity is not allowed to withdraw from the arena until it is capable of resolving its obligation for self assumption.</w:t>
      </w:r>
    </w:p>
    <w:p w14:paraId="4B87187B" w14:textId="2FD62F32" w:rsidR="004E739B" w:rsidRPr="00243812" w:rsidRDefault="006F60BF" w:rsidP="00F01A18">
      <w:pPr>
        <w:pStyle w:val="NoSpacing"/>
        <w:rPr>
          <w:rFonts w:ascii="Montserrat" w:hAnsi="Montserrat"/>
          <w:sz w:val="24"/>
        </w:rPr>
      </w:pPr>
      <w:r w:rsidRPr="00243812">
        <w:rPr>
          <w:rFonts w:ascii="Montserrat" w:hAnsi="Montserrat"/>
          <w:sz w:val="24"/>
        </w:rPr>
        <w:tab/>
        <w:t>An assumed god, an omnii, has no obligation except for what is assumed through expressions in the arena. They, too, are expected to tie up their own loose ends. When they assume an aspect, that aspect must live its way through the arena, dealing with its obligation, or remain bound in the arena until managing to do it. The oblis arena is merciless and ruthless, but it is also the backbone of the infinite expression, the eternal proving ground. The arena is what it is by the extremity of reducing the scale and magnitude of being to finite levels. As a result of this, expressions are strongly taxed to attain efficiency and economy; integrating and improving form and function. As a result, the host of the infinite can attain perspective and insight applicable outside of oblis, in exis or even in omnis.</w:t>
      </w:r>
    </w:p>
    <w:p w14:paraId="18C2F85C" w14:textId="77777777" w:rsidR="004E739B" w:rsidRPr="00243812" w:rsidRDefault="004E739B" w:rsidP="00F01A18">
      <w:pPr>
        <w:pStyle w:val="NoSpacing"/>
        <w:rPr>
          <w:rFonts w:ascii="Montserrat" w:hAnsi="Montserrat"/>
          <w:sz w:val="24"/>
        </w:rPr>
      </w:pPr>
    </w:p>
    <w:p w14:paraId="0ABE9474" w14:textId="77777777" w:rsidR="004E739B" w:rsidRPr="00243812" w:rsidRDefault="00243812" w:rsidP="00F01A18">
      <w:pPr>
        <w:pStyle w:val="NoSpacing"/>
        <w:rPr>
          <w:rFonts w:ascii="Montserrat" w:hAnsi="Montserrat"/>
          <w:sz w:val="24"/>
        </w:rPr>
      </w:pPr>
      <w:r w:rsidRPr="00243812">
        <w:rPr>
          <w:rFonts w:ascii="Montserrat" w:hAnsi="Montserrat"/>
          <w:sz w:val="24"/>
        </w:rPr>
        <w:t>primal balance</w:t>
      </w:r>
    </w:p>
    <w:p w14:paraId="4C51CE01" w14:textId="77777777" w:rsidR="004E739B" w:rsidRPr="00243812" w:rsidRDefault="00243812" w:rsidP="00F01A18">
      <w:pPr>
        <w:pStyle w:val="NoSpacing"/>
        <w:rPr>
          <w:rFonts w:ascii="Montserrat" w:hAnsi="Montserrat"/>
          <w:sz w:val="24"/>
        </w:rPr>
      </w:pPr>
      <w:r w:rsidRPr="00243812">
        <w:rPr>
          <w:rFonts w:ascii="Montserrat" w:hAnsi="Montserrat"/>
          <w:sz w:val="24"/>
        </w:rPr>
        <w:tab/>
        <w:t>the initial value of the character, from which the base is defined, represents a primal balance which exceeds the range of random probabilities as defined by the mechanic of dice. The division of ABS and APS represents the character's resolution of its point paradox. A division conceived in the primal uncertainty of that paradox. A character that leans toward ABS is more independant and self reliant, while the one that leans toward APS is more selfless and compatible with the infinite. There are other cons</w:t>
      </w:r>
      <w:r w:rsidRPr="00243812">
        <w:rPr>
          <w:rFonts w:ascii="Montserrat" w:hAnsi="Montserrat"/>
          <w:sz w:val="24"/>
        </w:rPr>
        <w:t>equences resulting from this initial balance, which defines the development of the character as a whole. There is a third componant, only attainable through oblis, the arena. This is, essentially a kind of paradox and perspective which allows a character to defy the point paradox and offset its internal balance to transcend either or both ends of the point paradox. This is the most fundamental and most significant kind of growth possible to a character.</w:t>
      </w:r>
    </w:p>
    <w:p w14:paraId="7958C81D" w14:textId="77777777" w:rsidR="004E739B" w:rsidRPr="00243812" w:rsidRDefault="004E739B" w:rsidP="00F01A18">
      <w:pPr>
        <w:pStyle w:val="NoSpacing"/>
        <w:rPr>
          <w:rFonts w:ascii="Montserrat" w:hAnsi="Montserrat"/>
          <w:sz w:val="24"/>
        </w:rPr>
      </w:pPr>
    </w:p>
    <w:p w14:paraId="5E01F2E0" w14:textId="77777777" w:rsidR="004E739B" w:rsidRPr="00243812" w:rsidRDefault="00243812" w:rsidP="00F01A18">
      <w:pPr>
        <w:pStyle w:val="NoSpacing"/>
        <w:rPr>
          <w:rFonts w:ascii="Montserrat" w:hAnsi="Montserrat"/>
          <w:sz w:val="24"/>
        </w:rPr>
      </w:pPr>
      <w:r w:rsidRPr="00243812">
        <w:rPr>
          <w:rFonts w:ascii="Montserrat" w:hAnsi="Montserrat"/>
          <w:sz w:val="24"/>
        </w:rPr>
        <w:t>primal life</w:t>
      </w:r>
    </w:p>
    <w:p w14:paraId="0BCF5C69"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there are many ways to interpret the dynamics of Arena. In some instances, these interpretations access new system applications. Primal life, is one of these instances. The base attribute ABS is a relative count of lives discarded to master oneself. The circumstances in which player characters enter the arena differ from the existential practices which established the arena in the first place. The liberty with which a player can determine its own primal balance do not apply universally to all assumptions. </w:t>
      </w:r>
      <w:r w:rsidRPr="00243812">
        <w:rPr>
          <w:rFonts w:ascii="Montserrat" w:hAnsi="Montserrat"/>
          <w:sz w:val="24"/>
        </w:rPr>
        <w:t>Most assumptions are indifferent, accidental or are bound in oblis under obligation. The relative life count is the evolution of the primal self from a state of oblivion. This evolution is marked by death; the extreme of change. Anything can die, be it mortal or divine. The natural progression of ABS is the effect of being reborn under obligation. Death in oblis arena can have devastating effects on the identity of the assumption, even as far as to obliterate it. Because of obligation, an entity can be forc</w:t>
      </w:r>
      <w:r w:rsidRPr="00243812">
        <w:rPr>
          <w:rFonts w:ascii="Montserrat" w:hAnsi="Montserrat"/>
          <w:sz w:val="24"/>
        </w:rPr>
        <w:t xml:space="preserve">ed to endure many lives before it solves its assumption obligation. When an assumption dies, it is tested by the absolute and either becomes more selfless or more self possessed. Each death could be a final submission to oblivion. The result of becoming entirely selfless. However, while the will to live is strong enough, an entity returns until it manages to wake up to the full promise of its existence. Which is the secret of serving obligation in a life time; the assumed expression has to remember itself, </w:t>
      </w:r>
      <w:r w:rsidRPr="00243812">
        <w:rPr>
          <w:rFonts w:ascii="Montserrat" w:hAnsi="Montserrat"/>
          <w:sz w:val="24"/>
        </w:rPr>
        <w:t>its true self, and know how to regain it. Once an entity wakes up, it can die and recreate itself before passing through oblivion. This breaks the cycle of death and the entity does not gain the count of a new life unless it willingly embraces oblivion and risks true death and rebirth without memory of its previous life.</w:t>
      </w:r>
    </w:p>
    <w:p w14:paraId="2D18E43D" w14:textId="36760183" w:rsidR="004E739B" w:rsidRPr="00243812" w:rsidRDefault="006F60BF" w:rsidP="00F01A18">
      <w:pPr>
        <w:pStyle w:val="NoSpacing"/>
        <w:rPr>
          <w:rFonts w:ascii="Montserrat" w:hAnsi="Montserrat"/>
          <w:sz w:val="24"/>
        </w:rPr>
      </w:pPr>
      <w:r w:rsidRPr="00243812">
        <w:rPr>
          <w:rFonts w:ascii="Montserrat" w:hAnsi="Montserrat"/>
          <w:sz w:val="24"/>
        </w:rPr>
        <w:tab/>
        <w:t>A character who does this has attained the elusive third component of the point paradox. This component can be applied to either ABS or APS since the act of attaining it is uniquely self possessed and selfless. The only other time that a character can attain the third component is if it dies with more potential than obligation. The absolute will not test the individual, rather, it will reincarnate it with an increase in the third component for the untimely demise. A character may sometimes be able to tip the scale in its own favor by abandoning its life experience to re-embrace the associated potential. To do this, the character must consciously understand that it is possible. Generally, it is a spiritual belief in letting go of worldly matters, sometimes it is a simple desire for innocence.</w:t>
      </w:r>
    </w:p>
    <w:p w14:paraId="2EF8C590" w14:textId="77777777" w:rsidR="004E739B" w:rsidRPr="00243812" w:rsidRDefault="004E739B" w:rsidP="00F01A18">
      <w:pPr>
        <w:pStyle w:val="NoSpacing"/>
        <w:rPr>
          <w:rFonts w:ascii="Montserrat" w:hAnsi="Montserrat"/>
          <w:sz w:val="24"/>
        </w:rPr>
      </w:pPr>
    </w:p>
    <w:p w14:paraId="18BFF125" w14:textId="77777777" w:rsidR="004E739B" w:rsidRPr="00243812" w:rsidRDefault="00243812" w:rsidP="00F01A18">
      <w:pPr>
        <w:pStyle w:val="NoSpacing"/>
        <w:rPr>
          <w:rFonts w:ascii="Montserrat" w:hAnsi="Montserrat"/>
          <w:sz w:val="24"/>
        </w:rPr>
      </w:pPr>
      <w:r w:rsidRPr="00243812">
        <w:rPr>
          <w:rFonts w:ascii="Montserrat" w:hAnsi="Montserrat"/>
          <w:sz w:val="24"/>
        </w:rPr>
        <w:t>the invisible and intangible</w:t>
      </w:r>
    </w:p>
    <w:p w14:paraId="1692C507" w14:textId="77777777" w:rsidR="004E739B" w:rsidRPr="00243812" w:rsidRDefault="00243812" w:rsidP="00F01A18">
      <w:pPr>
        <w:pStyle w:val="NoSpacing"/>
        <w:rPr>
          <w:rFonts w:ascii="Montserrat" w:hAnsi="Montserrat"/>
          <w:sz w:val="24"/>
        </w:rPr>
      </w:pPr>
      <w:r w:rsidRPr="00243812">
        <w:rPr>
          <w:rFonts w:ascii="Montserrat" w:hAnsi="Montserrat"/>
          <w:sz w:val="24"/>
        </w:rPr>
        <w:tab/>
        <w:t>arena possesses a unique structure that is devised with very intimate relationships with the character construct. Character and environment are designed to fit seamlessly together. Naturally these things are behind the scenes from the perspective of a character, but this does not prevent them from having the diverse impact on characters that they do. Understanding these invisible and intangible qualities and quantities can give players a better understanding of their characters' natures and possibilities.</w:t>
      </w:r>
    </w:p>
    <w:p w14:paraId="179D53F2" w14:textId="77777777" w:rsidR="004E739B" w:rsidRPr="00243812" w:rsidRDefault="004E739B" w:rsidP="00F01A18">
      <w:pPr>
        <w:pStyle w:val="NoSpacing"/>
        <w:rPr>
          <w:rFonts w:ascii="Montserrat" w:hAnsi="Montserrat"/>
          <w:sz w:val="24"/>
        </w:rPr>
      </w:pPr>
    </w:p>
    <w:p w14:paraId="09AA1973" w14:textId="66C6BA32" w:rsidR="004E739B" w:rsidRPr="00243812" w:rsidRDefault="00243812" w:rsidP="00F01A18">
      <w:pPr>
        <w:pStyle w:val="NoSpacing"/>
        <w:rPr>
          <w:rFonts w:ascii="Montserrat" w:hAnsi="Montserrat"/>
          <w:sz w:val="24"/>
        </w:rPr>
      </w:pPr>
      <w:r w:rsidRPr="00243812">
        <w:rPr>
          <w:rFonts w:ascii="Montserrat" w:hAnsi="Montserrat"/>
          <w:sz w:val="24"/>
        </w:rPr>
        <w:tab/>
        <w:t>oblivion</w:t>
      </w:r>
      <w:r w:rsidR="006F60BF" w:rsidRPr="00243812">
        <w:rPr>
          <w:rFonts w:ascii="Montserrat" w:hAnsi="Montserrat"/>
          <w:sz w:val="24"/>
        </w:rPr>
        <w:tab/>
      </w:r>
      <w:r w:rsidRPr="00243812">
        <w:rPr>
          <w:rFonts w:ascii="Montserrat" w:hAnsi="Montserrat"/>
          <w:sz w:val="24"/>
        </w:rPr>
        <w:t>the eternal darkness and ultimate force of limitation.</w:t>
      </w:r>
    </w:p>
    <w:p w14:paraId="5D9EFC89" w14:textId="77777777" w:rsidR="004E739B" w:rsidRPr="00243812" w:rsidRDefault="004E739B" w:rsidP="00F01A18">
      <w:pPr>
        <w:pStyle w:val="NoSpacing"/>
        <w:rPr>
          <w:rFonts w:ascii="Montserrat" w:hAnsi="Montserrat"/>
          <w:sz w:val="24"/>
        </w:rPr>
      </w:pPr>
    </w:p>
    <w:p w14:paraId="374AF09B" w14:textId="263F9583" w:rsidR="004E739B" w:rsidRPr="00243812" w:rsidRDefault="00243812" w:rsidP="00F01A18">
      <w:pPr>
        <w:pStyle w:val="NoSpacing"/>
        <w:rPr>
          <w:rFonts w:ascii="Montserrat" w:hAnsi="Montserrat"/>
          <w:sz w:val="24"/>
        </w:rPr>
      </w:pPr>
      <w:r w:rsidRPr="00243812">
        <w:rPr>
          <w:rFonts w:ascii="Montserrat" w:hAnsi="Montserrat"/>
          <w:sz w:val="24"/>
        </w:rPr>
        <w:tab/>
        <w:t>albedo</w:t>
      </w:r>
      <w:r w:rsidR="006F60BF" w:rsidRPr="00243812">
        <w:rPr>
          <w:rFonts w:ascii="Montserrat" w:hAnsi="Montserrat"/>
          <w:sz w:val="24"/>
        </w:rPr>
        <w:tab/>
      </w:r>
      <w:r w:rsidRPr="00243812">
        <w:rPr>
          <w:rFonts w:ascii="Montserrat" w:hAnsi="Montserrat"/>
          <w:sz w:val="24"/>
        </w:rPr>
        <w:t xml:space="preserve">the eternal flame. </w:t>
      </w:r>
    </w:p>
    <w:p w14:paraId="50FD462C" w14:textId="77777777" w:rsidR="004E739B" w:rsidRPr="00243812" w:rsidRDefault="004E739B" w:rsidP="00F01A18">
      <w:pPr>
        <w:pStyle w:val="NoSpacing"/>
        <w:rPr>
          <w:rFonts w:ascii="Montserrat" w:hAnsi="Montserrat"/>
          <w:sz w:val="24"/>
        </w:rPr>
      </w:pPr>
    </w:p>
    <w:p w14:paraId="1F79D3FD" w14:textId="67AC6C96" w:rsidR="004E739B" w:rsidRPr="00243812" w:rsidRDefault="00243812" w:rsidP="00F01A18">
      <w:pPr>
        <w:pStyle w:val="NoSpacing"/>
        <w:rPr>
          <w:rFonts w:ascii="Montserrat" w:hAnsi="Montserrat"/>
          <w:sz w:val="24"/>
        </w:rPr>
      </w:pPr>
      <w:r w:rsidRPr="00243812">
        <w:rPr>
          <w:rFonts w:ascii="Montserrat" w:hAnsi="Montserrat"/>
          <w:sz w:val="24"/>
        </w:rPr>
        <w:tab/>
        <w:t>umbra</w:t>
      </w:r>
      <w:r w:rsidR="006F60BF" w:rsidRPr="00243812">
        <w:rPr>
          <w:rFonts w:ascii="Montserrat" w:hAnsi="Montserrat"/>
          <w:sz w:val="24"/>
        </w:rPr>
        <w:tab/>
      </w:r>
      <w:r w:rsidRPr="00243812">
        <w:rPr>
          <w:rFonts w:ascii="Montserrat" w:hAnsi="Montserrat"/>
          <w:sz w:val="24"/>
        </w:rPr>
        <w:t>the envelope, or shadow, or oblivion.</w:t>
      </w:r>
    </w:p>
    <w:p w14:paraId="1FC647C3" w14:textId="77777777" w:rsidR="004E739B" w:rsidRPr="00243812" w:rsidRDefault="004E739B" w:rsidP="00F01A18">
      <w:pPr>
        <w:pStyle w:val="NoSpacing"/>
        <w:rPr>
          <w:rFonts w:ascii="Montserrat" w:hAnsi="Montserrat"/>
          <w:sz w:val="24"/>
        </w:rPr>
      </w:pPr>
    </w:p>
    <w:p w14:paraId="14BBB5D2" w14:textId="77777777" w:rsidR="004E739B" w:rsidRPr="00243812" w:rsidRDefault="00243812" w:rsidP="00F01A18">
      <w:pPr>
        <w:pStyle w:val="NoSpacing"/>
        <w:rPr>
          <w:rFonts w:ascii="Montserrat" w:hAnsi="Montserrat"/>
          <w:sz w:val="24"/>
        </w:rPr>
      </w:pPr>
      <w:r w:rsidRPr="00243812">
        <w:rPr>
          <w:rFonts w:ascii="Montserrat" w:hAnsi="Montserrat"/>
          <w:sz w:val="24"/>
        </w:rPr>
        <w:tab/>
        <w:t>penumbra</w:t>
      </w:r>
      <w:r w:rsidRPr="00243812">
        <w:rPr>
          <w:rFonts w:ascii="Montserrat" w:hAnsi="Montserrat"/>
          <w:sz w:val="24"/>
        </w:rPr>
        <w:tab/>
        <w:t>the threshold.</w:t>
      </w:r>
    </w:p>
    <w:p w14:paraId="003AF2B0" w14:textId="77777777" w:rsidR="004E739B" w:rsidRPr="00243812" w:rsidRDefault="004E739B" w:rsidP="00F01A18">
      <w:pPr>
        <w:pStyle w:val="NoSpacing"/>
        <w:rPr>
          <w:rFonts w:ascii="Montserrat" w:hAnsi="Montserrat"/>
          <w:sz w:val="24"/>
        </w:rPr>
      </w:pPr>
    </w:p>
    <w:p w14:paraId="707D02A8" w14:textId="7D4FC9DB" w:rsidR="004E739B" w:rsidRPr="00243812" w:rsidRDefault="00243812" w:rsidP="00F01A18">
      <w:pPr>
        <w:pStyle w:val="NoSpacing"/>
        <w:rPr>
          <w:rFonts w:ascii="Montserrat" w:hAnsi="Montserrat"/>
          <w:sz w:val="24"/>
        </w:rPr>
      </w:pPr>
      <w:r w:rsidRPr="00243812">
        <w:rPr>
          <w:rFonts w:ascii="Montserrat" w:hAnsi="Montserrat"/>
          <w:sz w:val="24"/>
        </w:rPr>
        <w:tab/>
        <w:t>mantle</w:t>
      </w:r>
      <w:r w:rsidR="006F60BF" w:rsidRPr="00243812">
        <w:rPr>
          <w:rFonts w:ascii="Montserrat" w:hAnsi="Montserrat"/>
          <w:sz w:val="24"/>
        </w:rPr>
        <w:tab/>
      </w:r>
      <w:r w:rsidRPr="00243812">
        <w:rPr>
          <w:rFonts w:ascii="Montserrat" w:hAnsi="Montserrat"/>
          <w:sz w:val="24"/>
        </w:rPr>
        <w:t>the apparent self or world. The mantle is the best definition of the envelope of existence from the perspective of the embodied. However, the mantle is an interpretation of the invisible worlds of oblis, exis and omnis. In an expression, the mantle is the detailing of the character's domain. In the apparent world, it is the history, society and nature as it is found in the moment.</w:t>
      </w:r>
    </w:p>
    <w:p w14:paraId="06DBD422" w14:textId="77777777" w:rsidR="004E739B" w:rsidRPr="00243812" w:rsidRDefault="004E739B" w:rsidP="00F01A18">
      <w:pPr>
        <w:pStyle w:val="NoSpacing"/>
        <w:rPr>
          <w:rFonts w:ascii="Montserrat" w:hAnsi="Montserrat"/>
          <w:sz w:val="24"/>
        </w:rPr>
      </w:pPr>
    </w:p>
    <w:p w14:paraId="3A65C9D5" w14:textId="08B995C8" w:rsidR="004E739B" w:rsidRPr="00243812" w:rsidRDefault="00243812" w:rsidP="00F01A18">
      <w:pPr>
        <w:pStyle w:val="NoSpacing"/>
        <w:rPr>
          <w:rFonts w:ascii="Montserrat" w:hAnsi="Montserrat"/>
          <w:sz w:val="24"/>
        </w:rPr>
      </w:pPr>
      <w:r w:rsidRPr="00243812">
        <w:rPr>
          <w:rFonts w:ascii="Montserrat" w:hAnsi="Montserrat"/>
          <w:sz w:val="24"/>
        </w:rPr>
        <w:tab/>
        <w:t>oblis</w:t>
      </w:r>
      <w:r w:rsidR="006F60BF" w:rsidRPr="00243812">
        <w:rPr>
          <w:rFonts w:ascii="Montserrat" w:hAnsi="Montserrat"/>
          <w:sz w:val="24"/>
        </w:rPr>
        <w:tab/>
      </w:r>
      <w:r w:rsidRPr="00243812">
        <w:rPr>
          <w:rFonts w:ascii="Montserrat" w:hAnsi="Montserrat"/>
          <w:sz w:val="24"/>
        </w:rPr>
        <w:t xml:space="preserve">the arena of life. All entities who choose to express themselves as being alive in existence have to go through the same process of struggling against the weight of oblivion through the cycle of death. </w:t>
      </w:r>
    </w:p>
    <w:p w14:paraId="6DFCD408" w14:textId="77777777" w:rsidR="004E739B" w:rsidRPr="00243812" w:rsidRDefault="004E739B" w:rsidP="00F01A18">
      <w:pPr>
        <w:pStyle w:val="NoSpacing"/>
        <w:rPr>
          <w:rFonts w:ascii="Montserrat" w:hAnsi="Montserrat"/>
          <w:sz w:val="24"/>
        </w:rPr>
      </w:pPr>
    </w:p>
    <w:p w14:paraId="175F2714" w14:textId="578F1A7D" w:rsidR="004E739B" w:rsidRPr="00243812" w:rsidRDefault="00243812" w:rsidP="00F01A18">
      <w:pPr>
        <w:pStyle w:val="NoSpacing"/>
        <w:rPr>
          <w:rFonts w:ascii="Montserrat" w:hAnsi="Montserrat"/>
          <w:sz w:val="24"/>
        </w:rPr>
      </w:pPr>
      <w:r w:rsidRPr="00243812">
        <w:rPr>
          <w:rFonts w:ascii="Montserrat" w:hAnsi="Montserrat"/>
          <w:sz w:val="24"/>
        </w:rPr>
        <w:tab/>
        <w:t>exis</w:t>
      </w:r>
      <w:r w:rsidR="006F60BF" w:rsidRPr="00243812">
        <w:rPr>
          <w:rFonts w:ascii="Montserrat" w:hAnsi="Montserrat"/>
          <w:sz w:val="24"/>
        </w:rPr>
        <w:tab/>
      </w:r>
    </w:p>
    <w:p w14:paraId="386ADA98" w14:textId="77777777" w:rsidR="004E739B" w:rsidRPr="00243812" w:rsidRDefault="004E739B" w:rsidP="00F01A18">
      <w:pPr>
        <w:pStyle w:val="NoSpacing"/>
        <w:rPr>
          <w:rFonts w:ascii="Montserrat" w:hAnsi="Montserrat"/>
          <w:sz w:val="24"/>
        </w:rPr>
      </w:pPr>
    </w:p>
    <w:p w14:paraId="7650D920" w14:textId="70A57AA5" w:rsidR="004E739B" w:rsidRPr="00243812" w:rsidRDefault="00243812" w:rsidP="00F01A18">
      <w:pPr>
        <w:pStyle w:val="NoSpacing"/>
        <w:rPr>
          <w:rFonts w:ascii="Montserrat" w:hAnsi="Montserrat"/>
          <w:sz w:val="24"/>
        </w:rPr>
      </w:pPr>
      <w:r w:rsidRPr="00243812">
        <w:rPr>
          <w:rFonts w:ascii="Montserrat" w:hAnsi="Montserrat"/>
          <w:sz w:val="24"/>
        </w:rPr>
        <w:tab/>
        <w:t>omnis</w:t>
      </w:r>
      <w:r w:rsidR="006F60BF" w:rsidRPr="00243812">
        <w:rPr>
          <w:rFonts w:ascii="Montserrat" w:hAnsi="Montserrat"/>
          <w:sz w:val="24"/>
        </w:rPr>
        <w:tab/>
      </w:r>
    </w:p>
    <w:p w14:paraId="16A68DA6" w14:textId="77777777" w:rsidR="004E739B" w:rsidRPr="00243812" w:rsidRDefault="004E739B" w:rsidP="00F01A18">
      <w:pPr>
        <w:pStyle w:val="NoSpacing"/>
        <w:rPr>
          <w:rFonts w:ascii="Montserrat" w:hAnsi="Montserrat"/>
          <w:sz w:val="24"/>
        </w:rPr>
      </w:pPr>
    </w:p>
    <w:p w14:paraId="0E94D7E0" w14:textId="77777777" w:rsidR="004E739B" w:rsidRPr="00243812" w:rsidRDefault="00243812" w:rsidP="00F01A18">
      <w:pPr>
        <w:pStyle w:val="NoSpacing"/>
        <w:rPr>
          <w:rFonts w:ascii="Montserrat" w:hAnsi="Montserrat"/>
          <w:sz w:val="24"/>
        </w:rPr>
      </w:pPr>
      <w:r w:rsidRPr="00243812">
        <w:rPr>
          <w:rFonts w:ascii="Montserrat" w:hAnsi="Montserrat"/>
          <w:sz w:val="24"/>
        </w:rPr>
        <w:t>dominion</w:t>
      </w:r>
    </w:p>
    <w:p w14:paraId="7F2A532F" w14:textId="77777777" w:rsidR="004E739B" w:rsidRPr="00243812" w:rsidRDefault="00243812" w:rsidP="00F01A18">
      <w:pPr>
        <w:pStyle w:val="NoSpacing"/>
        <w:rPr>
          <w:rFonts w:ascii="Montserrat" w:hAnsi="Montserrat"/>
          <w:sz w:val="24"/>
        </w:rPr>
      </w:pPr>
      <w:r w:rsidRPr="00243812">
        <w:rPr>
          <w:rFonts w:ascii="Montserrat" w:hAnsi="Montserrat"/>
          <w:sz w:val="24"/>
        </w:rPr>
        <w:tab/>
        <w:t>the breakdown of the character's expression, or embodied potential. It means, simply, the way that the character is expressed as having the potential to be or do something. Rather than present the fulfillment of the character’s potential, only the capability is presented; a matter of convenience and economics. The dominion of a character is defined in stages of intimate qualities. As such, they are sort of like shells through which the character's intent flows in expressing itself in the arena. Flow is one</w:t>
      </w:r>
      <w:r w:rsidRPr="00243812">
        <w:rPr>
          <w:rFonts w:ascii="Montserrat" w:hAnsi="Montserrat"/>
          <w:sz w:val="24"/>
        </w:rPr>
        <w:t xml:space="preserve"> way from the heart of the character into the arena. The only exceptions are aberrations in self expression; internal conflict within a level of a shell.</w:t>
      </w:r>
    </w:p>
    <w:p w14:paraId="15C635BA" w14:textId="77777777" w:rsidR="004E739B" w:rsidRPr="00243812" w:rsidRDefault="004E739B" w:rsidP="00F01A18">
      <w:pPr>
        <w:pStyle w:val="NoSpacing"/>
        <w:rPr>
          <w:rFonts w:ascii="Montserrat" w:hAnsi="Montserrat"/>
          <w:sz w:val="24"/>
        </w:rPr>
      </w:pPr>
    </w:p>
    <w:p w14:paraId="7007D997" w14:textId="77777777" w:rsidR="004E739B" w:rsidRPr="00243812" w:rsidRDefault="00243812" w:rsidP="00F01A18">
      <w:pPr>
        <w:pStyle w:val="NoSpacing"/>
        <w:rPr>
          <w:rFonts w:ascii="Montserrat" w:hAnsi="Montserrat"/>
          <w:sz w:val="24"/>
        </w:rPr>
      </w:pPr>
      <w:r w:rsidRPr="00243812">
        <w:rPr>
          <w:rFonts w:ascii="Montserrat" w:hAnsi="Montserrat"/>
          <w:sz w:val="24"/>
        </w:rPr>
        <w:t>cascade domains</w:t>
      </w:r>
    </w:p>
    <w:p w14:paraId="78335875" w14:textId="77777777" w:rsidR="004E739B" w:rsidRPr="00243812" w:rsidRDefault="00243812" w:rsidP="00F01A18">
      <w:pPr>
        <w:pStyle w:val="NoSpacing"/>
        <w:rPr>
          <w:rFonts w:ascii="Montserrat" w:hAnsi="Montserrat"/>
          <w:sz w:val="24"/>
        </w:rPr>
      </w:pPr>
      <w:r w:rsidRPr="00243812">
        <w:rPr>
          <w:rFonts w:ascii="Montserrat" w:hAnsi="Montserrat"/>
          <w:sz w:val="24"/>
        </w:rPr>
        <w:tab/>
        <w:t>each level of character articulation is a cascade domain. The significance of cascade domains is that any effort can be modified by one item of each cascade level. With higher access, the number of effort modifications available to the character increases. The progression is as follows:</w:t>
      </w:r>
    </w:p>
    <w:p w14:paraId="64D58234" w14:textId="77777777" w:rsidR="004E739B" w:rsidRPr="00243812" w:rsidRDefault="004E739B" w:rsidP="00F01A18">
      <w:pPr>
        <w:pStyle w:val="NoSpacing"/>
        <w:rPr>
          <w:rFonts w:ascii="Montserrat" w:hAnsi="Montserrat"/>
          <w:sz w:val="24"/>
        </w:rPr>
      </w:pPr>
    </w:p>
    <w:p w14:paraId="6DF0EEE9" w14:textId="7D641D1B" w:rsidR="004E739B" w:rsidRPr="00243812" w:rsidRDefault="00243812" w:rsidP="00F01A18">
      <w:pPr>
        <w:pStyle w:val="NoSpacing"/>
        <w:rPr>
          <w:rFonts w:ascii="Montserrat" w:hAnsi="Montserrat"/>
          <w:sz w:val="24"/>
        </w:rPr>
      </w:pPr>
      <w:r w:rsidRPr="00243812">
        <w:rPr>
          <w:rFonts w:ascii="Montserrat" w:hAnsi="Montserrat"/>
          <w:sz w:val="24"/>
        </w:rPr>
        <w:tab/>
        <w:t>base</w:t>
      </w:r>
      <w:r w:rsidR="006F60BF" w:rsidRPr="00243812">
        <w:rPr>
          <w:rFonts w:ascii="Montserrat" w:hAnsi="Montserrat"/>
          <w:sz w:val="24"/>
        </w:rPr>
        <w:tab/>
      </w:r>
      <w:r w:rsidRPr="00243812">
        <w:rPr>
          <w:rFonts w:ascii="Montserrat" w:hAnsi="Montserrat"/>
          <w:sz w:val="24"/>
        </w:rPr>
        <w:t>all entities have a base. This is principle component of self expression.</w:t>
      </w:r>
    </w:p>
    <w:p w14:paraId="4F0A61AC" w14:textId="6A4E7E02" w:rsidR="004E739B" w:rsidRPr="00243812" w:rsidRDefault="00243812" w:rsidP="00F01A18">
      <w:pPr>
        <w:pStyle w:val="NoSpacing"/>
        <w:rPr>
          <w:rFonts w:ascii="Montserrat" w:hAnsi="Montserrat"/>
          <w:sz w:val="24"/>
        </w:rPr>
      </w:pPr>
      <w:r w:rsidRPr="00243812">
        <w:rPr>
          <w:rFonts w:ascii="Montserrat" w:hAnsi="Montserrat"/>
          <w:sz w:val="24"/>
        </w:rPr>
        <w:tab/>
        <w:t>base aspects</w:t>
      </w:r>
      <w:r w:rsidR="006F60BF" w:rsidRPr="00243812">
        <w:rPr>
          <w:rFonts w:ascii="Montserrat" w:hAnsi="Montserrat"/>
          <w:sz w:val="24"/>
        </w:rPr>
        <w:tab/>
      </w:r>
      <w:r w:rsidRPr="00243812">
        <w:rPr>
          <w:rFonts w:ascii="Montserrat" w:hAnsi="Montserrat"/>
          <w:sz w:val="24"/>
        </w:rPr>
        <w:t>all entities have base aspects. This is the foundation of embodied potential and personal domain. Aspects are automatically given to defining physical, mental and spiritual realms of expression.</w:t>
      </w:r>
    </w:p>
    <w:p w14:paraId="5C51D53B" w14:textId="52F73D06" w:rsidR="004E739B" w:rsidRPr="00243812" w:rsidRDefault="00243812" w:rsidP="00F01A18">
      <w:pPr>
        <w:pStyle w:val="NoSpacing"/>
        <w:rPr>
          <w:rFonts w:ascii="Montserrat" w:hAnsi="Montserrat"/>
          <w:sz w:val="24"/>
        </w:rPr>
      </w:pPr>
      <w:r w:rsidRPr="00243812">
        <w:rPr>
          <w:rFonts w:ascii="Montserrat" w:hAnsi="Montserrat"/>
          <w:sz w:val="24"/>
        </w:rPr>
        <w:tab/>
        <w:t>aspect disciplines</w:t>
      </w:r>
      <w:r w:rsidR="006F60BF" w:rsidRPr="00243812">
        <w:rPr>
          <w:rFonts w:ascii="Montserrat" w:hAnsi="Montserrat"/>
          <w:sz w:val="24"/>
        </w:rPr>
        <w:tab/>
      </w:r>
      <w:r w:rsidRPr="00243812">
        <w:rPr>
          <w:rFonts w:ascii="Montserrat" w:hAnsi="Montserrat"/>
          <w:sz w:val="24"/>
        </w:rPr>
        <w:t>only entities with higher access are liable to have aspect disciplines. Generally aspect disciplines are extensions of the entity's dominion. They are limited innumber by ABS just as base disciplines are.</w:t>
      </w:r>
    </w:p>
    <w:p w14:paraId="4A6E18CB" w14:textId="28B7165C" w:rsidR="004E739B" w:rsidRPr="00243812" w:rsidRDefault="00243812" w:rsidP="00F01A18">
      <w:pPr>
        <w:pStyle w:val="NoSpacing"/>
        <w:rPr>
          <w:rFonts w:ascii="Montserrat" w:hAnsi="Montserrat"/>
          <w:sz w:val="24"/>
        </w:rPr>
      </w:pPr>
      <w:r w:rsidRPr="00243812">
        <w:rPr>
          <w:rFonts w:ascii="Montserrat" w:hAnsi="Montserrat"/>
          <w:sz w:val="24"/>
        </w:rPr>
        <w:tab/>
        <w:t>aspect abilities</w:t>
      </w:r>
      <w:r w:rsidR="006F60BF" w:rsidRPr="00243812">
        <w:rPr>
          <w:rFonts w:ascii="Montserrat" w:hAnsi="Montserrat"/>
          <w:sz w:val="24"/>
        </w:rPr>
        <w:tab/>
      </w:r>
      <w:r w:rsidRPr="00243812">
        <w:rPr>
          <w:rFonts w:ascii="Montserrat" w:hAnsi="Montserrat"/>
          <w:sz w:val="24"/>
        </w:rPr>
        <w:t>Aspect abilities are even more restricted as they further detail the expression of dominion, and still preceed base disciplines.</w:t>
      </w:r>
    </w:p>
    <w:p w14:paraId="7CB9EDD9" w14:textId="7447E0C5" w:rsidR="004E739B" w:rsidRPr="00243812" w:rsidRDefault="00243812" w:rsidP="00F01A18">
      <w:pPr>
        <w:pStyle w:val="NoSpacing"/>
        <w:rPr>
          <w:rFonts w:ascii="Montserrat" w:hAnsi="Montserrat"/>
          <w:sz w:val="24"/>
        </w:rPr>
      </w:pPr>
      <w:r w:rsidRPr="00243812">
        <w:rPr>
          <w:rFonts w:ascii="Montserrat" w:hAnsi="Montserrat"/>
          <w:sz w:val="24"/>
        </w:rPr>
        <w:tab/>
        <w:t>base disciplines</w:t>
      </w:r>
      <w:r w:rsidR="006F60BF" w:rsidRPr="00243812">
        <w:rPr>
          <w:rFonts w:ascii="Montserrat" w:hAnsi="Montserrat"/>
          <w:sz w:val="24"/>
        </w:rPr>
        <w:tab/>
      </w:r>
      <w:r w:rsidRPr="00243812">
        <w:rPr>
          <w:rFonts w:ascii="Montserrat" w:hAnsi="Montserrat"/>
          <w:sz w:val="24"/>
        </w:rPr>
        <w:t>all true sentient entities have base disciplines. This is the beginning of self initialized applications, where abilities are grouped together in comprehensive and enlightened ways. Sub sets of base disciplines are physical disciplines, which are dependant on the expressed potential of the body; mental disciplines which are only limited by the expressed potential of the mind; and spiritual disciplines which depend on the articulation of the spirit. As an entity's access increases these discipline sets becom</w:t>
      </w:r>
      <w:r w:rsidRPr="00243812">
        <w:rPr>
          <w:rFonts w:ascii="Montserrat" w:hAnsi="Montserrat"/>
          <w:sz w:val="24"/>
        </w:rPr>
        <w:t>e distinct, independant and cascaded. All that is required is room in their cascade and the emphasis of the set.</w:t>
      </w:r>
    </w:p>
    <w:p w14:paraId="03E69054" w14:textId="42E7EDD1" w:rsidR="004E739B" w:rsidRPr="00243812" w:rsidRDefault="00243812" w:rsidP="00F01A18">
      <w:pPr>
        <w:pStyle w:val="NoSpacing"/>
        <w:rPr>
          <w:rFonts w:ascii="Montserrat" w:hAnsi="Montserrat"/>
          <w:sz w:val="24"/>
        </w:rPr>
      </w:pPr>
      <w:r w:rsidRPr="00243812">
        <w:rPr>
          <w:rFonts w:ascii="Montserrat" w:hAnsi="Montserrat"/>
          <w:sz w:val="24"/>
        </w:rPr>
        <w:tab/>
        <w:t>base abilities</w:t>
      </w:r>
      <w:r w:rsidR="006F60BF" w:rsidRPr="00243812">
        <w:rPr>
          <w:rFonts w:ascii="Montserrat" w:hAnsi="Montserrat"/>
          <w:sz w:val="24"/>
        </w:rPr>
        <w:tab/>
      </w:r>
      <w:r w:rsidRPr="00243812">
        <w:rPr>
          <w:rFonts w:ascii="Montserrat" w:hAnsi="Montserrat"/>
          <w:sz w:val="24"/>
        </w:rPr>
        <w:t>all entities have base abilities. These are the various things the entity has applied itself to being able to accomplish and generally apply to the conditions of functioning in oblis. These are the metaphoric languages in which the entity has developed for expressing itself. These are the channels through which the entity is able to express itself in oblis. Entities with higher access are able to juxtapose their base abilities into physical, mental and spiritual abilities much as others do with disciplines.</w:t>
      </w:r>
      <w:r w:rsidRPr="00243812">
        <w:rPr>
          <w:rFonts w:ascii="Montserrat" w:hAnsi="Montserrat"/>
          <w:sz w:val="24"/>
        </w:rPr>
        <w:t xml:space="preserve"> All that is required is room in their cascade and the emphasis of the set.</w:t>
      </w:r>
    </w:p>
    <w:p w14:paraId="3F3B889C" w14:textId="1F842F8A" w:rsidR="004E739B" w:rsidRPr="00243812" w:rsidRDefault="00243812" w:rsidP="00F01A18">
      <w:pPr>
        <w:pStyle w:val="NoSpacing"/>
        <w:rPr>
          <w:rFonts w:ascii="Montserrat" w:hAnsi="Montserrat"/>
          <w:sz w:val="24"/>
        </w:rPr>
      </w:pPr>
      <w:r w:rsidRPr="00243812">
        <w:rPr>
          <w:rFonts w:ascii="Montserrat" w:hAnsi="Montserrat"/>
          <w:sz w:val="24"/>
        </w:rPr>
        <w:tab/>
        <w:t>ability aspects</w:t>
      </w:r>
      <w:r w:rsidR="006F60BF" w:rsidRPr="00243812">
        <w:rPr>
          <w:rFonts w:ascii="Montserrat" w:hAnsi="Montserrat"/>
          <w:sz w:val="24"/>
        </w:rPr>
        <w:tab/>
      </w:r>
      <w:r w:rsidRPr="00243812">
        <w:rPr>
          <w:rFonts w:ascii="Montserrat" w:hAnsi="Montserrat"/>
          <w:sz w:val="24"/>
        </w:rPr>
        <w:t>ability aspects are simple fuctions that give definition and focus to all abilities, being nearly instinctive and largely conceptual. These are the areas of concentration which are almost attributive in nature. They are given depth and context by the abilities, disciplines and aspects through which they are applied. They are limited in number by the same APS limit imposed on base aspects. For entities that lack the flexibility to possess true abilities, such as animals, they have aspect abilities instead of</w:t>
      </w:r>
      <w:r w:rsidRPr="00243812">
        <w:rPr>
          <w:rFonts w:ascii="Montserrat" w:hAnsi="Montserrat"/>
          <w:sz w:val="24"/>
        </w:rPr>
        <w:t xml:space="preserve"> base abilities. Generally, most thinking entities are incapible of using their aspect abilities once they have adopted base abilities. Thus, they rely mostly on their base.</w:t>
      </w:r>
    </w:p>
    <w:p w14:paraId="69F494F2" w14:textId="77777777" w:rsidR="004E739B" w:rsidRPr="00243812" w:rsidRDefault="004E739B" w:rsidP="00F01A18">
      <w:pPr>
        <w:pStyle w:val="NoSpacing"/>
        <w:rPr>
          <w:rFonts w:ascii="Montserrat" w:hAnsi="Montserrat"/>
          <w:sz w:val="24"/>
        </w:rPr>
      </w:pPr>
    </w:p>
    <w:p w14:paraId="670304AB" w14:textId="77777777" w:rsidR="004E739B" w:rsidRPr="00243812" w:rsidRDefault="00243812" w:rsidP="00F01A18">
      <w:pPr>
        <w:pStyle w:val="NoSpacing"/>
        <w:rPr>
          <w:rFonts w:ascii="Montserrat" w:hAnsi="Montserrat"/>
          <w:sz w:val="24"/>
        </w:rPr>
      </w:pPr>
      <w:r w:rsidRPr="00243812">
        <w:rPr>
          <w:rFonts w:ascii="Montserrat" w:hAnsi="Montserrat"/>
          <w:sz w:val="24"/>
        </w:rPr>
        <w:t>domain paths</w:t>
      </w:r>
    </w:p>
    <w:p w14:paraId="79D6FE84" w14:textId="77777777" w:rsidR="004E739B" w:rsidRPr="00243812" w:rsidRDefault="00243812" w:rsidP="00F01A18">
      <w:pPr>
        <w:pStyle w:val="NoSpacing"/>
        <w:rPr>
          <w:rFonts w:ascii="Montserrat" w:hAnsi="Montserrat"/>
          <w:sz w:val="24"/>
        </w:rPr>
      </w:pPr>
      <w:r w:rsidRPr="00243812">
        <w:rPr>
          <w:rFonts w:ascii="Montserrat" w:hAnsi="Montserrat"/>
          <w:sz w:val="24"/>
        </w:rPr>
        <w:tab/>
        <w:t>each item in the profile is a path. The profile body is the expressed path, the "fixed" state. The permanence of this path is paradoxical. It is inalterable until it is altered. The base line is the heart thread; the primordial path of the character's domain and dominion. The paths of the cascade domain are the paths of expression, or embodied potential.</w:t>
      </w:r>
    </w:p>
    <w:p w14:paraId="47EF0B75" w14:textId="77777777" w:rsidR="004E739B" w:rsidRPr="00243812" w:rsidRDefault="004E739B" w:rsidP="00F01A18">
      <w:pPr>
        <w:pStyle w:val="NoSpacing"/>
        <w:rPr>
          <w:rFonts w:ascii="Montserrat" w:hAnsi="Montserrat"/>
          <w:sz w:val="24"/>
        </w:rPr>
      </w:pPr>
    </w:p>
    <w:p w14:paraId="38976AEF"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r>
      <w:r w:rsidRPr="00243812">
        <w:rPr>
          <w:rFonts w:ascii="Montserrat" w:hAnsi="Montserrat"/>
          <w:sz w:val="24"/>
        </w:rPr>
        <w:t>STRUCTURAL PROFILE NOTES AND PROCEDURES</w:t>
      </w:r>
    </w:p>
    <w:p w14:paraId="23EE2E17"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492E67DE">
          <v:rect id="_x0000_s1045" style="position:absolute;margin-left:0;margin-top:0;width:468pt;height:.05pt;z-index:-251662848;mso-position-horizontal-relative:margin" o:allowincell="f" fillcolor="black" stroked="f" strokeweight=".05pt">
            <v:fill color2="black"/>
            <w10:wrap anchorx="margin"/>
          </v:rect>
        </w:pict>
      </w:r>
    </w:p>
    <w:p w14:paraId="036AE4FA" w14:textId="77777777" w:rsidR="004E739B" w:rsidRPr="00243812" w:rsidRDefault="004E739B" w:rsidP="00F01A18">
      <w:pPr>
        <w:pStyle w:val="NoSpacing"/>
        <w:rPr>
          <w:rFonts w:ascii="Montserrat" w:hAnsi="Montserrat"/>
          <w:sz w:val="24"/>
        </w:rPr>
      </w:pPr>
    </w:p>
    <w:p w14:paraId="36DEFC46" w14:textId="77777777" w:rsidR="004E739B" w:rsidRPr="00243812" w:rsidRDefault="00243812" w:rsidP="00F01A18">
      <w:pPr>
        <w:pStyle w:val="NoSpacing"/>
        <w:rPr>
          <w:rFonts w:ascii="Montserrat" w:hAnsi="Montserrat"/>
          <w:sz w:val="24"/>
        </w:rPr>
      </w:pPr>
      <w:r w:rsidRPr="00243812">
        <w:rPr>
          <w:rFonts w:ascii="Montserrat" w:hAnsi="Montserrat"/>
          <w:sz w:val="24"/>
        </w:rPr>
        <w:t>20 pts base pool [base line equations/limits]</w:t>
      </w:r>
    </w:p>
    <w:p w14:paraId="2380DEC6" w14:textId="77777777" w:rsidR="004E739B" w:rsidRPr="00243812" w:rsidRDefault="00243812" w:rsidP="00F01A18">
      <w:pPr>
        <w:pStyle w:val="NoSpacing"/>
        <w:rPr>
          <w:rFonts w:ascii="Montserrat" w:hAnsi="Montserrat"/>
          <w:sz w:val="24"/>
        </w:rPr>
      </w:pPr>
      <w:r w:rsidRPr="00243812">
        <w:rPr>
          <w:rFonts w:ascii="Montserrat" w:hAnsi="Montserrat"/>
          <w:sz w:val="24"/>
        </w:rPr>
        <w:tab/>
        <w:t>ACCESS = roughly the number of cascade domains</w:t>
      </w:r>
    </w:p>
    <w:p w14:paraId="21EF2780" w14:textId="77777777" w:rsidR="004E739B" w:rsidRPr="00243812" w:rsidRDefault="00243812" w:rsidP="00F01A18">
      <w:pPr>
        <w:pStyle w:val="NoSpacing"/>
        <w:rPr>
          <w:rFonts w:ascii="Montserrat" w:hAnsi="Montserrat"/>
          <w:sz w:val="24"/>
        </w:rPr>
      </w:pPr>
      <w:r w:rsidRPr="00243812">
        <w:rPr>
          <w:rFonts w:ascii="Montserrat" w:hAnsi="Montserrat"/>
          <w:sz w:val="24"/>
        </w:rPr>
        <w:tab/>
        <w:t>ABS = number of items, type discipline, possible to character</w:t>
      </w:r>
    </w:p>
    <w:p w14:paraId="6ECB1D9B" w14:textId="77777777" w:rsidR="004E739B" w:rsidRPr="00243812" w:rsidRDefault="00243812" w:rsidP="00F01A18">
      <w:pPr>
        <w:pStyle w:val="NoSpacing"/>
        <w:rPr>
          <w:rFonts w:ascii="Montserrat" w:hAnsi="Montserrat"/>
          <w:sz w:val="24"/>
        </w:rPr>
      </w:pPr>
      <w:r w:rsidRPr="00243812">
        <w:rPr>
          <w:rFonts w:ascii="Montserrat" w:hAnsi="Montserrat"/>
          <w:sz w:val="24"/>
        </w:rPr>
        <w:tab/>
        <w:t>APS = number of items, type aspect, possible to character (min to base 3)</w:t>
      </w:r>
    </w:p>
    <w:p w14:paraId="013BC7C9" w14:textId="77777777" w:rsidR="004E739B" w:rsidRPr="00243812" w:rsidRDefault="00243812" w:rsidP="00F01A18">
      <w:pPr>
        <w:pStyle w:val="NoSpacing"/>
        <w:rPr>
          <w:rFonts w:ascii="Montserrat" w:hAnsi="Montserrat"/>
          <w:sz w:val="24"/>
        </w:rPr>
      </w:pPr>
      <w:r w:rsidRPr="00243812">
        <w:rPr>
          <w:rFonts w:ascii="Montserrat" w:hAnsi="Montserrat"/>
          <w:sz w:val="24"/>
        </w:rPr>
        <w:tab/>
        <w:t>albedo = ABS to the power of access.threshold</w:t>
      </w:r>
    </w:p>
    <w:p w14:paraId="6D6C22E3" w14:textId="77777777" w:rsidR="004E739B" w:rsidRPr="00243812" w:rsidRDefault="004E739B" w:rsidP="00F01A18">
      <w:pPr>
        <w:pStyle w:val="NoSpacing"/>
        <w:rPr>
          <w:rFonts w:ascii="Montserrat" w:hAnsi="Montserrat"/>
          <w:sz w:val="24"/>
        </w:rPr>
      </w:pPr>
    </w:p>
    <w:p w14:paraId="6883597F" w14:textId="77777777" w:rsidR="004E739B" w:rsidRPr="00243812" w:rsidRDefault="00243812" w:rsidP="00F01A18">
      <w:pPr>
        <w:pStyle w:val="NoSpacing"/>
        <w:rPr>
          <w:rFonts w:ascii="Montserrat" w:hAnsi="Montserrat"/>
          <w:sz w:val="24"/>
        </w:rPr>
      </w:pPr>
      <w:r w:rsidRPr="00243812">
        <w:rPr>
          <w:rFonts w:ascii="Montserrat" w:hAnsi="Montserrat"/>
          <w:sz w:val="24"/>
        </w:rPr>
        <w:tab/>
        <w:t>expressed potential:</w:t>
      </w:r>
    </w:p>
    <w:p w14:paraId="120D4C42" w14:textId="7701F1BB" w:rsidR="004E739B" w:rsidRPr="00243812" w:rsidRDefault="00243812" w:rsidP="00F01A18">
      <w:pPr>
        <w:pStyle w:val="NoSpacing"/>
        <w:rPr>
          <w:rFonts w:ascii="Montserrat" w:hAnsi="Montserrat"/>
          <w:sz w:val="24"/>
        </w:rPr>
      </w:pPr>
      <w:r w:rsidRPr="00243812">
        <w:rPr>
          <w:rFonts w:ascii="Montserrat" w:hAnsi="Montserrat"/>
          <w:sz w:val="24"/>
        </w:rPr>
        <w:tab/>
        <w:t>path</w:t>
      </w:r>
      <w:r w:rsidRPr="00243812">
        <w:rPr>
          <w:rFonts w:ascii="Montserrat" w:hAnsi="Montserrat"/>
          <w:sz w:val="24"/>
        </w:rPr>
        <w:tab/>
        <w:t>(n)</w:t>
      </w:r>
      <w:r w:rsidR="006F60BF" w:rsidRPr="00243812">
        <w:rPr>
          <w:rFonts w:ascii="Montserrat" w:hAnsi="Montserrat"/>
          <w:sz w:val="24"/>
        </w:rPr>
        <w:tab/>
      </w:r>
      <w:r w:rsidRPr="00243812">
        <w:rPr>
          <w:rFonts w:ascii="Montserrat" w:hAnsi="Montserrat"/>
          <w:sz w:val="24"/>
        </w:rPr>
        <w:t>value1</w:t>
      </w:r>
      <w:r w:rsidR="006F60BF" w:rsidRPr="00243812">
        <w:rPr>
          <w:rFonts w:ascii="Montserrat" w:hAnsi="Montserrat"/>
          <w:sz w:val="24"/>
        </w:rPr>
        <w:tab/>
      </w:r>
      <w:r w:rsidRPr="00243812">
        <w:rPr>
          <w:rFonts w:ascii="Montserrat" w:hAnsi="Montserrat"/>
          <w:sz w:val="24"/>
        </w:rPr>
        <w:t>rating1</w:t>
      </w:r>
      <w:r w:rsidRPr="00243812">
        <w:rPr>
          <w:rFonts w:ascii="Montserrat" w:hAnsi="Montserrat"/>
          <w:sz w:val="24"/>
        </w:rPr>
        <w:tab/>
        <w:t>value2</w:t>
      </w:r>
      <w:r w:rsidRPr="00243812">
        <w:rPr>
          <w:rFonts w:ascii="Montserrat" w:hAnsi="Montserrat"/>
          <w:sz w:val="24"/>
        </w:rPr>
        <w:tab/>
        <w:t>rating2</w:t>
      </w:r>
    </w:p>
    <w:p w14:paraId="233341C4" w14:textId="6EB1C579" w:rsidR="004E739B" w:rsidRPr="00243812" w:rsidRDefault="006F60BF" w:rsidP="00F01A18">
      <w:pPr>
        <w:pStyle w:val="NoSpacing"/>
        <w:rPr>
          <w:rFonts w:ascii="Montserrat" w:hAnsi="Montserrat"/>
          <w:sz w:val="24"/>
        </w:rPr>
      </w:pPr>
      <w:r w:rsidRPr="00243812">
        <w:rPr>
          <w:rFonts w:ascii="Montserrat" w:hAnsi="Montserrat"/>
          <w:sz w:val="24"/>
        </w:rPr>
        <w:tab/>
        <w:t>[paid by]</w:t>
      </w:r>
      <w:r w:rsidRPr="00243812">
        <w:rPr>
          <w:rFonts w:ascii="Montserrat" w:hAnsi="Montserrat"/>
          <w:sz w:val="24"/>
        </w:rPr>
        <w:tab/>
        <w:t>[maintenance]</w:t>
      </w:r>
      <w:r w:rsidRPr="00243812">
        <w:rPr>
          <w:rFonts w:ascii="Montserrat" w:hAnsi="Montserrat"/>
          <w:sz w:val="24"/>
        </w:rPr>
        <w:tab/>
        <w:t>[use]</w:t>
      </w:r>
    </w:p>
    <w:p w14:paraId="006EC21E" w14:textId="77777777" w:rsidR="004E739B" w:rsidRPr="00243812" w:rsidRDefault="004E739B" w:rsidP="00F01A18">
      <w:pPr>
        <w:pStyle w:val="NoSpacing"/>
        <w:rPr>
          <w:rFonts w:ascii="Montserrat" w:hAnsi="Montserrat"/>
          <w:sz w:val="24"/>
        </w:rPr>
      </w:pPr>
    </w:p>
    <w:p w14:paraId="34199812" w14:textId="77777777" w:rsidR="004E739B" w:rsidRPr="00243812" w:rsidRDefault="00243812" w:rsidP="00F01A18">
      <w:pPr>
        <w:pStyle w:val="NoSpacing"/>
        <w:rPr>
          <w:rFonts w:ascii="Montserrat" w:hAnsi="Montserrat"/>
          <w:sz w:val="24"/>
        </w:rPr>
      </w:pPr>
      <w:r w:rsidRPr="00243812">
        <w:rPr>
          <w:rFonts w:ascii="Montserrat" w:hAnsi="Montserrat"/>
          <w:sz w:val="24"/>
        </w:rPr>
        <w:tab/>
        <w:t>aspects, adverse aspects (if exceeds APS limit)</w:t>
      </w:r>
    </w:p>
    <w:p w14:paraId="54EBB398" w14:textId="77777777" w:rsidR="004E739B" w:rsidRPr="00243812" w:rsidRDefault="00243812" w:rsidP="00F01A18">
      <w:pPr>
        <w:pStyle w:val="NoSpacing"/>
        <w:rPr>
          <w:rFonts w:ascii="Montserrat" w:hAnsi="Montserrat"/>
          <w:sz w:val="24"/>
        </w:rPr>
      </w:pPr>
      <w:r w:rsidRPr="00243812">
        <w:rPr>
          <w:rFonts w:ascii="Montserrat" w:hAnsi="Montserrat"/>
          <w:sz w:val="24"/>
        </w:rPr>
        <w:tab/>
        <w:t>disciplines, abilities</w:t>
      </w:r>
    </w:p>
    <w:p w14:paraId="7155B761"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acquisitions</w:t>
      </w:r>
    </w:p>
    <w:p w14:paraId="0068EEA4" w14:textId="77777777" w:rsidR="004E739B" w:rsidRPr="00243812" w:rsidRDefault="004E739B" w:rsidP="00F01A18">
      <w:pPr>
        <w:pStyle w:val="NoSpacing"/>
        <w:rPr>
          <w:rFonts w:ascii="Montserrat" w:hAnsi="Montserrat"/>
          <w:sz w:val="24"/>
        </w:rPr>
      </w:pPr>
    </w:p>
    <w:p w14:paraId="5497BA5B" w14:textId="77777777" w:rsidR="004E739B" w:rsidRPr="00243812" w:rsidRDefault="00243812" w:rsidP="00F01A18">
      <w:pPr>
        <w:pStyle w:val="NoSpacing"/>
        <w:rPr>
          <w:rFonts w:ascii="Montserrat" w:hAnsi="Montserrat"/>
          <w:sz w:val="24"/>
        </w:rPr>
      </w:pPr>
      <w:r w:rsidRPr="00243812">
        <w:rPr>
          <w:rFonts w:ascii="Montserrat" w:hAnsi="Montserrat"/>
          <w:sz w:val="24"/>
        </w:rPr>
        <w:t>base obligation—running total of character costs</w:t>
      </w:r>
    </w:p>
    <w:p w14:paraId="5BD5186A" w14:textId="77777777" w:rsidR="004E739B" w:rsidRPr="00243812" w:rsidRDefault="00243812" w:rsidP="00F01A18">
      <w:pPr>
        <w:pStyle w:val="NoSpacing"/>
        <w:rPr>
          <w:rFonts w:ascii="Montserrat" w:hAnsi="Montserrat"/>
          <w:sz w:val="24"/>
        </w:rPr>
      </w:pPr>
      <w:r w:rsidRPr="00243812">
        <w:rPr>
          <w:rFonts w:ascii="Montserrat" w:hAnsi="Montserrat"/>
          <w:sz w:val="24"/>
        </w:rPr>
        <w:t>base experience—defined by psychic age times a thousand</w:t>
      </w:r>
    </w:p>
    <w:p w14:paraId="19167D31" w14:textId="77777777" w:rsidR="004E739B" w:rsidRPr="00243812" w:rsidRDefault="00243812" w:rsidP="00F01A18">
      <w:pPr>
        <w:pStyle w:val="NoSpacing"/>
        <w:rPr>
          <w:rFonts w:ascii="Montserrat" w:hAnsi="Montserrat"/>
          <w:sz w:val="24"/>
        </w:rPr>
      </w:pPr>
      <w:r w:rsidRPr="00243812">
        <w:rPr>
          <w:rFonts w:ascii="Montserrat" w:hAnsi="Montserrat"/>
          <w:sz w:val="24"/>
        </w:rPr>
        <w:t>base potential—defined by base ABS times ten to the power of access.threshold</w:t>
      </w:r>
    </w:p>
    <w:p w14:paraId="0ECD7CBF" w14:textId="77777777" w:rsidR="004E739B" w:rsidRPr="00243812" w:rsidRDefault="004E739B" w:rsidP="00F01A18">
      <w:pPr>
        <w:pStyle w:val="NoSpacing"/>
        <w:rPr>
          <w:rFonts w:ascii="Montserrat" w:hAnsi="Montserrat"/>
          <w:sz w:val="24"/>
        </w:rPr>
      </w:pPr>
    </w:p>
    <w:p w14:paraId="7C376AD9" w14:textId="77777777" w:rsidR="004E739B" w:rsidRPr="00243812" w:rsidRDefault="00243812" w:rsidP="00F01A18">
      <w:pPr>
        <w:pStyle w:val="NoSpacing"/>
        <w:rPr>
          <w:rFonts w:ascii="Montserrat" w:hAnsi="Montserrat"/>
          <w:sz w:val="24"/>
        </w:rPr>
      </w:pPr>
      <w:r w:rsidRPr="00243812">
        <w:rPr>
          <w:rFonts w:ascii="Montserrat" w:hAnsi="Montserrat"/>
          <w:sz w:val="24"/>
        </w:rPr>
        <w:t>paid experience—invisible total, abilities paid by experience subtracts from base obligation and base experience during adjustment</w:t>
      </w:r>
    </w:p>
    <w:p w14:paraId="750B0143" w14:textId="77777777" w:rsidR="004E739B" w:rsidRPr="00243812" w:rsidRDefault="00243812" w:rsidP="00F01A18">
      <w:pPr>
        <w:pStyle w:val="NoSpacing"/>
        <w:rPr>
          <w:rFonts w:ascii="Montserrat" w:hAnsi="Montserrat"/>
          <w:sz w:val="24"/>
        </w:rPr>
      </w:pPr>
      <w:r w:rsidRPr="00243812">
        <w:rPr>
          <w:rFonts w:ascii="Montserrat" w:hAnsi="Montserrat"/>
          <w:sz w:val="24"/>
        </w:rPr>
        <w:t>paid potential—invisible total, aspects, abilities, and acquisitions paid by potential through obligation test subtracts from potential during adjustment</w:t>
      </w:r>
    </w:p>
    <w:p w14:paraId="423C600D" w14:textId="77777777" w:rsidR="004E739B" w:rsidRPr="00243812" w:rsidRDefault="004E739B" w:rsidP="00F01A18">
      <w:pPr>
        <w:pStyle w:val="NoSpacing"/>
        <w:rPr>
          <w:rFonts w:ascii="Montserrat" w:hAnsi="Montserrat"/>
          <w:sz w:val="24"/>
        </w:rPr>
      </w:pPr>
    </w:p>
    <w:p w14:paraId="213D9E2D" w14:textId="77777777" w:rsidR="004E739B" w:rsidRPr="00243812" w:rsidRDefault="00243812" w:rsidP="00F01A18">
      <w:pPr>
        <w:pStyle w:val="NoSpacing"/>
        <w:rPr>
          <w:rFonts w:ascii="Montserrat" w:hAnsi="Montserrat"/>
          <w:sz w:val="24"/>
        </w:rPr>
      </w:pPr>
      <w:r w:rsidRPr="00243812">
        <w:rPr>
          <w:rFonts w:ascii="Montserrat" w:hAnsi="Montserrat"/>
          <w:sz w:val="24"/>
        </w:rPr>
        <w:t>adjusted obligation—paid experience and paid potential subtract from base obligation</w:t>
      </w:r>
    </w:p>
    <w:p w14:paraId="53E9FAD0" w14:textId="77777777" w:rsidR="004E739B" w:rsidRPr="00243812" w:rsidRDefault="00243812" w:rsidP="00F01A18">
      <w:pPr>
        <w:pStyle w:val="NoSpacing"/>
        <w:rPr>
          <w:rFonts w:ascii="Montserrat" w:hAnsi="Montserrat"/>
          <w:sz w:val="24"/>
        </w:rPr>
      </w:pPr>
      <w:r w:rsidRPr="00243812">
        <w:rPr>
          <w:rFonts w:ascii="Montserrat" w:hAnsi="Montserrat"/>
          <w:sz w:val="24"/>
        </w:rPr>
        <w:t>adjusted experience—paid experience subtracts from base experience</w:t>
      </w:r>
    </w:p>
    <w:p w14:paraId="5247EEEE" w14:textId="77777777" w:rsidR="004E739B" w:rsidRPr="00243812" w:rsidRDefault="00243812" w:rsidP="00F01A18">
      <w:pPr>
        <w:pStyle w:val="NoSpacing"/>
        <w:rPr>
          <w:rFonts w:ascii="Montserrat" w:hAnsi="Montserrat"/>
          <w:sz w:val="24"/>
        </w:rPr>
      </w:pPr>
      <w:r w:rsidRPr="00243812">
        <w:rPr>
          <w:rFonts w:ascii="Montserrat" w:hAnsi="Montserrat"/>
          <w:sz w:val="24"/>
        </w:rPr>
        <w:t>adjusted potential—base experience, adjusted obligation, and paid potential subtract from base potential</w:t>
      </w:r>
    </w:p>
    <w:p w14:paraId="2CA5F37C" w14:textId="77777777" w:rsidR="004E739B" w:rsidRPr="00243812" w:rsidRDefault="004E739B" w:rsidP="00F01A18">
      <w:pPr>
        <w:pStyle w:val="NoSpacing"/>
        <w:rPr>
          <w:rFonts w:ascii="Montserrat" w:hAnsi="Montserrat"/>
          <w:sz w:val="24"/>
        </w:rPr>
      </w:pPr>
    </w:p>
    <w:p w14:paraId="757A9969"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14537A35">
          <v:rect id="_x0000_s1046" style="position:absolute;margin-left:0;margin-top:0;width:468pt;height:.05pt;z-index:-251661824;mso-position-horizontal-relative:margin" o:allowincell="f" fillcolor="black" stroked="f" strokeweight=".05pt">
            <v:fill color2="black"/>
            <w10:wrap anchorx="margin"/>
          </v:rect>
        </w:pict>
      </w:r>
    </w:p>
    <w:p w14:paraId="7B5C4847" w14:textId="77777777" w:rsidR="004E739B" w:rsidRPr="00243812" w:rsidRDefault="004E739B" w:rsidP="00F01A18">
      <w:pPr>
        <w:pStyle w:val="NoSpacing"/>
        <w:rPr>
          <w:rFonts w:ascii="Montserrat" w:hAnsi="Montserrat"/>
          <w:sz w:val="24"/>
        </w:rPr>
      </w:pPr>
    </w:p>
    <w:p w14:paraId="1E4DC4CE" w14:textId="77777777" w:rsidR="004E739B" w:rsidRPr="00243812" w:rsidRDefault="00243812" w:rsidP="00F01A18">
      <w:pPr>
        <w:pStyle w:val="NoSpacing"/>
        <w:rPr>
          <w:rFonts w:ascii="Montserrat" w:hAnsi="Montserrat"/>
          <w:sz w:val="24"/>
        </w:rPr>
      </w:pPr>
      <w:r w:rsidRPr="00243812">
        <w:rPr>
          <w:rFonts w:ascii="Montserrat" w:hAnsi="Montserrat"/>
          <w:sz w:val="24"/>
        </w:rPr>
        <w:t>character upgrades</w:t>
      </w:r>
      <w:r w:rsidRPr="00243812">
        <w:rPr>
          <w:rFonts w:ascii="Montserrat" w:hAnsi="Montserrat"/>
          <w:sz w:val="24"/>
        </w:rPr>
        <w:tab/>
        <w:t>base change due to perspective shift</w:t>
      </w:r>
    </w:p>
    <w:p w14:paraId="2883D3CD" w14:textId="77777777" w:rsidR="004E739B" w:rsidRPr="00243812" w:rsidRDefault="00243812" w:rsidP="00F01A18">
      <w:pPr>
        <w:pStyle w:val="NoSpacing"/>
        <w:rPr>
          <w:rFonts w:ascii="Montserrat" w:hAnsi="Montserrat"/>
          <w:sz w:val="24"/>
        </w:rPr>
      </w:pPr>
      <w:r w:rsidRPr="00243812">
        <w:rPr>
          <w:rFonts w:ascii="Montserrat" w:hAnsi="Montserrat"/>
          <w:sz w:val="24"/>
        </w:rPr>
        <w:tab/>
        <w:t>[aspect/ability values drop by one level of rating to increase ABS, readjust costs]</w:t>
      </w:r>
    </w:p>
    <w:p w14:paraId="64612574" w14:textId="77777777" w:rsidR="004E739B" w:rsidRPr="00243812" w:rsidRDefault="004E739B" w:rsidP="00F01A18">
      <w:pPr>
        <w:pStyle w:val="NoSpacing"/>
        <w:rPr>
          <w:rFonts w:ascii="Montserrat" w:hAnsi="Montserrat"/>
          <w:sz w:val="24"/>
        </w:rPr>
      </w:pPr>
    </w:p>
    <w:p w14:paraId="7DE6C601" w14:textId="77777777" w:rsidR="004E739B" w:rsidRPr="00243812" w:rsidRDefault="00243812" w:rsidP="00F01A18">
      <w:pPr>
        <w:pStyle w:val="NoSpacing"/>
        <w:rPr>
          <w:rFonts w:ascii="Montserrat" w:hAnsi="Montserrat"/>
          <w:sz w:val="24"/>
        </w:rPr>
      </w:pPr>
      <w:r w:rsidRPr="00243812">
        <w:rPr>
          <w:rFonts w:ascii="Montserrat" w:hAnsi="Montserrat"/>
          <w:sz w:val="24"/>
        </w:rPr>
        <w:tab/>
        <w:t>access change due to exposure</w:t>
      </w:r>
    </w:p>
    <w:p w14:paraId="1946FFAA" w14:textId="77777777" w:rsidR="004E739B" w:rsidRPr="00243812" w:rsidRDefault="00243812" w:rsidP="00F01A18">
      <w:pPr>
        <w:pStyle w:val="NoSpacing"/>
        <w:rPr>
          <w:rFonts w:ascii="Montserrat" w:hAnsi="Montserrat"/>
          <w:sz w:val="24"/>
        </w:rPr>
      </w:pPr>
      <w:r w:rsidRPr="00243812">
        <w:rPr>
          <w:rFonts w:ascii="Montserrat" w:hAnsi="Montserrat"/>
          <w:sz w:val="24"/>
        </w:rPr>
        <w:tab/>
        <w:t>[adjust threshold access, recalculate, and note in profile body]</w:t>
      </w:r>
    </w:p>
    <w:p w14:paraId="53CAD46E" w14:textId="77777777" w:rsidR="004E739B" w:rsidRPr="00243812" w:rsidRDefault="004E739B" w:rsidP="00F01A18">
      <w:pPr>
        <w:pStyle w:val="NoSpacing"/>
        <w:rPr>
          <w:rFonts w:ascii="Montserrat" w:hAnsi="Montserrat"/>
          <w:sz w:val="24"/>
        </w:rPr>
      </w:pPr>
    </w:p>
    <w:p w14:paraId="2744583A"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ARENA: BASIC</w:t>
      </w:r>
    </w:p>
    <w:p w14:paraId="03F981DD" w14:textId="77777777" w:rsidR="004E739B" w:rsidRPr="00243812" w:rsidRDefault="00243812" w:rsidP="00F01A18">
      <w:pPr>
        <w:pStyle w:val="NoSpacing"/>
        <w:rPr>
          <w:rFonts w:ascii="Montserrat" w:hAnsi="Montserrat"/>
          <w:spacing w:val="-3"/>
          <w:sz w:val="24"/>
        </w:rPr>
      </w:pPr>
      <w:r w:rsidRPr="00243812">
        <w:rPr>
          <w:rFonts w:ascii="Montserrat" w:hAnsi="Montserrat"/>
          <w:spacing w:val="-2"/>
          <w:sz w:val="24"/>
        </w:rPr>
        <w:pict w14:anchorId="6183EC76">
          <v:rect id="_x0000_s1047" style="position:absolute;margin-left:0;margin-top:0;width:468pt;height:.05pt;z-index:-251660800;mso-position-horizontal-relative:margin" o:allowincell="f" fillcolor="black" stroked="f" strokeweight=".05pt">
            <v:fill color2="black"/>
            <w10:wrap anchorx="margin"/>
          </v:rect>
        </w:pict>
      </w:r>
    </w:p>
    <w:p w14:paraId="15F7B821" w14:textId="77777777" w:rsidR="004E739B" w:rsidRPr="00243812" w:rsidRDefault="004E739B" w:rsidP="00F01A18">
      <w:pPr>
        <w:pStyle w:val="NoSpacing"/>
        <w:rPr>
          <w:rFonts w:ascii="Montserrat" w:hAnsi="Montserrat"/>
          <w:sz w:val="24"/>
        </w:rPr>
      </w:pPr>
    </w:p>
    <w:p w14:paraId="5B5F9058" w14:textId="7EBEAC3A" w:rsidR="004E739B" w:rsidRPr="00243812" w:rsidRDefault="00243812" w:rsidP="00F01A18">
      <w:pPr>
        <w:pStyle w:val="NoSpacing"/>
        <w:rPr>
          <w:rFonts w:ascii="Montserrat" w:hAnsi="Montserrat"/>
          <w:sz w:val="24"/>
        </w:rPr>
      </w:pPr>
      <w:r w:rsidRPr="00243812">
        <w:rPr>
          <w:rFonts w:ascii="Montserrat" w:hAnsi="Montserrat"/>
          <w:sz w:val="24"/>
        </w:rPr>
        <w:t>NATURAL [NORMAL]</w:t>
      </w:r>
      <w:r w:rsidR="006F60BF" w:rsidRPr="00243812">
        <w:rPr>
          <w:rFonts w:ascii="Montserrat" w:hAnsi="Montserrat"/>
          <w:sz w:val="24"/>
        </w:rPr>
        <w:tab/>
      </w:r>
      <w:r w:rsidRPr="00243812">
        <w:rPr>
          <w:rFonts w:ascii="Montserrat" w:hAnsi="Montserrat"/>
          <w:sz w:val="24"/>
        </w:rPr>
        <w:t>10</w:t>
      </w:r>
      <w:r w:rsidRPr="00243812">
        <w:rPr>
          <w:rFonts w:ascii="Montserrat" w:hAnsi="Montserrat"/>
          <w:sz w:val="24"/>
          <w:vertAlign w:val="superscript"/>
        </w:rPr>
        <w:t>(4.0)</w:t>
      </w:r>
      <w:r w:rsidRPr="00243812">
        <w:rPr>
          <w:rFonts w:ascii="Montserrat" w:hAnsi="Montserrat"/>
          <w:sz w:val="24"/>
        </w:rPr>
        <w:t>:10,000</w:t>
      </w:r>
    </w:p>
    <w:p w14:paraId="7C316F4F" w14:textId="77777777" w:rsidR="004E739B" w:rsidRPr="00243812" w:rsidRDefault="004E739B" w:rsidP="00F01A18">
      <w:pPr>
        <w:pStyle w:val="NoSpacing"/>
        <w:rPr>
          <w:rFonts w:ascii="Montserrat" w:hAnsi="Montserrat"/>
          <w:sz w:val="24"/>
        </w:rPr>
      </w:pPr>
    </w:p>
    <w:p w14:paraId="0F8826C2" w14:textId="77777777" w:rsidR="004E739B" w:rsidRPr="00243812" w:rsidRDefault="00243812" w:rsidP="00F01A18">
      <w:pPr>
        <w:pStyle w:val="NoSpacing"/>
        <w:rPr>
          <w:rFonts w:ascii="Montserrat" w:hAnsi="Montserrat"/>
          <w:sz w:val="24"/>
        </w:rPr>
      </w:pPr>
      <w:r w:rsidRPr="00243812">
        <w:rPr>
          <w:rFonts w:ascii="Montserrat" w:hAnsi="Montserrat"/>
          <w:sz w:val="24"/>
        </w:rPr>
        <w:t>The basic ARENA character—before the addition of profile aspects and abilities. The NATURAL, is a character's base line attribute. What is represented in the NATURAL is an encryption of what is naturally within the abilities of a character. This is the heart of an ARENA character. As one becomes better acquainted with ARENA, it will become increasingly clear how significant the NATURAL is. At any point, the effects and consequences implicit in the values and ratings of the NATURAL come to a character just a</w:t>
      </w:r>
      <w:r w:rsidRPr="00243812">
        <w:rPr>
          <w:rFonts w:ascii="Montserrat" w:hAnsi="Montserrat"/>
          <w:sz w:val="24"/>
        </w:rPr>
        <w:t>s that: naturally. It only takes a slight change of the NATURAL to give a character a distinctive edge. The NATURAL is more than just an attribute, it is the lynchpin for an entity's entire existence—from insignificant nothing to divine absolute. The world of the NORMAL is a tenuous line between those extremes. NORMAL is the universal attribute base for games within the limits of the "normal" world. If there is some uncertainty about what the "normal" world is, be assured that it will be explained thoroughl</w:t>
      </w:r>
      <w:r w:rsidRPr="00243812">
        <w:rPr>
          <w:rFonts w:ascii="Montserrat" w:hAnsi="Montserrat"/>
          <w:sz w:val="24"/>
        </w:rPr>
        <w:t>y, a little further on. At least as far as it applies to being a part of ARENA. In using the basic rules of ARENA, all new characters are created around the NORMAL.</w:t>
      </w:r>
    </w:p>
    <w:p w14:paraId="75439A18" w14:textId="77777777" w:rsidR="004E739B" w:rsidRPr="00243812" w:rsidRDefault="004E739B" w:rsidP="00F01A18">
      <w:pPr>
        <w:pStyle w:val="NoSpacing"/>
        <w:rPr>
          <w:rFonts w:ascii="Montserrat" w:hAnsi="Montserrat"/>
          <w:sz w:val="24"/>
        </w:rPr>
      </w:pPr>
    </w:p>
    <w:p w14:paraId="3D7B7EB5"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ARENA PROFILE EQUATIONS</w:t>
      </w:r>
    </w:p>
    <w:p w14:paraId="45B8C67C" w14:textId="77777777" w:rsidR="004E739B" w:rsidRPr="00243812" w:rsidRDefault="004E739B" w:rsidP="00F01A18">
      <w:pPr>
        <w:pStyle w:val="NoSpacing"/>
        <w:rPr>
          <w:rFonts w:ascii="Montserrat" w:hAnsi="Montserrat"/>
          <w:sz w:val="24"/>
        </w:rPr>
      </w:pPr>
    </w:p>
    <w:p w14:paraId="5CA36FFE" w14:textId="77777777" w:rsidR="004E739B" w:rsidRPr="00243812" w:rsidRDefault="00243812" w:rsidP="00F01A18">
      <w:pPr>
        <w:pStyle w:val="NoSpacing"/>
        <w:rPr>
          <w:rFonts w:ascii="Montserrat" w:hAnsi="Montserrat"/>
          <w:spacing w:val="-3"/>
          <w:sz w:val="24"/>
        </w:rPr>
      </w:pPr>
      <w:r w:rsidRPr="00243812">
        <w:rPr>
          <w:rFonts w:ascii="Montserrat" w:hAnsi="Montserrat"/>
          <w:spacing w:val="-2"/>
          <w:sz w:val="24"/>
        </w:rPr>
        <w:pict w14:anchorId="1D136753">
          <v:rect id="_x0000_s1048" style="position:absolute;margin-left:0;margin-top:0;width:468pt;height:.05pt;z-index:-251659776;mso-position-horizontal-relative:margin" o:allowincell="f" fillcolor="black" stroked="f" strokeweight=".05pt">
            <v:fill color2="black"/>
            <w10:wrap anchorx="margin"/>
          </v:rect>
        </w:pict>
      </w:r>
    </w:p>
    <w:p w14:paraId="050C412A" w14:textId="77777777" w:rsidR="004E739B" w:rsidRPr="00243812" w:rsidRDefault="004E739B" w:rsidP="00F01A18">
      <w:pPr>
        <w:pStyle w:val="NoSpacing"/>
        <w:rPr>
          <w:rFonts w:ascii="Montserrat" w:hAnsi="Montserrat"/>
          <w:sz w:val="24"/>
        </w:rPr>
      </w:pPr>
    </w:p>
    <w:p w14:paraId="422C8C39" w14:textId="77777777" w:rsidR="004E739B" w:rsidRPr="00243812" w:rsidRDefault="00243812" w:rsidP="00F01A18">
      <w:pPr>
        <w:pStyle w:val="NoSpacing"/>
        <w:rPr>
          <w:rFonts w:ascii="Montserrat" w:hAnsi="Montserrat"/>
          <w:sz w:val="24"/>
        </w:rPr>
      </w:pPr>
      <w:r w:rsidRPr="00243812">
        <w:rPr>
          <w:rFonts w:ascii="Montserrat" w:hAnsi="Montserrat"/>
          <w:sz w:val="24"/>
        </w:rPr>
        <w:t>[hard values]</w:t>
      </w:r>
    </w:p>
    <w:p w14:paraId="420C47BD" w14:textId="77777777" w:rsidR="004E739B" w:rsidRPr="00243812" w:rsidRDefault="00243812" w:rsidP="00F01A18">
      <w:pPr>
        <w:pStyle w:val="NoSpacing"/>
        <w:rPr>
          <w:rFonts w:ascii="Montserrat" w:hAnsi="Montserrat"/>
          <w:sz w:val="24"/>
        </w:rPr>
      </w:pPr>
      <w:r w:rsidRPr="00243812">
        <w:rPr>
          <w:rFonts w:ascii="Montserrat" w:hAnsi="Montserrat"/>
          <w:sz w:val="24"/>
        </w:rPr>
        <w:t>base</w:t>
      </w:r>
      <w:r w:rsidRPr="00243812">
        <w:rPr>
          <w:rFonts w:ascii="Montserrat" w:hAnsi="Montserrat"/>
          <w:sz w:val="24"/>
        </w:rPr>
        <w:tab/>
        <w:t>[input]</w:t>
      </w:r>
    </w:p>
    <w:p w14:paraId="6C29001D" w14:textId="77777777" w:rsidR="004E739B" w:rsidRPr="00243812" w:rsidRDefault="00243812" w:rsidP="00F01A18">
      <w:pPr>
        <w:pStyle w:val="NoSpacing"/>
        <w:rPr>
          <w:rFonts w:ascii="Montserrat" w:hAnsi="Montserrat"/>
          <w:sz w:val="24"/>
        </w:rPr>
      </w:pPr>
      <w:r w:rsidRPr="00243812">
        <w:rPr>
          <w:rFonts w:ascii="Montserrat" w:hAnsi="Montserrat"/>
          <w:sz w:val="24"/>
        </w:rPr>
        <w:t>[threshold base]</w:t>
      </w:r>
      <w:r w:rsidRPr="00243812">
        <w:rPr>
          <w:rFonts w:ascii="Montserrat" w:hAnsi="Montserrat"/>
          <w:sz w:val="24"/>
        </w:rPr>
        <w:tab/>
        <w:t>[BASE</w:t>
      </w:r>
      <w:r w:rsidRPr="00243812">
        <w:rPr>
          <w:rFonts w:ascii="Montserrat" w:hAnsi="Montserrat"/>
          <w:sz w:val="24"/>
          <w:vertAlign w:val="superscript"/>
        </w:rPr>
        <w:t>0.THRESHOLD</w:t>
      </w:r>
      <w:r w:rsidRPr="00243812">
        <w:rPr>
          <w:rFonts w:ascii="Montserrat" w:hAnsi="Montserrat"/>
          <w:sz w:val="24"/>
        </w:rPr>
        <w:t>]</w:t>
      </w:r>
    </w:p>
    <w:p w14:paraId="7BF64C4C" w14:textId="77777777" w:rsidR="004E739B" w:rsidRPr="00243812" w:rsidRDefault="00243812" w:rsidP="00F01A18">
      <w:pPr>
        <w:pStyle w:val="NoSpacing"/>
        <w:rPr>
          <w:rFonts w:ascii="Montserrat" w:hAnsi="Montserrat"/>
          <w:sz w:val="24"/>
        </w:rPr>
      </w:pPr>
      <w:r w:rsidRPr="00243812">
        <w:rPr>
          <w:rFonts w:ascii="Montserrat" w:hAnsi="Montserrat"/>
          <w:sz w:val="24"/>
        </w:rPr>
        <w:t>access</w:t>
      </w:r>
      <w:r w:rsidRPr="00243812">
        <w:rPr>
          <w:rFonts w:ascii="Montserrat" w:hAnsi="Montserrat"/>
          <w:sz w:val="24"/>
        </w:rPr>
        <w:tab/>
        <w:t>[input]</w:t>
      </w:r>
    </w:p>
    <w:p w14:paraId="32D9F1E0" w14:textId="77777777" w:rsidR="004E739B" w:rsidRPr="00243812" w:rsidRDefault="00243812" w:rsidP="00F01A18">
      <w:pPr>
        <w:pStyle w:val="NoSpacing"/>
        <w:rPr>
          <w:rFonts w:ascii="Montserrat" w:hAnsi="Montserrat"/>
          <w:sz w:val="24"/>
        </w:rPr>
      </w:pPr>
      <w:r w:rsidRPr="00243812">
        <w:rPr>
          <w:rFonts w:ascii="Montserrat" w:hAnsi="Montserrat"/>
          <w:sz w:val="24"/>
        </w:rPr>
        <w:t>threshold</w:t>
      </w:r>
      <w:r w:rsidRPr="00243812">
        <w:rPr>
          <w:rFonts w:ascii="Montserrat" w:hAnsi="Montserrat"/>
          <w:sz w:val="24"/>
        </w:rPr>
        <w:tab/>
        <w:t>[input]</w:t>
      </w:r>
    </w:p>
    <w:p w14:paraId="6E20F85D" w14:textId="77777777" w:rsidR="004E739B" w:rsidRPr="00243812" w:rsidRDefault="004E739B" w:rsidP="00F01A18">
      <w:pPr>
        <w:pStyle w:val="NoSpacing"/>
        <w:rPr>
          <w:rFonts w:ascii="Montserrat" w:hAnsi="Montserrat"/>
          <w:sz w:val="24"/>
        </w:rPr>
      </w:pPr>
    </w:p>
    <w:p w14:paraId="01E4E766" w14:textId="77777777" w:rsidR="004E739B" w:rsidRPr="00243812" w:rsidRDefault="00243812" w:rsidP="00F01A18">
      <w:pPr>
        <w:pStyle w:val="NoSpacing"/>
        <w:rPr>
          <w:rFonts w:ascii="Montserrat" w:hAnsi="Montserrat"/>
          <w:sz w:val="24"/>
        </w:rPr>
      </w:pPr>
      <w:r w:rsidRPr="00243812">
        <w:rPr>
          <w:rFonts w:ascii="Montserrat" w:hAnsi="Montserrat"/>
          <w:sz w:val="24"/>
        </w:rPr>
        <w:t>[virtual values]</w:t>
      </w:r>
    </w:p>
    <w:p w14:paraId="458DDED7" w14:textId="77777777" w:rsidR="004E739B" w:rsidRPr="00243812" w:rsidRDefault="00243812" w:rsidP="00F01A18">
      <w:pPr>
        <w:pStyle w:val="NoSpacing"/>
        <w:rPr>
          <w:rFonts w:ascii="Montserrat" w:hAnsi="Montserrat"/>
          <w:sz w:val="24"/>
        </w:rPr>
      </w:pPr>
      <w:r w:rsidRPr="00243812">
        <w:rPr>
          <w:rFonts w:ascii="Montserrat" w:hAnsi="Montserrat"/>
          <w:sz w:val="24"/>
        </w:rPr>
        <w:t>[virtual modifier]</w:t>
      </w:r>
      <w:r w:rsidRPr="00243812">
        <w:rPr>
          <w:rFonts w:ascii="Montserrat" w:hAnsi="Montserrat"/>
          <w:sz w:val="24"/>
        </w:rPr>
        <w:tab/>
        <w:t>[1 (+ .01per V.LIFE and or V.DEATH) (+1 per LIFE and or DEATH)]</w:t>
      </w:r>
    </w:p>
    <w:p w14:paraId="6EAAAD14" w14:textId="77777777" w:rsidR="004E739B" w:rsidRPr="00243812" w:rsidRDefault="00243812" w:rsidP="00F01A18">
      <w:pPr>
        <w:pStyle w:val="NoSpacing"/>
        <w:rPr>
          <w:rFonts w:ascii="Montserrat" w:hAnsi="Montserrat"/>
          <w:sz w:val="24"/>
        </w:rPr>
      </w:pPr>
      <w:r w:rsidRPr="00243812">
        <w:rPr>
          <w:rFonts w:ascii="Montserrat" w:hAnsi="Montserrat"/>
          <w:sz w:val="24"/>
        </w:rPr>
        <w:t>true age</w:t>
      </w:r>
      <w:r w:rsidRPr="00243812">
        <w:rPr>
          <w:rFonts w:ascii="Montserrat" w:hAnsi="Montserrat"/>
          <w:sz w:val="24"/>
        </w:rPr>
        <w:tab/>
        <w:t>[input]</w:t>
      </w:r>
    </w:p>
    <w:p w14:paraId="24BEDA58" w14:textId="77777777" w:rsidR="004E739B" w:rsidRPr="00243812" w:rsidRDefault="00243812" w:rsidP="00F01A18">
      <w:pPr>
        <w:pStyle w:val="NoSpacing"/>
        <w:rPr>
          <w:rFonts w:ascii="Montserrat" w:hAnsi="Montserrat"/>
          <w:sz w:val="24"/>
        </w:rPr>
      </w:pPr>
      <w:r w:rsidRPr="00243812">
        <w:rPr>
          <w:rFonts w:ascii="Montserrat" w:hAnsi="Montserrat"/>
          <w:sz w:val="24"/>
        </w:rPr>
        <w:t>apparent age</w:t>
      </w:r>
      <w:r w:rsidRPr="00243812">
        <w:rPr>
          <w:rFonts w:ascii="Montserrat" w:hAnsi="Montserrat"/>
          <w:sz w:val="24"/>
        </w:rPr>
        <w:tab/>
        <w:t>[input]</w:t>
      </w:r>
    </w:p>
    <w:p w14:paraId="48CB2208" w14:textId="77777777" w:rsidR="004E739B" w:rsidRPr="00243812" w:rsidRDefault="004E739B" w:rsidP="00F01A18">
      <w:pPr>
        <w:pStyle w:val="NoSpacing"/>
        <w:rPr>
          <w:rFonts w:ascii="Montserrat" w:hAnsi="Montserrat"/>
          <w:sz w:val="24"/>
        </w:rPr>
      </w:pPr>
    </w:p>
    <w:p w14:paraId="33E5725C" w14:textId="77777777" w:rsidR="004E739B" w:rsidRPr="00243812" w:rsidRDefault="00243812" w:rsidP="00F01A18">
      <w:pPr>
        <w:pStyle w:val="NoSpacing"/>
        <w:rPr>
          <w:rFonts w:ascii="Montserrat" w:hAnsi="Montserrat"/>
          <w:sz w:val="24"/>
        </w:rPr>
      </w:pPr>
      <w:r w:rsidRPr="00243812">
        <w:rPr>
          <w:rFonts w:ascii="Montserrat" w:hAnsi="Montserrat"/>
          <w:sz w:val="24"/>
        </w:rPr>
        <w:t>[subtotals]</w:t>
      </w:r>
    </w:p>
    <w:p w14:paraId="04610B04"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qualities </w:t>
      </w:r>
      <w:r w:rsidRPr="00243812">
        <w:rPr>
          <w:rFonts w:ascii="Montserrat" w:hAnsi="Montserrat"/>
          <w:sz w:val="24"/>
        </w:rPr>
        <w:tab/>
      </w:r>
      <w:r w:rsidRPr="00243812">
        <w:rPr>
          <w:rFonts w:ascii="Montserrat" w:hAnsi="Montserrat"/>
          <w:sz w:val="24"/>
        </w:rPr>
        <w:t>[each, subtotal]</w:t>
      </w:r>
    </w:p>
    <w:p w14:paraId="19F058E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abilities </w:t>
      </w:r>
      <w:r w:rsidRPr="00243812">
        <w:rPr>
          <w:rFonts w:ascii="Montserrat" w:hAnsi="Montserrat"/>
          <w:sz w:val="24"/>
        </w:rPr>
        <w:tab/>
        <w:t>[each, subtotal]</w:t>
      </w:r>
    </w:p>
    <w:p w14:paraId="348F04C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errata </w:t>
      </w:r>
      <w:r w:rsidRPr="00243812">
        <w:rPr>
          <w:rFonts w:ascii="Montserrat" w:hAnsi="Montserrat"/>
          <w:sz w:val="24"/>
        </w:rPr>
        <w:tab/>
        <w:t>[each, subtotal]</w:t>
      </w:r>
    </w:p>
    <w:p w14:paraId="6DB66FD3" w14:textId="77777777" w:rsidR="004E739B" w:rsidRPr="00243812" w:rsidRDefault="004E739B" w:rsidP="00F01A18">
      <w:pPr>
        <w:pStyle w:val="NoSpacing"/>
        <w:rPr>
          <w:rFonts w:ascii="Montserrat" w:hAnsi="Montserrat"/>
          <w:sz w:val="24"/>
        </w:rPr>
      </w:pPr>
    </w:p>
    <w:p w14:paraId="0AECDA55" w14:textId="77777777" w:rsidR="004E739B" w:rsidRPr="00243812" w:rsidRDefault="00243812" w:rsidP="00F01A18">
      <w:pPr>
        <w:pStyle w:val="NoSpacing"/>
        <w:rPr>
          <w:rFonts w:ascii="Montserrat" w:hAnsi="Montserrat"/>
          <w:sz w:val="24"/>
        </w:rPr>
      </w:pPr>
      <w:r w:rsidRPr="00243812">
        <w:rPr>
          <w:rFonts w:ascii="Montserrat" w:hAnsi="Montserrat"/>
          <w:sz w:val="24"/>
        </w:rPr>
        <w:t>[totals, result values]</w:t>
      </w:r>
    </w:p>
    <w:p w14:paraId="3B8098EA" w14:textId="77777777" w:rsidR="004E739B" w:rsidRPr="00243812" w:rsidRDefault="00243812" w:rsidP="00F01A18">
      <w:pPr>
        <w:pStyle w:val="NoSpacing"/>
        <w:rPr>
          <w:rFonts w:ascii="Montserrat" w:hAnsi="Montserrat"/>
          <w:sz w:val="24"/>
        </w:rPr>
      </w:pPr>
      <w:r w:rsidRPr="00243812">
        <w:rPr>
          <w:rFonts w:ascii="Montserrat" w:hAnsi="Montserrat"/>
          <w:sz w:val="24"/>
        </w:rPr>
        <w:t>base value [without v.mod]</w:t>
      </w:r>
      <w:r w:rsidRPr="00243812">
        <w:rPr>
          <w:rFonts w:ascii="Montserrat" w:hAnsi="Montserrat"/>
          <w:sz w:val="24"/>
        </w:rPr>
        <w:tab/>
        <w:t>[BASE</w:t>
      </w:r>
      <w:r w:rsidRPr="00243812">
        <w:rPr>
          <w:rFonts w:ascii="Montserrat" w:hAnsi="Montserrat"/>
          <w:sz w:val="24"/>
          <w:vertAlign w:val="superscript"/>
        </w:rPr>
        <w:t>ACCESS.THRESHOLD</w:t>
      </w:r>
      <w:r w:rsidRPr="00243812">
        <w:rPr>
          <w:rFonts w:ascii="Montserrat" w:hAnsi="Montserrat"/>
          <w:sz w:val="24"/>
        </w:rPr>
        <w:t>]</w:t>
      </w:r>
    </w:p>
    <w:p w14:paraId="4F771F06" w14:textId="77777777" w:rsidR="004E739B" w:rsidRPr="00243812" w:rsidRDefault="00243812" w:rsidP="00F01A18">
      <w:pPr>
        <w:pStyle w:val="NoSpacing"/>
        <w:rPr>
          <w:rFonts w:ascii="Montserrat" w:hAnsi="Montserrat"/>
          <w:sz w:val="24"/>
        </w:rPr>
      </w:pPr>
      <w:r w:rsidRPr="00243812">
        <w:rPr>
          <w:rFonts w:ascii="Montserrat" w:hAnsi="Montserrat"/>
          <w:sz w:val="24"/>
        </w:rPr>
        <w:t>base potential [without v.mod]</w:t>
      </w:r>
      <w:r w:rsidRPr="00243812">
        <w:rPr>
          <w:rFonts w:ascii="Montserrat" w:hAnsi="Montserrat"/>
          <w:sz w:val="24"/>
        </w:rPr>
        <w:tab/>
        <w:t>[BASE x 10</w:t>
      </w:r>
      <w:r w:rsidRPr="00243812">
        <w:rPr>
          <w:rFonts w:ascii="Montserrat" w:hAnsi="Montserrat"/>
          <w:sz w:val="24"/>
          <w:vertAlign w:val="superscript"/>
        </w:rPr>
        <w:t>ACCESS.THRESHOLD</w:t>
      </w:r>
      <w:r w:rsidRPr="00243812">
        <w:rPr>
          <w:rFonts w:ascii="Montserrat" w:hAnsi="Montserrat"/>
          <w:sz w:val="24"/>
        </w:rPr>
        <w:t>]</w:t>
      </w:r>
    </w:p>
    <w:p w14:paraId="27EE171A" w14:textId="77777777" w:rsidR="004E739B" w:rsidRPr="00243812" w:rsidRDefault="00243812" w:rsidP="00F01A18">
      <w:pPr>
        <w:pStyle w:val="NoSpacing"/>
        <w:rPr>
          <w:rFonts w:ascii="Montserrat" w:hAnsi="Montserrat"/>
          <w:sz w:val="24"/>
        </w:rPr>
      </w:pPr>
      <w:r w:rsidRPr="00243812">
        <w:rPr>
          <w:rFonts w:ascii="Montserrat" w:hAnsi="Montserrat"/>
          <w:sz w:val="24"/>
        </w:rPr>
        <w:t>base experience</w:t>
      </w:r>
      <w:r w:rsidRPr="00243812">
        <w:rPr>
          <w:rFonts w:ascii="Montserrat" w:hAnsi="Montserrat"/>
          <w:sz w:val="24"/>
        </w:rPr>
        <w:tab/>
        <w:t>[TRUE AGE x DAYS]</w:t>
      </w:r>
    </w:p>
    <w:p w14:paraId="73F905D3" w14:textId="77777777" w:rsidR="004E739B" w:rsidRPr="00243812" w:rsidRDefault="00243812" w:rsidP="00F01A18">
      <w:pPr>
        <w:pStyle w:val="NoSpacing"/>
        <w:rPr>
          <w:rFonts w:ascii="Montserrat" w:hAnsi="Montserrat"/>
          <w:sz w:val="24"/>
        </w:rPr>
      </w:pPr>
      <w:r w:rsidRPr="00243812">
        <w:rPr>
          <w:rFonts w:ascii="Montserrat" w:hAnsi="Montserrat"/>
          <w:sz w:val="24"/>
        </w:rPr>
        <w:t>base obligation</w:t>
      </w:r>
      <w:r w:rsidRPr="00243812">
        <w:rPr>
          <w:rFonts w:ascii="Montserrat" w:hAnsi="Montserrat"/>
          <w:sz w:val="24"/>
        </w:rPr>
        <w:tab/>
        <w:t>[(BASE x 10</w:t>
      </w:r>
      <w:r w:rsidRPr="00243812">
        <w:rPr>
          <w:rFonts w:ascii="Montserrat" w:hAnsi="Montserrat"/>
          <w:sz w:val="24"/>
          <w:vertAlign w:val="superscript"/>
        </w:rPr>
        <w:t>(ACCESS.THRESHOLD - 1)</w:t>
      </w:r>
      <w:r w:rsidRPr="00243812">
        <w:rPr>
          <w:rFonts w:ascii="Montserrat" w:hAnsi="Montserrat"/>
          <w:sz w:val="24"/>
        </w:rPr>
        <w:t>) + ERRATA TOTAL = OBLIGATION BASE]</w:t>
      </w:r>
    </w:p>
    <w:p w14:paraId="33617780" w14:textId="77777777" w:rsidR="004E739B" w:rsidRPr="00243812" w:rsidRDefault="00243812" w:rsidP="00F01A18">
      <w:pPr>
        <w:pStyle w:val="NoSpacing"/>
        <w:rPr>
          <w:rFonts w:ascii="Montserrat" w:hAnsi="Montserrat"/>
          <w:sz w:val="24"/>
        </w:rPr>
      </w:pPr>
      <w:r w:rsidRPr="00243812">
        <w:rPr>
          <w:rFonts w:ascii="Montserrat" w:hAnsi="Montserrat"/>
          <w:sz w:val="24"/>
        </w:rPr>
        <w:t>raw experience</w:t>
      </w:r>
      <w:r w:rsidRPr="00243812">
        <w:rPr>
          <w:rFonts w:ascii="Montserrat" w:hAnsi="Montserrat"/>
          <w:sz w:val="24"/>
        </w:rPr>
        <w:tab/>
        <w:t>[EXP - ABILITIES TOTAL]</w:t>
      </w:r>
    </w:p>
    <w:p w14:paraId="3D32291D" w14:textId="77777777" w:rsidR="004E739B" w:rsidRPr="00243812" w:rsidRDefault="00243812" w:rsidP="00F01A18">
      <w:pPr>
        <w:pStyle w:val="NoSpacing"/>
        <w:rPr>
          <w:rFonts w:ascii="Montserrat" w:hAnsi="Montserrat"/>
          <w:sz w:val="24"/>
        </w:rPr>
      </w:pPr>
      <w:r w:rsidRPr="00243812">
        <w:rPr>
          <w:rFonts w:ascii="Montserrat" w:hAnsi="Montserrat"/>
          <w:sz w:val="24"/>
        </w:rPr>
        <w:t>raw obligation</w:t>
      </w:r>
      <w:r w:rsidRPr="00243812">
        <w:rPr>
          <w:rFonts w:ascii="Montserrat" w:hAnsi="Montserrat"/>
          <w:sz w:val="24"/>
        </w:rPr>
        <w:tab/>
        <w:t>[OB BASE - (ASPECTS + PAID POTENTIAL)]</w:t>
      </w:r>
    </w:p>
    <w:p w14:paraId="48601F8B" w14:textId="77777777" w:rsidR="004E739B" w:rsidRPr="00243812" w:rsidRDefault="00243812" w:rsidP="00F01A18">
      <w:pPr>
        <w:pStyle w:val="NoSpacing"/>
        <w:rPr>
          <w:rFonts w:ascii="Montserrat" w:hAnsi="Montserrat"/>
          <w:sz w:val="24"/>
        </w:rPr>
      </w:pPr>
      <w:r w:rsidRPr="00243812">
        <w:rPr>
          <w:rFonts w:ascii="Montserrat" w:hAnsi="Montserrat"/>
          <w:sz w:val="24"/>
        </w:rPr>
        <w:t>raw potential</w:t>
      </w:r>
      <w:r w:rsidRPr="00243812">
        <w:rPr>
          <w:rFonts w:ascii="Montserrat" w:hAnsi="Montserrat"/>
          <w:sz w:val="24"/>
        </w:rPr>
        <w:tab/>
        <w:t>[PO BASE - (B.EX + B.OB)]</w:t>
      </w:r>
    </w:p>
    <w:p w14:paraId="2AA6E174" w14:textId="77777777" w:rsidR="004E739B" w:rsidRPr="00243812" w:rsidRDefault="004E739B" w:rsidP="00F01A18">
      <w:pPr>
        <w:pStyle w:val="NoSpacing"/>
        <w:rPr>
          <w:rFonts w:ascii="Montserrat" w:hAnsi="Montserrat"/>
          <w:sz w:val="24"/>
        </w:rPr>
      </w:pPr>
    </w:p>
    <w:p w14:paraId="5F23DD54" w14:textId="77777777" w:rsidR="004E739B" w:rsidRPr="00243812" w:rsidRDefault="00243812" w:rsidP="00F01A18">
      <w:pPr>
        <w:pStyle w:val="NoSpacing"/>
        <w:rPr>
          <w:rFonts w:ascii="Montserrat" w:hAnsi="Montserrat"/>
          <w:spacing w:val="-3"/>
          <w:sz w:val="24"/>
        </w:rPr>
      </w:pPr>
      <w:r w:rsidRPr="00243812">
        <w:rPr>
          <w:rFonts w:ascii="Montserrat" w:hAnsi="Montserrat"/>
          <w:spacing w:val="-2"/>
          <w:sz w:val="24"/>
        </w:rPr>
        <w:pict w14:anchorId="0C6FA9AE">
          <v:rect id="_x0000_s1049" style="position:absolute;margin-left:0;margin-top:0;width:468pt;height:.05pt;z-index:-251658752;mso-position-horizontal-relative:margin" o:allowincell="f" fillcolor="black" stroked="f" strokeweight=".05pt">
            <v:fill color2="black"/>
            <w10:wrap anchorx="margin"/>
          </v:rect>
        </w:pict>
      </w:r>
    </w:p>
    <w:p w14:paraId="7DEED693" w14:textId="77777777" w:rsidR="004E739B" w:rsidRPr="00243812" w:rsidRDefault="004E739B" w:rsidP="00F01A18">
      <w:pPr>
        <w:pStyle w:val="NoSpacing"/>
        <w:rPr>
          <w:rFonts w:ascii="Montserrat" w:hAnsi="Montserrat"/>
          <w:sz w:val="24"/>
        </w:rPr>
      </w:pPr>
    </w:p>
    <w:p w14:paraId="4EAAB74B" w14:textId="71D1F4E5" w:rsidR="004E739B" w:rsidRPr="00243812" w:rsidRDefault="00243812" w:rsidP="00F01A18">
      <w:pPr>
        <w:pStyle w:val="NoSpacing"/>
        <w:rPr>
          <w:rFonts w:ascii="Montserrat" w:hAnsi="Montserrat"/>
          <w:sz w:val="24"/>
        </w:rPr>
      </w:pPr>
      <w:r w:rsidRPr="00243812">
        <w:rPr>
          <w:rFonts w:ascii="Montserrat" w:hAnsi="Montserrat"/>
          <w:sz w:val="24"/>
        </w:rPr>
        <w:t>attribute</w:t>
      </w:r>
      <w:r w:rsidR="006F60BF" w:rsidRPr="00243812">
        <w:rPr>
          <w:rFonts w:ascii="Montserrat" w:hAnsi="Montserrat"/>
          <w:sz w:val="24"/>
        </w:rPr>
        <w:tab/>
      </w:r>
      <w:r w:rsidRPr="00243812">
        <w:rPr>
          <w:rFonts w:ascii="Montserrat" w:hAnsi="Montserrat"/>
          <w:sz w:val="24"/>
        </w:rPr>
        <w:t>aptitude</w:t>
      </w:r>
      <w:r w:rsidR="006F60BF" w:rsidRPr="00243812">
        <w:rPr>
          <w:rFonts w:ascii="Montserrat" w:hAnsi="Montserrat"/>
          <w:sz w:val="24"/>
        </w:rPr>
        <w:tab/>
      </w:r>
      <w:r w:rsidRPr="00243812">
        <w:rPr>
          <w:rFonts w:ascii="Montserrat" w:hAnsi="Montserrat"/>
          <w:sz w:val="24"/>
        </w:rPr>
        <w:t>discipline</w:t>
      </w:r>
      <w:r w:rsidR="006F60BF" w:rsidRPr="00243812">
        <w:rPr>
          <w:rFonts w:ascii="Montserrat" w:hAnsi="Montserrat"/>
          <w:sz w:val="24"/>
        </w:rPr>
        <w:tab/>
      </w:r>
      <w:r w:rsidRPr="00243812">
        <w:rPr>
          <w:rFonts w:ascii="Montserrat" w:hAnsi="Montserrat"/>
          <w:sz w:val="24"/>
        </w:rPr>
        <w:t>ability</w:t>
      </w:r>
      <w:r w:rsidR="006F60BF" w:rsidRPr="00243812">
        <w:rPr>
          <w:rFonts w:ascii="Montserrat" w:hAnsi="Montserrat"/>
          <w:sz w:val="24"/>
        </w:rPr>
        <w:tab/>
      </w:r>
      <w:r w:rsidRPr="00243812">
        <w:rPr>
          <w:rFonts w:ascii="Montserrat" w:hAnsi="Montserrat"/>
          <w:sz w:val="24"/>
        </w:rPr>
        <w:t xml:space="preserve">certainty </w:t>
      </w:r>
    </w:p>
    <w:p w14:paraId="064695AF" w14:textId="62D5B2AA" w:rsidR="004E739B" w:rsidRPr="00243812" w:rsidRDefault="00243812" w:rsidP="00F01A18">
      <w:pPr>
        <w:pStyle w:val="NoSpacing"/>
        <w:rPr>
          <w:rFonts w:ascii="Montserrat" w:hAnsi="Montserrat"/>
          <w:sz w:val="24"/>
        </w:rPr>
      </w:pPr>
      <w:r w:rsidRPr="00243812">
        <w:rPr>
          <w:rFonts w:ascii="Montserrat" w:hAnsi="Montserrat"/>
          <w:sz w:val="24"/>
        </w:rPr>
        <w:t>12</w:t>
      </w:r>
      <w:r w:rsidR="006F60BF" w:rsidRPr="00243812">
        <w:rPr>
          <w:rFonts w:ascii="Montserrat" w:hAnsi="Montserrat"/>
          <w:sz w:val="24"/>
        </w:rPr>
        <w:tab/>
      </w:r>
      <w:r w:rsidRPr="00243812">
        <w:rPr>
          <w:rFonts w:ascii="Montserrat" w:hAnsi="Montserrat"/>
          <w:sz w:val="24"/>
        </w:rPr>
        <w:t>4</w:t>
      </w:r>
      <w:r w:rsidR="006F60BF" w:rsidRPr="00243812">
        <w:rPr>
          <w:rFonts w:ascii="Montserrat" w:hAnsi="Montserrat"/>
          <w:sz w:val="24"/>
        </w:rPr>
        <w:tab/>
      </w:r>
      <w:r w:rsidRPr="00243812">
        <w:rPr>
          <w:rFonts w:ascii="Montserrat" w:hAnsi="Montserrat"/>
          <w:sz w:val="24"/>
        </w:rPr>
        <w:t>1</w:t>
      </w:r>
      <w:r w:rsidR="006F60BF" w:rsidRPr="00243812">
        <w:rPr>
          <w:rFonts w:ascii="Montserrat" w:hAnsi="Montserrat"/>
          <w:sz w:val="24"/>
        </w:rPr>
        <w:tab/>
      </w:r>
      <w:r w:rsidRPr="00243812">
        <w:rPr>
          <w:rFonts w:ascii="Montserrat" w:hAnsi="Montserrat"/>
          <w:sz w:val="24"/>
        </w:rPr>
        <w:t>2</w:t>
      </w:r>
      <w:r w:rsidR="006F60BF" w:rsidRPr="00243812">
        <w:rPr>
          <w:rFonts w:ascii="Montserrat" w:hAnsi="Montserrat"/>
          <w:sz w:val="24"/>
        </w:rPr>
        <w:tab/>
      </w:r>
      <w:r w:rsidRPr="00243812">
        <w:rPr>
          <w:rFonts w:ascii="Montserrat" w:hAnsi="Montserrat"/>
          <w:sz w:val="24"/>
        </w:rPr>
        <w:t>19</w:t>
      </w:r>
    </w:p>
    <w:p w14:paraId="5CE92174" w14:textId="77777777" w:rsidR="004E739B" w:rsidRPr="00243812" w:rsidRDefault="004E739B" w:rsidP="00F01A18">
      <w:pPr>
        <w:pStyle w:val="NoSpacing"/>
        <w:rPr>
          <w:rFonts w:ascii="Montserrat" w:hAnsi="Montserrat"/>
          <w:sz w:val="24"/>
        </w:rPr>
      </w:pPr>
    </w:p>
    <w:p w14:paraId="76B558E5" w14:textId="49AD9D9E" w:rsidR="004E739B" w:rsidRPr="00243812" w:rsidRDefault="00243812" w:rsidP="00F01A18">
      <w:pPr>
        <w:pStyle w:val="NoSpacing"/>
        <w:rPr>
          <w:rFonts w:ascii="Montserrat" w:hAnsi="Montserrat"/>
          <w:sz w:val="24"/>
        </w:rPr>
      </w:pPr>
      <w:r w:rsidRPr="00243812">
        <w:rPr>
          <w:rFonts w:ascii="Montserrat" w:hAnsi="Montserrat"/>
          <w:sz w:val="24"/>
        </w:rPr>
        <w:t>ability rating</w:t>
      </w:r>
      <w:r w:rsidRPr="00243812">
        <w:rPr>
          <w:rFonts w:ascii="Montserrat" w:hAnsi="Montserrat"/>
          <w:sz w:val="24"/>
        </w:rPr>
        <w:tab/>
        <w:t>use</w:t>
      </w:r>
      <w:r w:rsidR="006F60BF" w:rsidRPr="00243812">
        <w:rPr>
          <w:rFonts w:ascii="Montserrat" w:hAnsi="Montserrat"/>
          <w:sz w:val="24"/>
        </w:rPr>
        <w:tab/>
      </w:r>
      <w:r w:rsidRPr="00243812">
        <w:rPr>
          <w:rFonts w:ascii="Montserrat" w:hAnsi="Montserrat"/>
          <w:sz w:val="24"/>
        </w:rPr>
        <w:t>training</w:t>
      </w:r>
      <w:r w:rsidR="006F60BF" w:rsidRPr="00243812">
        <w:rPr>
          <w:rFonts w:ascii="Montserrat" w:hAnsi="Montserrat"/>
          <w:sz w:val="24"/>
        </w:rPr>
        <w:tab/>
      </w:r>
      <w:r w:rsidRPr="00243812">
        <w:rPr>
          <w:rFonts w:ascii="Montserrat" w:hAnsi="Montserrat"/>
          <w:sz w:val="24"/>
        </w:rPr>
        <w:t>cost/value</w:t>
      </w:r>
    </w:p>
    <w:p w14:paraId="26204FC4" w14:textId="1E670063" w:rsidR="004E739B" w:rsidRPr="00243812" w:rsidRDefault="00243812" w:rsidP="00F01A18">
      <w:pPr>
        <w:pStyle w:val="NoSpacing"/>
        <w:rPr>
          <w:rFonts w:ascii="Montserrat" w:hAnsi="Montserrat"/>
          <w:sz w:val="24"/>
        </w:rPr>
      </w:pPr>
      <w:r w:rsidRPr="00243812">
        <w:rPr>
          <w:rFonts w:ascii="Montserrat" w:hAnsi="Montserrat"/>
          <w:sz w:val="24"/>
        </w:rPr>
        <w:t>0</w:t>
      </w:r>
      <w:r w:rsidR="006F60BF" w:rsidRPr="00243812">
        <w:rPr>
          <w:rFonts w:ascii="Montserrat" w:hAnsi="Montserrat"/>
          <w:sz w:val="24"/>
        </w:rPr>
        <w:tab/>
      </w:r>
      <w:r w:rsidRPr="00243812">
        <w:rPr>
          <w:rFonts w:ascii="Montserrat" w:hAnsi="Montserrat"/>
          <w:sz w:val="24"/>
        </w:rPr>
        <w:t>interest, hobby</w:t>
      </w:r>
      <w:r w:rsidR="006F60BF" w:rsidRPr="00243812">
        <w:rPr>
          <w:rFonts w:ascii="Montserrat" w:hAnsi="Montserrat"/>
          <w:sz w:val="24"/>
        </w:rPr>
        <w:tab/>
      </w:r>
      <w:r w:rsidRPr="00243812">
        <w:rPr>
          <w:rFonts w:ascii="Montserrat" w:hAnsi="Montserrat"/>
          <w:sz w:val="24"/>
        </w:rPr>
        <w:t>dillitant, novice</w:t>
      </w:r>
      <w:r w:rsidR="006F60BF" w:rsidRPr="00243812">
        <w:rPr>
          <w:rFonts w:ascii="Montserrat" w:hAnsi="Montserrat"/>
          <w:sz w:val="24"/>
        </w:rPr>
        <w:tab/>
      </w:r>
      <w:r w:rsidRPr="00243812">
        <w:rPr>
          <w:rFonts w:ascii="Montserrat" w:hAnsi="Montserrat"/>
          <w:sz w:val="24"/>
        </w:rPr>
        <w:t>1-9</w:t>
      </w:r>
    </w:p>
    <w:p w14:paraId="40A0CE5F" w14:textId="3EE9D34A" w:rsidR="004E739B" w:rsidRPr="00243812" w:rsidRDefault="00243812" w:rsidP="00F01A18">
      <w:pPr>
        <w:pStyle w:val="NoSpacing"/>
        <w:rPr>
          <w:rFonts w:ascii="Montserrat" w:hAnsi="Montserrat"/>
          <w:sz w:val="24"/>
        </w:rPr>
      </w:pPr>
      <w:r w:rsidRPr="00243812">
        <w:rPr>
          <w:rFonts w:ascii="Montserrat" w:hAnsi="Montserrat"/>
          <w:sz w:val="24"/>
        </w:rPr>
        <w:t>1</w:t>
      </w:r>
      <w:r w:rsidR="006F60BF" w:rsidRPr="00243812">
        <w:rPr>
          <w:rFonts w:ascii="Montserrat" w:hAnsi="Montserrat"/>
          <w:sz w:val="24"/>
        </w:rPr>
        <w:tab/>
      </w:r>
      <w:r w:rsidRPr="00243812">
        <w:rPr>
          <w:rFonts w:ascii="Montserrat" w:hAnsi="Montserrat"/>
          <w:sz w:val="24"/>
        </w:rPr>
        <w:t>study, skill</w:t>
      </w:r>
      <w:r w:rsidR="006F60BF" w:rsidRPr="00243812">
        <w:rPr>
          <w:rFonts w:ascii="Montserrat" w:hAnsi="Montserrat"/>
          <w:sz w:val="24"/>
        </w:rPr>
        <w:tab/>
      </w:r>
      <w:r w:rsidRPr="00243812">
        <w:rPr>
          <w:rFonts w:ascii="Montserrat" w:hAnsi="Montserrat"/>
          <w:sz w:val="24"/>
        </w:rPr>
        <w:t>student, apprentice</w:t>
      </w:r>
      <w:r w:rsidRPr="00243812">
        <w:rPr>
          <w:rFonts w:ascii="Montserrat" w:hAnsi="Montserrat"/>
          <w:sz w:val="24"/>
        </w:rPr>
        <w:tab/>
        <w:t>10-99</w:t>
      </w:r>
    </w:p>
    <w:p w14:paraId="7419E6E1" w14:textId="71B91E52" w:rsidR="004E739B" w:rsidRPr="00243812" w:rsidRDefault="00243812" w:rsidP="00F01A18">
      <w:pPr>
        <w:pStyle w:val="NoSpacing"/>
        <w:rPr>
          <w:rFonts w:ascii="Montserrat" w:hAnsi="Montserrat"/>
          <w:sz w:val="24"/>
        </w:rPr>
      </w:pPr>
      <w:r w:rsidRPr="00243812">
        <w:rPr>
          <w:rFonts w:ascii="Montserrat" w:hAnsi="Montserrat"/>
          <w:sz w:val="24"/>
        </w:rPr>
        <w:t>2</w:t>
      </w:r>
      <w:r w:rsidR="006F60BF" w:rsidRPr="00243812">
        <w:rPr>
          <w:rFonts w:ascii="Montserrat" w:hAnsi="Montserrat"/>
          <w:sz w:val="24"/>
        </w:rPr>
        <w:tab/>
      </w:r>
      <w:r w:rsidRPr="00243812">
        <w:rPr>
          <w:rFonts w:ascii="Montserrat" w:hAnsi="Montserrat"/>
          <w:sz w:val="24"/>
        </w:rPr>
        <w:t>practice, instruction</w:t>
      </w:r>
      <w:r w:rsidRPr="00243812">
        <w:rPr>
          <w:rFonts w:ascii="Montserrat" w:hAnsi="Montserrat"/>
          <w:sz w:val="24"/>
        </w:rPr>
        <w:tab/>
        <w:t>instructor, journeyman</w:t>
      </w:r>
      <w:r w:rsidRPr="00243812">
        <w:rPr>
          <w:rFonts w:ascii="Montserrat" w:hAnsi="Montserrat"/>
          <w:sz w:val="24"/>
        </w:rPr>
        <w:tab/>
        <w:t>100-999</w:t>
      </w:r>
    </w:p>
    <w:p w14:paraId="20BB33CF" w14:textId="0F13C983" w:rsidR="004E739B" w:rsidRPr="00243812" w:rsidRDefault="00243812" w:rsidP="00F01A18">
      <w:pPr>
        <w:pStyle w:val="NoSpacing"/>
        <w:rPr>
          <w:rFonts w:ascii="Montserrat" w:hAnsi="Montserrat"/>
          <w:sz w:val="24"/>
        </w:rPr>
      </w:pPr>
      <w:r w:rsidRPr="00243812">
        <w:rPr>
          <w:rFonts w:ascii="Montserrat" w:hAnsi="Montserrat"/>
          <w:sz w:val="24"/>
        </w:rPr>
        <w:t>3</w:t>
      </w:r>
      <w:r w:rsidR="006F60BF" w:rsidRPr="00243812">
        <w:rPr>
          <w:rFonts w:ascii="Montserrat" w:hAnsi="Montserrat"/>
          <w:sz w:val="24"/>
        </w:rPr>
        <w:tab/>
      </w:r>
      <w:r w:rsidRPr="00243812">
        <w:rPr>
          <w:rFonts w:ascii="Montserrat" w:hAnsi="Montserrat"/>
          <w:sz w:val="24"/>
        </w:rPr>
        <w:t>special emphasis</w:t>
      </w:r>
      <w:r w:rsidR="006F60BF" w:rsidRPr="00243812">
        <w:rPr>
          <w:rFonts w:ascii="Montserrat" w:hAnsi="Montserrat"/>
          <w:sz w:val="24"/>
        </w:rPr>
        <w:tab/>
      </w:r>
      <w:r w:rsidRPr="00243812">
        <w:rPr>
          <w:rFonts w:ascii="Montserrat" w:hAnsi="Montserrat"/>
          <w:sz w:val="24"/>
        </w:rPr>
        <w:t>adept</w:t>
      </w:r>
      <w:r w:rsidR="006F60BF" w:rsidRPr="00243812">
        <w:rPr>
          <w:rFonts w:ascii="Montserrat" w:hAnsi="Montserrat"/>
          <w:sz w:val="24"/>
        </w:rPr>
        <w:tab/>
      </w:r>
      <w:r w:rsidRPr="00243812">
        <w:rPr>
          <w:rFonts w:ascii="Montserrat" w:hAnsi="Montserrat"/>
          <w:sz w:val="24"/>
        </w:rPr>
        <w:t>1000-9999</w:t>
      </w:r>
    </w:p>
    <w:p w14:paraId="48BF5F98" w14:textId="33F225FE" w:rsidR="004E739B" w:rsidRPr="00243812" w:rsidRDefault="00243812" w:rsidP="00F01A18">
      <w:pPr>
        <w:pStyle w:val="NoSpacing"/>
        <w:rPr>
          <w:rFonts w:ascii="Montserrat" w:hAnsi="Montserrat"/>
          <w:sz w:val="24"/>
        </w:rPr>
      </w:pPr>
      <w:r w:rsidRPr="00243812">
        <w:rPr>
          <w:rFonts w:ascii="Montserrat" w:hAnsi="Montserrat"/>
          <w:sz w:val="24"/>
        </w:rPr>
        <w:t>4</w:t>
      </w:r>
      <w:r w:rsidR="006F60BF" w:rsidRPr="00243812">
        <w:rPr>
          <w:rFonts w:ascii="Montserrat" w:hAnsi="Montserrat"/>
          <w:sz w:val="24"/>
        </w:rPr>
        <w:tab/>
      </w:r>
      <w:r w:rsidRPr="00243812">
        <w:rPr>
          <w:rFonts w:ascii="Montserrat" w:hAnsi="Montserrat"/>
          <w:sz w:val="24"/>
        </w:rPr>
        <w:t>master</w:t>
      </w:r>
      <w:r w:rsidR="006F60BF" w:rsidRPr="00243812">
        <w:rPr>
          <w:rFonts w:ascii="Montserrat" w:hAnsi="Montserrat"/>
          <w:sz w:val="24"/>
        </w:rPr>
        <w:tab/>
      </w:r>
      <w:r w:rsidRPr="00243812">
        <w:rPr>
          <w:rFonts w:ascii="Montserrat" w:hAnsi="Montserrat"/>
          <w:sz w:val="24"/>
        </w:rPr>
        <w:t>10000-99999</w:t>
      </w:r>
    </w:p>
    <w:p w14:paraId="70C32A6D" w14:textId="32ED6E08" w:rsidR="004E739B" w:rsidRPr="00243812" w:rsidRDefault="00243812" w:rsidP="00F01A18">
      <w:pPr>
        <w:pStyle w:val="NoSpacing"/>
        <w:rPr>
          <w:rFonts w:ascii="Montserrat" w:hAnsi="Montserrat"/>
          <w:sz w:val="24"/>
        </w:rPr>
      </w:pPr>
      <w:r w:rsidRPr="00243812">
        <w:rPr>
          <w:rFonts w:ascii="Montserrat" w:hAnsi="Montserrat"/>
          <w:sz w:val="24"/>
        </w:rPr>
        <w:t>5</w:t>
      </w:r>
      <w:r w:rsidR="006F60BF" w:rsidRPr="00243812">
        <w:rPr>
          <w:rFonts w:ascii="Montserrat" w:hAnsi="Montserrat"/>
          <w:sz w:val="24"/>
        </w:rPr>
        <w:tab/>
      </w:r>
      <w:r w:rsidRPr="00243812">
        <w:rPr>
          <w:rFonts w:ascii="Montserrat" w:hAnsi="Montserrat"/>
          <w:sz w:val="24"/>
        </w:rPr>
        <w:t>expert</w:t>
      </w:r>
      <w:r w:rsidR="006F60BF" w:rsidRPr="00243812">
        <w:rPr>
          <w:rFonts w:ascii="Montserrat" w:hAnsi="Montserrat"/>
          <w:sz w:val="24"/>
        </w:rPr>
        <w:tab/>
      </w:r>
      <w:r w:rsidRPr="00243812">
        <w:rPr>
          <w:rFonts w:ascii="Montserrat" w:hAnsi="Montserrat"/>
          <w:sz w:val="24"/>
        </w:rPr>
        <w:t>100000-999999</w:t>
      </w:r>
    </w:p>
    <w:p w14:paraId="0A3F7A22" w14:textId="59911A64" w:rsidR="004E739B" w:rsidRPr="00243812" w:rsidRDefault="00243812" w:rsidP="00F01A18">
      <w:pPr>
        <w:pStyle w:val="NoSpacing"/>
        <w:rPr>
          <w:rFonts w:ascii="Montserrat" w:hAnsi="Montserrat"/>
          <w:sz w:val="24"/>
        </w:rPr>
      </w:pPr>
      <w:r w:rsidRPr="00243812">
        <w:rPr>
          <w:rFonts w:ascii="Montserrat" w:hAnsi="Montserrat"/>
          <w:sz w:val="24"/>
        </w:rPr>
        <w:t>6</w:t>
      </w:r>
      <w:r w:rsidR="006F60BF" w:rsidRPr="00243812">
        <w:rPr>
          <w:rFonts w:ascii="Montserrat" w:hAnsi="Montserrat"/>
          <w:sz w:val="24"/>
        </w:rPr>
        <w:tab/>
      </w:r>
      <w:r w:rsidRPr="00243812">
        <w:rPr>
          <w:rFonts w:ascii="Montserrat" w:hAnsi="Montserrat"/>
          <w:sz w:val="24"/>
        </w:rPr>
        <w:t>ideal</w:t>
      </w:r>
      <w:r w:rsidR="006F60BF" w:rsidRPr="00243812">
        <w:rPr>
          <w:rFonts w:ascii="Montserrat" w:hAnsi="Montserrat"/>
          <w:sz w:val="24"/>
        </w:rPr>
        <w:tab/>
      </w:r>
      <w:r w:rsidRPr="00243812">
        <w:rPr>
          <w:rFonts w:ascii="Montserrat" w:hAnsi="Montserrat"/>
          <w:sz w:val="24"/>
        </w:rPr>
        <w:t>1000000-9999999</w:t>
      </w:r>
    </w:p>
    <w:p w14:paraId="403D186F" w14:textId="77777777" w:rsidR="004E739B" w:rsidRPr="00243812" w:rsidRDefault="004E739B" w:rsidP="00F01A18">
      <w:pPr>
        <w:pStyle w:val="NoSpacing"/>
        <w:rPr>
          <w:rFonts w:ascii="Montserrat" w:hAnsi="Montserrat"/>
          <w:sz w:val="24"/>
        </w:rPr>
      </w:pPr>
    </w:p>
    <w:p w14:paraId="02DF2901" w14:textId="0A239306" w:rsidR="004E739B" w:rsidRPr="00243812" w:rsidRDefault="00243812" w:rsidP="00F01A18">
      <w:pPr>
        <w:pStyle w:val="NoSpacing"/>
        <w:rPr>
          <w:rFonts w:ascii="Montserrat" w:hAnsi="Montserrat"/>
          <w:sz w:val="24"/>
        </w:rPr>
      </w:pPr>
      <w:r w:rsidRPr="00243812">
        <w:rPr>
          <w:rFonts w:ascii="Montserrat" w:hAnsi="Montserrat"/>
          <w:sz w:val="24"/>
        </w:rPr>
        <w:t>discipline rating</w:t>
      </w:r>
      <w:r w:rsidRPr="00243812">
        <w:rPr>
          <w:rFonts w:ascii="Montserrat" w:hAnsi="Montserrat"/>
          <w:sz w:val="24"/>
        </w:rPr>
        <w:tab/>
        <w:t>use</w:t>
      </w:r>
      <w:r w:rsidR="006F60BF" w:rsidRPr="00243812">
        <w:rPr>
          <w:rFonts w:ascii="Montserrat" w:hAnsi="Montserrat"/>
          <w:sz w:val="24"/>
        </w:rPr>
        <w:tab/>
      </w:r>
      <w:r w:rsidRPr="00243812">
        <w:rPr>
          <w:rFonts w:ascii="Montserrat" w:hAnsi="Montserrat"/>
          <w:sz w:val="24"/>
        </w:rPr>
        <w:t>training</w:t>
      </w:r>
      <w:r w:rsidR="006F60BF" w:rsidRPr="00243812">
        <w:rPr>
          <w:rFonts w:ascii="Montserrat" w:hAnsi="Montserrat"/>
          <w:sz w:val="24"/>
        </w:rPr>
        <w:tab/>
      </w:r>
      <w:r w:rsidRPr="00243812">
        <w:rPr>
          <w:rFonts w:ascii="Montserrat" w:hAnsi="Montserrat"/>
          <w:sz w:val="24"/>
        </w:rPr>
        <w:t>cost/value</w:t>
      </w:r>
    </w:p>
    <w:p w14:paraId="4634B433" w14:textId="68DBEB4E" w:rsidR="004E739B" w:rsidRPr="00243812" w:rsidRDefault="00243812" w:rsidP="00F01A18">
      <w:pPr>
        <w:pStyle w:val="NoSpacing"/>
        <w:rPr>
          <w:rFonts w:ascii="Montserrat" w:hAnsi="Montserrat"/>
          <w:sz w:val="24"/>
        </w:rPr>
      </w:pPr>
      <w:r w:rsidRPr="00243812">
        <w:rPr>
          <w:rFonts w:ascii="Montserrat" w:hAnsi="Montserrat"/>
          <w:sz w:val="24"/>
        </w:rPr>
        <w:t>1</w:t>
      </w:r>
      <w:r w:rsidR="006F60BF" w:rsidRPr="00243812">
        <w:rPr>
          <w:rFonts w:ascii="Montserrat" w:hAnsi="Montserrat"/>
          <w:sz w:val="24"/>
        </w:rPr>
        <w:tab/>
      </w:r>
      <w:r w:rsidRPr="00243812">
        <w:rPr>
          <w:rFonts w:ascii="Montserrat" w:hAnsi="Montserrat"/>
          <w:sz w:val="24"/>
        </w:rPr>
        <w:t>theory, technique</w:t>
      </w:r>
      <w:r w:rsidR="006F60BF" w:rsidRPr="00243812">
        <w:rPr>
          <w:rFonts w:ascii="Montserrat" w:hAnsi="Montserrat"/>
          <w:sz w:val="24"/>
        </w:rPr>
        <w:tab/>
      </w:r>
      <w:r w:rsidRPr="00243812">
        <w:rPr>
          <w:rFonts w:ascii="Montserrat" w:hAnsi="Montserrat"/>
          <w:sz w:val="24"/>
        </w:rPr>
        <w:t>advanced</w:t>
      </w:r>
      <w:r w:rsidR="006F60BF" w:rsidRPr="00243812">
        <w:rPr>
          <w:rFonts w:ascii="Montserrat" w:hAnsi="Montserrat"/>
          <w:sz w:val="24"/>
        </w:rPr>
        <w:tab/>
      </w:r>
      <w:r w:rsidRPr="00243812">
        <w:rPr>
          <w:rFonts w:ascii="Montserrat" w:hAnsi="Montserrat"/>
          <w:sz w:val="24"/>
        </w:rPr>
        <w:t>100-999</w:t>
      </w:r>
    </w:p>
    <w:p w14:paraId="6EF1E224" w14:textId="04961052" w:rsidR="004E739B" w:rsidRPr="00243812" w:rsidRDefault="00243812" w:rsidP="00F01A18">
      <w:pPr>
        <w:pStyle w:val="NoSpacing"/>
        <w:rPr>
          <w:rFonts w:ascii="Montserrat" w:hAnsi="Montserrat"/>
          <w:sz w:val="24"/>
        </w:rPr>
      </w:pPr>
      <w:r w:rsidRPr="00243812">
        <w:rPr>
          <w:rFonts w:ascii="Montserrat" w:hAnsi="Montserrat"/>
          <w:sz w:val="24"/>
        </w:rPr>
        <w:t>2</w:t>
      </w:r>
      <w:r w:rsidR="006F60BF" w:rsidRPr="00243812">
        <w:rPr>
          <w:rFonts w:ascii="Montserrat" w:hAnsi="Montserrat"/>
          <w:sz w:val="24"/>
        </w:rPr>
        <w:tab/>
      </w:r>
      <w:r w:rsidRPr="00243812">
        <w:rPr>
          <w:rFonts w:ascii="Montserrat" w:hAnsi="Montserrat"/>
          <w:sz w:val="24"/>
        </w:rPr>
        <w:t>special application</w:t>
      </w:r>
      <w:r w:rsidR="006F60BF" w:rsidRPr="00243812">
        <w:rPr>
          <w:rFonts w:ascii="Montserrat" w:hAnsi="Montserrat"/>
          <w:sz w:val="24"/>
        </w:rPr>
        <w:tab/>
      </w:r>
      <w:r w:rsidRPr="00243812">
        <w:rPr>
          <w:rFonts w:ascii="Montserrat" w:hAnsi="Montserrat"/>
          <w:sz w:val="24"/>
        </w:rPr>
        <w:t>adept, specialist</w:t>
      </w:r>
      <w:r w:rsidR="006F60BF" w:rsidRPr="00243812">
        <w:rPr>
          <w:rFonts w:ascii="Montserrat" w:hAnsi="Montserrat"/>
          <w:sz w:val="24"/>
        </w:rPr>
        <w:tab/>
      </w:r>
      <w:r w:rsidRPr="00243812">
        <w:rPr>
          <w:rFonts w:ascii="Montserrat" w:hAnsi="Montserrat"/>
          <w:sz w:val="24"/>
        </w:rPr>
        <w:t>1000-9999</w:t>
      </w:r>
    </w:p>
    <w:p w14:paraId="507D7936" w14:textId="4D3EEBD9" w:rsidR="004E739B" w:rsidRPr="00243812" w:rsidRDefault="00243812" w:rsidP="00F01A18">
      <w:pPr>
        <w:pStyle w:val="NoSpacing"/>
        <w:rPr>
          <w:rFonts w:ascii="Montserrat" w:hAnsi="Montserrat"/>
          <w:sz w:val="24"/>
        </w:rPr>
      </w:pPr>
      <w:r w:rsidRPr="00243812">
        <w:rPr>
          <w:rFonts w:ascii="Montserrat" w:hAnsi="Montserrat"/>
          <w:sz w:val="24"/>
        </w:rPr>
        <w:t>3</w:t>
      </w:r>
      <w:r w:rsidR="006F60BF" w:rsidRPr="00243812">
        <w:rPr>
          <w:rFonts w:ascii="Montserrat" w:hAnsi="Montserrat"/>
          <w:sz w:val="24"/>
        </w:rPr>
        <w:tab/>
      </w:r>
      <w:r w:rsidRPr="00243812">
        <w:rPr>
          <w:rFonts w:ascii="Montserrat" w:hAnsi="Montserrat"/>
          <w:sz w:val="24"/>
        </w:rPr>
        <w:t>art, science</w:t>
      </w:r>
      <w:r w:rsidR="006F60BF" w:rsidRPr="00243812">
        <w:rPr>
          <w:rFonts w:ascii="Montserrat" w:hAnsi="Montserrat"/>
          <w:sz w:val="24"/>
        </w:rPr>
        <w:tab/>
      </w:r>
      <w:r w:rsidRPr="00243812">
        <w:rPr>
          <w:rFonts w:ascii="Montserrat" w:hAnsi="Montserrat"/>
          <w:sz w:val="24"/>
        </w:rPr>
        <w:t>master, doctor, professor</w:t>
      </w:r>
      <w:r w:rsidRPr="00243812">
        <w:rPr>
          <w:rFonts w:ascii="Montserrat" w:hAnsi="Montserrat"/>
          <w:sz w:val="24"/>
        </w:rPr>
        <w:tab/>
        <w:t>10000-99999</w:t>
      </w:r>
    </w:p>
    <w:p w14:paraId="789FE973" w14:textId="59C94422" w:rsidR="004E739B" w:rsidRPr="00243812" w:rsidRDefault="00243812" w:rsidP="00F01A18">
      <w:pPr>
        <w:pStyle w:val="NoSpacing"/>
        <w:rPr>
          <w:rFonts w:ascii="Montserrat" w:hAnsi="Montserrat"/>
          <w:sz w:val="24"/>
        </w:rPr>
      </w:pPr>
      <w:r w:rsidRPr="00243812">
        <w:rPr>
          <w:rFonts w:ascii="Montserrat" w:hAnsi="Montserrat"/>
          <w:sz w:val="24"/>
        </w:rPr>
        <w:t>4</w:t>
      </w:r>
      <w:r w:rsidR="006F60BF" w:rsidRPr="00243812">
        <w:rPr>
          <w:rFonts w:ascii="Montserrat" w:hAnsi="Montserrat"/>
          <w:sz w:val="24"/>
        </w:rPr>
        <w:tab/>
      </w:r>
      <w:r w:rsidRPr="00243812">
        <w:rPr>
          <w:rFonts w:ascii="Montserrat" w:hAnsi="Montserrat"/>
          <w:sz w:val="24"/>
        </w:rPr>
        <w:t>exotic application</w:t>
      </w:r>
      <w:r w:rsidR="006F60BF" w:rsidRPr="00243812">
        <w:rPr>
          <w:rFonts w:ascii="Montserrat" w:hAnsi="Montserrat"/>
          <w:sz w:val="24"/>
        </w:rPr>
        <w:tab/>
      </w:r>
      <w:r w:rsidRPr="00243812">
        <w:rPr>
          <w:rFonts w:ascii="Montserrat" w:hAnsi="Montserrat"/>
          <w:sz w:val="24"/>
        </w:rPr>
        <w:t>expert</w:t>
      </w:r>
      <w:r w:rsidR="006F60BF" w:rsidRPr="00243812">
        <w:rPr>
          <w:rFonts w:ascii="Montserrat" w:hAnsi="Montserrat"/>
          <w:sz w:val="24"/>
        </w:rPr>
        <w:tab/>
      </w:r>
      <w:r w:rsidRPr="00243812">
        <w:rPr>
          <w:rFonts w:ascii="Montserrat" w:hAnsi="Montserrat"/>
          <w:sz w:val="24"/>
        </w:rPr>
        <w:t>100000-999999</w:t>
      </w:r>
    </w:p>
    <w:p w14:paraId="29CBE301" w14:textId="77777777" w:rsidR="004E739B" w:rsidRPr="00243812" w:rsidRDefault="00243812" w:rsidP="00F01A18">
      <w:pPr>
        <w:pStyle w:val="NoSpacing"/>
        <w:rPr>
          <w:rFonts w:ascii="Montserrat" w:hAnsi="Montserrat"/>
          <w:sz w:val="24"/>
        </w:rPr>
      </w:pPr>
      <w:r w:rsidRPr="00243812">
        <w:rPr>
          <w:rFonts w:ascii="Montserrat" w:hAnsi="Montserrat"/>
          <w:spacing w:val="-3"/>
          <w:sz w:val="24"/>
        </w:rPr>
        <w:br w:type="page"/>
      </w:r>
      <w:r w:rsidRPr="00243812">
        <w:rPr>
          <w:rFonts w:ascii="Montserrat" w:hAnsi="Montserrat"/>
          <w:sz w:val="24"/>
        </w:rPr>
        <w:t>A_CN\ARENA : CONCEPT NOTES</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0DD06B84" w14:textId="77777777" w:rsidR="004E739B" w:rsidRPr="00243812" w:rsidRDefault="004E739B" w:rsidP="00F01A18">
      <w:pPr>
        <w:pStyle w:val="NoSpacing"/>
        <w:rPr>
          <w:rFonts w:ascii="Montserrat" w:hAnsi="Montserrat"/>
          <w:sz w:val="24"/>
        </w:rPr>
      </w:pPr>
    </w:p>
    <w:p w14:paraId="0FB96BBE" w14:textId="77777777" w:rsidR="004E739B" w:rsidRPr="00243812" w:rsidRDefault="00243812" w:rsidP="00F01A18">
      <w:pPr>
        <w:pStyle w:val="NoSpacing"/>
        <w:rPr>
          <w:rFonts w:ascii="Montserrat" w:hAnsi="Montserrat"/>
          <w:sz w:val="24"/>
        </w:rPr>
      </w:pPr>
      <w:r w:rsidRPr="00243812">
        <w:rPr>
          <w:rFonts w:ascii="Montserrat" w:hAnsi="Montserrat"/>
          <w:sz w:val="24"/>
        </w:rPr>
        <w:t>001</w:t>
      </w:r>
      <w:r w:rsidRPr="00243812">
        <w:rPr>
          <w:rFonts w:ascii="Montserrat" w:hAnsi="Montserrat"/>
          <w:sz w:val="24"/>
        </w:rPr>
        <w:tab/>
      </w:r>
      <w:r w:rsidRPr="00243812">
        <w:rPr>
          <w:rFonts w:ascii="Montserrat" w:hAnsi="Montserrat"/>
          <w:sz w:val="24"/>
        </w:rPr>
        <w:pict w14:anchorId="32CD397A">
          <v:rect id="_x0000_s1050" style="position:absolute;margin-left:36pt;margin-top:108.6pt;width:6in;height:.05pt;z-index:-251657728;mso-position-horizontal-relative:margin;mso-position-vertical-relative:page" o:allowincell="f" fillcolor="black" stroked="f" strokeweight=".05pt">
            <v:fill color2="black"/>
            <w10:wrap anchorx="margin" anchory="page"/>
          </v:rect>
        </w:pict>
      </w:r>
    </w:p>
    <w:p w14:paraId="576701C2" w14:textId="77777777" w:rsidR="004E739B" w:rsidRPr="00243812" w:rsidRDefault="004E739B" w:rsidP="00F01A18">
      <w:pPr>
        <w:pStyle w:val="NoSpacing"/>
        <w:rPr>
          <w:rFonts w:ascii="Montserrat" w:hAnsi="Montserrat"/>
          <w:sz w:val="24"/>
        </w:rPr>
      </w:pPr>
    </w:p>
    <w:p w14:paraId="25BB4FFC" w14:textId="77777777" w:rsidR="004E739B" w:rsidRPr="00243812" w:rsidRDefault="00243812" w:rsidP="00F01A18">
      <w:pPr>
        <w:pStyle w:val="NoSpacing"/>
        <w:rPr>
          <w:rFonts w:ascii="Montserrat" w:hAnsi="Montserrat"/>
          <w:sz w:val="24"/>
        </w:rPr>
      </w:pPr>
      <w:r w:rsidRPr="00243812">
        <w:rPr>
          <w:rFonts w:ascii="Montserrat" w:hAnsi="Montserrat"/>
          <w:sz w:val="24"/>
        </w:rPr>
        <w:t>the quality of being</w:t>
      </w:r>
    </w:p>
    <w:p w14:paraId="1DF84E97" w14:textId="77777777" w:rsidR="004E739B" w:rsidRPr="00243812" w:rsidRDefault="00243812" w:rsidP="00F01A18">
      <w:pPr>
        <w:pStyle w:val="NoSpacing"/>
        <w:rPr>
          <w:rFonts w:ascii="Montserrat" w:hAnsi="Montserrat"/>
          <w:sz w:val="24"/>
        </w:rPr>
      </w:pPr>
      <w:r w:rsidRPr="00243812">
        <w:rPr>
          <w:rFonts w:ascii="Montserrat" w:hAnsi="Montserrat"/>
          <w:sz w:val="24"/>
        </w:rPr>
        <w:tab/>
        <w:t>...</w:t>
      </w:r>
    </w:p>
    <w:p w14:paraId="59EBBABD" w14:textId="77777777" w:rsidR="004E739B" w:rsidRPr="00243812" w:rsidRDefault="004E739B" w:rsidP="00F01A18">
      <w:pPr>
        <w:pStyle w:val="NoSpacing"/>
        <w:rPr>
          <w:rFonts w:ascii="Montserrat" w:hAnsi="Montserrat"/>
          <w:sz w:val="24"/>
        </w:rPr>
      </w:pPr>
    </w:p>
    <w:p w14:paraId="4367D43A" w14:textId="77777777" w:rsidR="004E739B" w:rsidRPr="00243812" w:rsidRDefault="00243812" w:rsidP="00F01A18">
      <w:pPr>
        <w:pStyle w:val="NoSpacing"/>
        <w:rPr>
          <w:rFonts w:ascii="Montserrat" w:hAnsi="Montserrat"/>
          <w:sz w:val="24"/>
        </w:rPr>
      </w:pPr>
      <w:r w:rsidRPr="00243812">
        <w:rPr>
          <w:rFonts w:ascii="Montserrat" w:hAnsi="Montserrat"/>
          <w:sz w:val="24"/>
        </w:rPr>
        <w:t>the eternal profile</w:t>
      </w:r>
    </w:p>
    <w:p w14:paraId="0145A0AC" w14:textId="44347CF3" w:rsidR="004E739B" w:rsidRPr="00243812" w:rsidRDefault="00243812" w:rsidP="00F01A18">
      <w:pPr>
        <w:pStyle w:val="NoSpacing"/>
        <w:rPr>
          <w:rFonts w:ascii="Montserrat" w:hAnsi="Montserrat"/>
          <w:sz w:val="24"/>
        </w:rPr>
      </w:pPr>
      <w:r w:rsidRPr="00243812">
        <w:rPr>
          <w:rFonts w:ascii="Montserrat" w:hAnsi="Montserrat"/>
          <w:sz w:val="24"/>
        </w:rPr>
        <w:tab/>
        <w:t>As a writer, this is one of the foremost reasons for investing the time into this system.</w:t>
      </w:r>
      <w:r w:rsidR="006F60BF" w:rsidRPr="00243812">
        <w:rPr>
          <w:rFonts w:ascii="Montserrat" w:hAnsi="Montserrat"/>
          <w:sz w:val="24"/>
        </w:rPr>
        <w:t xml:space="preserve"> </w:t>
      </w:r>
      <w:r w:rsidRPr="00243812">
        <w:rPr>
          <w:rFonts w:ascii="Montserrat" w:hAnsi="Montserrat"/>
          <w:sz w:val="24"/>
        </w:rPr>
        <w:t>The ability to create an eternal profile of a character is extremely valuable.</w:t>
      </w:r>
      <w:r w:rsidR="006F60BF" w:rsidRPr="00243812">
        <w:rPr>
          <w:rFonts w:ascii="Montserrat" w:hAnsi="Montserrat"/>
          <w:sz w:val="24"/>
        </w:rPr>
        <w:t xml:space="preserve"> </w:t>
      </w:r>
      <w:r w:rsidRPr="00243812">
        <w:rPr>
          <w:rFonts w:ascii="Montserrat" w:hAnsi="Montserrat"/>
          <w:sz w:val="24"/>
        </w:rPr>
        <w:t>Character's change, and evolve, and unless they are watched very carefully, they become intangible. Writing is not limited to one dimension of time.</w:t>
      </w:r>
      <w:r w:rsidR="006F60BF" w:rsidRPr="00243812">
        <w:rPr>
          <w:rFonts w:ascii="Montserrat" w:hAnsi="Montserrat"/>
          <w:sz w:val="24"/>
        </w:rPr>
        <w:t xml:space="preserve"> </w:t>
      </w:r>
      <w:r w:rsidRPr="00243812">
        <w:rPr>
          <w:rFonts w:ascii="Montserrat" w:hAnsi="Montserrat"/>
          <w:sz w:val="24"/>
        </w:rPr>
        <w:t>A writer may end up creating the life of his character entirely backward to front.</w:t>
      </w:r>
      <w:r w:rsidR="006F60BF" w:rsidRPr="00243812">
        <w:rPr>
          <w:rFonts w:ascii="Montserrat" w:hAnsi="Montserrat"/>
          <w:sz w:val="24"/>
        </w:rPr>
        <w:t xml:space="preserve"> </w:t>
      </w:r>
      <w:r w:rsidRPr="00243812">
        <w:rPr>
          <w:rFonts w:ascii="Montserrat" w:hAnsi="Montserrat"/>
          <w:sz w:val="24"/>
        </w:rPr>
        <w:t>To have a way of keeping the character clear at various chapters in its exitence allows the writer to entertain the notion of focusing on any poinit in the character's existence for a present work.</w:t>
      </w:r>
      <w:r w:rsidR="006F60BF" w:rsidRPr="00243812">
        <w:rPr>
          <w:rFonts w:ascii="Montserrat" w:hAnsi="Montserrat"/>
          <w:sz w:val="24"/>
        </w:rPr>
        <w:t xml:space="preserve"> </w:t>
      </w:r>
      <w:r w:rsidRPr="00243812">
        <w:rPr>
          <w:rFonts w:ascii="Montserrat" w:hAnsi="Montserrat"/>
          <w:sz w:val="24"/>
        </w:rPr>
        <w:t>The essence of the eternal profile is personal historical analysis, contained in the body of the profile with the inclusion of the valuable diafracture notation of its capabilities.</w:t>
      </w:r>
      <w:r w:rsidR="006F60BF" w:rsidRPr="00243812">
        <w:rPr>
          <w:rFonts w:ascii="Montserrat" w:hAnsi="Montserrat"/>
          <w:sz w:val="24"/>
        </w:rPr>
        <w:t xml:space="preserve"> </w:t>
      </w:r>
      <w:r w:rsidRPr="00243812">
        <w:rPr>
          <w:rFonts w:ascii="Montserrat" w:hAnsi="Montserrat"/>
          <w:sz w:val="24"/>
        </w:rPr>
        <w:t>The eternal profile is not essential to the player, but the means are there, none-the-less.</w:t>
      </w:r>
      <w:r w:rsidR="006F60BF" w:rsidRPr="00243812">
        <w:rPr>
          <w:rFonts w:ascii="Montserrat" w:hAnsi="Montserrat"/>
          <w:sz w:val="24"/>
        </w:rPr>
        <w:t xml:space="preserve"> </w:t>
      </w:r>
      <w:r w:rsidRPr="00243812">
        <w:rPr>
          <w:rFonts w:ascii="Montserrat" w:hAnsi="Montserrat"/>
          <w:sz w:val="24"/>
        </w:rPr>
        <w:t>The method is simply to lap the profile into chapters, each one resolved as a playable character.</w:t>
      </w:r>
      <w:r w:rsidR="006F60BF" w:rsidRPr="00243812">
        <w:rPr>
          <w:rFonts w:ascii="Montserrat" w:hAnsi="Montserrat"/>
          <w:sz w:val="24"/>
        </w:rPr>
        <w:t xml:space="preserve"> </w:t>
      </w:r>
      <w:r w:rsidRPr="00243812">
        <w:rPr>
          <w:rFonts w:ascii="Montserrat" w:hAnsi="Montserrat"/>
          <w:sz w:val="24"/>
        </w:rPr>
        <w:t>The exact configuration of the character at that chapter in its life, to be precise. Such a profile design is the very essence of a suitable gods character.</w:t>
      </w:r>
      <w:r w:rsidR="006F60BF" w:rsidRPr="00243812">
        <w:rPr>
          <w:rFonts w:ascii="Montserrat" w:hAnsi="Montserrat"/>
          <w:sz w:val="24"/>
        </w:rPr>
        <w:t xml:space="preserve"> </w:t>
      </w:r>
      <w:r w:rsidRPr="00243812">
        <w:rPr>
          <w:rFonts w:ascii="Montserrat" w:hAnsi="Montserrat"/>
          <w:sz w:val="24"/>
        </w:rPr>
        <w:t>One that has gotten its hands dirty, so to speak, passing through the Arena.</w:t>
      </w:r>
      <w:r w:rsidR="006F60BF" w:rsidRPr="00243812">
        <w:rPr>
          <w:rFonts w:ascii="Montserrat" w:hAnsi="Montserrat"/>
          <w:sz w:val="24"/>
        </w:rPr>
        <w:t xml:space="preserve"> </w:t>
      </w:r>
      <w:r w:rsidRPr="00243812">
        <w:rPr>
          <w:rFonts w:ascii="Montserrat" w:hAnsi="Montserrat"/>
          <w:sz w:val="24"/>
        </w:rPr>
        <w:t>Such is also the form that an unbound or self possessed character would advisedly take on.</w:t>
      </w:r>
    </w:p>
    <w:p w14:paraId="673193AA" w14:textId="77777777" w:rsidR="004E739B" w:rsidRPr="00243812" w:rsidRDefault="004E739B" w:rsidP="00F01A18">
      <w:pPr>
        <w:pStyle w:val="NoSpacing"/>
        <w:rPr>
          <w:rFonts w:ascii="Montserrat" w:hAnsi="Montserrat"/>
          <w:sz w:val="24"/>
        </w:rPr>
      </w:pPr>
    </w:p>
    <w:p w14:paraId="73FACEE7" w14:textId="77777777" w:rsidR="004E739B" w:rsidRPr="00243812" w:rsidRDefault="00243812" w:rsidP="00F01A18">
      <w:pPr>
        <w:pStyle w:val="NoSpacing"/>
        <w:rPr>
          <w:rFonts w:ascii="Montserrat" w:hAnsi="Montserrat"/>
          <w:sz w:val="24"/>
        </w:rPr>
      </w:pPr>
      <w:r w:rsidRPr="00243812">
        <w:rPr>
          <w:rFonts w:ascii="Montserrat" w:hAnsi="Montserrat"/>
          <w:sz w:val="24"/>
        </w:rPr>
        <w:t>selfless, selfish or self possessed</w:t>
      </w:r>
    </w:p>
    <w:p w14:paraId="77E059AB" w14:textId="24FA4249" w:rsidR="004E739B" w:rsidRPr="00243812" w:rsidRDefault="00243812" w:rsidP="00F01A18">
      <w:pPr>
        <w:pStyle w:val="NoSpacing"/>
        <w:rPr>
          <w:rFonts w:ascii="Montserrat" w:hAnsi="Montserrat"/>
          <w:sz w:val="24"/>
        </w:rPr>
      </w:pPr>
      <w:r w:rsidRPr="00243812">
        <w:rPr>
          <w:rFonts w:ascii="Montserrat" w:hAnsi="Montserrat"/>
          <w:sz w:val="24"/>
        </w:rPr>
        <w:tab/>
        <w:t>these are the three modes of expression in Arena.</w:t>
      </w:r>
      <w:r w:rsidR="006F60BF" w:rsidRPr="00243812">
        <w:rPr>
          <w:rFonts w:ascii="Montserrat" w:hAnsi="Montserrat"/>
          <w:sz w:val="24"/>
        </w:rPr>
        <w:t xml:space="preserve"> </w:t>
      </w:r>
      <w:r w:rsidRPr="00243812">
        <w:rPr>
          <w:rFonts w:ascii="Montserrat" w:hAnsi="Montserrat"/>
          <w:sz w:val="24"/>
        </w:rPr>
        <w:t>These forms are ingrained in the most basic fabric of the character.</w:t>
      </w:r>
      <w:r w:rsidR="006F60BF" w:rsidRPr="00243812">
        <w:rPr>
          <w:rFonts w:ascii="Montserrat" w:hAnsi="Montserrat"/>
          <w:sz w:val="24"/>
        </w:rPr>
        <w:t xml:space="preserve"> </w:t>
      </w:r>
      <w:r w:rsidRPr="00243812">
        <w:rPr>
          <w:rFonts w:ascii="Montserrat" w:hAnsi="Montserrat"/>
          <w:sz w:val="24"/>
        </w:rPr>
        <w:t>It follows, naturally, that they provide three different ways to perceive and articulate the character's fate.</w:t>
      </w:r>
      <w:r w:rsidR="006F60BF" w:rsidRPr="00243812">
        <w:rPr>
          <w:rFonts w:ascii="Montserrat" w:hAnsi="Montserrat"/>
          <w:sz w:val="24"/>
        </w:rPr>
        <w:t xml:space="preserve"> </w:t>
      </w:r>
      <w:r w:rsidRPr="00243812">
        <w:rPr>
          <w:rFonts w:ascii="Montserrat" w:hAnsi="Montserrat"/>
          <w:sz w:val="24"/>
        </w:rPr>
        <w:t>The effect of obligation on these three types are different.</w:t>
      </w:r>
      <w:r w:rsidR="006F60BF" w:rsidRPr="00243812">
        <w:rPr>
          <w:rFonts w:ascii="Montserrat" w:hAnsi="Montserrat"/>
          <w:sz w:val="24"/>
        </w:rPr>
        <w:t xml:space="preserve"> </w:t>
      </w:r>
      <w:r w:rsidRPr="00243812">
        <w:rPr>
          <w:rFonts w:ascii="Montserrat" w:hAnsi="Montserrat"/>
          <w:sz w:val="24"/>
        </w:rPr>
        <w:t>The selfish person is asked to make an effort on the behalf of others, usually.</w:t>
      </w:r>
      <w:r w:rsidR="006F60BF" w:rsidRPr="00243812">
        <w:rPr>
          <w:rFonts w:ascii="Montserrat" w:hAnsi="Montserrat"/>
          <w:sz w:val="24"/>
        </w:rPr>
        <w:t xml:space="preserve"> </w:t>
      </w:r>
      <w:r w:rsidRPr="00243812">
        <w:rPr>
          <w:rFonts w:ascii="Montserrat" w:hAnsi="Montserrat"/>
          <w:sz w:val="24"/>
        </w:rPr>
        <w:t>The selfless person is asked to make an effort on its own behalf.</w:t>
      </w:r>
      <w:r w:rsidR="006F60BF" w:rsidRPr="00243812">
        <w:rPr>
          <w:rFonts w:ascii="Montserrat" w:hAnsi="Montserrat"/>
          <w:sz w:val="24"/>
        </w:rPr>
        <w:t xml:space="preserve"> </w:t>
      </w:r>
      <w:r w:rsidRPr="00243812">
        <w:rPr>
          <w:rFonts w:ascii="Montserrat" w:hAnsi="Montserrat"/>
          <w:sz w:val="24"/>
        </w:rPr>
        <w:t>The self possessed has attained a position from which it can focus on others without sacraficing itself.</w:t>
      </w:r>
      <w:r w:rsidR="006F60BF" w:rsidRPr="00243812">
        <w:rPr>
          <w:rFonts w:ascii="Montserrat" w:hAnsi="Montserrat"/>
          <w:sz w:val="24"/>
        </w:rPr>
        <w:t xml:space="preserve"> </w:t>
      </w:r>
      <w:r w:rsidRPr="00243812">
        <w:rPr>
          <w:rFonts w:ascii="Montserrat" w:hAnsi="Montserrat"/>
          <w:sz w:val="24"/>
        </w:rPr>
        <w:t>Thus, obligation asks the self possessed person to be totally responsible for itself and its actions.</w:t>
      </w:r>
      <w:r w:rsidR="006F60BF" w:rsidRPr="00243812">
        <w:rPr>
          <w:rFonts w:ascii="Montserrat" w:hAnsi="Montserrat"/>
          <w:sz w:val="24"/>
        </w:rPr>
        <w:t xml:space="preserve"> </w:t>
      </w:r>
      <w:r w:rsidRPr="00243812">
        <w:rPr>
          <w:rFonts w:ascii="Montserrat" w:hAnsi="Montserrat"/>
          <w:sz w:val="24"/>
        </w:rPr>
        <w:t>The only time a person is actually self possessed is when it has attained some measure of the third componant.</w:t>
      </w:r>
      <w:r w:rsidR="006F60BF" w:rsidRPr="00243812">
        <w:rPr>
          <w:rFonts w:ascii="Montserrat" w:hAnsi="Montserrat"/>
          <w:sz w:val="24"/>
        </w:rPr>
        <w:t xml:space="preserve"> </w:t>
      </w:r>
      <w:r w:rsidRPr="00243812">
        <w:rPr>
          <w:rFonts w:ascii="Montserrat" w:hAnsi="Montserrat"/>
          <w:sz w:val="24"/>
        </w:rPr>
        <w:t>The way this third componant is expressed, as either ABS or APS will cause them to be regarded by obligation as more selfish or more selfless.</w:t>
      </w:r>
      <w:r w:rsidR="006F60BF" w:rsidRPr="00243812">
        <w:rPr>
          <w:rFonts w:ascii="Montserrat" w:hAnsi="Montserrat"/>
          <w:sz w:val="24"/>
        </w:rPr>
        <w:t xml:space="preserve"> </w:t>
      </w:r>
      <w:r w:rsidRPr="00243812">
        <w:rPr>
          <w:rFonts w:ascii="Montserrat" w:hAnsi="Montserrat"/>
          <w:sz w:val="24"/>
        </w:rPr>
        <w:t>Essentially, being self possessed means that you are open to be pressed by obligation in both ways.</w:t>
      </w:r>
      <w:r w:rsidR="006F60BF" w:rsidRPr="00243812">
        <w:rPr>
          <w:rFonts w:ascii="Montserrat" w:hAnsi="Montserrat"/>
          <w:sz w:val="24"/>
        </w:rPr>
        <w:t xml:space="preserve"> </w:t>
      </w:r>
      <w:r w:rsidRPr="00243812">
        <w:rPr>
          <w:rFonts w:ascii="Montserrat" w:hAnsi="Montserrat"/>
          <w:sz w:val="24"/>
        </w:rPr>
        <w:t>While gods do tend to be more self possessed, they reflect this as pure self, and as a result, their debt to obligation usually compells them to provide for the existence of others.</w:t>
      </w:r>
      <w:r w:rsidR="006F60BF" w:rsidRPr="00243812">
        <w:rPr>
          <w:rFonts w:ascii="Montserrat" w:hAnsi="Montserrat"/>
          <w:sz w:val="24"/>
        </w:rPr>
        <w:t xml:space="preserve"> </w:t>
      </w:r>
      <w:r w:rsidRPr="00243812">
        <w:rPr>
          <w:rFonts w:ascii="Montserrat" w:hAnsi="Montserrat"/>
          <w:sz w:val="24"/>
        </w:rPr>
        <w:t>A character in balance is simply pressed to see how it will choose to act.</w:t>
      </w:r>
      <w:r w:rsidR="006F60BF" w:rsidRPr="00243812">
        <w:rPr>
          <w:rFonts w:ascii="Montserrat" w:hAnsi="Montserrat"/>
          <w:sz w:val="24"/>
        </w:rPr>
        <w:t xml:space="preserve"> </w:t>
      </w:r>
      <w:r w:rsidRPr="00243812">
        <w:rPr>
          <w:rFonts w:ascii="Montserrat" w:hAnsi="Montserrat"/>
          <w:sz w:val="24"/>
        </w:rPr>
        <w:t>With obligation, it is what is most apparent that draws the attention of obligation.</w:t>
      </w:r>
      <w:r w:rsidR="006F60BF" w:rsidRPr="00243812">
        <w:rPr>
          <w:rFonts w:ascii="Montserrat" w:hAnsi="Montserrat"/>
          <w:sz w:val="24"/>
        </w:rPr>
        <w:t xml:space="preserve"> </w:t>
      </w:r>
      <w:r w:rsidRPr="00243812">
        <w:rPr>
          <w:rFonts w:ascii="Montserrat" w:hAnsi="Montserrat"/>
          <w:sz w:val="24"/>
        </w:rPr>
        <w:t>If only a character's dominion shows obligation, then that is what will be under the weight of obligation.</w:t>
      </w:r>
      <w:r w:rsidR="006F60BF" w:rsidRPr="00243812">
        <w:rPr>
          <w:rFonts w:ascii="Montserrat" w:hAnsi="Montserrat"/>
          <w:sz w:val="24"/>
        </w:rPr>
        <w:t xml:space="preserve"> </w:t>
      </w:r>
    </w:p>
    <w:p w14:paraId="74DCE8BC" w14:textId="77777777" w:rsidR="004E739B" w:rsidRPr="00243812" w:rsidRDefault="004E739B" w:rsidP="00F01A18">
      <w:pPr>
        <w:pStyle w:val="NoSpacing"/>
        <w:rPr>
          <w:rFonts w:ascii="Montserrat" w:hAnsi="Montserrat"/>
          <w:sz w:val="24"/>
        </w:rPr>
      </w:pPr>
    </w:p>
    <w:p w14:paraId="59D958A0"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damnation and divinity</w:t>
      </w:r>
    </w:p>
    <w:p w14:paraId="0229D45C" w14:textId="4CD69D8F" w:rsidR="004E739B" w:rsidRPr="00243812" w:rsidRDefault="00243812" w:rsidP="00F01A18">
      <w:pPr>
        <w:pStyle w:val="NoSpacing"/>
        <w:rPr>
          <w:rFonts w:ascii="Montserrat" w:hAnsi="Montserrat"/>
          <w:sz w:val="24"/>
        </w:rPr>
      </w:pPr>
      <w:r w:rsidRPr="00243812">
        <w:rPr>
          <w:rFonts w:ascii="Montserrat" w:hAnsi="Montserrat"/>
          <w:sz w:val="24"/>
        </w:rPr>
        <w:tab/>
        <w:t>whether an entity is a thing of damnation or divinity, it is regarded principly with regard to its intrinsic complexity and those factors which allow it to possess or not possess certain degrees of leverage.</w:t>
      </w:r>
      <w:r w:rsidR="006F60BF" w:rsidRPr="00243812">
        <w:rPr>
          <w:rFonts w:ascii="Montserrat" w:hAnsi="Montserrat"/>
          <w:sz w:val="24"/>
        </w:rPr>
        <w:t xml:space="preserve"> </w:t>
      </w:r>
      <w:r w:rsidRPr="00243812">
        <w:rPr>
          <w:rFonts w:ascii="Montserrat" w:hAnsi="Montserrat"/>
          <w:i/>
          <w:sz w:val="24"/>
        </w:rPr>
        <w:t>Be aware, some of this material was part of the original inspiration for the Arena system.</w:t>
      </w:r>
      <w:r w:rsidR="006F60BF" w:rsidRPr="00243812">
        <w:rPr>
          <w:rFonts w:ascii="Montserrat" w:hAnsi="Montserrat"/>
          <w:i/>
          <w:sz w:val="24"/>
        </w:rPr>
        <w:t xml:space="preserve"> </w:t>
      </w:r>
      <w:r w:rsidRPr="00243812">
        <w:rPr>
          <w:rFonts w:ascii="Montserrat" w:hAnsi="Montserrat"/>
          <w:i/>
          <w:sz w:val="24"/>
        </w:rPr>
        <w:t>These notes were lost for several years, while the game concept continued to evolve, so it is natural for inconsistencies to occur between this and the regular material.</w:t>
      </w:r>
      <w:r w:rsidR="006F60BF" w:rsidRPr="00243812">
        <w:rPr>
          <w:rFonts w:ascii="Montserrat" w:hAnsi="Montserrat"/>
          <w:i/>
          <w:sz w:val="24"/>
        </w:rPr>
        <w:t xml:space="preserve"> </w:t>
      </w:r>
      <w:r w:rsidRPr="00243812">
        <w:rPr>
          <w:rFonts w:ascii="Montserrat" w:hAnsi="Montserrat"/>
          <w:i/>
          <w:sz w:val="24"/>
        </w:rPr>
        <w:t>As it can be, it will be readapted to current designs.</w:t>
      </w:r>
      <w:r w:rsidR="006F60BF" w:rsidRPr="00243812">
        <w:rPr>
          <w:rFonts w:ascii="Montserrat" w:hAnsi="Montserrat"/>
          <w:i/>
          <w:sz w:val="24"/>
        </w:rPr>
        <w:t xml:space="preserve"> </w:t>
      </w:r>
      <w:r w:rsidRPr="00243812">
        <w:rPr>
          <w:rFonts w:ascii="Montserrat" w:hAnsi="Montserrat"/>
          <w:i/>
          <w:sz w:val="24"/>
        </w:rPr>
        <w:t>Special attention must be paid to prevent conflicting developments.</w:t>
      </w:r>
    </w:p>
    <w:p w14:paraId="19C485EC" w14:textId="77777777" w:rsidR="004E739B" w:rsidRPr="00243812" w:rsidRDefault="004E739B" w:rsidP="00F01A18">
      <w:pPr>
        <w:pStyle w:val="NoSpacing"/>
        <w:rPr>
          <w:rFonts w:ascii="Montserrat" w:hAnsi="Montserrat"/>
          <w:sz w:val="24"/>
        </w:rPr>
      </w:pPr>
    </w:p>
    <w:p w14:paraId="23526091" w14:textId="77777777" w:rsidR="004E739B" w:rsidRPr="00243812" w:rsidRDefault="00243812" w:rsidP="00F01A18">
      <w:pPr>
        <w:pStyle w:val="NoSpacing"/>
        <w:rPr>
          <w:rFonts w:ascii="Montserrat" w:hAnsi="Montserrat"/>
          <w:sz w:val="24"/>
        </w:rPr>
      </w:pPr>
      <w:r w:rsidRPr="00243812">
        <w:rPr>
          <w:rFonts w:ascii="Montserrat" w:hAnsi="Montserrat"/>
          <w:sz w:val="24"/>
        </w:rPr>
        <w:t>spiritual evolution</w:t>
      </w:r>
    </w:p>
    <w:p w14:paraId="2A4F5D24" w14:textId="66FCE823" w:rsidR="004E739B" w:rsidRPr="00243812" w:rsidRDefault="00243812" w:rsidP="00F01A18">
      <w:pPr>
        <w:pStyle w:val="NoSpacing"/>
        <w:rPr>
          <w:rFonts w:ascii="Montserrat" w:hAnsi="Montserrat"/>
          <w:sz w:val="24"/>
        </w:rPr>
      </w:pPr>
      <w:r w:rsidRPr="00243812">
        <w:rPr>
          <w:rFonts w:ascii="Montserrat" w:hAnsi="Montserrat"/>
          <w:sz w:val="24"/>
        </w:rPr>
        <w:tab/>
        <w:t>Most entities cannot manage a human level of existence in their first few lives; instead, new lives are often animals.</w:t>
      </w:r>
      <w:r w:rsidR="006F60BF" w:rsidRPr="00243812">
        <w:rPr>
          <w:rFonts w:ascii="Montserrat" w:hAnsi="Montserrat"/>
          <w:sz w:val="24"/>
        </w:rPr>
        <w:t xml:space="preserve"> </w:t>
      </w:r>
      <w:r w:rsidRPr="00243812">
        <w:rPr>
          <w:rFonts w:ascii="Montserrat" w:hAnsi="Montserrat"/>
          <w:sz w:val="24"/>
        </w:rPr>
        <w:t>An entity will retain some touch of its animal origin even into its human and divine incarnations.</w:t>
      </w:r>
      <w:r w:rsidR="006F60BF" w:rsidRPr="00243812">
        <w:rPr>
          <w:rFonts w:ascii="Montserrat" w:hAnsi="Montserrat"/>
          <w:sz w:val="24"/>
        </w:rPr>
        <w:t xml:space="preserve"> </w:t>
      </w:r>
      <w:r w:rsidRPr="00243812">
        <w:rPr>
          <w:rFonts w:ascii="Montserrat" w:hAnsi="Montserrat"/>
          <w:sz w:val="24"/>
        </w:rPr>
        <w:t>This is where the totemic influences of primitive peoples comes from.</w:t>
      </w:r>
      <w:r w:rsidR="006F60BF" w:rsidRPr="00243812">
        <w:rPr>
          <w:rFonts w:ascii="Montserrat" w:hAnsi="Montserrat"/>
          <w:sz w:val="24"/>
        </w:rPr>
        <w:t xml:space="preserve"> </w:t>
      </w:r>
      <w:r w:rsidRPr="00243812">
        <w:rPr>
          <w:rFonts w:ascii="Montserrat" w:hAnsi="Montserrat"/>
          <w:sz w:val="24"/>
        </w:rPr>
        <w:t>First lives are often heavily weighted with obligation to compensate for the low ABS rating of such lives.</w:t>
      </w:r>
      <w:r w:rsidR="006F60BF" w:rsidRPr="00243812">
        <w:rPr>
          <w:rFonts w:ascii="Montserrat" w:hAnsi="Montserrat"/>
          <w:sz w:val="24"/>
        </w:rPr>
        <w:t xml:space="preserve"> </w:t>
      </w:r>
      <w:r w:rsidRPr="00243812">
        <w:rPr>
          <w:rFonts w:ascii="Montserrat" w:hAnsi="Montserrat"/>
          <w:sz w:val="24"/>
        </w:rPr>
        <w:t>Some life forms are regarded as animals by humans, but are actually more evolved forms that are specialized in higher mantal functions.</w:t>
      </w:r>
      <w:r w:rsidR="006F60BF" w:rsidRPr="00243812">
        <w:rPr>
          <w:rFonts w:ascii="Montserrat" w:hAnsi="Montserrat"/>
          <w:sz w:val="24"/>
        </w:rPr>
        <w:t xml:space="preserve"> </w:t>
      </w:r>
      <w:r w:rsidRPr="00243812">
        <w:rPr>
          <w:rFonts w:ascii="Montserrat" w:hAnsi="Montserrat"/>
          <w:sz w:val="24"/>
        </w:rPr>
        <w:t>Such creatures actually have a higher ABS than normal human assumptions.</w:t>
      </w:r>
      <w:r w:rsidR="006F60BF" w:rsidRPr="00243812">
        <w:rPr>
          <w:rFonts w:ascii="Montserrat" w:hAnsi="Montserrat"/>
          <w:sz w:val="24"/>
        </w:rPr>
        <w:t xml:space="preserve"> </w:t>
      </w:r>
      <w:r w:rsidRPr="00243812">
        <w:rPr>
          <w:rFonts w:ascii="Montserrat" w:hAnsi="Montserrat"/>
          <w:sz w:val="24"/>
        </w:rPr>
        <w:t>Whales are a good example of this.</w:t>
      </w:r>
      <w:r w:rsidR="006F60BF" w:rsidRPr="00243812">
        <w:rPr>
          <w:rFonts w:ascii="Montserrat" w:hAnsi="Montserrat"/>
          <w:sz w:val="24"/>
        </w:rPr>
        <w:t xml:space="preserve"> </w:t>
      </w:r>
    </w:p>
    <w:p w14:paraId="41B4E5FA" w14:textId="77777777" w:rsidR="004E739B" w:rsidRPr="00243812" w:rsidRDefault="004E739B" w:rsidP="00F01A18">
      <w:pPr>
        <w:pStyle w:val="NoSpacing"/>
        <w:rPr>
          <w:rFonts w:ascii="Montserrat" w:hAnsi="Montserrat"/>
          <w:sz w:val="24"/>
        </w:rPr>
      </w:pPr>
    </w:p>
    <w:p w14:paraId="53E76EA0" w14:textId="77777777" w:rsidR="004E739B" w:rsidRPr="00243812" w:rsidRDefault="00243812" w:rsidP="00F01A18">
      <w:pPr>
        <w:pStyle w:val="NoSpacing"/>
        <w:rPr>
          <w:rFonts w:ascii="Montserrat" w:hAnsi="Montserrat"/>
          <w:sz w:val="24"/>
        </w:rPr>
      </w:pPr>
      <w:r w:rsidRPr="00243812">
        <w:rPr>
          <w:rFonts w:ascii="Montserrat" w:hAnsi="Montserrat"/>
          <w:sz w:val="24"/>
        </w:rPr>
        <w:t>past lives</w:t>
      </w:r>
    </w:p>
    <w:p w14:paraId="708BE2EA" w14:textId="334D91F8" w:rsidR="004E739B" w:rsidRPr="00243812" w:rsidRDefault="00243812" w:rsidP="00F01A18">
      <w:pPr>
        <w:pStyle w:val="NoSpacing"/>
        <w:rPr>
          <w:rFonts w:ascii="Montserrat" w:hAnsi="Montserrat"/>
          <w:sz w:val="24"/>
        </w:rPr>
      </w:pPr>
      <w:r w:rsidRPr="00243812">
        <w:rPr>
          <w:rFonts w:ascii="Montserrat" w:hAnsi="Montserrat"/>
          <w:sz w:val="24"/>
        </w:rPr>
        <w:tab/>
        <w:t>Since players are likely to want to begin with characters with a few lives behind them, you may choose to have past life details generated for each player by the other players.</w:t>
      </w:r>
      <w:r w:rsidR="006F60BF" w:rsidRPr="00243812">
        <w:rPr>
          <w:rFonts w:ascii="Montserrat" w:hAnsi="Montserrat"/>
          <w:sz w:val="24"/>
        </w:rPr>
        <w:t xml:space="preserve"> </w:t>
      </w:r>
      <w:r w:rsidRPr="00243812">
        <w:rPr>
          <w:rFonts w:ascii="Montserrat" w:hAnsi="Montserrat"/>
          <w:sz w:val="24"/>
        </w:rPr>
        <w:t>This should give enough indication of who, what and when the character was in a previous life.</w:t>
      </w:r>
      <w:r w:rsidR="006F60BF" w:rsidRPr="00243812">
        <w:rPr>
          <w:rFonts w:ascii="Montserrat" w:hAnsi="Montserrat"/>
          <w:sz w:val="24"/>
        </w:rPr>
        <w:t xml:space="preserve"> </w:t>
      </w:r>
      <w:r w:rsidRPr="00243812">
        <w:rPr>
          <w:rFonts w:ascii="Montserrat" w:hAnsi="Montserrat"/>
          <w:sz w:val="24"/>
        </w:rPr>
        <w:t>There is no need to go into the specific profile details since they will not have any bearing on the present character except as fodder for dream and past life regression experiences.</w:t>
      </w:r>
      <w:r w:rsidR="006F60BF" w:rsidRPr="00243812">
        <w:rPr>
          <w:rFonts w:ascii="Montserrat" w:hAnsi="Montserrat"/>
          <w:sz w:val="24"/>
        </w:rPr>
        <w:t xml:space="preserve"> </w:t>
      </w:r>
      <w:r w:rsidRPr="00243812">
        <w:rPr>
          <w:rFonts w:ascii="Montserrat" w:hAnsi="Montserrat"/>
          <w:sz w:val="24"/>
        </w:rPr>
        <w:t>Leave it up to the player to try and reconcile these other versions of the character to the present one.</w:t>
      </w:r>
      <w:r w:rsidR="006F60BF" w:rsidRPr="00243812">
        <w:rPr>
          <w:rFonts w:ascii="Montserrat" w:hAnsi="Montserrat"/>
          <w:sz w:val="24"/>
        </w:rPr>
        <w:t xml:space="preserve"> </w:t>
      </w:r>
      <w:r w:rsidRPr="00243812">
        <w:rPr>
          <w:rFonts w:ascii="Montserrat" w:hAnsi="Montserrat"/>
          <w:sz w:val="24"/>
        </w:rPr>
        <w:t>While a current character can conceivable be existing at the same time as a previous or next incarnation, remember that all but the most advanced version are already doomed to die.</w:t>
      </w:r>
      <w:r w:rsidR="006F60BF" w:rsidRPr="00243812">
        <w:rPr>
          <w:rFonts w:ascii="Montserrat" w:hAnsi="Montserrat"/>
          <w:sz w:val="24"/>
        </w:rPr>
        <w:t xml:space="preserve"> </w:t>
      </w:r>
      <w:r w:rsidRPr="00243812">
        <w:rPr>
          <w:rFonts w:ascii="Montserrat" w:hAnsi="Montserrat"/>
          <w:sz w:val="24"/>
        </w:rPr>
        <w:t>While this might make an interesting plot device, it is an inalterable rule.</w:t>
      </w:r>
      <w:r w:rsidR="006F60BF" w:rsidRPr="00243812">
        <w:rPr>
          <w:rFonts w:ascii="Montserrat" w:hAnsi="Montserrat"/>
          <w:sz w:val="24"/>
        </w:rPr>
        <w:t xml:space="preserve"> </w:t>
      </w:r>
      <w:r w:rsidRPr="00243812">
        <w:rPr>
          <w:rFonts w:ascii="Montserrat" w:hAnsi="Montserrat"/>
          <w:sz w:val="24"/>
        </w:rPr>
        <w:t>The players should keep in mind that creating a more advanced version of their character is signing their other versions death warrants.</w:t>
      </w:r>
      <w:r w:rsidR="006F60BF" w:rsidRPr="00243812">
        <w:rPr>
          <w:rFonts w:ascii="Montserrat" w:hAnsi="Montserrat"/>
          <w:sz w:val="24"/>
        </w:rPr>
        <w:t xml:space="preserve"> </w:t>
      </w:r>
      <w:r w:rsidRPr="00243812">
        <w:rPr>
          <w:rFonts w:ascii="Montserrat" w:hAnsi="Montserrat"/>
          <w:sz w:val="24"/>
        </w:rPr>
        <w:t>If this is not a problem for them, then there is no reason for a player to not make a working version of each of his or her character's incarnations and playing them in campaigns of different times, past present or future.</w:t>
      </w:r>
      <w:r w:rsidR="006F60BF" w:rsidRPr="00243812">
        <w:rPr>
          <w:rFonts w:ascii="Montserrat" w:hAnsi="Montserrat"/>
          <w:sz w:val="24"/>
        </w:rPr>
        <w:t xml:space="preserve"> </w:t>
      </w:r>
      <w:r w:rsidRPr="00243812">
        <w:rPr>
          <w:rFonts w:ascii="Montserrat" w:hAnsi="Montserrat"/>
          <w:sz w:val="24"/>
        </w:rPr>
        <w:t>The deciding point is that each will have a different base rating which dictates when in the character's evolution they appear.</w:t>
      </w:r>
      <w:r w:rsidR="006F60BF" w:rsidRPr="00243812">
        <w:rPr>
          <w:rFonts w:ascii="Montserrat" w:hAnsi="Montserrat"/>
          <w:sz w:val="24"/>
        </w:rPr>
        <w:t xml:space="preserve"> </w:t>
      </w:r>
    </w:p>
    <w:p w14:paraId="418D0F56" w14:textId="28CB1D91" w:rsidR="004E739B" w:rsidRPr="00243812" w:rsidRDefault="006F60BF" w:rsidP="00F01A18">
      <w:pPr>
        <w:pStyle w:val="NoSpacing"/>
        <w:rPr>
          <w:rFonts w:ascii="Montserrat" w:hAnsi="Montserrat"/>
          <w:sz w:val="24"/>
        </w:rPr>
      </w:pPr>
      <w:r w:rsidRPr="00243812">
        <w:rPr>
          <w:rFonts w:ascii="Montserrat" w:hAnsi="Montserrat"/>
          <w:sz w:val="24"/>
        </w:rPr>
        <w:tab/>
        <w:t>It is possible to specifically use this to create an Incarntions campaign, or as a requirement for playing a Gods campaign. Follow your imagination.</w:t>
      </w:r>
    </w:p>
    <w:p w14:paraId="5B923879" w14:textId="77777777" w:rsidR="004E739B" w:rsidRPr="00243812" w:rsidRDefault="004E739B" w:rsidP="00F01A18">
      <w:pPr>
        <w:pStyle w:val="NoSpacing"/>
        <w:rPr>
          <w:rFonts w:ascii="Montserrat" w:hAnsi="Montserrat"/>
          <w:sz w:val="24"/>
        </w:rPr>
      </w:pPr>
    </w:p>
    <w:p w14:paraId="138D58D2" w14:textId="77777777" w:rsidR="004E739B" w:rsidRPr="00243812" w:rsidRDefault="00243812" w:rsidP="00F01A18">
      <w:pPr>
        <w:pStyle w:val="NoSpacing"/>
        <w:rPr>
          <w:rFonts w:ascii="Montserrat" w:hAnsi="Montserrat"/>
          <w:sz w:val="24"/>
        </w:rPr>
      </w:pPr>
      <w:r w:rsidRPr="00243812">
        <w:rPr>
          <w:rFonts w:ascii="Montserrat" w:hAnsi="Montserrat"/>
          <w:sz w:val="24"/>
        </w:rPr>
        <w:t>mortality</w:t>
      </w:r>
    </w:p>
    <w:p w14:paraId="3095221E" w14:textId="744F7E33" w:rsidR="004E739B" w:rsidRPr="00243812" w:rsidRDefault="00243812" w:rsidP="00F01A18">
      <w:pPr>
        <w:pStyle w:val="NoSpacing"/>
        <w:rPr>
          <w:rFonts w:ascii="Montserrat" w:hAnsi="Montserrat"/>
          <w:sz w:val="24"/>
        </w:rPr>
      </w:pPr>
      <w:r w:rsidRPr="00243812">
        <w:rPr>
          <w:rFonts w:ascii="Montserrat" w:hAnsi="Montserrat"/>
          <w:sz w:val="24"/>
        </w:rPr>
        <w:tab/>
        <w:t>the charm of mortality is simple.</w:t>
      </w:r>
      <w:r w:rsidR="006F60BF" w:rsidRPr="00243812">
        <w:rPr>
          <w:rFonts w:ascii="Montserrat" w:hAnsi="Montserrat"/>
          <w:sz w:val="24"/>
        </w:rPr>
        <w:t xml:space="preserve"> </w:t>
      </w:r>
      <w:r w:rsidRPr="00243812">
        <w:rPr>
          <w:rFonts w:ascii="Montserrat" w:hAnsi="Montserrat"/>
          <w:sz w:val="24"/>
        </w:rPr>
        <w:t>Consequences.</w:t>
      </w:r>
      <w:r w:rsidR="006F60BF" w:rsidRPr="00243812">
        <w:rPr>
          <w:rFonts w:ascii="Montserrat" w:hAnsi="Montserrat"/>
          <w:sz w:val="24"/>
        </w:rPr>
        <w:t xml:space="preserve"> </w:t>
      </w:r>
      <w:r w:rsidRPr="00243812">
        <w:rPr>
          <w:rFonts w:ascii="Montserrat" w:hAnsi="Montserrat"/>
          <w:sz w:val="24"/>
        </w:rPr>
        <w:t>The secret of life is that it is in limitation that things acquire meaning.</w:t>
      </w:r>
      <w:r w:rsidR="006F60BF" w:rsidRPr="00243812">
        <w:rPr>
          <w:rFonts w:ascii="Montserrat" w:hAnsi="Montserrat"/>
          <w:sz w:val="24"/>
        </w:rPr>
        <w:t xml:space="preserve"> </w:t>
      </w:r>
      <w:r w:rsidRPr="00243812">
        <w:rPr>
          <w:rFonts w:ascii="Montserrat" w:hAnsi="Montserrat"/>
          <w:sz w:val="24"/>
        </w:rPr>
        <w:t>The point of playing the game is to suffer the limitations.</w:t>
      </w:r>
      <w:r w:rsidR="006F60BF" w:rsidRPr="00243812">
        <w:rPr>
          <w:rFonts w:ascii="Montserrat" w:hAnsi="Montserrat"/>
          <w:sz w:val="24"/>
        </w:rPr>
        <w:t xml:space="preserve"> </w:t>
      </w:r>
      <w:r w:rsidRPr="00243812">
        <w:rPr>
          <w:rFonts w:ascii="Montserrat" w:hAnsi="Montserrat"/>
          <w:sz w:val="24"/>
        </w:rPr>
        <w:t>Fortunately, definition is the greater part of limitation.</w:t>
      </w:r>
      <w:r w:rsidR="006F60BF" w:rsidRPr="00243812">
        <w:rPr>
          <w:rFonts w:ascii="Montserrat" w:hAnsi="Montserrat"/>
          <w:sz w:val="24"/>
        </w:rPr>
        <w:t xml:space="preserve"> </w:t>
      </w:r>
      <w:r w:rsidRPr="00243812">
        <w:rPr>
          <w:rFonts w:ascii="Montserrat" w:hAnsi="Montserrat"/>
          <w:sz w:val="24"/>
        </w:rPr>
        <w:t>However, there are a large number of effects which come out of the limitation of being mortal.</w:t>
      </w:r>
    </w:p>
    <w:p w14:paraId="644AAAB8" w14:textId="77777777" w:rsidR="004E739B" w:rsidRPr="00243812" w:rsidRDefault="004E739B" w:rsidP="00F01A18">
      <w:pPr>
        <w:pStyle w:val="NoSpacing"/>
        <w:rPr>
          <w:rFonts w:ascii="Montserrat" w:hAnsi="Montserrat"/>
          <w:sz w:val="24"/>
        </w:rPr>
      </w:pPr>
    </w:p>
    <w:p w14:paraId="1F843C2C" w14:textId="77777777" w:rsidR="004E739B" w:rsidRPr="00243812" w:rsidRDefault="00243812" w:rsidP="00F01A18">
      <w:pPr>
        <w:pStyle w:val="NoSpacing"/>
        <w:rPr>
          <w:rFonts w:ascii="Montserrat" w:hAnsi="Montserrat"/>
          <w:sz w:val="24"/>
        </w:rPr>
      </w:pPr>
      <w:r w:rsidRPr="00243812">
        <w:rPr>
          <w:rFonts w:ascii="Montserrat" w:hAnsi="Montserrat"/>
          <w:sz w:val="24"/>
        </w:rPr>
        <w:t>humanity</w:t>
      </w:r>
    </w:p>
    <w:p w14:paraId="2F0529F8" w14:textId="77777777" w:rsidR="004E739B" w:rsidRPr="00243812" w:rsidRDefault="00243812" w:rsidP="00F01A18">
      <w:pPr>
        <w:pStyle w:val="NoSpacing"/>
        <w:rPr>
          <w:rFonts w:ascii="Montserrat" w:hAnsi="Montserrat"/>
          <w:sz w:val="24"/>
        </w:rPr>
      </w:pPr>
      <w:r w:rsidRPr="00243812">
        <w:rPr>
          <w:rFonts w:ascii="Montserrat" w:hAnsi="Montserrat"/>
          <w:sz w:val="24"/>
        </w:rPr>
        <w:tab/>
        <w:t>...</w:t>
      </w:r>
    </w:p>
    <w:p w14:paraId="7427DB98" w14:textId="77777777" w:rsidR="004E739B" w:rsidRPr="00243812" w:rsidRDefault="004E739B" w:rsidP="00F01A18">
      <w:pPr>
        <w:pStyle w:val="NoSpacing"/>
        <w:rPr>
          <w:rFonts w:ascii="Montserrat" w:hAnsi="Montserrat"/>
          <w:sz w:val="24"/>
        </w:rPr>
      </w:pPr>
    </w:p>
    <w:p w14:paraId="38204184" w14:textId="77777777" w:rsidR="004E739B" w:rsidRPr="00243812" w:rsidRDefault="00243812" w:rsidP="00F01A18">
      <w:pPr>
        <w:pStyle w:val="NoSpacing"/>
        <w:rPr>
          <w:rFonts w:ascii="Montserrat" w:hAnsi="Montserrat"/>
          <w:sz w:val="24"/>
        </w:rPr>
      </w:pPr>
      <w:r w:rsidRPr="00243812">
        <w:rPr>
          <w:rFonts w:ascii="Montserrat" w:hAnsi="Montserrat"/>
          <w:sz w:val="24"/>
        </w:rPr>
        <w:t>beyond humanity : neither awakened, immortal or divine</w:t>
      </w:r>
    </w:p>
    <w:p w14:paraId="487E42FD" w14:textId="5042FEE7" w:rsidR="004E739B" w:rsidRPr="00243812" w:rsidRDefault="00243812" w:rsidP="00F01A18">
      <w:pPr>
        <w:pStyle w:val="NoSpacing"/>
        <w:rPr>
          <w:rFonts w:ascii="Montserrat" w:hAnsi="Montserrat"/>
          <w:sz w:val="24"/>
        </w:rPr>
      </w:pPr>
      <w:r w:rsidRPr="00243812">
        <w:rPr>
          <w:rFonts w:ascii="Montserrat" w:hAnsi="Montserrat"/>
          <w:sz w:val="24"/>
        </w:rPr>
        <w:tab/>
        <w:t>While it is entirely within the capacities of this system to create or emulate any imaginable being, the so-called super hero we have grown used to seeing in comics is a bit warped.</w:t>
      </w:r>
      <w:r w:rsidR="006F60BF" w:rsidRPr="00243812">
        <w:rPr>
          <w:rFonts w:ascii="Montserrat" w:hAnsi="Montserrat"/>
          <w:sz w:val="24"/>
        </w:rPr>
        <w:t xml:space="preserve"> </w:t>
      </w:r>
      <w:r w:rsidRPr="00243812">
        <w:rPr>
          <w:rFonts w:ascii="Montserrat" w:hAnsi="Montserrat"/>
          <w:sz w:val="24"/>
        </w:rPr>
        <w:t>Most are devised around the idea of a power (or powers) that makes them superhuman.</w:t>
      </w:r>
      <w:r w:rsidR="006F60BF" w:rsidRPr="00243812">
        <w:rPr>
          <w:rFonts w:ascii="Montserrat" w:hAnsi="Montserrat"/>
          <w:sz w:val="24"/>
        </w:rPr>
        <w:t xml:space="preserve"> </w:t>
      </w:r>
      <w:r w:rsidRPr="00243812">
        <w:rPr>
          <w:rFonts w:ascii="Montserrat" w:hAnsi="Montserrat"/>
          <w:sz w:val="24"/>
        </w:rPr>
        <w:t>Usually they are balanced by limitations in their power, or given strange vulnerabilities that can make them weak as babies or could even kill them.</w:t>
      </w:r>
      <w:r w:rsidR="006F60BF" w:rsidRPr="00243812">
        <w:rPr>
          <w:rFonts w:ascii="Montserrat" w:hAnsi="Montserrat"/>
          <w:sz w:val="24"/>
        </w:rPr>
        <w:t xml:space="preserve"> </w:t>
      </w:r>
      <w:r w:rsidRPr="00243812">
        <w:rPr>
          <w:rFonts w:ascii="Montserrat" w:hAnsi="Montserrat"/>
          <w:sz w:val="24"/>
        </w:rPr>
        <w:t>Often they don't even have those.</w:t>
      </w:r>
      <w:r w:rsidR="006F60BF" w:rsidRPr="00243812">
        <w:rPr>
          <w:rFonts w:ascii="Montserrat" w:hAnsi="Montserrat"/>
          <w:sz w:val="24"/>
        </w:rPr>
        <w:t xml:space="preserve"> </w:t>
      </w:r>
      <w:r w:rsidRPr="00243812">
        <w:rPr>
          <w:rFonts w:ascii="Montserrat" w:hAnsi="Montserrat"/>
          <w:sz w:val="24"/>
        </w:rPr>
        <w:t>A character with unimaginable strength can crush bricks in thier grip, or juggle automobiles in absolulte comtempt of the laws of physics and yet manage to be so delicate that they can maintain a low profile as a typical human without inadvertantly or reflexively killing or maiming fragile humans during casual intercourse.</w:t>
      </w:r>
      <w:r w:rsidR="006F60BF" w:rsidRPr="00243812">
        <w:rPr>
          <w:rFonts w:ascii="Montserrat" w:hAnsi="Montserrat"/>
          <w:sz w:val="24"/>
        </w:rPr>
        <w:t xml:space="preserve"> </w:t>
      </w:r>
      <w:r w:rsidRPr="00243812">
        <w:rPr>
          <w:rFonts w:ascii="Montserrat" w:hAnsi="Montserrat"/>
          <w:sz w:val="24"/>
        </w:rPr>
        <w:t>In this game, it is not that easy to get around the consequences of such powers unless they are devised in such a way that their abilities will not interfere with their ability to function normally.</w:t>
      </w:r>
    </w:p>
    <w:p w14:paraId="2EDCBC2D" w14:textId="3734E681" w:rsidR="004E739B" w:rsidRPr="00243812" w:rsidRDefault="006F60BF" w:rsidP="00F01A18">
      <w:pPr>
        <w:pStyle w:val="NoSpacing"/>
        <w:rPr>
          <w:rFonts w:ascii="Montserrat" w:hAnsi="Montserrat"/>
          <w:sz w:val="24"/>
        </w:rPr>
      </w:pPr>
      <w:r w:rsidRPr="00243812">
        <w:rPr>
          <w:rFonts w:ascii="Montserrat" w:hAnsi="Montserrat"/>
          <w:sz w:val="24"/>
        </w:rPr>
        <w:tab/>
        <w:t>For this reason, superheros are treated as semi-immortals. Their supernatural abilities are aspect based, and those aspects define the limits of their powers as well as their accommodations for interacting with immortals. Usually a super ability has to be activated to overcome the restraints that normal living impose. Enchanted or blessed individuals are also delt with in this way. Thus, with the help of an outside influence, a mortal can act in the supernatural and not be awakened. An awakened person may or may not be as or more powerful than a gifted mortal or superhero, but their power is their own and can be taken away only by death. Some entities exist that do not have a mortal form or nature, but must symbiotically exist with a mortal to effect the arena. The character Phoenix of Marvel comic's X-men is an example of this. Any avatar or possessed entity has abilities of their own and access to the abilities of the entity which they host. Such a symbiote can be exorcised or subdued to deprive the host of their power. Also, such a symbiote can be transferred between individuals conferring the same power on them as well. It is possible for an entity to become a symbiotic or possessing entity if it has the access to exist purely in the spirit. Such an entity is immune to death, but not immune to destruction. Or absolution. Faced with either, it may choose to abandon its present existence in order to pass on to the next life. Otherwise, it ceases to exist in and of itself. The essence is not lost, but absorbed by the absolute, and must start the circle of life over to regain itself.</w:t>
      </w:r>
    </w:p>
    <w:p w14:paraId="652BE323" w14:textId="77777777" w:rsidR="004E739B" w:rsidRPr="00243812" w:rsidRDefault="004E739B" w:rsidP="00F01A18">
      <w:pPr>
        <w:pStyle w:val="NoSpacing"/>
        <w:rPr>
          <w:rFonts w:ascii="Montserrat" w:hAnsi="Montserrat"/>
          <w:sz w:val="24"/>
        </w:rPr>
      </w:pPr>
    </w:p>
    <w:p w14:paraId="5FB598EB" w14:textId="77777777" w:rsidR="004E739B" w:rsidRPr="00243812" w:rsidRDefault="00243812" w:rsidP="00F01A18">
      <w:pPr>
        <w:pStyle w:val="NoSpacing"/>
        <w:rPr>
          <w:rFonts w:ascii="Montserrat" w:hAnsi="Montserrat"/>
          <w:sz w:val="24"/>
        </w:rPr>
      </w:pPr>
      <w:r w:rsidRPr="00243812">
        <w:rPr>
          <w:rFonts w:ascii="Montserrat" w:hAnsi="Montserrat"/>
          <w:sz w:val="24"/>
        </w:rPr>
        <w:t>beyond mortality : mortals, awakened mortals, immortals, and gods</w:t>
      </w:r>
    </w:p>
    <w:p w14:paraId="54B85C17" w14:textId="2139ADED" w:rsidR="004E739B" w:rsidRPr="00243812" w:rsidRDefault="00243812" w:rsidP="00F01A18">
      <w:pPr>
        <w:pStyle w:val="NoSpacing"/>
        <w:rPr>
          <w:rFonts w:ascii="Montserrat" w:hAnsi="Montserrat"/>
          <w:sz w:val="24"/>
        </w:rPr>
      </w:pPr>
      <w:r w:rsidRPr="00243812">
        <w:rPr>
          <w:rFonts w:ascii="Montserrat" w:hAnsi="Montserrat"/>
          <w:sz w:val="24"/>
        </w:rPr>
        <w:tab/>
        <w:t>mortals, awakened mortals, immortals and gods differ only interms of access.</w:t>
      </w:r>
      <w:r w:rsidR="006F60BF" w:rsidRPr="00243812">
        <w:rPr>
          <w:rFonts w:ascii="Montserrat" w:hAnsi="Montserrat"/>
          <w:sz w:val="24"/>
        </w:rPr>
        <w:t xml:space="preserve"> </w:t>
      </w:r>
      <w:r w:rsidRPr="00243812">
        <w:rPr>
          <w:rFonts w:ascii="Montserrat" w:hAnsi="Montserrat"/>
          <w:sz w:val="24"/>
        </w:rPr>
        <w:t>Mortals, awakened mortals and immortals are subtle differences, mostly based on how they make use of the access they have, while gods have an unlimited degree of access.</w:t>
      </w:r>
      <w:r w:rsidR="006F60BF" w:rsidRPr="00243812">
        <w:rPr>
          <w:rFonts w:ascii="Montserrat" w:hAnsi="Montserrat"/>
          <w:sz w:val="24"/>
        </w:rPr>
        <w:t xml:space="preserve"> </w:t>
      </w:r>
      <w:r w:rsidRPr="00243812">
        <w:rPr>
          <w:rFonts w:ascii="Montserrat" w:hAnsi="Montserrat"/>
          <w:sz w:val="24"/>
        </w:rPr>
        <w:t>To explain.</w:t>
      </w:r>
      <w:r w:rsidR="006F60BF" w:rsidRPr="00243812">
        <w:rPr>
          <w:rFonts w:ascii="Montserrat" w:hAnsi="Montserrat"/>
          <w:sz w:val="24"/>
        </w:rPr>
        <w:t xml:space="preserve"> </w:t>
      </w:r>
      <w:r w:rsidRPr="00243812">
        <w:rPr>
          <w:rFonts w:ascii="Montserrat" w:hAnsi="Montserrat"/>
          <w:sz w:val="24"/>
        </w:rPr>
        <w:t>All characters have only so much access.</w:t>
      </w:r>
      <w:r w:rsidR="006F60BF" w:rsidRPr="00243812">
        <w:rPr>
          <w:rFonts w:ascii="Montserrat" w:hAnsi="Montserrat"/>
          <w:sz w:val="24"/>
        </w:rPr>
        <w:t xml:space="preserve"> </w:t>
      </w:r>
      <w:r w:rsidRPr="00243812">
        <w:rPr>
          <w:rFonts w:ascii="Montserrat" w:hAnsi="Montserrat"/>
          <w:sz w:val="24"/>
        </w:rPr>
        <w:t>To go beyond that, they need to spend power to use their degree of access.</w:t>
      </w:r>
      <w:r w:rsidR="006F60BF" w:rsidRPr="00243812">
        <w:rPr>
          <w:rFonts w:ascii="Montserrat" w:hAnsi="Montserrat"/>
          <w:sz w:val="24"/>
        </w:rPr>
        <w:t xml:space="preserve"> </w:t>
      </w:r>
      <w:r w:rsidRPr="00243812">
        <w:rPr>
          <w:rFonts w:ascii="Montserrat" w:hAnsi="Montserrat"/>
          <w:sz w:val="24"/>
        </w:rPr>
        <w:t>Whatever their access is is what they can freely make use of.</w:t>
      </w:r>
      <w:r w:rsidR="006F60BF" w:rsidRPr="00243812">
        <w:rPr>
          <w:rFonts w:ascii="Montserrat" w:hAnsi="Montserrat"/>
          <w:sz w:val="24"/>
        </w:rPr>
        <w:t xml:space="preserve"> </w:t>
      </w:r>
      <w:r w:rsidRPr="00243812">
        <w:rPr>
          <w:rFonts w:ascii="Montserrat" w:hAnsi="Montserrat"/>
          <w:sz w:val="24"/>
        </w:rPr>
        <w:t>The difference lies in degrees of access.</w:t>
      </w:r>
      <w:r w:rsidR="006F60BF" w:rsidRPr="00243812">
        <w:rPr>
          <w:rFonts w:ascii="Montserrat" w:hAnsi="Montserrat"/>
          <w:sz w:val="24"/>
        </w:rPr>
        <w:t xml:space="preserve"> </w:t>
      </w:r>
      <w:r w:rsidRPr="00243812">
        <w:rPr>
          <w:rFonts w:ascii="Montserrat" w:hAnsi="Montserrat"/>
          <w:sz w:val="24"/>
        </w:rPr>
        <w:t>Mortals rarely have any conscious or controlable degrees of access, while awakened mortals have some conscious grasp of their degree of access.</w:t>
      </w:r>
      <w:r w:rsidR="006F60BF" w:rsidRPr="00243812">
        <w:rPr>
          <w:rFonts w:ascii="Montserrat" w:hAnsi="Montserrat"/>
          <w:sz w:val="24"/>
        </w:rPr>
        <w:t xml:space="preserve"> </w:t>
      </w:r>
      <w:r w:rsidRPr="00243812">
        <w:rPr>
          <w:rFonts w:ascii="Montserrat" w:hAnsi="Montserrat"/>
          <w:sz w:val="24"/>
        </w:rPr>
        <w:t>Immortals simply have higher levels of access that make it harder for them to die, though in truth they can still be killed or destroyed.</w:t>
      </w:r>
      <w:r w:rsidR="006F60BF" w:rsidRPr="00243812">
        <w:rPr>
          <w:rFonts w:ascii="Montserrat" w:hAnsi="Montserrat"/>
          <w:sz w:val="24"/>
        </w:rPr>
        <w:t xml:space="preserve"> </w:t>
      </w:r>
      <w:r w:rsidRPr="00243812">
        <w:rPr>
          <w:rFonts w:ascii="Montserrat" w:hAnsi="Montserrat"/>
          <w:sz w:val="24"/>
        </w:rPr>
        <w:t>Immortals can be awake as well, and thus have conscious degrees of access.</w:t>
      </w:r>
      <w:r w:rsidR="006F60BF" w:rsidRPr="00243812">
        <w:rPr>
          <w:rFonts w:ascii="Montserrat" w:hAnsi="Montserrat"/>
          <w:sz w:val="24"/>
        </w:rPr>
        <w:t xml:space="preserve"> </w:t>
      </w:r>
      <w:r w:rsidRPr="00243812">
        <w:rPr>
          <w:rFonts w:ascii="Montserrat" w:hAnsi="Montserrat"/>
          <w:sz w:val="24"/>
        </w:rPr>
        <w:t>The thing to remember is that most entities never even realize that access exists or has any relevance to their lives.</w:t>
      </w:r>
      <w:r w:rsidR="006F60BF" w:rsidRPr="00243812">
        <w:rPr>
          <w:rFonts w:ascii="Montserrat" w:hAnsi="Montserrat"/>
          <w:sz w:val="24"/>
        </w:rPr>
        <w:t xml:space="preserve"> </w:t>
      </w:r>
      <w:r w:rsidRPr="00243812">
        <w:rPr>
          <w:rFonts w:ascii="Montserrat" w:hAnsi="Montserrat"/>
          <w:sz w:val="24"/>
        </w:rPr>
        <w:t>Awakened mortals and immortals realize that by using their power of will, they can reach beyond their limits and effect greater changes, which they almost always perceive as some kind of magic.</w:t>
      </w:r>
      <w:r w:rsidR="006F60BF" w:rsidRPr="00243812">
        <w:rPr>
          <w:rFonts w:ascii="Montserrat" w:hAnsi="Montserrat"/>
          <w:sz w:val="24"/>
        </w:rPr>
        <w:t xml:space="preserve"> </w:t>
      </w:r>
      <w:r w:rsidRPr="00243812">
        <w:rPr>
          <w:rFonts w:ascii="Montserrat" w:hAnsi="Montserrat"/>
          <w:sz w:val="24"/>
        </w:rPr>
        <w:t>Unawakened mortals and immortals do not necessarily realize this, and merely take for granted the natural gifts of their access.</w:t>
      </w:r>
      <w:r w:rsidR="006F60BF" w:rsidRPr="00243812">
        <w:rPr>
          <w:rFonts w:ascii="Montserrat" w:hAnsi="Montserrat"/>
          <w:sz w:val="24"/>
        </w:rPr>
        <w:t xml:space="preserve"> </w:t>
      </w:r>
      <w:r w:rsidRPr="00243812">
        <w:rPr>
          <w:rFonts w:ascii="Montserrat" w:hAnsi="Montserrat"/>
          <w:sz w:val="24"/>
        </w:rPr>
        <w:t>Gods differ the most in that they realize that there is no limit to what the will can accomplish.</w:t>
      </w:r>
      <w:r w:rsidR="006F60BF" w:rsidRPr="00243812">
        <w:rPr>
          <w:rFonts w:ascii="Montserrat" w:hAnsi="Montserrat"/>
          <w:sz w:val="24"/>
        </w:rPr>
        <w:t xml:space="preserve"> </w:t>
      </w:r>
    </w:p>
    <w:p w14:paraId="3FB1CDB3" w14:textId="77777777" w:rsidR="004E739B" w:rsidRPr="00243812" w:rsidRDefault="004E739B" w:rsidP="00F01A18">
      <w:pPr>
        <w:pStyle w:val="NoSpacing"/>
        <w:rPr>
          <w:rFonts w:ascii="Montserrat" w:hAnsi="Montserrat"/>
          <w:sz w:val="24"/>
        </w:rPr>
      </w:pPr>
    </w:p>
    <w:p w14:paraId="232D22B9" w14:textId="77777777" w:rsidR="004E739B" w:rsidRPr="00243812" w:rsidRDefault="00243812" w:rsidP="00F01A18">
      <w:pPr>
        <w:pStyle w:val="NoSpacing"/>
        <w:rPr>
          <w:rFonts w:ascii="Montserrat" w:hAnsi="Montserrat"/>
          <w:sz w:val="24"/>
        </w:rPr>
      </w:pPr>
      <w:r w:rsidRPr="00243812">
        <w:rPr>
          <w:rFonts w:ascii="Montserrat" w:hAnsi="Montserrat"/>
          <w:sz w:val="24"/>
        </w:rPr>
        <w:t>god profiles &amp; the cycle of death</w:t>
      </w:r>
    </w:p>
    <w:p w14:paraId="1599CCC1" w14:textId="596B9DB0" w:rsidR="004E739B" w:rsidRPr="00243812" w:rsidRDefault="00243812" w:rsidP="00F01A18">
      <w:pPr>
        <w:pStyle w:val="NoSpacing"/>
        <w:rPr>
          <w:rFonts w:ascii="Montserrat" w:hAnsi="Montserrat"/>
          <w:sz w:val="24"/>
        </w:rPr>
      </w:pPr>
      <w:r w:rsidRPr="00243812">
        <w:rPr>
          <w:rFonts w:ascii="Montserrat" w:hAnsi="Montserrat"/>
          <w:sz w:val="24"/>
        </w:rPr>
        <w:tab/>
        <w:t>In general, a god profile includes the following features:</w:t>
      </w:r>
      <w:r w:rsidR="006F60BF" w:rsidRPr="00243812">
        <w:rPr>
          <w:rFonts w:ascii="Montserrat" w:hAnsi="Montserrat"/>
          <w:sz w:val="24"/>
        </w:rPr>
        <w:t xml:space="preserve"> </w:t>
      </w:r>
      <w:r w:rsidRPr="00243812">
        <w:rPr>
          <w:rFonts w:ascii="Montserrat" w:hAnsi="Montserrat"/>
          <w:sz w:val="24"/>
        </w:rPr>
        <w:t>a concept, and a domain or dominion.</w:t>
      </w:r>
      <w:r w:rsidR="006F60BF" w:rsidRPr="00243812">
        <w:rPr>
          <w:rFonts w:ascii="Montserrat" w:hAnsi="Montserrat"/>
          <w:sz w:val="24"/>
        </w:rPr>
        <w:t xml:space="preserve"> </w:t>
      </w:r>
      <w:r w:rsidRPr="00243812">
        <w:rPr>
          <w:rFonts w:ascii="Montserrat" w:hAnsi="Montserrat"/>
          <w:sz w:val="24"/>
        </w:rPr>
        <w:t>The concept is the divine principle or role of the god.</w:t>
      </w:r>
      <w:r w:rsidR="006F60BF" w:rsidRPr="00243812">
        <w:rPr>
          <w:rFonts w:ascii="Montserrat" w:hAnsi="Montserrat"/>
          <w:sz w:val="24"/>
        </w:rPr>
        <w:t xml:space="preserve"> </w:t>
      </w:r>
      <w:r w:rsidRPr="00243812">
        <w:rPr>
          <w:rFonts w:ascii="Montserrat" w:hAnsi="Montserrat"/>
          <w:sz w:val="24"/>
        </w:rPr>
        <w:t>The dominion is the god's creations and paradise.</w:t>
      </w:r>
      <w:r w:rsidR="006F60BF" w:rsidRPr="00243812">
        <w:rPr>
          <w:rFonts w:ascii="Montserrat" w:hAnsi="Montserrat"/>
          <w:sz w:val="24"/>
        </w:rPr>
        <w:t xml:space="preserve"> </w:t>
      </w:r>
      <w:r w:rsidRPr="00243812">
        <w:rPr>
          <w:rFonts w:ascii="Montserrat" w:hAnsi="Montserrat"/>
          <w:sz w:val="24"/>
        </w:rPr>
        <w:t>Within a dominion are notes regarding the god's realm or realms, and its aspects—manifestations of power, personal avatars, the like.</w:t>
      </w:r>
      <w:r w:rsidR="006F60BF" w:rsidRPr="00243812">
        <w:rPr>
          <w:rFonts w:ascii="Montserrat" w:hAnsi="Montserrat"/>
          <w:sz w:val="24"/>
        </w:rPr>
        <w:t xml:space="preserve"> </w:t>
      </w:r>
      <w:r w:rsidRPr="00243812">
        <w:rPr>
          <w:rFonts w:ascii="Montserrat" w:hAnsi="Montserrat"/>
          <w:sz w:val="24"/>
        </w:rPr>
        <w:t>The consequence of becoming a god is usually a massive charge of obligation.</w:t>
      </w:r>
      <w:r w:rsidR="006F60BF" w:rsidRPr="00243812">
        <w:rPr>
          <w:rFonts w:ascii="Montserrat" w:hAnsi="Montserrat"/>
          <w:sz w:val="24"/>
        </w:rPr>
        <w:t xml:space="preserve"> </w:t>
      </w:r>
      <w:r w:rsidRPr="00243812">
        <w:rPr>
          <w:rFonts w:ascii="Montserrat" w:hAnsi="Montserrat"/>
          <w:sz w:val="24"/>
        </w:rPr>
        <w:t>The actual truth of Arena is that all beings are their own creations, and potentially gods.</w:t>
      </w:r>
      <w:r w:rsidR="006F60BF" w:rsidRPr="00243812">
        <w:rPr>
          <w:rFonts w:ascii="Montserrat" w:hAnsi="Montserrat"/>
          <w:sz w:val="24"/>
        </w:rPr>
        <w:t xml:space="preserve"> </w:t>
      </w:r>
      <w:r w:rsidRPr="00243812">
        <w:rPr>
          <w:rFonts w:ascii="Montserrat" w:hAnsi="Montserrat"/>
          <w:sz w:val="24"/>
        </w:rPr>
        <w:t>An upstart god has an astounding obligation debt because it created itself whole cloth with unlimited access.</w:t>
      </w:r>
      <w:r w:rsidR="006F60BF" w:rsidRPr="00243812">
        <w:rPr>
          <w:rFonts w:ascii="Montserrat" w:hAnsi="Montserrat"/>
          <w:sz w:val="24"/>
        </w:rPr>
        <w:t xml:space="preserve"> </w:t>
      </w:r>
      <w:r w:rsidRPr="00243812">
        <w:rPr>
          <w:rFonts w:ascii="Montserrat" w:hAnsi="Montserrat"/>
          <w:sz w:val="24"/>
        </w:rPr>
        <w:t>Usually, entities try to increase their access in accord with increasing experience, keeping their obligation within managable realms.</w:t>
      </w:r>
      <w:r w:rsidR="006F60BF" w:rsidRPr="00243812">
        <w:rPr>
          <w:rFonts w:ascii="Montserrat" w:hAnsi="Montserrat"/>
          <w:sz w:val="24"/>
        </w:rPr>
        <w:t xml:space="preserve"> </w:t>
      </w:r>
      <w:r w:rsidRPr="00243812">
        <w:rPr>
          <w:rFonts w:ascii="Montserrat" w:hAnsi="Montserrat"/>
          <w:sz w:val="24"/>
        </w:rPr>
        <w:t>The catch is, of course, all entities are derived from the Absolute.</w:t>
      </w:r>
      <w:r w:rsidR="006F60BF" w:rsidRPr="00243812">
        <w:rPr>
          <w:rFonts w:ascii="Montserrat" w:hAnsi="Montserrat"/>
          <w:sz w:val="24"/>
        </w:rPr>
        <w:t xml:space="preserve"> </w:t>
      </w:r>
      <w:r w:rsidRPr="00243812">
        <w:rPr>
          <w:rFonts w:ascii="Montserrat" w:hAnsi="Montserrat"/>
          <w:sz w:val="24"/>
        </w:rPr>
        <w:t>In dying, an individual's personal experience is often absorbed by the Absolute Subconscious which is doing what upstart gods do—living mortal lives to gain experience to counter obligation.</w:t>
      </w:r>
      <w:r w:rsidR="006F60BF" w:rsidRPr="00243812">
        <w:rPr>
          <w:rFonts w:ascii="Montserrat" w:hAnsi="Montserrat"/>
          <w:sz w:val="24"/>
        </w:rPr>
        <w:t xml:space="preserve"> </w:t>
      </w:r>
      <w:r w:rsidRPr="00243812">
        <w:rPr>
          <w:rFonts w:ascii="Montserrat" w:hAnsi="Montserrat"/>
          <w:sz w:val="24"/>
        </w:rPr>
        <w:t>Usually when an individual returns to the Arena, his or her memories are too disrupted to be easily applied to their next life beyond subconscious goading.</w:t>
      </w:r>
      <w:r w:rsidR="006F60BF" w:rsidRPr="00243812">
        <w:rPr>
          <w:rFonts w:ascii="Montserrat" w:hAnsi="Montserrat"/>
          <w:sz w:val="24"/>
        </w:rPr>
        <w:t xml:space="preserve"> </w:t>
      </w:r>
      <w:r w:rsidRPr="00243812">
        <w:rPr>
          <w:rFonts w:ascii="Montserrat" w:hAnsi="Montserrat"/>
          <w:sz w:val="24"/>
        </w:rPr>
        <w:t>A hint:</w:t>
      </w:r>
      <w:r w:rsidR="006F60BF" w:rsidRPr="00243812">
        <w:rPr>
          <w:rFonts w:ascii="Montserrat" w:hAnsi="Montserrat"/>
          <w:sz w:val="24"/>
        </w:rPr>
        <w:t xml:space="preserve"> </w:t>
      </w:r>
      <w:r w:rsidRPr="00243812">
        <w:rPr>
          <w:rFonts w:ascii="Montserrat" w:hAnsi="Montserrat"/>
          <w:sz w:val="24"/>
        </w:rPr>
        <w:t>A character's base rating is the number</w:t>
      </w:r>
      <w:r w:rsidR="006F60BF" w:rsidRPr="00243812">
        <w:rPr>
          <w:rFonts w:ascii="Montserrat" w:hAnsi="Montserrat"/>
          <w:sz w:val="24"/>
        </w:rPr>
        <w:t xml:space="preserve"> </w:t>
      </w:r>
      <w:r w:rsidRPr="00243812">
        <w:rPr>
          <w:rFonts w:ascii="Montserrat" w:hAnsi="Montserrat"/>
          <w:sz w:val="24"/>
        </w:rPr>
        <w:t>of lives it can unconsciously remember.</w:t>
      </w:r>
      <w:r w:rsidR="006F60BF" w:rsidRPr="00243812">
        <w:rPr>
          <w:rFonts w:ascii="Montserrat" w:hAnsi="Montserrat"/>
          <w:sz w:val="24"/>
        </w:rPr>
        <w:t xml:space="preserve"> </w:t>
      </w:r>
      <w:r w:rsidRPr="00243812">
        <w:rPr>
          <w:rFonts w:ascii="Montserrat" w:hAnsi="Montserrat"/>
          <w:sz w:val="24"/>
        </w:rPr>
        <w:t>Raising that attribute requires that the character awaken to that lost part of themselves, that last forgotten life.</w:t>
      </w:r>
      <w:r w:rsidR="006F60BF" w:rsidRPr="00243812">
        <w:rPr>
          <w:rFonts w:ascii="Montserrat" w:hAnsi="Montserrat"/>
          <w:sz w:val="24"/>
        </w:rPr>
        <w:t xml:space="preserve"> </w:t>
      </w:r>
      <w:r w:rsidRPr="00243812">
        <w:rPr>
          <w:rFonts w:ascii="Montserrat" w:hAnsi="Montserrat"/>
          <w:sz w:val="24"/>
        </w:rPr>
        <w:t>Or, upon dying, successfully managing to elude the soul devouring touch of the Absolute long enough to be reborn.</w:t>
      </w:r>
    </w:p>
    <w:p w14:paraId="4850CEC5" w14:textId="3E398919" w:rsidR="004E739B" w:rsidRPr="00243812" w:rsidRDefault="006F60BF" w:rsidP="00F01A18">
      <w:pPr>
        <w:pStyle w:val="NoSpacing"/>
        <w:rPr>
          <w:rFonts w:ascii="Montserrat" w:hAnsi="Montserrat"/>
          <w:sz w:val="24"/>
        </w:rPr>
      </w:pPr>
      <w:r w:rsidRPr="00243812">
        <w:rPr>
          <w:rFonts w:ascii="Montserrat" w:hAnsi="Montserrat"/>
          <w:sz w:val="24"/>
        </w:rPr>
        <w:tab/>
        <w:t>Because time flows in all directions outside of reality, and character's lives don't really start until they enter play, a dead character can conceivably double back and be reborn. This new incarnation will be a completely different character, but naturally will have the same feel to the surviving characters. This new incarnation will not remember what happened, but will inexplicably be drawn in to finish the former incarnation's quest. Such a character will have certain advantages derived from the dead incarnations experience. A higher rating, and usually more appropriate traits and abilities to the task at hand. However, it is not exactly easy to survive a death encounter. Too much obligation, or the presence of any kind of death wish could feed you right to the devourer.</w:t>
      </w:r>
    </w:p>
    <w:p w14:paraId="5F19406B" w14:textId="77777777" w:rsidR="004E739B" w:rsidRPr="00243812" w:rsidRDefault="004E739B" w:rsidP="00F01A18">
      <w:pPr>
        <w:pStyle w:val="NoSpacing"/>
        <w:rPr>
          <w:rFonts w:ascii="Montserrat" w:hAnsi="Montserrat"/>
          <w:sz w:val="24"/>
        </w:rPr>
      </w:pPr>
    </w:p>
    <w:p w14:paraId="66C93571" w14:textId="77777777" w:rsidR="004E739B" w:rsidRPr="00243812" w:rsidRDefault="00243812" w:rsidP="00F01A18">
      <w:pPr>
        <w:pStyle w:val="NoSpacing"/>
        <w:rPr>
          <w:rFonts w:ascii="Montserrat" w:hAnsi="Montserrat"/>
          <w:sz w:val="24"/>
        </w:rPr>
      </w:pPr>
      <w:r w:rsidRPr="00243812">
        <w:rPr>
          <w:rFonts w:ascii="Montserrat" w:hAnsi="Montserrat"/>
          <w:sz w:val="24"/>
        </w:rPr>
        <w:t>the divine in profile</w:t>
      </w:r>
    </w:p>
    <w:p w14:paraId="50141175" w14:textId="05B5665E" w:rsidR="004E739B" w:rsidRPr="00243812" w:rsidRDefault="00243812" w:rsidP="00F01A18">
      <w:pPr>
        <w:pStyle w:val="NoSpacing"/>
        <w:rPr>
          <w:rFonts w:ascii="Montserrat" w:hAnsi="Montserrat"/>
          <w:sz w:val="24"/>
        </w:rPr>
      </w:pPr>
      <w:r w:rsidRPr="00243812">
        <w:rPr>
          <w:rFonts w:ascii="Montserrat" w:hAnsi="Montserrat"/>
          <w:sz w:val="24"/>
        </w:rPr>
        <w:tab/>
        <w:t>each character is limited only by concept and obligation.</w:t>
      </w:r>
      <w:r w:rsidR="006F60BF" w:rsidRPr="00243812">
        <w:rPr>
          <w:rFonts w:ascii="Montserrat" w:hAnsi="Montserrat"/>
          <w:sz w:val="24"/>
        </w:rPr>
        <w:t xml:space="preserve"> </w:t>
      </w:r>
      <w:r w:rsidRPr="00243812">
        <w:rPr>
          <w:rFonts w:ascii="Montserrat" w:hAnsi="Montserrat"/>
          <w:sz w:val="24"/>
        </w:rPr>
        <w:t>Each god is defined in terms of its primary Dominion, its Concept, its Aspects, and its Realms.</w:t>
      </w:r>
      <w:r w:rsidR="006F60BF" w:rsidRPr="00243812">
        <w:rPr>
          <w:rFonts w:ascii="Montserrat" w:hAnsi="Montserrat"/>
          <w:sz w:val="24"/>
        </w:rPr>
        <w:t xml:space="preserve"> </w:t>
      </w:r>
      <w:r w:rsidRPr="00243812">
        <w:rPr>
          <w:rFonts w:ascii="Montserrat" w:hAnsi="Montserrat"/>
          <w:sz w:val="24"/>
        </w:rPr>
        <w:t>These definitions are assumed by the entity, and reflects the obligation it has assumed.</w:t>
      </w:r>
      <w:r w:rsidR="006F60BF" w:rsidRPr="00243812">
        <w:rPr>
          <w:rFonts w:ascii="Montserrat" w:hAnsi="Montserrat"/>
          <w:sz w:val="24"/>
        </w:rPr>
        <w:t xml:space="preserve"> </w:t>
      </w:r>
      <w:r w:rsidRPr="00243812">
        <w:rPr>
          <w:rFonts w:ascii="Montserrat" w:hAnsi="Montserrat"/>
          <w:sz w:val="24"/>
        </w:rPr>
        <w:t>A god's primary obligation is equal to its power.</w:t>
      </w:r>
      <w:r w:rsidR="006F60BF" w:rsidRPr="00243812">
        <w:rPr>
          <w:rFonts w:ascii="Montserrat" w:hAnsi="Montserrat"/>
          <w:sz w:val="24"/>
        </w:rPr>
        <w:t xml:space="preserve"> </w:t>
      </w:r>
      <w:r w:rsidRPr="00243812">
        <w:rPr>
          <w:rFonts w:ascii="Montserrat" w:hAnsi="Montserrat"/>
          <w:sz w:val="24"/>
        </w:rPr>
        <w:t>This power was assumed at the will of the god, and demands qualification.</w:t>
      </w:r>
      <w:r w:rsidR="006F60BF" w:rsidRPr="00243812">
        <w:rPr>
          <w:rFonts w:ascii="Montserrat" w:hAnsi="Montserrat"/>
          <w:sz w:val="24"/>
        </w:rPr>
        <w:t xml:space="preserve"> </w:t>
      </w:r>
      <w:r w:rsidRPr="00243812">
        <w:rPr>
          <w:rFonts w:ascii="Montserrat" w:hAnsi="Montserrat"/>
          <w:sz w:val="24"/>
        </w:rPr>
        <w:t>Each point of power represents a tenth of a year of existence consumed by the demands of the power and office of its nature.</w:t>
      </w:r>
      <w:r w:rsidR="006F60BF" w:rsidRPr="00243812">
        <w:rPr>
          <w:rFonts w:ascii="Montserrat" w:hAnsi="Montserrat"/>
          <w:sz w:val="24"/>
        </w:rPr>
        <w:t xml:space="preserve"> </w:t>
      </w:r>
      <w:r w:rsidRPr="00243812">
        <w:rPr>
          <w:rFonts w:ascii="Montserrat" w:hAnsi="Montserrat"/>
          <w:sz w:val="24"/>
        </w:rPr>
        <w:t>For most gods, this ends up being one hundred million to one billion years of existence in the name of their power.</w:t>
      </w:r>
      <w:r w:rsidR="006F60BF" w:rsidRPr="00243812">
        <w:rPr>
          <w:rFonts w:ascii="Montserrat" w:hAnsi="Montserrat"/>
          <w:sz w:val="24"/>
        </w:rPr>
        <w:t xml:space="preserve"> </w:t>
      </w:r>
      <w:r w:rsidRPr="00243812">
        <w:rPr>
          <w:rFonts w:ascii="Montserrat" w:hAnsi="Montserrat"/>
          <w:sz w:val="24"/>
        </w:rPr>
        <w:t>This is just to accrue the necessary experience to fully claim their power as their own.</w:t>
      </w:r>
      <w:r w:rsidR="006F60BF" w:rsidRPr="00243812">
        <w:rPr>
          <w:rFonts w:ascii="Montserrat" w:hAnsi="Montserrat"/>
          <w:sz w:val="24"/>
        </w:rPr>
        <w:t xml:space="preserve"> </w:t>
      </w:r>
      <w:r w:rsidRPr="00243812">
        <w:rPr>
          <w:rFonts w:ascii="Montserrat" w:hAnsi="Montserrat"/>
          <w:sz w:val="24"/>
        </w:rPr>
        <w:t>All beings are allowed to go into a debt of obligation, however.</w:t>
      </w:r>
      <w:r w:rsidR="006F60BF" w:rsidRPr="00243812">
        <w:rPr>
          <w:rFonts w:ascii="Montserrat" w:hAnsi="Montserrat"/>
          <w:sz w:val="24"/>
        </w:rPr>
        <w:t xml:space="preserve"> </w:t>
      </w:r>
      <w:r w:rsidRPr="00243812">
        <w:rPr>
          <w:rFonts w:ascii="Montserrat" w:hAnsi="Montserrat"/>
          <w:sz w:val="24"/>
        </w:rPr>
        <w:t>When a god takes on other attributes, such as aspects and realms, the rate by which they fulfill their obligation changes.</w:t>
      </w:r>
      <w:r w:rsidR="006F60BF" w:rsidRPr="00243812">
        <w:rPr>
          <w:rFonts w:ascii="Montserrat" w:hAnsi="Montserrat"/>
          <w:sz w:val="24"/>
        </w:rPr>
        <w:t xml:space="preserve"> </w:t>
      </w:r>
      <w:r w:rsidRPr="00243812">
        <w:rPr>
          <w:rFonts w:ascii="Montserrat" w:hAnsi="Montserrat"/>
          <w:sz w:val="24"/>
        </w:rPr>
        <w:t>For each ability or facet of the design that is taken, an amount is noted and recorded.</w:t>
      </w:r>
      <w:r w:rsidR="006F60BF" w:rsidRPr="00243812">
        <w:rPr>
          <w:rFonts w:ascii="Montserrat" w:hAnsi="Montserrat"/>
          <w:sz w:val="24"/>
        </w:rPr>
        <w:t xml:space="preserve"> </w:t>
      </w:r>
      <w:r w:rsidRPr="00243812">
        <w:rPr>
          <w:rFonts w:ascii="Montserrat" w:hAnsi="Montserrat"/>
          <w:sz w:val="24"/>
        </w:rPr>
        <w:t>This amount is later totaled up to determine the weight of the obligation that is placed upon that god.</w:t>
      </w:r>
      <w:r w:rsidR="006F60BF" w:rsidRPr="00243812">
        <w:rPr>
          <w:rFonts w:ascii="Montserrat" w:hAnsi="Montserrat"/>
          <w:sz w:val="24"/>
        </w:rPr>
        <w:t xml:space="preserve"> </w:t>
      </w:r>
      <w:r w:rsidRPr="00243812">
        <w:rPr>
          <w:rFonts w:ascii="Montserrat" w:hAnsi="Montserrat"/>
          <w:sz w:val="24"/>
        </w:rPr>
        <w:t>So long as a god has obligation, he may be taken to account for his actions and responsibilities.</w:t>
      </w:r>
      <w:r w:rsidR="006F60BF" w:rsidRPr="00243812">
        <w:rPr>
          <w:rFonts w:ascii="Montserrat" w:hAnsi="Montserrat"/>
          <w:sz w:val="24"/>
        </w:rPr>
        <w:t xml:space="preserve"> </w:t>
      </w:r>
      <w:r w:rsidRPr="00243812">
        <w:rPr>
          <w:rFonts w:ascii="Montserrat" w:hAnsi="Montserrat"/>
          <w:sz w:val="24"/>
        </w:rPr>
        <w:t>A god that has fulfilled its obligation can opt to expand itself in its expression, or approach the Open Path.</w:t>
      </w:r>
      <w:r w:rsidR="006F60BF" w:rsidRPr="00243812">
        <w:rPr>
          <w:rFonts w:ascii="Montserrat" w:hAnsi="Montserrat"/>
          <w:sz w:val="24"/>
        </w:rPr>
        <w:t xml:space="preserve"> </w:t>
      </w:r>
    </w:p>
    <w:p w14:paraId="2CEE9471" w14:textId="77777777" w:rsidR="004E739B" w:rsidRPr="00243812" w:rsidRDefault="004E739B" w:rsidP="00F01A18">
      <w:pPr>
        <w:pStyle w:val="NoSpacing"/>
        <w:rPr>
          <w:rFonts w:ascii="Montserrat" w:hAnsi="Montserrat"/>
          <w:sz w:val="24"/>
        </w:rPr>
      </w:pPr>
    </w:p>
    <w:p w14:paraId="57C16BD8" w14:textId="77777777" w:rsidR="004E739B" w:rsidRPr="00243812" w:rsidRDefault="00243812" w:rsidP="00F01A18">
      <w:pPr>
        <w:pStyle w:val="NoSpacing"/>
        <w:rPr>
          <w:rFonts w:ascii="Montserrat" w:hAnsi="Montserrat"/>
          <w:sz w:val="24"/>
        </w:rPr>
      </w:pPr>
      <w:r w:rsidRPr="00243812">
        <w:rPr>
          <w:rFonts w:ascii="Montserrat" w:hAnsi="Montserrat"/>
          <w:sz w:val="24"/>
        </w:rPr>
        <w:t>dominion</w:t>
      </w:r>
    </w:p>
    <w:p w14:paraId="32533189" w14:textId="1064D485" w:rsidR="004E739B" w:rsidRPr="00243812" w:rsidRDefault="00243812" w:rsidP="00F01A18">
      <w:pPr>
        <w:pStyle w:val="NoSpacing"/>
        <w:rPr>
          <w:rFonts w:ascii="Montserrat" w:hAnsi="Montserrat"/>
          <w:sz w:val="24"/>
        </w:rPr>
      </w:pPr>
      <w:r w:rsidRPr="00243812">
        <w:rPr>
          <w:rFonts w:ascii="Montserrat" w:hAnsi="Montserrat"/>
          <w:sz w:val="24"/>
        </w:rPr>
        <w:tab/>
        <w:t>the dominion of a god is its level of access within the absolute.</w:t>
      </w:r>
      <w:r w:rsidR="006F60BF" w:rsidRPr="00243812">
        <w:rPr>
          <w:rFonts w:ascii="Montserrat" w:hAnsi="Montserrat"/>
          <w:sz w:val="24"/>
        </w:rPr>
        <w:t xml:space="preserve"> </w:t>
      </w:r>
      <w:r w:rsidRPr="00243812">
        <w:rPr>
          <w:rFonts w:ascii="Montserrat" w:hAnsi="Montserrat"/>
          <w:sz w:val="24"/>
        </w:rPr>
        <w:t>This is the limit within which his power supports him.</w:t>
      </w:r>
      <w:r w:rsidR="006F60BF" w:rsidRPr="00243812">
        <w:rPr>
          <w:rFonts w:ascii="Montserrat" w:hAnsi="Montserrat"/>
          <w:sz w:val="24"/>
        </w:rPr>
        <w:t xml:space="preserve"> </w:t>
      </w:r>
      <w:r w:rsidRPr="00243812">
        <w:rPr>
          <w:rFonts w:ascii="Montserrat" w:hAnsi="Montserrat"/>
          <w:sz w:val="24"/>
        </w:rPr>
        <w:t>Beyond this, he or she is at risk in attempting to proceed.</w:t>
      </w:r>
      <w:r w:rsidR="006F60BF" w:rsidRPr="00243812">
        <w:rPr>
          <w:rFonts w:ascii="Montserrat" w:hAnsi="Montserrat"/>
          <w:sz w:val="24"/>
        </w:rPr>
        <w:t xml:space="preserve"> </w:t>
      </w:r>
      <w:r w:rsidRPr="00243812">
        <w:rPr>
          <w:rFonts w:ascii="Montserrat" w:hAnsi="Montserrat"/>
          <w:sz w:val="24"/>
        </w:rPr>
        <w:t>Ordinarily, there are ordeals to face in exceeding upper limits.</w:t>
      </w:r>
      <w:r w:rsidR="006F60BF" w:rsidRPr="00243812">
        <w:rPr>
          <w:rFonts w:ascii="Montserrat" w:hAnsi="Montserrat"/>
          <w:sz w:val="24"/>
        </w:rPr>
        <w:t xml:space="preserve"> </w:t>
      </w:r>
      <w:r w:rsidRPr="00243812">
        <w:rPr>
          <w:rFonts w:ascii="Montserrat" w:hAnsi="Montserrat"/>
          <w:sz w:val="24"/>
        </w:rPr>
        <w:t>For a being with obligation, that obligation will create a resistance in the face of the ordeal.</w:t>
      </w:r>
      <w:r w:rsidR="006F60BF" w:rsidRPr="00243812">
        <w:rPr>
          <w:rFonts w:ascii="Montserrat" w:hAnsi="Montserrat"/>
          <w:sz w:val="24"/>
        </w:rPr>
        <w:t xml:space="preserve"> </w:t>
      </w:r>
      <w:r w:rsidRPr="00243812">
        <w:rPr>
          <w:rFonts w:ascii="Montserrat" w:hAnsi="Montserrat"/>
          <w:sz w:val="24"/>
        </w:rPr>
        <w:t>These ordeals can turn out for any being as oblivion and destruction.</w:t>
      </w:r>
      <w:r w:rsidR="006F60BF" w:rsidRPr="00243812">
        <w:rPr>
          <w:rFonts w:ascii="Montserrat" w:hAnsi="Montserrat"/>
          <w:sz w:val="24"/>
        </w:rPr>
        <w:t xml:space="preserve"> </w:t>
      </w:r>
      <w:r w:rsidRPr="00243812">
        <w:rPr>
          <w:rFonts w:ascii="Montserrat" w:hAnsi="Montserrat"/>
          <w:sz w:val="24"/>
        </w:rPr>
        <w:t>It is dangerous to wander onto the Open Path with obligation on one's shoulders.</w:t>
      </w:r>
      <w:r w:rsidR="006F60BF" w:rsidRPr="00243812">
        <w:rPr>
          <w:rFonts w:ascii="Montserrat" w:hAnsi="Montserrat"/>
          <w:sz w:val="24"/>
        </w:rPr>
        <w:t xml:space="preserve"> </w:t>
      </w:r>
      <w:r w:rsidRPr="00243812">
        <w:rPr>
          <w:rFonts w:ascii="Montserrat" w:hAnsi="Montserrat"/>
          <w:sz w:val="24"/>
        </w:rPr>
        <w:t xml:space="preserve">The definition of a prime, entails a statement of status </w:t>
      </w:r>
      <w:r w:rsidRPr="00243812">
        <w:rPr>
          <w:rFonts w:ascii="Montserrat" w:hAnsi="Montserrat"/>
          <w:sz w:val="24"/>
        </w:rPr>
        <w:noBreakHyphen/>
        <w:t xml:space="preserve"> god.</w:t>
      </w:r>
      <w:r w:rsidR="006F60BF" w:rsidRPr="00243812">
        <w:rPr>
          <w:rFonts w:ascii="Montserrat" w:hAnsi="Montserrat"/>
          <w:sz w:val="24"/>
        </w:rPr>
        <w:t xml:space="preserve"> </w:t>
      </w:r>
      <w:r w:rsidRPr="00243812">
        <w:rPr>
          <w:rFonts w:ascii="Montserrat" w:hAnsi="Montserrat"/>
          <w:sz w:val="24"/>
        </w:rPr>
        <w:t xml:space="preserve">It also entails the statement of Realm access </w:t>
      </w:r>
      <w:r w:rsidRPr="00243812">
        <w:rPr>
          <w:rFonts w:ascii="Montserrat" w:hAnsi="Montserrat"/>
          <w:sz w:val="24"/>
        </w:rPr>
        <w:noBreakHyphen/>
        <w:t xml:space="preserve"> I.</w:t>
      </w:r>
      <w:r w:rsidR="006F60BF" w:rsidRPr="00243812">
        <w:rPr>
          <w:rFonts w:ascii="Montserrat" w:hAnsi="Montserrat"/>
          <w:sz w:val="24"/>
        </w:rPr>
        <w:t xml:space="preserve"> </w:t>
      </w:r>
      <w:r w:rsidRPr="00243812">
        <w:rPr>
          <w:rFonts w:ascii="Montserrat" w:hAnsi="Montserrat"/>
          <w:sz w:val="24"/>
        </w:rPr>
        <w:t>What remains is the assumption and explaination of what mediums, and to what dimension of its structure within each, they have ready access to.</w:t>
      </w:r>
      <w:r w:rsidR="006F60BF" w:rsidRPr="00243812">
        <w:rPr>
          <w:rFonts w:ascii="Montserrat" w:hAnsi="Montserrat"/>
          <w:sz w:val="24"/>
        </w:rPr>
        <w:t xml:space="preserve"> </w:t>
      </w:r>
      <w:r w:rsidRPr="00243812">
        <w:rPr>
          <w:rFonts w:ascii="Montserrat" w:hAnsi="Montserrat"/>
          <w:sz w:val="24"/>
        </w:rPr>
        <w:t>Mediums include the common space, time, mind, spirit (intent), and soul (awareness), as well as the abstracts of structure:</w:t>
      </w:r>
      <w:r w:rsidR="006F60BF" w:rsidRPr="00243812">
        <w:rPr>
          <w:rFonts w:ascii="Montserrat" w:hAnsi="Montserrat"/>
          <w:sz w:val="24"/>
        </w:rPr>
        <w:t xml:space="preserve"> </w:t>
      </w:r>
      <w:r w:rsidRPr="00243812">
        <w:rPr>
          <w:rFonts w:ascii="Montserrat" w:hAnsi="Montserrat"/>
          <w:sz w:val="24"/>
        </w:rPr>
        <w:t>chaos, order, and paradox.</w:t>
      </w:r>
      <w:r w:rsidR="006F60BF" w:rsidRPr="00243812">
        <w:rPr>
          <w:rFonts w:ascii="Montserrat" w:hAnsi="Montserrat"/>
          <w:sz w:val="24"/>
        </w:rPr>
        <w:t xml:space="preserve"> </w:t>
      </w:r>
      <w:r w:rsidRPr="00243812">
        <w:rPr>
          <w:rFonts w:ascii="Montserrat" w:hAnsi="Montserrat"/>
          <w:sz w:val="24"/>
        </w:rPr>
        <w:t>In addition, there are the mediums of perception, the senses.</w:t>
      </w:r>
      <w:r w:rsidR="006F60BF" w:rsidRPr="00243812">
        <w:rPr>
          <w:rFonts w:ascii="Montserrat" w:hAnsi="Montserrat"/>
          <w:sz w:val="24"/>
        </w:rPr>
        <w:t xml:space="preserve"> </w:t>
      </w:r>
      <w:r w:rsidRPr="00243812">
        <w:rPr>
          <w:rFonts w:ascii="Montserrat" w:hAnsi="Montserrat"/>
          <w:sz w:val="24"/>
        </w:rPr>
        <w:t xml:space="preserve">There are the mediums of interpretation </w:t>
      </w:r>
      <w:r w:rsidRPr="00243812">
        <w:rPr>
          <w:rFonts w:ascii="Montserrat" w:hAnsi="Montserrat"/>
          <w:sz w:val="24"/>
        </w:rPr>
        <w:noBreakHyphen/>
      </w:r>
      <w:r w:rsidR="006F60BF" w:rsidRPr="00243812">
        <w:rPr>
          <w:rFonts w:ascii="Montserrat" w:hAnsi="Montserrat"/>
          <w:sz w:val="24"/>
        </w:rPr>
        <w:t xml:space="preserve"> </w:t>
      </w:r>
      <w:r w:rsidRPr="00243812">
        <w:rPr>
          <w:rFonts w:ascii="Montserrat" w:hAnsi="Montserrat"/>
          <w:sz w:val="24"/>
        </w:rPr>
        <w:t>closely related to the medium of mind.</w:t>
      </w:r>
      <w:r w:rsidR="006F60BF" w:rsidRPr="00243812">
        <w:rPr>
          <w:rFonts w:ascii="Montserrat" w:hAnsi="Montserrat"/>
          <w:sz w:val="24"/>
        </w:rPr>
        <w:t xml:space="preserve"> </w:t>
      </w:r>
    </w:p>
    <w:p w14:paraId="3CA0161C" w14:textId="6F926103" w:rsidR="004E739B" w:rsidRPr="00243812" w:rsidRDefault="006F60BF" w:rsidP="00F01A18">
      <w:pPr>
        <w:pStyle w:val="NoSpacing"/>
        <w:rPr>
          <w:rFonts w:ascii="Montserrat" w:hAnsi="Montserrat"/>
          <w:sz w:val="24"/>
        </w:rPr>
      </w:pPr>
      <w:r w:rsidRPr="00243812">
        <w:rPr>
          <w:rFonts w:ascii="Montserrat" w:hAnsi="Montserrat"/>
          <w:sz w:val="24"/>
        </w:rPr>
        <w:tab/>
        <w:t xml:space="preserve">The prime is allowed a manifestation at its level. This is considered the favorite, and reflects those attributes or abilities of which the god makes claim. The prime is considered to be ageless, and hence outside of the experience construct which its aspects will have. For mechanics purposes, the prime has an experience of one. However, in its concept, it has an initiate level of ten. It's power is its base obligation debt </w:t>
      </w:r>
      <w:r w:rsidRPr="00243812">
        <w:rPr>
          <w:rFonts w:ascii="Montserrat" w:hAnsi="Montserrat"/>
          <w:sz w:val="24"/>
        </w:rPr>
        <w:noBreakHyphen/>
        <w:t xml:space="preserve"> which easily could be one hundred million to one billion. However, this portion of the obligation is solely to the god him or herself. An obligation to endure for something in the vicinity of ten to a hundred billion years. The abilities of the prime are all exceptional, exactly as good as they ever need them. However, in contest with other gods, the significant factor is not how good they are, but how much precedence the ability has with them. Beginning with their concept, each talent and ability or asset of the god should be listed in order of greatest to least significance. The difference in priority is the margin of advantage or disadvantage of the contestants. Those which are too numerous to name, can be generalized to the level of a concept, but will count as an automatic difference of one. That which is not notated will be taken as an order of significance below, and will require sacrifice. </w:t>
      </w:r>
    </w:p>
    <w:p w14:paraId="647CF2A2" w14:textId="76FA119D" w:rsidR="004E739B" w:rsidRPr="00243812" w:rsidRDefault="006F60BF" w:rsidP="00F01A18">
      <w:pPr>
        <w:pStyle w:val="NoSpacing"/>
        <w:rPr>
          <w:rFonts w:ascii="Montserrat" w:hAnsi="Montserrat"/>
          <w:sz w:val="24"/>
        </w:rPr>
      </w:pPr>
      <w:r w:rsidRPr="00243812">
        <w:rPr>
          <w:rFonts w:ascii="Montserrat" w:hAnsi="Montserrat"/>
          <w:sz w:val="24"/>
        </w:rPr>
        <w:tab/>
        <w:t>The expression of the dominion of a god, is the form or forms that the actions of the god must take.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Violation of a god's own expression causes a debt of obligation, which the god may barter to pay or define. Also, the god is required to commit his prime to the fulfillment of his obligation, so, the forms are important in allowing the god to focus his prime onto an adventure without incurring a debt of obligation. A god is free to manipulate his or her aspects within their limits without penalty or additional limitation. The use of an aspect to further the fulfillment of a god's obligation will be generously acknowledged. However, the utilization of the prime, or manifestation of an inappropriate aspect in violation of the forms will incur a penalty. Among the forms, is the observation of sanctity of the aspects. If an aspect is unaware of its position within the god, or as the god, then the god, when in its guise, will similarly be uncertain of and at odds with itself as a god.</w:t>
      </w:r>
    </w:p>
    <w:p w14:paraId="28750F1D" w14:textId="77777777" w:rsidR="004E739B" w:rsidRPr="00243812" w:rsidRDefault="004E739B" w:rsidP="00F01A18">
      <w:pPr>
        <w:pStyle w:val="NoSpacing"/>
        <w:rPr>
          <w:rFonts w:ascii="Montserrat" w:hAnsi="Montserrat"/>
          <w:sz w:val="24"/>
        </w:rPr>
      </w:pPr>
    </w:p>
    <w:p w14:paraId="2DD19258" w14:textId="77777777" w:rsidR="004E739B" w:rsidRPr="00243812" w:rsidRDefault="00243812" w:rsidP="00F01A18">
      <w:pPr>
        <w:pStyle w:val="NoSpacing"/>
        <w:rPr>
          <w:rFonts w:ascii="Montserrat" w:hAnsi="Montserrat"/>
          <w:sz w:val="24"/>
        </w:rPr>
      </w:pPr>
      <w:r w:rsidRPr="00243812">
        <w:rPr>
          <w:rFonts w:ascii="Montserrat" w:hAnsi="Montserrat"/>
          <w:sz w:val="24"/>
        </w:rPr>
        <w:t>concept</w:t>
      </w:r>
    </w:p>
    <w:p w14:paraId="5BE80665" w14:textId="16227BC3" w:rsidR="004E739B" w:rsidRPr="00243812" w:rsidRDefault="00243812" w:rsidP="00F01A18">
      <w:pPr>
        <w:pStyle w:val="NoSpacing"/>
        <w:rPr>
          <w:rFonts w:ascii="Montserrat" w:hAnsi="Montserrat"/>
          <w:sz w:val="24"/>
        </w:rPr>
      </w:pPr>
      <w:r w:rsidRPr="00243812">
        <w:rPr>
          <w:rFonts w:ascii="Montserrat" w:hAnsi="Montserrat"/>
          <w:sz w:val="24"/>
        </w:rPr>
        <w:tab/>
        <w:t>a concept is the foundation of the god's nature.</w:t>
      </w:r>
      <w:r w:rsidR="006F60BF" w:rsidRPr="00243812">
        <w:rPr>
          <w:rFonts w:ascii="Montserrat" w:hAnsi="Montserrat"/>
          <w:sz w:val="24"/>
        </w:rPr>
        <w:t xml:space="preserve"> </w:t>
      </w:r>
      <w:r w:rsidRPr="00243812">
        <w:rPr>
          <w:rFonts w:ascii="Montserrat" w:hAnsi="Montserrat"/>
          <w:sz w:val="24"/>
        </w:rPr>
        <w:t>It is around this that its being is centered.</w:t>
      </w:r>
      <w:r w:rsidR="006F60BF" w:rsidRPr="00243812">
        <w:rPr>
          <w:rFonts w:ascii="Montserrat" w:hAnsi="Montserrat"/>
          <w:sz w:val="24"/>
        </w:rPr>
        <w:t xml:space="preserve"> </w:t>
      </w:r>
      <w:r w:rsidRPr="00243812">
        <w:rPr>
          <w:rFonts w:ascii="Montserrat" w:hAnsi="Montserrat"/>
          <w:sz w:val="24"/>
        </w:rPr>
        <w:t>This is his or her office, and obligation.</w:t>
      </w:r>
      <w:r w:rsidR="006F60BF" w:rsidRPr="00243812">
        <w:rPr>
          <w:rFonts w:ascii="Montserrat" w:hAnsi="Montserrat"/>
          <w:sz w:val="24"/>
        </w:rPr>
        <w:t xml:space="preserve"> </w:t>
      </w:r>
      <w:r w:rsidRPr="00243812">
        <w:rPr>
          <w:rFonts w:ascii="Montserrat" w:hAnsi="Montserrat"/>
          <w:sz w:val="24"/>
        </w:rPr>
        <w:t>Although a god is not limited to and defined entirely by this concept, this is the root of his or her power.</w:t>
      </w:r>
      <w:r w:rsidR="006F60BF" w:rsidRPr="00243812">
        <w:rPr>
          <w:rFonts w:ascii="Montserrat" w:hAnsi="Montserrat"/>
          <w:sz w:val="24"/>
        </w:rPr>
        <w:t xml:space="preserve"> </w:t>
      </w:r>
      <w:r w:rsidRPr="00243812">
        <w:rPr>
          <w:rFonts w:ascii="Montserrat" w:hAnsi="Montserrat"/>
          <w:sz w:val="24"/>
        </w:rPr>
        <w:t>It is common enough for concepts to overlap between the offices of many gods, but each has its own ideal which distinguishes it from its counterparts.</w:t>
      </w:r>
      <w:r w:rsidR="006F60BF" w:rsidRPr="00243812">
        <w:rPr>
          <w:rFonts w:ascii="Montserrat" w:hAnsi="Montserrat"/>
          <w:sz w:val="24"/>
        </w:rPr>
        <w:t xml:space="preserve"> </w:t>
      </w:r>
      <w:r w:rsidRPr="00243812">
        <w:rPr>
          <w:rFonts w:ascii="Montserrat" w:hAnsi="Montserrat"/>
          <w:sz w:val="24"/>
        </w:rPr>
        <w:t>Often the struggle between gods is to break down the barriers between other ideals and unify, or even consume them.</w:t>
      </w:r>
      <w:r w:rsidR="006F60BF" w:rsidRPr="00243812">
        <w:rPr>
          <w:rFonts w:ascii="Montserrat" w:hAnsi="Montserrat"/>
          <w:sz w:val="24"/>
        </w:rPr>
        <w:t xml:space="preserve"> </w:t>
      </w:r>
      <w:r w:rsidRPr="00243812">
        <w:rPr>
          <w:rFonts w:ascii="Montserrat" w:hAnsi="Montserrat"/>
          <w:sz w:val="24"/>
        </w:rPr>
        <w:t>A strong ideal is thus very important to any god, ere he or she might become absorbed into another.</w:t>
      </w:r>
      <w:r w:rsidR="006F60BF" w:rsidRPr="00243812">
        <w:rPr>
          <w:rFonts w:ascii="Montserrat" w:hAnsi="Montserrat"/>
          <w:sz w:val="24"/>
        </w:rPr>
        <w:t xml:space="preserve"> </w:t>
      </w:r>
      <w:r w:rsidRPr="00243812">
        <w:rPr>
          <w:rFonts w:ascii="Montserrat" w:hAnsi="Montserrat"/>
          <w:sz w:val="24"/>
        </w:rPr>
        <w:t>To succumb is to be fated to existence as but an aspect of the victor.</w:t>
      </w:r>
    </w:p>
    <w:p w14:paraId="6F4A3505" w14:textId="77777777" w:rsidR="004E739B" w:rsidRPr="00243812" w:rsidRDefault="004E739B" w:rsidP="00F01A18">
      <w:pPr>
        <w:pStyle w:val="NoSpacing"/>
        <w:rPr>
          <w:rFonts w:ascii="Montserrat" w:hAnsi="Montserrat"/>
          <w:sz w:val="24"/>
        </w:rPr>
      </w:pPr>
    </w:p>
    <w:p w14:paraId="0CE0E2FA" w14:textId="77777777" w:rsidR="004E739B" w:rsidRPr="00243812" w:rsidRDefault="00243812" w:rsidP="00F01A18">
      <w:pPr>
        <w:pStyle w:val="NoSpacing"/>
        <w:rPr>
          <w:rFonts w:ascii="Montserrat" w:hAnsi="Montserrat"/>
          <w:sz w:val="24"/>
        </w:rPr>
      </w:pPr>
      <w:r w:rsidRPr="00243812">
        <w:rPr>
          <w:rFonts w:ascii="Montserrat" w:hAnsi="Montserrat"/>
          <w:sz w:val="24"/>
        </w:rPr>
        <w:t>aspect</w:t>
      </w:r>
    </w:p>
    <w:p w14:paraId="2A704280" w14:textId="69591C94" w:rsidR="004E739B" w:rsidRPr="00243812" w:rsidRDefault="00243812" w:rsidP="00F01A18">
      <w:pPr>
        <w:pStyle w:val="NoSpacing"/>
        <w:rPr>
          <w:rFonts w:ascii="Montserrat" w:hAnsi="Montserrat"/>
          <w:sz w:val="24"/>
        </w:rPr>
      </w:pPr>
      <w:r w:rsidRPr="00243812">
        <w:rPr>
          <w:rFonts w:ascii="Montserrat" w:hAnsi="Montserrat"/>
          <w:sz w:val="24"/>
        </w:rPr>
        <w:tab/>
        <w:t>an aspect is a form, or manifestation which the god may take.</w:t>
      </w:r>
      <w:r w:rsidR="006F60BF" w:rsidRPr="00243812">
        <w:rPr>
          <w:rFonts w:ascii="Montserrat" w:hAnsi="Montserrat"/>
          <w:sz w:val="24"/>
        </w:rPr>
        <w:t xml:space="preserve"> </w:t>
      </w:r>
      <w:r w:rsidRPr="00243812">
        <w:rPr>
          <w:rFonts w:ascii="Montserrat" w:hAnsi="Montserrat"/>
          <w:sz w:val="24"/>
        </w:rPr>
        <w:t>The domain is where this manifestation may take place or position.</w:t>
      </w:r>
      <w:r w:rsidR="006F60BF" w:rsidRPr="00243812">
        <w:rPr>
          <w:rFonts w:ascii="Montserrat" w:hAnsi="Montserrat"/>
          <w:sz w:val="24"/>
        </w:rPr>
        <w:t xml:space="preserve"> </w:t>
      </w:r>
      <w:r w:rsidRPr="00243812">
        <w:rPr>
          <w:rFonts w:ascii="Montserrat" w:hAnsi="Montserrat"/>
          <w:sz w:val="24"/>
        </w:rPr>
        <w:t>The domain is characteristic of the environment to which the form is designed.</w:t>
      </w:r>
      <w:r w:rsidR="006F60BF" w:rsidRPr="00243812">
        <w:rPr>
          <w:rFonts w:ascii="Montserrat" w:hAnsi="Montserrat"/>
          <w:sz w:val="24"/>
        </w:rPr>
        <w:t xml:space="preserve"> </w:t>
      </w:r>
      <w:r w:rsidRPr="00243812">
        <w:rPr>
          <w:rFonts w:ascii="Montserrat" w:hAnsi="Montserrat"/>
          <w:sz w:val="24"/>
        </w:rPr>
        <w:t>The only absolute limits on the manifestation of an aspect are those imposed by the mediums and dimensions to which it is limited in that domain.</w:t>
      </w:r>
      <w:r w:rsidR="006F60BF" w:rsidRPr="00243812">
        <w:rPr>
          <w:rFonts w:ascii="Montserrat" w:hAnsi="Montserrat"/>
          <w:sz w:val="24"/>
        </w:rPr>
        <w:t xml:space="preserve"> </w:t>
      </w:r>
      <w:r w:rsidRPr="00243812">
        <w:rPr>
          <w:rFonts w:ascii="Montserrat" w:hAnsi="Montserrat"/>
          <w:sz w:val="24"/>
        </w:rPr>
        <w:t>The medium is the interactive plane of existence at which the manifestation is apparent.</w:t>
      </w:r>
      <w:r w:rsidR="006F60BF" w:rsidRPr="00243812">
        <w:rPr>
          <w:rFonts w:ascii="Montserrat" w:hAnsi="Montserrat"/>
          <w:sz w:val="24"/>
        </w:rPr>
        <w:t xml:space="preserve"> </w:t>
      </w:r>
      <w:r w:rsidRPr="00243812">
        <w:rPr>
          <w:rFonts w:ascii="Montserrat" w:hAnsi="Montserrat"/>
          <w:sz w:val="24"/>
        </w:rPr>
        <w:t>The dimension is the level of structural complexity of which it is tolerant.</w:t>
      </w:r>
      <w:r w:rsidR="006F60BF" w:rsidRPr="00243812">
        <w:rPr>
          <w:rFonts w:ascii="Montserrat" w:hAnsi="Montserrat"/>
          <w:sz w:val="24"/>
        </w:rPr>
        <w:t xml:space="preserve"> </w:t>
      </w:r>
    </w:p>
    <w:p w14:paraId="2FB3EC63" w14:textId="77777777" w:rsidR="004E739B" w:rsidRPr="00243812" w:rsidRDefault="004E739B" w:rsidP="00F01A18">
      <w:pPr>
        <w:pStyle w:val="NoSpacing"/>
        <w:rPr>
          <w:rFonts w:ascii="Montserrat" w:hAnsi="Montserrat"/>
          <w:sz w:val="24"/>
        </w:rPr>
      </w:pPr>
    </w:p>
    <w:p w14:paraId="24805B2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incarnate aspect </w:t>
      </w:r>
    </w:p>
    <w:p w14:paraId="6B366C37" w14:textId="47F76080"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an avatar, or fully developed character that is invested with the spirit of the god, but mostly it is its own character.</w:t>
      </w:r>
      <w:r w:rsidR="006F60BF" w:rsidRPr="00243812">
        <w:rPr>
          <w:rFonts w:ascii="Montserrat" w:hAnsi="Montserrat"/>
          <w:sz w:val="24"/>
        </w:rPr>
        <w:t xml:space="preserve"> </w:t>
      </w:r>
      <w:r w:rsidRPr="00243812">
        <w:rPr>
          <w:rFonts w:ascii="Montserrat" w:hAnsi="Montserrat"/>
          <w:sz w:val="24"/>
        </w:rPr>
        <w:t>These aspects have actually endured life within a human level perspective, and thus have extremely human characteristics.</w:t>
      </w:r>
      <w:r w:rsidR="006F60BF" w:rsidRPr="00243812">
        <w:rPr>
          <w:rFonts w:ascii="Montserrat" w:hAnsi="Montserrat"/>
          <w:sz w:val="24"/>
        </w:rPr>
        <w:t xml:space="preserve"> </w:t>
      </w:r>
      <w:r w:rsidRPr="00243812">
        <w:rPr>
          <w:rFonts w:ascii="Montserrat" w:hAnsi="Montserrat"/>
          <w:sz w:val="24"/>
        </w:rPr>
        <w:t>There are other sentient forms which are equally popular among gods, and each for much the same reason.</w:t>
      </w:r>
      <w:r w:rsidR="006F60BF" w:rsidRPr="00243812">
        <w:rPr>
          <w:rFonts w:ascii="Montserrat" w:hAnsi="Montserrat"/>
          <w:sz w:val="24"/>
        </w:rPr>
        <w:t xml:space="preserve"> </w:t>
      </w:r>
      <w:r w:rsidRPr="00243812">
        <w:rPr>
          <w:rFonts w:ascii="Montserrat" w:hAnsi="Montserrat"/>
          <w:sz w:val="24"/>
        </w:rPr>
        <w:t>A fondness for the being, an appreciation for the effect that being focused through the avatar produces in them, or often out of habit, or comfortableness of association.</w:t>
      </w:r>
      <w:r w:rsidR="006F60BF" w:rsidRPr="00243812">
        <w:rPr>
          <w:rFonts w:ascii="Montserrat" w:hAnsi="Montserrat"/>
          <w:sz w:val="24"/>
        </w:rPr>
        <w:t xml:space="preserve"> </w:t>
      </w:r>
      <w:r w:rsidRPr="00243812">
        <w:rPr>
          <w:rFonts w:ascii="Montserrat" w:hAnsi="Montserrat"/>
          <w:sz w:val="24"/>
        </w:rPr>
        <w:t>Not all godly aspects are necessarily incarnate, however.</w:t>
      </w:r>
      <w:r w:rsidR="006F60BF" w:rsidRPr="00243812">
        <w:rPr>
          <w:rFonts w:ascii="Montserrat" w:hAnsi="Montserrat"/>
          <w:sz w:val="24"/>
        </w:rPr>
        <w:t xml:space="preserve"> </w:t>
      </w:r>
      <w:r w:rsidRPr="00243812">
        <w:rPr>
          <w:rFonts w:ascii="Montserrat" w:hAnsi="Montserrat"/>
          <w:sz w:val="24"/>
        </w:rPr>
        <w:t>Many are simply expressions of the power or will of the god, and can be extremely mutable.</w:t>
      </w:r>
      <w:r w:rsidR="006F60BF" w:rsidRPr="00243812">
        <w:rPr>
          <w:rFonts w:ascii="Montserrat" w:hAnsi="Montserrat"/>
          <w:sz w:val="24"/>
        </w:rPr>
        <w:t xml:space="preserve"> </w:t>
      </w:r>
    </w:p>
    <w:p w14:paraId="21E273E4" w14:textId="77777777" w:rsidR="004E739B" w:rsidRPr="00243812" w:rsidRDefault="004E739B" w:rsidP="00F01A18">
      <w:pPr>
        <w:pStyle w:val="NoSpacing"/>
        <w:rPr>
          <w:rFonts w:ascii="Montserrat" w:hAnsi="Montserrat"/>
          <w:sz w:val="24"/>
        </w:rPr>
      </w:pPr>
    </w:p>
    <w:p w14:paraId="0784B9B0" w14:textId="77777777" w:rsidR="004E739B" w:rsidRPr="00243812" w:rsidRDefault="00243812" w:rsidP="00F01A18">
      <w:pPr>
        <w:pStyle w:val="NoSpacing"/>
        <w:rPr>
          <w:rFonts w:ascii="Montserrat" w:hAnsi="Montserrat"/>
          <w:sz w:val="24"/>
        </w:rPr>
      </w:pPr>
      <w:r w:rsidRPr="00243812">
        <w:rPr>
          <w:rFonts w:ascii="Montserrat" w:hAnsi="Montserrat"/>
          <w:sz w:val="24"/>
        </w:rPr>
        <w:t>realm</w:t>
      </w:r>
    </w:p>
    <w:p w14:paraId="09D44FD6" w14:textId="0EF5E4C0" w:rsidR="004E739B" w:rsidRPr="00243812" w:rsidRDefault="00243812" w:rsidP="00F01A18">
      <w:pPr>
        <w:pStyle w:val="NoSpacing"/>
        <w:rPr>
          <w:rFonts w:ascii="Montserrat" w:hAnsi="Montserrat"/>
          <w:sz w:val="24"/>
        </w:rPr>
      </w:pPr>
      <w:r w:rsidRPr="00243812">
        <w:rPr>
          <w:rFonts w:ascii="Montserrat" w:hAnsi="Montserrat"/>
          <w:sz w:val="24"/>
        </w:rPr>
        <w:tab/>
        <w:t>a god's realm, or realms, are creations or acquisitions made by the god to suit either his obligations or his needs.</w:t>
      </w:r>
      <w:r w:rsidR="006F60BF" w:rsidRPr="00243812">
        <w:rPr>
          <w:rFonts w:ascii="Montserrat" w:hAnsi="Montserrat"/>
          <w:sz w:val="24"/>
        </w:rPr>
        <w:t xml:space="preserve"> </w:t>
      </w:r>
      <w:r w:rsidRPr="00243812">
        <w:rPr>
          <w:rFonts w:ascii="Montserrat" w:hAnsi="Montserrat"/>
          <w:sz w:val="24"/>
        </w:rPr>
        <w:t>Its theme defines the overriding character of this place of interaction.</w:t>
      </w:r>
      <w:r w:rsidR="006F60BF" w:rsidRPr="00243812">
        <w:rPr>
          <w:rFonts w:ascii="Montserrat" w:hAnsi="Montserrat"/>
          <w:sz w:val="24"/>
        </w:rPr>
        <w:t xml:space="preserve"> </w:t>
      </w:r>
      <w:r w:rsidRPr="00243812">
        <w:rPr>
          <w:rFonts w:ascii="Montserrat" w:hAnsi="Montserrat"/>
          <w:sz w:val="24"/>
        </w:rPr>
        <w:t>Used out of obligation, a realm is a place in which lesser beings are hosted by the god.</w:t>
      </w:r>
      <w:r w:rsidR="006F60BF" w:rsidRPr="00243812">
        <w:rPr>
          <w:rFonts w:ascii="Montserrat" w:hAnsi="Montserrat"/>
          <w:sz w:val="24"/>
        </w:rPr>
        <w:t xml:space="preserve"> </w:t>
      </w:r>
      <w:r w:rsidRPr="00243812">
        <w:rPr>
          <w:rFonts w:ascii="Montserrat" w:hAnsi="Montserrat"/>
          <w:sz w:val="24"/>
        </w:rPr>
        <w:t>Such realms often have themes like reality or dream.</w:t>
      </w:r>
      <w:r w:rsidR="006F60BF" w:rsidRPr="00243812">
        <w:rPr>
          <w:rFonts w:ascii="Montserrat" w:hAnsi="Montserrat"/>
          <w:sz w:val="24"/>
        </w:rPr>
        <w:t xml:space="preserve"> </w:t>
      </w:r>
      <w:r w:rsidRPr="00243812">
        <w:rPr>
          <w:rFonts w:ascii="Montserrat" w:hAnsi="Montserrat"/>
          <w:sz w:val="24"/>
        </w:rPr>
        <w:t>Often, a realm has a more integral, and personal, function.</w:t>
      </w:r>
      <w:r w:rsidR="006F60BF" w:rsidRPr="00243812">
        <w:rPr>
          <w:rFonts w:ascii="Montserrat" w:hAnsi="Montserrat"/>
          <w:sz w:val="24"/>
        </w:rPr>
        <w:t xml:space="preserve"> </w:t>
      </w:r>
      <w:r w:rsidRPr="00243812">
        <w:rPr>
          <w:rFonts w:ascii="Montserrat" w:hAnsi="Montserrat"/>
          <w:sz w:val="24"/>
        </w:rPr>
        <w:t>Often serving as a reservoir for their power.</w:t>
      </w:r>
      <w:r w:rsidR="006F60BF" w:rsidRPr="00243812">
        <w:rPr>
          <w:rFonts w:ascii="Montserrat" w:hAnsi="Montserrat"/>
          <w:sz w:val="24"/>
        </w:rPr>
        <w:t xml:space="preserve"> </w:t>
      </w:r>
      <w:r w:rsidRPr="00243812">
        <w:rPr>
          <w:rFonts w:ascii="Montserrat" w:hAnsi="Montserrat"/>
          <w:sz w:val="24"/>
        </w:rPr>
        <w:t>Sometimes obligation and need are both served by a realm, serving as both reservoir and hospitality, and having themes like heaven, hell, or even nightmare.</w:t>
      </w:r>
      <w:r w:rsidR="006F60BF" w:rsidRPr="00243812">
        <w:rPr>
          <w:rFonts w:ascii="Montserrat" w:hAnsi="Montserrat"/>
          <w:sz w:val="24"/>
        </w:rPr>
        <w:t xml:space="preserve"> </w:t>
      </w:r>
      <w:r w:rsidRPr="00243812">
        <w:rPr>
          <w:rFonts w:ascii="Montserrat" w:hAnsi="Montserrat"/>
          <w:sz w:val="24"/>
        </w:rPr>
        <w:t>As such, these realms take loan of the souls of the mortal inhabitants and give them trial or entertainment as suits their position there.</w:t>
      </w:r>
      <w:r w:rsidR="006F60BF" w:rsidRPr="00243812">
        <w:rPr>
          <w:rFonts w:ascii="Montserrat" w:hAnsi="Montserrat"/>
          <w:sz w:val="24"/>
        </w:rPr>
        <w:t xml:space="preserve"> </w:t>
      </w:r>
      <w:r w:rsidRPr="00243812">
        <w:rPr>
          <w:rFonts w:ascii="Montserrat" w:hAnsi="Montserrat"/>
          <w:sz w:val="24"/>
        </w:rPr>
        <w:t>Occasionally, a god will invest a realm for simple amusement, and call it fantasy, bringing in outsiders or creating insiders with largely free wills.</w:t>
      </w:r>
      <w:r w:rsidR="006F60BF" w:rsidRPr="00243812">
        <w:rPr>
          <w:rFonts w:ascii="Montserrat" w:hAnsi="Montserrat"/>
          <w:sz w:val="24"/>
        </w:rPr>
        <w:t xml:space="preserve"> </w:t>
      </w:r>
      <w:r w:rsidRPr="00243812">
        <w:rPr>
          <w:rFonts w:ascii="Montserrat" w:hAnsi="Montserrat"/>
          <w:sz w:val="24"/>
        </w:rPr>
        <w:t>A given realm is defined additionally in terms of assorted mediums and dimensions of their expression.</w:t>
      </w:r>
      <w:r w:rsidR="006F60BF" w:rsidRPr="00243812">
        <w:rPr>
          <w:rFonts w:ascii="Montserrat" w:hAnsi="Montserrat"/>
          <w:sz w:val="24"/>
        </w:rPr>
        <w:t xml:space="preserve"> </w:t>
      </w:r>
      <w:r w:rsidRPr="00243812">
        <w:rPr>
          <w:rFonts w:ascii="Montserrat" w:hAnsi="Montserrat"/>
          <w:sz w:val="24"/>
        </w:rPr>
        <w:t>These limits are containing ones, and any which are exceeded give way into the realm in which the gods themselves exist.</w:t>
      </w:r>
      <w:r w:rsidR="006F60BF" w:rsidRPr="00243812">
        <w:rPr>
          <w:rFonts w:ascii="Montserrat" w:hAnsi="Montserrat"/>
          <w:sz w:val="24"/>
        </w:rPr>
        <w:t xml:space="preserve"> </w:t>
      </w:r>
      <w:r w:rsidRPr="00243812">
        <w:rPr>
          <w:rFonts w:ascii="Montserrat" w:hAnsi="Montserrat"/>
          <w:sz w:val="24"/>
        </w:rPr>
        <w:t>If the cause is capable of surviving in this environment, or has personal autonomy in their existence, then they may face the god eye to eye, so to speak.</w:t>
      </w:r>
      <w:r w:rsidR="006F60BF" w:rsidRPr="00243812">
        <w:rPr>
          <w:rFonts w:ascii="Montserrat" w:hAnsi="Montserrat"/>
          <w:sz w:val="24"/>
        </w:rPr>
        <w:t xml:space="preserve"> </w:t>
      </w:r>
      <w:r w:rsidRPr="00243812">
        <w:rPr>
          <w:rFonts w:ascii="Montserrat" w:hAnsi="Montserrat"/>
          <w:sz w:val="24"/>
        </w:rPr>
        <w:t>It is not unlikely that such an upstart newcomer may desire to establish him or herself among the gods.</w:t>
      </w:r>
      <w:r w:rsidR="006F60BF" w:rsidRPr="00243812">
        <w:rPr>
          <w:rFonts w:ascii="Montserrat" w:hAnsi="Montserrat"/>
          <w:sz w:val="24"/>
        </w:rPr>
        <w:t xml:space="preserve"> </w:t>
      </w:r>
      <w:r w:rsidRPr="00243812">
        <w:rPr>
          <w:rFonts w:ascii="Montserrat" w:hAnsi="Montserrat"/>
          <w:sz w:val="24"/>
        </w:rPr>
        <w:t>If, however, they are free of obligation, they may also be offered access to the Open Path.</w:t>
      </w:r>
    </w:p>
    <w:p w14:paraId="31076F61" w14:textId="77777777" w:rsidR="004E739B" w:rsidRPr="00243812" w:rsidRDefault="004E739B" w:rsidP="00F01A18">
      <w:pPr>
        <w:pStyle w:val="NoSpacing"/>
        <w:rPr>
          <w:rFonts w:ascii="Montserrat" w:hAnsi="Montserrat"/>
          <w:sz w:val="24"/>
        </w:rPr>
      </w:pPr>
    </w:p>
    <w:p w14:paraId="05489D48" w14:textId="77777777" w:rsidR="004E739B" w:rsidRPr="00243812" w:rsidRDefault="00243812" w:rsidP="00F01A18">
      <w:pPr>
        <w:pStyle w:val="NoSpacing"/>
        <w:rPr>
          <w:rFonts w:ascii="Montserrat" w:hAnsi="Montserrat"/>
          <w:sz w:val="24"/>
        </w:rPr>
      </w:pPr>
      <w:r w:rsidRPr="00243812">
        <w:rPr>
          <w:rFonts w:ascii="Montserrat" w:hAnsi="Montserrat"/>
          <w:sz w:val="24"/>
        </w:rPr>
        <w:t>obligation</w:t>
      </w:r>
    </w:p>
    <w:p w14:paraId="4DC679BE" w14:textId="7CB64940" w:rsidR="004E739B" w:rsidRPr="00243812" w:rsidRDefault="00243812" w:rsidP="00F01A18">
      <w:pPr>
        <w:pStyle w:val="NoSpacing"/>
        <w:rPr>
          <w:rFonts w:ascii="Montserrat" w:hAnsi="Montserrat"/>
          <w:sz w:val="24"/>
        </w:rPr>
      </w:pPr>
      <w:r w:rsidRPr="00243812">
        <w:rPr>
          <w:rFonts w:ascii="Montserrat" w:hAnsi="Montserrat"/>
          <w:sz w:val="24"/>
        </w:rPr>
        <w:tab/>
        <w:t>a god may have as much obligation as it wishes to assume.</w:t>
      </w:r>
      <w:r w:rsidR="006F60BF" w:rsidRPr="00243812">
        <w:rPr>
          <w:rFonts w:ascii="Montserrat" w:hAnsi="Montserrat"/>
          <w:sz w:val="24"/>
        </w:rPr>
        <w:t xml:space="preserve"> </w:t>
      </w:r>
      <w:r w:rsidRPr="00243812">
        <w:rPr>
          <w:rFonts w:ascii="Montserrat" w:hAnsi="Montserrat"/>
          <w:sz w:val="24"/>
        </w:rPr>
        <w:t>A point of obligation can essentially equate to the handling of a specific event of significance.</w:t>
      </w:r>
      <w:r w:rsidR="006F60BF" w:rsidRPr="00243812">
        <w:rPr>
          <w:rFonts w:ascii="Montserrat" w:hAnsi="Montserrat"/>
          <w:sz w:val="24"/>
        </w:rPr>
        <w:t xml:space="preserve"> </w:t>
      </w:r>
      <w:r w:rsidRPr="00243812">
        <w:rPr>
          <w:rFonts w:ascii="Montserrat" w:hAnsi="Montserrat"/>
          <w:sz w:val="24"/>
        </w:rPr>
        <w:t>Obligation is tied to experience in the Allusion character construct.</w:t>
      </w:r>
      <w:r w:rsidR="006F60BF" w:rsidRPr="00243812">
        <w:rPr>
          <w:rFonts w:ascii="Montserrat" w:hAnsi="Montserrat"/>
          <w:sz w:val="24"/>
        </w:rPr>
        <w:t xml:space="preserve"> </w:t>
      </w:r>
      <w:r w:rsidRPr="00243812">
        <w:rPr>
          <w:rFonts w:ascii="Montserrat" w:hAnsi="Montserrat"/>
          <w:sz w:val="24"/>
        </w:rPr>
        <w:t>Experience is the fruit of existence.</w:t>
      </w:r>
      <w:r w:rsidR="006F60BF" w:rsidRPr="00243812">
        <w:rPr>
          <w:rFonts w:ascii="Montserrat" w:hAnsi="Montserrat"/>
          <w:sz w:val="24"/>
        </w:rPr>
        <w:t xml:space="preserve"> </w:t>
      </w:r>
      <w:r w:rsidRPr="00243812">
        <w:rPr>
          <w:rFonts w:ascii="Montserrat" w:hAnsi="Montserrat"/>
          <w:sz w:val="24"/>
        </w:rPr>
        <w:t>Experiences are the various impressions absorbed in the exposure to the limited, yet concentrated manifestation and execution of being in the absolute.</w:t>
      </w:r>
      <w:r w:rsidR="006F60BF" w:rsidRPr="00243812">
        <w:rPr>
          <w:rFonts w:ascii="Montserrat" w:hAnsi="Montserrat"/>
          <w:sz w:val="24"/>
        </w:rPr>
        <w:t xml:space="preserve"> </w:t>
      </w:r>
      <w:r w:rsidRPr="00243812">
        <w:rPr>
          <w:rFonts w:ascii="Montserrat" w:hAnsi="Montserrat"/>
          <w:sz w:val="24"/>
        </w:rPr>
        <w:t>Experience is the window to free will.</w:t>
      </w:r>
      <w:r w:rsidR="006F60BF" w:rsidRPr="00243812">
        <w:rPr>
          <w:rFonts w:ascii="Montserrat" w:hAnsi="Montserrat"/>
          <w:sz w:val="24"/>
        </w:rPr>
        <w:t xml:space="preserve"> </w:t>
      </w:r>
      <w:r w:rsidRPr="00243812">
        <w:rPr>
          <w:rFonts w:ascii="Montserrat" w:hAnsi="Montserrat"/>
          <w:sz w:val="24"/>
        </w:rPr>
        <w:t>All existence is but the intricate reflections of the absolute within itself.</w:t>
      </w:r>
      <w:r w:rsidR="006F60BF" w:rsidRPr="00243812">
        <w:rPr>
          <w:rFonts w:ascii="Montserrat" w:hAnsi="Montserrat"/>
          <w:sz w:val="24"/>
        </w:rPr>
        <w:t xml:space="preserve"> </w:t>
      </w:r>
      <w:r w:rsidRPr="00243812">
        <w:rPr>
          <w:rFonts w:ascii="Montserrat" w:hAnsi="Montserrat"/>
          <w:sz w:val="24"/>
        </w:rPr>
        <w:t>Each being, but a spec of the absolute.</w:t>
      </w:r>
      <w:r w:rsidR="006F60BF" w:rsidRPr="00243812">
        <w:rPr>
          <w:rFonts w:ascii="Montserrat" w:hAnsi="Montserrat"/>
          <w:sz w:val="24"/>
        </w:rPr>
        <w:t xml:space="preserve"> </w:t>
      </w:r>
      <w:r w:rsidRPr="00243812">
        <w:rPr>
          <w:rFonts w:ascii="Montserrat" w:hAnsi="Montserrat"/>
          <w:sz w:val="24"/>
        </w:rPr>
        <w:t>Each being, able to seize intent through the apprehension of what its experience shows and awakens within eyr.</w:t>
      </w:r>
      <w:r w:rsidR="006F60BF" w:rsidRPr="00243812">
        <w:rPr>
          <w:rFonts w:ascii="Montserrat" w:hAnsi="Montserrat"/>
          <w:sz w:val="24"/>
        </w:rPr>
        <w:t xml:space="preserve"> </w:t>
      </w:r>
      <w:r w:rsidRPr="00243812">
        <w:rPr>
          <w:rFonts w:ascii="Montserrat" w:hAnsi="Montserrat"/>
          <w:sz w:val="24"/>
        </w:rPr>
        <w:t>Each experience reveals a bit more.</w:t>
      </w:r>
      <w:r w:rsidR="006F60BF" w:rsidRPr="00243812">
        <w:rPr>
          <w:rFonts w:ascii="Montserrat" w:hAnsi="Montserrat"/>
          <w:sz w:val="24"/>
        </w:rPr>
        <w:t xml:space="preserve"> </w:t>
      </w:r>
      <w:r w:rsidRPr="00243812">
        <w:rPr>
          <w:rFonts w:ascii="Montserrat" w:hAnsi="Montserrat"/>
          <w:sz w:val="24"/>
        </w:rPr>
        <w:t>So, with experience comes a grasp at power.</w:t>
      </w:r>
      <w:r w:rsidR="006F60BF" w:rsidRPr="00243812">
        <w:rPr>
          <w:rFonts w:ascii="Montserrat" w:hAnsi="Montserrat"/>
          <w:sz w:val="24"/>
        </w:rPr>
        <w:t xml:space="preserve"> </w:t>
      </w:r>
      <w:r w:rsidRPr="00243812">
        <w:rPr>
          <w:rFonts w:ascii="Montserrat" w:hAnsi="Montserrat"/>
          <w:sz w:val="24"/>
        </w:rPr>
        <w:t>Literally, power costs experience.</w:t>
      </w:r>
      <w:r w:rsidR="006F60BF" w:rsidRPr="00243812">
        <w:rPr>
          <w:rFonts w:ascii="Montserrat" w:hAnsi="Montserrat"/>
          <w:sz w:val="24"/>
        </w:rPr>
        <w:t xml:space="preserve"> </w:t>
      </w:r>
      <w:r w:rsidRPr="00243812">
        <w:rPr>
          <w:rFonts w:ascii="Montserrat" w:hAnsi="Montserrat"/>
          <w:sz w:val="24"/>
        </w:rPr>
        <w:t>Thus, experience is both the catalyst and coin of existence.</w:t>
      </w:r>
      <w:r w:rsidR="006F60BF" w:rsidRPr="00243812">
        <w:rPr>
          <w:rFonts w:ascii="Montserrat" w:hAnsi="Montserrat"/>
          <w:sz w:val="24"/>
        </w:rPr>
        <w:t xml:space="preserve"> </w:t>
      </w:r>
      <w:r w:rsidRPr="00243812">
        <w:rPr>
          <w:rFonts w:ascii="Montserrat" w:hAnsi="Montserrat"/>
          <w:sz w:val="24"/>
        </w:rPr>
        <w:t>A concept god is infinitely in debt with power.</w:t>
      </w:r>
      <w:r w:rsidR="006F60BF" w:rsidRPr="00243812">
        <w:rPr>
          <w:rFonts w:ascii="Montserrat" w:hAnsi="Montserrat"/>
          <w:sz w:val="24"/>
        </w:rPr>
        <w:t xml:space="preserve"> </w:t>
      </w:r>
      <w:r w:rsidRPr="00243812">
        <w:rPr>
          <w:rFonts w:ascii="Montserrat" w:hAnsi="Montserrat"/>
          <w:sz w:val="24"/>
        </w:rPr>
        <w:t>Obligation is gained when great power is seized, a thing which is easy enough to do once understood.</w:t>
      </w:r>
      <w:r w:rsidR="006F60BF" w:rsidRPr="00243812">
        <w:rPr>
          <w:rFonts w:ascii="Montserrat" w:hAnsi="Montserrat"/>
          <w:sz w:val="24"/>
        </w:rPr>
        <w:t xml:space="preserve"> </w:t>
      </w:r>
      <w:r w:rsidRPr="00243812">
        <w:rPr>
          <w:rFonts w:ascii="Montserrat" w:hAnsi="Montserrat"/>
          <w:sz w:val="24"/>
        </w:rPr>
        <w:t>Power which does not come from experience invokes obligation, that is.</w:t>
      </w:r>
      <w:r w:rsidR="006F60BF" w:rsidRPr="00243812">
        <w:rPr>
          <w:rFonts w:ascii="Montserrat" w:hAnsi="Montserrat"/>
          <w:sz w:val="24"/>
        </w:rPr>
        <w:t xml:space="preserve"> </w:t>
      </w:r>
    </w:p>
    <w:p w14:paraId="52395CC4" w14:textId="193591E9" w:rsidR="004E739B" w:rsidRPr="00243812" w:rsidRDefault="006F60BF" w:rsidP="00F01A18">
      <w:pPr>
        <w:pStyle w:val="NoSpacing"/>
        <w:rPr>
          <w:rFonts w:ascii="Montserrat" w:hAnsi="Montserrat"/>
          <w:sz w:val="24"/>
        </w:rPr>
      </w:pPr>
      <w:r w:rsidRPr="00243812">
        <w:rPr>
          <w:rFonts w:ascii="Montserrat" w:hAnsi="Montserrat"/>
          <w:sz w:val="24"/>
        </w:rPr>
        <w:tab/>
        <w:t xml:space="preserve">In a sense, obligation is the opposite of free will. </w:t>
      </w:r>
    </w:p>
    <w:p w14:paraId="7DA8B6DF" w14:textId="143B26EF" w:rsidR="004E739B" w:rsidRPr="00243812" w:rsidRDefault="006F60BF" w:rsidP="00F01A18">
      <w:pPr>
        <w:pStyle w:val="NoSpacing"/>
        <w:rPr>
          <w:rFonts w:ascii="Montserrat" w:hAnsi="Montserrat"/>
          <w:sz w:val="24"/>
        </w:rPr>
      </w:pPr>
      <w:r w:rsidRPr="00243812">
        <w:rPr>
          <w:rFonts w:ascii="Montserrat" w:hAnsi="Montserrat"/>
          <w:sz w:val="24"/>
        </w:rPr>
        <w:tab/>
        <w:t>A god's personal obligation is possible to calculate, though it can be fantastically immense. It is based on all of the power and attributes which the god has seized. That obligation is the number of significant events which the power requires the god to entertain. Until that obligation is fulfilled, a certain inertia opposes the god's further growth. The realms and incarnations that the god manifests can effect the rate or efficiency with which the god fulfills eyr obligation. Normally, a god in full devotion to his concept, following eyr obligation will fulfill it at a rate of its psyche times ten a year. This rate is modified by the addition of assumed obligations. All exchanges of obligation between gods is from personal obligation. A god of a natural attribute automatically has that attribute as equal to its power and pays no extra obligation for that attribute. So take the sum of the remaining attributes, minus seven times the base, as a factor for their obligation cost.</w:t>
      </w:r>
    </w:p>
    <w:p w14:paraId="4C7C89E3" w14:textId="77777777" w:rsidR="004E739B" w:rsidRPr="00243812" w:rsidRDefault="004E739B" w:rsidP="00F01A18">
      <w:pPr>
        <w:pStyle w:val="NoSpacing"/>
        <w:rPr>
          <w:rFonts w:ascii="Montserrat" w:hAnsi="Montserrat"/>
          <w:sz w:val="24"/>
        </w:rPr>
      </w:pPr>
    </w:p>
    <w:p w14:paraId="60C2B37D" w14:textId="77777777" w:rsidR="004E739B" w:rsidRPr="00243812" w:rsidRDefault="00243812" w:rsidP="00F01A18">
      <w:pPr>
        <w:pStyle w:val="NoSpacing"/>
        <w:rPr>
          <w:rFonts w:ascii="Montserrat" w:hAnsi="Montserrat"/>
          <w:sz w:val="24"/>
        </w:rPr>
      </w:pPr>
      <w:r w:rsidRPr="00243812">
        <w:rPr>
          <w:rFonts w:ascii="Montserrat" w:hAnsi="Montserrat"/>
          <w:sz w:val="24"/>
        </w:rPr>
        <w:t>personal obligation</w:t>
      </w:r>
    </w:p>
    <w:p w14:paraId="286C9D13"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sum of attributes </w:t>
      </w:r>
      <w:r w:rsidRPr="00243812">
        <w:rPr>
          <w:rFonts w:ascii="Montserrat" w:hAnsi="Montserrat"/>
          <w:sz w:val="24"/>
        </w:rPr>
        <w:noBreakHyphen/>
      </w:r>
      <w:r w:rsidRPr="00243812">
        <w:rPr>
          <w:rFonts w:ascii="Montserrat" w:hAnsi="Montserrat"/>
          <w:sz w:val="24"/>
        </w:rPr>
        <w:t xml:space="preserve"> (attribute base x 8)</w:t>
      </w:r>
    </w:p>
    <w:p w14:paraId="69D2B37F" w14:textId="77777777" w:rsidR="004E739B" w:rsidRPr="00243812" w:rsidRDefault="00243812" w:rsidP="00F01A18">
      <w:pPr>
        <w:pStyle w:val="NoSpacing"/>
        <w:rPr>
          <w:rFonts w:ascii="Montserrat" w:hAnsi="Montserrat"/>
          <w:sz w:val="24"/>
        </w:rPr>
      </w:pPr>
      <w:r w:rsidRPr="00243812">
        <w:rPr>
          <w:rFonts w:ascii="Montserrat" w:hAnsi="Montserrat"/>
          <w:sz w:val="24"/>
        </w:rPr>
        <w:tab/>
        <w:t>power x 100</w:t>
      </w:r>
    </w:p>
    <w:p w14:paraId="533D07EC" w14:textId="77777777" w:rsidR="004E739B" w:rsidRPr="00243812" w:rsidRDefault="00243812" w:rsidP="00F01A18">
      <w:pPr>
        <w:pStyle w:val="NoSpacing"/>
        <w:rPr>
          <w:rFonts w:ascii="Montserrat" w:hAnsi="Montserrat"/>
          <w:sz w:val="24"/>
        </w:rPr>
      </w:pPr>
      <w:r w:rsidRPr="00243812">
        <w:rPr>
          <w:rFonts w:ascii="Montserrat" w:hAnsi="Montserrat"/>
          <w:sz w:val="24"/>
        </w:rPr>
        <w:tab/>
        <w:t>base obligation</w:t>
      </w:r>
    </w:p>
    <w:p w14:paraId="6765BB14" w14:textId="568E0920" w:rsidR="004E739B" w:rsidRPr="00243812" w:rsidRDefault="00243812" w:rsidP="00F01A18">
      <w:pPr>
        <w:pStyle w:val="NoSpacing"/>
        <w:rPr>
          <w:rFonts w:ascii="Montserrat" w:hAnsi="Montserrat"/>
          <w:sz w:val="24"/>
        </w:rPr>
      </w:pPr>
      <w:r w:rsidRPr="00243812">
        <w:rPr>
          <w:rFonts w:ascii="Montserrat" w:hAnsi="Montserrat"/>
          <w:sz w:val="24"/>
        </w:rPr>
        <w:tab/>
        <w:t>obligation</w:t>
      </w:r>
      <w:r w:rsidR="006F60BF" w:rsidRPr="00243812">
        <w:rPr>
          <w:rFonts w:ascii="Montserrat" w:hAnsi="Montserrat"/>
          <w:sz w:val="24"/>
        </w:rPr>
        <w:t xml:space="preserve"> </w:t>
      </w:r>
      <w:r w:rsidRPr="00243812">
        <w:rPr>
          <w:rFonts w:ascii="Montserrat" w:hAnsi="Montserrat"/>
          <w:sz w:val="24"/>
        </w:rPr>
        <w:t>assumption modifier</w:t>
      </w:r>
    </w:p>
    <w:p w14:paraId="44C6E002"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sum of aspects and realms x </w:t>
      </w:r>
      <w:r w:rsidRPr="00243812">
        <w:rPr>
          <w:rFonts w:ascii="Montserrat" w:hAnsi="Montserrat"/>
          <w:sz w:val="24"/>
        </w:rPr>
        <w:noBreakHyphen/>
        <w:t>1</w:t>
      </w:r>
    </w:p>
    <w:p w14:paraId="1C8C7C3A" w14:textId="77777777" w:rsidR="004E739B" w:rsidRPr="00243812" w:rsidRDefault="004E739B" w:rsidP="00F01A18">
      <w:pPr>
        <w:pStyle w:val="NoSpacing"/>
        <w:rPr>
          <w:rFonts w:ascii="Montserrat" w:hAnsi="Montserrat"/>
          <w:sz w:val="24"/>
        </w:rPr>
      </w:pPr>
    </w:p>
    <w:p w14:paraId="54868C32" w14:textId="67B11EBE" w:rsidR="004E739B" w:rsidRPr="00243812" w:rsidRDefault="00243812" w:rsidP="00F01A18">
      <w:pPr>
        <w:pStyle w:val="NoSpacing"/>
        <w:rPr>
          <w:rFonts w:ascii="Montserrat" w:hAnsi="Montserrat"/>
          <w:sz w:val="24"/>
        </w:rPr>
      </w:pPr>
      <w:r w:rsidRPr="00243812">
        <w:rPr>
          <w:rFonts w:ascii="Montserrat" w:hAnsi="Montserrat"/>
          <w:sz w:val="24"/>
        </w:rPr>
        <w:tab/>
        <w:t>The result of the obligation assumption modifier is a value which modifies the yearly experience award for existing.</w:t>
      </w:r>
      <w:r w:rsidR="006F60BF" w:rsidRPr="00243812">
        <w:rPr>
          <w:rFonts w:ascii="Montserrat" w:hAnsi="Montserrat"/>
          <w:sz w:val="24"/>
        </w:rPr>
        <w:t xml:space="preserve"> </w:t>
      </w:r>
      <w:r w:rsidRPr="00243812">
        <w:rPr>
          <w:rFonts w:ascii="Montserrat" w:hAnsi="Montserrat"/>
          <w:sz w:val="24"/>
        </w:rPr>
        <w:t>One thousand a year, standard.</w:t>
      </w:r>
      <w:r w:rsidR="006F60BF" w:rsidRPr="00243812">
        <w:rPr>
          <w:rFonts w:ascii="Montserrat" w:hAnsi="Montserrat"/>
          <w:sz w:val="24"/>
        </w:rPr>
        <w:t xml:space="preserve"> </w:t>
      </w:r>
      <w:r w:rsidRPr="00243812">
        <w:rPr>
          <w:rFonts w:ascii="Montserrat" w:hAnsi="Montserrat"/>
          <w:sz w:val="24"/>
        </w:rPr>
        <w:t>The result of this step is the current rate of fulfillment.</w:t>
      </w:r>
      <w:r w:rsidR="006F60BF" w:rsidRPr="00243812">
        <w:rPr>
          <w:rFonts w:ascii="Montserrat" w:hAnsi="Montserrat"/>
          <w:sz w:val="24"/>
        </w:rPr>
        <w:t xml:space="preserve"> </w:t>
      </w:r>
      <w:r w:rsidRPr="00243812">
        <w:rPr>
          <w:rFonts w:ascii="Montserrat" w:hAnsi="Montserrat"/>
          <w:sz w:val="24"/>
        </w:rPr>
        <w:t>Divide the result of personal obligation by this value to determine the number of years the god serves its obligation.</w:t>
      </w:r>
      <w:r w:rsidR="006F60BF" w:rsidRPr="00243812">
        <w:rPr>
          <w:rFonts w:ascii="Montserrat" w:hAnsi="Montserrat"/>
          <w:sz w:val="24"/>
        </w:rPr>
        <w:t xml:space="preserve"> </w:t>
      </w:r>
      <w:r w:rsidRPr="00243812">
        <w:rPr>
          <w:rFonts w:ascii="Montserrat" w:hAnsi="Montserrat"/>
          <w:sz w:val="24"/>
        </w:rPr>
        <w:t>Remember, a god's penalizations and bartered exchanges of obligation are to the personal obligation, not the modifier.</w:t>
      </w:r>
      <w:r w:rsidR="006F60BF" w:rsidRPr="00243812">
        <w:rPr>
          <w:rFonts w:ascii="Montserrat" w:hAnsi="Montserrat"/>
          <w:sz w:val="24"/>
        </w:rPr>
        <w:t xml:space="preserve"> </w:t>
      </w:r>
      <w:r w:rsidRPr="00243812">
        <w:rPr>
          <w:rFonts w:ascii="Montserrat" w:hAnsi="Montserrat"/>
          <w:sz w:val="24"/>
        </w:rPr>
        <w:t>Keep tabs on the balance of personal obligation at all times.</w:t>
      </w:r>
      <w:r w:rsidR="006F60BF" w:rsidRPr="00243812">
        <w:rPr>
          <w:rFonts w:ascii="Montserrat" w:hAnsi="Montserrat"/>
          <w:sz w:val="24"/>
        </w:rPr>
        <w:t xml:space="preserve"> </w:t>
      </w:r>
      <w:r w:rsidRPr="00243812">
        <w:rPr>
          <w:rFonts w:ascii="Montserrat" w:hAnsi="Montserrat"/>
          <w:sz w:val="24"/>
        </w:rPr>
        <w:t>The adventures occur somewhere in the middle of serving obligation.</w:t>
      </w:r>
      <w:r w:rsidR="006F60BF" w:rsidRPr="00243812">
        <w:rPr>
          <w:rFonts w:ascii="Montserrat" w:hAnsi="Montserrat"/>
          <w:sz w:val="24"/>
        </w:rPr>
        <w:t xml:space="preserve"> </w:t>
      </w:r>
      <w:r w:rsidRPr="00243812">
        <w:rPr>
          <w:rFonts w:ascii="Montserrat" w:hAnsi="Montserrat"/>
          <w:sz w:val="24"/>
        </w:rPr>
        <w:t>Right in the middle, because for a god, what is time?</w:t>
      </w:r>
      <w:r w:rsidR="006F60BF" w:rsidRPr="00243812">
        <w:rPr>
          <w:rFonts w:ascii="Montserrat" w:hAnsi="Montserrat"/>
          <w:sz w:val="24"/>
        </w:rPr>
        <w:t xml:space="preserve"> </w:t>
      </w:r>
      <w:r w:rsidRPr="00243812">
        <w:rPr>
          <w:rFonts w:ascii="Montserrat" w:hAnsi="Montserrat"/>
          <w:sz w:val="24"/>
        </w:rPr>
        <w:t>The adventures are just a mild distraction to pass the time.</w:t>
      </w:r>
      <w:r w:rsidR="006F60BF" w:rsidRPr="00243812">
        <w:rPr>
          <w:rFonts w:ascii="Montserrat" w:hAnsi="Montserrat"/>
          <w:sz w:val="24"/>
        </w:rPr>
        <w:t xml:space="preserve"> </w:t>
      </w:r>
      <w:r w:rsidRPr="00243812">
        <w:rPr>
          <w:rFonts w:ascii="Montserrat" w:hAnsi="Montserrat"/>
          <w:sz w:val="24"/>
        </w:rPr>
        <w:t>They might have consequences in the balance of personal obligation, of course, but fulfillment has its own calling.</w:t>
      </w:r>
      <w:r w:rsidR="006F60BF" w:rsidRPr="00243812">
        <w:rPr>
          <w:rFonts w:ascii="Montserrat" w:hAnsi="Montserrat"/>
          <w:sz w:val="24"/>
        </w:rPr>
        <w:t xml:space="preserve"> </w:t>
      </w:r>
      <w:r w:rsidRPr="00243812">
        <w:rPr>
          <w:rFonts w:ascii="Montserrat" w:hAnsi="Montserrat"/>
          <w:sz w:val="24"/>
        </w:rPr>
        <w:t>Everything exists in the present.</w:t>
      </w:r>
      <w:r w:rsidR="006F60BF" w:rsidRPr="00243812">
        <w:rPr>
          <w:rFonts w:ascii="Montserrat" w:hAnsi="Montserrat"/>
          <w:sz w:val="24"/>
        </w:rPr>
        <w:t xml:space="preserve"> </w:t>
      </w:r>
      <w:r w:rsidRPr="00243812">
        <w:rPr>
          <w:rFonts w:ascii="Montserrat" w:hAnsi="Montserrat"/>
          <w:sz w:val="24"/>
        </w:rPr>
        <w:t>All gods understand this.</w:t>
      </w:r>
      <w:r w:rsidR="006F60BF" w:rsidRPr="00243812">
        <w:rPr>
          <w:rFonts w:ascii="Montserrat" w:hAnsi="Montserrat"/>
          <w:sz w:val="24"/>
        </w:rPr>
        <w:t xml:space="preserve"> </w:t>
      </w:r>
      <w:r w:rsidRPr="00243812">
        <w:rPr>
          <w:rFonts w:ascii="Montserrat" w:hAnsi="Montserrat"/>
          <w:sz w:val="24"/>
        </w:rPr>
        <w:t>The punishment for abandoning obligation is to experience nothing for the length of time owed, and then become nothing.</w:t>
      </w:r>
      <w:r w:rsidR="006F60BF" w:rsidRPr="00243812">
        <w:rPr>
          <w:rFonts w:ascii="Montserrat" w:hAnsi="Montserrat"/>
          <w:sz w:val="24"/>
        </w:rPr>
        <w:t xml:space="preserve"> </w:t>
      </w:r>
      <w:r w:rsidRPr="00243812">
        <w:rPr>
          <w:rFonts w:ascii="Montserrat" w:hAnsi="Montserrat"/>
          <w:sz w:val="24"/>
        </w:rPr>
        <w:t>A god works to break even, and then grow in its own sake.</w:t>
      </w:r>
      <w:r w:rsidR="006F60BF" w:rsidRPr="00243812">
        <w:rPr>
          <w:rFonts w:ascii="Montserrat" w:hAnsi="Montserrat"/>
          <w:sz w:val="24"/>
        </w:rPr>
        <w:t xml:space="preserve"> </w:t>
      </w:r>
    </w:p>
    <w:p w14:paraId="48BD2CCF" w14:textId="19D742BB" w:rsidR="004E739B" w:rsidRPr="00243812" w:rsidRDefault="006F60BF" w:rsidP="00F01A18">
      <w:pPr>
        <w:pStyle w:val="NoSpacing"/>
        <w:rPr>
          <w:rFonts w:ascii="Montserrat" w:hAnsi="Montserrat"/>
          <w:sz w:val="24"/>
        </w:rPr>
      </w:pPr>
      <w:r w:rsidRPr="00243812">
        <w:rPr>
          <w:rFonts w:ascii="Montserrat" w:hAnsi="Montserrat"/>
          <w:sz w:val="24"/>
        </w:rPr>
        <w:tab/>
        <w:t>A god consumed by the weight of obligation in the nothing can attempt to fight its way back to existence. The test is its power verses the weight of personal obligation. A hundred to one odds, if he was pristine perfect with its obligation up to that point. If he rolls a ten on a d10, he rolls one more, if he rolls another ten he gets another shot. If he rolls another, and it comes up ten he makes a power test. The amount he succeeds by is the number of years he was gone in the nothing. Calculate by this the amount of obligation that would have been paid off in that many years. The time spent in excruciation is taken from the sum of his personal obligation the instant he regains the present. Recalculate the years that remain to be served. That is now the true real time he serves. The other time spent in the nothing never existed. The power represented by the experience over time for that time was literally taken directly from the absolute of nothing. It was earned.</w:t>
      </w:r>
    </w:p>
    <w:p w14:paraId="1C6CE874" w14:textId="77777777" w:rsidR="004E739B" w:rsidRPr="00243812" w:rsidRDefault="004E739B" w:rsidP="00F01A18">
      <w:pPr>
        <w:pStyle w:val="NoSpacing"/>
        <w:rPr>
          <w:rFonts w:ascii="Montserrat" w:hAnsi="Montserrat"/>
          <w:sz w:val="24"/>
        </w:rPr>
      </w:pPr>
    </w:p>
    <w:p w14:paraId="191E6928"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aspect incarnation</w:t>
      </w:r>
    </w:p>
    <w:p w14:paraId="3EB4F428" w14:textId="6DE09F97" w:rsidR="004E739B" w:rsidRPr="00243812" w:rsidRDefault="00243812" w:rsidP="00F01A18">
      <w:pPr>
        <w:pStyle w:val="NoSpacing"/>
        <w:rPr>
          <w:rFonts w:ascii="Montserrat" w:hAnsi="Montserrat"/>
          <w:sz w:val="24"/>
        </w:rPr>
      </w:pPr>
      <w:r w:rsidRPr="00243812">
        <w:rPr>
          <w:rFonts w:ascii="Montserrat" w:hAnsi="Montserrat"/>
          <w:sz w:val="24"/>
        </w:rPr>
        <w:tab/>
        <w:t>the format for all character constructs, including the prime aspect of the god follow this format.</w:t>
      </w:r>
      <w:r w:rsidR="006F60BF" w:rsidRPr="00243812">
        <w:rPr>
          <w:rFonts w:ascii="Montserrat" w:hAnsi="Montserrat"/>
          <w:sz w:val="24"/>
        </w:rPr>
        <w:t xml:space="preserve"> </w:t>
      </w:r>
      <w:r w:rsidRPr="00243812">
        <w:rPr>
          <w:rFonts w:ascii="Montserrat" w:hAnsi="Montserrat"/>
          <w:sz w:val="24"/>
        </w:rPr>
        <w:t>The bold title is the name, or otherwise identifying alias or whatever.</w:t>
      </w:r>
      <w:r w:rsidR="006F60BF" w:rsidRPr="00243812">
        <w:rPr>
          <w:rFonts w:ascii="Montserrat" w:hAnsi="Montserrat"/>
          <w:sz w:val="24"/>
        </w:rPr>
        <w:t xml:space="preserve"> </w:t>
      </w:r>
      <w:r w:rsidRPr="00243812">
        <w:rPr>
          <w:rFonts w:ascii="Montserrat" w:hAnsi="Montserrat"/>
          <w:sz w:val="24"/>
        </w:rPr>
        <w:t>The body of text which follows immediately, like this body of text you are reading, is the basic profile, or description of the character.</w:t>
      </w:r>
      <w:r w:rsidR="006F60BF" w:rsidRPr="00243812">
        <w:rPr>
          <w:rFonts w:ascii="Montserrat" w:hAnsi="Montserrat"/>
          <w:sz w:val="24"/>
        </w:rPr>
        <w:t xml:space="preserve"> </w:t>
      </w:r>
      <w:r w:rsidRPr="00243812">
        <w:rPr>
          <w:rFonts w:ascii="Montserrat" w:hAnsi="Montserrat"/>
          <w:sz w:val="24"/>
        </w:rPr>
        <w:t>Things that are quick, informative need to know details.</w:t>
      </w:r>
      <w:r w:rsidR="006F60BF" w:rsidRPr="00243812">
        <w:rPr>
          <w:rFonts w:ascii="Montserrat" w:hAnsi="Montserrat"/>
          <w:sz w:val="24"/>
        </w:rPr>
        <w:t xml:space="preserve"> </w:t>
      </w:r>
      <w:r w:rsidRPr="00243812">
        <w:rPr>
          <w:rFonts w:ascii="Montserrat" w:hAnsi="Montserrat"/>
          <w:sz w:val="24"/>
        </w:rPr>
        <w:t>Following this, are the attributes, as listed below.</w:t>
      </w:r>
      <w:r w:rsidR="006F60BF" w:rsidRPr="00243812">
        <w:rPr>
          <w:rFonts w:ascii="Montserrat" w:hAnsi="Montserrat"/>
          <w:sz w:val="24"/>
        </w:rPr>
        <w:t xml:space="preserve"> </w:t>
      </w:r>
      <w:r w:rsidRPr="00243812">
        <w:rPr>
          <w:rFonts w:ascii="Montserrat" w:hAnsi="Montserrat"/>
          <w:sz w:val="24"/>
        </w:rPr>
        <w:t>In the place of the attribute names would appear the ratings, naturally.</w:t>
      </w:r>
      <w:r w:rsidR="006F60BF" w:rsidRPr="00243812">
        <w:rPr>
          <w:rFonts w:ascii="Montserrat" w:hAnsi="Montserrat"/>
          <w:sz w:val="24"/>
        </w:rPr>
        <w:t xml:space="preserve"> </w:t>
      </w:r>
      <w:r w:rsidRPr="00243812">
        <w:rPr>
          <w:rFonts w:ascii="Montserrat" w:hAnsi="Montserrat"/>
          <w:sz w:val="24"/>
        </w:rPr>
        <w:t>The relevant statistics also appear in this strip.</w:t>
      </w:r>
      <w:r w:rsidR="006F60BF" w:rsidRPr="00243812">
        <w:rPr>
          <w:rFonts w:ascii="Montserrat" w:hAnsi="Montserrat"/>
          <w:sz w:val="24"/>
        </w:rPr>
        <w:t xml:space="preserve"> </w:t>
      </w:r>
      <w:r w:rsidRPr="00243812">
        <w:rPr>
          <w:rFonts w:ascii="Montserrat" w:hAnsi="Montserrat"/>
          <w:sz w:val="24"/>
        </w:rPr>
        <w:t>Note that for gods, instead of experience, they have obligation.</w:t>
      </w:r>
      <w:r w:rsidR="006F60BF" w:rsidRPr="00243812">
        <w:rPr>
          <w:rFonts w:ascii="Montserrat" w:hAnsi="Montserrat"/>
          <w:sz w:val="24"/>
        </w:rPr>
        <w:t xml:space="preserve"> </w:t>
      </w:r>
      <w:r w:rsidRPr="00243812">
        <w:rPr>
          <w:rFonts w:ascii="Montserrat" w:hAnsi="Montserrat"/>
          <w:sz w:val="24"/>
        </w:rPr>
        <w:t>You have to pay all of your obligation before you get experience for yourself again.</w:t>
      </w:r>
      <w:r w:rsidR="006F60BF" w:rsidRPr="00243812">
        <w:rPr>
          <w:rFonts w:ascii="Montserrat" w:hAnsi="Montserrat"/>
          <w:sz w:val="24"/>
        </w:rPr>
        <w:t xml:space="preserve"> </w:t>
      </w:r>
      <w:r w:rsidRPr="00243812">
        <w:rPr>
          <w:rFonts w:ascii="Montserrat" w:hAnsi="Montserrat"/>
          <w:sz w:val="24"/>
        </w:rPr>
        <w:t>Sorry.</w:t>
      </w:r>
      <w:r w:rsidR="006F60BF" w:rsidRPr="00243812">
        <w:rPr>
          <w:rFonts w:ascii="Montserrat" w:hAnsi="Montserrat"/>
          <w:sz w:val="24"/>
        </w:rPr>
        <w:t xml:space="preserve"> </w:t>
      </w:r>
      <w:r w:rsidRPr="00243812">
        <w:rPr>
          <w:rFonts w:ascii="Montserrat" w:hAnsi="Montserrat"/>
          <w:sz w:val="24"/>
        </w:rPr>
        <w:t>Welcome to the gods'club, where you are here for eternity and like it.</w:t>
      </w:r>
      <w:r w:rsidR="006F60BF" w:rsidRPr="00243812">
        <w:rPr>
          <w:rFonts w:ascii="Montserrat" w:hAnsi="Montserrat"/>
          <w:sz w:val="24"/>
        </w:rPr>
        <w:t xml:space="preserve"> </w:t>
      </w:r>
      <w:r w:rsidRPr="00243812">
        <w:rPr>
          <w:rFonts w:ascii="Montserrat" w:hAnsi="Montserrat"/>
          <w:sz w:val="24"/>
        </w:rPr>
        <w:t>Or else!</w:t>
      </w:r>
      <w:r w:rsidR="006F60BF" w:rsidRPr="00243812">
        <w:rPr>
          <w:rFonts w:ascii="Montserrat" w:hAnsi="Montserrat"/>
          <w:sz w:val="24"/>
        </w:rPr>
        <w:t xml:space="preserve"> </w:t>
      </w:r>
      <w:r w:rsidRPr="00243812">
        <w:rPr>
          <w:rFonts w:ascii="Montserrat" w:hAnsi="Montserrat"/>
          <w:sz w:val="24"/>
        </w:rPr>
        <w:t>The second strip of information is this entity's realm limitations.</w:t>
      </w:r>
      <w:r w:rsidR="006F60BF" w:rsidRPr="00243812">
        <w:rPr>
          <w:rFonts w:ascii="Montserrat" w:hAnsi="Montserrat"/>
          <w:sz w:val="24"/>
        </w:rPr>
        <w:t xml:space="preserve"> </w:t>
      </w:r>
      <w:r w:rsidRPr="00243812">
        <w:rPr>
          <w:rFonts w:ascii="Montserrat" w:hAnsi="Montserrat"/>
          <w:sz w:val="24"/>
        </w:rPr>
        <w:t>These are the dimensions of complexity, hence access, of your expression in the following mediums.</w:t>
      </w:r>
      <w:r w:rsidR="006F60BF" w:rsidRPr="00243812">
        <w:rPr>
          <w:rFonts w:ascii="Montserrat" w:hAnsi="Montserrat"/>
          <w:sz w:val="24"/>
        </w:rPr>
        <w:t xml:space="preserve"> </w:t>
      </w:r>
      <w:r w:rsidRPr="00243812">
        <w:rPr>
          <w:rFonts w:ascii="Montserrat" w:hAnsi="Montserrat"/>
          <w:sz w:val="24"/>
        </w:rPr>
        <w:t>In sequence, soul, mind, mental intent, space (or for purists, form), spatial intent, time, temporal intent, and absolute.</w:t>
      </w:r>
      <w:r w:rsidR="006F60BF" w:rsidRPr="00243812">
        <w:rPr>
          <w:rFonts w:ascii="Montserrat" w:hAnsi="Montserrat"/>
          <w:sz w:val="24"/>
        </w:rPr>
        <w:t xml:space="preserve"> </w:t>
      </w:r>
      <w:r w:rsidRPr="00243812">
        <w:rPr>
          <w:rFonts w:ascii="Montserrat" w:hAnsi="Montserrat"/>
          <w:sz w:val="24"/>
        </w:rPr>
        <w:t>The end of the number sequence holds your condition of existence:</w:t>
      </w:r>
      <w:r w:rsidR="006F60BF" w:rsidRPr="00243812">
        <w:rPr>
          <w:rFonts w:ascii="Montserrat" w:hAnsi="Montserrat"/>
          <w:sz w:val="24"/>
        </w:rPr>
        <w:t xml:space="preserve"> </w:t>
      </w:r>
      <w:r w:rsidRPr="00243812">
        <w:rPr>
          <w:rFonts w:ascii="Montserrat" w:hAnsi="Montserrat"/>
          <w:sz w:val="24"/>
        </w:rPr>
        <w:t>mortal, mortal immortal, or true immortal.</w:t>
      </w:r>
      <w:r w:rsidR="006F60BF" w:rsidRPr="00243812">
        <w:rPr>
          <w:rFonts w:ascii="Montserrat" w:hAnsi="Montserrat"/>
          <w:sz w:val="24"/>
        </w:rPr>
        <w:t xml:space="preserve"> </w:t>
      </w:r>
      <w:r w:rsidRPr="00243812">
        <w:rPr>
          <w:rFonts w:ascii="Montserrat" w:hAnsi="Montserrat"/>
          <w:sz w:val="24"/>
        </w:rPr>
        <w:t>The end of the mediums sequence holds your status code.</w:t>
      </w:r>
      <w:r w:rsidR="006F60BF" w:rsidRPr="00243812">
        <w:rPr>
          <w:rFonts w:ascii="Montserrat" w:hAnsi="Montserrat"/>
          <w:sz w:val="24"/>
        </w:rPr>
        <w:t xml:space="preserve"> </w:t>
      </w:r>
    </w:p>
    <w:p w14:paraId="3F076717" w14:textId="77777777" w:rsidR="004E739B" w:rsidRPr="00243812" w:rsidRDefault="004E739B" w:rsidP="00F01A18">
      <w:pPr>
        <w:pStyle w:val="NoSpacing"/>
        <w:rPr>
          <w:rFonts w:ascii="Montserrat" w:hAnsi="Montserrat"/>
          <w:sz w:val="24"/>
        </w:rPr>
      </w:pPr>
    </w:p>
    <w:p w14:paraId="1A0ABEEA" w14:textId="77777777" w:rsidR="004E739B" w:rsidRPr="00243812" w:rsidRDefault="00243812" w:rsidP="00F01A18">
      <w:pPr>
        <w:pStyle w:val="NoSpacing"/>
        <w:rPr>
          <w:rFonts w:ascii="Montserrat" w:hAnsi="Montserrat"/>
          <w:sz w:val="24"/>
        </w:rPr>
      </w:pPr>
      <w:r w:rsidRPr="00243812">
        <w:rPr>
          <w:rFonts w:ascii="Montserrat" w:hAnsi="Montserrat"/>
          <w:sz w:val="24"/>
        </w:rPr>
        <w:tab/>
        <w:t>perception: manifest: abstract: psyche</w:t>
      </w:r>
    </w:p>
    <w:p w14:paraId="294ADD84" w14:textId="77777777" w:rsidR="004E739B" w:rsidRPr="00243812" w:rsidRDefault="00243812" w:rsidP="00F01A18">
      <w:pPr>
        <w:pStyle w:val="NoSpacing"/>
        <w:rPr>
          <w:rFonts w:ascii="Montserrat" w:hAnsi="Montserrat"/>
          <w:sz w:val="24"/>
        </w:rPr>
      </w:pPr>
      <w:r w:rsidRPr="00243812">
        <w:rPr>
          <w:rFonts w:ascii="Montserrat" w:hAnsi="Montserrat"/>
          <w:sz w:val="24"/>
        </w:rPr>
        <w:tab/>
        <w:t>initiative</w:t>
      </w:r>
    </w:p>
    <w:p w14:paraId="3820E7DF" w14:textId="77777777" w:rsidR="004E739B" w:rsidRPr="00243812" w:rsidRDefault="00243812" w:rsidP="00F01A18">
      <w:pPr>
        <w:pStyle w:val="NoSpacing"/>
        <w:rPr>
          <w:rFonts w:ascii="Montserrat" w:hAnsi="Montserrat"/>
          <w:sz w:val="24"/>
        </w:rPr>
      </w:pPr>
      <w:r w:rsidRPr="00243812">
        <w:rPr>
          <w:rFonts w:ascii="Montserrat" w:hAnsi="Montserrat"/>
          <w:sz w:val="24"/>
        </w:rPr>
        <w:tab/>
        <w:t>power</w:t>
      </w:r>
    </w:p>
    <w:p w14:paraId="616C2476" w14:textId="77777777" w:rsidR="004E739B" w:rsidRPr="00243812" w:rsidRDefault="004E739B" w:rsidP="00F01A18">
      <w:pPr>
        <w:pStyle w:val="NoSpacing"/>
        <w:rPr>
          <w:rFonts w:ascii="Montserrat" w:hAnsi="Montserrat"/>
          <w:sz w:val="24"/>
        </w:rPr>
      </w:pPr>
    </w:p>
    <w:p w14:paraId="0CBFA387" w14:textId="77777777" w:rsidR="004E739B" w:rsidRPr="00243812" w:rsidRDefault="00243812" w:rsidP="00F01A18">
      <w:pPr>
        <w:pStyle w:val="NoSpacing"/>
        <w:rPr>
          <w:rFonts w:ascii="Montserrat" w:hAnsi="Montserrat"/>
          <w:sz w:val="24"/>
        </w:rPr>
      </w:pPr>
      <w:r w:rsidRPr="00243812">
        <w:rPr>
          <w:rFonts w:ascii="Montserrat" w:hAnsi="Montserrat"/>
          <w:sz w:val="24"/>
        </w:rPr>
        <w:tab/>
        <w:t>strength: constitution: coordination: aesthetic</w:t>
      </w:r>
    </w:p>
    <w:p w14:paraId="2EF131A9"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magnitude </w:t>
      </w:r>
    </w:p>
    <w:p w14:paraId="760ADC09" w14:textId="77777777" w:rsidR="004E739B" w:rsidRPr="00243812" w:rsidRDefault="00243812" w:rsidP="00F01A18">
      <w:pPr>
        <w:pStyle w:val="NoSpacing"/>
        <w:rPr>
          <w:rFonts w:ascii="Montserrat" w:hAnsi="Montserrat"/>
          <w:sz w:val="24"/>
        </w:rPr>
      </w:pPr>
      <w:r w:rsidRPr="00243812">
        <w:rPr>
          <w:rFonts w:ascii="Montserrat" w:hAnsi="Montserrat"/>
          <w:sz w:val="24"/>
        </w:rPr>
        <w:tab/>
        <w:t>experience: obligation</w:t>
      </w:r>
    </w:p>
    <w:p w14:paraId="19A83597" w14:textId="77777777" w:rsidR="004E739B" w:rsidRPr="00243812" w:rsidRDefault="004E739B" w:rsidP="00F01A18">
      <w:pPr>
        <w:pStyle w:val="NoSpacing"/>
        <w:rPr>
          <w:rFonts w:ascii="Montserrat" w:hAnsi="Montserrat"/>
          <w:sz w:val="24"/>
        </w:rPr>
      </w:pPr>
    </w:p>
    <w:p w14:paraId="651CA01E" w14:textId="16D0A52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The body following the stats of the character holds all of the additional details relevant to the character.</w:t>
      </w:r>
      <w:r w:rsidR="006F60BF" w:rsidRPr="00243812">
        <w:rPr>
          <w:rFonts w:ascii="Montserrat" w:hAnsi="Montserrat"/>
          <w:sz w:val="24"/>
        </w:rPr>
        <w:t xml:space="preserve"> </w:t>
      </w:r>
      <w:r w:rsidRPr="00243812">
        <w:rPr>
          <w:rFonts w:ascii="Montserrat" w:hAnsi="Montserrat"/>
          <w:sz w:val="24"/>
        </w:rPr>
        <w:t>The extended profile.</w:t>
      </w:r>
      <w:r w:rsidR="006F60BF" w:rsidRPr="00243812">
        <w:rPr>
          <w:rFonts w:ascii="Montserrat" w:hAnsi="Montserrat"/>
          <w:sz w:val="24"/>
        </w:rPr>
        <w:t xml:space="preserve"> </w:t>
      </w:r>
      <w:r w:rsidRPr="00243812">
        <w:rPr>
          <w:rFonts w:ascii="Montserrat" w:hAnsi="Montserrat"/>
          <w:sz w:val="24"/>
        </w:rPr>
        <w:t>This is where the character should be rounded out.</w:t>
      </w:r>
      <w:r w:rsidR="006F60BF" w:rsidRPr="00243812">
        <w:rPr>
          <w:rFonts w:ascii="Montserrat" w:hAnsi="Montserrat"/>
          <w:sz w:val="24"/>
        </w:rPr>
        <w:t xml:space="preserve"> </w:t>
      </w:r>
      <w:r w:rsidRPr="00243812">
        <w:rPr>
          <w:rFonts w:ascii="Montserrat" w:hAnsi="Montserrat"/>
          <w:sz w:val="24"/>
        </w:rPr>
        <w:t>Prior to or after this, a list of prioritizations of skills and abilities may be inserted from which to infer its aptitudes.</w:t>
      </w:r>
      <w:r w:rsidR="006F60BF" w:rsidRPr="00243812">
        <w:rPr>
          <w:rFonts w:ascii="Montserrat" w:hAnsi="Montserrat"/>
          <w:sz w:val="24"/>
        </w:rPr>
        <w:t xml:space="preserve"> </w:t>
      </w:r>
      <w:r w:rsidRPr="00243812">
        <w:rPr>
          <w:rFonts w:ascii="Montserrat" w:hAnsi="Montserrat"/>
          <w:sz w:val="24"/>
        </w:rPr>
        <w:t>A more precise list including applied experience is also acceptable, though for gods it might be superfluous.</w:t>
      </w:r>
      <w:r w:rsidR="006F60BF" w:rsidRPr="00243812">
        <w:rPr>
          <w:rFonts w:ascii="Montserrat" w:hAnsi="Montserrat"/>
          <w:sz w:val="24"/>
        </w:rPr>
        <w:t xml:space="preserve"> </w:t>
      </w:r>
      <w:r w:rsidRPr="00243812">
        <w:rPr>
          <w:rFonts w:ascii="Montserrat" w:hAnsi="Montserrat"/>
          <w:sz w:val="24"/>
        </w:rPr>
        <w:t>Note, In the following tables, there is an entry for an absolute.</w:t>
      </w:r>
      <w:r w:rsidR="006F60BF" w:rsidRPr="00243812">
        <w:rPr>
          <w:rFonts w:ascii="Montserrat" w:hAnsi="Montserrat"/>
          <w:sz w:val="24"/>
        </w:rPr>
        <w:t xml:space="preserve"> </w:t>
      </w:r>
      <w:r w:rsidRPr="00243812">
        <w:rPr>
          <w:rFonts w:ascii="Montserrat" w:hAnsi="Montserrat"/>
          <w:sz w:val="24"/>
        </w:rPr>
        <w:t>This is not available to PC gods.</w:t>
      </w:r>
      <w:r w:rsidR="006F60BF" w:rsidRPr="00243812">
        <w:rPr>
          <w:rFonts w:ascii="Montserrat" w:hAnsi="Montserrat"/>
          <w:sz w:val="24"/>
        </w:rPr>
        <w:t xml:space="preserve"> </w:t>
      </w:r>
      <w:r w:rsidRPr="00243812">
        <w:rPr>
          <w:rFonts w:ascii="Montserrat" w:hAnsi="Montserrat"/>
          <w:sz w:val="24"/>
        </w:rPr>
        <w:t>Within the limits of a god's realm, he or she appears to have this magnitude.</w:t>
      </w:r>
      <w:r w:rsidR="006F60BF" w:rsidRPr="00243812">
        <w:rPr>
          <w:rFonts w:ascii="Montserrat" w:hAnsi="Montserrat"/>
          <w:sz w:val="24"/>
        </w:rPr>
        <w:t xml:space="preserve"> </w:t>
      </w:r>
      <w:r w:rsidRPr="00243812">
        <w:rPr>
          <w:rFonts w:ascii="Montserrat" w:hAnsi="Montserrat"/>
          <w:sz w:val="24"/>
        </w:rPr>
        <w:t>However, PC gods are concept grounded, and hence remain subject to the absolute which hosts them.</w:t>
      </w:r>
      <w:r w:rsidR="006F60BF" w:rsidRPr="00243812">
        <w:rPr>
          <w:rFonts w:ascii="Montserrat" w:hAnsi="Montserrat"/>
          <w:sz w:val="24"/>
        </w:rPr>
        <w:t xml:space="preserve"> </w:t>
      </w:r>
      <w:r w:rsidRPr="00243812">
        <w:rPr>
          <w:rFonts w:ascii="Montserrat" w:hAnsi="Montserrat"/>
          <w:sz w:val="24"/>
        </w:rPr>
        <w:t>To attain the Open Path is to seek Absolute condition, and Host status.</w:t>
      </w:r>
      <w:r w:rsidR="006F60BF" w:rsidRPr="00243812">
        <w:rPr>
          <w:rFonts w:ascii="Montserrat" w:hAnsi="Montserrat"/>
          <w:sz w:val="24"/>
        </w:rPr>
        <w:t xml:space="preserve"> </w:t>
      </w:r>
      <w:r w:rsidRPr="00243812">
        <w:rPr>
          <w:rFonts w:ascii="Montserrat" w:hAnsi="Montserrat"/>
          <w:sz w:val="24"/>
        </w:rPr>
        <w:t>They become utterly obligated for their own existence.</w:t>
      </w:r>
      <w:r w:rsidR="006F60BF" w:rsidRPr="00243812">
        <w:rPr>
          <w:rFonts w:ascii="Montserrat" w:hAnsi="Montserrat"/>
          <w:sz w:val="24"/>
        </w:rPr>
        <w:t xml:space="preserve"> </w:t>
      </w:r>
      <w:r w:rsidRPr="00243812">
        <w:rPr>
          <w:rFonts w:ascii="Montserrat" w:hAnsi="Montserrat"/>
          <w:sz w:val="24"/>
        </w:rPr>
        <w:t>They are free to manifest aspects within another host, which is the source of outer gods and outer beings.</w:t>
      </w:r>
      <w:r w:rsidR="006F60BF" w:rsidRPr="00243812">
        <w:rPr>
          <w:rFonts w:ascii="Montserrat" w:hAnsi="Montserrat"/>
          <w:sz w:val="24"/>
        </w:rPr>
        <w:t xml:space="preserve"> </w:t>
      </w:r>
      <w:r w:rsidRPr="00243812">
        <w:rPr>
          <w:rFonts w:ascii="Montserrat" w:hAnsi="Montserrat"/>
          <w:sz w:val="24"/>
        </w:rPr>
        <w:t>Such aspects are often obstructive, and key to the instigation of conflict and disharmony.</w:t>
      </w:r>
      <w:r w:rsidR="006F60BF" w:rsidRPr="00243812">
        <w:rPr>
          <w:rFonts w:ascii="Montserrat" w:hAnsi="Montserrat"/>
          <w:sz w:val="24"/>
        </w:rPr>
        <w:t xml:space="preserve"> </w:t>
      </w:r>
      <w:r w:rsidRPr="00243812">
        <w:rPr>
          <w:rFonts w:ascii="Montserrat" w:hAnsi="Montserrat"/>
          <w:sz w:val="24"/>
        </w:rPr>
        <w:t>Such influences can be ejected by the absolute at will, though at a price of engaging in higher arenas with an equal absolute.</w:t>
      </w:r>
      <w:r w:rsidR="006F60BF" w:rsidRPr="00243812">
        <w:rPr>
          <w:rFonts w:ascii="Montserrat" w:hAnsi="Montserrat"/>
          <w:sz w:val="24"/>
        </w:rPr>
        <w:t xml:space="preserve"> </w:t>
      </w:r>
      <w:r w:rsidRPr="00243812">
        <w:rPr>
          <w:rFonts w:ascii="Montserrat" w:hAnsi="Montserrat"/>
          <w:sz w:val="24"/>
        </w:rPr>
        <w:t>Barter between absolutes revolves around negotiating rights to admit an outer aspect within itself, and what grade of aspect is to be admitted.</w:t>
      </w:r>
      <w:r w:rsidR="006F60BF" w:rsidRPr="00243812">
        <w:rPr>
          <w:rFonts w:ascii="Montserrat" w:hAnsi="Montserrat"/>
          <w:sz w:val="24"/>
        </w:rPr>
        <w:t xml:space="preserve"> </w:t>
      </w:r>
    </w:p>
    <w:p w14:paraId="16379CEE" w14:textId="780395D9" w:rsidR="004E739B" w:rsidRPr="00243812" w:rsidRDefault="006F60BF" w:rsidP="00F01A18">
      <w:pPr>
        <w:pStyle w:val="NoSpacing"/>
        <w:rPr>
          <w:rFonts w:ascii="Montserrat" w:hAnsi="Montserrat"/>
          <w:sz w:val="24"/>
        </w:rPr>
      </w:pPr>
      <w:r w:rsidRPr="00243812">
        <w:rPr>
          <w:rFonts w:ascii="Montserrat" w:hAnsi="Montserrat"/>
          <w:sz w:val="24"/>
        </w:rPr>
        <w:tab/>
        <w:t>The cost of an aspect is based on the power of the aspect. The power is multiplied by the attribute base used in the character design. An example table below shows the general relative base attributes for aspect types. The base used determines the cost the entity itself will pay in experience to improve its attributes. As PC gods focus on these aspects for freedom of movement, they do not skimp on these higher bases, in general. Most are happy to pay the cost. Also, dimensions of medium expression in aspects are based on the condition of the entity. Exceptions are considered powers in and of themselves. Either the god or the entity will pay for them. The ability will have an applied rating with the order of magnitude equal to the dimension attained. See the GM for details.</w:t>
      </w:r>
    </w:p>
    <w:p w14:paraId="6E8C1DDD" w14:textId="77777777" w:rsidR="004E739B" w:rsidRPr="00243812" w:rsidRDefault="004E739B" w:rsidP="00F01A18">
      <w:pPr>
        <w:pStyle w:val="NoSpacing"/>
        <w:rPr>
          <w:rFonts w:ascii="Montserrat" w:hAnsi="Montserrat"/>
          <w:sz w:val="24"/>
        </w:rPr>
      </w:pPr>
    </w:p>
    <w:p w14:paraId="1062AB76"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conceptual arena</w:t>
      </w:r>
    </w:p>
    <w:p w14:paraId="3458913B"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0622B8D1">
          <v:rect id="_x0000_s1051" style="position:absolute;margin-left:0;margin-top:0;width:468pt;height:.05pt;z-index:-251656704;mso-position-horizontal-relative:margin" o:allowincell="f" fillcolor="black" stroked="f" strokeweight=".05pt">
            <v:fill color2="black"/>
            <w10:wrap anchorx="margin"/>
          </v:rect>
        </w:pict>
      </w:r>
    </w:p>
    <w:p w14:paraId="44C84339" w14:textId="77777777" w:rsidR="004E739B" w:rsidRPr="00243812" w:rsidRDefault="004E739B" w:rsidP="00F01A18">
      <w:pPr>
        <w:pStyle w:val="NoSpacing"/>
        <w:rPr>
          <w:rFonts w:ascii="Montserrat" w:hAnsi="Montserrat"/>
          <w:sz w:val="24"/>
        </w:rPr>
      </w:pPr>
    </w:p>
    <w:p w14:paraId="51C7C3CA" w14:textId="77777777" w:rsidR="004E739B" w:rsidRPr="00243812" w:rsidRDefault="00243812" w:rsidP="00F01A18">
      <w:pPr>
        <w:pStyle w:val="NoSpacing"/>
        <w:rPr>
          <w:rFonts w:ascii="Montserrat" w:hAnsi="Montserrat"/>
          <w:sz w:val="24"/>
        </w:rPr>
      </w:pPr>
      <w:r w:rsidRPr="00243812">
        <w:rPr>
          <w:rFonts w:ascii="Montserrat" w:hAnsi="Montserrat"/>
          <w:sz w:val="24"/>
        </w:rPr>
        <w:tab/>
        <w:t>nothing :: absolute</w:t>
      </w:r>
    </w:p>
    <w:p w14:paraId="77AEED4D" w14:textId="77777777" w:rsidR="004E739B" w:rsidRPr="00243812" w:rsidRDefault="004E739B" w:rsidP="00F01A18">
      <w:pPr>
        <w:pStyle w:val="NoSpacing"/>
        <w:rPr>
          <w:rFonts w:ascii="Montserrat" w:hAnsi="Montserrat"/>
          <w:sz w:val="24"/>
        </w:rPr>
      </w:pPr>
    </w:p>
    <w:p w14:paraId="0CD2A9C6" w14:textId="77777777" w:rsidR="004E739B" w:rsidRPr="00243812" w:rsidRDefault="00243812" w:rsidP="00F01A18">
      <w:pPr>
        <w:pStyle w:val="NoSpacing"/>
        <w:rPr>
          <w:rFonts w:ascii="Montserrat" w:hAnsi="Montserrat"/>
          <w:sz w:val="24"/>
        </w:rPr>
      </w:pPr>
      <w:r w:rsidRPr="00243812">
        <w:rPr>
          <w:rFonts w:ascii="Montserrat" w:hAnsi="Montserrat"/>
          <w:sz w:val="24"/>
        </w:rPr>
        <w:tab/>
        <w:t>[the finite expression]</w:t>
      </w:r>
    </w:p>
    <w:p w14:paraId="08C7BBB8" w14:textId="77777777" w:rsidR="004E739B" w:rsidRPr="00243812" w:rsidRDefault="00243812" w:rsidP="00F01A18">
      <w:pPr>
        <w:pStyle w:val="NoSpacing"/>
        <w:rPr>
          <w:rFonts w:ascii="Montserrat" w:hAnsi="Montserrat"/>
          <w:sz w:val="24"/>
        </w:rPr>
      </w:pPr>
      <w:r w:rsidRPr="00243812">
        <w:rPr>
          <w:rFonts w:ascii="Montserrat" w:hAnsi="Montserrat"/>
          <w:sz w:val="24"/>
        </w:rPr>
        <w:t>domain : media</w:t>
      </w:r>
      <w:r w:rsidRPr="00243812">
        <w:rPr>
          <w:rFonts w:ascii="Montserrat" w:hAnsi="Montserrat"/>
          <w:sz w:val="24"/>
        </w:rPr>
        <w:tab/>
        <w:t>object : subject</w:t>
      </w:r>
    </w:p>
    <w:p w14:paraId="71792A74" w14:textId="77777777" w:rsidR="004E739B" w:rsidRPr="00243812" w:rsidRDefault="00243812" w:rsidP="00F01A18">
      <w:pPr>
        <w:pStyle w:val="NoSpacing"/>
        <w:rPr>
          <w:rFonts w:ascii="Montserrat" w:hAnsi="Montserrat"/>
          <w:sz w:val="24"/>
        </w:rPr>
      </w:pPr>
      <w:r w:rsidRPr="00243812">
        <w:rPr>
          <w:rFonts w:ascii="Montserrat" w:hAnsi="Montserrat"/>
          <w:sz w:val="24"/>
        </w:rPr>
        <w:tab/>
        <w:t>cusp : void (chaos)</w:t>
      </w:r>
    </w:p>
    <w:p w14:paraId="505E8F36" w14:textId="77777777" w:rsidR="004E739B" w:rsidRPr="00243812" w:rsidRDefault="00243812" w:rsidP="00F01A18">
      <w:pPr>
        <w:pStyle w:val="NoSpacing"/>
        <w:rPr>
          <w:rFonts w:ascii="Montserrat" w:hAnsi="Montserrat"/>
          <w:sz w:val="24"/>
        </w:rPr>
      </w:pPr>
      <w:r w:rsidRPr="00243812">
        <w:rPr>
          <w:rFonts w:ascii="Montserrat" w:hAnsi="Montserrat"/>
          <w:sz w:val="24"/>
        </w:rPr>
        <w:t>physical : material</w:t>
      </w:r>
      <w:r w:rsidRPr="00243812">
        <w:rPr>
          <w:rFonts w:ascii="Montserrat" w:hAnsi="Montserrat"/>
          <w:sz w:val="24"/>
        </w:rPr>
        <w:tab/>
        <w:t>body: oblis</w:t>
      </w:r>
      <w:r w:rsidRPr="00243812">
        <w:rPr>
          <w:rFonts w:ascii="Montserrat" w:hAnsi="Montserrat"/>
          <w:sz w:val="24"/>
        </w:rPr>
        <w:tab/>
        <w:t>attention : interaction</w:t>
      </w:r>
    </w:p>
    <w:p w14:paraId="56A8FA2F" w14:textId="77777777" w:rsidR="004E739B" w:rsidRPr="00243812" w:rsidRDefault="00243812" w:rsidP="00F01A18">
      <w:pPr>
        <w:pStyle w:val="NoSpacing"/>
        <w:rPr>
          <w:rFonts w:ascii="Montserrat" w:hAnsi="Montserrat"/>
          <w:sz w:val="24"/>
        </w:rPr>
      </w:pPr>
      <w:r w:rsidRPr="00243812">
        <w:rPr>
          <w:rFonts w:ascii="Montserrat" w:hAnsi="Montserrat"/>
          <w:sz w:val="24"/>
        </w:rPr>
        <w:t>mental : psychic</w:t>
      </w:r>
      <w:r w:rsidRPr="00243812">
        <w:rPr>
          <w:rFonts w:ascii="Montserrat" w:hAnsi="Montserrat"/>
          <w:sz w:val="24"/>
        </w:rPr>
        <w:tab/>
        <w:t>cusp : mind (order)</w:t>
      </w:r>
      <w:r w:rsidRPr="00243812">
        <w:rPr>
          <w:rFonts w:ascii="Montserrat" w:hAnsi="Montserrat"/>
          <w:sz w:val="24"/>
        </w:rPr>
        <w:tab/>
        <w:t>perspective : decision</w:t>
      </w:r>
    </w:p>
    <w:p w14:paraId="2B92C8AC" w14:textId="77777777" w:rsidR="004E739B" w:rsidRPr="00243812" w:rsidRDefault="00243812" w:rsidP="00F01A18">
      <w:pPr>
        <w:pStyle w:val="NoSpacing"/>
        <w:rPr>
          <w:rFonts w:ascii="Montserrat" w:hAnsi="Montserrat"/>
          <w:sz w:val="24"/>
        </w:rPr>
      </w:pPr>
      <w:r w:rsidRPr="00243812">
        <w:rPr>
          <w:rFonts w:ascii="Montserrat" w:hAnsi="Montserrat"/>
          <w:sz w:val="24"/>
        </w:rPr>
        <w:t>spiritual : magic</w:t>
      </w:r>
      <w:r w:rsidRPr="00243812">
        <w:rPr>
          <w:rFonts w:ascii="Montserrat" w:hAnsi="Montserrat"/>
          <w:sz w:val="24"/>
        </w:rPr>
        <w:tab/>
        <w:t>spirit : exis</w:t>
      </w:r>
      <w:r w:rsidRPr="00243812">
        <w:rPr>
          <w:rFonts w:ascii="Montserrat" w:hAnsi="Montserrat"/>
          <w:sz w:val="24"/>
        </w:rPr>
        <w:tab/>
        <w:t>will : expression</w:t>
      </w:r>
    </w:p>
    <w:p w14:paraId="39294208" w14:textId="77777777" w:rsidR="004E739B" w:rsidRPr="00243812" w:rsidRDefault="00243812" w:rsidP="00F01A18">
      <w:pPr>
        <w:pStyle w:val="NoSpacing"/>
        <w:rPr>
          <w:rFonts w:ascii="Montserrat" w:hAnsi="Montserrat"/>
          <w:sz w:val="24"/>
        </w:rPr>
      </w:pPr>
      <w:r w:rsidRPr="00243812">
        <w:rPr>
          <w:rFonts w:ascii="Montserrat" w:hAnsi="Montserrat"/>
          <w:sz w:val="24"/>
        </w:rPr>
        <w:tab/>
        <w:t>cusp : soul (paradox)</w:t>
      </w:r>
    </w:p>
    <w:p w14:paraId="7ED6F4AF"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1775DE3B" w14:textId="77777777" w:rsidR="004E739B" w:rsidRPr="00243812" w:rsidRDefault="00243812" w:rsidP="00F01A18">
      <w:pPr>
        <w:pStyle w:val="NoSpacing"/>
        <w:rPr>
          <w:rFonts w:ascii="Montserrat" w:hAnsi="Montserrat"/>
          <w:sz w:val="24"/>
        </w:rPr>
      </w:pPr>
      <w:r w:rsidRPr="00243812">
        <w:rPr>
          <w:rFonts w:ascii="Montserrat" w:hAnsi="Montserrat"/>
          <w:sz w:val="24"/>
        </w:rPr>
        <w:tab/>
        <w:t>omnis</w:t>
      </w:r>
    </w:p>
    <w:p w14:paraId="1FDB2C44" w14:textId="77777777" w:rsidR="004E739B" w:rsidRPr="00243812" w:rsidRDefault="004E739B" w:rsidP="00F01A18">
      <w:pPr>
        <w:pStyle w:val="NoSpacing"/>
        <w:rPr>
          <w:rFonts w:ascii="Montserrat" w:hAnsi="Montserrat"/>
          <w:sz w:val="24"/>
        </w:rPr>
      </w:pPr>
    </w:p>
    <w:p w14:paraId="363DF456" w14:textId="77777777" w:rsidR="004E739B" w:rsidRPr="00243812" w:rsidRDefault="00243812" w:rsidP="00F01A18">
      <w:pPr>
        <w:pStyle w:val="NoSpacing"/>
        <w:rPr>
          <w:rFonts w:ascii="Montserrat" w:hAnsi="Montserrat"/>
          <w:sz w:val="24"/>
        </w:rPr>
      </w:pPr>
      <w:r w:rsidRPr="00243812">
        <w:rPr>
          <w:rFonts w:ascii="Montserrat" w:hAnsi="Montserrat"/>
          <w:sz w:val="24"/>
        </w:rPr>
        <w:tab/>
        <w:t>[the infinite expression]</w:t>
      </w:r>
    </w:p>
    <w:p w14:paraId="01D35399" w14:textId="77777777" w:rsidR="004E739B" w:rsidRPr="00243812" w:rsidRDefault="004E739B" w:rsidP="00F01A18">
      <w:pPr>
        <w:pStyle w:val="NoSpacing"/>
        <w:rPr>
          <w:rFonts w:ascii="Montserrat" w:hAnsi="Montserrat"/>
          <w:sz w:val="24"/>
        </w:rPr>
      </w:pPr>
    </w:p>
    <w:p w14:paraId="233ACB95"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7D18E5F1">
          <v:rect id="_x0000_s1052" style="position:absolute;margin-left:0;margin-top:0;width:468pt;height:.05pt;z-index:-251655680;mso-position-horizontal-relative:margin" o:allowincell="f" fillcolor="black" stroked="f" strokeweight=".05pt">
            <v:fill color2="black"/>
            <w10:wrap anchorx="margin"/>
          </v:rect>
        </w:pict>
      </w:r>
    </w:p>
    <w:p w14:paraId="21A0D30C" w14:textId="77777777" w:rsidR="004E739B" w:rsidRPr="00243812" w:rsidRDefault="004E739B" w:rsidP="00F01A18">
      <w:pPr>
        <w:pStyle w:val="NoSpacing"/>
        <w:rPr>
          <w:rFonts w:ascii="Montserrat" w:hAnsi="Montserrat"/>
          <w:sz w:val="24"/>
        </w:rPr>
      </w:pPr>
    </w:p>
    <w:p w14:paraId="31CD3B84" w14:textId="77777777" w:rsidR="004E739B" w:rsidRPr="00243812" w:rsidRDefault="00243812" w:rsidP="00F01A18">
      <w:pPr>
        <w:pStyle w:val="NoSpacing"/>
        <w:rPr>
          <w:rFonts w:ascii="Montserrat" w:hAnsi="Montserrat"/>
          <w:sz w:val="24"/>
        </w:rPr>
      </w:pPr>
      <w:r w:rsidRPr="00243812">
        <w:rPr>
          <w:rFonts w:ascii="Montserrat" w:hAnsi="Montserrat"/>
          <w:sz w:val="24"/>
        </w:rPr>
        <w:t>oblivion</w:t>
      </w:r>
    </w:p>
    <w:p w14:paraId="29710DB9" w14:textId="073EA109" w:rsidR="004E739B" w:rsidRPr="00243812" w:rsidRDefault="00243812" w:rsidP="00F01A18">
      <w:pPr>
        <w:pStyle w:val="NoSpacing"/>
        <w:rPr>
          <w:rFonts w:ascii="Montserrat" w:hAnsi="Montserrat"/>
          <w:sz w:val="24"/>
        </w:rPr>
      </w:pPr>
      <w:r w:rsidRPr="00243812">
        <w:rPr>
          <w:rFonts w:ascii="Montserrat" w:hAnsi="Montserrat"/>
          <w:sz w:val="24"/>
        </w:rPr>
        <w:tab/>
        <w:t>the eternal umbra of the Absolute.</w:t>
      </w:r>
      <w:r w:rsidR="006F60BF" w:rsidRPr="00243812">
        <w:rPr>
          <w:rFonts w:ascii="Montserrat" w:hAnsi="Montserrat"/>
          <w:sz w:val="24"/>
        </w:rPr>
        <w:t xml:space="preserve"> </w:t>
      </w:r>
      <w:r w:rsidRPr="00243812">
        <w:rPr>
          <w:rFonts w:ascii="Montserrat" w:hAnsi="Montserrat"/>
          <w:sz w:val="24"/>
        </w:rPr>
        <w:t>The primal darkness.</w:t>
      </w:r>
    </w:p>
    <w:p w14:paraId="712832B8" w14:textId="77777777" w:rsidR="004E739B" w:rsidRPr="00243812" w:rsidRDefault="004E739B" w:rsidP="00F01A18">
      <w:pPr>
        <w:pStyle w:val="NoSpacing"/>
        <w:rPr>
          <w:rFonts w:ascii="Montserrat" w:hAnsi="Montserrat"/>
          <w:sz w:val="24"/>
        </w:rPr>
      </w:pPr>
    </w:p>
    <w:p w14:paraId="2E2EA5BF" w14:textId="77777777" w:rsidR="004E739B" w:rsidRPr="00243812" w:rsidRDefault="00243812" w:rsidP="00F01A18">
      <w:pPr>
        <w:pStyle w:val="NoSpacing"/>
        <w:rPr>
          <w:rFonts w:ascii="Montserrat" w:hAnsi="Montserrat"/>
          <w:sz w:val="24"/>
        </w:rPr>
      </w:pPr>
      <w:r w:rsidRPr="00243812">
        <w:rPr>
          <w:rFonts w:ascii="Montserrat" w:hAnsi="Montserrat"/>
          <w:sz w:val="24"/>
        </w:rPr>
        <w:t>the finite expression</w:t>
      </w:r>
    </w:p>
    <w:p w14:paraId="4E994F40" w14:textId="7373637B"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the art of limitations is the basis of the finite expression; the design componants that create the kind of world with which we are familiar.</w:t>
      </w:r>
      <w:r w:rsidR="006F60BF" w:rsidRPr="00243812">
        <w:rPr>
          <w:rFonts w:ascii="Montserrat" w:hAnsi="Montserrat"/>
          <w:sz w:val="24"/>
        </w:rPr>
        <w:t xml:space="preserve"> </w:t>
      </w:r>
      <w:r w:rsidRPr="00243812">
        <w:rPr>
          <w:rFonts w:ascii="Montserrat" w:hAnsi="Montserrat"/>
          <w:sz w:val="24"/>
        </w:rPr>
        <w:t>The only thing with the power to limit a part of the infinte expression is oblivion.</w:t>
      </w:r>
      <w:r w:rsidR="006F60BF" w:rsidRPr="00243812">
        <w:rPr>
          <w:rFonts w:ascii="Montserrat" w:hAnsi="Montserrat"/>
          <w:sz w:val="24"/>
        </w:rPr>
        <w:t xml:space="preserve"> </w:t>
      </w:r>
      <w:r w:rsidRPr="00243812">
        <w:rPr>
          <w:rFonts w:ascii="Montserrat" w:hAnsi="Montserrat"/>
          <w:sz w:val="24"/>
        </w:rPr>
        <w:t>It is the most effective and efficient means to giving mere details their consequences and solidity.</w:t>
      </w:r>
    </w:p>
    <w:p w14:paraId="6A82334C" w14:textId="77777777" w:rsidR="004E739B" w:rsidRPr="00243812" w:rsidRDefault="004E739B" w:rsidP="00F01A18">
      <w:pPr>
        <w:pStyle w:val="NoSpacing"/>
        <w:rPr>
          <w:rFonts w:ascii="Montserrat" w:hAnsi="Montserrat"/>
          <w:sz w:val="24"/>
        </w:rPr>
      </w:pPr>
    </w:p>
    <w:p w14:paraId="1FF6DDC7" w14:textId="77777777" w:rsidR="004E739B" w:rsidRPr="00243812" w:rsidRDefault="00243812" w:rsidP="00F01A18">
      <w:pPr>
        <w:pStyle w:val="NoSpacing"/>
        <w:rPr>
          <w:rFonts w:ascii="Montserrat" w:hAnsi="Montserrat"/>
          <w:sz w:val="24"/>
        </w:rPr>
      </w:pPr>
      <w:r w:rsidRPr="00243812">
        <w:rPr>
          <w:rFonts w:ascii="Montserrat" w:hAnsi="Montserrat"/>
          <w:sz w:val="24"/>
        </w:rPr>
        <w:t>albedo</w:t>
      </w:r>
    </w:p>
    <w:p w14:paraId="5CA6D5BC" w14:textId="4FC3680F" w:rsidR="004E739B" w:rsidRPr="00243812" w:rsidRDefault="00243812" w:rsidP="00F01A18">
      <w:pPr>
        <w:pStyle w:val="NoSpacing"/>
        <w:rPr>
          <w:rFonts w:ascii="Montserrat" w:hAnsi="Montserrat"/>
          <w:sz w:val="24"/>
        </w:rPr>
      </w:pPr>
      <w:r w:rsidRPr="00243812">
        <w:rPr>
          <w:rFonts w:ascii="Montserrat" w:hAnsi="Montserrat"/>
          <w:sz w:val="24"/>
        </w:rPr>
        <w:tab/>
        <w:t>the eternal flame.</w:t>
      </w:r>
      <w:r w:rsidR="006F60BF" w:rsidRPr="00243812">
        <w:rPr>
          <w:rFonts w:ascii="Montserrat" w:hAnsi="Montserrat"/>
          <w:sz w:val="24"/>
        </w:rPr>
        <w:t xml:space="preserve"> </w:t>
      </w:r>
    </w:p>
    <w:p w14:paraId="07628137" w14:textId="77777777" w:rsidR="004E739B" w:rsidRPr="00243812" w:rsidRDefault="004E739B" w:rsidP="00F01A18">
      <w:pPr>
        <w:pStyle w:val="NoSpacing"/>
        <w:rPr>
          <w:rFonts w:ascii="Montserrat" w:hAnsi="Montserrat"/>
          <w:sz w:val="24"/>
        </w:rPr>
      </w:pPr>
    </w:p>
    <w:p w14:paraId="6903CE61" w14:textId="77777777" w:rsidR="004E739B" w:rsidRPr="00243812" w:rsidRDefault="00243812" w:rsidP="00F01A18">
      <w:pPr>
        <w:pStyle w:val="NoSpacing"/>
        <w:rPr>
          <w:rFonts w:ascii="Montserrat" w:hAnsi="Montserrat"/>
          <w:sz w:val="24"/>
        </w:rPr>
      </w:pPr>
      <w:r w:rsidRPr="00243812">
        <w:rPr>
          <w:rFonts w:ascii="Montserrat" w:hAnsi="Montserrat"/>
          <w:sz w:val="24"/>
        </w:rPr>
        <w:t>umbra</w:t>
      </w:r>
    </w:p>
    <w:p w14:paraId="5211504E" w14:textId="77777777" w:rsidR="004E739B" w:rsidRPr="00243812" w:rsidRDefault="00243812" w:rsidP="00F01A18">
      <w:pPr>
        <w:pStyle w:val="NoSpacing"/>
        <w:rPr>
          <w:rFonts w:ascii="Montserrat" w:hAnsi="Montserrat"/>
          <w:sz w:val="24"/>
        </w:rPr>
      </w:pPr>
      <w:r w:rsidRPr="00243812">
        <w:rPr>
          <w:rFonts w:ascii="Montserrat" w:hAnsi="Montserrat"/>
          <w:sz w:val="24"/>
        </w:rPr>
        <w:tab/>
        <w:t>the envelope, or shadow, or personal oblivion.</w:t>
      </w:r>
    </w:p>
    <w:p w14:paraId="7D429DD8" w14:textId="77777777" w:rsidR="004E739B" w:rsidRPr="00243812" w:rsidRDefault="004E739B" w:rsidP="00F01A18">
      <w:pPr>
        <w:pStyle w:val="NoSpacing"/>
        <w:rPr>
          <w:rFonts w:ascii="Montserrat" w:hAnsi="Montserrat"/>
          <w:sz w:val="24"/>
        </w:rPr>
      </w:pPr>
    </w:p>
    <w:p w14:paraId="7FAE5BAE" w14:textId="77777777" w:rsidR="004E739B" w:rsidRPr="00243812" w:rsidRDefault="00243812" w:rsidP="00F01A18">
      <w:pPr>
        <w:pStyle w:val="NoSpacing"/>
        <w:rPr>
          <w:rFonts w:ascii="Montserrat" w:hAnsi="Montserrat"/>
          <w:sz w:val="24"/>
        </w:rPr>
      </w:pPr>
      <w:r w:rsidRPr="00243812">
        <w:rPr>
          <w:rFonts w:ascii="Montserrat" w:hAnsi="Montserrat"/>
          <w:sz w:val="24"/>
        </w:rPr>
        <w:t>penumbra</w:t>
      </w:r>
    </w:p>
    <w:p w14:paraId="5F0017EC" w14:textId="77777777" w:rsidR="004E739B" w:rsidRPr="00243812" w:rsidRDefault="00243812" w:rsidP="00F01A18">
      <w:pPr>
        <w:pStyle w:val="NoSpacing"/>
        <w:rPr>
          <w:rFonts w:ascii="Montserrat" w:hAnsi="Montserrat"/>
          <w:sz w:val="24"/>
        </w:rPr>
      </w:pPr>
      <w:r w:rsidRPr="00243812">
        <w:rPr>
          <w:rFonts w:ascii="Montserrat" w:hAnsi="Montserrat"/>
          <w:sz w:val="24"/>
        </w:rPr>
        <w:tab/>
        <w:t>the threshold.</w:t>
      </w:r>
    </w:p>
    <w:p w14:paraId="21A2A05D" w14:textId="77777777" w:rsidR="004E739B" w:rsidRPr="00243812" w:rsidRDefault="004E739B" w:rsidP="00F01A18">
      <w:pPr>
        <w:pStyle w:val="NoSpacing"/>
        <w:rPr>
          <w:rFonts w:ascii="Montserrat" w:hAnsi="Montserrat"/>
          <w:sz w:val="24"/>
        </w:rPr>
      </w:pPr>
    </w:p>
    <w:p w14:paraId="76EECB46" w14:textId="77777777" w:rsidR="004E739B" w:rsidRPr="00243812" w:rsidRDefault="00243812" w:rsidP="00F01A18">
      <w:pPr>
        <w:pStyle w:val="NoSpacing"/>
        <w:rPr>
          <w:rFonts w:ascii="Montserrat" w:hAnsi="Montserrat"/>
          <w:sz w:val="24"/>
        </w:rPr>
      </w:pPr>
      <w:r w:rsidRPr="00243812">
        <w:rPr>
          <w:rFonts w:ascii="Montserrat" w:hAnsi="Montserrat"/>
          <w:sz w:val="24"/>
        </w:rPr>
        <w:t>mantle</w:t>
      </w:r>
    </w:p>
    <w:p w14:paraId="41F9452D" w14:textId="3CE3E1B6" w:rsidR="004E739B" w:rsidRPr="00243812" w:rsidRDefault="00243812" w:rsidP="00F01A18">
      <w:pPr>
        <w:pStyle w:val="NoSpacing"/>
        <w:rPr>
          <w:rFonts w:ascii="Montserrat" w:hAnsi="Montserrat"/>
          <w:sz w:val="24"/>
        </w:rPr>
      </w:pPr>
      <w:r w:rsidRPr="00243812">
        <w:rPr>
          <w:rFonts w:ascii="Montserrat" w:hAnsi="Montserrat"/>
          <w:sz w:val="24"/>
        </w:rPr>
        <w:tab/>
        <w:t>the apparent self or world.</w:t>
      </w:r>
      <w:r w:rsidR="006F60BF" w:rsidRPr="00243812">
        <w:rPr>
          <w:rFonts w:ascii="Montserrat" w:hAnsi="Montserrat"/>
          <w:sz w:val="24"/>
        </w:rPr>
        <w:t xml:space="preserve"> </w:t>
      </w:r>
      <w:r w:rsidRPr="00243812">
        <w:rPr>
          <w:rFonts w:ascii="Montserrat" w:hAnsi="Montserrat"/>
          <w:sz w:val="24"/>
        </w:rPr>
        <w:t>The mantle is the best definition of the envelope of existence from the perspective of the embodied.</w:t>
      </w:r>
      <w:r w:rsidR="006F60BF" w:rsidRPr="00243812">
        <w:rPr>
          <w:rFonts w:ascii="Montserrat" w:hAnsi="Montserrat"/>
          <w:sz w:val="24"/>
        </w:rPr>
        <w:t xml:space="preserve"> </w:t>
      </w:r>
      <w:r w:rsidRPr="00243812">
        <w:rPr>
          <w:rFonts w:ascii="Montserrat" w:hAnsi="Montserrat"/>
          <w:sz w:val="24"/>
        </w:rPr>
        <w:t>However, the mantle is an interpretation of the invisible worlds of oblis, exis and omnis.</w:t>
      </w:r>
      <w:r w:rsidR="006F60BF" w:rsidRPr="00243812">
        <w:rPr>
          <w:rFonts w:ascii="Montserrat" w:hAnsi="Montserrat"/>
          <w:sz w:val="24"/>
        </w:rPr>
        <w:t xml:space="preserve"> </w:t>
      </w:r>
      <w:r w:rsidRPr="00243812">
        <w:rPr>
          <w:rFonts w:ascii="Montserrat" w:hAnsi="Montserrat"/>
          <w:sz w:val="24"/>
        </w:rPr>
        <w:t>In an expression, the mantle is the detailing of the character's domain.</w:t>
      </w:r>
      <w:r w:rsidR="006F60BF" w:rsidRPr="00243812">
        <w:rPr>
          <w:rFonts w:ascii="Montserrat" w:hAnsi="Montserrat"/>
          <w:sz w:val="24"/>
        </w:rPr>
        <w:t xml:space="preserve"> </w:t>
      </w:r>
      <w:r w:rsidRPr="00243812">
        <w:rPr>
          <w:rFonts w:ascii="Montserrat" w:hAnsi="Montserrat"/>
          <w:sz w:val="24"/>
        </w:rPr>
        <w:t>In the apparent world, it is the history, society and nature as it is found in the moment.</w:t>
      </w:r>
    </w:p>
    <w:p w14:paraId="12DF95DC" w14:textId="77777777" w:rsidR="004E739B" w:rsidRPr="00243812" w:rsidRDefault="004E739B" w:rsidP="00F01A18">
      <w:pPr>
        <w:pStyle w:val="NoSpacing"/>
        <w:rPr>
          <w:rFonts w:ascii="Montserrat" w:hAnsi="Montserrat"/>
          <w:sz w:val="24"/>
        </w:rPr>
      </w:pPr>
    </w:p>
    <w:p w14:paraId="2684C97A" w14:textId="77777777" w:rsidR="004E739B" w:rsidRPr="00243812" w:rsidRDefault="00243812" w:rsidP="00F01A18">
      <w:pPr>
        <w:pStyle w:val="NoSpacing"/>
        <w:rPr>
          <w:rFonts w:ascii="Montserrat" w:hAnsi="Montserrat"/>
          <w:sz w:val="24"/>
        </w:rPr>
      </w:pPr>
      <w:r w:rsidRPr="00243812">
        <w:rPr>
          <w:rFonts w:ascii="Montserrat" w:hAnsi="Montserrat"/>
          <w:sz w:val="24"/>
        </w:rPr>
        <w:t>oblis</w:t>
      </w:r>
    </w:p>
    <w:p w14:paraId="4F321BC5" w14:textId="6DD10024" w:rsidR="004E739B" w:rsidRPr="00243812" w:rsidRDefault="00243812" w:rsidP="00F01A18">
      <w:pPr>
        <w:pStyle w:val="NoSpacing"/>
        <w:rPr>
          <w:rFonts w:ascii="Montserrat" w:hAnsi="Montserrat"/>
          <w:sz w:val="24"/>
        </w:rPr>
      </w:pPr>
      <w:r w:rsidRPr="00243812">
        <w:rPr>
          <w:rFonts w:ascii="Montserrat" w:hAnsi="Montserrat"/>
          <w:sz w:val="24"/>
        </w:rPr>
        <w:tab/>
        <w:t>the arena of life.</w:t>
      </w:r>
      <w:r w:rsidR="006F60BF" w:rsidRPr="00243812">
        <w:rPr>
          <w:rFonts w:ascii="Montserrat" w:hAnsi="Montserrat"/>
          <w:sz w:val="24"/>
        </w:rPr>
        <w:t xml:space="preserve"> </w:t>
      </w:r>
      <w:r w:rsidRPr="00243812">
        <w:rPr>
          <w:rFonts w:ascii="Montserrat" w:hAnsi="Montserrat"/>
          <w:sz w:val="24"/>
        </w:rPr>
        <w:t>All entities who choose to express themselves as being alive in existence have to go through the same process of struggling against the weight of oblivion through the cycle of death.</w:t>
      </w:r>
      <w:r w:rsidR="006F60BF" w:rsidRPr="00243812">
        <w:rPr>
          <w:rFonts w:ascii="Montserrat" w:hAnsi="Montserrat"/>
          <w:sz w:val="24"/>
        </w:rPr>
        <w:t xml:space="preserve"> </w:t>
      </w:r>
      <w:r w:rsidRPr="00243812">
        <w:rPr>
          <w:rFonts w:ascii="Montserrat" w:hAnsi="Montserrat"/>
          <w:sz w:val="24"/>
        </w:rPr>
        <w:t>Most entities cannot manage a human level of existence in their first few lives; instead, new lives are often animals.</w:t>
      </w:r>
      <w:r w:rsidR="006F60BF" w:rsidRPr="00243812">
        <w:rPr>
          <w:rFonts w:ascii="Montserrat" w:hAnsi="Montserrat"/>
          <w:sz w:val="24"/>
        </w:rPr>
        <w:t xml:space="preserve"> </w:t>
      </w:r>
      <w:r w:rsidRPr="00243812">
        <w:rPr>
          <w:rFonts w:ascii="Montserrat" w:hAnsi="Montserrat"/>
          <w:sz w:val="24"/>
        </w:rPr>
        <w:t>An entity will retain some touch of its animal origin even into its human and divine incarnations.</w:t>
      </w:r>
      <w:r w:rsidR="006F60BF" w:rsidRPr="00243812">
        <w:rPr>
          <w:rFonts w:ascii="Montserrat" w:hAnsi="Montserrat"/>
          <w:sz w:val="24"/>
        </w:rPr>
        <w:t xml:space="preserve"> </w:t>
      </w:r>
      <w:r w:rsidRPr="00243812">
        <w:rPr>
          <w:rFonts w:ascii="Montserrat" w:hAnsi="Montserrat"/>
          <w:sz w:val="24"/>
        </w:rPr>
        <w:t>This is where the totemic influences of primitive peoples comes from.</w:t>
      </w:r>
      <w:r w:rsidR="006F60BF" w:rsidRPr="00243812">
        <w:rPr>
          <w:rFonts w:ascii="Montserrat" w:hAnsi="Montserrat"/>
          <w:sz w:val="24"/>
        </w:rPr>
        <w:t xml:space="preserve"> </w:t>
      </w:r>
      <w:r w:rsidRPr="00243812">
        <w:rPr>
          <w:rFonts w:ascii="Montserrat" w:hAnsi="Montserrat"/>
          <w:sz w:val="24"/>
        </w:rPr>
        <w:t>First lives are often heavily weighted with obligation to compensate for the low ABS rating of such lives.</w:t>
      </w:r>
      <w:r w:rsidR="006F60BF" w:rsidRPr="00243812">
        <w:rPr>
          <w:rFonts w:ascii="Montserrat" w:hAnsi="Montserrat"/>
          <w:sz w:val="24"/>
        </w:rPr>
        <w:t xml:space="preserve"> </w:t>
      </w:r>
      <w:r w:rsidRPr="00243812">
        <w:rPr>
          <w:rFonts w:ascii="Montserrat" w:hAnsi="Montserrat"/>
          <w:sz w:val="24"/>
        </w:rPr>
        <w:t>Some life forms are regarded as animals by humans, but are actually more evolved forms that are specialized in higher mantal functions.</w:t>
      </w:r>
      <w:r w:rsidR="006F60BF" w:rsidRPr="00243812">
        <w:rPr>
          <w:rFonts w:ascii="Montserrat" w:hAnsi="Montserrat"/>
          <w:sz w:val="24"/>
        </w:rPr>
        <w:t xml:space="preserve"> </w:t>
      </w:r>
      <w:r w:rsidRPr="00243812">
        <w:rPr>
          <w:rFonts w:ascii="Montserrat" w:hAnsi="Montserrat"/>
          <w:sz w:val="24"/>
        </w:rPr>
        <w:t>Such creatures actually have a higher ABS than normal human assumptions.</w:t>
      </w:r>
      <w:r w:rsidR="006F60BF" w:rsidRPr="00243812">
        <w:rPr>
          <w:rFonts w:ascii="Montserrat" w:hAnsi="Montserrat"/>
          <w:sz w:val="24"/>
        </w:rPr>
        <w:t xml:space="preserve"> </w:t>
      </w:r>
      <w:r w:rsidRPr="00243812">
        <w:rPr>
          <w:rFonts w:ascii="Montserrat" w:hAnsi="Montserrat"/>
          <w:sz w:val="24"/>
        </w:rPr>
        <w:t>Whales are a good example of this.</w:t>
      </w:r>
      <w:r w:rsidR="006F60BF" w:rsidRPr="00243812">
        <w:rPr>
          <w:rFonts w:ascii="Montserrat" w:hAnsi="Montserrat"/>
          <w:sz w:val="24"/>
        </w:rPr>
        <w:t xml:space="preserve"> </w:t>
      </w:r>
    </w:p>
    <w:p w14:paraId="50603539" w14:textId="77777777" w:rsidR="004E739B" w:rsidRPr="00243812" w:rsidRDefault="004E739B" w:rsidP="00F01A18">
      <w:pPr>
        <w:pStyle w:val="NoSpacing"/>
        <w:rPr>
          <w:rFonts w:ascii="Montserrat" w:hAnsi="Montserrat"/>
          <w:sz w:val="24"/>
        </w:rPr>
      </w:pPr>
    </w:p>
    <w:p w14:paraId="15E6B1B0" w14:textId="77777777" w:rsidR="004E739B" w:rsidRPr="00243812" w:rsidRDefault="00243812" w:rsidP="00F01A18">
      <w:pPr>
        <w:pStyle w:val="NoSpacing"/>
        <w:rPr>
          <w:rFonts w:ascii="Montserrat" w:hAnsi="Montserrat"/>
          <w:sz w:val="24"/>
        </w:rPr>
      </w:pPr>
      <w:r w:rsidRPr="00243812">
        <w:rPr>
          <w:rFonts w:ascii="Montserrat" w:hAnsi="Montserrat"/>
          <w:sz w:val="24"/>
        </w:rPr>
        <w:t>exis</w:t>
      </w:r>
    </w:p>
    <w:p w14:paraId="4E3B6894"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5827E615" w14:textId="77777777" w:rsidR="004E739B" w:rsidRPr="00243812" w:rsidRDefault="004E739B" w:rsidP="00F01A18">
      <w:pPr>
        <w:pStyle w:val="NoSpacing"/>
        <w:rPr>
          <w:rFonts w:ascii="Montserrat" w:hAnsi="Montserrat"/>
          <w:sz w:val="24"/>
        </w:rPr>
      </w:pPr>
    </w:p>
    <w:p w14:paraId="0DB29830" w14:textId="77777777" w:rsidR="004E739B" w:rsidRPr="00243812" w:rsidRDefault="00243812" w:rsidP="00F01A18">
      <w:pPr>
        <w:pStyle w:val="NoSpacing"/>
        <w:rPr>
          <w:rFonts w:ascii="Montserrat" w:hAnsi="Montserrat"/>
          <w:sz w:val="24"/>
        </w:rPr>
      </w:pPr>
      <w:r w:rsidRPr="00243812">
        <w:rPr>
          <w:rFonts w:ascii="Montserrat" w:hAnsi="Montserrat"/>
          <w:sz w:val="24"/>
        </w:rPr>
        <w:t>omnis</w:t>
      </w:r>
    </w:p>
    <w:p w14:paraId="178513C6"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67545E75" w14:textId="77777777" w:rsidR="004E739B" w:rsidRPr="00243812" w:rsidRDefault="004E739B" w:rsidP="00F01A18">
      <w:pPr>
        <w:pStyle w:val="NoSpacing"/>
        <w:rPr>
          <w:rFonts w:ascii="Montserrat" w:hAnsi="Montserrat"/>
          <w:sz w:val="24"/>
        </w:rPr>
      </w:pPr>
    </w:p>
    <w:p w14:paraId="2AB88BF1" w14:textId="77777777" w:rsidR="004E739B" w:rsidRPr="00243812" w:rsidRDefault="00243812" w:rsidP="00F01A18">
      <w:pPr>
        <w:pStyle w:val="NoSpacing"/>
        <w:rPr>
          <w:rFonts w:ascii="Montserrat" w:hAnsi="Montserrat"/>
          <w:sz w:val="24"/>
        </w:rPr>
      </w:pPr>
      <w:r w:rsidRPr="00243812">
        <w:rPr>
          <w:rFonts w:ascii="Montserrat" w:hAnsi="Montserrat"/>
          <w:sz w:val="24"/>
        </w:rPr>
        <w:t>the infinite expression</w:t>
      </w:r>
    </w:p>
    <w:p w14:paraId="04DD6370" w14:textId="70D06832" w:rsidR="004E739B" w:rsidRPr="00243812" w:rsidRDefault="00243812" w:rsidP="00F01A18">
      <w:pPr>
        <w:pStyle w:val="NoSpacing"/>
        <w:rPr>
          <w:rFonts w:ascii="Montserrat" w:hAnsi="Montserrat"/>
          <w:sz w:val="24"/>
        </w:rPr>
      </w:pPr>
      <w:r w:rsidRPr="00243812">
        <w:rPr>
          <w:rFonts w:ascii="Montserrat" w:hAnsi="Montserrat"/>
          <w:sz w:val="24"/>
        </w:rPr>
        <w:tab/>
        <w:t>a paradigm that transcends paradigms.</w:t>
      </w:r>
      <w:r w:rsidR="006F60BF" w:rsidRPr="00243812">
        <w:rPr>
          <w:rFonts w:ascii="Montserrat" w:hAnsi="Montserrat"/>
          <w:sz w:val="24"/>
        </w:rPr>
        <w:t xml:space="preserve"> </w:t>
      </w:r>
      <w:r w:rsidRPr="00243812">
        <w:rPr>
          <w:rFonts w:ascii="Montserrat" w:hAnsi="Montserrat"/>
          <w:sz w:val="24"/>
        </w:rPr>
        <w:t>The infinite expression is an allusion to the immeasurable grandeur of unlimited and divine interaction.</w:t>
      </w:r>
      <w:r w:rsidR="006F60BF" w:rsidRPr="00243812">
        <w:rPr>
          <w:rFonts w:ascii="Montserrat" w:hAnsi="Montserrat"/>
          <w:sz w:val="24"/>
        </w:rPr>
        <w:t xml:space="preserve"> </w:t>
      </w:r>
    </w:p>
    <w:p w14:paraId="3C3C6CB8" w14:textId="77777777" w:rsidR="004E739B" w:rsidRPr="00243812" w:rsidRDefault="004E739B" w:rsidP="00F01A18">
      <w:pPr>
        <w:pStyle w:val="NoSpacing"/>
        <w:rPr>
          <w:rFonts w:ascii="Montserrat" w:hAnsi="Montserrat"/>
          <w:sz w:val="24"/>
        </w:rPr>
      </w:pPr>
    </w:p>
    <w:p w14:paraId="7523AF0C" w14:textId="00D71EF3" w:rsidR="004E739B" w:rsidRPr="00243812" w:rsidRDefault="00243812" w:rsidP="00F01A18">
      <w:pPr>
        <w:pStyle w:val="NoSpacing"/>
        <w:rPr>
          <w:rFonts w:ascii="Montserrat" w:hAnsi="Montserrat"/>
          <w:sz w:val="24"/>
        </w:rPr>
      </w:pPr>
      <w:r w:rsidRPr="00243812">
        <w:rPr>
          <w:rFonts w:ascii="Montserrat" w:hAnsi="Montserrat"/>
          <w:sz w:val="24"/>
        </w:rPr>
        <w:tab/>
        <w:t>While it will not be possible to invest ARENA with an actual omnis perspective, it is important to make the foundation of that architecture distinct.</w:t>
      </w:r>
      <w:r w:rsidR="006F60BF" w:rsidRPr="00243812">
        <w:rPr>
          <w:rFonts w:ascii="Montserrat" w:hAnsi="Montserrat"/>
          <w:sz w:val="24"/>
        </w:rPr>
        <w:t xml:space="preserve"> </w:t>
      </w:r>
      <w:r w:rsidRPr="00243812">
        <w:rPr>
          <w:rFonts w:ascii="Montserrat" w:hAnsi="Montserrat"/>
          <w:sz w:val="24"/>
        </w:rPr>
        <w:t>Thus the attention to the creation and definition of concepets and constructs.</w:t>
      </w:r>
      <w:r w:rsidR="006F60BF" w:rsidRPr="00243812">
        <w:rPr>
          <w:rFonts w:ascii="Montserrat" w:hAnsi="Montserrat"/>
          <w:sz w:val="24"/>
        </w:rPr>
        <w:t xml:space="preserve"> </w:t>
      </w:r>
      <w:r w:rsidRPr="00243812">
        <w:rPr>
          <w:rFonts w:ascii="Montserrat" w:hAnsi="Montserrat"/>
          <w:sz w:val="24"/>
        </w:rPr>
        <w:t>In the wake of ARENA coalescing, there is eternally the option of resolving the basic into the extensive in the form of resources, and appendices.</w:t>
      </w:r>
      <w:r w:rsidR="006F60BF" w:rsidRPr="00243812">
        <w:rPr>
          <w:rFonts w:ascii="Montserrat" w:hAnsi="Montserrat"/>
          <w:sz w:val="24"/>
        </w:rPr>
        <w:t xml:space="preserve"> </w:t>
      </w:r>
      <w:r w:rsidRPr="00243812">
        <w:rPr>
          <w:rFonts w:ascii="Montserrat" w:hAnsi="Montserrat"/>
          <w:sz w:val="24"/>
        </w:rPr>
        <w:t xml:space="preserve">The basic body of ARENA will embody the core aspects of the individual and the infinite [or the not] in such terms as domain, realm, entity and elsewise [the divine/angelic/demonic/magic]. </w:t>
      </w:r>
    </w:p>
    <w:p w14:paraId="74FF6840" w14:textId="77777777" w:rsidR="004E739B" w:rsidRPr="00243812" w:rsidRDefault="004E739B" w:rsidP="00F01A18">
      <w:pPr>
        <w:pStyle w:val="NoSpacing"/>
        <w:rPr>
          <w:rFonts w:ascii="Montserrat" w:hAnsi="Montserrat"/>
          <w:sz w:val="24"/>
        </w:rPr>
      </w:pPr>
    </w:p>
    <w:p w14:paraId="054F5A10" w14:textId="77777777" w:rsidR="004E739B" w:rsidRPr="00243812" w:rsidRDefault="00243812" w:rsidP="00F01A18">
      <w:pPr>
        <w:pStyle w:val="NoSpacing"/>
        <w:rPr>
          <w:rFonts w:ascii="Montserrat" w:hAnsi="Montserrat"/>
          <w:sz w:val="24"/>
        </w:rPr>
      </w:pPr>
      <w:r w:rsidRPr="00243812">
        <w:rPr>
          <w:rFonts w:ascii="Montserrat" w:hAnsi="Montserrat"/>
          <w:sz w:val="24"/>
        </w:rPr>
        <w:tab/>
        <w:t>[for advanced design materials, see sub GLAS]</w:t>
      </w:r>
    </w:p>
    <w:p w14:paraId="503EC033" w14:textId="77777777" w:rsidR="004E739B" w:rsidRPr="00243812" w:rsidRDefault="004E739B" w:rsidP="00F01A18">
      <w:pPr>
        <w:pStyle w:val="NoSpacing"/>
        <w:rPr>
          <w:rFonts w:ascii="Montserrat" w:hAnsi="Montserrat"/>
          <w:sz w:val="24"/>
        </w:rPr>
      </w:pPr>
    </w:p>
    <w:p w14:paraId="12603AB3" w14:textId="77777777" w:rsidR="004E739B" w:rsidRPr="00243812" w:rsidRDefault="00243812" w:rsidP="00F01A18">
      <w:pPr>
        <w:pStyle w:val="NoSpacing"/>
        <w:rPr>
          <w:rFonts w:ascii="Montserrat" w:hAnsi="Montserrat"/>
          <w:sz w:val="24"/>
        </w:rPr>
      </w:pPr>
      <w:r w:rsidRPr="00243812">
        <w:rPr>
          <w:rFonts w:ascii="Montserrat" w:hAnsi="Montserrat"/>
          <w:sz w:val="24"/>
        </w:rPr>
        <w:t>comparitive status</w:t>
      </w:r>
    </w:p>
    <w:p w14:paraId="10B89429" w14:textId="77777777" w:rsidR="004E739B" w:rsidRPr="00243812" w:rsidRDefault="00243812" w:rsidP="00F01A18">
      <w:pPr>
        <w:pStyle w:val="NoSpacing"/>
        <w:rPr>
          <w:rFonts w:ascii="Montserrat" w:hAnsi="Montserrat"/>
          <w:sz w:val="24"/>
        </w:rPr>
      </w:pPr>
      <w:r w:rsidRPr="00243812">
        <w:rPr>
          <w:rFonts w:ascii="Montserrat" w:hAnsi="Montserrat"/>
          <w:sz w:val="24"/>
        </w:rPr>
        <w:tab/>
        <w:t>base</w:t>
      </w:r>
    </w:p>
    <w:p w14:paraId="1418A60A"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condition</w:t>
      </w:r>
    </w:p>
    <w:p w14:paraId="10A68981" w14:textId="77777777" w:rsidR="004E739B" w:rsidRPr="00243812" w:rsidRDefault="00243812" w:rsidP="00F01A18">
      <w:pPr>
        <w:pStyle w:val="NoSpacing"/>
        <w:rPr>
          <w:rFonts w:ascii="Montserrat" w:hAnsi="Montserrat"/>
          <w:sz w:val="24"/>
        </w:rPr>
      </w:pPr>
      <w:r w:rsidRPr="00243812">
        <w:rPr>
          <w:rFonts w:ascii="Montserrat" w:hAnsi="Montserrat"/>
          <w:sz w:val="24"/>
        </w:rPr>
        <w:tab/>
        <w:t>humanity, animai</w:t>
      </w:r>
    </w:p>
    <w:p w14:paraId="5FF5D25C" w14:textId="77777777" w:rsidR="004E739B" w:rsidRPr="00243812" w:rsidRDefault="004E739B" w:rsidP="00F01A18">
      <w:pPr>
        <w:pStyle w:val="NoSpacing"/>
        <w:rPr>
          <w:rFonts w:ascii="Montserrat" w:hAnsi="Montserrat"/>
          <w:sz w:val="24"/>
        </w:rPr>
      </w:pPr>
    </w:p>
    <w:p w14:paraId="7493EB9C" w14:textId="77777777" w:rsidR="004E739B" w:rsidRPr="00243812" w:rsidRDefault="00243812" w:rsidP="00F01A18">
      <w:pPr>
        <w:pStyle w:val="NoSpacing"/>
        <w:rPr>
          <w:rFonts w:ascii="Montserrat" w:hAnsi="Montserrat"/>
          <w:sz w:val="24"/>
        </w:rPr>
      </w:pPr>
      <w:r w:rsidRPr="00243812">
        <w:rPr>
          <w:rFonts w:ascii="Montserrat" w:hAnsi="Montserrat"/>
          <w:sz w:val="24"/>
        </w:rPr>
        <w:tab/>
        <w:t>cyborganics, creations</w:t>
      </w:r>
    </w:p>
    <w:p w14:paraId="69C2B7DB" w14:textId="77777777" w:rsidR="004E739B" w:rsidRPr="00243812" w:rsidRDefault="00243812" w:rsidP="00F01A18">
      <w:pPr>
        <w:pStyle w:val="NoSpacing"/>
        <w:rPr>
          <w:rFonts w:ascii="Montserrat" w:hAnsi="Montserrat"/>
          <w:sz w:val="24"/>
        </w:rPr>
      </w:pPr>
      <w:r w:rsidRPr="00243812">
        <w:rPr>
          <w:rFonts w:ascii="Montserrat" w:hAnsi="Montserrat"/>
          <w:sz w:val="24"/>
        </w:rPr>
        <w:tab/>
        <w:t>psionics, illumini; major vampires, morphics, animai</w:t>
      </w:r>
    </w:p>
    <w:p w14:paraId="6E1433E2" w14:textId="77777777" w:rsidR="004E739B" w:rsidRPr="00243812" w:rsidRDefault="00243812" w:rsidP="00F01A18">
      <w:pPr>
        <w:pStyle w:val="NoSpacing"/>
        <w:rPr>
          <w:rFonts w:ascii="Montserrat" w:hAnsi="Montserrat"/>
          <w:sz w:val="24"/>
        </w:rPr>
      </w:pPr>
      <w:r w:rsidRPr="00243812">
        <w:rPr>
          <w:rFonts w:ascii="Montserrat" w:hAnsi="Montserrat"/>
          <w:sz w:val="24"/>
        </w:rPr>
        <w:tab/>
        <w:t>magi masters; major vampires, morphics, animai</w:t>
      </w:r>
    </w:p>
    <w:p w14:paraId="18175173" w14:textId="77777777" w:rsidR="004E739B" w:rsidRPr="00243812" w:rsidRDefault="00243812" w:rsidP="00F01A18">
      <w:pPr>
        <w:pStyle w:val="NoSpacing"/>
        <w:rPr>
          <w:rFonts w:ascii="Montserrat" w:hAnsi="Montserrat"/>
          <w:sz w:val="24"/>
        </w:rPr>
      </w:pPr>
      <w:r w:rsidRPr="00243812">
        <w:rPr>
          <w:rFonts w:ascii="Montserrat" w:hAnsi="Montserrat"/>
          <w:sz w:val="24"/>
        </w:rPr>
        <w:tab/>
        <w:t>magi adepts, minor servitor</w:t>
      </w:r>
    </w:p>
    <w:p w14:paraId="519C756E" w14:textId="2469DD1F" w:rsidR="004E739B" w:rsidRPr="00243812" w:rsidRDefault="00243812" w:rsidP="00F01A18">
      <w:pPr>
        <w:pStyle w:val="NoSpacing"/>
        <w:rPr>
          <w:rFonts w:ascii="Montserrat" w:hAnsi="Montserrat"/>
          <w:sz w:val="24"/>
        </w:rPr>
      </w:pPr>
      <w:r w:rsidRPr="00243812">
        <w:rPr>
          <w:rFonts w:ascii="Montserrat" w:hAnsi="Montserrat"/>
          <w:sz w:val="24"/>
        </w:rPr>
        <w:tab/>
        <w:t>wizards, servitor,</w:t>
      </w:r>
      <w:r w:rsidR="006F60BF" w:rsidRPr="00243812">
        <w:rPr>
          <w:rFonts w:ascii="Montserrat" w:hAnsi="Montserrat"/>
          <w:sz w:val="24"/>
        </w:rPr>
        <w:t xml:space="preserve"> </w:t>
      </w:r>
      <w:r w:rsidRPr="00243812">
        <w:rPr>
          <w:rFonts w:ascii="Montserrat" w:hAnsi="Montserrat"/>
          <w:sz w:val="24"/>
        </w:rPr>
        <w:t>elementals</w:t>
      </w:r>
    </w:p>
    <w:p w14:paraId="7A51CFD4" w14:textId="77777777" w:rsidR="004E739B" w:rsidRPr="00243812" w:rsidRDefault="00243812" w:rsidP="00F01A18">
      <w:pPr>
        <w:pStyle w:val="NoSpacing"/>
        <w:rPr>
          <w:rFonts w:ascii="Montserrat" w:hAnsi="Montserrat"/>
          <w:sz w:val="24"/>
        </w:rPr>
      </w:pPr>
      <w:r w:rsidRPr="00243812">
        <w:rPr>
          <w:rFonts w:ascii="Montserrat" w:hAnsi="Montserrat"/>
          <w:sz w:val="24"/>
        </w:rPr>
        <w:tab/>
        <w:t>ascendants, major servitor</w:t>
      </w:r>
    </w:p>
    <w:p w14:paraId="2F9EF42C" w14:textId="77777777" w:rsidR="004E739B" w:rsidRPr="00243812" w:rsidRDefault="00243812" w:rsidP="00F01A18">
      <w:pPr>
        <w:pStyle w:val="NoSpacing"/>
        <w:rPr>
          <w:rFonts w:ascii="Montserrat" w:hAnsi="Montserrat"/>
          <w:sz w:val="24"/>
        </w:rPr>
      </w:pPr>
      <w:r w:rsidRPr="00243812">
        <w:rPr>
          <w:rFonts w:ascii="Montserrat" w:hAnsi="Montserrat"/>
          <w:sz w:val="24"/>
        </w:rPr>
        <w:tab/>
        <w:t>avatars, thresholders</w:t>
      </w:r>
    </w:p>
    <w:p w14:paraId="000A1514" w14:textId="77777777" w:rsidR="004E739B" w:rsidRPr="00243812" w:rsidRDefault="00243812" w:rsidP="00F01A18">
      <w:pPr>
        <w:pStyle w:val="NoSpacing"/>
        <w:rPr>
          <w:rFonts w:ascii="Montserrat" w:hAnsi="Montserrat"/>
          <w:sz w:val="24"/>
        </w:rPr>
      </w:pPr>
      <w:r w:rsidRPr="00243812">
        <w:rPr>
          <w:rFonts w:ascii="Montserrat" w:hAnsi="Montserrat"/>
          <w:sz w:val="24"/>
        </w:rPr>
        <w:tab/>
        <w:t>demigods, icons</w:t>
      </w:r>
    </w:p>
    <w:p w14:paraId="1DD7529F" w14:textId="77777777" w:rsidR="004E739B" w:rsidRPr="00243812" w:rsidRDefault="00243812" w:rsidP="00F01A18">
      <w:pPr>
        <w:pStyle w:val="NoSpacing"/>
        <w:rPr>
          <w:rFonts w:ascii="Montserrat" w:hAnsi="Montserrat"/>
          <w:sz w:val="24"/>
        </w:rPr>
      </w:pPr>
      <w:r w:rsidRPr="00243812">
        <w:rPr>
          <w:rFonts w:ascii="Montserrat" w:hAnsi="Montserrat"/>
          <w:sz w:val="24"/>
        </w:rPr>
        <w:tab/>
        <w:t>gods, outer gods</w:t>
      </w:r>
    </w:p>
    <w:p w14:paraId="688953A2" w14:textId="77777777" w:rsidR="004E739B" w:rsidRPr="00243812" w:rsidRDefault="00243812" w:rsidP="00F01A18">
      <w:pPr>
        <w:pStyle w:val="NoSpacing"/>
        <w:rPr>
          <w:rFonts w:ascii="Montserrat" w:hAnsi="Montserrat"/>
          <w:sz w:val="24"/>
        </w:rPr>
      </w:pPr>
      <w:r w:rsidRPr="00243812">
        <w:rPr>
          <w:rFonts w:ascii="Montserrat" w:hAnsi="Montserrat"/>
          <w:sz w:val="24"/>
        </w:rPr>
        <w:tab/>
        <w:t>hosts</w:t>
      </w:r>
    </w:p>
    <w:p w14:paraId="775A6C54" w14:textId="296B37B1" w:rsidR="004E739B" w:rsidRPr="00243812" w:rsidRDefault="00243812" w:rsidP="00F01A18">
      <w:pPr>
        <w:pStyle w:val="NoSpacing"/>
        <w:rPr>
          <w:rFonts w:ascii="Montserrat" w:hAnsi="Montserrat"/>
          <w:sz w:val="24"/>
        </w:rPr>
      </w:pPr>
      <w:r w:rsidRPr="00243812">
        <w:rPr>
          <w:rFonts w:ascii="Montserrat" w:hAnsi="Montserrat"/>
          <w:sz w:val="24"/>
        </w:rPr>
        <w:tab/>
        <w:t>own, not available without approval.</w:t>
      </w:r>
      <w:r w:rsidR="006F60BF" w:rsidRPr="00243812">
        <w:rPr>
          <w:rFonts w:ascii="Montserrat" w:hAnsi="Montserrat"/>
          <w:sz w:val="24"/>
        </w:rPr>
        <w:t xml:space="preserve"> </w:t>
      </w:r>
    </w:p>
    <w:p w14:paraId="62FAC3BB" w14:textId="77777777" w:rsidR="004E739B" w:rsidRPr="00243812" w:rsidRDefault="004E739B" w:rsidP="00F01A18">
      <w:pPr>
        <w:pStyle w:val="NoSpacing"/>
        <w:rPr>
          <w:rFonts w:ascii="Montserrat" w:hAnsi="Montserrat"/>
          <w:sz w:val="24"/>
        </w:rPr>
      </w:pPr>
    </w:p>
    <w:p w14:paraId="4933C875" w14:textId="77777777" w:rsidR="004E739B" w:rsidRPr="00243812" w:rsidRDefault="00243812" w:rsidP="00F01A18">
      <w:pPr>
        <w:pStyle w:val="NoSpacing"/>
        <w:rPr>
          <w:rFonts w:ascii="Montserrat" w:hAnsi="Montserrat"/>
          <w:sz w:val="24"/>
        </w:rPr>
      </w:pPr>
      <w:r w:rsidRPr="00243812">
        <w:rPr>
          <w:rFonts w:ascii="Montserrat" w:hAnsi="Montserrat"/>
          <w:sz w:val="24"/>
        </w:rPr>
        <w:tab/>
        <w:t>For an explanation of medium/dimension limits, see the descriptions in those sections</w:t>
      </w:r>
    </w:p>
    <w:p w14:paraId="629DFD14" w14:textId="77777777" w:rsidR="004E739B" w:rsidRPr="00243812" w:rsidRDefault="004E739B" w:rsidP="00F01A18">
      <w:pPr>
        <w:pStyle w:val="NoSpacing"/>
        <w:rPr>
          <w:rFonts w:ascii="Montserrat" w:hAnsi="Montserrat"/>
          <w:sz w:val="24"/>
        </w:rPr>
      </w:pPr>
    </w:p>
    <w:p w14:paraId="6202DA88" w14:textId="77777777" w:rsidR="004E739B" w:rsidRPr="00243812" w:rsidRDefault="00243812" w:rsidP="00F01A18">
      <w:pPr>
        <w:pStyle w:val="NoSpacing"/>
        <w:rPr>
          <w:rFonts w:ascii="Montserrat" w:hAnsi="Montserrat"/>
          <w:sz w:val="24"/>
        </w:rPr>
      </w:pPr>
      <w:r w:rsidRPr="00243812">
        <w:rPr>
          <w:rFonts w:ascii="Montserrat" w:hAnsi="Montserrat"/>
          <w:sz w:val="24"/>
        </w:rPr>
        <w:t>aspect constructs</w:t>
      </w:r>
    </w:p>
    <w:p w14:paraId="22866D53" w14:textId="31C7036C" w:rsidR="004E739B" w:rsidRPr="00243812" w:rsidRDefault="00243812" w:rsidP="00F01A18">
      <w:pPr>
        <w:pStyle w:val="NoSpacing"/>
        <w:rPr>
          <w:rFonts w:ascii="Montserrat" w:hAnsi="Montserrat"/>
          <w:sz w:val="24"/>
        </w:rPr>
      </w:pPr>
      <w:r w:rsidRPr="00243812">
        <w:rPr>
          <w:rFonts w:ascii="Montserrat" w:hAnsi="Montserrat"/>
          <w:sz w:val="24"/>
        </w:rPr>
        <w:tab/>
        <w:t xml:space="preserve">the aspects of a god which are not characterizations, like a burning bush, or a wave of unearthly darkness </w:t>
      </w:r>
      <w:r w:rsidRPr="00243812">
        <w:rPr>
          <w:rFonts w:ascii="Montserrat" w:hAnsi="Montserrat"/>
          <w:sz w:val="24"/>
        </w:rPr>
        <w:noBreakHyphen/>
      </w:r>
      <w:r w:rsidR="006F60BF" w:rsidRPr="00243812">
        <w:rPr>
          <w:rFonts w:ascii="Montserrat" w:hAnsi="Montserrat"/>
          <w:sz w:val="24"/>
        </w:rPr>
        <w:t xml:space="preserve"> </w:t>
      </w:r>
      <w:r w:rsidRPr="00243812">
        <w:rPr>
          <w:rFonts w:ascii="Montserrat" w:hAnsi="Montserrat"/>
          <w:sz w:val="24"/>
        </w:rPr>
        <w:t>that is to say, manifestations of a gods power as an event or effect, are designed simply as the power and limitations of the effect.</w:t>
      </w:r>
      <w:r w:rsidR="006F60BF" w:rsidRPr="00243812">
        <w:rPr>
          <w:rFonts w:ascii="Montserrat" w:hAnsi="Montserrat"/>
          <w:sz w:val="24"/>
        </w:rPr>
        <w:t xml:space="preserve"> </w:t>
      </w:r>
      <w:r w:rsidRPr="00243812">
        <w:rPr>
          <w:rFonts w:ascii="Montserrat" w:hAnsi="Montserrat"/>
          <w:sz w:val="24"/>
        </w:rPr>
        <w:t>Anything which can be dealt with as with a character construct should be.</w:t>
      </w:r>
      <w:r w:rsidR="006F60BF" w:rsidRPr="00243812">
        <w:rPr>
          <w:rFonts w:ascii="Montserrat" w:hAnsi="Montserrat"/>
          <w:sz w:val="24"/>
        </w:rPr>
        <w:t xml:space="preserve"> </w:t>
      </w:r>
      <w:r w:rsidRPr="00243812">
        <w:rPr>
          <w:rFonts w:ascii="Montserrat" w:hAnsi="Montserrat"/>
          <w:sz w:val="24"/>
        </w:rPr>
        <w:t>The basic mechanics will be the same as for aspect incarnation, for the most part.</w:t>
      </w:r>
      <w:r w:rsidR="006F60BF" w:rsidRPr="00243812">
        <w:rPr>
          <w:rFonts w:ascii="Montserrat" w:hAnsi="Montserrat"/>
          <w:sz w:val="24"/>
        </w:rPr>
        <w:t xml:space="preserve"> </w:t>
      </w:r>
      <w:r w:rsidRPr="00243812">
        <w:rPr>
          <w:rFonts w:ascii="Montserrat" w:hAnsi="Montserrat"/>
          <w:sz w:val="24"/>
        </w:rPr>
        <w:t>As for the cost, if it has to be done as a construct, then the power multiplied by the initiative invested, is the obligation cost for that construct.</w:t>
      </w:r>
      <w:r w:rsidR="006F60BF" w:rsidRPr="00243812">
        <w:rPr>
          <w:rFonts w:ascii="Montserrat" w:hAnsi="Montserrat"/>
          <w:sz w:val="24"/>
        </w:rPr>
        <w:t xml:space="preserve"> </w:t>
      </w:r>
      <w:r w:rsidRPr="00243812">
        <w:rPr>
          <w:rFonts w:ascii="Montserrat" w:hAnsi="Montserrat"/>
          <w:sz w:val="24"/>
        </w:rPr>
        <w:t>This is different from incarnate influences, in that often they are special effects of the god's.</w:t>
      </w:r>
      <w:r w:rsidR="006F60BF" w:rsidRPr="00243812">
        <w:rPr>
          <w:rFonts w:ascii="Montserrat" w:hAnsi="Montserrat"/>
          <w:sz w:val="24"/>
        </w:rPr>
        <w:t xml:space="preserve"> </w:t>
      </w:r>
      <w:r w:rsidRPr="00243812">
        <w:rPr>
          <w:rFonts w:ascii="Montserrat" w:hAnsi="Montserrat"/>
          <w:sz w:val="24"/>
        </w:rPr>
        <w:t>Some are powers of a specific nature which can be unleashed and once set into motion just run their course.</w:t>
      </w:r>
      <w:r w:rsidR="006F60BF" w:rsidRPr="00243812">
        <w:rPr>
          <w:rFonts w:ascii="Montserrat" w:hAnsi="Montserrat"/>
          <w:sz w:val="24"/>
        </w:rPr>
        <w:t xml:space="preserve"> </w:t>
      </w:r>
      <w:r w:rsidRPr="00243812">
        <w:rPr>
          <w:rFonts w:ascii="Montserrat" w:hAnsi="Montserrat"/>
          <w:sz w:val="24"/>
        </w:rPr>
        <w:t>Some actually have some degree of determinism, which means that a governing attribute might be called for.</w:t>
      </w:r>
      <w:r w:rsidR="006F60BF" w:rsidRPr="00243812">
        <w:rPr>
          <w:rFonts w:ascii="Montserrat" w:hAnsi="Montserrat"/>
          <w:sz w:val="24"/>
        </w:rPr>
        <w:t xml:space="preserve"> </w:t>
      </w:r>
      <w:r w:rsidRPr="00243812">
        <w:rPr>
          <w:rFonts w:ascii="Montserrat" w:hAnsi="Montserrat"/>
          <w:sz w:val="24"/>
        </w:rPr>
        <w:t>The initiative of the aspect will in most cases waive that need.</w:t>
      </w:r>
      <w:r w:rsidR="006F60BF" w:rsidRPr="00243812">
        <w:rPr>
          <w:rFonts w:ascii="Montserrat" w:hAnsi="Montserrat"/>
          <w:sz w:val="24"/>
        </w:rPr>
        <w:t xml:space="preserve"> </w:t>
      </w:r>
      <w:r w:rsidRPr="00243812">
        <w:rPr>
          <w:rFonts w:ascii="Montserrat" w:hAnsi="Montserrat"/>
          <w:sz w:val="24"/>
        </w:rPr>
        <w:t>It represents the degree of aptitude within the power, as with the aptitude of initiation of a magic or discipline.</w:t>
      </w:r>
      <w:r w:rsidR="006F60BF" w:rsidRPr="00243812">
        <w:rPr>
          <w:rFonts w:ascii="Montserrat" w:hAnsi="Montserrat"/>
          <w:sz w:val="24"/>
        </w:rPr>
        <w:t xml:space="preserve"> </w:t>
      </w:r>
      <w:r w:rsidRPr="00243812">
        <w:rPr>
          <w:rFonts w:ascii="Montserrat" w:hAnsi="Montserrat"/>
          <w:sz w:val="24"/>
        </w:rPr>
        <w:t>A focusing element.</w:t>
      </w:r>
      <w:r w:rsidR="006F60BF" w:rsidRPr="00243812">
        <w:rPr>
          <w:rFonts w:ascii="Montserrat" w:hAnsi="Montserrat"/>
          <w:sz w:val="24"/>
        </w:rPr>
        <w:t xml:space="preserve"> </w:t>
      </w:r>
      <w:r w:rsidRPr="00243812">
        <w:rPr>
          <w:rFonts w:ascii="Montserrat" w:hAnsi="Montserrat"/>
          <w:sz w:val="24"/>
        </w:rPr>
        <w:t>It will act as an exponent to the power to give the effective magnitude.</w:t>
      </w:r>
      <w:r w:rsidR="006F60BF" w:rsidRPr="00243812">
        <w:rPr>
          <w:rFonts w:ascii="Montserrat" w:hAnsi="Montserrat"/>
          <w:sz w:val="24"/>
        </w:rPr>
        <w:t xml:space="preserve"> </w:t>
      </w:r>
      <w:r w:rsidRPr="00243812">
        <w:rPr>
          <w:rFonts w:ascii="Montserrat" w:hAnsi="Montserrat"/>
          <w:sz w:val="24"/>
        </w:rPr>
        <w:t>For specifics, consult with the GM.</w:t>
      </w:r>
    </w:p>
    <w:p w14:paraId="1A1CBB6F" w14:textId="77777777" w:rsidR="004E739B" w:rsidRPr="00243812" w:rsidRDefault="004E739B" w:rsidP="00F01A18">
      <w:pPr>
        <w:pStyle w:val="NoSpacing"/>
        <w:rPr>
          <w:rFonts w:ascii="Montserrat" w:hAnsi="Montserrat"/>
          <w:sz w:val="24"/>
        </w:rPr>
      </w:pPr>
    </w:p>
    <w:p w14:paraId="5B4F403A" w14:textId="77777777" w:rsidR="004E739B" w:rsidRPr="00243812" w:rsidRDefault="00243812" w:rsidP="00F01A18">
      <w:pPr>
        <w:pStyle w:val="NoSpacing"/>
        <w:rPr>
          <w:rFonts w:ascii="Montserrat" w:hAnsi="Montserrat"/>
          <w:sz w:val="24"/>
        </w:rPr>
      </w:pPr>
      <w:r w:rsidRPr="00243812">
        <w:rPr>
          <w:rFonts w:ascii="Montserrat" w:hAnsi="Montserrat"/>
          <w:sz w:val="24"/>
        </w:rPr>
        <w:tab/>
        <w:t>class</w:t>
      </w:r>
    </w:p>
    <w:p w14:paraId="0A5FE609" w14:textId="77777777" w:rsidR="004E739B" w:rsidRPr="00243812" w:rsidRDefault="00243812" w:rsidP="00F01A18">
      <w:pPr>
        <w:pStyle w:val="NoSpacing"/>
        <w:rPr>
          <w:rFonts w:ascii="Montserrat" w:hAnsi="Montserrat"/>
          <w:sz w:val="24"/>
        </w:rPr>
      </w:pPr>
      <w:r w:rsidRPr="00243812">
        <w:rPr>
          <w:rFonts w:ascii="Montserrat" w:hAnsi="Montserrat"/>
          <w:sz w:val="24"/>
        </w:rPr>
        <w:tab/>
        <w:t>initiative</w:t>
      </w:r>
    </w:p>
    <w:p w14:paraId="1C08AF81" w14:textId="77777777" w:rsidR="004E739B" w:rsidRPr="00243812" w:rsidRDefault="00243812" w:rsidP="00F01A18">
      <w:pPr>
        <w:pStyle w:val="NoSpacing"/>
        <w:rPr>
          <w:rFonts w:ascii="Montserrat" w:hAnsi="Montserrat"/>
          <w:sz w:val="24"/>
        </w:rPr>
      </w:pPr>
      <w:r w:rsidRPr="00243812">
        <w:rPr>
          <w:rFonts w:ascii="Montserrat" w:hAnsi="Montserrat"/>
          <w:sz w:val="24"/>
        </w:rPr>
        <w:tab/>
        <w:t>power</w:t>
      </w:r>
    </w:p>
    <w:p w14:paraId="14419F3D" w14:textId="77777777" w:rsidR="004E739B" w:rsidRPr="00243812" w:rsidRDefault="00243812" w:rsidP="00F01A18">
      <w:pPr>
        <w:pStyle w:val="NoSpacing"/>
        <w:rPr>
          <w:rFonts w:ascii="Montserrat" w:hAnsi="Montserrat"/>
          <w:sz w:val="24"/>
        </w:rPr>
      </w:pPr>
      <w:r w:rsidRPr="00243812">
        <w:rPr>
          <w:rFonts w:ascii="Montserrat" w:hAnsi="Montserrat"/>
          <w:sz w:val="24"/>
        </w:rPr>
        <w:tab/>
        <w:t>effect</w:t>
      </w:r>
    </w:p>
    <w:p w14:paraId="3486A38E"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magnitude </w:t>
      </w:r>
    </w:p>
    <w:p w14:paraId="2C3D4180" w14:textId="77777777" w:rsidR="004E739B" w:rsidRPr="00243812" w:rsidRDefault="004E739B" w:rsidP="00F01A18">
      <w:pPr>
        <w:pStyle w:val="NoSpacing"/>
        <w:rPr>
          <w:rFonts w:ascii="Montserrat" w:hAnsi="Montserrat"/>
          <w:sz w:val="24"/>
        </w:rPr>
      </w:pPr>
    </w:p>
    <w:p w14:paraId="450686D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realm constructs </w:t>
      </w:r>
    </w:p>
    <w:p w14:paraId="266FE0EA" w14:textId="0B6DFCAE" w:rsidR="004E739B" w:rsidRPr="00243812" w:rsidRDefault="00243812" w:rsidP="00F01A18">
      <w:pPr>
        <w:pStyle w:val="NoSpacing"/>
        <w:rPr>
          <w:rFonts w:ascii="Montserrat" w:hAnsi="Montserrat"/>
          <w:sz w:val="24"/>
        </w:rPr>
      </w:pPr>
      <w:r w:rsidRPr="00243812">
        <w:rPr>
          <w:rFonts w:ascii="Montserrat" w:hAnsi="Montserrat"/>
          <w:sz w:val="24"/>
        </w:rPr>
        <w:tab/>
        <w:t>a realm consumes an awesome amount of power in its composition.</w:t>
      </w:r>
      <w:r w:rsidR="006F60BF" w:rsidRPr="00243812">
        <w:rPr>
          <w:rFonts w:ascii="Montserrat" w:hAnsi="Montserrat"/>
          <w:sz w:val="24"/>
        </w:rPr>
        <w:t xml:space="preserve"> </w:t>
      </w:r>
      <w:r w:rsidRPr="00243812">
        <w:rPr>
          <w:rFonts w:ascii="Montserrat" w:hAnsi="Montserrat"/>
          <w:sz w:val="24"/>
        </w:rPr>
        <w:t>However, at the dimensional complexity in which the gods function and exist, they need only stir a realm to the appropriate complexity to draw the necessary power into the realm from nothingness.</w:t>
      </w:r>
      <w:r w:rsidR="006F60BF" w:rsidRPr="00243812">
        <w:rPr>
          <w:rFonts w:ascii="Montserrat" w:hAnsi="Montserrat"/>
          <w:sz w:val="24"/>
        </w:rPr>
        <w:t xml:space="preserve"> </w:t>
      </w:r>
      <w:r w:rsidRPr="00243812">
        <w:rPr>
          <w:rFonts w:ascii="Montserrat" w:hAnsi="Montserrat"/>
          <w:sz w:val="24"/>
        </w:rPr>
        <w:t>Because this power is given to the realm, they do not pay obligation for this awesome investment.</w:t>
      </w:r>
      <w:r w:rsidR="006F60BF" w:rsidRPr="00243812">
        <w:rPr>
          <w:rFonts w:ascii="Montserrat" w:hAnsi="Montserrat"/>
          <w:sz w:val="24"/>
        </w:rPr>
        <w:t xml:space="preserve"> </w:t>
      </w:r>
      <w:r w:rsidRPr="00243812">
        <w:rPr>
          <w:rFonts w:ascii="Montserrat" w:hAnsi="Montserrat"/>
          <w:sz w:val="24"/>
        </w:rPr>
        <w:t>What a god gains in return for creating a realm, first and foremost, is experience.</w:t>
      </w:r>
      <w:r w:rsidR="006F60BF" w:rsidRPr="00243812">
        <w:rPr>
          <w:rFonts w:ascii="Montserrat" w:hAnsi="Montserrat"/>
          <w:sz w:val="24"/>
        </w:rPr>
        <w:t xml:space="preserve"> </w:t>
      </w:r>
      <w:r w:rsidRPr="00243812">
        <w:rPr>
          <w:rFonts w:ascii="Montserrat" w:hAnsi="Montserrat"/>
          <w:sz w:val="24"/>
        </w:rPr>
        <w:t>This experience is consumed by its obligation, of course, but given time and exposure, this trickle of experience eventually wears away the mass of obligation which rests on them.</w:t>
      </w:r>
      <w:r w:rsidR="006F60BF" w:rsidRPr="00243812">
        <w:rPr>
          <w:rFonts w:ascii="Montserrat" w:hAnsi="Montserrat"/>
          <w:sz w:val="24"/>
        </w:rPr>
        <w:t xml:space="preserve"> </w:t>
      </w:r>
      <w:r w:rsidRPr="00243812">
        <w:rPr>
          <w:rFonts w:ascii="Montserrat" w:hAnsi="Montserrat"/>
          <w:sz w:val="24"/>
        </w:rPr>
        <w:t>Some gods may also opt to take more from their realms, which is acceptable and has its costs.</w:t>
      </w:r>
      <w:r w:rsidR="006F60BF" w:rsidRPr="00243812">
        <w:rPr>
          <w:rFonts w:ascii="Montserrat" w:hAnsi="Montserrat"/>
          <w:sz w:val="24"/>
        </w:rPr>
        <w:t xml:space="preserve"> </w:t>
      </w:r>
    </w:p>
    <w:p w14:paraId="2D143FAF" w14:textId="464C02D8" w:rsidR="004E739B" w:rsidRPr="00243812" w:rsidRDefault="006F60BF" w:rsidP="00F01A18">
      <w:pPr>
        <w:pStyle w:val="NoSpacing"/>
        <w:rPr>
          <w:rFonts w:ascii="Montserrat" w:hAnsi="Montserrat"/>
          <w:sz w:val="24"/>
        </w:rPr>
      </w:pPr>
      <w:r w:rsidRPr="00243812">
        <w:rPr>
          <w:rFonts w:ascii="Montserrat" w:hAnsi="Montserrat"/>
          <w:sz w:val="24"/>
        </w:rPr>
        <w:tab/>
        <w:t xml:space="preserve">The base cost of the realm, and the function modifier are used to determine the cost of obligation incurred to the god. Or, what is lifted from the god, if such is the case. The power of the realm is equal to the base cost. This value is determined by the god at the time it is created. This power must be at least one order of magnitude lower than that of the god's. The dimensional complexity of the realm should be based on that necessary to contain the beings within it. The magnitude of a realm is equal to the power of the realm to the exponential power of the dimension of soul within it. This is the power that may be tapped from the realm as a reservoir. </w:t>
      </w:r>
    </w:p>
    <w:p w14:paraId="7CDBEBC5" w14:textId="77777777" w:rsidR="004E739B" w:rsidRPr="00243812" w:rsidRDefault="004E739B" w:rsidP="00F01A18">
      <w:pPr>
        <w:pStyle w:val="NoSpacing"/>
        <w:rPr>
          <w:rFonts w:ascii="Montserrat" w:hAnsi="Montserrat"/>
          <w:sz w:val="24"/>
        </w:rPr>
      </w:pPr>
    </w:p>
    <w:p w14:paraId="1BF0E48C" w14:textId="77777777" w:rsidR="004E739B" w:rsidRPr="00243812" w:rsidRDefault="00243812" w:rsidP="00F01A18">
      <w:pPr>
        <w:pStyle w:val="NoSpacing"/>
        <w:rPr>
          <w:rFonts w:ascii="Montserrat" w:hAnsi="Montserrat"/>
          <w:sz w:val="24"/>
        </w:rPr>
      </w:pPr>
      <w:r w:rsidRPr="00243812">
        <w:rPr>
          <w:rFonts w:ascii="Montserrat" w:hAnsi="Montserrat"/>
          <w:sz w:val="24"/>
        </w:rPr>
        <w:t>delimiters of realm</w:t>
      </w:r>
    </w:p>
    <w:p w14:paraId="037C8BA1" w14:textId="77777777" w:rsidR="004E739B" w:rsidRPr="00243812" w:rsidRDefault="00243812" w:rsidP="00F01A18">
      <w:pPr>
        <w:pStyle w:val="NoSpacing"/>
        <w:rPr>
          <w:rFonts w:ascii="Montserrat" w:hAnsi="Montserrat"/>
          <w:sz w:val="24"/>
        </w:rPr>
      </w:pPr>
      <w:r w:rsidRPr="00243812">
        <w:rPr>
          <w:rFonts w:ascii="Montserrat" w:hAnsi="Montserrat"/>
          <w:sz w:val="24"/>
        </w:rPr>
        <w:tab/>
        <w:t>theme</w:t>
      </w:r>
    </w:p>
    <w:p w14:paraId="5C055EE0" w14:textId="77777777" w:rsidR="004E739B" w:rsidRPr="00243812" w:rsidRDefault="00243812" w:rsidP="00F01A18">
      <w:pPr>
        <w:pStyle w:val="NoSpacing"/>
        <w:rPr>
          <w:rFonts w:ascii="Montserrat" w:hAnsi="Montserrat"/>
          <w:sz w:val="24"/>
        </w:rPr>
      </w:pPr>
      <w:r w:rsidRPr="00243812">
        <w:rPr>
          <w:rFonts w:ascii="Montserrat" w:hAnsi="Montserrat"/>
          <w:sz w:val="24"/>
        </w:rPr>
        <w:tab/>
        <w:t>function</w:t>
      </w:r>
    </w:p>
    <w:p w14:paraId="5515AAD7" w14:textId="77777777" w:rsidR="004E739B" w:rsidRPr="00243812" w:rsidRDefault="00243812" w:rsidP="00F01A18">
      <w:pPr>
        <w:pStyle w:val="NoSpacing"/>
        <w:rPr>
          <w:rFonts w:ascii="Montserrat" w:hAnsi="Montserrat"/>
          <w:sz w:val="24"/>
        </w:rPr>
      </w:pPr>
      <w:r w:rsidRPr="00243812">
        <w:rPr>
          <w:rFonts w:ascii="Montserrat" w:hAnsi="Montserrat"/>
          <w:sz w:val="24"/>
        </w:rPr>
        <w:tab/>
        <w:t>base</w:t>
      </w:r>
    </w:p>
    <w:p w14:paraId="3B47D06C" w14:textId="77777777" w:rsidR="004E739B" w:rsidRPr="00243812" w:rsidRDefault="00243812" w:rsidP="00F01A18">
      <w:pPr>
        <w:pStyle w:val="NoSpacing"/>
        <w:rPr>
          <w:rFonts w:ascii="Montserrat" w:hAnsi="Montserrat"/>
          <w:sz w:val="24"/>
        </w:rPr>
      </w:pPr>
      <w:r w:rsidRPr="00243812">
        <w:rPr>
          <w:rFonts w:ascii="Montserrat" w:hAnsi="Montserrat"/>
          <w:sz w:val="24"/>
        </w:rPr>
        <w:tab/>
        <w:t>mod</w:t>
      </w:r>
    </w:p>
    <w:p w14:paraId="4D13A2AA" w14:textId="77777777" w:rsidR="004E739B" w:rsidRPr="00243812" w:rsidRDefault="00243812" w:rsidP="00F01A18">
      <w:pPr>
        <w:pStyle w:val="NoSpacing"/>
        <w:rPr>
          <w:rFonts w:ascii="Montserrat" w:hAnsi="Montserrat"/>
          <w:sz w:val="24"/>
        </w:rPr>
      </w:pPr>
      <w:r w:rsidRPr="00243812">
        <w:rPr>
          <w:rFonts w:ascii="Montserrat" w:hAnsi="Montserrat"/>
          <w:sz w:val="24"/>
        </w:rPr>
        <w:tab/>
        <w:t>power</w:t>
      </w:r>
    </w:p>
    <w:p w14:paraId="05542F06" w14:textId="77777777" w:rsidR="004E739B" w:rsidRPr="00243812" w:rsidRDefault="00243812" w:rsidP="00F01A18">
      <w:pPr>
        <w:pStyle w:val="NoSpacing"/>
        <w:rPr>
          <w:rFonts w:ascii="Montserrat" w:hAnsi="Montserrat"/>
          <w:sz w:val="24"/>
        </w:rPr>
      </w:pPr>
      <w:r w:rsidRPr="00243812">
        <w:rPr>
          <w:rFonts w:ascii="Montserrat" w:hAnsi="Montserrat"/>
          <w:sz w:val="24"/>
        </w:rPr>
        <w:tab/>
        <w:t>magnitude</w:t>
      </w:r>
    </w:p>
    <w:p w14:paraId="099CB5CD" w14:textId="77777777" w:rsidR="004E739B" w:rsidRPr="00243812" w:rsidRDefault="004E739B" w:rsidP="00F01A18">
      <w:pPr>
        <w:pStyle w:val="NoSpacing"/>
        <w:rPr>
          <w:rFonts w:ascii="Montserrat" w:hAnsi="Montserrat"/>
          <w:sz w:val="24"/>
        </w:rPr>
      </w:pPr>
    </w:p>
    <w:p w14:paraId="5BF72AED" w14:textId="77777777" w:rsidR="004E739B" w:rsidRPr="00243812" w:rsidRDefault="00243812" w:rsidP="00F01A18">
      <w:pPr>
        <w:pStyle w:val="NoSpacing"/>
        <w:rPr>
          <w:rFonts w:ascii="Montserrat" w:hAnsi="Montserrat"/>
          <w:sz w:val="24"/>
        </w:rPr>
      </w:pPr>
      <w:r w:rsidRPr="00243812">
        <w:rPr>
          <w:rFonts w:ascii="Montserrat" w:hAnsi="Montserrat"/>
          <w:sz w:val="24"/>
        </w:rPr>
        <w:t>envelope of realm</w:t>
      </w:r>
    </w:p>
    <w:p w14:paraId="34369B71" w14:textId="77777777" w:rsidR="004E739B" w:rsidRPr="00243812" w:rsidRDefault="00243812" w:rsidP="00F01A18">
      <w:pPr>
        <w:pStyle w:val="NoSpacing"/>
        <w:rPr>
          <w:rFonts w:ascii="Montserrat" w:hAnsi="Montserrat"/>
          <w:sz w:val="24"/>
        </w:rPr>
      </w:pPr>
      <w:r w:rsidRPr="00243812">
        <w:rPr>
          <w:rFonts w:ascii="Montserrat" w:hAnsi="Montserrat"/>
          <w:sz w:val="24"/>
        </w:rPr>
        <w:tab/>
        <w:t>pre</w:t>
      </w:r>
    </w:p>
    <w:p w14:paraId="2DF6139F" w14:textId="77777777" w:rsidR="004E739B" w:rsidRPr="00243812" w:rsidRDefault="00243812" w:rsidP="00F01A18">
      <w:pPr>
        <w:pStyle w:val="NoSpacing"/>
        <w:rPr>
          <w:rFonts w:ascii="Montserrat" w:hAnsi="Montserrat"/>
          <w:sz w:val="24"/>
        </w:rPr>
      </w:pPr>
      <w:r w:rsidRPr="00243812">
        <w:rPr>
          <w:rFonts w:ascii="Montserrat" w:hAnsi="Montserrat"/>
          <w:sz w:val="24"/>
        </w:rPr>
        <w:tab/>
        <w:t>thread</w:t>
      </w:r>
    </w:p>
    <w:p w14:paraId="545B7EDF" w14:textId="77777777" w:rsidR="004E739B" w:rsidRPr="00243812" w:rsidRDefault="00243812" w:rsidP="00F01A18">
      <w:pPr>
        <w:pStyle w:val="NoSpacing"/>
        <w:rPr>
          <w:rFonts w:ascii="Montserrat" w:hAnsi="Montserrat"/>
          <w:sz w:val="24"/>
        </w:rPr>
      </w:pPr>
      <w:r w:rsidRPr="00243812">
        <w:rPr>
          <w:rFonts w:ascii="Montserrat" w:hAnsi="Montserrat"/>
          <w:sz w:val="24"/>
        </w:rPr>
        <w:tab/>
        <w:t>concept</w:t>
      </w:r>
    </w:p>
    <w:p w14:paraId="551F0F1F" w14:textId="77777777" w:rsidR="004E739B" w:rsidRPr="00243812" w:rsidRDefault="00243812" w:rsidP="00F01A18">
      <w:pPr>
        <w:pStyle w:val="NoSpacing"/>
        <w:rPr>
          <w:rFonts w:ascii="Montserrat" w:hAnsi="Montserrat"/>
          <w:sz w:val="24"/>
        </w:rPr>
      </w:pPr>
      <w:r w:rsidRPr="00243812">
        <w:rPr>
          <w:rFonts w:ascii="Montserrat" w:hAnsi="Montserrat"/>
          <w:sz w:val="24"/>
        </w:rPr>
        <w:tab/>
        <w:t>real</w:t>
      </w:r>
    </w:p>
    <w:p w14:paraId="2393F77F" w14:textId="77777777" w:rsidR="004E739B" w:rsidRPr="00243812" w:rsidRDefault="00243812" w:rsidP="00F01A18">
      <w:pPr>
        <w:pStyle w:val="NoSpacing"/>
        <w:rPr>
          <w:rFonts w:ascii="Montserrat" w:hAnsi="Montserrat"/>
          <w:sz w:val="24"/>
        </w:rPr>
      </w:pPr>
      <w:r w:rsidRPr="00243812">
        <w:rPr>
          <w:rFonts w:ascii="Montserrat" w:hAnsi="Montserrat"/>
          <w:sz w:val="24"/>
        </w:rPr>
        <w:tab/>
        <w:t>parareal</w:t>
      </w:r>
    </w:p>
    <w:p w14:paraId="7E8A97CD" w14:textId="77777777" w:rsidR="004E739B" w:rsidRPr="00243812" w:rsidRDefault="00243812" w:rsidP="00F01A18">
      <w:pPr>
        <w:pStyle w:val="NoSpacing"/>
        <w:rPr>
          <w:rFonts w:ascii="Montserrat" w:hAnsi="Montserrat"/>
          <w:sz w:val="24"/>
        </w:rPr>
      </w:pPr>
      <w:r w:rsidRPr="00243812">
        <w:rPr>
          <w:rFonts w:ascii="Montserrat" w:hAnsi="Montserrat"/>
          <w:sz w:val="24"/>
        </w:rPr>
        <w:tab/>
        <w:t>multireal</w:t>
      </w:r>
    </w:p>
    <w:p w14:paraId="25EE9D6B" w14:textId="77777777" w:rsidR="004E739B" w:rsidRPr="00243812" w:rsidRDefault="00243812" w:rsidP="00F01A18">
      <w:pPr>
        <w:pStyle w:val="NoSpacing"/>
        <w:rPr>
          <w:rFonts w:ascii="Montserrat" w:hAnsi="Montserrat"/>
          <w:sz w:val="24"/>
        </w:rPr>
      </w:pPr>
      <w:r w:rsidRPr="00243812">
        <w:rPr>
          <w:rFonts w:ascii="Montserrat" w:hAnsi="Montserrat"/>
          <w:sz w:val="24"/>
        </w:rPr>
        <w:tab/>
        <w:t>omnireal</w:t>
      </w:r>
    </w:p>
    <w:p w14:paraId="4E19D4C8" w14:textId="77777777" w:rsidR="004E739B" w:rsidRPr="00243812" w:rsidRDefault="004E739B" w:rsidP="00F01A18">
      <w:pPr>
        <w:pStyle w:val="NoSpacing"/>
        <w:rPr>
          <w:rFonts w:ascii="Montserrat" w:hAnsi="Montserrat"/>
          <w:sz w:val="24"/>
        </w:rPr>
      </w:pPr>
    </w:p>
    <w:p w14:paraId="5004DE5D" w14:textId="761172A9" w:rsidR="004E739B" w:rsidRPr="00243812" w:rsidRDefault="00243812" w:rsidP="00F01A18">
      <w:pPr>
        <w:pStyle w:val="NoSpacing"/>
        <w:rPr>
          <w:rFonts w:ascii="Montserrat" w:hAnsi="Montserrat"/>
          <w:sz w:val="24"/>
        </w:rPr>
      </w:pPr>
      <w:r w:rsidRPr="00243812">
        <w:rPr>
          <w:rFonts w:ascii="Montserrat" w:hAnsi="Montserrat"/>
          <w:sz w:val="24"/>
        </w:rPr>
        <w:tab/>
        <w:t>A pre realm is the unborn soul of that realm.</w:t>
      </w:r>
      <w:r w:rsidR="006F60BF" w:rsidRPr="00243812">
        <w:rPr>
          <w:rFonts w:ascii="Montserrat" w:hAnsi="Montserrat"/>
          <w:sz w:val="24"/>
        </w:rPr>
        <w:t xml:space="preserve"> </w:t>
      </w:r>
      <w:r w:rsidRPr="00243812">
        <w:rPr>
          <w:rFonts w:ascii="Montserrat" w:hAnsi="Montserrat"/>
          <w:sz w:val="24"/>
        </w:rPr>
        <w:t>The seed.</w:t>
      </w:r>
      <w:r w:rsidR="006F60BF" w:rsidRPr="00243812">
        <w:rPr>
          <w:rFonts w:ascii="Montserrat" w:hAnsi="Montserrat"/>
          <w:sz w:val="24"/>
        </w:rPr>
        <w:t xml:space="preserve"> </w:t>
      </w:r>
      <w:r w:rsidRPr="00243812">
        <w:rPr>
          <w:rFonts w:ascii="Montserrat" w:hAnsi="Montserrat"/>
          <w:sz w:val="24"/>
        </w:rPr>
        <w:t>A god may interact with it if it pleases, and an aspect may enter it, if careful, and just listen to it.</w:t>
      </w:r>
      <w:r w:rsidR="006F60BF" w:rsidRPr="00243812">
        <w:rPr>
          <w:rFonts w:ascii="Montserrat" w:hAnsi="Montserrat"/>
          <w:sz w:val="24"/>
        </w:rPr>
        <w:t xml:space="preserve"> </w:t>
      </w:r>
      <w:r w:rsidRPr="00243812">
        <w:rPr>
          <w:rFonts w:ascii="Montserrat" w:hAnsi="Montserrat"/>
          <w:sz w:val="24"/>
        </w:rPr>
        <w:t>It is very suggestible at this stage, and here its destiny is dreamed.</w:t>
      </w:r>
      <w:r w:rsidR="006F60BF" w:rsidRPr="00243812">
        <w:rPr>
          <w:rFonts w:ascii="Montserrat" w:hAnsi="Montserrat"/>
          <w:sz w:val="24"/>
        </w:rPr>
        <w:t xml:space="preserve"> </w:t>
      </w:r>
      <w:r w:rsidRPr="00243812">
        <w:rPr>
          <w:rFonts w:ascii="Montserrat" w:hAnsi="Montserrat"/>
          <w:sz w:val="24"/>
        </w:rPr>
        <w:t>A thread is a simple design of a realm.</w:t>
      </w:r>
      <w:r w:rsidR="006F60BF" w:rsidRPr="00243812">
        <w:rPr>
          <w:rFonts w:ascii="Montserrat" w:hAnsi="Montserrat"/>
          <w:sz w:val="24"/>
        </w:rPr>
        <w:t xml:space="preserve"> </w:t>
      </w:r>
      <w:r w:rsidRPr="00243812">
        <w:rPr>
          <w:rFonts w:ascii="Montserrat" w:hAnsi="Montserrat"/>
          <w:sz w:val="24"/>
        </w:rPr>
        <w:t>It cannot be existed in per se, but it can be seen and interpreted.</w:t>
      </w:r>
      <w:r w:rsidR="006F60BF" w:rsidRPr="00243812">
        <w:rPr>
          <w:rFonts w:ascii="Montserrat" w:hAnsi="Montserrat"/>
          <w:sz w:val="24"/>
        </w:rPr>
        <w:t xml:space="preserve"> </w:t>
      </w:r>
      <w:r w:rsidRPr="00243812">
        <w:rPr>
          <w:rFonts w:ascii="Montserrat" w:hAnsi="Montserrat"/>
          <w:sz w:val="24"/>
        </w:rPr>
        <w:t>A concept is just that.</w:t>
      </w:r>
      <w:r w:rsidR="006F60BF" w:rsidRPr="00243812">
        <w:rPr>
          <w:rFonts w:ascii="Montserrat" w:hAnsi="Montserrat"/>
          <w:sz w:val="24"/>
        </w:rPr>
        <w:t xml:space="preserve"> </w:t>
      </w:r>
      <w:r w:rsidRPr="00243812">
        <w:rPr>
          <w:rFonts w:ascii="Montserrat" w:hAnsi="Montserrat"/>
          <w:sz w:val="24"/>
        </w:rPr>
        <w:t>A real realm is one in which entities may interact.</w:t>
      </w:r>
      <w:r w:rsidR="006F60BF" w:rsidRPr="00243812">
        <w:rPr>
          <w:rFonts w:ascii="Montserrat" w:hAnsi="Montserrat"/>
          <w:sz w:val="24"/>
        </w:rPr>
        <w:t xml:space="preserve"> </w:t>
      </w:r>
      <w:r w:rsidRPr="00243812">
        <w:rPr>
          <w:rFonts w:ascii="Montserrat" w:hAnsi="Montserrat"/>
          <w:sz w:val="24"/>
        </w:rPr>
        <w:t>A parareal realm is one where entities can seize power and take a hand in shaping and manipulating the realm.</w:t>
      </w:r>
      <w:r w:rsidR="006F60BF" w:rsidRPr="00243812">
        <w:rPr>
          <w:rFonts w:ascii="Montserrat" w:hAnsi="Montserrat"/>
          <w:sz w:val="24"/>
        </w:rPr>
        <w:t xml:space="preserve"> </w:t>
      </w:r>
      <w:r w:rsidRPr="00243812">
        <w:rPr>
          <w:rFonts w:ascii="Montserrat" w:hAnsi="Montserrat"/>
          <w:sz w:val="24"/>
        </w:rPr>
        <w:t>A multireal realm is one with infinite accessible possibilities within it.</w:t>
      </w:r>
      <w:r w:rsidR="006F60BF" w:rsidRPr="00243812">
        <w:rPr>
          <w:rFonts w:ascii="Montserrat" w:hAnsi="Montserrat"/>
          <w:sz w:val="24"/>
        </w:rPr>
        <w:t xml:space="preserve"> </w:t>
      </w:r>
      <w:r w:rsidRPr="00243812">
        <w:rPr>
          <w:rFonts w:ascii="Montserrat" w:hAnsi="Montserrat"/>
          <w:sz w:val="24"/>
        </w:rPr>
        <w:t>A time traveler or reality level jumper could exist in it.</w:t>
      </w:r>
      <w:r w:rsidR="006F60BF" w:rsidRPr="00243812">
        <w:rPr>
          <w:rFonts w:ascii="Montserrat" w:hAnsi="Montserrat"/>
          <w:sz w:val="24"/>
        </w:rPr>
        <w:t xml:space="preserve"> </w:t>
      </w:r>
      <w:r w:rsidRPr="00243812">
        <w:rPr>
          <w:rFonts w:ascii="Montserrat" w:hAnsi="Montserrat"/>
          <w:sz w:val="24"/>
        </w:rPr>
        <w:t>An omnireal realm is one where possibilities outside of the infinite can exist.</w:t>
      </w:r>
      <w:r w:rsidR="006F60BF" w:rsidRPr="00243812">
        <w:rPr>
          <w:rFonts w:ascii="Montserrat" w:hAnsi="Montserrat"/>
          <w:sz w:val="24"/>
        </w:rPr>
        <w:t xml:space="preserve"> </w:t>
      </w:r>
      <w:r w:rsidRPr="00243812">
        <w:rPr>
          <w:rFonts w:ascii="Montserrat" w:hAnsi="Montserrat"/>
          <w:sz w:val="24"/>
        </w:rPr>
        <w:t>It can have a place out of time.</w:t>
      </w:r>
    </w:p>
    <w:p w14:paraId="65D36A3A" w14:textId="77777777" w:rsidR="004E739B" w:rsidRPr="00243812" w:rsidRDefault="004E739B" w:rsidP="00F01A18">
      <w:pPr>
        <w:pStyle w:val="NoSpacing"/>
        <w:rPr>
          <w:rFonts w:ascii="Montserrat" w:hAnsi="Montserrat"/>
          <w:sz w:val="24"/>
        </w:rPr>
      </w:pPr>
    </w:p>
    <w:p w14:paraId="7A9F281B" w14:textId="77777777" w:rsidR="004E739B" w:rsidRPr="00243812" w:rsidRDefault="00243812" w:rsidP="00F01A18">
      <w:pPr>
        <w:pStyle w:val="NoSpacing"/>
        <w:rPr>
          <w:rFonts w:ascii="Montserrat" w:hAnsi="Montserrat"/>
          <w:sz w:val="24"/>
        </w:rPr>
      </w:pPr>
      <w:r w:rsidRPr="00243812">
        <w:rPr>
          <w:rFonts w:ascii="Montserrat" w:hAnsi="Montserrat"/>
          <w:spacing w:val="-3"/>
          <w:sz w:val="24"/>
        </w:rPr>
        <w:br w:type="page"/>
      </w:r>
      <w:r w:rsidRPr="00243812">
        <w:rPr>
          <w:rFonts w:ascii="Montserrat" w:hAnsi="Montserrat"/>
          <w:sz w:val="24"/>
        </w:rPr>
        <w:t>A_Cn\Arena : Concept Notes</w:t>
      </w:r>
      <w:r w:rsidRPr="00243812">
        <w:rPr>
          <w:rFonts w:ascii="Montserrat" w:hAnsi="Montserrat"/>
          <w:sz w:val="24"/>
        </w:rPr>
        <w:tab/>
        <w:t>[Special And General Info]</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46D2895F" w14:textId="77777777" w:rsidR="004E739B" w:rsidRPr="00243812" w:rsidRDefault="004E739B" w:rsidP="00F01A18">
      <w:pPr>
        <w:pStyle w:val="NoSpacing"/>
        <w:rPr>
          <w:rFonts w:ascii="Montserrat" w:hAnsi="Montserrat"/>
          <w:sz w:val="24"/>
        </w:rPr>
      </w:pPr>
    </w:p>
    <w:p w14:paraId="15ECDB34" w14:textId="77777777" w:rsidR="004E739B" w:rsidRPr="00243812" w:rsidRDefault="00243812" w:rsidP="00F01A18">
      <w:pPr>
        <w:pStyle w:val="NoSpacing"/>
        <w:rPr>
          <w:rFonts w:ascii="Montserrat" w:hAnsi="Montserrat"/>
          <w:sz w:val="24"/>
        </w:rPr>
      </w:pPr>
      <w:r w:rsidRPr="00243812">
        <w:rPr>
          <w:rFonts w:ascii="Montserrat" w:hAnsi="Montserrat"/>
          <w:sz w:val="24"/>
        </w:rPr>
        <w:t>002</w:t>
      </w:r>
      <w:r w:rsidRPr="00243812">
        <w:rPr>
          <w:rFonts w:ascii="Montserrat" w:hAnsi="Montserrat"/>
          <w:sz w:val="24"/>
        </w:rPr>
        <w:tab/>
      </w:r>
    </w:p>
    <w:p w14:paraId="3AA21DA0" w14:textId="77777777" w:rsidR="004E739B" w:rsidRPr="00243812" w:rsidRDefault="004E739B" w:rsidP="00F01A18">
      <w:pPr>
        <w:pStyle w:val="NoSpacing"/>
        <w:rPr>
          <w:rFonts w:ascii="Montserrat" w:hAnsi="Montserrat"/>
          <w:sz w:val="24"/>
        </w:rPr>
      </w:pPr>
    </w:p>
    <w:p w14:paraId="785764C1" w14:textId="77777777" w:rsidR="004E739B" w:rsidRPr="00243812" w:rsidRDefault="00243812" w:rsidP="00F01A18">
      <w:pPr>
        <w:pStyle w:val="NoSpacing"/>
        <w:rPr>
          <w:rFonts w:ascii="Montserrat" w:hAnsi="Montserrat"/>
          <w:sz w:val="24"/>
        </w:rPr>
      </w:pPr>
      <w:r w:rsidRPr="00243812">
        <w:rPr>
          <w:rFonts w:ascii="Montserrat" w:hAnsi="Montserrat"/>
          <w:sz w:val="24"/>
        </w:rPr>
        <w:t>Trauma</w:t>
      </w:r>
    </w:p>
    <w:p w14:paraId="4BC133F4" w14:textId="77777777" w:rsidR="004E739B" w:rsidRPr="00243812" w:rsidRDefault="004E739B" w:rsidP="00F01A18">
      <w:pPr>
        <w:pStyle w:val="NoSpacing"/>
        <w:rPr>
          <w:rFonts w:ascii="Montserrat" w:hAnsi="Montserrat"/>
          <w:sz w:val="24"/>
        </w:rPr>
      </w:pPr>
    </w:p>
    <w:p w14:paraId="4DF2EA96" w14:textId="77777777" w:rsidR="004E739B" w:rsidRPr="00243812" w:rsidRDefault="00243812" w:rsidP="00F01A18">
      <w:pPr>
        <w:pStyle w:val="NoSpacing"/>
        <w:rPr>
          <w:rFonts w:ascii="Montserrat" w:hAnsi="Montserrat"/>
          <w:sz w:val="24"/>
        </w:rPr>
      </w:pPr>
      <w:r w:rsidRPr="00243812">
        <w:rPr>
          <w:rFonts w:ascii="Montserrat" w:hAnsi="Montserrat"/>
          <w:sz w:val="24"/>
        </w:rPr>
        <w:t>Integrity</w:t>
      </w:r>
      <w:r w:rsidRPr="00243812">
        <w:rPr>
          <w:rFonts w:ascii="Montserrat" w:hAnsi="Montserrat"/>
          <w:sz w:val="24"/>
        </w:rPr>
        <w:tab/>
        <w:t>AKA "Wear And Tear"</w:t>
      </w:r>
    </w:p>
    <w:p w14:paraId="7B1E5940" w14:textId="77777777" w:rsidR="004E739B" w:rsidRPr="00243812" w:rsidRDefault="004E739B" w:rsidP="00F01A18">
      <w:pPr>
        <w:pStyle w:val="NoSpacing"/>
        <w:rPr>
          <w:rFonts w:ascii="Montserrat" w:hAnsi="Montserrat"/>
          <w:sz w:val="24"/>
        </w:rPr>
      </w:pPr>
    </w:p>
    <w:p w14:paraId="5652E782"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 xml:space="preserve">This is detailed as a component of the function of albedo in the game. Integrity is an organic attrition value accounting for all of the things which affect the character's ability to function. Integrity keeps track of all debilitating effects generated from the character's own actions and as a result of actions taken against the character. Integrity can be described in many ways, but in general practice, there are two sets of terms related to Integrity, physical, and mental. In a material sense, Integrity </w:t>
      </w:r>
      <w:r w:rsidRPr="00243812">
        <w:rPr>
          <w:rFonts w:ascii="Montserrat" w:hAnsi="Montserrat"/>
          <w:sz w:val="24"/>
        </w:rPr>
        <w:t>acknowledges wear and tear on the body. In all other senses, Integrity is burn and drain. The two sets function identically, but are interpreted differently in the game. Wear and tear are generally obvious to perception, while burn and drain are felt and perceived only subjectively by characters. Burn and tear are actually damaging, while drain and wear are merely discomfiting. While wear and drain can be shrugged off, or slept off, burn and tear are staged. This means that recovery can be a long and excruc</w:t>
      </w:r>
      <w:r w:rsidRPr="00243812">
        <w:rPr>
          <w:rFonts w:ascii="Montserrat" w:hAnsi="Montserrat"/>
          <w:sz w:val="24"/>
        </w:rPr>
        <w:t>iating process. The higher such damaging effects are staged, the longer it takes to recover fully. It is possible that damage can be so severe that it never fully recovers. Permanent burn and tear are crippling in more ways than one.</w:t>
      </w:r>
    </w:p>
    <w:p w14:paraId="4588386C" w14:textId="77777777" w:rsidR="004E739B" w:rsidRPr="00243812" w:rsidRDefault="004E739B" w:rsidP="00F01A18">
      <w:pPr>
        <w:pStyle w:val="NoSpacing"/>
        <w:rPr>
          <w:rFonts w:ascii="Montserrat" w:hAnsi="Montserrat"/>
          <w:sz w:val="24"/>
        </w:rPr>
      </w:pPr>
    </w:p>
    <w:p w14:paraId="15E96B0B" w14:textId="77777777" w:rsidR="004E739B" w:rsidRPr="00243812" w:rsidRDefault="00243812" w:rsidP="00F01A18">
      <w:pPr>
        <w:pStyle w:val="NoSpacing"/>
        <w:rPr>
          <w:rFonts w:ascii="Montserrat" w:hAnsi="Montserrat"/>
          <w:sz w:val="24"/>
        </w:rPr>
      </w:pPr>
      <w:r w:rsidRPr="00243812">
        <w:rPr>
          <w:rFonts w:ascii="Montserrat" w:hAnsi="Montserrat"/>
          <w:sz w:val="24"/>
        </w:rPr>
        <w:tab/>
        <w:t>Wear</w:t>
      </w:r>
      <w:r w:rsidRPr="00243812">
        <w:rPr>
          <w:rFonts w:ascii="Montserrat" w:hAnsi="Montserrat"/>
          <w:sz w:val="24"/>
        </w:rPr>
        <w:tab/>
        <w:t>Drain</w:t>
      </w:r>
      <w:r w:rsidRPr="00243812">
        <w:rPr>
          <w:rFonts w:ascii="Montserrat" w:hAnsi="Montserrat"/>
          <w:sz w:val="24"/>
        </w:rPr>
        <w:tab/>
        <w:t>short term loss, full recovery over a short term</w:t>
      </w:r>
    </w:p>
    <w:p w14:paraId="36BC3660" w14:textId="77777777" w:rsidR="004E739B" w:rsidRPr="00243812" w:rsidRDefault="00243812" w:rsidP="00F01A18">
      <w:pPr>
        <w:pStyle w:val="NoSpacing"/>
        <w:rPr>
          <w:rFonts w:ascii="Montserrat" w:hAnsi="Montserrat"/>
          <w:sz w:val="24"/>
        </w:rPr>
      </w:pPr>
      <w:r w:rsidRPr="00243812">
        <w:rPr>
          <w:rFonts w:ascii="Montserrat" w:hAnsi="Montserrat"/>
          <w:sz w:val="24"/>
        </w:rPr>
        <w:tab/>
        <w:t>Tear</w:t>
      </w:r>
      <w:r w:rsidRPr="00243812">
        <w:rPr>
          <w:rFonts w:ascii="Montserrat" w:hAnsi="Montserrat"/>
          <w:sz w:val="24"/>
        </w:rPr>
        <w:tab/>
        <w:t>Burn</w:t>
      </w:r>
      <w:r w:rsidRPr="00243812">
        <w:rPr>
          <w:rFonts w:ascii="Montserrat" w:hAnsi="Montserrat"/>
          <w:sz w:val="24"/>
        </w:rPr>
        <w:tab/>
        <w:t>long term loss, prolonged recovery [staged]</w:t>
      </w:r>
    </w:p>
    <w:p w14:paraId="6D7ECF3F" w14:textId="77777777" w:rsidR="004E739B" w:rsidRPr="00243812" w:rsidRDefault="004E739B" w:rsidP="00F01A18">
      <w:pPr>
        <w:pStyle w:val="NoSpacing"/>
        <w:rPr>
          <w:rFonts w:ascii="Montserrat" w:hAnsi="Montserrat"/>
          <w:sz w:val="24"/>
        </w:rPr>
      </w:pPr>
    </w:p>
    <w:p w14:paraId="34E1A3F1" w14:textId="77777777" w:rsidR="004E739B" w:rsidRPr="00243812" w:rsidRDefault="00243812" w:rsidP="00F01A18">
      <w:pPr>
        <w:pStyle w:val="NoSpacing"/>
        <w:rPr>
          <w:rFonts w:ascii="Montserrat" w:hAnsi="Montserrat"/>
          <w:sz w:val="24"/>
        </w:rPr>
      </w:pPr>
      <w:r w:rsidRPr="00243812">
        <w:rPr>
          <w:rFonts w:ascii="Montserrat" w:hAnsi="Montserrat"/>
          <w:sz w:val="24"/>
        </w:rPr>
        <w:t>Integrity Notes (also see Staged Damage)</w:t>
      </w:r>
    </w:p>
    <w:p w14:paraId="4F5B185C" w14:textId="77777777" w:rsidR="004E739B" w:rsidRPr="00243812" w:rsidRDefault="004E739B" w:rsidP="00F01A18">
      <w:pPr>
        <w:pStyle w:val="NoSpacing"/>
        <w:rPr>
          <w:rFonts w:ascii="Montserrat" w:hAnsi="Montserrat"/>
          <w:sz w:val="24"/>
        </w:rPr>
      </w:pPr>
    </w:p>
    <w:p w14:paraId="74C26A05" w14:textId="473C3693" w:rsidR="004E739B" w:rsidRPr="00243812" w:rsidRDefault="00243812" w:rsidP="00F01A18">
      <w:pPr>
        <w:pStyle w:val="NoSpacing"/>
        <w:rPr>
          <w:rFonts w:ascii="Montserrat" w:hAnsi="Montserrat"/>
          <w:sz w:val="24"/>
        </w:rPr>
      </w:pPr>
      <w:r w:rsidRPr="00243812">
        <w:rPr>
          <w:rFonts w:ascii="Montserrat" w:hAnsi="Montserrat"/>
          <w:sz w:val="24"/>
        </w:rPr>
        <w:tab/>
        <w:t>Actual damage and mere debilitation are largely interpretations of the present Integrity value. Actual damage will involve structural and cosmetic effects determined at, or as soon as possible after the time staged damage is taken. Such consequential information should be retained in the character portfolio as Integrity Notes. Debilitation can occasionally involve special circumstances worthy of noting down, but not as</w:t>
      </w:r>
      <w:r w:rsidR="006F60BF" w:rsidRPr="00243812">
        <w:rPr>
          <w:rFonts w:ascii="Montserrat" w:hAnsi="Montserrat"/>
          <w:sz w:val="24"/>
        </w:rPr>
        <w:t xml:space="preserve"> </w:t>
      </w:r>
      <w:r w:rsidRPr="00243812">
        <w:rPr>
          <w:rFonts w:ascii="Montserrat" w:hAnsi="Montserrat"/>
          <w:sz w:val="24"/>
        </w:rPr>
        <w:t xml:space="preserve">often. Integrity notes reflect the significance and seriousness of deleterious effects imposed upon the character. The most important difference between damage and debilitation is that if a player takes their maximum wear or drain no other side effect is generated except that it will not return until the end of a scene—assuming time to recover, when Integrity return to its lowest amount, the current damage levels. </w:t>
      </w:r>
    </w:p>
    <w:p w14:paraId="616A3188" w14:textId="77777777" w:rsidR="004E739B" w:rsidRPr="00243812" w:rsidRDefault="004E739B" w:rsidP="00F01A18">
      <w:pPr>
        <w:pStyle w:val="NoSpacing"/>
        <w:rPr>
          <w:rFonts w:ascii="Montserrat" w:hAnsi="Montserrat"/>
          <w:sz w:val="24"/>
        </w:rPr>
      </w:pPr>
    </w:p>
    <w:p w14:paraId="41FB2804" w14:textId="77777777" w:rsidR="004E739B" w:rsidRPr="00243812" w:rsidRDefault="00243812" w:rsidP="00F01A18">
      <w:pPr>
        <w:pStyle w:val="NoSpacing"/>
        <w:rPr>
          <w:rFonts w:ascii="Montserrat" w:hAnsi="Montserrat"/>
          <w:sz w:val="24"/>
        </w:rPr>
      </w:pPr>
      <w:r w:rsidRPr="00243812">
        <w:rPr>
          <w:rFonts w:ascii="Montserrat" w:hAnsi="Montserrat"/>
          <w:sz w:val="24"/>
        </w:rPr>
        <w:t>Damage &amp; Subdual</w:t>
      </w:r>
    </w:p>
    <w:p w14:paraId="5B3AF3B9" w14:textId="77777777" w:rsidR="004E739B" w:rsidRPr="00243812" w:rsidRDefault="00243812" w:rsidP="00F01A18">
      <w:pPr>
        <w:pStyle w:val="NoSpacing"/>
        <w:rPr>
          <w:rFonts w:ascii="Montserrat" w:hAnsi="Montserrat"/>
          <w:sz w:val="24"/>
        </w:rPr>
      </w:pPr>
      <w:r w:rsidRPr="00243812">
        <w:rPr>
          <w:rFonts w:ascii="Montserrat" w:hAnsi="Montserrat"/>
          <w:sz w:val="24"/>
        </w:rPr>
        <w:tab/>
        <w:t>If you hit someone, they are going to get hurt. Sometimes, however, it is best to hurt someone as little as possible while taking them out of the action. Subduing an opponent is harder than hurting him or her. In general it takes an extra success to deliberately control your blow. This is a success that pays for switching over to subduing damage. Essentially, it is another order of targeting; it allows you to hit a part of their body that can be stunned. In such an instance, the damage is done according to</w:t>
      </w:r>
      <w:r w:rsidRPr="00243812">
        <w:rPr>
          <w:rFonts w:ascii="Montserrat" w:hAnsi="Montserrat"/>
          <w:sz w:val="24"/>
        </w:rPr>
        <w:t xml:space="preserve"> the damage class applicable but is recorded with fatigue and psychic drain. This reduces their resilience enough for them to reasonably fail a consciousness check but does not risk death. Naturally, they could totally fumble their tests and die of shock, but it is less likely than if the result had been actual damage. Subdual dissipates at the same rate as fatigue.</w:t>
      </w:r>
    </w:p>
    <w:p w14:paraId="7FA4EAFA" w14:textId="77777777" w:rsidR="004E739B" w:rsidRPr="00243812" w:rsidRDefault="004E739B" w:rsidP="00F01A18">
      <w:pPr>
        <w:pStyle w:val="NoSpacing"/>
        <w:rPr>
          <w:rFonts w:ascii="Montserrat" w:hAnsi="Montserrat"/>
          <w:sz w:val="24"/>
        </w:rPr>
      </w:pPr>
    </w:p>
    <w:p w14:paraId="74D772C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Damage &amp; Death </w:t>
      </w:r>
    </w:p>
    <w:p w14:paraId="085C1797" w14:textId="77777777" w:rsidR="004E739B" w:rsidRPr="00243812" w:rsidRDefault="00243812" w:rsidP="00F01A18">
      <w:pPr>
        <w:pStyle w:val="NoSpacing"/>
        <w:rPr>
          <w:rFonts w:ascii="Montserrat" w:hAnsi="Montserrat"/>
          <w:sz w:val="24"/>
        </w:rPr>
      </w:pPr>
      <w:r w:rsidRPr="00243812">
        <w:rPr>
          <w:rFonts w:ascii="Montserrat" w:hAnsi="Montserrat"/>
          <w:sz w:val="24"/>
        </w:rPr>
        <w:tab/>
        <w:t>Damage effects and consequences—and the mechanics there of—are a necessary evil in an effective game or campaign. It is a touchy aspect of role-playing, given that death is a hard ruling. In real life, the body is a dynamically complex organism that constantly adjusts and compromises with its environment. While a physicist or a biologist might be able to provide hard statistics to quantify the specific tolerances and variables of the organism's mortality margin, the rest of us just have to play it by ear a</w:t>
      </w:r>
      <w:r w:rsidRPr="00243812">
        <w:rPr>
          <w:rFonts w:ascii="Montserrat" w:hAnsi="Montserrat"/>
          <w:sz w:val="24"/>
        </w:rPr>
        <w:t>nd guess at how much abuse the body can take before dying. Arena is a simulation, and uses simple mechanics to govern the cause and effect of actions and events. To take the guesswork out of mortality, it uses a point based method to resolve this question, based on value applied in terms of staged damage. The method involves a growing value of disruption of all applicable types that is contested against the character's base value. This is in keeping with the organic resolution methods of the system. The dam</w:t>
      </w:r>
      <w:r w:rsidRPr="00243812">
        <w:rPr>
          <w:rFonts w:ascii="Montserrat" w:hAnsi="Montserrat"/>
          <w:sz w:val="24"/>
        </w:rPr>
        <w:t>age would divide the value to produce a test roll. Whenever a significant amount of damage is taken, the character must roll in a contest to remain functional. As endurance is counted off of the same value, exhaustion will add to the severity of damage and death tests. Conveniently, this accommodates damage, death, disease, and disorientation tests. The player keeps a running tab on all accumulated disruptions against his character. Psychic drain is similarly noted as inertia. The cost for using power and p</w:t>
      </w:r>
      <w:r w:rsidRPr="00243812">
        <w:rPr>
          <w:rFonts w:ascii="Montserrat" w:hAnsi="Montserrat"/>
          <w:sz w:val="24"/>
        </w:rPr>
        <w:t>ushing the mind is the accumulation of inertia. Obviously, any test target less than three requires a natural crit, a three rolled on 3d6.</w:t>
      </w:r>
    </w:p>
    <w:p w14:paraId="5001ABBC" w14:textId="7FE91C41" w:rsidR="004E739B" w:rsidRPr="00243812" w:rsidRDefault="006F60BF" w:rsidP="00F01A18">
      <w:pPr>
        <w:pStyle w:val="NoSpacing"/>
        <w:rPr>
          <w:rFonts w:ascii="Montserrat" w:hAnsi="Montserrat"/>
          <w:sz w:val="24"/>
        </w:rPr>
      </w:pPr>
      <w:r w:rsidRPr="00243812">
        <w:rPr>
          <w:rFonts w:ascii="Montserrat" w:hAnsi="Montserrat"/>
          <w:sz w:val="24"/>
        </w:rPr>
        <w:tab/>
        <w:t xml:space="preserve">the question of damage class modifiers comes up, now. Defined as cosmetic, inhibiting, crippling, internal, vital, and neural, they relate to the seriousness of the wound endured to the continued function of the body. We all know that it is easy for the human body to die. We also know that it is hard to kill it unless you know exactly what to do and how to do it. For convenience, it works best to have a standard amount of damage according to damage class, that makes the success of the attempt more important and relevant, and saves on figuring damage. Each individual instance of injury delivers the standard damage by class. Neural damage is a thousand per incident. That means that the average man in perfect health has a fifty percent chance of surviving one such wound. A second wound like that will drop his chances to five on three die six. Vital does five hundred, three such injuries will drop his chances to seven on 3d6. If you round up. Internal does three hundred; five wounds are sustainable with the same odds. Crippling does a hundred, inhibiting does ten, and cosmetic is a point at a time, though sometimes several points can be taken in a given incident. Now remember that there is a running total at work here, and exertion, sickness, smoking, and all sorts of other common activities are constantly dropping your vitality. Vitality is restored according to your base rating per successful test, but only three test are automatic in a day. The rest have to be called for. Remember to take note of it when you are called for a vitality check of any kind and take that recovery if you succeed. </w:t>
      </w:r>
    </w:p>
    <w:p w14:paraId="6B2627C2" w14:textId="77777777" w:rsidR="004E739B" w:rsidRPr="00243812" w:rsidRDefault="004E739B" w:rsidP="00F01A18">
      <w:pPr>
        <w:pStyle w:val="NoSpacing"/>
        <w:rPr>
          <w:rFonts w:ascii="Montserrat" w:hAnsi="Montserrat"/>
          <w:sz w:val="24"/>
        </w:rPr>
      </w:pPr>
    </w:p>
    <w:p w14:paraId="31D01CDD" w14:textId="77777777" w:rsidR="004E739B" w:rsidRPr="00243812" w:rsidRDefault="00243812" w:rsidP="00F01A18">
      <w:pPr>
        <w:pStyle w:val="NoSpacing"/>
        <w:rPr>
          <w:rFonts w:ascii="Montserrat" w:hAnsi="Montserrat"/>
          <w:sz w:val="24"/>
        </w:rPr>
      </w:pPr>
      <w:r w:rsidRPr="00243812">
        <w:rPr>
          <w:rFonts w:ascii="Montserrat" w:hAnsi="Montserrat"/>
          <w:sz w:val="24"/>
        </w:rPr>
        <w:tab/>
        <w:t>The standard application for classed damage is to intrusive damage. Good interpretation of damaging incidents is important when dealing with the almost infinite nuances of life threatening influences. The basic advantage of the body is its capacity of absorbing damage as an entire unit. Intrusive damage, such as cutting, impaling and bone and ligament snapping bypasses this basic defense, and thus is more likely to maim or kill the body. The basic guideline for applying classed damage is tied into effect v</w:t>
      </w:r>
      <w:r w:rsidRPr="00243812">
        <w:rPr>
          <w:rFonts w:ascii="Montserrat" w:hAnsi="Montserrat"/>
          <w:sz w:val="24"/>
        </w:rPr>
        <w:t>alues and intent first, and interpretation as a very close second. If the determined effect actually violates the integrity of a bodily structure, rather than just jarring or addling it, then you can feel safe in applying classed damage. However, don't forget to consider compensation on the part of the victim before you make a judgment. If a damaged character has an applicable buffer for taking damage, then give them a chance to apply it before coming to a conclusion about damage.</w:t>
      </w:r>
    </w:p>
    <w:p w14:paraId="17F0069B" w14:textId="77777777" w:rsidR="004E739B" w:rsidRPr="00243812" w:rsidRDefault="004E739B" w:rsidP="00F01A18">
      <w:pPr>
        <w:pStyle w:val="NoSpacing"/>
        <w:rPr>
          <w:rFonts w:ascii="Montserrat" w:hAnsi="Montserrat"/>
          <w:sz w:val="24"/>
        </w:rPr>
      </w:pPr>
    </w:p>
    <w:p w14:paraId="6E3A2440" w14:textId="77777777" w:rsidR="004E739B" w:rsidRPr="00243812" w:rsidRDefault="00243812" w:rsidP="00F01A18">
      <w:pPr>
        <w:pStyle w:val="NoSpacing"/>
        <w:rPr>
          <w:rFonts w:ascii="Montserrat" w:hAnsi="Montserrat"/>
          <w:sz w:val="24"/>
        </w:rPr>
      </w:pPr>
      <w:r w:rsidRPr="00243812">
        <w:rPr>
          <w:rFonts w:ascii="Montserrat" w:hAnsi="Montserrat"/>
          <w:sz w:val="24"/>
        </w:rPr>
        <w:t>Automatic Death</w:t>
      </w:r>
    </w:p>
    <w:p w14:paraId="478D9114"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If a character's albedo is totally devoured by damage, with damage remaining, their base attribute goes next. If that reaches zero, they have a death encounter. This is an automatic death. In a vitality test, the character has a chance to save against death even with no albedo. Not so in this case. By consuming the abs rating, the damage is inflicted directly to the character's paradoxical identity. The shock of this denies the character any save. </w:t>
      </w:r>
    </w:p>
    <w:p w14:paraId="1D03806A" w14:textId="77777777" w:rsidR="004E739B" w:rsidRPr="00243812" w:rsidRDefault="004E739B" w:rsidP="00F01A18">
      <w:pPr>
        <w:pStyle w:val="NoSpacing"/>
        <w:rPr>
          <w:rFonts w:ascii="Montserrat" w:hAnsi="Montserrat"/>
          <w:sz w:val="24"/>
        </w:rPr>
      </w:pPr>
    </w:p>
    <w:p w14:paraId="2A621550"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Organic Disruption Tables</w:t>
      </w:r>
    </w:p>
    <w:p w14:paraId="0FD85763" w14:textId="77777777" w:rsidR="004E739B" w:rsidRPr="00243812" w:rsidRDefault="004E739B" w:rsidP="00F01A18">
      <w:pPr>
        <w:pStyle w:val="NoSpacing"/>
        <w:rPr>
          <w:rFonts w:ascii="Montserrat" w:hAnsi="Montserrat"/>
          <w:sz w:val="24"/>
        </w:rPr>
      </w:pPr>
    </w:p>
    <w:p w14:paraId="799D22B7" w14:textId="77777777" w:rsidR="004E739B" w:rsidRPr="00243812" w:rsidRDefault="00243812" w:rsidP="00F01A18">
      <w:pPr>
        <w:pStyle w:val="NoSpacing"/>
        <w:rPr>
          <w:rFonts w:ascii="Montserrat" w:hAnsi="Montserrat"/>
          <w:sz w:val="24"/>
        </w:rPr>
      </w:pPr>
      <w:r w:rsidRPr="00243812">
        <w:rPr>
          <w:rFonts w:ascii="Montserrat" w:hAnsi="Montserrat"/>
          <w:sz w:val="24"/>
        </w:rPr>
        <w:t>Damage Class 1</w:t>
      </w:r>
      <w:r w:rsidRPr="00243812">
        <w:rPr>
          <w:rFonts w:ascii="Montserrat" w:hAnsi="Montserrat"/>
          <w:sz w:val="24"/>
        </w:rPr>
        <w:tab/>
        <w:t>Focus of Effect</w:t>
      </w:r>
      <w:r w:rsidRPr="00243812">
        <w:rPr>
          <w:rFonts w:ascii="Montserrat" w:hAnsi="Montserrat"/>
          <w:sz w:val="24"/>
        </w:rPr>
        <w:tab/>
        <w:t>Value</w:t>
      </w:r>
    </w:p>
    <w:p w14:paraId="1C49B7B3" w14:textId="3C0221C3" w:rsidR="004E739B" w:rsidRPr="00243812" w:rsidRDefault="006F60BF" w:rsidP="00F01A18">
      <w:pPr>
        <w:pStyle w:val="NoSpacing"/>
        <w:rPr>
          <w:rFonts w:ascii="Montserrat" w:hAnsi="Montserrat"/>
          <w:sz w:val="24"/>
        </w:rPr>
      </w:pPr>
      <w:r w:rsidRPr="00243812">
        <w:rPr>
          <w:rFonts w:ascii="Montserrat" w:hAnsi="Montserrat"/>
          <w:sz w:val="24"/>
        </w:rPr>
        <w:tab/>
      </w:r>
    </w:p>
    <w:p w14:paraId="5319132F" w14:textId="77777777" w:rsidR="004E739B" w:rsidRPr="00243812" w:rsidRDefault="00243812" w:rsidP="00F01A18">
      <w:pPr>
        <w:pStyle w:val="NoSpacing"/>
        <w:rPr>
          <w:rFonts w:ascii="Montserrat" w:hAnsi="Montserrat"/>
          <w:sz w:val="24"/>
        </w:rPr>
      </w:pPr>
      <w:r w:rsidRPr="00243812">
        <w:rPr>
          <w:rFonts w:ascii="Montserrat" w:hAnsi="Montserrat"/>
          <w:sz w:val="24"/>
        </w:rPr>
        <w:t>neural</w:t>
      </w:r>
      <w:r w:rsidRPr="00243812">
        <w:rPr>
          <w:rFonts w:ascii="Montserrat" w:hAnsi="Montserrat"/>
          <w:sz w:val="24"/>
        </w:rPr>
        <w:tab/>
        <w:t>Body wetware</w:t>
      </w:r>
      <w:r w:rsidRPr="00243812">
        <w:rPr>
          <w:rFonts w:ascii="Montserrat" w:hAnsi="Montserrat"/>
          <w:sz w:val="24"/>
        </w:rPr>
        <w:tab/>
        <w:t>1000</w:t>
      </w:r>
    </w:p>
    <w:p w14:paraId="0401E505" w14:textId="77777777" w:rsidR="004E739B" w:rsidRPr="00243812" w:rsidRDefault="00243812" w:rsidP="00F01A18">
      <w:pPr>
        <w:pStyle w:val="NoSpacing"/>
        <w:rPr>
          <w:rFonts w:ascii="Montserrat" w:hAnsi="Montserrat"/>
          <w:sz w:val="24"/>
        </w:rPr>
      </w:pPr>
      <w:r w:rsidRPr="00243812">
        <w:rPr>
          <w:rFonts w:ascii="Montserrat" w:hAnsi="Montserrat"/>
          <w:sz w:val="24"/>
        </w:rPr>
        <w:t>vital</w:t>
      </w:r>
      <w:r w:rsidRPr="00243812">
        <w:rPr>
          <w:rFonts w:ascii="Montserrat" w:hAnsi="Montserrat"/>
          <w:sz w:val="24"/>
        </w:rPr>
        <w:tab/>
        <w:t>Primary life support</w:t>
      </w:r>
      <w:r w:rsidRPr="00243812">
        <w:rPr>
          <w:rFonts w:ascii="Montserrat" w:hAnsi="Montserrat"/>
          <w:sz w:val="24"/>
        </w:rPr>
        <w:tab/>
        <w:t>500</w:t>
      </w:r>
    </w:p>
    <w:p w14:paraId="57BB965B" w14:textId="77777777" w:rsidR="004E739B" w:rsidRPr="00243812" w:rsidRDefault="00243812" w:rsidP="00F01A18">
      <w:pPr>
        <w:pStyle w:val="NoSpacing"/>
        <w:rPr>
          <w:rFonts w:ascii="Montserrat" w:hAnsi="Montserrat"/>
          <w:sz w:val="24"/>
        </w:rPr>
      </w:pPr>
      <w:r w:rsidRPr="00243812">
        <w:rPr>
          <w:rFonts w:ascii="Montserrat" w:hAnsi="Montserrat"/>
          <w:sz w:val="24"/>
        </w:rPr>
        <w:t>internal</w:t>
      </w:r>
      <w:r w:rsidRPr="00243812">
        <w:rPr>
          <w:rFonts w:ascii="Montserrat" w:hAnsi="Montserrat"/>
          <w:sz w:val="24"/>
        </w:rPr>
        <w:tab/>
        <w:t>Secondary life support</w:t>
      </w:r>
      <w:r w:rsidRPr="00243812">
        <w:rPr>
          <w:rFonts w:ascii="Montserrat" w:hAnsi="Montserrat"/>
          <w:sz w:val="24"/>
        </w:rPr>
        <w:tab/>
        <w:t>300</w:t>
      </w:r>
    </w:p>
    <w:p w14:paraId="5283FAF9" w14:textId="77777777" w:rsidR="004E739B" w:rsidRPr="00243812" w:rsidRDefault="00243812" w:rsidP="00F01A18">
      <w:pPr>
        <w:pStyle w:val="NoSpacing"/>
        <w:rPr>
          <w:rFonts w:ascii="Montserrat" w:hAnsi="Montserrat"/>
          <w:sz w:val="24"/>
        </w:rPr>
      </w:pPr>
      <w:r w:rsidRPr="00243812">
        <w:rPr>
          <w:rFonts w:ascii="Montserrat" w:hAnsi="Montserrat"/>
          <w:sz w:val="24"/>
        </w:rPr>
        <w:t>crippling</w:t>
      </w:r>
      <w:r w:rsidRPr="00243812">
        <w:rPr>
          <w:rFonts w:ascii="Montserrat" w:hAnsi="Montserrat"/>
          <w:sz w:val="24"/>
        </w:rPr>
        <w:tab/>
        <w:t>Body frame</w:t>
      </w:r>
      <w:r w:rsidRPr="00243812">
        <w:rPr>
          <w:rFonts w:ascii="Montserrat" w:hAnsi="Montserrat"/>
          <w:sz w:val="24"/>
        </w:rPr>
        <w:tab/>
        <w:t>100</w:t>
      </w:r>
    </w:p>
    <w:p w14:paraId="2C3FFB19" w14:textId="77777777" w:rsidR="004E739B" w:rsidRPr="00243812" w:rsidRDefault="00243812" w:rsidP="00F01A18">
      <w:pPr>
        <w:pStyle w:val="NoSpacing"/>
        <w:rPr>
          <w:rFonts w:ascii="Montserrat" w:hAnsi="Montserrat"/>
          <w:sz w:val="24"/>
        </w:rPr>
      </w:pPr>
      <w:r w:rsidRPr="00243812">
        <w:rPr>
          <w:rFonts w:ascii="Montserrat" w:hAnsi="Montserrat"/>
          <w:sz w:val="24"/>
        </w:rPr>
        <w:t>inhibiting</w:t>
      </w:r>
      <w:r w:rsidRPr="00243812">
        <w:rPr>
          <w:rFonts w:ascii="Montserrat" w:hAnsi="Montserrat"/>
          <w:sz w:val="24"/>
        </w:rPr>
        <w:tab/>
        <w:t>Body articulature</w:t>
      </w:r>
      <w:r w:rsidRPr="00243812">
        <w:rPr>
          <w:rFonts w:ascii="Montserrat" w:hAnsi="Montserrat"/>
          <w:sz w:val="24"/>
        </w:rPr>
        <w:tab/>
        <w:t>10</w:t>
      </w:r>
    </w:p>
    <w:p w14:paraId="2D90C35A" w14:textId="77777777" w:rsidR="004E739B" w:rsidRPr="00243812" w:rsidRDefault="00243812" w:rsidP="00F01A18">
      <w:pPr>
        <w:pStyle w:val="NoSpacing"/>
        <w:rPr>
          <w:rFonts w:ascii="Montserrat" w:hAnsi="Montserrat"/>
          <w:sz w:val="24"/>
        </w:rPr>
      </w:pPr>
      <w:r w:rsidRPr="00243812">
        <w:rPr>
          <w:rFonts w:ascii="Montserrat" w:hAnsi="Montserrat"/>
          <w:sz w:val="24"/>
        </w:rPr>
        <w:t>cosmetic</w:t>
      </w:r>
      <w:r w:rsidRPr="00243812">
        <w:rPr>
          <w:rFonts w:ascii="Montserrat" w:hAnsi="Montserrat"/>
          <w:sz w:val="24"/>
        </w:rPr>
        <w:tab/>
        <w:t>General body</w:t>
      </w:r>
      <w:r w:rsidRPr="00243812">
        <w:rPr>
          <w:rFonts w:ascii="Montserrat" w:hAnsi="Montserrat"/>
          <w:sz w:val="24"/>
        </w:rPr>
        <w:tab/>
        <w:t>1</w:t>
      </w:r>
    </w:p>
    <w:p w14:paraId="25A3224C" w14:textId="77777777" w:rsidR="004E739B" w:rsidRPr="00243812" w:rsidRDefault="004E739B" w:rsidP="00F01A18">
      <w:pPr>
        <w:pStyle w:val="NoSpacing"/>
        <w:rPr>
          <w:rFonts w:ascii="Montserrat" w:hAnsi="Montserrat"/>
          <w:sz w:val="24"/>
        </w:rPr>
      </w:pPr>
    </w:p>
    <w:p w14:paraId="7E6785D6" w14:textId="6F9F565D" w:rsidR="004E739B" w:rsidRPr="00243812" w:rsidRDefault="00243812" w:rsidP="00F01A18">
      <w:pPr>
        <w:pStyle w:val="NoSpacing"/>
        <w:rPr>
          <w:rFonts w:ascii="Montserrat" w:hAnsi="Montserrat"/>
          <w:sz w:val="24"/>
        </w:rPr>
      </w:pPr>
      <w:r w:rsidRPr="00243812">
        <w:rPr>
          <w:rFonts w:ascii="Montserrat" w:hAnsi="Montserrat"/>
          <w:sz w:val="24"/>
        </w:rPr>
        <w:t>Damage Class Modifier</w:t>
      </w:r>
      <w:r w:rsidR="006F60BF" w:rsidRPr="00243812">
        <w:rPr>
          <w:rFonts w:ascii="Montserrat" w:hAnsi="Montserrat"/>
          <w:sz w:val="24"/>
        </w:rPr>
        <w:tab/>
      </w:r>
      <w:r w:rsidRPr="00243812">
        <w:rPr>
          <w:rFonts w:ascii="Montserrat" w:hAnsi="Montserrat"/>
          <w:sz w:val="24"/>
        </w:rPr>
        <w:t>Effect</w:t>
      </w:r>
    </w:p>
    <w:p w14:paraId="648666D7" w14:textId="77777777" w:rsidR="004E739B" w:rsidRPr="00243812" w:rsidRDefault="004E739B" w:rsidP="00F01A18">
      <w:pPr>
        <w:pStyle w:val="NoSpacing"/>
        <w:rPr>
          <w:rFonts w:ascii="Montserrat" w:hAnsi="Montserrat"/>
          <w:sz w:val="24"/>
        </w:rPr>
      </w:pPr>
    </w:p>
    <w:p w14:paraId="132428F0" w14:textId="70D3D71E" w:rsidR="004E739B" w:rsidRPr="00243812" w:rsidRDefault="00243812" w:rsidP="00F01A18">
      <w:pPr>
        <w:pStyle w:val="NoSpacing"/>
        <w:rPr>
          <w:rFonts w:ascii="Montserrat" w:hAnsi="Montserrat"/>
          <w:sz w:val="24"/>
        </w:rPr>
      </w:pPr>
      <w:r w:rsidRPr="00243812">
        <w:rPr>
          <w:rFonts w:ascii="Montserrat" w:hAnsi="Montserrat"/>
          <w:sz w:val="24"/>
        </w:rPr>
        <w:t>Stun</w:t>
      </w:r>
      <w:r w:rsidR="006F60BF" w:rsidRPr="00243812">
        <w:rPr>
          <w:rFonts w:ascii="Montserrat" w:hAnsi="Montserrat"/>
          <w:sz w:val="24"/>
        </w:rPr>
        <w:tab/>
      </w:r>
      <w:r w:rsidRPr="00243812">
        <w:rPr>
          <w:rFonts w:ascii="Montserrat" w:hAnsi="Montserrat"/>
          <w:sz w:val="24"/>
        </w:rPr>
        <w:t>physical incapacitation, mental disorientation—temporary disability, organic test to recover each turn.</w:t>
      </w:r>
    </w:p>
    <w:p w14:paraId="6D434910" w14:textId="69E81C25" w:rsidR="004E739B" w:rsidRPr="00243812" w:rsidRDefault="00243812" w:rsidP="00F01A18">
      <w:pPr>
        <w:pStyle w:val="NoSpacing"/>
        <w:rPr>
          <w:rFonts w:ascii="Montserrat" w:hAnsi="Montserrat"/>
          <w:sz w:val="24"/>
        </w:rPr>
      </w:pPr>
      <w:r w:rsidRPr="00243812">
        <w:rPr>
          <w:rFonts w:ascii="Montserrat" w:hAnsi="Montserrat"/>
          <w:sz w:val="24"/>
        </w:rPr>
        <w:t>Shock</w:t>
      </w:r>
      <w:r w:rsidR="006F60BF" w:rsidRPr="00243812">
        <w:rPr>
          <w:rFonts w:ascii="Montserrat" w:hAnsi="Montserrat"/>
          <w:sz w:val="24"/>
        </w:rPr>
        <w:tab/>
      </w:r>
      <w:r w:rsidRPr="00243812">
        <w:rPr>
          <w:rFonts w:ascii="Montserrat" w:hAnsi="Montserrat"/>
          <w:sz w:val="24"/>
        </w:rPr>
        <w:t>mental incapacitation, temporary Integrity—mentally disabled, organic factor adds to effort as difficulty modifier. Organic test to recover each turn.</w:t>
      </w:r>
    </w:p>
    <w:p w14:paraId="4956EEC3" w14:textId="10E7B21D" w:rsidR="004E739B" w:rsidRPr="00243812" w:rsidRDefault="00243812" w:rsidP="00F01A18">
      <w:pPr>
        <w:pStyle w:val="NoSpacing"/>
        <w:rPr>
          <w:rFonts w:ascii="Montserrat" w:hAnsi="Montserrat"/>
          <w:sz w:val="24"/>
        </w:rPr>
      </w:pPr>
      <w:r w:rsidRPr="00243812">
        <w:rPr>
          <w:rFonts w:ascii="Montserrat" w:hAnsi="Montserrat"/>
          <w:sz w:val="24"/>
        </w:rPr>
        <w:t>Incapacitation</w:t>
      </w:r>
      <w:r w:rsidR="006F60BF" w:rsidRPr="00243812">
        <w:rPr>
          <w:rFonts w:ascii="Montserrat" w:hAnsi="Montserrat"/>
          <w:sz w:val="24"/>
        </w:rPr>
        <w:tab/>
      </w:r>
      <w:r w:rsidRPr="00243812">
        <w:rPr>
          <w:rFonts w:ascii="Montserrat" w:hAnsi="Montserrat"/>
          <w:sz w:val="24"/>
        </w:rPr>
        <w:t>mental/physical Integrity—organic factor adds to effort difficulty. Organic test to recover each scene.</w:t>
      </w:r>
    </w:p>
    <w:p w14:paraId="271283BC" w14:textId="1685881D" w:rsidR="004E739B" w:rsidRPr="00243812" w:rsidRDefault="00243812" w:rsidP="00F01A18">
      <w:pPr>
        <w:pStyle w:val="NoSpacing"/>
        <w:rPr>
          <w:rFonts w:ascii="Montserrat" w:hAnsi="Montserrat"/>
          <w:sz w:val="24"/>
        </w:rPr>
      </w:pPr>
      <w:r w:rsidRPr="00243812">
        <w:rPr>
          <w:rFonts w:ascii="Montserrat" w:hAnsi="Montserrat"/>
          <w:sz w:val="24"/>
        </w:rPr>
        <w:t>Trauma</w:t>
      </w:r>
      <w:r w:rsidR="006F60BF" w:rsidRPr="00243812">
        <w:rPr>
          <w:rFonts w:ascii="Montserrat" w:hAnsi="Montserrat"/>
          <w:sz w:val="24"/>
        </w:rPr>
        <w:tab/>
      </w:r>
      <w:r w:rsidRPr="00243812">
        <w:rPr>
          <w:rFonts w:ascii="Montserrat" w:hAnsi="Montserrat"/>
          <w:sz w:val="24"/>
        </w:rPr>
        <w:t>increases the severity to an extreme. Effect repeats until appropriate intervention is made.</w:t>
      </w:r>
    </w:p>
    <w:p w14:paraId="0C54956C" w14:textId="332F954F" w:rsidR="004E739B" w:rsidRPr="00243812" w:rsidRDefault="00243812" w:rsidP="00F01A18">
      <w:pPr>
        <w:pStyle w:val="NoSpacing"/>
        <w:rPr>
          <w:rFonts w:ascii="Montserrat" w:hAnsi="Montserrat"/>
          <w:sz w:val="24"/>
        </w:rPr>
      </w:pPr>
      <w:r w:rsidRPr="00243812">
        <w:rPr>
          <w:rFonts w:ascii="Montserrat" w:hAnsi="Montserrat"/>
          <w:sz w:val="24"/>
        </w:rPr>
        <w:t>Damage</w:t>
      </w:r>
      <w:r w:rsidR="006F60BF" w:rsidRPr="00243812">
        <w:rPr>
          <w:rFonts w:ascii="Montserrat" w:hAnsi="Montserrat"/>
          <w:sz w:val="24"/>
        </w:rPr>
        <w:tab/>
      </w:r>
      <w:r w:rsidRPr="00243812">
        <w:rPr>
          <w:rFonts w:ascii="Montserrat" w:hAnsi="Montserrat"/>
          <w:sz w:val="24"/>
        </w:rPr>
        <w:t>a physical wound. Intrusion—organic factor acts as above. Organic test to recover each day.</w:t>
      </w:r>
    </w:p>
    <w:p w14:paraId="23F506B6" w14:textId="162F73FE" w:rsidR="004E739B" w:rsidRPr="00243812" w:rsidRDefault="00243812" w:rsidP="00F01A18">
      <w:pPr>
        <w:pStyle w:val="NoSpacing"/>
        <w:rPr>
          <w:rFonts w:ascii="Montserrat" w:hAnsi="Montserrat"/>
          <w:sz w:val="24"/>
        </w:rPr>
      </w:pPr>
      <w:r w:rsidRPr="00243812">
        <w:rPr>
          <w:rFonts w:ascii="Montserrat" w:hAnsi="Montserrat"/>
          <w:sz w:val="24"/>
        </w:rPr>
        <w:t xml:space="preserve">Severe </w:t>
      </w:r>
      <w:r w:rsidR="006F60BF" w:rsidRPr="00243812">
        <w:rPr>
          <w:rFonts w:ascii="Montserrat" w:hAnsi="Montserrat"/>
          <w:sz w:val="24"/>
        </w:rPr>
        <w:tab/>
      </w:r>
      <w:r w:rsidRPr="00243812">
        <w:rPr>
          <w:rFonts w:ascii="Montserrat" w:hAnsi="Montserrat"/>
          <w:sz w:val="24"/>
        </w:rPr>
        <w:t>doubles the standard value—as applied.</w:t>
      </w:r>
    </w:p>
    <w:p w14:paraId="0A0F299F" w14:textId="48CB35DB" w:rsidR="004E739B" w:rsidRPr="00243812" w:rsidRDefault="00243812" w:rsidP="00F01A18">
      <w:pPr>
        <w:pStyle w:val="NoSpacing"/>
        <w:rPr>
          <w:rFonts w:ascii="Montserrat" w:hAnsi="Montserrat"/>
          <w:sz w:val="24"/>
        </w:rPr>
      </w:pPr>
      <w:r w:rsidRPr="00243812">
        <w:rPr>
          <w:rFonts w:ascii="Montserrat" w:hAnsi="Montserrat"/>
          <w:sz w:val="24"/>
        </w:rPr>
        <w:t xml:space="preserve">Multiple </w:t>
      </w:r>
      <w:r w:rsidR="006F60BF" w:rsidRPr="00243812">
        <w:rPr>
          <w:rFonts w:ascii="Montserrat" w:hAnsi="Montserrat"/>
          <w:sz w:val="24"/>
        </w:rPr>
        <w:tab/>
      </w:r>
      <w:r w:rsidRPr="00243812">
        <w:rPr>
          <w:rFonts w:ascii="Montserrat" w:hAnsi="Montserrat"/>
          <w:sz w:val="24"/>
        </w:rPr>
        <w:t>affects as if from multiple efforts—success based.</w:t>
      </w:r>
    </w:p>
    <w:p w14:paraId="02BC6067" w14:textId="7D55191C" w:rsidR="004E739B" w:rsidRPr="00243812" w:rsidRDefault="00243812" w:rsidP="00F01A18">
      <w:pPr>
        <w:pStyle w:val="NoSpacing"/>
        <w:rPr>
          <w:rFonts w:ascii="Montserrat" w:hAnsi="Montserrat"/>
          <w:sz w:val="24"/>
        </w:rPr>
      </w:pPr>
      <w:r w:rsidRPr="00243812">
        <w:rPr>
          <w:rFonts w:ascii="Montserrat" w:hAnsi="Montserrat"/>
          <w:sz w:val="24"/>
        </w:rPr>
        <w:t>Transfered</w:t>
      </w:r>
      <w:r w:rsidR="006F60BF" w:rsidRPr="00243812">
        <w:rPr>
          <w:rFonts w:ascii="Montserrat" w:hAnsi="Montserrat"/>
          <w:sz w:val="24"/>
        </w:rPr>
        <w:tab/>
      </w:r>
      <w:r w:rsidRPr="00243812">
        <w:rPr>
          <w:rFonts w:ascii="Montserrat" w:hAnsi="Montserrat"/>
          <w:sz w:val="24"/>
        </w:rPr>
        <w:t>an automatic success acts upon neighboring anatomy—as result of barrier failure [complex].</w:t>
      </w:r>
    </w:p>
    <w:p w14:paraId="0FCB0645" w14:textId="77777777" w:rsidR="004E739B" w:rsidRPr="00243812" w:rsidRDefault="004E739B" w:rsidP="00F01A18">
      <w:pPr>
        <w:pStyle w:val="NoSpacing"/>
        <w:rPr>
          <w:rFonts w:ascii="Montserrat" w:hAnsi="Montserrat"/>
          <w:sz w:val="24"/>
        </w:rPr>
      </w:pPr>
    </w:p>
    <w:p w14:paraId="7ABC370B"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r>
    </w:p>
    <w:p w14:paraId="219897C2" w14:textId="77777777" w:rsidR="004E739B" w:rsidRPr="00243812" w:rsidRDefault="004E739B" w:rsidP="00F01A18">
      <w:pPr>
        <w:pStyle w:val="NoSpacing"/>
        <w:rPr>
          <w:rFonts w:ascii="Montserrat" w:hAnsi="Montserrat"/>
          <w:sz w:val="24"/>
        </w:rPr>
      </w:pPr>
    </w:p>
    <w:p w14:paraId="7602C391" w14:textId="773B44E9" w:rsidR="004E739B" w:rsidRPr="00243812" w:rsidRDefault="00243812" w:rsidP="00F01A18">
      <w:pPr>
        <w:pStyle w:val="NoSpacing"/>
        <w:rPr>
          <w:rFonts w:ascii="Montserrat" w:hAnsi="Montserrat"/>
          <w:sz w:val="24"/>
        </w:rPr>
      </w:pPr>
      <w:r w:rsidRPr="00243812">
        <w:rPr>
          <w:rFonts w:ascii="Montserrat" w:hAnsi="Montserrat"/>
          <w:sz w:val="24"/>
        </w:rPr>
        <w:t>Minor Wound</w:t>
      </w:r>
      <w:r w:rsidR="006F60BF" w:rsidRPr="00243812">
        <w:rPr>
          <w:rFonts w:ascii="Montserrat" w:hAnsi="Montserrat"/>
          <w:sz w:val="24"/>
        </w:rPr>
        <w:tab/>
      </w:r>
      <w:r w:rsidRPr="00243812">
        <w:rPr>
          <w:rFonts w:ascii="Montserrat" w:hAnsi="Montserrat"/>
          <w:sz w:val="24"/>
        </w:rPr>
        <w:t>Damage Class</w:t>
      </w:r>
    </w:p>
    <w:p w14:paraId="63158690" w14:textId="77777777" w:rsidR="004E739B" w:rsidRPr="00243812" w:rsidRDefault="004E739B" w:rsidP="00F01A18">
      <w:pPr>
        <w:pStyle w:val="NoSpacing"/>
        <w:rPr>
          <w:rFonts w:ascii="Montserrat" w:hAnsi="Montserrat"/>
          <w:sz w:val="24"/>
        </w:rPr>
      </w:pPr>
    </w:p>
    <w:p w14:paraId="4BD829F0" w14:textId="30619B5C" w:rsidR="004E739B" w:rsidRPr="00243812" w:rsidRDefault="00243812" w:rsidP="00F01A18">
      <w:pPr>
        <w:pStyle w:val="NoSpacing"/>
        <w:rPr>
          <w:rFonts w:ascii="Montserrat" w:hAnsi="Montserrat"/>
          <w:sz w:val="24"/>
        </w:rPr>
      </w:pPr>
      <w:r w:rsidRPr="00243812">
        <w:rPr>
          <w:rFonts w:ascii="Montserrat" w:hAnsi="Montserrat"/>
          <w:sz w:val="24"/>
        </w:rPr>
        <w:t>Abrasion</w:t>
      </w:r>
      <w:r w:rsidR="006F60BF" w:rsidRPr="00243812">
        <w:rPr>
          <w:rFonts w:ascii="Montserrat" w:hAnsi="Montserrat"/>
          <w:sz w:val="24"/>
        </w:rPr>
        <w:tab/>
      </w:r>
      <w:r w:rsidRPr="00243812">
        <w:rPr>
          <w:rFonts w:ascii="Montserrat" w:hAnsi="Montserrat"/>
          <w:sz w:val="24"/>
        </w:rPr>
        <w:t>cosmetic damage</w:t>
      </w:r>
    </w:p>
    <w:p w14:paraId="3ECDBE0B" w14:textId="1783B779" w:rsidR="004E739B" w:rsidRPr="00243812" w:rsidRDefault="00243812" w:rsidP="00F01A18">
      <w:pPr>
        <w:pStyle w:val="NoSpacing"/>
        <w:rPr>
          <w:rFonts w:ascii="Montserrat" w:hAnsi="Montserrat"/>
          <w:sz w:val="24"/>
        </w:rPr>
      </w:pPr>
      <w:r w:rsidRPr="00243812">
        <w:rPr>
          <w:rFonts w:ascii="Montserrat" w:hAnsi="Montserrat"/>
          <w:sz w:val="24"/>
        </w:rPr>
        <w:t>Minor laceration</w:t>
      </w:r>
      <w:r w:rsidR="006F60BF" w:rsidRPr="00243812">
        <w:rPr>
          <w:rFonts w:ascii="Montserrat" w:hAnsi="Montserrat"/>
          <w:sz w:val="24"/>
        </w:rPr>
        <w:tab/>
      </w:r>
      <w:r w:rsidRPr="00243812">
        <w:rPr>
          <w:rFonts w:ascii="Montserrat" w:hAnsi="Montserrat"/>
          <w:sz w:val="24"/>
        </w:rPr>
        <w:t>cosmetic damage</w:t>
      </w:r>
    </w:p>
    <w:p w14:paraId="76008E60" w14:textId="49460389" w:rsidR="004E739B" w:rsidRPr="00243812" w:rsidRDefault="00243812" w:rsidP="00F01A18">
      <w:pPr>
        <w:pStyle w:val="NoSpacing"/>
        <w:rPr>
          <w:rFonts w:ascii="Montserrat" w:hAnsi="Montserrat"/>
          <w:sz w:val="24"/>
        </w:rPr>
      </w:pPr>
      <w:r w:rsidRPr="00243812">
        <w:rPr>
          <w:rFonts w:ascii="Montserrat" w:hAnsi="Montserrat"/>
          <w:sz w:val="24"/>
        </w:rPr>
        <w:t>Bleeding</w:t>
      </w:r>
      <w:r w:rsidR="006F60BF" w:rsidRPr="00243812">
        <w:rPr>
          <w:rFonts w:ascii="Montserrat" w:hAnsi="Montserrat"/>
          <w:sz w:val="24"/>
        </w:rPr>
        <w:tab/>
      </w:r>
      <w:r w:rsidRPr="00243812">
        <w:rPr>
          <w:rFonts w:ascii="Montserrat" w:hAnsi="Montserrat"/>
          <w:sz w:val="24"/>
        </w:rPr>
        <w:t>cosmetic damage</w:t>
      </w:r>
    </w:p>
    <w:p w14:paraId="0E62E5AD" w14:textId="5FFF28A9" w:rsidR="004E739B" w:rsidRPr="00243812" w:rsidRDefault="00243812" w:rsidP="00F01A18">
      <w:pPr>
        <w:pStyle w:val="NoSpacing"/>
        <w:rPr>
          <w:rFonts w:ascii="Montserrat" w:hAnsi="Montserrat"/>
          <w:sz w:val="24"/>
        </w:rPr>
      </w:pPr>
      <w:r w:rsidRPr="00243812">
        <w:rPr>
          <w:rFonts w:ascii="Montserrat" w:hAnsi="Montserrat"/>
          <w:sz w:val="24"/>
        </w:rPr>
        <w:t>Laceration</w:t>
      </w:r>
      <w:r w:rsidR="006F60BF" w:rsidRPr="00243812">
        <w:rPr>
          <w:rFonts w:ascii="Montserrat" w:hAnsi="Montserrat"/>
          <w:sz w:val="24"/>
        </w:rPr>
        <w:tab/>
      </w:r>
      <w:r w:rsidRPr="00243812">
        <w:rPr>
          <w:rFonts w:ascii="Montserrat" w:hAnsi="Montserrat"/>
          <w:sz w:val="24"/>
        </w:rPr>
        <w:t>inhibiting damage, bleeding</w:t>
      </w:r>
    </w:p>
    <w:p w14:paraId="0311C770" w14:textId="3DE78949" w:rsidR="004E739B" w:rsidRPr="00243812" w:rsidRDefault="00243812" w:rsidP="00F01A18">
      <w:pPr>
        <w:pStyle w:val="NoSpacing"/>
        <w:rPr>
          <w:rFonts w:ascii="Montserrat" w:hAnsi="Montserrat"/>
          <w:sz w:val="24"/>
        </w:rPr>
      </w:pPr>
      <w:r w:rsidRPr="00243812">
        <w:rPr>
          <w:rFonts w:ascii="Montserrat" w:hAnsi="Montserrat"/>
          <w:sz w:val="24"/>
        </w:rPr>
        <w:t>Ligament strain</w:t>
      </w:r>
      <w:r w:rsidR="006F60BF" w:rsidRPr="00243812">
        <w:rPr>
          <w:rFonts w:ascii="Montserrat" w:hAnsi="Montserrat"/>
          <w:sz w:val="24"/>
        </w:rPr>
        <w:tab/>
      </w:r>
      <w:r w:rsidRPr="00243812">
        <w:rPr>
          <w:rFonts w:ascii="Montserrat" w:hAnsi="Montserrat"/>
          <w:sz w:val="24"/>
        </w:rPr>
        <w:t>inhibiting damage</w:t>
      </w:r>
    </w:p>
    <w:p w14:paraId="5C1CBFE5" w14:textId="39719336" w:rsidR="004E739B" w:rsidRPr="00243812" w:rsidRDefault="00243812" w:rsidP="00F01A18">
      <w:pPr>
        <w:pStyle w:val="NoSpacing"/>
        <w:rPr>
          <w:rFonts w:ascii="Montserrat" w:hAnsi="Montserrat"/>
          <w:sz w:val="24"/>
        </w:rPr>
      </w:pPr>
      <w:r w:rsidRPr="00243812">
        <w:rPr>
          <w:rFonts w:ascii="Montserrat" w:hAnsi="Montserrat"/>
          <w:sz w:val="24"/>
        </w:rPr>
        <w:t>Torn muscle</w:t>
      </w:r>
      <w:r w:rsidR="006F60BF" w:rsidRPr="00243812">
        <w:rPr>
          <w:rFonts w:ascii="Montserrat" w:hAnsi="Montserrat"/>
          <w:sz w:val="24"/>
        </w:rPr>
        <w:tab/>
      </w:r>
      <w:r w:rsidRPr="00243812">
        <w:rPr>
          <w:rFonts w:ascii="Montserrat" w:hAnsi="Montserrat"/>
          <w:sz w:val="24"/>
        </w:rPr>
        <w:t>inhibiting damage</w:t>
      </w:r>
    </w:p>
    <w:p w14:paraId="55FA947A" w14:textId="77777777" w:rsidR="004E739B" w:rsidRPr="00243812" w:rsidRDefault="004E739B" w:rsidP="00F01A18">
      <w:pPr>
        <w:pStyle w:val="NoSpacing"/>
        <w:rPr>
          <w:rFonts w:ascii="Montserrat" w:hAnsi="Montserrat"/>
          <w:sz w:val="24"/>
        </w:rPr>
      </w:pPr>
    </w:p>
    <w:p w14:paraId="091EE676" w14:textId="2D2ADE13" w:rsidR="004E739B" w:rsidRPr="00243812" w:rsidRDefault="00243812" w:rsidP="00F01A18">
      <w:pPr>
        <w:pStyle w:val="NoSpacing"/>
        <w:rPr>
          <w:rFonts w:ascii="Montserrat" w:hAnsi="Montserrat"/>
          <w:sz w:val="24"/>
        </w:rPr>
      </w:pPr>
      <w:r w:rsidRPr="00243812">
        <w:rPr>
          <w:rFonts w:ascii="Montserrat" w:hAnsi="Montserrat"/>
          <w:sz w:val="24"/>
        </w:rPr>
        <w:t>Moderate Wound</w:t>
      </w:r>
      <w:r w:rsidR="006F60BF" w:rsidRPr="00243812">
        <w:rPr>
          <w:rFonts w:ascii="Montserrat" w:hAnsi="Montserrat"/>
          <w:sz w:val="24"/>
        </w:rPr>
        <w:tab/>
      </w:r>
      <w:r w:rsidRPr="00243812">
        <w:rPr>
          <w:rFonts w:ascii="Montserrat" w:hAnsi="Montserrat"/>
          <w:sz w:val="24"/>
        </w:rPr>
        <w:t>Damage Class</w:t>
      </w:r>
    </w:p>
    <w:p w14:paraId="017C040E" w14:textId="77777777" w:rsidR="004E739B" w:rsidRPr="00243812" w:rsidRDefault="004E739B" w:rsidP="00F01A18">
      <w:pPr>
        <w:pStyle w:val="NoSpacing"/>
        <w:rPr>
          <w:rFonts w:ascii="Montserrat" w:hAnsi="Montserrat"/>
          <w:sz w:val="24"/>
        </w:rPr>
      </w:pPr>
    </w:p>
    <w:p w14:paraId="0DB42FA2" w14:textId="02198B3C" w:rsidR="004E739B" w:rsidRPr="00243812" w:rsidRDefault="00243812" w:rsidP="00F01A18">
      <w:pPr>
        <w:pStyle w:val="NoSpacing"/>
        <w:rPr>
          <w:rFonts w:ascii="Montserrat" w:hAnsi="Montserrat"/>
          <w:sz w:val="24"/>
        </w:rPr>
      </w:pPr>
      <w:r w:rsidRPr="00243812">
        <w:rPr>
          <w:rFonts w:ascii="Montserrat" w:hAnsi="Montserrat"/>
          <w:sz w:val="24"/>
        </w:rPr>
        <w:t>Continuous bleeding</w:t>
      </w:r>
      <w:r w:rsidR="006F60BF" w:rsidRPr="00243812">
        <w:rPr>
          <w:rFonts w:ascii="Montserrat" w:hAnsi="Montserrat"/>
          <w:sz w:val="24"/>
        </w:rPr>
        <w:tab/>
      </w:r>
      <w:r w:rsidRPr="00243812">
        <w:rPr>
          <w:rFonts w:ascii="Montserrat" w:hAnsi="Montserrat"/>
          <w:sz w:val="24"/>
        </w:rPr>
        <w:t>continuous cosmetic damage, per action</w:t>
      </w:r>
    </w:p>
    <w:p w14:paraId="54940336" w14:textId="615EB9EE" w:rsidR="004E739B" w:rsidRPr="00243812" w:rsidRDefault="00243812" w:rsidP="00F01A18">
      <w:pPr>
        <w:pStyle w:val="NoSpacing"/>
        <w:rPr>
          <w:rFonts w:ascii="Montserrat" w:hAnsi="Montserrat"/>
          <w:sz w:val="24"/>
        </w:rPr>
      </w:pPr>
      <w:r w:rsidRPr="00243812">
        <w:rPr>
          <w:rFonts w:ascii="Montserrat" w:hAnsi="Montserrat"/>
          <w:sz w:val="24"/>
        </w:rPr>
        <w:t>Heavy bleeding</w:t>
      </w:r>
      <w:r w:rsidR="006F60BF" w:rsidRPr="00243812">
        <w:rPr>
          <w:rFonts w:ascii="Montserrat" w:hAnsi="Montserrat"/>
          <w:sz w:val="24"/>
        </w:rPr>
        <w:tab/>
      </w:r>
      <w:r w:rsidRPr="00243812">
        <w:rPr>
          <w:rFonts w:ascii="Montserrat" w:hAnsi="Montserrat"/>
          <w:sz w:val="24"/>
        </w:rPr>
        <w:t>multiple continuous cosmetic damage, per action</w:t>
      </w:r>
    </w:p>
    <w:p w14:paraId="4D4C1E26" w14:textId="19F0DD61" w:rsidR="004E739B" w:rsidRPr="00243812" w:rsidRDefault="00243812" w:rsidP="00F01A18">
      <w:pPr>
        <w:pStyle w:val="NoSpacing"/>
        <w:rPr>
          <w:rFonts w:ascii="Montserrat" w:hAnsi="Montserrat"/>
          <w:sz w:val="24"/>
        </w:rPr>
      </w:pPr>
      <w:r w:rsidRPr="00243812">
        <w:rPr>
          <w:rFonts w:ascii="Montserrat" w:hAnsi="Montserrat"/>
          <w:sz w:val="24"/>
        </w:rPr>
        <w:t>Heavy laceration</w:t>
      </w:r>
      <w:r w:rsidR="006F60BF" w:rsidRPr="00243812">
        <w:rPr>
          <w:rFonts w:ascii="Montserrat" w:hAnsi="Montserrat"/>
          <w:sz w:val="24"/>
        </w:rPr>
        <w:tab/>
      </w:r>
      <w:r w:rsidRPr="00243812">
        <w:rPr>
          <w:rFonts w:ascii="Montserrat" w:hAnsi="Montserrat"/>
          <w:sz w:val="24"/>
        </w:rPr>
        <w:t>inhibiting damage, continuous bleeding</w:t>
      </w:r>
    </w:p>
    <w:p w14:paraId="7C2D6CC5" w14:textId="1321B052" w:rsidR="004E739B" w:rsidRPr="00243812" w:rsidRDefault="00243812" w:rsidP="00F01A18">
      <w:pPr>
        <w:pStyle w:val="NoSpacing"/>
        <w:rPr>
          <w:rFonts w:ascii="Montserrat" w:hAnsi="Montserrat"/>
          <w:sz w:val="24"/>
        </w:rPr>
      </w:pPr>
      <w:r w:rsidRPr="00243812">
        <w:rPr>
          <w:rFonts w:ascii="Montserrat" w:hAnsi="Montserrat"/>
          <w:sz w:val="24"/>
        </w:rPr>
        <w:t>Separated joint</w:t>
      </w:r>
      <w:r w:rsidR="006F60BF" w:rsidRPr="00243812">
        <w:rPr>
          <w:rFonts w:ascii="Montserrat" w:hAnsi="Montserrat"/>
          <w:sz w:val="24"/>
        </w:rPr>
        <w:tab/>
      </w:r>
      <w:r w:rsidRPr="00243812">
        <w:rPr>
          <w:rFonts w:ascii="Montserrat" w:hAnsi="Montserrat"/>
          <w:sz w:val="24"/>
        </w:rPr>
        <w:t>inhibiting damage</w:t>
      </w:r>
    </w:p>
    <w:p w14:paraId="75B2C104" w14:textId="5CD9FE59" w:rsidR="004E739B" w:rsidRPr="00243812" w:rsidRDefault="00243812" w:rsidP="00F01A18">
      <w:pPr>
        <w:pStyle w:val="NoSpacing"/>
        <w:rPr>
          <w:rFonts w:ascii="Montserrat" w:hAnsi="Montserrat"/>
          <w:sz w:val="24"/>
        </w:rPr>
      </w:pPr>
      <w:r w:rsidRPr="00243812">
        <w:rPr>
          <w:rFonts w:ascii="Montserrat" w:hAnsi="Montserrat"/>
          <w:sz w:val="24"/>
        </w:rPr>
        <w:t>Dislocated joint</w:t>
      </w:r>
      <w:r w:rsidR="006F60BF" w:rsidRPr="00243812">
        <w:rPr>
          <w:rFonts w:ascii="Montserrat" w:hAnsi="Montserrat"/>
          <w:sz w:val="24"/>
        </w:rPr>
        <w:tab/>
      </w:r>
      <w:r w:rsidRPr="00243812">
        <w:rPr>
          <w:rFonts w:ascii="Montserrat" w:hAnsi="Montserrat"/>
          <w:sz w:val="24"/>
        </w:rPr>
        <w:t>inhibiting damage, again on resetting</w:t>
      </w:r>
    </w:p>
    <w:p w14:paraId="65A3B59B" w14:textId="3308C944" w:rsidR="004E739B" w:rsidRPr="00243812" w:rsidRDefault="00243812" w:rsidP="00F01A18">
      <w:pPr>
        <w:pStyle w:val="NoSpacing"/>
        <w:rPr>
          <w:rFonts w:ascii="Montserrat" w:hAnsi="Montserrat"/>
          <w:sz w:val="24"/>
        </w:rPr>
      </w:pPr>
      <w:r w:rsidRPr="00243812">
        <w:rPr>
          <w:rFonts w:ascii="Montserrat" w:hAnsi="Montserrat"/>
          <w:sz w:val="24"/>
        </w:rPr>
        <w:t>Fractured bone</w:t>
      </w:r>
      <w:r w:rsidR="006F60BF" w:rsidRPr="00243812">
        <w:rPr>
          <w:rFonts w:ascii="Montserrat" w:hAnsi="Montserrat"/>
          <w:sz w:val="24"/>
        </w:rPr>
        <w:tab/>
      </w:r>
      <w:r w:rsidRPr="00243812">
        <w:rPr>
          <w:rFonts w:ascii="Montserrat" w:hAnsi="Montserrat"/>
          <w:sz w:val="24"/>
        </w:rPr>
        <w:t>crippling damage</w:t>
      </w:r>
    </w:p>
    <w:p w14:paraId="547ADE96" w14:textId="61CE8A1C" w:rsidR="004E739B" w:rsidRPr="00243812" w:rsidRDefault="00243812" w:rsidP="00F01A18">
      <w:pPr>
        <w:pStyle w:val="NoSpacing"/>
        <w:rPr>
          <w:rFonts w:ascii="Montserrat" w:hAnsi="Montserrat"/>
          <w:sz w:val="24"/>
        </w:rPr>
      </w:pPr>
      <w:r w:rsidRPr="00243812">
        <w:rPr>
          <w:rFonts w:ascii="Montserrat" w:hAnsi="Montserrat"/>
          <w:sz w:val="24"/>
        </w:rPr>
        <w:t>Severed ligament</w:t>
      </w:r>
      <w:r w:rsidR="006F60BF" w:rsidRPr="00243812">
        <w:rPr>
          <w:rFonts w:ascii="Montserrat" w:hAnsi="Montserrat"/>
          <w:sz w:val="24"/>
        </w:rPr>
        <w:tab/>
      </w:r>
      <w:r w:rsidRPr="00243812">
        <w:rPr>
          <w:rFonts w:ascii="Montserrat" w:hAnsi="Montserrat"/>
          <w:sz w:val="24"/>
        </w:rPr>
        <w:t>crippling damage, heavy bleeding</w:t>
      </w:r>
    </w:p>
    <w:p w14:paraId="08BA142F" w14:textId="356EF6A0" w:rsidR="004E739B" w:rsidRPr="00243812" w:rsidRDefault="00243812" w:rsidP="00F01A18">
      <w:pPr>
        <w:pStyle w:val="NoSpacing"/>
        <w:rPr>
          <w:rFonts w:ascii="Montserrat" w:hAnsi="Montserrat"/>
          <w:sz w:val="24"/>
        </w:rPr>
      </w:pPr>
      <w:r w:rsidRPr="00243812">
        <w:rPr>
          <w:rFonts w:ascii="Montserrat" w:hAnsi="Montserrat"/>
          <w:sz w:val="24"/>
        </w:rPr>
        <w:t>Tertiary nerve damage</w:t>
      </w:r>
      <w:r w:rsidR="006F60BF" w:rsidRPr="00243812">
        <w:rPr>
          <w:rFonts w:ascii="Montserrat" w:hAnsi="Montserrat"/>
          <w:sz w:val="24"/>
        </w:rPr>
        <w:tab/>
      </w:r>
      <w:r w:rsidRPr="00243812">
        <w:rPr>
          <w:rFonts w:ascii="Montserrat" w:hAnsi="Montserrat"/>
          <w:sz w:val="24"/>
        </w:rPr>
        <w:t>possible nerve failure, applied as cosmetic damage</w:t>
      </w:r>
    </w:p>
    <w:p w14:paraId="65A513EE" w14:textId="77777777" w:rsidR="004E739B" w:rsidRPr="00243812" w:rsidRDefault="004E739B" w:rsidP="00F01A18">
      <w:pPr>
        <w:pStyle w:val="NoSpacing"/>
        <w:rPr>
          <w:rFonts w:ascii="Montserrat" w:hAnsi="Montserrat"/>
          <w:sz w:val="24"/>
        </w:rPr>
      </w:pPr>
    </w:p>
    <w:p w14:paraId="08FA8EE5" w14:textId="560C8025" w:rsidR="004E739B" w:rsidRPr="00243812" w:rsidRDefault="00243812" w:rsidP="00F01A18">
      <w:pPr>
        <w:pStyle w:val="NoSpacing"/>
        <w:rPr>
          <w:rFonts w:ascii="Montserrat" w:hAnsi="Montserrat"/>
          <w:sz w:val="24"/>
        </w:rPr>
      </w:pPr>
      <w:r w:rsidRPr="00243812">
        <w:rPr>
          <w:rFonts w:ascii="Montserrat" w:hAnsi="Montserrat"/>
          <w:sz w:val="24"/>
        </w:rPr>
        <w:t>Major Wound</w:t>
      </w:r>
      <w:r w:rsidR="006F60BF" w:rsidRPr="00243812">
        <w:rPr>
          <w:rFonts w:ascii="Montserrat" w:hAnsi="Montserrat"/>
          <w:sz w:val="24"/>
        </w:rPr>
        <w:tab/>
      </w:r>
      <w:r w:rsidRPr="00243812">
        <w:rPr>
          <w:rFonts w:ascii="Montserrat" w:hAnsi="Montserrat"/>
          <w:sz w:val="24"/>
        </w:rPr>
        <w:t>Damage Class</w:t>
      </w:r>
    </w:p>
    <w:p w14:paraId="0F489D38" w14:textId="77777777" w:rsidR="004E739B" w:rsidRPr="00243812" w:rsidRDefault="004E739B" w:rsidP="00F01A18">
      <w:pPr>
        <w:pStyle w:val="NoSpacing"/>
        <w:rPr>
          <w:rFonts w:ascii="Montserrat" w:hAnsi="Montserrat"/>
          <w:sz w:val="24"/>
        </w:rPr>
      </w:pPr>
    </w:p>
    <w:p w14:paraId="6FC41F65" w14:textId="7A141EC9" w:rsidR="004E739B" w:rsidRPr="00243812" w:rsidRDefault="00243812" w:rsidP="00F01A18">
      <w:pPr>
        <w:pStyle w:val="NoSpacing"/>
        <w:rPr>
          <w:rFonts w:ascii="Montserrat" w:hAnsi="Montserrat"/>
          <w:sz w:val="24"/>
        </w:rPr>
      </w:pPr>
      <w:r w:rsidRPr="00243812">
        <w:rPr>
          <w:rFonts w:ascii="Montserrat" w:hAnsi="Montserrat"/>
          <w:sz w:val="24"/>
        </w:rPr>
        <w:t>Maimed</w:t>
      </w:r>
      <w:r w:rsidR="006F60BF" w:rsidRPr="00243812">
        <w:rPr>
          <w:rFonts w:ascii="Montserrat" w:hAnsi="Montserrat"/>
          <w:sz w:val="24"/>
        </w:rPr>
        <w:tab/>
      </w:r>
      <w:r w:rsidRPr="00243812">
        <w:rPr>
          <w:rFonts w:ascii="Montserrat" w:hAnsi="Montserrat"/>
          <w:sz w:val="24"/>
        </w:rPr>
        <w:t>crippling damage,continuous or heavy bleeding</w:t>
      </w:r>
    </w:p>
    <w:p w14:paraId="51F54C6B" w14:textId="74D57E43" w:rsidR="004E739B" w:rsidRPr="00243812" w:rsidRDefault="00243812" w:rsidP="00F01A18">
      <w:pPr>
        <w:pStyle w:val="NoSpacing"/>
        <w:rPr>
          <w:rFonts w:ascii="Montserrat" w:hAnsi="Montserrat"/>
          <w:sz w:val="24"/>
        </w:rPr>
      </w:pPr>
      <w:r w:rsidRPr="00243812">
        <w:rPr>
          <w:rFonts w:ascii="Montserrat" w:hAnsi="Montserrat"/>
          <w:sz w:val="24"/>
        </w:rPr>
        <w:t>Mutilation</w:t>
      </w:r>
      <w:r w:rsidR="006F60BF" w:rsidRPr="00243812">
        <w:rPr>
          <w:rFonts w:ascii="Montserrat" w:hAnsi="Montserrat"/>
          <w:sz w:val="24"/>
        </w:rPr>
        <w:tab/>
      </w:r>
      <w:r w:rsidRPr="00243812">
        <w:rPr>
          <w:rFonts w:ascii="Montserrat" w:hAnsi="Montserrat"/>
          <w:sz w:val="24"/>
        </w:rPr>
        <w:t>multiple inhibiting damage, heavy bleeding</w:t>
      </w:r>
    </w:p>
    <w:p w14:paraId="4A817FE9" w14:textId="3A6B6D31" w:rsidR="004E739B" w:rsidRPr="00243812" w:rsidRDefault="00243812" w:rsidP="00F01A18">
      <w:pPr>
        <w:pStyle w:val="NoSpacing"/>
        <w:rPr>
          <w:rFonts w:ascii="Montserrat" w:hAnsi="Montserrat"/>
          <w:sz w:val="24"/>
        </w:rPr>
      </w:pPr>
      <w:r w:rsidRPr="00243812">
        <w:rPr>
          <w:rFonts w:ascii="Montserrat" w:hAnsi="Montserrat"/>
          <w:sz w:val="24"/>
        </w:rPr>
        <w:t>Severed muscle</w:t>
      </w:r>
      <w:r w:rsidR="006F60BF" w:rsidRPr="00243812">
        <w:rPr>
          <w:rFonts w:ascii="Montserrat" w:hAnsi="Montserrat"/>
          <w:sz w:val="24"/>
        </w:rPr>
        <w:tab/>
      </w:r>
      <w:r w:rsidRPr="00243812">
        <w:rPr>
          <w:rFonts w:ascii="Montserrat" w:hAnsi="Montserrat"/>
          <w:sz w:val="24"/>
        </w:rPr>
        <w:t>crippling damage</w:t>
      </w:r>
    </w:p>
    <w:p w14:paraId="6514DBB8" w14:textId="6F903E66" w:rsidR="004E739B" w:rsidRPr="00243812" w:rsidRDefault="00243812" w:rsidP="00F01A18">
      <w:pPr>
        <w:pStyle w:val="NoSpacing"/>
        <w:rPr>
          <w:rFonts w:ascii="Montserrat" w:hAnsi="Montserrat"/>
          <w:sz w:val="24"/>
        </w:rPr>
      </w:pPr>
      <w:r w:rsidRPr="00243812">
        <w:rPr>
          <w:rFonts w:ascii="Montserrat" w:hAnsi="Montserrat"/>
          <w:sz w:val="24"/>
        </w:rPr>
        <w:t>Broken bone</w:t>
      </w:r>
      <w:r w:rsidR="006F60BF" w:rsidRPr="00243812">
        <w:rPr>
          <w:rFonts w:ascii="Montserrat" w:hAnsi="Montserrat"/>
          <w:sz w:val="24"/>
        </w:rPr>
        <w:tab/>
      </w:r>
      <w:r w:rsidRPr="00243812">
        <w:rPr>
          <w:rFonts w:ascii="Montserrat" w:hAnsi="Montserrat"/>
          <w:sz w:val="24"/>
        </w:rPr>
        <w:t>crippling damage, laceration</w:t>
      </w:r>
    </w:p>
    <w:p w14:paraId="6C3E0605" w14:textId="7AB93CA8" w:rsidR="004E739B" w:rsidRPr="00243812" w:rsidRDefault="00243812" w:rsidP="00F01A18">
      <w:pPr>
        <w:pStyle w:val="NoSpacing"/>
        <w:rPr>
          <w:rFonts w:ascii="Montserrat" w:hAnsi="Montserrat"/>
          <w:sz w:val="24"/>
        </w:rPr>
      </w:pPr>
      <w:r w:rsidRPr="00243812">
        <w:rPr>
          <w:rFonts w:ascii="Montserrat" w:hAnsi="Montserrat"/>
          <w:sz w:val="24"/>
        </w:rPr>
        <w:t>Shattered joint</w:t>
      </w:r>
      <w:r w:rsidR="006F60BF" w:rsidRPr="00243812">
        <w:rPr>
          <w:rFonts w:ascii="Montserrat" w:hAnsi="Montserrat"/>
          <w:sz w:val="24"/>
        </w:rPr>
        <w:tab/>
      </w:r>
      <w:r w:rsidRPr="00243812">
        <w:rPr>
          <w:rFonts w:ascii="Montserrat" w:hAnsi="Montserrat"/>
          <w:sz w:val="24"/>
        </w:rPr>
        <w:t>severe crippling damage</w:t>
      </w:r>
    </w:p>
    <w:p w14:paraId="2279E867" w14:textId="00140A84" w:rsidR="004E739B" w:rsidRPr="00243812" w:rsidRDefault="00243812" w:rsidP="00F01A18">
      <w:pPr>
        <w:pStyle w:val="NoSpacing"/>
        <w:rPr>
          <w:rFonts w:ascii="Montserrat" w:hAnsi="Montserrat"/>
          <w:sz w:val="24"/>
        </w:rPr>
      </w:pPr>
      <w:r w:rsidRPr="00243812">
        <w:rPr>
          <w:rFonts w:ascii="Montserrat" w:hAnsi="Montserrat"/>
          <w:sz w:val="24"/>
        </w:rPr>
        <w:t>Severed limb</w:t>
      </w:r>
      <w:r w:rsidR="006F60BF" w:rsidRPr="00243812">
        <w:rPr>
          <w:rFonts w:ascii="Montserrat" w:hAnsi="Montserrat"/>
          <w:sz w:val="24"/>
        </w:rPr>
        <w:tab/>
      </w:r>
      <w:r w:rsidRPr="00243812">
        <w:rPr>
          <w:rFonts w:ascii="Montserrat" w:hAnsi="Montserrat"/>
          <w:sz w:val="24"/>
        </w:rPr>
        <w:t>severe crippling damage</w:t>
      </w:r>
    </w:p>
    <w:p w14:paraId="39D57130" w14:textId="184A0226" w:rsidR="004E739B" w:rsidRPr="00243812" w:rsidRDefault="00243812" w:rsidP="00F01A18">
      <w:pPr>
        <w:pStyle w:val="NoSpacing"/>
        <w:rPr>
          <w:rFonts w:ascii="Montserrat" w:hAnsi="Montserrat"/>
          <w:sz w:val="24"/>
        </w:rPr>
      </w:pPr>
      <w:r w:rsidRPr="00243812">
        <w:rPr>
          <w:rFonts w:ascii="Montserrat" w:hAnsi="Montserrat"/>
          <w:sz w:val="24"/>
        </w:rPr>
        <w:t>Shattered hand/foot</w:t>
      </w:r>
      <w:r w:rsidR="006F60BF" w:rsidRPr="00243812">
        <w:rPr>
          <w:rFonts w:ascii="Montserrat" w:hAnsi="Montserrat"/>
          <w:sz w:val="24"/>
        </w:rPr>
        <w:tab/>
      </w:r>
      <w:r w:rsidRPr="00243812">
        <w:rPr>
          <w:rFonts w:ascii="Montserrat" w:hAnsi="Montserrat"/>
          <w:sz w:val="24"/>
        </w:rPr>
        <w:t>severe crippling damage, heavy laceration, or maimed</w:t>
      </w:r>
    </w:p>
    <w:p w14:paraId="4C641A00" w14:textId="5ECD052A" w:rsidR="004E739B" w:rsidRPr="00243812" w:rsidRDefault="00243812" w:rsidP="00F01A18">
      <w:pPr>
        <w:pStyle w:val="NoSpacing"/>
        <w:rPr>
          <w:rFonts w:ascii="Montserrat" w:hAnsi="Montserrat"/>
          <w:sz w:val="24"/>
        </w:rPr>
      </w:pPr>
      <w:r w:rsidRPr="00243812">
        <w:rPr>
          <w:rFonts w:ascii="Montserrat" w:hAnsi="Montserrat"/>
          <w:sz w:val="24"/>
        </w:rPr>
        <w:t>Broken rib(s)</w:t>
      </w:r>
      <w:r w:rsidR="006F60BF" w:rsidRPr="00243812">
        <w:rPr>
          <w:rFonts w:ascii="Montserrat" w:hAnsi="Montserrat"/>
          <w:sz w:val="24"/>
        </w:rPr>
        <w:tab/>
      </w:r>
      <w:r w:rsidRPr="00243812">
        <w:rPr>
          <w:rFonts w:ascii="Montserrat" w:hAnsi="Montserrat"/>
          <w:sz w:val="24"/>
        </w:rPr>
        <w:t>inhibiting and internal or vital damage</w:t>
      </w:r>
    </w:p>
    <w:p w14:paraId="37464A7E" w14:textId="509FBE12" w:rsidR="004E739B" w:rsidRPr="00243812" w:rsidRDefault="00243812" w:rsidP="00F01A18">
      <w:pPr>
        <w:pStyle w:val="NoSpacing"/>
        <w:rPr>
          <w:rFonts w:ascii="Montserrat" w:hAnsi="Montserrat"/>
          <w:sz w:val="24"/>
        </w:rPr>
      </w:pPr>
      <w:r w:rsidRPr="00243812">
        <w:rPr>
          <w:rFonts w:ascii="Montserrat" w:hAnsi="Montserrat"/>
          <w:sz w:val="24"/>
        </w:rPr>
        <w:t>Punctured abdomen</w:t>
      </w:r>
      <w:r w:rsidR="006F60BF" w:rsidRPr="00243812">
        <w:rPr>
          <w:rFonts w:ascii="Montserrat" w:hAnsi="Montserrat"/>
          <w:sz w:val="24"/>
        </w:rPr>
        <w:tab/>
      </w:r>
      <w:r w:rsidRPr="00243812">
        <w:rPr>
          <w:rFonts w:ascii="Montserrat" w:hAnsi="Montserrat"/>
          <w:sz w:val="24"/>
        </w:rPr>
        <w:t>internal damage, heavy bleeding</w:t>
      </w:r>
    </w:p>
    <w:p w14:paraId="1EA48B1C" w14:textId="3DFEDC1E" w:rsidR="004E739B" w:rsidRPr="00243812" w:rsidRDefault="00243812" w:rsidP="00F01A18">
      <w:pPr>
        <w:pStyle w:val="NoSpacing"/>
        <w:rPr>
          <w:rFonts w:ascii="Montserrat" w:hAnsi="Montserrat"/>
          <w:sz w:val="24"/>
        </w:rPr>
      </w:pPr>
      <w:r w:rsidRPr="00243812">
        <w:rPr>
          <w:rFonts w:ascii="Montserrat" w:hAnsi="Montserrat"/>
          <w:sz w:val="24"/>
        </w:rPr>
        <w:t>Damaged kidneys</w:t>
      </w:r>
      <w:r w:rsidR="006F60BF" w:rsidRPr="00243812">
        <w:rPr>
          <w:rFonts w:ascii="Montserrat" w:hAnsi="Montserrat"/>
          <w:sz w:val="24"/>
        </w:rPr>
        <w:tab/>
      </w:r>
      <w:r w:rsidRPr="00243812">
        <w:rPr>
          <w:rFonts w:ascii="Montserrat" w:hAnsi="Montserrat"/>
          <w:sz w:val="24"/>
        </w:rPr>
        <w:t>multiple internal damage, crippling effect possible</w:t>
      </w:r>
    </w:p>
    <w:p w14:paraId="297961A7" w14:textId="7B3B2D48" w:rsidR="004E739B" w:rsidRPr="00243812" w:rsidRDefault="00243812" w:rsidP="00F01A18">
      <w:pPr>
        <w:pStyle w:val="NoSpacing"/>
        <w:rPr>
          <w:rFonts w:ascii="Montserrat" w:hAnsi="Montserrat"/>
          <w:sz w:val="24"/>
        </w:rPr>
      </w:pPr>
      <w:r w:rsidRPr="00243812">
        <w:rPr>
          <w:rFonts w:ascii="Montserrat" w:hAnsi="Montserrat"/>
          <w:sz w:val="24"/>
        </w:rPr>
        <w:t>Punctured lung</w:t>
      </w:r>
      <w:r w:rsidR="006F60BF" w:rsidRPr="00243812">
        <w:rPr>
          <w:rFonts w:ascii="Montserrat" w:hAnsi="Montserrat"/>
          <w:sz w:val="24"/>
        </w:rPr>
        <w:tab/>
      </w:r>
      <w:r w:rsidRPr="00243812">
        <w:rPr>
          <w:rFonts w:ascii="Montserrat" w:hAnsi="Montserrat"/>
          <w:sz w:val="24"/>
        </w:rPr>
        <w:t>vital damage; continuous cosmetic bleeding</w:t>
      </w:r>
    </w:p>
    <w:p w14:paraId="30A40B27" w14:textId="7BE97A84" w:rsidR="004E739B" w:rsidRPr="00243812" w:rsidRDefault="00243812" w:rsidP="00F01A18">
      <w:pPr>
        <w:pStyle w:val="NoSpacing"/>
        <w:rPr>
          <w:rFonts w:ascii="Montserrat" w:hAnsi="Montserrat"/>
          <w:sz w:val="24"/>
        </w:rPr>
      </w:pPr>
      <w:r w:rsidRPr="00243812">
        <w:rPr>
          <w:rFonts w:ascii="Montserrat" w:hAnsi="Montserrat"/>
          <w:sz w:val="24"/>
        </w:rPr>
        <w:t>Cracked vertebra</w:t>
      </w:r>
      <w:r w:rsidR="006F60BF" w:rsidRPr="00243812">
        <w:rPr>
          <w:rFonts w:ascii="Montserrat" w:hAnsi="Montserrat"/>
          <w:sz w:val="24"/>
        </w:rPr>
        <w:tab/>
      </w:r>
      <w:r w:rsidRPr="00243812">
        <w:rPr>
          <w:rFonts w:ascii="Montserrat" w:hAnsi="Montserrat"/>
          <w:sz w:val="24"/>
        </w:rPr>
        <w:t xml:space="preserve">severe crippling damage possible neural damage </w:t>
      </w:r>
    </w:p>
    <w:p w14:paraId="204C9596" w14:textId="013F772E" w:rsidR="004E739B" w:rsidRPr="00243812" w:rsidRDefault="00243812" w:rsidP="00F01A18">
      <w:pPr>
        <w:pStyle w:val="NoSpacing"/>
        <w:rPr>
          <w:rFonts w:ascii="Montserrat" w:hAnsi="Montserrat"/>
          <w:sz w:val="24"/>
        </w:rPr>
      </w:pPr>
      <w:r w:rsidRPr="00243812">
        <w:rPr>
          <w:rFonts w:ascii="Montserrat" w:hAnsi="Montserrat"/>
          <w:sz w:val="24"/>
        </w:rPr>
        <w:t>Secondary nerve dmg</w:t>
      </w:r>
      <w:r w:rsidR="006F60BF" w:rsidRPr="00243812">
        <w:rPr>
          <w:rFonts w:ascii="Montserrat" w:hAnsi="Montserrat"/>
          <w:sz w:val="24"/>
        </w:rPr>
        <w:tab/>
      </w:r>
      <w:r w:rsidRPr="00243812">
        <w:rPr>
          <w:rFonts w:ascii="Montserrat" w:hAnsi="Montserrat"/>
          <w:sz w:val="24"/>
        </w:rPr>
        <w:t>possible nerve failure, possible neural damage, applied as cosmetic damage otherwise</w:t>
      </w:r>
    </w:p>
    <w:p w14:paraId="35135ABC" w14:textId="77777777" w:rsidR="004E739B" w:rsidRPr="00243812" w:rsidRDefault="004E739B" w:rsidP="00F01A18">
      <w:pPr>
        <w:pStyle w:val="NoSpacing"/>
        <w:rPr>
          <w:rFonts w:ascii="Montserrat" w:hAnsi="Montserrat"/>
          <w:sz w:val="24"/>
        </w:rPr>
      </w:pPr>
    </w:p>
    <w:p w14:paraId="428C9D76" w14:textId="76696184" w:rsidR="004E739B" w:rsidRPr="00243812" w:rsidRDefault="00243812" w:rsidP="00F01A18">
      <w:pPr>
        <w:pStyle w:val="NoSpacing"/>
        <w:rPr>
          <w:rFonts w:ascii="Montserrat" w:hAnsi="Montserrat"/>
          <w:sz w:val="24"/>
        </w:rPr>
      </w:pPr>
      <w:r w:rsidRPr="00243812">
        <w:rPr>
          <w:rFonts w:ascii="Montserrat" w:hAnsi="Montserrat"/>
          <w:sz w:val="24"/>
        </w:rPr>
        <w:t>Critical Wound</w:t>
      </w:r>
      <w:r w:rsidR="006F60BF" w:rsidRPr="00243812">
        <w:rPr>
          <w:rFonts w:ascii="Montserrat" w:hAnsi="Montserrat"/>
          <w:sz w:val="24"/>
        </w:rPr>
        <w:tab/>
      </w:r>
      <w:r w:rsidRPr="00243812">
        <w:rPr>
          <w:rFonts w:ascii="Montserrat" w:hAnsi="Montserrat"/>
          <w:sz w:val="24"/>
        </w:rPr>
        <w:t>Damage Class</w:t>
      </w:r>
    </w:p>
    <w:p w14:paraId="2781966E" w14:textId="77777777" w:rsidR="004E739B" w:rsidRPr="00243812" w:rsidRDefault="004E739B" w:rsidP="00F01A18">
      <w:pPr>
        <w:pStyle w:val="NoSpacing"/>
        <w:rPr>
          <w:rFonts w:ascii="Montserrat" w:hAnsi="Montserrat"/>
          <w:sz w:val="24"/>
        </w:rPr>
      </w:pPr>
    </w:p>
    <w:p w14:paraId="3174B648" w14:textId="767EB2DD" w:rsidR="004E739B" w:rsidRPr="00243812" w:rsidRDefault="00243812" w:rsidP="00F01A18">
      <w:pPr>
        <w:pStyle w:val="NoSpacing"/>
        <w:rPr>
          <w:rFonts w:ascii="Montserrat" w:hAnsi="Montserrat"/>
          <w:sz w:val="24"/>
        </w:rPr>
      </w:pPr>
      <w:r w:rsidRPr="00243812">
        <w:rPr>
          <w:rFonts w:ascii="Montserrat" w:hAnsi="Montserrat"/>
          <w:sz w:val="24"/>
        </w:rPr>
        <w:t>Tapped heart</w:t>
      </w:r>
      <w:r w:rsidR="006F60BF" w:rsidRPr="00243812">
        <w:rPr>
          <w:rFonts w:ascii="Montserrat" w:hAnsi="Montserrat"/>
          <w:sz w:val="24"/>
        </w:rPr>
        <w:tab/>
      </w:r>
      <w:r w:rsidRPr="00243812">
        <w:rPr>
          <w:rFonts w:ascii="Montserrat" w:hAnsi="Montserrat"/>
          <w:sz w:val="24"/>
        </w:rPr>
        <w:t>heart attack; multiple vital damage</w:t>
      </w:r>
    </w:p>
    <w:p w14:paraId="6581A419" w14:textId="32F363D9" w:rsidR="004E739B" w:rsidRPr="00243812" w:rsidRDefault="00243812" w:rsidP="00F01A18">
      <w:pPr>
        <w:pStyle w:val="NoSpacing"/>
        <w:rPr>
          <w:rFonts w:ascii="Montserrat" w:hAnsi="Montserrat"/>
          <w:sz w:val="24"/>
        </w:rPr>
      </w:pPr>
      <w:r w:rsidRPr="00243812">
        <w:rPr>
          <w:rFonts w:ascii="Montserrat" w:hAnsi="Montserrat"/>
          <w:sz w:val="24"/>
        </w:rPr>
        <w:t>Punctured heart</w:t>
      </w:r>
      <w:r w:rsidR="006F60BF" w:rsidRPr="00243812">
        <w:rPr>
          <w:rFonts w:ascii="Montserrat" w:hAnsi="Montserrat"/>
          <w:sz w:val="24"/>
        </w:rPr>
        <w:tab/>
      </w:r>
      <w:r w:rsidRPr="00243812">
        <w:rPr>
          <w:rFonts w:ascii="Montserrat" w:hAnsi="Montserrat"/>
          <w:sz w:val="24"/>
        </w:rPr>
        <w:t>total arrest; continuous vital damage</w:t>
      </w:r>
    </w:p>
    <w:p w14:paraId="398138E9" w14:textId="41DA1AC8" w:rsidR="004E739B" w:rsidRPr="00243812" w:rsidRDefault="00243812" w:rsidP="00F01A18">
      <w:pPr>
        <w:pStyle w:val="NoSpacing"/>
        <w:rPr>
          <w:rFonts w:ascii="Montserrat" w:hAnsi="Montserrat"/>
          <w:sz w:val="24"/>
        </w:rPr>
      </w:pPr>
      <w:r w:rsidRPr="00243812">
        <w:rPr>
          <w:rFonts w:ascii="Montserrat" w:hAnsi="Montserrat"/>
          <w:sz w:val="24"/>
        </w:rPr>
        <w:t>Punctured liver</w:t>
      </w:r>
      <w:r w:rsidR="006F60BF" w:rsidRPr="00243812">
        <w:rPr>
          <w:rFonts w:ascii="Montserrat" w:hAnsi="Montserrat"/>
          <w:sz w:val="24"/>
        </w:rPr>
        <w:tab/>
      </w:r>
      <w:r w:rsidRPr="00243812">
        <w:rPr>
          <w:rFonts w:ascii="Montserrat" w:hAnsi="Montserrat"/>
          <w:sz w:val="24"/>
        </w:rPr>
        <w:t>vital damage; possible multiple, possible organ failure</w:t>
      </w:r>
    </w:p>
    <w:p w14:paraId="2D7116B7" w14:textId="73D1D33D" w:rsidR="004E739B" w:rsidRPr="00243812" w:rsidRDefault="00243812" w:rsidP="00F01A18">
      <w:pPr>
        <w:pStyle w:val="NoSpacing"/>
        <w:rPr>
          <w:rFonts w:ascii="Montserrat" w:hAnsi="Montserrat"/>
          <w:sz w:val="24"/>
        </w:rPr>
      </w:pPr>
      <w:r w:rsidRPr="00243812">
        <w:rPr>
          <w:rFonts w:ascii="Montserrat" w:hAnsi="Montserrat"/>
          <w:sz w:val="24"/>
        </w:rPr>
        <w:t>Internal bleeding</w:t>
      </w:r>
      <w:r w:rsidR="006F60BF" w:rsidRPr="00243812">
        <w:rPr>
          <w:rFonts w:ascii="Montserrat" w:hAnsi="Montserrat"/>
          <w:sz w:val="24"/>
        </w:rPr>
        <w:tab/>
      </w:r>
      <w:r w:rsidRPr="00243812">
        <w:rPr>
          <w:rFonts w:ascii="Montserrat" w:hAnsi="Montserrat"/>
          <w:sz w:val="24"/>
        </w:rPr>
        <w:t>internal damage; continuous cosmetic damage per action</w:t>
      </w:r>
    </w:p>
    <w:p w14:paraId="66813CAD" w14:textId="7E23A1A3" w:rsidR="004E739B" w:rsidRPr="00243812" w:rsidRDefault="00243812" w:rsidP="00F01A18">
      <w:pPr>
        <w:pStyle w:val="NoSpacing"/>
        <w:rPr>
          <w:rFonts w:ascii="Montserrat" w:hAnsi="Montserrat"/>
          <w:sz w:val="24"/>
        </w:rPr>
      </w:pPr>
      <w:r w:rsidRPr="00243812">
        <w:rPr>
          <w:rFonts w:ascii="Montserrat" w:hAnsi="Montserrat"/>
          <w:sz w:val="24"/>
        </w:rPr>
        <w:t>Deceleration trauma</w:t>
      </w:r>
      <w:r w:rsidR="006F60BF" w:rsidRPr="00243812">
        <w:rPr>
          <w:rFonts w:ascii="Montserrat" w:hAnsi="Montserrat"/>
          <w:sz w:val="24"/>
        </w:rPr>
        <w:tab/>
      </w:r>
      <w:r w:rsidRPr="00243812">
        <w:rPr>
          <w:rFonts w:ascii="Montserrat" w:hAnsi="Montserrat"/>
          <w:sz w:val="24"/>
        </w:rPr>
        <w:t>cosmetic, inhibiting or crippling, and internal or vital damage, possibly multiple</w:t>
      </w:r>
    </w:p>
    <w:p w14:paraId="07019CA8" w14:textId="7AD4128C" w:rsidR="004E739B" w:rsidRPr="00243812" w:rsidRDefault="00243812" w:rsidP="00F01A18">
      <w:pPr>
        <w:pStyle w:val="NoSpacing"/>
        <w:rPr>
          <w:rFonts w:ascii="Montserrat" w:hAnsi="Montserrat"/>
          <w:sz w:val="24"/>
        </w:rPr>
      </w:pPr>
      <w:r w:rsidRPr="00243812">
        <w:rPr>
          <w:rFonts w:ascii="Montserrat" w:hAnsi="Montserrat"/>
          <w:sz w:val="24"/>
        </w:rPr>
        <w:t>Paralysis</w:t>
      </w:r>
      <w:r w:rsidR="006F60BF" w:rsidRPr="00243812">
        <w:rPr>
          <w:rFonts w:ascii="Montserrat" w:hAnsi="Montserrat"/>
          <w:sz w:val="24"/>
        </w:rPr>
        <w:tab/>
      </w:r>
      <w:r w:rsidRPr="00243812">
        <w:rPr>
          <w:rFonts w:ascii="Montserrat" w:hAnsi="Montserrat"/>
          <w:sz w:val="24"/>
        </w:rPr>
        <w:t>if possible neural damage, test for permanent paralyzation</w:t>
      </w:r>
    </w:p>
    <w:p w14:paraId="63E38A68" w14:textId="6E9E495A" w:rsidR="004E739B" w:rsidRPr="00243812" w:rsidRDefault="00243812" w:rsidP="00F01A18">
      <w:pPr>
        <w:pStyle w:val="NoSpacing"/>
        <w:rPr>
          <w:rFonts w:ascii="Montserrat" w:hAnsi="Montserrat"/>
          <w:sz w:val="24"/>
        </w:rPr>
      </w:pPr>
      <w:r w:rsidRPr="00243812">
        <w:rPr>
          <w:rFonts w:ascii="Montserrat" w:hAnsi="Montserrat"/>
          <w:sz w:val="24"/>
        </w:rPr>
        <w:t>Shattered vertebra</w:t>
      </w:r>
      <w:r w:rsidR="006F60BF" w:rsidRPr="00243812">
        <w:rPr>
          <w:rFonts w:ascii="Montserrat" w:hAnsi="Montserrat"/>
          <w:sz w:val="24"/>
        </w:rPr>
        <w:tab/>
      </w:r>
      <w:r w:rsidRPr="00243812">
        <w:rPr>
          <w:rFonts w:ascii="Montserrat" w:hAnsi="Montserrat"/>
          <w:sz w:val="24"/>
        </w:rPr>
        <w:t>severe crippling and neural damage or paralysis</w:t>
      </w:r>
    </w:p>
    <w:p w14:paraId="2B41AC85" w14:textId="0CADE58C" w:rsidR="004E739B" w:rsidRPr="00243812" w:rsidRDefault="00243812" w:rsidP="00F01A18">
      <w:pPr>
        <w:pStyle w:val="NoSpacing"/>
        <w:rPr>
          <w:rFonts w:ascii="Montserrat" w:hAnsi="Montserrat"/>
          <w:sz w:val="24"/>
        </w:rPr>
      </w:pPr>
      <w:r w:rsidRPr="00243812">
        <w:rPr>
          <w:rFonts w:ascii="Montserrat" w:hAnsi="Montserrat"/>
          <w:sz w:val="24"/>
        </w:rPr>
        <w:t>Broken neck</w:t>
      </w:r>
      <w:r w:rsidR="006F60BF" w:rsidRPr="00243812">
        <w:rPr>
          <w:rFonts w:ascii="Montserrat" w:hAnsi="Montserrat"/>
          <w:sz w:val="24"/>
        </w:rPr>
        <w:tab/>
      </w:r>
      <w:r w:rsidRPr="00243812">
        <w:rPr>
          <w:rFonts w:ascii="Montserrat" w:hAnsi="Montserrat"/>
          <w:sz w:val="24"/>
        </w:rPr>
        <w:t>severe crippling and neural damage or paralysis</w:t>
      </w:r>
    </w:p>
    <w:p w14:paraId="11844402" w14:textId="531466CA" w:rsidR="004E739B" w:rsidRPr="00243812" w:rsidRDefault="00243812" w:rsidP="00F01A18">
      <w:pPr>
        <w:pStyle w:val="NoSpacing"/>
        <w:rPr>
          <w:rFonts w:ascii="Montserrat" w:hAnsi="Montserrat"/>
          <w:sz w:val="24"/>
        </w:rPr>
      </w:pPr>
      <w:r w:rsidRPr="00243812">
        <w:rPr>
          <w:rFonts w:ascii="Montserrat" w:hAnsi="Montserrat"/>
          <w:sz w:val="24"/>
        </w:rPr>
        <w:t>Primary nerve damage</w:t>
      </w:r>
      <w:r w:rsidR="006F60BF" w:rsidRPr="00243812">
        <w:rPr>
          <w:rFonts w:ascii="Montserrat" w:hAnsi="Montserrat"/>
          <w:sz w:val="24"/>
        </w:rPr>
        <w:tab/>
      </w:r>
      <w:r w:rsidRPr="00243812">
        <w:rPr>
          <w:rFonts w:ascii="Montserrat" w:hAnsi="Montserrat"/>
          <w:sz w:val="24"/>
        </w:rPr>
        <w:t xml:space="preserve">neural damage applied </w:t>
      </w:r>
    </w:p>
    <w:p w14:paraId="1A31C477" w14:textId="29254802" w:rsidR="004E739B" w:rsidRPr="00243812" w:rsidRDefault="00243812" w:rsidP="00F01A18">
      <w:pPr>
        <w:pStyle w:val="NoSpacing"/>
        <w:rPr>
          <w:rFonts w:ascii="Montserrat" w:hAnsi="Montserrat"/>
          <w:sz w:val="24"/>
        </w:rPr>
      </w:pPr>
      <w:r w:rsidRPr="00243812">
        <w:rPr>
          <w:rFonts w:ascii="Montserrat" w:hAnsi="Montserrat"/>
          <w:sz w:val="24"/>
        </w:rPr>
        <w:t>Sense organ</w:t>
      </w:r>
      <w:r w:rsidR="006F60BF" w:rsidRPr="00243812">
        <w:rPr>
          <w:rFonts w:ascii="Montserrat" w:hAnsi="Montserrat"/>
          <w:sz w:val="24"/>
        </w:rPr>
        <w:tab/>
      </w:r>
      <w:r w:rsidRPr="00243812">
        <w:rPr>
          <w:rFonts w:ascii="Montserrat" w:hAnsi="Montserrat"/>
          <w:sz w:val="24"/>
        </w:rPr>
        <w:t>possible neural damage, possible nerve failure, possible loss of perception or stimulation/sensuality, possible death of organ, possible crippling effect</w:t>
      </w:r>
    </w:p>
    <w:p w14:paraId="024AC481" w14:textId="6DB05138" w:rsidR="004E739B" w:rsidRPr="00243812" w:rsidRDefault="00243812" w:rsidP="00F01A18">
      <w:pPr>
        <w:pStyle w:val="NoSpacing"/>
        <w:rPr>
          <w:rFonts w:ascii="Montserrat" w:hAnsi="Montserrat"/>
          <w:sz w:val="24"/>
        </w:rPr>
      </w:pPr>
      <w:r w:rsidRPr="00243812">
        <w:rPr>
          <w:rFonts w:ascii="Montserrat" w:hAnsi="Montserrat"/>
          <w:sz w:val="24"/>
        </w:rPr>
        <w:t>Brain damage</w:t>
      </w:r>
      <w:r w:rsidR="006F60BF" w:rsidRPr="00243812">
        <w:rPr>
          <w:rFonts w:ascii="Montserrat" w:hAnsi="Montserrat"/>
          <w:sz w:val="24"/>
        </w:rPr>
        <w:tab/>
      </w:r>
      <w:r w:rsidRPr="00243812">
        <w:rPr>
          <w:rFonts w:ascii="Montserrat" w:hAnsi="Montserrat"/>
          <w:sz w:val="24"/>
        </w:rPr>
        <w:t>possible death, possible amnesia, possible loss of higher functions, possible loss of reality, possible alteration of character, neural damage</w:t>
      </w:r>
    </w:p>
    <w:p w14:paraId="09612FFB" w14:textId="77777777" w:rsidR="004E739B" w:rsidRPr="00243812" w:rsidRDefault="004E739B" w:rsidP="00F01A18">
      <w:pPr>
        <w:pStyle w:val="NoSpacing"/>
        <w:rPr>
          <w:rFonts w:ascii="Montserrat" w:hAnsi="Montserrat"/>
          <w:sz w:val="24"/>
        </w:rPr>
      </w:pPr>
    </w:p>
    <w:p w14:paraId="707A5C9E" w14:textId="77777777" w:rsidR="004E739B" w:rsidRPr="00243812" w:rsidRDefault="004E739B" w:rsidP="00F01A18">
      <w:pPr>
        <w:pStyle w:val="NoSpacing"/>
        <w:rPr>
          <w:rFonts w:ascii="Montserrat" w:hAnsi="Montserrat"/>
          <w:sz w:val="24"/>
        </w:rPr>
      </w:pPr>
    </w:p>
    <w:p w14:paraId="213FFF38" w14:textId="77777777" w:rsidR="004E739B" w:rsidRPr="00243812" w:rsidRDefault="004E739B" w:rsidP="00F01A18">
      <w:pPr>
        <w:pStyle w:val="NoSpacing"/>
        <w:rPr>
          <w:rFonts w:ascii="Montserrat" w:hAnsi="Montserrat"/>
          <w:sz w:val="24"/>
        </w:rPr>
      </w:pPr>
    </w:p>
    <w:p w14:paraId="2F2ECC34" w14:textId="77777777" w:rsidR="004E739B" w:rsidRPr="00243812" w:rsidRDefault="00243812" w:rsidP="00F01A18">
      <w:pPr>
        <w:pStyle w:val="NoSpacing"/>
        <w:rPr>
          <w:rFonts w:ascii="Montserrat" w:hAnsi="Montserrat"/>
          <w:sz w:val="24"/>
        </w:rPr>
      </w:pPr>
      <w:r w:rsidRPr="00243812">
        <w:rPr>
          <w:rFonts w:ascii="Montserrat" w:hAnsi="Montserrat"/>
          <w:sz w:val="24"/>
        </w:rPr>
        <w:t>Damage Multiples</w:t>
      </w:r>
    </w:p>
    <w:p w14:paraId="315CBDF5"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Occur when a single instance of damage is modified by circumstances that complicate the effect of the wound. Some of these instances are determined by the area hit, and some are the result of successes applied to the wound. Multiple damage in the same damage class simply does damage as if that many wounds had been done, while transferred damage is often the result of one area failing its barrier check when wounded and allowing the anatomically indicated areas beyond to take wounds. Damage delivered by weapo</w:t>
      </w:r>
      <w:r w:rsidRPr="00243812">
        <w:rPr>
          <w:rFonts w:ascii="Montserrat" w:hAnsi="Montserrat"/>
          <w:sz w:val="24"/>
        </w:rPr>
        <w:t>ns with certain modifiers will cause automatic barrier failure. This means edged weapons, bullets, explosions or any other overkill method. This is the fact which puts amateurs and masters on common ground. The master makes a direct hit to the heart, while the amateur hopes to hit the chest area. With a gun, both wounds will do serious fundamental damage to the vital organs with a success.</w:t>
      </w:r>
    </w:p>
    <w:p w14:paraId="4DF03C64" w14:textId="77777777" w:rsidR="004E739B" w:rsidRPr="00243812" w:rsidRDefault="004E739B" w:rsidP="00F01A18">
      <w:pPr>
        <w:pStyle w:val="NoSpacing"/>
        <w:rPr>
          <w:rFonts w:ascii="Montserrat" w:hAnsi="Montserrat"/>
          <w:sz w:val="24"/>
        </w:rPr>
      </w:pPr>
    </w:p>
    <w:p w14:paraId="1449A0BF" w14:textId="77777777" w:rsidR="004E739B" w:rsidRPr="00243812" w:rsidRDefault="00243812" w:rsidP="00F01A18">
      <w:pPr>
        <w:pStyle w:val="NoSpacing"/>
        <w:rPr>
          <w:rFonts w:ascii="Montserrat" w:hAnsi="Montserrat"/>
          <w:sz w:val="24"/>
        </w:rPr>
      </w:pPr>
      <w:r w:rsidRPr="00243812">
        <w:rPr>
          <w:rFonts w:ascii="Montserrat" w:hAnsi="Montserrat"/>
          <w:sz w:val="24"/>
        </w:rPr>
        <w:t>Damage Transfer</w:t>
      </w:r>
    </w:p>
    <w:p w14:paraId="67A87FBF" w14:textId="77777777" w:rsidR="004E739B" w:rsidRPr="00243812" w:rsidRDefault="00243812" w:rsidP="00F01A18">
      <w:pPr>
        <w:pStyle w:val="NoSpacing"/>
        <w:rPr>
          <w:rFonts w:ascii="Montserrat" w:hAnsi="Montserrat"/>
          <w:sz w:val="24"/>
        </w:rPr>
      </w:pPr>
      <w:r w:rsidRPr="00243812">
        <w:rPr>
          <w:rFonts w:ascii="Montserrat" w:hAnsi="Montserrat"/>
          <w:sz w:val="24"/>
        </w:rPr>
        <w:tab/>
        <w:t>The body is a complex organism. Both more delicate and more complicated than any machine we can build, it reacts to damage in an unpredictable way. The way that damage classes work, it would seem that this is not represented well. However, in any instance where the hit was a critical success, the damage is transferred form the area hit to the closest vital weakness in the body. If that means that a tap to the head is critical, then neural damage is the result. Just as a snap to the neck can become a spinal</w:t>
      </w:r>
      <w:r w:rsidRPr="00243812">
        <w:rPr>
          <w:rFonts w:ascii="Montserrat" w:hAnsi="Montserrat"/>
          <w:sz w:val="24"/>
        </w:rPr>
        <w:t xml:space="preserve"> injury—there is little else to take the damage. A blow to the body can translate to a kidney injury, or rupture tissue and cause internal bleeding. Since both the player and the maestro know already where the hit was generally targeted, the process of damage transference is naturally progressive, and the damage is according to the new damage class. A blow to a limb may end up breaking a bone, a blow to the ribs may break them. Remember that the damage class is normally determined by the success of the atte</w:t>
      </w:r>
      <w:r w:rsidRPr="00243812">
        <w:rPr>
          <w:rFonts w:ascii="Montserrat" w:hAnsi="Montserrat"/>
          <w:sz w:val="24"/>
        </w:rPr>
        <w:t>mpt in the area targeted. Intent is important. If you crit with enough success to also have done a direct hit on your target, then you are doing doubly intense damage. This is one of those instances where one injury can do two counts of damage.</w:t>
      </w:r>
    </w:p>
    <w:p w14:paraId="4639C3B7" w14:textId="77777777" w:rsidR="004E739B" w:rsidRPr="00243812" w:rsidRDefault="004E739B" w:rsidP="00F01A18">
      <w:pPr>
        <w:pStyle w:val="NoSpacing"/>
        <w:rPr>
          <w:rFonts w:ascii="Montserrat" w:hAnsi="Montserrat"/>
          <w:sz w:val="24"/>
        </w:rPr>
      </w:pPr>
    </w:p>
    <w:p w14:paraId="31160A97" w14:textId="77777777" w:rsidR="004E739B" w:rsidRPr="00243812" w:rsidRDefault="00243812" w:rsidP="00F01A18">
      <w:pPr>
        <w:pStyle w:val="NoSpacing"/>
        <w:rPr>
          <w:rFonts w:ascii="Montserrat" w:hAnsi="Montserrat"/>
          <w:sz w:val="24"/>
        </w:rPr>
      </w:pPr>
      <w:r w:rsidRPr="00243812">
        <w:rPr>
          <w:rFonts w:ascii="Montserrat" w:hAnsi="Montserrat"/>
          <w:sz w:val="24"/>
        </w:rPr>
        <w:t>Weapon Damage</w:t>
      </w:r>
    </w:p>
    <w:p w14:paraId="35A104CB" w14:textId="77777777" w:rsidR="004E739B" w:rsidRPr="00243812" w:rsidRDefault="00243812" w:rsidP="00F01A18">
      <w:pPr>
        <w:pStyle w:val="NoSpacing"/>
        <w:rPr>
          <w:rFonts w:ascii="Montserrat" w:hAnsi="Montserrat"/>
          <w:sz w:val="24"/>
        </w:rPr>
      </w:pPr>
      <w:r w:rsidRPr="00243812">
        <w:rPr>
          <w:rFonts w:ascii="Montserrat" w:hAnsi="Montserrat"/>
          <w:sz w:val="24"/>
        </w:rPr>
        <w:tab/>
        <w:t>Is a different consideration. Weapons are designed with certain qualities and specializations. Either every weapon needs to be given a specific damage value, or it needs to have a modifier for counts of damage. To determine counts of damage i would have to be able to take the modifications applicable and develop a formula to create a value between one and ten and a tenths, to multiply the standard damage class damage. Melee weapons can easily be accommodated with small damage count modifiers, while firearm</w:t>
      </w:r>
      <w:r w:rsidRPr="00243812">
        <w:rPr>
          <w:rFonts w:ascii="Montserrat" w:hAnsi="Montserrat"/>
          <w:sz w:val="24"/>
        </w:rPr>
        <w:t>s imply larger modifiers. Such effects can be handled under the heading of trauma. Massively disruptive damage. Such weapons are designed to do more than cosmetic damage on any solid hit. The only time they will do cosmetic level damage is on a marginal success. With firearms, it is especially important to take into account range considerations, as the resistance value is based entirely on difficulty modifiers. No one can dodge bullets. Even if they could, it would have to be a very special ability. Just ac</w:t>
      </w:r>
      <w:r w:rsidRPr="00243812">
        <w:rPr>
          <w:rFonts w:ascii="Montserrat" w:hAnsi="Montserrat"/>
          <w:sz w:val="24"/>
        </w:rPr>
        <w:t>counting for the opportunity to learn such an ability ought to be hard to get past the maestro.</w:t>
      </w:r>
    </w:p>
    <w:p w14:paraId="7D41B396" w14:textId="77777777" w:rsidR="004E739B" w:rsidRPr="00243812" w:rsidRDefault="004E739B" w:rsidP="00F01A18">
      <w:pPr>
        <w:pStyle w:val="NoSpacing"/>
        <w:rPr>
          <w:rFonts w:ascii="Montserrat" w:hAnsi="Montserrat"/>
          <w:sz w:val="24"/>
        </w:rPr>
      </w:pPr>
    </w:p>
    <w:p w14:paraId="5C938B82"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Shock, Unconsciousness, Concussion, Coma, and Death</w:t>
      </w:r>
    </w:p>
    <w:p w14:paraId="235BEA8C" w14:textId="77777777" w:rsidR="004E739B" w:rsidRPr="00243812" w:rsidRDefault="00243812" w:rsidP="00F01A18">
      <w:pPr>
        <w:pStyle w:val="NoSpacing"/>
        <w:rPr>
          <w:rFonts w:ascii="Montserrat" w:hAnsi="Montserrat"/>
          <w:sz w:val="24"/>
        </w:rPr>
      </w:pPr>
      <w:r w:rsidRPr="00243812">
        <w:rPr>
          <w:rFonts w:ascii="Montserrat" w:hAnsi="Montserrat"/>
          <w:sz w:val="24"/>
        </w:rPr>
        <w:tab/>
        <w:t>A test that is failed does not always result in death. The first failure causes shock. If the roll was initiated by receiving damage, then a second roll—for unconsciousness—is made. If that is failed, and the majority of the value against you is in damage, then a roll is made against death. If the majority of the value is in fatigue or incapacitation, then the roll made is against concussion or coma. These critical tests are called for in situations of extreme stress or trauma. For example, a character who</w:t>
      </w:r>
      <w:r w:rsidRPr="00243812">
        <w:rPr>
          <w:rFonts w:ascii="Montserrat" w:hAnsi="Montserrat"/>
          <w:sz w:val="24"/>
        </w:rPr>
        <w:t xml:space="preserve"> has not just been injured, but instead has blown his equilibrium, rolls a critical test. If he has suffered damage and fatigue, then there is a value against him. A character who has received a mortal wound must also make a critical test. Even if the majority of the value against him is incapacitation, the total value of the opposition is the same. </w:t>
      </w:r>
    </w:p>
    <w:p w14:paraId="1841BB0D" w14:textId="77777777" w:rsidR="004E739B" w:rsidRPr="00243812" w:rsidRDefault="004E739B" w:rsidP="00F01A18">
      <w:pPr>
        <w:pStyle w:val="NoSpacing"/>
        <w:rPr>
          <w:rFonts w:ascii="Montserrat" w:hAnsi="Montserrat"/>
          <w:sz w:val="24"/>
        </w:rPr>
      </w:pPr>
    </w:p>
    <w:p w14:paraId="2CB1B26C" w14:textId="77777777" w:rsidR="004E739B" w:rsidRPr="00243812" w:rsidRDefault="00243812" w:rsidP="00F01A18">
      <w:pPr>
        <w:pStyle w:val="NoSpacing"/>
        <w:rPr>
          <w:rFonts w:ascii="Montserrat" w:hAnsi="Montserrat"/>
          <w:sz w:val="24"/>
        </w:rPr>
      </w:pPr>
      <w:r w:rsidRPr="00243812">
        <w:rPr>
          <w:rFonts w:ascii="Montserrat" w:hAnsi="Montserrat"/>
          <w:sz w:val="24"/>
        </w:rPr>
        <w:t>Vitality Tests—Survival Test</w:t>
      </w:r>
      <w:r w:rsidRPr="00243812">
        <w:rPr>
          <w:rFonts w:ascii="Montserrat" w:hAnsi="Montserrat"/>
          <w:sz w:val="24"/>
        </w:rPr>
        <w:tab/>
        <w:t>Implications Of Failure</w:t>
      </w:r>
    </w:p>
    <w:p w14:paraId="3816A4C3" w14:textId="77777777" w:rsidR="004E739B" w:rsidRPr="00243812" w:rsidRDefault="004E739B" w:rsidP="00F01A18">
      <w:pPr>
        <w:pStyle w:val="NoSpacing"/>
        <w:rPr>
          <w:rFonts w:ascii="Montserrat" w:hAnsi="Montserrat"/>
          <w:sz w:val="24"/>
        </w:rPr>
      </w:pPr>
    </w:p>
    <w:p w14:paraId="57BBAA46" w14:textId="55330543" w:rsidR="004E739B" w:rsidRPr="00243812" w:rsidRDefault="00243812" w:rsidP="00F01A18">
      <w:pPr>
        <w:pStyle w:val="NoSpacing"/>
        <w:rPr>
          <w:rFonts w:ascii="Montserrat" w:hAnsi="Montserrat"/>
          <w:sz w:val="24"/>
        </w:rPr>
      </w:pPr>
      <w:r w:rsidRPr="00243812">
        <w:rPr>
          <w:rFonts w:ascii="Montserrat" w:hAnsi="Montserrat"/>
          <w:sz w:val="24"/>
        </w:rPr>
        <w:t>Shock</w:t>
      </w:r>
      <w:r w:rsidR="006F60BF" w:rsidRPr="00243812">
        <w:rPr>
          <w:rFonts w:ascii="Montserrat" w:hAnsi="Montserrat"/>
          <w:sz w:val="24"/>
        </w:rPr>
        <w:tab/>
      </w:r>
      <w:r w:rsidRPr="00243812">
        <w:rPr>
          <w:rFonts w:ascii="Montserrat" w:hAnsi="Montserrat"/>
          <w:sz w:val="24"/>
        </w:rPr>
        <w:t>if severe, roll against unconsciousness</w:t>
      </w:r>
    </w:p>
    <w:p w14:paraId="55802CAD" w14:textId="2629F2C9" w:rsidR="004E739B" w:rsidRPr="00243812" w:rsidRDefault="006F60BF" w:rsidP="00F01A18">
      <w:pPr>
        <w:pStyle w:val="NoSpacing"/>
        <w:rPr>
          <w:rFonts w:ascii="Montserrat" w:hAnsi="Montserrat"/>
          <w:sz w:val="24"/>
        </w:rPr>
      </w:pPr>
      <w:r w:rsidRPr="00243812">
        <w:rPr>
          <w:rFonts w:ascii="Montserrat" w:hAnsi="Montserrat"/>
          <w:sz w:val="24"/>
        </w:rPr>
        <w:tab/>
        <w:t>if initiated by damage, roll against concussion</w:t>
      </w:r>
    </w:p>
    <w:p w14:paraId="313EBC3E" w14:textId="060BADEE" w:rsidR="004E739B" w:rsidRPr="00243812" w:rsidRDefault="00243812" w:rsidP="00F01A18">
      <w:pPr>
        <w:pStyle w:val="NoSpacing"/>
        <w:rPr>
          <w:rFonts w:ascii="Montserrat" w:hAnsi="Montserrat"/>
          <w:sz w:val="24"/>
        </w:rPr>
      </w:pPr>
      <w:r w:rsidRPr="00243812">
        <w:rPr>
          <w:rFonts w:ascii="Montserrat" w:hAnsi="Montserrat"/>
          <w:sz w:val="24"/>
        </w:rPr>
        <w:t xml:space="preserve">Unconsciousness </w:t>
      </w:r>
      <w:r w:rsidR="006F60BF" w:rsidRPr="00243812">
        <w:rPr>
          <w:rFonts w:ascii="Montserrat" w:hAnsi="Montserrat"/>
          <w:sz w:val="24"/>
        </w:rPr>
        <w:tab/>
      </w:r>
      <w:r w:rsidRPr="00243812">
        <w:rPr>
          <w:rFonts w:ascii="Montserrat" w:hAnsi="Montserrat"/>
          <w:sz w:val="24"/>
        </w:rPr>
        <w:t>if majority of Integrity is in damage, then roll against death</w:t>
      </w:r>
    </w:p>
    <w:p w14:paraId="4EC876BB" w14:textId="54D45EE1" w:rsidR="004E739B" w:rsidRPr="00243812" w:rsidRDefault="006F60BF" w:rsidP="00F01A18">
      <w:pPr>
        <w:pStyle w:val="NoSpacing"/>
        <w:rPr>
          <w:rFonts w:ascii="Montserrat" w:hAnsi="Montserrat"/>
          <w:sz w:val="24"/>
        </w:rPr>
      </w:pPr>
      <w:r w:rsidRPr="00243812">
        <w:rPr>
          <w:rFonts w:ascii="Montserrat" w:hAnsi="Montserrat"/>
          <w:sz w:val="24"/>
        </w:rPr>
        <w:tab/>
        <w:t>if majority is in fatigue or incapacitation, then roll against concussion or coma</w:t>
      </w:r>
    </w:p>
    <w:p w14:paraId="7B7FC676" w14:textId="1DAEA69A" w:rsidR="004E739B" w:rsidRPr="00243812" w:rsidRDefault="00243812" w:rsidP="00F01A18">
      <w:pPr>
        <w:pStyle w:val="NoSpacing"/>
        <w:rPr>
          <w:rFonts w:ascii="Montserrat" w:hAnsi="Montserrat"/>
          <w:sz w:val="24"/>
        </w:rPr>
      </w:pPr>
      <w:r w:rsidRPr="00243812">
        <w:rPr>
          <w:rFonts w:ascii="Montserrat" w:hAnsi="Montserrat"/>
          <w:sz w:val="24"/>
        </w:rPr>
        <w:t>Concussion</w:t>
      </w:r>
      <w:r w:rsidR="006F60BF" w:rsidRPr="00243812">
        <w:rPr>
          <w:rFonts w:ascii="Montserrat" w:hAnsi="Montserrat"/>
          <w:sz w:val="24"/>
        </w:rPr>
        <w:tab/>
      </w:r>
      <w:r w:rsidRPr="00243812">
        <w:rPr>
          <w:rFonts w:ascii="Montserrat" w:hAnsi="Montserrat"/>
          <w:sz w:val="24"/>
        </w:rPr>
        <w:t>if damage exceeds a third of Integrity, then roll against death</w:t>
      </w:r>
    </w:p>
    <w:p w14:paraId="6FED9799" w14:textId="6E7A6F1C" w:rsidR="004E739B" w:rsidRPr="00243812" w:rsidRDefault="006F60BF" w:rsidP="00F01A18">
      <w:pPr>
        <w:pStyle w:val="NoSpacing"/>
        <w:rPr>
          <w:rFonts w:ascii="Montserrat" w:hAnsi="Montserrat"/>
          <w:sz w:val="24"/>
        </w:rPr>
      </w:pPr>
      <w:r w:rsidRPr="00243812">
        <w:rPr>
          <w:rFonts w:ascii="Montserrat" w:hAnsi="Montserrat"/>
          <w:sz w:val="24"/>
        </w:rPr>
        <w:tab/>
        <w:t>must test against coma to regain consciousness</w:t>
      </w:r>
    </w:p>
    <w:p w14:paraId="08DDB6CE" w14:textId="70E0455C" w:rsidR="004E739B" w:rsidRPr="00243812" w:rsidRDefault="00243812" w:rsidP="00F01A18">
      <w:pPr>
        <w:pStyle w:val="NoSpacing"/>
        <w:rPr>
          <w:rFonts w:ascii="Montserrat" w:hAnsi="Montserrat"/>
          <w:sz w:val="24"/>
        </w:rPr>
      </w:pPr>
      <w:r w:rsidRPr="00243812">
        <w:rPr>
          <w:rFonts w:ascii="Montserrat" w:hAnsi="Montserrat"/>
          <w:sz w:val="24"/>
        </w:rPr>
        <w:t>Coma</w:t>
      </w:r>
      <w:r w:rsidR="006F60BF" w:rsidRPr="00243812">
        <w:rPr>
          <w:rFonts w:ascii="Montserrat" w:hAnsi="Montserrat"/>
          <w:sz w:val="24"/>
        </w:rPr>
        <w:tab/>
      </w:r>
      <w:r w:rsidRPr="00243812">
        <w:rPr>
          <w:rFonts w:ascii="Montserrat" w:hAnsi="Montserrat"/>
          <w:sz w:val="24"/>
        </w:rPr>
        <w:t>if damage exceeds a third, then roll against death</w:t>
      </w:r>
    </w:p>
    <w:p w14:paraId="3CBAB7CE" w14:textId="1B7AE0C6" w:rsidR="004E739B" w:rsidRPr="00243812" w:rsidRDefault="00243812" w:rsidP="00F01A18">
      <w:pPr>
        <w:pStyle w:val="NoSpacing"/>
        <w:rPr>
          <w:rFonts w:ascii="Montserrat" w:hAnsi="Montserrat"/>
          <w:sz w:val="24"/>
        </w:rPr>
      </w:pPr>
      <w:r w:rsidRPr="00243812">
        <w:rPr>
          <w:rFonts w:ascii="Montserrat" w:hAnsi="Montserrat"/>
          <w:sz w:val="24"/>
        </w:rPr>
        <w:t>Death</w:t>
      </w:r>
      <w:r w:rsidR="006F60BF" w:rsidRPr="00243812">
        <w:rPr>
          <w:rFonts w:ascii="Montserrat" w:hAnsi="Montserrat"/>
          <w:sz w:val="24"/>
        </w:rPr>
        <w:tab/>
      </w:r>
      <w:r w:rsidRPr="00243812">
        <w:rPr>
          <w:rFonts w:ascii="Montserrat" w:hAnsi="Montserrat"/>
          <w:sz w:val="24"/>
        </w:rPr>
        <w:t>if damage is less than two thirds, accelerate for revivability</w:t>
      </w:r>
    </w:p>
    <w:p w14:paraId="622A31CD" w14:textId="77777777" w:rsidR="004E739B" w:rsidRPr="00243812" w:rsidRDefault="004E739B" w:rsidP="00F01A18">
      <w:pPr>
        <w:pStyle w:val="NoSpacing"/>
        <w:rPr>
          <w:rFonts w:ascii="Montserrat" w:hAnsi="Montserrat"/>
          <w:sz w:val="24"/>
        </w:rPr>
      </w:pPr>
    </w:p>
    <w:p w14:paraId="07C568C2" w14:textId="77777777" w:rsidR="004E739B" w:rsidRPr="00243812" w:rsidRDefault="00243812" w:rsidP="00F01A18">
      <w:pPr>
        <w:pStyle w:val="NoSpacing"/>
        <w:rPr>
          <w:rFonts w:ascii="Montserrat" w:hAnsi="Montserrat"/>
          <w:sz w:val="24"/>
        </w:rPr>
      </w:pPr>
      <w:r w:rsidRPr="00243812">
        <w:rPr>
          <w:rFonts w:ascii="Montserrat" w:hAnsi="Montserrat"/>
          <w:sz w:val="24"/>
        </w:rPr>
        <w:t>Healing &amp; Recovery</w:t>
      </w:r>
    </w:p>
    <w:p w14:paraId="3B508171" w14:textId="77777777" w:rsidR="004E739B" w:rsidRPr="00243812" w:rsidRDefault="00243812" w:rsidP="00F01A18">
      <w:pPr>
        <w:pStyle w:val="NoSpacing"/>
        <w:rPr>
          <w:rFonts w:ascii="Montserrat" w:hAnsi="Montserrat"/>
          <w:sz w:val="24"/>
        </w:rPr>
      </w:pPr>
      <w:r w:rsidRPr="00243812">
        <w:rPr>
          <w:rFonts w:ascii="Montserrat" w:hAnsi="Montserrat"/>
          <w:sz w:val="24"/>
        </w:rPr>
        <w:tab/>
        <w:t>The principal accommodation for whatever puts the character out is albedo Integrity. Without the albedo, without the light, no entity can maintain a presence in the arena. The consequence of this inevitable Integrity, is an endless struggle to regain a peak albedo. Recovery is a set value, equal to the abs of the character. Unfortunately, Integrity cannot be simply erased; rather, it has to be stepped down. Integrity is gained in stages relative to the vitality stages. If the entire albedo is consumed by a</w:t>
      </w:r>
      <w:r w:rsidRPr="00243812">
        <w:rPr>
          <w:rFonts w:ascii="Montserrat" w:hAnsi="Montserrat"/>
          <w:sz w:val="24"/>
        </w:rPr>
        <w:t xml:space="preserve"> kind of Integrity, then the automatic result is dictated by that stage of Integrity. Integrity is separated into those stages, against the eventuality of that stage's result. For each stage of Integrity, the time frame for recovery checks goes up one stage. At the end of each time stage, a character is allowed to step down Integrity in all the applicable stages. The amount recovered is shifted to the next stage down—until all of the Integrity is gone. The means of aiding this process of step down recovery </w:t>
      </w:r>
      <w:r w:rsidRPr="00243812">
        <w:rPr>
          <w:rFonts w:ascii="Montserrat" w:hAnsi="Montserrat"/>
          <w:sz w:val="24"/>
        </w:rPr>
        <w:t>is in the domain of healing practices and arts. For the time frame in which healing attention and effort is applied, the resulting success factor of the effort adds to the recovery. Regeneration also follows the same process. Abilities which specifically aid the body in recovery modify the recovery. The imposition of recovery staging is intended mostly for situations in which the character is unable to fully recover on account of play. The effect on self consumed albedo for maintaining efforts and powers (t</w:t>
      </w:r>
      <w:r w:rsidRPr="00243812">
        <w:rPr>
          <w:rFonts w:ascii="Montserrat" w:hAnsi="Montserrat"/>
          <w:sz w:val="24"/>
        </w:rPr>
        <w:t xml:space="preserve">hreshold abilities) is that the body will automatically work to free up even that Integrity. </w:t>
      </w:r>
    </w:p>
    <w:p w14:paraId="1A8290EA" w14:textId="77777777" w:rsidR="004E739B" w:rsidRPr="00243812" w:rsidRDefault="004E739B" w:rsidP="00F01A18">
      <w:pPr>
        <w:pStyle w:val="NoSpacing"/>
        <w:rPr>
          <w:rFonts w:ascii="Montserrat" w:hAnsi="Montserrat"/>
          <w:sz w:val="24"/>
        </w:rPr>
      </w:pPr>
    </w:p>
    <w:p w14:paraId="1DFE11B7" w14:textId="77777777" w:rsidR="004E739B" w:rsidRPr="00243812" w:rsidRDefault="00243812" w:rsidP="00F01A18">
      <w:pPr>
        <w:pStyle w:val="NoSpacing"/>
        <w:rPr>
          <w:rFonts w:ascii="Montserrat" w:hAnsi="Montserrat"/>
          <w:sz w:val="24"/>
        </w:rPr>
      </w:pPr>
      <w:r w:rsidRPr="00243812">
        <w:rPr>
          <w:rFonts w:ascii="Montserrat" w:hAnsi="Montserrat"/>
          <w:sz w:val="24"/>
        </w:rPr>
        <w:t>Lifespan</w:t>
      </w:r>
    </w:p>
    <w:p w14:paraId="36FA4F81" w14:textId="77777777" w:rsidR="004E739B" w:rsidRPr="00243812" w:rsidRDefault="00243812" w:rsidP="00F01A18">
      <w:pPr>
        <w:pStyle w:val="NoSpacing"/>
        <w:rPr>
          <w:rFonts w:ascii="Montserrat" w:hAnsi="Montserrat"/>
          <w:sz w:val="24"/>
        </w:rPr>
      </w:pPr>
      <w:r w:rsidRPr="00243812">
        <w:rPr>
          <w:rFonts w:ascii="Montserrat" w:hAnsi="Montserrat"/>
          <w:sz w:val="24"/>
        </w:rPr>
        <w:tab/>
        <w:t>Length of life is limited by potential and access. The more evolved the access, the greater the potential an entity has in life. The actual length of life is determined by the rate an entity transmutes potential into experience and obligation. The number of lives an entity has endured and can remember also influences the amount of potential it has. Humans are on the cusp of awakening, and can attain divine and immortal conditions during their lives on their way to awakening. However, many become distracted</w:t>
      </w:r>
      <w:r w:rsidRPr="00243812">
        <w:rPr>
          <w:rFonts w:ascii="Montserrat" w:hAnsi="Montserrat"/>
          <w:sz w:val="24"/>
        </w:rPr>
        <w:t xml:space="preserve"> by life and fail to actually wake up and upon dying they return to the humble core of life; mortality. While an entity has free potential, he or she can grow and learn or just coast and observe life—extending the length of their life. Once potential is gone, an entity begins to break down. This is true old age and always leads to death. It is almost impossible to increase one's access after this point and death is the only option left. In general, a thousand potential equates to a year of life experience. </w:t>
      </w:r>
      <w:r w:rsidRPr="00243812">
        <w:rPr>
          <w:rFonts w:ascii="Montserrat" w:hAnsi="Montserrat"/>
          <w:sz w:val="24"/>
        </w:rPr>
        <w:t>A thousandth of the amount of potential free is a fair indication of how many years the character has left to live.</w:t>
      </w:r>
    </w:p>
    <w:p w14:paraId="3BC8E047" w14:textId="77777777" w:rsidR="004E739B" w:rsidRPr="00243812" w:rsidRDefault="004E739B" w:rsidP="00F01A18">
      <w:pPr>
        <w:pStyle w:val="NoSpacing"/>
        <w:rPr>
          <w:rFonts w:ascii="Montserrat" w:hAnsi="Montserrat"/>
          <w:sz w:val="24"/>
        </w:rPr>
      </w:pPr>
    </w:p>
    <w:p w14:paraId="2450EA86" w14:textId="77777777" w:rsidR="004E739B" w:rsidRPr="00243812" w:rsidRDefault="004E739B" w:rsidP="00F01A18">
      <w:pPr>
        <w:pStyle w:val="NoSpacing"/>
        <w:rPr>
          <w:rFonts w:ascii="Montserrat" w:hAnsi="Montserrat"/>
          <w:sz w:val="24"/>
        </w:rPr>
      </w:pPr>
    </w:p>
    <w:p w14:paraId="4F41CB47" w14:textId="77777777" w:rsidR="004E739B" w:rsidRPr="00243812" w:rsidRDefault="00243812" w:rsidP="00F01A18">
      <w:pPr>
        <w:pStyle w:val="NoSpacing"/>
        <w:rPr>
          <w:rFonts w:ascii="Montserrat" w:hAnsi="Montserrat"/>
          <w:sz w:val="24"/>
        </w:rPr>
      </w:pPr>
      <w:r w:rsidRPr="00243812">
        <w:rPr>
          <w:rFonts w:ascii="Montserrat" w:hAnsi="Montserrat"/>
          <w:spacing w:val="-3"/>
          <w:sz w:val="24"/>
        </w:rPr>
        <w:br w:type="page"/>
      </w:r>
      <w:r w:rsidRPr="00243812">
        <w:rPr>
          <w:rFonts w:ascii="Montserrat" w:hAnsi="Montserrat"/>
          <w:sz w:val="24"/>
        </w:rPr>
        <w:t>A_CN\ARENA : CONCEPT NOTES</w:t>
      </w:r>
      <w:r w:rsidRPr="00243812">
        <w:rPr>
          <w:rFonts w:ascii="Montserrat" w:hAnsi="Montserrat"/>
          <w:sz w:val="24"/>
        </w:rPr>
        <w:tab/>
        <w:t>[PROVISIONAL]</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2A205044" w14:textId="77777777" w:rsidR="004E739B" w:rsidRPr="00243812" w:rsidRDefault="004E739B" w:rsidP="00F01A18">
      <w:pPr>
        <w:pStyle w:val="NoSpacing"/>
        <w:rPr>
          <w:rFonts w:ascii="Montserrat" w:hAnsi="Montserrat"/>
          <w:sz w:val="24"/>
        </w:rPr>
      </w:pPr>
    </w:p>
    <w:p w14:paraId="34B402A4" w14:textId="77777777" w:rsidR="004E739B" w:rsidRPr="00243812" w:rsidRDefault="00243812" w:rsidP="00F01A18">
      <w:pPr>
        <w:pStyle w:val="NoSpacing"/>
        <w:rPr>
          <w:rFonts w:ascii="Montserrat" w:hAnsi="Montserrat"/>
          <w:sz w:val="24"/>
        </w:rPr>
      </w:pPr>
      <w:r w:rsidRPr="00243812">
        <w:rPr>
          <w:rFonts w:ascii="Montserrat" w:hAnsi="Montserrat"/>
          <w:sz w:val="24"/>
        </w:rPr>
        <w:t>003</w:t>
      </w:r>
      <w:r w:rsidRPr="00243812">
        <w:rPr>
          <w:rFonts w:ascii="Montserrat" w:hAnsi="Montserrat"/>
          <w:sz w:val="24"/>
        </w:rPr>
        <w:tab/>
      </w:r>
      <w:r w:rsidRPr="00243812">
        <w:rPr>
          <w:rFonts w:ascii="Montserrat" w:hAnsi="Montserrat"/>
          <w:sz w:val="24"/>
        </w:rPr>
        <w:pict w14:anchorId="3F3A3B59">
          <v:rect id="_x0000_s1053" style="position:absolute;margin-left:36pt;margin-top:108.6pt;width:6in;height:.05pt;z-index:-251654656;mso-position-horizontal-relative:margin;mso-position-vertical-relative:page" o:allowincell="f" fillcolor="black" stroked="f" strokeweight=".05pt">
            <v:fill color2="black"/>
            <w10:wrap anchorx="margin" anchory="page"/>
          </v:rect>
        </w:pict>
      </w:r>
    </w:p>
    <w:p w14:paraId="78D6216B" w14:textId="77777777" w:rsidR="004E739B" w:rsidRPr="00243812" w:rsidRDefault="004E739B" w:rsidP="00F01A18">
      <w:pPr>
        <w:pStyle w:val="NoSpacing"/>
        <w:rPr>
          <w:rFonts w:ascii="Montserrat" w:hAnsi="Montserrat"/>
          <w:sz w:val="24"/>
        </w:rPr>
      </w:pPr>
    </w:p>
    <w:p w14:paraId="49CD0FE4" w14:textId="77777777" w:rsidR="004E739B" w:rsidRPr="00243812" w:rsidRDefault="004E739B" w:rsidP="00F01A18">
      <w:pPr>
        <w:pStyle w:val="NoSpacing"/>
        <w:rPr>
          <w:rFonts w:ascii="Montserrat" w:hAnsi="Montserrat"/>
          <w:sz w:val="24"/>
        </w:rPr>
      </w:pPr>
    </w:p>
    <w:p w14:paraId="5AE767C8" w14:textId="77777777" w:rsidR="004E739B" w:rsidRPr="00243812" w:rsidRDefault="00243812" w:rsidP="00F01A18">
      <w:pPr>
        <w:pStyle w:val="NoSpacing"/>
        <w:rPr>
          <w:rFonts w:ascii="Montserrat" w:hAnsi="Montserrat"/>
          <w:sz w:val="24"/>
        </w:rPr>
      </w:pPr>
      <w:r w:rsidRPr="00243812">
        <w:rPr>
          <w:rFonts w:ascii="Montserrat" w:hAnsi="Montserrat"/>
          <w:sz w:val="24"/>
        </w:rPr>
        <w:t>entity / expression</w:t>
      </w:r>
    </w:p>
    <w:p w14:paraId="7A854835" w14:textId="1D239CEC" w:rsidR="004E739B" w:rsidRPr="00243812" w:rsidRDefault="00243812" w:rsidP="00F01A18">
      <w:pPr>
        <w:pStyle w:val="NoSpacing"/>
        <w:rPr>
          <w:rFonts w:ascii="Montserrat" w:hAnsi="Montserrat"/>
          <w:sz w:val="24"/>
        </w:rPr>
      </w:pPr>
      <w:r w:rsidRPr="00243812">
        <w:rPr>
          <w:rFonts w:ascii="Montserrat" w:hAnsi="Montserrat"/>
          <w:sz w:val="24"/>
        </w:rPr>
        <w:tab/>
        <w:t>significant to the potential of the being and its perspective in the world.</w:t>
      </w:r>
      <w:r w:rsidR="006F60BF" w:rsidRPr="00243812">
        <w:rPr>
          <w:rFonts w:ascii="Montserrat" w:hAnsi="Montserrat"/>
          <w:sz w:val="24"/>
        </w:rPr>
        <w:t xml:space="preserve"> </w:t>
      </w:r>
      <w:r w:rsidRPr="00243812">
        <w:rPr>
          <w:rFonts w:ascii="Montserrat" w:hAnsi="Montserrat"/>
          <w:sz w:val="24"/>
        </w:rPr>
        <w:t>This represents a characters grasp of him or herself, and what he or she can do in the world.</w:t>
      </w:r>
      <w:r w:rsidR="006F60BF" w:rsidRPr="00243812">
        <w:rPr>
          <w:rFonts w:ascii="Montserrat" w:hAnsi="Montserrat"/>
          <w:sz w:val="24"/>
        </w:rPr>
        <w:t xml:space="preserve"> </w:t>
      </w:r>
      <w:r w:rsidRPr="00243812">
        <w:rPr>
          <w:rFonts w:ascii="Montserrat" w:hAnsi="Montserrat"/>
          <w:sz w:val="24"/>
        </w:rPr>
        <w:t>This can equate to charisma or presence, it can reflect the way a character expresses himself or associates with others.</w:t>
      </w:r>
      <w:r w:rsidR="006F60BF" w:rsidRPr="00243812">
        <w:rPr>
          <w:rFonts w:ascii="Montserrat" w:hAnsi="Montserrat"/>
          <w:sz w:val="24"/>
        </w:rPr>
        <w:t xml:space="preserve"> </w:t>
      </w:r>
      <w:r w:rsidRPr="00243812">
        <w:rPr>
          <w:rFonts w:ascii="Montserrat" w:hAnsi="Montserrat"/>
          <w:sz w:val="24"/>
        </w:rPr>
        <w:t>This is sort of the character's clue and catch all default roll as it represents the character's general understanding.</w:t>
      </w:r>
    </w:p>
    <w:p w14:paraId="66301050" w14:textId="77777777" w:rsidR="004E739B" w:rsidRPr="00243812" w:rsidRDefault="004E739B" w:rsidP="00F01A18">
      <w:pPr>
        <w:pStyle w:val="NoSpacing"/>
        <w:rPr>
          <w:rFonts w:ascii="Montserrat" w:hAnsi="Montserrat"/>
          <w:sz w:val="24"/>
        </w:rPr>
      </w:pPr>
    </w:p>
    <w:p w14:paraId="5CEEBF07" w14:textId="77777777" w:rsidR="004E739B" w:rsidRPr="00243812" w:rsidRDefault="00243812" w:rsidP="00F01A18">
      <w:pPr>
        <w:pStyle w:val="NoSpacing"/>
        <w:rPr>
          <w:rFonts w:ascii="Montserrat" w:hAnsi="Montserrat"/>
          <w:sz w:val="24"/>
        </w:rPr>
      </w:pPr>
      <w:r w:rsidRPr="00243812">
        <w:rPr>
          <w:rFonts w:ascii="Montserrat" w:hAnsi="Montserrat"/>
          <w:sz w:val="24"/>
        </w:rPr>
        <w:t>intent / initiative</w:t>
      </w:r>
    </w:p>
    <w:p w14:paraId="4E2353F2" w14:textId="77777777" w:rsidR="004E739B" w:rsidRPr="00243812" w:rsidRDefault="00243812" w:rsidP="00F01A18">
      <w:pPr>
        <w:pStyle w:val="NoSpacing"/>
        <w:rPr>
          <w:rFonts w:ascii="Montserrat" w:hAnsi="Montserrat"/>
          <w:sz w:val="24"/>
        </w:rPr>
      </w:pPr>
      <w:r w:rsidRPr="00243812">
        <w:rPr>
          <w:rFonts w:ascii="Montserrat" w:hAnsi="Montserrat"/>
          <w:sz w:val="24"/>
        </w:rPr>
        <w:tab/>
        <w:t>significant of the abstraction of possibilities to determine a course of action and commit to it; it is reflected as strength of will, psyche, self determination, and things relating to the power and distinction of an individual.</w:t>
      </w:r>
    </w:p>
    <w:p w14:paraId="3C58540A" w14:textId="77777777" w:rsidR="004E739B" w:rsidRPr="00243812" w:rsidRDefault="004E739B" w:rsidP="00F01A18">
      <w:pPr>
        <w:pStyle w:val="NoSpacing"/>
        <w:rPr>
          <w:rFonts w:ascii="Montserrat" w:hAnsi="Montserrat"/>
          <w:sz w:val="24"/>
        </w:rPr>
      </w:pPr>
    </w:p>
    <w:p w14:paraId="239CD768" w14:textId="77777777" w:rsidR="004E739B" w:rsidRPr="00243812" w:rsidRDefault="00243812" w:rsidP="00F01A18">
      <w:pPr>
        <w:pStyle w:val="NoSpacing"/>
        <w:rPr>
          <w:rFonts w:ascii="Montserrat" w:hAnsi="Montserrat"/>
          <w:sz w:val="24"/>
        </w:rPr>
      </w:pPr>
      <w:r w:rsidRPr="00243812">
        <w:rPr>
          <w:rFonts w:ascii="Montserrat" w:hAnsi="Montserrat"/>
          <w:sz w:val="24"/>
        </w:rPr>
        <w:t>action / attacks</w:t>
      </w:r>
    </w:p>
    <w:p w14:paraId="5300671A" w14:textId="30C4A92A" w:rsidR="004E739B" w:rsidRPr="00243812" w:rsidRDefault="00243812" w:rsidP="00F01A18">
      <w:pPr>
        <w:pStyle w:val="NoSpacing"/>
        <w:rPr>
          <w:rFonts w:ascii="Montserrat" w:hAnsi="Montserrat"/>
          <w:sz w:val="24"/>
        </w:rPr>
      </w:pPr>
      <w:r w:rsidRPr="00243812">
        <w:rPr>
          <w:rFonts w:ascii="Montserrat" w:hAnsi="Montserrat"/>
          <w:sz w:val="24"/>
        </w:rPr>
        <w:tab/>
        <w:t>significant of the inclusion of intentions of a psionomechanical nature in the execution of changes in the world; commands originated in the mind over actualized paths, such as the body or specific powers.</w:t>
      </w:r>
      <w:r w:rsidR="006F60BF" w:rsidRPr="00243812">
        <w:rPr>
          <w:rFonts w:ascii="Montserrat" w:hAnsi="Montserrat"/>
          <w:sz w:val="24"/>
        </w:rPr>
        <w:t xml:space="preserve"> </w:t>
      </w:r>
      <w:r w:rsidRPr="00243812">
        <w:rPr>
          <w:rFonts w:ascii="Montserrat" w:hAnsi="Montserrat"/>
          <w:sz w:val="24"/>
        </w:rPr>
        <w:t>This attribute is used as a character's rating for deliberate actions; equatable to dexterity.</w:t>
      </w:r>
    </w:p>
    <w:p w14:paraId="518044BC" w14:textId="77777777" w:rsidR="004E739B" w:rsidRPr="00243812" w:rsidRDefault="004E739B" w:rsidP="00F01A18">
      <w:pPr>
        <w:pStyle w:val="NoSpacing"/>
        <w:rPr>
          <w:rFonts w:ascii="Montserrat" w:hAnsi="Montserrat"/>
          <w:sz w:val="24"/>
        </w:rPr>
      </w:pPr>
    </w:p>
    <w:p w14:paraId="40D9B68A" w14:textId="77777777" w:rsidR="004E739B" w:rsidRPr="00243812" w:rsidRDefault="00243812" w:rsidP="00F01A18">
      <w:pPr>
        <w:pStyle w:val="NoSpacing"/>
        <w:rPr>
          <w:rFonts w:ascii="Montserrat" w:hAnsi="Montserrat"/>
          <w:sz w:val="24"/>
        </w:rPr>
      </w:pPr>
      <w:r w:rsidRPr="00243812">
        <w:rPr>
          <w:rFonts w:ascii="Montserrat" w:hAnsi="Montserrat"/>
          <w:sz w:val="24"/>
        </w:rPr>
        <w:t>reaction / reflex</w:t>
      </w:r>
    </w:p>
    <w:p w14:paraId="7B3CA897" w14:textId="03AF2A63" w:rsidR="004E739B" w:rsidRPr="00243812" w:rsidRDefault="00243812" w:rsidP="00F01A18">
      <w:pPr>
        <w:pStyle w:val="NoSpacing"/>
        <w:rPr>
          <w:rFonts w:ascii="Montserrat" w:hAnsi="Montserrat"/>
          <w:sz w:val="24"/>
        </w:rPr>
      </w:pPr>
      <w:r w:rsidRPr="00243812">
        <w:rPr>
          <w:rFonts w:ascii="Montserrat" w:hAnsi="Montserrat"/>
          <w:sz w:val="24"/>
        </w:rPr>
        <w:tab/>
        <w:t>significant of the inclusion of sympathetic or automatic execution of ingrained actions originating subconsciously or without deliberate intent yet with the force of intent.</w:t>
      </w:r>
      <w:r w:rsidR="006F60BF" w:rsidRPr="00243812">
        <w:rPr>
          <w:rFonts w:ascii="Montserrat" w:hAnsi="Montserrat"/>
          <w:sz w:val="24"/>
        </w:rPr>
        <w:t xml:space="preserve"> </w:t>
      </w:r>
      <w:r w:rsidRPr="00243812">
        <w:rPr>
          <w:rFonts w:ascii="Montserrat" w:hAnsi="Montserrat"/>
          <w:sz w:val="24"/>
        </w:rPr>
        <w:t>Action that is emoted or inspired rather than intended.</w:t>
      </w:r>
      <w:r w:rsidR="006F60BF" w:rsidRPr="00243812">
        <w:rPr>
          <w:rFonts w:ascii="Montserrat" w:hAnsi="Montserrat"/>
          <w:sz w:val="24"/>
        </w:rPr>
        <w:t xml:space="preserve"> </w:t>
      </w:r>
      <w:r w:rsidRPr="00243812">
        <w:rPr>
          <w:rFonts w:ascii="Montserrat" w:hAnsi="Montserrat"/>
          <w:sz w:val="24"/>
        </w:rPr>
        <w:t>This attribute is applicable to casual actions equatable to reflexes.</w:t>
      </w:r>
      <w:r w:rsidR="006F60BF" w:rsidRPr="00243812">
        <w:rPr>
          <w:rFonts w:ascii="Montserrat" w:hAnsi="Montserrat"/>
          <w:sz w:val="24"/>
        </w:rPr>
        <w:t xml:space="preserve"> </w:t>
      </w:r>
      <w:r w:rsidRPr="00243812">
        <w:rPr>
          <w:rFonts w:ascii="Montserrat" w:hAnsi="Montserrat"/>
          <w:sz w:val="24"/>
        </w:rPr>
        <w:t>This is the character's force of habit as well, so beware.</w:t>
      </w:r>
    </w:p>
    <w:p w14:paraId="611CAE9A" w14:textId="77777777" w:rsidR="004E739B" w:rsidRPr="00243812" w:rsidRDefault="004E739B" w:rsidP="00F01A18">
      <w:pPr>
        <w:pStyle w:val="NoSpacing"/>
        <w:rPr>
          <w:rFonts w:ascii="Montserrat" w:hAnsi="Montserrat"/>
          <w:sz w:val="24"/>
        </w:rPr>
      </w:pPr>
    </w:p>
    <w:p w14:paraId="24632CA1" w14:textId="77777777" w:rsidR="004E739B" w:rsidRPr="00243812" w:rsidRDefault="00243812" w:rsidP="00F01A18">
      <w:pPr>
        <w:pStyle w:val="NoSpacing"/>
        <w:rPr>
          <w:rFonts w:ascii="Montserrat" w:hAnsi="Montserrat"/>
          <w:sz w:val="24"/>
        </w:rPr>
      </w:pPr>
      <w:r w:rsidRPr="00243812">
        <w:rPr>
          <w:rFonts w:ascii="Montserrat" w:hAnsi="Montserrat"/>
          <w:sz w:val="24"/>
        </w:rPr>
        <w:t>damage / design</w:t>
      </w:r>
    </w:p>
    <w:p w14:paraId="0BB3D86F" w14:textId="0E9E664A"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significant of the manifestation of the focal presence in the world in its precision and aesthetic as well as the resistance to interference or disruption.</w:t>
      </w:r>
      <w:r w:rsidR="006F60BF" w:rsidRPr="00243812">
        <w:rPr>
          <w:rFonts w:ascii="Montserrat" w:hAnsi="Montserrat"/>
          <w:sz w:val="24"/>
        </w:rPr>
        <w:t xml:space="preserve"> </w:t>
      </w:r>
      <w:r w:rsidRPr="00243812">
        <w:rPr>
          <w:rFonts w:ascii="Montserrat" w:hAnsi="Montserrat"/>
          <w:sz w:val="24"/>
        </w:rPr>
        <w:t>The quality and clarity of the body.</w:t>
      </w:r>
      <w:r w:rsidR="006F60BF" w:rsidRPr="00243812">
        <w:rPr>
          <w:rFonts w:ascii="Montserrat" w:hAnsi="Montserrat"/>
          <w:sz w:val="24"/>
        </w:rPr>
        <w:t xml:space="preserve"> </w:t>
      </w:r>
      <w:r w:rsidRPr="00243812">
        <w:rPr>
          <w:rFonts w:ascii="Montserrat" w:hAnsi="Montserrat"/>
          <w:sz w:val="24"/>
        </w:rPr>
        <w:t>This is a character's attractiveness, general health and endurance.</w:t>
      </w:r>
      <w:r w:rsidR="006F60BF" w:rsidRPr="00243812">
        <w:rPr>
          <w:rFonts w:ascii="Montserrat" w:hAnsi="Montserrat"/>
          <w:sz w:val="24"/>
        </w:rPr>
        <w:t xml:space="preserve"> </w:t>
      </w:r>
      <w:r w:rsidRPr="00243812">
        <w:rPr>
          <w:rFonts w:ascii="Montserrat" w:hAnsi="Montserrat"/>
          <w:sz w:val="24"/>
        </w:rPr>
        <w:t>This rating is a true and obvious state of being, as opposed to those who have an unhealthy beauty or seeming disfigurement; the character with a high Design will be attractive in some way even if he or she is also disfigured by conventional measures, while the low rated but beautiful one will appear to be somehow unappealing.</w:t>
      </w:r>
    </w:p>
    <w:p w14:paraId="0D82D9CB" w14:textId="77777777" w:rsidR="004E739B" w:rsidRPr="00243812" w:rsidRDefault="004E739B" w:rsidP="00F01A18">
      <w:pPr>
        <w:pStyle w:val="NoSpacing"/>
        <w:rPr>
          <w:rFonts w:ascii="Montserrat" w:hAnsi="Montserrat"/>
          <w:sz w:val="24"/>
        </w:rPr>
      </w:pPr>
    </w:p>
    <w:p w14:paraId="6FE9EE73" w14:textId="77777777" w:rsidR="004E739B" w:rsidRPr="00243812" w:rsidRDefault="00243812" w:rsidP="00F01A18">
      <w:pPr>
        <w:pStyle w:val="NoSpacing"/>
        <w:rPr>
          <w:rFonts w:ascii="Montserrat" w:hAnsi="Montserrat"/>
          <w:sz w:val="24"/>
        </w:rPr>
      </w:pPr>
      <w:r w:rsidRPr="00243812">
        <w:rPr>
          <w:rFonts w:ascii="Montserrat" w:hAnsi="Montserrat"/>
          <w:sz w:val="24"/>
        </w:rPr>
        <w:t>verge / vector</w:t>
      </w:r>
    </w:p>
    <w:p w14:paraId="7C6DAA55" w14:textId="40692209" w:rsidR="004E739B" w:rsidRPr="00243812" w:rsidRDefault="00243812" w:rsidP="00F01A18">
      <w:pPr>
        <w:pStyle w:val="NoSpacing"/>
        <w:rPr>
          <w:rFonts w:ascii="Montserrat" w:hAnsi="Montserrat"/>
          <w:sz w:val="24"/>
        </w:rPr>
      </w:pPr>
      <w:r w:rsidRPr="00243812">
        <w:rPr>
          <w:rFonts w:ascii="Montserrat" w:hAnsi="Montserrat"/>
          <w:sz w:val="24"/>
        </w:rPr>
        <w:tab/>
        <w:t>significant of abilities not normally manifest in one's actions, the capacity to move indirectly through space to distinct points as in dreaming irrespective of probable paths.</w:t>
      </w:r>
      <w:r w:rsidR="006F60BF" w:rsidRPr="00243812">
        <w:rPr>
          <w:rFonts w:ascii="Montserrat" w:hAnsi="Montserrat"/>
          <w:sz w:val="24"/>
        </w:rPr>
        <w:t xml:space="preserve"> </w:t>
      </w:r>
      <w:r w:rsidRPr="00243812">
        <w:rPr>
          <w:rFonts w:ascii="Montserrat" w:hAnsi="Montserrat"/>
          <w:sz w:val="24"/>
        </w:rPr>
        <w:t>This ability has one or two practical uses for the character in its base rating, however.</w:t>
      </w:r>
      <w:r w:rsidR="006F60BF" w:rsidRPr="00243812">
        <w:rPr>
          <w:rFonts w:ascii="Montserrat" w:hAnsi="Montserrat"/>
          <w:sz w:val="24"/>
        </w:rPr>
        <w:t xml:space="preserve"> </w:t>
      </w:r>
      <w:r w:rsidRPr="00243812">
        <w:rPr>
          <w:rFonts w:ascii="Montserrat" w:hAnsi="Montserrat"/>
          <w:sz w:val="24"/>
        </w:rPr>
        <w:t>Useful for shifting attention or maintaining separate attentions of various things occupying them, or second attention.</w:t>
      </w:r>
      <w:r w:rsidR="006F60BF" w:rsidRPr="00243812">
        <w:rPr>
          <w:rFonts w:ascii="Montserrat" w:hAnsi="Montserrat"/>
          <w:sz w:val="24"/>
        </w:rPr>
        <w:t xml:space="preserve"> </w:t>
      </w:r>
      <w:r w:rsidRPr="00243812">
        <w:rPr>
          <w:rFonts w:ascii="Montserrat" w:hAnsi="Montserrat"/>
          <w:sz w:val="24"/>
        </w:rPr>
        <w:t>The rating applies to the number of things the Character can keep in mind over long periods of time; the limit of separate skills and practices one can study in the same period or projects that he can be involved in without losing track of them while away from them.</w:t>
      </w:r>
      <w:r w:rsidR="006F60BF" w:rsidRPr="00243812">
        <w:rPr>
          <w:rFonts w:ascii="Montserrat" w:hAnsi="Montserrat"/>
          <w:sz w:val="24"/>
        </w:rPr>
        <w:t xml:space="preserve"> </w:t>
      </w:r>
      <w:r w:rsidRPr="00243812">
        <w:rPr>
          <w:rFonts w:ascii="Montserrat" w:hAnsi="Montserrat"/>
          <w:sz w:val="24"/>
        </w:rPr>
        <w:t>This is a character's diversity rating.</w:t>
      </w:r>
    </w:p>
    <w:p w14:paraId="162C8920" w14:textId="77777777" w:rsidR="004E739B" w:rsidRPr="00243812" w:rsidRDefault="004E739B" w:rsidP="00F01A18">
      <w:pPr>
        <w:pStyle w:val="NoSpacing"/>
        <w:rPr>
          <w:rFonts w:ascii="Montserrat" w:hAnsi="Montserrat"/>
          <w:sz w:val="24"/>
        </w:rPr>
      </w:pPr>
    </w:p>
    <w:p w14:paraId="4595490C" w14:textId="77777777" w:rsidR="004E739B" w:rsidRPr="00243812" w:rsidRDefault="00243812" w:rsidP="00F01A18">
      <w:pPr>
        <w:pStyle w:val="NoSpacing"/>
        <w:rPr>
          <w:rFonts w:ascii="Montserrat" w:hAnsi="Montserrat"/>
          <w:sz w:val="24"/>
        </w:rPr>
      </w:pPr>
      <w:r w:rsidRPr="00243812">
        <w:rPr>
          <w:rFonts w:ascii="Montserrat" w:hAnsi="Montserrat"/>
          <w:sz w:val="24"/>
        </w:rPr>
        <w:t>trace / tempo</w:t>
      </w:r>
    </w:p>
    <w:p w14:paraId="0B202296" w14:textId="5411D603" w:rsidR="004E739B" w:rsidRPr="00243812" w:rsidRDefault="00243812" w:rsidP="00F01A18">
      <w:pPr>
        <w:pStyle w:val="NoSpacing"/>
        <w:rPr>
          <w:rFonts w:ascii="Montserrat" w:hAnsi="Montserrat"/>
          <w:sz w:val="24"/>
        </w:rPr>
      </w:pPr>
      <w:r w:rsidRPr="00243812">
        <w:rPr>
          <w:rFonts w:ascii="Montserrat" w:hAnsi="Montserrat"/>
          <w:sz w:val="24"/>
        </w:rPr>
        <w:tab/>
        <w:t>significant of abilities that are not manifest in normal life, the capacity to sidestep death or slide across the grain of realities at will. The rating of Tempo applies to the character's capacity for attention, as it is their attention that guides their being through the maze of possibilities along the track of reality.</w:t>
      </w:r>
      <w:r w:rsidR="006F60BF" w:rsidRPr="00243812">
        <w:rPr>
          <w:rFonts w:ascii="Montserrat" w:hAnsi="Montserrat"/>
          <w:sz w:val="24"/>
        </w:rPr>
        <w:t xml:space="preserve"> </w:t>
      </w:r>
      <w:r w:rsidRPr="00243812">
        <w:rPr>
          <w:rFonts w:ascii="Montserrat" w:hAnsi="Montserrat"/>
          <w:sz w:val="24"/>
        </w:rPr>
        <w:t>This attribute is the character's separate reality and his capacity to grasp glimpses of power and note glitches in reality.</w:t>
      </w:r>
      <w:r w:rsidR="006F60BF" w:rsidRPr="00243812">
        <w:rPr>
          <w:rFonts w:ascii="Montserrat" w:hAnsi="Montserrat"/>
          <w:sz w:val="24"/>
        </w:rPr>
        <w:t xml:space="preserve"> </w:t>
      </w:r>
      <w:r w:rsidRPr="00243812">
        <w:rPr>
          <w:rFonts w:ascii="Montserrat" w:hAnsi="Montserrat"/>
          <w:sz w:val="24"/>
        </w:rPr>
        <w:t>People with high Tempo are good at finding things that other people misplace.</w:t>
      </w:r>
      <w:r w:rsidR="006F60BF" w:rsidRPr="00243812">
        <w:rPr>
          <w:rFonts w:ascii="Montserrat" w:hAnsi="Montserrat"/>
          <w:sz w:val="24"/>
        </w:rPr>
        <w:t xml:space="preserve"> </w:t>
      </w:r>
      <w:r w:rsidRPr="00243812">
        <w:rPr>
          <w:rFonts w:ascii="Montserrat" w:hAnsi="Montserrat"/>
          <w:sz w:val="24"/>
        </w:rPr>
        <w:t>Tempo is also memory and history; a grasp of what really happened.</w:t>
      </w:r>
      <w:r w:rsidR="006F60BF" w:rsidRPr="00243812">
        <w:rPr>
          <w:rFonts w:ascii="Montserrat" w:hAnsi="Montserrat"/>
          <w:sz w:val="24"/>
        </w:rPr>
        <w:t xml:space="preserve"> </w:t>
      </w:r>
      <w:r w:rsidRPr="00243812">
        <w:rPr>
          <w:rFonts w:ascii="Montserrat" w:hAnsi="Montserrat"/>
          <w:sz w:val="24"/>
        </w:rPr>
        <w:t>Also, tempo represents a character's ability to estimate future steps, or plan ahead.</w:t>
      </w:r>
    </w:p>
    <w:p w14:paraId="6ADB8412" w14:textId="77777777" w:rsidR="004E739B" w:rsidRPr="00243812" w:rsidRDefault="004E739B" w:rsidP="00F01A18">
      <w:pPr>
        <w:pStyle w:val="NoSpacing"/>
        <w:rPr>
          <w:rFonts w:ascii="Montserrat" w:hAnsi="Montserrat"/>
          <w:sz w:val="24"/>
        </w:rPr>
      </w:pPr>
    </w:p>
    <w:p w14:paraId="02668D7F" w14:textId="77777777" w:rsidR="004E739B" w:rsidRPr="00243812" w:rsidRDefault="00243812" w:rsidP="00F01A18">
      <w:pPr>
        <w:pStyle w:val="NoSpacing"/>
        <w:rPr>
          <w:rFonts w:ascii="Montserrat" w:hAnsi="Montserrat"/>
          <w:sz w:val="24"/>
        </w:rPr>
      </w:pPr>
      <w:r w:rsidRPr="00243812">
        <w:rPr>
          <w:rFonts w:ascii="Montserrat" w:hAnsi="Montserrat"/>
          <w:sz w:val="24"/>
        </w:rPr>
        <w:t>potential</w:t>
      </w:r>
    </w:p>
    <w:p w14:paraId="334EE46E" w14:textId="30639B84" w:rsidR="004E739B" w:rsidRPr="00243812" w:rsidRDefault="00243812" w:rsidP="00F01A18">
      <w:pPr>
        <w:pStyle w:val="NoSpacing"/>
        <w:rPr>
          <w:rFonts w:ascii="Montserrat" w:hAnsi="Montserrat"/>
          <w:sz w:val="24"/>
        </w:rPr>
      </w:pPr>
      <w:r w:rsidRPr="00243812">
        <w:rPr>
          <w:rFonts w:ascii="Montserrat" w:hAnsi="Montserrat"/>
          <w:sz w:val="24"/>
        </w:rPr>
        <w:tab/>
        <w:t>is the amount of energy the being has been allotted in its existence.</w:t>
      </w:r>
      <w:r w:rsidR="006F60BF" w:rsidRPr="00243812">
        <w:rPr>
          <w:rFonts w:ascii="Montserrat" w:hAnsi="Montserrat"/>
          <w:sz w:val="24"/>
        </w:rPr>
        <w:t xml:space="preserve"> </w:t>
      </w:r>
      <w:r w:rsidRPr="00243812">
        <w:rPr>
          <w:rFonts w:ascii="Montserrat" w:hAnsi="Montserrat"/>
          <w:sz w:val="24"/>
        </w:rPr>
        <w:t>Potential in a typical character is one order less than the value of the entity, E.</w:t>
      </w:r>
      <w:r w:rsidR="006F60BF" w:rsidRPr="00243812">
        <w:rPr>
          <w:rFonts w:ascii="Montserrat" w:hAnsi="Montserrat"/>
          <w:sz w:val="24"/>
        </w:rPr>
        <w:t xml:space="preserve"> </w:t>
      </w:r>
      <w:r w:rsidRPr="00243812">
        <w:rPr>
          <w:rFonts w:ascii="Montserrat" w:hAnsi="Montserrat"/>
          <w:sz w:val="24"/>
        </w:rPr>
        <w:t>Usually.</w:t>
      </w:r>
      <w:r w:rsidR="006F60BF" w:rsidRPr="00243812">
        <w:rPr>
          <w:rFonts w:ascii="Montserrat" w:hAnsi="Montserrat"/>
          <w:sz w:val="24"/>
        </w:rPr>
        <w:t xml:space="preserve"> </w:t>
      </w:r>
      <w:r w:rsidRPr="00243812">
        <w:rPr>
          <w:rFonts w:ascii="Montserrat" w:hAnsi="Montserrat"/>
          <w:sz w:val="24"/>
        </w:rPr>
        <w:t>The potential is the number of intents that can be executed.</w:t>
      </w:r>
      <w:r w:rsidR="006F60BF" w:rsidRPr="00243812">
        <w:rPr>
          <w:rFonts w:ascii="Montserrat" w:hAnsi="Montserrat"/>
          <w:sz w:val="24"/>
        </w:rPr>
        <w:t xml:space="preserve"> </w:t>
      </w:r>
      <w:r w:rsidRPr="00243812">
        <w:rPr>
          <w:rFonts w:ascii="Montserrat" w:hAnsi="Montserrat"/>
          <w:sz w:val="24"/>
        </w:rPr>
        <w:t>This equates to the significant experiences of an individual as expressed in his or her experience.</w:t>
      </w:r>
      <w:r w:rsidR="006F60BF" w:rsidRPr="00243812">
        <w:rPr>
          <w:rFonts w:ascii="Montserrat" w:hAnsi="Montserrat"/>
          <w:sz w:val="24"/>
        </w:rPr>
        <w:t xml:space="preserve"> </w:t>
      </w:r>
      <w:r w:rsidRPr="00243812">
        <w:rPr>
          <w:rFonts w:ascii="Montserrat" w:hAnsi="Montserrat"/>
          <w:sz w:val="24"/>
        </w:rPr>
        <w:t>Potential is based on one's I.</w:t>
      </w:r>
    </w:p>
    <w:p w14:paraId="749E18A4" w14:textId="77777777" w:rsidR="004E739B" w:rsidRPr="00243812" w:rsidRDefault="004E739B" w:rsidP="00F01A18">
      <w:pPr>
        <w:pStyle w:val="NoSpacing"/>
        <w:rPr>
          <w:rFonts w:ascii="Montserrat" w:hAnsi="Montserrat"/>
          <w:sz w:val="24"/>
        </w:rPr>
      </w:pPr>
    </w:p>
    <w:p w14:paraId="702443C3" w14:textId="77777777" w:rsidR="004E739B" w:rsidRPr="00243812" w:rsidRDefault="00243812" w:rsidP="00F01A18">
      <w:pPr>
        <w:pStyle w:val="NoSpacing"/>
        <w:rPr>
          <w:rFonts w:ascii="Montserrat" w:hAnsi="Montserrat"/>
          <w:sz w:val="24"/>
        </w:rPr>
      </w:pPr>
      <w:r w:rsidRPr="00243812">
        <w:rPr>
          <w:rFonts w:ascii="Montserrat" w:hAnsi="Montserrat"/>
          <w:sz w:val="24"/>
        </w:rPr>
        <w:t>experience</w:t>
      </w:r>
    </w:p>
    <w:p w14:paraId="3A48772B" w14:textId="1F8A26F1" w:rsidR="004E739B" w:rsidRPr="00243812" w:rsidRDefault="00243812" w:rsidP="00F01A18">
      <w:pPr>
        <w:pStyle w:val="NoSpacing"/>
        <w:rPr>
          <w:rFonts w:ascii="Montserrat" w:hAnsi="Montserrat"/>
          <w:sz w:val="24"/>
        </w:rPr>
      </w:pPr>
      <w:r w:rsidRPr="00243812">
        <w:rPr>
          <w:rFonts w:ascii="Montserrat" w:hAnsi="Montserrat"/>
          <w:sz w:val="24"/>
        </w:rPr>
        <w:tab/>
        <w:t>is the amount of your potential you have applied to your life; training, trial, enjoyment, observation, and the like.</w:t>
      </w:r>
      <w:r w:rsidR="006F60BF" w:rsidRPr="00243812">
        <w:rPr>
          <w:rFonts w:ascii="Montserrat" w:hAnsi="Montserrat"/>
          <w:sz w:val="24"/>
        </w:rPr>
        <w:t xml:space="preserve"> </w:t>
      </w:r>
      <w:r w:rsidRPr="00243812">
        <w:rPr>
          <w:rFonts w:ascii="Montserrat" w:hAnsi="Montserrat"/>
          <w:sz w:val="24"/>
        </w:rPr>
        <w:t>Experience represents how much of your self you have mastered and explored.</w:t>
      </w:r>
      <w:r w:rsidR="006F60BF" w:rsidRPr="00243812">
        <w:rPr>
          <w:rFonts w:ascii="Montserrat" w:hAnsi="Montserrat"/>
          <w:sz w:val="24"/>
        </w:rPr>
        <w:t xml:space="preserve"> </w:t>
      </w:r>
      <w:r w:rsidRPr="00243812">
        <w:rPr>
          <w:rFonts w:ascii="Montserrat" w:hAnsi="Montserrat"/>
          <w:sz w:val="24"/>
        </w:rPr>
        <w:t>Experience is also the coin for all that you can do with the perspective you have gained.</w:t>
      </w:r>
    </w:p>
    <w:p w14:paraId="091072AF" w14:textId="77777777" w:rsidR="004E739B" w:rsidRPr="00243812" w:rsidRDefault="004E739B" w:rsidP="00F01A18">
      <w:pPr>
        <w:pStyle w:val="NoSpacing"/>
        <w:rPr>
          <w:rFonts w:ascii="Montserrat" w:hAnsi="Montserrat"/>
          <w:sz w:val="24"/>
        </w:rPr>
      </w:pPr>
    </w:p>
    <w:p w14:paraId="570C50AE" w14:textId="77777777" w:rsidR="004E739B" w:rsidRPr="00243812" w:rsidRDefault="00243812" w:rsidP="00F01A18">
      <w:pPr>
        <w:pStyle w:val="NoSpacing"/>
        <w:rPr>
          <w:rFonts w:ascii="Montserrat" w:hAnsi="Montserrat"/>
          <w:sz w:val="24"/>
        </w:rPr>
      </w:pPr>
      <w:r w:rsidRPr="00243812">
        <w:rPr>
          <w:rFonts w:ascii="Montserrat" w:hAnsi="Montserrat"/>
          <w:sz w:val="24"/>
        </w:rPr>
        <w:t>obligation</w:t>
      </w:r>
    </w:p>
    <w:p w14:paraId="0E800A64" w14:textId="48F45A99" w:rsidR="004E739B" w:rsidRPr="00243812" w:rsidRDefault="00243812" w:rsidP="00F01A18">
      <w:pPr>
        <w:pStyle w:val="NoSpacing"/>
        <w:rPr>
          <w:rFonts w:ascii="Montserrat" w:hAnsi="Montserrat"/>
          <w:sz w:val="24"/>
        </w:rPr>
      </w:pPr>
      <w:r w:rsidRPr="00243812">
        <w:rPr>
          <w:rFonts w:ascii="Montserrat" w:hAnsi="Montserrat"/>
          <w:sz w:val="24"/>
        </w:rPr>
        <w:tab/>
        <w:t>is the amount of your potential you have borrowed against.</w:t>
      </w:r>
      <w:r w:rsidR="006F60BF" w:rsidRPr="00243812">
        <w:rPr>
          <w:rFonts w:ascii="Montserrat" w:hAnsi="Montserrat"/>
          <w:sz w:val="24"/>
        </w:rPr>
        <w:t xml:space="preserve"> </w:t>
      </w:r>
      <w:r w:rsidRPr="00243812">
        <w:rPr>
          <w:rFonts w:ascii="Montserrat" w:hAnsi="Montserrat"/>
          <w:sz w:val="24"/>
        </w:rPr>
        <w:t>It is the amount of your future you have traded away for liberties in the present.</w:t>
      </w:r>
      <w:r w:rsidR="006F60BF" w:rsidRPr="00243812">
        <w:rPr>
          <w:rFonts w:ascii="Montserrat" w:hAnsi="Montserrat"/>
          <w:sz w:val="24"/>
        </w:rPr>
        <w:t xml:space="preserve"> </w:t>
      </w:r>
      <w:r w:rsidRPr="00243812">
        <w:rPr>
          <w:rFonts w:ascii="Montserrat" w:hAnsi="Montserrat"/>
          <w:sz w:val="24"/>
        </w:rPr>
        <w:t>Obligation can only be paid and countered by experience.</w:t>
      </w:r>
      <w:r w:rsidR="006F60BF" w:rsidRPr="00243812">
        <w:rPr>
          <w:rFonts w:ascii="Montserrat" w:hAnsi="Montserrat"/>
          <w:sz w:val="24"/>
        </w:rPr>
        <w:t xml:space="preserve"> </w:t>
      </w:r>
      <w:r w:rsidRPr="00243812">
        <w:rPr>
          <w:rFonts w:ascii="Montserrat" w:hAnsi="Montserrat"/>
          <w:sz w:val="24"/>
        </w:rPr>
        <w:t>If obligation ever exceeds your experience than your life becomes subject to other forces around you.</w:t>
      </w:r>
      <w:r w:rsidR="006F60BF" w:rsidRPr="00243812">
        <w:rPr>
          <w:rFonts w:ascii="Montserrat" w:hAnsi="Montserrat"/>
          <w:sz w:val="24"/>
        </w:rPr>
        <w:t xml:space="preserve"> </w:t>
      </w:r>
      <w:r w:rsidRPr="00243812">
        <w:rPr>
          <w:rFonts w:ascii="Montserrat" w:hAnsi="Montserrat"/>
          <w:sz w:val="24"/>
        </w:rPr>
        <w:t>When you use up the experience which is allotted to you and run into your obligation, you can no longer grow and quickly wither away.</w:t>
      </w:r>
    </w:p>
    <w:p w14:paraId="611B565F" w14:textId="77777777" w:rsidR="004E739B" w:rsidRPr="00243812" w:rsidRDefault="004E739B" w:rsidP="00F01A18">
      <w:pPr>
        <w:pStyle w:val="NoSpacing"/>
        <w:rPr>
          <w:rFonts w:ascii="Montserrat" w:hAnsi="Montserrat"/>
          <w:sz w:val="24"/>
        </w:rPr>
      </w:pPr>
    </w:p>
    <w:p w14:paraId="70CD759E" w14:textId="77777777" w:rsidR="004E739B" w:rsidRPr="00243812" w:rsidRDefault="00243812" w:rsidP="00F01A18">
      <w:pPr>
        <w:pStyle w:val="NoSpacing"/>
        <w:rPr>
          <w:rFonts w:ascii="Montserrat" w:hAnsi="Montserrat"/>
          <w:sz w:val="24"/>
        </w:rPr>
      </w:pPr>
      <w:r w:rsidRPr="00243812">
        <w:rPr>
          <w:rFonts w:ascii="Montserrat" w:hAnsi="Montserrat"/>
          <w:sz w:val="24"/>
        </w:rPr>
        <w:t>equilibrium</w:t>
      </w:r>
    </w:p>
    <w:p w14:paraId="152618F3" w14:textId="5E352D68" w:rsidR="004E739B" w:rsidRPr="00243812" w:rsidRDefault="00243812" w:rsidP="00F01A18">
      <w:pPr>
        <w:pStyle w:val="NoSpacing"/>
        <w:rPr>
          <w:rFonts w:ascii="Montserrat" w:hAnsi="Montserrat"/>
          <w:sz w:val="24"/>
        </w:rPr>
      </w:pPr>
      <w:r w:rsidRPr="00243812">
        <w:rPr>
          <w:rFonts w:ascii="Montserrat" w:hAnsi="Montserrat"/>
          <w:sz w:val="24"/>
        </w:rPr>
        <w:tab/>
        <w:t>is the balance you maintain in your grasp of reality.</w:t>
      </w:r>
      <w:r w:rsidR="006F60BF" w:rsidRPr="00243812">
        <w:rPr>
          <w:rFonts w:ascii="Montserrat" w:hAnsi="Montserrat"/>
          <w:sz w:val="24"/>
        </w:rPr>
        <w:t xml:space="preserve"> </w:t>
      </w:r>
      <w:r w:rsidRPr="00243812">
        <w:rPr>
          <w:rFonts w:ascii="Montserrat" w:hAnsi="Montserrat"/>
          <w:sz w:val="24"/>
        </w:rPr>
        <w:t>Every time it drops to zero you pick up some fault.</w:t>
      </w:r>
      <w:r w:rsidR="006F60BF" w:rsidRPr="00243812">
        <w:rPr>
          <w:rFonts w:ascii="Montserrat" w:hAnsi="Montserrat"/>
          <w:sz w:val="24"/>
        </w:rPr>
        <w:t xml:space="preserve"> </w:t>
      </w:r>
      <w:r w:rsidRPr="00243812">
        <w:rPr>
          <w:rFonts w:ascii="Montserrat" w:hAnsi="Montserrat"/>
          <w:sz w:val="24"/>
        </w:rPr>
        <w:t>Every time it reaches a hundred, you erase a fault.</w:t>
      </w:r>
      <w:r w:rsidR="006F60BF" w:rsidRPr="00243812">
        <w:rPr>
          <w:rFonts w:ascii="Montserrat" w:hAnsi="Montserrat"/>
          <w:sz w:val="24"/>
        </w:rPr>
        <w:t xml:space="preserve"> </w:t>
      </w:r>
      <w:r w:rsidRPr="00243812">
        <w:rPr>
          <w:rFonts w:ascii="Montserrat" w:hAnsi="Montserrat"/>
          <w:sz w:val="24"/>
        </w:rPr>
        <w:t>In some this represents sanity, or sobriety.</w:t>
      </w:r>
    </w:p>
    <w:p w14:paraId="7197E124" w14:textId="77777777" w:rsidR="004E739B" w:rsidRPr="00243812" w:rsidRDefault="004E739B" w:rsidP="00F01A18">
      <w:pPr>
        <w:pStyle w:val="NoSpacing"/>
        <w:rPr>
          <w:rFonts w:ascii="Montserrat" w:hAnsi="Montserrat"/>
          <w:sz w:val="24"/>
        </w:rPr>
      </w:pPr>
    </w:p>
    <w:p w14:paraId="6AA50B20" w14:textId="77777777" w:rsidR="004E739B" w:rsidRPr="00243812" w:rsidRDefault="00243812" w:rsidP="00F01A18">
      <w:pPr>
        <w:pStyle w:val="NoSpacing"/>
        <w:rPr>
          <w:rFonts w:ascii="Montserrat" w:hAnsi="Montserrat"/>
          <w:sz w:val="24"/>
        </w:rPr>
      </w:pPr>
      <w:r w:rsidRPr="00243812">
        <w:rPr>
          <w:rFonts w:ascii="Montserrat" w:hAnsi="Montserrat"/>
          <w:sz w:val="24"/>
        </w:rPr>
        <w:t>life</w:t>
      </w:r>
    </w:p>
    <w:p w14:paraId="58A8BDF0" w14:textId="34BFEF9F" w:rsidR="004E739B" w:rsidRPr="00243812" w:rsidRDefault="00243812" w:rsidP="00F01A18">
      <w:pPr>
        <w:pStyle w:val="NoSpacing"/>
        <w:rPr>
          <w:rFonts w:ascii="Montserrat" w:hAnsi="Montserrat"/>
          <w:sz w:val="24"/>
        </w:rPr>
      </w:pPr>
      <w:r w:rsidRPr="00243812">
        <w:rPr>
          <w:rFonts w:ascii="Montserrat" w:hAnsi="Montserrat"/>
          <w:sz w:val="24"/>
        </w:rPr>
        <w:tab/>
        <w:t>There are three basic forces at work in one's life; oneself, one's world, and one's possabilities.</w:t>
      </w:r>
      <w:r w:rsidR="006F60BF" w:rsidRPr="00243812">
        <w:rPr>
          <w:rFonts w:ascii="Montserrat" w:hAnsi="Montserrat"/>
          <w:sz w:val="24"/>
        </w:rPr>
        <w:t xml:space="preserve"> </w:t>
      </w:r>
      <w:r w:rsidRPr="00243812">
        <w:rPr>
          <w:rFonts w:ascii="Montserrat" w:hAnsi="Montserrat"/>
          <w:sz w:val="24"/>
        </w:rPr>
        <w:t>It is the interaction of these forces that produce the dynamic motion of one's existence.</w:t>
      </w:r>
      <w:r w:rsidR="006F60BF" w:rsidRPr="00243812">
        <w:rPr>
          <w:rFonts w:ascii="Montserrat" w:hAnsi="Montserrat"/>
          <w:sz w:val="24"/>
        </w:rPr>
        <w:t xml:space="preserve"> </w:t>
      </w:r>
      <w:r w:rsidRPr="00243812">
        <w:rPr>
          <w:rFonts w:ascii="Montserrat" w:hAnsi="Montserrat"/>
          <w:sz w:val="24"/>
        </w:rPr>
        <w:t>A person is nothing without possabilities or if deprived of the world.</w:t>
      </w:r>
      <w:r w:rsidR="006F60BF" w:rsidRPr="00243812">
        <w:rPr>
          <w:rFonts w:ascii="Montserrat" w:hAnsi="Montserrat"/>
          <w:sz w:val="24"/>
        </w:rPr>
        <w:t xml:space="preserve"> </w:t>
      </w:r>
      <w:r w:rsidRPr="00243812">
        <w:rPr>
          <w:rFonts w:ascii="Montserrat" w:hAnsi="Montserrat"/>
          <w:sz w:val="24"/>
        </w:rPr>
        <w:t>A world without a being to actualize it or possabilities for it to embrace, is also meaningless.</w:t>
      </w:r>
      <w:r w:rsidR="006F60BF" w:rsidRPr="00243812">
        <w:rPr>
          <w:rFonts w:ascii="Montserrat" w:hAnsi="Montserrat"/>
          <w:sz w:val="24"/>
        </w:rPr>
        <w:t xml:space="preserve"> </w:t>
      </w:r>
      <w:r w:rsidRPr="00243812">
        <w:rPr>
          <w:rFonts w:ascii="Montserrat" w:hAnsi="Montserrat"/>
          <w:sz w:val="24"/>
        </w:rPr>
        <w:t>And what are possabilities without expression?</w:t>
      </w:r>
      <w:r w:rsidR="006F60BF" w:rsidRPr="00243812">
        <w:rPr>
          <w:rFonts w:ascii="Montserrat" w:hAnsi="Montserrat"/>
          <w:sz w:val="24"/>
        </w:rPr>
        <w:t xml:space="preserve"> </w:t>
      </w:r>
      <w:r w:rsidRPr="00243812">
        <w:rPr>
          <w:rFonts w:ascii="Montserrat" w:hAnsi="Montserrat"/>
          <w:sz w:val="24"/>
        </w:rPr>
        <w:t>The whole phenominon distabilizes and decays without the trinity.</w:t>
      </w:r>
      <w:r w:rsidR="006F60BF" w:rsidRPr="00243812">
        <w:rPr>
          <w:rFonts w:ascii="Montserrat" w:hAnsi="Montserrat"/>
          <w:sz w:val="24"/>
        </w:rPr>
        <w:t xml:space="preserve"> </w:t>
      </w:r>
      <w:r w:rsidRPr="00243812">
        <w:rPr>
          <w:rFonts w:ascii="Montserrat" w:hAnsi="Montserrat"/>
          <w:sz w:val="24"/>
        </w:rPr>
        <w:t>In the past I have expressed these parts in many ways; the world in terms of being the medium, possabilities as being the abstract, the individual as an absolute or the manifest.</w:t>
      </w:r>
      <w:r w:rsidR="006F60BF" w:rsidRPr="00243812">
        <w:rPr>
          <w:rFonts w:ascii="Montserrat" w:hAnsi="Montserrat"/>
          <w:sz w:val="24"/>
        </w:rPr>
        <w:t xml:space="preserve"> </w:t>
      </w:r>
      <w:r w:rsidRPr="00243812">
        <w:rPr>
          <w:rFonts w:ascii="Montserrat" w:hAnsi="Montserrat"/>
          <w:sz w:val="24"/>
        </w:rPr>
        <w:t>I prided myself on the precision of these distinctions.</w:t>
      </w:r>
      <w:r w:rsidR="006F60BF" w:rsidRPr="00243812">
        <w:rPr>
          <w:rFonts w:ascii="Montserrat" w:hAnsi="Montserrat"/>
          <w:sz w:val="24"/>
        </w:rPr>
        <w:t xml:space="preserve"> </w:t>
      </w:r>
      <w:r w:rsidRPr="00243812">
        <w:rPr>
          <w:rFonts w:ascii="Montserrat" w:hAnsi="Montserrat"/>
          <w:sz w:val="24"/>
        </w:rPr>
        <w:t>However, these words and concepts were rather removed from life itself and were not exactly comprehensible to anyone, perhaps even myself.</w:t>
      </w:r>
      <w:r w:rsidR="006F60BF" w:rsidRPr="00243812">
        <w:rPr>
          <w:rFonts w:ascii="Montserrat" w:hAnsi="Montserrat"/>
          <w:sz w:val="24"/>
        </w:rPr>
        <w:t xml:space="preserve"> </w:t>
      </w:r>
      <w:r w:rsidRPr="00243812">
        <w:rPr>
          <w:rFonts w:ascii="Montserrat" w:hAnsi="Montserrat"/>
          <w:sz w:val="24"/>
        </w:rPr>
        <w:t>The whole idea of making the distinctions that I did, was to nurture a strong sense of perspective within which to grow and evolve.</w:t>
      </w:r>
      <w:r w:rsidR="006F60BF" w:rsidRPr="00243812">
        <w:rPr>
          <w:rFonts w:ascii="Montserrat" w:hAnsi="Montserrat"/>
          <w:sz w:val="24"/>
        </w:rPr>
        <w:t xml:space="preserve"> </w:t>
      </w:r>
      <w:r w:rsidRPr="00243812">
        <w:rPr>
          <w:rFonts w:ascii="Montserrat" w:hAnsi="Montserrat"/>
          <w:sz w:val="24"/>
        </w:rPr>
        <w:t>Life is a very personal process.</w:t>
      </w:r>
      <w:r w:rsidR="006F60BF" w:rsidRPr="00243812">
        <w:rPr>
          <w:rFonts w:ascii="Montserrat" w:hAnsi="Montserrat"/>
          <w:sz w:val="24"/>
        </w:rPr>
        <w:t xml:space="preserve"> </w:t>
      </w:r>
      <w:r w:rsidRPr="00243812">
        <w:rPr>
          <w:rFonts w:ascii="Montserrat" w:hAnsi="Montserrat"/>
          <w:sz w:val="24"/>
        </w:rPr>
        <w:t>One's involvement with these forces is very intimate.</w:t>
      </w:r>
      <w:r w:rsidR="006F60BF" w:rsidRPr="00243812">
        <w:rPr>
          <w:rFonts w:ascii="Montserrat" w:hAnsi="Montserrat"/>
          <w:sz w:val="24"/>
        </w:rPr>
        <w:t xml:space="preserve"> </w:t>
      </w:r>
      <w:r w:rsidRPr="00243812">
        <w:rPr>
          <w:rFonts w:ascii="Montserrat" w:hAnsi="Montserrat"/>
          <w:sz w:val="24"/>
        </w:rPr>
        <w:t>Though it is conducted with a removed indifference.</w:t>
      </w:r>
      <w:r w:rsidR="006F60BF" w:rsidRPr="00243812">
        <w:rPr>
          <w:rFonts w:ascii="Montserrat" w:hAnsi="Montserrat"/>
          <w:sz w:val="24"/>
        </w:rPr>
        <w:t xml:space="preserve"> </w:t>
      </w:r>
      <w:r w:rsidRPr="00243812">
        <w:rPr>
          <w:rFonts w:ascii="Montserrat" w:hAnsi="Montserrat"/>
          <w:sz w:val="24"/>
        </w:rPr>
        <w:t>Rather, we are personal, the world is impersonal, and possabilities are indifferent.</w:t>
      </w:r>
      <w:r w:rsidR="006F60BF" w:rsidRPr="00243812">
        <w:rPr>
          <w:rFonts w:ascii="Montserrat" w:hAnsi="Montserrat"/>
          <w:sz w:val="24"/>
        </w:rPr>
        <w:t xml:space="preserve"> </w:t>
      </w:r>
      <w:r w:rsidRPr="00243812">
        <w:rPr>
          <w:rFonts w:ascii="Montserrat" w:hAnsi="Montserrat"/>
          <w:sz w:val="24"/>
        </w:rPr>
        <w:t>Anything can happen, so what difference should one thing or the other make?</w:t>
      </w:r>
      <w:r w:rsidR="006F60BF" w:rsidRPr="00243812">
        <w:rPr>
          <w:rFonts w:ascii="Montserrat" w:hAnsi="Montserrat"/>
          <w:sz w:val="24"/>
        </w:rPr>
        <w:t xml:space="preserve"> </w:t>
      </w:r>
      <w:r w:rsidRPr="00243812">
        <w:rPr>
          <w:rFonts w:ascii="Montserrat" w:hAnsi="Montserrat"/>
          <w:sz w:val="24"/>
        </w:rPr>
        <w:t>Anyone can exist in the world, so what makes you so special?</w:t>
      </w:r>
      <w:r w:rsidR="006F60BF" w:rsidRPr="00243812">
        <w:rPr>
          <w:rFonts w:ascii="Montserrat" w:hAnsi="Montserrat"/>
          <w:sz w:val="24"/>
        </w:rPr>
        <w:t xml:space="preserve"> </w:t>
      </w:r>
      <w:r w:rsidRPr="00243812">
        <w:rPr>
          <w:rFonts w:ascii="Montserrat" w:hAnsi="Montserrat"/>
          <w:sz w:val="24"/>
        </w:rPr>
        <w:t>And yet we must say; I am me, no one else can live my life for me, so how can I not matter?</w:t>
      </w:r>
      <w:r w:rsidR="006F60BF" w:rsidRPr="00243812">
        <w:rPr>
          <w:rFonts w:ascii="Montserrat" w:hAnsi="Montserrat"/>
          <w:sz w:val="24"/>
        </w:rPr>
        <w:t xml:space="preserve"> </w:t>
      </w:r>
      <w:r w:rsidRPr="00243812">
        <w:rPr>
          <w:rFonts w:ascii="Montserrat" w:hAnsi="Montserrat"/>
          <w:sz w:val="24"/>
        </w:rPr>
        <w:t>There is not direct opposition in this exchange, it is just that each force has a very specific role to play.</w:t>
      </w:r>
      <w:r w:rsidR="006F60BF" w:rsidRPr="00243812">
        <w:rPr>
          <w:rFonts w:ascii="Montserrat" w:hAnsi="Montserrat"/>
          <w:sz w:val="24"/>
        </w:rPr>
        <w:t xml:space="preserve"> </w:t>
      </w:r>
      <w:r w:rsidRPr="00243812">
        <w:rPr>
          <w:rFonts w:ascii="Montserrat" w:hAnsi="Montserrat"/>
          <w:sz w:val="24"/>
        </w:rPr>
        <w:t>We are here to explore the possabilities, the possabilities are here to be explored, and the world is here for us to go about exploring the possabilities.</w:t>
      </w:r>
      <w:r w:rsidR="006F60BF" w:rsidRPr="00243812">
        <w:rPr>
          <w:rFonts w:ascii="Montserrat" w:hAnsi="Montserrat"/>
          <w:sz w:val="24"/>
        </w:rPr>
        <w:t xml:space="preserve"> </w:t>
      </w:r>
      <w:r w:rsidRPr="00243812">
        <w:rPr>
          <w:rFonts w:ascii="Montserrat" w:hAnsi="Montserrat"/>
          <w:sz w:val="24"/>
        </w:rPr>
        <w:t>Each needs the other two.</w:t>
      </w:r>
    </w:p>
    <w:p w14:paraId="5C8B8EEE" w14:textId="77777777" w:rsidR="004E739B" w:rsidRPr="00243812" w:rsidRDefault="004E739B" w:rsidP="00F01A18">
      <w:pPr>
        <w:pStyle w:val="NoSpacing"/>
        <w:rPr>
          <w:rFonts w:ascii="Montserrat" w:hAnsi="Montserrat"/>
          <w:sz w:val="24"/>
        </w:rPr>
      </w:pPr>
    </w:p>
    <w:p w14:paraId="70F72C21" w14:textId="77777777" w:rsidR="004E739B" w:rsidRPr="00243812" w:rsidRDefault="00243812" w:rsidP="00F01A18">
      <w:pPr>
        <w:pStyle w:val="NoSpacing"/>
        <w:rPr>
          <w:rFonts w:ascii="Montserrat" w:hAnsi="Montserrat"/>
          <w:sz w:val="24"/>
        </w:rPr>
      </w:pPr>
      <w:r w:rsidRPr="00243812">
        <w:rPr>
          <w:rFonts w:ascii="Montserrat" w:hAnsi="Montserrat"/>
          <w:sz w:val="24"/>
        </w:rPr>
        <w:t>success and effect</w:t>
      </w:r>
    </w:p>
    <w:p w14:paraId="5564EEDD" w14:textId="5F8C0F92" w:rsidR="004E739B" w:rsidRPr="00243812" w:rsidRDefault="00243812" w:rsidP="00F01A18">
      <w:pPr>
        <w:pStyle w:val="NoSpacing"/>
        <w:rPr>
          <w:rFonts w:ascii="Montserrat" w:hAnsi="Montserrat"/>
          <w:sz w:val="24"/>
        </w:rPr>
      </w:pPr>
      <w:r w:rsidRPr="00243812">
        <w:rPr>
          <w:rFonts w:ascii="Montserrat" w:hAnsi="Montserrat"/>
          <w:sz w:val="24"/>
        </w:rPr>
        <w:tab/>
        <w:t>The amount by which an action succeeds is the effect value.</w:t>
      </w:r>
      <w:r w:rsidR="006F60BF" w:rsidRPr="00243812">
        <w:rPr>
          <w:rFonts w:ascii="Montserrat" w:hAnsi="Montserrat"/>
          <w:sz w:val="24"/>
        </w:rPr>
        <w:t xml:space="preserve"> </w:t>
      </w:r>
      <w:r w:rsidRPr="00243812">
        <w:rPr>
          <w:rFonts w:ascii="Montserrat" w:hAnsi="Montserrat"/>
          <w:sz w:val="24"/>
        </w:rPr>
        <w:t>This value is used to determine the accuracy of intent.</w:t>
      </w:r>
      <w:r w:rsidR="006F60BF" w:rsidRPr="00243812">
        <w:rPr>
          <w:rFonts w:ascii="Montserrat" w:hAnsi="Montserrat"/>
          <w:sz w:val="24"/>
        </w:rPr>
        <w:t xml:space="preserve"> </w:t>
      </w:r>
      <w:r w:rsidRPr="00243812">
        <w:rPr>
          <w:rFonts w:ascii="Montserrat" w:hAnsi="Montserrat"/>
          <w:sz w:val="24"/>
        </w:rPr>
        <w:t>In combat it determines the result of automatic aiming; the desire to hit a vital area.</w:t>
      </w:r>
      <w:r w:rsidR="006F60BF" w:rsidRPr="00243812">
        <w:rPr>
          <w:rFonts w:ascii="Montserrat" w:hAnsi="Montserrat"/>
          <w:sz w:val="24"/>
        </w:rPr>
        <w:t xml:space="preserve"> </w:t>
      </w:r>
      <w:r w:rsidRPr="00243812">
        <w:rPr>
          <w:rFonts w:ascii="Montserrat" w:hAnsi="Montserrat"/>
          <w:sz w:val="24"/>
        </w:rPr>
        <w:t>Accuracy is important as it allows one's actions to have the desired effect.</w:t>
      </w:r>
      <w:r w:rsidR="006F60BF" w:rsidRPr="00243812">
        <w:rPr>
          <w:rFonts w:ascii="Montserrat" w:hAnsi="Montserrat"/>
          <w:sz w:val="24"/>
        </w:rPr>
        <w:t xml:space="preserve"> </w:t>
      </w:r>
      <w:r w:rsidRPr="00243812">
        <w:rPr>
          <w:rFonts w:ascii="Montserrat" w:hAnsi="Montserrat"/>
          <w:sz w:val="24"/>
        </w:rPr>
        <w:t>As characters gain experience in abilities and achieve higher thresholds of access in their attributes, they begin to approach perfect accuracy.</w:t>
      </w:r>
      <w:r w:rsidR="006F60BF" w:rsidRPr="00243812">
        <w:rPr>
          <w:rFonts w:ascii="Montserrat" w:hAnsi="Montserrat"/>
          <w:sz w:val="24"/>
        </w:rPr>
        <w:t xml:space="preserve"> </w:t>
      </w:r>
      <w:r w:rsidRPr="00243812">
        <w:rPr>
          <w:rFonts w:ascii="Montserrat" w:hAnsi="Montserrat"/>
          <w:sz w:val="24"/>
        </w:rPr>
        <w:t>A success by one indicates that the general goal was attained.</w:t>
      </w:r>
      <w:r w:rsidR="006F60BF" w:rsidRPr="00243812">
        <w:rPr>
          <w:rFonts w:ascii="Montserrat" w:hAnsi="Montserrat"/>
          <w:sz w:val="24"/>
        </w:rPr>
        <w:t xml:space="preserve"> </w:t>
      </w:r>
      <w:r w:rsidRPr="00243812">
        <w:rPr>
          <w:rFonts w:ascii="Montserrat" w:hAnsi="Montserrat"/>
          <w:sz w:val="24"/>
        </w:rPr>
        <w:t>A success by at least ten indicates that the general area of focus was hit.</w:t>
      </w:r>
      <w:r w:rsidR="006F60BF" w:rsidRPr="00243812">
        <w:rPr>
          <w:rFonts w:ascii="Montserrat" w:hAnsi="Montserrat"/>
          <w:sz w:val="24"/>
        </w:rPr>
        <w:t xml:space="preserve"> </w:t>
      </w:r>
      <w:r w:rsidRPr="00243812">
        <w:rPr>
          <w:rFonts w:ascii="Montserrat" w:hAnsi="Montserrat"/>
          <w:sz w:val="24"/>
        </w:rPr>
        <w:t>To succeed by a hundred means that the specific area you desired was hit, and for a thousand you hit pin piont, dead on to your intent.</w:t>
      </w:r>
      <w:r w:rsidR="006F60BF" w:rsidRPr="00243812">
        <w:rPr>
          <w:rFonts w:ascii="Montserrat" w:hAnsi="Montserrat"/>
          <w:sz w:val="24"/>
        </w:rPr>
        <w:t xml:space="preserve"> </w:t>
      </w:r>
      <w:r w:rsidRPr="00243812">
        <w:rPr>
          <w:rFonts w:ascii="Montserrat" w:hAnsi="Montserrat"/>
          <w:sz w:val="24"/>
        </w:rPr>
        <w:t>The next order, success by ten thousand is so impressive as to split hairs over.</w:t>
      </w:r>
      <w:r w:rsidR="006F60BF" w:rsidRPr="00243812">
        <w:rPr>
          <w:rFonts w:ascii="Montserrat" w:hAnsi="Montserrat"/>
          <w:sz w:val="24"/>
        </w:rPr>
        <w:t xml:space="preserve"> </w:t>
      </w:r>
      <w:r w:rsidRPr="00243812">
        <w:rPr>
          <w:rFonts w:ascii="Montserrat" w:hAnsi="Montserrat"/>
          <w:sz w:val="24"/>
        </w:rPr>
        <w:t>The particular difference between powers of ten is still relevant as there are often difficulty modifiers to account for in an attempt.</w:t>
      </w:r>
    </w:p>
    <w:p w14:paraId="1C2C7E50" w14:textId="77777777" w:rsidR="004E739B" w:rsidRPr="00243812" w:rsidRDefault="004E739B" w:rsidP="00F01A18">
      <w:pPr>
        <w:pStyle w:val="NoSpacing"/>
        <w:rPr>
          <w:rFonts w:ascii="Montserrat" w:hAnsi="Montserrat"/>
          <w:sz w:val="24"/>
        </w:rPr>
      </w:pPr>
    </w:p>
    <w:p w14:paraId="71F6775C" w14:textId="77777777" w:rsidR="004E739B" w:rsidRPr="00243812" w:rsidRDefault="00243812" w:rsidP="00F01A18">
      <w:pPr>
        <w:pStyle w:val="NoSpacing"/>
        <w:rPr>
          <w:rFonts w:ascii="Montserrat" w:hAnsi="Montserrat"/>
          <w:sz w:val="24"/>
        </w:rPr>
      </w:pPr>
      <w:r w:rsidRPr="00243812">
        <w:rPr>
          <w:rFonts w:ascii="Montserrat" w:hAnsi="Montserrat"/>
          <w:sz w:val="24"/>
        </w:rPr>
        <w:t>indexed profiles [the eternal profile]</w:t>
      </w:r>
    </w:p>
    <w:p w14:paraId="174DFC63" w14:textId="3254B8C8"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are character profiles that have an index of changes which present the various stages of evolution the character has been through.</w:t>
      </w:r>
      <w:r w:rsidR="006F60BF" w:rsidRPr="00243812">
        <w:rPr>
          <w:rFonts w:ascii="Montserrat" w:hAnsi="Montserrat"/>
          <w:sz w:val="24"/>
        </w:rPr>
        <w:t xml:space="preserve"> </w:t>
      </w:r>
      <w:r w:rsidRPr="00243812">
        <w:rPr>
          <w:rFonts w:ascii="Montserrat" w:hAnsi="Montserrat"/>
          <w:sz w:val="24"/>
        </w:rPr>
        <w:t>This is extremely useful for characters being used as the focus for another work, such as a character biography or an actual book.</w:t>
      </w:r>
      <w:r w:rsidR="006F60BF" w:rsidRPr="00243812">
        <w:rPr>
          <w:rFonts w:ascii="Montserrat" w:hAnsi="Montserrat"/>
          <w:sz w:val="24"/>
        </w:rPr>
        <w:t xml:space="preserve"> </w:t>
      </w:r>
      <w:r w:rsidRPr="00243812">
        <w:rPr>
          <w:rFonts w:ascii="Montserrat" w:hAnsi="Montserrat"/>
          <w:sz w:val="24"/>
        </w:rPr>
        <w:t>The format is simple enough; the initial profile of the character as it began, followed by sequential adjustments to the attributes, abilities and profile history.</w:t>
      </w:r>
      <w:r w:rsidR="006F60BF" w:rsidRPr="00243812">
        <w:rPr>
          <w:rFonts w:ascii="Montserrat" w:hAnsi="Montserrat"/>
          <w:sz w:val="24"/>
        </w:rPr>
        <w:t xml:space="preserve"> </w:t>
      </w:r>
      <w:r w:rsidRPr="00243812">
        <w:rPr>
          <w:rFonts w:ascii="Montserrat" w:hAnsi="Montserrat"/>
          <w:sz w:val="24"/>
        </w:rPr>
        <w:t>Each sequence is complete in its totals, and is playable in itself, should a need come up to play the character in a game earlier in its total development.</w:t>
      </w:r>
    </w:p>
    <w:p w14:paraId="25D80E19" w14:textId="77777777" w:rsidR="004E739B" w:rsidRPr="00243812" w:rsidRDefault="004E739B" w:rsidP="00F01A18">
      <w:pPr>
        <w:pStyle w:val="NoSpacing"/>
        <w:rPr>
          <w:rFonts w:ascii="Montserrat" w:hAnsi="Montserrat"/>
          <w:sz w:val="24"/>
        </w:rPr>
      </w:pPr>
    </w:p>
    <w:p w14:paraId="6CA1AE65" w14:textId="77777777" w:rsidR="004E739B" w:rsidRPr="00243812" w:rsidRDefault="00243812" w:rsidP="00F01A18">
      <w:pPr>
        <w:pStyle w:val="NoSpacing"/>
        <w:rPr>
          <w:rFonts w:ascii="Montserrat" w:hAnsi="Montserrat"/>
          <w:sz w:val="24"/>
        </w:rPr>
      </w:pPr>
      <w:r w:rsidRPr="00243812">
        <w:rPr>
          <w:rFonts w:ascii="Montserrat" w:hAnsi="Montserrat"/>
          <w:sz w:val="24"/>
        </w:rPr>
        <w:t>a requirement for play</w:t>
      </w:r>
    </w:p>
    <w:p w14:paraId="11AC4651" w14:textId="2A599CCA" w:rsidR="004E739B" w:rsidRPr="00243812" w:rsidRDefault="00243812" w:rsidP="00F01A18">
      <w:pPr>
        <w:pStyle w:val="NoSpacing"/>
        <w:rPr>
          <w:rFonts w:ascii="Montserrat" w:hAnsi="Montserrat"/>
          <w:sz w:val="24"/>
        </w:rPr>
      </w:pPr>
      <w:r w:rsidRPr="00243812">
        <w:rPr>
          <w:rFonts w:ascii="Montserrat" w:hAnsi="Montserrat"/>
          <w:sz w:val="24"/>
        </w:rPr>
        <w:tab/>
        <w:t>the possibilities innate to each dimension of each aspect of being needs to be detailed.</w:t>
      </w:r>
      <w:r w:rsidR="006F60BF" w:rsidRPr="00243812">
        <w:rPr>
          <w:rFonts w:ascii="Montserrat" w:hAnsi="Montserrat"/>
          <w:sz w:val="24"/>
        </w:rPr>
        <w:t xml:space="preserve"> </w:t>
      </w:r>
      <w:r w:rsidRPr="00243812">
        <w:rPr>
          <w:rFonts w:ascii="Montserrat" w:hAnsi="Montserrat"/>
          <w:sz w:val="24"/>
        </w:rPr>
        <w:t>Not everyone is going to just understand them, and even I would benefit from having it laid out to save on explanations.</w:t>
      </w:r>
    </w:p>
    <w:p w14:paraId="19123B04" w14:textId="77777777" w:rsidR="004E739B" w:rsidRPr="00243812" w:rsidRDefault="004E739B" w:rsidP="00F01A18">
      <w:pPr>
        <w:pStyle w:val="NoSpacing"/>
        <w:rPr>
          <w:rFonts w:ascii="Montserrat" w:hAnsi="Montserrat"/>
          <w:sz w:val="24"/>
        </w:rPr>
      </w:pPr>
    </w:p>
    <w:p w14:paraId="6B6EB4A9" w14:textId="77777777" w:rsidR="004E739B" w:rsidRPr="00243812" w:rsidRDefault="00243812" w:rsidP="00F01A18">
      <w:pPr>
        <w:pStyle w:val="NoSpacing"/>
        <w:rPr>
          <w:rFonts w:ascii="Montserrat" w:hAnsi="Montserrat"/>
          <w:sz w:val="24"/>
        </w:rPr>
      </w:pPr>
      <w:r w:rsidRPr="00243812">
        <w:rPr>
          <w:rFonts w:ascii="Montserrat" w:hAnsi="Montserrat"/>
          <w:sz w:val="24"/>
        </w:rPr>
        <w:t>initiative</w:t>
      </w:r>
    </w:p>
    <w:p w14:paraId="111597AE" w14:textId="2954C43F" w:rsidR="004E739B" w:rsidRPr="00243812" w:rsidRDefault="00243812" w:rsidP="00F01A18">
      <w:pPr>
        <w:pStyle w:val="NoSpacing"/>
        <w:rPr>
          <w:rFonts w:ascii="Montserrat" w:hAnsi="Montserrat"/>
          <w:sz w:val="24"/>
        </w:rPr>
      </w:pPr>
      <w:r w:rsidRPr="00243812">
        <w:rPr>
          <w:rFonts w:ascii="Montserrat" w:hAnsi="Montserrat"/>
          <w:sz w:val="24"/>
        </w:rPr>
        <w:tab/>
        <w:t>indicates an entity's capacity to act or react in critical or consequential circumstances.</w:t>
      </w:r>
      <w:r w:rsidR="006F60BF" w:rsidRPr="00243812">
        <w:rPr>
          <w:rFonts w:ascii="Montserrat" w:hAnsi="Montserrat"/>
          <w:sz w:val="24"/>
        </w:rPr>
        <w:t xml:space="preserve"> </w:t>
      </w:r>
      <w:r w:rsidRPr="00243812">
        <w:rPr>
          <w:rFonts w:ascii="Montserrat" w:hAnsi="Montserrat"/>
          <w:sz w:val="24"/>
        </w:rPr>
        <w:t>Useful in determining the chance of success in actions as well as rates of action.</w:t>
      </w:r>
    </w:p>
    <w:p w14:paraId="0468B16D" w14:textId="77777777" w:rsidR="004E739B" w:rsidRPr="00243812" w:rsidRDefault="004E739B" w:rsidP="00F01A18">
      <w:pPr>
        <w:pStyle w:val="NoSpacing"/>
        <w:rPr>
          <w:rFonts w:ascii="Montserrat" w:hAnsi="Montserrat"/>
          <w:sz w:val="24"/>
        </w:rPr>
      </w:pPr>
    </w:p>
    <w:p w14:paraId="3F6B5374" w14:textId="77777777" w:rsidR="004E739B" w:rsidRPr="00243812" w:rsidRDefault="00243812" w:rsidP="00F01A18">
      <w:pPr>
        <w:pStyle w:val="NoSpacing"/>
        <w:rPr>
          <w:rFonts w:ascii="Montserrat" w:hAnsi="Montserrat"/>
          <w:sz w:val="24"/>
        </w:rPr>
      </w:pPr>
      <w:r w:rsidRPr="00243812">
        <w:rPr>
          <w:rFonts w:ascii="Montserrat" w:hAnsi="Montserrat"/>
          <w:sz w:val="24"/>
        </w:rPr>
        <w:t>experience</w:t>
      </w:r>
    </w:p>
    <w:p w14:paraId="136D4D1B" w14:textId="051DBBA5" w:rsidR="004E739B" w:rsidRPr="00243812" w:rsidRDefault="00243812" w:rsidP="00F01A18">
      <w:pPr>
        <w:pStyle w:val="NoSpacing"/>
        <w:rPr>
          <w:rFonts w:ascii="Montserrat" w:hAnsi="Montserrat"/>
          <w:sz w:val="24"/>
        </w:rPr>
      </w:pPr>
      <w:r w:rsidRPr="00243812">
        <w:rPr>
          <w:rFonts w:ascii="Montserrat" w:hAnsi="Montserrat"/>
          <w:sz w:val="24"/>
        </w:rPr>
        <w:tab/>
        <w:t>indicates an entity's total exposure to the possibilities and consequences of existence.</w:t>
      </w:r>
      <w:r w:rsidR="006F60BF" w:rsidRPr="00243812">
        <w:rPr>
          <w:rFonts w:ascii="Montserrat" w:hAnsi="Montserrat"/>
          <w:sz w:val="24"/>
        </w:rPr>
        <w:t xml:space="preserve"> </w:t>
      </w:r>
      <w:r w:rsidRPr="00243812">
        <w:rPr>
          <w:rFonts w:ascii="Montserrat" w:hAnsi="Montserrat"/>
          <w:sz w:val="24"/>
        </w:rPr>
        <w:t>Useful for determining the power level of a character as well as its relative expertise.</w:t>
      </w:r>
    </w:p>
    <w:p w14:paraId="6333AE9E" w14:textId="77777777" w:rsidR="004E739B" w:rsidRPr="00243812" w:rsidRDefault="004E739B" w:rsidP="00F01A18">
      <w:pPr>
        <w:pStyle w:val="NoSpacing"/>
        <w:rPr>
          <w:rFonts w:ascii="Montserrat" w:hAnsi="Montserrat"/>
          <w:sz w:val="24"/>
        </w:rPr>
      </w:pPr>
    </w:p>
    <w:p w14:paraId="50BECAE0" w14:textId="77777777" w:rsidR="004E739B" w:rsidRPr="00243812" w:rsidRDefault="00243812" w:rsidP="00F01A18">
      <w:pPr>
        <w:pStyle w:val="NoSpacing"/>
        <w:rPr>
          <w:rFonts w:ascii="Montserrat" w:hAnsi="Montserrat"/>
          <w:sz w:val="24"/>
        </w:rPr>
      </w:pPr>
      <w:r w:rsidRPr="00243812">
        <w:rPr>
          <w:rFonts w:ascii="Montserrat" w:hAnsi="Montserrat"/>
          <w:sz w:val="24"/>
        </w:rPr>
        <w:t>obligation</w:t>
      </w:r>
    </w:p>
    <w:p w14:paraId="4279C74B" w14:textId="00395E58" w:rsidR="004E739B" w:rsidRPr="00243812" w:rsidRDefault="00243812" w:rsidP="00F01A18">
      <w:pPr>
        <w:pStyle w:val="NoSpacing"/>
        <w:rPr>
          <w:rFonts w:ascii="Montserrat" w:hAnsi="Montserrat"/>
          <w:sz w:val="24"/>
        </w:rPr>
      </w:pPr>
      <w:r w:rsidRPr="00243812">
        <w:rPr>
          <w:rFonts w:ascii="Montserrat" w:hAnsi="Montserrat"/>
          <w:sz w:val="24"/>
        </w:rPr>
        <w:tab/>
        <w:t>represents the subjective demands placed on an entity as a matter of its debt to existence.</w:t>
      </w:r>
      <w:r w:rsidR="006F60BF" w:rsidRPr="00243812">
        <w:rPr>
          <w:rFonts w:ascii="Montserrat" w:hAnsi="Montserrat"/>
          <w:sz w:val="24"/>
        </w:rPr>
        <w:t xml:space="preserve"> </w:t>
      </w:r>
      <w:r w:rsidRPr="00243812">
        <w:rPr>
          <w:rFonts w:ascii="Montserrat" w:hAnsi="Montserrat"/>
          <w:sz w:val="24"/>
        </w:rPr>
        <w:t>Useful for regulation the power levels of characters as well as their subjectiveness to the machinations of the game.</w:t>
      </w:r>
    </w:p>
    <w:p w14:paraId="54DF72DE" w14:textId="77777777" w:rsidR="004E739B" w:rsidRPr="00243812" w:rsidRDefault="004E739B" w:rsidP="00F01A18">
      <w:pPr>
        <w:pStyle w:val="NoSpacing"/>
        <w:rPr>
          <w:rFonts w:ascii="Montserrat" w:hAnsi="Montserrat"/>
          <w:sz w:val="24"/>
        </w:rPr>
      </w:pPr>
    </w:p>
    <w:p w14:paraId="1B469AB3" w14:textId="77777777" w:rsidR="004E739B" w:rsidRPr="00243812" w:rsidRDefault="00243812" w:rsidP="00F01A18">
      <w:pPr>
        <w:pStyle w:val="NoSpacing"/>
        <w:rPr>
          <w:rFonts w:ascii="Montserrat" w:hAnsi="Montserrat"/>
          <w:sz w:val="24"/>
        </w:rPr>
      </w:pPr>
      <w:r w:rsidRPr="00243812">
        <w:rPr>
          <w:rFonts w:ascii="Montserrat" w:hAnsi="Montserrat"/>
          <w:sz w:val="24"/>
        </w:rPr>
        <w:t>magnitude</w:t>
      </w:r>
    </w:p>
    <w:p w14:paraId="7EA975A7" w14:textId="733DFC61" w:rsidR="004E739B" w:rsidRPr="00243812" w:rsidRDefault="00243812" w:rsidP="00F01A18">
      <w:pPr>
        <w:pStyle w:val="NoSpacing"/>
        <w:rPr>
          <w:rFonts w:ascii="Montserrat" w:hAnsi="Montserrat"/>
          <w:sz w:val="24"/>
        </w:rPr>
      </w:pPr>
      <w:r w:rsidRPr="00243812">
        <w:rPr>
          <w:rFonts w:ascii="Montserrat" w:hAnsi="Montserrat"/>
          <w:sz w:val="24"/>
        </w:rPr>
        <w:tab/>
        <w:t>represents the degree of personal power achieved by an entity through its interaction with existence.</w:t>
      </w:r>
      <w:r w:rsidR="006F60BF" w:rsidRPr="00243812">
        <w:rPr>
          <w:rFonts w:ascii="Montserrat" w:hAnsi="Montserrat"/>
          <w:sz w:val="24"/>
        </w:rPr>
        <w:t xml:space="preserve"> </w:t>
      </w:r>
      <w:r w:rsidRPr="00243812">
        <w:rPr>
          <w:rFonts w:ascii="Montserrat" w:hAnsi="Montserrat"/>
          <w:sz w:val="24"/>
        </w:rPr>
        <w:t>Useful for determining the accessible power of an entity as well as their native capacity for and resistance to the workings of power.</w:t>
      </w:r>
    </w:p>
    <w:p w14:paraId="46138373" w14:textId="77777777" w:rsidR="004E739B" w:rsidRPr="00243812" w:rsidRDefault="004E739B" w:rsidP="00F01A18">
      <w:pPr>
        <w:pStyle w:val="NoSpacing"/>
        <w:rPr>
          <w:rFonts w:ascii="Montserrat" w:hAnsi="Montserrat"/>
          <w:sz w:val="24"/>
        </w:rPr>
      </w:pPr>
    </w:p>
    <w:p w14:paraId="75A6AF50" w14:textId="77777777" w:rsidR="004E739B" w:rsidRPr="00243812" w:rsidRDefault="00243812" w:rsidP="00F01A18">
      <w:pPr>
        <w:pStyle w:val="NoSpacing"/>
        <w:rPr>
          <w:rFonts w:ascii="Montserrat" w:hAnsi="Montserrat"/>
          <w:sz w:val="24"/>
        </w:rPr>
      </w:pPr>
      <w:r w:rsidRPr="00243812">
        <w:rPr>
          <w:rFonts w:ascii="Montserrat" w:hAnsi="Montserrat"/>
          <w:sz w:val="24"/>
        </w:rPr>
        <w:t>equilibrium</w:t>
      </w:r>
    </w:p>
    <w:p w14:paraId="16A0766B" w14:textId="4C95E886"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represents the existential balance maintained by an entity; its delicate hold on itself, its world, and its possibilities.</w:t>
      </w:r>
      <w:r w:rsidR="006F60BF" w:rsidRPr="00243812">
        <w:rPr>
          <w:rFonts w:ascii="Montserrat" w:hAnsi="Montserrat"/>
          <w:sz w:val="24"/>
        </w:rPr>
        <w:t xml:space="preserve"> </w:t>
      </w:r>
      <w:r w:rsidRPr="00243812">
        <w:rPr>
          <w:rFonts w:ascii="Montserrat" w:hAnsi="Montserrat"/>
          <w:sz w:val="24"/>
        </w:rPr>
        <w:t>Useful for regulating the states of morale, sanity, sobriety and emotion as well as governing the attainment and dispersion of faults and insanities, or their like.</w:t>
      </w:r>
    </w:p>
    <w:p w14:paraId="24EB9F25" w14:textId="77777777" w:rsidR="004E739B" w:rsidRPr="00243812" w:rsidRDefault="004E739B" w:rsidP="00F01A18">
      <w:pPr>
        <w:pStyle w:val="NoSpacing"/>
        <w:rPr>
          <w:rFonts w:ascii="Montserrat" w:hAnsi="Montserrat"/>
          <w:sz w:val="24"/>
        </w:rPr>
      </w:pPr>
    </w:p>
    <w:p w14:paraId="7E4511B9" w14:textId="77777777" w:rsidR="004E739B" w:rsidRPr="00243812" w:rsidRDefault="00243812" w:rsidP="00F01A18">
      <w:pPr>
        <w:pStyle w:val="NoSpacing"/>
        <w:rPr>
          <w:rFonts w:ascii="Montserrat" w:hAnsi="Montserrat"/>
          <w:sz w:val="24"/>
        </w:rPr>
      </w:pPr>
      <w:r w:rsidRPr="00243812">
        <w:rPr>
          <w:rFonts w:ascii="Montserrat" w:hAnsi="Montserrat"/>
          <w:sz w:val="24"/>
        </w:rPr>
        <w:t>mass aspects</w:t>
      </w:r>
    </w:p>
    <w:p w14:paraId="3AC5EAC1" w14:textId="77777777" w:rsidR="004E739B" w:rsidRPr="00243812" w:rsidRDefault="00243812" w:rsidP="00F01A18">
      <w:pPr>
        <w:pStyle w:val="NoSpacing"/>
        <w:rPr>
          <w:rFonts w:ascii="Montserrat" w:hAnsi="Montserrat"/>
          <w:sz w:val="24"/>
        </w:rPr>
      </w:pPr>
      <w:r w:rsidRPr="00243812">
        <w:rPr>
          <w:rFonts w:ascii="Montserrat" w:hAnsi="Montserrat"/>
          <w:sz w:val="24"/>
        </w:rPr>
        <w:tab/>
        <w:t>are geared around the power, structure and integrity invested in the focal mass of the character's own form.</w:t>
      </w:r>
    </w:p>
    <w:p w14:paraId="55CBD464" w14:textId="77777777" w:rsidR="004E739B" w:rsidRPr="00243812" w:rsidRDefault="004E739B" w:rsidP="00F01A18">
      <w:pPr>
        <w:pStyle w:val="NoSpacing"/>
        <w:rPr>
          <w:rFonts w:ascii="Montserrat" w:hAnsi="Montserrat"/>
          <w:sz w:val="24"/>
        </w:rPr>
      </w:pPr>
    </w:p>
    <w:p w14:paraId="079FD7D9" w14:textId="77777777" w:rsidR="004E739B" w:rsidRPr="00243812" w:rsidRDefault="00243812" w:rsidP="00F01A18">
      <w:pPr>
        <w:pStyle w:val="NoSpacing"/>
        <w:rPr>
          <w:rFonts w:ascii="Montserrat" w:hAnsi="Montserrat"/>
          <w:sz w:val="24"/>
        </w:rPr>
      </w:pPr>
      <w:r w:rsidRPr="00243812">
        <w:rPr>
          <w:rFonts w:ascii="Montserrat" w:hAnsi="Montserrat"/>
          <w:sz w:val="24"/>
        </w:rPr>
        <w:t>mass equations</w:t>
      </w:r>
    </w:p>
    <w:p w14:paraId="1A28594E" w14:textId="776AA920" w:rsidR="004E739B" w:rsidRPr="00243812" w:rsidRDefault="00243812" w:rsidP="00F01A18">
      <w:pPr>
        <w:pStyle w:val="NoSpacing"/>
        <w:rPr>
          <w:rFonts w:ascii="Montserrat" w:hAnsi="Montserrat"/>
          <w:sz w:val="24"/>
        </w:rPr>
      </w:pPr>
      <w:r w:rsidRPr="00243812">
        <w:rPr>
          <w:rFonts w:ascii="Montserrat" w:hAnsi="Montserrat"/>
          <w:sz w:val="24"/>
        </w:rPr>
        <w:tab/>
        <w:t>encompass all of the feats and manifestations of physics.</w:t>
      </w:r>
      <w:r w:rsidR="006F60BF" w:rsidRPr="00243812">
        <w:rPr>
          <w:rFonts w:ascii="Montserrat" w:hAnsi="Montserrat"/>
          <w:sz w:val="24"/>
        </w:rPr>
        <w:t xml:space="preserve"> </w:t>
      </w:r>
      <w:r w:rsidRPr="00243812">
        <w:rPr>
          <w:rFonts w:ascii="Montserrat" w:hAnsi="Montserrat"/>
          <w:sz w:val="24"/>
        </w:rPr>
        <w:t>Strength, damage, encumbrance and endurance are all strongly based on the character's own mass, as a base.</w:t>
      </w:r>
      <w:r w:rsidR="006F60BF" w:rsidRPr="00243812">
        <w:rPr>
          <w:rFonts w:ascii="Montserrat" w:hAnsi="Montserrat"/>
          <w:sz w:val="24"/>
        </w:rPr>
        <w:t xml:space="preserve"> </w:t>
      </w:r>
      <w:r w:rsidRPr="00243812">
        <w:rPr>
          <w:rFonts w:ascii="Montserrat" w:hAnsi="Montserrat"/>
          <w:sz w:val="24"/>
        </w:rPr>
        <w:t>The reason for this is leverage.</w:t>
      </w:r>
      <w:r w:rsidR="006F60BF" w:rsidRPr="00243812">
        <w:rPr>
          <w:rFonts w:ascii="Montserrat" w:hAnsi="Montserrat"/>
          <w:sz w:val="24"/>
        </w:rPr>
        <w:t xml:space="preserve"> </w:t>
      </w:r>
      <w:r w:rsidRPr="00243812">
        <w:rPr>
          <w:rFonts w:ascii="Montserrat" w:hAnsi="Montserrat"/>
          <w:sz w:val="24"/>
        </w:rPr>
        <w:t>There is a limit to how much power that can be channeled through a material structure.</w:t>
      </w:r>
      <w:r w:rsidR="006F60BF" w:rsidRPr="00243812">
        <w:rPr>
          <w:rFonts w:ascii="Montserrat" w:hAnsi="Montserrat"/>
          <w:sz w:val="24"/>
        </w:rPr>
        <w:t xml:space="preserve"> </w:t>
      </w:r>
      <w:r w:rsidRPr="00243812">
        <w:rPr>
          <w:rFonts w:ascii="Montserrat" w:hAnsi="Montserrat"/>
          <w:sz w:val="24"/>
        </w:rPr>
        <w:t>It is possible to be strong enough to tear oneself apart, and so there is a point where modifiers to strength are ridiculous.</w:t>
      </w:r>
    </w:p>
    <w:p w14:paraId="18F6C507" w14:textId="77777777" w:rsidR="004E739B" w:rsidRPr="00243812" w:rsidRDefault="004E739B" w:rsidP="00F01A18">
      <w:pPr>
        <w:pStyle w:val="NoSpacing"/>
        <w:rPr>
          <w:rFonts w:ascii="Montserrat" w:hAnsi="Montserrat"/>
          <w:sz w:val="24"/>
        </w:rPr>
      </w:pPr>
    </w:p>
    <w:p w14:paraId="4DF16027" w14:textId="77777777" w:rsidR="004E739B" w:rsidRPr="00243812" w:rsidRDefault="00243812" w:rsidP="00F01A18">
      <w:pPr>
        <w:pStyle w:val="NoSpacing"/>
        <w:rPr>
          <w:rFonts w:ascii="Montserrat" w:hAnsi="Montserrat"/>
          <w:sz w:val="24"/>
        </w:rPr>
      </w:pPr>
      <w:r w:rsidRPr="00243812">
        <w:rPr>
          <w:rFonts w:ascii="Montserrat" w:hAnsi="Montserrat"/>
          <w:sz w:val="24"/>
        </w:rPr>
        <w:t>encumbrance and strength</w:t>
      </w:r>
    </w:p>
    <w:p w14:paraId="4002A45D" w14:textId="73615692" w:rsidR="004E739B" w:rsidRPr="00243812" w:rsidRDefault="00243812" w:rsidP="00F01A18">
      <w:pPr>
        <w:pStyle w:val="NoSpacing"/>
        <w:rPr>
          <w:rFonts w:ascii="Montserrat" w:hAnsi="Montserrat"/>
          <w:sz w:val="24"/>
        </w:rPr>
      </w:pPr>
      <w:r w:rsidRPr="00243812">
        <w:rPr>
          <w:rFonts w:ascii="Montserrat" w:hAnsi="Montserrat"/>
          <w:sz w:val="24"/>
        </w:rPr>
        <w:tab/>
        <w:t>are mass related equations.</w:t>
      </w:r>
      <w:r w:rsidR="006F60BF" w:rsidRPr="00243812">
        <w:rPr>
          <w:rFonts w:ascii="Montserrat" w:hAnsi="Montserrat"/>
          <w:sz w:val="24"/>
        </w:rPr>
        <w:t xml:space="preserve"> </w:t>
      </w:r>
      <w:r w:rsidRPr="00243812">
        <w:rPr>
          <w:rFonts w:ascii="Montserrat" w:hAnsi="Montserrat"/>
          <w:sz w:val="24"/>
        </w:rPr>
        <w:t>You generate an effect value by multiplying your rating in (d) or (a) depending on the type of activity with your weight.</w:t>
      </w:r>
      <w:r w:rsidR="006F60BF" w:rsidRPr="00243812">
        <w:rPr>
          <w:rFonts w:ascii="Montserrat" w:hAnsi="Montserrat"/>
          <w:sz w:val="24"/>
        </w:rPr>
        <w:t xml:space="preserve"> </w:t>
      </w:r>
      <w:r w:rsidRPr="00243812">
        <w:rPr>
          <w:rFonts w:ascii="Montserrat" w:hAnsi="Montserrat"/>
          <w:sz w:val="24"/>
        </w:rPr>
        <w:t>Then you divide this value by the weight of the object you are lifting or moving.</w:t>
      </w:r>
      <w:r w:rsidR="006F60BF" w:rsidRPr="00243812">
        <w:rPr>
          <w:rFonts w:ascii="Montserrat" w:hAnsi="Montserrat"/>
          <w:sz w:val="24"/>
        </w:rPr>
        <w:t xml:space="preserve"> </w:t>
      </w:r>
      <w:r w:rsidRPr="00243812">
        <w:rPr>
          <w:rFonts w:ascii="Montserrat" w:hAnsi="Montserrat"/>
          <w:sz w:val="24"/>
        </w:rPr>
        <w:t>To gain a bonus to physical feats, you can also throw your weight in, by adding it directly to the value of the ability being used.</w:t>
      </w:r>
      <w:r w:rsidR="006F60BF" w:rsidRPr="00243812">
        <w:rPr>
          <w:rFonts w:ascii="Montserrat" w:hAnsi="Montserrat"/>
          <w:sz w:val="24"/>
        </w:rPr>
        <w:t xml:space="preserve"> </w:t>
      </w:r>
      <w:r w:rsidRPr="00243812">
        <w:rPr>
          <w:rFonts w:ascii="Montserrat" w:hAnsi="Montserrat"/>
          <w:sz w:val="24"/>
        </w:rPr>
        <w:t>This eats up an additional action and reaction.</w:t>
      </w:r>
      <w:r w:rsidR="006F60BF" w:rsidRPr="00243812">
        <w:rPr>
          <w:rFonts w:ascii="Montserrat" w:hAnsi="Montserrat"/>
          <w:sz w:val="24"/>
        </w:rPr>
        <w:t xml:space="preserve"> </w:t>
      </w:r>
      <w:r w:rsidRPr="00243812">
        <w:rPr>
          <w:rFonts w:ascii="Montserrat" w:hAnsi="Montserrat"/>
          <w:sz w:val="24"/>
        </w:rPr>
        <w:t>In lifting, be sure to use your metric mass to determine your ability to lift a metric mass.</w:t>
      </w:r>
      <w:r w:rsidR="006F60BF" w:rsidRPr="00243812">
        <w:rPr>
          <w:rFonts w:ascii="Montserrat" w:hAnsi="Montserrat"/>
          <w:sz w:val="24"/>
        </w:rPr>
        <w:t xml:space="preserve"> </w:t>
      </w:r>
      <w:r w:rsidRPr="00243812">
        <w:rPr>
          <w:rFonts w:ascii="Montserrat" w:hAnsi="Montserrat"/>
          <w:sz w:val="24"/>
        </w:rPr>
        <w:t>In throwing in your weight, stick to English weight.</w:t>
      </w:r>
      <w:r w:rsidR="006F60BF" w:rsidRPr="00243812">
        <w:rPr>
          <w:rFonts w:ascii="Montserrat" w:hAnsi="Montserrat"/>
          <w:sz w:val="24"/>
        </w:rPr>
        <w:t xml:space="preserve"> </w:t>
      </w:r>
      <w:r w:rsidRPr="00243812">
        <w:rPr>
          <w:rFonts w:ascii="Montserrat" w:hAnsi="Montserrat"/>
          <w:sz w:val="24"/>
        </w:rPr>
        <w:t>You can throw your weight into a default attribute value as well, though.</w:t>
      </w:r>
      <w:r w:rsidR="006F60BF" w:rsidRPr="00243812">
        <w:rPr>
          <w:rFonts w:ascii="Montserrat" w:hAnsi="Montserrat"/>
          <w:sz w:val="24"/>
        </w:rPr>
        <w:t xml:space="preserve"> </w:t>
      </w:r>
      <w:r w:rsidRPr="00243812">
        <w:rPr>
          <w:rFonts w:ascii="Montserrat" w:hAnsi="Montserrat"/>
          <w:sz w:val="24"/>
        </w:rPr>
        <w:t>Leverage, though, is another matter entirely.</w:t>
      </w:r>
      <w:r w:rsidR="006F60BF" w:rsidRPr="00243812">
        <w:rPr>
          <w:rFonts w:ascii="Montserrat" w:hAnsi="Montserrat"/>
          <w:sz w:val="24"/>
        </w:rPr>
        <w:t xml:space="preserve"> </w:t>
      </w:r>
      <w:r w:rsidRPr="00243812">
        <w:rPr>
          <w:rFonts w:ascii="Montserrat" w:hAnsi="Montserrat"/>
          <w:sz w:val="24"/>
        </w:rPr>
        <w:t>That is dealt with separately.</w:t>
      </w:r>
      <w:r w:rsidR="006F60BF" w:rsidRPr="00243812">
        <w:rPr>
          <w:rFonts w:ascii="Montserrat" w:hAnsi="Montserrat"/>
          <w:sz w:val="24"/>
        </w:rPr>
        <w:t xml:space="preserve"> </w:t>
      </w:r>
      <w:r w:rsidRPr="00243812">
        <w:rPr>
          <w:rFonts w:ascii="Montserrat" w:hAnsi="Montserrat"/>
          <w:sz w:val="24"/>
        </w:rPr>
        <w:t>When grappling with any weight which exceeds your (d) rating, you take a tenth the weight in fatigue against your (d) every action you are encumbered.</w:t>
      </w:r>
      <w:r w:rsidR="006F60BF" w:rsidRPr="00243812">
        <w:rPr>
          <w:rFonts w:ascii="Montserrat" w:hAnsi="Montserrat"/>
          <w:sz w:val="24"/>
        </w:rPr>
        <w:t xml:space="preserve"> </w:t>
      </w:r>
      <w:r w:rsidRPr="00243812">
        <w:rPr>
          <w:rFonts w:ascii="Montserrat" w:hAnsi="Montserrat"/>
          <w:sz w:val="24"/>
        </w:rPr>
        <w:t>Keep track of this separately, because fatigue recovers much faster than damage.</w:t>
      </w:r>
      <w:r w:rsidR="006F60BF" w:rsidRPr="00243812">
        <w:rPr>
          <w:rFonts w:ascii="Montserrat" w:hAnsi="Montserrat"/>
          <w:sz w:val="24"/>
        </w:rPr>
        <w:t xml:space="preserve"> </w:t>
      </w:r>
      <w:r w:rsidRPr="00243812">
        <w:rPr>
          <w:rFonts w:ascii="Montserrat" w:hAnsi="Montserrat"/>
          <w:sz w:val="24"/>
        </w:rPr>
        <w:t>A six hour night's sleep will erase it.</w:t>
      </w:r>
      <w:r w:rsidR="006F60BF" w:rsidRPr="00243812">
        <w:rPr>
          <w:rFonts w:ascii="Montserrat" w:hAnsi="Montserrat"/>
          <w:sz w:val="24"/>
        </w:rPr>
        <w:t xml:space="preserve"> </w:t>
      </w:r>
    </w:p>
    <w:p w14:paraId="406868B7" w14:textId="77777777" w:rsidR="004E739B" w:rsidRPr="00243812" w:rsidRDefault="004E739B" w:rsidP="00F01A18">
      <w:pPr>
        <w:pStyle w:val="NoSpacing"/>
        <w:rPr>
          <w:rFonts w:ascii="Montserrat" w:hAnsi="Montserrat"/>
          <w:sz w:val="24"/>
        </w:rPr>
      </w:pPr>
    </w:p>
    <w:p w14:paraId="008601A9" w14:textId="77777777" w:rsidR="004E739B" w:rsidRPr="00243812" w:rsidRDefault="00243812" w:rsidP="00F01A18">
      <w:pPr>
        <w:pStyle w:val="NoSpacing"/>
        <w:rPr>
          <w:rFonts w:ascii="Montserrat" w:hAnsi="Montserrat"/>
          <w:sz w:val="24"/>
        </w:rPr>
      </w:pPr>
      <w:r w:rsidRPr="00243812">
        <w:rPr>
          <w:rFonts w:ascii="Montserrat" w:hAnsi="Montserrat"/>
          <w:sz w:val="24"/>
        </w:rPr>
        <w:t>resolutions</w:t>
      </w:r>
    </w:p>
    <w:p w14:paraId="2FFA6751" w14:textId="058733A8"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there are a number of things which are not stated in the character but which are consequences of what the character is or does.</w:t>
      </w:r>
      <w:r w:rsidR="006F60BF" w:rsidRPr="00243812">
        <w:rPr>
          <w:rFonts w:ascii="Montserrat" w:hAnsi="Montserrat"/>
          <w:sz w:val="24"/>
        </w:rPr>
        <w:t xml:space="preserve"> </w:t>
      </w:r>
      <w:r w:rsidRPr="00243812">
        <w:rPr>
          <w:rFonts w:ascii="Montserrat" w:hAnsi="Montserrat"/>
          <w:sz w:val="24"/>
        </w:rPr>
        <w:t>Strength is not an attribute but rather a show of force.</w:t>
      </w:r>
      <w:r w:rsidR="006F60BF" w:rsidRPr="00243812">
        <w:rPr>
          <w:rFonts w:ascii="Montserrat" w:hAnsi="Montserrat"/>
          <w:sz w:val="24"/>
        </w:rPr>
        <w:t xml:space="preserve"> </w:t>
      </w:r>
      <w:r w:rsidRPr="00243812">
        <w:rPr>
          <w:rFonts w:ascii="Montserrat" w:hAnsi="Montserrat"/>
          <w:sz w:val="24"/>
        </w:rPr>
        <w:t>It is applicable as a word and concept to a large number of traits.</w:t>
      </w:r>
      <w:r w:rsidR="006F60BF" w:rsidRPr="00243812">
        <w:rPr>
          <w:rFonts w:ascii="Montserrat" w:hAnsi="Montserrat"/>
          <w:sz w:val="24"/>
        </w:rPr>
        <w:t xml:space="preserve"> </w:t>
      </w:r>
      <w:r w:rsidRPr="00243812">
        <w:rPr>
          <w:rFonts w:ascii="Montserrat" w:hAnsi="Montserrat"/>
          <w:sz w:val="24"/>
        </w:rPr>
        <w:t>Power is likewise an elusive quality.</w:t>
      </w:r>
      <w:r w:rsidR="006F60BF" w:rsidRPr="00243812">
        <w:rPr>
          <w:rFonts w:ascii="Montserrat" w:hAnsi="Montserrat"/>
          <w:sz w:val="24"/>
        </w:rPr>
        <w:t xml:space="preserve"> </w:t>
      </w:r>
      <w:r w:rsidRPr="00243812">
        <w:rPr>
          <w:rFonts w:ascii="Montserrat" w:hAnsi="Montserrat"/>
          <w:sz w:val="24"/>
        </w:rPr>
        <w:t>In each case, the factors are already present.</w:t>
      </w:r>
      <w:r w:rsidR="006F60BF" w:rsidRPr="00243812">
        <w:rPr>
          <w:rFonts w:ascii="Montserrat" w:hAnsi="Montserrat"/>
          <w:sz w:val="24"/>
        </w:rPr>
        <w:t xml:space="preserve"> </w:t>
      </w:r>
      <w:r w:rsidRPr="00243812">
        <w:rPr>
          <w:rFonts w:ascii="Montserrat" w:hAnsi="Montserrat"/>
          <w:sz w:val="24"/>
        </w:rPr>
        <w:t>Thus, they need merely be put together and resolved.</w:t>
      </w:r>
      <w:r w:rsidR="006F60BF" w:rsidRPr="00243812">
        <w:rPr>
          <w:rFonts w:ascii="Montserrat" w:hAnsi="Montserrat"/>
          <w:sz w:val="24"/>
        </w:rPr>
        <w:t xml:space="preserve"> </w:t>
      </w:r>
      <w:r w:rsidRPr="00243812">
        <w:rPr>
          <w:rFonts w:ascii="Montserrat" w:hAnsi="Montserrat"/>
          <w:sz w:val="24"/>
        </w:rPr>
        <w:t>All that matters is the result, as each feat is unique.</w:t>
      </w:r>
      <w:r w:rsidR="006F60BF" w:rsidRPr="00243812">
        <w:rPr>
          <w:rFonts w:ascii="Montserrat" w:hAnsi="Montserrat"/>
          <w:sz w:val="24"/>
        </w:rPr>
        <w:t xml:space="preserve"> </w:t>
      </w:r>
    </w:p>
    <w:p w14:paraId="345A6DBD" w14:textId="77777777" w:rsidR="004E739B" w:rsidRPr="00243812" w:rsidRDefault="004E739B" w:rsidP="00F01A18">
      <w:pPr>
        <w:pStyle w:val="NoSpacing"/>
        <w:rPr>
          <w:rFonts w:ascii="Montserrat" w:hAnsi="Montserrat"/>
          <w:sz w:val="24"/>
        </w:rPr>
      </w:pPr>
    </w:p>
    <w:p w14:paraId="0C30AC70" w14:textId="77777777" w:rsidR="004E739B" w:rsidRPr="00243812" w:rsidRDefault="00243812" w:rsidP="00F01A18">
      <w:pPr>
        <w:pStyle w:val="NoSpacing"/>
        <w:rPr>
          <w:rFonts w:ascii="Montserrat" w:hAnsi="Montserrat"/>
          <w:sz w:val="24"/>
        </w:rPr>
      </w:pPr>
      <w:r w:rsidRPr="00243812">
        <w:rPr>
          <w:rFonts w:ascii="Montserrat" w:hAnsi="Montserrat"/>
          <w:sz w:val="24"/>
        </w:rPr>
        <w:t>resilience</w:t>
      </w:r>
    </w:p>
    <w:p w14:paraId="42540C6E" w14:textId="4C697277" w:rsidR="004E739B" w:rsidRPr="00243812" w:rsidRDefault="00243812" w:rsidP="00F01A18">
      <w:pPr>
        <w:pStyle w:val="NoSpacing"/>
        <w:rPr>
          <w:rFonts w:ascii="Montserrat" w:hAnsi="Montserrat"/>
          <w:sz w:val="24"/>
        </w:rPr>
      </w:pPr>
      <w:r w:rsidRPr="00243812">
        <w:rPr>
          <w:rFonts w:ascii="Montserrat" w:hAnsi="Montserrat"/>
          <w:sz w:val="24"/>
        </w:rPr>
        <w:tab/>
        <w:t>represents the entity's capacity to endure disruptions of its manifest pattern; a mortality margin.</w:t>
      </w:r>
      <w:r w:rsidR="006F60BF" w:rsidRPr="00243812">
        <w:rPr>
          <w:rFonts w:ascii="Montserrat" w:hAnsi="Montserrat"/>
          <w:sz w:val="24"/>
        </w:rPr>
        <w:t xml:space="preserve"> </w:t>
      </w:r>
      <w:r w:rsidRPr="00243812">
        <w:rPr>
          <w:rFonts w:ascii="Montserrat" w:hAnsi="Montserrat"/>
          <w:sz w:val="24"/>
        </w:rPr>
        <w:t>Useful for managing the consequences of damage and the possibility of death as well as for ruling on the coherence and resolve of will, resolve, determination, focus and the like.</w:t>
      </w:r>
    </w:p>
    <w:p w14:paraId="2D6DC1F3" w14:textId="77777777" w:rsidR="004E739B" w:rsidRPr="00243812" w:rsidRDefault="004E739B" w:rsidP="00F01A18">
      <w:pPr>
        <w:pStyle w:val="NoSpacing"/>
        <w:rPr>
          <w:rFonts w:ascii="Montserrat" w:hAnsi="Montserrat"/>
          <w:sz w:val="24"/>
        </w:rPr>
      </w:pPr>
    </w:p>
    <w:p w14:paraId="66B64B4F" w14:textId="77777777" w:rsidR="004E739B" w:rsidRPr="00243812" w:rsidRDefault="00243812" w:rsidP="00F01A18">
      <w:pPr>
        <w:pStyle w:val="NoSpacing"/>
        <w:rPr>
          <w:rFonts w:ascii="Montserrat" w:hAnsi="Montserrat"/>
          <w:sz w:val="24"/>
        </w:rPr>
      </w:pPr>
      <w:r w:rsidRPr="00243812">
        <w:rPr>
          <w:rFonts w:ascii="Montserrat" w:hAnsi="Montserrat"/>
          <w:sz w:val="24"/>
        </w:rPr>
        <w:t>endurance</w:t>
      </w:r>
    </w:p>
    <w:p w14:paraId="7A741333" w14:textId="6BE0F9A7" w:rsidR="004E739B" w:rsidRPr="00243812" w:rsidRDefault="00243812" w:rsidP="00F01A18">
      <w:pPr>
        <w:pStyle w:val="NoSpacing"/>
        <w:rPr>
          <w:rFonts w:ascii="Montserrat" w:hAnsi="Montserrat"/>
          <w:sz w:val="24"/>
        </w:rPr>
      </w:pPr>
      <w:r w:rsidRPr="00243812">
        <w:rPr>
          <w:rFonts w:ascii="Montserrat" w:hAnsi="Montserrat"/>
          <w:sz w:val="24"/>
        </w:rPr>
        <w:tab/>
        <w:t>represents an entity's margin of exertion possible for it according to its manifest pattern.</w:t>
      </w:r>
      <w:r w:rsidR="006F60BF" w:rsidRPr="00243812">
        <w:rPr>
          <w:rFonts w:ascii="Montserrat" w:hAnsi="Montserrat"/>
          <w:sz w:val="24"/>
        </w:rPr>
        <w:t xml:space="preserve"> </w:t>
      </w:r>
      <w:r w:rsidRPr="00243812">
        <w:rPr>
          <w:rFonts w:ascii="Montserrat" w:hAnsi="Montserrat"/>
          <w:sz w:val="24"/>
        </w:rPr>
        <w:t>Useful for managing the persistence of exertions plausible as well as for similar matters of resolution and morale.</w:t>
      </w:r>
    </w:p>
    <w:p w14:paraId="5211953F" w14:textId="77777777" w:rsidR="004E739B" w:rsidRPr="00243812" w:rsidRDefault="004E739B" w:rsidP="00F01A18">
      <w:pPr>
        <w:pStyle w:val="NoSpacing"/>
        <w:rPr>
          <w:rFonts w:ascii="Montserrat" w:hAnsi="Montserrat"/>
          <w:sz w:val="24"/>
        </w:rPr>
      </w:pPr>
    </w:p>
    <w:p w14:paraId="07976656" w14:textId="77777777" w:rsidR="004E739B" w:rsidRPr="00243812" w:rsidRDefault="00243812" w:rsidP="00F01A18">
      <w:pPr>
        <w:pStyle w:val="NoSpacing"/>
        <w:rPr>
          <w:rFonts w:ascii="Montserrat" w:hAnsi="Montserrat"/>
          <w:sz w:val="24"/>
        </w:rPr>
      </w:pPr>
      <w:r w:rsidRPr="00243812">
        <w:rPr>
          <w:rFonts w:ascii="Montserrat" w:hAnsi="Montserrat"/>
          <w:sz w:val="24"/>
        </w:rPr>
        <w:t>encumbrance</w:t>
      </w:r>
    </w:p>
    <w:p w14:paraId="563D998D" w14:textId="2E133A81" w:rsidR="004E739B" w:rsidRPr="00243812" w:rsidRDefault="00243812" w:rsidP="00F01A18">
      <w:pPr>
        <w:pStyle w:val="NoSpacing"/>
        <w:rPr>
          <w:rFonts w:ascii="Montserrat" w:hAnsi="Montserrat"/>
          <w:sz w:val="24"/>
        </w:rPr>
      </w:pPr>
      <w:r w:rsidRPr="00243812">
        <w:rPr>
          <w:rFonts w:ascii="Montserrat" w:hAnsi="Montserrat"/>
          <w:sz w:val="24"/>
        </w:rPr>
        <w:tab/>
        <w:t>represents an entity's threshold of mass acceleration; the limit of physical force executable by it.</w:t>
      </w:r>
      <w:r w:rsidR="006F60BF" w:rsidRPr="00243812">
        <w:rPr>
          <w:rFonts w:ascii="Montserrat" w:hAnsi="Montserrat"/>
          <w:sz w:val="24"/>
        </w:rPr>
        <w:t xml:space="preserve"> </w:t>
      </w:r>
      <w:r w:rsidRPr="00243812">
        <w:rPr>
          <w:rFonts w:ascii="Montserrat" w:hAnsi="Montserrat"/>
          <w:sz w:val="24"/>
        </w:rPr>
        <w:t>Useful in determining the forces possible for a character to exert as well as the practical application of weapons to the ends of greater damage or number of attacks conversively according to the force plausible for wielding such a weapon.</w:t>
      </w:r>
    </w:p>
    <w:p w14:paraId="1438ABCA" w14:textId="77777777" w:rsidR="004E739B" w:rsidRPr="00243812" w:rsidRDefault="004E739B" w:rsidP="00F01A18">
      <w:pPr>
        <w:pStyle w:val="NoSpacing"/>
        <w:rPr>
          <w:rFonts w:ascii="Montserrat" w:hAnsi="Montserrat"/>
          <w:sz w:val="24"/>
        </w:rPr>
      </w:pPr>
    </w:p>
    <w:p w14:paraId="5D2317A2" w14:textId="77777777" w:rsidR="004E739B" w:rsidRPr="00243812" w:rsidRDefault="00243812" w:rsidP="00F01A18">
      <w:pPr>
        <w:pStyle w:val="NoSpacing"/>
        <w:rPr>
          <w:rFonts w:ascii="Montserrat" w:hAnsi="Montserrat"/>
          <w:sz w:val="24"/>
        </w:rPr>
      </w:pPr>
      <w:r w:rsidRPr="00243812">
        <w:rPr>
          <w:rFonts w:ascii="Montserrat" w:hAnsi="Montserrat"/>
          <w:sz w:val="24"/>
        </w:rPr>
        <w:t>basic resolution objective</w:t>
      </w:r>
    </w:p>
    <w:p w14:paraId="264E84FC" w14:textId="77777777" w:rsidR="004E739B" w:rsidRPr="00243812" w:rsidRDefault="00243812" w:rsidP="00F01A18">
      <w:pPr>
        <w:pStyle w:val="NoSpacing"/>
        <w:rPr>
          <w:rFonts w:ascii="Montserrat" w:hAnsi="Montserrat"/>
          <w:sz w:val="24"/>
        </w:rPr>
      </w:pPr>
      <w:r w:rsidRPr="00243812">
        <w:rPr>
          <w:rFonts w:ascii="Montserrat" w:hAnsi="Montserrat"/>
          <w:sz w:val="24"/>
        </w:rPr>
        <w:tab/>
        <w:t>to produce an effect from the given attribute rating in conjunction with the order of mastery, any standard effect rating invested in an item or weapon, and a roll on two die ten.</w:t>
      </w:r>
    </w:p>
    <w:p w14:paraId="2D5076F0" w14:textId="77777777" w:rsidR="004E739B" w:rsidRPr="00243812" w:rsidRDefault="004E739B" w:rsidP="00F01A18">
      <w:pPr>
        <w:pStyle w:val="NoSpacing"/>
        <w:rPr>
          <w:rFonts w:ascii="Montserrat" w:hAnsi="Montserrat"/>
          <w:sz w:val="24"/>
        </w:rPr>
      </w:pPr>
    </w:p>
    <w:p w14:paraId="02EFA24B" w14:textId="77777777" w:rsidR="004E739B" w:rsidRPr="00243812" w:rsidRDefault="00243812" w:rsidP="00F01A18">
      <w:pPr>
        <w:pStyle w:val="NoSpacing"/>
        <w:rPr>
          <w:rFonts w:ascii="Montserrat" w:hAnsi="Montserrat"/>
          <w:sz w:val="24"/>
        </w:rPr>
      </w:pPr>
      <w:r w:rsidRPr="00243812">
        <w:rPr>
          <w:rFonts w:ascii="Montserrat" w:hAnsi="Montserrat"/>
          <w:sz w:val="24"/>
        </w:rPr>
        <w:t>blocking</w:t>
      </w:r>
    </w:p>
    <w:p w14:paraId="3E31C733" w14:textId="5984FA6B" w:rsidR="004E739B" w:rsidRPr="00243812" w:rsidRDefault="00243812" w:rsidP="00F01A18">
      <w:pPr>
        <w:pStyle w:val="NoSpacing"/>
        <w:rPr>
          <w:rFonts w:ascii="Montserrat" w:hAnsi="Montserrat"/>
          <w:sz w:val="24"/>
        </w:rPr>
      </w:pPr>
      <w:r w:rsidRPr="00243812">
        <w:rPr>
          <w:rFonts w:ascii="Montserrat" w:hAnsi="Montserrat"/>
          <w:sz w:val="24"/>
        </w:rPr>
        <w:tab/>
        <w:t>since the ratings are in the ten to thirty range, a combat round is a minute with a typical two to six actions every six seconds.</w:t>
      </w:r>
      <w:r w:rsidR="006F60BF" w:rsidRPr="00243812">
        <w:rPr>
          <w:rFonts w:ascii="Montserrat" w:hAnsi="Montserrat"/>
          <w:sz w:val="24"/>
        </w:rPr>
        <w:t xml:space="preserve"> </w:t>
      </w:r>
      <w:r w:rsidRPr="00243812">
        <w:rPr>
          <w:rFonts w:ascii="Montserrat" w:hAnsi="Montserrat"/>
          <w:sz w:val="24"/>
        </w:rPr>
        <w:t>The complexity of the game comes in subtly through this opening.</w:t>
      </w:r>
      <w:r w:rsidR="006F60BF" w:rsidRPr="00243812">
        <w:rPr>
          <w:rFonts w:ascii="Montserrat" w:hAnsi="Montserrat"/>
          <w:sz w:val="24"/>
        </w:rPr>
        <w:t xml:space="preserve"> </w:t>
      </w:r>
      <w:r w:rsidRPr="00243812">
        <w:rPr>
          <w:rFonts w:ascii="Montserrat" w:hAnsi="Montserrat"/>
          <w:sz w:val="24"/>
        </w:rPr>
        <w:t>A character has the choice of an action or a reaction for the total of the encounter; thus an average of one to three attacks every six seconds and relatively the same dodges or movements.</w:t>
      </w:r>
      <w:r w:rsidR="006F60BF" w:rsidRPr="00243812">
        <w:rPr>
          <w:rFonts w:ascii="Montserrat" w:hAnsi="Montserrat"/>
          <w:sz w:val="24"/>
        </w:rPr>
        <w:t xml:space="preserve"> </w:t>
      </w:r>
      <w:r w:rsidRPr="00243812">
        <w:rPr>
          <w:rFonts w:ascii="Montserrat" w:hAnsi="Montserrat"/>
          <w:sz w:val="24"/>
        </w:rPr>
        <w:t>A movement is the same as the rating used; an attack movement is the distance of (a) in feet maximum.</w:t>
      </w:r>
      <w:r w:rsidR="006F60BF" w:rsidRPr="00243812">
        <w:rPr>
          <w:rFonts w:ascii="Montserrat" w:hAnsi="Montserrat"/>
          <w:sz w:val="24"/>
        </w:rPr>
        <w:t xml:space="preserve"> </w:t>
      </w:r>
      <w:r w:rsidRPr="00243812">
        <w:rPr>
          <w:rFonts w:ascii="Montserrat" w:hAnsi="Montserrat"/>
          <w:sz w:val="24"/>
        </w:rPr>
        <w:t>To move that far uses up an attack, and is basically a running tackle or jumping attack, while a half move would allow a more conventional attack with an advantage gained by the defender.</w:t>
      </w:r>
      <w:r w:rsidR="006F60BF" w:rsidRPr="00243812">
        <w:rPr>
          <w:rFonts w:ascii="Montserrat" w:hAnsi="Montserrat"/>
          <w:sz w:val="24"/>
        </w:rPr>
        <w:t xml:space="preserve"> </w:t>
      </w:r>
      <w:r w:rsidRPr="00243812">
        <w:rPr>
          <w:rFonts w:ascii="Montserrat" w:hAnsi="Montserrat"/>
          <w:sz w:val="24"/>
        </w:rPr>
        <w:t>Habitual actions like running to evade, or a dodge are reflex based and one such reflexive action has a limit of that many feet as well.</w:t>
      </w:r>
    </w:p>
    <w:p w14:paraId="16B3D2F6" w14:textId="77777777" w:rsidR="004E739B" w:rsidRPr="00243812" w:rsidRDefault="004E739B" w:rsidP="00F01A18">
      <w:pPr>
        <w:pStyle w:val="NoSpacing"/>
        <w:rPr>
          <w:rFonts w:ascii="Montserrat" w:hAnsi="Montserrat"/>
          <w:sz w:val="24"/>
        </w:rPr>
      </w:pPr>
    </w:p>
    <w:p w14:paraId="0BB0F346" w14:textId="77777777" w:rsidR="004E739B" w:rsidRPr="00243812" w:rsidRDefault="00243812" w:rsidP="00F01A18">
      <w:pPr>
        <w:pStyle w:val="NoSpacing"/>
        <w:rPr>
          <w:rFonts w:ascii="Montserrat" w:hAnsi="Montserrat"/>
          <w:sz w:val="24"/>
        </w:rPr>
      </w:pPr>
      <w:r w:rsidRPr="00243812">
        <w:rPr>
          <w:rFonts w:ascii="Montserrat" w:hAnsi="Montserrat"/>
          <w:sz w:val="24"/>
        </w:rPr>
        <w:t>attacking and reacting</w:t>
      </w:r>
    </w:p>
    <w:p w14:paraId="1E7177FC" w14:textId="75310691" w:rsidR="004E739B" w:rsidRPr="00243812" w:rsidRDefault="00243812" w:rsidP="00F01A18">
      <w:pPr>
        <w:pStyle w:val="NoSpacing"/>
        <w:rPr>
          <w:rFonts w:ascii="Montserrat" w:hAnsi="Montserrat"/>
          <w:sz w:val="24"/>
        </w:rPr>
      </w:pPr>
      <w:r w:rsidRPr="00243812">
        <w:rPr>
          <w:rFonts w:ascii="Montserrat" w:hAnsi="Montserrat"/>
          <w:sz w:val="24"/>
        </w:rPr>
        <w:tab/>
        <w:t>use up those respective actions.</w:t>
      </w:r>
      <w:r w:rsidR="006F60BF" w:rsidRPr="00243812">
        <w:rPr>
          <w:rFonts w:ascii="Montserrat" w:hAnsi="Montserrat"/>
          <w:sz w:val="24"/>
        </w:rPr>
        <w:t xml:space="preserve"> </w:t>
      </w:r>
      <w:r w:rsidRPr="00243812">
        <w:rPr>
          <w:rFonts w:ascii="Montserrat" w:hAnsi="Montserrat"/>
          <w:sz w:val="24"/>
        </w:rPr>
        <w:t>Every round of combat the players have to keep track of these actions.</w:t>
      </w:r>
      <w:r w:rsidR="006F60BF" w:rsidRPr="00243812">
        <w:rPr>
          <w:rFonts w:ascii="Montserrat" w:hAnsi="Montserrat"/>
          <w:sz w:val="24"/>
        </w:rPr>
        <w:t xml:space="preserve"> </w:t>
      </w:r>
      <w:r w:rsidRPr="00243812">
        <w:rPr>
          <w:rFonts w:ascii="Montserrat" w:hAnsi="Montserrat"/>
          <w:sz w:val="24"/>
        </w:rPr>
        <w:t>When an action is used up, it has to be hatched off.</w:t>
      </w:r>
      <w:r w:rsidR="006F60BF" w:rsidRPr="00243812">
        <w:rPr>
          <w:rFonts w:ascii="Montserrat" w:hAnsi="Montserrat"/>
          <w:sz w:val="24"/>
        </w:rPr>
        <w:t xml:space="preserve"> </w:t>
      </w:r>
      <w:r w:rsidRPr="00243812">
        <w:rPr>
          <w:rFonts w:ascii="Montserrat" w:hAnsi="Montserrat"/>
          <w:sz w:val="24"/>
        </w:rPr>
        <w:t>To use anaction, the character needs only make a basic initiative check, to react, there need only be something to react to.</w:t>
      </w:r>
      <w:r w:rsidR="006F60BF" w:rsidRPr="00243812">
        <w:rPr>
          <w:rFonts w:ascii="Montserrat" w:hAnsi="Montserrat"/>
          <w:sz w:val="24"/>
        </w:rPr>
        <w:t xml:space="preserve"> </w:t>
      </w:r>
      <w:r w:rsidRPr="00243812">
        <w:rPr>
          <w:rFonts w:ascii="Montserrat" w:hAnsi="Montserrat"/>
          <w:sz w:val="24"/>
        </w:rPr>
        <w:t>If a character uses up all of his actions before the end of the turn, then they are temporarily winded; until the end of the round when their actions reutrn.</w:t>
      </w:r>
      <w:r w:rsidR="006F60BF" w:rsidRPr="00243812">
        <w:rPr>
          <w:rFonts w:ascii="Montserrat" w:hAnsi="Montserrat"/>
          <w:sz w:val="24"/>
        </w:rPr>
        <w:t xml:space="preserve"> </w:t>
      </w:r>
      <w:r w:rsidRPr="00243812">
        <w:rPr>
          <w:rFonts w:ascii="Montserrat" w:hAnsi="Montserrat"/>
          <w:sz w:val="24"/>
        </w:rPr>
        <w:t>If this gives an opponant an advantage, that is too bad, but that is the way it stays.</w:t>
      </w:r>
      <w:r w:rsidR="006F60BF" w:rsidRPr="00243812">
        <w:rPr>
          <w:rFonts w:ascii="Montserrat" w:hAnsi="Montserrat"/>
          <w:sz w:val="24"/>
        </w:rPr>
        <w:t xml:space="preserve"> </w:t>
      </w:r>
      <w:r w:rsidRPr="00243812">
        <w:rPr>
          <w:rFonts w:ascii="Montserrat" w:hAnsi="Montserrat"/>
          <w:sz w:val="24"/>
        </w:rPr>
        <w:t>Obviously, a player can choose to take anaction instead of a reaction, all he needs to do is make his initiative.</w:t>
      </w:r>
      <w:r w:rsidR="006F60BF" w:rsidRPr="00243812">
        <w:rPr>
          <w:rFonts w:ascii="Montserrat" w:hAnsi="Montserrat"/>
          <w:sz w:val="24"/>
        </w:rPr>
        <w:t xml:space="preserve"> </w:t>
      </w:r>
      <w:r w:rsidRPr="00243812">
        <w:rPr>
          <w:rFonts w:ascii="Montserrat" w:hAnsi="Montserrat"/>
          <w:sz w:val="24"/>
        </w:rPr>
        <w:t>If a character is not forced to take a reaction, then they do not need to be used.</w:t>
      </w:r>
      <w:r w:rsidR="006F60BF" w:rsidRPr="00243812">
        <w:rPr>
          <w:rFonts w:ascii="Montserrat" w:hAnsi="Montserrat"/>
          <w:sz w:val="24"/>
        </w:rPr>
        <w:t xml:space="preserve"> </w:t>
      </w:r>
      <w:r w:rsidRPr="00243812">
        <w:rPr>
          <w:rFonts w:ascii="Montserrat" w:hAnsi="Montserrat"/>
          <w:sz w:val="24"/>
        </w:rPr>
        <w:t>It is possible to have an entire round go by without anyone taking action.</w:t>
      </w:r>
      <w:r w:rsidR="006F60BF" w:rsidRPr="00243812">
        <w:rPr>
          <w:rFonts w:ascii="Montserrat" w:hAnsi="Montserrat"/>
          <w:sz w:val="24"/>
        </w:rPr>
        <w:t xml:space="preserve"> </w:t>
      </w:r>
      <w:r w:rsidRPr="00243812">
        <w:rPr>
          <w:rFonts w:ascii="Montserrat" w:hAnsi="Montserrat"/>
          <w:sz w:val="24"/>
        </w:rPr>
        <w:t>Waiting like this still uses up an action, but only if no one takes an action during an initiative phase.</w:t>
      </w:r>
      <w:r w:rsidR="006F60BF" w:rsidRPr="00243812">
        <w:rPr>
          <w:rFonts w:ascii="Montserrat" w:hAnsi="Montserrat"/>
          <w:sz w:val="24"/>
        </w:rPr>
        <w:t xml:space="preserve"> </w:t>
      </w:r>
      <w:r w:rsidRPr="00243812">
        <w:rPr>
          <w:rFonts w:ascii="Montserrat" w:hAnsi="Montserrat"/>
          <w:sz w:val="24"/>
        </w:rPr>
        <w:t>What that means is if everyone opts to not act when the Maestro asks around, then everyone marks off an action, and initiative is called for again.</w:t>
      </w:r>
      <w:r w:rsidR="006F60BF" w:rsidRPr="00243812">
        <w:rPr>
          <w:rFonts w:ascii="Montserrat" w:hAnsi="Montserrat"/>
          <w:sz w:val="24"/>
        </w:rPr>
        <w:t xml:space="preserve"> </w:t>
      </w:r>
      <w:r w:rsidRPr="00243812">
        <w:rPr>
          <w:rFonts w:ascii="Montserrat" w:hAnsi="Montserrat"/>
          <w:sz w:val="24"/>
        </w:rPr>
        <w:t>When no one has an attack remaining, the round is over.</w:t>
      </w:r>
      <w:r w:rsidR="006F60BF" w:rsidRPr="00243812">
        <w:rPr>
          <w:rFonts w:ascii="Montserrat" w:hAnsi="Montserrat"/>
          <w:sz w:val="24"/>
        </w:rPr>
        <w:t xml:space="preserve"> </w:t>
      </w:r>
      <w:r w:rsidRPr="00243812">
        <w:rPr>
          <w:rFonts w:ascii="Montserrat" w:hAnsi="Montserrat"/>
          <w:sz w:val="24"/>
        </w:rPr>
        <w:t>Characters may still have reactions at the end of the round, but unless there is cause to use them, they are discarded, and replaced in the next round.</w:t>
      </w:r>
      <w:r w:rsidR="006F60BF" w:rsidRPr="00243812">
        <w:rPr>
          <w:rFonts w:ascii="Montserrat" w:hAnsi="Montserrat"/>
          <w:sz w:val="24"/>
        </w:rPr>
        <w:t xml:space="preserve"> </w:t>
      </w:r>
      <w:r w:rsidRPr="00243812">
        <w:rPr>
          <w:rFonts w:ascii="Montserrat" w:hAnsi="Montserrat"/>
          <w:sz w:val="24"/>
        </w:rPr>
        <w:t>If there is something to run away from, then running away is considered a reaction.</w:t>
      </w:r>
      <w:r w:rsidR="006F60BF" w:rsidRPr="00243812">
        <w:rPr>
          <w:rFonts w:ascii="Montserrat" w:hAnsi="Montserrat"/>
          <w:sz w:val="24"/>
        </w:rPr>
        <w:t xml:space="preserve"> </w:t>
      </w:r>
      <w:r w:rsidRPr="00243812">
        <w:rPr>
          <w:rFonts w:ascii="Montserrat" w:hAnsi="Montserrat"/>
          <w:sz w:val="24"/>
        </w:rPr>
        <w:t>The important distinction is cause.</w:t>
      </w:r>
      <w:r w:rsidR="006F60BF" w:rsidRPr="00243812">
        <w:rPr>
          <w:rFonts w:ascii="Montserrat" w:hAnsi="Montserrat"/>
          <w:sz w:val="24"/>
        </w:rPr>
        <w:t xml:space="preserve"> </w:t>
      </w:r>
      <w:r w:rsidRPr="00243812">
        <w:rPr>
          <w:rFonts w:ascii="Montserrat" w:hAnsi="Montserrat"/>
          <w:sz w:val="24"/>
        </w:rPr>
        <w:t>No actions can be held over from one round to the next.</w:t>
      </w:r>
      <w:r w:rsidR="006F60BF" w:rsidRPr="00243812">
        <w:rPr>
          <w:rFonts w:ascii="Montserrat" w:hAnsi="Montserrat"/>
          <w:sz w:val="24"/>
        </w:rPr>
        <w:t xml:space="preserve"> </w:t>
      </w:r>
    </w:p>
    <w:p w14:paraId="0214B0D4" w14:textId="77777777" w:rsidR="004E739B" w:rsidRPr="00243812" w:rsidRDefault="004E739B" w:rsidP="00F01A18">
      <w:pPr>
        <w:pStyle w:val="NoSpacing"/>
        <w:rPr>
          <w:rFonts w:ascii="Montserrat" w:hAnsi="Montserrat"/>
          <w:sz w:val="24"/>
        </w:rPr>
      </w:pPr>
    </w:p>
    <w:p w14:paraId="6ED063EB" w14:textId="77777777" w:rsidR="004E739B" w:rsidRPr="00243812" w:rsidRDefault="00243812" w:rsidP="00F01A18">
      <w:pPr>
        <w:pStyle w:val="NoSpacing"/>
        <w:rPr>
          <w:rFonts w:ascii="Montserrat" w:hAnsi="Montserrat"/>
          <w:sz w:val="24"/>
        </w:rPr>
      </w:pPr>
      <w:r w:rsidRPr="00243812">
        <w:rPr>
          <w:rFonts w:ascii="Montserrat" w:hAnsi="Montserrat"/>
          <w:sz w:val="24"/>
        </w:rPr>
        <w:t>contested / uncontested feats</w:t>
      </w:r>
    </w:p>
    <w:p w14:paraId="4B962356" w14:textId="549BCAD7" w:rsidR="004E739B" w:rsidRPr="00243812" w:rsidRDefault="00243812" w:rsidP="00F01A18">
      <w:pPr>
        <w:pStyle w:val="NoSpacing"/>
        <w:rPr>
          <w:rFonts w:ascii="Montserrat" w:hAnsi="Montserrat"/>
          <w:sz w:val="24"/>
        </w:rPr>
      </w:pPr>
      <w:r w:rsidRPr="00243812">
        <w:rPr>
          <w:rFonts w:ascii="Montserrat" w:hAnsi="Montserrat"/>
          <w:sz w:val="24"/>
        </w:rPr>
        <w:tab/>
        <w:t>differ in the selection of the opposition value.</w:t>
      </w:r>
      <w:r w:rsidR="006F60BF" w:rsidRPr="00243812">
        <w:rPr>
          <w:rFonts w:ascii="Montserrat" w:hAnsi="Montserrat"/>
          <w:sz w:val="24"/>
        </w:rPr>
        <w:t xml:space="preserve"> </w:t>
      </w:r>
      <w:r w:rsidRPr="00243812">
        <w:rPr>
          <w:rFonts w:ascii="Montserrat" w:hAnsi="Montserrat"/>
          <w:sz w:val="24"/>
        </w:rPr>
        <w:t>A contested feat is any feat where the target is capable and attempting to resist the result.</w:t>
      </w:r>
      <w:r w:rsidR="006F60BF" w:rsidRPr="00243812">
        <w:rPr>
          <w:rFonts w:ascii="Montserrat" w:hAnsi="Montserrat"/>
          <w:sz w:val="24"/>
        </w:rPr>
        <w:t xml:space="preserve"> </w:t>
      </w:r>
      <w:r w:rsidRPr="00243812">
        <w:rPr>
          <w:rFonts w:ascii="Montserrat" w:hAnsi="Montserrat"/>
          <w:sz w:val="24"/>
        </w:rPr>
        <w:t>A contested feat uses the value of the ability being used to resist, and thus the resistence is figured into the one roll.</w:t>
      </w:r>
      <w:r w:rsidR="006F60BF" w:rsidRPr="00243812">
        <w:rPr>
          <w:rFonts w:ascii="Montserrat" w:hAnsi="Montserrat"/>
          <w:sz w:val="24"/>
        </w:rPr>
        <w:t xml:space="preserve"> </w:t>
      </w:r>
      <w:r w:rsidRPr="00243812">
        <w:rPr>
          <w:rFonts w:ascii="Montserrat" w:hAnsi="Montserrat"/>
          <w:sz w:val="24"/>
        </w:rPr>
        <w:t>An uncontested feat is resisted by a difficulty value for the attempt.</w:t>
      </w:r>
      <w:r w:rsidR="006F60BF" w:rsidRPr="00243812">
        <w:rPr>
          <w:rFonts w:ascii="Montserrat" w:hAnsi="Montserrat"/>
          <w:sz w:val="24"/>
        </w:rPr>
        <w:t xml:space="preserve"> </w:t>
      </w:r>
      <w:r w:rsidRPr="00243812">
        <w:rPr>
          <w:rFonts w:ascii="Montserrat" w:hAnsi="Montserrat"/>
          <w:sz w:val="24"/>
        </w:rPr>
        <w:t>If this difficulty is made any greater by the nature of the target, then this is figured in.</w:t>
      </w:r>
      <w:r w:rsidR="006F60BF" w:rsidRPr="00243812">
        <w:rPr>
          <w:rFonts w:ascii="Montserrat" w:hAnsi="Montserrat"/>
          <w:sz w:val="24"/>
        </w:rPr>
        <w:t xml:space="preserve"> </w:t>
      </w:r>
      <w:r w:rsidRPr="00243812">
        <w:rPr>
          <w:rFonts w:ascii="Montserrat" w:hAnsi="Montserrat"/>
          <w:sz w:val="24"/>
        </w:rPr>
        <w:t>Again, there is only one roll, as the resistence is already a factor.</w:t>
      </w:r>
      <w:r w:rsidR="006F60BF" w:rsidRPr="00243812">
        <w:rPr>
          <w:rFonts w:ascii="Montserrat" w:hAnsi="Montserrat"/>
          <w:sz w:val="24"/>
        </w:rPr>
        <w:t xml:space="preserve"> </w:t>
      </w:r>
      <w:r w:rsidRPr="00243812">
        <w:rPr>
          <w:rFonts w:ascii="Montserrat" w:hAnsi="Montserrat"/>
          <w:sz w:val="24"/>
        </w:rPr>
        <w:t>Difficulty values can be applied to a contested feat, if it is reasonable to do so.</w:t>
      </w:r>
      <w:r w:rsidR="006F60BF" w:rsidRPr="00243812">
        <w:rPr>
          <w:rFonts w:ascii="Montserrat" w:hAnsi="Montserrat"/>
          <w:sz w:val="24"/>
        </w:rPr>
        <w:t xml:space="preserve"> </w:t>
      </w:r>
      <w:r w:rsidRPr="00243812">
        <w:rPr>
          <w:rFonts w:ascii="Montserrat" w:hAnsi="Montserrat"/>
          <w:sz w:val="24"/>
        </w:rPr>
        <w:t>If a feat presents no contest whatsoever, then there is no modification to the attempting value.</w:t>
      </w:r>
      <w:r w:rsidR="006F60BF" w:rsidRPr="00243812">
        <w:rPr>
          <w:rFonts w:ascii="Montserrat" w:hAnsi="Montserrat"/>
          <w:sz w:val="24"/>
        </w:rPr>
        <w:t xml:space="preserve"> </w:t>
      </w:r>
      <w:r w:rsidRPr="00243812">
        <w:rPr>
          <w:rFonts w:ascii="Montserrat" w:hAnsi="Montserrat"/>
          <w:sz w:val="24"/>
        </w:rPr>
        <w:t>Remember, a fumble is still a fumble, though.</w:t>
      </w:r>
    </w:p>
    <w:p w14:paraId="59D6797A" w14:textId="77777777" w:rsidR="004E739B" w:rsidRPr="00243812" w:rsidRDefault="004E739B" w:rsidP="00F01A18">
      <w:pPr>
        <w:pStyle w:val="NoSpacing"/>
        <w:rPr>
          <w:rFonts w:ascii="Montserrat" w:hAnsi="Montserrat"/>
          <w:sz w:val="24"/>
        </w:rPr>
      </w:pPr>
    </w:p>
    <w:p w14:paraId="13FF11FE" w14:textId="77777777" w:rsidR="004E739B" w:rsidRPr="00243812" w:rsidRDefault="00243812" w:rsidP="00F01A18">
      <w:pPr>
        <w:pStyle w:val="NoSpacing"/>
        <w:rPr>
          <w:rFonts w:ascii="Montserrat" w:hAnsi="Montserrat"/>
          <w:sz w:val="24"/>
        </w:rPr>
      </w:pPr>
      <w:r w:rsidRPr="00243812">
        <w:rPr>
          <w:rFonts w:ascii="Montserrat" w:hAnsi="Montserrat"/>
          <w:sz w:val="24"/>
        </w:rPr>
        <w:t>potential error</w:t>
      </w:r>
    </w:p>
    <w:p w14:paraId="3B61FA7E" w14:textId="02E9DA80" w:rsidR="004E739B" w:rsidRPr="00243812" w:rsidRDefault="00243812" w:rsidP="00F01A18">
      <w:pPr>
        <w:pStyle w:val="NoSpacing"/>
        <w:rPr>
          <w:rFonts w:ascii="Montserrat" w:hAnsi="Montserrat"/>
          <w:sz w:val="24"/>
        </w:rPr>
      </w:pPr>
      <w:r w:rsidRPr="00243812">
        <w:rPr>
          <w:rFonts w:ascii="Montserrat" w:hAnsi="Montserrat"/>
          <w:sz w:val="24"/>
        </w:rPr>
        <w:tab/>
        <w:t>since a character can either be a dedicated soul or part of a group soul, there is a wide margin of potential to consider.</w:t>
      </w:r>
      <w:r w:rsidR="006F60BF" w:rsidRPr="00243812">
        <w:rPr>
          <w:rFonts w:ascii="Montserrat" w:hAnsi="Montserrat"/>
          <w:sz w:val="24"/>
        </w:rPr>
        <w:t xml:space="preserve"> </w:t>
      </w:r>
      <w:r w:rsidRPr="00243812">
        <w:rPr>
          <w:rFonts w:ascii="Montserrat" w:hAnsi="Montserrat"/>
          <w:sz w:val="24"/>
        </w:rPr>
        <w:t>In terms of experience and obligation, the character has the same potential as their potential is shared with the others, however, group characters share a link in this attribute and can pass impressions and experiences through to each other in dreams and as inspirations.</w:t>
      </w:r>
      <w:r w:rsidR="006F60BF" w:rsidRPr="00243812">
        <w:rPr>
          <w:rFonts w:ascii="Montserrat" w:hAnsi="Montserrat"/>
          <w:sz w:val="24"/>
        </w:rPr>
        <w:t xml:space="preserve"> </w:t>
      </w:r>
      <w:r w:rsidRPr="00243812">
        <w:rPr>
          <w:rFonts w:ascii="Montserrat" w:hAnsi="Montserrat"/>
          <w:sz w:val="24"/>
        </w:rPr>
        <w:t>Potential is based off of (i), though many of the natively strange things that potentially loom over the character are tied to (e), as this example cites.</w:t>
      </w:r>
    </w:p>
    <w:p w14:paraId="38D3769C" w14:textId="77777777" w:rsidR="004E739B" w:rsidRPr="00243812" w:rsidRDefault="004E739B" w:rsidP="00F01A18">
      <w:pPr>
        <w:pStyle w:val="NoSpacing"/>
        <w:rPr>
          <w:rFonts w:ascii="Montserrat" w:hAnsi="Montserrat"/>
          <w:sz w:val="24"/>
        </w:rPr>
      </w:pPr>
    </w:p>
    <w:p w14:paraId="237A1969" w14:textId="77777777" w:rsidR="004E739B" w:rsidRPr="00243812" w:rsidRDefault="00243812" w:rsidP="00F01A18">
      <w:pPr>
        <w:pStyle w:val="NoSpacing"/>
        <w:rPr>
          <w:rFonts w:ascii="Montserrat" w:hAnsi="Montserrat"/>
          <w:sz w:val="24"/>
        </w:rPr>
      </w:pPr>
      <w:r w:rsidRPr="00243812">
        <w:rPr>
          <w:rFonts w:ascii="Montserrat" w:hAnsi="Montserrat"/>
          <w:sz w:val="24"/>
        </w:rPr>
        <w:t>potential ordeal</w:t>
      </w:r>
    </w:p>
    <w:p w14:paraId="1E2DA9B6" w14:textId="419CA3C3" w:rsidR="004E739B" w:rsidRPr="00243812" w:rsidRDefault="00243812" w:rsidP="00F01A18">
      <w:pPr>
        <w:pStyle w:val="NoSpacing"/>
        <w:rPr>
          <w:rFonts w:ascii="Montserrat" w:hAnsi="Montserrat"/>
          <w:sz w:val="24"/>
        </w:rPr>
      </w:pPr>
      <w:r w:rsidRPr="00243812">
        <w:rPr>
          <w:rFonts w:ascii="Montserrat" w:hAnsi="Montserrat"/>
          <w:sz w:val="24"/>
        </w:rPr>
        <w:tab/>
        <w:t>or a modifier to POTENTIAL is granted on a transcendental basis.</w:t>
      </w:r>
      <w:r w:rsidR="006F60BF" w:rsidRPr="00243812">
        <w:rPr>
          <w:rFonts w:ascii="Montserrat" w:hAnsi="Montserrat"/>
          <w:sz w:val="24"/>
        </w:rPr>
        <w:t xml:space="preserve"> </w:t>
      </w:r>
      <w:r w:rsidRPr="00243812">
        <w:rPr>
          <w:rFonts w:ascii="Montserrat" w:hAnsi="Montserrat"/>
          <w:sz w:val="24"/>
        </w:rPr>
        <w:t>Any personal transfromation akin to dying and coming back with the memory is worth 0.01, period.</w:t>
      </w:r>
      <w:r w:rsidR="006F60BF" w:rsidRPr="00243812">
        <w:rPr>
          <w:rFonts w:ascii="Montserrat" w:hAnsi="Montserrat"/>
          <w:sz w:val="24"/>
        </w:rPr>
        <w:t xml:space="preserve"> </w:t>
      </w:r>
      <w:r w:rsidRPr="00243812">
        <w:rPr>
          <w:rFonts w:ascii="Montserrat" w:hAnsi="Montserrat"/>
          <w:sz w:val="24"/>
        </w:rPr>
        <w:t>YOu have to really break the mold to collect POTENTIAL points.</w:t>
      </w:r>
    </w:p>
    <w:p w14:paraId="58D4796B" w14:textId="77777777" w:rsidR="004E739B" w:rsidRPr="00243812" w:rsidRDefault="004E739B" w:rsidP="00F01A18">
      <w:pPr>
        <w:pStyle w:val="NoSpacing"/>
        <w:rPr>
          <w:rFonts w:ascii="Montserrat" w:hAnsi="Montserrat"/>
          <w:sz w:val="24"/>
        </w:rPr>
      </w:pPr>
    </w:p>
    <w:p w14:paraId="6A42D097" w14:textId="77777777" w:rsidR="004E739B" w:rsidRPr="00243812" w:rsidRDefault="00243812" w:rsidP="00F01A18">
      <w:pPr>
        <w:pStyle w:val="NoSpacing"/>
        <w:rPr>
          <w:rFonts w:ascii="Montserrat" w:hAnsi="Montserrat"/>
          <w:sz w:val="24"/>
        </w:rPr>
      </w:pPr>
      <w:r w:rsidRPr="00243812">
        <w:rPr>
          <w:rFonts w:ascii="Montserrat" w:hAnsi="Montserrat"/>
          <w:sz w:val="24"/>
        </w:rPr>
        <w:t>experience</w:t>
      </w:r>
    </w:p>
    <w:p w14:paraId="20491F14" w14:textId="5D05DEF4"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on a basis of 1000 exp per year works with the 100,000 potential of the average npc and an estimated 30% obligation leaving an average life span at seventy years.</w:t>
      </w:r>
      <w:r w:rsidR="006F60BF" w:rsidRPr="00243812">
        <w:rPr>
          <w:rFonts w:ascii="Montserrat" w:hAnsi="Montserrat"/>
          <w:sz w:val="24"/>
        </w:rPr>
        <w:t xml:space="preserve"> </w:t>
      </w:r>
      <w:r w:rsidRPr="00243812">
        <w:rPr>
          <w:rFonts w:ascii="Montserrat" w:hAnsi="Montserrat"/>
          <w:sz w:val="24"/>
        </w:rPr>
        <w:t>A character pays for value of applied experience which is organically contested by opposition.</w:t>
      </w:r>
      <w:r w:rsidR="006F60BF" w:rsidRPr="00243812">
        <w:rPr>
          <w:rFonts w:ascii="Montserrat" w:hAnsi="Montserrat"/>
          <w:sz w:val="24"/>
        </w:rPr>
        <w:t xml:space="preserve"> </w:t>
      </w:r>
      <w:r w:rsidRPr="00243812">
        <w:rPr>
          <w:rFonts w:ascii="Montserrat" w:hAnsi="Montserrat"/>
          <w:sz w:val="24"/>
        </w:rPr>
        <w:t>A character has the advantage of a profile rating modifier to experience.</w:t>
      </w:r>
      <w:r w:rsidR="006F60BF" w:rsidRPr="00243812">
        <w:rPr>
          <w:rFonts w:ascii="Montserrat" w:hAnsi="Montserrat"/>
          <w:sz w:val="24"/>
        </w:rPr>
        <w:t xml:space="preserve"> </w:t>
      </w:r>
      <w:r w:rsidRPr="00243812">
        <w:rPr>
          <w:rFonts w:ascii="Montserrat" w:hAnsi="Montserrat"/>
          <w:sz w:val="24"/>
        </w:rPr>
        <w:t>Contests are based on opposing skill values--a character defends with a tenth of his ability as he is not aware of exactly what to expect--rolled on three die six.</w:t>
      </w:r>
      <w:r w:rsidR="006F60BF" w:rsidRPr="00243812">
        <w:rPr>
          <w:rFonts w:ascii="Montserrat" w:hAnsi="Montserrat"/>
          <w:sz w:val="24"/>
        </w:rPr>
        <w:t xml:space="preserve"> </w:t>
      </w:r>
      <w:r w:rsidRPr="00243812">
        <w:rPr>
          <w:rFonts w:ascii="Montserrat" w:hAnsi="Montserrat"/>
          <w:sz w:val="24"/>
        </w:rPr>
        <w:t>The attacker divides his ability by the defending value to get a number representing the target success number.</w:t>
      </w:r>
    </w:p>
    <w:p w14:paraId="3039FD29" w14:textId="5ADC2A3F" w:rsidR="004E739B" w:rsidRPr="00243812" w:rsidRDefault="006F60BF" w:rsidP="00F01A18">
      <w:pPr>
        <w:pStyle w:val="NoSpacing"/>
        <w:rPr>
          <w:rFonts w:ascii="Montserrat" w:hAnsi="Montserrat"/>
          <w:sz w:val="24"/>
        </w:rPr>
      </w:pPr>
      <w:r w:rsidRPr="00243812">
        <w:rPr>
          <w:rFonts w:ascii="Montserrat" w:hAnsi="Montserrat"/>
          <w:sz w:val="24"/>
        </w:rPr>
        <w:tab/>
        <w:t>The greatest equalizer of characters is the matter of experience. Characters are built out of their experiences, so that is the best indicator of their power, abilities and resourcefulness. However, it is common for characters to benefit from a number of advantages which are not the result of their own experience. Usually being resources, power, power items, and the like. Such benefits can be kept track of through the use of obligation. Obligation is the same as experience except that what it represents has not been earned by the character. Since it is an abstract sort of association, obligation and experience equate to a potential for effect. Thus experience and obligation values should be key to the investment of any aspect of a character or other construct capable of having a consequential effect.</w:t>
      </w:r>
    </w:p>
    <w:p w14:paraId="3BB1DEE5" w14:textId="7D4F9CDF" w:rsidR="004E739B" w:rsidRPr="00243812" w:rsidRDefault="006F60BF" w:rsidP="00F01A18">
      <w:pPr>
        <w:pStyle w:val="NoSpacing"/>
        <w:rPr>
          <w:rFonts w:ascii="Montserrat" w:hAnsi="Montserrat"/>
          <w:sz w:val="24"/>
        </w:rPr>
      </w:pPr>
      <w:r w:rsidRPr="00243812">
        <w:rPr>
          <w:rFonts w:ascii="Montserrat" w:hAnsi="Montserrat"/>
          <w:sz w:val="24"/>
        </w:rPr>
        <w:tab/>
        <w:t>One item of particular usefulness is a two fold system of meting experience and obligation as a standard for existence. Existence is the upper limit for any thing of this nature. That is the reigning absolute. That is where power really comes into any significance. Thus there should be experience and obligation based on the experience of a significant event, of the obligation regarding the handling of a particular event. On the other hand, there are times of such significance to a character that change the way a character sees himself and his own existence. These are ordeals; they should have limited ratings to be used as modifiers to the character's overall experience or obligation. So an ordeal rating can be the gain for a specific adventure or subplot, as well as the cost for gaining some benefit or item of power, etc.</w:t>
      </w:r>
    </w:p>
    <w:p w14:paraId="31C0B83B" w14:textId="77777777" w:rsidR="004E739B" w:rsidRPr="00243812" w:rsidRDefault="004E739B" w:rsidP="00F01A18">
      <w:pPr>
        <w:pStyle w:val="NoSpacing"/>
        <w:rPr>
          <w:rFonts w:ascii="Montserrat" w:hAnsi="Montserrat"/>
          <w:sz w:val="24"/>
        </w:rPr>
      </w:pPr>
    </w:p>
    <w:p w14:paraId="49687C62" w14:textId="77777777" w:rsidR="004E739B" w:rsidRPr="00243812" w:rsidRDefault="00243812" w:rsidP="00F01A18">
      <w:pPr>
        <w:pStyle w:val="NoSpacing"/>
        <w:rPr>
          <w:rFonts w:ascii="Montserrat" w:hAnsi="Montserrat"/>
          <w:sz w:val="24"/>
        </w:rPr>
      </w:pPr>
      <w:r w:rsidRPr="00243812">
        <w:rPr>
          <w:rFonts w:ascii="Montserrat" w:hAnsi="Montserrat"/>
          <w:sz w:val="24"/>
        </w:rPr>
        <w:t>power and consciousness</w:t>
      </w:r>
    </w:p>
    <w:p w14:paraId="4878AA58" w14:textId="6B3FCB18" w:rsidR="004E739B" w:rsidRPr="00243812" w:rsidRDefault="00243812" w:rsidP="00F01A18">
      <w:pPr>
        <w:pStyle w:val="NoSpacing"/>
        <w:rPr>
          <w:rFonts w:ascii="Montserrat" w:hAnsi="Montserrat"/>
          <w:sz w:val="24"/>
        </w:rPr>
      </w:pPr>
      <w:r w:rsidRPr="00243812">
        <w:rPr>
          <w:rFonts w:ascii="Montserrat" w:hAnsi="Montserrat"/>
          <w:sz w:val="24"/>
        </w:rPr>
        <w:tab/>
        <w:t>may be used to modify one's ability to gain success.</w:t>
      </w:r>
      <w:r w:rsidR="006F60BF" w:rsidRPr="00243812">
        <w:rPr>
          <w:rFonts w:ascii="Montserrat" w:hAnsi="Montserrat"/>
          <w:sz w:val="24"/>
        </w:rPr>
        <w:t xml:space="preserve"> </w:t>
      </w:r>
      <w:r w:rsidRPr="00243812">
        <w:rPr>
          <w:rFonts w:ascii="Montserrat" w:hAnsi="Montserrat"/>
          <w:sz w:val="24"/>
        </w:rPr>
        <w:t>By throwing in one's intent and awareness, one can gain fully one times more the aptitude of an ability for a feat.</w:t>
      </w:r>
      <w:r w:rsidR="006F60BF" w:rsidRPr="00243812">
        <w:rPr>
          <w:rFonts w:ascii="Montserrat" w:hAnsi="Montserrat"/>
          <w:sz w:val="24"/>
        </w:rPr>
        <w:t xml:space="preserve"> </w:t>
      </w:r>
      <w:r w:rsidRPr="00243812">
        <w:rPr>
          <w:rFonts w:ascii="Montserrat" w:hAnsi="Montserrat"/>
          <w:sz w:val="24"/>
        </w:rPr>
        <w:t>The cost comes out of (i) for the use of power, and (e) for the use of awareness.</w:t>
      </w:r>
      <w:r w:rsidR="006F60BF" w:rsidRPr="00243812">
        <w:rPr>
          <w:rFonts w:ascii="Montserrat" w:hAnsi="Montserrat"/>
          <w:sz w:val="24"/>
        </w:rPr>
        <w:t xml:space="preserve"> </w:t>
      </w:r>
      <w:r w:rsidRPr="00243812">
        <w:rPr>
          <w:rFonts w:ascii="Montserrat" w:hAnsi="Montserrat"/>
          <w:sz w:val="24"/>
        </w:rPr>
        <w:t>The limit on the boost is the value of the ability in question, and that amount is stacked against the attribute VALUE in future tests.</w:t>
      </w:r>
      <w:r w:rsidR="006F60BF" w:rsidRPr="00243812">
        <w:rPr>
          <w:rFonts w:ascii="Montserrat" w:hAnsi="Montserrat"/>
          <w:sz w:val="24"/>
        </w:rPr>
        <w:t xml:space="preserve"> </w:t>
      </w:r>
      <w:r w:rsidRPr="00243812">
        <w:rPr>
          <w:rFonts w:ascii="Montserrat" w:hAnsi="Montserrat"/>
          <w:sz w:val="24"/>
        </w:rPr>
        <w:t>This decreases the effectiveness of those defaults until they can be restored.</w:t>
      </w:r>
      <w:r w:rsidR="006F60BF" w:rsidRPr="00243812">
        <w:rPr>
          <w:rFonts w:ascii="Montserrat" w:hAnsi="Montserrat"/>
          <w:sz w:val="24"/>
        </w:rPr>
        <w:t xml:space="preserve"> </w:t>
      </w:r>
      <w:r w:rsidRPr="00243812">
        <w:rPr>
          <w:rFonts w:ascii="Montserrat" w:hAnsi="Montserrat"/>
          <w:sz w:val="24"/>
        </w:rPr>
        <w:t>Recovery is the same as damage recovery; one standard test a day, and whenever a successful test is made when prompted by events.</w:t>
      </w:r>
      <w:r w:rsidR="006F60BF" w:rsidRPr="00243812">
        <w:rPr>
          <w:rFonts w:ascii="Montserrat" w:hAnsi="Montserrat"/>
          <w:sz w:val="24"/>
        </w:rPr>
        <w:t xml:space="preserve"> </w:t>
      </w:r>
      <w:r w:rsidRPr="00243812">
        <w:rPr>
          <w:rFonts w:ascii="Montserrat" w:hAnsi="Montserrat"/>
          <w:sz w:val="24"/>
        </w:rPr>
        <w:t>The recovery is based on the RATING of that attribute.</w:t>
      </w:r>
      <w:r w:rsidR="006F60BF" w:rsidRPr="00243812">
        <w:rPr>
          <w:rFonts w:ascii="Montserrat" w:hAnsi="Montserrat"/>
          <w:sz w:val="24"/>
        </w:rPr>
        <w:t xml:space="preserve"> </w:t>
      </w:r>
      <w:r w:rsidRPr="00243812">
        <w:rPr>
          <w:rFonts w:ascii="Montserrat" w:hAnsi="Montserrat"/>
          <w:sz w:val="24"/>
        </w:rPr>
        <w:t>A complete break of continuity will also restore the entire VALUE.</w:t>
      </w:r>
      <w:r w:rsidR="006F60BF" w:rsidRPr="00243812">
        <w:rPr>
          <w:rFonts w:ascii="Montserrat" w:hAnsi="Montserrat"/>
          <w:sz w:val="24"/>
        </w:rPr>
        <w:t xml:space="preserve"> </w:t>
      </w:r>
      <w:r w:rsidRPr="00243812">
        <w:rPr>
          <w:rFonts w:ascii="Montserrat" w:hAnsi="Montserrat"/>
          <w:sz w:val="24"/>
        </w:rPr>
        <w:t>One of the consequences of an error when pushing may be a complete dump of the VALUE, though.</w:t>
      </w:r>
      <w:r w:rsidR="006F60BF" w:rsidRPr="00243812">
        <w:rPr>
          <w:rFonts w:ascii="Montserrat" w:hAnsi="Montserrat"/>
          <w:sz w:val="24"/>
        </w:rPr>
        <w:t xml:space="preserve"> </w:t>
      </w:r>
      <w:r w:rsidRPr="00243812">
        <w:rPr>
          <w:rFonts w:ascii="Montserrat" w:hAnsi="Montserrat"/>
          <w:sz w:val="24"/>
        </w:rPr>
        <w:t>Flushing (i) can leave you powerless, while flushing (e) can black out a part of your awareness of your self in some part of your life--amnesia.</w:t>
      </w:r>
      <w:r w:rsidR="006F60BF" w:rsidRPr="00243812">
        <w:rPr>
          <w:rFonts w:ascii="Montserrat" w:hAnsi="Montserrat"/>
          <w:sz w:val="24"/>
        </w:rPr>
        <w:t xml:space="preserve"> </w:t>
      </w:r>
      <w:r w:rsidRPr="00243812">
        <w:rPr>
          <w:rFonts w:ascii="Montserrat" w:hAnsi="Montserrat"/>
          <w:sz w:val="24"/>
        </w:rPr>
        <w:t>Because your past will still effect you, there is no change made in your experience modifiers--instead one is added with an unknown value and an unknown cause.</w:t>
      </w:r>
      <w:r w:rsidR="006F60BF" w:rsidRPr="00243812">
        <w:rPr>
          <w:rFonts w:ascii="Montserrat" w:hAnsi="Montserrat"/>
          <w:sz w:val="24"/>
        </w:rPr>
        <w:t xml:space="preserve"> </w:t>
      </w:r>
      <w:r w:rsidRPr="00243812">
        <w:rPr>
          <w:rFonts w:ascii="Montserrat" w:hAnsi="Montserrat"/>
          <w:sz w:val="24"/>
        </w:rPr>
        <w:t>All the character knows is that an important piece of themselves is missing, and they have to work to find out what it is.</w:t>
      </w:r>
      <w:r w:rsidR="006F60BF" w:rsidRPr="00243812">
        <w:rPr>
          <w:rFonts w:ascii="Montserrat" w:hAnsi="Montserrat"/>
          <w:sz w:val="24"/>
        </w:rPr>
        <w:t xml:space="preserve"> </w:t>
      </w:r>
      <w:r w:rsidRPr="00243812">
        <w:rPr>
          <w:rFonts w:ascii="Montserrat" w:hAnsi="Montserrat"/>
          <w:sz w:val="24"/>
        </w:rPr>
        <w:t>When an attribute is flushed then it can only succeed in a VALUE test with a natural critical success.</w:t>
      </w:r>
      <w:r w:rsidR="006F60BF" w:rsidRPr="00243812">
        <w:rPr>
          <w:rFonts w:ascii="Montserrat" w:hAnsi="Montserrat"/>
          <w:sz w:val="24"/>
        </w:rPr>
        <w:t xml:space="preserve"> </w:t>
      </w:r>
      <w:r w:rsidRPr="00243812">
        <w:rPr>
          <w:rFonts w:ascii="Montserrat" w:hAnsi="Montserrat"/>
          <w:sz w:val="24"/>
        </w:rPr>
        <w:t>The RATING is still usable though.</w:t>
      </w:r>
    </w:p>
    <w:p w14:paraId="582BDDA4" w14:textId="77777777" w:rsidR="004E739B" w:rsidRPr="00243812" w:rsidRDefault="004E739B" w:rsidP="00F01A18">
      <w:pPr>
        <w:pStyle w:val="NoSpacing"/>
        <w:rPr>
          <w:rFonts w:ascii="Montserrat" w:hAnsi="Montserrat"/>
          <w:sz w:val="24"/>
        </w:rPr>
      </w:pPr>
    </w:p>
    <w:p w14:paraId="25E2B718" w14:textId="77777777" w:rsidR="004E739B" w:rsidRPr="00243812" w:rsidRDefault="00243812" w:rsidP="00F01A18">
      <w:pPr>
        <w:pStyle w:val="NoSpacing"/>
        <w:rPr>
          <w:rFonts w:ascii="Montserrat" w:hAnsi="Montserrat"/>
          <w:sz w:val="24"/>
        </w:rPr>
      </w:pPr>
      <w:r w:rsidRPr="00243812">
        <w:rPr>
          <w:rFonts w:ascii="Montserrat" w:hAnsi="Montserrat"/>
          <w:sz w:val="24"/>
        </w:rPr>
        <w:t>inadvertent / unintentional access</w:t>
      </w:r>
    </w:p>
    <w:p w14:paraId="0596D762" w14:textId="01FD05B0" w:rsidR="004E739B" w:rsidRPr="00243812" w:rsidRDefault="00243812" w:rsidP="00F01A18">
      <w:pPr>
        <w:pStyle w:val="NoSpacing"/>
        <w:rPr>
          <w:rFonts w:ascii="Montserrat" w:hAnsi="Montserrat"/>
          <w:sz w:val="24"/>
        </w:rPr>
      </w:pPr>
      <w:r w:rsidRPr="00243812">
        <w:rPr>
          <w:rFonts w:ascii="Montserrat" w:hAnsi="Montserrat"/>
          <w:sz w:val="24"/>
        </w:rPr>
        <w:tab/>
        <w:t>beginning at the level and degree of ACCESS, power can normally be applied to bridging the threshold for a feat.</w:t>
      </w:r>
      <w:r w:rsidR="006F60BF" w:rsidRPr="00243812">
        <w:rPr>
          <w:rFonts w:ascii="Montserrat" w:hAnsi="Montserrat"/>
          <w:sz w:val="24"/>
        </w:rPr>
        <w:t xml:space="preserve"> </w:t>
      </w:r>
      <w:r w:rsidRPr="00243812">
        <w:rPr>
          <w:rFonts w:ascii="Montserrat" w:hAnsi="Montserrat"/>
          <w:sz w:val="24"/>
        </w:rPr>
        <w:t>Sometimes, though, this can happen in an individual with no DEGREE OF ACCESS.</w:t>
      </w:r>
      <w:r w:rsidR="006F60BF" w:rsidRPr="00243812">
        <w:rPr>
          <w:rFonts w:ascii="Montserrat" w:hAnsi="Montserrat"/>
          <w:sz w:val="24"/>
        </w:rPr>
        <w:t xml:space="preserve"> </w:t>
      </w:r>
      <w:r w:rsidRPr="00243812">
        <w:rPr>
          <w:rFonts w:ascii="Montserrat" w:hAnsi="Montserrat"/>
          <w:sz w:val="24"/>
        </w:rPr>
        <w:t>Some mitigating circumstance is always responsible, though what defines mitigating circumstances is open to wide interpretation.</w:t>
      </w:r>
      <w:r w:rsidR="006F60BF" w:rsidRPr="00243812">
        <w:rPr>
          <w:rFonts w:ascii="Montserrat" w:hAnsi="Montserrat"/>
          <w:sz w:val="24"/>
        </w:rPr>
        <w:t xml:space="preserve"> </w:t>
      </w:r>
      <w:r w:rsidRPr="00243812">
        <w:rPr>
          <w:rFonts w:ascii="Montserrat" w:hAnsi="Montserrat"/>
          <w:sz w:val="24"/>
        </w:rPr>
        <w:t>An altered state of awareness usually brings this about.</w:t>
      </w:r>
      <w:r w:rsidR="006F60BF" w:rsidRPr="00243812">
        <w:rPr>
          <w:rFonts w:ascii="Montserrat" w:hAnsi="Montserrat"/>
          <w:sz w:val="24"/>
        </w:rPr>
        <w:t xml:space="preserve"> </w:t>
      </w:r>
      <w:r w:rsidRPr="00243812">
        <w:rPr>
          <w:rFonts w:ascii="Montserrat" w:hAnsi="Montserrat"/>
          <w:sz w:val="24"/>
        </w:rPr>
        <w:t>Dreaming is one of the most common occurrences of unintentional access.</w:t>
      </w:r>
    </w:p>
    <w:p w14:paraId="06D17EE8" w14:textId="77777777" w:rsidR="004E739B" w:rsidRPr="00243812" w:rsidRDefault="004E739B" w:rsidP="00F01A18">
      <w:pPr>
        <w:pStyle w:val="NoSpacing"/>
        <w:rPr>
          <w:rFonts w:ascii="Montserrat" w:hAnsi="Montserrat"/>
          <w:sz w:val="24"/>
        </w:rPr>
      </w:pPr>
    </w:p>
    <w:p w14:paraId="2DFE3584" w14:textId="77777777" w:rsidR="004E739B" w:rsidRPr="00243812" w:rsidRDefault="00243812" w:rsidP="00F01A18">
      <w:pPr>
        <w:pStyle w:val="NoSpacing"/>
        <w:rPr>
          <w:rFonts w:ascii="Montserrat" w:hAnsi="Montserrat"/>
          <w:sz w:val="24"/>
        </w:rPr>
      </w:pPr>
      <w:r w:rsidRPr="00243812">
        <w:rPr>
          <w:rFonts w:ascii="Montserrat" w:hAnsi="Montserrat"/>
          <w:sz w:val="24"/>
        </w:rPr>
        <w:t>shock and confusion</w:t>
      </w:r>
    </w:p>
    <w:p w14:paraId="0C57DB61" w14:textId="34B85946" w:rsidR="004E739B" w:rsidRPr="00243812" w:rsidRDefault="00243812" w:rsidP="00F01A18">
      <w:pPr>
        <w:pStyle w:val="NoSpacing"/>
        <w:rPr>
          <w:rFonts w:ascii="Montserrat" w:hAnsi="Montserrat"/>
          <w:sz w:val="24"/>
        </w:rPr>
      </w:pPr>
      <w:r w:rsidRPr="00243812">
        <w:rPr>
          <w:rFonts w:ascii="Montserrat" w:hAnsi="Montserrat"/>
          <w:sz w:val="24"/>
        </w:rPr>
        <w:tab/>
        <w:t>are conditions that often turn out to the advantage of one's opponents.</w:t>
      </w:r>
      <w:r w:rsidR="006F60BF" w:rsidRPr="00243812">
        <w:rPr>
          <w:rFonts w:ascii="Montserrat" w:hAnsi="Montserrat"/>
          <w:sz w:val="24"/>
        </w:rPr>
        <w:t xml:space="preserve"> </w:t>
      </w:r>
      <w:r w:rsidRPr="00243812">
        <w:rPr>
          <w:rFonts w:ascii="Montserrat" w:hAnsi="Montserrat"/>
          <w:sz w:val="24"/>
        </w:rPr>
        <w:t>Either state is generally an inability to initiate an action.</w:t>
      </w:r>
      <w:r w:rsidR="006F60BF" w:rsidRPr="00243812">
        <w:rPr>
          <w:rFonts w:ascii="Montserrat" w:hAnsi="Montserrat"/>
          <w:sz w:val="24"/>
        </w:rPr>
        <w:t xml:space="preserve"> </w:t>
      </w:r>
      <w:r w:rsidRPr="00243812">
        <w:rPr>
          <w:rFonts w:ascii="Montserrat" w:hAnsi="Montserrat"/>
          <w:sz w:val="24"/>
        </w:rPr>
        <w:t>A character may not initiate any action, but can react in his defense.</w:t>
      </w:r>
      <w:r w:rsidR="006F60BF" w:rsidRPr="00243812">
        <w:rPr>
          <w:rFonts w:ascii="Montserrat" w:hAnsi="Montserrat"/>
          <w:sz w:val="24"/>
        </w:rPr>
        <w:t xml:space="preserve"> </w:t>
      </w:r>
      <w:r w:rsidRPr="00243812">
        <w:rPr>
          <w:rFonts w:ascii="Montserrat" w:hAnsi="Montserrat"/>
          <w:sz w:val="24"/>
        </w:rPr>
        <w:t>This happens whenever one succumbs to shock or flushes one's (i), and in the event of a break in continuity, or failing or fumbling a conception or comprehension test.</w:t>
      </w:r>
      <w:r w:rsidR="006F60BF" w:rsidRPr="00243812">
        <w:rPr>
          <w:rFonts w:ascii="Montserrat" w:hAnsi="Montserrat"/>
          <w:sz w:val="24"/>
        </w:rPr>
        <w:t xml:space="preserve"> </w:t>
      </w:r>
      <w:r w:rsidRPr="00243812">
        <w:rPr>
          <w:rFonts w:ascii="Montserrat" w:hAnsi="Montserrat"/>
          <w:sz w:val="24"/>
        </w:rPr>
        <w:t>It, naturally, can also happen if one flushes their EQUILIBRIUM.</w:t>
      </w:r>
      <w:r w:rsidR="006F60BF" w:rsidRPr="00243812">
        <w:rPr>
          <w:rFonts w:ascii="Montserrat" w:hAnsi="Montserrat"/>
          <w:sz w:val="24"/>
        </w:rPr>
        <w:t xml:space="preserve"> </w:t>
      </w:r>
      <w:r w:rsidRPr="00243812">
        <w:rPr>
          <w:rFonts w:ascii="Montserrat" w:hAnsi="Montserrat"/>
          <w:sz w:val="24"/>
        </w:rPr>
        <w:t>In a moment of confusion, a character has to either crit an awareness test (vs e)or an ability test for an ability capable of reinforcing one's focus, and then succeed on an initiative test (vs i).</w:t>
      </w:r>
      <w:r w:rsidR="006F60BF" w:rsidRPr="00243812">
        <w:rPr>
          <w:rFonts w:ascii="Montserrat" w:hAnsi="Montserrat"/>
          <w:sz w:val="24"/>
        </w:rPr>
        <w:t xml:space="preserve"> </w:t>
      </w:r>
      <w:r w:rsidRPr="00243812">
        <w:rPr>
          <w:rFonts w:ascii="Montserrat" w:hAnsi="Montserrat"/>
          <w:sz w:val="24"/>
        </w:rPr>
        <w:t>If he accomplishes this, then the character may act as normal.</w:t>
      </w:r>
      <w:r w:rsidR="006F60BF" w:rsidRPr="00243812">
        <w:rPr>
          <w:rFonts w:ascii="Montserrat" w:hAnsi="Montserrat"/>
          <w:sz w:val="24"/>
        </w:rPr>
        <w:t xml:space="preserve"> </w:t>
      </w:r>
      <w:r w:rsidRPr="00243812">
        <w:rPr>
          <w:rFonts w:ascii="Montserrat" w:hAnsi="Montserrat"/>
          <w:sz w:val="24"/>
        </w:rPr>
        <w:t>In a state of shock, at least one action and reaction are lost before a recovery can be attempted.</w:t>
      </w:r>
    </w:p>
    <w:p w14:paraId="2187C439" w14:textId="77777777" w:rsidR="004E739B" w:rsidRPr="00243812" w:rsidRDefault="004E739B" w:rsidP="00F01A18">
      <w:pPr>
        <w:pStyle w:val="NoSpacing"/>
        <w:rPr>
          <w:rFonts w:ascii="Montserrat" w:hAnsi="Montserrat"/>
          <w:sz w:val="24"/>
        </w:rPr>
      </w:pPr>
    </w:p>
    <w:p w14:paraId="707F8A15" w14:textId="77777777" w:rsidR="004E739B" w:rsidRPr="00243812" w:rsidRDefault="00243812" w:rsidP="00F01A18">
      <w:pPr>
        <w:pStyle w:val="NoSpacing"/>
        <w:rPr>
          <w:rFonts w:ascii="Montserrat" w:hAnsi="Montserrat"/>
          <w:sz w:val="24"/>
        </w:rPr>
      </w:pPr>
      <w:r w:rsidRPr="00243812">
        <w:rPr>
          <w:rFonts w:ascii="Montserrat" w:hAnsi="Montserrat"/>
          <w:sz w:val="24"/>
        </w:rPr>
        <w:t>mutilation and dismemberment</w:t>
      </w:r>
    </w:p>
    <w:p w14:paraId="67E13D7D" w14:textId="16107BC2" w:rsidR="004E739B" w:rsidRPr="00243812" w:rsidRDefault="00243812" w:rsidP="00F01A18">
      <w:pPr>
        <w:pStyle w:val="NoSpacing"/>
        <w:rPr>
          <w:rFonts w:ascii="Montserrat" w:hAnsi="Montserrat"/>
          <w:sz w:val="24"/>
        </w:rPr>
      </w:pPr>
      <w:r w:rsidRPr="00243812">
        <w:rPr>
          <w:rFonts w:ascii="Montserrat" w:hAnsi="Montserrat"/>
          <w:sz w:val="24"/>
        </w:rPr>
        <w:tab/>
        <w:t>are the common consequence of any serious exchange of damage.</w:t>
      </w:r>
      <w:r w:rsidR="006F60BF" w:rsidRPr="00243812">
        <w:rPr>
          <w:rFonts w:ascii="Montserrat" w:hAnsi="Montserrat"/>
          <w:sz w:val="24"/>
        </w:rPr>
        <w:t xml:space="preserve"> </w:t>
      </w:r>
      <w:r w:rsidRPr="00243812">
        <w:rPr>
          <w:rFonts w:ascii="Montserrat" w:hAnsi="Montserrat"/>
          <w:sz w:val="24"/>
        </w:rPr>
        <w:t>When the target in question obviously cannot take the full brunt of damage that the organism as a whole would, then a test for dismemberment is made.</w:t>
      </w:r>
      <w:r w:rsidR="006F60BF" w:rsidRPr="00243812">
        <w:rPr>
          <w:rFonts w:ascii="Montserrat" w:hAnsi="Montserrat"/>
          <w:sz w:val="24"/>
        </w:rPr>
        <w:t xml:space="preserve"> </w:t>
      </w:r>
      <w:r w:rsidRPr="00243812">
        <w:rPr>
          <w:rFonts w:ascii="Montserrat" w:hAnsi="Montserrat"/>
          <w:sz w:val="24"/>
        </w:rPr>
        <w:t>The VALUE of (d) is dropped a to a tenth and opposed by the current damage margin.</w:t>
      </w:r>
      <w:r w:rsidR="006F60BF" w:rsidRPr="00243812">
        <w:rPr>
          <w:rFonts w:ascii="Montserrat" w:hAnsi="Montserrat"/>
          <w:sz w:val="24"/>
        </w:rPr>
        <w:t xml:space="preserve"> </w:t>
      </w:r>
      <w:r w:rsidRPr="00243812">
        <w:rPr>
          <w:rFonts w:ascii="Montserrat" w:hAnsi="Montserrat"/>
          <w:sz w:val="24"/>
        </w:rPr>
        <w:t>If the roll is a success, then an order of maiming needs to be determined.</w:t>
      </w:r>
      <w:r w:rsidR="006F60BF" w:rsidRPr="00243812">
        <w:rPr>
          <w:rFonts w:ascii="Montserrat" w:hAnsi="Montserrat"/>
          <w:sz w:val="24"/>
        </w:rPr>
        <w:t xml:space="preserve"> </w:t>
      </w:r>
      <w:r w:rsidRPr="00243812">
        <w:rPr>
          <w:rFonts w:ascii="Montserrat" w:hAnsi="Montserrat"/>
          <w:sz w:val="24"/>
        </w:rPr>
        <w:t>If it fails, then dismemberment has occurred and a resistence to shock must be made on the same chance of success.</w:t>
      </w:r>
      <w:r w:rsidR="006F60BF" w:rsidRPr="00243812">
        <w:rPr>
          <w:rFonts w:ascii="Montserrat" w:hAnsi="Montserrat"/>
          <w:sz w:val="24"/>
        </w:rPr>
        <w:t xml:space="preserve"> </w:t>
      </w:r>
      <w:r w:rsidRPr="00243812">
        <w:rPr>
          <w:rFonts w:ascii="Montserrat" w:hAnsi="Montserrat"/>
          <w:sz w:val="24"/>
        </w:rPr>
        <w:t>Unconsciousness and death are tested against the full VALUE of (d), however, should it become neccessary.</w:t>
      </w:r>
      <w:r w:rsidR="006F60BF" w:rsidRPr="00243812">
        <w:rPr>
          <w:rFonts w:ascii="Montserrat" w:hAnsi="Montserrat"/>
          <w:sz w:val="24"/>
        </w:rPr>
        <w:t xml:space="preserve"> </w:t>
      </w:r>
    </w:p>
    <w:p w14:paraId="4700D9F9" w14:textId="77777777" w:rsidR="004E739B" w:rsidRPr="00243812" w:rsidRDefault="004E739B" w:rsidP="00F01A18">
      <w:pPr>
        <w:pStyle w:val="NoSpacing"/>
        <w:rPr>
          <w:rFonts w:ascii="Montserrat" w:hAnsi="Montserrat"/>
          <w:sz w:val="24"/>
        </w:rPr>
      </w:pPr>
    </w:p>
    <w:p w14:paraId="06B6FF13" w14:textId="77777777" w:rsidR="004E739B" w:rsidRPr="00243812" w:rsidRDefault="00243812" w:rsidP="00F01A18">
      <w:pPr>
        <w:pStyle w:val="NoSpacing"/>
        <w:rPr>
          <w:rFonts w:ascii="Montserrat" w:hAnsi="Montserrat"/>
          <w:sz w:val="24"/>
        </w:rPr>
      </w:pPr>
      <w:r w:rsidRPr="00243812">
        <w:rPr>
          <w:rFonts w:ascii="Montserrat" w:hAnsi="Montserrat"/>
          <w:sz w:val="24"/>
        </w:rPr>
        <w:t>motion</w:t>
      </w:r>
    </w:p>
    <w:p w14:paraId="356438AC" w14:textId="7CFD08C0" w:rsidR="004E739B" w:rsidRPr="00243812" w:rsidRDefault="00243812" w:rsidP="00F01A18">
      <w:pPr>
        <w:pStyle w:val="NoSpacing"/>
        <w:rPr>
          <w:rFonts w:ascii="Montserrat" w:hAnsi="Montserrat"/>
          <w:sz w:val="24"/>
        </w:rPr>
      </w:pPr>
      <w:r w:rsidRPr="00243812">
        <w:rPr>
          <w:rFonts w:ascii="Montserrat" w:hAnsi="Montserrat"/>
          <w:sz w:val="24"/>
        </w:rPr>
        <w:tab/>
        <w:t>as I defined it for my own studies is greatly applicable to the proper development of the various possible game applications.</w:t>
      </w:r>
      <w:r w:rsidR="006F60BF" w:rsidRPr="00243812">
        <w:rPr>
          <w:rFonts w:ascii="Montserrat" w:hAnsi="Montserrat"/>
          <w:sz w:val="24"/>
        </w:rPr>
        <w:t xml:space="preserve"> </w:t>
      </w:r>
      <w:r w:rsidRPr="00243812">
        <w:rPr>
          <w:rFonts w:ascii="Montserrat" w:hAnsi="Montserrat"/>
          <w:sz w:val="24"/>
        </w:rPr>
        <w:t>In fact, it provides a basis for game resolutions, and character development.</w:t>
      </w:r>
      <w:r w:rsidR="006F60BF" w:rsidRPr="00243812">
        <w:rPr>
          <w:rFonts w:ascii="Montserrat" w:hAnsi="Montserrat"/>
          <w:sz w:val="24"/>
        </w:rPr>
        <w:t xml:space="preserve"> </w:t>
      </w:r>
      <w:r w:rsidRPr="00243812">
        <w:rPr>
          <w:rFonts w:ascii="Montserrat" w:hAnsi="Montserrat"/>
          <w:sz w:val="24"/>
        </w:rPr>
        <w:t>This should be represented clearly in the overall structure, but mentioned in revealing detail only in the section devoted to the Maestro.</w:t>
      </w:r>
      <w:r w:rsidR="006F60BF" w:rsidRPr="00243812">
        <w:rPr>
          <w:rFonts w:ascii="Montserrat" w:hAnsi="Montserrat"/>
          <w:sz w:val="24"/>
        </w:rPr>
        <w:t xml:space="preserve"> </w:t>
      </w:r>
    </w:p>
    <w:p w14:paraId="60DEDDDF" w14:textId="77777777" w:rsidR="004E739B" w:rsidRPr="00243812" w:rsidRDefault="004E739B" w:rsidP="00F01A18">
      <w:pPr>
        <w:pStyle w:val="NoSpacing"/>
        <w:rPr>
          <w:rFonts w:ascii="Montserrat" w:hAnsi="Montserrat"/>
          <w:sz w:val="24"/>
        </w:rPr>
      </w:pPr>
    </w:p>
    <w:p w14:paraId="60F2A779" w14:textId="64A1CFD6" w:rsidR="004E739B" w:rsidRPr="00243812" w:rsidRDefault="00243812" w:rsidP="00F01A18">
      <w:pPr>
        <w:pStyle w:val="NoSpacing"/>
        <w:rPr>
          <w:rFonts w:ascii="Montserrat" w:hAnsi="Montserrat"/>
          <w:sz w:val="24"/>
        </w:rPr>
      </w:pPr>
      <w:r w:rsidRPr="00243812">
        <w:rPr>
          <w:rFonts w:ascii="Montserrat" w:hAnsi="Montserrat"/>
          <w:spacing w:val="-3"/>
          <w:sz w:val="24"/>
        </w:rPr>
        <w:br w:type="page"/>
      </w:r>
      <w:r w:rsidRPr="00243812">
        <w:rPr>
          <w:rFonts w:ascii="Montserrat" w:hAnsi="Montserrat"/>
          <w:sz w:val="24"/>
        </w:rPr>
        <w:t xml:space="preserve">A_DN\ARENA : DEVELOPMENT NOTES </w:t>
      </w:r>
      <w:r w:rsidRPr="00243812">
        <w:rPr>
          <w:rFonts w:ascii="Montserrat" w:hAnsi="Montserrat"/>
          <w:sz w:val="24"/>
        </w:rPr>
        <w:tab/>
        <w:t xml:space="preserve">(NEW) </w:t>
      </w:r>
      <w:r w:rsidRPr="00243812">
        <w:rPr>
          <w:rFonts w:ascii="Montserrat" w:hAnsi="Montserrat"/>
          <w:sz w:val="24"/>
        </w:rPr>
        <w:fldChar w:fldCharType="begin"/>
      </w:r>
      <w:r w:rsidRPr="00243812">
        <w:rPr>
          <w:rFonts w:ascii="Montserrat" w:hAnsi="Montserrat"/>
          <w:sz w:val="24"/>
        </w:rPr>
        <w:instrText>date \@ "MM dd yy HH:mm"</w:instrText>
      </w:r>
      <w:r w:rsidRPr="00243812">
        <w:rPr>
          <w:rFonts w:ascii="Montserrat" w:hAnsi="Montserrat"/>
          <w:sz w:val="24"/>
        </w:rPr>
        <w:fldChar w:fldCharType="separate"/>
      </w:r>
      <w:r w:rsidRPr="00243812">
        <w:rPr>
          <w:rFonts w:ascii="Montserrat" w:hAnsi="Montserrat"/>
          <w:noProof/>
          <w:sz w:val="24"/>
        </w:rPr>
        <w:t>11 11 25 23:15</w:t>
      </w:r>
      <w:r w:rsidRPr="00243812">
        <w:rPr>
          <w:rFonts w:ascii="Montserrat" w:hAnsi="Montserrat"/>
          <w:sz w:val="24"/>
        </w:rPr>
        <w:fldChar w:fldCharType="end"/>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580FC9A3" w14:textId="77777777" w:rsidR="004E739B" w:rsidRPr="00243812" w:rsidRDefault="004E739B" w:rsidP="00F01A18">
      <w:pPr>
        <w:pStyle w:val="NoSpacing"/>
        <w:rPr>
          <w:rFonts w:ascii="Montserrat" w:hAnsi="Montserrat"/>
          <w:sz w:val="24"/>
        </w:rPr>
      </w:pPr>
    </w:p>
    <w:p w14:paraId="70B755A4" w14:textId="77777777" w:rsidR="004E739B" w:rsidRPr="00243812" w:rsidRDefault="00243812" w:rsidP="00F01A18">
      <w:pPr>
        <w:pStyle w:val="NoSpacing"/>
        <w:rPr>
          <w:rFonts w:ascii="Montserrat" w:hAnsi="Montserrat"/>
          <w:sz w:val="24"/>
        </w:rPr>
      </w:pPr>
      <w:r w:rsidRPr="00243812">
        <w:rPr>
          <w:rFonts w:ascii="Montserrat" w:hAnsi="Montserrat"/>
          <w:sz w:val="24"/>
        </w:rPr>
        <w:t>000</w:t>
      </w:r>
      <w:r w:rsidRPr="00243812">
        <w:rPr>
          <w:rFonts w:ascii="Montserrat" w:hAnsi="Montserrat"/>
          <w:sz w:val="24"/>
        </w:rPr>
        <w:tab/>
      </w:r>
      <w:r w:rsidRPr="00243812">
        <w:rPr>
          <w:rFonts w:ascii="Montserrat" w:hAnsi="Montserrat"/>
          <w:sz w:val="24"/>
        </w:rPr>
        <w:pict w14:anchorId="38039548">
          <v:rect id="_x0000_s1054" style="position:absolute;margin-left:36pt;margin-top:108.6pt;width:6in;height:.05pt;z-index:-251653632;mso-position-horizontal-relative:margin;mso-position-vertical-relative:page" o:allowincell="f" fillcolor="black" stroked="f" strokeweight=".05pt">
            <v:fill color2="black"/>
            <w10:wrap anchorx="margin" anchory="page"/>
          </v:rect>
        </w:pict>
      </w:r>
    </w:p>
    <w:p w14:paraId="445D7634" w14:textId="77777777" w:rsidR="004E739B" w:rsidRPr="00243812" w:rsidRDefault="004E739B" w:rsidP="00F01A18">
      <w:pPr>
        <w:pStyle w:val="NoSpacing"/>
        <w:rPr>
          <w:rFonts w:ascii="Montserrat" w:hAnsi="Montserrat"/>
          <w:sz w:val="24"/>
        </w:rPr>
      </w:pPr>
    </w:p>
    <w:p w14:paraId="508C8C05" w14:textId="77777777" w:rsidR="004E739B" w:rsidRPr="00243812" w:rsidRDefault="00243812" w:rsidP="00F01A18">
      <w:pPr>
        <w:pStyle w:val="NoSpacing"/>
        <w:rPr>
          <w:rFonts w:ascii="Montserrat" w:hAnsi="Montserrat"/>
          <w:sz w:val="24"/>
        </w:rPr>
      </w:pPr>
      <w:r w:rsidRPr="00243812">
        <w:rPr>
          <w:rFonts w:ascii="Montserrat" w:hAnsi="Montserrat"/>
          <w:sz w:val="24"/>
        </w:rPr>
        <w:t>INSPIRATIONS, NEW DESIGN ELEMENTS</w:t>
      </w:r>
    </w:p>
    <w:p w14:paraId="3AE48192" w14:textId="77777777" w:rsidR="004E739B" w:rsidRPr="00243812" w:rsidRDefault="004E739B" w:rsidP="00F01A18">
      <w:pPr>
        <w:pStyle w:val="NoSpacing"/>
        <w:rPr>
          <w:rFonts w:ascii="Montserrat" w:hAnsi="Montserrat"/>
          <w:sz w:val="24"/>
        </w:rPr>
      </w:pPr>
    </w:p>
    <w:p w14:paraId="6B4B8B23" w14:textId="77777777" w:rsidR="004E739B" w:rsidRPr="00243812" w:rsidRDefault="00243812" w:rsidP="00F01A18">
      <w:pPr>
        <w:pStyle w:val="NoSpacing"/>
        <w:rPr>
          <w:rFonts w:ascii="Montserrat" w:hAnsi="Montserrat"/>
          <w:sz w:val="24"/>
        </w:rPr>
      </w:pPr>
      <w:r w:rsidRPr="00243812">
        <w:rPr>
          <w:rFonts w:ascii="Montserrat" w:hAnsi="Montserrat"/>
          <w:sz w:val="24"/>
        </w:rPr>
        <w:t>translation through articulation</w:t>
      </w:r>
    </w:p>
    <w:p w14:paraId="4C25BA65" w14:textId="77777777" w:rsidR="004E739B" w:rsidRPr="00243812" w:rsidRDefault="00243812" w:rsidP="00F01A18">
      <w:pPr>
        <w:pStyle w:val="NoSpacing"/>
        <w:rPr>
          <w:rFonts w:ascii="Montserrat" w:hAnsi="Montserrat"/>
          <w:sz w:val="24"/>
        </w:rPr>
      </w:pPr>
      <w:r w:rsidRPr="00243812">
        <w:rPr>
          <w:rFonts w:ascii="Montserrat" w:hAnsi="Montserrat"/>
          <w:sz w:val="24"/>
        </w:rPr>
        <w:tab/>
        <w:t>...</w:t>
      </w:r>
    </w:p>
    <w:p w14:paraId="5E6C981F" w14:textId="77777777" w:rsidR="004E739B" w:rsidRPr="00243812" w:rsidRDefault="004E739B" w:rsidP="00F01A18">
      <w:pPr>
        <w:pStyle w:val="NoSpacing"/>
        <w:rPr>
          <w:rFonts w:ascii="Montserrat" w:hAnsi="Montserrat"/>
          <w:sz w:val="24"/>
        </w:rPr>
      </w:pPr>
    </w:p>
    <w:p w14:paraId="0714B887" w14:textId="77777777" w:rsidR="004E739B" w:rsidRPr="00243812" w:rsidRDefault="00243812" w:rsidP="00F01A18">
      <w:pPr>
        <w:pStyle w:val="NoSpacing"/>
        <w:rPr>
          <w:rFonts w:ascii="Montserrat" w:hAnsi="Montserrat"/>
          <w:sz w:val="24"/>
        </w:rPr>
      </w:pPr>
      <w:r w:rsidRPr="00243812">
        <w:rPr>
          <w:rFonts w:ascii="Montserrat" w:hAnsi="Montserrat"/>
          <w:sz w:val="24"/>
        </w:rPr>
        <w:t>translation through interpretation</w:t>
      </w:r>
    </w:p>
    <w:p w14:paraId="40F7CFA9" w14:textId="77777777" w:rsidR="004E739B" w:rsidRPr="00243812" w:rsidRDefault="00243812" w:rsidP="00F01A18">
      <w:pPr>
        <w:pStyle w:val="NoSpacing"/>
        <w:rPr>
          <w:rFonts w:ascii="Montserrat" w:hAnsi="Montserrat"/>
          <w:sz w:val="24"/>
        </w:rPr>
      </w:pPr>
      <w:r w:rsidRPr="00243812">
        <w:rPr>
          <w:rFonts w:ascii="Montserrat" w:hAnsi="Montserrat"/>
          <w:sz w:val="24"/>
        </w:rPr>
        <w:tab/>
        <w:t>...</w:t>
      </w:r>
    </w:p>
    <w:p w14:paraId="7DE65E35" w14:textId="77777777" w:rsidR="004E739B" w:rsidRPr="00243812" w:rsidRDefault="004E739B" w:rsidP="00F01A18">
      <w:pPr>
        <w:pStyle w:val="NoSpacing"/>
        <w:rPr>
          <w:rFonts w:ascii="Montserrat" w:hAnsi="Montserrat"/>
          <w:sz w:val="24"/>
        </w:rPr>
      </w:pPr>
    </w:p>
    <w:p w14:paraId="09B912F7" w14:textId="77777777" w:rsidR="004E739B" w:rsidRPr="00243812" w:rsidRDefault="00243812" w:rsidP="00F01A18">
      <w:pPr>
        <w:pStyle w:val="NoSpacing"/>
        <w:rPr>
          <w:rFonts w:ascii="Montserrat" w:hAnsi="Montserrat"/>
          <w:sz w:val="24"/>
        </w:rPr>
      </w:pPr>
      <w:r w:rsidRPr="00243812">
        <w:rPr>
          <w:rFonts w:ascii="Montserrat" w:hAnsi="Montserrat"/>
          <w:sz w:val="24"/>
        </w:rPr>
        <w:t>investment : a construct vs an expression vs embodiment</w:t>
      </w:r>
    </w:p>
    <w:p w14:paraId="1C193D03" w14:textId="2600BBDB"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in one sense, it depends on how you re looking at it.</w:t>
      </w:r>
      <w:r w:rsidR="006F60BF" w:rsidRPr="00243812">
        <w:rPr>
          <w:rFonts w:ascii="Montserrat" w:hAnsi="Montserrat"/>
          <w:sz w:val="24"/>
        </w:rPr>
        <w:t xml:space="preserve"> </w:t>
      </w:r>
      <w:r w:rsidRPr="00243812">
        <w:rPr>
          <w:rFonts w:ascii="Montserrat" w:hAnsi="Montserrat"/>
          <w:sz w:val="24"/>
        </w:rPr>
        <w:t>The distinctions are made n the penumbra.</w:t>
      </w:r>
      <w:r w:rsidR="006F60BF" w:rsidRPr="00243812">
        <w:rPr>
          <w:rFonts w:ascii="Montserrat" w:hAnsi="Montserrat"/>
          <w:sz w:val="24"/>
        </w:rPr>
        <w:t xml:space="preserve"> </w:t>
      </w:r>
      <w:r w:rsidRPr="00243812">
        <w:rPr>
          <w:rFonts w:ascii="Montserrat" w:hAnsi="Montserrat"/>
          <w:sz w:val="24"/>
        </w:rPr>
        <w:t>A construct is essentially a tool; a static expression.</w:t>
      </w:r>
      <w:r w:rsidR="006F60BF" w:rsidRPr="00243812">
        <w:rPr>
          <w:rFonts w:ascii="Montserrat" w:hAnsi="Montserrat"/>
          <w:sz w:val="24"/>
        </w:rPr>
        <w:t xml:space="preserve"> </w:t>
      </w:r>
      <w:r w:rsidRPr="00243812">
        <w:rPr>
          <w:rFonts w:ascii="Montserrat" w:hAnsi="Montserrat"/>
          <w:sz w:val="24"/>
        </w:rPr>
        <w:t>It has the least degree of vital investment.</w:t>
      </w:r>
      <w:r w:rsidR="006F60BF" w:rsidRPr="00243812">
        <w:rPr>
          <w:rFonts w:ascii="Montserrat" w:hAnsi="Montserrat"/>
          <w:sz w:val="24"/>
        </w:rPr>
        <w:t xml:space="preserve"> </w:t>
      </w:r>
      <w:r w:rsidRPr="00243812">
        <w:rPr>
          <w:rFonts w:ascii="Montserrat" w:hAnsi="Montserrat"/>
          <w:sz w:val="24"/>
        </w:rPr>
        <w:t>An expression is a work in progress, so to speak, and thus has attention invested in it.</w:t>
      </w:r>
      <w:r w:rsidR="006F60BF" w:rsidRPr="00243812">
        <w:rPr>
          <w:rFonts w:ascii="Montserrat" w:hAnsi="Montserrat"/>
          <w:sz w:val="24"/>
        </w:rPr>
        <w:t xml:space="preserve"> </w:t>
      </w:r>
      <w:r w:rsidRPr="00243812">
        <w:rPr>
          <w:rFonts w:ascii="Montserrat" w:hAnsi="Montserrat"/>
          <w:sz w:val="24"/>
        </w:rPr>
        <w:t>A more significant degree of commitment.</w:t>
      </w:r>
      <w:r w:rsidR="006F60BF" w:rsidRPr="00243812">
        <w:rPr>
          <w:rFonts w:ascii="Montserrat" w:hAnsi="Montserrat"/>
          <w:sz w:val="24"/>
        </w:rPr>
        <w:t xml:space="preserve"> </w:t>
      </w:r>
      <w:r w:rsidRPr="00243812">
        <w:rPr>
          <w:rFonts w:ascii="Montserrat" w:hAnsi="Montserrat"/>
          <w:sz w:val="24"/>
        </w:rPr>
        <w:t>An embodiment is a submersion.</w:t>
      </w:r>
      <w:r w:rsidR="006F60BF" w:rsidRPr="00243812">
        <w:rPr>
          <w:rFonts w:ascii="Montserrat" w:hAnsi="Montserrat"/>
          <w:sz w:val="24"/>
        </w:rPr>
        <w:t xml:space="preserve"> </w:t>
      </w:r>
      <w:r w:rsidRPr="00243812">
        <w:rPr>
          <w:rFonts w:ascii="Montserrat" w:hAnsi="Montserrat"/>
          <w:sz w:val="24"/>
        </w:rPr>
        <w:t>The investment made to embody a design is one of the highest with equally significant levels of consequence.</w:t>
      </w:r>
      <w:r w:rsidR="006F60BF" w:rsidRPr="00243812">
        <w:rPr>
          <w:rFonts w:ascii="Montserrat" w:hAnsi="Montserrat"/>
          <w:sz w:val="24"/>
        </w:rPr>
        <w:t xml:space="preserve"> </w:t>
      </w:r>
      <w:r w:rsidRPr="00243812">
        <w:rPr>
          <w:rFonts w:ascii="Montserrat" w:hAnsi="Montserrat"/>
          <w:sz w:val="24"/>
        </w:rPr>
        <w:t>Re:</w:t>
      </w:r>
      <w:r w:rsidR="006F60BF" w:rsidRPr="00243812">
        <w:rPr>
          <w:rFonts w:ascii="Montserrat" w:hAnsi="Montserrat"/>
          <w:sz w:val="24"/>
        </w:rPr>
        <w:t xml:space="preserve"> </w:t>
      </w:r>
      <w:r w:rsidRPr="00243812">
        <w:rPr>
          <w:rFonts w:ascii="Montserrat" w:hAnsi="Montserrat"/>
          <w:sz w:val="24"/>
        </w:rPr>
        <w:t>constructs; realms.</w:t>
      </w:r>
    </w:p>
    <w:p w14:paraId="0F46672C" w14:textId="77777777" w:rsidR="004E739B" w:rsidRPr="00243812" w:rsidRDefault="004E739B" w:rsidP="00F01A18">
      <w:pPr>
        <w:pStyle w:val="NoSpacing"/>
        <w:rPr>
          <w:rFonts w:ascii="Montserrat" w:hAnsi="Montserrat"/>
          <w:sz w:val="24"/>
        </w:rPr>
      </w:pPr>
    </w:p>
    <w:p w14:paraId="1AF0B69D" w14:textId="77777777" w:rsidR="004E739B" w:rsidRPr="00243812" w:rsidRDefault="00243812" w:rsidP="00F01A18">
      <w:pPr>
        <w:pStyle w:val="NoSpacing"/>
        <w:rPr>
          <w:rFonts w:ascii="Montserrat" w:hAnsi="Montserrat"/>
          <w:sz w:val="24"/>
        </w:rPr>
      </w:pPr>
      <w:r w:rsidRPr="00243812">
        <w:rPr>
          <w:rFonts w:ascii="Montserrat" w:hAnsi="Montserrat"/>
          <w:sz w:val="24"/>
        </w:rPr>
        <w:t>staging of effects</w:t>
      </w:r>
    </w:p>
    <w:p w14:paraId="1F9A5E48" w14:textId="25DCC211" w:rsidR="004E739B" w:rsidRPr="00243812" w:rsidRDefault="00243812" w:rsidP="00F01A18">
      <w:pPr>
        <w:pStyle w:val="NoSpacing"/>
        <w:rPr>
          <w:rFonts w:ascii="Montserrat" w:hAnsi="Montserrat"/>
          <w:sz w:val="24"/>
        </w:rPr>
      </w:pPr>
      <w:r w:rsidRPr="00243812">
        <w:rPr>
          <w:rFonts w:ascii="Montserrat" w:hAnsi="Montserrat"/>
          <w:sz w:val="24"/>
        </w:rPr>
        <w:tab/>
        <w:t>Pay very close attention to the few instances forthcoming and in other notes in which staging of effects is mentioned and try to unify them into a game mechanic standard.</w:t>
      </w:r>
      <w:r w:rsidR="006F60BF" w:rsidRPr="00243812">
        <w:rPr>
          <w:rFonts w:ascii="Montserrat" w:hAnsi="Montserrat"/>
          <w:sz w:val="24"/>
        </w:rPr>
        <w:t xml:space="preserve"> </w:t>
      </w:r>
    </w:p>
    <w:p w14:paraId="001FC14F"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5D479C4F" w14:textId="77777777" w:rsidR="004E739B" w:rsidRPr="00243812" w:rsidRDefault="00243812" w:rsidP="00F01A18">
      <w:pPr>
        <w:pStyle w:val="NoSpacing"/>
        <w:rPr>
          <w:rFonts w:ascii="Montserrat" w:hAnsi="Montserrat"/>
          <w:sz w:val="24"/>
        </w:rPr>
      </w:pPr>
      <w:r w:rsidRPr="00243812">
        <w:rPr>
          <w:rFonts w:ascii="Montserrat" w:hAnsi="Montserrat"/>
          <w:sz w:val="24"/>
        </w:rPr>
        <w:t>stacked profiles</w:t>
      </w:r>
    </w:p>
    <w:p w14:paraId="1F446DC7" w14:textId="3A719550" w:rsidR="004E739B" w:rsidRPr="00243812" w:rsidRDefault="00243812" w:rsidP="00F01A18">
      <w:pPr>
        <w:pStyle w:val="NoSpacing"/>
        <w:rPr>
          <w:rFonts w:ascii="Montserrat" w:hAnsi="Montserrat"/>
          <w:sz w:val="24"/>
        </w:rPr>
      </w:pPr>
      <w:r w:rsidRPr="00243812">
        <w:rPr>
          <w:rFonts w:ascii="Montserrat" w:hAnsi="Montserrat"/>
          <w:sz w:val="24"/>
        </w:rPr>
        <w:tab/>
        <w:t>stacked profiles is a term associated with the original idea, and need not apply to the final application.</w:t>
      </w:r>
      <w:r w:rsidR="006F60BF" w:rsidRPr="00243812">
        <w:rPr>
          <w:rFonts w:ascii="Montserrat" w:hAnsi="Montserrat"/>
          <w:sz w:val="24"/>
        </w:rPr>
        <w:t xml:space="preserve"> </w:t>
      </w:r>
      <w:r w:rsidRPr="00243812">
        <w:rPr>
          <w:rFonts w:ascii="Montserrat" w:hAnsi="Montserrat"/>
          <w:sz w:val="24"/>
        </w:rPr>
        <w:t>The point of this innovation is something along the lines of a material aspect to the game which influences the game.</w:t>
      </w:r>
      <w:r w:rsidR="006F60BF" w:rsidRPr="00243812">
        <w:rPr>
          <w:rFonts w:ascii="Montserrat" w:hAnsi="Montserrat"/>
          <w:sz w:val="24"/>
        </w:rPr>
        <w:t xml:space="preserve"> </w:t>
      </w:r>
      <w:r w:rsidRPr="00243812">
        <w:rPr>
          <w:rFonts w:ascii="Montserrat" w:hAnsi="Montserrat"/>
          <w:sz w:val="24"/>
        </w:rPr>
        <w:t>A mod sheet containing information which effects the options and activities open to the character for so long as the sheet is legally possessed by the player or players.</w:t>
      </w:r>
      <w:r w:rsidR="006F60BF" w:rsidRPr="00243812">
        <w:rPr>
          <w:rFonts w:ascii="Montserrat" w:hAnsi="Montserrat"/>
          <w:sz w:val="24"/>
        </w:rPr>
        <w:t xml:space="preserve"> </w:t>
      </w:r>
      <w:r w:rsidRPr="00243812">
        <w:rPr>
          <w:rFonts w:ascii="Montserrat" w:hAnsi="Montserrat"/>
          <w:sz w:val="24"/>
        </w:rPr>
        <w:t>Such a sheet can be generated by game play, as events and circumstances change as a result of the character's efforts, they go on the mod sheet.</w:t>
      </w:r>
      <w:r w:rsidR="006F60BF" w:rsidRPr="00243812">
        <w:rPr>
          <w:rFonts w:ascii="Montserrat" w:hAnsi="Montserrat"/>
          <w:sz w:val="24"/>
        </w:rPr>
        <w:t xml:space="preserve"> </w:t>
      </w:r>
      <w:r w:rsidRPr="00243812">
        <w:rPr>
          <w:rFonts w:ascii="Montserrat" w:hAnsi="Montserrat"/>
          <w:sz w:val="24"/>
        </w:rPr>
        <w:t>New, contacts, resources, opertunities and the like are recorded and added to the mod sheet, which begins containing the options the maestro has given the characters.</w:t>
      </w:r>
      <w:r w:rsidR="006F60BF" w:rsidRPr="00243812">
        <w:rPr>
          <w:rFonts w:ascii="Montserrat" w:hAnsi="Montserrat"/>
          <w:sz w:val="24"/>
        </w:rPr>
        <w:t xml:space="preserve"> </w:t>
      </w:r>
      <w:r w:rsidRPr="00243812">
        <w:rPr>
          <w:rFonts w:ascii="Montserrat" w:hAnsi="Montserrat"/>
          <w:sz w:val="24"/>
        </w:rPr>
        <w:t>This is a campaign control and possess much potential as a game aid.</w:t>
      </w:r>
      <w:r w:rsidR="006F60BF" w:rsidRPr="00243812">
        <w:rPr>
          <w:rFonts w:ascii="Montserrat" w:hAnsi="Montserrat"/>
          <w:sz w:val="24"/>
        </w:rPr>
        <w:t xml:space="preserve"> </w:t>
      </w:r>
      <w:r w:rsidRPr="00243812">
        <w:rPr>
          <w:rFonts w:ascii="Montserrat" w:hAnsi="Montserrat"/>
          <w:sz w:val="24"/>
        </w:rPr>
        <w:t>This idea is inspired by the practice of a God profile, or maestro control sheet, which allows the maestro to define his options for the game's development.</w:t>
      </w:r>
      <w:r w:rsidR="006F60BF" w:rsidRPr="00243812">
        <w:rPr>
          <w:rFonts w:ascii="Montserrat" w:hAnsi="Montserrat"/>
          <w:sz w:val="24"/>
        </w:rPr>
        <w:t xml:space="preserve"> </w:t>
      </w:r>
      <w:r w:rsidRPr="00243812">
        <w:rPr>
          <w:rFonts w:ascii="Montserrat" w:hAnsi="Montserrat"/>
          <w:sz w:val="24"/>
        </w:rPr>
        <w:t>The sheet can address such things as trace, tempo, verge, vector, and associated control formats.</w:t>
      </w:r>
    </w:p>
    <w:p w14:paraId="1F341C73" w14:textId="6B6D7724" w:rsidR="004E739B" w:rsidRPr="00243812" w:rsidRDefault="006F60BF" w:rsidP="00F01A18">
      <w:pPr>
        <w:pStyle w:val="NoSpacing"/>
        <w:rPr>
          <w:rFonts w:ascii="Montserrat" w:hAnsi="Montserrat"/>
          <w:sz w:val="24"/>
        </w:rPr>
      </w:pPr>
      <w:r w:rsidRPr="00243812">
        <w:rPr>
          <w:rFonts w:ascii="Montserrat" w:hAnsi="Montserrat"/>
          <w:sz w:val="24"/>
        </w:rPr>
        <w:tab/>
        <w:t>Consider connected concepts. Stacked aspects, polymorph profiles, god profiles, group resources and acquisitions... In other applications, the character profile itself can be conceived of as a stacked profile in which abilities linked in study or exposure are detailed, where racial abilities, details and limitations are presented and accounted for, where powers under an aspect are developed, and so on.</w:t>
      </w:r>
    </w:p>
    <w:p w14:paraId="2D342140" w14:textId="77777777" w:rsidR="004E739B" w:rsidRPr="00243812" w:rsidRDefault="004E739B" w:rsidP="00F01A18">
      <w:pPr>
        <w:pStyle w:val="NoSpacing"/>
        <w:rPr>
          <w:rFonts w:ascii="Montserrat" w:hAnsi="Montserrat"/>
          <w:sz w:val="24"/>
        </w:rPr>
      </w:pPr>
    </w:p>
    <w:p w14:paraId="43EC53F0" w14:textId="77777777" w:rsidR="004E739B" w:rsidRPr="00243812" w:rsidRDefault="00243812" w:rsidP="00F01A18">
      <w:pPr>
        <w:pStyle w:val="NoSpacing"/>
        <w:rPr>
          <w:rFonts w:ascii="Montserrat" w:hAnsi="Montserrat"/>
          <w:sz w:val="24"/>
        </w:rPr>
      </w:pPr>
      <w:r w:rsidRPr="00243812">
        <w:rPr>
          <w:rFonts w:ascii="Montserrat" w:hAnsi="Montserrat"/>
          <w:sz w:val="24"/>
        </w:rPr>
        <w:t>aritculated abilities</w:t>
      </w:r>
    </w:p>
    <w:p w14:paraId="5C5D0729" w14:textId="41F16F44" w:rsidR="004E739B" w:rsidRPr="00243812" w:rsidRDefault="00243812" w:rsidP="00F01A18">
      <w:pPr>
        <w:pStyle w:val="NoSpacing"/>
        <w:rPr>
          <w:rFonts w:ascii="Montserrat" w:hAnsi="Montserrat"/>
          <w:sz w:val="24"/>
        </w:rPr>
      </w:pPr>
      <w:r w:rsidRPr="00243812">
        <w:rPr>
          <w:rFonts w:ascii="Montserrat" w:hAnsi="Montserrat"/>
          <w:sz w:val="24"/>
        </w:rPr>
        <w:tab/>
        <w:t>there is a logic behind an individual's ability which goes beyond and resides outside of the limits of any game construct.</w:t>
      </w:r>
      <w:r w:rsidR="006F60BF" w:rsidRPr="00243812">
        <w:rPr>
          <w:rFonts w:ascii="Montserrat" w:hAnsi="Montserrat"/>
          <w:sz w:val="24"/>
        </w:rPr>
        <w:t xml:space="preserve"> </w:t>
      </w:r>
      <w:r w:rsidRPr="00243812">
        <w:rPr>
          <w:rFonts w:ascii="Montserrat" w:hAnsi="Montserrat"/>
          <w:sz w:val="24"/>
        </w:rPr>
        <w:t>The only purpose in detailing the character's ability, beyond character conception, is so that is a neutral kind of reality test against the whim of the maestro.</w:t>
      </w:r>
      <w:r w:rsidR="006F60BF" w:rsidRPr="00243812">
        <w:rPr>
          <w:rFonts w:ascii="Montserrat" w:hAnsi="Montserrat"/>
          <w:sz w:val="24"/>
        </w:rPr>
        <w:t xml:space="preserve"> </w:t>
      </w:r>
      <w:r w:rsidRPr="00243812">
        <w:rPr>
          <w:rFonts w:ascii="Montserrat" w:hAnsi="Montserrat"/>
          <w:sz w:val="24"/>
        </w:rPr>
        <w:t>Testing is not the object of the game.</w:t>
      </w:r>
      <w:r w:rsidR="006F60BF" w:rsidRPr="00243812">
        <w:rPr>
          <w:rFonts w:ascii="Montserrat" w:hAnsi="Montserrat"/>
          <w:sz w:val="24"/>
        </w:rPr>
        <w:t xml:space="preserve"> </w:t>
      </w:r>
      <w:r w:rsidRPr="00243812">
        <w:rPr>
          <w:rFonts w:ascii="Montserrat" w:hAnsi="Montserrat"/>
          <w:sz w:val="24"/>
        </w:rPr>
        <w:t>The game is the point, and too much die rolling wastes time and jades the participants to the game.</w:t>
      </w:r>
      <w:r w:rsidR="006F60BF" w:rsidRPr="00243812">
        <w:rPr>
          <w:rFonts w:ascii="Montserrat" w:hAnsi="Montserrat"/>
          <w:sz w:val="24"/>
        </w:rPr>
        <w:t xml:space="preserve"> </w:t>
      </w:r>
      <w:r w:rsidRPr="00243812">
        <w:rPr>
          <w:rFonts w:ascii="Montserrat" w:hAnsi="Montserrat"/>
          <w:sz w:val="24"/>
        </w:rPr>
        <w:t>The evolution of the game is more focused on developing a sense of drama and authenticity to ground what is otherwise just a bunch of people having a group fantasy.</w:t>
      </w:r>
      <w:r w:rsidR="006F60BF" w:rsidRPr="00243812">
        <w:rPr>
          <w:rFonts w:ascii="Montserrat" w:hAnsi="Montserrat"/>
          <w:sz w:val="24"/>
        </w:rPr>
        <w:t xml:space="preserve"> </w:t>
      </w:r>
      <w:r w:rsidRPr="00243812">
        <w:rPr>
          <w:rFonts w:ascii="Montserrat" w:hAnsi="Montserrat"/>
          <w:sz w:val="24"/>
        </w:rPr>
        <w:t>Well, very few of us in this world are in a position to make great movies or write great books, but there is no reason why any of us can't enjoy a great imagination.</w:t>
      </w:r>
      <w:r w:rsidR="006F60BF" w:rsidRPr="00243812">
        <w:rPr>
          <w:rFonts w:ascii="Montserrat" w:hAnsi="Montserrat"/>
          <w:sz w:val="24"/>
        </w:rPr>
        <w:t xml:space="preserve"> </w:t>
      </w:r>
      <w:r w:rsidRPr="00243812">
        <w:rPr>
          <w:rFonts w:ascii="Montserrat" w:hAnsi="Montserrat"/>
          <w:sz w:val="24"/>
        </w:rPr>
        <w:t>The magic of role playing is that the interaction between players gives this exercise of the imagination a kind of reality.</w:t>
      </w:r>
      <w:r w:rsidR="006F60BF" w:rsidRPr="00243812">
        <w:rPr>
          <w:rFonts w:ascii="Montserrat" w:hAnsi="Montserrat"/>
          <w:sz w:val="24"/>
        </w:rPr>
        <w:t xml:space="preserve"> </w:t>
      </w:r>
      <w:r w:rsidRPr="00243812">
        <w:rPr>
          <w:rFonts w:ascii="Montserrat" w:hAnsi="Montserrat"/>
          <w:sz w:val="24"/>
        </w:rPr>
        <w:t>Things that happen in a game can be remembered and discussed between players just as much as any real event.</w:t>
      </w:r>
      <w:r w:rsidR="006F60BF" w:rsidRPr="00243812">
        <w:rPr>
          <w:rFonts w:ascii="Montserrat" w:hAnsi="Montserrat"/>
          <w:sz w:val="24"/>
        </w:rPr>
        <w:t xml:space="preserve"> </w:t>
      </w:r>
      <w:r w:rsidRPr="00243812">
        <w:rPr>
          <w:rFonts w:ascii="Montserrat" w:hAnsi="Montserrat"/>
          <w:sz w:val="24"/>
        </w:rPr>
        <w:t>To be able to make a character and give it a kind of life is what Arena gaming is all about.</w:t>
      </w:r>
      <w:r w:rsidR="006F60BF" w:rsidRPr="00243812">
        <w:rPr>
          <w:rFonts w:ascii="Montserrat" w:hAnsi="Montserrat"/>
          <w:sz w:val="24"/>
        </w:rPr>
        <w:t xml:space="preserve"> </w:t>
      </w:r>
      <w:r w:rsidRPr="00243812">
        <w:rPr>
          <w:rFonts w:ascii="Montserrat" w:hAnsi="Montserrat"/>
          <w:sz w:val="24"/>
        </w:rPr>
        <w:t>For this reason, Arena is designed with the intention to make charcters more fluid and dynamic, as well as easier to maintain, in hopes of making the game itself more easy, fluid and dynamic.</w:t>
      </w:r>
      <w:r w:rsidR="006F60BF" w:rsidRPr="00243812">
        <w:rPr>
          <w:rFonts w:ascii="Montserrat" w:hAnsi="Montserrat"/>
          <w:sz w:val="24"/>
        </w:rPr>
        <w:t xml:space="preserve"> </w:t>
      </w:r>
      <w:r w:rsidRPr="00243812">
        <w:rPr>
          <w:rFonts w:ascii="Montserrat" w:hAnsi="Montserrat"/>
          <w:sz w:val="24"/>
        </w:rPr>
        <w:t>However, because people can expect to have disagreements between the way each imagnes the outcome of a game event, the game mechanics have been designed to provide a sharp and comprehensive resolution to such uncertainties.</w:t>
      </w:r>
    </w:p>
    <w:p w14:paraId="77E89C17" w14:textId="1B9ADE0C" w:rsidR="004E739B" w:rsidRPr="00243812" w:rsidRDefault="006F60BF" w:rsidP="00F01A18">
      <w:pPr>
        <w:pStyle w:val="NoSpacing"/>
        <w:rPr>
          <w:rFonts w:ascii="Montserrat" w:hAnsi="Montserrat"/>
          <w:sz w:val="24"/>
        </w:rPr>
      </w:pPr>
      <w:r w:rsidRPr="00243812">
        <w:rPr>
          <w:rFonts w:ascii="Montserrat" w:hAnsi="Montserrat"/>
          <w:sz w:val="24"/>
        </w:rPr>
        <w:tab/>
        <w:t xml:space="preserve">One practice to improve the effeciency of Arena play, is called articulated ability. The player takes the initiative to combine basic abilities to deal with the various difficulties the situation presents the character with. Articulated abilities are essentially verbs, and in a sense, verbs are much more effecient than cryptic and poorly defined abilities. If such a design can be fully developed and implemented, then Arena could shift to an entirely language based system. Such a syntax based game system would require more actual intelligence than typical role playing games, but would also help develope sharper wits in the players. Arena would tend to develop into a concept,interpretation puzzle. The closest developing project to this is the dragon phoenix "voice of embodiment" school of enlightenment, which has been maturing in my regular life. To pursue this idea, it is necessary to break down and address the internal structure of such a syntax based system. </w:t>
      </w:r>
    </w:p>
    <w:p w14:paraId="31B90349" w14:textId="77777777" w:rsidR="004E739B" w:rsidRPr="00243812" w:rsidRDefault="004E739B" w:rsidP="00F01A18">
      <w:pPr>
        <w:pStyle w:val="NoSpacing"/>
        <w:rPr>
          <w:rFonts w:ascii="Montserrat" w:hAnsi="Montserrat"/>
          <w:sz w:val="24"/>
        </w:rPr>
      </w:pPr>
    </w:p>
    <w:p w14:paraId="21BFD4C6" w14:textId="77777777" w:rsidR="004E739B" w:rsidRPr="00243812" w:rsidRDefault="00243812" w:rsidP="00F01A18">
      <w:pPr>
        <w:pStyle w:val="NoSpacing"/>
        <w:rPr>
          <w:rFonts w:ascii="Montserrat" w:hAnsi="Montserrat"/>
          <w:sz w:val="24"/>
        </w:rPr>
      </w:pPr>
      <w:r w:rsidRPr="00243812">
        <w:rPr>
          <w:rFonts w:ascii="Montserrat" w:hAnsi="Montserrat"/>
          <w:sz w:val="24"/>
        </w:rPr>
        <w:t>syntax arena</w:t>
      </w:r>
    </w:p>
    <w:p w14:paraId="57526DD2" w14:textId="3F80C1C5" w:rsidR="004E739B" w:rsidRPr="00243812" w:rsidRDefault="00243812" w:rsidP="00F01A18">
      <w:pPr>
        <w:pStyle w:val="NoSpacing"/>
        <w:rPr>
          <w:rFonts w:ascii="Montserrat" w:hAnsi="Montserrat"/>
          <w:sz w:val="24"/>
        </w:rPr>
      </w:pPr>
      <w:r w:rsidRPr="00243812">
        <w:rPr>
          <w:rFonts w:ascii="Montserrat" w:hAnsi="Montserrat"/>
          <w:sz w:val="24"/>
        </w:rPr>
        <w:tab/>
        <w:t>following up on the idea expresses in articulated abilities, syntax arena is a development geared around allowing a more free form game environment and character expression.</w:t>
      </w:r>
      <w:r w:rsidR="006F60BF" w:rsidRPr="00243812">
        <w:rPr>
          <w:rFonts w:ascii="Montserrat" w:hAnsi="Montserrat"/>
          <w:sz w:val="24"/>
        </w:rPr>
        <w:t xml:space="preserve"> </w:t>
      </w:r>
      <w:r w:rsidRPr="00243812">
        <w:rPr>
          <w:rFonts w:ascii="Montserrat" w:hAnsi="Montserrat"/>
          <w:sz w:val="24"/>
        </w:rPr>
        <w:t>The device of this came is the use of cards which detail assumption paths.</w:t>
      </w:r>
      <w:r w:rsidR="006F60BF" w:rsidRPr="00243812">
        <w:rPr>
          <w:rFonts w:ascii="Montserrat" w:hAnsi="Montserrat"/>
          <w:sz w:val="24"/>
        </w:rPr>
        <w:t xml:space="preserve"> </w:t>
      </w:r>
      <w:r w:rsidRPr="00243812">
        <w:rPr>
          <w:rFonts w:ascii="Montserrat" w:hAnsi="Montserrat"/>
          <w:sz w:val="24"/>
        </w:rPr>
        <w:t>These cards contain details of individual paths; either aspects, or abilities belonging in the cascade of a character's dominion.</w:t>
      </w:r>
      <w:r w:rsidR="006F60BF" w:rsidRPr="00243812">
        <w:rPr>
          <w:rFonts w:ascii="Montserrat" w:hAnsi="Montserrat"/>
          <w:sz w:val="24"/>
        </w:rPr>
        <w:t xml:space="preserve"> </w:t>
      </w:r>
      <w:r w:rsidRPr="00243812">
        <w:rPr>
          <w:rFonts w:ascii="Montserrat" w:hAnsi="Montserrat"/>
          <w:sz w:val="24"/>
        </w:rPr>
        <w:t>In practice, the player bids these cards as a support for the actions he or she wishes the character to take.</w:t>
      </w:r>
      <w:r w:rsidR="006F60BF" w:rsidRPr="00243812">
        <w:rPr>
          <w:rFonts w:ascii="Montserrat" w:hAnsi="Montserrat"/>
          <w:sz w:val="24"/>
        </w:rPr>
        <w:t xml:space="preserve"> </w:t>
      </w:r>
      <w:r w:rsidRPr="00243812">
        <w:rPr>
          <w:rFonts w:ascii="Montserrat" w:hAnsi="Montserrat"/>
          <w:sz w:val="24"/>
        </w:rPr>
        <w:t>The rest of the combat involves free expression of actions and events in near real time.</w:t>
      </w:r>
      <w:r w:rsidR="006F60BF" w:rsidRPr="00243812">
        <w:rPr>
          <w:rFonts w:ascii="Montserrat" w:hAnsi="Montserrat"/>
          <w:sz w:val="24"/>
        </w:rPr>
        <w:t xml:space="preserve"> </w:t>
      </w:r>
      <w:r w:rsidRPr="00243812">
        <w:rPr>
          <w:rFonts w:ascii="Montserrat" w:hAnsi="Montserrat"/>
          <w:sz w:val="24"/>
        </w:rPr>
        <w:t>As the character's actions are executed, the cards bid to support the actions are revealed.</w:t>
      </w:r>
      <w:r w:rsidR="006F60BF" w:rsidRPr="00243812">
        <w:rPr>
          <w:rFonts w:ascii="Montserrat" w:hAnsi="Montserrat"/>
          <w:sz w:val="24"/>
        </w:rPr>
        <w:t xml:space="preserve"> </w:t>
      </w:r>
      <w:r w:rsidRPr="00243812">
        <w:rPr>
          <w:rFonts w:ascii="Montserrat" w:hAnsi="Montserrat"/>
          <w:sz w:val="24"/>
        </w:rPr>
        <w:t>Certain cards are perpetually revealed, or remain revealed predominantly because these are the cards that support their character's aspects.</w:t>
      </w:r>
      <w:r w:rsidR="006F60BF" w:rsidRPr="00243812">
        <w:rPr>
          <w:rFonts w:ascii="Montserrat" w:hAnsi="Montserrat"/>
          <w:sz w:val="24"/>
        </w:rPr>
        <w:t xml:space="preserve"> </w:t>
      </w:r>
      <w:r w:rsidRPr="00243812">
        <w:rPr>
          <w:rFonts w:ascii="Montserrat" w:hAnsi="Montserrat"/>
          <w:sz w:val="24"/>
        </w:rPr>
        <w:t>Hence, they have more consistent impact on the character's expression of presence.</w:t>
      </w:r>
      <w:r w:rsidR="006F60BF" w:rsidRPr="00243812">
        <w:rPr>
          <w:rFonts w:ascii="Montserrat" w:hAnsi="Montserrat"/>
          <w:sz w:val="24"/>
        </w:rPr>
        <w:t xml:space="preserve"> </w:t>
      </w:r>
      <w:r w:rsidRPr="00243812">
        <w:rPr>
          <w:rFonts w:ascii="Montserrat" w:hAnsi="Montserrat"/>
          <w:sz w:val="24"/>
        </w:rPr>
        <w:t>The effects of actions are generated with standard uncertainty mechanics, and the players are free to interpret and define the articulation of their successes.</w:t>
      </w:r>
      <w:r w:rsidR="006F60BF" w:rsidRPr="00243812">
        <w:rPr>
          <w:rFonts w:ascii="Montserrat" w:hAnsi="Montserrat"/>
          <w:sz w:val="24"/>
        </w:rPr>
        <w:t xml:space="preserve"> </w:t>
      </w:r>
      <w:r w:rsidRPr="00243812">
        <w:rPr>
          <w:rFonts w:ascii="Montserrat" w:hAnsi="Montserrat"/>
          <w:sz w:val="24"/>
        </w:rPr>
        <w:t>Because syntax allows for better understanding of the way events are</w:t>
      </w:r>
      <w:r w:rsidR="006F60BF" w:rsidRPr="00243812">
        <w:rPr>
          <w:rFonts w:ascii="Montserrat" w:hAnsi="Montserrat"/>
          <w:sz w:val="24"/>
        </w:rPr>
        <w:t xml:space="preserve"> </w:t>
      </w:r>
      <w:r w:rsidRPr="00243812">
        <w:rPr>
          <w:rFonts w:ascii="Montserrat" w:hAnsi="Montserrat"/>
          <w:sz w:val="24"/>
        </w:rPr>
        <w:t>unfolding, the event can be resolved without uncertainty mechanics.</w:t>
      </w:r>
      <w:r w:rsidR="006F60BF" w:rsidRPr="00243812">
        <w:rPr>
          <w:rFonts w:ascii="Montserrat" w:hAnsi="Montserrat"/>
          <w:sz w:val="24"/>
        </w:rPr>
        <w:t xml:space="preserve"> </w:t>
      </w:r>
      <w:r w:rsidRPr="00243812">
        <w:rPr>
          <w:rFonts w:ascii="Montserrat" w:hAnsi="Montserrat"/>
          <w:sz w:val="24"/>
        </w:rPr>
        <w:t>That is, characters do what their players or maestro describes.</w:t>
      </w:r>
      <w:r w:rsidR="006F60BF" w:rsidRPr="00243812">
        <w:rPr>
          <w:rFonts w:ascii="Montserrat" w:hAnsi="Montserrat"/>
          <w:sz w:val="24"/>
        </w:rPr>
        <w:t xml:space="preserve"> </w:t>
      </w:r>
      <w:r w:rsidRPr="00243812">
        <w:rPr>
          <w:rFonts w:ascii="Montserrat" w:hAnsi="Montserrat"/>
          <w:sz w:val="24"/>
        </w:rPr>
        <w:t>The odds of things working out is dependant on what paths are bid to play.</w:t>
      </w:r>
      <w:r w:rsidR="006F60BF" w:rsidRPr="00243812">
        <w:rPr>
          <w:rFonts w:ascii="Montserrat" w:hAnsi="Montserrat"/>
          <w:sz w:val="24"/>
        </w:rPr>
        <w:t xml:space="preserve"> </w:t>
      </w:r>
      <w:r w:rsidRPr="00243812">
        <w:rPr>
          <w:rFonts w:ascii="Montserrat" w:hAnsi="Montserrat"/>
          <w:sz w:val="24"/>
        </w:rPr>
        <w:t>The expression of an effect by one character can only be altered if another character has a path bid that permits him or her to respond to the action.</w:t>
      </w:r>
      <w:r w:rsidR="006F60BF" w:rsidRPr="00243812">
        <w:rPr>
          <w:rFonts w:ascii="Montserrat" w:hAnsi="Montserrat"/>
          <w:sz w:val="24"/>
        </w:rPr>
        <w:t xml:space="preserve"> </w:t>
      </w:r>
      <w:r w:rsidRPr="00243812">
        <w:rPr>
          <w:rFonts w:ascii="Montserrat" w:hAnsi="Montserrat"/>
          <w:sz w:val="24"/>
        </w:rPr>
        <w:t>There is an element of surprise and covertness created by saving threat response paths until they have to be revealed.</w:t>
      </w:r>
      <w:r w:rsidR="006F60BF" w:rsidRPr="00243812">
        <w:rPr>
          <w:rFonts w:ascii="Montserrat" w:hAnsi="Montserrat"/>
          <w:sz w:val="24"/>
        </w:rPr>
        <w:t xml:space="preserve"> </w:t>
      </w:r>
      <w:r w:rsidRPr="00243812">
        <w:rPr>
          <w:rFonts w:ascii="Montserrat" w:hAnsi="Montserrat"/>
          <w:sz w:val="24"/>
        </w:rPr>
        <w:t>In this way, a character can respond to a threat that he or she was not expected to.</w:t>
      </w:r>
    </w:p>
    <w:p w14:paraId="104BEC7B" w14:textId="3DD4515E" w:rsidR="004E739B" w:rsidRPr="00243812" w:rsidRDefault="006F60BF" w:rsidP="00F01A18">
      <w:pPr>
        <w:pStyle w:val="NoSpacing"/>
        <w:rPr>
          <w:rFonts w:ascii="Montserrat" w:hAnsi="Montserrat"/>
          <w:sz w:val="24"/>
        </w:rPr>
      </w:pPr>
      <w:r w:rsidRPr="00243812">
        <w:rPr>
          <w:rFonts w:ascii="Montserrat" w:hAnsi="Montserrat"/>
          <w:sz w:val="24"/>
        </w:rPr>
        <w:tab/>
        <w:t>In order for an effect to be applicable to play, a card representing it must be bid. In order to bid a card for play, it has to be in the character's dominion, and at the beginning of a new action. Instincts, or ability aspects, are always considered revealed in play; although they usually offer only pitiful modifications. A bid can be revealed and used as an action or a reaction. Actions can generate positive effect factors, while reactions can only generate negative modifiers to impinging effects. The limit of cards that can be bid is based on the character's applicable base rating. If the character is working in a group with group tactics, he is limited to APS number of cards per event. If he is acting on his own initiative, he is allowed ABS number of cards. Effective play is dependant on sharp wits, good tactics, and the ability to execute actions quickly and appropriately. These special mechanics still obey the regular interpretation and articulation procedures of Arena, when it comes down to uncertainty. Efforts can be cascaded if all the componants of the action are bid into play. If the event is to be played as an initiative based exchange, the players can use automatic successes to describe their effects. Syntax is not a more accurate way of resolving combat, but is is a more fluid and involved one.</w:t>
      </w:r>
    </w:p>
    <w:p w14:paraId="4BBBE055" w14:textId="2D410FBB" w:rsidR="004E739B" w:rsidRPr="00243812" w:rsidRDefault="006F60BF" w:rsidP="00F01A18">
      <w:pPr>
        <w:pStyle w:val="NoSpacing"/>
        <w:rPr>
          <w:rFonts w:ascii="Montserrat" w:hAnsi="Montserrat"/>
          <w:sz w:val="24"/>
        </w:rPr>
      </w:pPr>
      <w:r w:rsidRPr="00243812">
        <w:rPr>
          <w:rFonts w:ascii="Montserrat" w:hAnsi="Montserrat"/>
          <w:sz w:val="24"/>
        </w:rPr>
        <w:tab/>
        <w:t>This version of Arena can be played independant of the core system as a pure syntax system, if the players design domain cards detailing their ABP and APS bases, their access, and include path rating and values on their dominion cards. The device of using cards is what allows a pure syntax system to work. The forces behind action are physically committed by the players, which is difficult to do with profile sheets. Order of action in syntax rounds is reletive to the focus on events that players naturally invest. Among the controlling factors in combat is proximity, and game effects have self defined proximity limits. Proximity can be controlled by using a map with character icons, or simply by keeping track of positions announced by the players.</w:t>
      </w:r>
    </w:p>
    <w:p w14:paraId="0199F8D2" w14:textId="77777777" w:rsidR="004E739B" w:rsidRPr="00243812" w:rsidRDefault="004E739B" w:rsidP="00F01A18">
      <w:pPr>
        <w:pStyle w:val="NoSpacing"/>
        <w:rPr>
          <w:rFonts w:ascii="Montserrat" w:hAnsi="Montserrat"/>
          <w:sz w:val="24"/>
        </w:rPr>
      </w:pPr>
    </w:p>
    <w:p w14:paraId="0AEB3EE6" w14:textId="77777777" w:rsidR="004E739B" w:rsidRPr="00243812" w:rsidRDefault="00243812" w:rsidP="00F01A18">
      <w:pPr>
        <w:pStyle w:val="NoSpacing"/>
        <w:rPr>
          <w:rFonts w:ascii="Montserrat" w:hAnsi="Montserrat"/>
          <w:sz w:val="24"/>
        </w:rPr>
      </w:pPr>
      <w:r w:rsidRPr="00243812">
        <w:rPr>
          <w:rFonts w:ascii="Montserrat" w:hAnsi="Montserrat"/>
          <w:sz w:val="24"/>
        </w:rPr>
        <w:t>objects and attention</w:t>
      </w:r>
    </w:p>
    <w:p w14:paraId="7DD8B047" w14:textId="6B61E26A" w:rsidR="004E739B" w:rsidRPr="00243812" w:rsidRDefault="00243812" w:rsidP="00F01A18">
      <w:pPr>
        <w:pStyle w:val="NoSpacing"/>
        <w:rPr>
          <w:rFonts w:ascii="Montserrat" w:hAnsi="Montserrat"/>
          <w:sz w:val="24"/>
        </w:rPr>
      </w:pPr>
      <w:r w:rsidRPr="00243812">
        <w:rPr>
          <w:rFonts w:ascii="Montserrat" w:hAnsi="Montserrat"/>
          <w:sz w:val="24"/>
        </w:rPr>
        <w:tab/>
        <w:t>there is a special relationship between objects and attention.</w:t>
      </w:r>
      <w:r w:rsidR="006F60BF" w:rsidRPr="00243812">
        <w:rPr>
          <w:rFonts w:ascii="Montserrat" w:hAnsi="Montserrat"/>
          <w:sz w:val="24"/>
        </w:rPr>
        <w:t xml:space="preserve"> </w:t>
      </w:r>
      <w:r w:rsidRPr="00243812">
        <w:rPr>
          <w:rFonts w:ascii="Montserrat" w:hAnsi="Montserrat"/>
          <w:sz w:val="24"/>
        </w:rPr>
        <w:t>Objects occupy attention.</w:t>
      </w:r>
      <w:r w:rsidR="006F60BF" w:rsidRPr="00243812">
        <w:rPr>
          <w:rFonts w:ascii="Montserrat" w:hAnsi="Montserrat"/>
          <w:sz w:val="24"/>
        </w:rPr>
        <w:t xml:space="preserve"> </w:t>
      </w:r>
      <w:r w:rsidRPr="00243812">
        <w:rPr>
          <w:rFonts w:ascii="Montserrat" w:hAnsi="Montserrat"/>
          <w:sz w:val="24"/>
        </w:rPr>
        <w:t>A living being is doubly vexing to deal with because not only does it occupy one's attention as an object, it also presents one with alien attention.</w:t>
      </w:r>
      <w:r w:rsidR="006F60BF" w:rsidRPr="00243812">
        <w:rPr>
          <w:rFonts w:ascii="Montserrat" w:hAnsi="Montserrat"/>
          <w:sz w:val="24"/>
        </w:rPr>
        <w:t xml:space="preserve"> </w:t>
      </w:r>
      <w:r w:rsidRPr="00243812">
        <w:rPr>
          <w:rFonts w:ascii="Montserrat" w:hAnsi="Montserrat"/>
          <w:sz w:val="24"/>
        </w:rPr>
        <w:t>It is a common view that even the most adept of individuals is no match for a group of individuals of even the most pathetic capabilities.</w:t>
      </w:r>
      <w:r w:rsidR="006F60BF" w:rsidRPr="00243812">
        <w:rPr>
          <w:rFonts w:ascii="Montserrat" w:hAnsi="Montserrat"/>
          <w:sz w:val="24"/>
        </w:rPr>
        <w:t xml:space="preserve"> </w:t>
      </w:r>
      <w:r w:rsidRPr="00243812">
        <w:rPr>
          <w:rFonts w:ascii="Montserrat" w:hAnsi="Montserrat"/>
          <w:sz w:val="24"/>
        </w:rPr>
        <w:t>The idea that there is power in numbers is based on the power of objects to occupy attention, and especially in the case of active objects; living objects.</w:t>
      </w:r>
      <w:r w:rsidR="006F60BF" w:rsidRPr="00243812">
        <w:rPr>
          <w:rFonts w:ascii="Montserrat" w:hAnsi="Montserrat"/>
          <w:sz w:val="24"/>
        </w:rPr>
        <w:t xml:space="preserve"> </w:t>
      </w:r>
      <w:r w:rsidRPr="00243812">
        <w:rPr>
          <w:rFonts w:ascii="Montserrat" w:hAnsi="Montserrat"/>
          <w:sz w:val="24"/>
        </w:rPr>
        <w:t>The trick of all such situations is in the way opposing elements focus their attention.</w:t>
      </w:r>
      <w:r w:rsidR="006F60BF" w:rsidRPr="00243812">
        <w:rPr>
          <w:rFonts w:ascii="Montserrat" w:hAnsi="Montserrat"/>
          <w:sz w:val="24"/>
        </w:rPr>
        <w:t xml:space="preserve"> </w:t>
      </w:r>
      <w:r w:rsidRPr="00243812">
        <w:rPr>
          <w:rFonts w:ascii="Montserrat" w:hAnsi="Montserrat"/>
          <w:sz w:val="24"/>
        </w:rPr>
        <w:t>Any individual can deal with an almost infinite number of inarticualte objects.</w:t>
      </w:r>
      <w:r w:rsidR="006F60BF" w:rsidRPr="00243812">
        <w:rPr>
          <w:rFonts w:ascii="Montserrat" w:hAnsi="Montserrat"/>
          <w:sz w:val="24"/>
        </w:rPr>
        <w:t xml:space="preserve"> </w:t>
      </w:r>
      <w:r w:rsidRPr="00243812">
        <w:rPr>
          <w:rFonts w:ascii="Montserrat" w:hAnsi="Montserrat"/>
          <w:sz w:val="24"/>
        </w:rPr>
        <w:t>It only takes a modest number of other people to confound that same individual.</w:t>
      </w:r>
      <w:r w:rsidR="006F60BF" w:rsidRPr="00243812">
        <w:rPr>
          <w:rFonts w:ascii="Montserrat" w:hAnsi="Montserrat"/>
          <w:sz w:val="24"/>
        </w:rPr>
        <w:t xml:space="preserve"> </w:t>
      </w:r>
      <w:r w:rsidRPr="00243812">
        <w:rPr>
          <w:rFonts w:ascii="Montserrat" w:hAnsi="Montserrat"/>
          <w:sz w:val="24"/>
        </w:rPr>
        <w:t>Why?</w:t>
      </w:r>
      <w:r w:rsidR="006F60BF" w:rsidRPr="00243812">
        <w:rPr>
          <w:rFonts w:ascii="Montserrat" w:hAnsi="Montserrat"/>
          <w:sz w:val="24"/>
        </w:rPr>
        <w:t xml:space="preserve"> </w:t>
      </w:r>
      <w:r w:rsidRPr="00243812">
        <w:rPr>
          <w:rFonts w:ascii="Montserrat" w:hAnsi="Montserrat"/>
          <w:sz w:val="24"/>
        </w:rPr>
        <w:t>Simple.</w:t>
      </w:r>
      <w:r w:rsidR="006F60BF" w:rsidRPr="00243812">
        <w:rPr>
          <w:rFonts w:ascii="Montserrat" w:hAnsi="Montserrat"/>
          <w:sz w:val="24"/>
        </w:rPr>
        <w:t xml:space="preserve"> </w:t>
      </w:r>
      <w:r w:rsidRPr="00243812">
        <w:rPr>
          <w:rFonts w:ascii="Montserrat" w:hAnsi="Montserrat"/>
          <w:sz w:val="24"/>
        </w:rPr>
        <w:t>The one must pay attention to many, while the many only have to pay attention to one.</w:t>
      </w:r>
      <w:r w:rsidR="006F60BF" w:rsidRPr="00243812">
        <w:rPr>
          <w:rFonts w:ascii="Montserrat" w:hAnsi="Montserrat"/>
          <w:sz w:val="24"/>
        </w:rPr>
        <w:t xml:space="preserve"> </w:t>
      </w:r>
      <w:r w:rsidRPr="00243812">
        <w:rPr>
          <w:rFonts w:ascii="Montserrat" w:hAnsi="Montserrat"/>
          <w:sz w:val="24"/>
        </w:rPr>
        <w:t>On the other hand, one trained individual can balance things out by having ways to occupy the attention of his assailants.</w:t>
      </w:r>
      <w:r w:rsidR="006F60BF" w:rsidRPr="00243812">
        <w:rPr>
          <w:rFonts w:ascii="Montserrat" w:hAnsi="Montserrat"/>
          <w:sz w:val="24"/>
        </w:rPr>
        <w:t xml:space="preserve"> </w:t>
      </w:r>
      <w:r w:rsidRPr="00243812">
        <w:rPr>
          <w:rFonts w:ascii="Montserrat" w:hAnsi="Montserrat"/>
          <w:sz w:val="24"/>
        </w:rPr>
        <w:t>One individual with a gun can hold off a crowd of people far in excess of the number of bullets it may fire.</w:t>
      </w:r>
      <w:r w:rsidR="006F60BF" w:rsidRPr="00243812">
        <w:rPr>
          <w:rFonts w:ascii="Montserrat" w:hAnsi="Montserrat"/>
          <w:sz w:val="24"/>
        </w:rPr>
        <w:t xml:space="preserve"> </w:t>
      </w:r>
      <w:r w:rsidRPr="00243812">
        <w:rPr>
          <w:rFonts w:ascii="Montserrat" w:hAnsi="Montserrat"/>
          <w:sz w:val="24"/>
        </w:rPr>
        <w:t>The object of a gun distracts their attention and occupies it with the possability of threat.</w:t>
      </w:r>
      <w:r w:rsidR="006F60BF" w:rsidRPr="00243812">
        <w:rPr>
          <w:rFonts w:ascii="Montserrat" w:hAnsi="Montserrat"/>
          <w:sz w:val="24"/>
        </w:rPr>
        <w:t xml:space="preserve"> </w:t>
      </w:r>
      <w:r w:rsidRPr="00243812">
        <w:rPr>
          <w:rFonts w:ascii="Montserrat" w:hAnsi="Montserrat"/>
          <w:sz w:val="24"/>
        </w:rPr>
        <w:t>This simple art of object attention has vast applications.</w:t>
      </w:r>
      <w:r w:rsidR="006F60BF" w:rsidRPr="00243812">
        <w:rPr>
          <w:rFonts w:ascii="Montserrat" w:hAnsi="Montserrat"/>
          <w:sz w:val="24"/>
        </w:rPr>
        <w:t xml:space="preserve"> </w:t>
      </w:r>
      <w:r w:rsidRPr="00243812">
        <w:rPr>
          <w:rFonts w:ascii="Montserrat" w:hAnsi="Montserrat"/>
          <w:sz w:val="24"/>
        </w:rPr>
        <w:t>Understanding this premise and finding ways to apply it strategically will not only give you an understanding of why a more experienced character will be able to deal with a number of assailants as a product of simple game mechanics, it will also teach you how to improve the quality and intensity of your adventures.</w:t>
      </w:r>
    </w:p>
    <w:p w14:paraId="7CEF9E5F" w14:textId="77777777" w:rsidR="004E739B" w:rsidRPr="00243812" w:rsidRDefault="004E739B" w:rsidP="00F01A18">
      <w:pPr>
        <w:pStyle w:val="NoSpacing"/>
        <w:rPr>
          <w:rFonts w:ascii="Montserrat" w:hAnsi="Montserrat"/>
          <w:sz w:val="24"/>
        </w:rPr>
      </w:pPr>
    </w:p>
    <w:p w14:paraId="0F9B8D70" w14:textId="77777777" w:rsidR="004E739B" w:rsidRPr="00243812" w:rsidRDefault="00243812" w:rsidP="00F01A18">
      <w:pPr>
        <w:pStyle w:val="NoSpacing"/>
        <w:rPr>
          <w:rFonts w:ascii="Montserrat" w:hAnsi="Montserrat"/>
          <w:sz w:val="24"/>
        </w:rPr>
      </w:pPr>
      <w:r w:rsidRPr="00243812">
        <w:rPr>
          <w:rFonts w:ascii="Montserrat" w:hAnsi="Montserrat"/>
          <w:sz w:val="24"/>
        </w:rPr>
        <w:t>group dynamics : in part with attention</w:t>
      </w:r>
    </w:p>
    <w:p w14:paraId="5D8DBCF4" w14:textId="4AB3EF14" w:rsidR="004E739B" w:rsidRPr="00243812" w:rsidRDefault="00243812" w:rsidP="00F01A18">
      <w:pPr>
        <w:pStyle w:val="NoSpacing"/>
        <w:rPr>
          <w:rFonts w:ascii="Montserrat" w:hAnsi="Montserrat"/>
          <w:sz w:val="24"/>
        </w:rPr>
      </w:pPr>
      <w:r w:rsidRPr="00243812">
        <w:rPr>
          <w:rFonts w:ascii="Montserrat" w:hAnsi="Montserrat"/>
          <w:sz w:val="24"/>
        </w:rPr>
        <w:tab/>
        <w:t>among ideas that approach old problems from unique angles, group dynamics is intended to be a means of handling the actions of groups.</w:t>
      </w:r>
      <w:r w:rsidR="006F60BF" w:rsidRPr="00243812">
        <w:rPr>
          <w:rFonts w:ascii="Montserrat" w:hAnsi="Montserrat"/>
          <w:sz w:val="24"/>
        </w:rPr>
        <w:t xml:space="preserve"> </w:t>
      </w:r>
      <w:r w:rsidRPr="00243812">
        <w:rPr>
          <w:rFonts w:ascii="Montserrat" w:hAnsi="Montserrat"/>
          <w:sz w:val="24"/>
        </w:rPr>
        <w:t>The factors based on attention that apply are (1) objective, (2) number of individuals in group fixed on the objective, and or number of groups fixed on compatible objective aspects, (3) cohesiveness of thought and action.</w:t>
      </w:r>
      <w:r w:rsidR="006F60BF" w:rsidRPr="00243812">
        <w:rPr>
          <w:rFonts w:ascii="Montserrat" w:hAnsi="Montserrat"/>
          <w:sz w:val="24"/>
        </w:rPr>
        <w:t xml:space="preserve"> </w:t>
      </w:r>
      <w:r w:rsidRPr="00243812">
        <w:rPr>
          <w:rFonts w:ascii="Montserrat" w:hAnsi="Montserrat"/>
          <w:sz w:val="24"/>
        </w:rPr>
        <w:t>Each individual entity can be said to have a compatibility factor.</w:t>
      </w:r>
      <w:r w:rsidR="006F60BF" w:rsidRPr="00243812">
        <w:rPr>
          <w:rFonts w:ascii="Montserrat" w:hAnsi="Montserrat"/>
          <w:sz w:val="24"/>
        </w:rPr>
        <w:t xml:space="preserve"> </w:t>
      </w:r>
      <w:r w:rsidRPr="00243812">
        <w:rPr>
          <w:rFonts w:ascii="Montserrat" w:hAnsi="Montserrat"/>
          <w:sz w:val="24"/>
        </w:rPr>
        <w:t>This rating or value is what he contributes to a group as compared to how much his individuality detracts from the group identity.</w:t>
      </w:r>
      <w:r w:rsidR="006F60BF" w:rsidRPr="00243812">
        <w:rPr>
          <w:rFonts w:ascii="Montserrat" w:hAnsi="Montserrat"/>
          <w:sz w:val="24"/>
        </w:rPr>
        <w:t xml:space="preserve"> </w:t>
      </w:r>
      <w:r w:rsidRPr="00243812">
        <w:rPr>
          <w:rFonts w:ascii="Montserrat" w:hAnsi="Montserrat"/>
          <w:sz w:val="24"/>
        </w:rPr>
        <w:t>This is a suitble role in which to apply the base aspect rating.</w:t>
      </w:r>
      <w:r w:rsidR="006F60BF" w:rsidRPr="00243812">
        <w:rPr>
          <w:rFonts w:ascii="Montserrat" w:hAnsi="Montserrat"/>
          <w:sz w:val="24"/>
        </w:rPr>
        <w:t xml:space="preserve"> </w:t>
      </w:r>
      <w:r w:rsidRPr="00243812">
        <w:rPr>
          <w:rFonts w:ascii="Montserrat" w:hAnsi="Montserrat"/>
          <w:sz w:val="24"/>
        </w:rPr>
        <w:t>Group ability rating is based on the sum of aps divided by the number of individuals in the group.</w:t>
      </w:r>
      <w:r w:rsidR="006F60BF" w:rsidRPr="00243812">
        <w:rPr>
          <w:rFonts w:ascii="Montserrat" w:hAnsi="Montserrat"/>
          <w:sz w:val="24"/>
        </w:rPr>
        <w:t xml:space="preserve"> </w:t>
      </w:r>
      <w:r w:rsidRPr="00243812">
        <w:rPr>
          <w:rFonts w:ascii="Montserrat" w:hAnsi="Montserrat"/>
          <w:sz w:val="24"/>
        </w:rPr>
        <w:tab/>
        <w:t>ARENA 950331</w:t>
      </w:r>
    </w:p>
    <w:p w14:paraId="2196D07B" w14:textId="77777777" w:rsidR="004E739B" w:rsidRPr="00243812" w:rsidRDefault="004E739B" w:rsidP="00F01A18">
      <w:pPr>
        <w:pStyle w:val="NoSpacing"/>
        <w:rPr>
          <w:rFonts w:ascii="Montserrat" w:hAnsi="Montserrat"/>
          <w:sz w:val="24"/>
        </w:rPr>
      </w:pPr>
    </w:p>
    <w:p w14:paraId="31C8D17B" w14:textId="0BB7B60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leadership in a mass combat situation creates a tremendous bonus to the effectiveness of a given side.</w:t>
      </w:r>
      <w:r w:rsidR="006F60BF" w:rsidRPr="00243812">
        <w:rPr>
          <w:rFonts w:ascii="Montserrat" w:hAnsi="Montserrat"/>
          <w:sz w:val="24"/>
        </w:rPr>
        <w:t xml:space="preserve"> </w:t>
      </w:r>
      <w:r w:rsidRPr="00243812">
        <w:rPr>
          <w:rFonts w:ascii="Montserrat" w:hAnsi="Montserrat"/>
          <w:sz w:val="24"/>
        </w:rPr>
        <w:t>The discipline of leadership is one of the few valid group modifiers.</w:t>
      </w:r>
      <w:r w:rsidR="006F60BF" w:rsidRPr="00243812">
        <w:rPr>
          <w:rFonts w:ascii="Montserrat" w:hAnsi="Montserrat"/>
          <w:sz w:val="24"/>
        </w:rPr>
        <w:t xml:space="preserve"> </w:t>
      </w:r>
      <w:r w:rsidRPr="00243812">
        <w:rPr>
          <w:rFonts w:ascii="Montserrat" w:hAnsi="Montserrat"/>
          <w:sz w:val="24"/>
        </w:rPr>
        <w:t>It adds to the efforts of the group; it can also add to an adversary's efforts if a member of the group disobeys orders or fails to produce a desired result.</w:t>
      </w:r>
    </w:p>
    <w:p w14:paraId="00192A83" w14:textId="77777777" w:rsidR="004E739B" w:rsidRPr="00243812" w:rsidRDefault="004E739B" w:rsidP="00F01A18">
      <w:pPr>
        <w:pStyle w:val="NoSpacing"/>
        <w:rPr>
          <w:rFonts w:ascii="Montserrat" w:hAnsi="Montserrat"/>
          <w:sz w:val="24"/>
        </w:rPr>
      </w:pPr>
    </w:p>
    <w:p w14:paraId="60809A5C" w14:textId="1B305493" w:rsidR="004E739B" w:rsidRPr="00243812" w:rsidRDefault="00243812" w:rsidP="00F01A18">
      <w:pPr>
        <w:pStyle w:val="NoSpacing"/>
        <w:rPr>
          <w:rFonts w:ascii="Montserrat" w:hAnsi="Montserrat"/>
          <w:sz w:val="24"/>
        </w:rPr>
      </w:pPr>
      <w:r w:rsidRPr="00243812">
        <w:rPr>
          <w:rFonts w:ascii="Montserrat" w:hAnsi="Montserrat"/>
          <w:sz w:val="24"/>
        </w:rPr>
        <w:tab/>
        <w:t>morale influences group efforts and can reinforce the dedication of the group to their leader.</w:t>
      </w:r>
      <w:r w:rsidR="006F60BF" w:rsidRPr="00243812">
        <w:rPr>
          <w:rFonts w:ascii="Montserrat" w:hAnsi="Montserrat"/>
          <w:sz w:val="24"/>
        </w:rPr>
        <w:t xml:space="preserve"> </w:t>
      </w:r>
      <w:r w:rsidRPr="00243812">
        <w:rPr>
          <w:rFonts w:ascii="Montserrat" w:hAnsi="Montserrat"/>
          <w:sz w:val="24"/>
        </w:rPr>
        <w:t>Loss of morale can disrupt the cohesion of the group; which is one of the instances where the leadership discipline gives the opposition an advantage.</w:t>
      </w:r>
    </w:p>
    <w:p w14:paraId="40AEB329" w14:textId="77777777" w:rsidR="004E739B" w:rsidRPr="00243812" w:rsidRDefault="004E739B" w:rsidP="00F01A18">
      <w:pPr>
        <w:pStyle w:val="NoSpacing"/>
        <w:rPr>
          <w:rFonts w:ascii="Montserrat" w:hAnsi="Montserrat"/>
          <w:sz w:val="24"/>
        </w:rPr>
      </w:pPr>
    </w:p>
    <w:p w14:paraId="091BF70D" w14:textId="0C6AA6A2" w:rsidR="004E739B" w:rsidRPr="00243812" w:rsidRDefault="00243812" w:rsidP="00F01A18">
      <w:pPr>
        <w:pStyle w:val="NoSpacing"/>
        <w:rPr>
          <w:rFonts w:ascii="Montserrat" w:hAnsi="Montserrat"/>
          <w:sz w:val="24"/>
        </w:rPr>
      </w:pPr>
      <w:r w:rsidRPr="00243812">
        <w:rPr>
          <w:rFonts w:ascii="Montserrat" w:hAnsi="Montserrat"/>
          <w:sz w:val="24"/>
        </w:rPr>
        <w:tab/>
        <w:t>What are the specific key elements to an efficient yet intimate general combat system?</w:t>
      </w:r>
      <w:r w:rsidR="006F60BF" w:rsidRPr="00243812">
        <w:rPr>
          <w:rFonts w:ascii="Montserrat" w:hAnsi="Montserrat"/>
          <w:sz w:val="24"/>
        </w:rPr>
        <w:t xml:space="preserve"> </w:t>
      </w:r>
      <w:r w:rsidRPr="00243812">
        <w:rPr>
          <w:rFonts w:ascii="Montserrat" w:hAnsi="Montserrat"/>
          <w:sz w:val="24"/>
        </w:rPr>
        <w:t>What kind of character construct is necessary for such a system? In a skirmish there are a number of individuals opposing each other in groups.</w:t>
      </w:r>
      <w:r w:rsidR="006F60BF" w:rsidRPr="00243812">
        <w:rPr>
          <w:rFonts w:ascii="Montserrat" w:hAnsi="Montserrat"/>
          <w:sz w:val="24"/>
        </w:rPr>
        <w:t xml:space="preserve"> </w:t>
      </w:r>
      <w:r w:rsidRPr="00243812">
        <w:rPr>
          <w:rFonts w:ascii="Montserrat" w:hAnsi="Montserrat"/>
          <w:sz w:val="24"/>
        </w:rPr>
        <w:t>They have individual encounters that creates the general course of a battle.</w:t>
      </w:r>
      <w:r w:rsidR="006F60BF" w:rsidRPr="00243812">
        <w:rPr>
          <w:rFonts w:ascii="Montserrat" w:hAnsi="Montserrat"/>
          <w:sz w:val="24"/>
        </w:rPr>
        <w:t xml:space="preserve"> </w:t>
      </w:r>
      <w:r w:rsidRPr="00243812">
        <w:rPr>
          <w:rFonts w:ascii="Montserrat" w:hAnsi="Montserrat"/>
          <w:sz w:val="24"/>
        </w:rPr>
        <w:t>An easier way of dealing with mass combat would be a method of determining the side advantage and working back to the specific effect on the individual combatants.</w:t>
      </w:r>
      <w:r w:rsidR="006F60BF" w:rsidRPr="00243812">
        <w:rPr>
          <w:rFonts w:ascii="Montserrat" w:hAnsi="Montserrat"/>
          <w:sz w:val="24"/>
        </w:rPr>
        <w:t xml:space="preserve"> </w:t>
      </w:r>
      <w:r w:rsidRPr="00243812">
        <w:rPr>
          <w:rFonts w:ascii="Montserrat" w:hAnsi="Montserrat"/>
          <w:sz w:val="24"/>
        </w:rPr>
        <w:t>So each combatant would have some characteristic value for effort, effect, and evasion; or something like that.</w:t>
      </w:r>
      <w:r w:rsidR="006F60BF" w:rsidRPr="00243812">
        <w:rPr>
          <w:rFonts w:ascii="Montserrat" w:hAnsi="Montserrat"/>
          <w:sz w:val="24"/>
        </w:rPr>
        <w:t xml:space="preserve"> </w:t>
      </w:r>
      <w:r w:rsidRPr="00243812">
        <w:rPr>
          <w:rFonts w:ascii="Montserrat" w:hAnsi="Montserrat"/>
          <w:sz w:val="24"/>
        </w:rPr>
        <w:t>Even luck or fate or will.</w:t>
      </w:r>
    </w:p>
    <w:p w14:paraId="10E16852" w14:textId="77777777" w:rsidR="004E739B" w:rsidRPr="00243812" w:rsidRDefault="004E739B" w:rsidP="00F01A18">
      <w:pPr>
        <w:pStyle w:val="NoSpacing"/>
        <w:rPr>
          <w:rFonts w:ascii="Montserrat" w:hAnsi="Montserrat"/>
          <w:sz w:val="24"/>
        </w:rPr>
      </w:pPr>
    </w:p>
    <w:p w14:paraId="326BC6EA" w14:textId="75F8684A" w:rsidR="004E739B" w:rsidRPr="00243812" w:rsidRDefault="00243812" w:rsidP="00F01A18">
      <w:pPr>
        <w:pStyle w:val="NoSpacing"/>
        <w:rPr>
          <w:rFonts w:ascii="Montserrat" w:hAnsi="Montserrat"/>
          <w:sz w:val="24"/>
        </w:rPr>
      </w:pPr>
      <w:r w:rsidRPr="00243812">
        <w:rPr>
          <w:rFonts w:ascii="Montserrat" w:hAnsi="Montserrat"/>
          <w:sz w:val="24"/>
        </w:rPr>
        <w:tab/>
        <w:t>What are the conditions of a mass combatant?</w:t>
      </w:r>
      <w:r w:rsidR="006F60BF" w:rsidRPr="00243812">
        <w:rPr>
          <w:rFonts w:ascii="Montserrat" w:hAnsi="Montserrat"/>
          <w:sz w:val="24"/>
        </w:rPr>
        <w:t xml:space="preserve"> </w:t>
      </w:r>
      <w:r w:rsidRPr="00243812">
        <w:rPr>
          <w:rFonts w:ascii="Montserrat" w:hAnsi="Montserrat"/>
          <w:sz w:val="24"/>
        </w:rPr>
        <w:t>In a skirmish there are a number of individuals pitted against each other; one on one or more as their fighting abilities or luck dictates.</w:t>
      </w:r>
      <w:r w:rsidR="006F60BF" w:rsidRPr="00243812">
        <w:rPr>
          <w:rFonts w:ascii="Montserrat" w:hAnsi="Montserrat"/>
          <w:sz w:val="24"/>
        </w:rPr>
        <w:t xml:space="preserve"> </w:t>
      </w:r>
      <w:r w:rsidRPr="00243812">
        <w:rPr>
          <w:rFonts w:ascii="Montserrat" w:hAnsi="Montserrat"/>
          <w:sz w:val="24"/>
        </w:rPr>
        <w:t>However it is common for some combatants to not be engaged with an opponent either by their choice or due to the general distraction created by the skirmish itself.</w:t>
      </w:r>
      <w:r w:rsidR="006F60BF" w:rsidRPr="00243812">
        <w:rPr>
          <w:rFonts w:ascii="Montserrat" w:hAnsi="Montserrat"/>
          <w:sz w:val="24"/>
        </w:rPr>
        <w:t xml:space="preserve"> </w:t>
      </w:r>
      <w:r w:rsidRPr="00243812">
        <w:rPr>
          <w:rFonts w:ascii="Montserrat" w:hAnsi="Montserrat"/>
          <w:sz w:val="24"/>
        </w:rPr>
        <w:t>So a character has an aim in each moment of battle; to engage, to evade, to hunt for a particular target, to rally, to advance.</w:t>
      </w:r>
      <w:r w:rsidR="006F60BF" w:rsidRPr="00243812">
        <w:rPr>
          <w:rFonts w:ascii="Montserrat" w:hAnsi="Montserrat"/>
          <w:sz w:val="24"/>
        </w:rPr>
        <w:t xml:space="preserve"> </w:t>
      </w:r>
      <w:r w:rsidRPr="00243812">
        <w:rPr>
          <w:rFonts w:ascii="Montserrat" w:hAnsi="Montserrat"/>
          <w:sz w:val="24"/>
        </w:rPr>
        <w:t>If they are fortunate those who are not seeking to be engaged do not come to the attention those seeking to engage them, and enough combatants are engaged to mask their actions.</w:t>
      </w:r>
      <w:r w:rsidR="006F60BF" w:rsidRPr="00243812">
        <w:rPr>
          <w:rFonts w:ascii="Montserrat" w:hAnsi="Montserrat"/>
          <w:sz w:val="24"/>
        </w:rPr>
        <w:t xml:space="preserve"> </w:t>
      </w:r>
      <w:r w:rsidRPr="00243812">
        <w:rPr>
          <w:rFonts w:ascii="Montserrat" w:hAnsi="Montserrat"/>
          <w:sz w:val="24"/>
        </w:rPr>
        <w:t>The factors of a combat are the ratio of combatants, the capabilities of the combatants, morale, and luck or chance.</w:t>
      </w:r>
      <w:r w:rsidR="006F60BF" w:rsidRPr="00243812">
        <w:rPr>
          <w:rFonts w:ascii="Montserrat" w:hAnsi="Montserrat"/>
          <w:sz w:val="24"/>
        </w:rPr>
        <w:t xml:space="preserve"> </w:t>
      </w:r>
      <w:r w:rsidRPr="00243812">
        <w:rPr>
          <w:rFonts w:ascii="Montserrat" w:hAnsi="Montserrat"/>
          <w:sz w:val="24"/>
        </w:rPr>
        <w:t>Morale is either positive or negative, as is luck.</w:t>
      </w:r>
      <w:r w:rsidR="006F60BF" w:rsidRPr="00243812">
        <w:rPr>
          <w:rFonts w:ascii="Montserrat" w:hAnsi="Montserrat"/>
          <w:sz w:val="24"/>
        </w:rPr>
        <w:t xml:space="preserve"> </w:t>
      </w:r>
      <w:r w:rsidRPr="00243812">
        <w:rPr>
          <w:rFonts w:ascii="Montserrat" w:hAnsi="Montserrat"/>
          <w:sz w:val="24"/>
        </w:rPr>
        <w:t>The capabilities of the combatants depend on the training and talent of each individual.</w:t>
      </w:r>
      <w:r w:rsidR="006F60BF" w:rsidRPr="00243812">
        <w:rPr>
          <w:rFonts w:ascii="Montserrat" w:hAnsi="Montserrat"/>
          <w:sz w:val="24"/>
        </w:rPr>
        <w:t xml:space="preserve"> </w:t>
      </w:r>
    </w:p>
    <w:p w14:paraId="6BBAD087" w14:textId="77777777" w:rsidR="004E739B" w:rsidRPr="00243812" w:rsidRDefault="004E739B" w:rsidP="00F01A18">
      <w:pPr>
        <w:pStyle w:val="NoSpacing"/>
        <w:rPr>
          <w:rFonts w:ascii="Montserrat" w:hAnsi="Montserrat"/>
          <w:sz w:val="24"/>
        </w:rPr>
      </w:pPr>
    </w:p>
    <w:p w14:paraId="78DEBCDB" w14:textId="77777777" w:rsidR="004E739B" w:rsidRPr="00243812" w:rsidRDefault="00243812" w:rsidP="00F01A18">
      <w:pPr>
        <w:pStyle w:val="NoSpacing"/>
        <w:rPr>
          <w:rFonts w:ascii="Montserrat" w:hAnsi="Montserrat"/>
          <w:sz w:val="24"/>
        </w:rPr>
      </w:pPr>
      <w:r w:rsidRPr="00243812">
        <w:rPr>
          <w:rFonts w:ascii="Montserrat" w:hAnsi="Montserrat"/>
          <w:sz w:val="24"/>
        </w:rPr>
        <w:tab/>
        <w:t>FACTORS</w:t>
      </w:r>
    </w:p>
    <w:p w14:paraId="14001A78" w14:textId="77777777" w:rsidR="004E739B" w:rsidRPr="00243812" w:rsidRDefault="004E739B" w:rsidP="00F01A18">
      <w:pPr>
        <w:pStyle w:val="NoSpacing"/>
        <w:rPr>
          <w:rFonts w:ascii="Montserrat" w:hAnsi="Montserrat"/>
          <w:sz w:val="24"/>
        </w:rPr>
      </w:pPr>
    </w:p>
    <w:p w14:paraId="63041946" w14:textId="49DDF7C4" w:rsidR="004E739B" w:rsidRPr="00243812" w:rsidRDefault="00243812" w:rsidP="00F01A18">
      <w:pPr>
        <w:pStyle w:val="NoSpacing"/>
        <w:rPr>
          <w:rFonts w:ascii="Montserrat" w:hAnsi="Montserrat"/>
          <w:sz w:val="24"/>
        </w:rPr>
      </w:pPr>
      <w:r w:rsidRPr="00243812">
        <w:rPr>
          <w:rFonts w:ascii="Montserrat" w:hAnsi="Montserrat"/>
          <w:sz w:val="24"/>
        </w:rPr>
        <w:tab/>
        <w:t>ODDS</w:t>
      </w:r>
      <w:r w:rsidR="006F60BF" w:rsidRPr="00243812">
        <w:rPr>
          <w:rFonts w:ascii="Montserrat" w:hAnsi="Montserrat"/>
          <w:sz w:val="24"/>
        </w:rPr>
        <w:tab/>
      </w:r>
      <w:r w:rsidRPr="00243812">
        <w:rPr>
          <w:rFonts w:ascii="Montserrat" w:hAnsi="Montserrat"/>
          <w:sz w:val="24"/>
        </w:rPr>
        <w:t>number of combatants</w:t>
      </w:r>
    </w:p>
    <w:p w14:paraId="2F4A8EAA" w14:textId="31184C10" w:rsidR="004E739B" w:rsidRPr="00243812" w:rsidRDefault="006F60BF" w:rsidP="00F01A18">
      <w:pPr>
        <w:pStyle w:val="NoSpacing"/>
        <w:rPr>
          <w:rFonts w:ascii="Montserrat" w:hAnsi="Montserrat"/>
          <w:sz w:val="24"/>
        </w:rPr>
      </w:pPr>
      <w:r w:rsidRPr="00243812">
        <w:rPr>
          <w:rFonts w:ascii="Montserrat" w:hAnsi="Montserrat"/>
          <w:sz w:val="24"/>
        </w:rPr>
        <w:tab/>
        <w:t>ratio of combatants per side</w:t>
      </w:r>
    </w:p>
    <w:p w14:paraId="5A4FC960" w14:textId="61C0D848" w:rsidR="004E739B" w:rsidRPr="00243812" w:rsidRDefault="006F60BF" w:rsidP="00F01A18">
      <w:pPr>
        <w:pStyle w:val="NoSpacing"/>
        <w:rPr>
          <w:rFonts w:ascii="Montserrat" w:hAnsi="Montserrat"/>
          <w:sz w:val="24"/>
        </w:rPr>
      </w:pPr>
      <w:r w:rsidRPr="00243812">
        <w:rPr>
          <w:rFonts w:ascii="Montserrat" w:hAnsi="Montserrat"/>
          <w:sz w:val="24"/>
        </w:rPr>
        <w:tab/>
        <w:t>combat value</w:t>
      </w:r>
    </w:p>
    <w:p w14:paraId="41ED5BDD" w14:textId="3D35F34D" w:rsidR="004E739B" w:rsidRPr="00243812" w:rsidRDefault="006F60BF" w:rsidP="00F01A18">
      <w:pPr>
        <w:pStyle w:val="NoSpacing"/>
        <w:rPr>
          <w:rFonts w:ascii="Montserrat" w:hAnsi="Montserrat"/>
          <w:sz w:val="24"/>
        </w:rPr>
      </w:pPr>
      <w:r w:rsidRPr="00243812">
        <w:rPr>
          <w:rFonts w:ascii="Montserrat" w:hAnsi="Montserrat"/>
          <w:sz w:val="24"/>
        </w:rPr>
        <w:tab/>
        <w:t>enemy fronts; divisions</w:t>
      </w:r>
    </w:p>
    <w:p w14:paraId="49EA0E04" w14:textId="77777777" w:rsidR="004E739B" w:rsidRPr="00243812" w:rsidRDefault="004E739B" w:rsidP="00F01A18">
      <w:pPr>
        <w:pStyle w:val="NoSpacing"/>
        <w:rPr>
          <w:rFonts w:ascii="Montserrat" w:hAnsi="Montserrat"/>
          <w:sz w:val="24"/>
        </w:rPr>
      </w:pPr>
    </w:p>
    <w:p w14:paraId="33289C66" w14:textId="77777777" w:rsidR="004E739B" w:rsidRPr="00243812" w:rsidRDefault="00243812" w:rsidP="00F01A18">
      <w:pPr>
        <w:pStyle w:val="NoSpacing"/>
        <w:rPr>
          <w:rFonts w:ascii="Montserrat" w:hAnsi="Montserrat"/>
          <w:sz w:val="24"/>
        </w:rPr>
      </w:pPr>
      <w:r w:rsidRPr="00243812">
        <w:rPr>
          <w:rFonts w:ascii="Montserrat" w:hAnsi="Montserrat"/>
          <w:sz w:val="24"/>
        </w:rPr>
        <w:tab/>
        <w:t>COMBAT VALUE</w:t>
      </w:r>
    </w:p>
    <w:p w14:paraId="3804D2F1" w14:textId="4085B5DE" w:rsidR="004E739B" w:rsidRPr="00243812" w:rsidRDefault="006F60BF" w:rsidP="00F01A18">
      <w:pPr>
        <w:pStyle w:val="NoSpacing"/>
        <w:rPr>
          <w:rFonts w:ascii="Montserrat" w:hAnsi="Montserrat"/>
          <w:sz w:val="24"/>
        </w:rPr>
      </w:pPr>
      <w:r w:rsidRPr="00243812">
        <w:rPr>
          <w:rFonts w:ascii="Montserrat" w:hAnsi="Montserrat"/>
          <w:sz w:val="24"/>
        </w:rPr>
        <w:tab/>
        <w:t>training</w:t>
      </w:r>
    </w:p>
    <w:p w14:paraId="2C1D31E2" w14:textId="3CB73E2E" w:rsidR="004E739B" w:rsidRPr="00243812" w:rsidRDefault="006F60BF" w:rsidP="00F01A18">
      <w:pPr>
        <w:pStyle w:val="NoSpacing"/>
        <w:rPr>
          <w:rFonts w:ascii="Montserrat" w:hAnsi="Montserrat"/>
          <w:sz w:val="24"/>
        </w:rPr>
      </w:pPr>
      <w:r w:rsidRPr="00243812">
        <w:rPr>
          <w:rFonts w:ascii="Montserrat" w:hAnsi="Montserrat"/>
          <w:sz w:val="24"/>
        </w:rPr>
        <w:tab/>
        <w:t>talent</w:t>
      </w:r>
    </w:p>
    <w:p w14:paraId="770F65C4" w14:textId="146A1AF1" w:rsidR="004E739B" w:rsidRPr="00243812" w:rsidRDefault="006F60BF" w:rsidP="00F01A18">
      <w:pPr>
        <w:pStyle w:val="NoSpacing"/>
        <w:rPr>
          <w:rFonts w:ascii="Montserrat" w:hAnsi="Montserrat"/>
          <w:sz w:val="24"/>
        </w:rPr>
      </w:pPr>
      <w:r w:rsidRPr="00243812">
        <w:rPr>
          <w:rFonts w:ascii="Montserrat" w:hAnsi="Montserrat"/>
          <w:sz w:val="24"/>
        </w:rPr>
        <w:tab/>
        <w:t>morale</w:t>
      </w:r>
    </w:p>
    <w:p w14:paraId="24C01906" w14:textId="00FC2AEE" w:rsidR="004E739B" w:rsidRPr="00243812" w:rsidRDefault="006F60BF" w:rsidP="00F01A18">
      <w:pPr>
        <w:pStyle w:val="NoSpacing"/>
        <w:rPr>
          <w:rFonts w:ascii="Montserrat" w:hAnsi="Montserrat"/>
          <w:sz w:val="24"/>
        </w:rPr>
      </w:pPr>
      <w:r w:rsidRPr="00243812">
        <w:rPr>
          <w:rFonts w:ascii="Montserrat" w:hAnsi="Montserrat"/>
          <w:sz w:val="24"/>
        </w:rPr>
        <w:tab/>
        <w:t>luck</w:t>
      </w:r>
    </w:p>
    <w:p w14:paraId="788CC8BA" w14:textId="6FC3750A" w:rsidR="004E739B" w:rsidRPr="00243812" w:rsidRDefault="006F60BF" w:rsidP="00F01A18">
      <w:pPr>
        <w:pStyle w:val="NoSpacing"/>
        <w:rPr>
          <w:rFonts w:ascii="Montserrat" w:hAnsi="Montserrat"/>
          <w:sz w:val="24"/>
        </w:rPr>
      </w:pPr>
      <w:r w:rsidRPr="00243812">
        <w:rPr>
          <w:rFonts w:ascii="Montserrat" w:hAnsi="Montserrat"/>
          <w:sz w:val="24"/>
        </w:rPr>
        <w:tab/>
        <w:t>leadership</w:t>
      </w:r>
    </w:p>
    <w:p w14:paraId="4BFD87B3" w14:textId="77777777" w:rsidR="004E739B" w:rsidRPr="00243812" w:rsidRDefault="004E739B" w:rsidP="00F01A18">
      <w:pPr>
        <w:pStyle w:val="NoSpacing"/>
        <w:rPr>
          <w:rFonts w:ascii="Montserrat" w:hAnsi="Montserrat"/>
          <w:sz w:val="24"/>
        </w:rPr>
      </w:pPr>
    </w:p>
    <w:p w14:paraId="584BA8E1" w14:textId="4153B9D3" w:rsidR="004E739B" w:rsidRPr="00243812" w:rsidRDefault="00243812" w:rsidP="00F01A18">
      <w:pPr>
        <w:pStyle w:val="NoSpacing"/>
        <w:rPr>
          <w:rFonts w:ascii="Montserrat" w:hAnsi="Montserrat"/>
          <w:sz w:val="24"/>
        </w:rPr>
      </w:pPr>
      <w:r w:rsidRPr="00243812">
        <w:rPr>
          <w:rFonts w:ascii="Montserrat" w:hAnsi="Montserrat"/>
          <w:sz w:val="24"/>
        </w:rPr>
        <w:tab/>
        <w:t>TRAINING</w:t>
      </w:r>
      <w:r w:rsidR="006F60BF" w:rsidRPr="00243812">
        <w:rPr>
          <w:rFonts w:ascii="Montserrat" w:hAnsi="Montserrat"/>
          <w:sz w:val="24"/>
        </w:rPr>
        <w:tab/>
      </w:r>
      <w:r w:rsidRPr="00243812">
        <w:rPr>
          <w:rFonts w:ascii="Montserrat" w:hAnsi="Montserrat"/>
          <w:sz w:val="24"/>
        </w:rPr>
        <w:t>experience</w:t>
      </w:r>
    </w:p>
    <w:p w14:paraId="699AAB2F" w14:textId="6EA4692D" w:rsidR="004E739B" w:rsidRPr="00243812" w:rsidRDefault="006F60BF" w:rsidP="00F01A18">
      <w:pPr>
        <w:pStyle w:val="NoSpacing"/>
        <w:rPr>
          <w:rFonts w:ascii="Montserrat" w:hAnsi="Montserrat"/>
          <w:sz w:val="24"/>
        </w:rPr>
      </w:pPr>
      <w:r w:rsidRPr="00243812">
        <w:rPr>
          <w:rFonts w:ascii="Montserrat" w:hAnsi="Montserrat"/>
          <w:sz w:val="24"/>
        </w:rPr>
        <w:tab/>
        <w:t>passive</w:t>
      </w:r>
    </w:p>
    <w:p w14:paraId="6DA6160B" w14:textId="768510E5" w:rsidR="004E739B" w:rsidRPr="00243812" w:rsidRDefault="006F60BF" w:rsidP="00F01A18">
      <w:pPr>
        <w:pStyle w:val="NoSpacing"/>
        <w:rPr>
          <w:rFonts w:ascii="Montserrat" w:hAnsi="Montserrat"/>
          <w:sz w:val="24"/>
        </w:rPr>
      </w:pPr>
      <w:r w:rsidRPr="00243812">
        <w:rPr>
          <w:rFonts w:ascii="Montserrat" w:hAnsi="Montserrat"/>
          <w:sz w:val="24"/>
        </w:rPr>
        <w:tab/>
        <w:t>active</w:t>
      </w:r>
    </w:p>
    <w:p w14:paraId="17A89A63" w14:textId="3CDE0E8A" w:rsidR="004E739B" w:rsidRPr="00243812" w:rsidRDefault="006F60BF" w:rsidP="00F01A18">
      <w:pPr>
        <w:pStyle w:val="NoSpacing"/>
        <w:rPr>
          <w:rFonts w:ascii="Montserrat" w:hAnsi="Montserrat"/>
          <w:sz w:val="24"/>
        </w:rPr>
      </w:pPr>
      <w:r w:rsidRPr="00243812">
        <w:rPr>
          <w:rFonts w:ascii="Montserrat" w:hAnsi="Montserrat"/>
          <w:sz w:val="24"/>
        </w:rPr>
        <w:tab/>
        <w:t>aggressive</w:t>
      </w:r>
    </w:p>
    <w:p w14:paraId="3A377B24" w14:textId="77777777" w:rsidR="004E739B" w:rsidRPr="00243812" w:rsidRDefault="004E739B" w:rsidP="00F01A18">
      <w:pPr>
        <w:pStyle w:val="NoSpacing"/>
        <w:rPr>
          <w:rFonts w:ascii="Montserrat" w:hAnsi="Montserrat"/>
          <w:sz w:val="24"/>
        </w:rPr>
      </w:pPr>
    </w:p>
    <w:p w14:paraId="7D7BF03D" w14:textId="29FB8E8C" w:rsidR="004E739B" w:rsidRPr="00243812" w:rsidRDefault="00243812" w:rsidP="00F01A18">
      <w:pPr>
        <w:pStyle w:val="NoSpacing"/>
        <w:rPr>
          <w:rFonts w:ascii="Montserrat" w:hAnsi="Montserrat"/>
          <w:sz w:val="24"/>
        </w:rPr>
      </w:pPr>
      <w:r w:rsidRPr="00243812">
        <w:rPr>
          <w:rFonts w:ascii="Montserrat" w:hAnsi="Montserrat"/>
          <w:sz w:val="24"/>
        </w:rPr>
        <w:tab/>
        <w:t>TALENT</w:t>
      </w:r>
      <w:r w:rsidR="006F60BF" w:rsidRPr="00243812">
        <w:rPr>
          <w:rFonts w:ascii="Montserrat" w:hAnsi="Montserrat"/>
          <w:sz w:val="24"/>
        </w:rPr>
        <w:tab/>
      </w:r>
      <w:r w:rsidRPr="00243812">
        <w:rPr>
          <w:rFonts w:ascii="Montserrat" w:hAnsi="Montserrat"/>
          <w:sz w:val="24"/>
        </w:rPr>
        <w:t>attention</w:t>
      </w:r>
    </w:p>
    <w:p w14:paraId="16BC3E09" w14:textId="1C69D305" w:rsidR="004E739B" w:rsidRPr="00243812" w:rsidRDefault="006F60BF" w:rsidP="00F01A18">
      <w:pPr>
        <w:pStyle w:val="NoSpacing"/>
        <w:rPr>
          <w:rFonts w:ascii="Montserrat" w:hAnsi="Montserrat"/>
          <w:sz w:val="24"/>
        </w:rPr>
      </w:pPr>
      <w:r w:rsidRPr="00243812">
        <w:rPr>
          <w:rFonts w:ascii="Montserrat" w:hAnsi="Montserrat"/>
          <w:sz w:val="24"/>
        </w:rPr>
        <w:tab/>
        <w:t>action</w:t>
      </w:r>
    </w:p>
    <w:p w14:paraId="4EA4AC12" w14:textId="4E06BD18" w:rsidR="004E739B" w:rsidRPr="00243812" w:rsidRDefault="006F60BF" w:rsidP="00F01A18">
      <w:pPr>
        <w:pStyle w:val="NoSpacing"/>
        <w:rPr>
          <w:rFonts w:ascii="Montserrat" w:hAnsi="Montserrat"/>
          <w:sz w:val="24"/>
        </w:rPr>
      </w:pPr>
      <w:r w:rsidRPr="00243812">
        <w:rPr>
          <w:rFonts w:ascii="Montserrat" w:hAnsi="Montserrat"/>
          <w:sz w:val="24"/>
        </w:rPr>
        <w:tab/>
        <w:t>reaction</w:t>
      </w:r>
    </w:p>
    <w:p w14:paraId="1E6A0F59" w14:textId="22311F3C" w:rsidR="004E739B" w:rsidRPr="00243812" w:rsidRDefault="006F60BF" w:rsidP="00F01A18">
      <w:pPr>
        <w:pStyle w:val="NoSpacing"/>
        <w:rPr>
          <w:rFonts w:ascii="Montserrat" w:hAnsi="Montserrat"/>
          <w:sz w:val="24"/>
        </w:rPr>
      </w:pPr>
      <w:r w:rsidRPr="00243812">
        <w:rPr>
          <w:rFonts w:ascii="Montserrat" w:hAnsi="Montserrat"/>
          <w:sz w:val="24"/>
        </w:rPr>
        <w:tab/>
        <w:t>adaption</w:t>
      </w:r>
    </w:p>
    <w:p w14:paraId="65DB96E1" w14:textId="68E3A564" w:rsidR="004E739B" w:rsidRPr="00243812" w:rsidRDefault="006F60BF" w:rsidP="00F01A18">
      <w:pPr>
        <w:pStyle w:val="NoSpacing"/>
        <w:rPr>
          <w:rFonts w:ascii="Montserrat" w:hAnsi="Montserrat"/>
          <w:sz w:val="24"/>
        </w:rPr>
      </w:pPr>
      <w:r w:rsidRPr="00243812">
        <w:rPr>
          <w:rFonts w:ascii="Montserrat" w:hAnsi="Montserrat"/>
          <w:sz w:val="24"/>
        </w:rPr>
        <w:tab/>
        <w:t>diversity</w:t>
      </w:r>
    </w:p>
    <w:p w14:paraId="343835DE" w14:textId="77777777" w:rsidR="004E739B" w:rsidRPr="00243812" w:rsidRDefault="004E739B" w:rsidP="00F01A18">
      <w:pPr>
        <w:pStyle w:val="NoSpacing"/>
        <w:rPr>
          <w:rFonts w:ascii="Montserrat" w:hAnsi="Montserrat"/>
          <w:sz w:val="24"/>
        </w:rPr>
      </w:pPr>
    </w:p>
    <w:p w14:paraId="6B77505A" w14:textId="25CBDDD3" w:rsidR="004E739B" w:rsidRPr="00243812" w:rsidRDefault="00243812" w:rsidP="00F01A18">
      <w:pPr>
        <w:pStyle w:val="NoSpacing"/>
        <w:rPr>
          <w:rFonts w:ascii="Montserrat" w:hAnsi="Montserrat"/>
          <w:sz w:val="24"/>
        </w:rPr>
      </w:pPr>
      <w:r w:rsidRPr="00243812">
        <w:rPr>
          <w:rFonts w:ascii="Montserrat" w:hAnsi="Montserrat"/>
          <w:sz w:val="24"/>
        </w:rPr>
        <w:tab/>
        <w:t>MORALE</w:t>
      </w:r>
      <w:r w:rsidR="006F60BF" w:rsidRPr="00243812">
        <w:rPr>
          <w:rFonts w:ascii="Montserrat" w:hAnsi="Montserrat"/>
          <w:sz w:val="24"/>
        </w:rPr>
        <w:tab/>
      </w:r>
      <w:r w:rsidRPr="00243812">
        <w:rPr>
          <w:rFonts w:ascii="Montserrat" w:hAnsi="Montserrat"/>
          <w:sz w:val="24"/>
        </w:rPr>
        <w:t>motivation</w:t>
      </w:r>
    </w:p>
    <w:p w14:paraId="5B526A34" w14:textId="1FF6E676" w:rsidR="004E739B" w:rsidRPr="00243812" w:rsidRDefault="006F60BF" w:rsidP="00F01A18">
      <w:pPr>
        <w:pStyle w:val="NoSpacing"/>
        <w:rPr>
          <w:rFonts w:ascii="Montserrat" w:hAnsi="Montserrat"/>
          <w:sz w:val="24"/>
        </w:rPr>
      </w:pPr>
      <w:r w:rsidRPr="00243812">
        <w:rPr>
          <w:rFonts w:ascii="Montserrat" w:hAnsi="Montserrat"/>
          <w:sz w:val="24"/>
        </w:rPr>
        <w:tab/>
        <w:t>conviction</w:t>
      </w:r>
    </w:p>
    <w:p w14:paraId="03C1411C" w14:textId="77777777" w:rsidR="004E739B" w:rsidRPr="00243812" w:rsidRDefault="004E739B" w:rsidP="00F01A18">
      <w:pPr>
        <w:pStyle w:val="NoSpacing"/>
        <w:rPr>
          <w:rFonts w:ascii="Montserrat" w:hAnsi="Montserrat"/>
          <w:sz w:val="24"/>
        </w:rPr>
      </w:pPr>
    </w:p>
    <w:p w14:paraId="27EB7816" w14:textId="0F9784CA" w:rsidR="004E739B" w:rsidRPr="00243812" w:rsidRDefault="00243812" w:rsidP="00F01A18">
      <w:pPr>
        <w:pStyle w:val="NoSpacing"/>
        <w:rPr>
          <w:rFonts w:ascii="Montserrat" w:hAnsi="Montserrat"/>
          <w:sz w:val="24"/>
        </w:rPr>
      </w:pPr>
      <w:r w:rsidRPr="00243812">
        <w:rPr>
          <w:rFonts w:ascii="Montserrat" w:hAnsi="Montserrat"/>
          <w:sz w:val="24"/>
        </w:rPr>
        <w:tab/>
        <w:t>LUCK</w:t>
      </w:r>
      <w:r w:rsidR="006F60BF" w:rsidRPr="00243812">
        <w:rPr>
          <w:rFonts w:ascii="Montserrat" w:hAnsi="Montserrat"/>
          <w:sz w:val="24"/>
        </w:rPr>
        <w:tab/>
      </w:r>
      <w:r w:rsidRPr="00243812">
        <w:rPr>
          <w:rFonts w:ascii="Montserrat" w:hAnsi="Montserrat"/>
          <w:sz w:val="24"/>
        </w:rPr>
        <w:t>power</w:t>
      </w:r>
    </w:p>
    <w:p w14:paraId="0F6A9E37" w14:textId="77884446" w:rsidR="004E739B" w:rsidRPr="00243812" w:rsidRDefault="006F60BF" w:rsidP="00F01A18">
      <w:pPr>
        <w:pStyle w:val="NoSpacing"/>
        <w:rPr>
          <w:rFonts w:ascii="Montserrat" w:hAnsi="Montserrat"/>
          <w:sz w:val="24"/>
        </w:rPr>
      </w:pPr>
      <w:r w:rsidRPr="00243812">
        <w:rPr>
          <w:rFonts w:ascii="Montserrat" w:hAnsi="Montserrat"/>
          <w:sz w:val="24"/>
        </w:rPr>
        <w:tab/>
        <w:t>intent</w:t>
      </w:r>
    </w:p>
    <w:p w14:paraId="08445CA1" w14:textId="20C5D615" w:rsidR="004E739B" w:rsidRPr="00243812" w:rsidRDefault="006F60BF" w:rsidP="00F01A18">
      <w:pPr>
        <w:pStyle w:val="NoSpacing"/>
        <w:rPr>
          <w:rFonts w:ascii="Montserrat" w:hAnsi="Montserrat"/>
          <w:sz w:val="24"/>
        </w:rPr>
      </w:pPr>
      <w:r w:rsidRPr="00243812">
        <w:rPr>
          <w:rFonts w:ascii="Montserrat" w:hAnsi="Montserrat"/>
          <w:sz w:val="24"/>
        </w:rPr>
        <w:tab/>
        <w:t>faith</w:t>
      </w:r>
    </w:p>
    <w:p w14:paraId="41A24C41"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 campaign aegis</w:t>
      </w:r>
    </w:p>
    <w:p w14:paraId="0A542332" w14:textId="4B196151"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following the result of organizing my extensive game and book notes, the image of a game aegis began to appear.</w:t>
      </w:r>
      <w:r w:rsidR="006F60BF" w:rsidRPr="00243812">
        <w:rPr>
          <w:rFonts w:ascii="Montserrat" w:hAnsi="Montserrat"/>
          <w:sz w:val="24"/>
        </w:rPr>
        <w:t xml:space="preserve"> </w:t>
      </w:r>
      <w:r w:rsidRPr="00243812">
        <w:rPr>
          <w:rFonts w:ascii="Montserrat" w:hAnsi="Montserrat"/>
          <w:sz w:val="24"/>
        </w:rPr>
        <w:t>A campaign aegis is a fully developed background that utilizes the full depth of field provided by Arena.</w:t>
      </w:r>
      <w:r w:rsidR="006F60BF" w:rsidRPr="00243812">
        <w:rPr>
          <w:rFonts w:ascii="Montserrat" w:hAnsi="Montserrat"/>
          <w:sz w:val="24"/>
        </w:rPr>
        <w:t xml:space="preserve"> </w:t>
      </w:r>
      <w:r w:rsidRPr="00243812">
        <w:rPr>
          <w:rFonts w:ascii="Montserrat" w:hAnsi="Montserrat"/>
          <w:sz w:val="24"/>
        </w:rPr>
        <w:t>In it are maintained realm, world and culture profiles, new races, histories, timelines, and a directory of noted participents and associations.</w:t>
      </w:r>
    </w:p>
    <w:p w14:paraId="58D6F6E0" w14:textId="77777777" w:rsidR="004E739B" w:rsidRPr="00243812" w:rsidRDefault="004E739B" w:rsidP="00F01A18">
      <w:pPr>
        <w:pStyle w:val="NoSpacing"/>
        <w:rPr>
          <w:rFonts w:ascii="Montserrat" w:hAnsi="Montserrat"/>
          <w:sz w:val="24"/>
        </w:rPr>
      </w:pPr>
    </w:p>
    <w:p w14:paraId="49C9D4AE" w14:textId="77777777" w:rsidR="004E739B" w:rsidRPr="00243812" w:rsidRDefault="00243812" w:rsidP="00F01A18">
      <w:pPr>
        <w:pStyle w:val="NoSpacing"/>
        <w:rPr>
          <w:rFonts w:ascii="Montserrat" w:hAnsi="Montserrat"/>
          <w:sz w:val="24"/>
        </w:rPr>
      </w:pPr>
      <w:r w:rsidRPr="00243812">
        <w:rPr>
          <w:rFonts w:ascii="Montserrat" w:hAnsi="Montserrat"/>
          <w:sz w:val="24"/>
        </w:rPr>
        <w:t>material [per media]</w:t>
      </w:r>
    </w:p>
    <w:p w14:paraId="5EF0E0DD" w14:textId="77777777" w:rsidR="004E739B" w:rsidRPr="00243812" w:rsidRDefault="004E739B" w:rsidP="00F01A18">
      <w:pPr>
        <w:pStyle w:val="NoSpacing"/>
        <w:rPr>
          <w:rFonts w:ascii="Montserrat" w:hAnsi="Montserrat"/>
          <w:sz w:val="24"/>
        </w:rPr>
      </w:pPr>
    </w:p>
    <w:p w14:paraId="59EF6D54" w14:textId="77777777" w:rsidR="004E739B" w:rsidRPr="00243812" w:rsidRDefault="00243812" w:rsidP="00F01A18">
      <w:pPr>
        <w:pStyle w:val="NoSpacing"/>
        <w:rPr>
          <w:rFonts w:ascii="Montserrat" w:hAnsi="Montserrat"/>
          <w:sz w:val="24"/>
        </w:rPr>
      </w:pPr>
      <w:r w:rsidRPr="00243812">
        <w:rPr>
          <w:rFonts w:ascii="Montserrat" w:hAnsi="Montserrat"/>
          <w:sz w:val="24"/>
        </w:rPr>
        <w:t>A thing like hardness</w:t>
      </w:r>
    </w:p>
    <w:p w14:paraId="514210B2" w14:textId="77777777" w:rsidR="004E739B" w:rsidRPr="00243812" w:rsidRDefault="004E739B" w:rsidP="00F01A18">
      <w:pPr>
        <w:pStyle w:val="NoSpacing"/>
        <w:rPr>
          <w:rFonts w:ascii="Montserrat" w:hAnsi="Montserrat"/>
          <w:sz w:val="24"/>
        </w:rPr>
      </w:pPr>
    </w:p>
    <w:p w14:paraId="6E876D0E" w14:textId="77777777" w:rsidR="004E739B" w:rsidRPr="00243812" w:rsidRDefault="00243812" w:rsidP="00F01A18">
      <w:pPr>
        <w:pStyle w:val="NoSpacing"/>
        <w:rPr>
          <w:rFonts w:ascii="Montserrat" w:hAnsi="Montserrat"/>
          <w:sz w:val="24"/>
        </w:rPr>
      </w:pPr>
      <w:r w:rsidRPr="00243812">
        <w:rPr>
          <w:rFonts w:ascii="Montserrat" w:hAnsi="Montserrat"/>
          <w:sz w:val="24"/>
        </w:rPr>
        <w:t>A thing like toughness</w:t>
      </w:r>
    </w:p>
    <w:p w14:paraId="5C6F9D9B" w14:textId="77777777" w:rsidR="004E739B" w:rsidRPr="00243812" w:rsidRDefault="004E739B" w:rsidP="00F01A18">
      <w:pPr>
        <w:pStyle w:val="NoSpacing"/>
        <w:rPr>
          <w:rFonts w:ascii="Montserrat" w:hAnsi="Montserrat"/>
          <w:sz w:val="24"/>
        </w:rPr>
      </w:pPr>
    </w:p>
    <w:p w14:paraId="40FE3653" w14:textId="77777777" w:rsidR="004E739B" w:rsidRPr="00243812" w:rsidRDefault="00243812" w:rsidP="00F01A18">
      <w:pPr>
        <w:pStyle w:val="NoSpacing"/>
        <w:rPr>
          <w:rFonts w:ascii="Montserrat" w:hAnsi="Montserrat"/>
          <w:sz w:val="24"/>
        </w:rPr>
      </w:pPr>
      <w:r w:rsidRPr="00243812">
        <w:rPr>
          <w:rFonts w:ascii="Montserrat" w:hAnsi="Montserrat"/>
          <w:sz w:val="24"/>
        </w:rPr>
        <w:t>A thing of resolution and integrity</w:t>
      </w:r>
    </w:p>
    <w:p w14:paraId="7376E105" w14:textId="77777777" w:rsidR="004E739B" w:rsidRPr="00243812" w:rsidRDefault="004E739B" w:rsidP="00F01A18">
      <w:pPr>
        <w:pStyle w:val="NoSpacing"/>
        <w:rPr>
          <w:rFonts w:ascii="Montserrat" w:hAnsi="Montserrat"/>
          <w:sz w:val="24"/>
        </w:rPr>
      </w:pPr>
    </w:p>
    <w:p w14:paraId="32A378F9" w14:textId="77777777" w:rsidR="004E739B" w:rsidRPr="00243812" w:rsidRDefault="00243812" w:rsidP="00F01A18">
      <w:pPr>
        <w:pStyle w:val="NoSpacing"/>
        <w:rPr>
          <w:rFonts w:ascii="Montserrat" w:hAnsi="Montserrat"/>
          <w:sz w:val="24"/>
        </w:rPr>
      </w:pPr>
      <w:r w:rsidRPr="00243812">
        <w:rPr>
          <w:rFonts w:ascii="Montserrat" w:hAnsi="Montserrat"/>
          <w:sz w:val="24"/>
        </w:rPr>
        <w:t>A thing like magnitude</w:t>
      </w:r>
    </w:p>
    <w:p w14:paraId="4464C18C" w14:textId="77777777" w:rsidR="004E739B" w:rsidRPr="00243812" w:rsidRDefault="004E739B" w:rsidP="00F01A18">
      <w:pPr>
        <w:pStyle w:val="NoSpacing"/>
        <w:rPr>
          <w:rFonts w:ascii="Montserrat" w:hAnsi="Montserrat"/>
          <w:sz w:val="24"/>
        </w:rPr>
      </w:pPr>
    </w:p>
    <w:p w14:paraId="6861F093" w14:textId="3DEF3599" w:rsidR="004E739B" w:rsidRPr="00243812" w:rsidRDefault="00243812" w:rsidP="00F01A18">
      <w:pPr>
        <w:pStyle w:val="NoSpacing"/>
        <w:rPr>
          <w:rFonts w:ascii="Montserrat" w:hAnsi="Montserrat"/>
          <w:sz w:val="24"/>
        </w:rPr>
      </w:pPr>
      <w:r w:rsidRPr="00243812">
        <w:rPr>
          <w:rFonts w:ascii="Montserrat" w:hAnsi="Montserrat"/>
          <w:sz w:val="24"/>
        </w:rPr>
        <w:t>A thing like complexity—as one might aprehend both in dimensions, patterns, details and resolution.</w:t>
      </w:r>
      <w:r w:rsidR="006F60BF" w:rsidRPr="00243812">
        <w:rPr>
          <w:rFonts w:ascii="Montserrat" w:hAnsi="Montserrat"/>
          <w:sz w:val="24"/>
        </w:rPr>
        <w:t xml:space="preserve"> </w:t>
      </w:r>
      <w:r w:rsidRPr="00243812">
        <w:rPr>
          <w:rFonts w:ascii="Montserrat" w:hAnsi="Montserrat"/>
          <w:sz w:val="24"/>
        </w:rPr>
        <w:t>Such a thing to go beyond mass</w:t>
      </w:r>
    </w:p>
    <w:p w14:paraId="105713A4" w14:textId="77777777" w:rsidR="004E739B" w:rsidRPr="00243812" w:rsidRDefault="004E739B" w:rsidP="00F01A18">
      <w:pPr>
        <w:pStyle w:val="NoSpacing"/>
        <w:rPr>
          <w:rFonts w:ascii="Montserrat" w:hAnsi="Montserrat"/>
          <w:sz w:val="24"/>
        </w:rPr>
      </w:pPr>
    </w:p>
    <w:p w14:paraId="7799450E" w14:textId="77777777" w:rsidR="004E739B" w:rsidRPr="00243812" w:rsidRDefault="00243812" w:rsidP="00F01A18">
      <w:pPr>
        <w:pStyle w:val="NoSpacing"/>
        <w:rPr>
          <w:rFonts w:ascii="Montserrat" w:hAnsi="Montserrat"/>
          <w:sz w:val="24"/>
        </w:rPr>
      </w:pPr>
      <w:r w:rsidRPr="00243812">
        <w:rPr>
          <w:rFonts w:ascii="Montserrat" w:hAnsi="Montserrat"/>
          <w:sz w:val="24"/>
        </w:rPr>
        <w:t>A thing like intricacy—as in the manifestation of patterns and the execution of actions</w:t>
      </w:r>
    </w:p>
    <w:p w14:paraId="4DFB190E" w14:textId="77777777" w:rsidR="004E739B" w:rsidRPr="00243812" w:rsidRDefault="004E739B" w:rsidP="00F01A18">
      <w:pPr>
        <w:pStyle w:val="NoSpacing"/>
        <w:rPr>
          <w:rFonts w:ascii="Montserrat" w:hAnsi="Montserrat"/>
          <w:sz w:val="24"/>
        </w:rPr>
      </w:pPr>
    </w:p>
    <w:p w14:paraId="34FD0860" w14:textId="77777777" w:rsidR="004E739B" w:rsidRPr="00243812" w:rsidRDefault="00243812" w:rsidP="00F01A18">
      <w:pPr>
        <w:pStyle w:val="NoSpacing"/>
        <w:rPr>
          <w:rFonts w:ascii="Montserrat" w:hAnsi="Montserrat"/>
          <w:sz w:val="24"/>
        </w:rPr>
      </w:pPr>
      <w:r w:rsidRPr="00243812">
        <w:rPr>
          <w:rFonts w:ascii="Montserrat" w:hAnsi="Montserrat"/>
          <w:sz w:val="24"/>
        </w:rPr>
        <w:t>A thing behind inertia</w:t>
      </w:r>
    </w:p>
    <w:p w14:paraId="6A371FFE" w14:textId="77777777" w:rsidR="004E739B" w:rsidRPr="00243812" w:rsidRDefault="004E739B" w:rsidP="00F01A18">
      <w:pPr>
        <w:pStyle w:val="NoSpacing"/>
        <w:rPr>
          <w:rFonts w:ascii="Montserrat" w:hAnsi="Montserrat"/>
          <w:sz w:val="24"/>
        </w:rPr>
      </w:pPr>
    </w:p>
    <w:p w14:paraId="5FD33A4C" w14:textId="77777777" w:rsidR="004E739B" w:rsidRPr="00243812" w:rsidRDefault="00243812" w:rsidP="00F01A18">
      <w:pPr>
        <w:pStyle w:val="NoSpacing"/>
        <w:rPr>
          <w:rFonts w:ascii="Montserrat" w:hAnsi="Montserrat"/>
          <w:sz w:val="24"/>
        </w:rPr>
      </w:pPr>
      <w:r w:rsidRPr="00243812">
        <w:rPr>
          <w:rFonts w:ascii="Montserrat" w:hAnsi="Montserrat"/>
          <w:sz w:val="24"/>
        </w:rPr>
        <w:t>A thing beyond entropy</w:t>
      </w:r>
    </w:p>
    <w:p w14:paraId="45706C72" w14:textId="77777777" w:rsidR="004E739B" w:rsidRPr="00243812" w:rsidRDefault="004E739B" w:rsidP="00F01A18">
      <w:pPr>
        <w:pStyle w:val="NoSpacing"/>
        <w:rPr>
          <w:rFonts w:ascii="Montserrat" w:hAnsi="Montserrat"/>
          <w:sz w:val="24"/>
        </w:rPr>
      </w:pPr>
    </w:p>
    <w:p w14:paraId="04FD2E67" w14:textId="77777777" w:rsidR="004E739B" w:rsidRPr="00243812" w:rsidRDefault="00243812" w:rsidP="00F01A18">
      <w:pPr>
        <w:pStyle w:val="NoSpacing"/>
        <w:rPr>
          <w:rFonts w:ascii="Montserrat" w:hAnsi="Montserrat"/>
          <w:sz w:val="24"/>
        </w:rPr>
      </w:pPr>
      <w:r w:rsidRPr="00243812">
        <w:rPr>
          <w:rFonts w:ascii="Montserrat" w:hAnsi="Montserrat"/>
          <w:sz w:val="24"/>
        </w:rPr>
        <w:t>Physical is to material and to material laws / Spiritual is to patterns and designs...</w:t>
      </w:r>
    </w:p>
    <w:p w14:paraId="7FE9E8DA" w14:textId="77777777" w:rsidR="004E739B" w:rsidRPr="00243812" w:rsidRDefault="00243812" w:rsidP="00F01A18">
      <w:pPr>
        <w:pStyle w:val="NoSpacing"/>
        <w:rPr>
          <w:rFonts w:ascii="Montserrat" w:hAnsi="Montserrat"/>
          <w:sz w:val="24"/>
        </w:rPr>
      </w:pPr>
      <w:r w:rsidRPr="00243812">
        <w:rPr>
          <w:rFonts w:ascii="Montserrat" w:hAnsi="Montserrat"/>
          <w:sz w:val="24"/>
        </w:rPr>
        <w:tab/>
        <w:t>[close, but there can be a better sense of this]</w:t>
      </w:r>
    </w:p>
    <w:p w14:paraId="4B96DF51" w14:textId="77777777" w:rsidR="004E739B" w:rsidRPr="00243812" w:rsidRDefault="004E739B" w:rsidP="00F01A18">
      <w:pPr>
        <w:pStyle w:val="NoSpacing"/>
        <w:rPr>
          <w:rFonts w:ascii="Montserrat" w:hAnsi="Montserrat"/>
          <w:sz w:val="24"/>
        </w:rPr>
      </w:pPr>
    </w:p>
    <w:p w14:paraId="76020475" w14:textId="77777777" w:rsidR="004E739B" w:rsidRPr="00243812" w:rsidRDefault="00243812" w:rsidP="00F01A18">
      <w:pPr>
        <w:pStyle w:val="NoSpacing"/>
        <w:rPr>
          <w:rFonts w:ascii="Montserrat" w:hAnsi="Montserrat"/>
          <w:sz w:val="24"/>
        </w:rPr>
      </w:pPr>
      <w:r w:rsidRPr="00243812">
        <w:rPr>
          <w:rFonts w:ascii="Montserrat" w:hAnsi="Montserrat"/>
          <w:sz w:val="24"/>
        </w:rPr>
        <w:t>[affect/effect] where space and time cannot be easily seperated.</w:t>
      </w:r>
    </w:p>
    <w:p w14:paraId="4671FB22" w14:textId="77777777" w:rsidR="004E739B" w:rsidRPr="00243812" w:rsidRDefault="004E739B" w:rsidP="00F01A18">
      <w:pPr>
        <w:pStyle w:val="NoSpacing"/>
        <w:rPr>
          <w:rFonts w:ascii="Montserrat" w:hAnsi="Montserrat"/>
          <w:sz w:val="24"/>
        </w:rPr>
      </w:pPr>
    </w:p>
    <w:p w14:paraId="1DBC204B" w14:textId="77777777" w:rsidR="004E739B" w:rsidRPr="00243812" w:rsidRDefault="00243812" w:rsidP="00F01A18">
      <w:pPr>
        <w:pStyle w:val="NoSpacing"/>
        <w:rPr>
          <w:rFonts w:ascii="Montserrat" w:hAnsi="Montserrat"/>
          <w:sz w:val="24"/>
        </w:rPr>
      </w:pPr>
      <w:r w:rsidRPr="00243812">
        <w:rPr>
          <w:rFonts w:ascii="Montserrat" w:hAnsi="Montserrat"/>
          <w:sz w:val="24"/>
        </w:rPr>
        <w:t>That which is spatial</w:t>
      </w:r>
    </w:p>
    <w:p w14:paraId="552FA806" w14:textId="77777777" w:rsidR="004E739B" w:rsidRPr="00243812" w:rsidRDefault="00243812" w:rsidP="00F01A18">
      <w:pPr>
        <w:pStyle w:val="NoSpacing"/>
        <w:rPr>
          <w:rFonts w:ascii="Montserrat" w:hAnsi="Montserrat"/>
          <w:sz w:val="24"/>
        </w:rPr>
      </w:pPr>
      <w:r w:rsidRPr="00243812">
        <w:rPr>
          <w:rFonts w:ascii="Montserrat" w:hAnsi="Montserrat"/>
          <w:sz w:val="24"/>
        </w:rPr>
        <w:tab/>
        <w:t>which, like an object, is presented as definite or resolved [is expressed, or literally is the expression]</w:t>
      </w:r>
    </w:p>
    <w:p w14:paraId="204DD2A9" w14:textId="77777777" w:rsidR="004E739B" w:rsidRPr="00243812" w:rsidRDefault="004E739B" w:rsidP="00F01A18">
      <w:pPr>
        <w:pStyle w:val="NoSpacing"/>
        <w:rPr>
          <w:rFonts w:ascii="Montserrat" w:hAnsi="Montserrat"/>
          <w:sz w:val="24"/>
        </w:rPr>
      </w:pPr>
    </w:p>
    <w:p w14:paraId="6497671F" w14:textId="77777777" w:rsidR="004E739B" w:rsidRPr="00243812" w:rsidRDefault="00243812" w:rsidP="00F01A18">
      <w:pPr>
        <w:pStyle w:val="NoSpacing"/>
        <w:rPr>
          <w:rFonts w:ascii="Montserrat" w:hAnsi="Montserrat"/>
          <w:sz w:val="24"/>
        </w:rPr>
      </w:pPr>
      <w:r w:rsidRPr="00243812">
        <w:rPr>
          <w:rFonts w:ascii="Montserrat" w:hAnsi="Montserrat"/>
          <w:sz w:val="24"/>
        </w:rPr>
        <w:t>That which is temporal</w:t>
      </w:r>
    </w:p>
    <w:p w14:paraId="1F5C0647" w14:textId="77777777" w:rsidR="004E739B" w:rsidRPr="00243812" w:rsidRDefault="00243812" w:rsidP="00F01A18">
      <w:pPr>
        <w:pStyle w:val="NoSpacing"/>
        <w:rPr>
          <w:rFonts w:ascii="Montserrat" w:hAnsi="Montserrat"/>
          <w:sz w:val="24"/>
        </w:rPr>
      </w:pPr>
      <w:r w:rsidRPr="00243812">
        <w:rPr>
          <w:rFonts w:ascii="Montserrat" w:hAnsi="Montserrat"/>
          <w:sz w:val="24"/>
        </w:rPr>
        <w:tab/>
        <w:t>which, like a motion, is presented as indefinite or unresolved [is expressing or is being expressed]</w:t>
      </w:r>
    </w:p>
    <w:p w14:paraId="2869887E" w14:textId="77777777" w:rsidR="004E739B" w:rsidRPr="00243812" w:rsidRDefault="004E739B" w:rsidP="00F01A18">
      <w:pPr>
        <w:pStyle w:val="NoSpacing"/>
        <w:rPr>
          <w:rFonts w:ascii="Montserrat" w:hAnsi="Montserrat"/>
          <w:sz w:val="24"/>
        </w:rPr>
      </w:pPr>
    </w:p>
    <w:p w14:paraId="73A6142D" w14:textId="77777777" w:rsidR="004E739B" w:rsidRPr="00243812" w:rsidRDefault="00243812" w:rsidP="00F01A18">
      <w:pPr>
        <w:pStyle w:val="NoSpacing"/>
        <w:rPr>
          <w:rFonts w:ascii="Montserrat" w:hAnsi="Montserrat"/>
          <w:sz w:val="24"/>
        </w:rPr>
      </w:pPr>
      <w:r w:rsidRPr="00243812">
        <w:rPr>
          <w:rFonts w:ascii="Montserrat" w:hAnsi="Montserrat"/>
          <w:sz w:val="24"/>
        </w:rPr>
        <w:t>That which is vital</w:t>
      </w:r>
    </w:p>
    <w:p w14:paraId="4560EA59" w14:textId="77777777" w:rsidR="004E739B" w:rsidRPr="00243812" w:rsidRDefault="00243812" w:rsidP="00F01A18">
      <w:pPr>
        <w:pStyle w:val="NoSpacing"/>
        <w:rPr>
          <w:rFonts w:ascii="Montserrat" w:hAnsi="Montserrat"/>
          <w:sz w:val="24"/>
        </w:rPr>
      </w:pPr>
      <w:r w:rsidRPr="00243812">
        <w:rPr>
          <w:rFonts w:ascii="Montserrat" w:hAnsi="Montserrat"/>
          <w:sz w:val="24"/>
        </w:rPr>
        <w:tab/>
        <w:t>which, like a living being, or attention, is resolved yet fluid and changable, while being unresolved yet solid and inalterable [being at once expressed and the expression]</w:t>
      </w:r>
    </w:p>
    <w:p w14:paraId="320B36AB" w14:textId="77777777" w:rsidR="004E739B" w:rsidRPr="00243812" w:rsidRDefault="004E739B" w:rsidP="00F01A18">
      <w:pPr>
        <w:pStyle w:val="NoSpacing"/>
        <w:rPr>
          <w:rFonts w:ascii="Montserrat" w:hAnsi="Montserrat"/>
          <w:sz w:val="24"/>
        </w:rPr>
      </w:pPr>
    </w:p>
    <w:p w14:paraId="733D0BE5" w14:textId="77777777" w:rsidR="004E739B" w:rsidRPr="00243812" w:rsidRDefault="00243812" w:rsidP="00F01A18">
      <w:pPr>
        <w:pStyle w:val="NoSpacing"/>
        <w:rPr>
          <w:rFonts w:ascii="Montserrat" w:hAnsi="Montserrat"/>
          <w:sz w:val="24"/>
        </w:rPr>
      </w:pPr>
      <w:r w:rsidRPr="00243812">
        <w:rPr>
          <w:rFonts w:ascii="Montserrat" w:hAnsi="Montserrat"/>
          <w:sz w:val="24"/>
        </w:rPr>
        <w:t>That which is immutable</w:t>
      </w:r>
    </w:p>
    <w:p w14:paraId="07FE3EDD" w14:textId="77777777" w:rsidR="004E739B" w:rsidRPr="00243812" w:rsidRDefault="004E739B" w:rsidP="00F01A18">
      <w:pPr>
        <w:pStyle w:val="NoSpacing"/>
        <w:rPr>
          <w:rFonts w:ascii="Montserrat" w:hAnsi="Montserrat"/>
          <w:sz w:val="24"/>
        </w:rPr>
      </w:pPr>
    </w:p>
    <w:p w14:paraId="3FBE62B3" w14:textId="77777777" w:rsidR="004E739B" w:rsidRPr="00243812" w:rsidRDefault="00243812" w:rsidP="00F01A18">
      <w:pPr>
        <w:pStyle w:val="NoSpacing"/>
        <w:rPr>
          <w:rFonts w:ascii="Montserrat" w:hAnsi="Montserrat"/>
          <w:sz w:val="24"/>
        </w:rPr>
      </w:pPr>
      <w:r w:rsidRPr="00243812">
        <w:rPr>
          <w:rFonts w:ascii="Montserrat" w:hAnsi="Montserrat"/>
          <w:sz w:val="24"/>
        </w:rPr>
        <w:t>That which is mutable</w:t>
      </w:r>
    </w:p>
    <w:p w14:paraId="05DD52A2" w14:textId="77777777" w:rsidR="004E739B" w:rsidRPr="00243812" w:rsidRDefault="004E739B" w:rsidP="00F01A18">
      <w:pPr>
        <w:pStyle w:val="NoSpacing"/>
        <w:rPr>
          <w:rFonts w:ascii="Montserrat" w:hAnsi="Montserrat"/>
          <w:sz w:val="24"/>
        </w:rPr>
      </w:pPr>
    </w:p>
    <w:p w14:paraId="16B7D005" w14:textId="77777777" w:rsidR="004E739B" w:rsidRPr="00243812" w:rsidRDefault="00243812" w:rsidP="00F01A18">
      <w:pPr>
        <w:pStyle w:val="NoSpacing"/>
        <w:rPr>
          <w:rFonts w:ascii="Montserrat" w:hAnsi="Montserrat"/>
          <w:sz w:val="24"/>
        </w:rPr>
      </w:pPr>
      <w:r w:rsidRPr="00243812">
        <w:rPr>
          <w:rFonts w:ascii="Montserrat" w:hAnsi="Montserrat"/>
          <w:sz w:val="24"/>
        </w:rPr>
        <w:t>That which is</w:t>
      </w:r>
    </w:p>
    <w:p w14:paraId="24B40804" w14:textId="77777777" w:rsidR="004E739B" w:rsidRPr="00243812" w:rsidRDefault="004E739B" w:rsidP="00F01A18">
      <w:pPr>
        <w:pStyle w:val="NoSpacing"/>
        <w:rPr>
          <w:rFonts w:ascii="Montserrat" w:hAnsi="Montserrat"/>
          <w:sz w:val="24"/>
        </w:rPr>
      </w:pPr>
    </w:p>
    <w:p w14:paraId="29A43DC6" w14:textId="77777777" w:rsidR="004E739B" w:rsidRPr="00243812" w:rsidRDefault="00243812" w:rsidP="00F01A18">
      <w:pPr>
        <w:pStyle w:val="NoSpacing"/>
        <w:rPr>
          <w:rFonts w:ascii="Montserrat" w:hAnsi="Montserrat"/>
          <w:sz w:val="24"/>
        </w:rPr>
      </w:pPr>
      <w:r w:rsidRPr="00243812">
        <w:rPr>
          <w:rFonts w:ascii="Montserrat" w:hAnsi="Montserrat"/>
          <w:sz w:val="24"/>
        </w:rPr>
        <w:t>That which is certain</w:t>
      </w:r>
    </w:p>
    <w:p w14:paraId="1CE290E0" w14:textId="77777777" w:rsidR="004E739B" w:rsidRPr="00243812" w:rsidRDefault="004E739B" w:rsidP="00F01A18">
      <w:pPr>
        <w:pStyle w:val="NoSpacing"/>
        <w:rPr>
          <w:rFonts w:ascii="Montserrat" w:hAnsi="Montserrat"/>
          <w:sz w:val="24"/>
        </w:rPr>
      </w:pPr>
    </w:p>
    <w:p w14:paraId="3ADCA0D7" w14:textId="77777777" w:rsidR="004E739B" w:rsidRPr="00243812" w:rsidRDefault="00243812" w:rsidP="00F01A18">
      <w:pPr>
        <w:pStyle w:val="NoSpacing"/>
        <w:rPr>
          <w:rFonts w:ascii="Montserrat" w:hAnsi="Montserrat"/>
          <w:sz w:val="24"/>
        </w:rPr>
      </w:pPr>
      <w:r w:rsidRPr="00243812">
        <w:rPr>
          <w:rFonts w:ascii="Montserrat" w:hAnsi="Montserrat"/>
          <w:sz w:val="24"/>
        </w:rPr>
        <w:t>That which is uncertain</w:t>
      </w:r>
    </w:p>
    <w:p w14:paraId="3D132C2D" w14:textId="77777777" w:rsidR="004E739B" w:rsidRPr="00243812" w:rsidRDefault="004E739B" w:rsidP="00F01A18">
      <w:pPr>
        <w:pStyle w:val="NoSpacing"/>
        <w:rPr>
          <w:rFonts w:ascii="Montserrat" w:hAnsi="Montserrat"/>
          <w:sz w:val="24"/>
        </w:rPr>
      </w:pPr>
    </w:p>
    <w:p w14:paraId="23928C8C" w14:textId="77777777" w:rsidR="004E739B" w:rsidRPr="00243812" w:rsidRDefault="00243812" w:rsidP="00F01A18">
      <w:pPr>
        <w:pStyle w:val="NoSpacing"/>
        <w:rPr>
          <w:rFonts w:ascii="Montserrat" w:hAnsi="Montserrat"/>
          <w:sz w:val="24"/>
        </w:rPr>
      </w:pPr>
      <w:r w:rsidRPr="00243812">
        <w:rPr>
          <w:rFonts w:ascii="Montserrat" w:hAnsi="Montserrat"/>
          <w:sz w:val="24"/>
        </w:rPr>
        <w:t>That which is not</w:t>
      </w:r>
    </w:p>
    <w:p w14:paraId="4826944D" w14:textId="77777777" w:rsidR="004E739B" w:rsidRPr="00243812" w:rsidRDefault="004E739B" w:rsidP="00F01A18">
      <w:pPr>
        <w:pStyle w:val="NoSpacing"/>
        <w:rPr>
          <w:rFonts w:ascii="Montserrat" w:hAnsi="Montserrat"/>
          <w:sz w:val="24"/>
        </w:rPr>
      </w:pPr>
    </w:p>
    <w:p w14:paraId="0B1425B8" w14:textId="77777777" w:rsidR="004E739B" w:rsidRPr="00243812" w:rsidRDefault="004E739B" w:rsidP="00F01A18">
      <w:pPr>
        <w:pStyle w:val="NoSpacing"/>
        <w:rPr>
          <w:rFonts w:ascii="Montserrat" w:hAnsi="Montserrat"/>
          <w:sz w:val="24"/>
        </w:rPr>
      </w:pPr>
    </w:p>
    <w:p w14:paraId="1EF7ABDC" w14:textId="77777777" w:rsidR="004E739B" w:rsidRPr="00243812" w:rsidRDefault="00243812" w:rsidP="00F01A18">
      <w:pPr>
        <w:pStyle w:val="NoSpacing"/>
        <w:rPr>
          <w:rFonts w:ascii="Montserrat" w:hAnsi="Montserrat"/>
          <w:sz w:val="24"/>
        </w:rPr>
      </w:pPr>
      <w:r w:rsidRPr="00243812">
        <w:rPr>
          <w:rFonts w:ascii="Montserrat" w:hAnsi="Montserrat"/>
          <w:spacing w:val="-3"/>
          <w:sz w:val="24"/>
        </w:rPr>
        <w:br w:type="page"/>
      </w:r>
      <w:r w:rsidRPr="00243812">
        <w:rPr>
          <w:rFonts w:ascii="Montserrat" w:hAnsi="Montserrat"/>
          <w:sz w:val="24"/>
        </w:rPr>
        <w:t>Arena_Design Notes</w:t>
      </w:r>
    </w:p>
    <w:p w14:paraId="1E88CA40" w14:textId="77777777" w:rsidR="004E739B" w:rsidRPr="00243812" w:rsidRDefault="004E739B" w:rsidP="00F01A18">
      <w:pPr>
        <w:pStyle w:val="NoSpacing"/>
        <w:rPr>
          <w:rFonts w:ascii="Montserrat" w:hAnsi="Montserrat"/>
          <w:sz w:val="24"/>
        </w:rPr>
      </w:pPr>
    </w:p>
    <w:p w14:paraId="00C3BCF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Access </w:t>
      </w:r>
    </w:p>
    <w:p w14:paraId="7035F12D" w14:textId="77777777" w:rsidR="004E739B" w:rsidRPr="00243812" w:rsidRDefault="004E739B" w:rsidP="00F01A18">
      <w:pPr>
        <w:pStyle w:val="NoSpacing"/>
        <w:rPr>
          <w:rFonts w:ascii="Montserrat" w:hAnsi="Montserrat"/>
          <w:sz w:val="24"/>
        </w:rPr>
      </w:pPr>
    </w:p>
    <w:p w14:paraId="60723F30" w14:textId="77777777" w:rsidR="004E739B" w:rsidRPr="00243812" w:rsidRDefault="00243812" w:rsidP="00F01A18">
      <w:pPr>
        <w:pStyle w:val="NoSpacing"/>
        <w:rPr>
          <w:rFonts w:ascii="Montserrat" w:hAnsi="Montserrat"/>
          <w:sz w:val="24"/>
        </w:rPr>
      </w:pPr>
      <w:r w:rsidRPr="00243812">
        <w:rPr>
          <w:rFonts w:ascii="Montserrat" w:hAnsi="Montserrat"/>
          <w:sz w:val="24"/>
        </w:rPr>
        <w:t>Power [Pure Potential]</w:t>
      </w:r>
    </w:p>
    <w:p w14:paraId="19EEF2C6" w14:textId="77777777" w:rsidR="004E739B" w:rsidRPr="00243812" w:rsidRDefault="004E739B" w:rsidP="00F01A18">
      <w:pPr>
        <w:pStyle w:val="NoSpacing"/>
        <w:rPr>
          <w:rFonts w:ascii="Montserrat" w:hAnsi="Montserrat"/>
          <w:sz w:val="24"/>
        </w:rPr>
      </w:pPr>
    </w:p>
    <w:p w14:paraId="7EE463B4" w14:textId="20BF2AE7" w:rsidR="004E739B" w:rsidRPr="00243812" w:rsidRDefault="006F60BF" w:rsidP="00F01A18">
      <w:pPr>
        <w:pStyle w:val="NoSpacing"/>
        <w:rPr>
          <w:rFonts w:ascii="Montserrat" w:hAnsi="Montserrat"/>
          <w:sz w:val="24"/>
        </w:rPr>
      </w:pPr>
      <w:r w:rsidRPr="00243812">
        <w:rPr>
          <w:rFonts w:ascii="Montserrat" w:hAnsi="Montserrat"/>
          <w:sz w:val="24"/>
        </w:rPr>
        <w:tab/>
        <w:t>Power is simply potential for change, the variable of change. It is acceleration, growth, and destruction. As an accelerative value, it is a rate of motion. A diameter in motion, and a flywheel in equilibrium.. In the minds of mortals, power is often seen as a guarantor of privilege or personal advantage. The power to change the world, however it is constituted, has always appealed to mortals. Especially those who fear that nothing can really change the world they are in. The idea that power corrupts, while apparently true enough in the hands of irresponsible individuals, is one of many misconceptions about power. The truth of such beliefs is left to people to figure out in their own lives. Here, the questions are about the structure and application of power which individuals may possess.</w:t>
      </w:r>
    </w:p>
    <w:p w14:paraId="1AD1DF10" w14:textId="77777777" w:rsidR="004E739B" w:rsidRPr="00243812" w:rsidRDefault="004E739B" w:rsidP="00F01A18">
      <w:pPr>
        <w:pStyle w:val="NoSpacing"/>
        <w:rPr>
          <w:rFonts w:ascii="Montserrat" w:hAnsi="Montserrat"/>
          <w:sz w:val="24"/>
        </w:rPr>
      </w:pPr>
    </w:p>
    <w:p w14:paraId="0067273B" w14:textId="77777777" w:rsidR="004E739B" w:rsidRPr="00243812" w:rsidRDefault="00243812" w:rsidP="00F01A18">
      <w:pPr>
        <w:pStyle w:val="NoSpacing"/>
        <w:rPr>
          <w:rFonts w:ascii="Montserrat" w:hAnsi="Montserrat"/>
          <w:sz w:val="24"/>
        </w:rPr>
      </w:pPr>
      <w:r w:rsidRPr="00243812">
        <w:rPr>
          <w:rFonts w:ascii="Montserrat" w:hAnsi="Montserrat"/>
          <w:sz w:val="24"/>
        </w:rPr>
        <w:t>Roots of Power</w:t>
      </w:r>
    </w:p>
    <w:p w14:paraId="1058C1AD" w14:textId="334C0EBF" w:rsidR="004E739B" w:rsidRPr="00243812" w:rsidRDefault="006F60BF" w:rsidP="00F01A18">
      <w:pPr>
        <w:pStyle w:val="NoSpacing"/>
        <w:rPr>
          <w:rFonts w:ascii="Montserrat" w:hAnsi="Montserrat"/>
          <w:sz w:val="24"/>
        </w:rPr>
      </w:pPr>
      <w:r w:rsidRPr="00243812">
        <w:rPr>
          <w:rFonts w:ascii="Montserrat" w:hAnsi="Montserrat"/>
          <w:sz w:val="24"/>
        </w:rPr>
        <w:tab/>
        <w:t xml:space="preserve">Individual power is derived from innate potential. The potential of an individual is undefined, save for the limitations which an individual must impose on itself in order to exist coherently. Simply, power is a product of design. The most critical part of an individual’s design is it’s access rating. </w:t>
      </w:r>
    </w:p>
    <w:p w14:paraId="380AC904" w14:textId="3FF6C5FD" w:rsidR="004E739B" w:rsidRPr="00243812" w:rsidRDefault="006F60BF" w:rsidP="00F01A18">
      <w:pPr>
        <w:pStyle w:val="NoSpacing"/>
        <w:rPr>
          <w:rFonts w:ascii="Montserrat" w:hAnsi="Montserrat"/>
          <w:sz w:val="24"/>
        </w:rPr>
      </w:pPr>
      <w:r w:rsidRPr="00243812">
        <w:rPr>
          <w:rFonts w:ascii="Montserrat" w:hAnsi="Montserrat"/>
          <w:sz w:val="24"/>
        </w:rPr>
        <w:tab/>
        <w:t>Access defines an individual's depth, how far they can extend themselves beyond the surface. It is the measure of an individual’s grasp of dimensional complexity. The capacity for hyper-association through higher levels of access that allows an individual to apprehend more complex realms of existence. While that perception is generally virtual, internalized as structured understanding of the universe, it can be superimposed on the world in a complex overlay via which a certain leverage over the external world can be exercised.</w:t>
      </w:r>
    </w:p>
    <w:p w14:paraId="10CE6505" w14:textId="77777777" w:rsidR="004E739B" w:rsidRPr="00243812" w:rsidRDefault="004E739B" w:rsidP="00F01A18">
      <w:pPr>
        <w:pStyle w:val="NoSpacing"/>
        <w:rPr>
          <w:rFonts w:ascii="Montserrat" w:hAnsi="Montserrat"/>
          <w:sz w:val="24"/>
        </w:rPr>
      </w:pPr>
    </w:p>
    <w:p w14:paraId="59063034"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Paths of Power </w:t>
      </w:r>
    </w:p>
    <w:p w14:paraId="5D742E5B" w14:textId="34397A2A" w:rsidR="004E739B" w:rsidRPr="00243812" w:rsidRDefault="006F60BF" w:rsidP="00F01A18">
      <w:pPr>
        <w:pStyle w:val="NoSpacing"/>
        <w:rPr>
          <w:rFonts w:ascii="Montserrat" w:hAnsi="Montserrat"/>
          <w:sz w:val="24"/>
        </w:rPr>
      </w:pPr>
      <w:r w:rsidRPr="00243812">
        <w:rPr>
          <w:rFonts w:ascii="Montserrat" w:hAnsi="Montserrat"/>
          <w:sz w:val="24"/>
        </w:rPr>
        <w:tab/>
        <w:t>Mortal Path</w:t>
      </w:r>
      <w:r w:rsidRPr="00243812">
        <w:rPr>
          <w:rFonts w:ascii="Montserrat" w:hAnsi="Montserrat"/>
          <w:sz w:val="24"/>
        </w:rPr>
        <w:tab/>
        <w:t>Direct Access</w:t>
      </w:r>
      <w:r w:rsidRPr="00243812">
        <w:rPr>
          <w:rFonts w:ascii="Montserrat" w:hAnsi="Montserrat"/>
          <w:sz w:val="24"/>
        </w:rPr>
        <w:tab/>
        <w:t>Requisite Access</w:t>
      </w:r>
    </w:p>
    <w:p w14:paraId="4D232F60" w14:textId="6699141F" w:rsidR="004E739B" w:rsidRPr="00243812" w:rsidRDefault="006F60BF" w:rsidP="00F01A18">
      <w:pPr>
        <w:pStyle w:val="NoSpacing"/>
        <w:rPr>
          <w:rFonts w:ascii="Montserrat" w:hAnsi="Montserrat"/>
          <w:sz w:val="24"/>
        </w:rPr>
      </w:pPr>
      <w:r w:rsidRPr="00243812">
        <w:rPr>
          <w:rFonts w:ascii="Montserrat" w:hAnsi="Montserrat"/>
          <w:sz w:val="24"/>
        </w:rPr>
        <w:tab/>
        <w:t>psionic</w:t>
      </w:r>
      <w:r w:rsidRPr="00243812">
        <w:rPr>
          <w:rFonts w:ascii="Montserrat" w:hAnsi="Montserrat"/>
          <w:sz w:val="24"/>
        </w:rPr>
        <w:tab/>
        <w:t>access</w:t>
      </w:r>
      <w:r w:rsidRPr="00243812">
        <w:rPr>
          <w:rFonts w:ascii="Montserrat" w:hAnsi="Montserrat"/>
          <w:sz w:val="24"/>
        </w:rPr>
        <w:tab/>
        <w:t>4+</w:t>
      </w:r>
    </w:p>
    <w:p w14:paraId="59DD594E" w14:textId="12AFADD6" w:rsidR="004E739B" w:rsidRPr="00243812" w:rsidRDefault="006F60BF" w:rsidP="00F01A18">
      <w:pPr>
        <w:pStyle w:val="NoSpacing"/>
        <w:rPr>
          <w:rFonts w:ascii="Montserrat" w:hAnsi="Montserrat"/>
          <w:sz w:val="24"/>
        </w:rPr>
      </w:pPr>
      <w:r w:rsidRPr="00243812">
        <w:rPr>
          <w:rFonts w:ascii="Montserrat" w:hAnsi="Montserrat"/>
          <w:sz w:val="24"/>
        </w:rPr>
        <w:tab/>
        <w:t>magic</w:t>
      </w:r>
      <w:r w:rsidRPr="00243812">
        <w:rPr>
          <w:rFonts w:ascii="Montserrat" w:hAnsi="Montserrat"/>
          <w:sz w:val="24"/>
        </w:rPr>
        <w:tab/>
        <w:t>threshold access</w:t>
      </w:r>
      <w:r w:rsidRPr="00243812">
        <w:rPr>
          <w:rFonts w:ascii="Montserrat" w:hAnsi="Montserrat"/>
          <w:sz w:val="24"/>
        </w:rPr>
        <w:tab/>
        <w:t>3+</w:t>
      </w:r>
    </w:p>
    <w:p w14:paraId="1BB7E09A" w14:textId="5FBF3888" w:rsidR="004E739B" w:rsidRPr="00243812" w:rsidRDefault="006F60BF" w:rsidP="00F01A18">
      <w:pPr>
        <w:pStyle w:val="NoSpacing"/>
        <w:rPr>
          <w:rFonts w:ascii="Montserrat" w:hAnsi="Montserrat"/>
          <w:sz w:val="24"/>
        </w:rPr>
      </w:pPr>
      <w:r w:rsidRPr="00243812">
        <w:rPr>
          <w:rFonts w:ascii="Montserrat" w:hAnsi="Montserrat"/>
          <w:sz w:val="24"/>
        </w:rPr>
        <w:tab/>
        <w:t>psychic</w:t>
      </w:r>
      <w:r w:rsidRPr="00243812">
        <w:rPr>
          <w:rFonts w:ascii="Montserrat" w:hAnsi="Montserrat"/>
          <w:sz w:val="24"/>
        </w:rPr>
        <w:tab/>
        <w:t>threshold access</w:t>
      </w:r>
      <w:r w:rsidRPr="00243812">
        <w:rPr>
          <w:rFonts w:ascii="Montserrat" w:hAnsi="Montserrat"/>
          <w:sz w:val="24"/>
        </w:rPr>
        <w:tab/>
        <w:t>3+</w:t>
      </w:r>
    </w:p>
    <w:p w14:paraId="7830308F" w14:textId="6EC8FE0A" w:rsidR="004E739B" w:rsidRPr="00243812" w:rsidRDefault="006F60BF" w:rsidP="00F01A18">
      <w:pPr>
        <w:pStyle w:val="NoSpacing"/>
        <w:rPr>
          <w:rFonts w:ascii="Montserrat" w:hAnsi="Montserrat"/>
          <w:sz w:val="24"/>
        </w:rPr>
      </w:pPr>
      <w:r w:rsidRPr="00243812">
        <w:rPr>
          <w:rFonts w:ascii="Montserrat" w:hAnsi="Montserrat"/>
          <w:sz w:val="24"/>
        </w:rPr>
        <w:tab/>
        <w:t xml:space="preserve">mnemonic </w:t>
      </w:r>
      <w:r w:rsidRPr="00243812">
        <w:rPr>
          <w:rFonts w:ascii="Montserrat" w:hAnsi="Montserrat"/>
          <w:sz w:val="24"/>
        </w:rPr>
        <w:tab/>
        <w:t>threshold access</w:t>
      </w:r>
      <w:r w:rsidRPr="00243812">
        <w:rPr>
          <w:rFonts w:ascii="Montserrat" w:hAnsi="Montserrat"/>
          <w:sz w:val="24"/>
        </w:rPr>
        <w:tab/>
        <w:t>3+</w:t>
      </w:r>
    </w:p>
    <w:p w14:paraId="6BC3DC20" w14:textId="77777777" w:rsidR="004E739B" w:rsidRPr="00243812" w:rsidRDefault="004E739B" w:rsidP="00F01A18">
      <w:pPr>
        <w:pStyle w:val="NoSpacing"/>
        <w:rPr>
          <w:rFonts w:ascii="Montserrat" w:hAnsi="Montserrat"/>
          <w:sz w:val="24"/>
        </w:rPr>
      </w:pPr>
    </w:p>
    <w:p w14:paraId="53E0B355" w14:textId="50A45652" w:rsidR="004E739B" w:rsidRPr="00243812" w:rsidRDefault="006F60BF" w:rsidP="00F01A18">
      <w:pPr>
        <w:pStyle w:val="NoSpacing"/>
        <w:rPr>
          <w:rFonts w:ascii="Montserrat" w:hAnsi="Montserrat"/>
          <w:sz w:val="24"/>
        </w:rPr>
      </w:pPr>
      <w:r w:rsidRPr="00243812">
        <w:rPr>
          <w:rFonts w:ascii="Montserrat" w:hAnsi="Montserrat"/>
          <w:sz w:val="24"/>
        </w:rPr>
        <w:tab/>
        <w:t>Divine Path</w:t>
      </w:r>
      <w:r w:rsidRPr="00243812">
        <w:rPr>
          <w:rFonts w:ascii="Montserrat" w:hAnsi="Montserrat"/>
          <w:sz w:val="24"/>
        </w:rPr>
        <w:tab/>
        <w:t>Indirect Access</w:t>
      </w:r>
      <w:r w:rsidRPr="00243812">
        <w:rPr>
          <w:rFonts w:ascii="Montserrat" w:hAnsi="Montserrat"/>
          <w:sz w:val="24"/>
        </w:rPr>
        <w:tab/>
        <w:t>Requisite Access</w:t>
      </w:r>
    </w:p>
    <w:p w14:paraId="6E4C9985" w14:textId="0A25EC7F" w:rsidR="004E739B" w:rsidRPr="00243812" w:rsidRDefault="006F60BF" w:rsidP="00F01A18">
      <w:pPr>
        <w:pStyle w:val="NoSpacing"/>
        <w:rPr>
          <w:rFonts w:ascii="Montserrat" w:hAnsi="Montserrat"/>
          <w:sz w:val="24"/>
        </w:rPr>
      </w:pPr>
      <w:r w:rsidRPr="00243812">
        <w:rPr>
          <w:rFonts w:ascii="Montserrat" w:hAnsi="Montserrat"/>
          <w:sz w:val="24"/>
        </w:rPr>
        <w:tab/>
        <w:t>angelic</w:t>
      </w:r>
      <w:r w:rsidRPr="00243812">
        <w:rPr>
          <w:rFonts w:ascii="Montserrat" w:hAnsi="Montserrat"/>
          <w:sz w:val="24"/>
        </w:rPr>
        <w:tab/>
        <w:t>access</w:t>
      </w:r>
      <w:r w:rsidRPr="00243812">
        <w:rPr>
          <w:rFonts w:ascii="Montserrat" w:hAnsi="Montserrat"/>
          <w:sz w:val="24"/>
        </w:rPr>
        <w:tab/>
        <w:t>4+</w:t>
      </w:r>
    </w:p>
    <w:p w14:paraId="0BAA74C3" w14:textId="36C5CFD4" w:rsidR="004E739B" w:rsidRPr="00243812" w:rsidRDefault="006F60BF" w:rsidP="00F01A18">
      <w:pPr>
        <w:pStyle w:val="NoSpacing"/>
        <w:rPr>
          <w:rFonts w:ascii="Montserrat" w:hAnsi="Montserrat"/>
          <w:sz w:val="24"/>
        </w:rPr>
      </w:pPr>
      <w:r w:rsidRPr="00243812">
        <w:rPr>
          <w:rFonts w:ascii="Montserrat" w:hAnsi="Montserrat"/>
          <w:sz w:val="24"/>
        </w:rPr>
        <w:tab/>
        <w:t>demonic</w:t>
      </w:r>
      <w:r w:rsidRPr="00243812">
        <w:rPr>
          <w:rFonts w:ascii="Montserrat" w:hAnsi="Montserrat"/>
          <w:sz w:val="24"/>
        </w:rPr>
        <w:tab/>
        <w:t>access</w:t>
      </w:r>
      <w:r w:rsidRPr="00243812">
        <w:rPr>
          <w:rFonts w:ascii="Montserrat" w:hAnsi="Montserrat"/>
          <w:sz w:val="24"/>
        </w:rPr>
        <w:tab/>
        <w:t>4+</w:t>
      </w:r>
    </w:p>
    <w:p w14:paraId="254E109E" w14:textId="67E71349" w:rsidR="004E739B" w:rsidRPr="00243812" w:rsidRDefault="006F60BF" w:rsidP="00F01A18">
      <w:pPr>
        <w:pStyle w:val="NoSpacing"/>
        <w:rPr>
          <w:rFonts w:ascii="Montserrat" w:hAnsi="Montserrat"/>
          <w:sz w:val="24"/>
        </w:rPr>
      </w:pPr>
      <w:r w:rsidRPr="00243812">
        <w:rPr>
          <w:rFonts w:ascii="Montserrat" w:hAnsi="Montserrat"/>
          <w:sz w:val="24"/>
        </w:rPr>
        <w:tab/>
        <w:t>cleric</w:t>
      </w:r>
      <w:r w:rsidRPr="00243812">
        <w:rPr>
          <w:rFonts w:ascii="Montserrat" w:hAnsi="Montserrat"/>
          <w:sz w:val="24"/>
        </w:rPr>
        <w:tab/>
        <w:t>granted access</w:t>
      </w:r>
      <w:r w:rsidRPr="00243812">
        <w:rPr>
          <w:rFonts w:ascii="Montserrat" w:hAnsi="Montserrat"/>
          <w:sz w:val="24"/>
        </w:rPr>
        <w:tab/>
        <w:t>3+</w:t>
      </w:r>
    </w:p>
    <w:p w14:paraId="3EE04495" w14:textId="77777777" w:rsidR="004E739B" w:rsidRPr="00243812" w:rsidRDefault="004E739B" w:rsidP="00F01A18">
      <w:pPr>
        <w:pStyle w:val="NoSpacing"/>
        <w:rPr>
          <w:rFonts w:ascii="Montserrat" w:hAnsi="Montserrat"/>
          <w:sz w:val="24"/>
        </w:rPr>
      </w:pPr>
    </w:p>
    <w:p w14:paraId="3CB3D109"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596715FE" w14:textId="77777777" w:rsidR="004E739B" w:rsidRPr="00243812" w:rsidRDefault="004E739B" w:rsidP="00F01A18">
      <w:pPr>
        <w:pStyle w:val="NoSpacing"/>
        <w:rPr>
          <w:rFonts w:ascii="Montserrat" w:hAnsi="Montserrat"/>
          <w:sz w:val="24"/>
        </w:rPr>
      </w:pPr>
    </w:p>
    <w:p w14:paraId="62C3954D" w14:textId="77777777" w:rsidR="004E739B" w:rsidRPr="00243812" w:rsidRDefault="004E739B" w:rsidP="00F01A18">
      <w:pPr>
        <w:pStyle w:val="NoSpacing"/>
        <w:rPr>
          <w:rFonts w:ascii="Montserrat" w:hAnsi="Montserrat"/>
          <w:sz w:val="24"/>
        </w:rPr>
      </w:pPr>
    </w:p>
    <w:p w14:paraId="0443979F" w14:textId="77777777" w:rsidR="004E739B" w:rsidRPr="00243812" w:rsidRDefault="004E739B" w:rsidP="00F01A18">
      <w:pPr>
        <w:pStyle w:val="NoSpacing"/>
        <w:rPr>
          <w:rFonts w:ascii="Montserrat" w:hAnsi="Montserrat"/>
          <w:sz w:val="24"/>
        </w:rPr>
      </w:pPr>
    </w:p>
    <w:p w14:paraId="301C70C6" w14:textId="77777777" w:rsidR="004E739B" w:rsidRPr="00243812" w:rsidRDefault="00243812" w:rsidP="00F01A18">
      <w:pPr>
        <w:pStyle w:val="NoSpacing"/>
        <w:rPr>
          <w:rFonts w:ascii="Montserrat" w:hAnsi="Montserrat"/>
          <w:sz w:val="24"/>
        </w:rPr>
      </w:pPr>
      <w:r w:rsidRPr="00243812">
        <w:rPr>
          <w:rFonts w:ascii="Montserrat" w:hAnsi="Montserrat"/>
          <w:sz w:val="24"/>
        </w:rPr>
        <w:t>Arcanum Ars</w:t>
      </w:r>
    </w:p>
    <w:p w14:paraId="4E1F36BE"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The arcane arts. There are many ways to manifest intent, as is reflected in the existence of many different colleges of thought and practice. For some, these are just philosophies. To others, though, they are a way of life. None of these is particularly evil or amoral. All forms of power have their own place in the Absolute scheme of things. It is rarely surprising to see power abused, and there are many ways such power as these arts represent may be abused. Like life, it is up to the individual to be or no</w:t>
      </w:r>
      <w:r w:rsidRPr="00243812">
        <w:rPr>
          <w:rFonts w:ascii="Montserrat" w:hAnsi="Montserrat"/>
          <w:sz w:val="24"/>
        </w:rPr>
        <w:t>t be responsible with it.</w:t>
      </w:r>
    </w:p>
    <w:p w14:paraId="1E83F68F" w14:textId="77777777" w:rsidR="004E739B" w:rsidRPr="00243812" w:rsidRDefault="004E739B" w:rsidP="00F01A18">
      <w:pPr>
        <w:pStyle w:val="NoSpacing"/>
        <w:rPr>
          <w:rFonts w:ascii="Montserrat" w:hAnsi="Montserrat"/>
          <w:sz w:val="24"/>
        </w:rPr>
      </w:pPr>
    </w:p>
    <w:p w14:paraId="47969621" w14:textId="77777777" w:rsidR="004E739B" w:rsidRPr="00243812" w:rsidRDefault="00243812" w:rsidP="00F01A18">
      <w:pPr>
        <w:pStyle w:val="NoSpacing"/>
        <w:rPr>
          <w:rFonts w:ascii="Montserrat" w:hAnsi="Montserrat"/>
          <w:sz w:val="24"/>
        </w:rPr>
      </w:pPr>
      <w:r w:rsidRPr="00243812">
        <w:rPr>
          <w:rFonts w:ascii="Montserrat" w:hAnsi="Montserrat"/>
          <w:sz w:val="24"/>
        </w:rPr>
        <w:t>Divinity / Divine Magics</w:t>
      </w:r>
    </w:p>
    <w:p w14:paraId="770A4315" w14:textId="77777777" w:rsidR="004E739B" w:rsidRPr="00243812" w:rsidRDefault="004E739B" w:rsidP="00F01A18">
      <w:pPr>
        <w:pStyle w:val="NoSpacing"/>
        <w:rPr>
          <w:rFonts w:ascii="Montserrat" w:hAnsi="Montserrat"/>
          <w:sz w:val="24"/>
        </w:rPr>
      </w:pPr>
    </w:p>
    <w:p w14:paraId="5FBC6753" w14:textId="77777777" w:rsidR="004E739B" w:rsidRPr="00243812" w:rsidRDefault="00243812" w:rsidP="00F01A18">
      <w:pPr>
        <w:pStyle w:val="NoSpacing"/>
        <w:rPr>
          <w:rFonts w:ascii="Montserrat" w:hAnsi="Montserrat"/>
          <w:sz w:val="24"/>
        </w:rPr>
      </w:pPr>
      <w:r w:rsidRPr="00243812">
        <w:rPr>
          <w:rFonts w:ascii="Montserrat" w:hAnsi="Montserrat"/>
          <w:sz w:val="24"/>
        </w:rPr>
        <w:t>Enigmancy</w:t>
      </w:r>
    </w:p>
    <w:p w14:paraId="59D4CE2B"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There is nothing as formidable as the Unknown. Enigmancy is the art of mysteries. Its practice is paradox. It is not taught or studied. The enigmancer is privilege to the inner workings of the unknown. Mysteries. When he has learned something it remains inexpressible, though it is instantly knowable to him. It is often hard for an enigmancer to say whether he is an enigmancer. Though, when it comes down to it, he knows. To him speak the mysteries of life, the future, the past, death, the invisible and the </w:t>
      </w:r>
      <w:r w:rsidRPr="00243812">
        <w:rPr>
          <w:rFonts w:ascii="Montserrat" w:hAnsi="Montserrat"/>
          <w:sz w:val="24"/>
        </w:rPr>
        <w:t>confounding. You can hide nothing from the enigmancer, though he rarely acts on what he knows, even when he is asked. Though he sees, he is no mere diviner. In his actions, and his art, he is inscrutable and enigmatic. This art so greatly exceeds subtle that one comes to believe that he is the magic, not just its user.</w:t>
      </w:r>
    </w:p>
    <w:p w14:paraId="53F61A7E" w14:textId="59E451E8" w:rsidR="004E739B" w:rsidRPr="00243812" w:rsidRDefault="006F60BF" w:rsidP="00F01A18">
      <w:pPr>
        <w:pStyle w:val="NoSpacing"/>
        <w:rPr>
          <w:rFonts w:ascii="Montserrat" w:hAnsi="Montserrat"/>
          <w:sz w:val="24"/>
        </w:rPr>
      </w:pPr>
      <w:r w:rsidRPr="00243812">
        <w:rPr>
          <w:rFonts w:ascii="Montserrat" w:hAnsi="Montserrat"/>
          <w:sz w:val="24"/>
        </w:rPr>
        <w:tab/>
        <w:t>Enigmancy is often thought of as an art of the gods. While this could be true, it is not exclusively so. Differences in magnitude of power aside, enigmancy is a path that begins with intuition and is available to whomever is able of willing to listen to it. Indeed there are some who can not avoid its call. Ironically, few of those who seek it can attain it. Enigma by nature consumes attention.</w:t>
      </w:r>
    </w:p>
    <w:p w14:paraId="23632992" w14:textId="77777777" w:rsidR="004E739B" w:rsidRPr="00243812" w:rsidRDefault="004E739B" w:rsidP="00F01A18">
      <w:pPr>
        <w:pStyle w:val="NoSpacing"/>
        <w:rPr>
          <w:rFonts w:ascii="Montserrat" w:hAnsi="Montserrat"/>
          <w:sz w:val="24"/>
        </w:rPr>
      </w:pPr>
    </w:p>
    <w:p w14:paraId="2E3E78B1"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Deomancy </w:t>
      </w:r>
    </w:p>
    <w:p w14:paraId="2DA8F00D" w14:textId="77777777" w:rsidR="004E739B" w:rsidRPr="00243812" w:rsidRDefault="00243812" w:rsidP="00F01A18">
      <w:pPr>
        <w:pStyle w:val="NoSpacing"/>
        <w:rPr>
          <w:rFonts w:ascii="Montserrat" w:hAnsi="Montserrat"/>
          <w:sz w:val="24"/>
        </w:rPr>
      </w:pPr>
      <w:r w:rsidRPr="00243812">
        <w:rPr>
          <w:rFonts w:ascii="Montserrat" w:hAnsi="Montserrat"/>
          <w:sz w:val="24"/>
        </w:rPr>
        <w:tab/>
        <w:t>The art of intent, spirit, and divinity. While psychomancy rules intent from a mortal perspective, this art is of and about intent. Its practice is divine—more truly the art of gods, though also that of demons, angels, avatars, and through faith, mortals. It is about design. The expression from which existence takes form. In a sense, all magic is divine, in that all spells have a spirit, as does that which lives or has lived. It is that from which life—like existence—forms. It is the spirit that guides and</w:t>
      </w:r>
      <w:r w:rsidRPr="00243812">
        <w:rPr>
          <w:rFonts w:ascii="Montserrat" w:hAnsi="Montserrat"/>
          <w:sz w:val="24"/>
        </w:rPr>
        <w:t xml:space="preserve"> shapes the soul. To give one's soul to another being, is to subordinate one's spirit, one's purpose. Thus, one's power merges with whomever has acquired one's soul. Even still, a soul can possess more than one spirit. Such is divinity. </w:t>
      </w:r>
    </w:p>
    <w:p w14:paraId="450DDCB8" w14:textId="77777777" w:rsidR="004E739B" w:rsidRPr="00243812" w:rsidRDefault="004E739B" w:rsidP="00F01A18">
      <w:pPr>
        <w:pStyle w:val="NoSpacing"/>
        <w:rPr>
          <w:rFonts w:ascii="Montserrat" w:hAnsi="Montserrat"/>
          <w:sz w:val="24"/>
        </w:rPr>
      </w:pPr>
    </w:p>
    <w:p w14:paraId="3FD948F3" w14:textId="77777777" w:rsidR="004E739B" w:rsidRPr="00243812" w:rsidRDefault="00243812" w:rsidP="00F01A18">
      <w:pPr>
        <w:pStyle w:val="NoSpacing"/>
        <w:rPr>
          <w:rFonts w:ascii="Montserrat" w:hAnsi="Montserrat"/>
          <w:sz w:val="24"/>
        </w:rPr>
      </w:pPr>
      <w:r w:rsidRPr="00243812">
        <w:rPr>
          <w:rFonts w:ascii="Montserrat" w:hAnsi="Montserrat"/>
          <w:sz w:val="24"/>
        </w:rPr>
        <w:t>Diviny</w:t>
      </w:r>
    </w:p>
    <w:p w14:paraId="0DD05E68" w14:textId="77777777" w:rsidR="004E739B" w:rsidRPr="00243812" w:rsidRDefault="00243812" w:rsidP="00F01A18">
      <w:pPr>
        <w:pStyle w:val="NoSpacing"/>
        <w:rPr>
          <w:rFonts w:ascii="Montserrat" w:hAnsi="Montserrat"/>
          <w:sz w:val="24"/>
        </w:rPr>
      </w:pPr>
      <w:r w:rsidRPr="00243812">
        <w:rPr>
          <w:rFonts w:ascii="Montserrat" w:hAnsi="Montserrat"/>
          <w:sz w:val="24"/>
        </w:rPr>
        <w:tab/>
        <w:t>Angelic and Demonic arts. A branch of deomancy, diviny is used to appeal to spirits and souls. These arts serve intent, as much as those conceived to them, in spirit, are bound to. While diviny does not deal with the soul itself, through the spirit, it can affect the spirit that rules the soul. Mortals know little of these arts. Even mortals promised to a god, know little about the Angelic and Demonic arts. Most diviners merely read what lies in the skein of intent, and would do little to effect it directl</w:t>
      </w:r>
      <w:r w:rsidRPr="00243812">
        <w:rPr>
          <w:rFonts w:ascii="Montserrat" w:hAnsi="Montserrat"/>
          <w:sz w:val="24"/>
        </w:rPr>
        <w:t>y. One who does is divine.</w:t>
      </w:r>
    </w:p>
    <w:p w14:paraId="0DC2843E" w14:textId="77777777" w:rsidR="004E739B" w:rsidRPr="00243812" w:rsidRDefault="004E739B" w:rsidP="00F01A18">
      <w:pPr>
        <w:pStyle w:val="NoSpacing"/>
        <w:rPr>
          <w:rFonts w:ascii="Montserrat" w:hAnsi="Montserrat"/>
          <w:sz w:val="24"/>
        </w:rPr>
      </w:pPr>
    </w:p>
    <w:p w14:paraId="7A57E46F" w14:textId="77777777" w:rsidR="004E739B" w:rsidRPr="00243812" w:rsidRDefault="00243812" w:rsidP="00F01A18">
      <w:pPr>
        <w:pStyle w:val="NoSpacing"/>
        <w:rPr>
          <w:rFonts w:ascii="Montserrat" w:hAnsi="Montserrat"/>
          <w:sz w:val="24"/>
        </w:rPr>
      </w:pPr>
      <w:r w:rsidRPr="00243812">
        <w:rPr>
          <w:rFonts w:ascii="Montserrat" w:hAnsi="Montserrat"/>
          <w:sz w:val="24"/>
        </w:rPr>
        <w:t>Alyn Magics</w:t>
      </w:r>
    </w:p>
    <w:p w14:paraId="18E37315" w14:textId="77777777" w:rsidR="004E739B" w:rsidRPr="00243812" w:rsidRDefault="004E739B" w:rsidP="00F01A18">
      <w:pPr>
        <w:pStyle w:val="NoSpacing"/>
        <w:rPr>
          <w:rFonts w:ascii="Montserrat" w:hAnsi="Montserrat"/>
          <w:sz w:val="24"/>
        </w:rPr>
      </w:pPr>
    </w:p>
    <w:p w14:paraId="68C2B0BD" w14:textId="77777777" w:rsidR="004E739B" w:rsidRPr="00243812" w:rsidRDefault="00243812" w:rsidP="00F01A18">
      <w:pPr>
        <w:pStyle w:val="NoSpacing"/>
        <w:rPr>
          <w:rFonts w:ascii="Montserrat" w:hAnsi="Montserrat"/>
          <w:sz w:val="24"/>
        </w:rPr>
      </w:pPr>
      <w:r w:rsidRPr="00243812">
        <w:rPr>
          <w:rFonts w:ascii="Montserrat" w:hAnsi="Montserrat"/>
          <w:sz w:val="24"/>
        </w:rPr>
        <w:t>Psychomancy</w:t>
      </w:r>
    </w:p>
    <w:p w14:paraId="100320C6" w14:textId="77777777" w:rsidR="004E739B" w:rsidRPr="00243812" w:rsidRDefault="00243812" w:rsidP="00F01A18">
      <w:pPr>
        <w:pStyle w:val="NoSpacing"/>
        <w:rPr>
          <w:rFonts w:ascii="Montserrat" w:hAnsi="Montserrat"/>
          <w:sz w:val="24"/>
        </w:rPr>
      </w:pPr>
      <w:r w:rsidRPr="00243812">
        <w:rPr>
          <w:rFonts w:ascii="Montserrat" w:hAnsi="Montserrat"/>
          <w:sz w:val="24"/>
        </w:rPr>
        <w:tab/>
        <w:t>The art of intent. The progenitor of modern magic, derived from the study and mastery of mind and soul. An old magic, and one which overlaps the boundaries of most magics, psychomancy rules the delicate bridge between the absolute, immortal awareness, and the discriminating lens of thought and perception that binds a being to the Realm. Augmenting one's natural psychic gifts, and blending them with the sublimity of magic, psychomancy frees one from the cloying drag of matter. Concerned with thought and bei</w:t>
      </w:r>
      <w:r w:rsidRPr="00243812">
        <w:rPr>
          <w:rFonts w:ascii="Montserrat" w:hAnsi="Montserrat"/>
          <w:sz w:val="24"/>
        </w:rPr>
        <w:t>ng, perspective and possibilities, it focuses on personal transformation. It is inversely equal to Mnemeomancy, ruling understanding and intent.</w:t>
      </w:r>
    </w:p>
    <w:p w14:paraId="630D04CC" w14:textId="77777777" w:rsidR="004E739B" w:rsidRPr="00243812" w:rsidRDefault="004E739B" w:rsidP="00F01A18">
      <w:pPr>
        <w:pStyle w:val="NoSpacing"/>
        <w:rPr>
          <w:rFonts w:ascii="Montserrat" w:hAnsi="Montserrat"/>
          <w:sz w:val="24"/>
        </w:rPr>
      </w:pPr>
    </w:p>
    <w:p w14:paraId="057E0125" w14:textId="77777777" w:rsidR="004E739B" w:rsidRPr="00243812" w:rsidRDefault="00243812" w:rsidP="00F01A18">
      <w:pPr>
        <w:pStyle w:val="NoSpacing"/>
        <w:rPr>
          <w:rFonts w:ascii="Montserrat" w:hAnsi="Montserrat"/>
          <w:sz w:val="24"/>
        </w:rPr>
      </w:pPr>
      <w:r w:rsidRPr="00243812">
        <w:rPr>
          <w:rFonts w:ascii="Montserrat" w:hAnsi="Montserrat"/>
          <w:sz w:val="24"/>
        </w:rPr>
        <w:t>Sorcery</w:t>
      </w:r>
    </w:p>
    <w:p w14:paraId="4DFEA5A8" w14:textId="77777777" w:rsidR="004E739B" w:rsidRPr="00243812" w:rsidRDefault="00243812" w:rsidP="00F01A18">
      <w:pPr>
        <w:pStyle w:val="NoSpacing"/>
        <w:rPr>
          <w:rFonts w:ascii="Montserrat" w:hAnsi="Montserrat"/>
          <w:sz w:val="24"/>
        </w:rPr>
      </w:pPr>
      <w:r w:rsidRPr="00243812">
        <w:rPr>
          <w:rFonts w:ascii="Montserrat" w:hAnsi="Montserrat"/>
          <w:sz w:val="24"/>
        </w:rPr>
        <w:tab/>
        <w:t>The pure school of Psychomancy is rarely studied, but the most common form of magic is its direct descendant. Sorcery is the practical, distilled essence of Psychomancy. A basic stand up magic, sorcery is concerned with getting the job done. There is no ceremony, no philosophy, or natural purpose to it. It is will and determination, bound with power. By its nature, it abuses natural law, but it rarely gains the stigma of other powers when abused. It is a tool, like the sword it is often paired with. Anyone</w:t>
      </w:r>
      <w:r w:rsidRPr="00243812">
        <w:rPr>
          <w:rFonts w:ascii="Montserrat" w:hAnsi="Montserrat"/>
          <w:sz w:val="24"/>
        </w:rPr>
        <w:t xml:space="preserve"> can use it, though it serves best he who has skill. </w:t>
      </w:r>
    </w:p>
    <w:p w14:paraId="3D26073B" w14:textId="77777777" w:rsidR="004E739B" w:rsidRPr="00243812" w:rsidRDefault="00243812" w:rsidP="00F01A18">
      <w:pPr>
        <w:pStyle w:val="NoSpacing"/>
        <w:rPr>
          <w:rFonts w:ascii="Montserrat" w:hAnsi="Montserrat"/>
          <w:sz w:val="24"/>
        </w:rPr>
      </w:pPr>
      <w:r w:rsidRPr="00243812">
        <w:rPr>
          <w:rFonts w:ascii="Montserrat" w:hAnsi="Montserrat"/>
          <w:sz w:val="24"/>
        </w:rPr>
        <w:t>Conjury</w:t>
      </w:r>
    </w:p>
    <w:p w14:paraId="76F03D2B" w14:textId="77777777" w:rsidR="004E739B" w:rsidRPr="00243812" w:rsidRDefault="00243812" w:rsidP="00F01A18">
      <w:pPr>
        <w:pStyle w:val="NoSpacing"/>
        <w:rPr>
          <w:rFonts w:ascii="Montserrat" w:hAnsi="Montserrat"/>
          <w:sz w:val="24"/>
        </w:rPr>
      </w:pPr>
      <w:r w:rsidRPr="00243812">
        <w:rPr>
          <w:rFonts w:ascii="Montserrat" w:hAnsi="Montserrat"/>
          <w:sz w:val="24"/>
        </w:rPr>
        <w:tab/>
        <w:t>A more subtle art, conjury is used to manipulate spirits and souls. It is both reverent and irreverent. Conjury is practiced both by those promised to a god, and free, independent mages. A dangerous art, it can both bind and destroy in ways that sorcery cannot. A conjuration draws the spirit and our soul of that it seeks in its bidding, to the conjuror. Dragging the body or form with it. Witchcraft is a diluted form of conjuration, often more dangerous to the user. It works in the same way, though.</w:t>
      </w:r>
    </w:p>
    <w:p w14:paraId="7967998C" w14:textId="1FC2D75C" w:rsidR="004E739B" w:rsidRPr="00243812" w:rsidRDefault="006F60BF" w:rsidP="00F01A18">
      <w:pPr>
        <w:pStyle w:val="NoSpacing"/>
        <w:rPr>
          <w:rFonts w:ascii="Montserrat" w:hAnsi="Montserrat"/>
          <w:sz w:val="24"/>
        </w:rPr>
      </w:pPr>
      <w:r w:rsidRPr="00243812">
        <w:rPr>
          <w:rFonts w:ascii="Montserrat" w:hAnsi="Montserrat"/>
          <w:sz w:val="24"/>
        </w:rPr>
        <w:tab/>
      </w:r>
    </w:p>
    <w:p w14:paraId="167A84AD" w14:textId="77777777" w:rsidR="004E739B" w:rsidRPr="00243812" w:rsidRDefault="00243812" w:rsidP="00F01A18">
      <w:pPr>
        <w:pStyle w:val="NoSpacing"/>
        <w:rPr>
          <w:rFonts w:ascii="Montserrat" w:hAnsi="Montserrat"/>
          <w:sz w:val="24"/>
        </w:rPr>
      </w:pPr>
      <w:r w:rsidRPr="00243812">
        <w:rPr>
          <w:rFonts w:ascii="Montserrat" w:hAnsi="Montserrat"/>
          <w:sz w:val="24"/>
        </w:rPr>
        <w:t>Demonology</w:t>
      </w:r>
    </w:p>
    <w:p w14:paraId="75409B37"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Demonology is not truly a distinct art, but rather a branch of conjury. A pure demonologist is a specialized conjuror. He has limited aptitude in other forms of conjuration, if any at all. Demonologists often have worse reputations than mere conjurors, as demons are poorly understood and often feared. In fact, there are many different kinds of demons. Most little related. The word merely means servitor. Technically, any creature summoned from another plane and bound to service is a demon. Spiritual demons </w:t>
      </w:r>
      <w:r w:rsidRPr="00243812">
        <w:rPr>
          <w:rFonts w:ascii="Montserrat" w:hAnsi="Montserrat"/>
          <w:sz w:val="24"/>
        </w:rPr>
        <w:t>are distinct in that they exist as a concept until given awareness and form. A mortal, too, exists as a spirit concept before conception. The only difference between demons and mortals is that mortals are born of flesh. A demon's form is manifested by the realm on manifestation, thus is seen to be magical, rather than mortal.</w:t>
      </w:r>
    </w:p>
    <w:p w14:paraId="4A8F79ED" w14:textId="77777777" w:rsidR="004E739B" w:rsidRPr="00243812" w:rsidRDefault="004E739B" w:rsidP="00F01A18">
      <w:pPr>
        <w:pStyle w:val="NoSpacing"/>
        <w:rPr>
          <w:rFonts w:ascii="Montserrat" w:hAnsi="Montserrat"/>
          <w:sz w:val="24"/>
        </w:rPr>
      </w:pPr>
    </w:p>
    <w:p w14:paraId="7D455721" w14:textId="77777777" w:rsidR="004E739B" w:rsidRPr="00243812" w:rsidRDefault="00243812" w:rsidP="00F01A18">
      <w:pPr>
        <w:pStyle w:val="NoSpacing"/>
        <w:rPr>
          <w:rFonts w:ascii="Montserrat" w:hAnsi="Montserrat"/>
          <w:sz w:val="24"/>
        </w:rPr>
      </w:pPr>
      <w:r w:rsidRPr="00243812">
        <w:rPr>
          <w:rFonts w:ascii="Montserrat" w:hAnsi="Montserrat"/>
          <w:sz w:val="24"/>
        </w:rPr>
        <w:t>Lyn Magics</w:t>
      </w:r>
    </w:p>
    <w:p w14:paraId="682C8B9D" w14:textId="77777777" w:rsidR="004E739B" w:rsidRPr="00243812" w:rsidRDefault="004E739B" w:rsidP="00F01A18">
      <w:pPr>
        <w:pStyle w:val="NoSpacing"/>
        <w:rPr>
          <w:rFonts w:ascii="Montserrat" w:hAnsi="Montserrat"/>
          <w:sz w:val="24"/>
        </w:rPr>
      </w:pPr>
    </w:p>
    <w:p w14:paraId="0FF50557" w14:textId="77777777" w:rsidR="004E739B" w:rsidRPr="00243812" w:rsidRDefault="00243812" w:rsidP="00F01A18">
      <w:pPr>
        <w:pStyle w:val="NoSpacing"/>
        <w:rPr>
          <w:rFonts w:ascii="Montserrat" w:hAnsi="Montserrat"/>
          <w:sz w:val="24"/>
        </w:rPr>
      </w:pPr>
      <w:r w:rsidRPr="00243812">
        <w:rPr>
          <w:rFonts w:ascii="Montserrat" w:hAnsi="Montserrat"/>
          <w:sz w:val="24"/>
        </w:rPr>
        <w:t>Oneiromancy</w:t>
      </w:r>
    </w:p>
    <w:p w14:paraId="45DAA562"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The art of attention, also known as the art of life. Existence, it has been said, is a dream. Oneiromancy is the art of dreaming. In dreaming, the soul and spirit slip the bonds of reality and access the Infinite and Abstract. Oneiromancy breaks down the bonds of collusion and allows the exploration of possabilities. A difficult art, it destroys the crutch of reality for the oneiromancer, leaving his existence dependent on his strength of will. However, his control of reality is as precise and complete as t</w:t>
      </w:r>
      <w:r w:rsidRPr="00243812">
        <w:rPr>
          <w:rFonts w:ascii="Montserrat" w:hAnsi="Montserrat"/>
          <w:sz w:val="24"/>
        </w:rPr>
        <w:t>hat of his dreaming. Dreams and reality are one.</w:t>
      </w:r>
    </w:p>
    <w:p w14:paraId="70078514" w14:textId="77777777" w:rsidR="004E739B" w:rsidRPr="00243812" w:rsidRDefault="004E739B" w:rsidP="00F01A18">
      <w:pPr>
        <w:pStyle w:val="NoSpacing"/>
        <w:rPr>
          <w:rFonts w:ascii="Montserrat" w:hAnsi="Montserrat"/>
          <w:sz w:val="24"/>
        </w:rPr>
      </w:pPr>
    </w:p>
    <w:p w14:paraId="6B89405B" w14:textId="77777777" w:rsidR="004E739B" w:rsidRPr="00243812" w:rsidRDefault="00243812" w:rsidP="00F01A18">
      <w:pPr>
        <w:pStyle w:val="NoSpacing"/>
        <w:rPr>
          <w:rFonts w:ascii="Montserrat" w:hAnsi="Montserrat"/>
          <w:sz w:val="24"/>
        </w:rPr>
      </w:pPr>
      <w:r w:rsidRPr="00243812">
        <w:rPr>
          <w:rFonts w:ascii="Montserrat" w:hAnsi="Montserrat"/>
          <w:sz w:val="24"/>
        </w:rPr>
        <w:t>Mnemeomancy</w:t>
      </w:r>
    </w:p>
    <w:p w14:paraId="0B76D913"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The art of attention, in the sphere of flesh, form and the senses. Mnemeomancers are the best healers, restorers, shifters, transformers, and conjurers of food. The body, be it plant or animal, whole or in part, is this art's domain. The vessel of life. Also, this college of thought rules form and inclusion. Creation and manifestation, however they may occur, are clearer and more precise with a Mnemeomancer. Mnemeomancy instills the purest understanding of structure, and like Oneiromancy, even delves into </w:t>
      </w:r>
      <w:r w:rsidRPr="00243812">
        <w:rPr>
          <w:rFonts w:ascii="Montserrat" w:hAnsi="Montserrat"/>
          <w:sz w:val="24"/>
        </w:rPr>
        <w:t>the real nature of dimensions.</w:t>
      </w:r>
    </w:p>
    <w:p w14:paraId="697264AC" w14:textId="77777777" w:rsidR="004E739B" w:rsidRPr="00243812" w:rsidRDefault="004E739B" w:rsidP="00F01A18">
      <w:pPr>
        <w:pStyle w:val="NoSpacing"/>
        <w:rPr>
          <w:rFonts w:ascii="Montserrat" w:hAnsi="Montserrat"/>
          <w:sz w:val="24"/>
        </w:rPr>
      </w:pPr>
    </w:p>
    <w:p w14:paraId="648D1238" w14:textId="77777777" w:rsidR="004E739B" w:rsidRPr="00243812" w:rsidRDefault="00243812" w:rsidP="00F01A18">
      <w:pPr>
        <w:pStyle w:val="NoSpacing"/>
        <w:rPr>
          <w:rFonts w:ascii="Montserrat" w:hAnsi="Montserrat"/>
          <w:sz w:val="24"/>
        </w:rPr>
      </w:pPr>
      <w:r w:rsidRPr="00243812">
        <w:rPr>
          <w:rFonts w:ascii="Montserrat" w:hAnsi="Montserrat"/>
          <w:sz w:val="24"/>
        </w:rPr>
        <w:t>Necromancy</w:t>
      </w:r>
    </w:p>
    <w:p w14:paraId="1300D23A" w14:textId="77777777" w:rsidR="004E739B" w:rsidRPr="00243812" w:rsidRDefault="00243812" w:rsidP="00F01A18">
      <w:pPr>
        <w:pStyle w:val="NoSpacing"/>
        <w:rPr>
          <w:rFonts w:ascii="Montserrat" w:hAnsi="Montserrat"/>
          <w:sz w:val="24"/>
        </w:rPr>
      </w:pPr>
      <w:r w:rsidRPr="00243812">
        <w:rPr>
          <w:rFonts w:ascii="Montserrat" w:hAnsi="Montserrat"/>
          <w:sz w:val="24"/>
        </w:rPr>
        <w:tab/>
        <w:t>The art of unlife, anti-life, and undeath. An oft feared and abused art, it uses the antithesis of life as a means of existence. It worships death as a path rather than an end. It is an art obsessed by dark consequences. There is a line created between the simple art of animating unliving matter, and animating unliving flesh. The act of undoing implied in re-animating the body, or spirit, or even mind of the dead unleashes a backlash energy—anti-life, or necromantic energy. Denial, not as a reaction, but a</w:t>
      </w:r>
      <w:r w:rsidRPr="00243812">
        <w:rPr>
          <w:rFonts w:ascii="Montserrat" w:hAnsi="Montserrat"/>
          <w:sz w:val="24"/>
        </w:rPr>
        <w:t>s an action. A denial of natural order. Few arts dare this inversion of existence—though many a river has places where the current runs upstream. The greater undead have and take little interest in the affairs of the living, so the art thrives even when living practitioners are abolished.</w:t>
      </w:r>
    </w:p>
    <w:p w14:paraId="218DB36B" w14:textId="77777777" w:rsidR="004E739B" w:rsidRPr="00243812" w:rsidRDefault="004E739B" w:rsidP="00F01A18">
      <w:pPr>
        <w:pStyle w:val="NoSpacing"/>
        <w:rPr>
          <w:rFonts w:ascii="Montserrat" w:hAnsi="Montserrat"/>
          <w:sz w:val="24"/>
        </w:rPr>
      </w:pPr>
    </w:p>
    <w:p w14:paraId="5428DA20" w14:textId="77777777" w:rsidR="004E739B" w:rsidRPr="00243812" w:rsidRDefault="00243812" w:rsidP="00F01A18">
      <w:pPr>
        <w:pStyle w:val="NoSpacing"/>
        <w:rPr>
          <w:rFonts w:ascii="Montserrat" w:hAnsi="Montserrat"/>
          <w:sz w:val="24"/>
        </w:rPr>
      </w:pPr>
      <w:r w:rsidRPr="00243812">
        <w:rPr>
          <w:rFonts w:ascii="Montserrat" w:hAnsi="Montserrat"/>
          <w:sz w:val="24"/>
        </w:rPr>
        <w:t>Psionics</w:t>
      </w:r>
    </w:p>
    <w:p w14:paraId="3E44D7B0" w14:textId="77777777" w:rsidR="004E739B" w:rsidRPr="00243812" w:rsidRDefault="004E739B" w:rsidP="00F01A18">
      <w:pPr>
        <w:pStyle w:val="NoSpacing"/>
        <w:rPr>
          <w:rFonts w:ascii="Montserrat" w:hAnsi="Montserrat"/>
          <w:sz w:val="24"/>
        </w:rPr>
      </w:pPr>
    </w:p>
    <w:p w14:paraId="72136183" w14:textId="77777777" w:rsidR="004E739B" w:rsidRPr="00243812" w:rsidRDefault="00243812" w:rsidP="00F01A18">
      <w:pPr>
        <w:pStyle w:val="NoSpacing"/>
        <w:rPr>
          <w:rFonts w:ascii="Montserrat" w:hAnsi="Montserrat"/>
          <w:sz w:val="24"/>
        </w:rPr>
      </w:pPr>
      <w:r w:rsidRPr="00243812">
        <w:rPr>
          <w:rFonts w:ascii="Montserrat" w:hAnsi="Montserrat"/>
          <w:sz w:val="24"/>
        </w:rPr>
        <w:t>Mnemonics</w:t>
      </w:r>
    </w:p>
    <w:p w14:paraId="6C90D1FA" w14:textId="77777777" w:rsidR="004E739B" w:rsidRPr="00243812" w:rsidRDefault="004E739B" w:rsidP="00F01A18">
      <w:pPr>
        <w:pStyle w:val="NoSpacing"/>
        <w:rPr>
          <w:rFonts w:ascii="Montserrat" w:hAnsi="Montserrat"/>
          <w:sz w:val="24"/>
        </w:rPr>
      </w:pPr>
    </w:p>
    <w:p w14:paraId="0AD45989"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r>
    </w:p>
    <w:p w14:paraId="0F7B9E09" w14:textId="77777777" w:rsidR="004E739B" w:rsidRPr="00243812" w:rsidRDefault="00243812" w:rsidP="00F01A18">
      <w:pPr>
        <w:pStyle w:val="NoSpacing"/>
        <w:rPr>
          <w:rFonts w:ascii="Montserrat" w:hAnsi="Montserrat"/>
          <w:sz w:val="24"/>
        </w:rPr>
      </w:pPr>
      <w:r w:rsidRPr="00243812">
        <w:rPr>
          <w:rFonts w:ascii="Montserrat" w:hAnsi="Montserrat"/>
          <w:sz w:val="24"/>
        </w:rPr>
        <w:t>The Use Of Power</w:t>
      </w:r>
    </w:p>
    <w:p w14:paraId="146A7AC4" w14:textId="77777777" w:rsidR="004E739B" w:rsidRPr="00243812" w:rsidRDefault="004E739B" w:rsidP="00F01A18">
      <w:pPr>
        <w:pStyle w:val="NoSpacing"/>
        <w:rPr>
          <w:rFonts w:ascii="Montserrat" w:hAnsi="Montserrat"/>
          <w:sz w:val="24"/>
        </w:rPr>
      </w:pPr>
    </w:p>
    <w:p w14:paraId="53F46D38" w14:textId="77777777" w:rsidR="004E739B" w:rsidRPr="00243812" w:rsidRDefault="00243812" w:rsidP="00F01A18">
      <w:pPr>
        <w:pStyle w:val="NoSpacing"/>
        <w:rPr>
          <w:rFonts w:ascii="Montserrat" w:hAnsi="Montserrat"/>
          <w:sz w:val="24"/>
        </w:rPr>
      </w:pPr>
      <w:r w:rsidRPr="00243812">
        <w:rPr>
          <w:rFonts w:ascii="Montserrat" w:hAnsi="Montserrat"/>
          <w:sz w:val="24"/>
        </w:rPr>
        <w:t>Exerting Power</w:t>
      </w:r>
    </w:p>
    <w:p w14:paraId="630EEA23" w14:textId="14E638FA" w:rsidR="004E739B" w:rsidRPr="00243812" w:rsidRDefault="006F60BF" w:rsidP="00F01A18">
      <w:pPr>
        <w:pStyle w:val="NoSpacing"/>
        <w:rPr>
          <w:rFonts w:ascii="Montserrat" w:hAnsi="Montserrat"/>
          <w:sz w:val="24"/>
        </w:rPr>
      </w:pPr>
      <w:r w:rsidRPr="00243812">
        <w:rPr>
          <w:rFonts w:ascii="Montserrat" w:hAnsi="Montserrat"/>
          <w:sz w:val="24"/>
        </w:rPr>
        <w:tab/>
        <w:t>Any attempt to exert will upon reality that is not structurally articulate in the character's body or a natural extension of his or her psyche is considered a use of power in the mechanics. A power is merely applied potential, as governed by access and defined by ability. Power is a natural component of a character; if something of a shadow—part of the indefinable side of an entity. The best example of power that does not seem like power is will power. In any case, power is brought into effect organically. Potential, at its present level, is the objective value, modified by whatever you are attempting to empower, manifest, resist or overcome. The opposing value is the total attrition against your Mental Integrity. You determine the certainty and roll to succeed. If you succeed, you have generated an effect in the world (or in yourself).</w:t>
      </w:r>
    </w:p>
    <w:p w14:paraId="4E393707" w14:textId="77777777" w:rsidR="004E739B" w:rsidRPr="00243812" w:rsidRDefault="004E739B" w:rsidP="00F01A18">
      <w:pPr>
        <w:pStyle w:val="NoSpacing"/>
        <w:rPr>
          <w:rFonts w:ascii="Montserrat" w:hAnsi="Montserrat"/>
          <w:sz w:val="24"/>
        </w:rPr>
      </w:pPr>
    </w:p>
    <w:p w14:paraId="0400DA1E" w14:textId="77777777" w:rsidR="004E739B" w:rsidRPr="00243812" w:rsidRDefault="00243812" w:rsidP="00F01A18">
      <w:pPr>
        <w:pStyle w:val="NoSpacing"/>
        <w:rPr>
          <w:rFonts w:ascii="Montserrat" w:hAnsi="Montserrat"/>
          <w:sz w:val="24"/>
        </w:rPr>
      </w:pPr>
      <w:r w:rsidRPr="00243812">
        <w:rPr>
          <w:rFonts w:ascii="Montserrat" w:hAnsi="Montserrat"/>
          <w:sz w:val="24"/>
        </w:rPr>
        <w:t>Psychic Drain</w:t>
      </w:r>
    </w:p>
    <w:p w14:paraId="2FBC6AD2" w14:textId="1A5924BC" w:rsidR="004E739B" w:rsidRPr="00243812" w:rsidRDefault="006F60BF" w:rsidP="00F01A18">
      <w:pPr>
        <w:pStyle w:val="NoSpacing"/>
        <w:rPr>
          <w:rFonts w:ascii="Montserrat" w:hAnsi="Montserrat"/>
          <w:sz w:val="24"/>
        </w:rPr>
      </w:pPr>
      <w:r w:rsidRPr="00243812">
        <w:rPr>
          <w:rFonts w:ascii="Montserrat" w:hAnsi="Montserrat"/>
          <w:sz w:val="24"/>
        </w:rPr>
        <w:tab/>
        <w:t>Exerting power does not deplete your potential, however, the concentration and focusing of the attempt (or attempts), and the maintaining of the effect (or effects) does. It is mentally exhausting to focus power. Because of this, using power can become a bit complicated. On each action, from the beginning to the end of the empowerment, you have to pay for each success that was generated in focusing the power to keep it alive. On scratch paper, keep a running tab of this expense—separate from damage, because it can come back at a different rate. If the character fumbles the use of the power, he or she loses it and must start over to exert it. The character may conserve their expenditure by limiting or suspending their actions—including actions with the power itself.</w:t>
      </w:r>
    </w:p>
    <w:p w14:paraId="6A5ABD6C" w14:textId="77777777" w:rsidR="004E739B" w:rsidRPr="00243812" w:rsidRDefault="004E739B" w:rsidP="00F01A18">
      <w:pPr>
        <w:pStyle w:val="NoSpacing"/>
        <w:rPr>
          <w:rFonts w:ascii="Montserrat" w:hAnsi="Montserrat"/>
          <w:sz w:val="24"/>
        </w:rPr>
      </w:pPr>
    </w:p>
    <w:p w14:paraId="3621CED9" w14:textId="77777777" w:rsidR="004E739B" w:rsidRPr="00243812" w:rsidRDefault="00243812" w:rsidP="00F01A18">
      <w:pPr>
        <w:pStyle w:val="NoSpacing"/>
        <w:rPr>
          <w:rFonts w:ascii="Montserrat" w:hAnsi="Montserrat"/>
          <w:sz w:val="24"/>
        </w:rPr>
      </w:pPr>
      <w:r w:rsidRPr="00243812">
        <w:rPr>
          <w:rFonts w:ascii="Montserrat" w:hAnsi="Montserrat"/>
          <w:sz w:val="24"/>
        </w:rPr>
        <w:t>Psychic Burn</w:t>
      </w:r>
    </w:p>
    <w:p w14:paraId="4A0922EA" w14:textId="696639CB" w:rsidR="004E739B" w:rsidRPr="00243812" w:rsidRDefault="006F60BF" w:rsidP="00F01A18">
      <w:pPr>
        <w:pStyle w:val="NoSpacing"/>
        <w:rPr>
          <w:rFonts w:ascii="Montserrat" w:hAnsi="Montserrat"/>
          <w:sz w:val="24"/>
        </w:rPr>
      </w:pPr>
      <w:r w:rsidRPr="00243812">
        <w:rPr>
          <w:rFonts w:ascii="Montserrat" w:hAnsi="Montserrat"/>
          <w:sz w:val="24"/>
        </w:rPr>
        <w:tab/>
        <w:t>Psychic burn is another way of handling the use of power. The cost of the initial successes is treated as damage and the character can maintain the power until he or she makes an error in using it equal to or greater than the initial success. If the character wishes, he or she can command the power to sleep between uses. However, the number of successes is the maximum number of days he or she can keep this up. The base value is restored through natural healing over time.</w:t>
      </w:r>
    </w:p>
    <w:p w14:paraId="5B8D3ACE" w14:textId="77777777" w:rsidR="004E739B" w:rsidRPr="00243812" w:rsidRDefault="004E739B" w:rsidP="00F01A18">
      <w:pPr>
        <w:pStyle w:val="NoSpacing"/>
        <w:rPr>
          <w:rFonts w:ascii="Montserrat" w:hAnsi="Montserrat"/>
          <w:sz w:val="24"/>
        </w:rPr>
      </w:pPr>
    </w:p>
    <w:p w14:paraId="5415DBD5" w14:textId="77777777" w:rsidR="004E739B" w:rsidRPr="00243812" w:rsidRDefault="00243812" w:rsidP="00F01A18">
      <w:pPr>
        <w:pStyle w:val="NoSpacing"/>
        <w:rPr>
          <w:rFonts w:ascii="Montserrat" w:hAnsi="Montserrat"/>
          <w:sz w:val="24"/>
        </w:rPr>
      </w:pPr>
      <w:r w:rsidRPr="00243812">
        <w:rPr>
          <w:rFonts w:ascii="Montserrat" w:hAnsi="Montserrat"/>
          <w:sz w:val="24"/>
        </w:rPr>
        <w:t>power effects</w:t>
      </w:r>
    </w:p>
    <w:p w14:paraId="659F62E7" w14:textId="77777777" w:rsidR="004E739B" w:rsidRPr="00243812" w:rsidRDefault="00243812" w:rsidP="00F01A18">
      <w:pPr>
        <w:pStyle w:val="NoSpacing"/>
        <w:rPr>
          <w:rFonts w:ascii="Montserrat" w:hAnsi="Montserrat"/>
          <w:sz w:val="24"/>
        </w:rPr>
      </w:pPr>
      <w:r w:rsidRPr="00243812">
        <w:rPr>
          <w:rFonts w:ascii="Montserrat" w:hAnsi="Montserrat"/>
          <w:sz w:val="24"/>
        </w:rPr>
        <w:tab/>
        <w:t>some power effects are insubstantial and exist only for as long as the character pays attention to them. Some are burned into the character and linger for a number of days. Others are treated as literal actions, a success is used to generate an effect that alters the existing values of another character or the environment. Such power effects are considered forces and for as long as the character pays psychic drain to maintain one, it will continuously repeat its effect upon its target. If such an effect is</w:t>
      </w:r>
      <w:r w:rsidRPr="00243812">
        <w:rPr>
          <w:rFonts w:ascii="Montserrat" w:hAnsi="Montserrat"/>
          <w:sz w:val="24"/>
        </w:rPr>
        <w:t xml:space="preserve"> damaging, then the force produces continuous damage. A force that is focused with psychic burn becomes objective, but it does not do automatic repeating effects. It is either static or it has to be manipulated like an appendage using individual actions to effect existing values. If a character with a force manifested out of burn desires to produce a continuous effect, he or she may pay drain on top of the existing burn, however, a fumble will negate the force even if it has days left to linger. </w:t>
      </w:r>
    </w:p>
    <w:p w14:paraId="2EA220AB" w14:textId="77777777" w:rsidR="004E739B" w:rsidRPr="00243812" w:rsidRDefault="004E739B" w:rsidP="00F01A18">
      <w:pPr>
        <w:pStyle w:val="NoSpacing"/>
        <w:rPr>
          <w:rFonts w:ascii="Montserrat" w:hAnsi="Montserrat"/>
          <w:sz w:val="24"/>
        </w:rPr>
      </w:pPr>
    </w:p>
    <w:p w14:paraId="1CCC176A" w14:textId="77777777" w:rsidR="004E739B" w:rsidRPr="00243812" w:rsidRDefault="00243812" w:rsidP="00F01A18">
      <w:pPr>
        <w:pStyle w:val="NoSpacing"/>
        <w:rPr>
          <w:rFonts w:ascii="Montserrat" w:hAnsi="Montserrat"/>
          <w:sz w:val="24"/>
        </w:rPr>
      </w:pPr>
      <w:r w:rsidRPr="00243812">
        <w:rPr>
          <w:rFonts w:ascii="Montserrat" w:hAnsi="Montserrat"/>
          <w:sz w:val="24"/>
        </w:rPr>
        <w:t>embodied power</w:t>
      </w:r>
    </w:p>
    <w:p w14:paraId="5CAB086F"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in some cases a power can be integrated into the very fabric of the character's being. Such embodied power becomes an aspect of the character and can either cost them obligation or experience. An aspect represents a physical, mental, or spiritual appendage of the character, and it can be trained to perform specific tasks. In some cases, a divine appendage is possible, but generally, such cases are limited to maestro characters or god campaigns. Abilities appropriate to an aspect of a character can be develo</w:t>
      </w:r>
      <w:r w:rsidRPr="00243812">
        <w:rPr>
          <w:rFonts w:ascii="Montserrat" w:hAnsi="Montserrat"/>
          <w:sz w:val="24"/>
        </w:rPr>
        <w:t>ped and trained although it is unlikely that this training can be assisted by outside instruction. Such a question is up to the maestro to decide or the player to resolve through role playing with other players.</w:t>
      </w:r>
    </w:p>
    <w:p w14:paraId="286F7CBE" w14:textId="28EC6196" w:rsidR="004E739B" w:rsidRPr="00243812" w:rsidRDefault="006F60BF" w:rsidP="00F01A18">
      <w:pPr>
        <w:pStyle w:val="NoSpacing"/>
        <w:rPr>
          <w:rFonts w:ascii="Montserrat" w:hAnsi="Montserrat"/>
          <w:sz w:val="24"/>
        </w:rPr>
      </w:pPr>
      <w:r w:rsidRPr="00243812">
        <w:rPr>
          <w:rFonts w:ascii="Montserrat" w:hAnsi="Montserrat"/>
          <w:sz w:val="24"/>
        </w:rPr>
        <w:tab/>
        <w:t>In any case, an embodied power still costs the character to use. The only time an access related aspect or ability becomes free to use is if the access itself goes up to a level where the abilities become naturally accessible to him or her. This is part of the reason why divine powers are unusual in a player character.</w:t>
      </w:r>
    </w:p>
    <w:p w14:paraId="58114682" w14:textId="77777777" w:rsidR="004E739B" w:rsidRPr="00243812" w:rsidRDefault="004E739B" w:rsidP="00F01A18">
      <w:pPr>
        <w:pStyle w:val="NoSpacing"/>
        <w:rPr>
          <w:rFonts w:ascii="Montserrat" w:hAnsi="Montserrat"/>
          <w:sz w:val="24"/>
        </w:rPr>
      </w:pPr>
    </w:p>
    <w:p w14:paraId="29CADFFD" w14:textId="77777777" w:rsidR="004E739B" w:rsidRPr="00243812" w:rsidRDefault="00243812" w:rsidP="00F01A18">
      <w:pPr>
        <w:pStyle w:val="NoSpacing"/>
        <w:rPr>
          <w:rFonts w:ascii="Montserrat" w:hAnsi="Montserrat"/>
          <w:sz w:val="24"/>
        </w:rPr>
      </w:pPr>
      <w:r w:rsidRPr="00243812">
        <w:rPr>
          <w:rFonts w:ascii="Montserrat" w:hAnsi="Montserrat"/>
          <w:sz w:val="24"/>
        </w:rPr>
        <w:t>mature awakened abilities</w:t>
      </w:r>
    </w:p>
    <w:p w14:paraId="66FFC2ED"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awakened entities have far more control over their own terms of existence. An awakened mortal has more power over themselves than a god can have over them. The distinctions between mortality, immortality, awakened states of both and godhood, are defined by access, but are additionally distinguished by certain freedoms to apply their access in combined effects. An example of an exquisite design is for an individual to become awakened as either a mortal or immortal and attain personal domain, train an ability</w:t>
      </w:r>
      <w:r w:rsidRPr="00243812">
        <w:rPr>
          <w:rFonts w:ascii="Montserrat" w:hAnsi="Montserrat"/>
          <w:sz w:val="24"/>
        </w:rPr>
        <w:t xml:space="preserve"> for absorbing mindshock, and master converting damage into psi-drain within the buffer of their mental discipline. Such an individual has learned how to negate damage to his or her person. For this reason, placing awakened or immortal characters into a scenario is risky, especially if they are player-characters.</w:t>
      </w:r>
    </w:p>
    <w:p w14:paraId="7CE5EC04" w14:textId="77777777" w:rsidR="004E739B" w:rsidRPr="00243812" w:rsidRDefault="004E739B" w:rsidP="00F01A18">
      <w:pPr>
        <w:pStyle w:val="NoSpacing"/>
        <w:rPr>
          <w:rFonts w:ascii="Montserrat" w:hAnsi="Montserrat"/>
          <w:sz w:val="24"/>
        </w:rPr>
      </w:pPr>
    </w:p>
    <w:p w14:paraId="1B9C4134" w14:textId="77777777" w:rsidR="004E739B" w:rsidRPr="00243812" w:rsidRDefault="00243812" w:rsidP="00F01A18">
      <w:pPr>
        <w:pStyle w:val="NoSpacing"/>
        <w:rPr>
          <w:rFonts w:ascii="Montserrat" w:hAnsi="Montserrat"/>
          <w:sz w:val="24"/>
        </w:rPr>
      </w:pPr>
      <w:r w:rsidRPr="00243812">
        <w:rPr>
          <w:rFonts w:ascii="Montserrat" w:hAnsi="Montserrat"/>
          <w:sz w:val="24"/>
        </w:rPr>
        <w:t>power limits</w:t>
      </w:r>
    </w:p>
    <w:p w14:paraId="547E2328" w14:textId="77777777" w:rsidR="004E739B" w:rsidRPr="00243812" w:rsidRDefault="00243812" w:rsidP="00F01A18">
      <w:pPr>
        <w:pStyle w:val="NoSpacing"/>
        <w:rPr>
          <w:rFonts w:ascii="Montserrat" w:hAnsi="Montserrat"/>
          <w:sz w:val="24"/>
        </w:rPr>
      </w:pPr>
      <w:r w:rsidRPr="00243812">
        <w:rPr>
          <w:rFonts w:ascii="Montserrat" w:hAnsi="Montserrat"/>
          <w:sz w:val="24"/>
        </w:rPr>
        <w:tab/>
        <w:t>because applied power is so effective in game terms, there have to be limits applicable to power that keep the game playable. These limits are innate in the kind of characters played. Awakened characters, and only awakened characters, are allowed to have power abilities. These abilities represent training and experience in focusing the character's potential into power. An immortal character does not have such abilities, but he or she may have an aspect that performs a function which accounts for their immo</w:t>
      </w:r>
      <w:r w:rsidRPr="00243812">
        <w:rPr>
          <w:rFonts w:ascii="Montserrat" w:hAnsi="Montserrat"/>
          <w:sz w:val="24"/>
        </w:rPr>
        <w:t>rtality, but the character has no way of dictating the effects beyond that. An immortal's aspects are automatic functions. Mortal characters can only use power in a subjective way, and usually only by accident or chance. The buffers that a mortal gains through abilities are less than supernatural and usually account for the effect of training that would be too complicated to simulate mechanically. Only gods are free to define or negate their own limits, but gods have to deal with limits imposed on them by e</w:t>
      </w:r>
      <w:r w:rsidRPr="00243812">
        <w:rPr>
          <w:rFonts w:ascii="Montserrat" w:hAnsi="Montserrat"/>
          <w:sz w:val="24"/>
        </w:rPr>
        <w:t>ach other in the form of pacts or their own concept definition.</w:t>
      </w:r>
    </w:p>
    <w:p w14:paraId="0617A960" w14:textId="77777777" w:rsidR="004E739B" w:rsidRPr="00243812" w:rsidRDefault="004E739B" w:rsidP="00F01A18">
      <w:pPr>
        <w:pStyle w:val="NoSpacing"/>
        <w:rPr>
          <w:rFonts w:ascii="Montserrat" w:hAnsi="Montserrat"/>
          <w:sz w:val="24"/>
        </w:rPr>
      </w:pPr>
    </w:p>
    <w:p w14:paraId="54C9744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magnitude </w:t>
      </w:r>
    </w:p>
    <w:p w14:paraId="4F7FC98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 </w:t>
      </w:r>
      <w:r w:rsidRPr="00243812">
        <w:rPr>
          <w:rFonts w:ascii="Montserrat" w:hAnsi="Montserrat"/>
          <w:sz w:val="24"/>
        </w:rPr>
        <w:tab/>
        <w:t xml:space="preserve">a variable of power. It is a quantity of power and influence accumulated around a dynamic center. </w:t>
      </w:r>
    </w:p>
    <w:p w14:paraId="7462F6D0" w14:textId="77777777" w:rsidR="004E739B" w:rsidRPr="00243812" w:rsidRDefault="004E739B" w:rsidP="00F01A18">
      <w:pPr>
        <w:pStyle w:val="NoSpacing"/>
        <w:rPr>
          <w:rFonts w:ascii="Montserrat" w:hAnsi="Montserrat"/>
          <w:sz w:val="24"/>
        </w:rPr>
      </w:pPr>
    </w:p>
    <w:p w14:paraId="13A3814D" w14:textId="35498D58" w:rsidR="004E739B" w:rsidRPr="00243812" w:rsidRDefault="00243812" w:rsidP="00F01A18">
      <w:pPr>
        <w:pStyle w:val="NoSpacing"/>
        <w:rPr>
          <w:rFonts w:ascii="Montserrat" w:hAnsi="Montserrat"/>
          <w:sz w:val="24"/>
        </w:rPr>
      </w:pPr>
      <w:r w:rsidRPr="00243812">
        <w:rPr>
          <w:rFonts w:ascii="Montserrat" w:hAnsi="Montserrat"/>
          <w:sz w:val="24"/>
        </w:rPr>
        <w:br w:type="page"/>
      </w:r>
      <w:r w:rsidR="006F60BF" w:rsidRPr="00243812">
        <w:rPr>
          <w:rFonts w:ascii="Montserrat" w:hAnsi="Montserrat"/>
          <w:sz w:val="24"/>
        </w:rPr>
        <w:tab/>
      </w:r>
      <w:r w:rsidRPr="00243812">
        <w:rPr>
          <w:rFonts w:ascii="Montserrat" w:hAnsi="Montserrat"/>
          <w:sz w:val="24"/>
        </w:rPr>
        <w:t>Threshold access. Degrees of access are also referred to as threshold points. There are ten degrees of threshold access. These are the ten harmonic steps representing the ten existential aspects of the spirit functioning on the threshold. These are stages of development between no access to full conscious and natural interaction at that level, or attainment of that dimension of being. They are divided into three stages; sub/unconscious, conscious and ascendant. Threshold points add to the base access rating</w:t>
      </w:r>
      <w:r w:rsidRPr="00243812">
        <w:rPr>
          <w:rFonts w:ascii="Montserrat" w:hAnsi="Montserrat"/>
          <w:sz w:val="24"/>
        </w:rPr>
        <w:t>; attaining an ascendant plus one to spirit means that you have crossed your threshold and pushed it up one dimension, leaving your old threshold as your new natural state of existence. Degrees of aspect only limit what the entity may initiate; the gm may determine to allow an entity with no access to get access as a result of events around him as mentioned in manifesting power.</w:t>
      </w:r>
    </w:p>
    <w:p w14:paraId="02A424A5" w14:textId="77777777" w:rsidR="004E739B" w:rsidRPr="00243812" w:rsidRDefault="004E739B" w:rsidP="00F01A18">
      <w:pPr>
        <w:pStyle w:val="NoSpacing"/>
        <w:rPr>
          <w:rFonts w:ascii="Montserrat" w:hAnsi="Montserrat"/>
          <w:sz w:val="24"/>
        </w:rPr>
      </w:pPr>
    </w:p>
    <w:p w14:paraId="6E1E6DDC" w14:textId="77777777" w:rsidR="004E739B" w:rsidRPr="00243812" w:rsidRDefault="00243812" w:rsidP="00F01A18">
      <w:pPr>
        <w:pStyle w:val="NoSpacing"/>
        <w:rPr>
          <w:rFonts w:ascii="Montserrat" w:hAnsi="Montserrat"/>
          <w:sz w:val="24"/>
        </w:rPr>
      </w:pPr>
      <w:r w:rsidRPr="00243812">
        <w:rPr>
          <w:rFonts w:ascii="Montserrat" w:hAnsi="Montserrat"/>
          <w:sz w:val="24"/>
        </w:rPr>
        <w:t>Unconscious</w:t>
      </w:r>
      <w:r w:rsidRPr="00243812">
        <w:rPr>
          <w:rFonts w:ascii="Montserrat" w:hAnsi="Montserrat"/>
          <w:sz w:val="24"/>
        </w:rPr>
        <w:tab/>
        <w:t>.0</w:t>
      </w:r>
      <w:r w:rsidRPr="00243812">
        <w:rPr>
          <w:rFonts w:ascii="Montserrat" w:hAnsi="Montserrat"/>
          <w:sz w:val="24"/>
        </w:rPr>
        <w:tab/>
        <w:t>no access</w:t>
      </w:r>
    </w:p>
    <w:p w14:paraId="2069794D" w14:textId="240CDC32" w:rsidR="004E739B" w:rsidRPr="00243812" w:rsidRDefault="00243812" w:rsidP="00F01A18">
      <w:pPr>
        <w:pStyle w:val="NoSpacing"/>
        <w:rPr>
          <w:rFonts w:ascii="Montserrat" w:hAnsi="Montserrat"/>
          <w:sz w:val="24"/>
        </w:rPr>
      </w:pP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.1</w:t>
      </w:r>
      <w:r w:rsidRPr="00243812">
        <w:rPr>
          <w:rFonts w:ascii="Montserrat" w:hAnsi="Montserrat"/>
          <w:sz w:val="24"/>
        </w:rPr>
        <w:tab/>
        <w:t>subject to influence</w:t>
      </w:r>
    </w:p>
    <w:p w14:paraId="095F4A6E" w14:textId="66E04DB7" w:rsidR="004E739B" w:rsidRPr="00243812" w:rsidRDefault="00243812" w:rsidP="00F01A18">
      <w:pPr>
        <w:pStyle w:val="NoSpacing"/>
        <w:rPr>
          <w:rFonts w:ascii="Montserrat" w:hAnsi="Montserrat"/>
          <w:sz w:val="24"/>
        </w:rPr>
      </w:pP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.2</w:t>
      </w:r>
      <w:r w:rsidRPr="00243812">
        <w:rPr>
          <w:rFonts w:ascii="Montserrat" w:hAnsi="Montserrat"/>
          <w:sz w:val="24"/>
        </w:rPr>
        <w:tab/>
        <w:t>sensitive to changes</w:t>
      </w:r>
    </w:p>
    <w:p w14:paraId="27B70E11" w14:textId="474A44FC" w:rsidR="004E739B" w:rsidRPr="00243812" w:rsidRDefault="00243812" w:rsidP="00F01A18">
      <w:pPr>
        <w:pStyle w:val="NoSpacing"/>
        <w:rPr>
          <w:rFonts w:ascii="Montserrat" w:hAnsi="Montserrat"/>
          <w:sz w:val="24"/>
        </w:rPr>
      </w:pP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.3</w:t>
      </w:r>
      <w:r w:rsidRPr="00243812">
        <w:rPr>
          <w:rFonts w:ascii="Montserrat" w:hAnsi="Montserrat"/>
          <w:sz w:val="24"/>
        </w:rPr>
        <w:tab/>
        <w:t>sensitive to intent</w:t>
      </w:r>
    </w:p>
    <w:p w14:paraId="34A36D2E" w14:textId="08504027" w:rsidR="004E739B" w:rsidRPr="00243812" w:rsidRDefault="00243812" w:rsidP="00F01A18">
      <w:pPr>
        <w:pStyle w:val="NoSpacing"/>
        <w:rPr>
          <w:rFonts w:ascii="Montserrat" w:hAnsi="Montserrat"/>
          <w:sz w:val="24"/>
        </w:rPr>
      </w:pP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.4</w:t>
      </w:r>
      <w:r w:rsidRPr="00243812">
        <w:rPr>
          <w:rFonts w:ascii="Montserrat" w:hAnsi="Montserrat"/>
          <w:sz w:val="24"/>
        </w:rPr>
        <w:tab/>
        <w:t>unconscious freedom</w:t>
      </w:r>
    </w:p>
    <w:p w14:paraId="7CA050BA" w14:textId="77777777" w:rsidR="004E739B" w:rsidRPr="00243812" w:rsidRDefault="004E739B" w:rsidP="00F01A18">
      <w:pPr>
        <w:pStyle w:val="NoSpacing"/>
        <w:rPr>
          <w:rFonts w:ascii="Montserrat" w:hAnsi="Montserrat"/>
          <w:sz w:val="24"/>
        </w:rPr>
      </w:pPr>
    </w:p>
    <w:p w14:paraId="2D45F9AA" w14:textId="77777777" w:rsidR="004E739B" w:rsidRPr="00243812" w:rsidRDefault="00243812" w:rsidP="00F01A18">
      <w:pPr>
        <w:pStyle w:val="NoSpacing"/>
        <w:rPr>
          <w:rFonts w:ascii="Montserrat" w:hAnsi="Montserrat"/>
          <w:sz w:val="24"/>
        </w:rPr>
      </w:pPr>
      <w:r w:rsidRPr="00243812">
        <w:rPr>
          <w:rFonts w:ascii="Montserrat" w:hAnsi="Montserrat"/>
          <w:sz w:val="24"/>
        </w:rPr>
        <w:t>Conscious</w:t>
      </w:r>
      <w:r w:rsidRPr="00243812">
        <w:rPr>
          <w:rFonts w:ascii="Montserrat" w:hAnsi="Montserrat"/>
          <w:sz w:val="24"/>
        </w:rPr>
        <w:tab/>
        <w:t>.5</w:t>
      </w:r>
      <w:r w:rsidRPr="00243812">
        <w:rPr>
          <w:rFonts w:ascii="Montserrat" w:hAnsi="Montserrat"/>
          <w:sz w:val="24"/>
        </w:rPr>
        <w:tab/>
        <w:t>perceptive to it</w:t>
      </w:r>
    </w:p>
    <w:p w14:paraId="7087BF9A" w14:textId="352E487D" w:rsidR="004E739B" w:rsidRPr="00243812" w:rsidRDefault="00243812" w:rsidP="00F01A18">
      <w:pPr>
        <w:pStyle w:val="NoSpacing"/>
        <w:rPr>
          <w:rFonts w:ascii="Montserrat" w:hAnsi="Montserrat"/>
          <w:sz w:val="24"/>
        </w:rPr>
      </w:pP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.6</w:t>
      </w:r>
      <w:r w:rsidRPr="00243812">
        <w:rPr>
          <w:rFonts w:ascii="Montserrat" w:hAnsi="Montserrat"/>
          <w:sz w:val="24"/>
        </w:rPr>
        <w:tab/>
        <w:t>able to interpret it</w:t>
      </w:r>
    </w:p>
    <w:p w14:paraId="22CE76C6" w14:textId="4909BEFC" w:rsidR="004E739B" w:rsidRPr="00243812" w:rsidRDefault="00243812" w:rsidP="00F01A18">
      <w:pPr>
        <w:pStyle w:val="NoSpacing"/>
        <w:rPr>
          <w:rFonts w:ascii="Montserrat" w:hAnsi="Montserrat"/>
          <w:sz w:val="24"/>
        </w:rPr>
      </w:pP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.7</w:t>
      </w:r>
      <w:r w:rsidRPr="00243812">
        <w:rPr>
          <w:rFonts w:ascii="Montserrat" w:hAnsi="Montserrat"/>
          <w:sz w:val="24"/>
        </w:rPr>
        <w:tab/>
        <w:t>grasp the structure of it</w:t>
      </w:r>
    </w:p>
    <w:p w14:paraId="65AF5F45" w14:textId="4ACA495F" w:rsidR="004E739B" w:rsidRPr="00243812" w:rsidRDefault="00243812" w:rsidP="00F01A18">
      <w:pPr>
        <w:pStyle w:val="NoSpacing"/>
        <w:rPr>
          <w:rFonts w:ascii="Montserrat" w:hAnsi="Montserrat"/>
          <w:sz w:val="24"/>
        </w:rPr>
      </w:pP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.8</w:t>
      </w:r>
      <w:r w:rsidRPr="00243812">
        <w:rPr>
          <w:rFonts w:ascii="Montserrat" w:hAnsi="Montserrat"/>
          <w:sz w:val="24"/>
        </w:rPr>
        <w:tab/>
        <w:t>hold awareness of it, understand it</w:t>
      </w:r>
    </w:p>
    <w:p w14:paraId="13E6D600" w14:textId="0060C3B5" w:rsidR="004E739B" w:rsidRPr="00243812" w:rsidRDefault="00243812" w:rsidP="00F01A18">
      <w:pPr>
        <w:pStyle w:val="NoSpacing"/>
        <w:rPr>
          <w:rFonts w:ascii="Montserrat" w:hAnsi="Montserrat"/>
          <w:sz w:val="24"/>
        </w:rPr>
      </w:pP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.9</w:t>
      </w:r>
      <w:r w:rsidRPr="00243812">
        <w:rPr>
          <w:rFonts w:ascii="Montserrat" w:hAnsi="Montserrat"/>
          <w:sz w:val="24"/>
        </w:rPr>
        <w:tab/>
        <w:t>conscious freedom</w:t>
      </w:r>
    </w:p>
    <w:p w14:paraId="19AC821D" w14:textId="77777777" w:rsidR="004E739B" w:rsidRPr="00243812" w:rsidRDefault="004E739B" w:rsidP="00F01A18">
      <w:pPr>
        <w:pStyle w:val="NoSpacing"/>
        <w:rPr>
          <w:rFonts w:ascii="Montserrat" w:hAnsi="Montserrat"/>
          <w:sz w:val="24"/>
        </w:rPr>
      </w:pPr>
    </w:p>
    <w:p w14:paraId="0A084A49" w14:textId="21ABF815" w:rsidR="004E739B" w:rsidRPr="00243812" w:rsidRDefault="006F60BF" w:rsidP="00F01A18">
      <w:pPr>
        <w:pStyle w:val="NoSpacing"/>
        <w:rPr>
          <w:rFonts w:ascii="Montserrat" w:hAnsi="Montserrat"/>
          <w:sz w:val="24"/>
        </w:rPr>
      </w:pPr>
      <w:r w:rsidRPr="00243812">
        <w:rPr>
          <w:rFonts w:ascii="Montserrat" w:hAnsi="Montserrat"/>
          <w:sz w:val="24"/>
        </w:rPr>
        <w:tab/>
        <w:t>Access</w:t>
      </w:r>
      <w:r w:rsidRPr="00243812">
        <w:rPr>
          <w:rFonts w:ascii="Montserrat" w:hAnsi="Montserrat"/>
          <w:sz w:val="24"/>
        </w:rPr>
        <w:tab/>
        <w:t>+1</w:t>
      </w:r>
      <w:r w:rsidRPr="00243812">
        <w:rPr>
          <w:rFonts w:ascii="Montserrat" w:hAnsi="Montserrat"/>
          <w:sz w:val="24"/>
        </w:rPr>
        <w:tab/>
        <w:t>internalized, naturalized</w:t>
      </w:r>
    </w:p>
    <w:p w14:paraId="7B168B63"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 xml:space="preserve">Glas : </w:t>
      </w:r>
      <w:r w:rsidRPr="00243812">
        <w:rPr>
          <w:rFonts w:ascii="Montserrat" w:hAnsi="Montserrat"/>
          <w:sz w:val="24"/>
        </w:rPr>
        <w:tab/>
        <w:t>seeing the spirit of intent</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2AEE5000" w14:textId="77777777" w:rsidR="004E739B" w:rsidRPr="00243812" w:rsidRDefault="004E739B" w:rsidP="00F01A18">
      <w:pPr>
        <w:pStyle w:val="NoSpacing"/>
        <w:rPr>
          <w:rFonts w:ascii="Montserrat" w:hAnsi="Montserrat"/>
          <w:sz w:val="24"/>
        </w:rPr>
      </w:pPr>
    </w:p>
    <w:p w14:paraId="137FCD5F" w14:textId="77777777" w:rsidR="004E739B" w:rsidRPr="00243812" w:rsidRDefault="004E739B" w:rsidP="00F01A18">
      <w:pPr>
        <w:pStyle w:val="NoSpacing"/>
        <w:rPr>
          <w:rFonts w:ascii="Montserrat" w:hAnsi="Montserrat"/>
          <w:sz w:val="24"/>
        </w:rPr>
      </w:pPr>
    </w:p>
    <w:p w14:paraId="28F65FEC" w14:textId="77777777" w:rsidR="004E739B" w:rsidRPr="00243812" w:rsidRDefault="004E739B" w:rsidP="00F01A18">
      <w:pPr>
        <w:pStyle w:val="NoSpacing"/>
        <w:rPr>
          <w:rFonts w:ascii="Montserrat" w:hAnsi="Montserrat"/>
          <w:sz w:val="24"/>
        </w:rPr>
      </w:pPr>
    </w:p>
    <w:p w14:paraId="0ECAB33C"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nothing :: absolute</w:t>
      </w:r>
    </w:p>
    <w:p w14:paraId="114AB7C0" w14:textId="391ABF7D" w:rsidR="004E739B" w:rsidRPr="00243812" w:rsidRDefault="00243812" w:rsidP="00F01A18">
      <w:pPr>
        <w:pStyle w:val="NoSpacing"/>
        <w:rPr>
          <w:rFonts w:ascii="Montserrat" w:hAnsi="Montserrat"/>
          <w:sz w:val="24"/>
        </w:rPr>
      </w:pPr>
      <w:r w:rsidRPr="00243812">
        <w:rPr>
          <w:rFonts w:ascii="Montserrat" w:hAnsi="Montserrat"/>
          <w:sz w:val="24"/>
        </w:rPr>
        <w:t>Domain : media</w:t>
      </w:r>
      <w:r w:rsidR="006F60BF" w:rsidRPr="00243812">
        <w:rPr>
          <w:rFonts w:ascii="Montserrat" w:hAnsi="Montserrat"/>
          <w:sz w:val="24"/>
        </w:rPr>
        <w:tab/>
      </w:r>
      <w:r w:rsidRPr="00243812">
        <w:rPr>
          <w:rFonts w:ascii="Montserrat" w:hAnsi="Montserrat"/>
          <w:sz w:val="24"/>
        </w:rPr>
        <w:t>object : subject</w:t>
      </w:r>
    </w:p>
    <w:p w14:paraId="7A780801" w14:textId="77777777" w:rsidR="004E739B" w:rsidRPr="00243812" w:rsidRDefault="00243812" w:rsidP="00F01A18">
      <w:pPr>
        <w:pStyle w:val="NoSpacing"/>
        <w:rPr>
          <w:rFonts w:ascii="Montserrat" w:hAnsi="Montserrat"/>
          <w:sz w:val="24"/>
        </w:rPr>
      </w:pPr>
      <w:r w:rsidRPr="00243812">
        <w:rPr>
          <w:rFonts w:ascii="Montserrat" w:hAnsi="Montserrat"/>
          <w:sz w:val="24"/>
        </w:rPr>
        <w:tab/>
        <w:t>cusp : void (chaos)</w:t>
      </w:r>
    </w:p>
    <w:p w14:paraId="69D80499" w14:textId="77777777" w:rsidR="004E739B" w:rsidRPr="00243812" w:rsidRDefault="00243812" w:rsidP="00F01A18">
      <w:pPr>
        <w:pStyle w:val="NoSpacing"/>
        <w:rPr>
          <w:rFonts w:ascii="Montserrat" w:hAnsi="Montserrat"/>
          <w:sz w:val="24"/>
        </w:rPr>
      </w:pPr>
      <w:r w:rsidRPr="00243812">
        <w:rPr>
          <w:rFonts w:ascii="Montserrat" w:hAnsi="Montserrat"/>
          <w:sz w:val="24"/>
        </w:rPr>
        <w:t>Physical : physics</w:t>
      </w:r>
      <w:r w:rsidRPr="00243812">
        <w:rPr>
          <w:rFonts w:ascii="Montserrat" w:hAnsi="Montserrat"/>
          <w:sz w:val="24"/>
        </w:rPr>
        <w:tab/>
        <w:t>body: oblis</w:t>
      </w:r>
      <w:r w:rsidRPr="00243812">
        <w:rPr>
          <w:rFonts w:ascii="Montserrat" w:hAnsi="Montserrat"/>
          <w:sz w:val="24"/>
        </w:rPr>
        <w:tab/>
        <w:t>attention : interaction</w:t>
      </w:r>
    </w:p>
    <w:p w14:paraId="1F3553B3" w14:textId="77777777" w:rsidR="004E739B" w:rsidRPr="00243812" w:rsidRDefault="00243812" w:rsidP="00F01A18">
      <w:pPr>
        <w:pStyle w:val="NoSpacing"/>
        <w:rPr>
          <w:rFonts w:ascii="Montserrat" w:hAnsi="Montserrat"/>
          <w:sz w:val="24"/>
        </w:rPr>
      </w:pPr>
      <w:r w:rsidRPr="00243812">
        <w:rPr>
          <w:rFonts w:ascii="Montserrat" w:hAnsi="Montserrat"/>
          <w:sz w:val="24"/>
        </w:rPr>
        <w:t>Mental : psionics</w:t>
      </w:r>
      <w:r w:rsidRPr="00243812">
        <w:rPr>
          <w:rFonts w:ascii="Montserrat" w:hAnsi="Montserrat"/>
          <w:sz w:val="24"/>
        </w:rPr>
        <w:tab/>
        <w:t>cusp : mind (order)</w:t>
      </w:r>
      <w:r w:rsidRPr="00243812">
        <w:rPr>
          <w:rFonts w:ascii="Montserrat" w:hAnsi="Montserrat"/>
          <w:sz w:val="24"/>
        </w:rPr>
        <w:tab/>
        <w:t>perspective : reflection</w:t>
      </w:r>
    </w:p>
    <w:p w14:paraId="5BD8C601" w14:textId="77777777" w:rsidR="004E739B" w:rsidRPr="00243812" w:rsidRDefault="00243812" w:rsidP="00F01A18">
      <w:pPr>
        <w:pStyle w:val="NoSpacing"/>
        <w:rPr>
          <w:rFonts w:ascii="Montserrat" w:hAnsi="Montserrat"/>
          <w:sz w:val="24"/>
        </w:rPr>
      </w:pPr>
      <w:r w:rsidRPr="00243812">
        <w:rPr>
          <w:rFonts w:ascii="Montserrat" w:hAnsi="Montserrat"/>
          <w:sz w:val="24"/>
        </w:rPr>
        <w:t>Spiritual : magics</w:t>
      </w:r>
      <w:r w:rsidRPr="00243812">
        <w:rPr>
          <w:rFonts w:ascii="Montserrat" w:hAnsi="Montserrat"/>
          <w:sz w:val="24"/>
        </w:rPr>
        <w:tab/>
        <w:t>spirit : exis</w:t>
      </w:r>
      <w:r w:rsidRPr="00243812">
        <w:rPr>
          <w:rFonts w:ascii="Montserrat" w:hAnsi="Montserrat"/>
          <w:sz w:val="24"/>
        </w:rPr>
        <w:tab/>
        <w:t>will : expression</w:t>
      </w:r>
    </w:p>
    <w:p w14:paraId="2630F53F" w14:textId="77777777" w:rsidR="004E739B" w:rsidRPr="00243812" w:rsidRDefault="00243812" w:rsidP="00F01A18">
      <w:pPr>
        <w:pStyle w:val="NoSpacing"/>
        <w:rPr>
          <w:rFonts w:ascii="Montserrat" w:hAnsi="Montserrat"/>
          <w:sz w:val="24"/>
        </w:rPr>
      </w:pPr>
      <w:r w:rsidRPr="00243812">
        <w:rPr>
          <w:rFonts w:ascii="Montserrat" w:hAnsi="Montserrat"/>
          <w:sz w:val="24"/>
        </w:rPr>
        <w:tab/>
        <w:t>cusp : soul (paradox)</w:t>
      </w:r>
    </w:p>
    <w:p w14:paraId="3F3D4668"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2CC2D96D" w14:textId="77777777" w:rsidR="004E739B" w:rsidRPr="00243812" w:rsidRDefault="00243812" w:rsidP="00F01A18">
      <w:pPr>
        <w:pStyle w:val="NoSpacing"/>
        <w:rPr>
          <w:rFonts w:ascii="Montserrat" w:hAnsi="Montserrat"/>
          <w:sz w:val="24"/>
        </w:rPr>
      </w:pPr>
      <w:r w:rsidRPr="00243812">
        <w:rPr>
          <w:rFonts w:ascii="Montserrat" w:hAnsi="Montserrat"/>
          <w:sz w:val="24"/>
        </w:rPr>
        <w:tab/>
        <w:t>omnis</w:t>
      </w:r>
    </w:p>
    <w:p w14:paraId="4A1BF5AD" w14:textId="77777777" w:rsidR="004E739B" w:rsidRPr="00243812" w:rsidRDefault="004E739B" w:rsidP="00F01A18">
      <w:pPr>
        <w:pStyle w:val="NoSpacing"/>
        <w:rPr>
          <w:rFonts w:ascii="Montserrat" w:hAnsi="Montserrat"/>
          <w:sz w:val="24"/>
        </w:rPr>
      </w:pPr>
    </w:p>
    <w:p w14:paraId="2DACC7D7" w14:textId="77777777" w:rsidR="004E739B" w:rsidRPr="00243812" w:rsidRDefault="00243812" w:rsidP="00F01A18">
      <w:pPr>
        <w:pStyle w:val="NoSpacing"/>
        <w:rPr>
          <w:rFonts w:ascii="Montserrat" w:hAnsi="Montserrat"/>
          <w:sz w:val="24"/>
        </w:rPr>
      </w:pPr>
      <w:r w:rsidRPr="00243812">
        <w:rPr>
          <w:rFonts w:ascii="Montserrat" w:hAnsi="Montserrat"/>
          <w:sz w:val="24"/>
        </w:rPr>
        <w:tab/>
        <w:t>the infinite expression</w:t>
      </w:r>
    </w:p>
    <w:p w14:paraId="587B3C59" w14:textId="77777777" w:rsidR="004E739B" w:rsidRPr="00243812" w:rsidRDefault="004E739B" w:rsidP="00F01A18">
      <w:pPr>
        <w:pStyle w:val="NoSpacing"/>
        <w:rPr>
          <w:rFonts w:ascii="Montserrat" w:hAnsi="Montserrat"/>
          <w:sz w:val="24"/>
        </w:rPr>
      </w:pPr>
    </w:p>
    <w:p w14:paraId="0AC719D9" w14:textId="3ADEAA5D" w:rsidR="004E739B" w:rsidRPr="00243812" w:rsidRDefault="006F60BF" w:rsidP="00F01A18">
      <w:pPr>
        <w:pStyle w:val="NoSpacing"/>
        <w:rPr>
          <w:rFonts w:ascii="Montserrat" w:hAnsi="Montserrat"/>
          <w:sz w:val="24"/>
        </w:rPr>
      </w:pPr>
      <w:r w:rsidRPr="00243812">
        <w:rPr>
          <w:rFonts w:ascii="Montserrat" w:hAnsi="Montserrat"/>
          <w:sz w:val="24"/>
        </w:rPr>
        <w:tab/>
        <w:t xml:space="preserve">Glas does not exist. Rather, it is a way to refer to the interpretation of perceptions of the spirit, the realm of exis. Perceiving glas is not entirely what it seems. In glas, the secrets of the material world are utterly transparent. However, the real secrets of the spirit are intricately hidden in the glas. What one sees in the glas is the link of the cusps of oblis. Hence, one sees focused attention. However, there is generally far more beneath the surface of the oblis cusp. The quality of glas is the same at any confrontation, but the reading of the subrosa glas requires effort and ability. In the glas, all things are represented, but only the surface is immediately clear. The rest trails off in fainter and fainter gossamer wisps of truth and possability. Imagine a pole in your hands. If you were to twirl it around in your hand, the ends would suddenly seem blurry and indistinct. In glas, there is a similar quality to what lies beneath the surface. By general definition, an individual, or a one, is the combined focus and envelope of an expression. In glas, it is apparent that all </w:t>
      </w:r>
      <w:r w:rsidRPr="00243812">
        <w:rPr>
          <w:rFonts w:ascii="Montserrat" w:hAnsi="Montserrat"/>
          <w:i/>
          <w:sz w:val="24"/>
        </w:rPr>
        <w:t>ones</w:t>
      </w:r>
      <w:r w:rsidRPr="00243812">
        <w:rPr>
          <w:rFonts w:ascii="Montserrat" w:hAnsi="Montserrat"/>
          <w:sz w:val="24"/>
        </w:rPr>
        <w:t xml:space="preserve"> are inviolate and self possessed, and directly interact with all other </w:t>
      </w:r>
      <w:r w:rsidRPr="00243812">
        <w:rPr>
          <w:rFonts w:ascii="Montserrat" w:hAnsi="Montserrat"/>
          <w:i/>
          <w:sz w:val="24"/>
        </w:rPr>
        <w:t>ones</w:t>
      </w:r>
      <w:r w:rsidRPr="00243812">
        <w:rPr>
          <w:rFonts w:ascii="Montserrat" w:hAnsi="Montserrat"/>
          <w:sz w:val="24"/>
        </w:rPr>
        <w:t xml:space="preserve"> in the patterns of the </w:t>
      </w:r>
      <w:r w:rsidRPr="00243812">
        <w:rPr>
          <w:rFonts w:ascii="Montserrat" w:hAnsi="Montserrat"/>
          <w:i/>
          <w:sz w:val="24"/>
        </w:rPr>
        <w:t>infinite expression.</w:t>
      </w:r>
      <w:r w:rsidRPr="00243812">
        <w:rPr>
          <w:rFonts w:ascii="Montserrat" w:hAnsi="Montserrat"/>
          <w:sz w:val="24"/>
        </w:rPr>
        <w:t xml:space="preserve"> The reletive and scalar differences in magnitude and aptitude are the product of specific individual's asd.</w:t>
      </w:r>
    </w:p>
    <w:p w14:paraId="13374272" w14:textId="77777777" w:rsidR="004E739B" w:rsidRPr="00243812" w:rsidRDefault="004E739B" w:rsidP="00F01A18">
      <w:pPr>
        <w:pStyle w:val="NoSpacing"/>
        <w:rPr>
          <w:rFonts w:ascii="Montserrat" w:hAnsi="Montserrat"/>
          <w:sz w:val="24"/>
        </w:rPr>
      </w:pPr>
    </w:p>
    <w:p w14:paraId="49FCD41F" w14:textId="14A09FC1" w:rsidR="004E739B" w:rsidRPr="00243812" w:rsidRDefault="006F60BF" w:rsidP="00F01A18">
      <w:pPr>
        <w:pStyle w:val="NoSpacing"/>
        <w:rPr>
          <w:rFonts w:ascii="Montserrat" w:hAnsi="Montserrat"/>
          <w:sz w:val="24"/>
        </w:rPr>
      </w:pPr>
      <w:r w:rsidRPr="00243812">
        <w:rPr>
          <w:rFonts w:ascii="Montserrat" w:hAnsi="Montserrat"/>
          <w:sz w:val="24"/>
        </w:rPr>
        <w:tab/>
        <w:t>Access is the key to the map of all that can be accomplished by an entity. Every entity has a spiritual density, an innate design. This design is the entity's way of expressing itself. Each design has an aesthetic. It matters little what you call it—a dynamic, an edge, an angle, a paradigm—the more sophisticated and harmonic the design, the more coherent the individual. It is generally predefined by the type of entity and world involved, and it defines, enforces and governs the number of options open to an entity. It defines the limitations that make a human, human. A god, a god. Explaining the principles and handling of this is admittedly complicated, but once understood, it makes running the game much simpler.</w:t>
      </w:r>
    </w:p>
    <w:p w14:paraId="036298C2" w14:textId="77777777" w:rsidR="004E739B" w:rsidRPr="00243812" w:rsidRDefault="004E739B" w:rsidP="00F01A18">
      <w:pPr>
        <w:pStyle w:val="NoSpacing"/>
        <w:rPr>
          <w:rFonts w:ascii="Montserrat" w:hAnsi="Montserrat"/>
          <w:sz w:val="24"/>
        </w:rPr>
      </w:pPr>
    </w:p>
    <w:p w14:paraId="788B08BD" w14:textId="77777777" w:rsidR="004E739B" w:rsidRPr="00243812" w:rsidRDefault="004E739B" w:rsidP="00F01A18">
      <w:pPr>
        <w:pStyle w:val="NoSpacing"/>
        <w:rPr>
          <w:rFonts w:ascii="Montserrat" w:hAnsi="Montserrat"/>
          <w:sz w:val="24"/>
        </w:rPr>
      </w:pPr>
    </w:p>
    <w:p w14:paraId="08DB38B1" w14:textId="77777777" w:rsidR="004E739B" w:rsidRPr="00243812" w:rsidRDefault="004E739B" w:rsidP="00F01A18">
      <w:pPr>
        <w:pStyle w:val="NoSpacing"/>
        <w:rPr>
          <w:rFonts w:ascii="Montserrat" w:hAnsi="Montserrat"/>
          <w:sz w:val="24"/>
        </w:rPr>
      </w:pPr>
    </w:p>
    <w:p w14:paraId="5D1AA5DB" w14:textId="2D17FB45" w:rsidR="004E739B" w:rsidRPr="00243812" w:rsidRDefault="006F60BF" w:rsidP="00F01A18">
      <w:pPr>
        <w:pStyle w:val="NoSpacing"/>
        <w:rPr>
          <w:rFonts w:ascii="Montserrat" w:hAnsi="Montserrat"/>
          <w:sz w:val="24"/>
        </w:rPr>
      </w:pPr>
      <w:r w:rsidRPr="00243812">
        <w:rPr>
          <w:rFonts w:ascii="Montserrat" w:hAnsi="Montserrat"/>
          <w:sz w:val="24"/>
        </w:rPr>
        <w:tab/>
        <w:t xml:space="preserve">Perceiving in glas involves a hyper dimensional perspective, which can be atrophied in a </w:t>
      </w:r>
      <w:r w:rsidRPr="00243812">
        <w:rPr>
          <w:rFonts w:ascii="Montserrat" w:hAnsi="Montserrat"/>
          <w:i/>
          <w:sz w:val="24"/>
        </w:rPr>
        <w:t xml:space="preserve">real </w:t>
      </w:r>
      <w:r w:rsidRPr="00243812">
        <w:rPr>
          <w:rFonts w:ascii="Montserrat" w:hAnsi="Montserrat"/>
          <w:sz w:val="24"/>
        </w:rPr>
        <w:t xml:space="preserve">realm. The absolute limit of glas is paradox. It is the dividing line between the expressed and the unexpressed. Paradox is the omniversal exception. The inexhaustible answer. The effect of paradox on glas allows all realms to co-exist, but most entities do not recognize the threshold levels in their daily existence. There are common categories for access features which can be analyzed in the glas. </w:t>
      </w:r>
    </w:p>
    <w:p w14:paraId="6259AE4E" w14:textId="77777777" w:rsidR="004E739B" w:rsidRPr="00243812" w:rsidRDefault="004E739B" w:rsidP="00F01A18">
      <w:pPr>
        <w:pStyle w:val="NoSpacing"/>
        <w:rPr>
          <w:rFonts w:ascii="Montserrat" w:hAnsi="Montserrat"/>
          <w:sz w:val="24"/>
        </w:rPr>
      </w:pPr>
    </w:p>
    <w:p w14:paraId="2580C7D2" w14:textId="44803D39" w:rsidR="004E739B" w:rsidRPr="00243812" w:rsidRDefault="006F60BF" w:rsidP="00F01A18">
      <w:pPr>
        <w:pStyle w:val="NoSpacing"/>
        <w:rPr>
          <w:rFonts w:ascii="Montserrat" w:hAnsi="Montserrat"/>
          <w:sz w:val="24"/>
        </w:rPr>
      </w:pPr>
      <w:r w:rsidRPr="00243812">
        <w:rPr>
          <w:rFonts w:ascii="Montserrat" w:hAnsi="Montserrat"/>
          <w:sz w:val="24"/>
        </w:rPr>
        <w:tab/>
        <w:t>Expression. The point-paradox analysis of an individual, the omnis presence in the glas. This is the sign of self possession and in it can be seen the quality of being as self representation. Its first influence on the glas is to be its own expression. Its second influence on the glas is to become the expression of its own potential. All things have an expression, however, the entire expression of an individual can be only part of the expression of another. This analysis is the access to monadic theory and general pattern dynamics.</w:t>
      </w:r>
    </w:p>
    <w:p w14:paraId="587E82D4" w14:textId="77777777" w:rsidR="004E739B" w:rsidRPr="00243812" w:rsidRDefault="004E739B" w:rsidP="00F01A18">
      <w:pPr>
        <w:pStyle w:val="NoSpacing"/>
        <w:rPr>
          <w:rFonts w:ascii="Montserrat" w:hAnsi="Montserrat"/>
          <w:sz w:val="24"/>
        </w:rPr>
      </w:pPr>
    </w:p>
    <w:p w14:paraId="086DDA0F" w14:textId="14C90471" w:rsidR="004E739B" w:rsidRPr="00243812" w:rsidRDefault="006F60BF" w:rsidP="00F01A18">
      <w:pPr>
        <w:pStyle w:val="NoSpacing"/>
        <w:rPr>
          <w:rFonts w:ascii="Montserrat" w:hAnsi="Montserrat"/>
          <w:sz w:val="24"/>
        </w:rPr>
      </w:pPr>
      <w:r w:rsidRPr="00243812">
        <w:rPr>
          <w:rFonts w:ascii="Montserrat" w:hAnsi="Montserrat"/>
          <w:sz w:val="24"/>
        </w:rPr>
        <w:tab/>
        <w:t>Domain/Dominion. The perspective analysis of an individual. How the individual executes its own expression; the terms of its argument, or dynamic. The manner in which it rules itself. Self idealization through self realization. Domain includes everything that the entity is, however all but the focal presence is abstracted beyond the surface of the glas. An entity's public domain, the focal presence in the world, reveals itself in orders of precision, aesthetic, and integrity to analysis via the glas. The quality and clarity of the physical body is made transparent, revealing the basis of an individual's attractiveness, general health and endurance. This permits the true perception of the obvious state of being, exposing unhealthy beauty or seeming disfigurement; the entity with a refined domain will be attractive in some way even if he or she is also disfigured by conventional measures. The coarse but superficially beautiful one will appear to be somehow unappealing.</w:t>
      </w:r>
    </w:p>
    <w:p w14:paraId="79531928" w14:textId="77777777" w:rsidR="004E739B" w:rsidRPr="00243812" w:rsidRDefault="004E739B" w:rsidP="00F01A18">
      <w:pPr>
        <w:pStyle w:val="NoSpacing"/>
        <w:rPr>
          <w:rFonts w:ascii="Montserrat" w:hAnsi="Montserrat"/>
          <w:sz w:val="24"/>
        </w:rPr>
      </w:pPr>
    </w:p>
    <w:p w14:paraId="03F91E14" w14:textId="14877EE0" w:rsidR="004E739B" w:rsidRPr="00243812" w:rsidRDefault="006F60BF" w:rsidP="00F01A18">
      <w:pPr>
        <w:pStyle w:val="NoSpacing"/>
        <w:rPr>
          <w:rFonts w:ascii="Montserrat" w:hAnsi="Montserrat"/>
          <w:sz w:val="24"/>
        </w:rPr>
      </w:pPr>
      <w:r w:rsidRPr="00243812">
        <w:rPr>
          <w:rFonts w:ascii="Montserrat" w:hAnsi="Montserrat"/>
          <w:sz w:val="24"/>
        </w:rPr>
        <w:tab/>
        <w:t>Initiative. The subrosa analysis of the abstraction of possibilities to determine a course of action and commit to it; it is reflected perceptibly in the glas as strength of will, or psyche; self determination, and things relating to the power and distinction of an individual.</w:t>
      </w:r>
    </w:p>
    <w:p w14:paraId="07039333" w14:textId="77777777" w:rsidR="004E739B" w:rsidRPr="00243812" w:rsidRDefault="004E739B" w:rsidP="00F01A18">
      <w:pPr>
        <w:pStyle w:val="NoSpacing"/>
        <w:rPr>
          <w:rFonts w:ascii="Montserrat" w:hAnsi="Montserrat"/>
          <w:sz w:val="24"/>
        </w:rPr>
      </w:pPr>
    </w:p>
    <w:p w14:paraId="2F32CC44" w14:textId="04C938D9" w:rsidR="004E739B" w:rsidRPr="00243812" w:rsidRDefault="006F60BF" w:rsidP="00F01A18">
      <w:pPr>
        <w:pStyle w:val="NoSpacing"/>
        <w:rPr>
          <w:rFonts w:ascii="Montserrat" w:hAnsi="Montserrat"/>
          <w:sz w:val="24"/>
        </w:rPr>
      </w:pPr>
      <w:r w:rsidRPr="00243812">
        <w:rPr>
          <w:rFonts w:ascii="Montserrat" w:hAnsi="Montserrat"/>
          <w:sz w:val="24"/>
        </w:rPr>
        <w:tab/>
        <w:t>Application. The subrosa analysis of the inclusion of intentions of a psionomechanical nature in the execution of changes in the world; commands originated in the mind over actualized paths, such as the body, abilities or powers. This analysis is used to determine an entity's capacity for deliberate actions.</w:t>
      </w:r>
    </w:p>
    <w:p w14:paraId="4AD32425" w14:textId="77777777" w:rsidR="004E739B" w:rsidRPr="00243812" w:rsidRDefault="004E739B" w:rsidP="00F01A18">
      <w:pPr>
        <w:pStyle w:val="NoSpacing"/>
        <w:rPr>
          <w:rFonts w:ascii="Montserrat" w:hAnsi="Montserrat"/>
          <w:sz w:val="24"/>
        </w:rPr>
      </w:pPr>
    </w:p>
    <w:p w14:paraId="211E784F" w14:textId="4B80DD79" w:rsidR="004E739B" w:rsidRPr="00243812" w:rsidRDefault="006F60BF" w:rsidP="00F01A18">
      <w:pPr>
        <w:pStyle w:val="NoSpacing"/>
        <w:rPr>
          <w:rFonts w:ascii="Montserrat" w:hAnsi="Montserrat"/>
          <w:sz w:val="24"/>
        </w:rPr>
      </w:pPr>
      <w:r w:rsidRPr="00243812">
        <w:rPr>
          <w:rFonts w:ascii="Montserrat" w:hAnsi="Montserrat"/>
          <w:sz w:val="24"/>
        </w:rPr>
        <w:tab/>
        <w:t>Remote/Response. The subrosa analysis of the inclusion of sympathetic or automatic execution of ingrained actions originating subconsciously or without deliberate intent yet with the force of intent. Action that is emoted or inspired rather than intended. This analysis is applicable to predicting casual actions equatable to reflexes, and forces of habit.</w:t>
      </w:r>
    </w:p>
    <w:p w14:paraId="28FA3283" w14:textId="77777777" w:rsidR="004E739B" w:rsidRPr="00243812" w:rsidRDefault="004E739B" w:rsidP="00F01A18">
      <w:pPr>
        <w:pStyle w:val="NoSpacing"/>
        <w:rPr>
          <w:rFonts w:ascii="Montserrat" w:hAnsi="Montserrat"/>
          <w:sz w:val="24"/>
        </w:rPr>
      </w:pPr>
    </w:p>
    <w:p w14:paraId="21708DD4" w14:textId="5AF9EF51" w:rsidR="004E739B" w:rsidRPr="00243812" w:rsidRDefault="006F60BF" w:rsidP="00F01A18">
      <w:pPr>
        <w:pStyle w:val="NoSpacing"/>
        <w:rPr>
          <w:rFonts w:ascii="Montserrat" w:hAnsi="Montserrat"/>
          <w:sz w:val="24"/>
        </w:rPr>
      </w:pPr>
      <w:r w:rsidRPr="00243812">
        <w:rPr>
          <w:rFonts w:ascii="Montserrat" w:hAnsi="Montserrat"/>
          <w:sz w:val="24"/>
        </w:rPr>
        <w:tab/>
        <w:t>Verge/Vector. The deep subrosa analysis of the inclusion of spatial discontinuity or supercontinuity in expression. Penetrating the glas along abstract paths accessed by the entity, as when in dreaming, irrespective of probable paths. This analysis is largely concerned with one or two practical uses. Probing subrosa requires the shifting of attention or maintaining separate attentions of various things occupying them, and the pursuit of secondary attention. The analysis can determine simpler things as well, such as the number of things the individual can keep in mind over long periods of time; the limit of separate skills and practices one can study in the same period or projects that one can be involved in without losing track of them while away from them. This is an entity's capacity for diversity.</w:t>
      </w:r>
    </w:p>
    <w:p w14:paraId="75FDC75E" w14:textId="77777777" w:rsidR="004E739B" w:rsidRPr="00243812" w:rsidRDefault="004E739B" w:rsidP="00F01A18">
      <w:pPr>
        <w:pStyle w:val="NoSpacing"/>
        <w:rPr>
          <w:rFonts w:ascii="Montserrat" w:hAnsi="Montserrat"/>
          <w:sz w:val="24"/>
        </w:rPr>
      </w:pPr>
    </w:p>
    <w:p w14:paraId="23D65AAF" w14:textId="7081EEAE" w:rsidR="004E739B" w:rsidRPr="00243812" w:rsidRDefault="006F60BF" w:rsidP="00F01A18">
      <w:pPr>
        <w:pStyle w:val="NoSpacing"/>
        <w:rPr>
          <w:rFonts w:ascii="Montserrat" w:hAnsi="Montserrat"/>
          <w:sz w:val="24"/>
        </w:rPr>
      </w:pPr>
      <w:r w:rsidRPr="00243812">
        <w:rPr>
          <w:rFonts w:ascii="Montserrat" w:hAnsi="Montserrat"/>
          <w:sz w:val="24"/>
        </w:rPr>
        <w:tab/>
        <w:t>Trace/Tempo. The deep subrosa analysis of the inclusion of temporal and consequential discontinuity or supercontinuity. An entity who can trace can sidestep death or slide across the grain of realities at will. The analysis of tempo applies to the understanding of an entity's capacity for attention, as it is their attention that guides their being through the maze of possibilities along the track of reality. Through this, an entity can attain and maintain a separate reality. In analysis, it is possible to ascertain his capacity to grasp glimpses of the glas itself, as well as other applications of power, and note glitches in reality. People with high tempo are good at finding things that other people misplace. Tempo governs memory and history; the capacity to grasp of what really happened. Also, tempo represents an entity's ability to estimate future steps, or plan ahead.</w:t>
      </w:r>
    </w:p>
    <w:p w14:paraId="7161B706" w14:textId="77777777" w:rsidR="004E739B" w:rsidRPr="00243812" w:rsidRDefault="004E739B" w:rsidP="00F01A18">
      <w:pPr>
        <w:pStyle w:val="NoSpacing"/>
        <w:rPr>
          <w:rFonts w:ascii="Montserrat" w:hAnsi="Montserrat"/>
          <w:sz w:val="24"/>
        </w:rPr>
      </w:pPr>
    </w:p>
    <w:p w14:paraId="4CB75E03" w14:textId="77777777" w:rsidR="004E739B" w:rsidRPr="00243812" w:rsidRDefault="004E739B" w:rsidP="00F01A18">
      <w:pPr>
        <w:pStyle w:val="NoSpacing"/>
        <w:rPr>
          <w:rFonts w:ascii="Montserrat" w:hAnsi="Montserrat"/>
          <w:sz w:val="24"/>
        </w:rPr>
      </w:pPr>
    </w:p>
    <w:p w14:paraId="319E643E" w14:textId="160EE4F8" w:rsidR="004E739B" w:rsidRPr="00243812" w:rsidRDefault="006F60BF" w:rsidP="00F01A18">
      <w:pPr>
        <w:pStyle w:val="NoSpacing"/>
        <w:rPr>
          <w:rFonts w:ascii="Montserrat" w:hAnsi="Montserrat"/>
          <w:sz w:val="24"/>
        </w:rPr>
      </w:pPr>
      <w:r w:rsidRPr="00243812">
        <w:rPr>
          <w:rFonts w:ascii="Montserrat" w:hAnsi="Montserrat"/>
          <w:sz w:val="24"/>
        </w:rPr>
        <w:tab/>
        <w:t xml:space="preserve"> </w:t>
      </w:r>
    </w:p>
    <w:p w14:paraId="24787F7C" w14:textId="77777777" w:rsidR="004E739B" w:rsidRPr="00243812" w:rsidRDefault="004E739B" w:rsidP="00F01A18">
      <w:pPr>
        <w:pStyle w:val="NoSpacing"/>
        <w:rPr>
          <w:rFonts w:ascii="Montserrat" w:hAnsi="Montserrat"/>
          <w:sz w:val="24"/>
        </w:rPr>
      </w:pPr>
    </w:p>
    <w:p w14:paraId="3DBF6D2C"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Psionics</w:t>
      </w:r>
    </w:p>
    <w:p w14:paraId="73CC0281"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There are an inconceivable number of forms and expressions of power. One of the strangest and perhaps most disconcerting of them all is the innate power of the psyche. The power of will. Psychic power has eternally rode along the cutting edges of skeptical disbelief despite often being one of the most personal and most commonly experienced forms of the supernatural. </w:t>
      </w:r>
    </w:p>
    <w:p w14:paraId="748900AD" w14:textId="51D34006" w:rsidR="004E739B" w:rsidRPr="00243812" w:rsidRDefault="006F60BF" w:rsidP="00F01A18">
      <w:pPr>
        <w:pStyle w:val="NoSpacing"/>
        <w:rPr>
          <w:rFonts w:ascii="Montserrat" w:hAnsi="Montserrat"/>
          <w:sz w:val="24"/>
        </w:rPr>
      </w:pPr>
      <w:r w:rsidRPr="00243812">
        <w:rPr>
          <w:rFonts w:ascii="Montserrat" w:hAnsi="Montserrat"/>
          <w:sz w:val="24"/>
        </w:rPr>
        <w:tab/>
        <w:t xml:space="preserve">For the most part, psychic abilities tend to enable a mind to directly perceive its environment and to effect it, equally directly. In a world with a low dynamic, such abilities are weak and easily explained away. Only a uniquely strong psyche would be capable of manifesting psychic phenomena with any degree of veracity. While in our world and in our lives, most psychic phenomena are spontaneously irregular and disconcertingly vague, the potential to develop them to substantial levels is alluringly possible. There need only be a cause. Some kind of event or catalyst to jog the mind from its mundane course, forcing it to draw upon its subtle but powerful reserve and take direct action in life’s affairs. Or for the mind to seize the opportunity presented by the incidental disruption of the integrity of its assumed reality. Once the mind managed to demonstrate the possibility to itself, then it would be able to focus on and develop its potential to the point where the power acquired a reality in its own manifestation. Over the course of the popularization of psychic powers in art and fiction, names have been spawned to describe or define the powers of the mind. However, psionics is just psionics. The essence of all psionics is the ability to perceive directly with the mind, and the capacity to focus its will to such a degree that it effects its environment. Intuition and intent. The process of thought is innately dependent on the mind’s intuition of what it is trying to express or define. The mind uses the force of its intent to command the flesh in all of its actions. Most people have limited the extent of their psychic existence to these small arenas. </w:t>
      </w:r>
    </w:p>
    <w:p w14:paraId="46EBE9C1" w14:textId="72838520" w:rsidR="004E739B" w:rsidRPr="00243812" w:rsidRDefault="006F60BF" w:rsidP="00F01A18">
      <w:pPr>
        <w:pStyle w:val="NoSpacing"/>
        <w:rPr>
          <w:rFonts w:ascii="Montserrat" w:hAnsi="Montserrat"/>
          <w:sz w:val="24"/>
        </w:rPr>
      </w:pPr>
      <w:r w:rsidRPr="00243812">
        <w:rPr>
          <w:rFonts w:ascii="Montserrat" w:hAnsi="Montserrat"/>
          <w:sz w:val="24"/>
        </w:rPr>
        <w:tab/>
        <w:t>The development of psionic abilities can be accomplished by focusing on particular aspects of psychic application or even by practicing specific disciplines of these aspects in order to perform nearly limitless feats and miracles. The psionic aspects are esp, (extra sensory perception) the ability to perceive directly with the mind; pk, (psychokinesis) the ability to effect the environment directly with the mind; tp, (telepathy) the ability to communicate and interact directly with other minds; ap, (aurapathy) the ability to directly effect or control psionic power manifested by other minds; bk, (biokinesis) the ability to control, effect and manipulate living matter without inadvertently harming or killing it; and tpt, (teleport) the ability to displace matter, navigate higher spatial dimensions and achieve instantaneous or unhindered movement. There must be a significant and valid reason for any being to have psionic powers. If one is exposed to the possibility, or better yet, given proof, it is reasonable to surmise that the character had reason to develop similar abilities. If a character was never made to believe that such abilities did not exist, it is feasible that she may have developed them on her own if she ever had sufficient reason to have ever needed them enough to have become dependent on or accustomed to using them. Any character subjected to sufficient trauma such as with life threatening situations, or mind threatening situations, may have had cause to manifest some strange psychic phenomena sufficient to instill them with profound faith in the existence of such powers. Whatever the cause, even characters who have psionic abilities will be very unlikely to have more than a handful of disciplines which they managed to teach themselves through trial and error. It is conceivable that other psionics exist from whom a character might have learned, but that is even less likely. Succeeding in mastering psionic powers on one’s own is a feat of considerable merit, but having a teacher makes it too easy and worth far less in terms of experience, if not having a negative effect on it all together.</w:t>
      </w:r>
    </w:p>
    <w:p w14:paraId="63736328"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5CAFF1C3" w14:textId="77777777" w:rsidR="004E739B" w:rsidRPr="00243812" w:rsidRDefault="00243812" w:rsidP="00F01A18">
      <w:pPr>
        <w:pStyle w:val="NoSpacing"/>
        <w:rPr>
          <w:rFonts w:ascii="Montserrat" w:hAnsi="Montserrat"/>
          <w:sz w:val="24"/>
        </w:rPr>
      </w:pPr>
      <w:r w:rsidRPr="00243812">
        <w:rPr>
          <w:rFonts w:ascii="Montserrat" w:hAnsi="Montserrat"/>
          <w:sz w:val="24"/>
        </w:rPr>
        <w:t>Catalyst</w:t>
      </w:r>
      <w:r w:rsidRPr="00243812">
        <w:rPr>
          <w:rFonts w:ascii="Montserrat" w:hAnsi="Montserrat"/>
          <w:sz w:val="24"/>
        </w:rPr>
        <w:tab/>
        <w:t>Manifestation of psionic power can occur in times of great stress and trauma, as when reacting to extreme psychic shock. Such a shock can come from confronting the yawning abyss of the unknown, reacting to neurochemical trauma caused by the assimilation of toxic substances or extremely high (near lethal) dosages of drugs or poisons. Almost without exception, exposure to intense psionic energy fields or especially direct psychic attack will serve to catalyse psychic potential. Other causes of psioni</w:t>
      </w:r>
      <w:r w:rsidRPr="00243812">
        <w:rPr>
          <w:rFonts w:ascii="Montserrat" w:hAnsi="Montserrat"/>
          <w:sz w:val="24"/>
        </w:rPr>
        <w:t>c manifestation include near death or imminant death experiences, losing one’s grip on sanity due to severe fright, and “stopping the world”. Stopping the world covers any bizarre activity which serves to disrupt the continuity of one’s reality thus exposing one directly to the unknown. That is, if for any reason, the mind ceases one or more of the following, its awareness, its constant interpretation, its perception of structure, or it loses its grip on structure itself.</w:t>
      </w:r>
    </w:p>
    <w:p w14:paraId="64DAA5D2" w14:textId="77777777" w:rsidR="004E739B" w:rsidRPr="00243812" w:rsidRDefault="004E739B" w:rsidP="00F01A18">
      <w:pPr>
        <w:pStyle w:val="NoSpacing"/>
        <w:rPr>
          <w:rFonts w:ascii="Montserrat" w:hAnsi="Montserrat"/>
          <w:sz w:val="24"/>
        </w:rPr>
      </w:pPr>
    </w:p>
    <w:p w14:paraId="33185D47" w14:textId="77777777" w:rsidR="004E739B" w:rsidRPr="00243812" w:rsidRDefault="00243812" w:rsidP="00F01A18">
      <w:pPr>
        <w:pStyle w:val="NoSpacing"/>
        <w:rPr>
          <w:rFonts w:ascii="Montserrat" w:hAnsi="Montserrat"/>
          <w:sz w:val="24"/>
        </w:rPr>
      </w:pPr>
      <w:r w:rsidRPr="00243812">
        <w:rPr>
          <w:rFonts w:ascii="Montserrat" w:hAnsi="Montserrat"/>
          <w:sz w:val="24"/>
        </w:rPr>
        <w:t>Seizure</w:t>
      </w:r>
      <w:r w:rsidRPr="00243812">
        <w:rPr>
          <w:rFonts w:ascii="Montserrat" w:hAnsi="Montserrat"/>
          <w:sz w:val="24"/>
        </w:rPr>
        <w:tab/>
        <w:t>Once exposed to a catalyst, the mind has an opportunity to seize power over its psychic potential. In general, this involves making a critical or natural critical success on a psyche test or similarly criting on the use of an actual psionic ability. A character making a critical save roll versus psychic attack with a critical success is also gains the opportunity to seize power.</w:t>
      </w:r>
    </w:p>
    <w:p w14:paraId="48BF4D86" w14:textId="77777777" w:rsidR="004E739B" w:rsidRPr="00243812" w:rsidRDefault="004E739B" w:rsidP="00F01A18">
      <w:pPr>
        <w:pStyle w:val="NoSpacing"/>
        <w:rPr>
          <w:rFonts w:ascii="Montserrat" w:hAnsi="Montserrat"/>
          <w:sz w:val="24"/>
        </w:rPr>
      </w:pPr>
    </w:p>
    <w:p w14:paraId="6E0DFA9F" w14:textId="6678B668" w:rsidR="004E739B" w:rsidRPr="00243812" w:rsidRDefault="00243812" w:rsidP="00F01A18">
      <w:pPr>
        <w:pStyle w:val="NoSpacing"/>
        <w:rPr>
          <w:rFonts w:ascii="Montserrat" w:hAnsi="Montserrat"/>
          <w:sz w:val="24"/>
        </w:rPr>
      </w:pPr>
      <w:r w:rsidRPr="00243812">
        <w:rPr>
          <w:rFonts w:ascii="Montserrat" w:hAnsi="Montserrat"/>
          <w:sz w:val="24"/>
        </w:rPr>
        <w:t>Salvaging</w:t>
      </w:r>
      <w:r w:rsidRPr="00243812">
        <w:rPr>
          <w:rFonts w:ascii="Montserrat" w:hAnsi="Montserrat"/>
          <w:sz w:val="24"/>
        </w:rPr>
        <w:tab/>
        <w:t>Often, the use of a psionic ability is not entirely successful. When an attempt is failed catastrophically though, the struggle that the character must go through to regain control and salvage their mind from the consequences of their fumble has certain rewards. A character saving against a direct psionic assault reacts to the effect of the attack as if it were a fumble on his part, in order to save. Take the severity of the attempted feat, modified by the character’s idea roll. The amount by whic</w:t>
      </w:r>
      <w:r w:rsidRPr="00243812">
        <w:rPr>
          <w:rFonts w:ascii="Montserrat" w:hAnsi="Montserrat"/>
          <w:sz w:val="24"/>
        </w:rPr>
        <w:t xml:space="preserve">h the idea roll is made is the percent by which the </w:t>
      </w:r>
      <w:r w:rsidR="008973B8" w:rsidRPr="00243812">
        <w:rPr>
          <w:rFonts w:ascii="Montserrat" w:hAnsi="Montserrat"/>
          <w:sz w:val="24"/>
        </w:rPr>
        <w:t>Feat Magnitude</w:t>
      </w:r>
      <w:r w:rsidRPr="00243812">
        <w:rPr>
          <w:rFonts w:ascii="Montserrat" w:hAnsi="Montserrat"/>
          <w:sz w:val="24"/>
        </w:rPr>
        <w:t xml:space="preserve"> is reduced. Then the character or characters roll a contest of power to control the event and or neutralize it. Failure to control the effect means that they are totally subject to the effect of the power. Success allows the character the opportunity to seize power and raise their psi score.</w:t>
      </w:r>
    </w:p>
    <w:p w14:paraId="2954AA03" w14:textId="77777777" w:rsidR="004E739B" w:rsidRPr="00243812" w:rsidRDefault="004E739B" w:rsidP="00F01A18">
      <w:pPr>
        <w:pStyle w:val="NoSpacing"/>
        <w:rPr>
          <w:rFonts w:ascii="Montserrat" w:hAnsi="Montserrat"/>
          <w:sz w:val="24"/>
        </w:rPr>
      </w:pPr>
    </w:p>
    <w:p w14:paraId="300AFF7F" w14:textId="77777777" w:rsidR="004E739B" w:rsidRPr="00243812" w:rsidRDefault="00243812" w:rsidP="00F01A18">
      <w:pPr>
        <w:pStyle w:val="NoSpacing"/>
        <w:rPr>
          <w:rFonts w:ascii="Montserrat" w:hAnsi="Montserrat"/>
          <w:sz w:val="24"/>
        </w:rPr>
      </w:pPr>
      <w:r w:rsidRPr="00243812">
        <w:rPr>
          <w:rFonts w:ascii="Montserrat" w:hAnsi="Montserrat"/>
          <w:sz w:val="24"/>
        </w:rPr>
        <w:t>Optimizing</w:t>
      </w:r>
      <w:r w:rsidRPr="00243812">
        <w:rPr>
          <w:rFonts w:ascii="Montserrat" w:hAnsi="Montserrat"/>
          <w:sz w:val="24"/>
        </w:rPr>
        <w:tab/>
        <w:t>To succeed in seizing or salvaging psionic power means that the character has earned the right to expand their psionic potential. That is, the experience has caused them to grow. This growth occurs on two fronts. First, the event is recorded in the profile and rated according to the immensity or severity of the event and used to modify the character’s overall experience. Second, the event provides modifiers to raise the psi score a percent equal to the success of the idea roll from the save. This</w:t>
      </w:r>
      <w:r w:rsidRPr="00243812">
        <w:rPr>
          <w:rFonts w:ascii="Montserrat" w:hAnsi="Montserrat"/>
          <w:sz w:val="24"/>
        </w:rPr>
        <w:t xml:space="preserve"> is the part you seized from the contest, and which allowed you to succeed in the attempt. This new psi rating will be drawn out of your experience, but the profile modifier for the event should make up for this is some part. Always remember to take note of such success and events so that you can apply them to your character record!</w:t>
      </w:r>
    </w:p>
    <w:p w14:paraId="30F86CC6" w14:textId="77777777" w:rsidR="004E739B" w:rsidRPr="00243812" w:rsidRDefault="004E739B" w:rsidP="00F01A18">
      <w:pPr>
        <w:pStyle w:val="NoSpacing"/>
        <w:rPr>
          <w:rFonts w:ascii="Montserrat" w:hAnsi="Montserrat"/>
          <w:sz w:val="24"/>
        </w:rPr>
      </w:pPr>
    </w:p>
    <w:p w14:paraId="4571C644"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Because all psionics make life easier, they are all drawn out of experience. The psi base is normally rated at 1.0, with each tenth of a point above that costing a hundred experience. Like all applied abilities, like skills, psionic aspect abilities and disciplines all cost experience, one for one. For the untrained use of psionic ability, only the base psi power is used, while characters trained in aspects can spend magnitude to raise their effective power equal to the rating of the aspect. Aspects alone </w:t>
      </w:r>
      <w:r w:rsidRPr="00243812">
        <w:rPr>
          <w:rFonts w:ascii="Montserrat" w:hAnsi="Montserrat"/>
          <w:sz w:val="24"/>
        </w:rPr>
        <w:t xml:space="preserve">effect power. Both aspects and disciplines control effect </w:t>
      </w:r>
      <w:r w:rsidRPr="00243812">
        <w:rPr>
          <w:rFonts w:ascii="Montserrat" w:hAnsi="Montserrat"/>
          <w:sz w:val="24"/>
        </w:rPr>
        <w:noBreakHyphen/>
        <w:t xml:space="preserve"> some disciplines might substitute or augment power as a special effect, such as looping magnitude in a manner similar to base psi. In general, disciplines are what define the use of psi power and the special effects of their use. In their descriptions, it should define whether or how disciplines allow power to be used more efficiently, thus at a lower cost in magnitude. In general, a point of magnitude is equal to a point of psi, per second of exec</w:t>
      </w:r>
      <w:r w:rsidRPr="00243812">
        <w:rPr>
          <w:rFonts w:ascii="Montserrat" w:hAnsi="Montserrat"/>
          <w:sz w:val="24"/>
        </w:rPr>
        <w:t xml:space="preserve">ution. Psi, however, is constant and abilities performed within the limit of the psi base can be maintained almost indefinitely but for certain circumstances which would interfere. </w:t>
      </w:r>
    </w:p>
    <w:p w14:paraId="38CFEC7B" w14:textId="530B993F" w:rsidR="004E739B" w:rsidRPr="00243812" w:rsidRDefault="006F60BF" w:rsidP="00F01A18">
      <w:pPr>
        <w:pStyle w:val="NoSpacing"/>
        <w:rPr>
          <w:rFonts w:ascii="Montserrat" w:hAnsi="Montserrat"/>
          <w:sz w:val="24"/>
        </w:rPr>
      </w:pPr>
      <w:r w:rsidRPr="00243812">
        <w:rPr>
          <w:rFonts w:ascii="Montserrat" w:hAnsi="Montserrat"/>
          <w:sz w:val="24"/>
        </w:rPr>
        <w:tab/>
        <w:t xml:space="preserve">In most cases, the power being used is divided by the value of the of the object or subject it is to be used on to determine the requirements for the effect to occur. Psionic effects are still governed by the standards of measure in the game, so translate directly as power in any game mechanic equation. Psi can be used to effect mass, temperature, velocity, motion, and in certain cases, dimension. See the appropriate equations for using psionics in any of these or similar manners. Psi may be accelerated by the expenditure of magnitude in order to cause acceleration of the psionic effect. To psionically move an object, a 98 kg person for example, say at a psi power of 10, (10 divided by 98 being about 0.102040...) Would cause him to move about a tenth of a meter in a second. If this were accelerated at the rate of the power, which is the most you can push it, unless you have an aspect rating higher than that (but no higher than the rating), it would accelerate at a rate of one decimeter a second: one decimeter in the first, two in the next, three in the third, for a total of six decimeters in three seconds for a cost of thirty magnitude. Training is very valuable in that aspect ratings are cheaper than psi ratings, though magnitude costs can be expensive. However, magnitude is only spent too accelerate and decelerate, once you have reached the speed you desire, you can maintain it for free. Magnitude tends to recover fairly quickly on a successful psyche test a minute, your base magnitude is restored to you. If you fail, you do not recover that minute. If you fumble, you will not be able to recover again for one </w:t>
      </w:r>
      <w:r w:rsidRPr="00243812">
        <w:rPr>
          <w:rFonts w:ascii="Montserrat" w:hAnsi="Montserrat"/>
          <w:caps/>
          <w:sz w:val="24"/>
        </w:rPr>
        <w:t>o</w:t>
      </w:r>
      <w:r w:rsidRPr="00243812">
        <w:rPr>
          <w:rFonts w:ascii="Montserrat" w:hAnsi="Montserrat"/>
          <w:caps/>
          <w:sz w:val="24"/>
          <w:vertAlign w:val="superscript"/>
        </w:rPr>
        <w:t>m</w:t>
      </w:r>
      <w:r w:rsidRPr="00243812">
        <w:rPr>
          <w:rFonts w:ascii="Montserrat" w:hAnsi="Montserrat"/>
          <w:sz w:val="24"/>
        </w:rPr>
        <w:t xml:space="preserve"> of time, or, for an hour the first fumble, a day for the second fumble, and so on, until you succeed. </w:t>
      </w:r>
    </w:p>
    <w:p w14:paraId="1BAFF2FE" w14:textId="77777777" w:rsidR="004E739B" w:rsidRPr="00243812" w:rsidRDefault="00243812" w:rsidP="00F01A18">
      <w:pPr>
        <w:pStyle w:val="NoSpacing"/>
        <w:rPr>
          <w:rFonts w:ascii="Montserrat" w:hAnsi="Montserrat"/>
          <w:sz w:val="24"/>
        </w:rPr>
      </w:pPr>
      <w:r w:rsidRPr="00243812">
        <w:rPr>
          <w:rFonts w:ascii="Montserrat" w:hAnsi="Montserrat"/>
          <w:sz w:val="24"/>
        </w:rPr>
        <w:tab/>
        <w:t>in general, you only pay the differnece between your psi and the applied experience of your psionic aspect when you push for more power. To psionically move an object, that 98 kg person for example, say at a psi power of 100, with a pk of 1000 (1000 divided by 98 being about 10.2040...) Would cause him to move about ten meters in a second at a cost of 900 magnitude a second. To accellerate would cost an additional 1000 a second raising it to 1900 a second. To acheive 800 m/s would take 80 seconds and 152,0</w:t>
      </w:r>
      <w:r w:rsidRPr="00243812">
        <w:rPr>
          <w:rFonts w:ascii="Montserrat" w:hAnsi="Montserrat"/>
          <w:sz w:val="24"/>
        </w:rPr>
        <w:t>00 magnitude. Your average psionic is only going to be able to keep this up for a few minutes before burining out. Certain disciplines are more cost effecient for many applications, and so are very valuable. A list of disciplines detailing their advantages and applications can be found in the appendices. New disciplines should address the following:</w:t>
      </w:r>
    </w:p>
    <w:p w14:paraId="4809B89D" w14:textId="77777777" w:rsidR="004E739B" w:rsidRPr="00243812" w:rsidRDefault="004E739B" w:rsidP="00F01A18">
      <w:pPr>
        <w:pStyle w:val="NoSpacing"/>
        <w:rPr>
          <w:rFonts w:ascii="Montserrat" w:hAnsi="Montserrat"/>
          <w:sz w:val="24"/>
        </w:rPr>
      </w:pPr>
    </w:p>
    <w:p w14:paraId="37FC3DAC" w14:textId="0EA9D48D" w:rsidR="004E739B" w:rsidRPr="00243812" w:rsidRDefault="00243812" w:rsidP="00F01A18">
      <w:pPr>
        <w:pStyle w:val="NoSpacing"/>
        <w:rPr>
          <w:rFonts w:ascii="Montserrat" w:hAnsi="Montserrat"/>
          <w:sz w:val="24"/>
        </w:rPr>
      </w:pPr>
      <w:r w:rsidRPr="00243812">
        <w:rPr>
          <w:rFonts w:ascii="Montserrat" w:hAnsi="Montserrat"/>
          <w:sz w:val="24"/>
        </w:rPr>
        <w:t>Name</w:t>
      </w:r>
      <w:r w:rsidRPr="00243812">
        <w:rPr>
          <w:rFonts w:ascii="Montserrat" w:hAnsi="Montserrat"/>
          <w:sz w:val="24"/>
        </w:rPr>
        <w:tab/>
        <w:t xml:space="preserve">what it is called </w:t>
      </w:r>
      <w:r w:rsidRPr="00243812">
        <w:rPr>
          <w:rFonts w:ascii="Montserrat" w:hAnsi="Montserrat"/>
          <w:sz w:val="24"/>
        </w:rPr>
        <w:noBreakHyphen/>
        <w:t xml:space="preserve"> relative to other dicsiplines</w:t>
      </w:r>
      <w:r w:rsidR="006F60BF" w:rsidRPr="00243812">
        <w:rPr>
          <w:rFonts w:ascii="Montserrat" w:hAnsi="Montserrat"/>
          <w:sz w:val="24"/>
        </w:rPr>
        <w:tab/>
      </w:r>
      <w:r w:rsidRPr="00243812">
        <w:rPr>
          <w:rFonts w:ascii="Montserrat" w:hAnsi="Montserrat"/>
          <w:sz w:val="24"/>
        </w:rPr>
        <w:t>aspect</w:t>
      </w:r>
      <w:r w:rsidRPr="00243812">
        <w:rPr>
          <w:rFonts w:ascii="Montserrat" w:hAnsi="Montserrat"/>
          <w:sz w:val="24"/>
        </w:rPr>
        <w:tab/>
      </w:r>
    </w:p>
    <w:p w14:paraId="62D6B2C5" w14:textId="5C88482D" w:rsidR="004E739B" w:rsidRPr="00243812" w:rsidRDefault="006F60BF" w:rsidP="00F01A18">
      <w:pPr>
        <w:pStyle w:val="NoSpacing"/>
        <w:rPr>
          <w:rFonts w:ascii="Montserrat" w:hAnsi="Montserrat"/>
          <w:sz w:val="24"/>
        </w:rPr>
      </w:pPr>
      <w:r w:rsidRPr="00243812">
        <w:rPr>
          <w:rFonts w:ascii="Montserrat" w:hAnsi="Montserrat"/>
          <w:sz w:val="24"/>
        </w:rPr>
        <w:tab/>
        <w:t>prerequisites</w:t>
      </w:r>
    </w:p>
    <w:p w14:paraId="61950DC0" w14:textId="77777777" w:rsidR="004E739B" w:rsidRPr="00243812" w:rsidRDefault="00243812" w:rsidP="00F01A18">
      <w:pPr>
        <w:pStyle w:val="NoSpacing"/>
        <w:rPr>
          <w:rFonts w:ascii="Montserrat" w:hAnsi="Montserrat"/>
          <w:sz w:val="24"/>
        </w:rPr>
      </w:pPr>
      <w:r w:rsidRPr="00243812">
        <w:rPr>
          <w:rFonts w:ascii="Montserrat" w:hAnsi="Montserrat"/>
          <w:sz w:val="24"/>
        </w:rPr>
        <w:t>Description</w:t>
      </w:r>
      <w:r w:rsidRPr="00243812">
        <w:rPr>
          <w:rFonts w:ascii="Montserrat" w:hAnsi="Montserrat"/>
          <w:sz w:val="24"/>
        </w:rPr>
        <w:tab/>
      </w:r>
      <w:r w:rsidRPr="00243812">
        <w:rPr>
          <w:rFonts w:ascii="Montserrat" w:hAnsi="Montserrat"/>
          <w:sz w:val="24"/>
        </w:rPr>
        <w:t>what it does and how it works</w:t>
      </w:r>
    </w:p>
    <w:p w14:paraId="2E3D64F4" w14:textId="77777777" w:rsidR="004E739B" w:rsidRPr="00243812" w:rsidRDefault="00243812" w:rsidP="00F01A18">
      <w:pPr>
        <w:pStyle w:val="NoSpacing"/>
        <w:rPr>
          <w:rFonts w:ascii="Montserrat" w:hAnsi="Montserrat"/>
          <w:sz w:val="24"/>
        </w:rPr>
      </w:pPr>
      <w:r w:rsidRPr="00243812">
        <w:rPr>
          <w:rFonts w:ascii="Montserrat" w:hAnsi="Montserrat"/>
          <w:sz w:val="24"/>
        </w:rPr>
        <w:t>Mechanics</w:t>
      </w:r>
      <w:r w:rsidRPr="00243812">
        <w:rPr>
          <w:rFonts w:ascii="Montserrat" w:hAnsi="Montserrat"/>
          <w:sz w:val="24"/>
        </w:rPr>
        <w:tab/>
        <w:t>any effects on game mechanics</w:t>
      </w:r>
    </w:p>
    <w:p w14:paraId="0456B531" w14:textId="77777777" w:rsidR="004E739B" w:rsidRPr="00243812" w:rsidRDefault="004E739B" w:rsidP="00F01A18">
      <w:pPr>
        <w:pStyle w:val="NoSpacing"/>
        <w:rPr>
          <w:rFonts w:ascii="Montserrat" w:hAnsi="Montserrat"/>
          <w:sz w:val="24"/>
        </w:rPr>
      </w:pPr>
    </w:p>
    <w:p w14:paraId="0D71D665" w14:textId="77777777" w:rsidR="004E739B" w:rsidRPr="00243812" w:rsidRDefault="00243812" w:rsidP="00F01A18">
      <w:pPr>
        <w:pStyle w:val="NoSpacing"/>
        <w:rPr>
          <w:rFonts w:ascii="Montserrat" w:hAnsi="Montserrat"/>
          <w:sz w:val="24"/>
        </w:rPr>
      </w:pPr>
      <w:r w:rsidRPr="00243812">
        <w:rPr>
          <w:rFonts w:ascii="Montserrat" w:hAnsi="Montserrat"/>
          <w:sz w:val="24"/>
        </w:rPr>
        <w:t>Orders of magnitude (om)</w:t>
      </w:r>
    </w:p>
    <w:p w14:paraId="633AA001" w14:textId="77777777" w:rsidR="004E739B" w:rsidRPr="00243812" w:rsidRDefault="004E739B" w:rsidP="00F01A18">
      <w:pPr>
        <w:pStyle w:val="NoSpacing"/>
        <w:rPr>
          <w:rFonts w:ascii="Montserrat" w:hAnsi="Montserrat"/>
          <w:sz w:val="24"/>
        </w:rPr>
      </w:pPr>
    </w:p>
    <w:p w14:paraId="5B1932DC" w14:textId="309B04E0" w:rsidR="004E739B" w:rsidRPr="00243812" w:rsidRDefault="008973B8" w:rsidP="00F01A18">
      <w:pPr>
        <w:pStyle w:val="NoSpacing"/>
        <w:rPr>
          <w:rFonts w:ascii="Montserrat" w:hAnsi="Montserrat"/>
          <w:sz w:val="24"/>
        </w:rPr>
      </w:pPr>
      <w:r w:rsidRPr="00243812">
        <w:rPr>
          <w:rFonts w:ascii="Montserrat" w:hAnsi="Montserrat"/>
          <w:sz w:val="24"/>
        </w:rPr>
        <w:t>Order of Magnitude relational</w:t>
      </w:r>
    </w:p>
    <w:p w14:paraId="70C0FC5C" w14:textId="77777777" w:rsidR="004E739B" w:rsidRPr="00243812" w:rsidRDefault="00243812" w:rsidP="00F01A18">
      <w:pPr>
        <w:pStyle w:val="NoSpacing"/>
        <w:rPr>
          <w:rFonts w:ascii="Montserrat" w:hAnsi="Montserrat"/>
          <w:sz w:val="24"/>
        </w:rPr>
      </w:pPr>
      <w:r w:rsidRPr="00243812">
        <w:rPr>
          <w:rFonts w:ascii="Montserrat" w:hAnsi="Montserrat"/>
          <w:sz w:val="24"/>
        </w:rPr>
        <w:t>Distinctive spheres of reletive familiarity from the perspective of the individual.</w:t>
      </w:r>
    </w:p>
    <w:p w14:paraId="369E387A" w14:textId="77777777" w:rsidR="004E739B" w:rsidRPr="00243812" w:rsidRDefault="004E739B" w:rsidP="00F01A18">
      <w:pPr>
        <w:pStyle w:val="NoSpacing"/>
        <w:rPr>
          <w:rFonts w:ascii="Montserrat" w:hAnsi="Montserrat"/>
          <w:sz w:val="24"/>
        </w:rPr>
      </w:pPr>
    </w:p>
    <w:p w14:paraId="6EE97F40" w14:textId="74F1647F" w:rsidR="004E739B" w:rsidRPr="00243812" w:rsidRDefault="008973B8" w:rsidP="00F01A18">
      <w:pPr>
        <w:pStyle w:val="NoSpacing"/>
        <w:rPr>
          <w:rFonts w:ascii="Montserrat" w:hAnsi="Montserrat"/>
          <w:sz w:val="24"/>
        </w:rPr>
      </w:pPr>
      <w:r w:rsidRPr="00243812">
        <w:rPr>
          <w:rFonts w:ascii="Montserrat" w:hAnsi="Montserrat"/>
          <w:sz w:val="24"/>
        </w:rPr>
        <w:t>Order of Magnitude</w:t>
      </w:r>
      <w:r w:rsidRPr="00243812">
        <w:rPr>
          <w:rFonts w:ascii="Montserrat" w:hAnsi="Montserrat"/>
          <w:sz w:val="24"/>
        </w:rPr>
        <w:tab/>
        <w:t>familiarity</w:t>
      </w:r>
      <w:r w:rsidRPr="00243812">
        <w:rPr>
          <w:rFonts w:ascii="Montserrat" w:hAnsi="Montserrat"/>
          <w:sz w:val="24"/>
        </w:rPr>
        <w:tab/>
        <w:t>as if...</w:t>
      </w:r>
    </w:p>
    <w:p w14:paraId="0EC3BFC7" w14:textId="77777777"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own soul</w:t>
      </w:r>
      <w:r w:rsidRPr="00243812">
        <w:rPr>
          <w:rFonts w:ascii="Montserrat" w:hAnsi="Montserrat"/>
          <w:sz w:val="24"/>
        </w:rPr>
        <w:tab/>
        <w:t>...of one’s own essence</w:t>
      </w:r>
    </w:p>
    <w:p w14:paraId="06A0DCC9" w14:textId="77777777"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own self</w:t>
      </w:r>
      <w:r w:rsidRPr="00243812">
        <w:rPr>
          <w:rFonts w:ascii="Montserrat" w:hAnsi="Montserrat"/>
          <w:sz w:val="24"/>
        </w:rPr>
        <w:tab/>
        <w:t>...of one’s own psyche or mind</w:t>
      </w:r>
    </w:p>
    <w:p w14:paraId="6442B3EE" w14:textId="77777777"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intimate other</w:t>
      </w:r>
      <w:r w:rsidRPr="00243812">
        <w:rPr>
          <w:rFonts w:ascii="Montserrat" w:hAnsi="Montserrat"/>
          <w:sz w:val="24"/>
        </w:rPr>
        <w:tab/>
        <w:t>...lovers, loved ones, intimite friends / enemies</w:t>
      </w:r>
    </w:p>
    <w:p w14:paraId="6DFD920B" w14:textId="77777777"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 xml:space="preserve">acquaintance </w:t>
      </w:r>
      <w:r w:rsidRPr="00243812">
        <w:rPr>
          <w:rFonts w:ascii="Montserrat" w:hAnsi="Montserrat"/>
          <w:sz w:val="24"/>
        </w:rPr>
        <w:tab/>
        <w:t>...of casual / superficial interaction</w:t>
      </w:r>
    </w:p>
    <w:p w14:paraId="33D88F02" w14:textId="77777777"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 xml:space="preserve">icon </w:t>
      </w:r>
      <w:r w:rsidRPr="00243812">
        <w:rPr>
          <w:rFonts w:ascii="Montserrat" w:hAnsi="Montserrat"/>
          <w:sz w:val="24"/>
        </w:rPr>
        <w:tab/>
      </w:r>
      <w:r w:rsidRPr="00243812">
        <w:rPr>
          <w:rFonts w:ascii="Montserrat" w:hAnsi="Montserrat"/>
          <w:sz w:val="24"/>
        </w:rPr>
        <w:t>...seen, recognizable, but not interacted with</w:t>
      </w:r>
    </w:p>
    <w:p w14:paraId="15F2FF7E" w14:textId="77777777"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 xml:space="preserve">cypher </w:t>
      </w:r>
      <w:r w:rsidRPr="00243812">
        <w:rPr>
          <w:rFonts w:ascii="Montserrat" w:hAnsi="Montserrat"/>
          <w:sz w:val="24"/>
        </w:rPr>
        <w:tab/>
        <w:t>...never interacted, presumed to exist</w:t>
      </w:r>
    </w:p>
    <w:p w14:paraId="26404E5B" w14:textId="77777777"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 xml:space="preserve">foreign </w:t>
      </w:r>
      <w:r w:rsidRPr="00243812">
        <w:rPr>
          <w:rFonts w:ascii="Montserrat" w:hAnsi="Montserrat"/>
          <w:sz w:val="24"/>
        </w:rPr>
        <w:tab/>
        <w:t>...unfamiliar in dress, habit...</w:t>
      </w:r>
    </w:p>
    <w:p w14:paraId="0C0ABAC6" w14:textId="77777777"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 xml:space="preserve">alien </w:t>
      </w:r>
      <w:r w:rsidRPr="00243812">
        <w:rPr>
          <w:rFonts w:ascii="Montserrat" w:hAnsi="Montserrat"/>
          <w:sz w:val="24"/>
        </w:rPr>
        <w:tab/>
        <w:t>...unfamiliar in appearance, nature, design...</w:t>
      </w:r>
    </w:p>
    <w:p w14:paraId="12ABFCDF" w14:textId="77777777"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 xml:space="preserve">abstract </w:t>
      </w:r>
      <w:r w:rsidRPr="00243812">
        <w:rPr>
          <w:rFonts w:ascii="Montserrat" w:hAnsi="Montserrat"/>
          <w:sz w:val="24"/>
        </w:rPr>
        <w:tab/>
        <w:t>...lacking coherent, recognizable features</w:t>
      </w:r>
    </w:p>
    <w:p w14:paraId="6B10C0AA" w14:textId="77777777"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 xml:space="preserve">unknown </w:t>
      </w:r>
      <w:r w:rsidRPr="00243812">
        <w:rPr>
          <w:rFonts w:ascii="Montserrat" w:hAnsi="Montserrat"/>
          <w:sz w:val="24"/>
        </w:rPr>
        <w:tab/>
        <w:t>...unregarded, unexperienced</w:t>
      </w:r>
    </w:p>
    <w:p w14:paraId="7CBC28CC"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 xml:space="preserve">unknowable </w:t>
      </w:r>
      <w:r w:rsidRPr="00243812">
        <w:rPr>
          <w:rFonts w:ascii="Montserrat" w:hAnsi="Montserrat"/>
          <w:sz w:val="24"/>
        </w:rPr>
        <w:tab/>
        <w:t xml:space="preserve">...indefinable, unrelatable </w:t>
      </w:r>
    </w:p>
    <w:p w14:paraId="597621CE" w14:textId="77777777" w:rsidR="004E739B" w:rsidRPr="00243812" w:rsidRDefault="004E739B" w:rsidP="00F01A18">
      <w:pPr>
        <w:pStyle w:val="NoSpacing"/>
        <w:rPr>
          <w:rFonts w:ascii="Montserrat" w:hAnsi="Montserrat"/>
          <w:sz w:val="24"/>
        </w:rPr>
      </w:pPr>
    </w:p>
    <w:p w14:paraId="23FBB3E1" w14:textId="5A3453C4" w:rsidR="004E739B" w:rsidRPr="00243812" w:rsidRDefault="008973B8" w:rsidP="00F01A18">
      <w:pPr>
        <w:pStyle w:val="NoSpacing"/>
        <w:rPr>
          <w:rFonts w:ascii="Montserrat" w:hAnsi="Montserrat"/>
          <w:sz w:val="24"/>
        </w:rPr>
      </w:pPr>
      <w:r w:rsidRPr="00243812">
        <w:rPr>
          <w:rFonts w:ascii="Montserrat" w:hAnsi="Montserrat"/>
          <w:sz w:val="24"/>
        </w:rPr>
        <w:t>Order of Magnitude situational</w:t>
      </w:r>
    </w:p>
    <w:p w14:paraId="0A3082A0" w14:textId="77777777" w:rsidR="004E739B" w:rsidRPr="00243812" w:rsidRDefault="00243812" w:rsidP="00F01A18">
      <w:pPr>
        <w:pStyle w:val="NoSpacing"/>
        <w:rPr>
          <w:rFonts w:ascii="Montserrat" w:hAnsi="Montserrat"/>
          <w:sz w:val="24"/>
        </w:rPr>
      </w:pPr>
      <w:r w:rsidRPr="00243812">
        <w:rPr>
          <w:rFonts w:ascii="Montserrat" w:hAnsi="Montserrat"/>
          <w:sz w:val="24"/>
        </w:rPr>
        <w:t>Distinctive spheres of reletive accessibility from the perspective of the individual.</w:t>
      </w:r>
    </w:p>
    <w:p w14:paraId="020FFD56" w14:textId="77777777" w:rsidR="004E739B" w:rsidRPr="00243812" w:rsidRDefault="004E739B" w:rsidP="00F01A18">
      <w:pPr>
        <w:pStyle w:val="NoSpacing"/>
        <w:rPr>
          <w:rFonts w:ascii="Montserrat" w:hAnsi="Montserrat"/>
          <w:sz w:val="24"/>
        </w:rPr>
      </w:pPr>
    </w:p>
    <w:p w14:paraId="3A766B1D" w14:textId="22003799" w:rsidR="004E739B" w:rsidRPr="00243812" w:rsidRDefault="008973B8" w:rsidP="00F01A18">
      <w:pPr>
        <w:pStyle w:val="NoSpacing"/>
        <w:rPr>
          <w:rFonts w:ascii="Montserrat" w:hAnsi="Montserrat"/>
          <w:sz w:val="24"/>
        </w:rPr>
      </w:pPr>
      <w:r w:rsidRPr="00243812">
        <w:rPr>
          <w:rFonts w:ascii="Montserrat" w:hAnsi="Montserrat"/>
          <w:sz w:val="24"/>
        </w:rPr>
        <w:t>Order of Magnitude</w:t>
      </w:r>
      <w:r w:rsidRPr="00243812">
        <w:rPr>
          <w:rFonts w:ascii="Montserrat" w:hAnsi="Montserrat"/>
          <w:sz w:val="24"/>
        </w:rPr>
        <w:tab/>
        <w:t>time</w:t>
      </w:r>
      <w:r w:rsidRPr="00243812">
        <w:rPr>
          <w:rFonts w:ascii="Montserrat" w:hAnsi="Montserrat"/>
          <w:sz w:val="24"/>
        </w:rPr>
        <w:tab/>
        <w:t>range (spherical:linear)</w:t>
      </w:r>
    </w:p>
    <w:p w14:paraId="6BF80B15" w14:textId="77777777"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instant</w:t>
      </w:r>
      <w:r w:rsidRPr="00243812">
        <w:rPr>
          <w:rFonts w:ascii="Montserrat" w:hAnsi="Montserrat"/>
          <w:sz w:val="24"/>
        </w:rPr>
        <w:tab/>
        <w:t>none: touch</w:t>
      </w:r>
    </w:p>
    <w:p w14:paraId="25CE036A" w14:textId="77777777"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moment</w:t>
      </w:r>
      <w:r w:rsidRPr="00243812">
        <w:rPr>
          <w:rFonts w:ascii="Montserrat" w:hAnsi="Montserrat"/>
          <w:sz w:val="24"/>
        </w:rPr>
        <w:tab/>
        <w:t>touch: full reach</w:t>
      </w:r>
    </w:p>
    <w:p w14:paraId="6B65CACD" w14:textId="77777777"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hour</w:t>
      </w:r>
      <w:r w:rsidRPr="00243812">
        <w:rPr>
          <w:rFonts w:ascii="Montserrat" w:hAnsi="Montserrat"/>
          <w:sz w:val="24"/>
        </w:rPr>
        <w:tab/>
        <w:t>full reach: near horizon</w:t>
      </w:r>
    </w:p>
    <w:p w14:paraId="3B221DBF" w14:textId="77777777"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day</w:t>
      </w:r>
      <w:r w:rsidRPr="00243812">
        <w:rPr>
          <w:rFonts w:ascii="Montserrat" w:hAnsi="Montserrat"/>
          <w:sz w:val="24"/>
        </w:rPr>
        <w:tab/>
        <w:t>near horizon: far horizon</w:t>
      </w:r>
    </w:p>
    <w:p w14:paraId="26DC0B38" w14:textId="77777777"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 xml:space="preserve">week </w:t>
      </w:r>
      <w:r w:rsidRPr="00243812">
        <w:rPr>
          <w:rFonts w:ascii="Montserrat" w:hAnsi="Montserrat"/>
          <w:sz w:val="24"/>
        </w:rPr>
        <w:tab/>
        <w:t>far horizon: planetary diameter</w:t>
      </w:r>
    </w:p>
    <w:p w14:paraId="62A72D39" w14:textId="77777777"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 xml:space="preserve">month </w:t>
      </w:r>
      <w:r w:rsidRPr="00243812">
        <w:rPr>
          <w:rFonts w:ascii="Montserrat" w:hAnsi="Montserrat"/>
          <w:sz w:val="24"/>
        </w:rPr>
        <w:tab/>
        <w:t>diameter as radius: to moon</w:t>
      </w:r>
    </w:p>
    <w:p w14:paraId="427EC14B" w14:textId="77777777"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 xml:space="preserve">year </w:t>
      </w:r>
      <w:r w:rsidRPr="00243812">
        <w:rPr>
          <w:rFonts w:ascii="Montserrat" w:hAnsi="Montserrat"/>
          <w:sz w:val="24"/>
        </w:rPr>
        <w:tab/>
        <w:t>moon orbital radius: to sun</w:t>
      </w:r>
    </w:p>
    <w:p w14:paraId="13CA2F11" w14:textId="77777777"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 xml:space="preserve">decade </w:t>
      </w:r>
      <w:r w:rsidRPr="00243812">
        <w:rPr>
          <w:rFonts w:ascii="Montserrat" w:hAnsi="Montserrat"/>
          <w:sz w:val="24"/>
        </w:rPr>
        <w:tab/>
      </w:r>
      <w:r w:rsidRPr="00243812">
        <w:rPr>
          <w:rFonts w:ascii="Montserrat" w:hAnsi="Montserrat"/>
          <w:sz w:val="24"/>
        </w:rPr>
        <w:t xml:space="preserve">planetery orbital radius: to alpha centuari </w:t>
      </w:r>
    </w:p>
    <w:p w14:paraId="4E7C6A54" w14:textId="77777777"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century</w:t>
      </w:r>
      <w:r w:rsidRPr="00243812">
        <w:rPr>
          <w:rFonts w:ascii="Montserrat" w:hAnsi="Montserrat"/>
          <w:sz w:val="24"/>
        </w:rPr>
        <w:tab/>
        <w:t xml:space="preserve"> sol/alpha centuari radial: edge, local group</w:t>
      </w:r>
    </w:p>
    <w:p w14:paraId="1607F97A" w14:textId="77777777"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 xml:space="preserve">millennium </w:t>
      </w:r>
      <w:r w:rsidRPr="00243812">
        <w:rPr>
          <w:rFonts w:ascii="Montserrat" w:hAnsi="Montserrat"/>
          <w:sz w:val="24"/>
        </w:rPr>
        <w:tab/>
        <w:t>local group sphere: galactic diameter</w:t>
      </w:r>
    </w:p>
    <w:p w14:paraId="4AFA7272"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 xml:space="preserve">epoch (age) </w:t>
      </w:r>
      <w:r w:rsidRPr="00243812">
        <w:rPr>
          <w:rFonts w:ascii="Montserrat" w:hAnsi="Montserrat"/>
          <w:sz w:val="24"/>
        </w:rPr>
        <w:tab/>
        <w:t>galactic sphere: intergalactic</w:t>
      </w:r>
    </w:p>
    <w:p w14:paraId="050550F1" w14:textId="77777777" w:rsidR="004E739B" w:rsidRPr="00243812" w:rsidRDefault="00243812" w:rsidP="00F01A18">
      <w:pPr>
        <w:pStyle w:val="NoSpacing"/>
        <w:rPr>
          <w:rFonts w:ascii="Montserrat" w:hAnsi="Montserrat"/>
          <w:sz w:val="24"/>
        </w:rPr>
      </w:pPr>
      <w:r w:rsidRPr="00243812">
        <w:rPr>
          <w:rFonts w:ascii="Montserrat" w:hAnsi="Montserrat"/>
          <w:sz w:val="24"/>
        </w:rPr>
        <w:t>11</w:t>
      </w:r>
      <w:r w:rsidRPr="00243812">
        <w:rPr>
          <w:rFonts w:ascii="Montserrat" w:hAnsi="Montserrat"/>
          <w:sz w:val="24"/>
        </w:rPr>
        <w:tab/>
        <w:t>era</w:t>
      </w:r>
      <w:r w:rsidRPr="00243812">
        <w:rPr>
          <w:rFonts w:ascii="Montserrat" w:hAnsi="Montserrat"/>
          <w:sz w:val="24"/>
        </w:rPr>
        <w:tab/>
        <w:t>intergalactic sphere: universal core</w:t>
      </w:r>
    </w:p>
    <w:p w14:paraId="37FED2A4" w14:textId="77777777" w:rsidR="004E739B" w:rsidRPr="00243812" w:rsidRDefault="00243812" w:rsidP="00F01A18">
      <w:pPr>
        <w:pStyle w:val="NoSpacing"/>
        <w:rPr>
          <w:rFonts w:ascii="Montserrat" w:hAnsi="Montserrat"/>
          <w:sz w:val="24"/>
        </w:rPr>
      </w:pPr>
      <w:r w:rsidRPr="00243812">
        <w:rPr>
          <w:rFonts w:ascii="Montserrat" w:hAnsi="Montserrat"/>
          <w:sz w:val="24"/>
        </w:rPr>
        <w:t>12</w:t>
      </w:r>
      <w:r w:rsidRPr="00243812">
        <w:rPr>
          <w:rFonts w:ascii="Montserrat" w:hAnsi="Montserrat"/>
          <w:sz w:val="24"/>
        </w:rPr>
        <w:tab/>
        <w:t>aeon</w:t>
      </w:r>
      <w:r w:rsidRPr="00243812">
        <w:rPr>
          <w:rFonts w:ascii="Montserrat" w:hAnsi="Montserrat"/>
          <w:sz w:val="24"/>
        </w:rPr>
        <w:tab/>
        <w:t>universal sphere: ...</w:t>
      </w:r>
    </w:p>
    <w:p w14:paraId="45E3B40C" w14:textId="77777777" w:rsidR="004E739B" w:rsidRPr="00243812" w:rsidRDefault="004E739B" w:rsidP="00F01A18">
      <w:pPr>
        <w:pStyle w:val="NoSpacing"/>
        <w:rPr>
          <w:rFonts w:ascii="Montserrat" w:hAnsi="Montserrat"/>
          <w:sz w:val="24"/>
        </w:rPr>
      </w:pPr>
    </w:p>
    <w:p w14:paraId="4B7EFB5D" w14:textId="77777777" w:rsidR="004E739B" w:rsidRPr="00243812" w:rsidRDefault="004E739B" w:rsidP="00F01A18">
      <w:pPr>
        <w:pStyle w:val="NoSpacing"/>
        <w:rPr>
          <w:rFonts w:ascii="Montserrat" w:hAnsi="Montserrat"/>
          <w:sz w:val="24"/>
        </w:rPr>
      </w:pPr>
    </w:p>
    <w:p w14:paraId="617DF1CE" w14:textId="77777777" w:rsidR="004E739B" w:rsidRPr="00243812" w:rsidRDefault="00243812" w:rsidP="00F01A18">
      <w:pPr>
        <w:pStyle w:val="NoSpacing"/>
        <w:rPr>
          <w:rFonts w:ascii="Montserrat" w:hAnsi="Montserrat"/>
          <w:sz w:val="24"/>
        </w:rPr>
      </w:pPr>
      <w:r w:rsidRPr="00243812">
        <w:rPr>
          <w:rFonts w:ascii="Montserrat" w:hAnsi="Montserrat"/>
          <w:sz w:val="24"/>
        </w:rPr>
        <w:t>Esp</w:t>
      </w:r>
    </w:p>
    <w:p w14:paraId="37B24F91"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Sense </w:t>
      </w:r>
      <w:r w:rsidRPr="00243812">
        <w:rPr>
          <w:rFonts w:ascii="Montserrat" w:hAnsi="Montserrat"/>
          <w:sz w:val="24"/>
        </w:rPr>
        <w:tab/>
        <w:t>.</w:t>
      </w:r>
      <w:r w:rsidRPr="00243812">
        <w:rPr>
          <w:rFonts w:ascii="Montserrat" w:hAnsi="Montserrat"/>
          <w:sz w:val="24"/>
        </w:rPr>
        <w:tab/>
      </w:r>
    </w:p>
    <w:p w14:paraId="4EA33E7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Amplify </w:t>
      </w:r>
      <w:r w:rsidRPr="00243812">
        <w:rPr>
          <w:rFonts w:ascii="Montserrat" w:hAnsi="Montserrat"/>
          <w:sz w:val="24"/>
        </w:rPr>
        <w:tab/>
        <w:t>.</w:t>
      </w:r>
      <w:r w:rsidRPr="00243812">
        <w:rPr>
          <w:rFonts w:ascii="Montserrat" w:hAnsi="Montserrat"/>
          <w:sz w:val="24"/>
        </w:rPr>
        <w:tab/>
      </w:r>
    </w:p>
    <w:p w14:paraId="679F944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Truesight </w:t>
      </w:r>
      <w:r w:rsidRPr="00243812">
        <w:rPr>
          <w:rFonts w:ascii="Montserrat" w:hAnsi="Montserrat"/>
          <w:sz w:val="24"/>
        </w:rPr>
        <w:tab/>
        <w:t>.</w:t>
      </w:r>
      <w:r w:rsidRPr="00243812">
        <w:rPr>
          <w:rFonts w:ascii="Montserrat" w:hAnsi="Montserrat"/>
          <w:sz w:val="24"/>
        </w:rPr>
        <w:tab/>
      </w:r>
    </w:p>
    <w:p w14:paraId="70081AB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Intuition </w:t>
      </w:r>
      <w:r w:rsidRPr="00243812">
        <w:rPr>
          <w:rFonts w:ascii="Montserrat" w:hAnsi="Montserrat"/>
          <w:sz w:val="24"/>
        </w:rPr>
        <w:tab/>
        <w:t>.</w:t>
      </w:r>
      <w:r w:rsidRPr="00243812">
        <w:rPr>
          <w:rFonts w:ascii="Montserrat" w:hAnsi="Montserrat"/>
          <w:sz w:val="24"/>
        </w:rPr>
        <w:tab/>
      </w:r>
    </w:p>
    <w:p w14:paraId="01F6D8A6" w14:textId="77777777" w:rsidR="004E739B" w:rsidRPr="00243812" w:rsidRDefault="00243812" w:rsidP="00F01A18">
      <w:pPr>
        <w:pStyle w:val="NoSpacing"/>
        <w:rPr>
          <w:rFonts w:ascii="Montserrat" w:hAnsi="Montserrat"/>
          <w:sz w:val="24"/>
        </w:rPr>
      </w:pPr>
      <w:r w:rsidRPr="00243812">
        <w:rPr>
          <w:rFonts w:ascii="Montserrat" w:hAnsi="Montserrat"/>
          <w:sz w:val="24"/>
        </w:rPr>
        <w:t>Sense danger</w:t>
      </w:r>
      <w:r w:rsidRPr="00243812">
        <w:rPr>
          <w:rFonts w:ascii="Montserrat" w:hAnsi="Montserrat"/>
          <w:sz w:val="24"/>
        </w:rPr>
        <w:tab/>
        <w:t>.</w:t>
      </w:r>
      <w:r w:rsidRPr="00243812">
        <w:rPr>
          <w:rFonts w:ascii="Montserrat" w:hAnsi="Montserrat"/>
          <w:sz w:val="24"/>
        </w:rPr>
        <w:tab/>
      </w:r>
    </w:p>
    <w:p w14:paraId="75E201E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Combat precog </w:t>
      </w:r>
      <w:r w:rsidRPr="00243812">
        <w:rPr>
          <w:rFonts w:ascii="Montserrat" w:hAnsi="Montserrat"/>
          <w:sz w:val="24"/>
        </w:rPr>
        <w:tab/>
        <w:t>.</w:t>
      </w:r>
      <w:r w:rsidRPr="00243812">
        <w:rPr>
          <w:rFonts w:ascii="Montserrat" w:hAnsi="Montserrat"/>
          <w:sz w:val="24"/>
        </w:rPr>
        <w:tab/>
      </w:r>
    </w:p>
    <w:p w14:paraId="7A6F5A6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Precog </w:t>
      </w:r>
      <w:r w:rsidRPr="00243812">
        <w:rPr>
          <w:rFonts w:ascii="Montserrat" w:hAnsi="Montserrat"/>
          <w:sz w:val="24"/>
        </w:rPr>
        <w:tab/>
        <w:t>.</w:t>
      </w:r>
      <w:r w:rsidRPr="00243812">
        <w:rPr>
          <w:rFonts w:ascii="Montserrat" w:hAnsi="Montserrat"/>
          <w:sz w:val="24"/>
        </w:rPr>
        <w:tab/>
      </w:r>
    </w:p>
    <w:p w14:paraId="1CEBF26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Psychometry </w:t>
      </w:r>
      <w:r w:rsidRPr="00243812">
        <w:rPr>
          <w:rFonts w:ascii="Montserrat" w:hAnsi="Montserrat"/>
          <w:sz w:val="24"/>
        </w:rPr>
        <w:tab/>
        <w:t>.</w:t>
      </w:r>
      <w:r w:rsidRPr="00243812">
        <w:rPr>
          <w:rFonts w:ascii="Montserrat" w:hAnsi="Montserrat"/>
          <w:sz w:val="24"/>
        </w:rPr>
        <w:tab/>
      </w:r>
    </w:p>
    <w:p w14:paraId="22BFB3F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Clairvoyance </w:t>
      </w:r>
      <w:r w:rsidRPr="00243812">
        <w:rPr>
          <w:rFonts w:ascii="Montserrat" w:hAnsi="Montserrat"/>
          <w:sz w:val="24"/>
        </w:rPr>
        <w:tab/>
        <w:t>.</w:t>
      </w:r>
      <w:r w:rsidRPr="00243812">
        <w:rPr>
          <w:rFonts w:ascii="Montserrat" w:hAnsi="Montserrat"/>
          <w:sz w:val="24"/>
        </w:rPr>
        <w:tab/>
      </w:r>
    </w:p>
    <w:p w14:paraId="2F689E7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Clairaudience </w:t>
      </w:r>
      <w:r w:rsidRPr="00243812">
        <w:rPr>
          <w:rFonts w:ascii="Montserrat" w:hAnsi="Montserrat"/>
          <w:sz w:val="24"/>
        </w:rPr>
        <w:tab/>
        <w:t>.</w:t>
      </w:r>
      <w:r w:rsidRPr="00243812">
        <w:rPr>
          <w:rFonts w:ascii="Montserrat" w:hAnsi="Montserrat"/>
          <w:sz w:val="24"/>
        </w:rPr>
        <w:tab/>
      </w:r>
    </w:p>
    <w:p w14:paraId="5B9425DA"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Trace </w:t>
      </w:r>
      <w:r w:rsidRPr="00243812">
        <w:rPr>
          <w:rFonts w:ascii="Montserrat" w:hAnsi="Montserrat"/>
          <w:sz w:val="24"/>
        </w:rPr>
        <w:tab/>
        <w:t>.</w:t>
      </w:r>
      <w:r w:rsidRPr="00243812">
        <w:rPr>
          <w:rFonts w:ascii="Montserrat" w:hAnsi="Montserrat"/>
          <w:sz w:val="24"/>
        </w:rPr>
        <w:tab/>
      </w:r>
    </w:p>
    <w:p w14:paraId="5D7D083E" w14:textId="679DB680" w:rsidR="004E739B" w:rsidRPr="00243812" w:rsidRDefault="006F60BF" w:rsidP="00F01A18">
      <w:pPr>
        <w:pStyle w:val="NoSpacing"/>
        <w:rPr>
          <w:rFonts w:ascii="Montserrat" w:hAnsi="Montserrat"/>
          <w:sz w:val="24"/>
        </w:rPr>
      </w:pPr>
      <w:r w:rsidRPr="00243812">
        <w:rPr>
          <w:rFonts w:ascii="Montserrat" w:hAnsi="Montserrat"/>
          <w:sz w:val="24"/>
        </w:rPr>
        <w:tab/>
      </w:r>
    </w:p>
    <w:p w14:paraId="20B20984" w14:textId="77777777" w:rsidR="004E739B" w:rsidRPr="00243812" w:rsidRDefault="004E739B" w:rsidP="00F01A18">
      <w:pPr>
        <w:pStyle w:val="NoSpacing"/>
        <w:rPr>
          <w:rFonts w:ascii="Montserrat" w:hAnsi="Montserrat"/>
          <w:sz w:val="24"/>
        </w:rPr>
      </w:pPr>
    </w:p>
    <w:p w14:paraId="6923E25F"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Pk </w:t>
      </w:r>
      <w:r w:rsidRPr="00243812">
        <w:rPr>
          <w:rFonts w:ascii="Montserrat" w:hAnsi="Montserrat"/>
          <w:sz w:val="24"/>
        </w:rPr>
        <w:tab/>
        <w:t>.</w:t>
      </w:r>
      <w:r w:rsidRPr="00243812">
        <w:rPr>
          <w:rFonts w:ascii="Montserrat" w:hAnsi="Montserrat"/>
          <w:sz w:val="24"/>
        </w:rPr>
        <w:tab/>
      </w:r>
    </w:p>
    <w:p w14:paraId="20B0330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Telekinesis tk </w:t>
      </w:r>
      <w:r w:rsidRPr="00243812">
        <w:rPr>
          <w:rFonts w:ascii="Montserrat" w:hAnsi="Montserrat"/>
          <w:sz w:val="24"/>
        </w:rPr>
        <w:tab/>
        <w:t>.</w:t>
      </w:r>
      <w:r w:rsidRPr="00243812">
        <w:rPr>
          <w:rFonts w:ascii="Montserrat" w:hAnsi="Montserrat"/>
          <w:sz w:val="24"/>
        </w:rPr>
        <w:tab/>
      </w:r>
    </w:p>
    <w:p w14:paraId="22A339B7"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Pyrokinesis prk </w:t>
      </w:r>
      <w:r w:rsidRPr="00243812">
        <w:rPr>
          <w:rFonts w:ascii="Montserrat" w:hAnsi="Montserrat"/>
          <w:sz w:val="24"/>
        </w:rPr>
        <w:tab/>
        <w:t>.</w:t>
      </w:r>
      <w:r w:rsidRPr="00243812">
        <w:rPr>
          <w:rFonts w:ascii="Montserrat" w:hAnsi="Montserrat"/>
          <w:sz w:val="24"/>
        </w:rPr>
        <w:tab/>
      </w:r>
    </w:p>
    <w:p w14:paraId="6AE9D999"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Cryokinesis ck </w:t>
      </w:r>
      <w:r w:rsidRPr="00243812">
        <w:rPr>
          <w:rFonts w:ascii="Montserrat" w:hAnsi="Montserrat"/>
          <w:sz w:val="24"/>
        </w:rPr>
        <w:tab/>
        <w:t>.</w:t>
      </w:r>
      <w:r w:rsidRPr="00243812">
        <w:rPr>
          <w:rFonts w:ascii="Montserrat" w:hAnsi="Montserrat"/>
          <w:sz w:val="24"/>
        </w:rPr>
        <w:tab/>
      </w:r>
    </w:p>
    <w:p w14:paraId="284DC4A9"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Spectralkinesis sk </w:t>
      </w:r>
      <w:r w:rsidRPr="00243812">
        <w:rPr>
          <w:rFonts w:ascii="Montserrat" w:hAnsi="Montserrat"/>
          <w:sz w:val="24"/>
        </w:rPr>
        <w:tab/>
        <w:t>.</w:t>
      </w:r>
      <w:r w:rsidRPr="00243812">
        <w:rPr>
          <w:rFonts w:ascii="Montserrat" w:hAnsi="Montserrat"/>
          <w:sz w:val="24"/>
        </w:rPr>
        <w:tab/>
      </w:r>
    </w:p>
    <w:p w14:paraId="4A7E477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Electrokinesis ek </w:t>
      </w:r>
      <w:r w:rsidRPr="00243812">
        <w:rPr>
          <w:rFonts w:ascii="Montserrat" w:hAnsi="Montserrat"/>
          <w:sz w:val="24"/>
        </w:rPr>
        <w:tab/>
        <w:t>.</w:t>
      </w:r>
      <w:r w:rsidRPr="00243812">
        <w:rPr>
          <w:rFonts w:ascii="Montserrat" w:hAnsi="Montserrat"/>
          <w:sz w:val="24"/>
        </w:rPr>
        <w:tab/>
      </w:r>
    </w:p>
    <w:p w14:paraId="698838F4"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Levetation </w:t>
      </w:r>
      <w:r w:rsidRPr="00243812">
        <w:rPr>
          <w:rFonts w:ascii="Montserrat" w:hAnsi="Montserrat"/>
          <w:sz w:val="24"/>
        </w:rPr>
        <w:tab/>
        <w:t>.</w:t>
      </w:r>
      <w:r w:rsidRPr="00243812">
        <w:rPr>
          <w:rFonts w:ascii="Montserrat" w:hAnsi="Montserrat"/>
          <w:sz w:val="24"/>
        </w:rPr>
        <w:tab/>
      </w:r>
    </w:p>
    <w:p w14:paraId="29FDE699"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Pk shield </w:t>
      </w:r>
      <w:r w:rsidRPr="00243812">
        <w:rPr>
          <w:rFonts w:ascii="Montserrat" w:hAnsi="Montserrat"/>
          <w:sz w:val="24"/>
        </w:rPr>
        <w:tab/>
        <w:t>.</w:t>
      </w:r>
      <w:r w:rsidRPr="00243812">
        <w:rPr>
          <w:rFonts w:ascii="Montserrat" w:hAnsi="Montserrat"/>
          <w:sz w:val="24"/>
        </w:rPr>
        <w:tab/>
      </w:r>
    </w:p>
    <w:p w14:paraId="0C843C06" w14:textId="77777777" w:rsidR="004E739B" w:rsidRPr="00243812" w:rsidRDefault="004E739B" w:rsidP="00F01A18">
      <w:pPr>
        <w:pStyle w:val="NoSpacing"/>
        <w:rPr>
          <w:rFonts w:ascii="Montserrat" w:hAnsi="Montserrat"/>
          <w:sz w:val="24"/>
        </w:rPr>
      </w:pPr>
    </w:p>
    <w:p w14:paraId="47FF6DBF"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Pk / esp </w:t>
      </w:r>
      <w:r w:rsidRPr="00243812">
        <w:rPr>
          <w:rFonts w:ascii="Montserrat" w:hAnsi="Montserrat"/>
          <w:sz w:val="24"/>
        </w:rPr>
        <w:tab/>
        <w:t>.</w:t>
      </w:r>
      <w:r w:rsidRPr="00243812">
        <w:rPr>
          <w:rFonts w:ascii="Montserrat" w:hAnsi="Montserrat"/>
          <w:sz w:val="24"/>
        </w:rPr>
        <w:tab/>
      </w:r>
    </w:p>
    <w:p w14:paraId="2D2221B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Pk field </w:t>
      </w:r>
      <w:r w:rsidRPr="00243812">
        <w:rPr>
          <w:rFonts w:ascii="Montserrat" w:hAnsi="Montserrat"/>
          <w:sz w:val="24"/>
        </w:rPr>
        <w:tab/>
        <w:t>.</w:t>
      </w:r>
      <w:r w:rsidRPr="00243812">
        <w:rPr>
          <w:rFonts w:ascii="Montserrat" w:hAnsi="Montserrat"/>
          <w:sz w:val="24"/>
        </w:rPr>
        <w:tab/>
      </w:r>
    </w:p>
    <w:p w14:paraId="117511FA"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Pk blast </w:t>
      </w:r>
      <w:r w:rsidRPr="00243812">
        <w:rPr>
          <w:rFonts w:ascii="Montserrat" w:hAnsi="Montserrat"/>
          <w:sz w:val="24"/>
        </w:rPr>
        <w:tab/>
        <w:t>.</w:t>
      </w:r>
      <w:r w:rsidRPr="00243812">
        <w:rPr>
          <w:rFonts w:ascii="Montserrat" w:hAnsi="Montserrat"/>
          <w:sz w:val="24"/>
        </w:rPr>
        <w:tab/>
      </w:r>
    </w:p>
    <w:p w14:paraId="533F4DC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Spectral illusion </w:t>
      </w:r>
      <w:r w:rsidRPr="00243812">
        <w:rPr>
          <w:rFonts w:ascii="Montserrat" w:hAnsi="Montserrat"/>
          <w:sz w:val="24"/>
        </w:rPr>
        <w:tab/>
        <w:t>.</w:t>
      </w:r>
      <w:r w:rsidRPr="00243812">
        <w:rPr>
          <w:rFonts w:ascii="Montserrat" w:hAnsi="Montserrat"/>
          <w:sz w:val="24"/>
        </w:rPr>
        <w:tab/>
      </w:r>
    </w:p>
    <w:p w14:paraId="3E97C0B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Pk blades </w:t>
      </w:r>
      <w:r w:rsidRPr="00243812">
        <w:rPr>
          <w:rFonts w:ascii="Montserrat" w:hAnsi="Montserrat"/>
          <w:sz w:val="24"/>
        </w:rPr>
        <w:tab/>
        <w:t>.</w:t>
      </w:r>
      <w:r w:rsidRPr="00243812">
        <w:rPr>
          <w:rFonts w:ascii="Montserrat" w:hAnsi="Montserrat"/>
          <w:sz w:val="24"/>
        </w:rPr>
        <w:tab/>
      </w:r>
    </w:p>
    <w:p w14:paraId="5EC8AB6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Morphokinesis </w:t>
      </w:r>
      <w:r w:rsidRPr="00243812">
        <w:rPr>
          <w:rFonts w:ascii="Montserrat" w:hAnsi="Montserrat"/>
          <w:sz w:val="24"/>
        </w:rPr>
        <w:tab/>
        <w:t>.</w:t>
      </w:r>
      <w:r w:rsidRPr="00243812">
        <w:rPr>
          <w:rFonts w:ascii="Montserrat" w:hAnsi="Montserrat"/>
          <w:sz w:val="24"/>
        </w:rPr>
        <w:tab/>
      </w:r>
    </w:p>
    <w:p w14:paraId="5365865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Silence </w:t>
      </w:r>
      <w:r w:rsidRPr="00243812">
        <w:rPr>
          <w:rFonts w:ascii="Montserrat" w:hAnsi="Montserrat"/>
          <w:sz w:val="24"/>
        </w:rPr>
        <w:tab/>
        <w:t>.</w:t>
      </w:r>
      <w:r w:rsidRPr="00243812">
        <w:rPr>
          <w:rFonts w:ascii="Montserrat" w:hAnsi="Montserrat"/>
          <w:sz w:val="24"/>
        </w:rPr>
        <w:tab/>
      </w:r>
    </w:p>
    <w:p w14:paraId="78DF4FE1"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Sk field </w:t>
      </w:r>
      <w:r w:rsidRPr="00243812">
        <w:rPr>
          <w:rFonts w:ascii="Montserrat" w:hAnsi="Montserrat"/>
          <w:sz w:val="24"/>
        </w:rPr>
        <w:tab/>
        <w:t>.</w:t>
      </w:r>
      <w:r w:rsidRPr="00243812">
        <w:rPr>
          <w:rFonts w:ascii="Montserrat" w:hAnsi="Montserrat"/>
          <w:sz w:val="24"/>
        </w:rPr>
        <w:tab/>
      </w:r>
    </w:p>
    <w:p w14:paraId="2A08653F"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Ek field </w:t>
      </w:r>
      <w:r w:rsidRPr="00243812">
        <w:rPr>
          <w:rFonts w:ascii="Montserrat" w:hAnsi="Montserrat"/>
          <w:sz w:val="24"/>
        </w:rPr>
        <w:tab/>
        <w:t>.</w:t>
      </w:r>
      <w:r w:rsidRPr="00243812">
        <w:rPr>
          <w:rFonts w:ascii="Montserrat" w:hAnsi="Montserrat"/>
          <w:sz w:val="24"/>
        </w:rPr>
        <w:tab/>
      </w:r>
    </w:p>
    <w:p w14:paraId="1F20FB21"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Fission </w:t>
      </w:r>
      <w:r w:rsidRPr="00243812">
        <w:rPr>
          <w:rFonts w:ascii="Montserrat" w:hAnsi="Montserrat"/>
          <w:sz w:val="24"/>
        </w:rPr>
        <w:tab/>
        <w:t>.</w:t>
      </w:r>
      <w:r w:rsidRPr="00243812">
        <w:rPr>
          <w:rFonts w:ascii="Montserrat" w:hAnsi="Montserrat"/>
          <w:sz w:val="24"/>
        </w:rPr>
        <w:tab/>
      </w:r>
    </w:p>
    <w:p w14:paraId="4F4EE147"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Fusion </w:t>
      </w:r>
      <w:r w:rsidRPr="00243812">
        <w:rPr>
          <w:rFonts w:ascii="Montserrat" w:hAnsi="Montserrat"/>
          <w:sz w:val="24"/>
        </w:rPr>
        <w:tab/>
        <w:t>.</w:t>
      </w:r>
      <w:r w:rsidRPr="00243812">
        <w:rPr>
          <w:rFonts w:ascii="Montserrat" w:hAnsi="Montserrat"/>
          <w:sz w:val="24"/>
        </w:rPr>
        <w:tab/>
      </w:r>
    </w:p>
    <w:p w14:paraId="202534CA" w14:textId="77777777" w:rsidR="004E739B" w:rsidRPr="00243812" w:rsidRDefault="004E739B" w:rsidP="00F01A18">
      <w:pPr>
        <w:pStyle w:val="NoSpacing"/>
        <w:rPr>
          <w:rFonts w:ascii="Montserrat" w:hAnsi="Montserrat"/>
          <w:sz w:val="24"/>
        </w:rPr>
      </w:pPr>
    </w:p>
    <w:p w14:paraId="4E66F49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Pk / bk </w:t>
      </w:r>
      <w:r w:rsidRPr="00243812">
        <w:rPr>
          <w:rFonts w:ascii="Montserrat" w:hAnsi="Montserrat"/>
          <w:sz w:val="24"/>
        </w:rPr>
        <w:tab/>
        <w:t>.</w:t>
      </w:r>
      <w:r w:rsidRPr="00243812">
        <w:rPr>
          <w:rFonts w:ascii="Montserrat" w:hAnsi="Montserrat"/>
          <w:sz w:val="24"/>
        </w:rPr>
        <w:tab/>
      </w:r>
    </w:p>
    <w:p w14:paraId="5EC2EC99"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Flight </w:t>
      </w:r>
      <w:r w:rsidRPr="00243812">
        <w:rPr>
          <w:rFonts w:ascii="Montserrat" w:hAnsi="Montserrat"/>
          <w:sz w:val="24"/>
        </w:rPr>
        <w:tab/>
        <w:t>.</w:t>
      </w:r>
      <w:r w:rsidRPr="00243812">
        <w:rPr>
          <w:rFonts w:ascii="Montserrat" w:hAnsi="Montserrat"/>
          <w:sz w:val="24"/>
        </w:rPr>
        <w:tab/>
      </w:r>
    </w:p>
    <w:p w14:paraId="76FB80F2" w14:textId="77777777" w:rsidR="004E739B" w:rsidRPr="00243812" w:rsidRDefault="004E739B" w:rsidP="00F01A18">
      <w:pPr>
        <w:pStyle w:val="NoSpacing"/>
        <w:rPr>
          <w:rFonts w:ascii="Montserrat" w:hAnsi="Montserrat"/>
          <w:sz w:val="24"/>
        </w:rPr>
      </w:pPr>
    </w:p>
    <w:p w14:paraId="298EBC2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Pk / esp / tpt </w:t>
      </w:r>
      <w:r w:rsidRPr="00243812">
        <w:rPr>
          <w:rFonts w:ascii="Montserrat" w:hAnsi="Montserrat"/>
          <w:sz w:val="24"/>
        </w:rPr>
        <w:tab/>
        <w:t>.</w:t>
      </w:r>
      <w:r w:rsidRPr="00243812">
        <w:rPr>
          <w:rFonts w:ascii="Montserrat" w:hAnsi="Montserrat"/>
          <w:sz w:val="24"/>
        </w:rPr>
        <w:tab/>
      </w:r>
    </w:p>
    <w:p w14:paraId="63D5D25A"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Protokinesis </w:t>
      </w:r>
      <w:r w:rsidRPr="00243812">
        <w:rPr>
          <w:rFonts w:ascii="Montserrat" w:hAnsi="Montserrat"/>
          <w:sz w:val="24"/>
        </w:rPr>
        <w:tab/>
        <w:t>.</w:t>
      </w:r>
      <w:r w:rsidRPr="00243812">
        <w:rPr>
          <w:rFonts w:ascii="Montserrat" w:hAnsi="Montserrat"/>
          <w:sz w:val="24"/>
        </w:rPr>
        <w:tab/>
      </w:r>
    </w:p>
    <w:p w14:paraId="1CF3B5E4" w14:textId="510C64FE" w:rsidR="004E739B" w:rsidRPr="00243812" w:rsidRDefault="00243812" w:rsidP="00F01A18">
      <w:pPr>
        <w:pStyle w:val="NoSpacing"/>
        <w:rPr>
          <w:rFonts w:ascii="Montserrat" w:hAnsi="Montserrat"/>
          <w:sz w:val="24"/>
        </w:rPr>
      </w:pPr>
      <w:r w:rsidRPr="00243812">
        <w:rPr>
          <w:rFonts w:ascii="Montserrat" w:hAnsi="Montserrat"/>
          <w:sz w:val="24"/>
        </w:rPr>
        <w:t xml:space="preserve"> </w:t>
      </w:r>
      <w:r w:rsidR="006F60BF" w:rsidRPr="00243812">
        <w:rPr>
          <w:rFonts w:ascii="Montserrat" w:hAnsi="Montserrat"/>
          <w:sz w:val="24"/>
        </w:rPr>
        <w:tab/>
      </w:r>
    </w:p>
    <w:p w14:paraId="4C95B495" w14:textId="77777777" w:rsidR="004E739B" w:rsidRPr="00243812" w:rsidRDefault="004E739B" w:rsidP="00F01A18">
      <w:pPr>
        <w:pStyle w:val="NoSpacing"/>
        <w:rPr>
          <w:rFonts w:ascii="Montserrat" w:hAnsi="Montserrat"/>
          <w:sz w:val="24"/>
        </w:rPr>
      </w:pPr>
    </w:p>
    <w:p w14:paraId="263DA04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Bk </w:t>
      </w:r>
      <w:r w:rsidRPr="00243812">
        <w:rPr>
          <w:rFonts w:ascii="Montserrat" w:hAnsi="Montserrat"/>
          <w:sz w:val="24"/>
        </w:rPr>
        <w:tab/>
        <w:t>.</w:t>
      </w:r>
      <w:r w:rsidRPr="00243812">
        <w:rPr>
          <w:rFonts w:ascii="Montserrat" w:hAnsi="Montserrat"/>
          <w:sz w:val="24"/>
        </w:rPr>
        <w:tab/>
      </w:r>
    </w:p>
    <w:p w14:paraId="253AB011"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Neurostatic </w:t>
      </w:r>
      <w:r w:rsidRPr="00243812">
        <w:rPr>
          <w:rFonts w:ascii="Montserrat" w:hAnsi="Montserrat"/>
          <w:sz w:val="24"/>
        </w:rPr>
        <w:tab/>
        <w:t>.</w:t>
      </w:r>
      <w:r w:rsidRPr="00243812">
        <w:rPr>
          <w:rFonts w:ascii="Montserrat" w:hAnsi="Montserrat"/>
          <w:sz w:val="24"/>
        </w:rPr>
        <w:tab/>
      </w:r>
    </w:p>
    <w:p w14:paraId="578141B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Regeneration </w:t>
      </w:r>
      <w:r w:rsidRPr="00243812">
        <w:rPr>
          <w:rFonts w:ascii="Montserrat" w:hAnsi="Montserrat"/>
          <w:sz w:val="24"/>
        </w:rPr>
        <w:tab/>
        <w:t>.</w:t>
      </w:r>
      <w:r w:rsidRPr="00243812">
        <w:rPr>
          <w:rFonts w:ascii="Montserrat" w:hAnsi="Montserrat"/>
          <w:sz w:val="24"/>
        </w:rPr>
        <w:tab/>
      </w:r>
    </w:p>
    <w:p w14:paraId="14C2AC2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Resiliance </w:t>
      </w:r>
      <w:r w:rsidRPr="00243812">
        <w:rPr>
          <w:rFonts w:ascii="Montserrat" w:hAnsi="Montserrat"/>
          <w:sz w:val="24"/>
        </w:rPr>
        <w:tab/>
        <w:t>.</w:t>
      </w:r>
      <w:r w:rsidRPr="00243812">
        <w:rPr>
          <w:rFonts w:ascii="Montserrat" w:hAnsi="Montserrat"/>
          <w:sz w:val="24"/>
        </w:rPr>
        <w:tab/>
      </w:r>
    </w:p>
    <w:p w14:paraId="0B53F1A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Pain </w:t>
      </w:r>
      <w:r w:rsidRPr="00243812">
        <w:rPr>
          <w:rFonts w:ascii="Montserrat" w:hAnsi="Montserrat"/>
          <w:sz w:val="24"/>
        </w:rPr>
        <w:tab/>
        <w:t>.</w:t>
      </w:r>
      <w:r w:rsidRPr="00243812">
        <w:rPr>
          <w:rFonts w:ascii="Montserrat" w:hAnsi="Montserrat"/>
          <w:sz w:val="24"/>
        </w:rPr>
        <w:tab/>
      </w:r>
    </w:p>
    <w:p w14:paraId="2E6A22B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Healing </w:t>
      </w:r>
      <w:r w:rsidRPr="00243812">
        <w:rPr>
          <w:rFonts w:ascii="Montserrat" w:hAnsi="Montserrat"/>
          <w:sz w:val="24"/>
        </w:rPr>
        <w:tab/>
        <w:t>.</w:t>
      </w:r>
      <w:r w:rsidRPr="00243812">
        <w:rPr>
          <w:rFonts w:ascii="Montserrat" w:hAnsi="Montserrat"/>
          <w:sz w:val="24"/>
        </w:rPr>
        <w:tab/>
      </w:r>
    </w:p>
    <w:p w14:paraId="38C326F7"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Pheromones </w:t>
      </w:r>
      <w:r w:rsidRPr="00243812">
        <w:rPr>
          <w:rFonts w:ascii="Montserrat" w:hAnsi="Montserrat"/>
          <w:sz w:val="24"/>
        </w:rPr>
        <w:tab/>
        <w:t>.</w:t>
      </w:r>
      <w:r w:rsidRPr="00243812">
        <w:rPr>
          <w:rFonts w:ascii="Montserrat" w:hAnsi="Montserrat"/>
          <w:sz w:val="24"/>
        </w:rPr>
        <w:tab/>
      </w:r>
    </w:p>
    <w:p w14:paraId="31BAB310" w14:textId="77777777" w:rsidR="004E739B" w:rsidRPr="00243812" w:rsidRDefault="00243812" w:rsidP="00F01A18">
      <w:pPr>
        <w:pStyle w:val="NoSpacing"/>
        <w:rPr>
          <w:rFonts w:ascii="Montserrat" w:hAnsi="Montserrat"/>
          <w:sz w:val="24"/>
        </w:rPr>
      </w:pPr>
      <w:r w:rsidRPr="00243812">
        <w:rPr>
          <w:rFonts w:ascii="Montserrat" w:hAnsi="Montserrat"/>
          <w:sz w:val="24"/>
        </w:rPr>
        <w:t>Drain</w:t>
      </w:r>
      <w:r w:rsidRPr="00243812">
        <w:rPr>
          <w:rFonts w:ascii="Montserrat" w:hAnsi="Montserrat"/>
          <w:sz w:val="24"/>
        </w:rPr>
        <w:tab/>
        <w:t>.</w:t>
      </w:r>
      <w:r w:rsidRPr="00243812">
        <w:rPr>
          <w:rFonts w:ascii="Montserrat" w:hAnsi="Montserrat"/>
          <w:sz w:val="24"/>
        </w:rPr>
        <w:tab/>
      </w:r>
    </w:p>
    <w:p w14:paraId="627444C7" w14:textId="77777777" w:rsidR="004E739B" w:rsidRPr="00243812" w:rsidRDefault="00243812" w:rsidP="00F01A18">
      <w:pPr>
        <w:pStyle w:val="NoSpacing"/>
        <w:rPr>
          <w:rFonts w:ascii="Montserrat" w:hAnsi="Montserrat"/>
          <w:sz w:val="24"/>
        </w:rPr>
      </w:pPr>
      <w:r w:rsidRPr="00243812">
        <w:rPr>
          <w:rFonts w:ascii="Montserrat" w:hAnsi="Montserrat"/>
          <w:sz w:val="24"/>
        </w:rPr>
        <w:t>Invulnerability</w:t>
      </w:r>
      <w:r w:rsidRPr="00243812">
        <w:rPr>
          <w:rFonts w:ascii="Montserrat" w:hAnsi="Montserrat"/>
          <w:sz w:val="24"/>
        </w:rPr>
        <w:tab/>
        <w:t>.</w:t>
      </w:r>
      <w:r w:rsidRPr="00243812">
        <w:rPr>
          <w:rFonts w:ascii="Montserrat" w:hAnsi="Montserrat"/>
          <w:sz w:val="24"/>
        </w:rPr>
        <w:tab/>
      </w:r>
    </w:p>
    <w:p w14:paraId="217F699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Life support </w:t>
      </w:r>
      <w:r w:rsidRPr="00243812">
        <w:rPr>
          <w:rFonts w:ascii="Montserrat" w:hAnsi="Montserrat"/>
          <w:sz w:val="24"/>
        </w:rPr>
        <w:tab/>
        <w:t>.</w:t>
      </w:r>
      <w:r w:rsidRPr="00243812">
        <w:rPr>
          <w:rFonts w:ascii="Montserrat" w:hAnsi="Montserrat"/>
          <w:sz w:val="24"/>
        </w:rPr>
        <w:tab/>
      </w:r>
    </w:p>
    <w:p w14:paraId="3001F9B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Stasis </w:t>
      </w:r>
      <w:r w:rsidRPr="00243812">
        <w:rPr>
          <w:rFonts w:ascii="Montserrat" w:hAnsi="Montserrat"/>
          <w:sz w:val="24"/>
        </w:rPr>
        <w:tab/>
        <w:t>.</w:t>
      </w:r>
      <w:r w:rsidRPr="00243812">
        <w:rPr>
          <w:rFonts w:ascii="Montserrat" w:hAnsi="Montserrat"/>
          <w:sz w:val="24"/>
        </w:rPr>
        <w:tab/>
      </w:r>
    </w:p>
    <w:p w14:paraId="56D63FC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Bk blades </w:t>
      </w:r>
      <w:r w:rsidRPr="00243812">
        <w:rPr>
          <w:rFonts w:ascii="Montserrat" w:hAnsi="Montserrat"/>
          <w:sz w:val="24"/>
        </w:rPr>
        <w:tab/>
        <w:t>.</w:t>
      </w:r>
      <w:r w:rsidRPr="00243812">
        <w:rPr>
          <w:rFonts w:ascii="Montserrat" w:hAnsi="Montserrat"/>
          <w:sz w:val="24"/>
        </w:rPr>
        <w:tab/>
      </w:r>
    </w:p>
    <w:p w14:paraId="745A25CF" w14:textId="71675E5B" w:rsidR="004E739B" w:rsidRPr="00243812" w:rsidRDefault="006F60BF" w:rsidP="00F01A18">
      <w:pPr>
        <w:pStyle w:val="NoSpacing"/>
        <w:rPr>
          <w:rFonts w:ascii="Montserrat" w:hAnsi="Montserrat"/>
          <w:sz w:val="24"/>
        </w:rPr>
      </w:pPr>
      <w:r w:rsidRPr="00243812">
        <w:rPr>
          <w:rFonts w:ascii="Montserrat" w:hAnsi="Montserrat"/>
          <w:sz w:val="24"/>
        </w:rPr>
        <w:tab/>
      </w:r>
    </w:p>
    <w:p w14:paraId="416978F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Bk / esp </w:t>
      </w:r>
      <w:r w:rsidRPr="00243812">
        <w:rPr>
          <w:rFonts w:ascii="Montserrat" w:hAnsi="Montserrat"/>
          <w:sz w:val="24"/>
        </w:rPr>
        <w:tab/>
        <w:t>.</w:t>
      </w:r>
      <w:r w:rsidRPr="00243812">
        <w:rPr>
          <w:rFonts w:ascii="Montserrat" w:hAnsi="Montserrat"/>
          <w:sz w:val="24"/>
        </w:rPr>
        <w:tab/>
      </w:r>
    </w:p>
    <w:p w14:paraId="0651DAC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Tactile illusion </w:t>
      </w:r>
      <w:r w:rsidRPr="00243812">
        <w:rPr>
          <w:rFonts w:ascii="Montserrat" w:hAnsi="Montserrat"/>
          <w:sz w:val="24"/>
        </w:rPr>
        <w:tab/>
        <w:t>.</w:t>
      </w:r>
      <w:r w:rsidRPr="00243812">
        <w:rPr>
          <w:rFonts w:ascii="Montserrat" w:hAnsi="Montserrat"/>
          <w:sz w:val="24"/>
        </w:rPr>
        <w:tab/>
      </w:r>
    </w:p>
    <w:p w14:paraId="0D427EE7" w14:textId="77777777" w:rsidR="004E739B" w:rsidRPr="00243812" w:rsidRDefault="00243812" w:rsidP="00F01A18">
      <w:pPr>
        <w:pStyle w:val="NoSpacing"/>
        <w:rPr>
          <w:rFonts w:ascii="Montserrat" w:hAnsi="Montserrat"/>
          <w:sz w:val="24"/>
        </w:rPr>
      </w:pPr>
      <w:r w:rsidRPr="00243812">
        <w:rPr>
          <w:rFonts w:ascii="Montserrat" w:hAnsi="Montserrat"/>
          <w:sz w:val="24"/>
        </w:rPr>
        <w:t>Control metabolism</w:t>
      </w:r>
      <w:r w:rsidRPr="00243812">
        <w:rPr>
          <w:rFonts w:ascii="Montserrat" w:hAnsi="Montserrat"/>
          <w:sz w:val="24"/>
        </w:rPr>
        <w:tab/>
        <w:t>.</w:t>
      </w:r>
      <w:r w:rsidRPr="00243812">
        <w:rPr>
          <w:rFonts w:ascii="Montserrat" w:hAnsi="Montserrat"/>
          <w:sz w:val="24"/>
        </w:rPr>
        <w:tab/>
      </w:r>
    </w:p>
    <w:p w14:paraId="4B0B146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Evolution </w:t>
      </w:r>
      <w:r w:rsidRPr="00243812">
        <w:rPr>
          <w:rFonts w:ascii="Montserrat" w:hAnsi="Montserrat"/>
          <w:sz w:val="24"/>
        </w:rPr>
        <w:tab/>
        <w:t>.</w:t>
      </w:r>
      <w:r w:rsidRPr="00243812">
        <w:rPr>
          <w:rFonts w:ascii="Montserrat" w:hAnsi="Montserrat"/>
          <w:sz w:val="24"/>
        </w:rPr>
        <w:tab/>
      </w:r>
    </w:p>
    <w:p w14:paraId="031A548A"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Replication </w:t>
      </w:r>
      <w:r w:rsidRPr="00243812">
        <w:rPr>
          <w:rFonts w:ascii="Montserrat" w:hAnsi="Montserrat"/>
          <w:sz w:val="24"/>
        </w:rPr>
        <w:tab/>
        <w:t>.</w:t>
      </w:r>
      <w:r w:rsidRPr="00243812">
        <w:rPr>
          <w:rFonts w:ascii="Montserrat" w:hAnsi="Montserrat"/>
          <w:sz w:val="24"/>
        </w:rPr>
        <w:tab/>
      </w:r>
    </w:p>
    <w:p w14:paraId="2429F08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Metamorphosis </w:t>
      </w:r>
      <w:r w:rsidRPr="00243812">
        <w:rPr>
          <w:rFonts w:ascii="Montserrat" w:hAnsi="Montserrat"/>
          <w:sz w:val="24"/>
        </w:rPr>
        <w:tab/>
        <w:t>.</w:t>
      </w:r>
      <w:r w:rsidRPr="00243812">
        <w:rPr>
          <w:rFonts w:ascii="Montserrat" w:hAnsi="Montserrat"/>
          <w:sz w:val="24"/>
        </w:rPr>
        <w:tab/>
      </w:r>
    </w:p>
    <w:p w14:paraId="77FE1076" w14:textId="77777777" w:rsidR="004E739B" w:rsidRPr="00243812" w:rsidRDefault="004E739B" w:rsidP="00F01A18">
      <w:pPr>
        <w:pStyle w:val="NoSpacing"/>
        <w:rPr>
          <w:rFonts w:ascii="Montserrat" w:hAnsi="Montserrat"/>
          <w:sz w:val="24"/>
        </w:rPr>
      </w:pPr>
    </w:p>
    <w:p w14:paraId="68CA7B65" w14:textId="77777777" w:rsidR="004E739B" w:rsidRPr="00243812" w:rsidRDefault="00243812" w:rsidP="00F01A18">
      <w:pPr>
        <w:pStyle w:val="NoSpacing"/>
        <w:rPr>
          <w:rFonts w:ascii="Montserrat" w:hAnsi="Montserrat"/>
          <w:sz w:val="24"/>
        </w:rPr>
      </w:pPr>
      <w:r w:rsidRPr="00243812">
        <w:rPr>
          <w:rFonts w:ascii="Montserrat" w:hAnsi="Montserrat"/>
          <w:sz w:val="24"/>
        </w:rPr>
        <w:t>Bk / tp</w:t>
      </w:r>
      <w:r w:rsidRPr="00243812">
        <w:rPr>
          <w:rFonts w:ascii="Montserrat" w:hAnsi="Montserrat"/>
          <w:sz w:val="24"/>
        </w:rPr>
        <w:tab/>
        <w:t>.</w:t>
      </w:r>
      <w:r w:rsidRPr="00243812">
        <w:rPr>
          <w:rFonts w:ascii="Montserrat" w:hAnsi="Montserrat"/>
          <w:sz w:val="24"/>
        </w:rPr>
        <w:tab/>
      </w:r>
    </w:p>
    <w:p w14:paraId="3AECCDB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Probe </w:t>
      </w:r>
      <w:r w:rsidRPr="00243812">
        <w:rPr>
          <w:rFonts w:ascii="Montserrat" w:hAnsi="Montserrat"/>
          <w:sz w:val="24"/>
        </w:rPr>
        <w:tab/>
        <w:t>.</w:t>
      </w:r>
      <w:r w:rsidRPr="00243812">
        <w:rPr>
          <w:rFonts w:ascii="Montserrat" w:hAnsi="Montserrat"/>
          <w:sz w:val="24"/>
        </w:rPr>
        <w:tab/>
      </w:r>
    </w:p>
    <w:p w14:paraId="299C171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Deathblock </w:t>
      </w:r>
      <w:r w:rsidRPr="00243812">
        <w:rPr>
          <w:rFonts w:ascii="Montserrat" w:hAnsi="Montserrat"/>
          <w:sz w:val="24"/>
        </w:rPr>
        <w:tab/>
        <w:t>.</w:t>
      </w:r>
      <w:r w:rsidRPr="00243812">
        <w:rPr>
          <w:rFonts w:ascii="Montserrat" w:hAnsi="Montserrat"/>
          <w:sz w:val="24"/>
        </w:rPr>
        <w:tab/>
      </w:r>
    </w:p>
    <w:p w14:paraId="642F40CC" w14:textId="77777777" w:rsidR="004E739B" w:rsidRPr="00243812" w:rsidRDefault="004E739B" w:rsidP="00F01A18">
      <w:pPr>
        <w:pStyle w:val="NoSpacing"/>
        <w:rPr>
          <w:rFonts w:ascii="Montserrat" w:hAnsi="Montserrat"/>
          <w:sz w:val="24"/>
        </w:rPr>
      </w:pPr>
    </w:p>
    <w:p w14:paraId="03D5B1B9"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Bk / tpt </w:t>
      </w:r>
      <w:r w:rsidRPr="00243812">
        <w:rPr>
          <w:rFonts w:ascii="Montserrat" w:hAnsi="Montserrat"/>
          <w:sz w:val="24"/>
        </w:rPr>
        <w:tab/>
        <w:t>.</w:t>
      </w:r>
      <w:r w:rsidRPr="00243812">
        <w:rPr>
          <w:rFonts w:ascii="Montserrat" w:hAnsi="Montserrat"/>
          <w:sz w:val="24"/>
        </w:rPr>
        <w:tab/>
      </w:r>
    </w:p>
    <w:p w14:paraId="380FB0F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Unmember </w:t>
      </w:r>
      <w:r w:rsidRPr="00243812">
        <w:rPr>
          <w:rFonts w:ascii="Montserrat" w:hAnsi="Montserrat"/>
          <w:sz w:val="24"/>
        </w:rPr>
        <w:tab/>
        <w:t>.</w:t>
      </w:r>
      <w:r w:rsidRPr="00243812">
        <w:rPr>
          <w:rFonts w:ascii="Montserrat" w:hAnsi="Montserrat"/>
          <w:sz w:val="24"/>
        </w:rPr>
        <w:tab/>
      </w:r>
    </w:p>
    <w:p w14:paraId="4D05CF3F"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Mist metamorph </w:t>
      </w:r>
      <w:r w:rsidRPr="00243812">
        <w:rPr>
          <w:rFonts w:ascii="Montserrat" w:hAnsi="Montserrat"/>
          <w:sz w:val="24"/>
        </w:rPr>
        <w:tab/>
        <w:t>.</w:t>
      </w:r>
    </w:p>
    <w:p w14:paraId="72EC8EF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Disruption </w:t>
      </w:r>
      <w:r w:rsidRPr="00243812">
        <w:rPr>
          <w:rFonts w:ascii="Montserrat" w:hAnsi="Montserrat"/>
          <w:sz w:val="24"/>
        </w:rPr>
        <w:tab/>
        <w:t>.</w:t>
      </w:r>
      <w:r w:rsidRPr="00243812">
        <w:rPr>
          <w:rFonts w:ascii="Montserrat" w:hAnsi="Montserrat"/>
          <w:sz w:val="24"/>
        </w:rPr>
        <w:tab/>
      </w:r>
    </w:p>
    <w:p w14:paraId="78353C7E" w14:textId="77777777" w:rsidR="004E739B" w:rsidRPr="00243812" w:rsidRDefault="004E739B" w:rsidP="00F01A18">
      <w:pPr>
        <w:pStyle w:val="NoSpacing"/>
        <w:rPr>
          <w:rFonts w:ascii="Montserrat" w:hAnsi="Montserrat"/>
          <w:sz w:val="24"/>
        </w:rPr>
      </w:pPr>
    </w:p>
    <w:p w14:paraId="2D5EB8C4" w14:textId="77777777" w:rsidR="004E739B" w:rsidRPr="00243812" w:rsidRDefault="004E739B" w:rsidP="00F01A18">
      <w:pPr>
        <w:pStyle w:val="NoSpacing"/>
        <w:rPr>
          <w:rFonts w:ascii="Montserrat" w:hAnsi="Montserrat"/>
          <w:sz w:val="24"/>
        </w:rPr>
      </w:pPr>
    </w:p>
    <w:p w14:paraId="25E30EF2"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Tp </w:t>
      </w:r>
      <w:r w:rsidRPr="00243812">
        <w:rPr>
          <w:rFonts w:ascii="Montserrat" w:hAnsi="Montserrat"/>
          <w:sz w:val="24"/>
        </w:rPr>
        <w:tab/>
        <w:t>.</w:t>
      </w:r>
      <w:r w:rsidRPr="00243812">
        <w:rPr>
          <w:rFonts w:ascii="Montserrat" w:hAnsi="Montserrat"/>
          <w:sz w:val="24"/>
        </w:rPr>
        <w:tab/>
      </w:r>
    </w:p>
    <w:p w14:paraId="12C1284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Astral projection </w:t>
      </w:r>
      <w:r w:rsidRPr="00243812">
        <w:rPr>
          <w:rFonts w:ascii="Montserrat" w:hAnsi="Montserrat"/>
          <w:sz w:val="24"/>
        </w:rPr>
        <w:tab/>
        <w:t>.</w:t>
      </w:r>
      <w:r w:rsidRPr="00243812">
        <w:rPr>
          <w:rFonts w:ascii="Montserrat" w:hAnsi="Montserrat"/>
          <w:sz w:val="24"/>
        </w:rPr>
        <w:tab/>
      </w:r>
    </w:p>
    <w:p w14:paraId="1733789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Empathy </w:t>
      </w:r>
      <w:r w:rsidRPr="00243812">
        <w:rPr>
          <w:rFonts w:ascii="Montserrat" w:hAnsi="Montserrat"/>
          <w:sz w:val="24"/>
        </w:rPr>
        <w:tab/>
        <w:t>.</w:t>
      </w:r>
      <w:r w:rsidRPr="00243812">
        <w:rPr>
          <w:rFonts w:ascii="Montserrat" w:hAnsi="Montserrat"/>
          <w:sz w:val="24"/>
        </w:rPr>
        <w:tab/>
      </w:r>
    </w:p>
    <w:p w14:paraId="2CA56324"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Empathic projection </w:t>
      </w:r>
      <w:r w:rsidRPr="00243812">
        <w:rPr>
          <w:rFonts w:ascii="Montserrat" w:hAnsi="Montserrat"/>
          <w:sz w:val="24"/>
        </w:rPr>
        <w:tab/>
        <w:t>.</w:t>
      </w:r>
      <w:r w:rsidRPr="00243812">
        <w:rPr>
          <w:rFonts w:ascii="Montserrat" w:hAnsi="Montserrat"/>
          <w:sz w:val="24"/>
        </w:rPr>
        <w:tab/>
      </w:r>
    </w:p>
    <w:p w14:paraId="5FD9175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Compulsion </w:t>
      </w:r>
      <w:r w:rsidRPr="00243812">
        <w:rPr>
          <w:rFonts w:ascii="Montserrat" w:hAnsi="Montserrat"/>
          <w:sz w:val="24"/>
        </w:rPr>
        <w:tab/>
        <w:t>.</w:t>
      </w:r>
      <w:r w:rsidRPr="00243812">
        <w:rPr>
          <w:rFonts w:ascii="Montserrat" w:hAnsi="Montserrat"/>
          <w:sz w:val="24"/>
        </w:rPr>
        <w:tab/>
      </w:r>
    </w:p>
    <w:p w14:paraId="26617ECF"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Sleep </w:t>
      </w:r>
      <w:r w:rsidRPr="00243812">
        <w:rPr>
          <w:rFonts w:ascii="Montserrat" w:hAnsi="Montserrat"/>
          <w:sz w:val="24"/>
        </w:rPr>
        <w:tab/>
        <w:t>.</w:t>
      </w:r>
      <w:r w:rsidRPr="00243812">
        <w:rPr>
          <w:rFonts w:ascii="Montserrat" w:hAnsi="Montserrat"/>
          <w:sz w:val="24"/>
        </w:rPr>
        <w:tab/>
      </w:r>
    </w:p>
    <w:p w14:paraId="054A9E00" w14:textId="77777777" w:rsidR="004E739B" w:rsidRPr="00243812" w:rsidRDefault="00243812" w:rsidP="00F01A18">
      <w:pPr>
        <w:pStyle w:val="NoSpacing"/>
        <w:rPr>
          <w:rFonts w:ascii="Montserrat" w:hAnsi="Montserrat"/>
          <w:sz w:val="24"/>
        </w:rPr>
      </w:pPr>
      <w:r w:rsidRPr="00243812">
        <w:rPr>
          <w:rFonts w:ascii="Montserrat" w:hAnsi="Montserrat"/>
          <w:sz w:val="24"/>
        </w:rPr>
        <w:t>Sense tag</w:t>
      </w:r>
      <w:r w:rsidRPr="00243812">
        <w:rPr>
          <w:rFonts w:ascii="Montserrat" w:hAnsi="Montserrat"/>
          <w:sz w:val="24"/>
        </w:rPr>
        <w:tab/>
        <w:t>.</w:t>
      </w:r>
      <w:r w:rsidRPr="00243812">
        <w:rPr>
          <w:rFonts w:ascii="Montserrat" w:hAnsi="Montserrat"/>
          <w:sz w:val="24"/>
        </w:rPr>
        <w:tab/>
      </w:r>
    </w:p>
    <w:p w14:paraId="1A9C0E77" w14:textId="77777777" w:rsidR="004E739B" w:rsidRPr="00243812" w:rsidRDefault="00243812" w:rsidP="00F01A18">
      <w:pPr>
        <w:pStyle w:val="NoSpacing"/>
        <w:rPr>
          <w:rFonts w:ascii="Montserrat" w:hAnsi="Montserrat"/>
          <w:sz w:val="24"/>
        </w:rPr>
      </w:pPr>
      <w:r w:rsidRPr="00243812">
        <w:rPr>
          <w:rFonts w:ascii="Montserrat" w:hAnsi="Montserrat"/>
          <w:sz w:val="24"/>
        </w:rPr>
        <w:t>Erase tag</w:t>
      </w:r>
      <w:r w:rsidRPr="00243812">
        <w:rPr>
          <w:rFonts w:ascii="Montserrat" w:hAnsi="Montserrat"/>
          <w:sz w:val="24"/>
        </w:rPr>
        <w:tab/>
        <w:t>.</w:t>
      </w:r>
      <w:r w:rsidRPr="00243812">
        <w:rPr>
          <w:rFonts w:ascii="Montserrat" w:hAnsi="Montserrat"/>
          <w:sz w:val="24"/>
        </w:rPr>
        <w:tab/>
      </w:r>
    </w:p>
    <w:p w14:paraId="6FE3A200"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Telesense </w:t>
      </w:r>
      <w:r w:rsidRPr="00243812">
        <w:rPr>
          <w:rFonts w:ascii="Montserrat" w:hAnsi="Montserrat"/>
          <w:sz w:val="24"/>
        </w:rPr>
        <w:tab/>
        <w:t>.</w:t>
      </w:r>
      <w:r w:rsidRPr="00243812">
        <w:rPr>
          <w:rFonts w:ascii="Montserrat" w:hAnsi="Montserrat"/>
          <w:sz w:val="24"/>
        </w:rPr>
        <w:tab/>
      </w:r>
    </w:p>
    <w:p w14:paraId="0ACAD1B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Telescan </w:t>
      </w:r>
      <w:r w:rsidRPr="00243812">
        <w:rPr>
          <w:rFonts w:ascii="Montserrat" w:hAnsi="Montserrat"/>
          <w:sz w:val="24"/>
        </w:rPr>
        <w:tab/>
        <w:t>.</w:t>
      </w:r>
      <w:r w:rsidRPr="00243812">
        <w:rPr>
          <w:rFonts w:ascii="Montserrat" w:hAnsi="Montserrat"/>
          <w:sz w:val="24"/>
        </w:rPr>
        <w:tab/>
      </w:r>
    </w:p>
    <w:p w14:paraId="21DCFD54"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Telereceive </w:t>
      </w:r>
      <w:r w:rsidRPr="00243812">
        <w:rPr>
          <w:rFonts w:ascii="Montserrat" w:hAnsi="Montserrat"/>
          <w:sz w:val="24"/>
        </w:rPr>
        <w:tab/>
        <w:t>.</w:t>
      </w:r>
      <w:r w:rsidRPr="00243812">
        <w:rPr>
          <w:rFonts w:ascii="Montserrat" w:hAnsi="Montserrat"/>
          <w:sz w:val="24"/>
        </w:rPr>
        <w:tab/>
      </w:r>
    </w:p>
    <w:p w14:paraId="35EF45C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Telesend </w:t>
      </w:r>
      <w:r w:rsidRPr="00243812">
        <w:rPr>
          <w:rFonts w:ascii="Montserrat" w:hAnsi="Montserrat"/>
          <w:sz w:val="24"/>
        </w:rPr>
        <w:tab/>
        <w:t>.</w:t>
      </w:r>
      <w:r w:rsidRPr="00243812">
        <w:rPr>
          <w:rFonts w:ascii="Montserrat" w:hAnsi="Montserrat"/>
          <w:sz w:val="24"/>
        </w:rPr>
        <w:tab/>
      </w:r>
    </w:p>
    <w:p w14:paraId="37558B7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Telestatic </w:t>
      </w:r>
      <w:r w:rsidRPr="00243812">
        <w:rPr>
          <w:rFonts w:ascii="Montserrat" w:hAnsi="Montserrat"/>
          <w:sz w:val="24"/>
        </w:rPr>
        <w:tab/>
        <w:t>.</w:t>
      </w:r>
      <w:r w:rsidRPr="00243812">
        <w:rPr>
          <w:rFonts w:ascii="Montserrat" w:hAnsi="Montserrat"/>
          <w:sz w:val="24"/>
        </w:rPr>
        <w:tab/>
      </w:r>
    </w:p>
    <w:p w14:paraId="67D4EED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Telecontrol </w:t>
      </w:r>
      <w:r w:rsidRPr="00243812">
        <w:rPr>
          <w:rFonts w:ascii="Montserrat" w:hAnsi="Montserrat"/>
          <w:sz w:val="24"/>
        </w:rPr>
        <w:tab/>
        <w:t>.</w:t>
      </w:r>
      <w:r w:rsidRPr="00243812">
        <w:rPr>
          <w:rFonts w:ascii="Montserrat" w:hAnsi="Montserrat"/>
          <w:sz w:val="24"/>
        </w:rPr>
        <w:tab/>
      </w:r>
    </w:p>
    <w:p w14:paraId="6EDC4D74"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Mental shield </w:t>
      </w:r>
      <w:r w:rsidRPr="00243812">
        <w:rPr>
          <w:rFonts w:ascii="Montserrat" w:hAnsi="Montserrat"/>
          <w:sz w:val="24"/>
        </w:rPr>
        <w:tab/>
        <w:t>.</w:t>
      </w:r>
      <w:r w:rsidRPr="00243812">
        <w:rPr>
          <w:rFonts w:ascii="Montserrat" w:hAnsi="Montserrat"/>
          <w:sz w:val="24"/>
        </w:rPr>
        <w:tab/>
      </w:r>
    </w:p>
    <w:p w14:paraId="14944BB0"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Mental blow </w:t>
      </w:r>
      <w:r w:rsidRPr="00243812">
        <w:rPr>
          <w:rFonts w:ascii="Montserrat" w:hAnsi="Montserrat"/>
          <w:sz w:val="24"/>
        </w:rPr>
        <w:tab/>
        <w:t>.</w:t>
      </w:r>
      <w:r w:rsidRPr="00243812">
        <w:rPr>
          <w:rFonts w:ascii="Montserrat" w:hAnsi="Montserrat"/>
          <w:sz w:val="24"/>
        </w:rPr>
        <w:tab/>
      </w:r>
    </w:p>
    <w:p w14:paraId="18284BD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Mental stab </w:t>
      </w:r>
      <w:r w:rsidRPr="00243812">
        <w:rPr>
          <w:rFonts w:ascii="Montserrat" w:hAnsi="Montserrat"/>
          <w:sz w:val="24"/>
        </w:rPr>
        <w:tab/>
        <w:t>.</w:t>
      </w:r>
      <w:r w:rsidRPr="00243812">
        <w:rPr>
          <w:rFonts w:ascii="Montserrat" w:hAnsi="Montserrat"/>
          <w:sz w:val="24"/>
        </w:rPr>
        <w:tab/>
      </w:r>
    </w:p>
    <w:p w14:paraId="5CF1898F"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Mind-trap </w:t>
      </w:r>
      <w:r w:rsidRPr="00243812">
        <w:rPr>
          <w:rFonts w:ascii="Montserrat" w:hAnsi="Montserrat"/>
          <w:sz w:val="24"/>
        </w:rPr>
        <w:tab/>
        <w:t>.</w:t>
      </w:r>
      <w:r w:rsidRPr="00243812">
        <w:rPr>
          <w:rFonts w:ascii="Montserrat" w:hAnsi="Montserrat"/>
          <w:sz w:val="24"/>
        </w:rPr>
        <w:tab/>
      </w:r>
    </w:p>
    <w:p w14:paraId="39371DB9"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Mind-wipe </w:t>
      </w:r>
      <w:r w:rsidRPr="00243812">
        <w:rPr>
          <w:rFonts w:ascii="Montserrat" w:hAnsi="Montserrat"/>
          <w:sz w:val="24"/>
        </w:rPr>
        <w:tab/>
        <w:t>.</w:t>
      </w:r>
      <w:r w:rsidRPr="00243812">
        <w:rPr>
          <w:rFonts w:ascii="Montserrat" w:hAnsi="Montserrat"/>
          <w:sz w:val="24"/>
        </w:rPr>
        <w:tab/>
      </w:r>
    </w:p>
    <w:p w14:paraId="127C15D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Possession </w:t>
      </w:r>
      <w:r w:rsidRPr="00243812">
        <w:rPr>
          <w:rFonts w:ascii="Montserrat" w:hAnsi="Montserrat"/>
          <w:sz w:val="24"/>
        </w:rPr>
        <w:tab/>
        <w:t>.</w:t>
      </w:r>
      <w:r w:rsidRPr="00243812">
        <w:rPr>
          <w:rFonts w:ascii="Montserrat" w:hAnsi="Montserrat"/>
          <w:sz w:val="24"/>
        </w:rPr>
        <w:tab/>
      </w:r>
    </w:p>
    <w:p w14:paraId="3D5E34C4"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Presence </w:t>
      </w:r>
      <w:r w:rsidRPr="00243812">
        <w:rPr>
          <w:rFonts w:ascii="Montserrat" w:hAnsi="Montserrat"/>
          <w:sz w:val="24"/>
        </w:rPr>
        <w:tab/>
        <w:t>.</w:t>
      </w:r>
      <w:r w:rsidRPr="00243812">
        <w:rPr>
          <w:rFonts w:ascii="Montserrat" w:hAnsi="Montserrat"/>
          <w:sz w:val="24"/>
        </w:rPr>
        <w:tab/>
      </w:r>
    </w:p>
    <w:p w14:paraId="621B195E" w14:textId="77777777" w:rsidR="004E739B" w:rsidRPr="00243812" w:rsidRDefault="004E739B" w:rsidP="00F01A18">
      <w:pPr>
        <w:pStyle w:val="NoSpacing"/>
        <w:rPr>
          <w:rFonts w:ascii="Montserrat" w:hAnsi="Montserrat"/>
          <w:sz w:val="24"/>
        </w:rPr>
      </w:pPr>
    </w:p>
    <w:p w14:paraId="44A92701"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Tp / esp </w:t>
      </w:r>
      <w:r w:rsidRPr="00243812">
        <w:rPr>
          <w:rFonts w:ascii="Montserrat" w:hAnsi="Montserrat"/>
          <w:sz w:val="24"/>
        </w:rPr>
        <w:tab/>
        <w:t>.</w:t>
      </w:r>
      <w:r w:rsidRPr="00243812">
        <w:rPr>
          <w:rFonts w:ascii="Montserrat" w:hAnsi="Montserrat"/>
          <w:sz w:val="24"/>
        </w:rPr>
        <w:tab/>
      </w:r>
    </w:p>
    <w:p w14:paraId="284A34DF"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Mental illusion </w:t>
      </w:r>
      <w:r w:rsidRPr="00243812">
        <w:rPr>
          <w:rFonts w:ascii="Montserrat" w:hAnsi="Montserrat"/>
          <w:sz w:val="24"/>
        </w:rPr>
        <w:tab/>
        <w:t>.</w:t>
      </w:r>
      <w:r w:rsidRPr="00243812">
        <w:rPr>
          <w:rFonts w:ascii="Montserrat" w:hAnsi="Montserrat"/>
          <w:sz w:val="24"/>
        </w:rPr>
        <w:tab/>
      </w:r>
    </w:p>
    <w:p w14:paraId="41DB0AE1"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Mind-program </w:t>
      </w:r>
      <w:r w:rsidRPr="00243812">
        <w:rPr>
          <w:rFonts w:ascii="Montserrat" w:hAnsi="Montserrat"/>
          <w:sz w:val="24"/>
        </w:rPr>
        <w:tab/>
        <w:t>.</w:t>
      </w:r>
      <w:r w:rsidRPr="00243812">
        <w:rPr>
          <w:rFonts w:ascii="Montserrat" w:hAnsi="Montserrat"/>
          <w:sz w:val="24"/>
        </w:rPr>
        <w:tab/>
      </w:r>
    </w:p>
    <w:p w14:paraId="0B3D389A"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Inconspicuousness </w:t>
      </w:r>
      <w:r w:rsidRPr="00243812">
        <w:rPr>
          <w:rFonts w:ascii="Montserrat" w:hAnsi="Montserrat"/>
          <w:sz w:val="24"/>
        </w:rPr>
        <w:tab/>
        <w:t>.</w:t>
      </w:r>
      <w:r w:rsidRPr="00243812">
        <w:rPr>
          <w:rFonts w:ascii="Montserrat" w:hAnsi="Montserrat"/>
          <w:sz w:val="24"/>
        </w:rPr>
        <w:tab/>
      </w:r>
    </w:p>
    <w:p w14:paraId="46B11DC6" w14:textId="77777777" w:rsidR="004E739B" w:rsidRPr="00243812" w:rsidRDefault="004E739B" w:rsidP="00F01A18">
      <w:pPr>
        <w:pStyle w:val="NoSpacing"/>
        <w:rPr>
          <w:rFonts w:ascii="Montserrat" w:hAnsi="Montserrat"/>
          <w:sz w:val="24"/>
        </w:rPr>
      </w:pPr>
    </w:p>
    <w:p w14:paraId="13D006C1"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Tp / ap </w:t>
      </w:r>
      <w:r w:rsidRPr="00243812">
        <w:rPr>
          <w:rFonts w:ascii="Montserrat" w:hAnsi="Montserrat"/>
          <w:sz w:val="24"/>
        </w:rPr>
        <w:tab/>
        <w:t>.</w:t>
      </w:r>
      <w:r w:rsidRPr="00243812">
        <w:rPr>
          <w:rFonts w:ascii="Montserrat" w:hAnsi="Montserrat"/>
          <w:sz w:val="24"/>
        </w:rPr>
        <w:tab/>
      </w:r>
    </w:p>
    <w:p w14:paraId="2E9FDB14"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Mind-swipe </w:t>
      </w:r>
      <w:r w:rsidRPr="00243812">
        <w:rPr>
          <w:rFonts w:ascii="Montserrat" w:hAnsi="Montserrat"/>
          <w:sz w:val="24"/>
        </w:rPr>
        <w:tab/>
        <w:t>.</w:t>
      </w:r>
      <w:r w:rsidRPr="00243812">
        <w:rPr>
          <w:rFonts w:ascii="Montserrat" w:hAnsi="Montserrat"/>
          <w:sz w:val="24"/>
        </w:rPr>
        <w:tab/>
      </w:r>
    </w:p>
    <w:p w14:paraId="45A45440"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Rapport </w:t>
      </w:r>
      <w:r w:rsidRPr="00243812">
        <w:rPr>
          <w:rFonts w:ascii="Montserrat" w:hAnsi="Montserrat"/>
          <w:sz w:val="24"/>
        </w:rPr>
        <w:tab/>
        <w:t>.</w:t>
      </w:r>
      <w:r w:rsidRPr="00243812">
        <w:rPr>
          <w:rFonts w:ascii="Montserrat" w:hAnsi="Montserrat"/>
          <w:sz w:val="24"/>
        </w:rPr>
        <w:tab/>
      </w:r>
    </w:p>
    <w:p w14:paraId="4C40E7C0"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Meta-concert </w:t>
      </w:r>
      <w:r w:rsidRPr="00243812">
        <w:rPr>
          <w:rFonts w:ascii="Montserrat" w:hAnsi="Montserrat"/>
          <w:sz w:val="24"/>
        </w:rPr>
        <w:tab/>
        <w:t>.</w:t>
      </w:r>
      <w:r w:rsidRPr="00243812">
        <w:rPr>
          <w:rFonts w:ascii="Montserrat" w:hAnsi="Montserrat"/>
          <w:sz w:val="24"/>
        </w:rPr>
        <w:tab/>
      </w:r>
    </w:p>
    <w:p w14:paraId="71079C0B" w14:textId="77777777" w:rsidR="004E739B" w:rsidRPr="00243812" w:rsidRDefault="004E739B" w:rsidP="00F01A18">
      <w:pPr>
        <w:pStyle w:val="NoSpacing"/>
        <w:rPr>
          <w:rFonts w:ascii="Montserrat" w:hAnsi="Montserrat"/>
          <w:sz w:val="24"/>
        </w:rPr>
      </w:pPr>
    </w:p>
    <w:p w14:paraId="4BFA5665" w14:textId="77777777" w:rsidR="004E739B" w:rsidRPr="00243812" w:rsidRDefault="00243812" w:rsidP="00F01A18">
      <w:pPr>
        <w:pStyle w:val="NoSpacing"/>
        <w:rPr>
          <w:rFonts w:ascii="Montserrat" w:hAnsi="Montserrat"/>
          <w:sz w:val="24"/>
        </w:rPr>
      </w:pPr>
      <w:r w:rsidRPr="00243812">
        <w:rPr>
          <w:rFonts w:ascii="Montserrat" w:hAnsi="Montserrat"/>
          <w:sz w:val="24"/>
        </w:rPr>
        <w:t>Tp / ap / tpt</w:t>
      </w:r>
      <w:r w:rsidRPr="00243812">
        <w:rPr>
          <w:rFonts w:ascii="Montserrat" w:hAnsi="Montserrat"/>
          <w:sz w:val="24"/>
        </w:rPr>
        <w:tab/>
        <w:t>.</w:t>
      </w:r>
      <w:r w:rsidRPr="00243812">
        <w:rPr>
          <w:rFonts w:ascii="Montserrat" w:hAnsi="Montserrat"/>
          <w:sz w:val="24"/>
        </w:rPr>
        <w:tab/>
      </w:r>
    </w:p>
    <w:p w14:paraId="5DD13908"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Realm </w:t>
      </w:r>
      <w:r w:rsidRPr="00243812">
        <w:rPr>
          <w:rFonts w:ascii="Montserrat" w:hAnsi="Montserrat"/>
          <w:sz w:val="24"/>
        </w:rPr>
        <w:tab/>
        <w:t>.</w:t>
      </w:r>
      <w:r w:rsidRPr="00243812">
        <w:rPr>
          <w:rFonts w:ascii="Montserrat" w:hAnsi="Montserrat"/>
          <w:sz w:val="24"/>
        </w:rPr>
        <w:tab/>
      </w:r>
    </w:p>
    <w:p w14:paraId="3E85C7AA" w14:textId="65765639" w:rsidR="004E739B" w:rsidRPr="00243812" w:rsidRDefault="006F60BF" w:rsidP="00F01A18">
      <w:pPr>
        <w:pStyle w:val="NoSpacing"/>
        <w:rPr>
          <w:rFonts w:ascii="Montserrat" w:hAnsi="Montserrat"/>
          <w:sz w:val="24"/>
        </w:rPr>
      </w:pPr>
      <w:r w:rsidRPr="00243812">
        <w:rPr>
          <w:rFonts w:ascii="Montserrat" w:hAnsi="Montserrat"/>
          <w:sz w:val="24"/>
        </w:rPr>
        <w:tab/>
      </w:r>
    </w:p>
    <w:p w14:paraId="2D49A3D8" w14:textId="77777777" w:rsidR="004E739B" w:rsidRPr="00243812" w:rsidRDefault="004E739B" w:rsidP="00F01A18">
      <w:pPr>
        <w:pStyle w:val="NoSpacing"/>
        <w:rPr>
          <w:rFonts w:ascii="Montserrat" w:hAnsi="Montserrat"/>
          <w:sz w:val="24"/>
        </w:rPr>
      </w:pPr>
    </w:p>
    <w:p w14:paraId="7D1F5C3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Ap </w:t>
      </w:r>
      <w:r w:rsidRPr="00243812">
        <w:rPr>
          <w:rFonts w:ascii="Montserrat" w:hAnsi="Montserrat"/>
          <w:sz w:val="24"/>
        </w:rPr>
        <w:tab/>
        <w:t>.</w:t>
      </w:r>
      <w:r w:rsidRPr="00243812">
        <w:rPr>
          <w:rFonts w:ascii="Montserrat" w:hAnsi="Montserrat"/>
          <w:sz w:val="24"/>
        </w:rPr>
        <w:tab/>
      </w:r>
    </w:p>
    <w:p w14:paraId="3720FC5A"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static </w:t>
      </w:r>
      <w:r w:rsidRPr="00243812">
        <w:rPr>
          <w:rFonts w:ascii="Montserrat" w:hAnsi="Montserrat"/>
          <w:sz w:val="24"/>
        </w:rPr>
        <w:tab/>
        <w:t>.</w:t>
      </w:r>
      <w:r w:rsidRPr="00243812">
        <w:rPr>
          <w:rFonts w:ascii="Montserrat" w:hAnsi="Montserrat"/>
          <w:sz w:val="24"/>
        </w:rPr>
        <w:tab/>
      </w:r>
    </w:p>
    <w:p w14:paraId="077DCAD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sense </w:t>
      </w:r>
      <w:r w:rsidRPr="00243812">
        <w:rPr>
          <w:rFonts w:ascii="Montserrat" w:hAnsi="Montserrat"/>
          <w:sz w:val="24"/>
        </w:rPr>
        <w:tab/>
        <w:t>.</w:t>
      </w:r>
      <w:r w:rsidRPr="00243812">
        <w:rPr>
          <w:rFonts w:ascii="Montserrat" w:hAnsi="Montserrat"/>
          <w:sz w:val="24"/>
        </w:rPr>
        <w:tab/>
      </w:r>
    </w:p>
    <w:p w14:paraId="7FDC1C4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drain </w:t>
      </w:r>
      <w:r w:rsidRPr="00243812">
        <w:rPr>
          <w:rFonts w:ascii="Montserrat" w:hAnsi="Montserrat"/>
          <w:sz w:val="24"/>
        </w:rPr>
        <w:tab/>
        <w:t>.</w:t>
      </w:r>
      <w:r w:rsidRPr="00243812">
        <w:rPr>
          <w:rFonts w:ascii="Montserrat" w:hAnsi="Montserrat"/>
          <w:sz w:val="24"/>
        </w:rPr>
        <w:tab/>
      </w:r>
    </w:p>
    <w:p w14:paraId="3A36D9F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burn </w:t>
      </w:r>
      <w:r w:rsidRPr="00243812">
        <w:rPr>
          <w:rFonts w:ascii="Montserrat" w:hAnsi="Montserrat"/>
          <w:sz w:val="24"/>
        </w:rPr>
        <w:tab/>
        <w:t>.</w:t>
      </w:r>
      <w:r w:rsidRPr="00243812">
        <w:rPr>
          <w:rFonts w:ascii="Montserrat" w:hAnsi="Montserrat"/>
          <w:sz w:val="24"/>
        </w:rPr>
        <w:tab/>
      </w:r>
    </w:p>
    <w:p w14:paraId="6555B04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kill </w:t>
      </w:r>
      <w:r w:rsidRPr="00243812">
        <w:rPr>
          <w:rFonts w:ascii="Montserrat" w:hAnsi="Montserrat"/>
          <w:sz w:val="24"/>
        </w:rPr>
        <w:tab/>
        <w:t>.</w:t>
      </w:r>
      <w:r w:rsidRPr="00243812">
        <w:rPr>
          <w:rFonts w:ascii="Montserrat" w:hAnsi="Montserrat"/>
          <w:sz w:val="24"/>
        </w:rPr>
        <w:tab/>
      </w:r>
    </w:p>
    <w:p w14:paraId="235866D1"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reflect </w:t>
      </w:r>
      <w:r w:rsidRPr="00243812">
        <w:rPr>
          <w:rFonts w:ascii="Montserrat" w:hAnsi="Montserrat"/>
          <w:sz w:val="24"/>
        </w:rPr>
        <w:tab/>
        <w:t>.</w:t>
      </w:r>
      <w:r w:rsidRPr="00243812">
        <w:rPr>
          <w:rFonts w:ascii="Montserrat" w:hAnsi="Montserrat"/>
          <w:sz w:val="24"/>
        </w:rPr>
        <w:tab/>
      </w:r>
    </w:p>
    <w:p w14:paraId="116D1D4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resistance </w:t>
      </w:r>
      <w:r w:rsidRPr="00243812">
        <w:rPr>
          <w:rFonts w:ascii="Montserrat" w:hAnsi="Montserrat"/>
          <w:sz w:val="24"/>
        </w:rPr>
        <w:tab/>
        <w:t>.</w:t>
      </w:r>
      <w:r w:rsidRPr="00243812">
        <w:rPr>
          <w:rFonts w:ascii="Montserrat" w:hAnsi="Montserrat"/>
          <w:sz w:val="24"/>
        </w:rPr>
        <w:tab/>
      </w:r>
    </w:p>
    <w:p w14:paraId="2209970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amplify </w:t>
      </w:r>
      <w:r w:rsidRPr="00243812">
        <w:rPr>
          <w:rFonts w:ascii="Montserrat" w:hAnsi="Montserrat"/>
          <w:sz w:val="24"/>
        </w:rPr>
        <w:tab/>
        <w:t>.</w:t>
      </w:r>
    </w:p>
    <w:p w14:paraId="64F36D4F" w14:textId="77777777" w:rsidR="004E739B" w:rsidRPr="00243812" w:rsidRDefault="00243812" w:rsidP="00F01A18">
      <w:pPr>
        <w:pStyle w:val="NoSpacing"/>
        <w:rPr>
          <w:rFonts w:ascii="Montserrat" w:hAnsi="Montserrat"/>
          <w:sz w:val="24"/>
        </w:rPr>
      </w:pPr>
      <w:r w:rsidRPr="00243812">
        <w:rPr>
          <w:rFonts w:ascii="Montserrat" w:hAnsi="Montserrat"/>
          <w:sz w:val="24"/>
        </w:rPr>
        <w:t>Psi loop</w:t>
      </w:r>
      <w:r w:rsidRPr="00243812">
        <w:rPr>
          <w:rFonts w:ascii="Montserrat" w:hAnsi="Montserrat"/>
          <w:sz w:val="24"/>
        </w:rPr>
        <w:tab/>
        <w:t>.</w:t>
      </w:r>
      <w:r w:rsidRPr="00243812">
        <w:rPr>
          <w:rFonts w:ascii="Montserrat" w:hAnsi="Montserrat"/>
          <w:sz w:val="24"/>
        </w:rPr>
        <w:tab/>
      </w:r>
    </w:p>
    <w:p w14:paraId="69B56F60"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absorb </w:t>
      </w:r>
      <w:r w:rsidRPr="00243812">
        <w:rPr>
          <w:rFonts w:ascii="Montserrat" w:hAnsi="Montserrat"/>
          <w:sz w:val="24"/>
        </w:rPr>
        <w:tab/>
        <w:t>.</w:t>
      </w:r>
      <w:r w:rsidRPr="00243812">
        <w:rPr>
          <w:rFonts w:ascii="Montserrat" w:hAnsi="Montserrat"/>
          <w:sz w:val="24"/>
        </w:rPr>
        <w:tab/>
      </w:r>
    </w:p>
    <w:p w14:paraId="707EA37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Psi over-ride </w:t>
      </w:r>
      <w:r w:rsidRPr="00243812">
        <w:rPr>
          <w:rFonts w:ascii="Montserrat" w:hAnsi="Montserrat"/>
          <w:sz w:val="24"/>
        </w:rPr>
        <w:tab/>
        <w:t>.</w:t>
      </w:r>
      <w:r w:rsidRPr="00243812">
        <w:rPr>
          <w:rFonts w:ascii="Montserrat" w:hAnsi="Montserrat"/>
          <w:sz w:val="24"/>
        </w:rPr>
        <w:tab/>
      </w:r>
    </w:p>
    <w:p w14:paraId="45530F03" w14:textId="50FE3CD5" w:rsidR="004E739B" w:rsidRPr="00243812" w:rsidRDefault="006F60BF" w:rsidP="00F01A18">
      <w:pPr>
        <w:pStyle w:val="NoSpacing"/>
        <w:rPr>
          <w:rFonts w:ascii="Montserrat" w:hAnsi="Montserrat"/>
          <w:sz w:val="24"/>
        </w:rPr>
      </w:pPr>
      <w:r w:rsidRPr="00243812">
        <w:rPr>
          <w:rFonts w:ascii="Montserrat" w:hAnsi="Montserrat"/>
          <w:sz w:val="24"/>
        </w:rPr>
        <w:tab/>
      </w:r>
    </w:p>
    <w:p w14:paraId="1E73B1D8" w14:textId="77777777" w:rsidR="004E739B" w:rsidRPr="00243812" w:rsidRDefault="004E739B" w:rsidP="00F01A18">
      <w:pPr>
        <w:pStyle w:val="NoSpacing"/>
        <w:rPr>
          <w:rFonts w:ascii="Montserrat" w:hAnsi="Montserrat"/>
          <w:sz w:val="24"/>
        </w:rPr>
      </w:pPr>
    </w:p>
    <w:p w14:paraId="577A7772"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Tpt </w:t>
      </w:r>
      <w:r w:rsidRPr="00243812">
        <w:rPr>
          <w:rFonts w:ascii="Montserrat" w:hAnsi="Montserrat"/>
          <w:sz w:val="24"/>
        </w:rPr>
        <w:tab/>
        <w:t>.</w:t>
      </w:r>
      <w:r w:rsidRPr="00243812">
        <w:rPr>
          <w:rFonts w:ascii="Montserrat" w:hAnsi="Montserrat"/>
          <w:sz w:val="24"/>
        </w:rPr>
        <w:tab/>
      </w:r>
    </w:p>
    <w:p w14:paraId="1045314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Autopt </w:t>
      </w:r>
      <w:r w:rsidRPr="00243812">
        <w:rPr>
          <w:rFonts w:ascii="Montserrat" w:hAnsi="Montserrat"/>
          <w:sz w:val="24"/>
        </w:rPr>
        <w:tab/>
        <w:t>.</w:t>
      </w:r>
      <w:r w:rsidRPr="00243812">
        <w:rPr>
          <w:rFonts w:ascii="Montserrat" w:hAnsi="Montserrat"/>
          <w:sz w:val="24"/>
        </w:rPr>
        <w:tab/>
      </w:r>
    </w:p>
    <w:p w14:paraId="49810521"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Exopt </w:t>
      </w:r>
      <w:r w:rsidRPr="00243812">
        <w:rPr>
          <w:rFonts w:ascii="Montserrat" w:hAnsi="Montserrat"/>
          <w:sz w:val="24"/>
        </w:rPr>
        <w:tab/>
        <w:t>.</w:t>
      </w:r>
      <w:r w:rsidRPr="00243812">
        <w:rPr>
          <w:rFonts w:ascii="Montserrat" w:hAnsi="Montserrat"/>
          <w:sz w:val="24"/>
        </w:rPr>
        <w:tab/>
      </w:r>
    </w:p>
    <w:p w14:paraId="75AE98A1"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Disruption apt </w:t>
      </w:r>
      <w:r w:rsidRPr="00243812">
        <w:rPr>
          <w:rFonts w:ascii="Montserrat" w:hAnsi="Montserrat"/>
          <w:sz w:val="24"/>
        </w:rPr>
        <w:tab/>
        <w:t>.</w:t>
      </w:r>
      <w:r w:rsidRPr="00243812">
        <w:rPr>
          <w:rFonts w:ascii="Montserrat" w:hAnsi="Montserrat"/>
          <w:sz w:val="24"/>
        </w:rPr>
        <w:tab/>
      </w:r>
    </w:p>
    <w:p w14:paraId="462249E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Disruption ept </w:t>
      </w:r>
      <w:r w:rsidRPr="00243812">
        <w:rPr>
          <w:rFonts w:ascii="Montserrat" w:hAnsi="Montserrat"/>
          <w:sz w:val="24"/>
        </w:rPr>
        <w:tab/>
        <w:t>.</w:t>
      </w:r>
      <w:r w:rsidRPr="00243812">
        <w:rPr>
          <w:rFonts w:ascii="Montserrat" w:hAnsi="Montserrat"/>
          <w:sz w:val="24"/>
        </w:rPr>
        <w:tab/>
      </w:r>
    </w:p>
    <w:p w14:paraId="2C7B099A"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Spatial stasis </w:t>
      </w:r>
      <w:r w:rsidRPr="00243812">
        <w:rPr>
          <w:rFonts w:ascii="Montserrat" w:hAnsi="Montserrat"/>
          <w:sz w:val="24"/>
        </w:rPr>
        <w:tab/>
        <w:t>.</w:t>
      </w:r>
      <w:r w:rsidRPr="00243812">
        <w:rPr>
          <w:rFonts w:ascii="Montserrat" w:hAnsi="Montserrat"/>
          <w:sz w:val="24"/>
        </w:rPr>
        <w:tab/>
      </w:r>
    </w:p>
    <w:p w14:paraId="072C2022"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Mist </w:t>
      </w:r>
      <w:r w:rsidRPr="00243812">
        <w:rPr>
          <w:rFonts w:ascii="Montserrat" w:hAnsi="Montserrat"/>
          <w:sz w:val="24"/>
        </w:rPr>
        <w:tab/>
        <w:t>.</w:t>
      </w:r>
      <w:r w:rsidRPr="00243812">
        <w:rPr>
          <w:rFonts w:ascii="Montserrat" w:hAnsi="Montserrat"/>
          <w:sz w:val="24"/>
        </w:rPr>
        <w:tab/>
      </w:r>
    </w:p>
    <w:p w14:paraId="42D95AE5"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Noncorporeal </w:t>
      </w:r>
      <w:r w:rsidRPr="00243812">
        <w:rPr>
          <w:rFonts w:ascii="Montserrat" w:hAnsi="Montserrat"/>
          <w:sz w:val="24"/>
        </w:rPr>
        <w:tab/>
        <w:t>.</w:t>
      </w:r>
      <w:r w:rsidRPr="00243812">
        <w:rPr>
          <w:rFonts w:ascii="Montserrat" w:hAnsi="Montserrat"/>
          <w:sz w:val="24"/>
        </w:rPr>
        <w:tab/>
      </w:r>
    </w:p>
    <w:p w14:paraId="2780D2E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Stasis </w:t>
      </w:r>
      <w:r w:rsidRPr="00243812">
        <w:rPr>
          <w:rFonts w:ascii="Montserrat" w:hAnsi="Montserrat"/>
          <w:sz w:val="24"/>
        </w:rPr>
        <w:tab/>
        <w:t>.</w:t>
      </w:r>
      <w:r w:rsidRPr="00243812">
        <w:rPr>
          <w:rFonts w:ascii="Montserrat" w:hAnsi="Montserrat"/>
          <w:sz w:val="24"/>
        </w:rPr>
        <w:tab/>
      </w:r>
    </w:p>
    <w:p w14:paraId="14283F0A"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Combat apt </w:t>
      </w:r>
      <w:r w:rsidRPr="00243812">
        <w:rPr>
          <w:rFonts w:ascii="Montserrat" w:hAnsi="Montserrat"/>
          <w:sz w:val="24"/>
        </w:rPr>
        <w:tab/>
        <w:t>.</w:t>
      </w:r>
      <w:r w:rsidRPr="00243812">
        <w:rPr>
          <w:rFonts w:ascii="Montserrat" w:hAnsi="Montserrat"/>
          <w:sz w:val="24"/>
        </w:rPr>
        <w:tab/>
      </w:r>
    </w:p>
    <w:p w14:paraId="670728EA"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Ion apt </w:t>
      </w:r>
      <w:r w:rsidRPr="00243812">
        <w:rPr>
          <w:rFonts w:ascii="Montserrat" w:hAnsi="Montserrat"/>
          <w:sz w:val="24"/>
        </w:rPr>
        <w:tab/>
        <w:t>.</w:t>
      </w:r>
      <w:r w:rsidRPr="00243812">
        <w:rPr>
          <w:rFonts w:ascii="Montserrat" w:hAnsi="Montserrat"/>
          <w:sz w:val="24"/>
        </w:rPr>
        <w:tab/>
      </w:r>
    </w:p>
    <w:p w14:paraId="18B98163"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Abort apt </w:t>
      </w:r>
      <w:r w:rsidRPr="00243812">
        <w:rPr>
          <w:rFonts w:ascii="Montserrat" w:hAnsi="Montserrat"/>
          <w:sz w:val="24"/>
        </w:rPr>
        <w:tab/>
        <w:t>.</w:t>
      </w:r>
      <w:r w:rsidRPr="00243812">
        <w:rPr>
          <w:rFonts w:ascii="Montserrat" w:hAnsi="Montserrat"/>
          <w:sz w:val="24"/>
        </w:rPr>
        <w:tab/>
      </w:r>
    </w:p>
    <w:p w14:paraId="1FA5676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Dimensional apt </w:t>
      </w:r>
      <w:r w:rsidRPr="00243812">
        <w:rPr>
          <w:rFonts w:ascii="Montserrat" w:hAnsi="Montserrat"/>
          <w:sz w:val="24"/>
        </w:rPr>
        <w:tab/>
        <w:t>.</w:t>
      </w:r>
      <w:r w:rsidRPr="00243812">
        <w:rPr>
          <w:rFonts w:ascii="Montserrat" w:hAnsi="Montserrat"/>
          <w:sz w:val="24"/>
        </w:rPr>
        <w:tab/>
      </w:r>
    </w:p>
    <w:p w14:paraId="277D2D0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Dimensional ept </w:t>
      </w:r>
      <w:r w:rsidRPr="00243812">
        <w:rPr>
          <w:rFonts w:ascii="Montserrat" w:hAnsi="Montserrat"/>
          <w:sz w:val="24"/>
        </w:rPr>
        <w:tab/>
        <w:t>.</w:t>
      </w:r>
      <w:r w:rsidRPr="00243812">
        <w:rPr>
          <w:rFonts w:ascii="Montserrat" w:hAnsi="Montserrat"/>
          <w:sz w:val="24"/>
        </w:rPr>
        <w:tab/>
      </w:r>
    </w:p>
    <w:p w14:paraId="0835C92E" w14:textId="77777777" w:rsidR="004E739B" w:rsidRPr="00243812" w:rsidRDefault="00243812" w:rsidP="00F01A18">
      <w:pPr>
        <w:pStyle w:val="NoSpacing"/>
        <w:rPr>
          <w:rFonts w:ascii="Montserrat" w:hAnsi="Montserrat"/>
          <w:sz w:val="24"/>
        </w:rPr>
      </w:pPr>
      <w:r w:rsidRPr="00243812">
        <w:rPr>
          <w:rFonts w:ascii="Montserrat" w:hAnsi="Montserrat"/>
          <w:sz w:val="24"/>
        </w:rPr>
        <w:t>Rift blade</w:t>
      </w:r>
      <w:r w:rsidRPr="00243812">
        <w:rPr>
          <w:rFonts w:ascii="Montserrat" w:hAnsi="Montserrat"/>
          <w:sz w:val="24"/>
        </w:rPr>
        <w:tab/>
        <w:t>.</w:t>
      </w:r>
      <w:r w:rsidRPr="00243812">
        <w:rPr>
          <w:rFonts w:ascii="Montserrat" w:hAnsi="Montserrat"/>
          <w:sz w:val="24"/>
        </w:rPr>
        <w:tab/>
      </w:r>
    </w:p>
    <w:p w14:paraId="12739672" w14:textId="77777777" w:rsidR="004E739B" w:rsidRPr="00243812" w:rsidRDefault="004E739B" w:rsidP="00F01A18">
      <w:pPr>
        <w:pStyle w:val="NoSpacing"/>
        <w:rPr>
          <w:rFonts w:ascii="Montserrat" w:hAnsi="Montserrat"/>
          <w:sz w:val="24"/>
        </w:rPr>
      </w:pPr>
    </w:p>
    <w:p w14:paraId="775F57BF"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Tpt / esp </w:t>
      </w:r>
      <w:r w:rsidRPr="00243812">
        <w:rPr>
          <w:rFonts w:ascii="Montserrat" w:hAnsi="Montserrat"/>
          <w:sz w:val="24"/>
        </w:rPr>
        <w:tab/>
        <w:t>.</w:t>
      </w:r>
      <w:r w:rsidRPr="00243812">
        <w:rPr>
          <w:rFonts w:ascii="Montserrat" w:hAnsi="Montserrat"/>
          <w:sz w:val="24"/>
        </w:rPr>
        <w:tab/>
      </w:r>
    </w:p>
    <w:p w14:paraId="1FB62D67"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Tpt trace </w:t>
      </w:r>
      <w:r w:rsidRPr="00243812">
        <w:rPr>
          <w:rFonts w:ascii="Montserrat" w:hAnsi="Montserrat"/>
          <w:sz w:val="24"/>
        </w:rPr>
        <w:tab/>
        <w:t>.</w:t>
      </w:r>
      <w:r w:rsidRPr="00243812">
        <w:rPr>
          <w:rFonts w:ascii="Montserrat" w:hAnsi="Montserrat"/>
          <w:sz w:val="24"/>
        </w:rPr>
        <w:tab/>
      </w:r>
    </w:p>
    <w:p w14:paraId="2AF89B5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Foldspace </w:t>
      </w:r>
      <w:r w:rsidRPr="00243812">
        <w:rPr>
          <w:rFonts w:ascii="Montserrat" w:hAnsi="Montserrat"/>
          <w:sz w:val="24"/>
        </w:rPr>
        <w:tab/>
        <w:t>.</w:t>
      </w:r>
      <w:r w:rsidRPr="00243812">
        <w:rPr>
          <w:rFonts w:ascii="Montserrat" w:hAnsi="Montserrat"/>
          <w:sz w:val="24"/>
        </w:rPr>
        <w:tab/>
      </w:r>
    </w:p>
    <w:p w14:paraId="1E6D1B8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Null-shield </w:t>
      </w:r>
      <w:r w:rsidRPr="00243812">
        <w:rPr>
          <w:rFonts w:ascii="Montserrat" w:hAnsi="Montserrat"/>
          <w:sz w:val="24"/>
        </w:rPr>
        <w:tab/>
        <w:t>.</w:t>
      </w:r>
      <w:r w:rsidRPr="00243812">
        <w:rPr>
          <w:rFonts w:ascii="Montserrat" w:hAnsi="Montserrat"/>
          <w:sz w:val="24"/>
        </w:rPr>
        <w:tab/>
      </w:r>
    </w:p>
    <w:p w14:paraId="5AC69EC0"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Null-field </w:t>
      </w:r>
      <w:r w:rsidRPr="00243812">
        <w:rPr>
          <w:rFonts w:ascii="Montserrat" w:hAnsi="Montserrat"/>
          <w:sz w:val="24"/>
        </w:rPr>
        <w:tab/>
        <w:t>.</w:t>
      </w:r>
      <w:r w:rsidRPr="00243812">
        <w:rPr>
          <w:rFonts w:ascii="Montserrat" w:hAnsi="Montserrat"/>
          <w:sz w:val="24"/>
        </w:rPr>
        <w:tab/>
      </w:r>
    </w:p>
    <w:p w14:paraId="10C5243D"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760BEEA1" w14:textId="77777777" w:rsidR="004E739B" w:rsidRPr="00243812" w:rsidRDefault="004E739B" w:rsidP="00F01A18">
      <w:pPr>
        <w:pStyle w:val="NoSpacing"/>
        <w:rPr>
          <w:rFonts w:ascii="Montserrat" w:hAnsi="Montserrat"/>
          <w:sz w:val="24"/>
        </w:rPr>
      </w:pPr>
    </w:p>
    <w:p w14:paraId="42CE98B7" w14:textId="77777777" w:rsidR="004E739B" w:rsidRPr="00243812" w:rsidRDefault="004E739B" w:rsidP="00F01A18">
      <w:pPr>
        <w:pStyle w:val="NoSpacing"/>
        <w:rPr>
          <w:rFonts w:ascii="Montserrat" w:hAnsi="Montserrat"/>
          <w:sz w:val="24"/>
        </w:rPr>
      </w:pPr>
    </w:p>
    <w:p w14:paraId="0AC572A2"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Inspired glas</w:t>
      </w:r>
    </w:p>
    <w:p w14:paraId="53CB75A3" w14:textId="77777777" w:rsidR="004E739B" w:rsidRPr="00243812" w:rsidRDefault="004E739B" w:rsidP="00F01A18">
      <w:pPr>
        <w:pStyle w:val="NoSpacing"/>
        <w:rPr>
          <w:rFonts w:ascii="Montserrat" w:hAnsi="Montserrat"/>
          <w:sz w:val="24"/>
        </w:rPr>
      </w:pPr>
    </w:p>
    <w:p w14:paraId="3F6CBE50" w14:textId="77777777" w:rsidR="004E739B" w:rsidRPr="00243812" w:rsidRDefault="004E739B" w:rsidP="00F01A18">
      <w:pPr>
        <w:pStyle w:val="NoSpacing"/>
        <w:rPr>
          <w:rFonts w:ascii="Montserrat" w:hAnsi="Montserrat"/>
          <w:sz w:val="24"/>
        </w:rPr>
      </w:pPr>
    </w:p>
    <w:p w14:paraId="49CDE392" w14:textId="77777777" w:rsidR="004E739B" w:rsidRPr="00243812" w:rsidRDefault="00243812" w:rsidP="00F01A18">
      <w:pPr>
        <w:pStyle w:val="NoSpacing"/>
        <w:rPr>
          <w:rFonts w:ascii="Montserrat" w:hAnsi="Montserrat"/>
          <w:sz w:val="24"/>
        </w:rPr>
      </w:pPr>
      <w:r w:rsidRPr="00243812">
        <w:rPr>
          <w:rFonts w:ascii="Montserrat" w:hAnsi="Montserrat"/>
          <w:sz w:val="24"/>
        </w:rPr>
        <w:t>Arcanum ars</w:t>
      </w:r>
      <w:r w:rsidRPr="00243812">
        <w:rPr>
          <w:rFonts w:ascii="Montserrat" w:hAnsi="Montserrat"/>
          <w:sz w:val="24"/>
        </w:rPr>
        <w:tab/>
        <w:t>the arcane arts. There are many ways to manifest intent, as is reflected in the existence of many different colleges of thought and practice. For some, these are just philosophies. To others, though, they are a way of life. None of these is particularly evil or amoral. All forms of power have their own place in the absolute scheme of things. It is rarely surprising to see power abused, and there are many ways such power as these arts represent may be abused. Like life, it is up to the individual</w:t>
      </w:r>
      <w:r w:rsidRPr="00243812">
        <w:rPr>
          <w:rFonts w:ascii="Montserrat" w:hAnsi="Montserrat"/>
          <w:sz w:val="24"/>
        </w:rPr>
        <w:t xml:space="preserve"> to be or not be responsible with it.</w:t>
      </w:r>
    </w:p>
    <w:p w14:paraId="7AA03014" w14:textId="77777777" w:rsidR="004E739B" w:rsidRPr="00243812" w:rsidRDefault="004E739B" w:rsidP="00F01A18">
      <w:pPr>
        <w:pStyle w:val="NoSpacing"/>
        <w:rPr>
          <w:rFonts w:ascii="Montserrat" w:hAnsi="Montserrat"/>
          <w:sz w:val="24"/>
        </w:rPr>
      </w:pPr>
    </w:p>
    <w:p w14:paraId="6E615983" w14:textId="2D1B478B" w:rsidR="004E739B" w:rsidRPr="00243812" w:rsidRDefault="00243812" w:rsidP="00F01A18">
      <w:pPr>
        <w:pStyle w:val="NoSpacing"/>
        <w:rPr>
          <w:rFonts w:ascii="Montserrat" w:hAnsi="Montserrat"/>
          <w:sz w:val="24"/>
        </w:rPr>
      </w:pPr>
      <w:r w:rsidRPr="00243812">
        <w:rPr>
          <w:rFonts w:ascii="Montserrat" w:hAnsi="Montserrat"/>
          <w:sz w:val="24"/>
        </w:rPr>
        <w:t>Sorcery</w:t>
      </w:r>
      <w:r w:rsidR="006F60BF" w:rsidRPr="00243812">
        <w:rPr>
          <w:rFonts w:ascii="Montserrat" w:hAnsi="Montserrat"/>
          <w:sz w:val="24"/>
        </w:rPr>
        <w:tab/>
      </w:r>
      <w:r w:rsidRPr="00243812">
        <w:rPr>
          <w:rFonts w:ascii="Montserrat" w:hAnsi="Montserrat"/>
          <w:sz w:val="24"/>
        </w:rPr>
        <w:t xml:space="preserve">basic stand up magic, sorcery is concerned with getting the job done. There is no ceremony, no philosophy, or natural purpose to it. It is will and determination, bound with power. By its nature, it abuses natural law, so it rarely gains the stigma of other powers when abused. It is a tool, like the sword it is often paired with. Anyone can use it, though it serves best he who has skill. </w:t>
      </w:r>
    </w:p>
    <w:p w14:paraId="27B3E64F" w14:textId="77777777" w:rsidR="004E739B" w:rsidRPr="00243812" w:rsidRDefault="004E739B" w:rsidP="00F01A18">
      <w:pPr>
        <w:pStyle w:val="NoSpacing"/>
        <w:rPr>
          <w:rFonts w:ascii="Montserrat" w:hAnsi="Montserrat"/>
          <w:sz w:val="24"/>
        </w:rPr>
      </w:pPr>
    </w:p>
    <w:p w14:paraId="3B9737F2" w14:textId="7B8CDA98" w:rsidR="004E739B" w:rsidRPr="00243812" w:rsidRDefault="00243812" w:rsidP="00F01A18">
      <w:pPr>
        <w:pStyle w:val="NoSpacing"/>
        <w:rPr>
          <w:rFonts w:ascii="Montserrat" w:hAnsi="Montserrat"/>
          <w:sz w:val="24"/>
        </w:rPr>
      </w:pPr>
      <w:r w:rsidRPr="00243812">
        <w:rPr>
          <w:rFonts w:ascii="Montserrat" w:hAnsi="Montserrat"/>
          <w:sz w:val="24"/>
        </w:rPr>
        <w:t>Conjury</w:t>
      </w:r>
      <w:r w:rsidR="006F60BF" w:rsidRPr="00243812">
        <w:rPr>
          <w:rFonts w:ascii="Montserrat" w:hAnsi="Montserrat"/>
          <w:sz w:val="24"/>
        </w:rPr>
        <w:tab/>
      </w:r>
      <w:r w:rsidRPr="00243812">
        <w:rPr>
          <w:rFonts w:ascii="Montserrat" w:hAnsi="Montserrat"/>
          <w:sz w:val="24"/>
        </w:rPr>
        <w:t>a subtler art, conjury is used to manipulate spirits and souls. Demonology is not a distinct art, but rather a branch of conjury. It is both reverent and irreverent. A dangerous art, it can both bind and destroy in ways that sorcery cannot. A conjuration draws the spirit and our soul of that it seeks in its bidding, to the conjuror. Dragging the body or form with it. Witchcraft is a diluted form of conjuration, often more dangerous to the user. It works in the same way, though.</w:t>
      </w:r>
    </w:p>
    <w:p w14:paraId="334A1130" w14:textId="7F79FBA2" w:rsidR="004E739B" w:rsidRPr="00243812" w:rsidRDefault="006F60BF" w:rsidP="00F01A18">
      <w:pPr>
        <w:pStyle w:val="NoSpacing"/>
        <w:rPr>
          <w:rFonts w:ascii="Montserrat" w:hAnsi="Montserrat"/>
          <w:sz w:val="24"/>
        </w:rPr>
      </w:pPr>
      <w:r w:rsidRPr="00243812">
        <w:rPr>
          <w:rFonts w:ascii="Montserrat" w:hAnsi="Montserrat"/>
          <w:sz w:val="24"/>
        </w:rPr>
        <w:tab/>
        <w:t>a pure demonologist is a specialized conjuror. He has limited aptitude in other forms of conjuration, if any at all. Demonologists often have worse reputations than mere conjurors, as demons are poorly understood and often feared. In fact, there are many different kinds of demons. Most little related. The word merely means servitor. Technically, any creature summoned from another plane and bound to service is a demon. Spiritual demons are distinct in that they exist as a concept until given awareness and form. A mortal, too, exists as a spirit concept before conception. The only difference between demons and mortals is that mortals are born of flesh. A demon's form is manifested by the realm on manifestation, thus is seen to be magical, rather than mortal.</w:t>
      </w:r>
    </w:p>
    <w:p w14:paraId="3B8222D9" w14:textId="77777777" w:rsidR="004E739B" w:rsidRPr="00243812" w:rsidRDefault="004E739B" w:rsidP="00F01A18">
      <w:pPr>
        <w:pStyle w:val="NoSpacing"/>
        <w:rPr>
          <w:rFonts w:ascii="Montserrat" w:hAnsi="Montserrat"/>
          <w:sz w:val="24"/>
        </w:rPr>
      </w:pPr>
    </w:p>
    <w:p w14:paraId="0A7FB275" w14:textId="77777777" w:rsidR="004E739B" w:rsidRPr="00243812" w:rsidRDefault="00243812" w:rsidP="00F01A18">
      <w:pPr>
        <w:pStyle w:val="NoSpacing"/>
        <w:rPr>
          <w:rFonts w:ascii="Montserrat" w:hAnsi="Montserrat"/>
          <w:sz w:val="24"/>
        </w:rPr>
      </w:pPr>
      <w:r w:rsidRPr="00243812">
        <w:rPr>
          <w:rFonts w:ascii="Montserrat" w:hAnsi="Montserrat"/>
          <w:sz w:val="24"/>
        </w:rPr>
        <w:t>Oneiromancy</w:t>
      </w:r>
      <w:r w:rsidRPr="00243812">
        <w:rPr>
          <w:rFonts w:ascii="Montserrat" w:hAnsi="Montserrat"/>
          <w:sz w:val="24"/>
        </w:rPr>
        <w:tab/>
        <w:t>existence, it has been said, is a dream. Oneiromancy is the art of dreaming. In dreaming, the soul and spirit slip the bonds of reality and access the infinite and abstract. Oneiromancy breaks down the bonds of collusion and allows the exploration of possibilities. A difficult art, it destroys the crutch of reality for the oneiromancer, leaving his existence dependent on his strength of will. However, his control of reality is as precise and complete as that of his dreaming. Dreams and reality a</w:t>
      </w:r>
      <w:r w:rsidRPr="00243812">
        <w:rPr>
          <w:rFonts w:ascii="Montserrat" w:hAnsi="Montserrat"/>
          <w:sz w:val="24"/>
        </w:rPr>
        <w:t>re one.</w:t>
      </w:r>
    </w:p>
    <w:p w14:paraId="5FEDDAE3" w14:textId="77777777" w:rsidR="004E739B" w:rsidRPr="00243812" w:rsidRDefault="004E739B" w:rsidP="00F01A18">
      <w:pPr>
        <w:pStyle w:val="NoSpacing"/>
        <w:rPr>
          <w:rFonts w:ascii="Montserrat" w:hAnsi="Montserrat"/>
          <w:sz w:val="24"/>
        </w:rPr>
      </w:pPr>
    </w:p>
    <w:p w14:paraId="42F332FF" w14:textId="04D7BAB2" w:rsidR="004E739B" w:rsidRPr="00243812" w:rsidRDefault="00243812" w:rsidP="00F01A18">
      <w:pPr>
        <w:pStyle w:val="NoSpacing"/>
        <w:rPr>
          <w:rFonts w:ascii="Montserrat" w:hAnsi="Montserrat"/>
          <w:sz w:val="24"/>
        </w:rPr>
      </w:pPr>
      <w:r w:rsidRPr="00243812">
        <w:rPr>
          <w:rFonts w:ascii="Montserrat" w:hAnsi="Montserrat"/>
          <w:sz w:val="24"/>
        </w:rPr>
        <w:t>Enigmancy</w:t>
      </w:r>
      <w:r w:rsidR="006F60BF" w:rsidRPr="00243812">
        <w:rPr>
          <w:rFonts w:ascii="Montserrat" w:hAnsi="Montserrat"/>
          <w:sz w:val="24"/>
        </w:rPr>
        <w:tab/>
      </w:r>
      <w:r w:rsidRPr="00243812">
        <w:rPr>
          <w:rFonts w:ascii="Montserrat" w:hAnsi="Montserrat"/>
          <w:sz w:val="24"/>
        </w:rPr>
        <w:t>there is nothing as formidable as the unknown. Enigmancy is the art of mysteries. Its practice is paradox. It is not taught or studied. The enigmancer is privilege to the inner workings of the unknown. Mysteries. When he has learned something it remains inexpressible, though it is instantly knowable to him. It is often hard for an enigmancer to say whether he is an enigmancer. Though, when it comes down to it, he knows. To him speak the mysteries of life, the future, the past, death, the invisible and the c</w:t>
      </w:r>
      <w:r w:rsidRPr="00243812">
        <w:rPr>
          <w:rFonts w:ascii="Montserrat" w:hAnsi="Montserrat"/>
          <w:sz w:val="24"/>
        </w:rPr>
        <w:t>onfounding. You can hide nothing from the enigmancer, though rarely acts on what he knows, even when he is asked. Though he sees, he is no mere diviner. In his actions, and his art, he is inscrutable and enigmatic. This art so greatly exceeds subtle that one comes to believe that he is the magic, not just its user.</w:t>
      </w:r>
    </w:p>
    <w:p w14:paraId="06F83622" w14:textId="67C904F8" w:rsidR="004E739B" w:rsidRPr="00243812" w:rsidRDefault="006F60BF" w:rsidP="00F01A18">
      <w:pPr>
        <w:pStyle w:val="NoSpacing"/>
        <w:rPr>
          <w:rFonts w:ascii="Montserrat" w:hAnsi="Montserrat"/>
          <w:sz w:val="24"/>
        </w:rPr>
      </w:pPr>
      <w:r w:rsidRPr="00243812">
        <w:rPr>
          <w:rFonts w:ascii="Montserrat" w:hAnsi="Montserrat"/>
          <w:sz w:val="24"/>
        </w:rPr>
        <w:tab/>
        <w:t>enigmancy is often thought of as an art of the gods. However this could be true, it is not exclusively so. Differences in magnitude of power aside, enigmancy is a path that begins with intuition and is available to whomever is able of willing to listen to it. Indeed there are some who can not avoid its call. Ironically, few of those who seek it can attain it. Enigma by nature consumes attention.</w:t>
      </w:r>
    </w:p>
    <w:p w14:paraId="7B41737D" w14:textId="77777777" w:rsidR="004E739B" w:rsidRPr="00243812" w:rsidRDefault="004E739B" w:rsidP="00F01A18">
      <w:pPr>
        <w:pStyle w:val="NoSpacing"/>
        <w:rPr>
          <w:rFonts w:ascii="Montserrat" w:hAnsi="Montserrat"/>
          <w:sz w:val="24"/>
        </w:rPr>
      </w:pPr>
    </w:p>
    <w:p w14:paraId="18F88B02" w14:textId="77777777" w:rsidR="004E739B" w:rsidRPr="00243812" w:rsidRDefault="00243812" w:rsidP="00F01A18">
      <w:pPr>
        <w:pStyle w:val="NoSpacing"/>
        <w:rPr>
          <w:rFonts w:ascii="Montserrat" w:hAnsi="Montserrat"/>
          <w:sz w:val="24"/>
        </w:rPr>
      </w:pPr>
      <w:r w:rsidRPr="00243812">
        <w:rPr>
          <w:rFonts w:ascii="Montserrat" w:hAnsi="Montserrat"/>
          <w:sz w:val="24"/>
        </w:rPr>
        <w:t>Psychemancy</w:t>
      </w:r>
      <w:r w:rsidRPr="00243812">
        <w:rPr>
          <w:rFonts w:ascii="Montserrat" w:hAnsi="Montserrat"/>
          <w:sz w:val="24"/>
        </w:rPr>
        <w:tab/>
        <w:t>the art of mind and soul. An old magic, and one often split, psychemancy rules the delicate bridge between the absolute, immortal awareness, and the discriminating lens of thought and perception that binds a being to the realm. Augmenting one's natural psychic gifts, and blending them with the sublimity of magic, psychemancy frees one from the cloying drag of matter. Concerned with thought and being, perspective and possibilities, it focuses on personal transformation. It is inversely equal to c</w:t>
      </w:r>
      <w:r w:rsidRPr="00243812">
        <w:rPr>
          <w:rFonts w:ascii="Montserrat" w:hAnsi="Montserrat"/>
          <w:sz w:val="24"/>
        </w:rPr>
        <w:t>arnemancy, ruling being and intent.</w:t>
      </w:r>
    </w:p>
    <w:p w14:paraId="11F9844D" w14:textId="77777777" w:rsidR="004E739B" w:rsidRPr="00243812" w:rsidRDefault="004E739B" w:rsidP="00F01A18">
      <w:pPr>
        <w:pStyle w:val="NoSpacing"/>
        <w:rPr>
          <w:rFonts w:ascii="Montserrat" w:hAnsi="Montserrat"/>
          <w:sz w:val="24"/>
        </w:rPr>
      </w:pPr>
    </w:p>
    <w:p w14:paraId="2C5536C5" w14:textId="77777777" w:rsidR="004E739B" w:rsidRPr="00243812" w:rsidRDefault="00243812" w:rsidP="00F01A18">
      <w:pPr>
        <w:pStyle w:val="NoSpacing"/>
        <w:rPr>
          <w:rFonts w:ascii="Montserrat" w:hAnsi="Montserrat"/>
          <w:sz w:val="24"/>
        </w:rPr>
      </w:pPr>
      <w:r w:rsidRPr="00243812">
        <w:rPr>
          <w:rFonts w:ascii="Montserrat" w:hAnsi="Montserrat"/>
          <w:sz w:val="24"/>
        </w:rPr>
        <w:t>Carnemancy</w:t>
      </w:r>
      <w:r w:rsidRPr="00243812">
        <w:rPr>
          <w:rFonts w:ascii="Montserrat" w:hAnsi="Montserrat"/>
          <w:sz w:val="24"/>
        </w:rPr>
        <w:tab/>
      </w:r>
      <w:r w:rsidRPr="00243812">
        <w:rPr>
          <w:rFonts w:ascii="Montserrat" w:hAnsi="Montserrat"/>
          <w:sz w:val="24"/>
        </w:rPr>
        <w:t>the art flesh, form and the senses. Carnemancers are the best healers, restorers, shifters, transformers, and conjurors of food. The body, be it plant or animal, whole or in part, is this art's domain. The vessel of life. Also, this college of thought rules form and inclusion. Creation and manifestation, however they may occur, are clearer and more precise with a carnemancer. Carnemancy instills the purest understanding of structure, and even delves into the real nature of dimensions.</w:t>
      </w:r>
    </w:p>
    <w:p w14:paraId="5C22F144" w14:textId="77777777" w:rsidR="004E739B" w:rsidRPr="00243812" w:rsidRDefault="004E739B" w:rsidP="00F01A18">
      <w:pPr>
        <w:pStyle w:val="NoSpacing"/>
        <w:rPr>
          <w:rFonts w:ascii="Montserrat" w:hAnsi="Montserrat"/>
          <w:sz w:val="24"/>
        </w:rPr>
      </w:pPr>
    </w:p>
    <w:p w14:paraId="438EA567" w14:textId="77777777" w:rsidR="004E739B" w:rsidRPr="00243812" w:rsidRDefault="00243812" w:rsidP="00F01A18">
      <w:pPr>
        <w:pStyle w:val="NoSpacing"/>
        <w:rPr>
          <w:rFonts w:ascii="Montserrat" w:hAnsi="Montserrat"/>
          <w:sz w:val="24"/>
        </w:rPr>
      </w:pPr>
      <w:r w:rsidRPr="00243812">
        <w:rPr>
          <w:rFonts w:ascii="Montserrat" w:hAnsi="Montserrat"/>
          <w:sz w:val="24"/>
        </w:rPr>
        <w:t>Necromancy</w:t>
      </w:r>
      <w:r w:rsidRPr="00243812">
        <w:rPr>
          <w:rFonts w:ascii="Montserrat" w:hAnsi="Montserrat"/>
          <w:sz w:val="24"/>
        </w:rPr>
        <w:tab/>
        <w:t>the art of unlife, anti-life, and undeath. An oft feared and abused art, it uses the antithesis of life as a means of existence. It worships death as a path rather than an end. It is an art obsessed by dark consequences. There is a line created between the simple art of animating unliving matter, and animating unliving flesh. The act of undoing implied in re-animating the body, or spirit, or even mind of the dead unleashes a backlash energy--anti-life, or necromantic energy. Denial, not as a reac</w:t>
      </w:r>
      <w:r w:rsidRPr="00243812">
        <w:rPr>
          <w:rFonts w:ascii="Montserrat" w:hAnsi="Montserrat"/>
          <w:sz w:val="24"/>
        </w:rPr>
        <w:t>tion, but as an action. A denial of natural order. Few arts dare this inversion of existence--though many a river has places where the current runs upstream. The greater undead have and take little interest in the affairs of the living, so the art thrives even when living practitioners are abolished.</w:t>
      </w:r>
    </w:p>
    <w:p w14:paraId="526C493E" w14:textId="77777777" w:rsidR="004E739B" w:rsidRPr="00243812" w:rsidRDefault="004E739B" w:rsidP="00F01A18">
      <w:pPr>
        <w:pStyle w:val="NoSpacing"/>
        <w:rPr>
          <w:rFonts w:ascii="Montserrat" w:hAnsi="Montserrat"/>
          <w:sz w:val="24"/>
        </w:rPr>
      </w:pPr>
    </w:p>
    <w:p w14:paraId="1F42ADC9" w14:textId="4C189A57" w:rsidR="004E739B" w:rsidRPr="00243812" w:rsidRDefault="00243812" w:rsidP="00F01A18">
      <w:pPr>
        <w:pStyle w:val="NoSpacing"/>
        <w:rPr>
          <w:rFonts w:ascii="Montserrat" w:hAnsi="Montserrat"/>
          <w:sz w:val="24"/>
        </w:rPr>
      </w:pPr>
      <w:r w:rsidRPr="00243812">
        <w:rPr>
          <w:rFonts w:ascii="Montserrat" w:hAnsi="Montserrat"/>
          <w:sz w:val="24"/>
        </w:rPr>
        <w:t>Diviney</w:t>
      </w:r>
      <w:r w:rsidR="006F60BF" w:rsidRPr="00243812">
        <w:rPr>
          <w:rFonts w:ascii="Montserrat" w:hAnsi="Montserrat"/>
          <w:sz w:val="24"/>
        </w:rPr>
        <w:tab/>
      </w:r>
      <w:r w:rsidRPr="00243812">
        <w:rPr>
          <w:rFonts w:ascii="Montserrat" w:hAnsi="Montserrat"/>
          <w:sz w:val="24"/>
        </w:rPr>
        <w:t>the art of spirit, intent, and divinity. While psychemancy rules intent from a mortal perspective, this art is of and about intent. Its practice is divine--more truly the art of gods, though also that of demons, angels, avatars, and through faith, mortals. It is about design. The expression from which existence takes form. In a sense, all magic is divine, in that all spells have a spirit, as does that which lives or has lived. It is that from which life--like existence--forms. It is the spirit that guides a</w:t>
      </w:r>
      <w:r w:rsidRPr="00243812">
        <w:rPr>
          <w:rFonts w:ascii="Montserrat" w:hAnsi="Montserrat"/>
          <w:sz w:val="24"/>
        </w:rPr>
        <w:t>nd shapes the soul. While diviney does not deal with the soul itself, through the spirit, it can affect the spirit that rules the soul. To give one's soul to another being, is to abandon one's spirit, one's purpose. Thus, one's awareness merges with whomever has acquired one's soul. Even still, a soul can possess more than one spirit. Such is divinity. Most diviners merely read what lies in the skein of intent, and would do little to effect it directly. One who does is divine.</w:t>
      </w:r>
    </w:p>
    <w:p w14:paraId="5C11BED3" w14:textId="77777777" w:rsidR="004E739B" w:rsidRPr="00243812" w:rsidRDefault="004E739B" w:rsidP="00F01A18">
      <w:pPr>
        <w:pStyle w:val="NoSpacing"/>
        <w:rPr>
          <w:rFonts w:ascii="Montserrat" w:hAnsi="Montserrat"/>
          <w:sz w:val="24"/>
        </w:rPr>
      </w:pPr>
    </w:p>
    <w:p w14:paraId="2FD29772"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Embodied glas</w:t>
      </w:r>
    </w:p>
    <w:p w14:paraId="3D08AE61" w14:textId="77777777" w:rsidR="004E739B" w:rsidRPr="00243812" w:rsidRDefault="004E739B" w:rsidP="00F01A18">
      <w:pPr>
        <w:pStyle w:val="NoSpacing"/>
        <w:rPr>
          <w:rFonts w:ascii="Montserrat" w:hAnsi="Montserrat"/>
          <w:sz w:val="24"/>
        </w:rPr>
      </w:pPr>
    </w:p>
    <w:p w14:paraId="1116A16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Vampires </w:t>
      </w:r>
      <w:r w:rsidRPr="00243812">
        <w:rPr>
          <w:rFonts w:ascii="Montserrat" w:hAnsi="Montserrat"/>
          <w:sz w:val="24"/>
        </w:rPr>
        <w:tab/>
        <w:t>mythical entities such as vampires are given certain advantages due to their proto-spiritual nature. They gain access to subconscious or conscious control of their thresholds of (i), (a),(r), sometimes to (v) and (t), and gain an order to (d). They also are allowed to have power abilities appropriate to their demeanor. They are allowed a limit of their base experience divided by their generation in points to invest in powers; paying for them out of experience along with the other abilities, or fro</w:t>
      </w:r>
      <w:r w:rsidRPr="00243812">
        <w:rPr>
          <w:rFonts w:ascii="Montserrat" w:hAnsi="Montserrat"/>
          <w:sz w:val="24"/>
        </w:rPr>
        <w:t>m obligation if they desire. Other forms of mythical entities have distinct altered profiles. A template for such creatures is created similarly to define the structural advantages or peculiarities indigenous to them. As this is but a note, i will not go into this at this time. If there are any questions about the requirements before they become available, then bring them up to me.</w:t>
      </w:r>
    </w:p>
    <w:p w14:paraId="2C3A7795" w14:textId="77777777" w:rsidR="004E739B" w:rsidRPr="00243812" w:rsidRDefault="004E739B" w:rsidP="00F01A18">
      <w:pPr>
        <w:pStyle w:val="NoSpacing"/>
        <w:rPr>
          <w:rFonts w:ascii="Montserrat" w:hAnsi="Montserrat"/>
          <w:sz w:val="24"/>
        </w:rPr>
      </w:pPr>
    </w:p>
    <w:p w14:paraId="5A0A6B70" w14:textId="77777777" w:rsidR="004E739B" w:rsidRPr="00243812" w:rsidRDefault="00243812" w:rsidP="00F01A18">
      <w:pPr>
        <w:pStyle w:val="NoSpacing"/>
        <w:rPr>
          <w:rFonts w:ascii="Montserrat" w:hAnsi="Montserrat"/>
          <w:sz w:val="24"/>
        </w:rPr>
      </w:pPr>
      <w:r w:rsidRPr="00243812">
        <w:rPr>
          <w:rFonts w:ascii="Montserrat" w:hAnsi="Montserrat"/>
          <w:sz w:val="24"/>
        </w:rPr>
        <w:t>On the inbetween [oblis in glas]</w:t>
      </w:r>
    </w:p>
    <w:p w14:paraId="5CC89F7F" w14:textId="77777777" w:rsidR="004E739B" w:rsidRPr="00243812" w:rsidRDefault="00243812" w:rsidP="00F01A18">
      <w:pPr>
        <w:pStyle w:val="NoSpacing"/>
        <w:rPr>
          <w:rFonts w:ascii="Montserrat" w:hAnsi="Montserrat"/>
          <w:sz w:val="24"/>
        </w:rPr>
      </w:pPr>
      <w:r w:rsidRPr="00243812">
        <w:rPr>
          <w:rFonts w:ascii="Montserrat" w:hAnsi="Montserrat"/>
          <w:sz w:val="24"/>
        </w:rPr>
        <w:t>No longer constrained by the flesh and its limitations, the vampire soul may chose oblivion, rebirth or most rarely to walk the inbetween. To walk the inbetween, is to exist as a dream of one's self. The vampire, no longer powered by blood, exists solely by force of will. True to the nature of vampires, it may sustain itself by draining the will of others. This is accomplished by forcing the victim to expend willpower in behalf of, or because of, it. The expenditure of willpower on the part of the vampire w</w:t>
      </w:r>
      <w:r w:rsidRPr="00243812">
        <w:rPr>
          <w:rFonts w:ascii="Montserrat" w:hAnsi="Montserrat"/>
          <w:sz w:val="24"/>
        </w:rPr>
        <w:t>ill allow it to manifest itself in flesh, use its disciplines, enhance its attributes, or, in proportion to the expenditure, alter their environment or others:</w:t>
      </w:r>
    </w:p>
    <w:p w14:paraId="179BB5FD" w14:textId="77777777" w:rsidR="004E739B" w:rsidRPr="00243812" w:rsidRDefault="004E739B" w:rsidP="00F01A18">
      <w:pPr>
        <w:pStyle w:val="NoSpacing"/>
        <w:rPr>
          <w:rFonts w:ascii="Montserrat" w:hAnsi="Montserrat"/>
          <w:sz w:val="24"/>
        </w:rPr>
      </w:pPr>
    </w:p>
    <w:p w14:paraId="4BA15F23" w14:textId="77777777" w:rsidR="004E739B" w:rsidRPr="00243812" w:rsidRDefault="00243812" w:rsidP="00F01A18">
      <w:pPr>
        <w:pStyle w:val="NoSpacing"/>
        <w:rPr>
          <w:rFonts w:ascii="Montserrat" w:hAnsi="Montserrat"/>
          <w:sz w:val="24"/>
        </w:rPr>
      </w:pPr>
      <w:r w:rsidRPr="00243812">
        <w:rPr>
          <w:rFonts w:ascii="Montserrat" w:hAnsi="Montserrat"/>
          <w:sz w:val="24"/>
        </w:rPr>
        <w:t>Sacrifice</w:t>
      </w:r>
      <w:r w:rsidRPr="00243812">
        <w:rPr>
          <w:rFonts w:ascii="Montserrat" w:hAnsi="Montserrat"/>
          <w:sz w:val="24"/>
        </w:rPr>
        <w:tab/>
        <w:t>effects limited to</w:t>
      </w:r>
      <w:r w:rsidRPr="00243812">
        <w:rPr>
          <w:rFonts w:ascii="Montserrat" w:hAnsi="Montserrat"/>
          <w:sz w:val="24"/>
        </w:rPr>
        <w:tab/>
        <w:t>degree of effect</w:t>
      </w:r>
      <w:r w:rsidRPr="00243812">
        <w:rPr>
          <w:rFonts w:ascii="Montserrat" w:hAnsi="Montserrat"/>
          <w:sz w:val="24"/>
        </w:rPr>
        <w:tab/>
        <w:t>example</w:t>
      </w:r>
    </w:p>
    <w:p w14:paraId="08CB8C59" w14:textId="7ED54BE4"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a person</w:t>
      </w:r>
      <w:r w:rsidR="006F60BF" w:rsidRPr="00243812">
        <w:rPr>
          <w:rFonts w:ascii="Montserrat" w:hAnsi="Montserrat"/>
          <w:sz w:val="24"/>
        </w:rPr>
        <w:tab/>
      </w:r>
      <w:r w:rsidRPr="00243812">
        <w:rPr>
          <w:rFonts w:ascii="Montserrat" w:hAnsi="Montserrat"/>
          <w:sz w:val="24"/>
        </w:rPr>
        <w:t>minor</w:t>
      </w:r>
      <w:r w:rsidR="006F60BF" w:rsidRPr="00243812">
        <w:rPr>
          <w:rFonts w:ascii="Montserrat" w:hAnsi="Montserrat"/>
          <w:sz w:val="24"/>
        </w:rPr>
        <w:tab/>
      </w:r>
      <w:r w:rsidRPr="00243812">
        <w:rPr>
          <w:rFonts w:ascii="Montserrat" w:hAnsi="Montserrat"/>
          <w:sz w:val="24"/>
        </w:rPr>
        <w:t>heal 1 wound level</w:t>
      </w:r>
    </w:p>
    <w:p w14:paraId="03D3E284" w14:textId="005AD035"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a few people</w:t>
      </w:r>
      <w:r w:rsidRPr="00243812">
        <w:rPr>
          <w:rFonts w:ascii="Montserrat" w:hAnsi="Montserrat"/>
          <w:sz w:val="24"/>
        </w:rPr>
        <w:tab/>
        <w:t>minor</w:t>
      </w:r>
      <w:r w:rsidR="006F60BF" w:rsidRPr="00243812">
        <w:rPr>
          <w:rFonts w:ascii="Montserrat" w:hAnsi="Montserrat"/>
          <w:sz w:val="24"/>
        </w:rPr>
        <w:tab/>
      </w:r>
      <w:r w:rsidRPr="00243812">
        <w:rPr>
          <w:rFonts w:ascii="Montserrat" w:hAnsi="Montserrat"/>
          <w:sz w:val="24"/>
        </w:rPr>
        <w:t>alter lighting/mood</w:t>
      </w:r>
    </w:p>
    <w:p w14:paraId="72A58D8F" w14:textId="0730C0D7" w:rsidR="004E739B" w:rsidRPr="00243812" w:rsidRDefault="00243812" w:rsidP="00F01A18">
      <w:pPr>
        <w:pStyle w:val="NoSpacing"/>
        <w:rPr>
          <w:rFonts w:ascii="Montserrat" w:hAnsi="Montserrat"/>
          <w:sz w:val="24"/>
        </w:rPr>
      </w:pPr>
      <w:r w:rsidRPr="00243812">
        <w:rPr>
          <w:rFonts w:ascii="Montserrat" w:hAnsi="Montserrat"/>
          <w:sz w:val="24"/>
        </w:rPr>
        <w:tab/>
        <w:t>a person</w:t>
      </w:r>
      <w:r w:rsidR="006F60BF" w:rsidRPr="00243812">
        <w:rPr>
          <w:rFonts w:ascii="Montserrat" w:hAnsi="Montserrat"/>
          <w:sz w:val="24"/>
        </w:rPr>
        <w:tab/>
      </w:r>
      <w:r w:rsidRPr="00243812">
        <w:rPr>
          <w:rFonts w:ascii="Montserrat" w:hAnsi="Montserrat"/>
          <w:sz w:val="24"/>
        </w:rPr>
        <w:t>minor</w:t>
      </w:r>
      <w:r w:rsidRPr="00243812">
        <w:rPr>
          <w:rFonts w:ascii="Montserrat" w:hAnsi="Montserrat"/>
          <w:sz w:val="24"/>
        </w:rPr>
        <w:noBreakHyphen/>
        <w:t>moderate</w:t>
      </w:r>
      <w:r w:rsidRPr="00243812">
        <w:rPr>
          <w:rFonts w:ascii="Montserrat" w:hAnsi="Montserrat"/>
          <w:sz w:val="24"/>
        </w:rPr>
        <w:tab/>
        <w:t>heal 1 aggravated wound lvl</w:t>
      </w:r>
    </w:p>
    <w:p w14:paraId="54349C36" w14:textId="70593A8F"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a room</w:t>
      </w:r>
      <w:r w:rsidR="006F60BF" w:rsidRPr="00243812">
        <w:rPr>
          <w:rFonts w:ascii="Montserrat" w:hAnsi="Montserrat"/>
          <w:sz w:val="24"/>
        </w:rPr>
        <w:tab/>
      </w:r>
      <w:r w:rsidRPr="00243812">
        <w:rPr>
          <w:rFonts w:ascii="Montserrat" w:hAnsi="Montserrat"/>
          <w:sz w:val="24"/>
        </w:rPr>
        <w:t>minor</w:t>
      </w:r>
      <w:r w:rsidR="006F60BF" w:rsidRPr="00243812">
        <w:rPr>
          <w:rFonts w:ascii="Montserrat" w:hAnsi="Montserrat"/>
          <w:sz w:val="24"/>
        </w:rPr>
        <w:tab/>
      </w:r>
      <w:r w:rsidRPr="00243812">
        <w:rPr>
          <w:rFonts w:ascii="Montserrat" w:hAnsi="Montserrat"/>
          <w:sz w:val="24"/>
        </w:rPr>
        <w:t>drop temperature</w:t>
      </w:r>
    </w:p>
    <w:p w14:paraId="0159A7CD" w14:textId="55C564CA" w:rsidR="004E739B" w:rsidRPr="00243812" w:rsidRDefault="006F60BF" w:rsidP="00F01A18">
      <w:pPr>
        <w:pStyle w:val="NoSpacing"/>
        <w:rPr>
          <w:rFonts w:ascii="Montserrat" w:hAnsi="Montserrat"/>
          <w:sz w:val="24"/>
        </w:rPr>
      </w:pPr>
      <w:r w:rsidRPr="00243812">
        <w:rPr>
          <w:rFonts w:ascii="Montserrat" w:hAnsi="Montserrat"/>
          <w:sz w:val="24"/>
        </w:rPr>
        <w:tab/>
        <w:t>impose silence</w:t>
      </w:r>
    </w:p>
    <w:p w14:paraId="67871154" w14:textId="7BEDD9B8" w:rsidR="004E739B" w:rsidRPr="00243812" w:rsidRDefault="00243812" w:rsidP="00F01A18">
      <w:pPr>
        <w:pStyle w:val="NoSpacing"/>
        <w:rPr>
          <w:rFonts w:ascii="Montserrat" w:hAnsi="Montserrat"/>
          <w:sz w:val="24"/>
        </w:rPr>
      </w:pPr>
      <w:r w:rsidRPr="00243812">
        <w:rPr>
          <w:rFonts w:ascii="Montserrat" w:hAnsi="Montserrat"/>
          <w:sz w:val="24"/>
        </w:rPr>
        <w:tab/>
        <w:t>a person</w:t>
      </w:r>
      <w:r w:rsidR="006F60BF" w:rsidRPr="00243812">
        <w:rPr>
          <w:rFonts w:ascii="Montserrat" w:hAnsi="Montserrat"/>
          <w:sz w:val="24"/>
        </w:rPr>
        <w:tab/>
      </w:r>
      <w:r w:rsidRPr="00243812">
        <w:rPr>
          <w:rFonts w:ascii="Montserrat" w:hAnsi="Montserrat"/>
          <w:sz w:val="24"/>
        </w:rPr>
        <w:t>moderate</w:t>
      </w:r>
      <w:r w:rsidR="006F60BF" w:rsidRPr="00243812">
        <w:rPr>
          <w:rFonts w:ascii="Montserrat" w:hAnsi="Montserrat"/>
          <w:sz w:val="24"/>
        </w:rPr>
        <w:tab/>
      </w:r>
      <w:r w:rsidRPr="00243812">
        <w:rPr>
          <w:rFonts w:ascii="Montserrat" w:hAnsi="Montserrat"/>
          <w:sz w:val="24"/>
        </w:rPr>
        <w:t>unmaim minor appendage</w:t>
      </w:r>
    </w:p>
    <w:p w14:paraId="43B0A3A6" w14:textId="3D97657C"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a street</w:t>
      </w:r>
      <w:r w:rsidR="006F60BF" w:rsidRPr="00243812">
        <w:rPr>
          <w:rFonts w:ascii="Montserrat" w:hAnsi="Montserrat"/>
          <w:sz w:val="24"/>
        </w:rPr>
        <w:tab/>
      </w:r>
      <w:r w:rsidRPr="00243812">
        <w:rPr>
          <w:rFonts w:ascii="Montserrat" w:hAnsi="Montserrat"/>
          <w:sz w:val="24"/>
        </w:rPr>
        <w:t>minor</w:t>
      </w:r>
      <w:r w:rsidR="006F60BF" w:rsidRPr="00243812">
        <w:rPr>
          <w:rFonts w:ascii="Montserrat" w:hAnsi="Montserrat"/>
          <w:sz w:val="24"/>
        </w:rPr>
        <w:tab/>
      </w:r>
      <w:r w:rsidRPr="00243812">
        <w:rPr>
          <w:rFonts w:ascii="Montserrat" w:hAnsi="Montserrat"/>
          <w:sz w:val="24"/>
        </w:rPr>
        <w:t>summon fog</w:t>
      </w:r>
    </w:p>
    <w:p w14:paraId="6A82FE54" w14:textId="2BF8C8AD" w:rsidR="004E739B" w:rsidRPr="00243812" w:rsidRDefault="00243812" w:rsidP="00F01A18">
      <w:pPr>
        <w:pStyle w:val="NoSpacing"/>
        <w:rPr>
          <w:rFonts w:ascii="Montserrat" w:hAnsi="Montserrat"/>
          <w:sz w:val="24"/>
        </w:rPr>
      </w:pPr>
      <w:r w:rsidRPr="00243812">
        <w:rPr>
          <w:rFonts w:ascii="Montserrat" w:hAnsi="Montserrat"/>
          <w:sz w:val="24"/>
        </w:rPr>
        <w:tab/>
        <w:t>a group</w:t>
      </w:r>
      <w:r w:rsidR="006F60BF" w:rsidRPr="00243812">
        <w:rPr>
          <w:rFonts w:ascii="Montserrat" w:hAnsi="Montserrat"/>
          <w:sz w:val="24"/>
        </w:rPr>
        <w:tab/>
      </w:r>
      <w:r w:rsidRPr="00243812">
        <w:rPr>
          <w:rFonts w:ascii="Montserrat" w:hAnsi="Montserrat"/>
          <w:sz w:val="24"/>
        </w:rPr>
        <w:t>minor</w:t>
      </w:r>
      <w:r w:rsidR="006F60BF" w:rsidRPr="00243812">
        <w:rPr>
          <w:rFonts w:ascii="Montserrat" w:hAnsi="Montserrat"/>
          <w:sz w:val="24"/>
        </w:rPr>
        <w:tab/>
      </w:r>
      <w:r w:rsidRPr="00243812">
        <w:rPr>
          <w:rFonts w:ascii="Montserrat" w:hAnsi="Montserrat"/>
          <w:sz w:val="24"/>
        </w:rPr>
        <w:t>eerie sounds</w:t>
      </w:r>
    </w:p>
    <w:p w14:paraId="3E63D35A" w14:textId="65146889" w:rsidR="004E739B" w:rsidRPr="00243812" w:rsidRDefault="00243812" w:rsidP="00F01A18">
      <w:pPr>
        <w:pStyle w:val="NoSpacing"/>
        <w:rPr>
          <w:rFonts w:ascii="Montserrat" w:hAnsi="Montserrat"/>
          <w:sz w:val="24"/>
        </w:rPr>
      </w:pPr>
      <w:r w:rsidRPr="00243812">
        <w:rPr>
          <w:rFonts w:ascii="Montserrat" w:hAnsi="Montserrat"/>
          <w:sz w:val="24"/>
        </w:rPr>
        <w:tab/>
        <w:t>a person</w:t>
      </w:r>
      <w:r w:rsidR="006F60BF" w:rsidRPr="00243812">
        <w:rPr>
          <w:rFonts w:ascii="Montserrat" w:hAnsi="Montserrat"/>
          <w:sz w:val="24"/>
        </w:rPr>
        <w:tab/>
      </w:r>
      <w:r w:rsidRPr="00243812">
        <w:rPr>
          <w:rFonts w:ascii="Montserrat" w:hAnsi="Montserrat"/>
          <w:sz w:val="24"/>
        </w:rPr>
        <w:t>moderate</w:t>
      </w:r>
      <w:r w:rsidR="006F60BF" w:rsidRPr="00243812">
        <w:rPr>
          <w:rFonts w:ascii="Montserrat" w:hAnsi="Montserrat"/>
          <w:sz w:val="24"/>
        </w:rPr>
        <w:tab/>
      </w:r>
      <w:r w:rsidRPr="00243812">
        <w:rPr>
          <w:rFonts w:ascii="Montserrat" w:hAnsi="Montserrat"/>
          <w:sz w:val="24"/>
        </w:rPr>
        <w:t>unmaim major appendage</w:t>
      </w:r>
    </w:p>
    <w:p w14:paraId="16B000AF" w14:textId="24F945CF"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a building</w:t>
      </w:r>
      <w:r w:rsidR="006F60BF" w:rsidRPr="00243812">
        <w:rPr>
          <w:rFonts w:ascii="Montserrat" w:hAnsi="Montserrat"/>
          <w:sz w:val="24"/>
        </w:rPr>
        <w:tab/>
      </w:r>
      <w:r w:rsidRPr="00243812">
        <w:rPr>
          <w:rFonts w:ascii="Montserrat" w:hAnsi="Montserrat"/>
          <w:sz w:val="24"/>
        </w:rPr>
        <w:t>minor</w:t>
      </w:r>
      <w:r w:rsidR="006F60BF" w:rsidRPr="00243812">
        <w:rPr>
          <w:rFonts w:ascii="Montserrat" w:hAnsi="Montserrat"/>
          <w:sz w:val="24"/>
        </w:rPr>
        <w:tab/>
      </w:r>
      <w:r w:rsidRPr="00243812">
        <w:rPr>
          <w:rFonts w:ascii="Montserrat" w:hAnsi="Montserrat"/>
          <w:sz w:val="24"/>
        </w:rPr>
        <w:t>eerie presence</w:t>
      </w:r>
    </w:p>
    <w:p w14:paraId="7916FD02" w14:textId="2EFCF6E0" w:rsidR="004E739B" w:rsidRPr="00243812" w:rsidRDefault="00243812" w:rsidP="00F01A18">
      <w:pPr>
        <w:pStyle w:val="NoSpacing"/>
        <w:rPr>
          <w:rFonts w:ascii="Montserrat" w:hAnsi="Montserrat"/>
          <w:sz w:val="24"/>
        </w:rPr>
      </w:pPr>
      <w:r w:rsidRPr="00243812">
        <w:rPr>
          <w:rFonts w:ascii="Montserrat" w:hAnsi="Montserrat"/>
          <w:sz w:val="24"/>
        </w:rPr>
        <w:tab/>
        <w:t>a group</w:t>
      </w:r>
      <w:r w:rsidR="006F60BF" w:rsidRPr="00243812">
        <w:rPr>
          <w:rFonts w:ascii="Montserrat" w:hAnsi="Montserrat"/>
          <w:sz w:val="24"/>
        </w:rPr>
        <w:tab/>
      </w:r>
      <w:r w:rsidRPr="00243812">
        <w:rPr>
          <w:rFonts w:ascii="Montserrat" w:hAnsi="Montserrat"/>
          <w:sz w:val="24"/>
        </w:rPr>
        <w:t>minor</w:t>
      </w:r>
      <w:r w:rsidR="006F60BF" w:rsidRPr="00243812">
        <w:rPr>
          <w:rFonts w:ascii="Montserrat" w:hAnsi="Montserrat"/>
          <w:sz w:val="24"/>
        </w:rPr>
        <w:tab/>
      </w:r>
      <w:r w:rsidRPr="00243812">
        <w:rPr>
          <w:rFonts w:ascii="Montserrat" w:hAnsi="Montserrat"/>
          <w:sz w:val="24"/>
        </w:rPr>
        <w:t>moving shadows</w:t>
      </w:r>
    </w:p>
    <w:p w14:paraId="01F521DA" w14:textId="465EA74C" w:rsidR="004E739B" w:rsidRPr="00243812" w:rsidRDefault="00243812" w:rsidP="00F01A18">
      <w:pPr>
        <w:pStyle w:val="NoSpacing"/>
        <w:rPr>
          <w:rFonts w:ascii="Montserrat" w:hAnsi="Montserrat"/>
          <w:sz w:val="24"/>
        </w:rPr>
      </w:pPr>
      <w:r w:rsidRPr="00243812">
        <w:rPr>
          <w:rFonts w:ascii="Montserrat" w:hAnsi="Montserrat"/>
          <w:sz w:val="24"/>
        </w:rPr>
        <w:tab/>
        <w:t>a group</w:t>
      </w:r>
      <w:r w:rsidR="006F60BF" w:rsidRPr="00243812">
        <w:rPr>
          <w:rFonts w:ascii="Montserrat" w:hAnsi="Montserrat"/>
          <w:sz w:val="24"/>
        </w:rPr>
        <w:tab/>
      </w:r>
      <w:r w:rsidRPr="00243812">
        <w:rPr>
          <w:rFonts w:ascii="Montserrat" w:hAnsi="Montserrat"/>
          <w:sz w:val="24"/>
        </w:rPr>
        <w:t>moderate</w:t>
      </w:r>
      <w:r w:rsidR="006F60BF" w:rsidRPr="00243812">
        <w:rPr>
          <w:rFonts w:ascii="Montserrat" w:hAnsi="Montserrat"/>
          <w:sz w:val="24"/>
        </w:rPr>
        <w:tab/>
      </w:r>
      <w:r w:rsidRPr="00243812">
        <w:rPr>
          <w:rFonts w:ascii="Montserrat" w:hAnsi="Montserrat"/>
          <w:sz w:val="24"/>
        </w:rPr>
        <w:t>spectral opponent</w:t>
      </w:r>
    </w:p>
    <w:p w14:paraId="34205FDE" w14:textId="0D2F7AFE" w:rsidR="004E739B" w:rsidRPr="00243812" w:rsidRDefault="00243812" w:rsidP="00F01A18">
      <w:pPr>
        <w:pStyle w:val="NoSpacing"/>
        <w:rPr>
          <w:rFonts w:ascii="Montserrat" w:hAnsi="Montserrat"/>
          <w:sz w:val="24"/>
        </w:rPr>
      </w:pPr>
      <w:r w:rsidRPr="00243812">
        <w:rPr>
          <w:rFonts w:ascii="Montserrat" w:hAnsi="Montserrat"/>
          <w:sz w:val="24"/>
        </w:rPr>
        <w:tab/>
        <w:t>a person</w:t>
      </w:r>
      <w:r w:rsidR="006F60BF" w:rsidRPr="00243812">
        <w:rPr>
          <w:rFonts w:ascii="Montserrat" w:hAnsi="Montserrat"/>
          <w:sz w:val="24"/>
        </w:rPr>
        <w:tab/>
      </w:r>
      <w:r w:rsidRPr="00243812">
        <w:rPr>
          <w:rFonts w:ascii="Montserrat" w:hAnsi="Montserrat"/>
          <w:sz w:val="24"/>
        </w:rPr>
        <w:t>major</w:t>
      </w:r>
      <w:r w:rsidR="006F60BF" w:rsidRPr="00243812">
        <w:rPr>
          <w:rFonts w:ascii="Montserrat" w:hAnsi="Montserrat"/>
          <w:sz w:val="24"/>
        </w:rPr>
        <w:tab/>
      </w:r>
      <w:r w:rsidRPr="00243812">
        <w:rPr>
          <w:rFonts w:ascii="Montserrat" w:hAnsi="Montserrat"/>
          <w:sz w:val="24"/>
        </w:rPr>
        <w:t>unmaim</w:t>
      </w:r>
    </w:p>
    <w:p w14:paraId="590A9FEA" w14:textId="73DF58AB"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t>a room</w:t>
      </w:r>
      <w:r w:rsidR="006F60BF" w:rsidRPr="00243812">
        <w:rPr>
          <w:rFonts w:ascii="Montserrat" w:hAnsi="Montserrat"/>
          <w:sz w:val="24"/>
        </w:rPr>
        <w:tab/>
      </w:r>
      <w:r w:rsidRPr="00243812">
        <w:rPr>
          <w:rFonts w:ascii="Montserrat" w:hAnsi="Montserrat"/>
          <w:sz w:val="24"/>
        </w:rPr>
        <w:t>moderate</w:t>
      </w:r>
      <w:r w:rsidRPr="00243812">
        <w:rPr>
          <w:rFonts w:ascii="Montserrat" w:hAnsi="Montserrat"/>
          <w:sz w:val="24"/>
        </w:rPr>
        <w:noBreakHyphen/>
        <w:t>major</w:t>
      </w:r>
      <w:r w:rsidRPr="00243812">
        <w:rPr>
          <w:rFonts w:ascii="Montserrat" w:hAnsi="Montserrat"/>
          <w:sz w:val="24"/>
        </w:rPr>
        <w:tab/>
        <w:t>cloak in shadows</w:t>
      </w:r>
    </w:p>
    <w:p w14:paraId="07A5C3CE" w14:textId="25C9D9F4"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a room</w:t>
      </w:r>
      <w:r w:rsidR="006F60BF" w:rsidRPr="00243812">
        <w:rPr>
          <w:rFonts w:ascii="Montserrat" w:hAnsi="Montserrat"/>
          <w:sz w:val="24"/>
        </w:rPr>
        <w:tab/>
      </w:r>
      <w:r w:rsidRPr="00243812">
        <w:rPr>
          <w:rFonts w:ascii="Montserrat" w:hAnsi="Montserrat"/>
          <w:sz w:val="24"/>
        </w:rPr>
        <w:t>major</w:t>
      </w:r>
      <w:r w:rsidR="006F60BF" w:rsidRPr="00243812">
        <w:rPr>
          <w:rFonts w:ascii="Montserrat" w:hAnsi="Montserrat"/>
          <w:sz w:val="24"/>
        </w:rPr>
        <w:tab/>
      </w:r>
      <w:r w:rsidRPr="00243812">
        <w:rPr>
          <w:rFonts w:ascii="Montserrat" w:hAnsi="Montserrat"/>
          <w:sz w:val="24"/>
        </w:rPr>
        <w:t>spectral scene</w:t>
      </w:r>
    </w:p>
    <w:p w14:paraId="7D55699C" w14:textId="73BB7E4A"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a room</w:t>
      </w:r>
      <w:r w:rsidR="006F60BF" w:rsidRPr="00243812">
        <w:rPr>
          <w:rFonts w:ascii="Montserrat" w:hAnsi="Montserrat"/>
          <w:sz w:val="24"/>
        </w:rPr>
        <w:tab/>
      </w:r>
      <w:r w:rsidRPr="00243812">
        <w:rPr>
          <w:rFonts w:ascii="Montserrat" w:hAnsi="Montserrat"/>
          <w:sz w:val="24"/>
        </w:rPr>
        <w:t>major</w:t>
      </w:r>
      <w:r w:rsidR="006F60BF" w:rsidRPr="00243812">
        <w:rPr>
          <w:rFonts w:ascii="Montserrat" w:hAnsi="Montserrat"/>
          <w:sz w:val="24"/>
        </w:rPr>
        <w:tab/>
      </w:r>
      <w:r w:rsidRPr="00243812">
        <w:rPr>
          <w:rFonts w:ascii="Montserrat" w:hAnsi="Montserrat"/>
          <w:sz w:val="24"/>
        </w:rPr>
        <w:t>reconfigure layout</w:t>
      </w:r>
    </w:p>
    <w:p w14:paraId="50C17337" w14:textId="2ECDCF73"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a building</w:t>
      </w:r>
      <w:r w:rsidR="006F60BF" w:rsidRPr="00243812">
        <w:rPr>
          <w:rFonts w:ascii="Montserrat" w:hAnsi="Montserrat"/>
          <w:sz w:val="24"/>
        </w:rPr>
        <w:tab/>
      </w:r>
      <w:r w:rsidRPr="00243812">
        <w:rPr>
          <w:rFonts w:ascii="Montserrat" w:hAnsi="Montserrat"/>
          <w:sz w:val="24"/>
        </w:rPr>
        <w:t>major</w:t>
      </w:r>
      <w:r w:rsidR="006F60BF" w:rsidRPr="00243812">
        <w:rPr>
          <w:rFonts w:ascii="Montserrat" w:hAnsi="Montserrat"/>
          <w:sz w:val="24"/>
        </w:rPr>
        <w:tab/>
      </w:r>
      <w:r w:rsidRPr="00243812">
        <w:rPr>
          <w:rFonts w:ascii="Montserrat" w:hAnsi="Montserrat"/>
          <w:sz w:val="24"/>
        </w:rPr>
        <w:t>obfuscate ••</w:t>
      </w:r>
    </w:p>
    <w:p w14:paraId="286DF467" w14:textId="2E9F72F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a room</w:t>
      </w:r>
      <w:r w:rsidR="006F60BF" w:rsidRPr="00243812">
        <w:rPr>
          <w:rFonts w:ascii="Montserrat" w:hAnsi="Montserrat"/>
          <w:sz w:val="24"/>
        </w:rPr>
        <w:tab/>
      </w:r>
      <w:r w:rsidRPr="00243812">
        <w:rPr>
          <w:rFonts w:ascii="Montserrat" w:hAnsi="Montserrat"/>
          <w:sz w:val="24"/>
        </w:rPr>
        <w:t>major</w:t>
      </w:r>
      <w:r w:rsidR="006F60BF" w:rsidRPr="00243812">
        <w:rPr>
          <w:rFonts w:ascii="Montserrat" w:hAnsi="Montserrat"/>
          <w:sz w:val="24"/>
        </w:rPr>
        <w:tab/>
      </w:r>
      <w:r w:rsidRPr="00243812">
        <w:rPr>
          <w:rFonts w:ascii="Montserrat" w:hAnsi="Montserrat"/>
          <w:sz w:val="24"/>
        </w:rPr>
        <w:t>night during day</w:t>
      </w:r>
    </w:p>
    <w:p w14:paraId="1D45CAB8" w14:textId="1E4FE875" w:rsidR="004E739B" w:rsidRPr="00243812" w:rsidRDefault="00243812" w:rsidP="00F01A18">
      <w:pPr>
        <w:pStyle w:val="NoSpacing"/>
        <w:rPr>
          <w:rFonts w:ascii="Montserrat" w:hAnsi="Montserrat"/>
          <w:sz w:val="24"/>
        </w:rPr>
      </w:pPr>
      <w:r w:rsidRPr="00243812">
        <w:rPr>
          <w:rFonts w:ascii="Montserrat" w:hAnsi="Montserrat"/>
          <w:sz w:val="24"/>
        </w:rPr>
        <w:tab/>
        <w:t>a group</w:t>
      </w:r>
      <w:r w:rsidR="006F60BF" w:rsidRPr="00243812">
        <w:rPr>
          <w:rFonts w:ascii="Montserrat" w:hAnsi="Montserrat"/>
          <w:sz w:val="24"/>
        </w:rPr>
        <w:tab/>
      </w:r>
      <w:r w:rsidRPr="00243812">
        <w:rPr>
          <w:rFonts w:ascii="Montserrat" w:hAnsi="Montserrat"/>
          <w:sz w:val="24"/>
        </w:rPr>
        <w:t>major</w:t>
      </w:r>
      <w:r w:rsidR="006F60BF" w:rsidRPr="00243812">
        <w:rPr>
          <w:rFonts w:ascii="Montserrat" w:hAnsi="Montserrat"/>
          <w:sz w:val="24"/>
        </w:rPr>
        <w:tab/>
      </w:r>
      <w:r w:rsidRPr="00243812">
        <w:rPr>
          <w:rFonts w:ascii="Montserrat" w:hAnsi="Montserrat"/>
          <w:sz w:val="24"/>
        </w:rPr>
        <w:t>spectral wounding assailants</w:t>
      </w:r>
    </w:p>
    <w:p w14:paraId="197EAA45" w14:textId="11D8ADCF" w:rsidR="004E739B" w:rsidRPr="00243812" w:rsidRDefault="00243812" w:rsidP="00F01A18">
      <w:pPr>
        <w:pStyle w:val="NoSpacing"/>
        <w:rPr>
          <w:rFonts w:ascii="Montserrat" w:hAnsi="Montserrat"/>
          <w:sz w:val="24"/>
        </w:rPr>
      </w:pPr>
      <w:r w:rsidRPr="00243812">
        <w:rPr>
          <w:rFonts w:ascii="Montserrat" w:hAnsi="Montserrat"/>
          <w:sz w:val="24"/>
        </w:rPr>
        <w:tab/>
        <w:t>a person</w:t>
      </w:r>
      <w:r w:rsidR="006F60BF" w:rsidRPr="00243812">
        <w:rPr>
          <w:rFonts w:ascii="Montserrat" w:hAnsi="Montserrat"/>
          <w:sz w:val="24"/>
        </w:rPr>
        <w:tab/>
      </w:r>
      <w:r w:rsidRPr="00243812">
        <w:rPr>
          <w:rFonts w:ascii="Montserrat" w:hAnsi="Montserrat"/>
          <w:sz w:val="24"/>
        </w:rPr>
        <w:t>extreme</w:t>
      </w:r>
      <w:r w:rsidR="006F60BF" w:rsidRPr="00243812">
        <w:rPr>
          <w:rFonts w:ascii="Montserrat" w:hAnsi="Montserrat"/>
          <w:sz w:val="24"/>
        </w:rPr>
        <w:tab/>
      </w:r>
      <w:r w:rsidRPr="00243812">
        <w:rPr>
          <w:rFonts w:ascii="Montserrat" w:hAnsi="Montserrat"/>
          <w:sz w:val="24"/>
        </w:rPr>
        <w:t>destroy and restore</w:t>
      </w:r>
    </w:p>
    <w:p w14:paraId="2B56E01A" w14:textId="77777777" w:rsidR="004E739B" w:rsidRPr="00243812" w:rsidRDefault="004E739B" w:rsidP="00F01A18">
      <w:pPr>
        <w:pStyle w:val="NoSpacing"/>
        <w:rPr>
          <w:rFonts w:ascii="Montserrat" w:hAnsi="Montserrat"/>
          <w:sz w:val="24"/>
        </w:rPr>
      </w:pPr>
    </w:p>
    <w:p w14:paraId="3EE0006A" w14:textId="5CFD8001" w:rsidR="004E739B" w:rsidRPr="00243812" w:rsidRDefault="00243812" w:rsidP="00F01A18">
      <w:pPr>
        <w:pStyle w:val="NoSpacing"/>
        <w:rPr>
          <w:rFonts w:ascii="Montserrat" w:hAnsi="Montserrat"/>
          <w:sz w:val="24"/>
        </w:rPr>
      </w:pPr>
      <w:r w:rsidRPr="00243812">
        <w:rPr>
          <w:rFonts w:ascii="Montserrat" w:hAnsi="Montserrat"/>
          <w:sz w:val="24"/>
        </w:rPr>
        <w:t>An inbetween will discorporate upon expending all willpower or upon taking incapacitating damage in that form. However, as long as the inbetween retains its base will, it will continue to exist. A permanent point of will is equal to ten willpower, but once spent it will not come back unless repurchased with experience. Will can be bought up to a maximum equal to the generation had as a vampire, but will start only as high as ten. The limit of willpower spent in a turn is also the same as bloodpoints it coul</w:t>
      </w:r>
      <w:r w:rsidRPr="00243812">
        <w:rPr>
          <w:rFonts w:ascii="Montserrat" w:hAnsi="Montserrat"/>
          <w:sz w:val="24"/>
        </w:rPr>
        <w:t>d spend, as per generation. Being a dream, as well as a vampire, exposure to daylight will cause discorporation of the form. The inbetween is limited to the night in all of its actions, with a rare exception of speaking from deep shadows during the day... If there is someone there to listen, that is.</w:t>
      </w:r>
      <w:r w:rsidR="006F60BF" w:rsidRPr="00243812">
        <w:rPr>
          <w:rFonts w:ascii="Montserrat" w:hAnsi="Montserrat"/>
          <w:sz w:val="24"/>
        </w:rPr>
        <w:tab/>
      </w:r>
    </w:p>
    <w:p w14:paraId="327CBA7A" w14:textId="77777777" w:rsidR="004E739B" w:rsidRPr="00243812" w:rsidRDefault="004E739B" w:rsidP="00F01A18">
      <w:pPr>
        <w:pStyle w:val="NoSpacing"/>
        <w:rPr>
          <w:rFonts w:ascii="Montserrat" w:hAnsi="Montserrat"/>
          <w:sz w:val="24"/>
        </w:rPr>
      </w:pPr>
    </w:p>
    <w:p w14:paraId="760A973C" w14:textId="77777777" w:rsidR="004E739B" w:rsidRPr="00243812" w:rsidRDefault="00243812" w:rsidP="00F01A18">
      <w:pPr>
        <w:pStyle w:val="NoSpacing"/>
        <w:rPr>
          <w:rFonts w:ascii="Montserrat" w:hAnsi="Montserrat"/>
          <w:sz w:val="24"/>
        </w:rPr>
      </w:pPr>
      <w:r w:rsidRPr="00243812">
        <w:rPr>
          <w:rFonts w:ascii="Montserrat" w:hAnsi="Montserrat"/>
          <w:sz w:val="24"/>
        </w:rPr>
        <w:t>Onaenance</w:t>
      </w:r>
      <w:r w:rsidRPr="00243812">
        <w:rPr>
          <w:rFonts w:ascii="Montserrat" w:hAnsi="Montserrat"/>
          <w:sz w:val="24"/>
        </w:rPr>
        <w:tab/>
        <w:t>this is the discipline of existing on the inbetween. Possession of this discipline allows a kindred to remain coherent beyond the final death, and begin mastering the abilities of an inbetween. All incarnations will discorporate if incapacitated, or upon the exhaustion of all willpower. This incapacitation can be delayed if the form possesses blood in its bloodpool, which can be spent as extra wound levels. However, upon exhausting those bloodpoints, the form will again discorporate:</w:t>
      </w:r>
    </w:p>
    <w:p w14:paraId="0F58CC7D" w14:textId="77777777" w:rsidR="004E739B" w:rsidRPr="00243812" w:rsidRDefault="004E739B" w:rsidP="00F01A18">
      <w:pPr>
        <w:pStyle w:val="NoSpacing"/>
        <w:rPr>
          <w:rFonts w:ascii="Montserrat" w:hAnsi="Montserrat"/>
          <w:sz w:val="24"/>
        </w:rPr>
      </w:pPr>
    </w:p>
    <w:p w14:paraId="5CA99C45"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dream of self</w:t>
      </w:r>
    </w:p>
    <w:p w14:paraId="71DCDA21"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 xml:space="preserve">dream of selves (1 form / blood &amp; will point </w:t>
      </w:r>
      <w:r w:rsidRPr="00243812">
        <w:rPr>
          <w:rFonts w:ascii="Montserrat" w:hAnsi="Montserrat"/>
          <w:sz w:val="24"/>
        </w:rPr>
        <w:noBreakHyphen/>
        <w:t xml:space="preserve"> memorized)</w:t>
      </w:r>
    </w:p>
    <w:p w14:paraId="40A926BD"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r>
      <w:r w:rsidRPr="00243812">
        <w:rPr>
          <w:rFonts w:ascii="Montserrat" w:hAnsi="Montserrat"/>
          <w:sz w:val="24"/>
        </w:rPr>
        <w:t>worldbound, allows drinking of blood</w:t>
      </w:r>
    </w:p>
    <w:p w14:paraId="343FF927"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earthbound, allows temporary mortality (1 day / blood &amp; will point)</w:t>
      </w:r>
    </w:p>
    <w:p w14:paraId="15461481"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well of night, move abroad at day</w:t>
      </w:r>
    </w:p>
    <w:p w14:paraId="3C8D4958"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sight of dreams</w:t>
      </w:r>
    </w:p>
    <w:p w14:paraId="13437C74"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dreamwalking</w:t>
      </w:r>
    </w:p>
    <w:p w14:paraId="1F0A2C8F"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dreamstalking</w:t>
      </w:r>
    </w:p>
    <w:p w14:paraId="645C2930"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dreamcasting</w:t>
      </w:r>
    </w:p>
    <w:p w14:paraId="3EA4FBF7"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dreamrealm</w:t>
      </w:r>
    </w:p>
    <w:p w14:paraId="5A63114A" w14:textId="77777777" w:rsidR="004E739B" w:rsidRPr="00243812" w:rsidRDefault="004E739B" w:rsidP="00F01A18">
      <w:pPr>
        <w:pStyle w:val="NoSpacing"/>
        <w:rPr>
          <w:rFonts w:ascii="Montserrat" w:hAnsi="Montserrat"/>
          <w:sz w:val="24"/>
        </w:rPr>
      </w:pPr>
    </w:p>
    <w:p w14:paraId="259B2691" w14:textId="77777777" w:rsidR="004E739B" w:rsidRPr="00243812" w:rsidRDefault="00243812" w:rsidP="00F01A18">
      <w:pPr>
        <w:pStyle w:val="NoSpacing"/>
        <w:rPr>
          <w:rFonts w:ascii="Montserrat" w:hAnsi="Montserrat"/>
          <w:sz w:val="24"/>
        </w:rPr>
      </w:pPr>
      <w:r w:rsidRPr="00243812">
        <w:rPr>
          <w:rFonts w:ascii="Montserrat" w:hAnsi="Montserrat"/>
          <w:sz w:val="24"/>
        </w:rPr>
        <w:t>Saertius</w:t>
      </w:r>
      <w:r w:rsidRPr="00243812">
        <w:rPr>
          <w:rFonts w:ascii="Montserrat" w:hAnsi="Montserrat"/>
          <w:sz w:val="24"/>
        </w:rPr>
        <w:tab/>
        <w:t>this is the discipline of abandoning corporealness far beyond the allowances of protean. Possession of this discipline allows protean to be learned unassisted without penalty, because of the similarities. Its use requires the expenditure of a bloodpoint to initiate. Items and clothing will not shift or discorporate (phase) with the vampire:</w:t>
      </w:r>
    </w:p>
    <w:p w14:paraId="4C23449E" w14:textId="77777777" w:rsidR="004E739B" w:rsidRPr="00243812" w:rsidRDefault="004E739B" w:rsidP="00F01A18">
      <w:pPr>
        <w:pStyle w:val="NoSpacing"/>
        <w:rPr>
          <w:rFonts w:ascii="Montserrat" w:hAnsi="Montserrat"/>
          <w:sz w:val="24"/>
        </w:rPr>
      </w:pPr>
    </w:p>
    <w:p w14:paraId="000C473B"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as mist (undispersed), translucent form (half damage from attacks)</w:t>
      </w:r>
    </w:p>
    <w:p w14:paraId="72155023"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noncorporeal, one pace only (unless obstructed by material overlap)</w:t>
      </w:r>
    </w:p>
    <w:p w14:paraId="36B04747"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shift, one pace any direction</w:t>
      </w:r>
    </w:p>
    <w:p w14:paraId="23AB39F3"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noncorporeal, rounds equal to will</w:t>
      </w:r>
    </w:p>
    <w:p w14:paraId="7ADAD9DE" w14:textId="77777777" w:rsidR="004E739B" w:rsidRPr="00243812" w:rsidRDefault="00243812" w:rsidP="00F01A18">
      <w:pPr>
        <w:pStyle w:val="NoSpacing"/>
        <w:rPr>
          <w:rFonts w:ascii="Montserrat" w:hAnsi="Montserrat"/>
          <w:sz w:val="24"/>
        </w:rPr>
      </w:pPr>
      <w:r w:rsidRPr="00243812">
        <w:rPr>
          <w:rFonts w:ascii="Montserrat" w:hAnsi="Montserrat"/>
          <w:sz w:val="24"/>
        </w:rPr>
        <w:tab/>
        <w:t>shift, meters equal to will</w:t>
      </w:r>
    </w:p>
    <w:p w14:paraId="38E51B80"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twice length, or distance</w:t>
      </w:r>
    </w:p>
    <w:p w14:paraId="485CCF19"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phase other, one round (unless obstructed by material overlap)</w:t>
      </w:r>
    </w:p>
    <w:p w14:paraId="2B81C481"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earthbind other</w:t>
      </w:r>
    </w:p>
    <w:p w14:paraId="2C5C5B36"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r>
    </w:p>
    <w:p w14:paraId="6E23F1FE"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r>
    </w:p>
    <w:p w14:paraId="74079322"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r>
    </w:p>
    <w:p w14:paraId="61A474EA" w14:textId="77777777" w:rsidR="004E739B" w:rsidRPr="00243812" w:rsidRDefault="004E739B" w:rsidP="00F01A18">
      <w:pPr>
        <w:pStyle w:val="NoSpacing"/>
        <w:rPr>
          <w:rFonts w:ascii="Montserrat" w:hAnsi="Montserrat"/>
          <w:sz w:val="24"/>
        </w:rPr>
      </w:pPr>
    </w:p>
    <w:p w14:paraId="7D260EB2" w14:textId="77777777" w:rsidR="004E739B" w:rsidRPr="00243812" w:rsidRDefault="00243812" w:rsidP="00F01A18">
      <w:pPr>
        <w:pStyle w:val="NoSpacing"/>
        <w:rPr>
          <w:rFonts w:ascii="Montserrat" w:hAnsi="Montserrat"/>
          <w:sz w:val="24"/>
        </w:rPr>
      </w:pPr>
      <w:r w:rsidRPr="00243812">
        <w:rPr>
          <w:rFonts w:ascii="Montserrat" w:hAnsi="Montserrat"/>
          <w:sz w:val="24"/>
        </w:rPr>
        <w:t>Quaexea</w:t>
      </w:r>
      <w:r w:rsidRPr="00243812">
        <w:rPr>
          <w:rFonts w:ascii="Montserrat" w:hAnsi="Montserrat"/>
          <w:sz w:val="24"/>
        </w:rPr>
        <w:tab/>
        <w:t>this discipline requires the refined blood of the kindred over the thick, heady blood of a mortal. In its lesser stages, it merely refines the kindred's blood to a suitable clarity. The consequences and rewards of this are thus: kindred blood counts double when drunk, but mortal blood counts as only half of what the vampire drank. Quaexic blood is as clear and pure as water, but for a faint luminescence. Drinking more than a single bloodpoint of this blood will induce psychedelic reactions at random</w:t>
      </w:r>
      <w:r w:rsidRPr="00243812">
        <w:rPr>
          <w:rFonts w:ascii="Montserrat" w:hAnsi="Montserrat"/>
          <w:sz w:val="24"/>
        </w:rPr>
        <w:t>, until otherwise spent. However, one point of this blood is worth triple the amount drunk, so long as it has had a full day to catalyze. Never the less, these bloodpoints count the same as any other for spending to raise attributes, activate disciplines. Finally, only this refined blood can be spent to activate the special powers of this discipline.</w:t>
      </w:r>
    </w:p>
    <w:p w14:paraId="380EACC3" w14:textId="77777777" w:rsidR="004E739B" w:rsidRPr="00243812" w:rsidRDefault="004E739B" w:rsidP="00F01A18">
      <w:pPr>
        <w:pStyle w:val="NoSpacing"/>
        <w:rPr>
          <w:rFonts w:ascii="Montserrat" w:hAnsi="Montserrat"/>
          <w:sz w:val="24"/>
        </w:rPr>
      </w:pPr>
    </w:p>
    <w:p w14:paraId="26069679" w14:textId="0A4B1A8E"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 xml:space="preserve">purified blood </w:t>
      </w:r>
      <w:r w:rsidR="006F60BF" w:rsidRPr="00243812">
        <w:rPr>
          <w:rFonts w:ascii="Montserrat" w:hAnsi="Montserrat"/>
          <w:sz w:val="24"/>
        </w:rPr>
        <w:tab/>
      </w:r>
      <w:r w:rsidRPr="00243812">
        <w:rPr>
          <w:rFonts w:ascii="Montserrat" w:hAnsi="Montserrat"/>
          <w:sz w:val="24"/>
        </w:rPr>
        <w:t>permanent</w:t>
      </w:r>
    </w:p>
    <w:p w14:paraId="65C76D6E" w14:textId="6D4EC1F1"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heal aggravated wound</w:t>
      </w:r>
      <w:r w:rsidR="006F60BF" w:rsidRPr="00243812">
        <w:rPr>
          <w:rFonts w:ascii="Montserrat" w:hAnsi="Montserrat"/>
          <w:sz w:val="24"/>
        </w:rPr>
        <w:tab/>
      </w:r>
      <w:r w:rsidRPr="00243812">
        <w:rPr>
          <w:rFonts w:ascii="Montserrat" w:hAnsi="Montserrat"/>
          <w:sz w:val="24"/>
        </w:rPr>
        <w:t>1 bp, 1 wp</w:t>
      </w:r>
    </w:p>
    <w:p w14:paraId="2EBE0E1F" w14:textId="7A2A7932"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restore crippled/maimed appendage/organ</w:t>
      </w:r>
      <w:r w:rsidR="006F60BF" w:rsidRPr="00243812">
        <w:rPr>
          <w:rFonts w:ascii="Montserrat" w:hAnsi="Montserrat"/>
          <w:sz w:val="24"/>
        </w:rPr>
        <w:tab/>
      </w:r>
      <w:r w:rsidRPr="00243812">
        <w:rPr>
          <w:rFonts w:ascii="Montserrat" w:hAnsi="Montserrat"/>
          <w:sz w:val="24"/>
        </w:rPr>
        <w:t>1 bp, 1 wp, 1 hour</w:t>
      </w:r>
    </w:p>
    <w:p w14:paraId="4C308A16"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 xml:space="preserve">psychokinesis (int as str, wits as dex; at range of sight) </w:t>
      </w:r>
      <w:r w:rsidRPr="00243812">
        <w:rPr>
          <w:rFonts w:ascii="Montserrat" w:hAnsi="Montserrat"/>
          <w:sz w:val="24"/>
        </w:rPr>
        <w:tab/>
        <w:t>1 bp, 1 wp</w:t>
      </w:r>
    </w:p>
    <w:p w14:paraId="7D2E4B20" w14:textId="39B6717C"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levitation</w:t>
      </w:r>
      <w:r w:rsidR="006F60BF" w:rsidRPr="00243812">
        <w:rPr>
          <w:rFonts w:ascii="Montserrat" w:hAnsi="Montserrat"/>
          <w:sz w:val="24"/>
        </w:rPr>
        <w:tab/>
      </w:r>
      <w:r w:rsidRPr="00243812">
        <w:rPr>
          <w:rFonts w:ascii="Montserrat" w:hAnsi="Montserrat"/>
          <w:sz w:val="24"/>
        </w:rPr>
        <w:t>persistent, 1 bp</w:t>
      </w:r>
    </w:p>
    <w:p w14:paraId="7405025C"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heart tap (causes one round of incapacitation)</w:t>
      </w:r>
      <w:r w:rsidRPr="00243812">
        <w:rPr>
          <w:rFonts w:ascii="Montserrat" w:hAnsi="Montserrat"/>
          <w:sz w:val="24"/>
        </w:rPr>
        <w:tab/>
        <w:t>1 bp, 1 wp</w:t>
      </w:r>
    </w:p>
    <w:p w14:paraId="7F386773"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heat (1 body or object, 1° per second w/concentration)</w:t>
      </w:r>
      <w:r w:rsidRPr="00243812">
        <w:rPr>
          <w:rFonts w:ascii="Montserrat" w:hAnsi="Montserrat"/>
          <w:sz w:val="24"/>
        </w:rPr>
        <w:tab/>
        <w:t>1 bp, 1 wp/attempt</w:t>
      </w:r>
    </w:p>
    <w:p w14:paraId="31E59380" w14:textId="67037FFC"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spirit hammer (will as str...)</w:t>
      </w:r>
      <w:r w:rsidR="006F60BF" w:rsidRPr="00243812">
        <w:rPr>
          <w:rFonts w:ascii="Montserrat" w:hAnsi="Montserrat"/>
          <w:sz w:val="24"/>
        </w:rPr>
        <w:tab/>
      </w:r>
      <w:r w:rsidRPr="00243812">
        <w:rPr>
          <w:rFonts w:ascii="Montserrat" w:hAnsi="Montserrat"/>
          <w:sz w:val="24"/>
        </w:rPr>
        <w:t>1 bp, 1 wp</w:t>
      </w:r>
    </w:p>
    <w:p w14:paraId="4F585E8E" w14:textId="712C2A01"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true flight</w:t>
      </w:r>
      <w:r w:rsidR="006F60BF" w:rsidRPr="00243812">
        <w:rPr>
          <w:rFonts w:ascii="Montserrat" w:hAnsi="Montserrat"/>
          <w:sz w:val="24"/>
        </w:rPr>
        <w:tab/>
      </w:r>
      <w:r w:rsidRPr="00243812">
        <w:rPr>
          <w:rFonts w:ascii="Montserrat" w:hAnsi="Montserrat"/>
          <w:sz w:val="24"/>
        </w:rPr>
        <w:t>persistent, 1 bp</w:t>
      </w:r>
    </w:p>
    <w:p w14:paraId="0C304B40" w14:textId="147C7E35"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cup of life (ressurect mortal)</w:t>
      </w:r>
      <w:r w:rsidR="006F60BF" w:rsidRPr="00243812">
        <w:rPr>
          <w:rFonts w:ascii="Montserrat" w:hAnsi="Montserrat"/>
          <w:sz w:val="24"/>
        </w:rPr>
        <w:tab/>
      </w:r>
      <w:r w:rsidRPr="00243812">
        <w:rPr>
          <w:rFonts w:ascii="Montserrat" w:hAnsi="Montserrat"/>
          <w:sz w:val="24"/>
        </w:rPr>
        <w:t>5 bp, 5 wp</w:t>
      </w:r>
    </w:p>
    <w:p w14:paraId="33C38BAD" w14:textId="77777777" w:rsidR="004E739B" w:rsidRPr="00243812" w:rsidRDefault="004E739B" w:rsidP="00F01A18">
      <w:pPr>
        <w:pStyle w:val="NoSpacing"/>
        <w:rPr>
          <w:rFonts w:ascii="Montserrat" w:hAnsi="Montserrat"/>
          <w:sz w:val="24"/>
        </w:rPr>
      </w:pPr>
    </w:p>
    <w:p w14:paraId="6FD232E1" w14:textId="77777777" w:rsidR="004E739B" w:rsidRPr="00243812" w:rsidRDefault="00243812" w:rsidP="00F01A18">
      <w:pPr>
        <w:pStyle w:val="NoSpacing"/>
        <w:rPr>
          <w:rFonts w:ascii="Montserrat" w:hAnsi="Montserrat"/>
          <w:sz w:val="24"/>
        </w:rPr>
      </w:pPr>
      <w:r w:rsidRPr="00243812">
        <w:rPr>
          <w:rFonts w:ascii="Montserrat" w:hAnsi="Montserrat"/>
          <w:sz w:val="24"/>
        </w:rPr>
        <w:t>Severance</w:t>
      </w:r>
      <w:r w:rsidRPr="00243812">
        <w:rPr>
          <w:rFonts w:ascii="Montserrat" w:hAnsi="Montserrat"/>
          <w:sz w:val="24"/>
        </w:rPr>
        <w:tab/>
        <w:t>upon being severed from the bloodline, a kindred will go into severance shock. Without the support of a bloodline, the blood will panic into an unusual frenzy, desperately altering its kindred host in order to meta</w:t>
      </w:r>
      <w:r w:rsidRPr="00243812">
        <w:rPr>
          <w:rFonts w:ascii="Montserrat" w:hAnsi="Montserrat"/>
          <w:sz w:val="24"/>
        </w:rPr>
        <w:noBreakHyphen/>
        <w:t>stabilize. It will attempt to establish itself a new bloodline with its host as its first generation. Each day it will drain bloodpoints equal to half of that kindred's bloodpool, one point of will power, and one humanity to sustain this frenzied metamorphosis. If the kindred can entire</w:t>
      </w:r>
      <w:r w:rsidRPr="00243812">
        <w:rPr>
          <w:rFonts w:ascii="Montserrat" w:hAnsi="Montserrat"/>
          <w:sz w:val="24"/>
        </w:rPr>
        <w:t>ly fill his or her bloodpool that evening, and keep it so until it goes to ground, her generation will raise by one at dawn (one point less though, and nothing is gained from that night's torment and loss.) The next day, will repeat the cycle, the loss of half of the bloodpool, one point of willpower and one humanity. This will continue until the vampire reaches first generation, at which time she will inherit all of the potential of that status, but unfortunately none of the benefits of age and experienced</w:t>
      </w:r>
      <w:r w:rsidRPr="00243812">
        <w:rPr>
          <w:rFonts w:ascii="Montserrat" w:hAnsi="Montserrat"/>
          <w:sz w:val="24"/>
        </w:rPr>
        <w:t xml:space="preserve"> that are possessed by the established creatures of that generation. If the player shows her torment and anguish at the loss of humanity, she may use her experience to restore her humanity, as seems appropriate. Severance will only occur if the bloodline is broken entirely. If the blood is drunk, then the line will thread through the drinker, merely raising the drinker's generation by one if the bloodline is higher, with no other benefits to any. Those who have lost their sire will remain trapped at their p</w:t>
      </w:r>
      <w:r w:rsidRPr="00243812">
        <w:rPr>
          <w:rFonts w:ascii="Montserrat" w:hAnsi="Montserrat"/>
          <w:sz w:val="24"/>
        </w:rPr>
        <w:t>resent generation unless remade. Also, those who have committed diablerie in any manner besides working their way up in their own bloodline in order of sires and sires' sires, they will never be able to sever from the bloodline as they have tied theirs into knots. On the other hand, if the sire of many childer is destroyed, than all of his get will go through the severance to establish their own bloodlines. Some would say that this is the initial cause of the creation of all the existing bloodlines, the des</w:t>
      </w:r>
      <w:r w:rsidRPr="00243812">
        <w:rPr>
          <w:rFonts w:ascii="Montserrat" w:hAnsi="Montserrat"/>
          <w:sz w:val="24"/>
        </w:rPr>
        <w:t xml:space="preserve">truction of the first sire... Or his most prolific child. </w:t>
      </w:r>
    </w:p>
    <w:p w14:paraId="6DF6C311" w14:textId="77777777" w:rsidR="004E739B" w:rsidRPr="00243812" w:rsidRDefault="00243812" w:rsidP="00F01A18">
      <w:pPr>
        <w:pStyle w:val="NoSpacing"/>
        <w:rPr>
          <w:rFonts w:ascii="Montserrat" w:hAnsi="Montserrat"/>
          <w:sz w:val="24"/>
        </w:rPr>
      </w:pPr>
      <w:r w:rsidRPr="00243812">
        <w:rPr>
          <w:rFonts w:ascii="Montserrat" w:hAnsi="Montserrat"/>
          <w:sz w:val="24"/>
        </w:rPr>
        <w:tab/>
        <w:t>it is of course possible that a kindred who is severed might have sired childer of its own before its severance, in which case, they are dragged along with their sire to a lower generation appropriate to their descendence from it. Their torment will end once they reach their new generation, but they can only proceed at the same pace as their sire. They cannot gain generations faster than their sire, but if their sire advances faster than they, they will also suffer a wounding equal to the amount their sire</w:t>
      </w:r>
      <w:r w:rsidRPr="00243812">
        <w:rPr>
          <w:rFonts w:ascii="Montserrat" w:hAnsi="Montserrat"/>
          <w:sz w:val="24"/>
        </w:rPr>
        <w:t xml:space="preserve"> has gained on them, which they cannot heal until they catch up. They will also pay the same price per day that the sire pays for each generation, relative to their current generation of course. The only exceptions to this cascade effect, are those who have committed diablerie. They will remain as they are, unless remade to a bloodline. However, the mere thought of an entire bloodline going through acceleration frenzy all at the same time, all over the world, is too frightening to entertain. Hence, it is no</w:t>
      </w:r>
      <w:r w:rsidRPr="00243812">
        <w:rPr>
          <w:rFonts w:ascii="Montserrat" w:hAnsi="Montserrat"/>
          <w:sz w:val="24"/>
        </w:rPr>
        <w:t xml:space="preserve">t hard to conceive of why those who might know of these secrets would go to extreme lengths too preserve the ignorance of their existence. </w:t>
      </w:r>
    </w:p>
    <w:p w14:paraId="2EA66195" w14:textId="77777777" w:rsidR="004E739B" w:rsidRPr="00243812" w:rsidRDefault="004E739B" w:rsidP="00F01A18">
      <w:pPr>
        <w:pStyle w:val="NoSpacing"/>
        <w:rPr>
          <w:rFonts w:ascii="Montserrat" w:hAnsi="Montserrat"/>
          <w:sz w:val="24"/>
        </w:rPr>
      </w:pPr>
    </w:p>
    <w:p w14:paraId="3FFA5517" w14:textId="77777777" w:rsidR="004E739B" w:rsidRPr="00243812" w:rsidRDefault="00243812" w:rsidP="00F01A18">
      <w:pPr>
        <w:pStyle w:val="NoSpacing"/>
        <w:rPr>
          <w:rFonts w:ascii="Montserrat" w:hAnsi="Montserrat"/>
          <w:sz w:val="24"/>
        </w:rPr>
      </w:pPr>
      <w:r w:rsidRPr="00243812">
        <w:rPr>
          <w:rFonts w:ascii="Montserrat" w:hAnsi="Montserrat"/>
          <w:sz w:val="24"/>
        </w:rPr>
        <w:t>Generation</w:t>
      </w:r>
      <w:r w:rsidRPr="00243812">
        <w:rPr>
          <w:rFonts w:ascii="Montserrat" w:hAnsi="Montserrat"/>
          <w:sz w:val="24"/>
        </w:rPr>
        <w:tab/>
        <w:t>max rating</w:t>
      </w:r>
      <w:r w:rsidRPr="00243812">
        <w:rPr>
          <w:rFonts w:ascii="Montserrat" w:hAnsi="Montserrat"/>
          <w:sz w:val="24"/>
        </w:rPr>
        <w:tab/>
        <w:t>bloodpool</w:t>
      </w:r>
      <w:r w:rsidRPr="00243812">
        <w:rPr>
          <w:rFonts w:ascii="Montserrat" w:hAnsi="Montserrat"/>
          <w:sz w:val="24"/>
        </w:rPr>
        <w:tab/>
        <w:t>points/turn</w:t>
      </w:r>
    </w:p>
    <w:p w14:paraId="019F2388" w14:textId="77777777" w:rsidR="004E739B" w:rsidRPr="00243812" w:rsidRDefault="004E739B" w:rsidP="00F01A18">
      <w:pPr>
        <w:pStyle w:val="NoSpacing"/>
        <w:rPr>
          <w:rFonts w:ascii="Montserrat" w:hAnsi="Montserrat"/>
          <w:sz w:val="24"/>
        </w:rPr>
      </w:pPr>
    </w:p>
    <w:p w14:paraId="5122D985" w14:textId="77777777" w:rsidR="004E739B" w:rsidRPr="00243812" w:rsidRDefault="00243812" w:rsidP="00F01A18">
      <w:pPr>
        <w:pStyle w:val="NoSpacing"/>
        <w:rPr>
          <w:rFonts w:ascii="Montserrat" w:hAnsi="Montserrat"/>
          <w:sz w:val="24"/>
        </w:rPr>
      </w:pPr>
      <w:r w:rsidRPr="00243812">
        <w:rPr>
          <w:rFonts w:ascii="Montserrat" w:hAnsi="Montserrat"/>
          <w:sz w:val="24"/>
        </w:rPr>
        <w:t>First</w:t>
      </w:r>
      <w:r w:rsidRPr="00243812">
        <w:rPr>
          <w:rFonts w:ascii="Montserrat" w:hAnsi="Montserrat"/>
          <w:sz w:val="24"/>
        </w:rPr>
        <w:tab/>
        <w:t>20</w:t>
      </w:r>
      <w:r w:rsidRPr="00243812">
        <w:rPr>
          <w:rFonts w:ascii="Montserrat" w:hAnsi="Montserrat"/>
          <w:sz w:val="24"/>
        </w:rPr>
        <w:tab/>
        <w:t>200</w:t>
      </w:r>
      <w:r w:rsidRPr="00243812">
        <w:rPr>
          <w:rFonts w:ascii="Montserrat" w:hAnsi="Montserrat"/>
          <w:sz w:val="24"/>
        </w:rPr>
        <w:tab/>
        <w:t>50</w:t>
      </w:r>
    </w:p>
    <w:p w14:paraId="40FF973D" w14:textId="77777777" w:rsidR="004E739B" w:rsidRPr="00243812" w:rsidRDefault="00243812" w:rsidP="00F01A18">
      <w:pPr>
        <w:pStyle w:val="NoSpacing"/>
        <w:rPr>
          <w:rFonts w:ascii="Montserrat" w:hAnsi="Montserrat"/>
          <w:sz w:val="24"/>
        </w:rPr>
      </w:pPr>
      <w:r w:rsidRPr="00243812">
        <w:rPr>
          <w:rFonts w:ascii="Montserrat" w:hAnsi="Montserrat"/>
          <w:sz w:val="24"/>
        </w:rPr>
        <w:t>Second</w:t>
      </w:r>
      <w:r w:rsidRPr="00243812">
        <w:rPr>
          <w:rFonts w:ascii="Montserrat" w:hAnsi="Montserrat"/>
          <w:sz w:val="24"/>
        </w:rPr>
        <w:tab/>
        <w:t>15</w:t>
      </w:r>
      <w:r w:rsidRPr="00243812">
        <w:rPr>
          <w:rFonts w:ascii="Montserrat" w:hAnsi="Montserrat"/>
          <w:sz w:val="24"/>
        </w:rPr>
        <w:tab/>
        <w:t>100</w:t>
      </w:r>
      <w:r w:rsidRPr="00243812">
        <w:rPr>
          <w:rFonts w:ascii="Montserrat" w:hAnsi="Montserrat"/>
          <w:sz w:val="24"/>
        </w:rPr>
        <w:tab/>
        <w:t>35</w:t>
      </w:r>
    </w:p>
    <w:p w14:paraId="2859CEE3" w14:textId="77777777" w:rsidR="004E739B" w:rsidRPr="00243812" w:rsidRDefault="00243812" w:rsidP="00F01A18">
      <w:pPr>
        <w:pStyle w:val="NoSpacing"/>
        <w:rPr>
          <w:rFonts w:ascii="Montserrat" w:hAnsi="Montserrat"/>
          <w:sz w:val="24"/>
        </w:rPr>
      </w:pPr>
      <w:r w:rsidRPr="00243812">
        <w:rPr>
          <w:rFonts w:ascii="Montserrat" w:hAnsi="Montserrat"/>
          <w:sz w:val="24"/>
        </w:rPr>
        <w:t>Third</w:t>
      </w:r>
      <w:r w:rsidRPr="00243812">
        <w:rPr>
          <w:rFonts w:ascii="Montserrat" w:hAnsi="Montserrat"/>
          <w:sz w:val="24"/>
        </w:rPr>
        <w:tab/>
        <w:t>10</w:t>
      </w:r>
      <w:r w:rsidRPr="00243812">
        <w:rPr>
          <w:rFonts w:ascii="Montserrat" w:hAnsi="Montserrat"/>
          <w:sz w:val="24"/>
        </w:rPr>
        <w:tab/>
        <w:t>75</w:t>
      </w:r>
      <w:r w:rsidRPr="00243812">
        <w:rPr>
          <w:rFonts w:ascii="Montserrat" w:hAnsi="Montserrat"/>
          <w:sz w:val="24"/>
        </w:rPr>
        <w:tab/>
        <w:t>20</w:t>
      </w:r>
      <w:r w:rsidRPr="00243812">
        <w:rPr>
          <w:rFonts w:ascii="Montserrat" w:hAnsi="Montserrat"/>
          <w:sz w:val="24"/>
        </w:rPr>
        <w:tab/>
      </w:r>
    </w:p>
    <w:p w14:paraId="18629822" w14:textId="77777777" w:rsidR="004E739B" w:rsidRPr="00243812" w:rsidRDefault="00243812" w:rsidP="00F01A18">
      <w:pPr>
        <w:pStyle w:val="NoSpacing"/>
        <w:rPr>
          <w:rFonts w:ascii="Montserrat" w:hAnsi="Montserrat"/>
          <w:sz w:val="24"/>
        </w:rPr>
      </w:pPr>
      <w:r w:rsidRPr="00243812">
        <w:rPr>
          <w:rFonts w:ascii="Montserrat" w:hAnsi="Montserrat"/>
          <w:sz w:val="24"/>
        </w:rPr>
        <w:t>Fourth</w:t>
      </w:r>
      <w:r w:rsidRPr="00243812">
        <w:rPr>
          <w:rFonts w:ascii="Montserrat" w:hAnsi="Montserrat"/>
          <w:sz w:val="24"/>
        </w:rPr>
        <w:tab/>
        <w:t>9</w:t>
      </w:r>
      <w:r w:rsidRPr="00243812">
        <w:rPr>
          <w:rFonts w:ascii="Montserrat" w:hAnsi="Montserrat"/>
          <w:sz w:val="24"/>
        </w:rPr>
        <w:tab/>
        <w:t>50</w:t>
      </w:r>
      <w:r w:rsidRPr="00243812">
        <w:rPr>
          <w:rFonts w:ascii="Montserrat" w:hAnsi="Montserrat"/>
          <w:sz w:val="24"/>
        </w:rPr>
        <w:tab/>
        <w:t>10</w:t>
      </w:r>
    </w:p>
    <w:p w14:paraId="197316A3" w14:textId="77777777" w:rsidR="004E739B" w:rsidRPr="00243812" w:rsidRDefault="00243812" w:rsidP="00F01A18">
      <w:pPr>
        <w:pStyle w:val="NoSpacing"/>
        <w:rPr>
          <w:rFonts w:ascii="Montserrat" w:hAnsi="Montserrat"/>
          <w:sz w:val="24"/>
        </w:rPr>
      </w:pPr>
      <w:r w:rsidRPr="00243812">
        <w:rPr>
          <w:rFonts w:ascii="Montserrat" w:hAnsi="Montserrat"/>
          <w:sz w:val="24"/>
        </w:rPr>
        <w:t>Fifth</w:t>
      </w:r>
      <w:r w:rsidRPr="00243812">
        <w:rPr>
          <w:rFonts w:ascii="Montserrat" w:hAnsi="Montserrat"/>
          <w:sz w:val="24"/>
        </w:rPr>
        <w:tab/>
        <w:t>8</w:t>
      </w:r>
      <w:r w:rsidRPr="00243812">
        <w:rPr>
          <w:rFonts w:ascii="Montserrat" w:hAnsi="Montserrat"/>
          <w:sz w:val="24"/>
        </w:rPr>
        <w:tab/>
        <w:t>40</w:t>
      </w:r>
      <w:r w:rsidRPr="00243812">
        <w:rPr>
          <w:rFonts w:ascii="Montserrat" w:hAnsi="Montserrat"/>
          <w:sz w:val="24"/>
        </w:rPr>
        <w:tab/>
        <w:t>8</w:t>
      </w:r>
      <w:r w:rsidRPr="00243812">
        <w:rPr>
          <w:rFonts w:ascii="Montserrat" w:hAnsi="Montserrat"/>
          <w:sz w:val="24"/>
        </w:rPr>
        <w:tab/>
      </w:r>
    </w:p>
    <w:p w14:paraId="6F382D39" w14:textId="77777777" w:rsidR="004E739B" w:rsidRPr="00243812" w:rsidRDefault="00243812" w:rsidP="00F01A18">
      <w:pPr>
        <w:pStyle w:val="NoSpacing"/>
        <w:rPr>
          <w:rFonts w:ascii="Montserrat" w:hAnsi="Montserrat"/>
          <w:sz w:val="24"/>
        </w:rPr>
      </w:pPr>
      <w:r w:rsidRPr="00243812">
        <w:rPr>
          <w:rFonts w:ascii="Montserrat" w:hAnsi="Montserrat"/>
          <w:sz w:val="24"/>
        </w:rPr>
        <w:t>Sixth</w:t>
      </w:r>
      <w:r w:rsidRPr="00243812">
        <w:rPr>
          <w:rFonts w:ascii="Montserrat" w:hAnsi="Montserrat"/>
          <w:sz w:val="24"/>
        </w:rPr>
        <w:tab/>
        <w:t>7</w:t>
      </w:r>
      <w:r w:rsidRPr="00243812">
        <w:rPr>
          <w:rFonts w:ascii="Montserrat" w:hAnsi="Montserrat"/>
          <w:sz w:val="24"/>
        </w:rPr>
        <w:tab/>
        <w:t>30</w:t>
      </w:r>
      <w:r w:rsidRPr="00243812">
        <w:rPr>
          <w:rFonts w:ascii="Montserrat" w:hAnsi="Montserrat"/>
          <w:sz w:val="24"/>
        </w:rPr>
        <w:tab/>
        <w:t>6</w:t>
      </w:r>
    </w:p>
    <w:p w14:paraId="592BE4E2" w14:textId="77777777" w:rsidR="004E739B" w:rsidRPr="00243812" w:rsidRDefault="00243812" w:rsidP="00F01A18">
      <w:pPr>
        <w:pStyle w:val="NoSpacing"/>
        <w:rPr>
          <w:rFonts w:ascii="Montserrat" w:hAnsi="Montserrat"/>
          <w:sz w:val="24"/>
        </w:rPr>
      </w:pPr>
      <w:r w:rsidRPr="00243812">
        <w:rPr>
          <w:rFonts w:ascii="Montserrat" w:hAnsi="Montserrat"/>
          <w:sz w:val="24"/>
        </w:rPr>
        <w:t>Seventh</w:t>
      </w:r>
      <w:r w:rsidRPr="00243812">
        <w:rPr>
          <w:rFonts w:ascii="Montserrat" w:hAnsi="Montserrat"/>
          <w:sz w:val="24"/>
        </w:rPr>
        <w:tab/>
        <w:t>6</w:t>
      </w:r>
      <w:r w:rsidRPr="00243812">
        <w:rPr>
          <w:rFonts w:ascii="Montserrat" w:hAnsi="Montserrat"/>
          <w:sz w:val="24"/>
        </w:rPr>
        <w:tab/>
        <w:t>20</w:t>
      </w:r>
      <w:r w:rsidRPr="00243812">
        <w:rPr>
          <w:rFonts w:ascii="Montserrat" w:hAnsi="Montserrat"/>
          <w:sz w:val="24"/>
        </w:rPr>
        <w:tab/>
        <w:t>5</w:t>
      </w:r>
    </w:p>
    <w:p w14:paraId="03F891A4" w14:textId="77777777" w:rsidR="004E739B" w:rsidRPr="00243812" w:rsidRDefault="00243812" w:rsidP="00F01A18">
      <w:pPr>
        <w:pStyle w:val="NoSpacing"/>
        <w:rPr>
          <w:rFonts w:ascii="Montserrat" w:hAnsi="Montserrat"/>
          <w:sz w:val="24"/>
        </w:rPr>
      </w:pPr>
      <w:r w:rsidRPr="00243812">
        <w:rPr>
          <w:rFonts w:ascii="Montserrat" w:hAnsi="Montserrat"/>
          <w:sz w:val="24"/>
        </w:rPr>
        <w:t>Eighth</w:t>
      </w:r>
      <w:r w:rsidRPr="00243812">
        <w:rPr>
          <w:rFonts w:ascii="Montserrat" w:hAnsi="Montserrat"/>
          <w:sz w:val="24"/>
        </w:rPr>
        <w:tab/>
        <w:t>5</w:t>
      </w:r>
      <w:r w:rsidRPr="00243812">
        <w:rPr>
          <w:rFonts w:ascii="Montserrat" w:hAnsi="Montserrat"/>
          <w:sz w:val="24"/>
        </w:rPr>
        <w:tab/>
        <w:t>15</w:t>
      </w:r>
      <w:r w:rsidRPr="00243812">
        <w:rPr>
          <w:rFonts w:ascii="Montserrat" w:hAnsi="Montserrat"/>
          <w:sz w:val="24"/>
        </w:rPr>
        <w:tab/>
        <w:t>3</w:t>
      </w:r>
    </w:p>
    <w:p w14:paraId="71F7E464" w14:textId="77777777" w:rsidR="004E739B" w:rsidRPr="00243812" w:rsidRDefault="00243812" w:rsidP="00F01A18">
      <w:pPr>
        <w:pStyle w:val="NoSpacing"/>
        <w:rPr>
          <w:rFonts w:ascii="Montserrat" w:hAnsi="Montserrat"/>
          <w:sz w:val="24"/>
        </w:rPr>
      </w:pPr>
      <w:r w:rsidRPr="00243812">
        <w:rPr>
          <w:rFonts w:ascii="Montserrat" w:hAnsi="Montserrat"/>
          <w:sz w:val="24"/>
        </w:rPr>
        <w:t>Ninth</w:t>
      </w:r>
      <w:r w:rsidRPr="00243812">
        <w:rPr>
          <w:rFonts w:ascii="Montserrat" w:hAnsi="Montserrat"/>
          <w:sz w:val="24"/>
        </w:rPr>
        <w:tab/>
        <w:t>5</w:t>
      </w:r>
      <w:r w:rsidRPr="00243812">
        <w:rPr>
          <w:rFonts w:ascii="Montserrat" w:hAnsi="Montserrat"/>
          <w:sz w:val="24"/>
        </w:rPr>
        <w:tab/>
        <w:t>14</w:t>
      </w:r>
      <w:r w:rsidRPr="00243812">
        <w:rPr>
          <w:rFonts w:ascii="Montserrat" w:hAnsi="Montserrat"/>
          <w:sz w:val="24"/>
        </w:rPr>
        <w:tab/>
        <w:t>2</w:t>
      </w:r>
    </w:p>
    <w:p w14:paraId="4E01C9C9" w14:textId="77777777" w:rsidR="004E739B" w:rsidRPr="00243812" w:rsidRDefault="00243812" w:rsidP="00F01A18">
      <w:pPr>
        <w:pStyle w:val="NoSpacing"/>
        <w:rPr>
          <w:rFonts w:ascii="Montserrat" w:hAnsi="Montserrat"/>
          <w:sz w:val="24"/>
        </w:rPr>
      </w:pPr>
      <w:r w:rsidRPr="00243812">
        <w:rPr>
          <w:rFonts w:ascii="Montserrat" w:hAnsi="Montserrat"/>
          <w:sz w:val="24"/>
        </w:rPr>
        <w:t>Tenth</w:t>
      </w:r>
      <w:r w:rsidRPr="00243812">
        <w:rPr>
          <w:rFonts w:ascii="Montserrat" w:hAnsi="Montserrat"/>
          <w:sz w:val="24"/>
        </w:rPr>
        <w:tab/>
        <w:t>5</w:t>
      </w:r>
      <w:r w:rsidRPr="00243812">
        <w:rPr>
          <w:rFonts w:ascii="Montserrat" w:hAnsi="Montserrat"/>
          <w:sz w:val="24"/>
        </w:rPr>
        <w:tab/>
        <w:t>13</w:t>
      </w:r>
      <w:r w:rsidRPr="00243812">
        <w:rPr>
          <w:rFonts w:ascii="Montserrat" w:hAnsi="Montserrat"/>
          <w:sz w:val="24"/>
        </w:rPr>
        <w:tab/>
        <w:t>1</w:t>
      </w:r>
    </w:p>
    <w:p w14:paraId="35A70ECB" w14:textId="77777777" w:rsidR="004E739B" w:rsidRPr="00243812" w:rsidRDefault="00243812" w:rsidP="00F01A18">
      <w:pPr>
        <w:pStyle w:val="NoSpacing"/>
        <w:rPr>
          <w:rFonts w:ascii="Montserrat" w:hAnsi="Montserrat"/>
          <w:sz w:val="24"/>
        </w:rPr>
      </w:pPr>
      <w:r w:rsidRPr="00243812">
        <w:rPr>
          <w:rFonts w:ascii="Montserrat" w:hAnsi="Montserrat"/>
          <w:sz w:val="24"/>
        </w:rPr>
        <w:t>Eleventh</w:t>
      </w:r>
      <w:r w:rsidRPr="00243812">
        <w:rPr>
          <w:rFonts w:ascii="Montserrat" w:hAnsi="Montserrat"/>
          <w:sz w:val="24"/>
        </w:rPr>
        <w:tab/>
        <w:t>5</w:t>
      </w:r>
      <w:r w:rsidRPr="00243812">
        <w:rPr>
          <w:rFonts w:ascii="Montserrat" w:hAnsi="Montserrat"/>
          <w:sz w:val="24"/>
        </w:rPr>
        <w:tab/>
        <w:t>12</w:t>
      </w:r>
      <w:r w:rsidRPr="00243812">
        <w:rPr>
          <w:rFonts w:ascii="Montserrat" w:hAnsi="Montserrat"/>
          <w:sz w:val="24"/>
        </w:rPr>
        <w:tab/>
        <w:t>1</w:t>
      </w:r>
    </w:p>
    <w:p w14:paraId="64EF555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Twelfth </w:t>
      </w:r>
      <w:r w:rsidRPr="00243812">
        <w:rPr>
          <w:rFonts w:ascii="Montserrat" w:hAnsi="Montserrat"/>
          <w:sz w:val="24"/>
        </w:rPr>
        <w:tab/>
        <w:t>5</w:t>
      </w:r>
      <w:r w:rsidRPr="00243812">
        <w:rPr>
          <w:rFonts w:ascii="Montserrat" w:hAnsi="Montserrat"/>
          <w:sz w:val="24"/>
        </w:rPr>
        <w:tab/>
        <w:t>11</w:t>
      </w:r>
      <w:r w:rsidRPr="00243812">
        <w:rPr>
          <w:rFonts w:ascii="Montserrat" w:hAnsi="Montserrat"/>
          <w:sz w:val="24"/>
        </w:rPr>
        <w:tab/>
        <w:t>1</w:t>
      </w:r>
    </w:p>
    <w:p w14:paraId="4CAAC5E6" w14:textId="77777777" w:rsidR="004E739B" w:rsidRPr="00243812" w:rsidRDefault="00243812" w:rsidP="00F01A18">
      <w:pPr>
        <w:pStyle w:val="NoSpacing"/>
        <w:rPr>
          <w:rFonts w:ascii="Montserrat" w:hAnsi="Montserrat"/>
          <w:sz w:val="24"/>
        </w:rPr>
      </w:pPr>
      <w:r w:rsidRPr="00243812">
        <w:rPr>
          <w:rFonts w:ascii="Montserrat" w:hAnsi="Montserrat"/>
          <w:sz w:val="24"/>
        </w:rPr>
        <w:t>Thirteenth +</w:t>
      </w:r>
      <w:r w:rsidRPr="00243812">
        <w:rPr>
          <w:rFonts w:ascii="Montserrat" w:hAnsi="Montserrat"/>
          <w:sz w:val="24"/>
        </w:rPr>
        <w:tab/>
        <w:t>5</w:t>
      </w:r>
      <w:r w:rsidRPr="00243812">
        <w:rPr>
          <w:rFonts w:ascii="Montserrat" w:hAnsi="Montserrat"/>
          <w:sz w:val="24"/>
        </w:rPr>
        <w:tab/>
        <w:t>10</w:t>
      </w:r>
      <w:r w:rsidRPr="00243812">
        <w:rPr>
          <w:rFonts w:ascii="Montserrat" w:hAnsi="Montserrat"/>
          <w:sz w:val="24"/>
        </w:rPr>
        <w:tab/>
        <w:t>1</w:t>
      </w:r>
    </w:p>
    <w:p w14:paraId="4E76DEB9" w14:textId="77777777" w:rsidR="004E739B" w:rsidRPr="00243812" w:rsidRDefault="004E739B" w:rsidP="00F01A18">
      <w:pPr>
        <w:pStyle w:val="NoSpacing"/>
        <w:rPr>
          <w:rFonts w:ascii="Montserrat" w:hAnsi="Montserrat"/>
          <w:sz w:val="24"/>
        </w:rPr>
      </w:pPr>
    </w:p>
    <w:p w14:paraId="414B34B3" w14:textId="77777777" w:rsidR="004E739B" w:rsidRPr="00243812" w:rsidRDefault="004E739B" w:rsidP="00F01A18">
      <w:pPr>
        <w:pStyle w:val="NoSpacing"/>
        <w:rPr>
          <w:rFonts w:ascii="Montserrat" w:hAnsi="Montserrat"/>
          <w:sz w:val="24"/>
        </w:rPr>
      </w:pPr>
    </w:p>
    <w:p w14:paraId="7D319A87"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Metamorphs</w:t>
      </w:r>
      <w:r w:rsidRPr="00243812">
        <w:rPr>
          <w:rFonts w:ascii="Montserrat" w:hAnsi="Montserrat"/>
          <w:sz w:val="24"/>
        </w:rPr>
        <w:tab/>
        <w:t xml:space="preserve">a term for any entity which has managed to attain the access or ability to adopt another form or body implying that they must have a (d) of at least four, and each applicable or potential form must be noted among the abilities with the new height, mass, and level of mastery. Attributes do not change, rather one's effectiveness with them, and the applicable mass factors do. A hundredth of the rating is a multiplier for attributes and defaults. A rating of one hundred for that form means that the </w:t>
      </w:r>
      <w:r w:rsidRPr="00243812">
        <w:rPr>
          <w:rFonts w:ascii="Montserrat" w:hAnsi="Montserrat"/>
          <w:sz w:val="24"/>
        </w:rPr>
        <w:t>entity is just as effective, attribute wise as in its native form. An alternate form which is also an alternate incarnation, distinct mind, distinct form, is designed separately and the entities are linked in a group soul. Which see.</w:t>
      </w:r>
    </w:p>
    <w:p w14:paraId="730235A2" w14:textId="77777777" w:rsidR="004E739B" w:rsidRPr="00243812" w:rsidRDefault="004E739B" w:rsidP="00F01A18">
      <w:pPr>
        <w:pStyle w:val="NoSpacing"/>
        <w:rPr>
          <w:rFonts w:ascii="Montserrat" w:hAnsi="Montserrat"/>
          <w:sz w:val="24"/>
        </w:rPr>
      </w:pPr>
    </w:p>
    <w:p w14:paraId="36D08D26" w14:textId="77777777" w:rsidR="004E739B" w:rsidRPr="00243812" w:rsidRDefault="00243812" w:rsidP="00F01A18">
      <w:pPr>
        <w:pStyle w:val="NoSpacing"/>
        <w:rPr>
          <w:rFonts w:ascii="Montserrat" w:hAnsi="Montserrat"/>
          <w:sz w:val="24"/>
        </w:rPr>
      </w:pPr>
      <w:r w:rsidRPr="00243812">
        <w:rPr>
          <w:rFonts w:ascii="Montserrat" w:hAnsi="Montserrat"/>
          <w:sz w:val="24"/>
        </w:rPr>
        <w:t>A requirement for play, the possibilities innate to each dimension of each aspect of being needs to be detailed. Not everyone is going to just understand them, and even i would benefit from having it laid out to save on explanations.</w:t>
      </w:r>
    </w:p>
    <w:p w14:paraId="79C3CA09" w14:textId="77777777" w:rsidR="004E739B" w:rsidRPr="00243812" w:rsidRDefault="004E739B" w:rsidP="00F01A18">
      <w:pPr>
        <w:pStyle w:val="NoSpacing"/>
        <w:rPr>
          <w:rFonts w:ascii="Montserrat" w:hAnsi="Montserrat"/>
          <w:sz w:val="24"/>
        </w:rPr>
      </w:pPr>
    </w:p>
    <w:p w14:paraId="672AB64D"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Body fold </w:t>
      </w:r>
      <w:r w:rsidRPr="00243812">
        <w:rPr>
          <w:rFonts w:ascii="Montserrat" w:hAnsi="Montserrat"/>
          <w:sz w:val="24"/>
        </w:rPr>
        <w:tab/>
        <w:t xml:space="preserve">is a transcendence of form which allows the body to contain infinite depth. The flesh becomes benignly penetrable. Anything that penetrates through the regular surface is folded into an inner sheathe. The tissue of this sheathe is like internal skin; as int he mouth or vagina. This cushion protects all vital structures in the body by expanding to accommodate the intrusion and enveloping it. The initial wound need be no more than a scratch, would bleed no more than that, and the power of the fold </w:t>
      </w:r>
      <w:r w:rsidRPr="00243812">
        <w:rPr>
          <w:rFonts w:ascii="Montserrat" w:hAnsi="Montserrat"/>
          <w:sz w:val="24"/>
        </w:rPr>
        <w:t xml:space="preserve">would take over at once. Being a four dimensional interface, a body of equal diameter to the host could be enveloped through the slightest cut. Natural openings in the skin might even serve as well, should an intrusion exceed the capacity of the cavity. This phenomena would require (d : 4), (i : 5). Expulsion of the inclusion might require (a :4). </w:t>
      </w:r>
    </w:p>
    <w:p w14:paraId="6CA08BB3" w14:textId="77777777" w:rsidR="004E739B" w:rsidRPr="00243812" w:rsidRDefault="004E739B" w:rsidP="00F01A18">
      <w:pPr>
        <w:pStyle w:val="NoSpacing"/>
        <w:rPr>
          <w:rFonts w:ascii="Montserrat" w:hAnsi="Montserrat"/>
          <w:sz w:val="24"/>
        </w:rPr>
      </w:pPr>
    </w:p>
    <w:p w14:paraId="661C4929"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Body shift </w:t>
      </w:r>
      <w:r w:rsidRPr="00243812">
        <w:rPr>
          <w:rFonts w:ascii="Montserrat" w:hAnsi="Montserrat"/>
          <w:sz w:val="24"/>
        </w:rPr>
        <w:tab/>
        <w:t>is a transcendence of form which allows the body to embody many different design dynamics; human, animal, and functional, like regeneration. The body only manifests one of the embodied forms at a time, or a variation along a scale of transition. The rest remains only as spirit, or code on a four dimensional level. As the form is altered wholesale, it allows for incredible regenerative and cohesive abilities. It requires (d : 4), (i : 5), (a : 4*), and (r : 3*). The two marked with an asterisk ma</w:t>
      </w:r>
      <w:r w:rsidRPr="00243812">
        <w:rPr>
          <w:rFonts w:ascii="Montserrat" w:hAnsi="Montserrat"/>
          <w:sz w:val="24"/>
        </w:rPr>
        <w:t>y only require threshold access. This is an ability possessed natively by shape shifters. It is also the basis for profound regenerative abilities.</w:t>
      </w:r>
    </w:p>
    <w:p w14:paraId="662FA2E7" w14:textId="77777777" w:rsidR="004E739B" w:rsidRPr="00243812" w:rsidRDefault="004E739B" w:rsidP="00F01A18">
      <w:pPr>
        <w:pStyle w:val="NoSpacing"/>
        <w:rPr>
          <w:rFonts w:ascii="Montserrat" w:hAnsi="Montserrat"/>
          <w:sz w:val="24"/>
        </w:rPr>
      </w:pPr>
    </w:p>
    <w:p w14:paraId="4C895F2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Space shift </w:t>
      </w:r>
      <w:r w:rsidRPr="00243812">
        <w:rPr>
          <w:rFonts w:ascii="Montserrat" w:hAnsi="Montserrat"/>
          <w:sz w:val="24"/>
        </w:rPr>
        <w:tab/>
        <w:t>is essentially standard teleportation. It would require (i : 5), (a : 4) and (v : 1).</w:t>
      </w:r>
    </w:p>
    <w:p w14:paraId="4D14DA00" w14:textId="77777777" w:rsidR="004E739B" w:rsidRPr="00243812" w:rsidRDefault="004E739B" w:rsidP="00F01A18">
      <w:pPr>
        <w:pStyle w:val="NoSpacing"/>
        <w:rPr>
          <w:rFonts w:ascii="Montserrat" w:hAnsi="Montserrat"/>
          <w:sz w:val="24"/>
        </w:rPr>
      </w:pPr>
    </w:p>
    <w:p w14:paraId="33FC02A0"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World shift </w:t>
      </w:r>
      <w:r w:rsidRPr="00243812">
        <w:rPr>
          <w:rFonts w:ascii="Montserrat" w:hAnsi="Montserrat"/>
          <w:sz w:val="24"/>
        </w:rPr>
        <w:tab/>
        <w:t>is an elaboration on dreaming; the ability to shift ones attention to another separate reality, bringing one's self along. This requires (i : 5), (a : 4), (v : 1) and (t : 1).</w:t>
      </w:r>
    </w:p>
    <w:p w14:paraId="65FD78AF" w14:textId="77777777" w:rsidR="004E739B" w:rsidRPr="00243812" w:rsidRDefault="004E739B" w:rsidP="00F01A18">
      <w:pPr>
        <w:pStyle w:val="NoSpacing"/>
        <w:rPr>
          <w:rFonts w:ascii="Montserrat" w:hAnsi="Montserrat"/>
          <w:sz w:val="24"/>
        </w:rPr>
      </w:pPr>
    </w:p>
    <w:p w14:paraId="480BB321"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Child cycle </w:t>
      </w:r>
      <w:r w:rsidRPr="00243812">
        <w:rPr>
          <w:rFonts w:ascii="Montserrat" w:hAnsi="Montserrat"/>
          <w:sz w:val="24"/>
        </w:rPr>
        <w:tab/>
        <w:t>is an amendment to the body's metabolism and growth that causes the aging process to reverse at full maturity. One would unage at the same rate that one aged until one reached the child stature of about a five year old. At that point, the body would transmute into the opposite gender and once again begin to age. This cycle is endless, save for accidental death. Each cycle presents opportunities for reproduction and learning, and the gender swings consistently back and forth. This process requir</w:t>
      </w:r>
      <w:r w:rsidRPr="00243812">
        <w:rPr>
          <w:rFonts w:ascii="Montserrat" w:hAnsi="Montserrat"/>
          <w:sz w:val="24"/>
        </w:rPr>
        <w:t>es only subconscious access to the thresholds of being.</w:t>
      </w:r>
    </w:p>
    <w:p w14:paraId="03E3E5DD" w14:textId="77777777" w:rsidR="004E739B" w:rsidRPr="00243812" w:rsidRDefault="004E739B" w:rsidP="00F01A18">
      <w:pPr>
        <w:pStyle w:val="NoSpacing"/>
        <w:rPr>
          <w:rFonts w:ascii="Montserrat" w:hAnsi="Montserrat"/>
          <w:sz w:val="24"/>
        </w:rPr>
      </w:pPr>
    </w:p>
    <w:p w14:paraId="58F5FFD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Unmember </w:t>
      </w:r>
      <w:r w:rsidRPr="00243812">
        <w:rPr>
          <w:rFonts w:ascii="Montserrat" w:hAnsi="Montserrat"/>
          <w:sz w:val="24"/>
        </w:rPr>
        <w:tab/>
        <w:t>is the same in requirement as shifting and folding. It is the ability to introduce four dimensional junctures in the flesh. It would allow for the entire body to be taken apart; dismantled as it were. The organism would continue to function through four dimensional channels. It is useful for cosmetic, diagnostic, and medical procedures. Bloodless and scarless surgery. The entire body may either be reassembled or else folded back wholesale. It should be obvious that anyone would want to master this</w:t>
      </w:r>
      <w:r w:rsidRPr="00243812">
        <w:rPr>
          <w:rFonts w:ascii="Montserrat" w:hAnsi="Montserrat"/>
          <w:sz w:val="24"/>
        </w:rPr>
        <w:t xml:space="preserve"> one. Bodyfold and unmember make good compliments if trained to accommodate each other. There are limits to what a body can safely fold, at which point it would better be conditioned to let an inclusion pass. The effects of such a use would be disturbing to witness, but the body would be preserved. </w:t>
      </w:r>
    </w:p>
    <w:p w14:paraId="7064A98E" w14:textId="77777777" w:rsidR="004E739B" w:rsidRPr="00243812" w:rsidRDefault="004E739B" w:rsidP="00F01A18">
      <w:pPr>
        <w:pStyle w:val="NoSpacing"/>
        <w:rPr>
          <w:rFonts w:ascii="Montserrat" w:hAnsi="Montserrat"/>
          <w:sz w:val="24"/>
        </w:rPr>
      </w:pPr>
    </w:p>
    <w:p w14:paraId="60C98D3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An example, (e) of eight dimensions, allows for the full exploration of many foci; many forms. An (i) of five dimensions would allow one to cross the threshold between one's self and one's other incarnations. A (d) of four dimensions allows for an amazing number of possibilities. However, it is best to examine the norm. Reality for humanity is defined as having five or eight dimensions (e), four dimensions of (i) or mind, as it might conventionally be defined, three (a) and (d)(action and design, or carnal </w:t>
      </w:r>
      <w:r w:rsidRPr="00243812">
        <w:rPr>
          <w:rFonts w:ascii="Montserrat" w:hAnsi="Montserrat"/>
          <w:sz w:val="24"/>
        </w:rPr>
        <w:t>expression), two (r) reaction, and negligible (v) and (t). People rarely demonstrate a degree of access to (v) and (t), and these two are not easily translatable to common terms. The average person has the same limits, though more likely with the exception of an (e) of five dimensions. The difference of (e) defines the individual as being devoted or legion souls. I am not certain of the accuracy of the designation of the complexity of (e) at this time, so i will grant alterations to this part in the future.</w:t>
      </w:r>
      <w:r w:rsidRPr="00243812">
        <w:rPr>
          <w:rFonts w:ascii="Montserrat" w:hAnsi="Montserrat"/>
          <w:sz w:val="24"/>
        </w:rPr>
        <w:t xml:space="preserve"> In one's probable condition, one's mind is capable of engaging one world at a time consciously. One world being the sum of one's self, the realm where one resides and interacts, and the possibilities available to one in those terms. One's body is complex to three dimensions, and one is limited to using it within those limits to express one's self in the world. To complete the transition of a threshold in (i), and become five dimensional in (i), one would be able to mentally engage a four dimensional world.</w:t>
      </w:r>
      <w:r w:rsidRPr="00243812">
        <w:rPr>
          <w:rFonts w:ascii="Montserrat" w:hAnsi="Montserrat"/>
          <w:sz w:val="24"/>
        </w:rPr>
        <w:t xml:space="preserve"> And consciously bridge to another mind. This is the basic goal for attaining a power like telepathy.</w:t>
      </w:r>
    </w:p>
    <w:p w14:paraId="2F3C69A7" w14:textId="77777777" w:rsidR="004E739B" w:rsidRPr="00243812" w:rsidRDefault="00243812" w:rsidP="00F01A18">
      <w:pPr>
        <w:pStyle w:val="NoSpacing"/>
        <w:rPr>
          <w:rFonts w:ascii="Montserrat" w:hAnsi="Montserrat"/>
          <w:sz w:val="24"/>
        </w:rPr>
      </w:pPr>
      <w:r w:rsidRPr="00243812">
        <w:rPr>
          <w:rFonts w:ascii="Montserrat" w:hAnsi="Montserrat"/>
          <w:sz w:val="24"/>
        </w:rPr>
        <w:tab/>
        <w:t>that is not all that could be attained, however. The result of this success would be, an (i) of five, allowing for one to jointly exist, in more than one place, in three of (a) and (d), and two of (r). Ignoring (t) and (v) at present, this would not be sufficient for one to so exist in the same world. To accomplish this one of these manifestations would have to gain at least subconscious access to the threshold of (a) or (d), allowing for a four dimensional movement across to the other's world. It would be</w:t>
      </w:r>
      <w:r w:rsidRPr="00243812">
        <w:rPr>
          <w:rFonts w:ascii="Montserrat" w:hAnsi="Montserrat"/>
          <w:sz w:val="24"/>
        </w:rPr>
        <w:t xml:space="preserve"> preferable to have conscious access to both for it to be under any control. The attainment of (i) at five would allow that development to occur, fortunately; though it would leave one in a situation where one was sharing awareness of two or more irreconcilable worlds. The consequences would be: each would experience constant input from the other that would interfere with and distract the other in their own activities. Though there is a question as to how one could train one's self appropriately without the</w:t>
      </w:r>
      <w:r w:rsidRPr="00243812">
        <w:rPr>
          <w:rFonts w:ascii="Montserrat" w:hAnsi="Montserrat"/>
          <w:sz w:val="24"/>
        </w:rPr>
        <w:t xml:space="preserve"> access itself.</w:t>
      </w:r>
    </w:p>
    <w:p w14:paraId="3BADF540" w14:textId="77777777" w:rsidR="004E739B" w:rsidRPr="00243812" w:rsidRDefault="00243812" w:rsidP="00F01A18">
      <w:pPr>
        <w:pStyle w:val="NoSpacing"/>
        <w:rPr>
          <w:rFonts w:ascii="Montserrat" w:hAnsi="Montserrat"/>
          <w:sz w:val="24"/>
        </w:rPr>
      </w:pPr>
      <w:r w:rsidRPr="00243812">
        <w:rPr>
          <w:rFonts w:ascii="Montserrat" w:hAnsi="Montserrat"/>
          <w:sz w:val="24"/>
        </w:rPr>
        <w:tab/>
        <w:t>however, that is only the beginning. The other thresholds of (a), (r), (d) and eventually (t) and (v), must follow. Indeed, (v) might be a prerequisite to any of this. Definitely. The maintenance of separate attentions and the navigation of off-sequence trajectories demands it. Both of these qualities need to be nurtured. The power they offer really does remain only in the reach of one's subconscious. I beg that you refer to the definitions of these aspects, if you care to follow the full reasoning of this</w:t>
      </w:r>
      <w:r w:rsidRPr="00243812">
        <w:rPr>
          <w:rFonts w:ascii="Montserrat" w:hAnsi="Montserrat"/>
          <w:sz w:val="24"/>
        </w:rPr>
        <w:t>. In some regards, they go hand in hand with the achievements of other aspects.</w:t>
      </w:r>
    </w:p>
    <w:p w14:paraId="1BA659F7" w14:textId="77777777" w:rsidR="004E739B" w:rsidRPr="00243812" w:rsidRDefault="00243812" w:rsidP="00F01A18">
      <w:pPr>
        <w:pStyle w:val="NoSpacing"/>
        <w:rPr>
          <w:rFonts w:ascii="Montserrat" w:hAnsi="Montserrat"/>
          <w:sz w:val="24"/>
        </w:rPr>
      </w:pPr>
      <w:r w:rsidRPr="00243812">
        <w:rPr>
          <w:rFonts w:ascii="Montserrat" w:hAnsi="Montserrat"/>
          <w:spacing w:val="-3"/>
          <w:sz w:val="24"/>
        </w:rPr>
        <w:br w:type="page"/>
      </w:r>
      <w:r w:rsidRPr="00243812">
        <w:rPr>
          <w:rFonts w:ascii="Montserrat" w:hAnsi="Montserrat"/>
          <w:sz w:val="24"/>
        </w:rPr>
        <w:t>ARENA OPTIONAL DESIGN NOTES</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57D617AB"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7C82BDB9">
          <v:rect id="_x0000_s1055" style="position:absolute;margin-left:0;margin-top:0;width:468pt;height:.05pt;z-index:-251652608;mso-position-horizontal-relative:margin" o:allowincell="f" fillcolor="black" stroked="f" strokeweight=".05pt">
            <v:fill color2="black"/>
            <w10:wrap anchorx="margin"/>
          </v:rect>
        </w:pict>
      </w:r>
    </w:p>
    <w:p w14:paraId="4B56EB23" w14:textId="77777777" w:rsidR="004E739B" w:rsidRPr="00243812" w:rsidRDefault="004E739B" w:rsidP="00F01A18">
      <w:pPr>
        <w:pStyle w:val="NoSpacing"/>
        <w:rPr>
          <w:rFonts w:ascii="Montserrat" w:hAnsi="Montserrat"/>
          <w:sz w:val="24"/>
        </w:rPr>
      </w:pPr>
    </w:p>
    <w:p w14:paraId="60878CC2" w14:textId="77777777" w:rsidR="004E739B" w:rsidRPr="00243812" w:rsidRDefault="00243812" w:rsidP="00F01A18">
      <w:pPr>
        <w:pStyle w:val="NoSpacing"/>
        <w:rPr>
          <w:rFonts w:ascii="Montserrat" w:hAnsi="Montserrat"/>
          <w:sz w:val="24"/>
        </w:rPr>
      </w:pPr>
      <w:r w:rsidRPr="00243812">
        <w:rPr>
          <w:rFonts w:ascii="Montserrat" w:hAnsi="Montserrat"/>
          <w:sz w:val="24"/>
        </w:rPr>
        <w:t>[ashe] daemonin</w:t>
      </w:r>
    </w:p>
    <w:p w14:paraId="4B2FCFA8" w14:textId="7585B4AE"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a racial package, daemonin had a +1 to all dexterity/agility based abilities, a +2 to all intelligence based abilities, a base intuition, a +1 to all magical abilities, and a +3 status and resources.</w:t>
      </w:r>
      <w:r w:rsidR="006F60BF" w:rsidRPr="00243812">
        <w:rPr>
          <w:rFonts w:ascii="Montserrat" w:hAnsi="Montserrat"/>
          <w:sz w:val="24"/>
        </w:rPr>
        <w:t xml:space="preserve"> </w:t>
      </w:r>
      <w:r w:rsidRPr="00243812">
        <w:rPr>
          <w:rFonts w:ascii="Montserrat" w:hAnsi="Montserrat"/>
          <w:sz w:val="24"/>
        </w:rPr>
        <w:t>They also had combat reflexes and high pain thresholds, making them resistant to physical and mental shock, with increased initiative.</w:t>
      </w:r>
      <w:r w:rsidR="006F60BF" w:rsidRPr="00243812">
        <w:rPr>
          <w:rFonts w:ascii="Montserrat" w:hAnsi="Montserrat"/>
          <w:sz w:val="24"/>
        </w:rPr>
        <w:t xml:space="preserve"> </w:t>
      </w:r>
      <w:r w:rsidRPr="00243812">
        <w:rPr>
          <w:rFonts w:ascii="Montserrat" w:hAnsi="Montserrat"/>
          <w:sz w:val="24"/>
        </w:rPr>
        <w:t>They were attractive as a rule, and raised to embrace a code of honor which saddled them with an imperial duty and a personal dependant.</w:t>
      </w:r>
      <w:r w:rsidR="006F60BF" w:rsidRPr="00243812">
        <w:rPr>
          <w:rFonts w:ascii="Montserrat" w:hAnsi="Montserrat"/>
          <w:sz w:val="24"/>
        </w:rPr>
        <w:t xml:space="preserve"> </w:t>
      </w:r>
      <w:r w:rsidRPr="00243812">
        <w:rPr>
          <w:rFonts w:ascii="Montserrat" w:hAnsi="Montserrat"/>
          <w:sz w:val="24"/>
        </w:rPr>
        <w:t>Circumstances also provided them with a racial enemy, while nature itself made them a focus for strange happenings.</w:t>
      </w:r>
    </w:p>
    <w:p w14:paraId="043E506D" w14:textId="77777777" w:rsidR="004E739B" w:rsidRPr="00243812" w:rsidRDefault="004E739B" w:rsidP="00F01A18">
      <w:pPr>
        <w:pStyle w:val="NoSpacing"/>
        <w:rPr>
          <w:rFonts w:ascii="Montserrat" w:hAnsi="Montserrat"/>
          <w:sz w:val="24"/>
        </w:rPr>
      </w:pPr>
    </w:p>
    <w:p w14:paraId="65A02AC1" w14:textId="77777777" w:rsidR="004E739B" w:rsidRPr="00243812" w:rsidRDefault="00243812" w:rsidP="00F01A18">
      <w:pPr>
        <w:pStyle w:val="NoSpacing"/>
        <w:rPr>
          <w:rFonts w:ascii="Montserrat" w:hAnsi="Montserrat"/>
          <w:sz w:val="24"/>
        </w:rPr>
      </w:pPr>
      <w:r w:rsidRPr="00243812">
        <w:rPr>
          <w:rFonts w:ascii="Montserrat" w:hAnsi="Montserrat"/>
          <w:sz w:val="24"/>
        </w:rPr>
        <w:t>vampires</w:t>
      </w:r>
    </w:p>
    <w:p w14:paraId="4C95210E" w14:textId="604493DB" w:rsidR="004E739B" w:rsidRPr="00243812" w:rsidRDefault="00243812" w:rsidP="00F01A18">
      <w:pPr>
        <w:pStyle w:val="NoSpacing"/>
        <w:rPr>
          <w:rFonts w:ascii="Montserrat" w:hAnsi="Montserrat"/>
          <w:sz w:val="24"/>
        </w:rPr>
      </w:pPr>
      <w:r w:rsidRPr="00243812">
        <w:rPr>
          <w:rFonts w:ascii="Montserrat" w:hAnsi="Montserrat"/>
          <w:sz w:val="24"/>
        </w:rPr>
        <w:tab/>
        <w:t>mythical entities such as vampires are given certain advantages due to their proto-spiritual nature.</w:t>
      </w:r>
      <w:r w:rsidR="006F60BF" w:rsidRPr="00243812">
        <w:rPr>
          <w:rFonts w:ascii="Montserrat" w:hAnsi="Montserrat"/>
          <w:sz w:val="24"/>
        </w:rPr>
        <w:t xml:space="preserve"> </w:t>
      </w:r>
      <w:r w:rsidRPr="00243812">
        <w:rPr>
          <w:rFonts w:ascii="Montserrat" w:hAnsi="Montserrat"/>
          <w:sz w:val="24"/>
        </w:rPr>
        <w:t>They gain access to subconscious or conscious control of their thresholds of (i), (a),(r), sometimes to (v) and (t), and gain an order to (d).</w:t>
      </w:r>
      <w:r w:rsidR="006F60BF" w:rsidRPr="00243812">
        <w:rPr>
          <w:rFonts w:ascii="Montserrat" w:hAnsi="Montserrat"/>
          <w:sz w:val="24"/>
        </w:rPr>
        <w:t xml:space="preserve"> </w:t>
      </w:r>
      <w:r w:rsidRPr="00243812">
        <w:rPr>
          <w:rFonts w:ascii="Montserrat" w:hAnsi="Montserrat"/>
          <w:sz w:val="24"/>
        </w:rPr>
        <w:t>They also are allowed to have power abilities appropriate to their demeanor.</w:t>
      </w:r>
      <w:r w:rsidR="006F60BF" w:rsidRPr="00243812">
        <w:rPr>
          <w:rFonts w:ascii="Montserrat" w:hAnsi="Montserrat"/>
          <w:sz w:val="24"/>
        </w:rPr>
        <w:t xml:space="preserve"> </w:t>
      </w:r>
      <w:r w:rsidRPr="00243812">
        <w:rPr>
          <w:rFonts w:ascii="Montserrat" w:hAnsi="Montserrat"/>
          <w:sz w:val="24"/>
        </w:rPr>
        <w:t>They are allowed a limit of their base experience divided by their generation in points to invest in powers; paying for them out of experience along with the other abilities, or from obligation if they desire.</w:t>
      </w:r>
      <w:r w:rsidR="006F60BF" w:rsidRPr="00243812">
        <w:rPr>
          <w:rFonts w:ascii="Montserrat" w:hAnsi="Montserrat"/>
          <w:sz w:val="24"/>
        </w:rPr>
        <w:t xml:space="preserve"> </w:t>
      </w:r>
      <w:r w:rsidRPr="00243812">
        <w:rPr>
          <w:rFonts w:ascii="Montserrat" w:hAnsi="Montserrat"/>
          <w:sz w:val="24"/>
        </w:rPr>
        <w:t>Other forms of mythical entities have distinct altered profiles.</w:t>
      </w:r>
      <w:r w:rsidR="006F60BF" w:rsidRPr="00243812">
        <w:rPr>
          <w:rFonts w:ascii="Montserrat" w:hAnsi="Montserrat"/>
          <w:sz w:val="24"/>
        </w:rPr>
        <w:t xml:space="preserve"> </w:t>
      </w:r>
      <w:r w:rsidRPr="00243812">
        <w:rPr>
          <w:rFonts w:ascii="Montserrat" w:hAnsi="Montserrat"/>
          <w:sz w:val="24"/>
        </w:rPr>
        <w:t>A template for such creatures is created similarly to define the structural advantages or peculiarities indigenous to them.</w:t>
      </w:r>
      <w:r w:rsidR="006F60BF" w:rsidRPr="00243812">
        <w:rPr>
          <w:rFonts w:ascii="Montserrat" w:hAnsi="Montserrat"/>
          <w:sz w:val="24"/>
        </w:rPr>
        <w:t xml:space="preserve"> </w:t>
      </w:r>
      <w:r w:rsidRPr="00243812">
        <w:rPr>
          <w:rFonts w:ascii="Montserrat" w:hAnsi="Montserrat"/>
          <w:sz w:val="24"/>
        </w:rPr>
        <w:t>As this is but a note, I will not go into this at this time.</w:t>
      </w:r>
      <w:r w:rsidR="006F60BF" w:rsidRPr="00243812">
        <w:rPr>
          <w:rFonts w:ascii="Montserrat" w:hAnsi="Montserrat"/>
          <w:sz w:val="24"/>
        </w:rPr>
        <w:t xml:space="preserve"> </w:t>
      </w:r>
      <w:r w:rsidRPr="00243812">
        <w:rPr>
          <w:rFonts w:ascii="Montserrat" w:hAnsi="Montserrat"/>
          <w:sz w:val="24"/>
        </w:rPr>
        <w:t>If there are any questions about the requirements before they become available, then bring them up to me.</w:t>
      </w:r>
    </w:p>
    <w:p w14:paraId="1021E1FE" w14:textId="77777777" w:rsidR="004E739B" w:rsidRPr="00243812" w:rsidRDefault="004E739B" w:rsidP="00F01A18">
      <w:pPr>
        <w:pStyle w:val="NoSpacing"/>
        <w:rPr>
          <w:rFonts w:ascii="Montserrat" w:hAnsi="Montserrat"/>
          <w:sz w:val="24"/>
        </w:rPr>
      </w:pPr>
    </w:p>
    <w:p w14:paraId="7EE780D2" w14:textId="77777777" w:rsidR="004E739B" w:rsidRPr="00243812" w:rsidRDefault="00243812" w:rsidP="00F01A18">
      <w:pPr>
        <w:pStyle w:val="NoSpacing"/>
        <w:rPr>
          <w:rFonts w:ascii="Montserrat" w:hAnsi="Montserrat"/>
          <w:sz w:val="24"/>
        </w:rPr>
      </w:pPr>
      <w:r w:rsidRPr="00243812">
        <w:rPr>
          <w:rFonts w:ascii="Montserrat" w:hAnsi="Montserrat"/>
          <w:sz w:val="24"/>
        </w:rPr>
        <w:t>metamorphs</w:t>
      </w:r>
    </w:p>
    <w:p w14:paraId="1245F74C" w14:textId="09225F78" w:rsidR="004E739B" w:rsidRPr="00243812" w:rsidRDefault="00243812" w:rsidP="00F01A18">
      <w:pPr>
        <w:pStyle w:val="NoSpacing"/>
        <w:rPr>
          <w:rFonts w:ascii="Montserrat" w:hAnsi="Montserrat"/>
          <w:sz w:val="24"/>
        </w:rPr>
      </w:pPr>
      <w:r w:rsidRPr="00243812">
        <w:rPr>
          <w:rFonts w:ascii="Montserrat" w:hAnsi="Montserrat"/>
          <w:sz w:val="24"/>
        </w:rPr>
        <w:tab/>
        <w:t>or any entity which has managed to attain the access or ability to adopt another form or body must have a (d) of at least four, and each applicable or potential form must be noted among the abilities with the new height, mass, and level of mastery.</w:t>
      </w:r>
      <w:r w:rsidR="006F60BF" w:rsidRPr="00243812">
        <w:rPr>
          <w:rFonts w:ascii="Montserrat" w:hAnsi="Montserrat"/>
          <w:sz w:val="24"/>
        </w:rPr>
        <w:t xml:space="preserve"> </w:t>
      </w:r>
      <w:r w:rsidRPr="00243812">
        <w:rPr>
          <w:rFonts w:ascii="Montserrat" w:hAnsi="Montserrat"/>
          <w:sz w:val="24"/>
        </w:rPr>
        <w:t>Attributes do not change, rather one's effectiveness with them, and the applicable mass factors do.</w:t>
      </w:r>
      <w:r w:rsidR="006F60BF" w:rsidRPr="00243812">
        <w:rPr>
          <w:rFonts w:ascii="Montserrat" w:hAnsi="Montserrat"/>
          <w:sz w:val="24"/>
        </w:rPr>
        <w:t xml:space="preserve"> </w:t>
      </w:r>
      <w:r w:rsidRPr="00243812">
        <w:rPr>
          <w:rFonts w:ascii="Montserrat" w:hAnsi="Montserrat"/>
          <w:sz w:val="24"/>
        </w:rPr>
        <w:t>A hundredth of the rating is a multiplier for attributes and defaults.</w:t>
      </w:r>
      <w:r w:rsidR="006F60BF" w:rsidRPr="00243812">
        <w:rPr>
          <w:rFonts w:ascii="Montserrat" w:hAnsi="Montserrat"/>
          <w:sz w:val="24"/>
        </w:rPr>
        <w:t xml:space="preserve"> </w:t>
      </w:r>
      <w:r w:rsidRPr="00243812">
        <w:rPr>
          <w:rFonts w:ascii="Montserrat" w:hAnsi="Montserrat"/>
          <w:sz w:val="24"/>
        </w:rPr>
        <w:t>A rating of one hundred for that form means that the character is just as effective, attribute wise as in its native form.</w:t>
      </w:r>
      <w:r w:rsidR="006F60BF" w:rsidRPr="00243812">
        <w:rPr>
          <w:rFonts w:ascii="Montserrat" w:hAnsi="Montserrat"/>
          <w:sz w:val="24"/>
        </w:rPr>
        <w:t xml:space="preserve"> </w:t>
      </w:r>
      <w:r w:rsidRPr="00243812">
        <w:rPr>
          <w:rFonts w:ascii="Montserrat" w:hAnsi="Montserrat"/>
          <w:sz w:val="24"/>
        </w:rPr>
        <w:t>An alternate form which is also an alternate incarnation, distinct mind, distinct form, is designed separately and the characters are linked in a group soul.</w:t>
      </w:r>
      <w:r w:rsidR="006F60BF" w:rsidRPr="00243812">
        <w:rPr>
          <w:rFonts w:ascii="Montserrat" w:hAnsi="Montserrat"/>
          <w:sz w:val="24"/>
        </w:rPr>
        <w:t xml:space="preserve"> </w:t>
      </w:r>
      <w:r w:rsidRPr="00243812">
        <w:rPr>
          <w:rFonts w:ascii="Montserrat" w:hAnsi="Montserrat"/>
          <w:sz w:val="24"/>
        </w:rPr>
        <w:t>Which see.</w:t>
      </w:r>
    </w:p>
    <w:p w14:paraId="212CCD97" w14:textId="77777777" w:rsidR="004E739B" w:rsidRPr="00243812" w:rsidRDefault="004E739B" w:rsidP="00F01A18">
      <w:pPr>
        <w:pStyle w:val="NoSpacing"/>
        <w:rPr>
          <w:rFonts w:ascii="Montserrat" w:hAnsi="Montserrat"/>
          <w:sz w:val="24"/>
        </w:rPr>
      </w:pPr>
    </w:p>
    <w:p w14:paraId="4ED7EF6C" w14:textId="77777777" w:rsidR="004E739B" w:rsidRPr="00243812" w:rsidRDefault="00243812" w:rsidP="00F01A18">
      <w:pPr>
        <w:pStyle w:val="NoSpacing"/>
        <w:rPr>
          <w:rFonts w:ascii="Montserrat" w:hAnsi="Montserrat"/>
          <w:sz w:val="24"/>
        </w:rPr>
      </w:pPr>
      <w:r w:rsidRPr="00243812">
        <w:rPr>
          <w:rFonts w:ascii="Montserrat" w:hAnsi="Montserrat"/>
          <w:sz w:val="24"/>
        </w:rPr>
        <w:t>an example</w:t>
      </w:r>
    </w:p>
    <w:p w14:paraId="4D08ECB5" w14:textId="26E1C4BA"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(e) of eight dimensions, allows for the full exploration of many foci; many forms.</w:t>
      </w:r>
      <w:r w:rsidR="006F60BF" w:rsidRPr="00243812">
        <w:rPr>
          <w:rFonts w:ascii="Montserrat" w:hAnsi="Montserrat"/>
          <w:sz w:val="24"/>
        </w:rPr>
        <w:t xml:space="preserve"> </w:t>
      </w:r>
      <w:r w:rsidRPr="00243812">
        <w:rPr>
          <w:rFonts w:ascii="Montserrat" w:hAnsi="Montserrat"/>
          <w:sz w:val="24"/>
        </w:rPr>
        <w:t>An (i) of five dimensions would allow one to cross the threshold between one's self and one's other incarnations. A (d) of four dimensions allows for an amazing number of possibilities.</w:t>
      </w:r>
      <w:r w:rsidR="006F60BF" w:rsidRPr="00243812">
        <w:rPr>
          <w:rFonts w:ascii="Montserrat" w:hAnsi="Montserrat"/>
          <w:sz w:val="24"/>
        </w:rPr>
        <w:t xml:space="preserve"> </w:t>
      </w:r>
      <w:r w:rsidRPr="00243812">
        <w:rPr>
          <w:rFonts w:ascii="Montserrat" w:hAnsi="Montserrat"/>
          <w:sz w:val="24"/>
        </w:rPr>
        <w:t>However, it is best to examine the norm.</w:t>
      </w:r>
      <w:r w:rsidR="006F60BF" w:rsidRPr="00243812">
        <w:rPr>
          <w:rFonts w:ascii="Montserrat" w:hAnsi="Montserrat"/>
          <w:sz w:val="24"/>
        </w:rPr>
        <w:t xml:space="preserve"> </w:t>
      </w:r>
      <w:r w:rsidRPr="00243812">
        <w:rPr>
          <w:rFonts w:ascii="Montserrat" w:hAnsi="Montserrat"/>
          <w:sz w:val="24"/>
        </w:rPr>
        <w:t>Reality for humanity is defined as having five or eight dimensions (e), four dimensions of (i) or mind, as it might conventionally be defined, three (a) and (d)(action and design, or carnal expression), two (r) reaction, and negligible (v) and (t).</w:t>
      </w:r>
      <w:r w:rsidR="006F60BF" w:rsidRPr="00243812">
        <w:rPr>
          <w:rFonts w:ascii="Montserrat" w:hAnsi="Montserrat"/>
          <w:sz w:val="24"/>
        </w:rPr>
        <w:t xml:space="preserve"> </w:t>
      </w:r>
      <w:r w:rsidRPr="00243812">
        <w:rPr>
          <w:rFonts w:ascii="Montserrat" w:hAnsi="Montserrat"/>
          <w:sz w:val="24"/>
        </w:rPr>
        <w:t>People rarely demonstrate a degree of access to (v) and (t), and these two are not easily translatable to common terms.</w:t>
      </w:r>
      <w:r w:rsidR="006F60BF" w:rsidRPr="00243812">
        <w:rPr>
          <w:rFonts w:ascii="Montserrat" w:hAnsi="Montserrat"/>
          <w:sz w:val="24"/>
        </w:rPr>
        <w:t xml:space="preserve"> </w:t>
      </w:r>
      <w:r w:rsidRPr="00243812">
        <w:rPr>
          <w:rFonts w:ascii="Montserrat" w:hAnsi="Montserrat"/>
          <w:sz w:val="24"/>
        </w:rPr>
        <w:t>The average person has the same limits, though more likely with the exception of an (e) of five dimensions.</w:t>
      </w:r>
      <w:r w:rsidR="006F60BF" w:rsidRPr="00243812">
        <w:rPr>
          <w:rFonts w:ascii="Montserrat" w:hAnsi="Montserrat"/>
          <w:sz w:val="24"/>
        </w:rPr>
        <w:t xml:space="preserve"> </w:t>
      </w:r>
      <w:r w:rsidRPr="00243812">
        <w:rPr>
          <w:rFonts w:ascii="Montserrat" w:hAnsi="Montserrat"/>
          <w:sz w:val="24"/>
        </w:rPr>
        <w:t>The difference of (e) defines the individual as being devoted or legion souls.</w:t>
      </w:r>
      <w:r w:rsidR="006F60BF" w:rsidRPr="00243812">
        <w:rPr>
          <w:rFonts w:ascii="Montserrat" w:hAnsi="Montserrat"/>
          <w:sz w:val="24"/>
        </w:rPr>
        <w:t xml:space="preserve"> </w:t>
      </w:r>
      <w:r w:rsidRPr="00243812">
        <w:rPr>
          <w:rFonts w:ascii="Montserrat" w:hAnsi="Montserrat"/>
          <w:sz w:val="24"/>
        </w:rPr>
        <w:t>I am not certain of the accuracy of the designation of the complexity of (e) at this time, so I will grant alterations to this part in the future.</w:t>
      </w:r>
      <w:r w:rsidR="006F60BF" w:rsidRPr="00243812">
        <w:rPr>
          <w:rFonts w:ascii="Montserrat" w:hAnsi="Montserrat"/>
          <w:sz w:val="24"/>
        </w:rPr>
        <w:t xml:space="preserve"> </w:t>
      </w:r>
      <w:r w:rsidRPr="00243812">
        <w:rPr>
          <w:rFonts w:ascii="Montserrat" w:hAnsi="Montserrat"/>
          <w:sz w:val="24"/>
        </w:rPr>
        <w:t>In one's probable condition, one's mind is capable of engaging one world at a time consciously.</w:t>
      </w:r>
      <w:r w:rsidR="006F60BF" w:rsidRPr="00243812">
        <w:rPr>
          <w:rFonts w:ascii="Montserrat" w:hAnsi="Montserrat"/>
          <w:sz w:val="24"/>
        </w:rPr>
        <w:t xml:space="preserve"> </w:t>
      </w:r>
      <w:r w:rsidRPr="00243812">
        <w:rPr>
          <w:rFonts w:ascii="Montserrat" w:hAnsi="Montserrat"/>
          <w:sz w:val="24"/>
        </w:rPr>
        <w:t>One world being the sum of one's self, the realm where one resides and interacts, and the possibilities available to one in those terms.</w:t>
      </w:r>
      <w:r w:rsidR="006F60BF" w:rsidRPr="00243812">
        <w:rPr>
          <w:rFonts w:ascii="Montserrat" w:hAnsi="Montserrat"/>
          <w:sz w:val="24"/>
        </w:rPr>
        <w:t xml:space="preserve"> </w:t>
      </w:r>
      <w:r w:rsidRPr="00243812">
        <w:rPr>
          <w:rFonts w:ascii="Montserrat" w:hAnsi="Montserrat"/>
          <w:sz w:val="24"/>
        </w:rPr>
        <w:t>One's body is complex to three dimensions, and one is limited to using it within those limits to express one's self in the world.</w:t>
      </w:r>
      <w:r w:rsidR="006F60BF" w:rsidRPr="00243812">
        <w:rPr>
          <w:rFonts w:ascii="Montserrat" w:hAnsi="Montserrat"/>
          <w:sz w:val="24"/>
        </w:rPr>
        <w:t xml:space="preserve"> </w:t>
      </w:r>
      <w:r w:rsidRPr="00243812">
        <w:rPr>
          <w:rFonts w:ascii="Montserrat" w:hAnsi="Montserrat"/>
          <w:sz w:val="24"/>
        </w:rPr>
        <w:t>To complete the transition of a threshold in (i), and become five dimensional in (i), one would be able to mentally engage a four dimensional world.</w:t>
      </w:r>
      <w:r w:rsidR="006F60BF" w:rsidRPr="00243812">
        <w:rPr>
          <w:rFonts w:ascii="Montserrat" w:hAnsi="Montserrat"/>
          <w:sz w:val="24"/>
        </w:rPr>
        <w:t xml:space="preserve"> </w:t>
      </w:r>
      <w:r w:rsidRPr="00243812">
        <w:rPr>
          <w:rFonts w:ascii="Montserrat" w:hAnsi="Montserrat"/>
          <w:sz w:val="24"/>
        </w:rPr>
        <w:t>And consciously bridge to another mind.</w:t>
      </w:r>
      <w:r w:rsidR="006F60BF" w:rsidRPr="00243812">
        <w:rPr>
          <w:rFonts w:ascii="Montserrat" w:hAnsi="Montserrat"/>
          <w:sz w:val="24"/>
        </w:rPr>
        <w:t xml:space="preserve"> </w:t>
      </w:r>
      <w:r w:rsidRPr="00243812">
        <w:rPr>
          <w:rFonts w:ascii="Montserrat" w:hAnsi="Montserrat"/>
          <w:sz w:val="24"/>
        </w:rPr>
        <w:t>This is the basic goal for attaining a power like telepathy.</w:t>
      </w:r>
    </w:p>
    <w:p w14:paraId="6A6DB9DD" w14:textId="0235A013" w:rsidR="004E739B" w:rsidRPr="00243812" w:rsidRDefault="006F60BF" w:rsidP="00F01A18">
      <w:pPr>
        <w:pStyle w:val="NoSpacing"/>
        <w:rPr>
          <w:rFonts w:ascii="Montserrat" w:hAnsi="Montserrat"/>
          <w:sz w:val="24"/>
        </w:rPr>
      </w:pPr>
      <w:r w:rsidRPr="00243812">
        <w:rPr>
          <w:rFonts w:ascii="Montserrat" w:hAnsi="Montserrat"/>
          <w:sz w:val="24"/>
        </w:rPr>
        <w:tab/>
        <w:t>That is not all that could be attained, however. The result of this success would be, an (i) of five, allowing for one to jointly exist, in more than one place, in three of (a) and (d), and two of (r). Ignoring (t) and (v) at present, this would not be sufficient for one to so exist in the same world. To accomplish this one of these manifestations would have to gain at least subconscious access to the threshold of (a) or (d), allowing for a four dimensional movement across to the other's world. It would be preferable to have conscious access to both for it to be under any control. The attainment of (i) at five would allow that development to occur, fortunately; though it would leave one in a situation where one was sharing awareness of two or more irreconcilable worlds. The consequences would be: Each would experience constant input from the other that would interfere with and distract the other in their own activities. Though there is a question as to how one could train one's self appropriately without the access itself.</w:t>
      </w:r>
    </w:p>
    <w:p w14:paraId="0E803286" w14:textId="73D4BF1D" w:rsidR="004E739B" w:rsidRPr="00243812" w:rsidRDefault="006F60BF" w:rsidP="00F01A18">
      <w:pPr>
        <w:pStyle w:val="NoSpacing"/>
        <w:rPr>
          <w:rFonts w:ascii="Montserrat" w:hAnsi="Montserrat"/>
          <w:sz w:val="24"/>
        </w:rPr>
      </w:pPr>
      <w:r w:rsidRPr="00243812">
        <w:rPr>
          <w:rFonts w:ascii="Montserrat" w:hAnsi="Montserrat"/>
          <w:sz w:val="24"/>
        </w:rPr>
        <w:tab/>
        <w:t>However, that is only the beginning. The other thresholds of (a), (r), (d) and eventually (t) and (v), must follow. Indeed, (v) might be a prerequisite to any of this. Definitely. The maintenance of separate attentions and the navigation of off-sequence trajectories demands it. Both of these qualities need to be nurtured. The power they offer really does remain only in the reach of one's subconscious. I beg that you refer to the definitions of these aspects, if you care to follow the full reasoning of this. In some regards, they go hand in hand with the achievements of other aspects.</w:t>
      </w:r>
    </w:p>
    <w:p w14:paraId="671EECFC"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28766321" w14:textId="77777777" w:rsidR="004E739B" w:rsidRPr="00243812" w:rsidRDefault="00243812" w:rsidP="00F01A18">
      <w:pPr>
        <w:pStyle w:val="NoSpacing"/>
        <w:rPr>
          <w:rFonts w:ascii="Montserrat" w:hAnsi="Montserrat"/>
          <w:sz w:val="24"/>
        </w:rPr>
      </w:pPr>
      <w:r w:rsidRPr="00243812">
        <w:rPr>
          <w:rFonts w:ascii="Montserrat" w:hAnsi="Montserrat"/>
          <w:sz w:val="24"/>
        </w:rPr>
        <w:t>body fold</w:t>
      </w:r>
    </w:p>
    <w:p w14:paraId="60C5ABD3" w14:textId="6F4E0DE0" w:rsidR="004E739B" w:rsidRPr="00243812" w:rsidRDefault="00243812" w:rsidP="00F01A18">
      <w:pPr>
        <w:pStyle w:val="NoSpacing"/>
        <w:rPr>
          <w:rFonts w:ascii="Montserrat" w:hAnsi="Montserrat"/>
          <w:sz w:val="24"/>
        </w:rPr>
      </w:pPr>
      <w:r w:rsidRPr="00243812">
        <w:rPr>
          <w:rFonts w:ascii="Montserrat" w:hAnsi="Montserrat"/>
          <w:sz w:val="24"/>
        </w:rPr>
        <w:tab/>
        <w:t>is a transcendence of form which allows the body to contain infinite depth.</w:t>
      </w:r>
      <w:r w:rsidR="006F60BF" w:rsidRPr="00243812">
        <w:rPr>
          <w:rFonts w:ascii="Montserrat" w:hAnsi="Montserrat"/>
          <w:sz w:val="24"/>
        </w:rPr>
        <w:t xml:space="preserve"> </w:t>
      </w:r>
      <w:r w:rsidRPr="00243812">
        <w:rPr>
          <w:rFonts w:ascii="Montserrat" w:hAnsi="Montserrat"/>
          <w:sz w:val="24"/>
        </w:rPr>
        <w:t>The flesh becomes benignly penetrable.</w:t>
      </w:r>
      <w:r w:rsidR="006F60BF" w:rsidRPr="00243812">
        <w:rPr>
          <w:rFonts w:ascii="Montserrat" w:hAnsi="Montserrat"/>
          <w:sz w:val="24"/>
        </w:rPr>
        <w:t xml:space="preserve"> </w:t>
      </w:r>
      <w:r w:rsidRPr="00243812">
        <w:rPr>
          <w:rFonts w:ascii="Montserrat" w:hAnsi="Montserrat"/>
          <w:sz w:val="24"/>
        </w:rPr>
        <w:t>Anything that penetrates through the regular surface is folded into an inner sheathe.</w:t>
      </w:r>
      <w:r w:rsidR="006F60BF" w:rsidRPr="00243812">
        <w:rPr>
          <w:rFonts w:ascii="Montserrat" w:hAnsi="Montserrat"/>
          <w:sz w:val="24"/>
        </w:rPr>
        <w:t xml:space="preserve"> </w:t>
      </w:r>
      <w:r w:rsidRPr="00243812">
        <w:rPr>
          <w:rFonts w:ascii="Montserrat" w:hAnsi="Montserrat"/>
          <w:sz w:val="24"/>
        </w:rPr>
        <w:t>The tissue of this sheathe is like internal skin; as int he mouth or vagina.</w:t>
      </w:r>
      <w:r w:rsidR="006F60BF" w:rsidRPr="00243812">
        <w:rPr>
          <w:rFonts w:ascii="Montserrat" w:hAnsi="Montserrat"/>
          <w:sz w:val="24"/>
        </w:rPr>
        <w:t xml:space="preserve"> </w:t>
      </w:r>
      <w:r w:rsidRPr="00243812">
        <w:rPr>
          <w:rFonts w:ascii="Montserrat" w:hAnsi="Montserrat"/>
          <w:sz w:val="24"/>
        </w:rPr>
        <w:t>This cushion protects all vital structures in the body by expanding to accommodate the intrusion and enveloping it.</w:t>
      </w:r>
      <w:r w:rsidR="006F60BF" w:rsidRPr="00243812">
        <w:rPr>
          <w:rFonts w:ascii="Montserrat" w:hAnsi="Montserrat"/>
          <w:sz w:val="24"/>
        </w:rPr>
        <w:t xml:space="preserve"> </w:t>
      </w:r>
      <w:r w:rsidRPr="00243812">
        <w:rPr>
          <w:rFonts w:ascii="Montserrat" w:hAnsi="Montserrat"/>
          <w:sz w:val="24"/>
        </w:rPr>
        <w:t>The initial wound need be no more than a scratch, would bleed no more than that, and the power of the fold would take over at once.</w:t>
      </w:r>
      <w:r w:rsidR="006F60BF" w:rsidRPr="00243812">
        <w:rPr>
          <w:rFonts w:ascii="Montserrat" w:hAnsi="Montserrat"/>
          <w:sz w:val="24"/>
        </w:rPr>
        <w:t xml:space="preserve"> </w:t>
      </w:r>
      <w:r w:rsidRPr="00243812">
        <w:rPr>
          <w:rFonts w:ascii="Montserrat" w:hAnsi="Montserrat"/>
          <w:sz w:val="24"/>
        </w:rPr>
        <w:t>Being a four dimensional interface, a body of equal diameter to the host could be enveloped through the slightest cut.</w:t>
      </w:r>
      <w:r w:rsidR="006F60BF" w:rsidRPr="00243812">
        <w:rPr>
          <w:rFonts w:ascii="Montserrat" w:hAnsi="Montserrat"/>
          <w:sz w:val="24"/>
        </w:rPr>
        <w:t xml:space="preserve"> </w:t>
      </w:r>
      <w:r w:rsidRPr="00243812">
        <w:rPr>
          <w:rFonts w:ascii="Montserrat" w:hAnsi="Montserrat"/>
          <w:sz w:val="24"/>
        </w:rPr>
        <w:t>Natural openings in the skin might even serve as well, should an intrusion exceed the capacity of the cavity.</w:t>
      </w:r>
      <w:r w:rsidR="006F60BF" w:rsidRPr="00243812">
        <w:rPr>
          <w:rFonts w:ascii="Montserrat" w:hAnsi="Montserrat"/>
          <w:sz w:val="24"/>
        </w:rPr>
        <w:t xml:space="preserve"> </w:t>
      </w:r>
      <w:r w:rsidRPr="00243812">
        <w:rPr>
          <w:rFonts w:ascii="Montserrat" w:hAnsi="Montserrat"/>
          <w:sz w:val="24"/>
        </w:rPr>
        <w:t>This phenomena would require (d : 4), (i : 5).</w:t>
      </w:r>
      <w:r w:rsidR="006F60BF" w:rsidRPr="00243812">
        <w:rPr>
          <w:rFonts w:ascii="Montserrat" w:hAnsi="Montserrat"/>
          <w:sz w:val="24"/>
        </w:rPr>
        <w:t xml:space="preserve"> </w:t>
      </w:r>
      <w:r w:rsidRPr="00243812">
        <w:rPr>
          <w:rFonts w:ascii="Montserrat" w:hAnsi="Montserrat"/>
          <w:sz w:val="24"/>
        </w:rPr>
        <w:t>Expulsion of the inclusion might require (a :4).</w:t>
      </w:r>
      <w:r w:rsidR="006F60BF" w:rsidRPr="00243812">
        <w:rPr>
          <w:rFonts w:ascii="Montserrat" w:hAnsi="Montserrat"/>
          <w:sz w:val="24"/>
        </w:rPr>
        <w:t xml:space="preserve"> </w:t>
      </w:r>
    </w:p>
    <w:p w14:paraId="1A5D9865" w14:textId="77777777" w:rsidR="004E739B" w:rsidRPr="00243812" w:rsidRDefault="004E739B" w:rsidP="00F01A18">
      <w:pPr>
        <w:pStyle w:val="NoSpacing"/>
        <w:rPr>
          <w:rFonts w:ascii="Montserrat" w:hAnsi="Montserrat"/>
          <w:sz w:val="24"/>
        </w:rPr>
      </w:pPr>
    </w:p>
    <w:p w14:paraId="13AC0CE5" w14:textId="77777777" w:rsidR="004E739B" w:rsidRPr="00243812" w:rsidRDefault="00243812" w:rsidP="00F01A18">
      <w:pPr>
        <w:pStyle w:val="NoSpacing"/>
        <w:rPr>
          <w:rFonts w:ascii="Montserrat" w:hAnsi="Montserrat"/>
          <w:sz w:val="24"/>
        </w:rPr>
      </w:pPr>
      <w:r w:rsidRPr="00243812">
        <w:rPr>
          <w:rFonts w:ascii="Montserrat" w:hAnsi="Montserrat"/>
          <w:sz w:val="24"/>
        </w:rPr>
        <w:t>body shift</w:t>
      </w:r>
    </w:p>
    <w:p w14:paraId="4A777B7E" w14:textId="7FA6DCC8" w:rsidR="004E739B" w:rsidRPr="00243812" w:rsidRDefault="00243812" w:rsidP="00F01A18">
      <w:pPr>
        <w:pStyle w:val="NoSpacing"/>
        <w:rPr>
          <w:rFonts w:ascii="Montserrat" w:hAnsi="Montserrat"/>
          <w:sz w:val="24"/>
        </w:rPr>
      </w:pPr>
      <w:r w:rsidRPr="00243812">
        <w:rPr>
          <w:rFonts w:ascii="Montserrat" w:hAnsi="Montserrat"/>
          <w:sz w:val="24"/>
        </w:rPr>
        <w:tab/>
        <w:t>is a transcendence of form which allows the body to embody many different design dynamics; human, animal, and functional, like regeneration.</w:t>
      </w:r>
      <w:r w:rsidR="006F60BF" w:rsidRPr="00243812">
        <w:rPr>
          <w:rFonts w:ascii="Montserrat" w:hAnsi="Montserrat"/>
          <w:sz w:val="24"/>
        </w:rPr>
        <w:t xml:space="preserve"> </w:t>
      </w:r>
      <w:r w:rsidRPr="00243812">
        <w:rPr>
          <w:rFonts w:ascii="Montserrat" w:hAnsi="Montserrat"/>
          <w:sz w:val="24"/>
        </w:rPr>
        <w:t>The body only manifests one of the embodied forms at a time, or a variation along a scale of transition.</w:t>
      </w:r>
      <w:r w:rsidR="006F60BF" w:rsidRPr="00243812">
        <w:rPr>
          <w:rFonts w:ascii="Montserrat" w:hAnsi="Montserrat"/>
          <w:sz w:val="24"/>
        </w:rPr>
        <w:t xml:space="preserve"> </w:t>
      </w:r>
      <w:r w:rsidRPr="00243812">
        <w:rPr>
          <w:rFonts w:ascii="Montserrat" w:hAnsi="Montserrat"/>
          <w:sz w:val="24"/>
        </w:rPr>
        <w:t>The rest remains only as spirit, or code on a four dimensional level.</w:t>
      </w:r>
      <w:r w:rsidR="006F60BF" w:rsidRPr="00243812">
        <w:rPr>
          <w:rFonts w:ascii="Montserrat" w:hAnsi="Montserrat"/>
          <w:sz w:val="24"/>
        </w:rPr>
        <w:t xml:space="preserve"> </w:t>
      </w:r>
      <w:r w:rsidRPr="00243812">
        <w:rPr>
          <w:rFonts w:ascii="Montserrat" w:hAnsi="Montserrat"/>
          <w:sz w:val="24"/>
        </w:rPr>
        <w:t>As the form is altered wholesale, it allows for incredible regenerative and cohesive abilities.</w:t>
      </w:r>
      <w:r w:rsidR="006F60BF" w:rsidRPr="00243812">
        <w:rPr>
          <w:rFonts w:ascii="Montserrat" w:hAnsi="Montserrat"/>
          <w:sz w:val="24"/>
        </w:rPr>
        <w:t xml:space="preserve"> </w:t>
      </w:r>
      <w:r w:rsidRPr="00243812">
        <w:rPr>
          <w:rFonts w:ascii="Montserrat" w:hAnsi="Montserrat"/>
          <w:sz w:val="24"/>
        </w:rPr>
        <w:t>It requires (d : 4), (i : 5), (a : 4*), and (r : 3*).</w:t>
      </w:r>
      <w:r w:rsidR="006F60BF" w:rsidRPr="00243812">
        <w:rPr>
          <w:rFonts w:ascii="Montserrat" w:hAnsi="Montserrat"/>
          <w:sz w:val="24"/>
        </w:rPr>
        <w:t xml:space="preserve"> </w:t>
      </w:r>
      <w:r w:rsidRPr="00243812">
        <w:rPr>
          <w:rFonts w:ascii="Montserrat" w:hAnsi="Montserrat"/>
          <w:sz w:val="24"/>
        </w:rPr>
        <w:t>The two marked with an asterisk may only require threshold access.</w:t>
      </w:r>
      <w:r w:rsidR="006F60BF" w:rsidRPr="00243812">
        <w:rPr>
          <w:rFonts w:ascii="Montserrat" w:hAnsi="Montserrat"/>
          <w:sz w:val="24"/>
        </w:rPr>
        <w:t xml:space="preserve"> </w:t>
      </w:r>
      <w:r w:rsidRPr="00243812">
        <w:rPr>
          <w:rFonts w:ascii="Montserrat" w:hAnsi="Montserrat"/>
          <w:sz w:val="24"/>
        </w:rPr>
        <w:t>This is an ability possessed natively by shape shifters.</w:t>
      </w:r>
      <w:r w:rsidR="006F60BF" w:rsidRPr="00243812">
        <w:rPr>
          <w:rFonts w:ascii="Montserrat" w:hAnsi="Montserrat"/>
          <w:sz w:val="24"/>
        </w:rPr>
        <w:t xml:space="preserve"> </w:t>
      </w:r>
      <w:r w:rsidRPr="00243812">
        <w:rPr>
          <w:rFonts w:ascii="Montserrat" w:hAnsi="Montserrat"/>
          <w:sz w:val="24"/>
        </w:rPr>
        <w:t>It is also the basis for profound regenerative abilities.</w:t>
      </w:r>
    </w:p>
    <w:p w14:paraId="64C9637E" w14:textId="77777777" w:rsidR="004E739B" w:rsidRPr="00243812" w:rsidRDefault="004E739B" w:rsidP="00F01A18">
      <w:pPr>
        <w:pStyle w:val="NoSpacing"/>
        <w:rPr>
          <w:rFonts w:ascii="Montserrat" w:hAnsi="Montserrat"/>
          <w:sz w:val="24"/>
        </w:rPr>
      </w:pPr>
    </w:p>
    <w:p w14:paraId="1CFAC6FF" w14:textId="77777777" w:rsidR="004E739B" w:rsidRPr="00243812" w:rsidRDefault="00243812" w:rsidP="00F01A18">
      <w:pPr>
        <w:pStyle w:val="NoSpacing"/>
        <w:rPr>
          <w:rFonts w:ascii="Montserrat" w:hAnsi="Montserrat"/>
          <w:sz w:val="24"/>
        </w:rPr>
      </w:pPr>
      <w:r w:rsidRPr="00243812">
        <w:rPr>
          <w:rFonts w:ascii="Montserrat" w:hAnsi="Montserrat"/>
          <w:sz w:val="24"/>
        </w:rPr>
        <w:t>space shift</w:t>
      </w:r>
    </w:p>
    <w:p w14:paraId="5BB0DF87" w14:textId="66343E42" w:rsidR="004E739B" w:rsidRPr="00243812" w:rsidRDefault="00243812" w:rsidP="00F01A18">
      <w:pPr>
        <w:pStyle w:val="NoSpacing"/>
        <w:rPr>
          <w:rFonts w:ascii="Montserrat" w:hAnsi="Montserrat"/>
          <w:sz w:val="24"/>
        </w:rPr>
      </w:pPr>
      <w:r w:rsidRPr="00243812">
        <w:rPr>
          <w:rFonts w:ascii="Montserrat" w:hAnsi="Montserrat"/>
          <w:sz w:val="24"/>
        </w:rPr>
        <w:tab/>
        <w:t>is standard teleportation.</w:t>
      </w:r>
      <w:r w:rsidR="006F60BF" w:rsidRPr="00243812">
        <w:rPr>
          <w:rFonts w:ascii="Montserrat" w:hAnsi="Montserrat"/>
          <w:sz w:val="24"/>
        </w:rPr>
        <w:t xml:space="preserve"> </w:t>
      </w:r>
      <w:r w:rsidRPr="00243812">
        <w:rPr>
          <w:rFonts w:ascii="Montserrat" w:hAnsi="Montserrat"/>
          <w:sz w:val="24"/>
        </w:rPr>
        <w:t>It would require (i : 5), (a : 4) and (v : 1).</w:t>
      </w:r>
    </w:p>
    <w:p w14:paraId="2B7C3568" w14:textId="77777777" w:rsidR="004E739B" w:rsidRPr="00243812" w:rsidRDefault="004E739B" w:rsidP="00F01A18">
      <w:pPr>
        <w:pStyle w:val="NoSpacing"/>
        <w:rPr>
          <w:rFonts w:ascii="Montserrat" w:hAnsi="Montserrat"/>
          <w:sz w:val="24"/>
        </w:rPr>
      </w:pPr>
    </w:p>
    <w:p w14:paraId="571997D1" w14:textId="77777777" w:rsidR="004E739B" w:rsidRPr="00243812" w:rsidRDefault="00243812" w:rsidP="00F01A18">
      <w:pPr>
        <w:pStyle w:val="NoSpacing"/>
        <w:rPr>
          <w:rFonts w:ascii="Montserrat" w:hAnsi="Montserrat"/>
          <w:sz w:val="24"/>
        </w:rPr>
      </w:pPr>
      <w:r w:rsidRPr="00243812">
        <w:rPr>
          <w:rFonts w:ascii="Montserrat" w:hAnsi="Montserrat"/>
          <w:sz w:val="24"/>
        </w:rPr>
        <w:t>world shift</w:t>
      </w:r>
    </w:p>
    <w:p w14:paraId="0BE2203E" w14:textId="66A90AB0" w:rsidR="004E739B" w:rsidRPr="00243812" w:rsidRDefault="00243812" w:rsidP="00F01A18">
      <w:pPr>
        <w:pStyle w:val="NoSpacing"/>
        <w:rPr>
          <w:rFonts w:ascii="Montserrat" w:hAnsi="Montserrat"/>
          <w:sz w:val="24"/>
        </w:rPr>
      </w:pPr>
      <w:r w:rsidRPr="00243812">
        <w:rPr>
          <w:rFonts w:ascii="Montserrat" w:hAnsi="Montserrat"/>
          <w:sz w:val="24"/>
        </w:rPr>
        <w:tab/>
        <w:t>is an elaboration on dreaming; the ability to shift ones attention to another separate reality, bringing one's self along.</w:t>
      </w:r>
      <w:r w:rsidR="006F60BF" w:rsidRPr="00243812">
        <w:rPr>
          <w:rFonts w:ascii="Montserrat" w:hAnsi="Montserrat"/>
          <w:sz w:val="24"/>
        </w:rPr>
        <w:t xml:space="preserve"> </w:t>
      </w:r>
      <w:r w:rsidRPr="00243812">
        <w:rPr>
          <w:rFonts w:ascii="Montserrat" w:hAnsi="Montserrat"/>
          <w:sz w:val="24"/>
        </w:rPr>
        <w:t>This requires (i : 5), (a : 4), (v : 1) and (t : 1).</w:t>
      </w:r>
    </w:p>
    <w:p w14:paraId="7CFBB2E7" w14:textId="77777777" w:rsidR="004E739B" w:rsidRPr="00243812" w:rsidRDefault="004E739B" w:rsidP="00F01A18">
      <w:pPr>
        <w:pStyle w:val="NoSpacing"/>
        <w:rPr>
          <w:rFonts w:ascii="Montserrat" w:hAnsi="Montserrat"/>
          <w:sz w:val="24"/>
        </w:rPr>
      </w:pPr>
    </w:p>
    <w:p w14:paraId="5F0B3397" w14:textId="77777777" w:rsidR="004E739B" w:rsidRPr="00243812" w:rsidRDefault="00243812" w:rsidP="00F01A18">
      <w:pPr>
        <w:pStyle w:val="NoSpacing"/>
        <w:rPr>
          <w:rFonts w:ascii="Montserrat" w:hAnsi="Montserrat"/>
          <w:sz w:val="24"/>
        </w:rPr>
      </w:pPr>
      <w:r w:rsidRPr="00243812">
        <w:rPr>
          <w:rFonts w:ascii="Montserrat" w:hAnsi="Montserrat"/>
          <w:sz w:val="24"/>
        </w:rPr>
        <w:t>child cycle</w:t>
      </w:r>
    </w:p>
    <w:p w14:paraId="4BC70272" w14:textId="4E9A7520"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is an amendment to the body's metabolism and growth that causes the aging process to reverse at full maturity.</w:t>
      </w:r>
      <w:r w:rsidR="006F60BF" w:rsidRPr="00243812">
        <w:rPr>
          <w:rFonts w:ascii="Montserrat" w:hAnsi="Montserrat"/>
          <w:sz w:val="24"/>
        </w:rPr>
        <w:t xml:space="preserve"> </w:t>
      </w:r>
      <w:r w:rsidRPr="00243812">
        <w:rPr>
          <w:rFonts w:ascii="Montserrat" w:hAnsi="Montserrat"/>
          <w:sz w:val="24"/>
        </w:rPr>
        <w:t>One would unage at the same rate that one aged until one reached the child stature of about a five year old. At that point, the body would transmute into the opposite gender and once again begin to age.</w:t>
      </w:r>
      <w:r w:rsidR="006F60BF" w:rsidRPr="00243812">
        <w:rPr>
          <w:rFonts w:ascii="Montserrat" w:hAnsi="Montserrat"/>
          <w:sz w:val="24"/>
        </w:rPr>
        <w:t xml:space="preserve"> </w:t>
      </w:r>
      <w:r w:rsidRPr="00243812">
        <w:rPr>
          <w:rFonts w:ascii="Montserrat" w:hAnsi="Montserrat"/>
          <w:sz w:val="24"/>
        </w:rPr>
        <w:t>This cycle is endless, save for accidental death. Each cycle presents opportunities for reproduction and learning, and the gender swings consistently back and forth.</w:t>
      </w:r>
      <w:r w:rsidR="006F60BF" w:rsidRPr="00243812">
        <w:rPr>
          <w:rFonts w:ascii="Montserrat" w:hAnsi="Montserrat"/>
          <w:sz w:val="24"/>
        </w:rPr>
        <w:t xml:space="preserve"> </w:t>
      </w:r>
      <w:r w:rsidRPr="00243812">
        <w:rPr>
          <w:rFonts w:ascii="Montserrat" w:hAnsi="Montserrat"/>
          <w:sz w:val="24"/>
        </w:rPr>
        <w:t>This process requires only subconscious access to the thresholds of being.</w:t>
      </w:r>
      <w:r w:rsidR="006F60BF" w:rsidRPr="00243812">
        <w:rPr>
          <w:rFonts w:ascii="Montserrat" w:hAnsi="Montserrat"/>
          <w:sz w:val="24"/>
        </w:rPr>
        <w:t xml:space="preserve"> </w:t>
      </w:r>
    </w:p>
    <w:p w14:paraId="2CB59A0B" w14:textId="77777777" w:rsidR="004E739B" w:rsidRPr="00243812" w:rsidRDefault="004E739B" w:rsidP="00F01A18">
      <w:pPr>
        <w:pStyle w:val="NoSpacing"/>
        <w:rPr>
          <w:rFonts w:ascii="Montserrat" w:hAnsi="Montserrat"/>
          <w:sz w:val="24"/>
        </w:rPr>
      </w:pPr>
    </w:p>
    <w:p w14:paraId="4DE36E8A" w14:textId="77777777" w:rsidR="004E739B" w:rsidRPr="00243812" w:rsidRDefault="00243812" w:rsidP="00F01A18">
      <w:pPr>
        <w:pStyle w:val="NoSpacing"/>
        <w:rPr>
          <w:rFonts w:ascii="Montserrat" w:hAnsi="Montserrat"/>
          <w:sz w:val="24"/>
        </w:rPr>
      </w:pPr>
      <w:r w:rsidRPr="00243812">
        <w:rPr>
          <w:rFonts w:ascii="Montserrat" w:hAnsi="Montserrat"/>
          <w:sz w:val="24"/>
        </w:rPr>
        <w:t>unmember</w:t>
      </w:r>
    </w:p>
    <w:p w14:paraId="2914761B" w14:textId="0B0A8F43" w:rsidR="004E739B" w:rsidRPr="00243812" w:rsidRDefault="00243812" w:rsidP="00F01A18">
      <w:pPr>
        <w:pStyle w:val="NoSpacing"/>
        <w:rPr>
          <w:rFonts w:ascii="Montserrat" w:hAnsi="Montserrat"/>
          <w:sz w:val="24"/>
        </w:rPr>
      </w:pPr>
      <w:r w:rsidRPr="00243812">
        <w:rPr>
          <w:rFonts w:ascii="Montserrat" w:hAnsi="Montserrat"/>
          <w:sz w:val="24"/>
        </w:rPr>
        <w:tab/>
        <w:t>is the same in requirement as shifting and folding.</w:t>
      </w:r>
      <w:r w:rsidR="006F60BF" w:rsidRPr="00243812">
        <w:rPr>
          <w:rFonts w:ascii="Montserrat" w:hAnsi="Montserrat"/>
          <w:sz w:val="24"/>
        </w:rPr>
        <w:t xml:space="preserve"> </w:t>
      </w:r>
      <w:r w:rsidRPr="00243812">
        <w:rPr>
          <w:rFonts w:ascii="Montserrat" w:hAnsi="Montserrat"/>
          <w:sz w:val="24"/>
        </w:rPr>
        <w:t>It is the ability to introduce four dimensional junctures in the flesh.</w:t>
      </w:r>
      <w:r w:rsidR="006F60BF" w:rsidRPr="00243812">
        <w:rPr>
          <w:rFonts w:ascii="Montserrat" w:hAnsi="Montserrat"/>
          <w:sz w:val="24"/>
        </w:rPr>
        <w:t xml:space="preserve"> </w:t>
      </w:r>
      <w:r w:rsidRPr="00243812">
        <w:rPr>
          <w:rFonts w:ascii="Montserrat" w:hAnsi="Montserrat"/>
          <w:sz w:val="24"/>
        </w:rPr>
        <w:t>It would allow for the entire body to be taken apart; dismantled as it were.</w:t>
      </w:r>
      <w:r w:rsidR="006F60BF" w:rsidRPr="00243812">
        <w:rPr>
          <w:rFonts w:ascii="Montserrat" w:hAnsi="Montserrat"/>
          <w:sz w:val="24"/>
        </w:rPr>
        <w:t xml:space="preserve"> </w:t>
      </w:r>
      <w:r w:rsidRPr="00243812">
        <w:rPr>
          <w:rFonts w:ascii="Montserrat" w:hAnsi="Montserrat"/>
          <w:sz w:val="24"/>
        </w:rPr>
        <w:t>The organism would continue to function through four dimensional channels.</w:t>
      </w:r>
      <w:r w:rsidR="006F60BF" w:rsidRPr="00243812">
        <w:rPr>
          <w:rFonts w:ascii="Montserrat" w:hAnsi="Montserrat"/>
          <w:sz w:val="24"/>
        </w:rPr>
        <w:t xml:space="preserve"> </w:t>
      </w:r>
      <w:r w:rsidRPr="00243812">
        <w:rPr>
          <w:rFonts w:ascii="Montserrat" w:hAnsi="Montserrat"/>
          <w:sz w:val="24"/>
        </w:rPr>
        <w:t>It is useful for cosmetic, diagnostic, and medical procedures.</w:t>
      </w:r>
      <w:r w:rsidR="006F60BF" w:rsidRPr="00243812">
        <w:rPr>
          <w:rFonts w:ascii="Montserrat" w:hAnsi="Montserrat"/>
          <w:sz w:val="24"/>
        </w:rPr>
        <w:t xml:space="preserve"> </w:t>
      </w:r>
      <w:r w:rsidRPr="00243812">
        <w:rPr>
          <w:rFonts w:ascii="Montserrat" w:hAnsi="Montserrat"/>
          <w:sz w:val="24"/>
        </w:rPr>
        <w:t>Bloodless and scarless surgery.</w:t>
      </w:r>
      <w:r w:rsidR="006F60BF" w:rsidRPr="00243812">
        <w:rPr>
          <w:rFonts w:ascii="Montserrat" w:hAnsi="Montserrat"/>
          <w:sz w:val="24"/>
        </w:rPr>
        <w:t xml:space="preserve"> </w:t>
      </w:r>
      <w:r w:rsidRPr="00243812">
        <w:rPr>
          <w:rFonts w:ascii="Montserrat" w:hAnsi="Montserrat"/>
          <w:sz w:val="24"/>
        </w:rPr>
        <w:t>The entire body may either be reassembled or else folded back wholesale.</w:t>
      </w:r>
      <w:r w:rsidR="006F60BF" w:rsidRPr="00243812">
        <w:rPr>
          <w:rFonts w:ascii="Montserrat" w:hAnsi="Montserrat"/>
          <w:sz w:val="24"/>
        </w:rPr>
        <w:t xml:space="preserve"> </w:t>
      </w:r>
      <w:r w:rsidRPr="00243812">
        <w:rPr>
          <w:rFonts w:ascii="Montserrat" w:hAnsi="Montserrat"/>
          <w:sz w:val="24"/>
        </w:rPr>
        <w:t>It should be obvious that anyone would want to master this one.</w:t>
      </w:r>
      <w:r w:rsidR="006F60BF" w:rsidRPr="00243812">
        <w:rPr>
          <w:rFonts w:ascii="Montserrat" w:hAnsi="Montserrat"/>
          <w:sz w:val="24"/>
        </w:rPr>
        <w:t xml:space="preserve"> </w:t>
      </w:r>
      <w:r w:rsidRPr="00243812">
        <w:rPr>
          <w:rFonts w:ascii="Montserrat" w:hAnsi="Montserrat"/>
          <w:sz w:val="24"/>
        </w:rPr>
        <w:t>BODYFOLD and UNMEMBER make good compliments if trained to accommodate each other.</w:t>
      </w:r>
      <w:r w:rsidR="006F60BF" w:rsidRPr="00243812">
        <w:rPr>
          <w:rFonts w:ascii="Montserrat" w:hAnsi="Montserrat"/>
          <w:sz w:val="24"/>
        </w:rPr>
        <w:t xml:space="preserve"> </w:t>
      </w:r>
      <w:r w:rsidRPr="00243812">
        <w:rPr>
          <w:rFonts w:ascii="Montserrat" w:hAnsi="Montserrat"/>
          <w:sz w:val="24"/>
        </w:rPr>
        <w:t>There are limits to what a body can safely fold, at which point it would better be conditioned to let an inclusion pass.</w:t>
      </w:r>
      <w:r w:rsidR="006F60BF" w:rsidRPr="00243812">
        <w:rPr>
          <w:rFonts w:ascii="Montserrat" w:hAnsi="Montserrat"/>
          <w:sz w:val="24"/>
        </w:rPr>
        <w:t xml:space="preserve"> </w:t>
      </w:r>
      <w:r w:rsidRPr="00243812">
        <w:rPr>
          <w:rFonts w:ascii="Montserrat" w:hAnsi="Montserrat"/>
          <w:sz w:val="24"/>
        </w:rPr>
        <w:t>The effects of such a use would be disturbing to witness, but the body would be preserved.</w:t>
      </w:r>
      <w:r w:rsidR="006F60BF" w:rsidRPr="00243812">
        <w:rPr>
          <w:rFonts w:ascii="Montserrat" w:hAnsi="Montserrat"/>
          <w:sz w:val="24"/>
        </w:rPr>
        <w:t xml:space="preserve"> </w:t>
      </w:r>
    </w:p>
    <w:p w14:paraId="1103B8B6" w14:textId="77777777" w:rsidR="004E739B" w:rsidRPr="00243812" w:rsidRDefault="004E739B" w:rsidP="00F01A18">
      <w:pPr>
        <w:pStyle w:val="NoSpacing"/>
        <w:rPr>
          <w:rFonts w:ascii="Montserrat" w:hAnsi="Montserrat"/>
          <w:sz w:val="24"/>
        </w:rPr>
      </w:pPr>
    </w:p>
    <w:p w14:paraId="56D1DBDB" w14:textId="77777777" w:rsidR="004E739B" w:rsidRPr="00243812" w:rsidRDefault="00243812" w:rsidP="00F01A18">
      <w:pPr>
        <w:pStyle w:val="NoSpacing"/>
        <w:rPr>
          <w:rFonts w:ascii="Montserrat" w:hAnsi="Montserrat"/>
          <w:sz w:val="24"/>
        </w:rPr>
      </w:pPr>
      <w:r w:rsidRPr="00243812">
        <w:rPr>
          <w:rFonts w:ascii="Montserrat" w:hAnsi="Montserrat"/>
          <w:sz w:val="24"/>
        </w:rPr>
        <w:t>arcanum ars</w:t>
      </w:r>
    </w:p>
    <w:p w14:paraId="4BEC542C" w14:textId="79E11B91" w:rsidR="004E739B" w:rsidRPr="00243812" w:rsidRDefault="00243812" w:rsidP="00F01A18">
      <w:pPr>
        <w:pStyle w:val="NoSpacing"/>
        <w:rPr>
          <w:rFonts w:ascii="Montserrat" w:hAnsi="Montserrat"/>
          <w:sz w:val="24"/>
        </w:rPr>
      </w:pPr>
      <w:r w:rsidRPr="00243812">
        <w:rPr>
          <w:rFonts w:ascii="Montserrat" w:hAnsi="Montserrat"/>
          <w:sz w:val="24"/>
        </w:rPr>
        <w:tab/>
        <w:t>the arcane arts.</w:t>
      </w:r>
      <w:r w:rsidR="006F60BF" w:rsidRPr="00243812">
        <w:rPr>
          <w:rFonts w:ascii="Montserrat" w:hAnsi="Montserrat"/>
          <w:sz w:val="24"/>
        </w:rPr>
        <w:t xml:space="preserve"> </w:t>
      </w:r>
      <w:r w:rsidRPr="00243812">
        <w:rPr>
          <w:rFonts w:ascii="Montserrat" w:hAnsi="Montserrat"/>
          <w:sz w:val="24"/>
        </w:rPr>
        <w:t>There are many ways to manifest intent, as is reflected in the existence of many different colleges of thought and practice.</w:t>
      </w:r>
      <w:r w:rsidR="006F60BF" w:rsidRPr="00243812">
        <w:rPr>
          <w:rFonts w:ascii="Montserrat" w:hAnsi="Montserrat"/>
          <w:sz w:val="24"/>
        </w:rPr>
        <w:t xml:space="preserve"> </w:t>
      </w:r>
      <w:r w:rsidRPr="00243812">
        <w:rPr>
          <w:rFonts w:ascii="Montserrat" w:hAnsi="Montserrat"/>
          <w:sz w:val="24"/>
        </w:rPr>
        <w:t>For some, these are just philosophies.</w:t>
      </w:r>
      <w:r w:rsidR="006F60BF" w:rsidRPr="00243812">
        <w:rPr>
          <w:rFonts w:ascii="Montserrat" w:hAnsi="Montserrat"/>
          <w:sz w:val="24"/>
        </w:rPr>
        <w:t xml:space="preserve"> </w:t>
      </w:r>
      <w:r w:rsidRPr="00243812">
        <w:rPr>
          <w:rFonts w:ascii="Montserrat" w:hAnsi="Montserrat"/>
          <w:sz w:val="24"/>
        </w:rPr>
        <w:t>To others, though, they are a way of life.</w:t>
      </w:r>
      <w:r w:rsidR="006F60BF" w:rsidRPr="00243812">
        <w:rPr>
          <w:rFonts w:ascii="Montserrat" w:hAnsi="Montserrat"/>
          <w:sz w:val="24"/>
        </w:rPr>
        <w:t xml:space="preserve"> </w:t>
      </w:r>
      <w:r w:rsidRPr="00243812">
        <w:rPr>
          <w:rFonts w:ascii="Montserrat" w:hAnsi="Montserrat"/>
          <w:sz w:val="24"/>
        </w:rPr>
        <w:t>None of these is particularly evil or amoral.</w:t>
      </w:r>
      <w:r w:rsidR="006F60BF" w:rsidRPr="00243812">
        <w:rPr>
          <w:rFonts w:ascii="Montserrat" w:hAnsi="Montserrat"/>
          <w:sz w:val="24"/>
        </w:rPr>
        <w:t xml:space="preserve"> </w:t>
      </w:r>
      <w:r w:rsidRPr="00243812">
        <w:rPr>
          <w:rFonts w:ascii="Montserrat" w:hAnsi="Montserrat"/>
          <w:sz w:val="24"/>
        </w:rPr>
        <w:t>All forms of power have their own place in the Absolute scheme of things.</w:t>
      </w:r>
      <w:r w:rsidR="006F60BF" w:rsidRPr="00243812">
        <w:rPr>
          <w:rFonts w:ascii="Montserrat" w:hAnsi="Montserrat"/>
          <w:sz w:val="24"/>
        </w:rPr>
        <w:t xml:space="preserve"> </w:t>
      </w:r>
      <w:r w:rsidRPr="00243812">
        <w:rPr>
          <w:rFonts w:ascii="Montserrat" w:hAnsi="Montserrat"/>
          <w:sz w:val="24"/>
        </w:rPr>
        <w:t>It is rarely surprising to see power abused, and there are many ways such power as these arts represent may be abused.</w:t>
      </w:r>
      <w:r w:rsidR="006F60BF" w:rsidRPr="00243812">
        <w:rPr>
          <w:rFonts w:ascii="Montserrat" w:hAnsi="Montserrat"/>
          <w:sz w:val="24"/>
        </w:rPr>
        <w:t xml:space="preserve"> </w:t>
      </w:r>
      <w:r w:rsidRPr="00243812">
        <w:rPr>
          <w:rFonts w:ascii="Montserrat" w:hAnsi="Montserrat"/>
          <w:sz w:val="24"/>
        </w:rPr>
        <w:t>Like life, it is up to the individual to be or not be responsible with it.</w:t>
      </w:r>
    </w:p>
    <w:p w14:paraId="4466003D" w14:textId="77777777" w:rsidR="004E739B" w:rsidRPr="00243812" w:rsidRDefault="004E739B" w:rsidP="00F01A18">
      <w:pPr>
        <w:pStyle w:val="NoSpacing"/>
        <w:rPr>
          <w:rFonts w:ascii="Montserrat" w:hAnsi="Montserrat"/>
          <w:sz w:val="24"/>
        </w:rPr>
      </w:pPr>
    </w:p>
    <w:p w14:paraId="1823FF5A" w14:textId="77777777" w:rsidR="004E739B" w:rsidRPr="00243812" w:rsidRDefault="00243812" w:rsidP="00F01A18">
      <w:pPr>
        <w:pStyle w:val="NoSpacing"/>
        <w:rPr>
          <w:rFonts w:ascii="Montserrat" w:hAnsi="Montserrat"/>
          <w:sz w:val="24"/>
        </w:rPr>
      </w:pPr>
      <w:r w:rsidRPr="00243812">
        <w:rPr>
          <w:rFonts w:ascii="Montserrat" w:hAnsi="Montserrat"/>
          <w:sz w:val="24"/>
        </w:rPr>
        <w:t>sorcery</w:t>
      </w:r>
    </w:p>
    <w:p w14:paraId="3807D558" w14:textId="6E6CBA25" w:rsidR="004E739B" w:rsidRPr="00243812" w:rsidRDefault="00243812" w:rsidP="00F01A18">
      <w:pPr>
        <w:pStyle w:val="NoSpacing"/>
        <w:rPr>
          <w:rFonts w:ascii="Montserrat" w:hAnsi="Montserrat"/>
          <w:sz w:val="24"/>
        </w:rPr>
      </w:pPr>
      <w:r w:rsidRPr="00243812">
        <w:rPr>
          <w:rFonts w:ascii="Montserrat" w:hAnsi="Montserrat"/>
          <w:sz w:val="24"/>
        </w:rPr>
        <w:tab/>
        <w:t>basic stand up magic, sorcery is concerned with getting the job done.</w:t>
      </w:r>
      <w:r w:rsidR="006F60BF" w:rsidRPr="00243812">
        <w:rPr>
          <w:rFonts w:ascii="Montserrat" w:hAnsi="Montserrat"/>
          <w:sz w:val="24"/>
        </w:rPr>
        <w:t xml:space="preserve"> </w:t>
      </w:r>
      <w:r w:rsidRPr="00243812">
        <w:rPr>
          <w:rFonts w:ascii="Montserrat" w:hAnsi="Montserrat"/>
          <w:sz w:val="24"/>
        </w:rPr>
        <w:t>There is no ceremony, no philosophy, or natural purpose to it.</w:t>
      </w:r>
      <w:r w:rsidR="006F60BF" w:rsidRPr="00243812">
        <w:rPr>
          <w:rFonts w:ascii="Montserrat" w:hAnsi="Montserrat"/>
          <w:sz w:val="24"/>
        </w:rPr>
        <w:t xml:space="preserve"> </w:t>
      </w:r>
      <w:r w:rsidRPr="00243812">
        <w:rPr>
          <w:rFonts w:ascii="Montserrat" w:hAnsi="Montserrat"/>
          <w:sz w:val="24"/>
        </w:rPr>
        <w:t>It is will and determination, bound with power.</w:t>
      </w:r>
      <w:r w:rsidR="006F60BF" w:rsidRPr="00243812">
        <w:rPr>
          <w:rFonts w:ascii="Montserrat" w:hAnsi="Montserrat"/>
          <w:sz w:val="24"/>
        </w:rPr>
        <w:t xml:space="preserve"> </w:t>
      </w:r>
      <w:r w:rsidRPr="00243812">
        <w:rPr>
          <w:rFonts w:ascii="Montserrat" w:hAnsi="Montserrat"/>
          <w:sz w:val="24"/>
        </w:rPr>
        <w:t>By its nature, it abuses natural law, so it rarely gains the stigma of other powers when abused.</w:t>
      </w:r>
      <w:r w:rsidR="006F60BF" w:rsidRPr="00243812">
        <w:rPr>
          <w:rFonts w:ascii="Montserrat" w:hAnsi="Montserrat"/>
          <w:sz w:val="24"/>
        </w:rPr>
        <w:t xml:space="preserve"> </w:t>
      </w:r>
      <w:r w:rsidRPr="00243812">
        <w:rPr>
          <w:rFonts w:ascii="Montserrat" w:hAnsi="Montserrat"/>
          <w:sz w:val="24"/>
        </w:rPr>
        <w:t>It is a tool, like the sword it is often paired with.</w:t>
      </w:r>
      <w:r w:rsidR="006F60BF" w:rsidRPr="00243812">
        <w:rPr>
          <w:rFonts w:ascii="Montserrat" w:hAnsi="Montserrat"/>
          <w:sz w:val="24"/>
        </w:rPr>
        <w:t xml:space="preserve"> </w:t>
      </w:r>
      <w:r w:rsidRPr="00243812">
        <w:rPr>
          <w:rFonts w:ascii="Montserrat" w:hAnsi="Montserrat"/>
          <w:sz w:val="24"/>
        </w:rPr>
        <w:t>Anyone can use it, though it serves best he who has skill.</w:t>
      </w:r>
      <w:r w:rsidR="006F60BF" w:rsidRPr="00243812">
        <w:rPr>
          <w:rFonts w:ascii="Montserrat" w:hAnsi="Montserrat"/>
          <w:sz w:val="24"/>
        </w:rPr>
        <w:t xml:space="preserve"> </w:t>
      </w:r>
    </w:p>
    <w:p w14:paraId="1F906CE8" w14:textId="77777777" w:rsidR="004E739B" w:rsidRPr="00243812" w:rsidRDefault="004E739B" w:rsidP="00F01A18">
      <w:pPr>
        <w:pStyle w:val="NoSpacing"/>
        <w:rPr>
          <w:rFonts w:ascii="Montserrat" w:hAnsi="Montserrat"/>
          <w:sz w:val="24"/>
        </w:rPr>
      </w:pPr>
    </w:p>
    <w:p w14:paraId="02AED541" w14:textId="77777777" w:rsidR="004E739B" w:rsidRPr="00243812" w:rsidRDefault="00243812" w:rsidP="00F01A18">
      <w:pPr>
        <w:pStyle w:val="NoSpacing"/>
        <w:rPr>
          <w:rFonts w:ascii="Montserrat" w:hAnsi="Montserrat"/>
          <w:sz w:val="24"/>
        </w:rPr>
      </w:pPr>
      <w:r w:rsidRPr="00243812">
        <w:rPr>
          <w:rFonts w:ascii="Montserrat" w:hAnsi="Montserrat"/>
          <w:sz w:val="24"/>
        </w:rPr>
        <w:t>conjury</w:t>
      </w:r>
    </w:p>
    <w:p w14:paraId="0837D158" w14:textId="03E9DFB7" w:rsidR="004E739B" w:rsidRPr="00243812" w:rsidRDefault="00243812" w:rsidP="00F01A18">
      <w:pPr>
        <w:pStyle w:val="NoSpacing"/>
        <w:rPr>
          <w:rFonts w:ascii="Montserrat" w:hAnsi="Montserrat"/>
          <w:sz w:val="24"/>
        </w:rPr>
      </w:pPr>
      <w:r w:rsidRPr="00243812">
        <w:rPr>
          <w:rFonts w:ascii="Montserrat" w:hAnsi="Montserrat"/>
          <w:sz w:val="24"/>
        </w:rPr>
        <w:tab/>
        <w:t>a subtler art, conjury is used to manipulate spirits and souls.</w:t>
      </w:r>
      <w:r w:rsidR="006F60BF" w:rsidRPr="00243812">
        <w:rPr>
          <w:rFonts w:ascii="Montserrat" w:hAnsi="Montserrat"/>
          <w:sz w:val="24"/>
        </w:rPr>
        <w:t xml:space="preserve"> </w:t>
      </w:r>
      <w:r w:rsidRPr="00243812">
        <w:rPr>
          <w:rFonts w:ascii="Montserrat" w:hAnsi="Montserrat"/>
          <w:sz w:val="24"/>
        </w:rPr>
        <w:t>Demonology is not a distinct art, but rather a branch of conjury.</w:t>
      </w:r>
      <w:r w:rsidR="006F60BF" w:rsidRPr="00243812">
        <w:rPr>
          <w:rFonts w:ascii="Montserrat" w:hAnsi="Montserrat"/>
          <w:sz w:val="24"/>
        </w:rPr>
        <w:t xml:space="preserve"> </w:t>
      </w:r>
      <w:r w:rsidRPr="00243812">
        <w:rPr>
          <w:rFonts w:ascii="Montserrat" w:hAnsi="Montserrat"/>
          <w:sz w:val="24"/>
        </w:rPr>
        <w:t>It is both reverent and irreverent.</w:t>
      </w:r>
      <w:r w:rsidR="006F60BF" w:rsidRPr="00243812">
        <w:rPr>
          <w:rFonts w:ascii="Montserrat" w:hAnsi="Montserrat"/>
          <w:sz w:val="24"/>
        </w:rPr>
        <w:t xml:space="preserve"> </w:t>
      </w:r>
      <w:r w:rsidRPr="00243812">
        <w:rPr>
          <w:rFonts w:ascii="Montserrat" w:hAnsi="Montserrat"/>
          <w:sz w:val="24"/>
        </w:rPr>
        <w:t>A dangerous art, it can both bind and destroy in ways that sorcery cannot.</w:t>
      </w:r>
      <w:r w:rsidR="006F60BF" w:rsidRPr="00243812">
        <w:rPr>
          <w:rFonts w:ascii="Montserrat" w:hAnsi="Montserrat"/>
          <w:sz w:val="24"/>
        </w:rPr>
        <w:t xml:space="preserve"> </w:t>
      </w:r>
      <w:r w:rsidRPr="00243812">
        <w:rPr>
          <w:rFonts w:ascii="Montserrat" w:hAnsi="Montserrat"/>
          <w:sz w:val="24"/>
        </w:rPr>
        <w:t>A conjuration draws the spirit and our soul of that it seeks in its bidding, to the conjuror.</w:t>
      </w:r>
      <w:r w:rsidR="006F60BF" w:rsidRPr="00243812">
        <w:rPr>
          <w:rFonts w:ascii="Montserrat" w:hAnsi="Montserrat"/>
          <w:sz w:val="24"/>
        </w:rPr>
        <w:t xml:space="preserve"> </w:t>
      </w:r>
      <w:r w:rsidRPr="00243812">
        <w:rPr>
          <w:rFonts w:ascii="Montserrat" w:hAnsi="Montserrat"/>
          <w:sz w:val="24"/>
        </w:rPr>
        <w:t>Dragging the body or form with it.</w:t>
      </w:r>
      <w:r w:rsidR="006F60BF" w:rsidRPr="00243812">
        <w:rPr>
          <w:rFonts w:ascii="Montserrat" w:hAnsi="Montserrat"/>
          <w:sz w:val="24"/>
        </w:rPr>
        <w:t xml:space="preserve"> </w:t>
      </w:r>
      <w:r w:rsidRPr="00243812">
        <w:rPr>
          <w:rFonts w:ascii="Montserrat" w:hAnsi="Montserrat"/>
          <w:sz w:val="24"/>
        </w:rPr>
        <w:t>Witchcraft is a diluted form of conjuration, often more dangerous to the user.</w:t>
      </w:r>
      <w:r w:rsidR="006F60BF" w:rsidRPr="00243812">
        <w:rPr>
          <w:rFonts w:ascii="Montserrat" w:hAnsi="Montserrat"/>
          <w:sz w:val="24"/>
        </w:rPr>
        <w:t xml:space="preserve"> </w:t>
      </w:r>
      <w:r w:rsidRPr="00243812">
        <w:rPr>
          <w:rFonts w:ascii="Montserrat" w:hAnsi="Montserrat"/>
          <w:sz w:val="24"/>
        </w:rPr>
        <w:t>It works in the same way, though.</w:t>
      </w:r>
    </w:p>
    <w:p w14:paraId="6066CF52" w14:textId="068D7F1B" w:rsidR="004E739B" w:rsidRPr="00243812" w:rsidRDefault="006F60BF" w:rsidP="00F01A18">
      <w:pPr>
        <w:pStyle w:val="NoSpacing"/>
        <w:rPr>
          <w:rFonts w:ascii="Montserrat" w:hAnsi="Montserrat"/>
          <w:sz w:val="24"/>
        </w:rPr>
      </w:pPr>
      <w:r w:rsidRPr="00243812">
        <w:rPr>
          <w:rFonts w:ascii="Montserrat" w:hAnsi="Montserrat"/>
          <w:sz w:val="24"/>
        </w:rPr>
        <w:tab/>
        <w:t>A pure demonologist is a specialized conjuror. He has limited aptitude in other forms of conjuration, if any at all. Demonologists often have worse reputations than mere conjurors, as demons are poorly understood and often feared. In fact, there are many different kinds of demons. Most little related. The word merely means servitor. Technically, any creature summoned from another plane and bound to service is a demon. Spiritual demons are distinct in that they exist as a concept until given awareness and form. A mortal, too, exists as a spirit concept before conception. The only difference between demons and mortals is that mortals are born of flesh. A demon's form is manifested by the realm on manifestation, thus is seen to be magical, rather than mortal.</w:t>
      </w:r>
    </w:p>
    <w:p w14:paraId="632C7005" w14:textId="77777777" w:rsidR="004E739B" w:rsidRPr="00243812" w:rsidRDefault="004E739B" w:rsidP="00F01A18">
      <w:pPr>
        <w:pStyle w:val="NoSpacing"/>
        <w:rPr>
          <w:rFonts w:ascii="Montserrat" w:hAnsi="Montserrat"/>
          <w:sz w:val="24"/>
        </w:rPr>
      </w:pPr>
    </w:p>
    <w:p w14:paraId="3AD2484F" w14:textId="77777777" w:rsidR="004E739B" w:rsidRPr="00243812" w:rsidRDefault="00243812" w:rsidP="00F01A18">
      <w:pPr>
        <w:pStyle w:val="NoSpacing"/>
        <w:rPr>
          <w:rFonts w:ascii="Montserrat" w:hAnsi="Montserrat"/>
          <w:sz w:val="24"/>
        </w:rPr>
      </w:pPr>
      <w:r w:rsidRPr="00243812">
        <w:rPr>
          <w:rFonts w:ascii="Montserrat" w:hAnsi="Montserrat"/>
          <w:sz w:val="24"/>
        </w:rPr>
        <w:t>oneiromancy</w:t>
      </w:r>
    </w:p>
    <w:p w14:paraId="302CC608" w14:textId="3E152F30" w:rsidR="004E739B" w:rsidRPr="00243812" w:rsidRDefault="00243812" w:rsidP="00F01A18">
      <w:pPr>
        <w:pStyle w:val="NoSpacing"/>
        <w:rPr>
          <w:rFonts w:ascii="Montserrat" w:hAnsi="Montserrat"/>
          <w:sz w:val="24"/>
        </w:rPr>
      </w:pPr>
      <w:r w:rsidRPr="00243812">
        <w:rPr>
          <w:rFonts w:ascii="Montserrat" w:hAnsi="Montserrat"/>
          <w:sz w:val="24"/>
        </w:rPr>
        <w:tab/>
        <w:t>existence, it has been said, is a dream.</w:t>
      </w:r>
      <w:r w:rsidR="006F60BF" w:rsidRPr="00243812">
        <w:rPr>
          <w:rFonts w:ascii="Montserrat" w:hAnsi="Montserrat"/>
          <w:sz w:val="24"/>
        </w:rPr>
        <w:t xml:space="preserve"> </w:t>
      </w:r>
      <w:r w:rsidRPr="00243812">
        <w:rPr>
          <w:rFonts w:ascii="Montserrat" w:hAnsi="Montserrat"/>
          <w:sz w:val="24"/>
        </w:rPr>
        <w:t>Oneiromancy is the art of dreaming.</w:t>
      </w:r>
      <w:r w:rsidR="006F60BF" w:rsidRPr="00243812">
        <w:rPr>
          <w:rFonts w:ascii="Montserrat" w:hAnsi="Montserrat"/>
          <w:sz w:val="24"/>
        </w:rPr>
        <w:t xml:space="preserve"> </w:t>
      </w:r>
      <w:r w:rsidRPr="00243812">
        <w:rPr>
          <w:rFonts w:ascii="Montserrat" w:hAnsi="Montserrat"/>
          <w:sz w:val="24"/>
        </w:rPr>
        <w:t>In dreaming, the soul and spirit slip the bonds of reality and access the Infinite and Abstract.</w:t>
      </w:r>
      <w:r w:rsidR="006F60BF" w:rsidRPr="00243812">
        <w:rPr>
          <w:rFonts w:ascii="Montserrat" w:hAnsi="Montserrat"/>
          <w:sz w:val="24"/>
        </w:rPr>
        <w:t xml:space="preserve"> </w:t>
      </w:r>
      <w:r w:rsidRPr="00243812">
        <w:rPr>
          <w:rFonts w:ascii="Montserrat" w:hAnsi="Montserrat"/>
          <w:sz w:val="24"/>
        </w:rPr>
        <w:t>Oneiromancy breaks down the bonds of collusion and allows the exploration of possibilities.</w:t>
      </w:r>
      <w:r w:rsidR="006F60BF" w:rsidRPr="00243812">
        <w:rPr>
          <w:rFonts w:ascii="Montserrat" w:hAnsi="Montserrat"/>
          <w:sz w:val="24"/>
        </w:rPr>
        <w:t xml:space="preserve"> </w:t>
      </w:r>
      <w:r w:rsidRPr="00243812">
        <w:rPr>
          <w:rFonts w:ascii="Montserrat" w:hAnsi="Montserrat"/>
          <w:sz w:val="24"/>
        </w:rPr>
        <w:t>A difficult art, it destroys the crutch of reality for the oneiromancer, leaving his existence dependent on his strength of will.</w:t>
      </w:r>
      <w:r w:rsidR="006F60BF" w:rsidRPr="00243812">
        <w:rPr>
          <w:rFonts w:ascii="Montserrat" w:hAnsi="Montserrat"/>
          <w:sz w:val="24"/>
        </w:rPr>
        <w:t xml:space="preserve"> </w:t>
      </w:r>
      <w:r w:rsidRPr="00243812">
        <w:rPr>
          <w:rFonts w:ascii="Montserrat" w:hAnsi="Montserrat"/>
          <w:sz w:val="24"/>
        </w:rPr>
        <w:t>However, his control of reality is as precise and complete as that of his dreaming.</w:t>
      </w:r>
      <w:r w:rsidR="006F60BF" w:rsidRPr="00243812">
        <w:rPr>
          <w:rFonts w:ascii="Montserrat" w:hAnsi="Montserrat"/>
          <w:sz w:val="24"/>
        </w:rPr>
        <w:t xml:space="preserve"> </w:t>
      </w:r>
      <w:r w:rsidRPr="00243812">
        <w:rPr>
          <w:rFonts w:ascii="Montserrat" w:hAnsi="Montserrat"/>
          <w:sz w:val="24"/>
        </w:rPr>
        <w:t>Dreams and reality are one.</w:t>
      </w:r>
    </w:p>
    <w:p w14:paraId="40B5F7C0" w14:textId="77777777" w:rsidR="004E739B" w:rsidRPr="00243812" w:rsidRDefault="004E739B" w:rsidP="00F01A18">
      <w:pPr>
        <w:pStyle w:val="NoSpacing"/>
        <w:rPr>
          <w:rFonts w:ascii="Montserrat" w:hAnsi="Montserrat"/>
          <w:sz w:val="24"/>
        </w:rPr>
      </w:pPr>
    </w:p>
    <w:p w14:paraId="1FEE483C" w14:textId="77777777" w:rsidR="004E739B" w:rsidRPr="00243812" w:rsidRDefault="00243812" w:rsidP="00F01A18">
      <w:pPr>
        <w:pStyle w:val="NoSpacing"/>
        <w:rPr>
          <w:rFonts w:ascii="Montserrat" w:hAnsi="Montserrat"/>
          <w:sz w:val="24"/>
        </w:rPr>
      </w:pPr>
      <w:r w:rsidRPr="00243812">
        <w:rPr>
          <w:rFonts w:ascii="Montserrat" w:hAnsi="Montserrat"/>
          <w:sz w:val="24"/>
        </w:rPr>
        <w:t>enigmancy</w:t>
      </w:r>
    </w:p>
    <w:p w14:paraId="1355E437" w14:textId="605A969D" w:rsidR="004E739B" w:rsidRPr="00243812" w:rsidRDefault="00243812" w:rsidP="00F01A18">
      <w:pPr>
        <w:pStyle w:val="NoSpacing"/>
        <w:rPr>
          <w:rFonts w:ascii="Montserrat" w:hAnsi="Montserrat"/>
          <w:sz w:val="24"/>
        </w:rPr>
      </w:pPr>
      <w:r w:rsidRPr="00243812">
        <w:rPr>
          <w:rFonts w:ascii="Montserrat" w:hAnsi="Montserrat"/>
          <w:sz w:val="24"/>
        </w:rPr>
        <w:tab/>
        <w:t>there is nothing as formidable as the Unknown.</w:t>
      </w:r>
      <w:r w:rsidR="006F60BF" w:rsidRPr="00243812">
        <w:rPr>
          <w:rFonts w:ascii="Montserrat" w:hAnsi="Montserrat"/>
          <w:sz w:val="24"/>
        </w:rPr>
        <w:t xml:space="preserve"> </w:t>
      </w:r>
      <w:r w:rsidRPr="00243812">
        <w:rPr>
          <w:rFonts w:ascii="Montserrat" w:hAnsi="Montserrat"/>
          <w:sz w:val="24"/>
        </w:rPr>
        <w:t>Enigmancy is the art of mysteries.</w:t>
      </w:r>
      <w:r w:rsidR="006F60BF" w:rsidRPr="00243812">
        <w:rPr>
          <w:rFonts w:ascii="Montserrat" w:hAnsi="Montserrat"/>
          <w:sz w:val="24"/>
        </w:rPr>
        <w:t xml:space="preserve"> </w:t>
      </w:r>
      <w:r w:rsidRPr="00243812">
        <w:rPr>
          <w:rFonts w:ascii="Montserrat" w:hAnsi="Montserrat"/>
          <w:sz w:val="24"/>
        </w:rPr>
        <w:t>Its practice is paradox.</w:t>
      </w:r>
      <w:r w:rsidR="006F60BF" w:rsidRPr="00243812">
        <w:rPr>
          <w:rFonts w:ascii="Montserrat" w:hAnsi="Montserrat"/>
          <w:sz w:val="24"/>
        </w:rPr>
        <w:t xml:space="preserve"> </w:t>
      </w:r>
      <w:r w:rsidRPr="00243812">
        <w:rPr>
          <w:rFonts w:ascii="Montserrat" w:hAnsi="Montserrat"/>
          <w:sz w:val="24"/>
        </w:rPr>
        <w:t>It is not taught or studied.</w:t>
      </w:r>
      <w:r w:rsidR="006F60BF" w:rsidRPr="00243812">
        <w:rPr>
          <w:rFonts w:ascii="Montserrat" w:hAnsi="Montserrat"/>
          <w:sz w:val="24"/>
        </w:rPr>
        <w:t xml:space="preserve"> </w:t>
      </w:r>
      <w:r w:rsidRPr="00243812">
        <w:rPr>
          <w:rFonts w:ascii="Montserrat" w:hAnsi="Montserrat"/>
          <w:sz w:val="24"/>
        </w:rPr>
        <w:t>The enigmancer is privilege to the inner workings of the unknown.</w:t>
      </w:r>
      <w:r w:rsidR="006F60BF" w:rsidRPr="00243812">
        <w:rPr>
          <w:rFonts w:ascii="Montserrat" w:hAnsi="Montserrat"/>
          <w:sz w:val="24"/>
        </w:rPr>
        <w:t xml:space="preserve"> </w:t>
      </w:r>
      <w:r w:rsidRPr="00243812">
        <w:rPr>
          <w:rFonts w:ascii="Montserrat" w:hAnsi="Montserrat"/>
          <w:sz w:val="24"/>
        </w:rPr>
        <w:t>Mysteries.</w:t>
      </w:r>
      <w:r w:rsidR="006F60BF" w:rsidRPr="00243812">
        <w:rPr>
          <w:rFonts w:ascii="Montserrat" w:hAnsi="Montserrat"/>
          <w:sz w:val="24"/>
        </w:rPr>
        <w:t xml:space="preserve"> </w:t>
      </w:r>
      <w:r w:rsidRPr="00243812">
        <w:rPr>
          <w:rFonts w:ascii="Montserrat" w:hAnsi="Montserrat"/>
          <w:sz w:val="24"/>
        </w:rPr>
        <w:t>When he has learned something it remains inexpressible, though it is instantly knowable to him.</w:t>
      </w:r>
      <w:r w:rsidR="006F60BF" w:rsidRPr="00243812">
        <w:rPr>
          <w:rFonts w:ascii="Montserrat" w:hAnsi="Montserrat"/>
          <w:sz w:val="24"/>
        </w:rPr>
        <w:t xml:space="preserve"> </w:t>
      </w:r>
      <w:r w:rsidRPr="00243812">
        <w:rPr>
          <w:rFonts w:ascii="Montserrat" w:hAnsi="Montserrat"/>
          <w:sz w:val="24"/>
        </w:rPr>
        <w:t>It is often hard for an enigmancer to say whether he is an enigmancer.</w:t>
      </w:r>
      <w:r w:rsidR="006F60BF" w:rsidRPr="00243812">
        <w:rPr>
          <w:rFonts w:ascii="Montserrat" w:hAnsi="Montserrat"/>
          <w:sz w:val="24"/>
        </w:rPr>
        <w:t xml:space="preserve"> </w:t>
      </w:r>
      <w:r w:rsidRPr="00243812">
        <w:rPr>
          <w:rFonts w:ascii="Montserrat" w:hAnsi="Montserrat"/>
          <w:sz w:val="24"/>
        </w:rPr>
        <w:t>Though, when it comes down to it, he knows.</w:t>
      </w:r>
      <w:r w:rsidR="006F60BF" w:rsidRPr="00243812">
        <w:rPr>
          <w:rFonts w:ascii="Montserrat" w:hAnsi="Montserrat"/>
          <w:sz w:val="24"/>
        </w:rPr>
        <w:t xml:space="preserve"> </w:t>
      </w:r>
      <w:r w:rsidRPr="00243812">
        <w:rPr>
          <w:rFonts w:ascii="Montserrat" w:hAnsi="Montserrat"/>
          <w:sz w:val="24"/>
        </w:rPr>
        <w:t>To him speak the mysteries of life, the future, the past, death, the invisible and the confounding.</w:t>
      </w:r>
      <w:r w:rsidR="006F60BF" w:rsidRPr="00243812">
        <w:rPr>
          <w:rFonts w:ascii="Montserrat" w:hAnsi="Montserrat"/>
          <w:sz w:val="24"/>
        </w:rPr>
        <w:t xml:space="preserve"> </w:t>
      </w:r>
      <w:r w:rsidRPr="00243812">
        <w:rPr>
          <w:rFonts w:ascii="Montserrat" w:hAnsi="Montserrat"/>
          <w:sz w:val="24"/>
        </w:rPr>
        <w:t>You can hide nothing from the enigmancer, though rarely acts on what he knows, even when he is asked.</w:t>
      </w:r>
      <w:r w:rsidR="006F60BF" w:rsidRPr="00243812">
        <w:rPr>
          <w:rFonts w:ascii="Montserrat" w:hAnsi="Montserrat"/>
          <w:sz w:val="24"/>
        </w:rPr>
        <w:t xml:space="preserve"> </w:t>
      </w:r>
      <w:r w:rsidRPr="00243812">
        <w:rPr>
          <w:rFonts w:ascii="Montserrat" w:hAnsi="Montserrat"/>
          <w:sz w:val="24"/>
        </w:rPr>
        <w:t>Though he sees, he is no mere diviner.</w:t>
      </w:r>
      <w:r w:rsidR="006F60BF" w:rsidRPr="00243812">
        <w:rPr>
          <w:rFonts w:ascii="Montserrat" w:hAnsi="Montserrat"/>
          <w:sz w:val="24"/>
        </w:rPr>
        <w:t xml:space="preserve"> </w:t>
      </w:r>
      <w:r w:rsidRPr="00243812">
        <w:rPr>
          <w:rFonts w:ascii="Montserrat" w:hAnsi="Montserrat"/>
          <w:sz w:val="24"/>
        </w:rPr>
        <w:t>In his actions, and his art, he is inscrutable and enigmatic.</w:t>
      </w:r>
      <w:r w:rsidR="006F60BF" w:rsidRPr="00243812">
        <w:rPr>
          <w:rFonts w:ascii="Montserrat" w:hAnsi="Montserrat"/>
          <w:sz w:val="24"/>
        </w:rPr>
        <w:t xml:space="preserve"> </w:t>
      </w:r>
      <w:r w:rsidRPr="00243812">
        <w:rPr>
          <w:rFonts w:ascii="Montserrat" w:hAnsi="Montserrat"/>
          <w:sz w:val="24"/>
        </w:rPr>
        <w:t>This art so greatly exceeds subtle that one comes to believe that he is the magic, not just its user.</w:t>
      </w:r>
    </w:p>
    <w:p w14:paraId="6120D138" w14:textId="48070BD7" w:rsidR="004E739B" w:rsidRPr="00243812" w:rsidRDefault="006F60BF" w:rsidP="00F01A18">
      <w:pPr>
        <w:pStyle w:val="NoSpacing"/>
        <w:rPr>
          <w:rFonts w:ascii="Montserrat" w:hAnsi="Montserrat"/>
          <w:sz w:val="24"/>
        </w:rPr>
      </w:pPr>
      <w:r w:rsidRPr="00243812">
        <w:rPr>
          <w:rFonts w:ascii="Montserrat" w:hAnsi="Montserrat"/>
          <w:sz w:val="24"/>
        </w:rPr>
        <w:tab/>
        <w:t>Enigmancy is often thought of as an art of the gods. However this could be true, it is not exclusively so. Differences in magnitude of power aside, enigmancy is a path that begins with intuition and is available to whomever is able of willing to listen to it. Indeed there are some who can not avoid its call. Ironically, few of those who seek it can attain it. Enigma by nature consumes attention.</w:t>
      </w:r>
    </w:p>
    <w:p w14:paraId="430736DF" w14:textId="77777777" w:rsidR="004E739B" w:rsidRPr="00243812" w:rsidRDefault="004E739B" w:rsidP="00F01A18">
      <w:pPr>
        <w:pStyle w:val="NoSpacing"/>
        <w:rPr>
          <w:rFonts w:ascii="Montserrat" w:hAnsi="Montserrat"/>
          <w:sz w:val="24"/>
        </w:rPr>
      </w:pPr>
    </w:p>
    <w:p w14:paraId="06D0E793" w14:textId="77777777" w:rsidR="004E739B" w:rsidRPr="00243812" w:rsidRDefault="00243812" w:rsidP="00F01A18">
      <w:pPr>
        <w:pStyle w:val="NoSpacing"/>
        <w:rPr>
          <w:rFonts w:ascii="Montserrat" w:hAnsi="Montserrat"/>
          <w:sz w:val="24"/>
        </w:rPr>
      </w:pPr>
      <w:r w:rsidRPr="00243812">
        <w:rPr>
          <w:rFonts w:ascii="Montserrat" w:hAnsi="Montserrat"/>
          <w:sz w:val="24"/>
        </w:rPr>
        <w:t>psychemancy</w:t>
      </w:r>
    </w:p>
    <w:p w14:paraId="1750AEB9" w14:textId="70A69F47" w:rsidR="004E739B" w:rsidRPr="00243812" w:rsidRDefault="00243812" w:rsidP="00F01A18">
      <w:pPr>
        <w:pStyle w:val="NoSpacing"/>
        <w:rPr>
          <w:rFonts w:ascii="Montserrat" w:hAnsi="Montserrat"/>
          <w:sz w:val="24"/>
        </w:rPr>
      </w:pPr>
      <w:r w:rsidRPr="00243812">
        <w:rPr>
          <w:rFonts w:ascii="Montserrat" w:hAnsi="Montserrat"/>
          <w:sz w:val="24"/>
        </w:rPr>
        <w:tab/>
        <w:t>the art of mind and soul.</w:t>
      </w:r>
      <w:r w:rsidR="006F60BF" w:rsidRPr="00243812">
        <w:rPr>
          <w:rFonts w:ascii="Montserrat" w:hAnsi="Montserrat"/>
          <w:sz w:val="24"/>
        </w:rPr>
        <w:t xml:space="preserve"> </w:t>
      </w:r>
      <w:r w:rsidRPr="00243812">
        <w:rPr>
          <w:rFonts w:ascii="Montserrat" w:hAnsi="Montserrat"/>
          <w:sz w:val="24"/>
        </w:rPr>
        <w:t>An old magic, and one often split, psychemancy rules the delicate bridge between the absolute, immortal awareness, and the discriminating lens of thought and perception that binds a being to the Realm.</w:t>
      </w:r>
      <w:r w:rsidR="006F60BF" w:rsidRPr="00243812">
        <w:rPr>
          <w:rFonts w:ascii="Montserrat" w:hAnsi="Montserrat"/>
          <w:sz w:val="24"/>
        </w:rPr>
        <w:t xml:space="preserve"> </w:t>
      </w:r>
      <w:r w:rsidRPr="00243812">
        <w:rPr>
          <w:rFonts w:ascii="Montserrat" w:hAnsi="Montserrat"/>
          <w:sz w:val="24"/>
        </w:rPr>
        <w:t>Augmenting one's natural psychic gifts, and blending them with the sublimity of magic, psychemancy frees one from the cloying drag of matter.</w:t>
      </w:r>
      <w:r w:rsidR="006F60BF" w:rsidRPr="00243812">
        <w:rPr>
          <w:rFonts w:ascii="Montserrat" w:hAnsi="Montserrat"/>
          <w:sz w:val="24"/>
        </w:rPr>
        <w:t xml:space="preserve"> </w:t>
      </w:r>
      <w:r w:rsidRPr="00243812">
        <w:rPr>
          <w:rFonts w:ascii="Montserrat" w:hAnsi="Montserrat"/>
          <w:sz w:val="24"/>
        </w:rPr>
        <w:t>Concerned with thought and being, perspective and possibilities, it focuses on personal transformation.</w:t>
      </w:r>
      <w:r w:rsidR="006F60BF" w:rsidRPr="00243812">
        <w:rPr>
          <w:rFonts w:ascii="Montserrat" w:hAnsi="Montserrat"/>
          <w:sz w:val="24"/>
        </w:rPr>
        <w:t xml:space="preserve"> </w:t>
      </w:r>
      <w:r w:rsidRPr="00243812">
        <w:rPr>
          <w:rFonts w:ascii="Montserrat" w:hAnsi="Montserrat"/>
          <w:sz w:val="24"/>
        </w:rPr>
        <w:t>It is inversely equal to carnemancy, ruling being and intent.</w:t>
      </w:r>
    </w:p>
    <w:p w14:paraId="0D4BAB27" w14:textId="77777777" w:rsidR="004E739B" w:rsidRPr="00243812" w:rsidRDefault="004E739B" w:rsidP="00F01A18">
      <w:pPr>
        <w:pStyle w:val="NoSpacing"/>
        <w:rPr>
          <w:rFonts w:ascii="Montserrat" w:hAnsi="Montserrat"/>
          <w:sz w:val="24"/>
        </w:rPr>
      </w:pPr>
    </w:p>
    <w:p w14:paraId="2AF1B6A2" w14:textId="77777777" w:rsidR="004E739B" w:rsidRPr="00243812" w:rsidRDefault="00243812" w:rsidP="00F01A18">
      <w:pPr>
        <w:pStyle w:val="NoSpacing"/>
        <w:rPr>
          <w:rFonts w:ascii="Montserrat" w:hAnsi="Montserrat"/>
          <w:sz w:val="24"/>
        </w:rPr>
      </w:pPr>
      <w:r w:rsidRPr="00243812">
        <w:rPr>
          <w:rFonts w:ascii="Montserrat" w:hAnsi="Montserrat"/>
          <w:sz w:val="24"/>
        </w:rPr>
        <w:t>carnemancy</w:t>
      </w:r>
    </w:p>
    <w:p w14:paraId="15F838ED" w14:textId="10E85593" w:rsidR="004E739B" w:rsidRPr="00243812" w:rsidRDefault="00243812" w:rsidP="00F01A18">
      <w:pPr>
        <w:pStyle w:val="NoSpacing"/>
        <w:rPr>
          <w:rFonts w:ascii="Montserrat" w:hAnsi="Montserrat"/>
          <w:sz w:val="24"/>
        </w:rPr>
      </w:pPr>
      <w:r w:rsidRPr="00243812">
        <w:rPr>
          <w:rFonts w:ascii="Montserrat" w:hAnsi="Montserrat"/>
          <w:sz w:val="24"/>
        </w:rPr>
        <w:tab/>
        <w:t>the art flesh, form and the senses.</w:t>
      </w:r>
      <w:r w:rsidR="006F60BF" w:rsidRPr="00243812">
        <w:rPr>
          <w:rFonts w:ascii="Montserrat" w:hAnsi="Montserrat"/>
          <w:sz w:val="24"/>
        </w:rPr>
        <w:t xml:space="preserve"> </w:t>
      </w:r>
      <w:r w:rsidRPr="00243812">
        <w:rPr>
          <w:rFonts w:ascii="Montserrat" w:hAnsi="Montserrat"/>
          <w:sz w:val="24"/>
        </w:rPr>
        <w:t>Carnemancers are the best healers, restorers, shifters, transformers, and conjurors of food.</w:t>
      </w:r>
      <w:r w:rsidR="006F60BF" w:rsidRPr="00243812">
        <w:rPr>
          <w:rFonts w:ascii="Montserrat" w:hAnsi="Montserrat"/>
          <w:sz w:val="24"/>
        </w:rPr>
        <w:t xml:space="preserve"> </w:t>
      </w:r>
      <w:r w:rsidRPr="00243812">
        <w:rPr>
          <w:rFonts w:ascii="Montserrat" w:hAnsi="Montserrat"/>
          <w:sz w:val="24"/>
        </w:rPr>
        <w:t>The body, be it plant or animal, whole or in part, is this art's domain.</w:t>
      </w:r>
      <w:r w:rsidR="006F60BF" w:rsidRPr="00243812">
        <w:rPr>
          <w:rFonts w:ascii="Montserrat" w:hAnsi="Montserrat"/>
          <w:sz w:val="24"/>
        </w:rPr>
        <w:t xml:space="preserve"> </w:t>
      </w:r>
      <w:r w:rsidRPr="00243812">
        <w:rPr>
          <w:rFonts w:ascii="Montserrat" w:hAnsi="Montserrat"/>
          <w:sz w:val="24"/>
        </w:rPr>
        <w:t>The vessel of life.</w:t>
      </w:r>
      <w:r w:rsidR="006F60BF" w:rsidRPr="00243812">
        <w:rPr>
          <w:rFonts w:ascii="Montserrat" w:hAnsi="Montserrat"/>
          <w:sz w:val="24"/>
        </w:rPr>
        <w:t xml:space="preserve"> </w:t>
      </w:r>
      <w:r w:rsidRPr="00243812">
        <w:rPr>
          <w:rFonts w:ascii="Montserrat" w:hAnsi="Montserrat"/>
          <w:sz w:val="24"/>
        </w:rPr>
        <w:t>Also, this college of thought rules form and inclusion.</w:t>
      </w:r>
      <w:r w:rsidR="006F60BF" w:rsidRPr="00243812">
        <w:rPr>
          <w:rFonts w:ascii="Montserrat" w:hAnsi="Montserrat"/>
          <w:sz w:val="24"/>
        </w:rPr>
        <w:t xml:space="preserve"> </w:t>
      </w:r>
      <w:r w:rsidRPr="00243812">
        <w:rPr>
          <w:rFonts w:ascii="Montserrat" w:hAnsi="Montserrat"/>
          <w:sz w:val="24"/>
        </w:rPr>
        <w:t>Creation and manifestation, however they may occur, are clearer and more precise with a carnemancer.</w:t>
      </w:r>
      <w:r w:rsidR="006F60BF" w:rsidRPr="00243812">
        <w:rPr>
          <w:rFonts w:ascii="Montserrat" w:hAnsi="Montserrat"/>
          <w:sz w:val="24"/>
        </w:rPr>
        <w:t xml:space="preserve"> </w:t>
      </w:r>
      <w:r w:rsidRPr="00243812">
        <w:rPr>
          <w:rFonts w:ascii="Montserrat" w:hAnsi="Montserrat"/>
          <w:sz w:val="24"/>
        </w:rPr>
        <w:t>Carnemancy instills the purest understanding of structure, and even delves into the real nature of dimensions.</w:t>
      </w:r>
    </w:p>
    <w:p w14:paraId="6EAC87EE" w14:textId="77777777" w:rsidR="004E739B" w:rsidRPr="00243812" w:rsidRDefault="004E739B" w:rsidP="00F01A18">
      <w:pPr>
        <w:pStyle w:val="NoSpacing"/>
        <w:rPr>
          <w:rFonts w:ascii="Montserrat" w:hAnsi="Montserrat"/>
          <w:sz w:val="24"/>
        </w:rPr>
      </w:pPr>
    </w:p>
    <w:p w14:paraId="6BE79943" w14:textId="77777777" w:rsidR="004E739B" w:rsidRPr="00243812" w:rsidRDefault="00243812" w:rsidP="00F01A18">
      <w:pPr>
        <w:pStyle w:val="NoSpacing"/>
        <w:rPr>
          <w:rFonts w:ascii="Montserrat" w:hAnsi="Montserrat"/>
          <w:sz w:val="24"/>
        </w:rPr>
      </w:pPr>
      <w:r w:rsidRPr="00243812">
        <w:rPr>
          <w:rFonts w:ascii="Montserrat" w:hAnsi="Montserrat"/>
          <w:sz w:val="24"/>
        </w:rPr>
        <w:t>necromancy</w:t>
      </w:r>
    </w:p>
    <w:p w14:paraId="2EEF9D72" w14:textId="775448FB"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the art of unlife, anti-life, and undeath.</w:t>
      </w:r>
      <w:r w:rsidR="006F60BF" w:rsidRPr="00243812">
        <w:rPr>
          <w:rFonts w:ascii="Montserrat" w:hAnsi="Montserrat"/>
          <w:sz w:val="24"/>
        </w:rPr>
        <w:t xml:space="preserve"> </w:t>
      </w:r>
      <w:r w:rsidRPr="00243812">
        <w:rPr>
          <w:rFonts w:ascii="Montserrat" w:hAnsi="Montserrat"/>
          <w:sz w:val="24"/>
        </w:rPr>
        <w:t>An oft feared and abused art, it uses the antithesis of life as a means of existence.</w:t>
      </w:r>
      <w:r w:rsidR="006F60BF" w:rsidRPr="00243812">
        <w:rPr>
          <w:rFonts w:ascii="Montserrat" w:hAnsi="Montserrat"/>
          <w:sz w:val="24"/>
        </w:rPr>
        <w:t xml:space="preserve"> </w:t>
      </w:r>
      <w:r w:rsidRPr="00243812">
        <w:rPr>
          <w:rFonts w:ascii="Montserrat" w:hAnsi="Montserrat"/>
          <w:sz w:val="24"/>
        </w:rPr>
        <w:t>It worships death as a path rather than an end.</w:t>
      </w:r>
      <w:r w:rsidR="006F60BF" w:rsidRPr="00243812">
        <w:rPr>
          <w:rFonts w:ascii="Montserrat" w:hAnsi="Montserrat"/>
          <w:sz w:val="24"/>
        </w:rPr>
        <w:t xml:space="preserve"> </w:t>
      </w:r>
      <w:r w:rsidRPr="00243812">
        <w:rPr>
          <w:rFonts w:ascii="Montserrat" w:hAnsi="Montserrat"/>
          <w:sz w:val="24"/>
        </w:rPr>
        <w:t>It is an art obsessed by dark consequences.</w:t>
      </w:r>
      <w:r w:rsidR="006F60BF" w:rsidRPr="00243812">
        <w:rPr>
          <w:rFonts w:ascii="Montserrat" w:hAnsi="Montserrat"/>
          <w:sz w:val="24"/>
        </w:rPr>
        <w:t xml:space="preserve"> </w:t>
      </w:r>
      <w:r w:rsidRPr="00243812">
        <w:rPr>
          <w:rFonts w:ascii="Montserrat" w:hAnsi="Montserrat"/>
          <w:sz w:val="24"/>
        </w:rPr>
        <w:t>There is a line created between the simple art of animating unliving matter, and animating unliving flesh.</w:t>
      </w:r>
      <w:r w:rsidR="006F60BF" w:rsidRPr="00243812">
        <w:rPr>
          <w:rFonts w:ascii="Montserrat" w:hAnsi="Montserrat"/>
          <w:sz w:val="24"/>
        </w:rPr>
        <w:t xml:space="preserve"> </w:t>
      </w:r>
      <w:r w:rsidRPr="00243812">
        <w:rPr>
          <w:rFonts w:ascii="Montserrat" w:hAnsi="Montserrat"/>
          <w:sz w:val="24"/>
        </w:rPr>
        <w:t>The act of undoing implied in re-animating the body, or spirit, or even mind of the dead unleashes a backlash energy--anti-life, or necromantic energy.</w:t>
      </w:r>
      <w:r w:rsidR="006F60BF" w:rsidRPr="00243812">
        <w:rPr>
          <w:rFonts w:ascii="Montserrat" w:hAnsi="Montserrat"/>
          <w:sz w:val="24"/>
        </w:rPr>
        <w:t xml:space="preserve"> </w:t>
      </w:r>
      <w:r w:rsidRPr="00243812">
        <w:rPr>
          <w:rFonts w:ascii="Montserrat" w:hAnsi="Montserrat"/>
          <w:sz w:val="24"/>
        </w:rPr>
        <w:t>Denial, not as a reaction, but as an action.</w:t>
      </w:r>
      <w:r w:rsidR="006F60BF" w:rsidRPr="00243812">
        <w:rPr>
          <w:rFonts w:ascii="Montserrat" w:hAnsi="Montserrat"/>
          <w:sz w:val="24"/>
        </w:rPr>
        <w:t xml:space="preserve"> </w:t>
      </w:r>
      <w:r w:rsidRPr="00243812">
        <w:rPr>
          <w:rFonts w:ascii="Montserrat" w:hAnsi="Montserrat"/>
          <w:sz w:val="24"/>
        </w:rPr>
        <w:t>A denial of natural order.</w:t>
      </w:r>
      <w:r w:rsidR="006F60BF" w:rsidRPr="00243812">
        <w:rPr>
          <w:rFonts w:ascii="Montserrat" w:hAnsi="Montserrat"/>
          <w:sz w:val="24"/>
        </w:rPr>
        <w:t xml:space="preserve"> </w:t>
      </w:r>
      <w:r w:rsidRPr="00243812">
        <w:rPr>
          <w:rFonts w:ascii="Montserrat" w:hAnsi="Montserrat"/>
          <w:sz w:val="24"/>
        </w:rPr>
        <w:t>Few arts dare this inversion of existence--though many a river has places where the current runs upstream.</w:t>
      </w:r>
      <w:r w:rsidR="006F60BF" w:rsidRPr="00243812">
        <w:rPr>
          <w:rFonts w:ascii="Montserrat" w:hAnsi="Montserrat"/>
          <w:sz w:val="24"/>
        </w:rPr>
        <w:t xml:space="preserve"> </w:t>
      </w:r>
      <w:r w:rsidRPr="00243812">
        <w:rPr>
          <w:rFonts w:ascii="Montserrat" w:hAnsi="Montserrat"/>
          <w:sz w:val="24"/>
        </w:rPr>
        <w:t>The greater undead have and take little interest in the affairs of the living, so the art thrives even when living practitioners are abolished.</w:t>
      </w:r>
    </w:p>
    <w:p w14:paraId="3977ECDD" w14:textId="77777777" w:rsidR="004E739B" w:rsidRPr="00243812" w:rsidRDefault="004E739B" w:rsidP="00F01A18">
      <w:pPr>
        <w:pStyle w:val="NoSpacing"/>
        <w:rPr>
          <w:rFonts w:ascii="Montserrat" w:hAnsi="Montserrat"/>
          <w:sz w:val="24"/>
        </w:rPr>
      </w:pPr>
    </w:p>
    <w:p w14:paraId="48C6BAF1" w14:textId="77777777" w:rsidR="004E739B" w:rsidRPr="00243812" w:rsidRDefault="00243812" w:rsidP="00F01A18">
      <w:pPr>
        <w:pStyle w:val="NoSpacing"/>
        <w:rPr>
          <w:rFonts w:ascii="Montserrat" w:hAnsi="Montserrat"/>
          <w:sz w:val="24"/>
        </w:rPr>
      </w:pPr>
      <w:r w:rsidRPr="00243812">
        <w:rPr>
          <w:rFonts w:ascii="Montserrat" w:hAnsi="Montserrat"/>
          <w:sz w:val="24"/>
        </w:rPr>
        <w:t>diviney</w:t>
      </w:r>
    </w:p>
    <w:p w14:paraId="0AFE9588" w14:textId="20D03696" w:rsidR="004E739B" w:rsidRPr="00243812" w:rsidRDefault="00243812" w:rsidP="00F01A18">
      <w:pPr>
        <w:pStyle w:val="NoSpacing"/>
        <w:rPr>
          <w:rFonts w:ascii="Montserrat" w:hAnsi="Montserrat"/>
          <w:sz w:val="24"/>
        </w:rPr>
      </w:pPr>
      <w:r w:rsidRPr="00243812">
        <w:rPr>
          <w:rFonts w:ascii="Montserrat" w:hAnsi="Montserrat"/>
          <w:sz w:val="24"/>
        </w:rPr>
        <w:tab/>
        <w:t>the art of spirit, intent, and divinity.</w:t>
      </w:r>
      <w:r w:rsidR="006F60BF" w:rsidRPr="00243812">
        <w:rPr>
          <w:rFonts w:ascii="Montserrat" w:hAnsi="Montserrat"/>
          <w:sz w:val="24"/>
        </w:rPr>
        <w:t xml:space="preserve"> </w:t>
      </w:r>
      <w:r w:rsidRPr="00243812">
        <w:rPr>
          <w:rFonts w:ascii="Montserrat" w:hAnsi="Montserrat"/>
          <w:sz w:val="24"/>
        </w:rPr>
        <w:t>While psychemancy rules intent from a mortal perspective, this art is of and about intent.</w:t>
      </w:r>
      <w:r w:rsidR="006F60BF" w:rsidRPr="00243812">
        <w:rPr>
          <w:rFonts w:ascii="Montserrat" w:hAnsi="Montserrat"/>
          <w:sz w:val="24"/>
        </w:rPr>
        <w:t xml:space="preserve"> </w:t>
      </w:r>
      <w:r w:rsidRPr="00243812">
        <w:rPr>
          <w:rFonts w:ascii="Montserrat" w:hAnsi="Montserrat"/>
          <w:sz w:val="24"/>
        </w:rPr>
        <w:t>Its practice is divine--more truly the art of gods, though also that of demons, angels, avatars, and through faith, mortals.</w:t>
      </w:r>
      <w:r w:rsidR="006F60BF" w:rsidRPr="00243812">
        <w:rPr>
          <w:rFonts w:ascii="Montserrat" w:hAnsi="Montserrat"/>
          <w:sz w:val="24"/>
        </w:rPr>
        <w:t xml:space="preserve"> </w:t>
      </w:r>
      <w:r w:rsidRPr="00243812">
        <w:rPr>
          <w:rFonts w:ascii="Montserrat" w:hAnsi="Montserrat"/>
          <w:sz w:val="24"/>
        </w:rPr>
        <w:t>It is about design.</w:t>
      </w:r>
      <w:r w:rsidR="006F60BF" w:rsidRPr="00243812">
        <w:rPr>
          <w:rFonts w:ascii="Montserrat" w:hAnsi="Montserrat"/>
          <w:sz w:val="24"/>
        </w:rPr>
        <w:t xml:space="preserve"> </w:t>
      </w:r>
      <w:r w:rsidRPr="00243812">
        <w:rPr>
          <w:rFonts w:ascii="Montserrat" w:hAnsi="Montserrat"/>
          <w:sz w:val="24"/>
        </w:rPr>
        <w:t>The expression from which existence takes form.</w:t>
      </w:r>
      <w:r w:rsidR="006F60BF" w:rsidRPr="00243812">
        <w:rPr>
          <w:rFonts w:ascii="Montserrat" w:hAnsi="Montserrat"/>
          <w:sz w:val="24"/>
        </w:rPr>
        <w:t xml:space="preserve"> </w:t>
      </w:r>
      <w:r w:rsidRPr="00243812">
        <w:rPr>
          <w:rFonts w:ascii="Montserrat" w:hAnsi="Montserrat"/>
          <w:sz w:val="24"/>
        </w:rPr>
        <w:t>In a sense, all magic is divine, in that all spells have a spirit, as does that which lives or has lived.</w:t>
      </w:r>
      <w:r w:rsidR="006F60BF" w:rsidRPr="00243812">
        <w:rPr>
          <w:rFonts w:ascii="Montserrat" w:hAnsi="Montserrat"/>
          <w:sz w:val="24"/>
        </w:rPr>
        <w:t xml:space="preserve"> </w:t>
      </w:r>
      <w:r w:rsidRPr="00243812">
        <w:rPr>
          <w:rFonts w:ascii="Montserrat" w:hAnsi="Montserrat"/>
          <w:sz w:val="24"/>
        </w:rPr>
        <w:t>It is that from which life--like existence--forms.</w:t>
      </w:r>
      <w:r w:rsidR="006F60BF" w:rsidRPr="00243812">
        <w:rPr>
          <w:rFonts w:ascii="Montserrat" w:hAnsi="Montserrat"/>
          <w:sz w:val="24"/>
        </w:rPr>
        <w:t xml:space="preserve"> </w:t>
      </w:r>
      <w:r w:rsidRPr="00243812">
        <w:rPr>
          <w:rFonts w:ascii="Montserrat" w:hAnsi="Montserrat"/>
          <w:sz w:val="24"/>
        </w:rPr>
        <w:t>It is the spirit that guides and shapes the soul.</w:t>
      </w:r>
      <w:r w:rsidR="006F60BF" w:rsidRPr="00243812">
        <w:rPr>
          <w:rFonts w:ascii="Montserrat" w:hAnsi="Montserrat"/>
          <w:sz w:val="24"/>
        </w:rPr>
        <w:t xml:space="preserve"> </w:t>
      </w:r>
      <w:r w:rsidRPr="00243812">
        <w:rPr>
          <w:rFonts w:ascii="Montserrat" w:hAnsi="Montserrat"/>
          <w:sz w:val="24"/>
        </w:rPr>
        <w:t>While diviney does not deal with the soul itself, through the spirit, it can affect the spirit that rules the soul.</w:t>
      </w:r>
      <w:r w:rsidR="006F60BF" w:rsidRPr="00243812">
        <w:rPr>
          <w:rFonts w:ascii="Montserrat" w:hAnsi="Montserrat"/>
          <w:sz w:val="24"/>
        </w:rPr>
        <w:t xml:space="preserve"> </w:t>
      </w:r>
      <w:r w:rsidRPr="00243812">
        <w:rPr>
          <w:rFonts w:ascii="Montserrat" w:hAnsi="Montserrat"/>
          <w:sz w:val="24"/>
        </w:rPr>
        <w:t>To give one's soul to another being, is to abandon one's spirit, one's purpose.</w:t>
      </w:r>
      <w:r w:rsidR="006F60BF" w:rsidRPr="00243812">
        <w:rPr>
          <w:rFonts w:ascii="Montserrat" w:hAnsi="Montserrat"/>
          <w:sz w:val="24"/>
        </w:rPr>
        <w:t xml:space="preserve"> </w:t>
      </w:r>
      <w:r w:rsidRPr="00243812">
        <w:rPr>
          <w:rFonts w:ascii="Montserrat" w:hAnsi="Montserrat"/>
          <w:sz w:val="24"/>
        </w:rPr>
        <w:t>Thus, one's awareness merges with whomever has acquired one's soul.</w:t>
      </w:r>
      <w:r w:rsidR="006F60BF" w:rsidRPr="00243812">
        <w:rPr>
          <w:rFonts w:ascii="Montserrat" w:hAnsi="Montserrat"/>
          <w:sz w:val="24"/>
        </w:rPr>
        <w:t xml:space="preserve"> </w:t>
      </w:r>
      <w:r w:rsidRPr="00243812">
        <w:rPr>
          <w:rFonts w:ascii="Montserrat" w:hAnsi="Montserrat"/>
          <w:sz w:val="24"/>
        </w:rPr>
        <w:t>Even still, a soul can possess more than one spirit.</w:t>
      </w:r>
      <w:r w:rsidR="006F60BF" w:rsidRPr="00243812">
        <w:rPr>
          <w:rFonts w:ascii="Montserrat" w:hAnsi="Montserrat"/>
          <w:sz w:val="24"/>
        </w:rPr>
        <w:t xml:space="preserve"> </w:t>
      </w:r>
      <w:r w:rsidRPr="00243812">
        <w:rPr>
          <w:rFonts w:ascii="Montserrat" w:hAnsi="Montserrat"/>
          <w:sz w:val="24"/>
        </w:rPr>
        <w:t>Such is divinity.</w:t>
      </w:r>
      <w:r w:rsidR="006F60BF" w:rsidRPr="00243812">
        <w:rPr>
          <w:rFonts w:ascii="Montserrat" w:hAnsi="Montserrat"/>
          <w:sz w:val="24"/>
        </w:rPr>
        <w:t xml:space="preserve"> </w:t>
      </w:r>
      <w:r w:rsidRPr="00243812">
        <w:rPr>
          <w:rFonts w:ascii="Montserrat" w:hAnsi="Montserrat"/>
          <w:sz w:val="24"/>
        </w:rPr>
        <w:t>Most diviners merely read what lies in the skein of intent, and would do little to effect it directly.</w:t>
      </w:r>
      <w:r w:rsidR="006F60BF" w:rsidRPr="00243812">
        <w:rPr>
          <w:rFonts w:ascii="Montserrat" w:hAnsi="Montserrat"/>
          <w:sz w:val="24"/>
        </w:rPr>
        <w:t xml:space="preserve"> </w:t>
      </w:r>
      <w:r w:rsidRPr="00243812">
        <w:rPr>
          <w:rFonts w:ascii="Montserrat" w:hAnsi="Montserrat"/>
          <w:sz w:val="24"/>
        </w:rPr>
        <w:t>One who does is divine.</w:t>
      </w:r>
    </w:p>
    <w:p w14:paraId="63BB3E0C"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profile body</w:t>
      </w:r>
    </w:p>
    <w:p w14:paraId="214842AE" w14:textId="2108C955" w:rsidR="004E739B" w:rsidRPr="00243812" w:rsidRDefault="00243812" w:rsidP="00F01A18">
      <w:pPr>
        <w:pStyle w:val="NoSpacing"/>
        <w:rPr>
          <w:rFonts w:ascii="Montserrat" w:hAnsi="Montserrat"/>
          <w:sz w:val="24"/>
        </w:rPr>
      </w:pPr>
      <w:r w:rsidRPr="00243812">
        <w:rPr>
          <w:rFonts w:ascii="Montserrat" w:hAnsi="Montserrat"/>
          <w:sz w:val="24"/>
        </w:rPr>
        <w:tab/>
        <w:t>An excellent description, this part of the profile is the flesh of the character.</w:t>
      </w:r>
      <w:r w:rsidR="006F60BF" w:rsidRPr="00243812">
        <w:rPr>
          <w:rFonts w:ascii="Montserrat" w:hAnsi="Montserrat"/>
          <w:sz w:val="24"/>
        </w:rPr>
        <w:t xml:space="preserve"> </w:t>
      </w:r>
      <w:r w:rsidRPr="00243812">
        <w:rPr>
          <w:rFonts w:ascii="Montserrat" w:hAnsi="Montserrat"/>
          <w:sz w:val="24"/>
        </w:rPr>
        <w:t>It details everything about the character that could ever be relevant to its existence.</w:t>
      </w:r>
      <w:r w:rsidR="006F60BF" w:rsidRPr="00243812">
        <w:rPr>
          <w:rFonts w:ascii="Montserrat" w:hAnsi="Montserrat"/>
          <w:sz w:val="24"/>
        </w:rPr>
        <w:t xml:space="preserve"> </w:t>
      </w:r>
      <w:r w:rsidRPr="00243812">
        <w:rPr>
          <w:rFonts w:ascii="Montserrat" w:hAnsi="Montserrat"/>
          <w:sz w:val="24"/>
        </w:rPr>
        <w:t>PROFILE BODY covers the general appearance, personality and history available about the character.</w:t>
      </w:r>
      <w:r w:rsidR="006F60BF" w:rsidRPr="00243812">
        <w:rPr>
          <w:rFonts w:ascii="Montserrat" w:hAnsi="Montserrat"/>
          <w:sz w:val="24"/>
        </w:rPr>
        <w:t xml:space="preserve"> </w:t>
      </w:r>
      <w:r w:rsidRPr="00243812">
        <w:rPr>
          <w:rFonts w:ascii="Montserrat" w:hAnsi="Montserrat"/>
          <w:sz w:val="24"/>
        </w:rPr>
        <w:t>A brief paragraph which is the character's story--how he or she presents his or her self.</w:t>
      </w:r>
      <w:r w:rsidR="006F60BF" w:rsidRPr="00243812">
        <w:rPr>
          <w:rFonts w:ascii="Montserrat" w:hAnsi="Montserrat"/>
          <w:sz w:val="24"/>
        </w:rPr>
        <w:t xml:space="preserve"> </w:t>
      </w:r>
      <w:r w:rsidRPr="00243812">
        <w:rPr>
          <w:rFonts w:ascii="Montserrat" w:hAnsi="Montserrat"/>
          <w:sz w:val="24"/>
        </w:rPr>
        <w:t>It should include a composite description.</w:t>
      </w:r>
      <w:r w:rsidR="006F60BF" w:rsidRPr="00243812">
        <w:rPr>
          <w:rFonts w:ascii="Montserrat" w:hAnsi="Montserrat"/>
          <w:sz w:val="24"/>
        </w:rPr>
        <w:t xml:space="preserve"> </w:t>
      </w:r>
      <w:r w:rsidRPr="00243812">
        <w:rPr>
          <w:rFonts w:ascii="Montserrat" w:hAnsi="Montserrat"/>
          <w:sz w:val="24"/>
        </w:rPr>
        <w:t>This paragraph is a teaser of sorts, a verbal sketch of the character.</w:t>
      </w:r>
      <w:r w:rsidR="006F60BF" w:rsidRPr="00243812">
        <w:rPr>
          <w:rFonts w:ascii="Montserrat" w:hAnsi="Montserrat"/>
          <w:sz w:val="24"/>
        </w:rPr>
        <w:t xml:space="preserve"> </w:t>
      </w:r>
      <w:r w:rsidRPr="00243812">
        <w:rPr>
          <w:rFonts w:ascii="Montserrat" w:hAnsi="Montserrat"/>
          <w:sz w:val="24"/>
        </w:rPr>
        <w:t>An in depth profile of the significant history and psychology may be maintained separate from the brief character sheet used in play or for quick reference.</w:t>
      </w:r>
      <w:r w:rsidR="006F60BF" w:rsidRPr="00243812">
        <w:rPr>
          <w:rFonts w:ascii="Montserrat" w:hAnsi="Montserrat"/>
          <w:sz w:val="24"/>
        </w:rPr>
        <w:t xml:space="preserve"> </w:t>
      </w:r>
      <w:r w:rsidRPr="00243812">
        <w:rPr>
          <w:rFonts w:ascii="Montserrat" w:hAnsi="Montserrat"/>
          <w:sz w:val="24"/>
        </w:rPr>
        <w:t>The profile body includes these characteristics:</w:t>
      </w:r>
      <w:r w:rsidR="006F60BF" w:rsidRPr="00243812">
        <w:rPr>
          <w:rFonts w:ascii="Montserrat" w:hAnsi="Montserrat"/>
          <w:sz w:val="24"/>
        </w:rPr>
        <w:t xml:space="preserve"> </w:t>
      </w:r>
      <w:r w:rsidRPr="00243812">
        <w:rPr>
          <w:rFonts w:ascii="Montserrat" w:hAnsi="Montserrat"/>
          <w:sz w:val="24"/>
        </w:rPr>
        <w:t>A description of appearance, demeanor, nature, etc.</w:t>
      </w:r>
      <w:r w:rsidR="006F60BF" w:rsidRPr="00243812">
        <w:rPr>
          <w:rFonts w:ascii="Montserrat" w:hAnsi="Montserrat"/>
          <w:sz w:val="24"/>
        </w:rPr>
        <w:t xml:space="preserve"> </w:t>
      </w:r>
      <w:r w:rsidRPr="00243812">
        <w:rPr>
          <w:rFonts w:ascii="Montserrat" w:hAnsi="Montserrat"/>
          <w:sz w:val="24"/>
        </w:rPr>
        <w:t>Age, height, weight, hair, eyes, moods, complexion, frame, and any distinguishing features unique to the character, in as much detail as presents a finished picture.</w:t>
      </w:r>
      <w:r w:rsidR="006F60BF" w:rsidRPr="00243812">
        <w:rPr>
          <w:rFonts w:ascii="Montserrat" w:hAnsi="Montserrat"/>
          <w:sz w:val="24"/>
        </w:rPr>
        <w:t xml:space="preserve"> </w:t>
      </w:r>
      <w:r w:rsidRPr="00243812">
        <w:rPr>
          <w:rFonts w:ascii="Montserrat" w:hAnsi="Montserrat"/>
          <w:sz w:val="24"/>
        </w:rPr>
        <w:t>Because it comes into the picture here, one ought to be thinking of ORDEAL ratings as they are devising the life of the character.</w:t>
      </w:r>
      <w:r w:rsidR="006F60BF" w:rsidRPr="00243812">
        <w:rPr>
          <w:rFonts w:ascii="Montserrat" w:hAnsi="Montserrat"/>
          <w:sz w:val="24"/>
        </w:rPr>
        <w:t xml:space="preserve"> </w:t>
      </w:r>
      <w:r w:rsidRPr="00243812">
        <w:rPr>
          <w:rFonts w:ascii="Montserrat" w:hAnsi="Montserrat"/>
          <w:sz w:val="24"/>
        </w:rPr>
        <w:t>This is done in the profile history and also applies to a character's significant details.</w:t>
      </w:r>
      <w:r w:rsidR="006F60BF" w:rsidRPr="00243812">
        <w:rPr>
          <w:rFonts w:ascii="Montserrat" w:hAnsi="Montserrat"/>
          <w:sz w:val="24"/>
        </w:rPr>
        <w:t xml:space="preserve"> </w:t>
      </w:r>
      <w:r w:rsidRPr="00243812">
        <w:rPr>
          <w:rFonts w:ascii="Montserrat" w:hAnsi="Montserrat"/>
          <w:sz w:val="24"/>
        </w:rPr>
        <w:t>A trait which is fundamental to the character of the character is going to influence the way the character does everything in life.</w:t>
      </w:r>
      <w:r w:rsidR="006F60BF" w:rsidRPr="00243812">
        <w:rPr>
          <w:rFonts w:ascii="Montserrat" w:hAnsi="Montserrat"/>
          <w:sz w:val="24"/>
        </w:rPr>
        <w:t xml:space="preserve"> </w:t>
      </w:r>
      <w:r w:rsidRPr="00243812">
        <w:rPr>
          <w:rFonts w:ascii="Montserrat" w:hAnsi="Montserrat"/>
          <w:sz w:val="24"/>
        </w:rPr>
        <w:t>So each trait can accept a rating of one to ten for the strength and insistence with which it asserts itself.</w:t>
      </w:r>
      <w:r w:rsidR="006F60BF" w:rsidRPr="00243812">
        <w:rPr>
          <w:rFonts w:ascii="Montserrat" w:hAnsi="Montserrat"/>
          <w:sz w:val="24"/>
        </w:rPr>
        <w:t xml:space="preserve"> </w:t>
      </w:r>
      <w:r w:rsidRPr="00243812">
        <w:rPr>
          <w:rFonts w:ascii="Montserrat" w:hAnsi="Montserrat"/>
          <w:sz w:val="24"/>
        </w:rPr>
        <w:t>Both EXPERIENCE and OBLIGATION subtract from POTENTIAL, however OBLIGATION may also be subtracted from EXPERIENCE afterwards to reduce or eliminate the presence of OBLIGATION in the game for that character.</w:t>
      </w:r>
      <w:r w:rsidR="006F60BF" w:rsidRPr="00243812">
        <w:rPr>
          <w:rFonts w:ascii="Montserrat" w:hAnsi="Montserrat"/>
          <w:sz w:val="24"/>
        </w:rPr>
        <w:t xml:space="preserve"> </w:t>
      </w:r>
      <w:r w:rsidRPr="00243812">
        <w:rPr>
          <w:rFonts w:ascii="Montserrat" w:hAnsi="Montserrat"/>
          <w:sz w:val="24"/>
        </w:rPr>
        <w:t>Profile modifiers are summarized as the last step in the PROFILE BODY, (modified ex - ability total cost) - modified obligation + optional ability cost.</w:t>
      </w:r>
      <w:r w:rsidR="006F60BF" w:rsidRPr="00243812">
        <w:rPr>
          <w:rFonts w:ascii="Montserrat" w:hAnsi="Montserrat"/>
          <w:sz w:val="24"/>
        </w:rPr>
        <w:t xml:space="preserve"> </w:t>
      </w:r>
      <w:r w:rsidRPr="00243812">
        <w:rPr>
          <w:rFonts w:ascii="Montserrat" w:hAnsi="Montserrat"/>
          <w:sz w:val="24"/>
        </w:rPr>
        <w:t>Whichever is greater, ability cost or modified experience is added to modified obligation to determine the debit to potential.</w:t>
      </w:r>
      <w:r w:rsidR="006F60BF" w:rsidRPr="00243812">
        <w:rPr>
          <w:rFonts w:ascii="Montserrat" w:hAnsi="Montserrat"/>
          <w:sz w:val="24"/>
        </w:rPr>
        <w:t xml:space="preserve"> </w:t>
      </w:r>
      <w:r w:rsidRPr="00243812">
        <w:rPr>
          <w:rFonts w:ascii="Montserrat" w:hAnsi="Montserrat"/>
          <w:sz w:val="24"/>
        </w:rPr>
        <w:t>The active experience of the character is whatever remains after experience is spent on abilities.</w:t>
      </w:r>
      <w:r w:rsidR="006F60BF" w:rsidRPr="00243812">
        <w:rPr>
          <w:rFonts w:ascii="Montserrat" w:hAnsi="Montserrat"/>
          <w:sz w:val="24"/>
        </w:rPr>
        <w:t xml:space="preserve"> </w:t>
      </w:r>
      <w:r w:rsidRPr="00243812">
        <w:rPr>
          <w:rFonts w:ascii="Montserrat" w:hAnsi="Montserrat"/>
          <w:sz w:val="24"/>
        </w:rPr>
        <w:t>If ability cost is too great to pay than the amount remaining or postponed is added to obligation to determine active obligation.</w:t>
      </w:r>
      <w:r w:rsidR="006F60BF" w:rsidRPr="00243812">
        <w:rPr>
          <w:rFonts w:ascii="Montserrat" w:hAnsi="Montserrat"/>
          <w:sz w:val="24"/>
        </w:rPr>
        <w:t xml:space="preserve"> </w:t>
      </w:r>
      <w:r w:rsidRPr="00243812">
        <w:rPr>
          <w:rFonts w:ascii="Montserrat" w:hAnsi="Montserrat"/>
          <w:sz w:val="24"/>
        </w:rPr>
        <w:t>When the maestro tests to see if he will manipulate the character, the character's active scores in ex and ob are contested to each other.</w:t>
      </w:r>
      <w:r w:rsidR="006F60BF" w:rsidRPr="00243812">
        <w:rPr>
          <w:rFonts w:ascii="Montserrat" w:hAnsi="Montserrat"/>
          <w:sz w:val="24"/>
        </w:rPr>
        <w:t xml:space="preserve"> </w:t>
      </w:r>
    </w:p>
    <w:p w14:paraId="6C32CB66" w14:textId="20ABA65D" w:rsidR="004E739B" w:rsidRPr="00243812" w:rsidRDefault="006F60BF" w:rsidP="00F01A18">
      <w:pPr>
        <w:pStyle w:val="NoSpacing"/>
        <w:rPr>
          <w:rFonts w:ascii="Montserrat" w:hAnsi="Montserrat"/>
          <w:sz w:val="24"/>
        </w:rPr>
      </w:pPr>
      <w:r w:rsidRPr="00243812">
        <w:rPr>
          <w:rFonts w:ascii="Montserrat" w:hAnsi="Montserrat"/>
          <w:sz w:val="24"/>
        </w:rPr>
        <w:tab/>
        <w:t>Skills are rated on an open ended scale. Ratings between one and a hundred represent amateur or apprentice aptitude, while a hundred to a thousand represents professional or master to adept aptitudes. The cost for each point of ability rating is ten potential; either ex or ob.</w:t>
      </w:r>
    </w:p>
    <w:p w14:paraId="73B1FF1D"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orders of mastery, abilities</w:t>
      </w:r>
    </w:p>
    <w:p w14:paraId="0E94ED81" w14:textId="010CED0C" w:rsidR="004E739B" w:rsidRPr="00243812" w:rsidRDefault="00243812" w:rsidP="00F01A18">
      <w:pPr>
        <w:pStyle w:val="NoSpacing"/>
        <w:rPr>
          <w:rFonts w:ascii="Montserrat" w:hAnsi="Montserrat"/>
          <w:sz w:val="24"/>
        </w:rPr>
      </w:pPr>
      <w:r w:rsidRPr="00243812">
        <w:rPr>
          <w:rFonts w:ascii="Montserrat" w:hAnsi="Montserrat"/>
          <w:sz w:val="24"/>
        </w:rPr>
        <w:tab/>
        <w:t>Since there will always be a character conceived with some ability that can not be found sufficiently represented or defined according to the application of its varying orders of mastery, it is simpler to establish a precedent for their application.</w:t>
      </w:r>
      <w:r w:rsidR="006F60BF" w:rsidRPr="00243812">
        <w:rPr>
          <w:rFonts w:ascii="Montserrat" w:hAnsi="Montserrat"/>
          <w:sz w:val="24"/>
        </w:rPr>
        <w:t xml:space="preserve"> </w:t>
      </w:r>
      <w:r w:rsidRPr="00243812">
        <w:rPr>
          <w:rFonts w:ascii="Montserrat" w:hAnsi="Montserrat"/>
          <w:sz w:val="24"/>
        </w:rPr>
        <w:t>In brief, these are the achievements of each order of mastery relatively speaking.</w:t>
      </w:r>
      <w:r w:rsidR="006F60BF" w:rsidRPr="00243812">
        <w:rPr>
          <w:rFonts w:ascii="Montserrat" w:hAnsi="Montserrat"/>
          <w:sz w:val="24"/>
        </w:rPr>
        <w:t xml:space="preserve"> </w:t>
      </w:r>
      <w:r w:rsidRPr="00243812">
        <w:rPr>
          <w:rFonts w:ascii="Montserrat" w:hAnsi="Montserrat"/>
          <w:sz w:val="24"/>
        </w:rPr>
        <w:t>That is, a suggestion as to the extent of knowledge gleaned from one's experience.</w:t>
      </w:r>
      <w:r w:rsidR="006F60BF" w:rsidRPr="00243812">
        <w:rPr>
          <w:rFonts w:ascii="Montserrat" w:hAnsi="Montserrat"/>
          <w:sz w:val="24"/>
        </w:rPr>
        <w:t xml:space="preserve"> </w:t>
      </w:r>
      <w:r w:rsidRPr="00243812">
        <w:rPr>
          <w:rFonts w:ascii="Montserrat" w:hAnsi="Montserrat"/>
          <w:sz w:val="24"/>
        </w:rPr>
        <w:t>It takes a judgement call to equate these guidelines to the apprehension of abilities too onerous to detail extensively.</w:t>
      </w:r>
    </w:p>
    <w:p w14:paraId="02682BFC" w14:textId="25ECBF1D" w:rsidR="004E739B" w:rsidRPr="00243812" w:rsidRDefault="006F60BF" w:rsidP="00F01A18">
      <w:pPr>
        <w:pStyle w:val="NoSpacing"/>
        <w:rPr>
          <w:rFonts w:ascii="Montserrat" w:hAnsi="Montserrat"/>
          <w:sz w:val="24"/>
        </w:rPr>
      </w:pPr>
      <w:r w:rsidRPr="00243812">
        <w:rPr>
          <w:rFonts w:ascii="Montserrat" w:hAnsi="Montserrat"/>
          <w:sz w:val="24"/>
        </w:rPr>
        <w:tab/>
        <w:t>Not every ability you possess needs to be listed. Many common abilities default off of the ATTRIBUTE RATINGS, such as swimming, walking, running, your primary language, thinking, learning, memory, or other such reasonable activities. Things to include are things that are not commonly expected, and things that are of specific importance to your character. If an ability is not listed that is reasonable to see in the character, which becomes important in the course of the game can be appended to your list and taken out of your general experience. The Maestro will have to approve this, but that is what general experience is for. It represents all the things you know, or have learned that do not apply to the needs you have in your life. If your needs change, then your mind will draw up the information that can be related to the need and a skill resolves. An ability can be dropped for similar reasons, and the value restored to EXPERIENCE.</w:t>
      </w:r>
    </w:p>
    <w:p w14:paraId="716C05E9" w14:textId="77777777" w:rsidR="004E739B" w:rsidRPr="00243812" w:rsidRDefault="004E739B" w:rsidP="00F01A18">
      <w:pPr>
        <w:pStyle w:val="NoSpacing"/>
        <w:rPr>
          <w:rFonts w:ascii="Montserrat" w:hAnsi="Montserrat"/>
          <w:sz w:val="24"/>
        </w:rPr>
      </w:pPr>
    </w:p>
    <w:p w14:paraId="582BB1A8" w14:textId="77777777" w:rsidR="004E739B" w:rsidRPr="00243812" w:rsidRDefault="00243812" w:rsidP="00F01A18">
      <w:pPr>
        <w:pStyle w:val="NoSpacing"/>
        <w:rPr>
          <w:rFonts w:ascii="Montserrat" w:hAnsi="Montserrat"/>
          <w:sz w:val="24"/>
        </w:rPr>
      </w:pPr>
      <w:r w:rsidRPr="00243812">
        <w:rPr>
          <w:rFonts w:ascii="Montserrat" w:hAnsi="Montserrat"/>
          <w:sz w:val="24"/>
        </w:rPr>
        <w:t>novice</w:t>
      </w:r>
    </w:p>
    <w:p w14:paraId="1F4B6E19" w14:textId="17CCEDBE" w:rsidR="004E739B" w:rsidRPr="00243812" w:rsidRDefault="00243812" w:rsidP="00F01A18">
      <w:pPr>
        <w:pStyle w:val="NoSpacing"/>
        <w:rPr>
          <w:rFonts w:ascii="Montserrat" w:hAnsi="Montserrat"/>
          <w:sz w:val="24"/>
        </w:rPr>
      </w:pPr>
      <w:r w:rsidRPr="00243812">
        <w:rPr>
          <w:rFonts w:ascii="Montserrat" w:hAnsi="Montserrat"/>
          <w:sz w:val="24"/>
        </w:rPr>
        <w:tab/>
        <w:t>a novice has only barely been exposed to this ability.</w:t>
      </w:r>
      <w:r w:rsidR="006F60BF" w:rsidRPr="00243812">
        <w:rPr>
          <w:rFonts w:ascii="Montserrat" w:hAnsi="Montserrat"/>
          <w:sz w:val="24"/>
        </w:rPr>
        <w:t xml:space="preserve"> </w:t>
      </w:r>
      <w:r w:rsidRPr="00243812">
        <w:rPr>
          <w:rFonts w:ascii="Montserrat" w:hAnsi="Montserrat"/>
          <w:sz w:val="24"/>
        </w:rPr>
        <w:t>In fact, he may not even have any training or guidance; making it up as he goes, or playing on instinct.</w:t>
      </w:r>
      <w:r w:rsidR="006F60BF" w:rsidRPr="00243812">
        <w:rPr>
          <w:rFonts w:ascii="Montserrat" w:hAnsi="Montserrat"/>
          <w:sz w:val="24"/>
        </w:rPr>
        <w:t xml:space="preserve"> </w:t>
      </w:r>
      <w:r w:rsidRPr="00243812">
        <w:rPr>
          <w:rFonts w:ascii="Montserrat" w:hAnsi="Montserrat"/>
          <w:sz w:val="24"/>
        </w:rPr>
        <w:t>He rarely knows what he is doing and succeeds almost entirely on dumb luck.</w:t>
      </w:r>
      <w:r w:rsidR="006F60BF" w:rsidRPr="00243812">
        <w:rPr>
          <w:rFonts w:ascii="Montserrat" w:hAnsi="Montserrat"/>
          <w:sz w:val="24"/>
        </w:rPr>
        <w:t xml:space="preserve"> </w:t>
      </w:r>
      <w:r w:rsidRPr="00243812">
        <w:rPr>
          <w:rFonts w:ascii="Montserrat" w:hAnsi="Montserrat"/>
          <w:sz w:val="24"/>
        </w:rPr>
        <w:t>He may have a handful of tricks, but he quickly runs out of ideas.</w:t>
      </w:r>
      <w:r w:rsidR="006F60BF" w:rsidRPr="00243812">
        <w:rPr>
          <w:rFonts w:ascii="Montserrat" w:hAnsi="Montserrat"/>
          <w:sz w:val="24"/>
        </w:rPr>
        <w:t xml:space="preserve"> </w:t>
      </w:r>
      <w:r w:rsidRPr="00243812">
        <w:rPr>
          <w:rFonts w:ascii="Montserrat" w:hAnsi="Montserrat"/>
          <w:sz w:val="24"/>
        </w:rPr>
        <w:t>Most people are novices at everything and do not even know it.</w:t>
      </w:r>
      <w:r w:rsidR="006F60BF" w:rsidRPr="00243812">
        <w:rPr>
          <w:rFonts w:ascii="Montserrat" w:hAnsi="Montserrat"/>
          <w:sz w:val="24"/>
        </w:rPr>
        <w:t xml:space="preserve"> </w:t>
      </w:r>
      <w:r w:rsidRPr="00243812">
        <w:rPr>
          <w:rFonts w:ascii="Montserrat" w:hAnsi="Montserrat"/>
          <w:sz w:val="24"/>
        </w:rPr>
        <w:t>A novice is not prepared for what may happen; often wasting time recovering his wits and scrabbling for a grasp on the situation.</w:t>
      </w:r>
    </w:p>
    <w:p w14:paraId="2BCB766C" w14:textId="77777777" w:rsidR="004E739B" w:rsidRPr="00243812" w:rsidRDefault="004E739B" w:rsidP="00F01A18">
      <w:pPr>
        <w:pStyle w:val="NoSpacing"/>
        <w:rPr>
          <w:rFonts w:ascii="Montserrat" w:hAnsi="Montserrat"/>
          <w:sz w:val="24"/>
        </w:rPr>
      </w:pPr>
    </w:p>
    <w:p w14:paraId="378ACFB2" w14:textId="77777777" w:rsidR="004E739B" w:rsidRPr="00243812" w:rsidRDefault="00243812" w:rsidP="00F01A18">
      <w:pPr>
        <w:pStyle w:val="NoSpacing"/>
        <w:rPr>
          <w:rFonts w:ascii="Montserrat" w:hAnsi="Montserrat"/>
          <w:sz w:val="24"/>
        </w:rPr>
      </w:pPr>
      <w:r w:rsidRPr="00243812">
        <w:rPr>
          <w:rFonts w:ascii="Montserrat" w:hAnsi="Montserrat"/>
          <w:sz w:val="24"/>
        </w:rPr>
        <w:t>apprentice</w:t>
      </w:r>
    </w:p>
    <w:p w14:paraId="634EBDEC" w14:textId="54433C0E" w:rsidR="004E739B" w:rsidRPr="00243812" w:rsidRDefault="00243812" w:rsidP="00F01A18">
      <w:pPr>
        <w:pStyle w:val="NoSpacing"/>
        <w:rPr>
          <w:rFonts w:ascii="Montserrat" w:hAnsi="Montserrat"/>
          <w:sz w:val="24"/>
        </w:rPr>
      </w:pPr>
      <w:r w:rsidRPr="00243812">
        <w:rPr>
          <w:rFonts w:ascii="Montserrat" w:hAnsi="Montserrat"/>
          <w:sz w:val="24"/>
        </w:rPr>
        <w:tab/>
        <w:t>the apprentice has had enough experience to have figured out what it is he is learning.</w:t>
      </w:r>
      <w:r w:rsidR="006F60BF" w:rsidRPr="00243812">
        <w:rPr>
          <w:rFonts w:ascii="Montserrat" w:hAnsi="Montserrat"/>
          <w:sz w:val="24"/>
        </w:rPr>
        <w:t xml:space="preserve"> </w:t>
      </w:r>
      <w:r w:rsidRPr="00243812">
        <w:rPr>
          <w:rFonts w:ascii="Montserrat" w:hAnsi="Montserrat"/>
          <w:sz w:val="24"/>
        </w:rPr>
        <w:t>While he has more of a clue, and perhaps benefits from the guidance of another, he doesn't really know how to get the exact results that he wants.</w:t>
      </w:r>
      <w:r w:rsidR="006F60BF" w:rsidRPr="00243812">
        <w:rPr>
          <w:rFonts w:ascii="Montserrat" w:hAnsi="Montserrat"/>
          <w:sz w:val="24"/>
        </w:rPr>
        <w:t xml:space="preserve"> </w:t>
      </w:r>
      <w:r w:rsidRPr="00243812">
        <w:rPr>
          <w:rFonts w:ascii="Montserrat" w:hAnsi="Montserrat"/>
          <w:sz w:val="24"/>
        </w:rPr>
        <w:t>He learns new tricks each day, and knows just enough to put a complete novice in his place.</w:t>
      </w:r>
      <w:r w:rsidR="006F60BF" w:rsidRPr="00243812">
        <w:rPr>
          <w:rFonts w:ascii="Montserrat" w:hAnsi="Montserrat"/>
          <w:sz w:val="24"/>
        </w:rPr>
        <w:t xml:space="preserve"> </w:t>
      </w:r>
      <w:r w:rsidRPr="00243812">
        <w:rPr>
          <w:rFonts w:ascii="Montserrat" w:hAnsi="Montserrat"/>
          <w:sz w:val="24"/>
        </w:rPr>
        <w:t>When his luck is with him, the apprentice can once in a while pull a trick or move that catches a master off guard, but he should know better than to push that kind of luck.</w:t>
      </w:r>
      <w:r w:rsidR="006F60BF" w:rsidRPr="00243812">
        <w:rPr>
          <w:rFonts w:ascii="Montserrat" w:hAnsi="Montserrat"/>
          <w:sz w:val="24"/>
        </w:rPr>
        <w:t xml:space="preserve"> </w:t>
      </w:r>
      <w:r w:rsidRPr="00243812">
        <w:rPr>
          <w:rFonts w:ascii="Montserrat" w:hAnsi="Montserrat"/>
          <w:sz w:val="24"/>
        </w:rPr>
        <w:t>An apprentice is only barely prepared for things and will quickly lose ground under pressure.</w:t>
      </w:r>
    </w:p>
    <w:p w14:paraId="5ED8F3E7" w14:textId="77777777" w:rsidR="004E739B" w:rsidRPr="00243812" w:rsidRDefault="004E739B" w:rsidP="00F01A18">
      <w:pPr>
        <w:pStyle w:val="NoSpacing"/>
        <w:rPr>
          <w:rFonts w:ascii="Montserrat" w:hAnsi="Montserrat"/>
          <w:sz w:val="24"/>
        </w:rPr>
      </w:pPr>
    </w:p>
    <w:p w14:paraId="4411D7B5" w14:textId="77777777" w:rsidR="004E739B" w:rsidRPr="00243812" w:rsidRDefault="00243812" w:rsidP="00F01A18">
      <w:pPr>
        <w:pStyle w:val="NoSpacing"/>
        <w:rPr>
          <w:rFonts w:ascii="Montserrat" w:hAnsi="Montserrat"/>
          <w:sz w:val="24"/>
        </w:rPr>
      </w:pPr>
      <w:r w:rsidRPr="00243812">
        <w:rPr>
          <w:rFonts w:ascii="Montserrat" w:hAnsi="Montserrat"/>
          <w:sz w:val="24"/>
        </w:rPr>
        <w:t>master</w:t>
      </w:r>
    </w:p>
    <w:p w14:paraId="7B8D1F14" w14:textId="1D1AA2C5" w:rsidR="004E739B" w:rsidRPr="00243812" w:rsidRDefault="00243812" w:rsidP="00F01A18">
      <w:pPr>
        <w:pStyle w:val="NoSpacing"/>
        <w:rPr>
          <w:rFonts w:ascii="Montserrat" w:hAnsi="Montserrat"/>
          <w:sz w:val="24"/>
        </w:rPr>
      </w:pPr>
      <w:r w:rsidRPr="00243812">
        <w:rPr>
          <w:rFonts w:ascii="Montserrat" w:hAnsi="Montserrat"/>
          <w:sz w:val="24"/>
        </w:rPr>
        <w:tab/>
        <w:t>the master knows his stuff and does it well enough to get by.</w:t>
      </w:r>
      <w:r w:rsidR="006F60BF" w:rsidRPr="00243812">
        <w:rPr>
          <w:rFonts w:ascii="Montserrat" w:hAnsi="Montserrat"/>
          <w:sz w:val="24"/>
        </w:rPr>
        <w:t xml:space="preserve"> </w:t>
      </w:r>
      <w:r w:rsidRPr="00243812">
        <w:rPr>
          <w:rFonts w:ascii="Montserrat" w:hAnsi="Montserrat"/>
          <w:sz w:val="24"/>
        </w:rPr>
        <w:t>To have reached this stage, he has tested himself against both odds and those better than himself.</w:t>
      </w:r>
      <w:r w:rsidR="006F60BF" w:rsidRPr="00243812">
        <w:rPr>
          <w:rFonts w:ascii="Montserrat" w:hAnsi="Montserrat"/>
          <w:sz w:val="24"/>
        </w:rPr>
        <w:t xml:space="preserve"> </w:t>
      </w:r>
      <w:r w:rsidRPr="00243812">
        <w:rPr>
          <w:rFonts w:ascii="Montserrat" w:hAnsi="Montserrat"/>
          <w:sz w:val="24"/>
        </w:rPr>
        <w:t>To trade on an ability, or stake one's life on it, it had damn sure be mastered, or one could end up in all sorts of trouble.</w:t>
      </w:r>
      <w:r w:rsidR="006F60BF" w:rsidRPr="00243812">
        <w:rPr>
          <w:rFonts w:ascii="Montserrat" w:hAnsi="Montserrat"/>
          <w:sz w:val="24"/>
        </w:rPr>
        <w:t xml:space="preserve"> </w:t>
      </w:r>
      <w:r w:rsidRPr="00243812">
        <w:rPr>
          <w:rFonts w:ascii="Montserrat" w:hAnsi="Montserrat"/>
          <w:sz w:val="24"/>
        </w:rPr>
        <w:t>The master knows hundreds of tricks, and is wary to learn more.</w:t>
      </w:r>
      <w:r w:rsidR="006F60BF" w:rsidRPr="00243812">
        <w:rPr>
          <w:rFonts w:ascii="Montserrat" w:hAnsi="Montserrat"/>
          <w:sz w:val="24"/>
        </w:rPr>
        <w:t xml:space="preserve"> </w:t>
      </w:r>
      <w:r w:rsidRPr="00243812">
        <w:rPr>
          <w:rFonts w:ascii="Montserrat" w:hAnsi="Montserrat"/>
          <w:sz w:val="24"/>
        </w:rPr>
        <w:t>Many of the complications which plague the actions of novices and apprentices have long been over come for a master.</w:t>
      </w:r>
      <w:r w:rsidR="006F60BF" w:rsidRPr="00243812">
        <w:rPr>
          <w:rFonts w:ascii="Montserrat" w:hAnsi="Montserrat"/>
          <w:sz w:val="24"/>
        </w:rPr>
        <w:t xml:space="preserve"> </w:t>
      </w:r>
      <w:r w:rsidRPr="00243812">
        <w:rPr>
          <w:rFonts w:ascii="Montserrat" w:hAnsi="Montserrat"/>
          <w:sz w:val="24"/>
        </w:rPr>
        <w:t>In some arts, a master learns to perform his art so well that he no longer must try so hard to aim, or need not regard some situations as critical.</w:t>
      </w:r>
      <w:r w:rsidR="006F60BF" w:rsidRPr="00243812">
        <w:rPr>
          <w:rFonts w:ascii="Montserrat" w:hAnsi="Montserrat"/>
          <w:sz w:val="24"/>
        </w:rPr>
        <w:t xml:space="preserve"> </w:t>
      </w:r>
      <w:r w:rsidRPr="00243812">
        <w:rPr>
          <w:rFonts w:ascii="Montserrat" w:hAnsi="Montserrat"/>
          <w:sz w:val="24"/>
        </w:rPr>
        <w:t>When masters go head to head, it can be rather drawn out, as they exhaust countless moves and counters looking for a gap.</w:t>
      </w:r>
    </w:p>
    <w:p w14:paraId="6FEE4AC8" w14:textId="77777777" w:rsidR="004E739B" w:rsidRPr="00243812" w:rsidRDefault="004E739B" w:rsidP="00F01A18">
      <w:pPr>
        <w:pStyle w:val="NoSpacing"/>
        <w:rPr>
          <w:rFonts w:ascii="Montserrat" w:hAnsi="Montserrat"/>
          <w:sz w:val="24"/>
        </w:rPr>
      </w:pPr>
    </w:p>
    <w:p w14:paraId="23B7D910" w14:textId="77777777" w:rsidR="004E739B" w:rsidRPr="00243812" w:rsidRDefault="00243812" w:rsidP="00F01A18">
      <w:pPr>
        <w:pStyle w:val="NoSpacing"/>
        <w:rPr>
          <w:rFonts w:ascii="Montserrat" w:hAnsi="Montserrat"/>
          <w:sz w:val="24"/>
        </w:rPr>
      </w:pPr>
      <w:r w:rsidRPr="00243812">
        <w:rPr>
          <w:rFonts w:ascii="Montserrat" w:hAnsi="Montserrat"/>
          <w:sz w:val="24"/>
        </w:rPr>
        <w:t>adept</w:t>
      </w:r>
    </w:p>
    <w:p w14:paraId="5F0EFEC5" w14:textId="305447D9" w:rsidR="004E739B" w:rsidRPr="00243812" w:rsidRDefault="00243812" w:rsidP="00F01A18">
      <w:pPr>
        <w:pStyle w:val="NoSpacing"/>
        <w:rPr>
          <w:rFonts w:ascii="Montserrat" w:hAnsi="Montserrat"/>
          <w:sz w:val="24"/>
        </w:rPr>
      </w:pPr>
      <w:r w:rsidRPr="00243812">
        <w:rPr>
          <w:rFonts w:ascii="Montserrat" w:hAnsi="Montserrat"/>
          <w:sz w:val="24"/>
        </w:rPr>
        <w:tab/>
        <w:t>the adept knows his stuff so well that it is hard to tell just what he really knows.</w:t>
      </w:r>
      <w:r w:rsidR="006F60BF" w:rsidRPr="00243812">
        <w:rPr>
          <w:rFonts w:ascii="Montserrat" w:hAnsi="Montserrat"/>
          <w:sz w:val="24"/>
        </w:rPr>
        <w:t xml:space="preserve"> </w:t>
      </w:r>
      <w:r w:rsidRPr="00243812">
        <w:rPr>
          <w:rFonts w:ascii="Montserrat" w:hAnsi="Montserrat"/>
          <w:sz w:val="24"/>
        </w:rPr>
        <w:t>Adepts are rarely trained; usually they evolve slowly out of hardened masters.</w:t>
      </w:r>
      <w:r w:rsidR="006F60BF" w:rsidRPr="00243812">
        <w:rPr>
          <w:rFonts w:ascii="Montserrat" w:hAnsi="Montserrat"/>
          <w:sz w:val="24"/>
        </w:rPr>
        <w:t xml:space="preserve"> </w:t>
      </w:r>
      <w:r w:rsidRPr="00243812">
        <w:rPr>
          <w:rFonts w:ascii="Montserrat" w:hAnsi="Montserrat"/>
          <w:sz w:val="24"/>
        </w:rPr>
        <w:t>An adept has the finesse to elicit the exact effect a situation calls for, and occasionally make seasoned masters look like tender novices.</w:t>
      </w:r>
      <w:r w:rsidR="006F60BF" w:rsidRPr="00243812">
        <w:rPr>
          <w:rFonts w:ascii="Montserrat" w:hAnsi="Montserrat"/>
          <w:sz w:val="24"/>
        </w:rPr>
        <w:t xml:space="preserve"> </w:t>
      </w:r>
      <w:r w:rsidRPr="00243812">
        <w:rPr>
          <w:rFonts w:ascii="Montserrat" w:hAnsi="Montserrat"/>
          <w:sz w:val="24"/>
        </w:rPr>
        <w:t>The adept's mastery borders on mystical.</w:t>
      </w:r>
      <w:r w:rsidR="006F60BF" w:rsidRPr="00243812">
        <w:rPr>
          <w:rFonts w:ascii="Montserrat" w:hAnsi="Montserrat"/>
          <w:sz w:val="24"/>
        </w:rPr>
        <w:t xml:space="preserve"> </w:t>
      </w:r>
      <w:r w:rsidRPr="00243812">
        <w:rPr>
          <w:rFonts w:ascii="Montserrat" w:hAnsi="Montserrat"/>
          <w:sz w:val="24"/>
        </w:rPr>
        <w:t>Adepts rarely cross swords, as they play their hands swift and devastatingly.</w:t>
      </w:r>
    </w:p>
    <w:p w14:paraId="5D50C21A" w14:textId="77777777" w:rsidR="004E739B" w:rsidRPr="00243812" w:rsidRDefault="004E739B" w:rsidP="00F01A18">
      <w:pPr>
        <w:pStyle w:val="NoSpacing"/>
        <w:rPr>
          <w:rFonts w:ascii="Montserrat" w:hAnsi="Montserrat"/>
          <w:sz w:val="24"/>
        </w:rPr>
      </w:pPr>
    </w:p>
    <w:p w14:paraId="7E3346EB" w14:textId="77777777" w:rsidR="004E739B" w:rsidRPr="00243812" w:rsidRDefault="00243812" w:rsidP="00F01A18">
      <w:pPr>
        <w:pStyle w:val="NoSpacing"/>
        <w:rPr>
          <w:rFonts w:ascii="Montserrat" w:hAnsi="Montserrat"/>
          <w:sz w:val="24"/>
        </w:rPr>
      </w:pPr>
      <w:r w:rsidRPr="00243812">
        <w:rPr>
          <w:rFonts w:ascii="Montserrat" w:hAnsi="Montserrat"/>
          <w:sz w:val="24"/>
        </w:rPr>
        <w:t>wizard/magus</w:t>
      </w:r>
    </w:p>
    <w:p w14:paraId="10349FA8" w14:textId="082C4B68" w:rsidR="004E739B" w:rsidRPr="00243812" w:rsidRDefault="00243812" w:rsidP="00F01A18">
      <w:pPr>
        <w:pStyle w:val="NoSpacing"/>
        <w:rPr>
          <w:rFonts w:ascii="Montserrat" w:hAnsi="Montserrat"/>
          <w:sz w:val="24"/>
        </w:rPr>
      </w:pPr>
      <w:r w:rsidRPr="00243812">
        <w:rPr>
          <w:rFonts w:ascii="Montserrat" w:hAnsi="Montserrat"/>
          <w:sz w:val="24"/>
        </w:rPr>
        <w:tab/>
        <w:t>a wizard has achieved so much that it can honestly be said he has forgotten more than most people have learned.</w:t>
      </w:r>
      <w:r w:rsidR="006F60BF" w:rsidRPr="00243812">
        <w:rPr>
          <w:rFonts w:ascii="Montserrat" w:hAnsi="Montserrat"/>
          <w:sz w:val="24"/>
        </w:rPr>
        <w:t xml:space="preserve"> </w:t>
      </w:r>
      <w:r w:rsidRPr="00243812">
        <w:rPr>
          <w:rFonts w:ascii="Montserrat" w:hAnsi="Montserrat"/>
          <w:sz w:val="24"/>
        </w:rPr>
        <w:t>What he has not forgotten is by itself almost impossible to challenge.</w:t>
      </w:r>
      <w:r w:rsidR="006F60BF" w:rsidRPr="00243812">
        <w:rPr>
          <w:rFonts w:ascii="Montserrat" w:hAnsi="Montserrat"/>
          <w:sz w:val="24"/>
        </w:rPr>
        <w:t xml:space="preserve"> </w:t>
      </w:r>
      <w:r w:rsidRPr="00243812">
        <w:rPr>
          <w:rFonts w:ascii="Montserrat" w:hAnsi="Montserrat"/>
          <w:sz w:val="24"/>
        </w:rPr>
        <w:t>In his way, the wizard's skill or talent is supernatural.</w:t>
      </w:r>
      <w:r w:rsidR="006F60BF" w:rsidRPr="00243812">
        <w:rPr>
          <w:rFonts w:ascii="Montserrat" w:hAnsi="Montserrat"/>
          <w:sz w:val="24"/>
        </w:rPr>
        <w:t xml:space="preserve"> </w:t>
      </w:r>
      <w:r w:rsidRPr="00243812">
        <w:rPr>
          <w:rFonts w:ascii="Montserrat" w:hAnsi="Montserrat"/>
          <w:sz w:val="24"/>
        </w:rPr>
        <w:t>Their art has gained them insights into nature the common man can only dream of; while the wizard seeks to make use of them in his practice.</w:t>
      </w:r>
      <w:r w:rsidR="006F60BF" w:rsidRPr="00243812">
        <w:rPr>
          <w:rFonts w:ascii="Montserrat" w:hAnsi="Montserrat"/>
          <w:sz w:val="24"/>
        </w:rPr>
        <w:t xml:space="preserve"> </w:t>
      </w:r>
      <w:r w:rsidRPr="00243812">
        <w:rPr>
          <w:rFonts w:ascii="Montserrat" w:hAnsi="Montserrat"/>
          <w:sz w:val="24"/>
        </w:rPr>
        <w:t>A wizard can at times be so many steps ahead that he has forgotten what is going on at present.</w:t>
      </w:r>
      <w:r w:rsidR="006F60BF" w:rsidRPr="00243812">
        <w:rPr>
          <w:rFonts w:ascii="Montserrat" w:hAnsi="Montserrat"/>
          <w:sz w:val="24"/>
        </w:rPr>
        <w:t xml:space="preserve"> </w:t>
      </w:r>
      <w:r w:rsidRPr="00243812">
        <w:rPr>
          <w:rFonts w:ascii="Montserrat" w:hAnsi="Montserrat"/>
          <w:sz w:val="24"/>
        </w:rPr>
        <w:t>But he can compensate so fast, whole schemes can evolve on the spot.</w:t>
      </w:r>
    </w:p>
    <w:p w14:paraId="4DDDB44A" w14:textId="77777777" w:rsidR="004E739B" w:rsidRPr="00243812" w:rsidRDefault="004E739B" w:rsidP="00F01A18">
      <w:pPr>
        <w:pStyle w:val="NoSpacing"/>
        <w:rPr>
          <w:rFonts w:ascii="Montserrat" w:hAnsi="Montserrat"/>
          <w:sz w:val="24"/>
        </w:rPr>
      </w:pPr>
    </w:p>
    <w:p w14:paraId="4D5A66EE"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r>
      <w:r w:rsidRPr="00243812">
        <w:rPr>
          <w:rFonts w:ascii="Montserrat" w:hAnsi="Montserrat"/>
          <w:b/>
          <w:sz w:val="24"/>
        </w:rPr>
        <w:t>ARENA</w:t>
      </w:r>
      <w:r w:rsidRPr="00243812">
        <w:rPr>
          <w:rFonts w:ascii="Montserrat" w:hAnsi="Montserrat"/>
          <w:sz w:val="24"/>
        </w:rPr>
        <w:t xml:space="preserve"> MANUAL </w:t>
      </w:r>
      <w:r w:rsidRPr="00243812">
        <w:rPr>
          <w:rFonts w:ascii="Montserrat" w:hAnsi="Montserrat"/>
          <w:sz w:val="24"/>
        </w:rPr>
        <w:tab/>
        <w:t>(The following is a supposition, not an outline)</w:t>
      </w:r>
    </w:p>
    <w:p w14:paraId="202B8F74"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3EB568DB">
          <v:rect id="_x0000_s1056" style="position:absolute;margin-left:0;margin-top:0;width:468pt;height:.05pt;z-index:-251651584;mso-position-horizontal-relative:margin" o:allowincell="f" fillcolor="black" stroked="f" strokeweight=".05pt">
            <v:fill color2="black"/>
            <w10:wrap anchorx="margin"/>
          </v:rect>
        </w:pict>
      </w:r>
    </w:p>
    <w:p w14:paraId="422B2A8F" w14:textId="77777777" w:rsidR="004E739B" w:rsidRPr="00243812" w:rsidRDefault="004E739B" w:rsidP="00F01A18">
      <w:pPr>
        <w:pStyle w:val="NoSpacing"/>
        <w:rPr>
          <w:rFonts w:ascii="Montserrat" w:hAnsi="Montserrat"/>
          <w:sz w:val="24"/>
        </w:rPr>
      </w:pPr>
    </w:p>
    <w:p w14:paraId="0D0C8C7D"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r>
      <w:r w:rsidRPr="00243812">
        <w:rPr>
          <w:rFonts w:ascii="Montserrat" w:hAnsi="Montserrat"/>
          <w:sz w:val="24"/>
        </w:rPr>
        <w:t>PLAYER'S SECTION</w:t>
      </w:r>
    </w:p>
    <w:p w14:paraId="35765766" w14:textId="09FF8B5A" w:rsidR="004E739B" w:rsidRPr="00243812" w:rsidRDefault="00243812" w:rsidP="00F01A18">
      <w:pPr>
        <w:pStyle w:val="NoSpacing"/>
        <w:rPr>
          <w:rFonts w:ascii="Montserrat" w:hAnsi="Montserrat"/>
          <w:sz w:val="24"/>
        </w:rPr>
      </w:pPr>
      <w:r w:rsidRPr="00243812">
        <w:rPr>
          <w:rFonts w:ascii="Montserrat" w:hAnsi="Montserrat"/>
          <w:sz w:val="24"/>
        </w:rPr>
        <w:t>1.1</w:t>
      </w:r>
      <w:r w:rsidR="006F60BF" w:rsidRPr="00243812">
        <w:rPr>
          <w:rFonts w:ascii="Montserrat" w:hAnsi="Montserrat"/>
          <w:sz w:val="24"/>
        </w:rPr>
        <w:tab/>
      </w:r>
      <w:r w:rsidRPr="00243812">
        <w:rPr>
          <w:rFonts w:ascii="Montserrat" w:hAnsi="Montserrat"/>
          <w:sz w:val="24"/>
        </w:rPr>
        <w:t>CHARACTER PORTFOLIO GENERATION</w:t>
      </w:r>
    </w:p>
    <w:p w14:paraId="1803C28B" w14:textId="0D1CD221" w:rsidR="004E739B" w:rsidRPr="00243812" w:rsidRDefault="00243812" w:rsidP="00F01A18">
      <w:pPr>
        <w:pStyle w:val="NoSpacing"/>
        <w:rPr>
          <w:rFonts w:ascii="Montserrat" w:hAnsi="Montserrat"/>
          <w:sz w:val="24"/>
        </w:rPr>
      </w:pPr>
      <w:r w:rsidRPr="00243812">
        <w:rPr>
          <w:rFonts w:ascii="Montserrat" w:hAnsi="Montserrat"/>
          <w:sz w:val="24"/>
        </w:rPr>
        <w:t>1.1.1</w:t>
      </w:r>
      <w:r w:rsidR="006F60BF" w:rsidRPr="00243812">
        <w:rPr>
          <w:rFonts w:ascii="Montserrat" w:hAnsi="Montserrat"/>
          <w:sz w:val="24"/>
        </w:rPr>
        <w:tab/>
      </w:r>
      <w:r w:rsidRPr="00243812">
        <w:rPr>
          <w:rFonts w:ascii="Montserrat" w:hAnsi="Montserrat"/>
          <w:sz w:val="24"/>
        </w:rPr>
        <w:t>PROFILE I : II</w:t>
      </w:r>
    </w:p>
    <w:p w14:paraId="634B03D8" w14:textId="4EA805CD" w:rsidR="004E739B" w:rsidRPr="00243812" w:rsidRDefault="00243812" w:rsidP="00F01A18">
      <w:pPr>
        <w:pStyle w:val="NoSpacing"/>
        <w:rPr>
          <w:rFonts w:ascii="Montserrat" w:hAnsi="Montserrat"/>
          <w:sz w:val="24"/>
        </w:rPr>
      </w:pPr>
      <w:r w:rsidRPr="00243812">
        <w:rPr>
          <w:rFonts w:ascii="Montserrat" w:hAnsi="Montserrat"/>
          <w:sz w:val="24"/>
        </w:rPr>
        <w:t>1.1.2</w:t>
      </w:r>
      <w:r w:rsidR="006F60BF" w:rsidRPr="00243812">
        <w:rPr>
          <w:rFonts w:ascii="Montserrat" w:hAnsi="Montserrat"/>
          <w:sz w:val="24"/>
        </w:rPr>
        <w:tab/>
      </w:r>
      <w:r w:rsidRPr="00243812">
        <w:rPr>
          <w:rFonts w:ascii="Montserrat" w:hAnsi="Montserrat"/>
          <w:sz w:val="24"/>
        </w:rPr>
        <w:t>ATTRIBUTES</w:t>
      </w:r>
    </w:p>
    <w:p w14:paraId="4FDF5BE5" w14:textId="79780E44" w:rsidR="004E739B" w:rsidRPr="00243812" w:rsidRDefault="00243812" w:rsidP="00F01A18">
      <w:pPr>
        <w:pStyle w:val="NoSpacing"/>
        <w:rPr>
          <w:rFonts w:ascii="Montserrat" w:hAnsi="Montserrat"/>
          <w:sz w:val="24"/>
        </w:rPr>
      </w:pPr>
      <w:r w:rsidRPr="00243812">
        <w:rPr>
          <w:rFonts w:ascii="Montserrat" w:hAnsi="Montserrat"/>
          <w:sz w:val="24"/>
        </w:rPr>
        <w:t>1.1.3</w:t>
      </w:r>
      <w:r w:rsidR="006F60BF" w:rsidRPr="00243812">
        <w:rPr>
          <w:rFonts w:ascii="Montserrat" w:hAnsi="Montserrat"/>
          <w:sz w:val="24"/>
        </w:rPr>
        <w:tab/>
      </w:r>
      <w:r w:rsidRPr="00243812">
        <w:rPr>
          <w:rFonts w:ascii="Montserrat" w:hAnsi="Montserrat"/>
          <w:sz w:val="24"/>
        </w:rPr>
        <w:t>APPLICATIONS</w:t>
      </w:r>
    </w:p>
    <w:p w14:paraId="46D545A5" w14:textId="57C7FEDB" w:rsidR="004E739B" w:rsidRPr="00243812" w:rsidRDefault="00243812" w:rsidP="00F01A18">
      <w:pPr>
        <w:pStyle w:val="NoSpacing"/>
        <w:rPr>
          <w:rFonts w:ascii="Montserrat" w:hAnsi="Montserrat"/>
          <w:sz w:val="24"/>
        </w:rPr>
      </w:pPr>
      <w:r w:rsidRPr="00243812">
        <w:rPr>
          <w:rFonts w:ascii="Montserrat" w:hAnsi="Montserrat"/>
          <w:sz w:val="24"/>
        </w:rPr>
        <w:t>1.2</w:t>
      </w:r>
      <w:r w:rsidR="006F60BF" w:rsidRPr="00243812">
        <w:rPr>
          <w:rFonts w:ascii="Montserrat" w:hAnsi="Montserrat"/>
          <w:sz w:val="24"/>
        </w:rPr>
        <w:tab/>
      </w:r>
      <w:r w:rsidRPr="00243812">
        <w:rPr>
          <w:rFonts w:ascii="Montserrat" w:hAnsi="Montserrat"/>
          <w:sz w:val="24"/>
        </w:rPr>
        <w:t>ABILITIES</w:t>
      </w:r>
    </w:p>
    <w:p w14:paraId="7EDDA287" w14:textId="55E6D022" w:rsidR="004E739B" w:rsidRPr="00243812" w:rsidRDefault="00243812" w:rsidP="00F01A18">
      <w:pPr>
        <w:pStyle w:val="NoSpacing"/>
        <w:rPr>
          <w:rFonts w:ascii="Montserrat" w:hAnsi="Montserrat"/>
          <w:sz w:val="24"/>
        </w:rPr>
      </w:pPr>
      <w:r w:rsidRPr="00243812">
        <w:rPr>
          <w:rFonts w:ascii="Montserrat" w:hAnsi="Montserrat"/>
          <w:sz w:val="24"/>
        </w:rPr>
        <w:t>1.2</w:t>
      </w:r>
      <w:r w:rsidR="006F60BF" w:rsidRPr="00243812">
        <w:rPr>
          <w:rFonts w:ascii="Montserrat" w:hAnsi="Montserrat"/>
          <w:sz w:val="24"/>
        </w:rPr>
        <w:tab/>
      </w:r>
      <w:r w:rsidRPr="00243812">
        <w:rPr>
          <w:rFonts w:ascii="Montserrat" w:hAnsi="Montserrat"/>
          <w:sz w:val="24"/>
        </w:rPr>
        <w:t>RESOURCES</w:t>
      </w:r>
    </w:p>
    <w:p w14:paraId="17B12236" w14:textId="77777777" w:rsidR="004E739B" w:rsidRPr="00243812" w:rsidRDefault="004E739B" w:rsidP="00F01A18">
      <w:pPr>
        <w:pStyle w:val="NoSpacing"/>
        <w:rPr>
          <w:rFonts w:ascii="Montserrat" w:hAnsi="Montserrat"/>
          <w:sz w:val="24"/>
        </w:rPr>
      </w:pPr>
    </w:p>
    <w:p w14:paraId="017A2D30" w14:textId="77777777" w:rsidR="004E739B" w:rsidRPr="00243812" w:rsidRDefault="00243812" w:rsidP="00F01A18">
      <w:pPr>
        <w:pStyle w:val="NoSpacing"/>
        <w:rPr>
          <w:rFonts w:ascii="Montserrat" w:hAnsi="Montserrat"/>
          <w:sz w:val="24"/>
        </w:rPr>
      </w:pPr>
      <w:r w:rsidRPr="00243812">
        <w:rPr>
          <w:rFonts w:ascii="Montserrat" w:hAnsi="Montserrat"/>
          <w:sz w:val="24"/>
        </w:rPr>
        <w:t>2.0</w:t>
      </w:r>
      <w:r w:rsidRPr="00243812">
        <w:rPr>
          <w:rFonts w:ascii="Montserrat" w:hAnsi="Montserrat"/>
          <w:sz w:val="24"/>
        </w:rPr>
        <w:tab/>
        <w:t>EXOTIC PLAYER'S SECTION</w:t>
      </w:r>
    </w:p>
    <w:p w14:paraId="47244D6C" w14:textId="2423456A" w:rsidR="004E739B" w:rsidRPr="00243812" w:rsidRDefault="00243812" w:rsidP="00F01A18">
      <w:pPr>
        <w:pStyle w:val="NoSpacing"/>
        <w:rPr>
          <w:rFonts w:ascii="Montserrat" w:hAnsi="Montserrat"/>
          <w:sz w:val="24"/>
        </w:rPr>
      </w:pPr>
      <w:r w:rsidRPr="00243812">
        <w:rPr>
          <w:rFonts w:ascii="Montserrat" w:hAnsi="Montserrat"/>
          <w:sz w:val="24"/>
        </w:rPr>
        <w:t>2.1</w:t>
      </w:r>
      <w:r w:rsidR="006F60BF" w:rsidRPr="00243812">
        <w:rPr>
          <w:rFonts w:ascii="Montserrat" w:hAnsi="Montserrat"/>
          <w:sz w:val="24"/>
        </w:rPr>
        <w:tab/>
      </w:r>
      <w:r w:rsidRPr="00243812">
        <w:rPr>
          <w:rFonts w:ascii="Montserrat" w:hAnsi="Montserrat"/>
          <w:sz w:val="24"/>
        </w:rPr>
        <w:t>BEASTIARY</w:t>
      </w:r>
    </w:p>
    <w:p w14:paraId="56BB10E9" w14:textId="1AC75B85" w:rsidR="004E739B" w:rsidRPr="00243812" w:rsidRDefault="00243812" w:rsidP="00F01A18">
      <w:pPr>
        <w:pStyle w:val="NoSpacing"/>
        <w:rPr>
          <w:rFonts w:ascii="Montserrat" w:hAnsi="Montserrat"/>
          <w:sz w:val="24"/>
        </w:rPr>
      </w:pPr>
      <w:r w:rsidRPr="00243812">
        <w:rPr>
          <w:rFonts w:ascii="Montserrat" w:hAnsi="Montserrat"/>
          <w:sz w:val="24"/>
        </w:rPr>
        <w:t>2.2</w:t>
      </w:r>
      <w:r w:rsidR="006F60BF" w:rsidRPr="00243812">
        <w:rPr>
          <w:rFonts w:ascii="Montserrat" w:hAnsi="Montserrat"/>
          <w:sz w:val="24"/>
        </w:rPr>
        <w:tab/>
      </w:r>
      <w:r w:rsidRPr="00243812">
        <w:rPr>
          <w:rFonts w:ascii="Montserrat" w:hAnsi="Montserrat"/>
          <w:sz w:val="24"/>
        </w:rPr>
        <w:t>UNDEAD</w:t>
      </w:r>
    </w:p>
    <w:p w14:paraId="6184966E" w14:textId="67B26CA4" w:rsidR="004E739B" w:rsidRPr="00243812" w:rsidRDefault="00243812" w:rsidP="00F01A18">
      <w:pPr>
        <w:pStyle w:val="NoSpacing"/>
        <w:rPr>
          <w:rFonts w:ascii="Montserrat" w:hAnsi="Montserrat"/>
          <w:sz w:val="24"/>
        </w:rPr>
      </w:pPr>
      <w:r w:rsidRPr="00243812">
        <w:rPr>
          <w:rFonts w:ascii="Montserrat" w:hAnsi="Montserrat"/>
          <w:sz w:val="24"/>
        </w:rPr>
        <w:t>2.3</w:t>
      </w:r>
      <w:r w:rsidR="006F60BF" w:rsidRPr="00243812">
        <w:rPr>
          <w:rFonts w:ascii="Montserrat" w:hAnsi="Montserrat"/>
          <w:sz w:val="24"/>
        </w:rPr>
        <w:tab/>
      </w:r>
      <w:r w:rsidRPr="00243812">
        <w:rPr>
          <w:rFonts w:ascii="Montserrat" w:hAnsi="Montserrat"/>
          <w:sz w:val="24"/>
        </w:rPr>
        <w:t>DAEMON</w:t>
      </w:r>
    </w:p>
    <w:p w14:paraId="368BE75B" w14:textId="40B028C8" w:rsidR="004E739B" w:rsidRPr="00243812" w:rsidRDefault="00243812" w:rsidP="00F01A18">
      <w:pPr>
        <w:pStyle w:val="NoSpacing"/>
        <w:rPr>
          <w:rFonts w:ascii="Montserrat" w:hAnsi="Montserrat"/>
          <w:sz w:val="24"/>
        </w:rPr>
      </w:pPr>
      <w:r w:rsidRPr="00243812">
        <w:rPr>
          <w:rFonts w:ascii="Montserrat" w:hAnsi="Montserrat"/>
          <w:sz w:val="24"/>
        </w:rPr>
        <w:t>2.4</w:t>
      </w:r>
      <w:r w:rsidR="006F60BF" w:rsidRPr="00243812">
        <w:rPr>
          <w:rFonts w:ascii="Montserrat" w:hAnsi="Montserrat"/>
          <w:sz w:val="24"/>
        </w:rPr>
        <w:tab/>
      </w:r>
      <w:r w:rsidRPr="00243812">
        <w:rPr>
          <w:rFonts w:ascii="Montserrat" w:hAnsi="Montserrat"/>
          <w:sz w:val="24"/>
        </w:rPr>
        <w:t>DIVINITY</w:t>
      </w:r>
    </w:p>
    <w:p w14:paraId="30376F64" w14:textId="052A4661" w:rsidR="004E739B" w:rsidRPr="00243812" w:rsidRDefault="006F60BF" w:rsidP="00F01A18">
      <w:pPr>
        <w:pStyle w:val="NoSpacing"/>
        <w:rPr>
          <w:rFonts w:ascii="Montserrat" w:hAnsi="Montserrat"/>
          <w:sz w:val="24"/>
        </w:rPr>
      </w:pPr>
      <w:r w:rsidRPr="00243812">
        <w:rPr>
          <w:rFonts w:ascii="Montserrat" w:hAnsi="Montserrat"/>
          <w:sz w:val="24"/>
        </w:rPr>
        <w:tab/>
      </w:r>
    </w:p>
    <w:p w14:paraId="59B9274B" w14:textId="77777777" w:rsidR="004E739B" w:rsidRPr="00243812" w:rsidRDefault="00243812" w:rsidP="00F01A18">
      <w:pPr>
        <w:pStyle w:val="NoSpacing"/>
        <w:rPr>
          <w:rFonts w:ascii="Montserrat" w:hAnsi="Montserrat"/>
          <w:sz w:val="24"/>
        </w:rPr>
      </w:pPr>
      <w:r w:rsidRPr="00243812">
        <w:rPr>
          <w:rFonts w:ascii="Montserrat" w:hAnsi="Montserrat"/>
          <w:sz w:val="24"/>
        </w:rPr>
        <w:t>3.0</w:t>
      </w:r>
      <w:r w:rsidRPr="00243812">
        <w:rPr>
          <w:rFonts w:ascii="Montserrat" w:hAnsi="Montserrat"/>
          <w:sz w:val="24"/>
        </w:rPr>
        <w:tab/>
        <w:t>Maestro'S SECTION</w:t>
      </w:r>
    </w:p>
    <w:p w14:paraId="2F254B87" w14:textId="7F916098" w:rsidR="004E739B" w:rsidRPr="00243812" w:rsidRDefault="00243812" w:rsidP="00F01A18">
      <w:pPr>
        <w:pStyle w:val="NoSpacing"/>
        <w:rPr>
          <w:rFonts w:ascii="Montserrat" w:hAnsi="Montserrat"/>
          <w:sz w:val="24"/>
        </w:rPr>
      </w:pPr>
      <w:r w:rsidRPr="00243812">
        <w:rPr>
          <w:rFonts w:ascii="Montserrat" w:hAnsi="Montserrat"/>
          <w:sz w:val="24"/>
        </w:rPr>
        <w:t>3.1</w:t>
      </w:r>
      <w:r w:rsidR="006F60BF" w:rsidRPr="00243812">
        <w:rPr>
          <w:rFonts w:ascii="Montserrat" w:hAnsi="Montserrat"/>
          <w:sz w:val="24"/>
        </w:rPr>
        <w:tab/>
      </w:r>
      <w:r w:rsidRPr="00243812">
        <w:rPr>
          <w:rFonts w:ascii="Montserrat" w:hAnsi="Montserrat"/>
          <w:sz w:val="24"/>
        </w:rPr>
        <w:t>CAMPAIGN PORTFOLIO GENERATION</w:t>
      </w:r>
    </w:p>
    <w:p w14:paraId="44CF475E" w14:textId="6262FAB9" w:rsidR="004E739B" w:rsidRPr="00243812" w:rsidRDefault="00243812" w:rsidP="00F01A18">
      <w:pPr>
        <w:pStyle w:val="NoSpacing"/>
        <w:rPr>
          <w:rFonts w:ascii="Montserrat" w:hAnsi="Montserrat"/>
          <w:sz w:val="24"/>
        </w:rPr>
      </w:pPr>
      <w:r w:rsidRPr="00243812">
        <w:rPr>
          <w:rFonts w:ascii="Montserrat" w:hAnsi="Montserrat"/>
          <w:sz w:val="24"/>
        </w:rPr>
        <w:t>3.1.1</w:t>
      </w:r>
      <w:r w:rsidR="006F60BF" w:rsidRPr="00243812">
        <w:rPr>
          <w:rFonts w:ascii="Montserrat" w:hAnsi="Montserrat"/>
          <w:sz w:val="24"/>
        </w:rPr>
        <w:tab/>
      </w:r>
      <w:r w:rsidRPr="00243812">
        <w:rPr>
          <w:rFonts w:ascii="Montserrat" w:hAnsi="Montserrat"/>
          <w:sz w:val="24"/>
        </w:rPr>
        <w:t>ARENA</w:t>
      </w:r>
    </w:p>
    <w:p w14:paraId="5EF1CC5F" w14:textId="594A937C" w:rsidR="004E739B" w:rsidRPr="00243812" w:rsidRDefault="00243812" w:rsidP="00F01A18">
      <w:pPr>
        <w:pStyle w:val="NoSpacing"/>
        <w:rPr>
          <w:rFonts w:ascii="Montserrat" w:hAnsi="Montserrat"/>
          <w:sz w:val="24"/>
        </w:rPr>
      </w:pPr>
      <w:r w:rsidRPr="00243812">
        <w:rPr>
          <w:rFonts w:ascii="Montserrat" w:hAnsi="Montserrat"/>
          <w:sz w:val="24"/>
        </w:rPr>
        <w:t>3.1.2</w:t>
      </w:r>
      <w:r w:rsidR="006F60BF" w:rsidRPr="00243812">
        <w:rPr>
          <w:rFonts w:ascii="Montserrat" w:hAnsi="Montserrat"/>
          <w:sz w:val="24"/>
        </w:rPr>
        <w:tab/>
      </w:r>
      <w:r w:rsidRPr="00243812">
        <w:rPr>
          <w:rFonts w:ascii="Montserrat" w:hAnsi="Montserrat"/>
          <w:sz w:val="24"/>
        </w:rPr>
        <w:t>CAST</w:t>
      </w:r>
    </w:p>
    <w:p w14:paraId="7D3A2F93" w14:textId="77A05005" w:rsidR="004E739B" w:rsidRPr="00243812" w:rsidRDefault="00243812" w:rsidP="00F01A18">
      <w:pPr>
        <w:pStyle w:val="NoSpacing"/>
        <w:rPr>
          <w:rFonts w:ascii="Montserrat" w:hAnsi="Montserrat"/>
          <w:sz w:val="24"/>
        </w:rPr>
      </w:pPr>
      <w:r w:rsidRPr="00243812">
        <w:rPr>
          <w:rFonts w:ascii="Montserrat" w:hAnsi="Montserrat"/>
          <w:sz w:val="24"/>
        </w:rPr>
        <w:t>3.1.3</w:t>
      </w:r>
      <w:r w:rsidR="006F60BF" w:rsidRPr="00243812">
        <w:rPr>
          <w:rFonts w:ascii="Montserrat" w:hAnsi="Montserrat"/>
          <w:sz w:val="24"/>
        </w:rPr>
        <w:tab/>
      </w:r>
      <w:r w:rsidRPr="00243812">
        <w:rPr>
          <w:rFonts w:ascii="Montserrat" w:hAnsi="Montserrat"/>
          <w:sz w:val="24"/>
        </w:rPr>
        <w:t>POSSIBILITIES</w:t>
      </w:r>
    </w:p>
    <w:p w14:paraId="3C401D27" w14:textId="71F0FC2F" w:rsidR="004E739B" w:rsidRPr="00243812" w:rsidRDefault="00243812" w:rsidP="00F01A18">
      <w:pPr>
        <w:pStyle w:val="NoSpacing"/>
        <w:rPr>
          <w:rFonts w:ascii="Montserrat" w:hAnsi="Montserrat"/>
          <w:sz w:val="24"/>
        </w:rPr>
      </w:pPr>
      <w:r w:rsidRPr="00243812">
        <w:rPr>
          <w:rFonts w:ascii="Montserrat" w:hAnsi="Montserrat"/>
          <w:sz w:val="24"/>
        </w:rPr>
        <w:t>3.2</w:t>
      </w:r>
      <w:r w:rsidR="006F60BF" w:rsidRPr="00243812">
        <w:rPr>
          <w:rFonts w:ascii="Montserrat" w:hAnsi="Montserrat"/>
          <w:sz w:val="24"/>
        </w:rPr>
        <w:tab/>
      </w:r>
      <w:r w:rsidRPr="00243812">
        <w:rPr>
          <w:rFonts w:ascii="Montserrat" w:hAnsi="Montserrat"/>
          <w:sz w:val="24"/>
        </w:rPr>
        <w:t>CAMPAIGN EXECUTION</w:t>
      </w:r>
    </w:p>
    <w:p w14:paraId="02AB39AA" w14:textId="4CDF0C29" w:rsidR="004E739B" w:rsidRPr="00243812" w:rsidRDefault="00243812" w:rsidP="00F01A18">
      <w:pPr>
        <w:pStyle w:val="NoSpacing"/>
        <w:rPr>
          <w:rFonts w:ascii="Montserrat" w:hAnsi="Montserrat"/>
          <w:sz w:val="24"/>
        </w:rPr>
      </w:pPr>
      <w:r w:rsidRPr="00243812">
        <w:rPr>
          <w:rFonts w:ascii="Montserrat" w:hAnsi="Montserrat"/>
          <w:sz w:val="24"/>
        </w:rPr>
        <w:t>3.2.1</w:t>
      </w:r>
      <w:r w:rsidR="006F60BF" w:rsidRPr="00243812">
        <w:rPr>
          <w:rFonts w:ascii="Montserrat" w:hAnsi="Montserrat"/>
          <w:sz w:val="24"/>
        </w:rPr>
        <w:tab/>
      </w:r>
      <w:r w:rsidRPr="00243812">
        <w:rPr>
          <w:rFonts w:ascii="Montserrat" w:hAnsi="Montserrat"/>
          <w:sz w:val="24"/>
        </w:rPr>
        <w:t>OBJECTIVES : CONVERGENCE</w:t>
      </w:r>
    </w:p>
    <w:p w14:paraId="7DCFCFB9" w14:textId="3F15C094" w:rsidR="004E739B" w:rsidRPr="00243812" w:rsidRDefault="00243812" w:rsidP="00F01A18">
      <w:pPr>
        <w:pStyle w:val="NoSpacing"/>
        <w:rPr>
          <w:rFonts w:ascii="Montserrat" w:hAnsi="Montserrat"/>
          <w:sz w:val="24"/>
        </w:rPr>
      </w:pPr>
      <w:r w:rsidRPr="00243812">
        <w:rPr>
          <w:rFonts w:ascii="Montserrat" w:hAnsi="Montserrat"/>
          <w:sz w:val="24"/>
        </w:rPr>
        <w:t>3.2.2</w:t>
      </w:r>
      <w:r w:rsidR="006F60BF" w:rsidRPr="00243812">
        <w:rPr>
          <w:rFonts w:ascii="Montserrat" w:hAnsi="Montserrat"/>
          <w:sz w:val="24"/>
        </w:rPr>
        <w:tab/>
      </w:r>
      <w:r w:rsidRPr="00243812">
        <w:rPr>
          <w:rFonts w:ascii="Montserrat" w:hAnsi="Montserrat"/>
          <w:sz w:val="24"/>
        </w:rPr>
        <w:t>FEAT/TEST/CONTEST : APPLICATIONS</w:t>
      </w:r>
    </w:p>
    <w:p w14:paraId="2860E96B" w14:textId="01E92968" w:rsidR="004E739B" w:rsidRPr="00243812" w:rsidRDefault="00243812" w:rsidP="00F01A18">
      <w:pPr>
        <w:pStyle w:val="NoSpacing"/>
        <w:rPr>
          <w:rFonts w:ascii="Montserrat" w:hAnsi="Montserrat"/>
          <w:sz w:val="24"/>
        </w:rPr>
      </w:pPr>
      <w:r w:rsidRPr="00243812">
        <w:rPr>
          <w:rFonts w:ascii="Montserrat" w:hAnsi="Montserrat"/>
          <w:sz w:val="24"/>
        </w:rPr>
        <w:t>3.3</w:t>
      </w:r>
      <w:r w:rsidR="006F60BF" w:rsidRPr="00243812">
        <w:rPr>
          <w:rFonts w:ascii="Montserrat" w:hAnsi="Montserrat"/>
          <w:sz w:val="24"/>
        </w:rPr>
        <w:tab/>
      </w:r>
      <w:r w:rsidRPr="00243812">
        <w:rPr>
          <w:rFonts w:ascii="Montserrat" w:hAnsi="Montserrat"/>
          <w:sz w:val="24"/>
        </w:rPr>
        <w:t>EXISTENCE</w:t>
      </w:r>
    </w:p>
    <w:p w14:paraId="28E765FE" w14:textId="5FDD1EEB" w:rsidR="004E739B" w:rsidRPr="00243812" w:rsidRDefault="00243812" w:rsidP="00F01A18">
      <w:pPr>
        <w:pStyle w:val="NoSpacing"/>
        <w:rPr>
          <w:rFonts w:ascii="Montserrat" w:hAnsi="Montserrat"/>
          <w:sz w:val="24"/>
        </w:rPr>
      </w:pPr>
      <w:r w:rsidRPr="00243812">
        <w:rPr>
          <w:rFonts w:ascii="Montserrat" w:hAnsi="Montserrat"/>
          <w:sz w:val="24"/>
        </w:rPr>
        <w:t>3.3.1</w:t>
      </w:r>
      <w:r w:rsidR="006F60BF" w:rsidRPr="00243812">
        <w:rPr>
          <w:rFonts w:ascii="Montserrat" w:hAnsi="Montserrat"/>
          <w:sz w:val="24"/>
        </w:rPr>
        <w:tab/>
      </w:r>
      <w:r w:rsidRPr="00243812">
        <w:rPr>
          <w:rFonts w:ascii="Montserrat" w:hAnsi="Montserrat"/>
          <w:sz w:val="24"/>
        </w:rPr>
        <w:t>KARMA : EXPERIENCE &amp; OBLIGATION</w:t>
      </w:r>
    </w:p>
    <w:p w14:paraId="50409CFC" w14:textId="073D7CFA" w:rsidR="004E739B" w:rsidRPr="00243812" w:rsidRDefault="00243812" w:rsidP="00F01A18">
      <w:pPr>
        <w:pStyle w:val="NoSpacing"/>
        <w:rPr>
          <w:rFonts w:ascii="Montserrat" w:hAnsi="Montserrat"/>
          <w:sz w:val="24"/>
        </w:rPr>
      </w:pPr>
      <w:r w:rsidRPr="00243812">
        <w:rPr>
          <w:rFonts w:ascii="Montserrat" w:hAnsi="Montserrat"/>
          <w:sz w:val="24"/>
        </w:rPr>
        <w:t>3.4</w:t>
      </w:r>
      <w:r w:rsidR="006F60BF" w:rsidRPr="00243812">
        <w:rPr>
          <w:rFonts w:ascii="Montserrat" w:hAnsi="Montserrat"/>
          <w:sz w:val="24"/>
        </w:rPr>
        <w:tab/>
      </w:r>
      <w:r w:rsidRPr="00243812">
        <w:rPr>
          <w:rFonts w:ascii="Montserrat" w:hAnsi="Montserrat"/>
          <w:sz w:val="24"/>
        </w:rPr>
        <w:t>RULES OF CONSEQUENCE</w:t>
      </w:r>
      <w:r w:rsidRPr="00243812">
        <w:rPr>
          <w:rFonts w:ascii="Montserrat" w:hAnsi="Montserrat"/>
          <w:sz w:val="24"/>
        </w:rPr>
        <w:tab/>
      </w:r>
    </w:p>
    <w:p w14:paraId="59D355F9" w14:textId="08487D4D" w:rsidR="004E739B" w:rsidRPr="00243812" w:rsidRDefault="00243812" w:rsidP="00F01A18">
      <w:pPr>
        <w:pStyle w:val="NoSpacing"/>
        <w:rPr>
          <w:rFonts w:ascii="Montserrat" w:hAnsi="Montserrat"/>
          <w:sz w:val="24"/>
        </w:rPr>
      </w:pPr>
      <w:r w:rsidRPr="00243812">
        <w:rPr>
          <w:rFonts w:ascii="Montserrat" w:hAnsi="Montserrat"/>
          <w:sz w:val="24"/>
        </w:rPr>
        <w:t>3.4.1</w:t>
      </w:r>
      <w:r w:rsidR="006F60BF" w:rsidRPr="00243812">
        <w:rPr>
          <w:rFonts w:ascii="Montserrat" w:hAnsi="Montserrat"/>
          <w:sz w:val="24"/>
        </w:rPr>
        <w:tab/>
      </w:r>
      <w:r w:rsidRPr="00243812">
        <w:rPr>
          <w:rFonts w:ascii="Montserrat" w:hAnsi="Montserrat"/>
          <w:sz w:val="24"/>
        </w:rPr>
        <w:t>MANIFESTATION OF INTENT</w:t>
      </w:r>
    </w:p>
    <w:p w14:paraId="1B9616EA" w14:textId="529AED8E" w:rsidR="004E739B" w:rsidRPr="00243812" w:rsidRDefault="00243812" w:rsidP="00F01A18">
      <w:pPr>
        <w:pStyle w:val="NoSpacing"/>
        <w:rPr>
          <w:rFonts w:ascii="Montserrat" w:hAnsi="Montserrat"/>
          <w:sz w:val="24"/>
        </w:rPr>
      </w:pPr>
      <w:r w:rsidRPr="00243812">
        <w:rPr>
          <w:rFonts w:ascii="Montserrat" w:hAnsi="Montserrat"/>
          <w:sz w:val="24"/>
        </w:rPr>
        <w:t>3.4.2</w:t>
      </w:r>
      <w:r w:rsidR="006F60BF" w:rsidRPr="00243812">
        <w:rPr>
          <w:rFonts w:ascii="Montserrat" w:hAnsi="Montserrat"/>
          <w:sz w:val="24"/>
        </w:rPr>
        <w:tab/>
      </w:r>
      <w:r w:rsidRPr="00243812">
        <w:rPr>
          <w:rFonts w:ascii="Montserrat" w:hAnsi="Montserrat"/>
          <w:sz w:val="24"/>
        </w:rPr>
        <w:t>EFFECTS</w:t>
      </w:r>
    </w:p>
    <w:p w14:paraId="67F9C03C" w14:textId="172E7776" w:rsidR="004E739B" w:rsidRPr="00243812" w:rsidRDefault="00243812" w:rsidP="00F01A18">
      <w:pPr>
        <w:pStyle w:val="NoSpacing"/>
        <w:rPr>
          <w:rFonts w:ascii="Montserrat" w:hAnsi="Montserrat"/>
          <w:sz w:val="24"/>
        </w:rPr>
      </w:pPr>
      <w:r w:rsidRPr="00243812">
        <w:rPr>
          <w:rFonts w:ascii="Montserrat" w:hAnsi="Montserrat"/>
          <w:sz w:val="24"/>
        </w:rPr>
        <w:t>3.4.3</w:t>
      </w:r>
      <w:r w:rsidR="006F60BF" w:rsidRPr="00243812">
        <w:rPr>
          <w:rFonts w:ascii="Montserrat" w:hAnsi="Montserrat"/>
          <w:sz w:val="24"/>
        </w:rPr>
        <w:tab/>
      </w:r>
      <w:r w:rsidRPr="00243812">
        <w:rPr>
          <w:rFonts w:ascii="Montserrat" w:hAnsi="Montserrat"/>
          <w:sz w:val="24"/>
        </w:rPr>
        <w:t>DAMAGE</w:t>
      </w:r>
    </w:p>
    <w:p w14:paraId="7350A498" w14:textId="44CEEA91" w:rsidR="004E739B" w:rsidRPr="00243812" w:rsidRDefault="00243812" w:rsidP="00F01A18">
      <w:pPr>
        <w:pStyle w:val="NoSpacing"/>
        <w:rPr>
          <w:rFonts w:ascii="Montserrat" w:hAnsi="Montserrat"/>
          <w:sz w:val="24"/>
        </w:rPr>
      </w:pPr>
      <w:r w:rsidRPr="00243812">
        <w:rPr>
          <w:rFonts w:ascii="Montserrat" w:hAnsi="Montserrat"/>
          <w:sz w:val="24"/>
        </w:rPr>
        <w:t>3.4.4</w:t>
      </w:r>
      <w:r w:rsidR="006F60BF" w:rsidRPr="00243812">
        <w:rPr>
          <w:rFonts w:ascii="Montserrat" w:hAnsi="Montserrat"/>
          <w:sz w:val="24"/>
        </w:rPr>
        <w:tab/>
      </w:r>
      <w:r w:rsidRPr="00243812">
        <w:rPr>
          <w:rFonts w:ascii="Montserrat" w:hAnsi="Montserrat"/>
          <w:sz w:val="24"/>
        </w:rPr>
        <w:t>DEATH</w:t>
      </w:r>
    </w:p>
    <w:p w14:paraId="77C76383"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37418204" w14:textId="77777777" w:rsidR="004E739B" w:rsidRPr="00243812" w:rsidRDefault="00243812" w:rsidP="00F01A18">
      <w:pPr>
        <w:pStyle w:val="NoSpacing"/>
        <w:rPr>
          <w:rFonts w:ascii="Montserrat" w:hAnsi="Montserrat"/>
          <w:sz w:val="24"/>
        </w:rPr>
      </w:pPr>
      <w:r w:rsidRPr="00243812">
        <w:rPr>
          <w:rFonts w:ascii="Montserrat" w:hAnsi="Montserrat"/>
          <w:sz w:val="24"/>
        </w:rPr>
        <w:t>4.0</w:t>
      </w:r>
      <w:r w:rsidRPr="00243812">
        <w:rPr>
          <w:rFonts w:ascii="Montserrat" w:hAnsi="Montserrat"/>
          <w:sz w:val="24"/>
        </w:rPr>
        <w:tab/>
        <w:t>ACCESS ONLY</w:t>
      </w:r>
    </w:p>
    <w:p w14:paraId="67259CCE" w14:textId="79E58058" w:rsidR="004E739B" w:rsidRPr="00243812" w:rsidRDefault="00243812" w:rsidP="00F01A18">
      <w:pPr>
        <w:pStyle w:val="NoSpacing"/>
        <w:rPr>
          <w:rFonts w:ascii="Montserrat" w:hAnsi="Montserrat"/>
          <w:sz w:val="24"/>
        </w:rPr>
      </w:pPr>
      <w:r w:rsidRPr="00243812">
        <w:rPr>
          <w:rFonts w:ascii="Montserrat" w:hAnsi="Montserrat"/>
          <w:sz w:val="24"/>
        </w:rPr>
        <w:t>4.1</w:t>
      </w:r>
      <w:r w:rsidR="006F60BF" w:rsidRPr="00243812">
        <w:rPr>
          <w:rFonts w:ascii="Montserrat" w:hAnsi="Montserrat"/>
          <w:sz w:val="24"/>
        </w:rPr>
        <w:tab/>
      </w:r>
      <w:r w:rsidRPr="00243812">
        <w:rPr>
          <w:rFonts w:ascii="Montserrat" w:hAnsi="Montserrat"/>
          <w:sz w:val="24"/>
        </w:rPr>
        <w:t>THRESHOLD EFFECTS : APPLICATION</w:t>
      </w:r>
    </w:p>
    <w:p w14:paraId="28FD845F" w14:textId="7968B0BF" w:rsidR="004E739B" w:rsidRPr="00243812" w:rsidRDefault="00243812" w:rsidP="00F01A18">
      <w:pPr>
        <w:pStyle w:val="NoSpacing"/>
        <w:rPr>
          <w:rFonts w:ascii="Montserrat" w:hAnsi="Montserrat"/>
          <w:sz w:val="24"/>
        </w:rPr>
      </w:pPr>
      <w:r w:rsidRPr="00243812">
        <w:rPr>
          <w:rFonts w:ascii="Montserrat" w:hAnsi="Montserrat"/>
          <w:sz w:val="24"/>
        </w:rPr>
        <w:t>4.1.1</w:t>
      </w:r>
      <w:r w:rsidR="006F60BF" w:rsidRPr="00243812">
        <w:rPr>
          <w:rFonts w:ascii="Montserrat" w:hAnsi="Montserrat"/>
          <w:sz w:val="24"/>
        </w:rPr>
        <w:tab/>
      </w:r>
      <w:r w:rsidRPr="00243812">
        <w:rPr>
          <w:rFonts w:ascii="Montserrat" w:hAnsi="Montserrat"/>
          <w:sz w:val="24"/>
        </w:rPr>
        <w:t xml:space="preserve">ARCANUM ARS </w:t>
      </w:r>
    </w:p>
    <w:p w14:paraId="20CBFBD1" w14:textId="15AD9235" w:rsidR="004E739B" w:rsidRPr="00243812" w:rsidRDefault="00243812" w:rsidP="00F01A18">
      <w:pPr>
        <w:pStyle w:val="NoSpacing"/>
        <w:rPr>
          <w:rFonts w:ascii="Montserrat" w:hAnsi="Montserrat"/>
          <w:sz w:val="24"/>
        </w:rPr>
      </w:pPr>
      <w:r w:rsidRPr="00243812">
        <w:rPr>
          <w:rFonts w:ascii="Montserrat" w:hAnsi="Montserrat"/>
          <w:sz w:val="24"/>
        </w:rPr>
        <w:t>4.1.2</w:t>
      </w:r>
      <w:r w:rsidR="006F60BF" w:rsidRPr="00243812">
        <w:rPr>
          <w:rFonts w:ascii="Montserrat" w:hAnsi="Montserrat"/>
          <w:sz w:val="24"/>
        </w:rPr>
        <w:tab/>
      </w:r>
      <w:r w:rsidRPr="00243812">
        <w:rPr>
          <w:rFonts w:ascii="Montserrat" w:hAnsi="Montserrat"/>
          <w:sz w:val="24"/>
        </w:rPr>
        <w:t>ARTIFACTS</w:t>
      </w:r>
    </w:p>
    <w:p w14:paraId="4C884975" w14:textId="1A6569DC" w:rsidR="004E739B" w:rsidRPr="00243812" w:rsidRDefault="00243812" w:rsidP="00F01A18">
      <w:pPr>
        <w:pStyle w:val="NoSpacing"/>
        <w:rPr>
          <w:rFonts w:ascii="Montserrat" w:hAnsi="Montserrat"/>
          <w:sz w:val="24"/>
        </w:rPr>
      </w:pPr>
      <w:r w:rsidRPr="00243812">
        <w:rPr>
          <w:rFonts w:ascii="Montserrat" w:hAnsi="Montserrat"/>
          <w:sz w:val="24"/>
        </w:rPr>
        <w:t>4.1.3</w:t>
      </w:r>
      <w:r w:rsidR="006F60BF" w:rsidRPr="00243812">
        <w:rPr>
          <w:rFonts w:ascii="Montserrat" w:hAnsi="Montserrat"/>
          <w:sz w:val="24"/>
        </w:rPr>
        <w:tab/>
      </w:r>
      <w:r w:rsidRPr="00243812">
        <w:rPr>
          <w:rFonts w:ascii="Montserrat" w:hAnsi="Montserrat"/>
          <w:sz w:val="24"/>
        </w:rPr>
        <w:t xml:space="preserve">PSIONICS </w:t>
      </w:r>
    </w:p>
    <w:p w14:paraId="2376E0C0" w14:textId="307ED322" w:rsidR="004E739B" w:rsidRPr="00243812" w:rsidRDefault="00243812" w:rsidP="00F01A18">
      <w:pPr>
        <w:pStyle w:val="NoSpacing"/>
        <w:rPr>
          <w:rFonts w:ascii="Montserrat" w:hAnsi="Montserrat"/>
          <w:sz w:val="24"/>
        </w:rPr>
      </w:pPr>
      <w:r w:rsidRPr="00243812">
        <w:rPr>
          <w:rFonts w:ascii="Montserrat" w:hAnsi="Montserrat"/>
          <w:sz w:val="24"/>
        </w:rPr>
        <w:t>4.1.4</w:t>
      </w:r>
      <w:r w:rsidR="006F60BF" w:rsidRPr="00243812">
        <w:rPr>
          <w:rFonts w:ascii="Montserrat" w:hAnsi="Montserrat"/>
          <w:sz w:val="24"/>
        </w:rPr>
        <w:tab/>
      </w:r>
      <w:r w:rsidRPr="00243812">
        <w:rPr>
          <w:rFonts w:ascii="Montserrat" w:hAnsi="Montserrat"/>
          <w:sz w:val="24"/>
        </w:rPr>
        <w:t xml:space="preserve">PARADOX </w:t>
      </w:r>
    </w:p>
    <w:p w14:paraId="2298F806" w14:textId="3CB4A06A" w:rsidR="004E739B" w:rsidRPr="00243812" w:rsidRDefault="00243812" w:rsidP="00F01A18">
      <w:pPr>
        <w:pStyle w:val="NoSpacing"/>
        <w:rPr>
          <w:rFonts w:ascii="Montserrat" w:hAnsi="Montserrat"/>
          <w:sz w:val="24"/>
        </w:rPr>
      </w:pPr>
      <w:r w:rsidRPr="00243812">
        <w:rPr>
          <w:rFonts w:ascii="Montserrat" w:hAnsi="Montserrat"/>
          <w:sz w:val="24"/>
        </w:rPr>
        <w:t>4.1.5</w:t>
      </w:r>
      <w:r w:rsidR="006F60BF" w:rsidRPr="00243812">
        <w:rPr>
          <w:rFonts w:ascii="Montserrat" w:hAnsi="Montserrat"/>
          <w:sz w:val="24"/>
        </w:rPr>
        <w:tab/>
      </w:r>
      <w:r w:rsidRPr="00243812">
        <w:rPr>
          <w:rFonts w:ascii="Montserrat" w:hAnsi="Montserrat"/>
          <w:sz w:val="24"/>
        </w:rPr>
        <w:t>UNKNOWN</w:t>
      </w:r>
    </w:p>
    <w:p w14:paraId="616FC296" w14:textId="1A16CE85" w:rsidR="004E739B" w:rsidRPr="00243812" w:rsidRDefault="00243812" w:rsidP="00F01A18">
      <w:pPr>
        <w:pStyle w:val="NoSpacing"/>
        <w:rPr>
          <w:rFonts w:ascii="Montserrat" w:hAnsi="Montserrat"/>
          <w:sz w:val="24"/>
        </w:rPr>
      </w:pPr>
      <w:r w:rsidRPr="00243812">
        <w:rPr>
          <w:rFonts w:ascii="Montserrat" w:hAnsi="Montserrat"/>
          <w:sz w:val="24"/>
        </w:rPr>
        <w:t>4.2</w:t>
      </w:r>
      <w:r w:rsidR="006F60BF" w:rsidRPr="00243812">
        <w:rPr>
          <w:rFonts w:ascii="Montserrat" w:hAnsi="Montserrat"/>
          <w:sz w:val="24"/>
        </w:rPr>
        <w:tab/>
      </w:r>
      <w:r w:rsidRPr="00243812">
        <w:rPr>
          <w:rFonts w:ascii="Montserrat" w:hAnsi="Montserrat"/>
          <w:sz w:val="24"/>
        </w:rPr>
        <w:t>REALISM : APPLICATION</w:t>
      </w:r>
    </w:p>
    <w:p w14:paraId="1788EE7A" w14:textId="51FAB7A4" w:rsidR="004E739B" w:rsidRPr="00243812" w:rsidRDefault="00243812" w:rsidP="00F01A18">
      <w:pPr>
        <w:pStyle w:val="NoSpacing"/>
        <w:rPr>
          <w:rFonts w:ascii="Montserrat" w:hAnsi="Montserrat"/>
          <w:sz w:val="24"/>
        </w:rPr>
      </w:pPr>
      <w:r w:rsidRPr="00243812">
        <w:rPr>
          <w:rFonts w:ascii="Montserrat" w:hAnsi="Montserrat"/>
          <w:sz w:val="24"/>
        </w:rPr>
        <w:t>4.2.1</w:t>
      </w:r>
      <w:r w:rsidR="006F60BF" w:rsidRPr="00243812">
        <w:rPr>
          <w:rFonts w:ascii="Montserrat" w:hAnsi="Montserrat"/>
          <w:sz w:val="24"/>
        </w:rPr>
        <w:tab/>
      </w:r>
      <w:r w:rsidRPr="00243812">
        <w:rPr>
          <w:rFonts w:ascii="Montserrat" w:hAnsi="Montserrat"/>
          <w:sz w:val="24"/>
        </w:rPr>
        <w:t>POWER VS STRUCTURE</w:t>
      </w:r>
    </w:p>
    <w:p w14:paraId="7B318D11" w14:textId="07D20BC9" w:rsidR="004E739B" w:rsidRPr="00243812" w:rsidRDefault="00243812" w:rsidP="00F01A18">
      <w:pPr>
        <w:pStyle w:val="NoSpacing"/>
        <w:rPr>
          <w:rFonts w:ascii="Montserrat" w:hAnsi="Montserrat"/>
          <w:sz w:val="24"/>
        </w:rPr>
      </w:pPr>
      <w:r w:rsidRPr="00243812">
        <w:rPr>
          <w:rFonts w:ascii="Montserrat" w:hAnsi="Montserrat"/>
          <w:sz w:val="24"/>
        </w:rPr>
        <w:t>4.3</w:t>
      </w:r>
      <w:r w:rsidR="006F60BF" w:rsidRPr="00243812">
        <w:rPr>
          <w:rFonts w:ascii="Montserrat" w:hAnsi="Montserrat"/>
          <w:sz w:val="24"/>
        </w:rPr>
        <w:tab/>
      </w:r>
      <w:r w:rsidRPr="00243812">
        <w:rPr>
          <w:rFonts w:ascii="Montserrat" w:hAnsi="Montserrat"/>
          <w:sz w:val="24"/>
        </w:rPr>
        <w:t>AFTER DEATH</w:t>
      </w:r>
    </w:p>
    <w:p w14:paraId="36FDC1B5" w14:textId="405C8161" w:rsidR="004E739B" w:rsidRPr="00243812" w:rsidRDefault="00243812" w:rsidP="00F01A18">
      <w:pPr>
        <w:pStyle w:val="NoSpacing"/>
        <w:rPr>
          <w:rFonts w:ascii="Montserrat" w:hAnsi="Montserrat"/>
          <w:sz w:val="24"/>
        </w:rPr>
      </w:pPr>
      <w:r w:rsidRPr="00243812">
        <w:rPr>
          <w:rFonts w:ascii="Montserrat" w:hAnsi="Montserrat"/>
          <w:sz w:val="24"/>
        </w:rPr>
        <w:t>4.3.1</w:t>
      </w:r>
      <w:r w:rsidR="006F60BF" w:rsidRPr="00243812">
        <w:rPr>
          <w:rFonts w:ascii="Montserrat" w:hAnsi="Montserrat"/>
          <w:sz w:val="24"/>
        </w:rPr>
        <w:tab/>
      </w:r>
      <w:r w:rsidRPr="00243812">
        <w:rPr>
          <w:rFonts w:ascii="Montserrat" w:hAnsi="Montserrat"/>
          <w:sz w:val="24"/>
        </w:rPr>
        <w:t>REVIVIFICATION</w:t>
      </w:r>
    </w:p>
    <w:p w14:paraId="3FFD1266" w14:textId="1490B39A" w:rsidR="004E739B" w:rsidRPr="00243812" w:rsidRDefault="00243812" w:rsidP="00F01A18">
      <w:pPr>
        <w:pStyle w:val="NoSpacing"/>
        <w:rPr>
          <w:rFonts w:ascii="Montserrat" w:hAnsi="Montserrat"/>
          <w:sz w:val="24"/>
        </w:rPr>
      </w:pPr>
      <w:r w:rsidRPr="00243812">
        <w:rPr>
          <w:rFonts w:ascii="Montserrat" w:hAnsi="Montserrat"/>
          <w:sz w:val="24"/>
        </w:rPr>
        <w:t>4.3.2</w:t>
      </w:r>
      <w:r w:rsidR="006F60BF" w:rsidRPr="00243812">
        <w:rPr>
          <w:rFonts w:ascii="Montserrat" w:hAnsi="Montserrat"/>
          <w:sz w:val="24"/>
        </w:rPr>
        <w:tab/>
      </w:r>
      <w:r w:rsidRPr="00243812">
        <w:rPr>
          <w:rFonts w:ascii="Montserrat" w:hAnsi="Montserrat"/>
          <w:sz w:val="24"/>
        </w:rPr>
        <w:t>RESURRECTION</w:t>
      </w:r>
    </w:p>
    <w:p w14:paraId="6AB79E21" w14:textId="4C2225A6" w:rsidR="004E739B" w:rsidRPr="00243812" w:rsidRDefault="00243812" w:rsidP="00F01A18">
      <w:pPr>
        <w:pStyle w:val="NoSpacing"/>
        <w:rPr>
          <w:rFonts w:ascii="Montserrat" w:hAnsi="Montserrat"/>
          <w:sz w:val="24"/>
        </w:rPr>
      </w:pPr>
      <w:r w:rsidRPr="00243812">
        <w:rPr>
          <w:rFonts w:ascii="Montserrat" w:hAnsi="Montserrat"/>
          <w:sz w:val="24"/>
        </w:rPr>
        <w:t>4.3.3</w:t>
      </w:r>
      <w:r w:rsidR="006F60BF" w:rsidRPr="00243812">
        <w:rPr>
          <w:rFonts w:ascii="Montserrat" w:hAnsi="Montserrat"/>
          <w:sz w:val="24"/>
        </w:rPr>
        <w:tab/>
      </w:r>
      <w:r w:rsidRPr="00243812">
        <w:rPr>
          <w:rFonts w:ascii="Montserrat" w:hAnsi="Montserrat"/>
          <w:sz w:val="24"/>
        </w:rPr>
        <w:t>REINCARNATION</w:t>
      </w:r>
    </w:p>
    <w:p w14:paraId="213A5858" w14:textId="29DBEC99" w:rsidR="004E739B" w:rsidRPr="00243812" w:rsidRDefault="00243812" w:rsidP="00F01A18">
      <w:pPr>
        <w:pStyle w:val="NoSpacing"/>
        <w:rPr>
          <w:rFonts w:ascii="Montserrat" w:hAnsi="Montserrat"/>
          <w:sz w:val="24"/>
        </w:rPr>
      </w:pPr>
      <w:r w:rsidRPr="00243812">
        <w:rPr>
          <w:rFonts w:ascii="Montserrat" w:hAnsi="Montserrat"/>
          <w:sz w:val="24"/>
        </w:rPr>
        <w:t>4.3.4</w:t>
      </w:r>
      <w:r w:rsidR="006F60BF" w:rsidRPr="00243812">
        <w:rPr>
          <w:rFonts w:ascii="Montserrat" w:hAnsi="Montserrat"/>
          <w:sz w:val="24"/>
        </w:rPr>
        <w:tab/>
      </w:r>
      <w:r w:rsidRPr="00243812">
        <w:rPr>
          <w:rFonts w:ascii="Montserrat" w:hAnsi="Montserrat"/>
          <w:sz w:val="24"/>
        </w:rPr>
        <w:t>REGENERATION : CLONING</w:t>
      </w:r>
    </w:p>
    <w:p w14:paraId="565BE137" w14:textId="77777777" w:rsidR="004E739B" w:rsidRPr="00243812" w:rsidRDefault="004E739B" w:rsidP="00F01A18">
      <w:pPr>
        <w:pStyle w:val="NoSpacing"/>
        <w:rPr>
          <w:rFonts w:ascii="Montserrat" w:hAnsi="Montserrat"/>
          <w:sz w:val="24"/>
        </w:rPr>
      </w:pPr>
    </w:p>
    <w:p w14:paraId="1DDBCC21" w14:textId="77777777" w:rsidR="004E739B" w:rsidRPr="00243812" w:rsidRDefault="00243812" w:rsidP="00F01A18">
      <w:pPr>
        <w:pStyle w:val="NoSpacing"/>
        <w:rPr>
          <w:rFonts w:ascii="Montserrat" w:hAnsi="Montserrat"/>
          <w:sz w:val="24"/>
        </w:rPr>
      </w:pPr>
      <w:r w:rsidRPr="00243812">
        <w:rPr>
          <w:rFonts w:ascii="Montserrat" w:hAnsi="Montserrat"/>
          <w:sz w:val="24"/>
        </w:rPr>
        <w:t>5.0</w:t>
      </w:r>
      <w:r w:rsidRPr="00243812">
        <w:rPr>
          <w:rFonts w:ascii="Montserrat" w:hAnsi="Montserrat"/>
          <w:sz w:val="24"/>
        </w:rPr>
        <w:tab/>
        <w:t>REFERENCE</w:t>
      </w:r>
    </w:p>
    <w:p w14:paraId="1432DCF7" w14:textId="105E93A8" w:rsidR="004E739B" w:rsidRPr="00243812" w:rsidRDefault="00243812" w:rsidP="00F01A18">
      <w:pPr>
        <w:pStyle w:val="NoSpacing"/>
        <w:rPr>
          <w:rFonts w:ascii="Montserrat" w:hAnsi="Montserrat"/>
          <w:sz w:val="24"/>
        </w:rPr>
      </w:pPr>
      <w:r w:rsidRPr="00243812">
        <w:rPr>
          <w:rFonts w:ascii="Montserrat" w:hAnsi="Montserrat"/>
          <w:sz w:val="24"/>
        </w:rPr>
        <w:t>5.1</w:t>
      </w:r>
      <w:r w:rsidR="006F60BF" w:rsidRPr="00243812">
        <w:rPr>
          <w:rFonts w:ascii="Montserrat" w:hAnsi="Montserrat"/>
          <w:sz w:val="24"/>
        </w:rPr>
        <w:tab/>
      </w:r>
      <w:r w:rsidRPr="00243812">
        <w:rPr>
          <w:rFonts w:ascii="Montserrat" w:hAnsi="Montserrat"/>
          <w:sz w:val="24"/>
        </w:rPr>
        <w:t>WEAPONS</w:t>
      </w:r>
    </w:p>
    <w:p w14:paraId="7E53B470" w14:textId="74776F07" w:rsidR="004E739B" w:rsidRPr="00243812" w:rsidRDefault="00243812" w:rsidP="00F01A18">
      <w:pPr>
        <w:pStyle w:val="NoSpacing"/>
        <w:rPr>
          <w:rFonts w:ascii="Montserrat" w:hAnsi="Montserrat"/>
          <w:sz w:val="24"/>
        </w:rPr>
      </w:pPr>
      <w:r w:rsidRPr="00243812">
        <w:rPr>
          <w:rFonts w:ascii="Montserrat" w:hAnsi="Montserrat"/>
          <w:sz w:val="24"/>
        </w:rPr>
        <w:t>5.1.1</w:t>
      </w:r>
      <w:r w:rsidR="006F60BF" w:rsidRPr="00243812">
        <w:rPr>
          <w:rFonts w:ascii="Montserrat" w:hAnsi="Montserrat"/>
          <w:sz w:val="24"/>
        </w:rPr>
        <w:tab/>
      </w:r>
      <w:r w:rsidRPr="00243812">
        <w:rPr>
          <w:rFonts w:ascii="Montserrat" w:hAnsi="Montserrat"/>
          <w:sz w:val="24"/>
        </w:rPr>
        <w:t>MELEE</w:t>
      </w:r>
    </w:p>
    <w:p w14:paraId="6C3E1C2E" w14:textId="75043149" w:rsidR="004E739B" w:rsidRPr="00243812" w:rsidRDefault="00243812" w:rsidP="00F01A18">
      <w:pPr>
        <w:pStyle w:val="NoSpacing"/>
        <w:rPr>
          <w:rFonts w:ascii="Montserrat" w:hAnsi="Montserrat"/>
          <w:sz w:val="24"/>
        </w:rPr>
      </w:pPr>
      <w:r w:rsidRPr="00243812">
        <w:rPr>
          <w:rFonts w:ascii="Montserrat" w:hAnsi="Montserrat"/>
          <w:sz w:val="24"/>
        </w:rPr>
        <w:t>5.1.2</w:t>
      </w:r>
      <w:r w:rsidR="006F60BF" w:rsidRPr="00243812">
        <w:rPr>
          <w:rFonts w:ascii="Montserrat" w:hAnsi="Montserrat"/>
          <w:sz w:val="24"/>
        </w:rPr>
        <w:tab/>
      </w:r>
      <w:r w:rsidRPr="00243812">
        <w:rPr>
          <w:rFonts w:ascii="Montserrat" w:hAnsi="Montserrat"/>
          <w:sz w:val="24"/>
        </w:rPr>
        <w:t>RANGED</w:t>
      </w:r>
    </w:p>
    <w:p w14:paraId="25CBF557" w14:textId="06D5A0B0" w:rsidR="004E739B" w:rsidRPr="00243812" w:rsidRDefault="00243812" w:rsidP="00F01A18">
      <w:pPr>
        <w:pStyle w:val="NoSpacing"/>
        <w:rPr>
          <w:rFonts w:ascii="Montserrat" w:hAnsi="Montserrat"/>
          <w:sz w:val="24"/>
        </w:rPr>
      </w:pPr>
      <w:r w:rsidRPr="00243812">
        <w:rPr>
          <w:rFonts w:ascii="Montserrat" w:hAnsi="Montserrat"/>
          <w:sz w:val="24"/>
        </w:rPr>
        <w:t>5.1.3</w:t>
      </w:r>
      <w:r w:rsidR="006F60BF" w:rsidRPr="00243812">
        <w:rPr>
          <w:rFonts w:ascii="Montserrat" w:hAnsi="Montserrat"/>
          <w:sz w:val="24"/>
        </w:rPr>
        <w:tab/>
      </w:r>
      <w:r w:rsidRPr="00243812">
        <w:rPr>
          <w:rFonts w:ascii="Montserrat" w:hAnsi="Montserrat"/>
          <w:sz w:val="24"/>
        </w:rPr>
        <w:t>AREA</w:t>
      </w:r>
    </w:p>
    <w:p w14:paraId="1C8FE259" w14:textId="37D07424" w:rsidR="004E739B" w:rsidRPr="00243812" w:rsidRDefault="00243812" w:rsidP="00F01A18">
      <w:pPr>
        <w:pStyle w:val="NoSpacing"/>
        <w:rPr>
          <w:rFonts w:ascii="Montserrat" w:hAnsi="Montserrat"/>
          <w:sz w:val="24"/>
        </w:rPr>
      </w:pPr>
      <w:r w:rsidRPr="00243812">
        <w:rPr>
          <w:rFonts w:ascii="Montserrat" w:hAnsi="Montserrat"/>
          <w:sz w:val="24"/>
        </w:rPr>
        <w:t>5.1.4</w:t>
      </w:r>
      <w:r w:rsidR="006F60BF" w:rsidRPr="00243812">
        <w:rPr>
          <w:rFonts w:ascii="Montserrat" w:hAnsi="Montserrat"/>
          <w:sz w:val="24"/>
        </w:rPr>
        <w:tab/>
      </w:r>
      <w:r w:rsidRPr="00243812">
        <w:rPr>
          <w:rFonts w:ascii="Montserrat" w:hAnsi="Montserrat"/>
          <w:sz w:val="24"/>
        </w:rPr>
        <w:t>EXOTIC</w:t>
      </w:r>
    </w:p>
    <w:p w14:paraId="56EB3EB5" w14:textId="68B89589" w:rsidR="004E739B" w:rsidRPr="00243812" w:rsidRDefault="00243812" w:rsidP="00F01A18">
      <w:pPr>
        <w:pStyle w:val="NoSpacing"/>
        <w:rPr>
          <w:rFonts w:ascii="Montserrat" w:hAnsi="Montserrat"/>
          <w:sz w:val="24"/>
        </w:rPr>
      </w:pPr>
      <w:r w:rsidRPr="00243812">
        <w:rPr>
          <w:rFonts w:ascii="Montserrat" w:hAnsi="Montserrat"/>
          <w:sz w:val="24"/>
        </w:rPr>
        <w:t>5.2</w:t>
      </w:r>
      <w:r w:rsidR="006F60BF" w:rsidRPr="00243812">
        <w:rPr>
          <w:rFonts w:ascii="Montserrat" w:hAnsi="Montserrat"/>
          <w:sz w:val="24"/>
        </w:rPr>
        <w:tab/>
      </w:r>
      <w:r w:rsidRPr="00243812">
        <w:rPr>
          <w:rFonts w:ascii="Montserrat" w:hAnsi="Montserrat"/>
          <w:sz w:val="24"/>
        </w:rPr>
        <w:t>ACCESSORIES</w:t>
      </w:r>
    </w:p>
    <w:p w14:paraId="19D17F72" w14:textId="169AF532" w:rsidR="004E739B" w:rsidRPr="00243812" w:rsidRDefault="00243812" w:rsidP="00F01A18">
      <w:pPr>
        <w:pStyle w:val="NoSpacing"/>
        <w:rPr>
          <w:rFonts w:ascii="Montserrat" w:hAnsi="Montserrat"/>
          <w:sz w:val="24"/>
        </w:rPr>
      </w:pPr>
      <w:r w:rsidRPr="00243812">
        <w:rPr>
          <w:rFonts w:ascii="Montserrat" w:hAnsi="Montserrat"/>
          <w:sz w:val="24"/>
        </w:rPr>
        <w:t>5.2.1</w:t>
      </w:r>
      <w:r w:rsidR="006F60BF" w:rsidRPr="00243812">
        <w:rPr>
          <w:rFonts w:ascii="Montserrat" w:hAnsi="Montserrat"/>
          <w:sz w:val="24"/>
        </w:rPr>
        <w:tab/>
      </w:r>
      <w:r w:rsidRPr="00243812">
        <w:rPr>
          <w:rFonts w:ascii="Montserrat" w:hAnsi="Montserrat"/>
          <w:sz w:val="24"/>
        </w:rPr>
        <w:t>ATTIRE</w:t>
      </w:r>
    </w:p>
    <w:p w14:paraId="1512FC27" w14:textId="66AABCF1" w:rsidR="004E739B" w:rsidRPr="00243812" w:rsidRDefault="00243812" w:rsidP="00F01A18">
      <w:pPr>
        <w:pStyle w:val="NoSpacing"/>
        <w:rPr>
          <w:rFonts w:ascii="Montserrat" w:hAnsi="Montserrat"/>
          <w:sz w:val="24"/>
        </w:rPr>
      </w:pPr>
      <w:r w:rsidRPr="00243812">
        <w:rPr>
          <w:rFonts w:ascii="Montserrat" w:hAnsi="Montserrat"/>
          <w:sz w:val="24"/>
        </w:rPr>
        <w:t>5.2.2</w:t>
      </w:r>
      <w:r w:rsidR="006F60BF" w:rsidRPr="00243812">
        <w:rPr>
          <w:rFonts w:ascii="Montserrat" w:hAnsi="Montserrat"/>
          <w:sz w:val="24"/>
        </w:rPr>
        <w:tab/>
      </w:r>
      <w:r w:rsidRPr="00243812">
        <w:rPr>
          <w:rFonts w:ascii="Montserrat" w:hAnsi="Montserrat"/>
          <w:sz w:val="24"/>
        </w:rPr>
        <w:t>ARMOR</w:t>
      </w:r>
    </w:p>
    <w:p w14:paraId="14601F70" w14:textId="2E9137AE" w:rsidR="004E739B" w:rsidRPr="00243812" w:rsidRDefault="00243812" w:rsidP="00F01A18">
      <w:pPr>
        <w:pStyle w:val="NoSpacing"/>
        <w:rPr>
          <w:rFonts w:ascii="Montserrat" w:hAnsi="Montserrat"/>
          <w:sz w:val="24"/>
        </w:rPr>
      </w:pPr>
      <w:r w:rsidRPr="00243812">
        <w:rPr>
          <w:rFonts w:ascii="Montserrat" w:hAnsi="Montserrat"/>
          <w:sz w:val="24"/>
        </w:rPr>
        <w:t>5.2.3</w:t>
      </w:r>
      <w:r w:rsidR="006F60BF" w:rsidRPr="00243812">
        <w:rPr>
          <w:rFonts w:ascii="Montserrat" w:hAnsi="Montserrat"/>
          <w:sz w:val="24"/>
        </w:rPr>
        <w:tab/>
      </w:r>
      <w:r w:rsidRPr="00243812">
        <w:rPr>
          <w:rFonts w:ascii="Montserrat" w:hAnsi="Montserrat"/>
          <w:sz w:val="24"/>
        </w:rPr>
        <w:t>ERRATA</w:t>
      </w:r>
    </w:p>
    <w:p w14:paraId="46A2D92A" w14:textId="0D8FF171" w:rsidR="004E739B" w:rsidRPr="00243812" w:rsidRDefault="00243812" w:rsidP="00F01A18">
      <w:pPr>
        <w:pStyle w:val="NoSpacing"/>
        <w:rPr>
          <w:rFonts w:ascii="Montserrat" w:hAnsi="Montserrat"/>
          <w:sz w:val="24"/>
        </w:rPr>
      </w:pPr>
      <w:r w:rsidRPr="00243812">
        <w:rPr>
          <w:rFonts w:ascii="Montserrat" w:hAnsi="Montserrat"/>
          <w:sz w:val="24"/>
        </w:rPr>
        <w:t>5.2.4</w:t>
      </w:r>
      <w:r w:rsidR="006F60BF" w:rsidRPr="00243812">
        <w:rPr>
          <w:rFonts w:ascii="Montserrat" w:hAnsi="Montserrat"/>
          <w:sz w:val="24"/>
        </w:rPr>
        <w:tab/>
      </w:r>
      <w:r w:rsidRPr="00243812">
        <w:rPr>
          <w:rFonts w:ascii="Montserrat" w:hAnsi="Montserrat"/>
          <w:sz w:val="24"/>
        </w:rPr>
        <w:t>TOOLS</w:t>
      </w:r>
    </w:p>
    <w:p w14:paraId="7071F30D" w14:textId="15E7B3F3" w:rsidR="004E739B" w:rsidRPr="00243812" w:rsidRDefault="00243812" w:rsidP="00F01A18">
      <w:pPr>
        <w:pStyle w:val="NoSpacing"/>
        <w:rPr>
          <w:rFonts w:ascii="Montserrat" w:hAnsi="Montserrat"/>
          <w:sz w:val="24"/>
        </w:rPr>
      </w:pPr>
      <w:r w:rsidRPr="00243812">
        <w:rPr>
          <w:rFonts w:ascii="Montserrat" w:hAnsi="Montserrat"/>
          <w:sz w:val="24"/>
        </w:rPr>
        <w:t>5.3</w:t>
      </w:r>
      <w:r w:rsidR="006F60BF" w:rsidRPr="00243812">
        <w:rPr>
          <w:rFonts w:ascii="Montserrat" w:hAnsi="Montserrat"/>
          <w:sz w:val="24"/>
        </w:rPr>
        <w:tab/>
      </w:r>
      <w:r w:rsidRPr="00243812">
        <w:rPr>
          <w:rFonts w:ascii="Montserrat" w:hAnsi="Montserrat"/>
          <w:sz w:val="24"/>
        </w:rPr>
        <w:t>ACCOMPLICES</w:t>
      </w:r>
    </w:p>
    <w:p w14:paraId="5E862EE9" w14:textId="169B23B1" w:rsidR="004E739B" w:rsidRPr="00243812" w:rsidRDefault="00243812" w:rsidP="00F01A18">
      <w:pPr>
        <w:pStyle w:val="NoSpacing"/>
        <w:rPr>
          <w:rFonts w:ascii="Montserrat" w:hAnsi="Montserrat"/>
          <w:sz w:val="24"/>
        </w:rPr>
      </w:pPr>
      <w:r w:rsidRPr="00243812">
        <w:rPr>
          <w:rFonts w:ascii="Montserrat" w:hAnsi="Montserrat"/>
          <w:sz w:val="24"/>
        </w:rPr>
        <w:t>5.3.1</w:t>
      </w:r>
      <w:r w:rsidR="006F60BF" w:rsidRPr="00243812">
        <w:rPr>
          <w:rFonts w:ascii="Montserrat" w:hAnsi="Montserrat"/>
          <w:sz w:val="24"/>
        </w:rPr>
        <w:tab/>
      </w:r>
      <w:r w:rsidRPr="00243812">
        <w:rPr>
          <w:rFonts w:ascii="Montserrat" w:hAnsi="Montserrat"/>
          <w:sz w:val="24"/>
        </w:rPr>
        <w:t>SERVICES</w:t>
      </w:r>
    </w:p>
    <w:p w14:paraId="5CC27DC7" w14:textId="3223C158" w:rsidR="004E739B" w:rsidRPr="00243812" w:rsidRDefault="00243812" w:rsidP="00F01A18">
      <w:pPr>
        <w:pStyle w:val="NoSpacing"/>
        <w:rPr>
          <w:rFonts w:ascii="Montserrat" w:hAnsi="Montserrat"/>
          <w:sz w:val="24"/>
        </w:rPr>
      </w:pPr>
      <w:r w:rsidRPr="00243812">
        <w:rPr>
          <w:rFonts w:ascii="Montserrat" w:hAnsi="Montserrat"/>
          <w:sz w:val="24"/>
        </w:rPr>
        <w:t>5.3.2</w:t>
      </w:r>
      <w:r w:rsidR="006F60BF" w:rsidRPr="00243812">
        <w:rPr>
          <w:rFonts w:ascii="Montserrat" w:hAnsi="Montserrat"/>
          <w:sz w:val="24"/>
        </w:rPr>
        <w:tab/>
      </w:r>
      <w:r w:rsidRPr="00243812">
        <w:rPr>
          <w:rFonts w:ascii="Montserrat" w:hAnsi="Montserrat"/>
          <w:sz w:val="24"/>
        </w:rPr>
        <w:t>SUBORDINATES</w:t>
      </w:r>
    </w:p>
    <w:p w14:paraId="2C603308" w14:textId="10C384B0" w:rsidR="004E739B" w:rsidRPr="00243812" w:rsidRDefault="00243812" w:rsidP="00F01A18">
      <w:pPr>
        <w:pStyle w:val="NoSpacing"/>
        <w:rPr>
          <w:rFonts w:ascii="Montserrat" w:hAnsi="Montserrat"/>
          <w:sz w:val="24"/>
        </w:rPr>
      </w:pPr>
      <w:r w:rsidRPr="00243812">
        <w:rPr>
          <w:rFonts w:ascii="Montserrat" w:hAnsi="Montserrat"/>
          <w:sz w:val="24"/>
        </w:rPr>
        <w:t>5.4</w:t>
      </w:r>
      <w:r w:rsidR="006F60BF" w:rsidRPr="00243812">
        <w:rPr>
          <w:rFonts w:ascii="Montserrat" w:hAnsi="Montserrat"/>
          <w:sz w:val="24"/>
        </w:rPr>
        <w:tab/>
      </w:r>
      <w:r w:rsidRPr="00243812">
        <w:rPr>
          <w:rFonts w:ascii="Montserrat" w:hAnsi="Montserrat"/>
          <w:sz w:val="24"/>
        </w:rPr>
        <w:t>RELATIVITY</w:t>
      </w:r>
    </w:p>
    <w:p w14:paraId="0192776D" w14:textId="4578A3C3" w:rsidR="004E739B" w:rsidRPr="00243812" w:rsidRDefault="00243812" w:rsidP="00F01A18">
      <w:pPr>
        <w:pStyle w:val="NoSpacing"/>
        <w:rPr>
          <w:rFonts w:ascii="Montserrat" w:hAnsi="Montserrat"/>
          <w:sz w:val="24"/>
        </w:rPr>
      </w:pPr>
      <w:r w:rsidRPr="00243812">
        <w:rPr>
          <w:rFonts w:ascii="Montserrat" w:hAnsi="Montserrat"/>
          <w:sz w:val="24"/>
        </w:rPr>
        <w:t>5.4.1</w:t>
      </w:r>
      <w:r w:rsidR="006F60BF" w:rsidRPr="00243812">
        <w:rPr>
          <w:rFonts w:ascii="Montserrat" w:hAnsi="Montserrat"/>
          <w:sz w:val="24"/>
        </w:rPr>
        <w:tab/>
      </w:r>
      <w:r w:rsidRPr="00243812">
        <w:rPr>
          <w:rFonts w:ascii="Montserrat" w:hAnsi="Montserrat"/>
          <w:sz w:val="24"/>
        </w:rPr>
        <w:t>TECHNOLOGY</w:t>
      </w:r>
    </w:p>
    <w:p w14:paraId="6AFC48F1" w14:textId="72669BA7" w:rsidR="004E739B" w:rsidRPr="00243812" w:rsidRDefault="00243812" w:rsidP="00F01A18">
      <w:pPr>
        <w:pStyle w:val="NoSpacing"/>
        <w:rPr>
          <w:rFonts w:ascii="Montserrat" w:hAnsi="Montserrat"/>
          <w:sz w:val="24"/>
        </w:rPr>
      </w:pPr>
      <w:r w:rsidRPr="00243812">
        <w:rPr>
          <w:rFonts w:ascii="Montserrat" w:hAnsi="Montserrat"/>
          <w:sz w:val="24"/>
        </w:rPr>
        <w:t>5.4.2</w:t>
      </w:r>
      <w:r w:rsidR="006F60BF" w:rsidRPr="00243812">
        <w:rPr>
          <w:rFonts w:ascii="Montserrat" w:hAnsi="Montserrat"/>
          <w:sz w:val="24"/>
        </w:rPr>
        <w:tab/>
      </w:r>
      <w:r w:rsidRPr="00243812">
        <w:rPr>
          <w:rFonts w:ascii="Montserrat" w:hAnsi="Montserrat"/>
          <w:sz w:val="24"/>
        </w:rPr>
        <w:t>PSYCHOLOGY</w:t>
      </w:r>
    </w:p>
    <w:p w14:paraId="6B87362B" w14:textId="55DE1260" w:rsidR="004E739B" w:rsidRPr="00243812" w:rsidRDefault="00243812" w:rsidP="00F01A18">
      <w:pPr>
        <w:pStyle w:val="NoSpacing"/>
        <w:rPr>
          <w:rFonts w:ascii="Montserrat" w:hAnsi="Montserrat"/>
          <w:sz w:val="24"/>
        </w:rPr>
      </w:pPr>
      <w:r w:rsidRPr="00243812">
        <w:rPr>
          <w:rFonts w:ascii="Montserrat" w:hAnsi="Montserrat"/>
          <w:sz w:val="24"/>
        </w:rPr>
        <w:t>5.4.3</w:t>
      </w:r>
      <w:r w:rsidR="006F60BF" w:rsidRPr="00243812">
        <w:rPr>
          <w:rFonts w:ascii="Montserrat" w:hAnsi="Montserrat"/>
          <w:sz w:val="24"/>
        </w:rPr>
        <w:tab/>
      </w:r>
      <w:r w:rsidRPr="00243812">
        <w:rPr>
          <w:rFonts w:ascii="Montserrat" w:hAnsi="Montserrat"/>
          <w:sz w:val="24"/>
        </w:rPr>
        <w:t>SPIRITUALITY</w:t>
      </w:r>
    </w:p>
    <w:p w14:paraId="3D35F54D" w14:textId="77777777" w:rsidR="004E739B" w:rsidRPr="00243812" w:rsidRDefault="004E739B" w:rsidP="00F01A18">
      <w:pPr>
        <w:pStyle w:val="NoSpacing"/>
        <w:rPr>
          <w:rFonts w:ascii="Montserrat" w:hAnsi="Montserrat"/>
          <w:sz w:val="24"/>
        </w:rPr>
      </w:pPr>
    </w:p>
    <w:p w14:paraId="5A10512E" w14:textId="77777777" w:rsidR="004E739B" w:rsidRPr="00243812" w:rsidRDefault="00243812" w:rsidP="00F01A18">
      <w:pPr>
        <w:pStyle w:val="NoSpacing"/>
        <w:rPr>
          <w:rFonts w:ascii="Montserrat" w:hAnsi="Montserrat"/>
          <w:sz w:val="24"/>
        </w:rPr>
      </w:pPr>
      <w:r w:rsidRPr="00243812">
        <w:rPr>
          <w:rFonts w:ascii="Montserrat" w:hAnsi="Montserrat"/>
          <w:sz w:val="24"/>
        </w:rPr>
        <w:t>6.0</w:t>
      </w:r>
      <w:r w:rsidRPr="00243812">
        <w:rPr>
          <w:rFonts w:ascii="Montserrat" w:hAnsi="Montserrat"/>
          <w:sz w:val="24"/>
        </w:rPr>
        <w:tab/>
        <w:t>APPENDIX</w:t>
      </w:r>
    </w:p>
    <w:p w14:paraId="3F07331E" w14:textId="77777777" w:rsidR="004E739B" w:rsidRPr="00243812" w:rsidRDefault="004E739B" w:rsidP="00F01A18">
      <w:pPr>
        <w:pStyle w:val="NoSpacing"/>
        <w:rPr>
          <w:rFonts w:ascii="Montserrat" w:hAnsi="Montserrat"/>
          <w:sz w:val="24"/>
        </w:rPr>
      </w:pPr>
    </w:p>
    <w:p w14:paraId="1240E4D6" w14:textId="77777777" w:rsidR="004E739B" w:rsidRPr="00243812" w:rsidRDefault="00243812" w:rsidP="00F01A18">
      <w:pPr>
        <w:pStyle w:val="NoSpacing"/>
        <w:rPr>
          <w:rFonts w:ascii="Montserrat" w:hAnsi="Montserrat"/>
          <w:sz w:val="24"/>
        </w:rPr>
      </w:pPr>
      <w:r w:rsidRPr="00243812">
        <w:rPr>
          <w:rFonts w:ascii="Montserrat" w:hAnsi="Montserrat"/>
          <w:sz w:val="24"/>
        </w:rPr>
        <w:t>PROFILES</w:t>
      </w:r>
    </w:p>
    <w:p w14:paraId="5E979E89" w14:textId="77777777" w:rsidR="004E739B" w:rsidRPr="00243812" w:rsidRDefault="004E739B" w:rsidP="00F01A18">
      <w:pPr>
        <w:pStyle w:val="NoSpacing"/>
        <w:rPr>
          <w:rFonts w:ascii="Montserrat" w:hAnsi="Montserrat"/>
          <w:sz w:val="24"/>
        </w:rPr>
      </w:pPr>
    </w:p>
    <w:p w14:paraId="79A9E1D5" w14:textId="77777777" w:rsidR="004E739B" w:rsidRPr="00243812" w:rsidRDefault="00243812" w:rsidP="00F01A18">
      <w:pPr>
        <w:pStyle w:val="NoSpacing"/>
        <w:rPr>
          <w:rFonts w:ascii="Montserrat" w:hAnsi="Montserrat"/>
          <w:sz w:val="24"/>
        </w:rPr>
      </w:pPr>
      <w:r w:rsidRPr="00243812">
        <w:rPr>
          <w:rFonts w:ascii="Montserrat" w:hAnsi="Montserrat"/>
          <w:sz w:val="24"/>
        </w:rPr>
        <w:t>THE CHARACTER</w:t>
      </w:r>
    </w:p>
    <w:p w14:paraId="05499015" w14:textId="77777777" w:rsidR="004E739B" w:rsidRPr="00243812" w:rsidRDefault="004E739B" w:rsidP="00F01A18">
      <w:pPr>
        <w:pStyle w:val="NoSpacing"/>
        <w:rPr>
          <w:rFonts w:ascii="Montserrat" w:hAnsi="Montserrat"/>
          <w:sz w:val="24"/>
        </w:rPr>
      </w:pPr>
    </w:p>
    <w:p w14:paraId="72293816" w14:textId="77777777" w:rsidR="004E739B" w:rsidRPr="00243812" w:rsidRDefault="00243812" w:rsidP="00F01A18">
      <w:pPr>
        <w:pStyle w:val="NoSpacing"/>
        <w:rPr>
          <w:rFonts w:ascii="Montserrat" w:hAnsi="Montserrat"/>
          <w:sz w:val="24"/>
        </w:rPr>
      </w:pPr>
      <w:r w:rsidRPr="00243812">
        <w:rPr>
          <w:rFonts w:ascii="Montserrat" w:hAnsi="Montserrat"/>
          <w:sz w:val="24"/>
        </w:rPr>
        <w:t>THE REALM</w:t>
      </w:r>
    </w:p>
    <w:p w14:paraId="3259A89E" w14:textId="77777777" w:rsidR="004E739B" w:rsidRPr="00243812" w:rsidRDefault="004E739B" w:rsidP="00F01A18">
      <w:pPr>
        <w:pStyle w:val="NoSpacing"/>
        <w:rPr>
          <w:rFonts w:ascii="Montserrat" w:hAnsi="Montserrat"/>
          <w:sz w:val="24"/>
        </w:rPr>
      </w:pPr>
    </w:p>
    <w:p w14:paraId="34A67C5B" w14:textId="77777777" w:rsidR="004E739B" w:rsidRPr="00243812" w:rsidRDefault="00243812" w:rsidP="00F01A18">
      <w:pPr>
        <w:pStyle w:val="NoSpacing"/>
        <w:rPr>
          <w:rFonts w:ascii="Montserrat" w:hAnsi="Montserrat"/>
          <w:sz w:val="24"/>
        </w:rPr>
      </w:pPr>
      <w:r w:rsidRPr="00243812">
        <w:rPr>
          <w:rFonts w:ascii="Montserrat" w:hAnsi="Montserrat"/>
          <w:sz w:val="24"/>
        </w:rPr>
        <w:t>THE UNKNOWN</w:t>
      </w:r>
    </w:p>
    <w:p w14:paraId="71FD896B" w14:textId="77777777" w:rsidR="004E739B" w:rsidRPr="00243812" w:rsidRDefault="00243812" w:rsidP="00F01A18">
      <w:pPr>
        <w:pStyle w:val="NoSpacing"/>
        <w:rPr>
          <w:rFonts w:ascii="Montserrat" w:hAnsi="Montserrat"/>
          <w:sz w:val="24"/>
        </w:rPr>
      </w:pPr>
      <w:r w:rsidRPr="00243812">
        <w:rPr>
          <w:rFonts w:ascii="Montserrat" w:hAnsi="Montserrat"/>
          <w:sz w:val="24"/>
        </w:rPr>
        <w:tab/>
        <w:t>POSSIBILITIES</w:t>
      </w:r>
    </w:p>
    <w:p w14:paraId="268DD053" w14:textId="77777777" w:rsidR="004E739B" w:rsidRPr="00243812" w:rsidRDefault="004E739B" w:rsidP="00F01A18">
      <w:pPr>
        <w:pStyle w:val="NoSpacing"/>
        <w:rPr>
          <w:rFonts w:ascii="Montserrat" w:hAnsi="Montserrat"/>
          <w:sz w:val="24"/>
        </w:rPr>
      </w:pPr>
    </w:p>
    <w:p w14:paraId="297DBCC5" w14:textId="77777777" w:rsidR="004E739B" w:rsidRPr="00243812" w:rsidRDefault="00243812" w:rsidP="00F01A18">
      <w:pPr>
        <w:pStyle w:val="NoSpacing"/>
        <w:rPr>
          <w:rFonts w:ascii="Montserrat" w:hAnsi="Montserrat"/>
          <w:sz w:val="24"/>
        </w:rPr>
      </w:pPr>
      <w:r w:rsidRPr="00243812">
        <w:rPr>
          <w:rFonts w:ascii="Montserrat" w:hAnsi="Montserrat"/>
          <w:sz w:val="24"/>
        </w:rPr>
        <w:t>THE KNOWN</w:t>
      </w:r>
    </w:p>
    <w:p w14:paraId="57BFA962" w14:textId="77777777" w:rsidR="004E739B" w:rsidRPr="00243812" w:rsidRDefault="00243812" w:rsidP="00F01A18">
      <w:pPr>
        <w:pStyle w:val="NoSpacing"/>
        <w:rPr>
          <w:rFonts w:ascii="Montserrat" w:hAnsi="Montserrat"/>
          <w:sz w:val="24"/>
        </w:rPr>
      </w:pPr>
      <w:r w:rsidRPr="00243812">
        <w:rPr>
          <w:rFonts w:ascii="Montserrat" w:hAnsi="Montserrat"/>
          <w:sz w:val="24"/>
        </w:rPr>
        <w:tab/>
        <w:t>MANIFESTATIONS</w:t>
      </w:r>
    </w:p>
    <w:p w14:paraId="6ED1E9F1" w14:textId="77777777" w:rsidR="004E739B" w:rsidRPr="00243812" w:rsidRDefault="004E739B" w:rsidP="00F01A18">
      <w:pPr>
        <w:pStyle w:val="NoSpacing"/>
        <w:rPr>
          <w:rFonts w:ascii="Montserrat" w:hAnsi="Montserrat"/>
          <w:sz w:val="24"/>
        </w:rPr>
      </w:pPr>
    </w:p>
    <w:p w14:paraId="0608BE7C" w14:textId="3A871B94" w:rsidR="004E739B" w:rsidRPr="00243812" w:rsidRDefault="00243812" w:rsidP="00F01A18">
      <w:pPr>
        <w:pStyle w:val="NoSpacing"/>
        <w:rPr>
          <w:rFonts w:ascii="Montserrat" w:hAnsi="Montserrat"/>
          <w:sz w:val="24"/>
        </w:rPr>
      </w:pPr>
      <w:r w:rsidRPr="00243812">
        <w:rPr>
          <w:rFonts w:ascii="Montserrat" w:hAnsi="Montserrat"/>
          <w:sz w:val="24"/>
        </w:rPr>
        <w:t>BASE MARGIN</w:t>
      </w:r>
      <w:r w:rsidRPr="00243812">
        <w:rPr>
          <w:rFonts w:ascii="Montserrat" w:hAnsi="Montserrat"/>
          <w:sz w:val="24"/>
        </w:rPr>
        <w:tab/>
      </w:r>
      <w:r w:rsidRPr="00243812">
        <w:rPr>
          <w:rFonts w:ascii="Montserrat" w:hAnsi="Montserrat"/>
          <w:sz w:val="24"/>
        </w:rPr>
        <w:t>Base Margin is the established threshold for each of the game aspects relative to each given aspect for a character.</w:t>
      </w:r>
      <w:r w:rsidR="006F60BF" w:rsidRPr="00243812">
        <w:rPr>
          <w:rFonts w:ascii="Montserrat" w:hAnsi="Montserrat"/>
          <w:sz w:val="24"/>
        </w:rPr>
        <w:t xml:space="preserve"> </w:t>
      </w:r>
      <w:r w:rsidRPr="00243812">
        <w:rPr>
          <w:rFonts w:ascii="Montserrat" w:hAnsi="Montserrat"/>
          <w:sz w:val="24"/>
        </w:rPr>
        <w:t>It represents a character's capacity under ideal circumstances; used in certain resolution formulas.</w:t>
      </w:r>
    </w:p>
    <w:p w14:paraId="18805F4F" w14:textId="77777777" w:rsidR="004E739B" w:rsidRPr="00243812" w:rsidRDefault="004E739B" w:rsidP="00F01A18">
      <w:pPr>
        <w:pStyle w:val="NoSpacing"/>
        <w:rPr>
          <w:rFonts w:ascii="Montserrat" w:hAnsi="Montserrat"/>
          <w:sz w:val="24"/>
        </w:rPr>
      </w:pPr>
    </w:p>
    <w:p w14:paraId="0FD51F63" w14:textId="03777823" w:rsidR="004E739B" w:rsidRPr="00243812" w:rsidRDefault="00243812" w:rsidP="00F01A18">
      <w:pPr>
        <w:pStyle w:val="NoSpacing"/>
        <w:rPr>
          <w:rFonts w:ascii="Montserrat" w:hAnsi="Montserrat"/>
          <w:sz w:val="24"/>
        </w:rPr>
      </w:pPr>
      <w:r w:rsidRPr="00243812">
        <w:rPr>
          <w:rFonts w:ascii="Montserrat" w:hAnsi="Montserrat"/>
          <w:sz w:val="24"/>
        </w:rPr>
        <w:t>RUN MARGIN</w:t>
      </w:r>
      <w:r w:rsidRPr="00243812">
        <w:rPr>
          <w:rFonts w:ascii="Montserrat" w:hAnsi="Montserrat"/>
          <w:sz w:val="24"/>
        </w:rPr>
        <w:tab/>
        <w:t>Run Margin is the current tally of ablative wear on each aspect subject to demanding or extreme circumstances as a result of the game.</w:t>
      </w:r>
      <w:r w:rsidR="006F60BF" w:rsidRPr="00243812">
        <w:rPr>
          <w:rFonts w:ascii="Montserrat" w:hAnsi="Montserrat"/>
          <w:sz w:val="24"/>
        </w:rPr>
        <w:t xml:space="preserve"> </w:t>
      </w:r>
    </w:p>
    <w:p w14:paraId="7E21C997" w14:textId="77777777" w:rsidR="004E739B" w:rsidRPr="00243812" w:rsidRDefault="004E739B" w:rsidP="00F01A18">
      <w:pPr>
        <w:pStyle w:val="NoSpacing"/>
        <w:rPr>
          <w:rFonts w:ascii="Montserrat" w:hAnsi="Montserrat"/>
          <w:sz w:val="24"/>
        </w:rPr>
      </w:pPr>
    </w:p>
    <w:p w14:paraId="713FA1A2"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Alt Outline</w:t>
      </w:r>
      <w:r w:rsidRPr="00243812">
        <w:rPr>
          <w:rFonts w:ascii="Montserrat" w:hAnsi="Montserrat"/>
          <w:sz w:val="24"/>
        </w:rPr>
        <w:tab/>
      </w:r>
      <w:r w:rsidRPr="00243812">
        <w:rPr>
          <w:rFonts w:ascii="Montserrat" w:hAnsi="Montserrat"/>
          <w:sz w:val="24"/>
        </w:rPr>
        <w:pict w14:anchorId="50845CC5">
          <v:rect id="_x0000_s1057" style="position:absolute;margin-left:1in;margin-top:80.55pt;width:396pt;height:.05pt;z-index:-251650560;mso-position-horizontal-relative:margin;mso-position-vertical-relative:page" o:allowincell="f" fillcolor="black" stroked="f" strokeweight=".05pt">
            <v:fill color2="black"/>
            <w10:wrap anchorx="margin" anchory="page"/>
          </v:rect>
        </w:pict>
      </w:r>
    </w:p>
    <w:p w14:paraId="3128C6C1" w14:textId="77777777" w:rsidR="004E739B" w:rsidRPr="00243812" w:rsidRDefault="004E739B" w:rsidP="00F01A18">
      <w:pPr>
        <w:pStyle w:val="NoSpacing"/>
        <w:rPr>
          <w:rFonts w:ascii="Montserrat" w:hAnsi="Montserrat"/>
          <w:sz w:val="24"/>
        </w:rPr>
      </w:pPr>
    </w:p>
    <w:p w14:paraId="045D9A2E" w14:textId="77777777" w:rsidR="004E739B" w:rsidRPr="00243812" w:rsidRDefault="00243812" w:rsidP="00F01A18">
      <w:pPr>
        <w:pStyle w:val="NoSpacing"/>
        <w:rPr>
          <w:rFonts w:ascii="Montserrat" w:hAnsi="Montserrat"/>
          <w:sz w:val="24"/>
        </w:rPr>
      </w:pPr>
      <w:r w:rsidRPr="00243812">
        <w:rPr>
          <w:rFonts w:ascii="Montserrat" w:hAnsi="Montserrat"/>
          <w:sz w:val="24"/>
        </w:rPr>
        <w:t>ARENA</w:t>
      </w:r>
    </w:p>
    <w:p w14:paraId="15F095CE" w14:textId="77777777" w:rsidR="004E739B" w:rsidRPr="00243812" w:rsidRDefault="00243812" w:rsidP="00F01A18">
      <w:pPr>
        <w:pStyle w:val="NoSpacing"/>
        <w:rPr>
          <w:rFonts w:ascii="Montserrat" w:hAnsi="Montserrat"/>
          <w:sz w:val="24"/>
        </w:rPr>
      </w:pPr>
      <w:r w:rsidRPr="00243812">
        <w:rPr>
          <w:rFonts w:ascii="Montserrat" w:hAnsi="Montserrat"/>
          <w:sz w:val="24"/>
        </w:rPr>
        <w:tab/>
        <w:t>premise</w:t>
      </w:r>
    </w:p>
    <w:p w14:paraId="49AFB110" w14:textId="77777777" w:rsidR="004E739B" w:rsidRPr="00243812" w:rsidRDefault="00243812" w:rsidP="00F01A18">
      <w:pPr>
        <w:pStyle w:val="NoSpacing"/>
        <w:rPr>
          <w:rFonts w:ascii="Montserrat" w:hAnsi="Montserrat"/>
          <w:sz w:val="24"/>
        </w:rPr>
      </w:pPr>
      <w:r w:rsidRPr="00243812">
        <w:rPr>
          <w:rFonts w:ascii="Montserrat" w:hAnsi="Montserrat"/>
          <w:sz w:val="24"/>
        </w:rPr>
        <w:tab/>
        <w:t>basic concepts, constructs and mechanics</w:t>
      </w:r>
    </w:p>
    <w:p w14:paraId="7428999C" w14:textId="77777777" w:rsidR="004E739B" w:rsidRPr="00243812" w:rsidRDefault="00243812" w:rsidP="00F01A18">
      <w:pPr>
        <w:pStyle w:val="NoSpacing"/>
        <w:rPr>
          <w:rFonts w:ascii="Montserrat" w:hAnsi="Montserrat"/>
          <w:sz w:val="24"/>
        </w:rPr>
      </w:pPr>
      <w:r w:rsidRPr="00243812">
        <w:rPr>
          <w:rFonts w:ascii="Montserrat" w:hAnsi="Montserrat"/>
          <w:sz w:val="24"/>
        </w:rPr>
        <w:tab/>
        <w:t>general information</w:t>
      </w:r>
    </w:p>
    <w:p w14:paraId="5499FDF7" w14:textId="77777777" w:rsidR="004E739B" w:rsidRPr="00243812" w:rsidRDefault="004E739B" w:rsidP="00F01A18">
      <w:pPr>
        <w:pStyle w:val="NoSpacing"/>
        <w:rPr>
          <w:rFonts w:ascii="Montserrat" w:hAnsi="Montserrat"/>
          <w:sz w:val="24"/>
        </w:rPr>
      </w:pPr>
    </w:p>
    <w:p w14:paraId="32B0D628"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00E7C8CA">
          <v:rect id="_x0000_s1058" style="position:absolute;margin-left:0;margin-top:0;width:468pt;height:.05pt;z-index:-251649536;mso-position-horizontal-relative:margin" o:allowincell="f" fillcolor="black" stroked="f" strokeweight=".05pt">
            <v:fill color2="black"/>
            <w10:wrap anchorx="margin"/>
          </v:rect>
        </w:pict>
      </w:r>
    </w:p>
    <w:p w14:paraId="451485D0" w14:textId="77777777" w:rsidR="004E739B" w:rsidRPr="00243812" w:rsidRDefault="004E739B" w:rsidP="00F01A18">
      <w:pPr>
        <w:pStyle w:val="NoSpacing"/>
        <w:rPr>
          <w:rFonts w:ascii="Montserrat" w:hAnsi="Montserrat"/>
          <w:sz w:val="24"/>
        </w:rPr>
      </w:pPr>
    </w:p>
    <w:p w14:paraId="3F5E48C4" w14:textId="77777777" w:rsidR="004E739B" w:rsidRPr="00243812" w:rsidRDefault="00243812" w:rsidP="00F01A18">
      <w:pPr>
        <w:pStyle w:val="NoSpacing"/>
        <w:rPr>
          <w:rFonts w:ascii="Montserrat" w:hAnsi="Montserrat"/>
          <w:sz w:val="24"/>
        </w:rPr>
      </w:pPr>
      <w:r w:rsidRPr="00243812">
        <w:rPr>
          <w:rFonts w:ascii="Montserrat" w:hAnsi="Montserrat"/>
          <w:sz w:val="24"/>
        </w:rPr>
        <w:t>MORTALITY</w:t>
      </w:r>
    </w:p>
    <w:p w14:paraId="1F1A56A1" w14:textId="77777777" w:rsidR="004E739B" w:rsidRPr="00243812" w:rsidRDefault="004E739B" w:rsidP="00F01A18">
      <w:pPr>
        <w:pStyle w:val="NoSpacing"/>
        <w:rPr>
          <w:rFonts w:ascii="Montserrat" w:hAnsi="Montserrat"/>
          <w:sz w:val="24"/>
        </w:rPr>
      </w:pPr>
    </w:p>
    <w:p w14:paraId="507A26A5" w14:textId="77777777" w:rsidR="004E739B" w:rsidRPr="00243812" w:rsidRDefault="00243812" w:rsidP="00F01A18">
      <w:pPr>
        <w:pStyle w:val="NoSpacing"/>
        <w:rPr>
          <w:rFonts w:ascii="Montserrat" w:hAnsi="Montserrat"/>
          <w:sz w:val="24"/>
        </w:rPr>
      </w:pPr>
      <w:r w:rsidRPr="00243812">
        <w:rPr>
          <w:rFonts w:ascii="Montserrat" w:hAnsi="Montserrat"/>
          <w:sz w:val="24"/>
        </w:rPr>
        <w:t>THE PRESENT LIFE</w:t>
      </w:r>
    </w:p>
    <w:p w14:paraId="79295EB5"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mechanics of incarnation</w:t>
      </w:r>
    </w:p>
    <w:p w14:paraId="43232CA1" w14:textId="77777777" w:rsidR="004E739B" w:rsidRPr="00243812" w:rsidRDefault="00243812" w:rsidP="00F01A18">
      <w:pPr>
        <w:pStyle w:val="NoSpacing"/>
        <w:rPr>
          <w:rFonts w:ascii="Montserrat" w:hAnsi="Montserrat"/>
          <w:sz w:val="24"/>
        </w:rPr>
      </w:pPr>
      <w:r w:rsidRPr="00243812">
        <w:rPr>
          <w:rFonts w:ascii="Montserrat" w:hAnsi="Montserrat"/>
          <w:sz w:val="24"/>
        </w:rPr>
        <w:tab/>
        <w:t>access, aspects, abilities, etc</w:t>
      </w:r>
    </w:p>
    <w:p w14:paraId="37740577" w14:textId="77777777" w:rsidR="004E739B" w:rsidRPr="00243812" w:rsidRDefault="00243812" w:rsidP="00F01A18">
      <w:pPr>
        <w:pStyle w:val="NoSpacing"/>
        <w:rPr>
          <w:rFonts w:ascii="Montserrat" w:hAnsi="Montserrat"/>
          <w:sz w:val="24"/>
        </w:rPr>
      </w:pPr>
      <w:r w:rsidRPr="00243812">
        <w:rPr>
          <w:rFonts w:ascii="Montserrat" w:hAnsi="Montserrat"/>
          <w:sz w:val="24"/>
        </w:rPr>
        <w:tab/>
        <w:t>mortal interaction</w:t>
      </w:r>
    </w:p>
    <w:p w14:paraId="79026C0F" w14:textId="77777777" w:rsidR="004E739B" w:rsidRPr="00243812" w:rsidRDefault="004E739B" w:rsidP="00F01A18">
      <w:pPr>
        <w:pStyle w:val="NoSpacing"/>
        <w:rPr>
          <w:rFonts w:ascii="Montserrat" w:hAnsi="Montserrat"/>
          <w:sz w:val="24"/>
        </w:rPr>
      </w:pPr>
    </w:p>
    <w:p w14:paraId="6CF886BD" w14:textId="77777777" w:rsidR="004E739B" w:rsidRPr="00243812" w:rsidRDefault="00243812" w:rsidP="00F01A18">
      <w:pPr>
        <w:pStyle w:val="NoSpacing"/>
        <w:rPr>
          <w:rFonts w:ascii="Montserrat" w:hAnsi="Montserrat"/>
          <w:sz w:val="24"/>
        </w:rPr>
      </w:pPr>
      <w:r w:rsidRPr="00243812">
        <w:rPr>
          <w:rFonts w:ascii="Montserrat" w:hAnsi="Montserrat"/>
          <w:sz w:val="24"/>
        </w:rPr>
        <w:t>LIFETIMES</w:t>
      </w:r>
    </w:p>
    <w:p w14:paraId="1555F447" w14:textId="77777777" w:rsidR="004E739B" w:rsidRPr="00243812" w:rsidRDefault="00243812" w:rsidP="00F01A18">
      <w:pPr>
        <w:pStyle w:val="NoSpacing"/>
        <w:rPr>
          <w:rFonts w:ascii="Montserrat" w:hAnsi="Montserrat"/>
          <w:sz w:val="24"/>
        </w:rPr>
      </w:pPr>
      <w:r w:rsidRPr="00243812">
        <w:rPr>
          <w:rFonts w:ascii="Montserrat" w:hAnsi="Montserrat"/>
          <w:sz w:val="24"/>
        </w:rPr>
        <w:tab/>
        <w:t>lifespan</w:t>
      </w:r>
    </w:p>
    <w:p w14:paraId="1D8905C3" w14:textId="77777777" w:rsidR="004E739B" w:rsidRPr="00243812" w:rsidRDefault="00243812" w:rsidP="00F01A18">
      <w:pPr>
        <w:pStyle w:val="NoSpacing"/>
        <w:rPr>
          <w:rFonts w:ascii="Montserrat" w:hAnsi="Montserrat"/>
          <w:sz w:val="24"/>
        </w:rPr>
      </w:pPr>
      <w:r w:rsidRPr="00243812">
        <w:rPr>
          <w:rFonts w:ascii="Montserrat" w:hAnsi="Montserrat"/>
          <w:sz w:val="24"/>
        </w:rPr>
        <w:tab/>
        <w:t>incarnation</w:t>
      </w:r>
    </w:p>
    <w:p w14:paraId="2CAEC5A2" w14:textId="77777777" w:rsidR="004E739B" w:rsidRPr="00243812" w:rsidRDefault="00243812" w:rsidP="00F01A18">
      <w:pPr>
        <w:pStyle w:val="NoSpacing"/>
        <w:rPr>
          <w:rFonts w:ascii="Montserrat" w:hAnsi="Montserrat"/>
          <w:sz w:val="24"/>
        </w:rPr>
      </w:pPr>
      <w:r w:rsidRPr="00243812">
        <w:rPr>
          <w:rFonts w:ascii="Montserrat" w:hAnsi="Montserrat"/>
          <w:sz w:val="24"/>
        </w:rPr>
        <w:tab/>
        <w:t>stages in incarnation, pressures</w:t>
      </w:r>
    </w:p>
    <w:p w14:paraId="47E0AFBE" w14:textId="77777777" w:rsidR="004E739B" w:rsidRPr="00243812" w:rsidRDefault="00243812" w:rsidP="00F01A18">
      <w:pPr>
        <w:pStyle w:val="NoSpacing"/>
        <w:rPr>
          <w:rFonts w:ascii="Montserrat" w:hAnsi="Montserrat"/>
          <w:sz w:val="24"/>
        </w:rPr>
      </w:pPr>
      <w:r w:rsidRPr="00243812">
        <w:rPr>
          <w:rFonts w:ascii="Montserrat" w:hAnsi="Montserrat"/>
          <w:sz w:val="24"/>
        </w:rPr>
        <w:tab/>
        <w:t>shadowing—folding lifetimes</w:t>
      </w:r>
    </w:p>
    <w:p w14:paraId="11C2E857" w14:textId="77777777" w:rsidR="004E739B" w:rsidRPr="00243812" w:rsidRDefault="004E739B" w:rsidP="00F01A18">
      <w:pPr>
        <w:pStyle w:val="NoSpacing"/>
        <w:rPr>
          <w:rFonts w:ascii="Montserrat" w:hAnsi="Montserrat"/>
          <w:sz w:val="24"/>
        </w:rPr>
      </w:pPr>
    </w:p>
    <w:p w14:paraId="7D57FCB0" w14:textId="77777777" w:rsidR="004E739B" w:rsidRPr="00243812" w:rsidRDefault="00243812" w:rsidP="00F01A18">
      <w:pPr>
        <w:pStyle w:val="NoSpacing"/>
        <w:rPr>
          <w:rFonts w:ascii="Montserrat" w:hAnsi="Montserrat"/>
          <w:sz w:val="24"/>
        </w:rPr>
      </w:pPr>
      <w:r w:rsidRPr="00243812">
        <w:rPr>
          <w:rFonts w:ascii="Montserrat" w:hAnsi="Montserrat"/>
          <w:sz w:val="24"/>
        </w:rPr>
        <w:t>EVOLUTION</w:t>
      </w:r>
    </w:p>
    <w:p w14:paraId="3385D6C9" w14:textId="77777777" w:rsidR="004E739B" w:rsidRPr="00243812" w:rsidRDefault="00243812" w:rsidP="00F01A18">
      <w:pPr>
        <w:pStyle w:val="NoSpacing"/>
        <w:rPr>
          <w:rFonts w:ascii="Montserrat" w:hAnsi="Montserrat"/>
          <w:sz w:val="24"/>
        </w:rPr>
      </w:pPr>
      <w:r w:rsidRPr="00243812">
        <w:rPr>
          <w:rFonts w:ascii="Montserrat" w:hAnsi="Montserrat"/>
          <w:sz w:val="24"/>
        </w:rPr>
        <w:tab/>
        <w:t>through natural selection</w:t>
      </w:r>
    </w:p>
    <w:p w14:paraId="308DB7C2" w14:textId="77777777" w:rsidR="004E739B" w:rsidRPr="00243812" w:rsidRDefault="00243812" w:rsidP="00F01A18">
      <w:pPr>
        <w:pStyle w:val="NoSpacing"/>
        <w:rPr>
          <w:rFonts w:ascii="Montserrat" w:hAnsi="Montserrat"/>
          <w:sz w:val="24"/>
        </w:rPr>
      </w:pPr>
      <w:r w:rsidRPr="00243812">
        <w:rPr>
          <w:rFonts w:ascii="Montserrat" w:hAnsi="Montserrat"/>
          <w:sz w:val="24"/>
        </w:rPr>
        <w:tab/>
        <w:t>through incarnations</w:t>
      </w:r>
    </w:p>
    <w:p w14:paraId="47CF660B" w14:textId="77777777" w:rsidR="004E739B" w:rsidRPr="00243812" w:rsidRDefault="004E739B" w:rsidP="00F01A18">
      <w:pPr>
        <w:pStyle w:val="NoSpacing"/>
        <w:rPr>
          <w:rFonts w:ascii="Montserrat" w:hAnsi="Montserrat"/>
          <w:sz w:val="24"/>
        </w:rPr>
      </w:pPr>
    </w:p>
    <w:p w14:paraId="7A8A824B"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570E8AFA">
          <v:rect id="_x0000_s1059" style="position:absolute;margin-left:0;margin-top:0;width:468pt;height:.05pt;z-index:-251648512;mso-position-horizontal-relative:margin" o:allowincell="f" fillcolor="black" stroked="f" strokeweight=".05pt">
            <v:fill color2="black"/>
            <w10:wrap anchorx="margin"/>
          </v:rect>
        </w:pict>
      </w:r>
    </w:p>
    <w:p w14:paraId="2EB57055" w14:textId="77777777" w:rsidR="004E739B" w:rsidRPr="00243812" w:rsidRDefault="004E739B" w:rsidP="00F01A18">
      <w:pPr>
        <w:pStyle w:val="NoSpacing"/>
        <w:rPr>
          <w:rFonts w:ascii="Montserrat" w:hAnsi="Montserrat"/>
          <w:sz w:val="24"/>
        </w:rPr>
      </w:pPr>
    </w:p>
    <w:p w14:paraId="01A334BD" w14:textId="77777777" w:rsidR="004E739B" w:rsidRPr="00243812" w:rsidRDefault="00243812" w:rsidP="00F01A18">
      <w:pPr>
        <w:pStyle w:val="NoSpacing"/>
        <w:rPr>
          <w:rFonts w:ascii="Montserrat" w:hAnsi="Montserrat"/>
          <w:sz w:val="24"/>
        </w:rPr>
      </w:pPr>
      <w:r w:rsidRPr="00243812">
        <w:rPr>
          <w:rFonts w:ascii="Montserrat" w:hAnsi="Montserrat"/>
          <w:sz w:val="24"/>
        </w:rPr>
        <w:t>IMMORTALITY</w:t>
      </w:r>
    </w:p>
    <w:p w14:paraId="6D2AF18D" w14:textId="77777777" w:rsidR="004E739B" w:rsidRPr="00243812" w:rsidRDefault="004E739B" w:rsidP="00F01A18">
      <w:pPr>
        <w:pStyle w:val="NoSpacing"/>
        <w:rPr>
          <w:rFonts w:ascii="Montserrat" w:hAnsi="Montserrat"/>
          <w:sz w:val="24"/>
        </w:rPr>
      </w:pPr>
    </w:p>
    <w:p w14:paraId="2381A596" w14:textId="77777777" w:rsidR="004E739B" w:rsidRPr="00243812" w:rsidRDefault="00243812" w:rsidP="00F01A18">
      <w:pPr>
        <w:pStyle w:val="NoSpacing"/>
        <w:rPr>
          <w:rFonts w:ascii="Montserrat" w:hAnsi="Montserrat"/>
          <w:sz w:val="24"/>
        </w:rPr>
      </w:pPr>
      <w:r w:rsidRPr="00243812">
        <w:rPr>
          <w:rFonts w:ascii="Montserrat" w:hAnsi="Montserrat"/>
          <w:sz w:val="24"/>
        </w:rPr>
        <w:t>DIVINE EVOLUTION</w:t>
      </w:r>
    </w:p>
    <w:p w14:paraId="3FBA3825" w14:textId="77777777" w:rsidR="004E739B" w:rsidRPr="00243812" w:rsidRDefault="00243812" w:rsidP="00F01A18">
      <w:pPr>
        <w:pStyle w:val="NoSpacing"/>
        <w:rPr>
          <w:rFonts w:ascii="Montserrat" w:hAnsi="Montserrat"/>
          <w:sz w:val="24"/>
        </w:rPr>
      </w:pPr>
      <w:r w:rsidRPr="00243812">
        <w:rPr>
          <w:rFonts w:ascii="Montserrat" w:hAnsi="Montserrat"/>
          <w:sz w:val="24"/>
        </w:rPr>
        <w:tab/>
        <w:t>relate to access, and mortality</w:t>
      </w:r>
    </w:p>
    <w:p w14:paraId="6608B64F" w14:textId="77777777" w:rsidR="004E739B" w:rsidRPr="00243812" w:rsidRDefault="00243812" w:rsidP="00F01A18">
      <w:pPr>
        <w:pStyle w:val="NoSpacing"/>
        <w:rPr>
          <w:rFonts w:ascii="Montserrat" w:hAnsi="Montserrat"/>
          <w:sz w:val="24"/>
        </w:rPr>
      </w:pPr>
      <w:r w:rsidRPr="00243812">
        <w:rPr>
          <w:rFonts w:ascii="Montserrat" w:hAnsi="Montserrat"/>
          <w:sz w:val="24"/>
        </w:rPr>
        <w:tab/>
        <w:t>awakening</w:t>
      </w:r>
    </w:p>
    <w:p w14:paraId="7746F0DA" w14:textId="77777777" w:rsidR="004E739B" w:rsidRPr="00243812" w:rsidRDefault="004E739B" w:rsidP="00F01A18">
      <w:pPr>
        <w:pStyle w:val="NoSpacing"/>
        <w:rPr>
          <w:rFonts w:ascii="Montserrat" w:hAnsi="Montserrat"/>
          <w:sz w:val="24"/>
        </w:rPr>
      </w:pPr>
    </w:p>
    <w:p w14:paraId="7792DA92" w14:textId="77777777" w:rsidR="004E739B" w:rsidRPr="00243812" w:rsidRDefault="00243812" w:rsidP="00F01A18">
      <w:pPr>
        <w:pStyle w:val="NoSpacing"/>
        <w:rPr>
          <w:rFonts w:ascii="Montserrat" w:hAnsi="Montserrat"/>
          <w:sz w:val="24"/>
        </w:rPr>
      </w:pPr>
      <w:r w:rsidRPr="00243812">
        <w:rPr>
          <w:rFonts w:ascii="Montserrat" w:hAnsi="Montserrat"/>
          <w:sz w:val="24"/>
        </w:rPr>
        <w:t>DOMAIN</w:t>
      </w:r>
    </w:p>
    <w:p w14:paraId="57D80B26" w14:textId="77777777" w:rsidR="004E739B" w:rsidRPr="00243812" w:rsidRDefault="00243812" w:rsidP="00F01A18">
      <w:pPr>
        <w:pStyle w:val="NoSpacing"/>
        <w:rPr>
          <w:rFonts w:ascii="Montserrat" w:hAnsi="Montserrat"/>
          <w:sz w:val="24"/>
        </w:rPr>
      </w:pPr>
      <w:r w:rsidRPr="00243812">
        <w:rPr>
          <w:rFonts w:ascii="Montserrat" w:hAnsi="Montserrat"/>
          <w:sz w:val="24"/>
        </w:rPr>
        <w:tab/>
        <w:t>dimension and media</w:t>
      </w:r>
    </w:p>
    <w:p w14:paraId="1630913E" w14:textId="77777777" w:rsidR="004E739B" w:rsidRPr="00243812" w:rsidRDefault="00243812" w:rsidP="00F01A18">
      <w:pPr>
        <w:pStyle w:val="NoSpacing"/>
        <w:rPr>
          <w:rFonts w:ascii="Montserrat" w:hAnsi="Montserrat"/>
          <w:sz w:val="24"/>
        </w:rPr>
      </w:pPr>
      <w:r w:rsidRPr="00243812">
        <w:rPr>
          <w:rFonts w:ascii="Montserrat" w:hAnsi="Montserrat"/>
          <w:sz w:val="24"/>
        </w:rPr>
        <w:tab/>
        <w:t>divine aspects—realms, avatars, angels, auras</w:t>
      </w:r>
    </w:p>
    <w:p w14:paraId="6040A23B" w14:textId="77777777" w:rsidR="004E739B" w:rsidRPr="00243812" w:rsidRDefault="004E739B" w:rsidP="00F01A18">
      <w:pPr>
        <w:pStyle w:val="NoSpacing"/>
        <w:rPr>
          <w:rFonts w:ascii="Montserrat" w:hAnsi="Montserrat"/>
          <w:sz w:val="24"/>
        </w:rPr>
      </w:pPr>
    </w:p>
    <w:p w14:paraId="2A9C9FCE"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63F68F5B">
          <v:rect id="_x0000_s1060" style="position:absolute;margin-left:0;margin-top:0;width:468pt;height:.05pt;z-index:-251647488;mso-position-horizontal-relative:margin" o:allowincell="f" fillcolor="black" stroked="f" strokeweight=".05pt">
            <v:fill color2="black"/>
            <w10:wrap anchorx="margin"/>
          </v:rect>
        </w:pict>
      </w:r>
    </w:p>
    <w:p w14:paraId="55AB6AAA" w14:textId="77777777" w:rsidR="004E739B" w:rsidRPr="00243812" w:rsidRDefault="004E739B" w:rsidP="00F01A18">
      <w:pPr>
        <w:pStyle w:val="NoSpacing"/>
        <w:rPr>
          <w:rFonts w:ascii="Montserrat" w:hAnsi="Montserrat"/>
          <w:sz w:val="24"/>
        </w:rPr>
      </w:pPr>
    </w:p>
    <w:p w14:paraId="2C27EAE1" w14:textId="77777777" w:rsidR="004E739B" w:rsidRPr="00243812" w:rsidRDefault="00243812" w:rsidP="00F01A18">
      <w:pPr>
        <w:pStyle w:val="NoSpacing"/>
        <w:rPr>
          <w:rFonts w:ascii="Montserrat" w:hAnsi="Montserrat"/>
          <w:sz w:val="24"/>
        </w:rPr>
      </w:pPr>
      <w:r w:rsidRPr="00243812">
        <w:rPr>
          <w:rFonts w:ascii="Montserrat" w:hAnsi="Montserrat"/>
          <w:sz w:val="24"/>
        </w:rPr>
        <w:t>OBLIVION</w:t>
      </w:r>
    </w:p>
    <w:p w14:paraId="126A7B87" w14:textId="77777777" w:rsidR="004E739B" w:rsidRPr="00243812" w:rsidRDefault="004E739B" w:rsidP="00F01A18">
      <w:pPr>
        <w:pStyle w:val="NoSpacing"/>
        <w:rPr>
          <w:rFonts w:ascii="Montserrat" w:hAnsi="Montserrat"/>
          <w:sz w:val="24"/>
        </w:rPr>
      </w:pPr>
    </w:p>
    <w:p w14:paraId="1A11AFF4" w14:textId="77777777" w:rsidR="004E739B" w:rsidRPr="00243812" w:rsidRDefault="00243812" w:rsidP="00F01A18">
      <w:pPr>
        <w:pStyle w:val="NoSpacing"/>
        <w:rPr>
          <w:rFonts w:ascii="Montserrat" w:hAnsi="Montserrat"/>
          <w:sz w:val="24"/>
        </w:rPr>
      </w:pPr>
      <w:r w:rsidRPr="00243812">
        <w:rPr>
          <w:rFonts w:ascii="Montserrat" w:hAnsi="Montserrat"/>
          <w:sz w:val="24"/>
        </w:rPr>
        <w:t>EXPRESSION</w:t>
      </w:r>
    </w:p>
    <w:p w14:paraId="3397E92D" w14:textId="77777777" w:rsidR="004E739B" w:rsidRPr="00243812" w:rsidRDefault="00243812" w:rsidP="00F01A18">
      <w:pPr>
        <w:pStyle w:val="NoSpacing"/>
        <w:rPr>
          <w:rFonts w:ascii="Montserrat" w:hAnsi="Montserrat"/>
          <w:sz w:val="24"/>
        </w:rPr>
      </w:pPr>
      <w:r w:rsidRPr="00243812">
        <w:rPr>
          <w:rFonts w:ascii="Montserrat" w:hAnsi="Montserrat"/>
          <w:sz w:val="24"/>
        </w:rPr>
        <w:tab/>
        <w:t>action and power</w:t>
      </w:r>
    </w:p>
    <w:p w14:paraId="65D92C67" w14:textId="77777777" w:rsidR="004E739B" w:rsidRPr="00243812" w:rsidRDefault="00243812" w:rsidP="00F01A18">
      <w:pPr>
        <w:pStyle w:val="NoSpacing"/>
        <w:rPr>
          <w:rFonts w:ascii="Montserrat" w:hAnsi="Montserrat"/>
          <w:sz w:val="24"/>
        </w:rPr>
      </w:pPr>
      <w:r w:rsidRPr="00243812">
        <w:rPr>
          <w:rFonts w:ascii="Montserrat" w:hAnsi="Montserrat"/>
          <w:sz w:val="24"/>
        </w:rPr>
        <w:tab/>
        <w:t>shadows and auras</w:t>
      </w:r>
    </w:p>
    <w:p w14:paraId="57894914" w14:textId="77777777" w:rsidR="004E739B" w:rsidRPr="00243812" w:rsidRDefault="00243812" w:rsidP="00F01A18">
      <w:pPr>
        <w:pStyle w:val="NoSpacing"/>
        <w:rPr>
          <w:rFonts w:ascii="Montserrat" w:hAnsi="Montserrat"/>
          <w:sz w:val="24"/>
        </w:rPr>
      </w:pPr>
      <w:r w:rsidRPr="00243812">
        <w:rPr>
          <w:rFonts w:ascii="Montserrat" w:hAnsi="Montserrat"/>
          <w:sz w:val="24"/>
        </w:rPr>
        <w:tab/>
        <w:t>interaction</w:t>
      </w:r>
    </w:p>
    <w:p w14:paraId="48C5600D" w14:textId="77777777" w:rsidR="004E739B" w:rsidRPr="00243812" w:rsidRDefault="00243812" w:rsidP="00F01A18">
      <w:pPr>
        <w:pStyle w:val="NoSpacing"/>
        <w:rPr>
          <w:rFonts w:ascii="Montserrat" w:hAnsi="Montserrat"/>
          <w:sz w:val="24"/>
        </w:rPr>
      </w:pPr>
      <w:r w:rsidRPr="00243812">
        <w:rPr>
          <w:rFonts w:ascii="Montserrat" w:hAnsi="Montserrat"/>
          <w:sz w:val="24"/>
        </w:rPr>
        <w:tab/>
        <w:t>growth and experience</w:t>
      </w:r>
    </w:p>
    <w:p w14:paraId="5702C01E" w14:textId="77777777" w:rsidR="004E739B" w:rsidRPr="00243812" w:rsidRDefault="004E739B" w:rsidP="00F01A18">
      <w:pPr>
        <w:pStyle w:val="NoSpacing"/>
        <w:rPr>
          <w:rFonts w:ascii="Montserrat" w:hAnsi="Montserrat"/>
          <w:sz w:val="24"/>
        </w:rPr>
      </w:pPr>
    </w:p>
    <w:p w14:paraId="1F91203C" w14:textId="77777777" w:rsidR="004E739B" w:rsidRPr="00243812" w:rsidRDefault="00243812" w:rsidP="00F01A18">
      <w:pPr>
        <w:pStyle w:val="NoSpacing"/>
        <w:rPr>
          <w:rFonts w:ascii="Montserrat" w:hAnsi="Montserrat"/>
          <w:sz w:val="24"/>
        </w:rPr>
      </w:pPr>
      <w:r w:rsidRPr="00243812">
        <w:rPr>
          <w:rFonts w:ascii="Montserrat" w:hAnsi="Montserrat"/>
          <w:sz w:val="24"/>
        </w:rPr>
        <w:t>EXECUTION</w:t>
      </w:r>
    </w:p>
    <w:p w14:paraId="1D8E4F67"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circumstance</w:t>
      </w:r>
    </w:p>
    <w:p w14:paraId="7788DF55" w14:textId="77777777" w:rsidR="004E739B" w:rsidRPr="00243812" w:rsidRDefault="00243812" w:rsidP="00F01A18">
      <w:pPr>
        <w:pStyle w:val="NoSpacing"/>
        <w:rPr>
          <w:rFonts w:ascii="Montserrat" w:hAnsi="Montserrat"/>
          <w:sz w:val="24"/>
        </w:rPr>
      </w:pPr>
      <w:r w:rsidRPr="00243812">
        <w:rPr>
          <w:rFonts w:ascii="Montserrat" w:hAnsi="Montserrat"/>
          <w:sz w:val="24"/>
        </w:rPr>
        <w:tab/>
        <w:t>acts and consequences</w:t>
      </w:r>
    </w:p>
    <w:p w14:paraId="58ECB391" w14:textId="77777777" w:rsidR="004E739B" w:rsidRPr="00243812" w:rsidRDefault="00243812" w:rsidP="00F01A18">
      <w:pPr>
        <w:pStyle w:val="NoSpacing"/>
        <w:rPr>
          <w:rFonts w:ascii="Montserrat" w:hAnsi="Montserrat"/>
          <w:sz w:val="24"/>
        </w:rPr>
      </w:pPr>
      <w:r w:rsidRPr="00243812">
        <w:rPr>
          <w:rFonts w:ascii="Montserrat" w:hAnsi="Montserrat"/>
          <w:sz w:val="24"/>
        </w:rPr>
        <w:tab/>
        <w:t>limits—natural (virtual) and unnatural (profound)</w:t>
      </w:r>
    </w:p>
    <w:p w14:paraId="0BB1ACE7" w14:textId="77777777" w:rsidR="004E739B" w:rsidRPr="00243812" w:rsidRDefault="00243812" w:rsidP="00F01A18">
      <w:pPr>
        <w:pStyle w:val="NoSpacing"/>
        <w:rPr>
          <w:rFonts w:ascii="Montserrat" w:hAnsi="Montserrat"/>
          <w:sz w:val="24"/>
        </w:rPr>
      </w:pPr>
      <w:r w:rsidRPr="00243812">
        <w:rPr>
          <w:rFonts w:ascii="Montserrat" w:hAnsi="Montserrat"/>
          <w:sz w:val="24"/>
        </w:rPr>
        <w:tab/>
        <w:t>death and damage</w:t>
      </w:r>
    </w:p>
    <w:p w14:paraId="3A42CA9F" w14:textId="77777777" w:rsidR="004E739B" w:rsidRPr="00243812" w:rsidRDefault="004E739B" w:rsidP="00F01A18">
      <w:pPr>
        <w:pStyle w:val="NoSpacing"/>
        <w:rPr>
          <w:rFonts w:ascii="Montserrat" w:hAnsi="Montserrat"/>
          <w:sz w:val="24"/>
        </w:rPr>
      </w:pPr>
    </w:p>
    <w:p w14:paraId="2F641226" w14:textId="77777777" w:rsidR="004E739B" w:rsidRPr="00243812" w:rsidRDefault="00243812" w:rsidP="00F01A18">
      <w:pPr>
        <w:pStyle w:val="NoSpacing"/>
        <w:rPr>
          <w:rFonts w:ascii="Montserrat" w:hAnsi="Montserrat"/>
          <w:sz w:val="24"/>
        </w:rPr>
      </w:pPr>
      <w:r w:rsidRPr="00243812">
        <w:rPr>
          <w:rFonts w:ascii="Montserrat" w:hAnsi="Montserrat"/>
          <w:sz w:val="24"/>
        </w:rPr>
        <w:pict w14:anchorId="04E68901">
          <v:rect id="_x0000_s1061" style="position:absolute;margin-left:0;margin-top:0;width:468pt;height:.05pt;z-index:-251646464;mso-position-horizontal-relative:margin" o:allowincell="f" fillcolor="black" stroked="f" strokeweight=".05pt">
            <v:fill color2="black"/>
            <w10:wrap anchorx="margin"/>
          </v:rect>
        </w:pict>
      </w:r>
    </w:p>
    <w:p w14:paraId="2D191439" w14:textId="77777777" w:rsidR="004E739B" w:rsidRPr="00243812" w:rsidRDefault="004E739B" w:rsidP="00F01A18">
      <w:pPr>
        <w:pStyle w:val="NoSpacing"/>
        <w:rPr>
          <w:rFonts w:ascii="Montserrat" w:hAnsi="Montserrat"/>
          <w:sz w:val="24"/>
        </w:rPr>
      </w:pPr>
    </w:p>
    <w:p w14:paraId="36298F12" w14:textId="77777777" w:rsidR="004E739B" w:rsidRPr="00243812" w:rsidRDefault="00243812" w:rsidP="00F01A18">
      <w:pPr>
        <w:pStyle w:val="NoSpacing"/>
        <w:rPr>
          <w:rFonts w:ascii="Montserrat" w:hAnsi="Montserrat"/>
          <w:sz w:val="24"/>
        </w:rPr>
      </w:pPr>
      <w:r w:rsidRPr="00243812">
        <w:rPr>
          <w:rFonts w:ascii="Montserrat" w:hAnsi="Montserrat"/>
          <w:sz w:val="24"/>
        </w:rPr>
        <w:t>APIERON</w:t>
      </w:r>
    </w:p>
    <w:p w14:paraId="73628080" w14:textId="77777777" w:rsidR="004E739B" w:rsidRPr="00243812" w:rsidRDefault="004E739B" w:rsidP="00F01A18">
      <w:pPr>
        <w:pStyle w:val="NoSpacing"/>
        <w:rPr>
          <w:rFonts w:ascii="Montserrat" w:hAnsi="Montserrat"/>
          <w:sz w:val="24"/>
        </w:rPr>
      </w:pPr>
    </w:p>
    <w:p w14:paraId="24E89BF9" w14:textId="77777777" w:rsidR="004E739B" w:rsidRPr="00243812" w:rsidRDefault="00243812" w:rsidP="00F01A18">
      <w:pPr>
        <w:pStyle w:val="NoSpacing"/>
        <w:rPr>
          <w:rFonts w:ascii="Montserrat" w:hAnsi="Montserrat"/>
          <w:sz w:val="24"/>
        </w:rPr>
      </w:pPr>
      <w:r w:rsidRPr="00243812">
        <w:rPr>
          <w:rFonts w:ascii="Montserrat" w:hAnsi="Montserrat"/>
          <w:sz w:val="24"/>
        </w:rPr>
        <w:t>ACCESS</w:t>
      </w:r>
    </w:p>
    <w:p w14:paraId="0AB46179" w14:textId="77777777" w:rsidR="004E739B" w:rsidRPr="00243812" w:rsidRDefault="00243812" w:rsidP="00F01A18">
      <w:pPr>
        <w:pStyle w:val="NoSpacing"/>
        <w:rPr>
          <w:rFonts w:ascii="Montserrat" w:hAnsi="Montserrat"/>
          <w:sz w:val="24"/>
        </w:rPr>
      </w:pPr>
      <w:r w:rsidRPr="00243812">
        <w:rPr>
          <w:rFonts w:ascii="Montserrat" w:hAnsi="Montserrat"/>
          <w:sz w:val="24"/>
        </w:rPr>
        <w:tab/>
        <w:t>details and expansion for the application of access in arena</w:t>
      </w:r>
    </w:p>
    <w:p w14:paraId="450C1368" w14:textId="77777777" w:rsidR="004E739B" w:rsidRPr="00243812" w:rsidRDefault="004E739B" w:rsidP="00F01A18">
      <w:pPr>
        <w:pStyle w:val="NoSpacing"/>
        <w:rPr>
          <w:rFonts w:ascii="Montserrat" w:hAnsi="Montserrat"/>
          <w:sz w:val="24"/>
        </w:rPr>
      </w:pPr>
    </w:p>
    <w:p w14:paraId="7B515C50" w14:textId="77777777" w:rsidR="004E739B" w:rsidRPr="00243812" w:rsidRDefault="00243812" w:rsidP="00F01A18">
      <w:pPr>
        <w:pStyle w:val="NoSpacing"/>
        <w:rPr>
          <w:rFonts w:ascii="Montserrat" w:hAnsi="Montserrat"/>
          <w:sz w:val="24"/>
        </w:rPr>
      </w:pPr>
      <w:r w:rsidRPr="00243812">
        <w:rPr>
          <w:rFonts w:ascii="Montserrat" w:hAnsi="Montserrat"/>
          <w:sz w:val="24"/>
        </w:rPr>
        <w:t>ASPECTS</w:t>
      </w:r>
    </w:p>
    <w:p w14:paraId="7B4F599A"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details and expansion for the use of aspects in arena</w:t>
      </w:r>
    </w:p>
    <w:p w14:paraId="2E2D628E" w14:textId="77777777" w:rsidR="004E739B" w:rsidRPr="00243812" w:rsidRDefault="004E739B" w:rsidP="00F01A18">
      <w:pPr>
        <w:pStyle w:val="NoSpacing"/>
        <w:rPr>
          <w:rFonts w:ascii="Montserrat" w:hAnsi="Montserrat"/>
          <w:sz w:val="24"/>
        </w:rPr>
      </w:pPr>
    </w:p>
    <w:p w14:paraId="1E2AB3EF" w14:textId="77777777" w:rsidR="004E739B" w:rsidRPr="00243812" w:rsidRDefault="00243812" w:rsidP="00F01A18">
      <w:pPr>
        <w:pStyle w:val="NoSpacing"/>
        <w:rPr>
          <w:rFonts w:ascii="Montserrat" w:hAnsi="Montserrat"/>
          <w:sz w:val="24"/>
        </w:rPr>
      </w:pPr>
      <w:r w:rsidRPr="00243812">
        <w:rPr>
          <w:rFonts w:ascii="Montserrat" w:hAnsi="Montserrat"/>
          <w:sz w:val="24"/>
        </w:rPr>
        <w:t>ABILITIES</w:t>
      </w:r>
    </w:p>
    <w:p w14:paraId="6745A333" w14:textId="77777777" w:rsidR="004E739B" w:rsidRPr="00243812" w:rsidRDefault="00243812" w:rsidP="00F01A18">
      <w:pPr>
        <w:pStyle w:val="NoSpacing"/>
        <w:rPr>
          <w:rFonts w:ascii="Montserrat" w:hAnsi="Montserrat"/>
          <w:sz w:val="24"/>
        </w:rPr>
      </w:pPr>
      <w:r w:rsidRPr="00243812">
        <w:rPr>
          <w:rFonts w:ascii="Montserrat" w:hAnsi="Montserrat"/>
          <w:sz w:val="24"/>
        </w:rPr>
        <w:tab/>
        <w:t>details and expansion for abilities</w:t>
      </w:r>
    </w:p>
    <w:p w14:paraId="7592D163" w14:textId="77777777" w:rsidR="004E739B" w:rsidRPr="00243812" w:rsidRDefault="004E739B" w:rsidP="00F01A18">
      <w:pPr>
        <w:pStyle w:val="NoSpacing"/>
        <w:rPr>
          <w:rFonts w:ascii="Montserrat" w:hAnsi="Montserrat"/>
          <w:sz w:val="24"/>
        </w:rPr>
      </w:pPr>
    </w:p>
    <w:p w14:paraId="1C77B874" w14:textId="77777777" w:rsidR="004E739B" w:rsidRPr="00243812" w:rsidRDefault="00243812" w:rsidP="00F01A18">
      <w:pPr>
        <w:pStyle w:val="NoSpacing"/>
        <w:rPr>
          <w:rFonts w:ascii="Montserrat" w:hAnsi="Montserrat"/>
          <w:sz w:val="24"/>
        </w:rPr>
      </w:pPr>
      <w:r w:rsidRPr="00243812">
        <w:rPr>
          <w:rFonts w:ascii="Montserrat" w:hAnsi="Montserrat"/>
          <w:sz w:val="24"/>
        </w:rPr>
        <w:t>ERRATA</w:t>
      </w:r>
    </w:p>
    <w:p w14:paraId="37EC0CCA" w14:textId="77777777" w:rsidR="004E739B" w:rsidRPr="00243812" w:rsidRDefault="00243812" w:rsidP="00F01A18">
      <w:pPr>
        <w:pStyle w:val="NoSpacing"/>
        <w:rPr>
          <w:rFonts w:ascii="Montserrat" w:hAnsi="Montserrat"/>
          <w:sz w:val="24"/>
        </w:rPr>
      </w:pPr>
      <w:r w:rsidRPr="00243812">
        <w:rPr>
          <w:rFonts w:ascii="Montserrat" w:hAnsi="Montserrat"/>
          <w:sz w:val="24"/>
        </w:rPr>
        <w:tab/>
        <w:t>other details, by type and era</w:t>
      </w:r>
    </w:p>
    <w:p w14:paraId="75B36245" w14:textId="77777777" w:rsidR="004E739B" w:rsidRPr="00243812" w:rsidRDefault="00243812" w:rsidP="00F01A18">
      <w:pPr>
        <w:pStyle w:val="NoSpacing"/>
        <w:rPr>
          <w:rFonts w:ascii="Montserrat" w:hAnsi="Montserrat"/>
          <w:sz w:val="24"/>
        </w:rPr>
      </w:pPr>
      <w:r w:rsidRPr="00243812">
        <w:rPr>
          <w:rFonts w:ascii="Montserrat" w:hAnsi="Montserrat"/>
          <w:sz w:val="24"/>
        </w:rPr>
        <w:tab/>
        <w:t>wealth and privilidge</w:t>
      </w:r>
    </w:p>
    <w:p w14:paraId="7DCDD671" w14:textId="77777777" w:rsidR="004E739B" w:rsidRPr="00243812" w:rsidRDefault="00243812" w:rsidP="00F01A18">
      <w:pPr>
        <w:pStyle w:val="NoSpacing"/>
        <w:rPr>
          <w:rFonts w:ascii="Montserrat" w:hAnsi="Montserrat"/>
          <w:sz w:val="24"/>
        </w:rPr>
      </w:pPr>
      <w:r w:rsidRPr="00243812">
        <w:rPr>
          <w:rFonts w:ascii="Montserrat" w:hAnsi="Montserrat"/>
          <w:sz w:val="24"/>
        </w:rPr>
        <w:tab/>
        <w:t>influence</w:t>
      </w:r>
    </w:p>
    <w:p w14:paraId="5CA8A41C" w14:textId="77777777" w:rsidR="004E739B" w:rsidRPr="00243812" w:rsidRDefault="00243812" w:rsidP="00F01A18">
      <w:pPr>
        <w:pStyle w:val="NoSpacing"/>
        <w:rPr>
          <w:rFonts w:ascii="Montserrat" w:hAnsi="Montserrat"/>
          <w:sz w:val="24"/>
        </w:rPr>
      </w:pPr>
      <w:r w:rsidRPr="00243812">
        <w:rPr>
          <w:rFonts w:ascii="Montserrat" w:hAnsi="Montserrat"/>
          <w:sz w:val="24"/>
        </w:rPr>
        <w:tab/>
        <w:t>education</w:t>
      </w:r>
    </w:p>
    <w:p w14:paraId="4CACB823" w14:textId="77777777" w:rsidR="004E739B" w:rsidRPr="00243812" w:rsidRDefault="00243812" w:rsidP="00F01A18">
      <w:pPr>
        <w:pStyle w:val="NoSpacing"/>
        <w:rPr>
          <w:rFonts w:ascii="Montserrat" w:hAnsi="Montserrat"/>
          <w:sz w:val="24"/>
        </w:rPr>
      </w:pPr>
      <w:r w:rsidRPr="00243812">
        <w:rPr>
          <w:rFonts w:ascii="Montserrat" w:hAnsi="Montserrat"/>
          <w:sz w:val="24"/>
        </w:rPr>
        <w:tab/>
        <w:t>armaments and armor</w:t>
      </w:r>
    </w:p>
    <w:p w14:paraId="1920FB1F" w14:textId="77777777" w:rsidR="004E739B" w:rsidRPr="00243812" w:rsidRDefault="004E739B" w:rsidP="00F01A18">
      <w:pPr>
        <w:pStyle w:val="NoSpacing"/>
        <w:rPr>
          <w:rFonts w:ascii="Montserrat" w:hAnsi="Montserrat"/>
          <w:sz w:val="24"/>
        </w:rPr>
      </w:pPr>
    </w:p>
    <w:p w14:paraId="214E9706" w14:textId="77777777" w:rsidR="004E739B" w:rsidRPr="00243812" w:rsidRDefault="00243812" w:rsidP="00F01A18">
      <w:pPr>
        <w:pStyle w:val="NoSpacing"/>
        <w:rPr>
          <w:rFonts w:ascii="Montserrat" w:hAnsi="Montserrat"/>
          <w:sz w:val="24"/>
        </w:rPr>
      </w:pPr>
      <w:r w:rsidRPr="00243812">
        <w:rPr>
          <w:rFonts w:ascii="Montserrat" w:hAnsi="Montserrat"/>
          <w:sz w:val="24"/>
        </w:rPr>
        <w:t>ARENA SUPPORT</w:t>
      </w:r>
      <w:r w:rsidRPr="00243812">
        <w:rPr>
          <w:rFonts w:ascii="Montserrat" w:hAnsi="Montserrat"/>
          <w:sz w:val="24"/>
        </w:rPr>
        <w:tab/>
      </w:r>
    </w:p>
    <w:p w14:paraId="5F0494F3" w14:textId="77777777" w:rsidR="004E739B" w:rsidRPr="00243812" w:rsidRDefault="004E739B" w:rsidP="00F01A18">
      <w:pPr>
        <w:pStyle w:val="NoSpacing"/>
        <w:rPr>
          <w:rFonts w:ascii="Montserrat" w:hAnsi="Montserrat"/>
          <w:sz w:val="24"/>
        </w:rPr>
      </w:pPr>
    </w:p>
    <w:p w14:paraId="4DD30AF7" w14:textId="77777777" w:rsidR="004E739B" w:rsidRPr="00243812" w:rsidRDefault="00243812" w:rsidP="00F01A18">
      <w:pPr>
        <w:pStyle w:val="NoSpacing"/>
        <w:rPr>
          <w:rFonts w:ascii="Montserrat" w:hAnsi="Montserrat"/>
          <w:sz w:val="24"/>
        </w:rPr>
      </w:pPr>
      <w:r w:rsidRPr="00243812">
        <w:rPr>
          <w:rFonts w:ascii="Montserrat" w:hAnsi="Montserrat"/>
          <w:sz w:val="24"/>
        </w:rPr>
        <w:tab/>
        <w:t>dimensions and mediums</w:t>
      </w:r>
    </w:p>
    <w:p w14:paraId="345873A8" w14:textId="77777777" w:rsidR="004E739B" w:rsidRPr="00243812" w:rsidRDefault="00243812" w:rsidP="00F01A18">
      <w:pPr>
        <w:pStyle w:val="NoSpacing"/>
        <w:rPr>
          <w:rFonts w:ascii="Montserrat" w:hAnsi="Montserrat"/>
          <w:sz w:val="24"/>
        </w:rPr>
      </w:pPr>
      <w:r w:rsidRPr="00243812">
        <w:rPr>
          <w:rFonts w:ascii="Montserrat" w:hAnsi="Montserrat"/>
          <w:sz w:val="24"/>
        </w:rPr>
        <w:tab/>
        <w:t>the pursuit of excellence</w:t>
      </w:r>
    </w:p>
    <w:p w14:paraId="4059CA46" w14:textId="77777777" w:rsidR="004E739B" w:rsidRPr="00243812" w:rsidRDefault="00243812" w:rsidP="00F01A18">
      <w:pPr>
        <w:pStyle w:val="NoSpacing"/>
        <w:rPr>
          <w:rFonts w:ascii="Montserrat" w:hAnsi="Montserrat"/>
          <w:sz w:val="24"/>
        </w:rPr>
      </w:pPr>
      <w:r w:rsidRPr="00243812">
        <w:rPr>
          <w:rFonts w:ascii="Montserrat" w:hAnsi="Montserrat"/>
          <w:sz w:val="24"/>
        </w:rPr>
        <w:tab/>
        <w:t>self expression</w:t>
      </w:r>
    </w:p>
    <w:p w14:paraId="4FB1BBE4" w14:textId="77777777" w:rsidR="004E739B" w:rsidRPr="00243812" w:rsidRDefault="00243812" w:rsidP="00F01A18">
      <w:pPr>
        <w:pStyle w:val="NoSpacing"/>
        <w:rPr>
          <w:rFonts w:ascii="Montserrat" w:hAnsi="Montserrat"/>
          <w:sz w:val="24"/>
        </w:rPr>
      </w:pPr>
      <w:r w:rsidRPr="00243812">
        <w:rPr>
          <w:rFonts w:ascii="Montserrat" w:hAnsi="Montserrat"/>
          <w:sz w:val="24"/>
        </w:rPr>
        <w:tab/>
        <w:t>execution</w:t>
      </w:r>
    </w:p>
    <w:p w14:paraId="7081F936" w14:textId="77777777" w:rsidR="004E739B" w:rsidRPr="00243812" w:rsidRDefault="00243812" w:rsidP="00F01A18">
      <w:pPr>
        <w:pStyle w:val="NoSpacing"/>
        <w:rPr>
          <w:rFonts w:ascii="Montserrat" w:hAnsi="Montserrat"/>
          <w:sz w:val="24"/>
        </w:rPr>
      </w:pPr>
      <w:r w:rsidRPr="00243812">
        <w:rPr>
          <w:rFonts w:ascii="Montserrat" w:hAnsi="Montserrat"/>
          <w:sz w:val="24"/>
        </w:rPr>
        <w:tab/>
        <w:t>consequence</w:t>
      </w:r>
    </w:p>
    <w:p w14:paraId="45426F39" w14:textId="77777777" w:rsidR="004E739B" w:rsidRPr="00243812" w:rsidRDefault="004E739B" w:rsidP="00F01A18">
      <w:pPr>
        <w:pStyle w:val="NoSpacing"/>
        <w:rPr>
          <w:rFonts w:ascii="Montserrat" w:hAnsi="Montserrat"/>
          <w:sz w:val="24"/>
        </w:rPr>
      </w:pPr>
    </w:p>
    <w:p w14:paraId="20B1B90C"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ARENA : CONVERSION [OLD DESIGN NOTES 001]</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5D14C4F1" w14:textId="77777777" w:rsidR="004E739B" w:rsidRPr="00243812" w:rsidRDefault="00243812" w:rsidP="00F01A18">
      <w:pPr>
        <w:pStyle w:val="NoSpacing"/>
        <w:rPr>
          <w:rFonts w:ascii="Montserrat" w:hAnsi="Montserrat"/>
          <w:spacing w:val="-3"/>
          <w:sz w:val="24"/>
        </w:rPr>
      </w:pPr>
      <w:r w:rsidRPr="00243812">
        <w:rPr>
          <w:rFonts w:ascii="Montserrat" w:hAnsi="Montserrat"/>
          <w:spacing w:val="-2"/>
          <w:sz w:val="24"/>
        </w:rPr>
        <w:pict w14:anchorId="1B2290E8">
          <v:rect id="_x0000_s1062" style="position:absolute;margin-left:0;margin-top:0;width:468pt;height:.05pt;z-index:-251645440;mso-position-horizontal-relative:margin" o:allowincell="f" fillcolor="black" stroked="f" strokeweight=".05pt">
            <v:fill color2="black"/>
            <w10:wrap anchorx="margin"/>
          </v:rect>
        </w:pict>
      </w:r>
    </w:p>
    <w:p w14:paraId="00D44B9D" w14:textId="77777777" w:rsidR="004E739B" w:rsidRPr="00243812" w:rsidRDefault="004E739B" w:rsidP="00F01A18">
      <w:pPr>
        <w:pStyle w:val="NoSpacing"/>
        <w:rPr>
          <w:rFonts w:ascii="Montserrat" w:hAnsi="Montserrat"/>
          <w:sz w:val="24"/>
        </w:rPr>
      </w:pPr>
    </w:p>
    <w:p w14:paraId="6B657563" w14:textId="77777777" w:rsidR="004E739B" w:rsidRPr="00243812" w:rsidRDefault="00243812" w:rsidP="00F01A18">
      <w:pPr>
        <w:pStyle w:val="NoSpacing"/>
        <w:rPr>
          <w:rFonts w:ascii="Montserrat" w:hAnsi="Montserrat"/>
          <w:sz w:val="24"/>
        </w:rPr>
      </w:pPr>
      <w:r w:rsidRPr="00243812">
        <w:rPr>
          <w:rFonts w:ascii="Montserrat" w:hAnsi="Montserrat"/>
          <w:sz w:val="24"/>
        </w:rPr>
        <w:t>[FORMER] profile construct</w:t>
      </w:r>
    </w:p>
    <w:p w14:paraId="2E554F61" w14:textId="11D81247" w:rsidR="004E739B" w:rsidRPr="00243812" w:rsidRDefault="00243812" w:rsidP="00F01A18">
      <w:pPr>
        <w:pStyle w:val="NoSpacing"/>
        <w:rPr>
          <w:rFonts w:ascii="Montserrat" w:hAnsi="Montserrat"/>
          <w:sz w:val="24"/>
        </w:rPr>
      </w:pPr>
      <w:r w:rsidRPr="00243812">
        <w:rPr>
          <w:rFonts w:ascii="Montserrat" w:hAnsi="Montserrat"/>
          <w:sz w:val="24"/>
        </w:rPr>
        <w:tab/>
        <w:t>The most important aspect of any use of the ARENA system is the profile construct.</w:t>
      </w:r>
      <w:r w:rsidR="006F60BF" w:rsidRPr="00243812">
        <w:rPr>
          <w:rFonts w:ascii="Montserrat" w:hAnsi="Montserrat"/>
          <w:sz w:val="24"/>
        </w:rPr>
        <w:t xml:space="preserve"> </w:t>
      </w:r>
      <w:r w:rsidRPr="00243812">
        <w:rPr>
          <w:rFonts w:ascii="Montserrat" w:hAnsi="Montserrat"/>
          <w:sz w:val="24"/>
        </w:rPr>
        <w:t>It defines everything you should need to know in any use of the system, provided you are adequately familiar with the system.</w:t>
      </w:r>
      <w:r w:rsidR="006F60BF" w:rsidRPr="00243812">
        <w:rPr>
          <w:rFonts w:ascii="Montserrat" w:hAnsi="Montserrat"/>
          <w:sz w:val="24"/>
        </w:rPr>
        <w:t xml:space="preserve"> </w:t>
      </w:r>
      <w:r w:rsidRPr="00243812">
        <w:rPr>
          <w:rFonts w:ascii="Montserrat" w:hAnsi="Montserrat"/>
          <w:sz w:val="24"/>
        </w:rPr>
        <w:t>There are four major parts to the PROFILE, which are broken up into sections themselves.</w:t>
      </w:r>
      <w:r w:rsidR="006F60BF" w:rsidRPr="00243812">
        <w:rPr>
          <w:rFonts w:ascii="Montserrat" w:hAnsi="Montserrat"/>
          <w:sz w:val="24"/>
        </w:rPr>
        <w:t xml:space="preserve"> </w:t>
      </w:r>
      <w:r w:rsidRPr="00243812">
        <w:rPr>
          <w:rFonts w:ascii="Montserrat" w:hAnsi="Montserrat"/>
          <w:sz w:val="24"/>
        </w:rPr>
        <w:t>There are ATTRIBUTES, which include four statistical ASPECTS which sum up the entire character.</w:t>
      </w:r>
      <w:r w:rsidR="006F60BF" w:rsidRPr="00243812">
        <w:rPr>
          <w:rFonts w:ascii="Montserrat" w:hAnsi="Montserrat"/>
          <w:sz w:val="24"/>
        </w:rPr>
        <w:t xml:space="preserve"> </w:t>
      </w:r>
      <w:r w:rsidRPr="00243812">
        <w:rPr>
          <w:rFonts w:ascii="Montserrat" w:hAnsi="Montserrat"/>
          <w:sz w:val="24"/>
        </w:rPr>
        <w:t>The attributes are described below, and each one has three functions.</w:t>
      </w:r>
      <w:r w:rsidR="006F60BF" w:rsidRPr="00243812">
        <w:rPr>
          <w:rFonts w:ascii="Montserrat" w:hAnsi="Montserrat"/>
          <w:sz w:val="24"/>
        </w:rPr>
        <w:t xml:space="preserve"> </w:t>
      </w:r>
      <w:r w:rsidRPr="00243812">
        <w:rPr>
          <w:rFonts w:ascii="Montserrat" w:hAnsi="Montserrat"/>
          <w:sz w:val="24"/>
        </w:rPr>
        <w:t>The first is ACCESS, the second is RATING and the last is VALUE.</w:t>
      </w:r>
      <w:r w:rsidR="006F60BF" w:rsidRPr="00243812">
        <w:rPr>
          <w:rFonts w:ascii="Montserrat" w:hAnsi="Montserrat"/>
          <w:sz w:val="24"/>
        </w:rPr>
        <w:t xml:space="preserve"> </w:t>
      </w:r>
      <w:r w:rsidRPr="00243812">
        <w:rPr>
          <w:rFonts w:ascii="Montserrat" w:hAnsi="Montserrat"/>
          <w:sz w:val="24"/>
        </w:rPr>
        <w:t>The second part is the PROFILE BODY which details the character in terms of a description and a history.</w:t>
      </w:r>
      <w:r w:rsidR="006F60BF" w:rsidRPr="00243812">
        <w:rPr>
          <w:rFonts w:ascii="Montserrat" w:hAnsi="Montserrat"/>
          <w:sz w:val="24"/>
        </w:rPr>
        <w:t xml:space="preserve"> </w:t>
      </w:r>
      <w:r w:rsidRPr="00243812">
        <w:rPr>
          <w:rFonts w:ascii="Montserrat" w:hAnsi="Montserrat"/>
          <w:sz w:val="24"/>
        </w:rPr>
        <w:t>The third part covers ABILITIES which are divided between normal skills and abilities, super natural skills and abilities and optionally include incidental abilities.</w:t>
      </w:r>
      <w:r w:rsidR="006F60BF" w:rsidRPr="00243812">
        <w:rPr>
          <w:rFonts w:ascii="Montserrat" w:hAnsi="Montserrat"/>
          <w:sz w:val="24"/>
        </w:rPr>
        <w:t xml:space="preserve"> </w:t>
      </w:r>
      <w:r w:rsidRPr="00243812">
        <w:rPr>
          <w:rFonts w:ascii="Montserrat" w:hAnsi="Montserrat"/>
          <w:sz w:val="24"/>
        </w:rPr>
        <w:t>The last part of the PROFILE covers ERRATA, an account of assets, financial, political, and social power, outfitting and gear, possessions of significance, and other miscellaneous details.</w:t>
      </w:r>
      <w:r w:rsidR="006F60BF" w:rsidRPr="00243812">
        <w:rPr>
          <w:rFonts w:ascii="Montserrat" w:hAnsi="Montserrat"/>
          <w:sz w:val="24"/>
        </w:rPr>
        <w:t xml:space="preserve"> </w:t>
      </w:r>
      <w:r w:rsidRPr="00243812">
        <w:rPr>
          <w:rFonts w:ascii="Montserrat" w:hAnsi="Montserrat"/>
          <w:sz w:val="24"/>
        </w:rPr>
        <w:t>The values established in the profile will be used to determine both what the character will be able to do, as well as how the mechanics are designed.</w:t>
      </w:r>
      <w:r w:rsidR="006F60BF" w:rsidRPr="00243812">
        <w:rPr>
          <w:rFonts w:ascii="Montserrat" w:hAnsi="Montserrat"/>
          <w:sz w:val="24"/>
        </w:rPr>
        <w:t xml:space="preserve"> </w:t>
      </w:r>
      <w:r w:rsidRPr="00243812">
        <w:rPr>
          <w:rFonts w:ascii="Montserrat" w:hAnsi="Montserrat"/>
          <w:sz w:val="24"/>
        </w:rPr>
        <w:t>The entire character is paid for from the ground up.</w:t>
      </w:r>
      <w:r w:rsidR="006F60BF" w:rsidRPr="00243812">
        <w:rPr>
          <w:rFonts w:ascii="Montserrat" w:hAnsi="Montserrat"/>
          <w:sz w:val="24"/>
        </w:rPr>
        <w:t xml:space="preserve"> </w:t>
      </w:r>
      <w:r w:rsidRPr="00243812">
        <w:rPr>
          <w:rFonts w:ascii="Montserrat" w:hAnsi="Montserrat"/>
          <w:sz w:val="24"/>
        </w:rPr>
        <w:t>Attribute RATING costs a hundred potential per point while ability values are ten experience for one active point per ability.</w:t>
      </w:r>
      <w:r w:rsidR="006F60BF" w:rsidRPr="00243812">
        <w:rPr>
          <w:rFonts w:ascii="Montserrat" w:hAnsi="Montserrat"/>
          <w:sz w:val="24"/>
        </w:rPr>
        <w:t xml:space="preserve"> </w:t>
      </w:r>
      <w:r w:rsidRPr="00243812">
        <w:rPr>
          <w:rFonts w:ascii="Montserrat" w:hAnsi="Montserrat"/>
          <w:sz w:val="24"/>
        </w:rPr>
        <w:t>The cost may be paid for out of experience or against future obligation.</w:t>
      </w:r>
      <w:r w:rsidR="006F60BF" w:rsidRPr="00243812">
        <w:rPr>
          <w:rFonts w:ascii="Montserrat" w:hAnsi="Montserrat"/>
          <w:sz w:val="24"/>
        </w:rPr>
        <w:t xml:space="preserve"> </w:t>
      </w:r>
      <w:r w:rsidRPr="00243812">
        <w:rPr>
          <w:rFonts w:ascii="Montserrat" w:hAnsi="Montserrat"/>
          <w:sz w:val="24"/>
        </w:rPr>
        <w:t>Assets and resources cost obligation as a rule unless the character profile accounts for the benefit through experience.</w:t>
      </w:r>
      <w:r w:rsidR="006F60BF" w:rsidRPr="00243812">
        <w:rPr>
          <w:rFonts w:ascii="Montserrat" w:hAnsi="Montserrat"/>
          <w:sz w:val="24"/>
        </w:rPr>
        <w:t xml:space="preserve"> </w:t>
      </w:r>
      <w:r w:rsidRPr="00243812">
        <w:rPr>
          <w:rFonts w:ascii="Montserrat" w:hAnsi="Montserrat"/>
          <w:sz w:val="24"/>
        </w:rPr>
        <w:t>Experiences counted as ordeals or windfalls modify experience and obligation and such experiences are required to account for windfalls that have an easing nature to one's life.</w:t>
      </w:r>
      <w:r w:rsidR="006F60BF" w:rsidRPr="00243812">
        <w:rPr>
          <w:rFonts w:ascii="Montserrat" w:hAnsi="Montserrat"/>
          <w:sz w:val="24"/>
        </w:rPr>
        <w:t xml:space="preserve"> </w:t>
      </w:r>
      <w:r w:rsidRPr="00243812">
        <w:rPr>
          <w:rFonts w:ascii="Montserrat" w:hAnsi="Montserrat"/>
          <w:sz w:val="24"/>
        </w:rPr>
        <w:t>The rating for potential modifiers are the same as those originally established for experience.</w:t>
      </w:r>
    </w:p>
    <w:p w14:paraId="19D2F75C" w14:textId="4FBA1CB0" w:rsidR="004E739B" w:rsidRPr="00243812" w:rsidRDefault="006F60BF" w:rsidP="00F01A18">
      <w:pPr>
        <w:pStyle w:val="NoSpacing"/>
        <w:rPr>
          <w:rFonts w:ascii="Montserrat" w:hAnsi="Montserrat"/>
          <w:sz w:val="24"/>
        </w:rPr>
      </w:pPr>
      <w:r w:rsidRPr="00243812">
        <w:rPr>
          <w:rFonts w:ascii="Montserrat" w:hAnsi="Montserrat"/>
          <w:sz w:val="24"/>
        </w:rPr>
        <w:tab/>
        <w:t>This will be explained later, but as it effects half of the following structure, THRESHOLD POINTS are noted on the order of being as tenths but do not apply to the attribute VALUE. The ACCESS on the attribute alone generates a power of ten as applied to the VALUE. Even as the attribute orders are, characters of any significant rating to break the mold for action and reaction bases. Action and reaction bases establish the values of normal actions and habits, such as walking, swimming, running, and the like. Normal reflexes are much the same. Fighting abilities and trained reflexes are not covered by these two attribute bases, unless a character has no applicable abilities. As such the values are worth half against a trained opponent. Power is based off of (i), and contests against understanding are based off of (e). Damage resistance is contested off of (d) as a base against broad or abstract disruptions; (d) also can act as an endurance base.</w:t>
      </w:r>
    </w:p>
    <w:p w14:paraId="4D6843F6" w14:textId="77777777" w:rsidR="004E739B" w:rsidRPr="00243812" w:rsidRDefault="004E739B" w:rsidP="00F01A18">
      <w:pPr>
        <w:pStyle w:val="NoSpacing"/>
        <w:rPr>
          <w:rFonts w:ascii="Montserrat" w:hAnsi="Montserrat"/>
          <w:sz w:val="24"/>
        </w:rPr>
      </w:pPr>
    </w:p>
    <w:p w14:paraId="34040F68" w14:textId="49F00E43" w:rsidR="004E739B" w:rsidRPr="00243812" w:rsidRDefault="00243812" w:rsidP="00F01A18">
      <w:pPr>
        <w:pStyle w:val="NoSpacing"/>
        <w:rPr>
          <w:rFonts w:ascii="Montserrat" w:hAnsi="Montserrat"/>
          <w:sz w:val="24"/>
        </w:rPr>
      </w:pPr>
      <w:r w:rsidRPr="00243812">
        <w:rPr>
          <w:rFonts w:ascii="Montserrat" w:hAnsi="Montserrat"/>
          <w:sz w:val="24"/>
        </w:rPr>
        <w:tab/>
        <w:t>[Formerly:</w:t>
      </w:r>
      <w:r w:rsidR="006F60BF" w:rsidRPr="00243812">
        <w:rPr>
          <w:rFonts w:ascii="Montserrat" w:hAnsi="Montserrat"/>
          <w:sz w:val="24"/>
        </w:rPr>
        <w:t xml:space="preserve"> </w:t>
      </w:r>
      <w:r w:rsidRPr="00243812">
        <w:rPr>
          <w:rFonts w:ascii="Montserrat" w:hAnsi="Montserrat"/>
          <w:sz w:val="24"/>
        </w:rPr>
        <w:t>Profile ratings have an inverse effect on the attribute that they have on the character's equlibrium.</w:t>
      </w:r>
      <w:r w:rsidR="006F60BF" w:rsidRPr="00243812">
        <w:rPr>
          <w:rFonts w:ascii="Montserrat" w:hAnsi="Montserrat"/>
          <w:sz w:val="24"/>
        </w:rPr>
        <w:t xml:space="preserve"> </w:t>
      </w:r>
      <w:r w:rsidRPr="00243812">
        <w:rPr>
          <w:rFonts w:ascii="Montserrat" w:hAnsi="Montserrat"/>
          <w:sz w:val="24"/>
        </w:rPr>
        <w:t>A positive modifier defined in the profile that is applied to the base line attribute counts negatively against the character in equlibrium; adding to the modification of its obligation.</w:t>
      </w:r>
      <w:r w:rsidR="006F60BF" w:rsidRPr="00243812">
        <w:rPr>
          <w:rFonts w:ascii="Montserrat" w:hAnsi="Montserrat"/>
          <w:sz w:val="24"/>
        </w:rPr>
        <w:t xml:space="preserve"> </w:t>
      </w:r>
      <w:r w:rsidRPr="00243812">
        <w:rPr>
          <w:rFonts w:ascii="Montserrat" w:hAnsi="Montserrat"/>
          <w:sz w:val="24"/>
        </w:rPr>
        <w:t>The inverse is also true, in terms of negative modifiers being applied positively towards experience.]</w:t>
      </w:r>
    </w:p>
    <w:p w14:paraId="1ACFD6DC" w14:textId="77777777" w:rsidR="004E739B" w:rsidRPr="00243812" w:rsidRDefault="004E739B" w:rsidP="00F01A18">
      <w:pPr>
        <w:pStyle w:val="NoSpacing"/>
        <w:rPr>
          <w:rFonts w:ascii="Montserrat" w:hAnsi="Montserrat"/>
          <w:sz w:val="24"/>
        </w:rPr>
      </w:pPr>
    </w:p>
    <w:p w14:paraId="327273BD" w14:textId="12B440E3"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The potential is based on one of the later versions of the base line value, where the initial obligation modifiers and value were determined from the access and rating, indirectly determining the cost of the base attribute.</w:t>
      </w:r>
      <w:r w:rsidR="006F60BF" w:rsidRPr="00243812">
        <w:rPr>
          <w:rFonts w:ascii="Montserrat" w:hAnsi="Montserrat"/>
          <w:sz w:val="24"/>
        </w:rPr>
        <w:t xml:space="preserve"> </w:t>
      </w:r>
    </w:p>
    <w:p w14:paraId="6BCEEDE1" w14:textId="77777777" w:rsidR="004E739B" w:rsidRPr="00243812" w:rsidRDefault="004E739B" w:rsidP="00F01A18">
      <w:pPr>
        <w:pStyle w:val="NoSpacing"/>
        <w:rPr>
          <w:rFonts w:ascii="Montserrat" w:hAnsi="Montserrat"/>
          <w:sz w:val="24"/>
        </w:rPr>
      </w:pPr>
    </w:p>
    <w:p w14:paraId="7C88B0DE" w14:textId="6BB53A42" w:rsidR="004E739B" w:rsidRPr="00243812" w:rsidRDefault="00243812" w:rsidP="00F01A18">
      <w:pPr>
        <w:pStyle w:val="NoSpacing"/>
        <w:rPr>
          <w:rFonts w:ascii="Montserrat" w:hAnsi="Montserrat"/>
          <w:sz w:val="24"/>
        </w:rPr>
      </w:pPr>
      <w:r w:rsidRPr="00243812">
        <w:rPr>
          <w:rFonts w:ascii="Montserrat" w:hAnsi="Montserrat"/>
          <w:sz w:val="24"/>
        </w:rPr>
        <w:tab/>
        <w:t>An individual character is best defined by the profile, but in terms of mechanics (what the maestro would have noted for his reference), the primary notation would be thus:</w:t>
      </w:r>
      <w:r w:rsidR="006F60BF" w:rsidRPr="00243812">
        <w:rPr>
          <w:rFonts w:ascii="Montserrat" w:hAnsi="Montserrat"/>
          <w:sz w:val="24"/>
        </w:rPr>
        <w:t xml:space="preserve"> </w:t>
      </w:r>
    </w:p>
    <w:p w14:paraId="22F636A7" w14:textId="77777777" w:rsidR="004E739B" w:rsidRPr="00243812" w:rsidRDefault="004E739B" w:rsidP="00F01A18">
      <w:pPr>
        <w:pStyle w:val="NoSpacing"/>
        <w:rPr>
          <w:rFonts w:ascii="Montserrat" w:hAnsi="Montserrat"/>
          <w:sz w:val="24"/>
        </w:rPr>
      </w:pPr>
    </w:p>
    <w:p w14:paraId="5A9B5DD6" w14:textId="77777777" w:rsidR="004E739B" w:rsidRPr="00243812" w:rsidRDefault="00243812" w:rsidP="00F01A18">
      <w:pPr>
        <w:pStyle w:val="NoSpacing"/>
        <w:rPr>
          <w:rFonts w:ascii="Montserrat" w:hAnsi="Montserrat"/>
          <w:sz w:val="24"/>
        </w:rPr>
      </w:pPr>
      <w:r w:rsidRPr="00243812">
        <w:rPr>
          <w:rFonts w:ascii="Montserrat" w:hAnsi="Montserrat"/>
          <w:sz w:val="24"/>
        </w:rPr>
        <w:tab/>
        <w:t>Amadeaus</w:t>
      </w:r>
      <w:r w:rsidRPr="00243812">
        <w:rPr>
          <w:rFonts w:ascii="Montserrat" w:hAnsi="Montserrat"/>
          <w:sz w:val="24"/>
        </w:rPr>
        <w:tab/>
        <w:t>5'7"</w:t>
      </w:r>
      <w:r w:rsidRPr="00243812">
        <w:rPr>
          <w:rFonts w:ascii="Montserrat" w:hAnsi="Montserrat"/>
          <w:sz w:val="24"/>
        </w:rPr>
        <w:tab/>
        <w:t>80kg</w:t>
      </w:r>
      <w:r w:rsidRPr="00243812">
        <w:rPr>
          <w:rFonts w:ascii="Montserrat" w:hAnsi="Montserrat"/>
          <w:sz w:val="24"/>
        </w:rPr>
        <w:tab/>
        <w:t>4(2)</w:t>
      </w:r>
      <w:r w:rsidRPr="00243812">
        <w:rPr>
          <w:rFonts w:ascii="Montserrat" w:hAnsi="Montserrat"/>
          <w:sz w:val="24"/>
        </w:rPr>
        <w:tab/>
        <w:t>: 13</w:t>
      </w:r>
      <w:r w:rsidRPr="00243812">
        <w:rPr>
          <w:rFonts w:ascii="Montserrat" w:hAnsi="Montserrat"/>
          <w:sz w:val="24"/>
        </w:rPr>
        <w:tab/>
        <w:t>: 130000</w:t>
      </w:r>
    </w:p>
    <w:p w14:paraId="156BCB4A" w14:textId="77777777" w:rsidR="004E739B" w:rsidRPr="00243812" w:rsidRDefault="004E739B" w:rsidP="00F01A18">
      <w:pPr>
        <w:pStyle w:val="NoSpacing"/>
        <w:rPr>
          <w:rFonts w:ascii="Montserrat" w:hAnsi="Montserrat"/>
          <w:sz w:val="24"/>
        </w:rPr>
      </w:pPr>
    </w:p>
    <w:p w14:paraId="6362829D" w14:textId="64A3BD65" w:rsidR="004E739B" w:rsidRPr="00243812" w:rsidRDefault="00243812" w:rsidP="00F01A18">
      <w:pPr>
        <w:pStyle w:val="NoSpacing"/>
        <w:rPr>
          <w:rFonts w:ascii="Montserrat" w:hAnsi="Montserrat"/>
          <w:sz w:val="24"/>
        </w:rPr>
      </w:pPr>
      <w:r w:rsidRPr="00243812">
        <w:rPr>
          <w:rFonts w:ascii="Montserrat" w:hAnsi="Montserrat"/>
          <w:sz w:val="24"/>
        </w:rPr>
        <w:tab/>
        <w:t>In a host entity or composite entity, a full notation (access:rating:value) is used to represent the aptitude of the entity in expressing itself through a different focus.</w:t>
      </w:r>
      <w:r w:rsidR="006F60BF" w:rsidRPr="00243812">
        <w:rPr>
          <w:rFonts w:ascii="Montserrat" w:hAnsi="Montserrat"/>
          <w:sz w:val="24"/>
        </w:rPr>
        <w:t xml:space="preserve"> </w:t>
      </w:r>
      <w:r w:rsidRPr="00243812">
        <w:rPr>
          <w:rFonts w:ascii="Montserrat" w:hAnsi="Montserrat"/>
          <w:sz w:val="24"/>
        </w:rPr>
        <w:t>The realm in which this mask is applied depends on the access of the base attribute.</w:t>
      </w:r>
      <w:r w:rsidR="006F60BF" w:rsidRPr="00243812">
        <w:rPr>
          <w:rFonts w:ascii="Montserrat" w:hAnsi="Montserrat"/>
          <w:sz w:val="24"/>
        </w:rPr>
        <w:t xml:space="preserve"> </w:t>
      </w:r>
      <w:r w:rsidRPr="00243812">
        <w:rPr>
          <w:rFonts w:ascii="Montserrat" w:hAnsi="Montserrat"/>
          <w:sz w:val="24"/>
        </w:rPr>
        <w:t>In "normal" access levels, this is only an alternate personality.</w:t>
      </w:r>
      <w:r w:rsidR="006F60BF" w:rsidRPr="00243812">
        <w:rPr>
          <w:rFonts w:ascii="Montserrat" w:hAnsi="Montserrat"/>
          <w:sz w:val="24"/>
        </w:rPr>
        <w:t xml:space="preserve"> </w:t>
      </w:r>
      <w:r w:rsidRPr="00243812">
        <w:rPr>
          <w:rFonts w:ascii="Montserrat" w:hAnsi="Montserrat"/>
          <w:sz w:val="24"/>
        </w:rPr>
        <w:t>More will be said about this later, but in general, the profile is the source for the alt.</w:t>
      </w:r>
      <w:r w:rsidR="006F60BF" w:rsidRPr="00243812">
        <w:rPr>
          <w:rFonts w:ascii="Montserrat" w:hAnsi="Montserrat"/>
          <w:sz w:val="24"/>
        </w:rPr>
        <w:t xml:space="preserve"> </w:t>
      </w:r>
      <w:r w:rsidRPr="00243812">
        <w:rPr>
          <w:rFonts w:ascii="Montserrat" w:hAnsi="Montserrat"/>
          <w:sz w:val="24"/>
        </w:rPr>
        <w:t>A part of the profile can be devoted to specifying the precise characteristics of a subordinate or alt ID, as well.</w:t>
      </w:r>
      <w:r w:rsidR="006F60BF" w:rsidRPr="00243812">
        <w:rPr>
          <w:rFonts w:ascii="Montserrat" w:hAnsi="Montserrat"/>
          <w:sz w:val="24"/>
        </w:rPr>
        <w:t xml:space="preserve"> </w:t>
      </w:r>
      <w:r w:rsidRPr="00243812">
        <w:rPr>
          <w:rFonts w:ascii="Montserrat" w:hAnsi="Montserrat"/>
          <w:sz w:val="24"/>
        </w:rPr>
        <w:t>The way such a thing would be noted, simply, is as a subordinate base notation, thus:</w:t>
      </w:r>
    </w:p>
    <w:p w14:paraId="5539ABBB" w14:textId="77777777" w:rsidR="004E739B" w:rsidRPr="00243812" w:rsidRDefault="004E739B" w:rsidP="00F01A18">
      <w:pPr>
        <w:pStyle w:val="NoSpacing"/>
        <w:rPr>
          <w:rFonts w:ascii="Montserrat" w:hAnsi="Montserrat"/>
          <w:sz w:val="24"/>
        </w:rPr>
      </w:pPr>
    </w:p>
    <w:p w14:paraId="207E17F3" w14:textId="77777777" w:rsidR="004E739B" w:rsidRPr="00243812" w:rsidRDefault="00243812" w:rsidP="00F01A18">
      <w:pPr>
        <w:pStyle w:val="NoSpacing"/>
        <w:rPr>
          <w:rFonts w:ascii="Montserrat" w:hAnsi="Montserrat"/>
          <w:sz w:val="24"/>
        </w:rPr>
      </w:pPr>
      <w:r w:rsidRPr="00243812">
        <w:rPr>
          <w:rFonts w:ascii="Montserrat" w:hAnsi="Montserrat"/>
          <w:sz w:val="24"/>
        </w:rPr>
        <w:tab/>
        <w:t>Amadeaus</w:t>
      </w:r>
      <w:r w:rsidRPr="00243812">
        <w:rPr>
          <w:rFonts w:ascii="Montserrat" w:hAnsi="Montserrat"/>
          <w:sz w:val="24"/>
        </w:rPr>
        <w:tab/>
        <w:t>5'7"</w:t>
      </w:r>
      <w:r w:rsidRPr="00243812">
        <w:rPr>
          <w:rFonts w:ascii="Montserrat" w:hAnsi="Montserrat"/>
          <w:sz w:val="24"/>
        </w:rPr>
        <w:tab/>
        <w:t>80kg</w:t>
      </w:r>
      <w:r w:rsidRPr="00243812">
        <w:rPr>
          <w:rFonts w:ascii="Montserrat" w:hAnsi="Montserrat"/>
          <w:sz w:val="24"/>
        </w:rPr>
        <w:tab/>
        <w:t>4(2)</w:t>
      </w:r>
      <w:r w:rsidRPr="00243812">
        <w:rPr>
          <w:rFonts w:ascii="Montserrat" w:hAnsi="Montserrat"/>
          <w:sz w:val="24"/>
        </w:rPr>
        <w:tab/>
        <w:t>: 13</w:t>
      </w:r>
      <w:r w:rsidRPr="00243812">
        <w:rPr>
          <w:rFonts w:ascii="Montserrat" w:hAnsi="Montserrat"/>
          <w:sz w:val="24"/>
        </w:rPr>
        <w:tab/>
        <w:t>: 70000</w:t>
      </w:r>
    </w:p>
    <w:p w14:paraId="20699826" w14:textId="77777777" w:rsidR="004E739B" w:rsidRPr="00243812" w:rsidRDefault="00243812" w:rsidP="00F01A18">
      <w:pPr>
        <w:pStyle w:val="NoSpacing"/>
        <w:rPr>
          <w:rFonts w:ascii="Montserrat" w:hAnsi="Montserrat"/>
          <w:sz w:val="24"/>
        </w:rPr>
      </w:pPr>
      <w:r w:rsidRPr="00243812">
        <w:rPr>
          <w:rFonts w:ascii="Montserrat" w:hAnsi="Montserrat"/>
          <w:sz w:val="24"/>
        </w:rPr>
        <w:tab/>
        <w:t>Amadea*</w:t>
      </w:r>
      <w:r w:rsidRPr="00243812">
        <w:rPr>
          <w:rFonts w:ascii="Montserrat" w:hAnsi="Montserrat"/>
          <w:sz w:val="24"/>
        </w:rPr>
        <w:tab/>
        <w:t>5'3"</w:t>
      </w:r>
      <w:r w:rsidRPr="00243812">
        <w:rPr>
          <w:rFonts w:ascii="Montserrat" w:hAnsi="Montserrat"/>
          <w:sz w:val="24"/>
        </w:rPr>
        <w:tab/>
        <w:t>69kg</w:t>
      </w:r>
      <w:r w:rsidRPr="00243812">
        <w:rPr>
          <w:rFonts w:ascii="Montserrat" w:hAnsi="Montserrat"/>
          <w:sz w:val="24"/>
        </w:rPr>
        <w:tab/>
        <w:t>4(2)</w:t>
      </w:r>
      <w:r w:rsidRPr="00243812">
        <w:rPr>
          <w:rFonts w:ascii="Montserrat" w:hAnsi="Montserrat"/>
          <w:sz w:val="24"/>
        </w:rPr>
        <w:tab/>
        <w:t>: 12</w:t>
      </w:r>
      <w:r w:rsidRPr="00243812">
        <w:rPr>
          <w:rFonts w:ascii="Montserrat" w:hAnsi="Montserrat"/>
          <w:sz w:val="24"/>
        </w:rPr>
        <w:tab/>
        <w:t>: 60000</w:t>
      </w:r>
    </w:p>
    <w:p w14:paraId="0DFEBF9A" w14:textId="77777777" w:rsidR="004E739B" w:rsidRPr="00243812" w:rsidRDefault="004E739B" w:rsidP="00F01A18">
      <w:pPr>
        <w:pStyle w:val="NoSpacing"/>
        <w:rPr>
          <w:rFonts w:ascii="Montserrat" w:hAnsi="Montserrat"/>
          <w:sz w:val="24"/>
        </w:rPr>
      </w:pPr>
    </w:p>
    <w:p w14:paraId="0109299A" w14:textId="1E199130" w:rsidR="004E739B" w:rsidRPr="00243812" w:rsidRDefault="00243812" w:rsidP="00F01A18">
      <w:pPr>
        <w:pStyle w:val="NoSpacing"/>
        <w:rPr>
          <w:rFonts w:ascii="Montserrat" w:hAnsi="Montserrat"/>
          <w:sz w:val="24"/>
        </w:rPr>
      </w:pPr>
      <w:r w:rsidRPr="00243812">
        <w:rPr>
          <w:rFonts w:ascii="Montserrat" w:hAnsi="Montserrat"/>
          <w:sz w:val="24"/>
        </w:rPr>
        <w:tab/>
        <w:t>The alt is only purchased as a value, and if it is rated higher in access or rating, the highest value is always the one used in determing the obligation cost of the individual.</w:t>
      </w:r>
      <w:r w:rsidR="006F60BF" w:rsidRPr="00243812">
        <w:rPr>
          <w:rFonts w:ascii="Montserrat" w:hAnsi="Montserrat"/>
          <w:sz w:val="24"/>
        </w:rPr>
        <w:t xml:space="preserve"> </w:t>
      </w:r>
      <w:r w:rsidRPr="00243812">
        <w:rPr>
          <w:rFonts w:ascii="Montserrat" w:hAnsi="Montserrat"/>
          <w:sz w:val="24"/>
        </w:rPr>
        <w:t>It usually makes more sense to pay the value cost of the alt directly out of the initial base attribute value, so the character's potential is somehow divided between them.</w:t>
      </w:r>
      <w:r w:rsidR="006F60BF" w:rsidRPr="00243812">
        <w:rPr>
          <w:rFonts w:ascii="Montserrat" w:hAnsi="Montserrat"/>
          <w:sz w:val="24"/>
        </w:rPr>
        <w:t xml:space="preserve"> </w:t>
      </w:r>
      <w:r w:rsidRPr="00243812">
        <w:rPr>
          <w:rFonts w:ascii="Montserrat" w:hAnsi="Montserrat"/>
          <w:sz w:val="24"/>
        </w:rPr>
        <w:t>It is always possible that an alternate personality is closer than your primary personality to your own full capabilities.</w:t>
      </w:r>
      <w:r w:rsidR="006F60BF" w:rsidRPr="00243812">
        <w:rPr>
          <w:rFonts w:ascii="Montserrat" w:hAnsi="Montserrat"/>
          <w:sz w:val="24"/>
        </w:rPr>
        <w:t xml:space="preserve"> </w:t>
      </w:r>
      <w:r w:rsidRPr="00243812">
        <w:rPr>
          <w:rFonts w:ascii="Montserrat" w:hAnsi="Montserrat"/>
          <w:sz w:val="24"/>
        </w:rPr>
        <w:t>In this example, there is an asterisk after the alt ID to remind the player that this is only a personality, so the factors of weight and height are only conceptual.</w:t>
      </w:r>
      <w:r w:rsidR="006F60BF" w:rsidRPr="00243812">
        <w:rPr>
          <w:rFonts w:ascii="Montserrat" w:hAnsi="Montserrat"/>
          <w:sz w:val="24"/>
        </w:rPr>
        <w:t xml:space="preserve"> </w:t>
      </w:r>
      <w:r w:rsidRPr="00243812">
        <w:rPr>
          <w:rFonts w:ascii="Montserrat" w:hAnsi="Montserrat"/>
          <w:sz w:val="24"/>
        </w:rPr>
        <w:t>In dreaming, these are applicable, perhaps, but not in the world.</w:t>
      </w:r>
      <w:r w:rsidR="006F60BF" w:rsidRPr="00243812">
        <w:rPr>
          <w:rFonts w:ascii="Montserrat" w:hAnsi="Montserrat"/>
          <w:sz w:val="24"/>
        </w:rPr>
        <w:t xml:space="preserve"> </w:t>
      </w:r>
      <w:r w:rsidRPr="00243812">
        <w:rPr>
          <w:rFonts w:ascii="Montserrat" w:hAnsi="Montserrat"/>
          <w:sz w:val="24"/>
        </w:rPr>
        <w:t>In order for an alt to have a physical presence in this world, the access must be at least five for the alt, and the cost of the character is calculated from that.</w:t>
      </w:r>
      <w:r w:rsidR="006F60BF" w:rsidRPr="00243812">
        <w:rPr>
          <w:rFonts w:ascii="Montserrat" w:hAnsi="Montserrat"/>
          <w:sz w:val="24"/>
        </w:rPr>
        <w:t xml:space="preserve"> </w:t>
      </w:r>
      <w:r w:rsidRPr="00243812">
        <w:rPr>
          <w:rFonts w:ascii="Montserrat" w:hAnsi="Montserrat"/>
          <w:sz w:val="24"/>
        </w:rPr>
        <w:t>For explanations, see mediums and dimensions.</w:t>
      </w:r>
      <w:r w:rsidR="006F60BF" w:rsidRPr="00243812">
        <w:rPr>
          <w:rFonts w:ascii="Montserrat" w:hAnsi="Montserrat"/>
          <w:sz w:val="24"/>
        </w:rPr>
        <w:t xml:space="preserve"> </w:t>
      </w:r>
    </w:p>
    <w:p w14:paraId="578DA454" w14:textId="77777777" w:rsidR="004E739B" w:rsidRPr="00243812" w:rsidRDefault="004E739B" w:rsidP="00F01A18">
      <w:pPr>
        <w:pStyle w:val="NoSpacing"/>
        <w:rPr>
          <w:rFonts w:ascii="Montserrat" w:hAnsi="Montserrat"/>
          <w:sz w:val="24"/>
        </w:rPr>
      </w:pPr>
    </w:p>
    <w:p w14:paraId="6FE60ADF"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[draft of profile construct]</w:t>
      </w:r>
    </w:p>
    <w:p w14:paraId="673C08F1" w14:textId="77777777" w:rsidR="004E739B" w:rsidRPr="00243812" w:rsidRDefault="004E739B" w:rsidP="00F01A18">
      <w:pPr>
        <w:pStyle w:val="NoSpacing"/>
        <w:rPr>
          <w:rFonts w:ascii="Montserrat" w:hAnsi="Montserrat"/>
          <w:sz w:val="24"/>
        </w:rPr>
      </w:pPr>
    </w:p>
    <w:tbl>
      <w:tblPr>
        <w:tblW w:w="0" w:type="auto"/>
        <w:tblLayout w:type="fixed"/>
        <w:tblCellMar>
          <w:left w:w="180" w:type="dxa"/>
          <w:right w:w="180" w:type="dxa"/>
        </w:tblCellMar>
        <w:tblLook w:val="0000" w:firstRow="0" w:lastRow="0" w:firstColumn="0" w:lastColumn="0" w:noHBand="0" w:noVBand="0"/>
      </w:tblPr>
      <w:tblGrid>
        <w:gridCol w:w="6480"/>
        <w:gridCol w:w="3240"/>
      </w:tblGrid>
      <w:tr w:rsidR="004E739B" w:rsidRPr="00243812" w14:paraId="73240AFF" w14:textId="77777777">
        <w:tc>
          <w:tcPr>
            <w:tcW w:w="6480" w:type="dxa"/>
          </w:tcPr>
          <w:p w14:paraId="052FF02D" w14:textId="31EB0F97" w:rsidR="004E739B" w:rsidRPr="00243812" w:rsidRDefault="00243812" w:rsidP="00F01A18">
            <w:pPr>
              <w:pStyle w:val="NoSpacing"/>
              <w:rPr>
                <w:rFonts w:ascii="Montserrat" w:hAnsi="Montserrat"/>
                <w:spacing w:val="-1"/>
                <w:sz w:val="24"/>
              </w:rPr>
            </w:pPr>
            <w:r w:rsidRPr="00243812">
              <w:rPr>
                <w:rFonts w:ascii="Montserrat" w:hAnsi="Montserrat"/>
                <w:sz w:val="24"/>
              </w:rPr>
              <w:t>ID, FACE NAME</w:t>
            </w:r>
            <w:r w:rsidR="006F60BF" w:rsidRPr="00243812">
              <w:rPr>
                <w:rFonts w:ascii="Montserrat" w:hAnsi="Montserrat"/>
                <w:sz w:val="24"/>
              </w:rPr>
              <w:tab/>
            </w:r>
            <w:r w:rsidRPr="00243812">
              <w:rPr>
                <w:rFonts w:ascii="Montserrat" w:hAnsi="Montserrat"/>
                <w:sz w:val="24"/>
              </w:rPr>
              <w:t>4.0 : 10 : 10 : 10000</w:t>
            </w:r>
          </w:p>
          <w:p w14:paraId="1B1DB409" w14:textId="77777777" w:rsidR="004E739B" w:rsidRPr="00243812" w:rsidRDefault="004E739B" w:rsidP="00F01A18">
            <w:pPr>
              <w:pStyle w:val="NoSpacing"/>
              <w:rPr>
                <w:rFonts w:ascii="Montserrat" w:hAnsi="Montserrat"/>
                <w:sz w:val="24"/>
              </w:rPr>
            </w:pPr>
          </w:p>
          <w:p w14:paraId="5D906DE6" w14:textId="77777777" w:rsidR="004E739B" w:rsidRPr="00243812" w:rsidRDefault="00243812" w:rsidP="00F01A18">
            <w:pPr>
              <w:pStyle w:val="NoSpacing"/>
              <w:rPr>
                <w:rFonts w:ascii="Montserrat" w:hAnsi="Montserrat"/>
                <w:sz w:val="24"/>
              </w:rPr>
            </w:pPr>
            <w:r w:rsidRPr="00243812">
              <w:rPr>
                <w:rFonts w:ascii="Montserrat" w:hAnsi="Montserrat"/>
                <w:sz w:val="24"/>
              </w:rPr>
              <w:t>Profile appearances</w:t>
            </w:r>
          </w:p>
          <w:p w14:paraId="08D4E5FA" w14:textId="77777777" w:rsidR="004E739B" w:rsidRPr="00243812" w:rsidRDefault="004E739B" w:rsidP="00F01A18">
            <w:pPr>
              <w:pStyle w:val="NoSpacing"/>
              <w:rPr>
                <w:rFonts w:ascii="Montserrat" w:hAnsi="Montserrat"/>
                <w:sz w:val="24"/>
              </w:rPr>
            </w:pPr>
          </w:p>
          <w:p w14:paraId="6A875DFE" w14:textId="77777777" w:rsidR="004E739B" w:rsidRPr="00243812" w:rsidRDefault="00243812" w:rsidP="00F01A18">
            <w:pPr>
              <w:pStyle w:val="NoSpacing"/>
              <w:rPr>
                <w:rFonts w:ascii="Montserrat" w:hAnsi="Montserrat"/>
                <w:sz w:val="24"/>
              </w:rPr>
            </w:pPr>
            <w:r w:rsidRPr="00243812">
              <w:rPr>
                <w:rFonts w:ascii="Montserrat" w:hAnsi="Montserrat"/>
                <w:sz w:val="24"/>
              </w:rPr>
              <w:tab/>
              <w:t>1.00 : 100000 :-- PO</w:t>
            </w:r>
          </w:p>
          <w:p w14:paraId="662DBFA0" w14:textId="77777777" w:rsidR="004E739B" w:rsidRPr="00243812" w:rsidRDefault="00243812" w:rsidP="00F01A18">
            <w:pPr>
              <w:pStyle w:val="NoSpacing"/>
              <w:rPr>
                <w:rFonts w:ascii="Montserrat" w:hAnsi="Montserrat"/>
                <w:sz w:val="24"/>
              </w:rPr>
            </w:pPr>
            <w:r w:rsidRPr="00243812">
              <w:rPr>
                <w:rFonts w:ascii="Montserrat" w:hAnsi="Montserrat"/>
                <w:sz w:val="24"/>
              </w:rPr>
              <w:tab/>
              <w:t>1.00 : 21000 :-- EX</w:t>
            </w:r>
          </w:p>
          <w:p w14:paraId="041D3B9D" w14:textId="77777777" w:rsidR="004E739B" w:rsidRPr="00243812" w:rsidRDefault="00243812" w:rsidP="00F01A18">
            <w:pPr>
              <w:pStyle w:val="NoSpacing"/>
              <w:rPr>
                <w:rFonts w:ascii="Montserrat" w:hAnsi="Montserrat"/>
                <w:sz w:val="24"/>
              </w:rPr>
            </w:pPr>
            <w:r w:rsidRPr="00243812">
              <w:rPr>
                <w:rFonts w:ascii="Montserrat" w:hAnsi="Montserrat"/>
                <w:sz w:val="24"/>
              </w:rPr>
              <w:tab/>
              <w:t>1.00 : 7000 :-- OB</w:t>
            </w:r>
          </w:p>
          <w:p w14:paraId="7084AB62" w14:textId="77777777" w:rsidR="004E739B" w:rsidRPr="00243812" w:rsidRDefault="004E739B" w:rsidP="00F01A18">
            <w:pPr>
              <w:pStyle w:val="NoSpacing"/>
              <w:rPr>
                <w:rFonts w:ascii="Montserrat" w:hAnsi="Montserrat"/>
                <w:sz w:val="24"/>
              </w:rPr>
            </w:pPr>
          </w:p>
          <w:p w14:paraId="2CAFB508" w14:textId="77777777" w:rsidR="004E739B" w:rsidRPr="00243812" w:rsidRDefault="00243812" w:rsidP="00F01A18">
            <w:pPr>
              <w:pStyle w:val="NoSpacing"/>
              <w:rPr>
                <w:rFonts w:ascii="Montserrat" w:hAnsi="Montserrat"/>
                <w:sz w:val="24"/>
              </w:rPr>
            </w:pPr>
            <w:r w:rsidRPr="00243812">
              <w:rPr>
                <w:rFonts w:ascii="Montserrat" w:hAnsi="Montserrat"/>
                <w:sz w:val="24"/>
              </w:rPr>
              <w:t>Profile history</w:t>
            </w:r>
          </w:p>
          <w:p w14:paraId="6BC0B312" w14:textId="77777777" w:rsidR="004E739B" w:rsidRPr="00243812" w:rsidRDefault="004E739B" w:rsidP="00F01A18">
            <w:pPr>
              <w:pStyle w:val="NoSpacing"/>
              <w:rPr>
                <w:rFonts w:ascii="Montserrat" w:hAnsi="Montserrat"/>
                <w:sz w:val="24"/>
              </w:rPr>
            </w:pPr>
          </w:p>
          <w:p w14:paraId="5AA29819" w14:textId="77777777" w:rsidR="004E739B" w:rsidRPr="00243812" w:rsidRDefault="00243812" w:rsidP="00F01A18">
            <w:pPr>
              <w:pStyle w:val="NoSpacing"/>
              <w:rPr>
                <w:rFonts w:ascii="Montserrat" w:hAnsi="Montserrat"/>
                <w:sz w:val="24"/>
              </w:rPr>
            </w:pPr>
            <w:r w:rsidRPr="00243812">
              <w:rPr>
                <w:rFonts w:ascii="Montserrat" w:hAnsi="Montserrat"/>
                <w:sz w:val="24"/>
              </w:rPr>
              <w:t>Inventory</w:t>
            </w:r>
          </w:p>
          <w:p w14:paraId="2AB1D9EA" w14:textId="77777777" w:rsidR="004E739B" w:rsidRPr="00243812" w:rsidRDefault="004E739B" w:rsidP="00F01A18">
            <w:pPr>
              <w:pStyle w:val="NoSpacing"/>
              <w:rPr>
                <w:rFonts w:ascii="Montserrat" w:hAnsi="Montserrat"/>
                <w:sz w:val="24"/>
              </w:rPr>
            </w:pPr>
          </w:p>
          <w:p w14:paraId="0401AFE4" w14:textId="77777777" w:rsidR="004E739B" w:rsidRPr="00243812" w:rsidRDefault="004E739B" w:rsidP="00F01A18">
            <w:pPr>
              <w:pStyle w:val="NoSpacing"/>
              <w:rPr>
                <w:rFonts w:ascii="Montserrat" w:hAnsi="Montserrat"/>
                <w:sz w:val="24"/>
              </w:rPr>
            </w:pPr>
          </w:p>
        </w:tc>
        <w:tc>
          <w:tcPr>
            <w:tcW w:w="3240" w:type="dxa"/>
          </w:tcPr>
          <w:p w14:paraId="4FC5750D" w14:textId="77777777" w:rsidR="004E739B" w:rsidRPr="00243812" w:rsidRDefault="00243812" w:rsidP="00F01A18">
            <w:pPr>
              <w:pStyle w:val="NoSpacing"/>
              <w:rPr>
                <w:rFonts w:ascii="Montserrat" w:hAnsi="Montserrat"/>
                <w:sz w:val="24"/>
              </w:rPr>
            </w:pPr>
            <w:r w:rsidRPr="00243812">
              <w:rPr>
                <w:rFonts w:ascii="Montserrat" w:hAnsi="Montserrat"/>
                <w:sz w:val="24"/>
              </w:rPr>
              <w:t>ASPECTS</w:t>
            </w:r>
          </w:p>
          <w:p w14:paraId="6528488A" w14:textId="77777777" w:rsidR="004E739B" w:rsidRPr="00243812" w:rsidRDefault="004E739B" w:rsidP="00F01A18">
            <w:pPr>
              <w:pStyle w:val="NoSpacing"/>
              <w:rPr>
                <w:rFonts w:ascii="Montserrat" w:hAnsi="Montserrat"/>
                <w:sz w:val="24"/>
              </w:rPr>
            </w:pPr>
          </w:p>
          <w:p w14:paraId="5573C7A6" w14:textId="77777777" w:rsidR="004E739B" w:rsidRPr="00243812" w:rsidRDefault="00243812" w:rsidP="00F01A18">
            <w:pPr>
              <w:pStyle w:val="NoSpacing"/>
              <w:rPr>
                <w:rFonts w:ascii="Montserrat" w:hAnsi="Montserrat"/>
                <w:sz w:val="24"/>
              </w:rPr>
            </w:pPr>
            <w:r w:rsidRPr="00243812">
              <w:rPr>
                <w:rFonts w:ascii="Montserrat" w:hAnsi="Montserrat"/>
                <w:sz w:val="24"/>
              </w:rPr>
              <w:t>fear of the unknown</w:t>
            </w:r>
            <w:r w:rsidRPr="00243812">
              <w:rPr>
                <w:rFonts w:ascii="Montserrat" w:hAnsi="Montserrat"/>
                <w:sz w:val="24"/>
              </w:rPr>
              <w:tab/>
              <w:t>--</w:t>
            </w:r>
          </w:p>
          <w:p w14:paraId="55BF0C43" w14:textId="77777777" w:rsidR="004E739B" w:rsidRPr="00243812" w:rsidRDefault="00243812" w:rsidP="00F01A18">
            <w:pPr>
              <w:pStyle w:val="NoSpacing"/>
              <w:rPr>
                <w:rFonts w:ascii="Montserrat" w:hAnsi="Montserrat"/>
                <w:sz w:val="24"/>
              </w:rPr>
            </w:pPr>
            <w:r w:rsidRPr="00243812">
              <w:rPr>
                <w:rFonts w:ascii="Montserrat" w:hAnsi="Montserrat"/>
                <w:sz w:val="24"/>
              </w:rPr>
              <w:t>passive</w:t>
            </w:r>
            <w:r w:rsidRPr="00243812">
              <w:rPr>
                <w:rFonts w:ascii="Montserrat" w:hAnsi="Montserrat"/>
                <w:sz w:val="24"/>
              </w:rPr>
              <w:tab/>
              <w:t>--</w:t>
            </w:r>
          </w:p>
          <w:p w14:paraId="1D4641D4" w14:textId="77777777" w:rsidR="004E739B" w:rsidRPr="00243812" w:rsidRDefault="00243812" w:rsidP="00F01A18">
            <w:pPr>
              <w:pStyle w:val="NoSpacing"/>
              <w:rPr>
                <w:rFonts w:ascii="Montserrat" w:hAnsi="Montserrat"/>
                <w:sz w:val="24"/>
              </w:rPr>
            </w:pPr>
            <w:r w:rsidRPr="00243812">
              <w:rPr>
                <w:rFonts w:ascii="Montserrat" w:hAnsi="Montserrat"/>
                <w:sz w:val="24"/>
              </w:rPr>
              <w:t>reactive</w:t>
            </w:r>
            <w:r w:rsidRPr="00243812">
              <w:rPr>
                <w:rFonts w:ascii="Montserrat" w:hAnsi="Montserrat"/>
                <w:sz w:val="24"/>
              </w:rPr>
              <w:tab/>
              <w:t>--</w:t>
            </w:r>
          </w:p>
          <w:p w14:paraId="2B58338A" w14:textId="77777777" w:rsidR="004E739B" w:rsidRPr="00243812" w:rsidRDefault="00243812" w:rsidP="00F01A18">
            <w:pPr>
              <w:pStyle w:val="NoSpacing"/>
              <w:rPr>
                <w:rFonts w:ascii="Montserrat" w:hAnsi="Montserrat"/>
                <w:sz w:val="24"/>
              </w:rPr>
            </w:pPr>
            <w:r w:rsidRPr="00243812">
              <w:rPr>
                <w:rFonts w:ascii="Montserrat" w:hAnsi="Montserrat"/>
                <w:sz w:val="24"/>
              </w:rPr>
              <w:t>selfish</w:t>
            </w:r>
            <w:r w:rsidRPr="00243812">
              <w:rPr>
                <w:rFonts w:ascii="Montserrat" w:hAnsi="Montserrat"/>
                <w:sz w:val="24"/>
              </w:rPr>
              <w:tab/>
              <w:t>--</w:t>
            </w:r>
          </w:p>
          <w:p w14:paraId="71BE0095" w14:textId="77777777" w:rsidR="004E739B" w:rsidRPr="00243812" w:rsidRDefault="004E739B" w:rsidP="00F01A18">
            <w:pPr>
              <w:pStyle w:val="NoSpacing"/>
              <w:rPr>
                <w:rFonts w:ascii="Montserrat" w:hAnsi="Montserrat"/>
                <w:sz w:val="24"/>
              </w:rPr>
            </w:pPr>
          </w:p>
          <w:p w14:paraId="212950F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ABILITIES </w:t>
            </w:r>
          </w:p>
          <w:p w14:paraId="4913B885" w14:textId="77777777" w:rsidR="004E739B" w:rsidRPr="00243812" w:rsidRDefault="004E739B" w:rsidP="00F01A18">
            <w:pPr>
              <w:pStyle w:val="NoSpacing"/>
              <w:rPr>
                <w:rFonts w:ascii="Montserrat" w:hAnsi="Montserrat"/>
                <w:sz w:val="24"/>
              </w:rPr>
            </w:pPr>
          </w:p>
          <w:p w14:paraId="149AA747" w14:textId="27753B17" w:rsidR="004E739B" w:rsidRPr="00243812" w:rsidRDefault="00243812" w:rsidP="00F01A18">
            <w:pPr>
              <w:pStyle w:val="NoSpacing"/>
              <w:rPr>
                <w:rFonts w:ascii="Montserrat" w:hAnsi="Montserrat"/>
                <w:sz w:val="24"/>
              </w:rPr>
            </w:pPr>
            <w:r w:rsidRPr="00243812">
              <w:rPr>
                <w:rFonts w:ascii="Montserrat" w:hAnsi="Montserrat"/>
                <w:sz w:val="24"/>
              </w:rPr>
              <w:t>acrobatics</w:t>
            </w:r>
            <w:r w:rsidR="006F60BF" w:rsidRPr="00243812">
              <w:rPr>
                <w:rFonts w:ascii="Montserrat" w:hAnsi="Montserrat"/>
                <w:sz w:val="24"/>
              </w:rPr>
              <w:tab/>
            </w:r>
            <w:r w:rsidRPr="00243812">
              <w:rPr>
                <w:rFonts w:ascii="Montserrat" w:hAnsi="Montserrat"/>
                <w:sz w:val="24"/>
              </w:rPr>
              <w:t>--</w:t>
            </w:r>
          </w:p>
          <w:p w14:paraId="0C1003EC" w14:textId="62BADA32" w:rsidR="004E739B" w:rsidRPr="00243812" w:rsidRDefault="00243812" w:rsidP="00F01A18">
            <w:pPr>
              <w:pStyle w:val="NoSpacing"/>
              <w:rPr>
                <w:rFonts w:ascii="Montserrat" w:hAnsi="Montserrat"/>
                <w:sz w:val="24"/>
              </w:rPr>
            </w:pPr>
            <w:r w:rsidRPr="00243812">
              <w:rPr>
                <w:rFonts w:ascii="Montserrat" w:hAnsi="Montserrat"/>
                <w:sz w:val="24"/>
              </w:rPr>
              <w:t>acting</w:t>
            </w:r>
            <w:r w:rsidR="006F60BF" w:rsidRPr="00243812">
              <w:rPr>
                <w:rFonts w:ascii="Montserrat" w:hAnsi="Montserrat"/>
                <w:sz w:val="24"/>
              </w:rPr>
              <w:tab/>
            </w:r>
            <w:r w:rsidRPr="00243812">
              <w:rPr>
                <w:rFonts w:ascii="Montserrat" w:hAnsi="Montserrat"/>
                <w:sz w:val="24"/>
              </w:rPr>
              <w:t>--</w:t>
            </w:r>
          </w:p>
          <w:p w14:paraId="5D731FE4" w14:textId="15DA2683" w:rsidR="004E739B" w:rsidRPr="00243812" w:rsidRDefault="00243812" w:rsidP="00F01A18">
            <w:pPr>
              <w:pStyle w:val="NoSpacing"/>
              <w:rPr>
                <w:rFonts w:ascii="Montserrat" w:hAnsi="Montserrat"/>
                <w:sz w:val="24"/>
              </w:rPr>
            </w:pPr>
            <w:r w:rsidRPr="00243812">
              <w:rPr>
                <w:rFonts w:ascii="Montserrat" w:hAnsi="Montserrat"/>
                <w:sz w:val="24"/>
              </w:rPr>
              <w:t>animal empathy</w:t>
            </w:r>
            <w:r w:rsidR="006F60BF" w:rsidRPr="00243812">
              <w:rPr>
                <w:rFonts w:ascii="Montserrat" w:hAnsi="Montserrat"/>
                <w:sz w:val="24"/>
              </w:rPr>
              <w:tab/>
            </w:r>
            <w:r w:rsidRPr="00243812">
              <w:rPr>
                <w:rFonts w:ascii="Montserrat" w:hAnsi="Montserrat"/>
                <w:sz w:val="24"/>
              </w:rPr>
              <w:t>--</w:t>
            </w:r>
          </w:p>
          <w:p w14:paraId="249B5FA5" w14:textId="516C043D" w:rsidR="004E739B" w:rsidRPr="00243812" w:rsidRDefault="00243812" w:rsidP="00F01A18">
            <w:pPr>
              <w:pStyle w:val="NoSpacing"/>
              <w:rPr>
                <w:rFonts w:ascii="Montserrat" w:hAnsi="Montserrat"/>
                <w:sz w:val="24"/>
              </w:rPr>
            </w:pPr>
            <w:r w:rsidRPr="00243812">
              <w:rPr>
                <w:rFonts w:ascii="Montserrat" w:hAnsi="Montserrat"/>
                <w:sz w:val="24"/>
              </w:rPr>
              <w:t>animal handling</w:t>
            </w:r>
            <w:r w:rsidR="006F60BF" w:rsidRPr="00243812">
              <w:rPr>
                <w:rFonts w:ascii="Montserrat" w:hAnsi="Montserrat"/>
                <w:sz w:val="24"/>
              </w:rPr>
              <w:tab/>
            </w:r>
            <w:r w:rsidRPr="00243812">
              <w:rPr>
                <w:rFonts w:ascii="Montserrat" w:hAnsi="Montserrat"/>
                <w:sz w:val="24"/>
              </w:rPr>
              <w:t>--</w:t>
            </w:r>
          </w:p>
          <w:p w14:paraId="77B11368" w14:textId="5D33CAAC" w:rsidR="004E739B" w:rsidRPr="00243812" w:rsidRDefault="00243812" w:rsidP="00F01A18">
            <w:pPr>
              <w:pStyle w:val="NoSpacing"/>
              <w:rPr>
                <w:rFonts w:ascii="Montserrat" w:hAnsi="Montserrat"/>
                <w:sz w:val="24"/>
              </w:rPr>
            </w:pPr>
            <w:r w:rsidRPr="00243812">
              <w:rPr>
                <w:rFonts w:ascii="Montserrat" w:hAnsi="Montserrat"/>
                <w:sz w:val="24"/>
              </w:rPr>
              <w:t>athletics</w:t>
            </w:r>
            <w:r w:rsidR="006F60BF" w:rsidRPr="00243812">
              <w:rPr>
                <w:rFonts w:ascii="Montserrat" w:hAnsi="Montserrat"/>
                <w:sz w:val="24"/>
              </w:rPr>
              <w:tab/>
            </w:r>
            <w:r w:rsidRPr="00243812">
              <w:rPr>
                <w:rFonts w:ascii="Montserrat" w:hAnsi="Montserrat"/>
                <w:sz w:val="24"/>
              </w:rPr>
              <w:t>--</w:t>
            </w:r>
          </w:p>
          <w:p w14:paraId="5F426E25" w14:textId="56421E14" w:rsidR="004E739B" w:rsidRPr="00243812" w:rsidRDefault="00243812" w:rsidP="00F01A18">
            <w:pPr>
              <w:pStyle w:val="NoSpacing"/>
              <w:rPr>
                <w:rFonts w:ascii="Montserrat" w:hAnsi="Montserrat"/>
                <w:sz w:val="24"/>
              </w:rPr>
            </w:pPr>
            <w:r w:rsidRPr="00243812">
              <w:rPr>
                <w:rFonts w:ascii="Montserrat" w:hAnsi="Montserrat"/>
                <w:sz w:val="24"/>
              </w:rPr>
              <w:t>bodysense</w:t>
            </w:r>
            <w:r w:rsidR="006F60BF" w:rsidRPr="00243812">
              <w:rPr>
                <w:rFonts w:ascii="Montserrat" w:hAnsi="Montserrat"/>
                <w:sz w:val="24"/>
              </w:rPr>
              <w:tab/>
            </w:r>
            <w:r w:rsidRPr="00243812">
              <w:rPr>
                <w:rFonts w:ascii="Montserrat" w:hAnsi="Montserrat"/>
                <w:sz w:val="24"/>
              </w:rPr>
              <w:t>--</w:t>
            </w:r>
          </w:p>
          <w:p w14:paraId="12887AE7" w14:textId="37B62DDC" w:rsidR="004E739B" w:rsidRPr="00243812" w:rsidRDefault="00243812" w:rsidP="00F01A18">
            <w:pPr>
              <w:pStyle w:val="NoSpacing"/>
              <w:rPr>
                <w:rFonts w:ascii="Montserrat" w:hAnsi="Montserrat"/>
                <w:sz w:val="24"/>
              </w:rPr>
            </w:pPr>
            <w:r w:rsidRPr="00243812">
              <w:rPr>
                <w:rFonts w:ascii="Montserrat" w:hAnsi="Montserrat"/>
                <w:sz w:val="24"/>
              </w:rPr>
              <w:t>computers</w:t>
            </w:r>
            <w:r w:rsidR="006F60BF" w:rsidRPr="00243812">
              <w:rPr>
                <w:rFonts w:ascii="Montserrat" w:hAnsi="Montserrat"/>
                <w:sz w:val="24"/>
              </w:rPr>
              <w:tab/>
            </w:r>
            <w:r w:rsidRPr="00243812">
              <w:rPr>
                <w:rFonts w:ascii="Montserrat" w:hAnsi="Montserrat"/>
                <w:sz w:val="24"/>
              </w:rPr>
              <w:t>--</w:t>
            </w:r>
          </w:p>
          <w:p w14:paraId="18DFB441" w14:textId="15542C54" w:rsidR="004E739B" w:rsidRPr="00243812" w:rsidRDefault="00243812" w:rsidP="00F01A18">
            <w:pPr>
              <w:pStyle w:val="NoSpacing"/>
              <w:rPr>
                <w:rFonts w:ascii="Montserrat" w:hAnsi="Montserrat"/>
                <w:sz w:val="24"/>
              </w:rPr>
            </w:pPr>
            <w:r w:rsidRPr="00243812">
              <w:rPr>
                <w:rFonts w:ascii="Montserrat" w:hAnsi="Montserrat"/>
                <w:sz w:val="24"/>
              </w:rPr>
              <w:t>dancing</w:t>
            </w:r>
            <w:r w:rsidR="006F60BF" w:rsidRPr="00243812">
              <w:rPr>
                <w:rFonts w:ascii="Montserrat" w:hAnsi="Montserrat"/>
                <w:sz w:val="24"/>
              </w:rPr>
              <w:tab/>
            </w:r>
            <w:r w:rsidRPr="00243812">
              <w:rPr>
                <w:rFonts w:ascii="Montserrat" w:hAnsi="Montserrat"/>
                <w:sz w:val="24"/>
              </w:rPr>
              <w:t>--</w:t>
            </w:r>
          </w:p>
          <w:p w14:paraId="5912EE44" w14:textId="6E2C5787" w:rsidR="004E739B" w:rsidRPr="00243812" w:rsidRDefault="00243812" w:rsidP="00F01A18">
            <w:pPr>
              <w:pStyle w:val="NoSpacing"/>
              <w:rPr>
                <w:rFonts w:ascii="Montserrat" w:hAnsi="Montserrat"/>
                <w:sz w:val="24"/>
              </w:rPr>
            </w:pPr>
            <w:r w:rsidRPr="00243812">
              <w:rPr>
                <w:rFonts w:ascii="Montserrat" w:hAnsi="Montserrat"/>
                <w:sz w:val="24"/>
              </w:rPr>
              <w:t>deduction</w:t>
            </w:r>
            <w:r w:rsidR="006F60BF" w:rsidRPr="00243812">
              <w:rPr>
                <w:rFonts w:ascii="Montserrat" w:hAnsi="Montserrat"/>
                <w:sz w:val="24"/>
              </w:rPr>
              <w:tab/>
            </w:r>
            <w:r w:rsidRPr="00243812">
              <w:rPr>
                <w:rFonts w:ascii="Montserrat" w:hAnsi="Montserrat"/>
                <w:sz w:val="24"/>
              </w:rPr>
              <w:t>--</w:t>
            </w:r>
          </w:p>
          <w:p w14:paraId="464B7993" w14:textId="067274A0" w:rsidR="004E739B" w:rsidRPr="00243812" w:rsidRDefault="00243812" w:rsidP="00F01A18">
            <w:pPr>
              <w:pStyle w:val="NoSpacing"/>
              <w:rPr>
                <w:rFonts w:ascii="Montserrat" w:hAnsi="Montserrat"/>
                <w:sz w:val="24"/>
              </w:rPr>
            </w:pPr>
            <w:r w:rsidRPr="00243812">
              <w:rPr>
                <w:rFonts w:ascii="Montserrat" w:hAnsi="Montserrat"/>
                <w:sz w:val="24"/>
              </w:rPr>
              <w:t>diplomacy</w:t>
            </w:r>
            <w:r w:rsidR="006F60BF" w:rsidRPr="00243812">
              <w:rPr>
                <w:rFonts w:ascii="Montserrat" w:hAnsi="Montserrat"/>
                <w:sz w:val="24"/>
              </w:rPr>
              <w:tab/>
            </w:r>
            <w:r w:rsidRPr="00243812">
              <w:rPr>
                <w:rFonts w:ascii="Montserrat" w:hAnsi="Montserrat"/>
                <w:sz w:val="24"/>
              </w:rPr>
              <w:t>--</w:t>
            </w:r>
          </w:p>
          <w:p w14:paraId="5883D232" w14:textId="06AE1B37" w:rsidR="004E739B" w:rsidRPr="00243812" w:rsidRDefault="00243812" w:rsidP="00F01A18">
            <w:pPr>
              <w:pStyle w:val="NoSpacing"/>
              <w:rPr>
                <w:rFonts w:ascii="Montserrat" w:hAnsi="Montserrat"/>
                <w:sz w:val="24"/>
              </w:rPr>
            </w:pPr>
            <w:r w:rsidRPr="00243812">
              <w:rPr>
                <w:rFonts w:ascii="Montserrat" w:hAnsi="Montserrat"/>
                <w:sz w:val="24"/>
              </w:rPr>
              <w:t>dodge</w:t>
            </w:r>
            <w:r w:rsidR="006F60BF" w:rsidRPr="00243812">
              <w:rPr>
                <w:rFonts w:ascii="Montserrat" w:hAnsi="Montserrat"/>
                <w:sz w:val="24"/>
              </w:rPr>
              <w:tab/>
            </w:r>
            <w:r w:rsidRPr="00243812">
              <w:rPr>
                <w:rFonts w:ascii="Montserrat" w:hAnsi="Montserrat"/>
                <w:sz w:val="24"/>
              </w:rPr>
              <w:t>--</w:t>
            </w:r>
          </w:p>
          <w:p w14:paraId="5423A12E" w14:textId="2B3742B9" w:rsidR="004E739B" w:rsidRPr="00243812" w:rsidRDefault="00243812" w:rsidP="00F01A18">
            <w:pPr>
              <w:pStyle w:val="NoSpacing"/>
              <w:rPr>
                <w:rFonts w:ascii="Montserrat" w:hAnsi="Montserrat"/>
                <w:sz w:val="24"/>
              </w:rPr>
            </w:pPr>
            <w:r w:rsidRPr="00243812">
              <w:rPr>
                <w:rFonts w:ascii="Montserrat" w:hAnsi="Montserrat"/>
                <w:sz w:val="24"/>
              </w:rPr>
              <w:t>drive</w:t>
            </w:r>
            <w:r w:rsidR="006F60BF" w:rsidRPr="00243812">
              <w:rPr>
                <w:rFonts w:ascii="Montserrat" w:hAnsi="Montserrat"/>
                <w:sz w:val="24"/>
              </w:rPr>
              <w:tab/>
            </w:r>
            <w:r w:rsidRPr="00243812">
              <w:rPr>
                <w:rFonts w:ascii="Montserrat" w:hAnsi="Montserrat"/>
                <w:sz w:val="24"/>
              </w:rPr>
              <w:t>--</w:t>
            </w:r>
          </w:p>
          <w:p w14:paraId="75EB3374" w14:textId="1D80B6EC" w:rsidR="004E739B" w:rsidRPr="00243812" w:rsidRDefault="00243812" w:rsidP="00F01A18">
            <w:pPr>
              <w:pStyle w:val="NoSpacing"/>
              <w:rPr>
                <w:rFonts w:ascii="Montserrat" w:hAnsi="Montserrat"/>
                <w:sz w:val="24"/>
              </w:rPr>
            </w:pPr>
            <w:r w:rsidRPr="00243812">
              <w:rPr>
                <w:rFonts w:ascii="Montserrat" w:hAnsi="Montserrat"/>
                <w:sz w:val="24"/>
              </w:rPr>
              <w:t>english</w:t>
            </w:r>
            <w:r w:rsidR="006F60BF" w:rsidRPr="00243812">
              <w:rPr>
                <w:rFonts w:ascii="Montserrat" w:hAnsi="Montserrat"/>
                <w:sz w:val="24"/>
              </w:rPr>
              <w:tab/>
            </w:r>
            <w:r w:rsidRPr="00243812">
              <w:rPr>
                <w:rFonts w:ascii="Montserrat" w:hAnsi="Montserrat"/>
                <w:sz w:val="24"/>
              </w:rPr>
              <w:t>--</w:t>
            </w:r>
          </w:p>
          <w:p w14:paraId="5B21EFDC" w14:textId="1924B4CA" w:rsidR="004E739B" w:rsidRPr="00243812" w:rsidRDefault="00243812" w:rsidP="00F01A18">
            <w:pPr>
              <w:pStyle w:val="NoSpacing"/>
              <w:rPr>
                <w:rFonts w:ascii="Montserrat" w:hAnsi="Montserrat"/>
                <w:sz w:val="24"/>
              </w:rPr>
            </w:pPr>
            <w:r w:rsidRPr="00243812">
              <w:rPr>
                <w:rFonts w:ascii="Montserrat" w:hAnsi="Montserrat"/>
                <w:sz w:val="24"/>
              </w:rPr>
              <w:t>etiquitte</w:t>
            </w:r>
            <w:r w:rsidR="006F60BF" w:rsidRPr="00243812">
              <w:rPr>
                <w:rFonts w:ascii="Montserrat" w:hAnsi="Montserrat"/>
                <w:sz w:val="24"/>
              </w:rPr>
              <w:tab/>
            </w:r>
            <w:r w:rsidRPr="00243812">
              <w:rPr>
                <w:rFonts w:ascii="Montserrat" w:hAnsi="Montserrat"/>
                <w:sz w:val="24"/>
              </w:rPr>
              <w:t>--</w:t>
            </w:r>
          </w:p>
          <w:p w14:paraId="3FFBBB8A" w14:textId="01AA836B" w:rsidR="004E739B" w:rsidRPr="00243812" w:rsidRDefault="00243812" w:rsidP="00F01A18">
            <w:pPr>
              <w:pStyle w:val="NoSpacing"/>
              <w:rPr>
                <w:rFonts w:ascii="Montserrat" w:hAnsi="Montserrat"/>
                <w:sz w:val="24"/>
              </w:rPr>
            </w:pPr>
            <w:r w:rsidRPr="00243812">
              <w:rPr>
                <w:rFonts w:ascii="Montserrat" w:hAnsi="Montserrat"/>
                <w:sz w:val="24"/>
              </w:rPr>
              <w:t>firearms</w:t>
            </w:r>
            <w:r w:rsidR="006F60BF" w:rsidRPr="00243812">
              <w:rPr>
                <w:rFonts w:ascii="Montserrat" w:hAnsi="Montserrat"/>
                <w:sz w:val="24"/>
              </w:rPr>
              <w:tab/>
            </w:r>
            <w:r w:rsidRPr="00243812">
              <w:rPr>
                <w:rFonts w:ascii="Montserrat" w:hAnsi="Montserrat"/>
                <w:sz w:val="24"/>
              </w:rPr>
              <w:t>--</w:t>
            </w:r>
          </w:p>
          <w:p w14:paraId="37567733" w14:textId="28D07A93" w:rsidR="004E739B" w:rsidRPr="00243812" w:rsidRDefault="00243812" w:rsidP="00F01A18">
            <w:pPr>
              <w:pStyle w:val="NoSpacing"/>
              <w:rPr>
                <w:rFonts w:ascii="Montserrat" w:hAnsi="Montserrat"/>
                <w:sz w:val="24"/>
              </w:rPr>
            </w:pPr>
            <w:r w:rsidRPr="00243812">
              <w:rPr>
                <w:rFonts w:ascii="Montserrat" w:hAnsi="Montserrat"/>
                <w:sz w:val="24"/>
              </w:rPr>
              <w:t>general mechanic</w:t>
            </w:r>
            <w:r w:rsidR="006F60BF" w:rsidRPr="00243812">
              <w:rPr>
                <w:rFonts w:ascii="Montserrat" w:hAnsi="Montserrat"/>
                <w:sz w:val="24"/>
              </w:rPr>
              <w:tab/>
            </w:r>
            <w:r w:rsidRPr="00243812">
              <w:rPr>
                <w:rFonts w:ascii="Montserrat" w:hAnsi="Montserrat"/>
                <w:sz w:val="24"/>
              </w:rPr>
              <w:t>--</w:t>
            </w:r>
          </w:p>
          <w:p w14:paraId="0B279FBF" w14:textId="1DB300B3" w:rsidR="004E739B" w:rsidRPr="00243812" w:rsidRDefault="00243812" w:rsidP="00F01A18">
            <w:pPr>
              <w:pStyle w:val="NoSpacing"/>
              <w:rPr>
                <w:rFonts w:ascii="Montserrat" w:hAnsi="Montserrat"/>
                <w:sz w:val="24"/>
              </w:rPr>
            </w:pPr>
            <w:r w:rsidRPr="00243812">
              <w:rPr>
                <w:rFonts w:ascii="Montserrat" w:hAnsi="Montserrat"/>
                <w:sz w:val="24"/>
              </w:rPr>
              <w:t>intimidation</w:t>
            </w:r>
            <w:r w:rsidR="006F60BF" w:rsidRPr="00243812">
              <w:rPr>
                <w:rFonts w:ascii="Montserrat" w:hAnsi="Montserrat"/>
                <w:sz w:val="24"/>
              </w:rPr>
              <w:tab/>
            </w:r>
            <w:r w:rsidRPr="00243812">
              <w:rPr>
                <w:rFonts w:ascii="Montserrat" w:hAnsi="Montserrat"/>
                <w:sz w:val="24"/>
              </w:rPr>
              <w:t>--</w:t>
            </w:r>
          </w:p>
          <w:p w14:paraId="0A28090E" w14:textId="52DBC724" w:rsidR="004E739B" w:rsidRPr="00243812" w:rsidRDefault="00243812" w:rsidP="00F01A18">
            <w:pPr>
              <w:pStyle w:val="NoSpacing"/>
              <w:rPr>
                <w:rFonts w:ascii="Montserrat" w:hAnsi="Montserrat"/>
                <w:sz w:val="24"/>
              </w:rPr>
            </w:pPr>
            <w:r w:rsidRPr="00243812">
              <w:rPr>
                <w:rFonts w:ascii="Montserrat" w:hAnsi="Montserrat"/>
                <w:sz w:val="24"/>
              </w:rPr>
              <w:t>investigation</w:t>
            </w:r>
            <w:r w:rsidR="006F60BF" w:rsidRPr="00243812">
              <w:rPr>
                <w:rFonts w:ascii="Montserrat" w:hAnsi="Montserrat"/>
                <w:sz w:val="24"/>
              </w:rPr>
              <w:tab/>
            </w:r>
            <w:r w:rsidRPr="00243812">
              <w:rPr>
                <w:rFonts w:ascii="Montserrat" w:hAnsi="Montserrat"/>
                <w:sz w:val="24"/>
              </w:rPr>
              <w:t>--</w:t>
            </w:r>
          </w:p>
          <w:p w14:paraId="3CF00712" w14:textId="71227B29" w:rsidR="004E739B" w:rsidRPr="00243812" w:rsidRDefault="00243812" w:rsidP="00F01A18">
            <w:pPr>
              <w:pStyle w:val="NoSpacing"/>
              <w:rPr>
                <w:rFonts w:ascii="Montserrat" w:hAnsi="Montserrat"/>
                <w:sz w:val="24"/>
              </w:rPr>
            </w:pPr>
            <w:r w:rsidRPr="00243812">
              <w:rPr>
                <w:rFonts w:ascii="Montserrat" w:hAnsi="Montserrat"/>
                <w:sz w:val="24"/>
              </w:rPr>
              <w:t>leadership</w:t>
            </w:r>
            <w:r w:rsidR="006F60BF" w:rsidRPr="00243812">
              <w:rPr>
                <w:rFonts w:ascii="Montserrat" w:hAnsi="Montserrat"/>
                <w:sz w:val="24"/>
              </w:rPr>
              <w:tab/>
            </w:r>
            <w:r w:rsidRPr="00243812">
              <w:rPr>
                <w:rFonts w:ascii="Montserrat" w:hAnsi="Montserrat"/>
                <w:sz w:val="24"/>
              </w:rPr>
              <w:t>--</w:t>
            </w:r>
          </w:p>
          <w:p w14:paraId="5F4C2517" w14:textId="526542DE" w:rsidR="004E739B" w:rsidRPr="00243812" w:rsidRDefault="00243812" w:rsidP="00F01A18">
            <w:pPr>
              <w:pStyle w:val="NoSpacing"/>
              <w:rPr>
                <w:rFonts w:ascii="Montserrat" w:hAnsi="Montserrat"/>
                <w:sz w:val="24"/>
              </w:rPr>
            </w:pPr>
            <w:r w:rsidRPr="00243812">
              <w:rPr>
                <w:rFonts w:ascii="Montserrat" w:hAnsi="Montserrat"/>
                <w:sz w:val="24"/>
              </w:rPr>
              <w:t>linguistics</w:t>
            </w:r>
            <w:r w:rsidR="006F60BF" w:rsidRPr="00243812">
              <w:rPr>
                <w:rFonts w:ascii="Montserrat" w:hAnsi="Montserrat"/>
                <w:sz w:val="24"/>
              </w:rPr>
              <w:tab/>
            </w:r>
            <w:r w:rsidRPr="00243812">
              <w:rPr>
                <w:rFonts w:ascii="Montserrat" w:hAnsi="Montserrat"/>
                <w:sz w:val="24"/>
              </w:rPr>
              <w:t>--</w:t>
            </w:r>
          </w:p>
          <w:p w14:paraId="0737BE3F" w14:textId="06EDC9CC" w:rsidR="004E739B" w:rsidRPr="00243812" w:rsidRDefault="00243812" w:rsidP="00F01A18">
            <w:pPr>
              <w:pStyle w:val="NoSpacing"/>
              <w:rPr>
                <w:rFonts w:ascii="Montserrat" w:hAnsi="Montserrat"/>
                <w:sz w:val="24"/>
              </w:rPr>
            </w:pPr>
            <w:r w:rsidRPr="00243812">
              <w:rPr>
                <w:rFonts w:ascii="Montserrat" w:hAnsi="Montserrat"/>
                <w:sz w:val="24"/>
              </w:rPr>
              <w:t>magic theory</w:t>
            </w:r>
            <w:r w:rsidR="006F60BF" w:rsidRPr="00243812">
              <w:rPr>
                <w:rFonts w:ascii="Montserrat" w:hAnsi="Montserrat"/>
                <w:sz w:val="24"/>
              </w:rPr>
              <w:tab/>
            </w:r>
            <w:r w:rsidRPr="00243812">
              <w:rPr>
                <w:rFonts w:ascii="Montserrat" w:hAnsi="Montserrat"/>
                <w:sz w:val="24"/>
              </w:rPr>
              <w:t>--</w:t>
            </w:r>
          </w:p>
          <w:p w14:paraId="008A3708" w14:textId="5D0B78D3" w:rsidR="004E739B" w:rsidRPr="00243812" w:rsidRDefault="00243812" w:rsidP="00F01A18">
            <w:pPr>
              <w:pStyle w:val="NoSpacing"/>
              <w:rPr>
                <w:rFonts w:ascii="Montserrat" w:hAnsi="Montserrat"/>
                <w:sz w:val="24"/>
              </w:rPr>
            </w:pPr>
            <w:r w:rsidRPr="00243812">
              <w:rPr>
                <w:rFonts w:ascii="Montserrat" w:hAnsi="Montserrat"/>
                <w:sz w:val="24"/>
              </w:rPr>
              <w:t>martial free form</w:t>
            </w:r>
            <w:r w:rsidR="006F60BF" w:rsidRPr="00243812">
              <w:rPr>
                <w:rFonts w:ascii="Montserrat" w:hAnsi="Montserrat"/>
                <w:sz w:val="24"/>
              </w:rPr>
              <w:tab/>
            </w:r>
            <w:r w:rsidRPr="00243812">
              <w:rPr>
                <w:rFonts w:ascii="Montserrat" w:hAnsi="Montserrat"/>
                <w:sz w:val="24"/>
              </w:rPr>
              <w:t>--</w:t>
            </w:r>
          </w:p>
          <w:p w14:paraId="516DCD9A" w14:textId="7495CFBB" w:rsidR="004E739B" w:rsidRPr="00243812" w:rsidRDefault="00243812" w:rsidP="00F01A18">
            <w:pPr>
              <w:pStyle w:val="NoSpacing"/>
              <w:rPr>
                <w:rFonts w:ascii="Montserrat" w:hAnsi="Montserrat"/>
                <w:sz w:val="24"/>
              </w:rPr>
            </w:pPr>
            <w:r w:rsidRPr="00243812">
              <w:rPr>
                <w:rFonts w:ascii="Montserrat" w:hAnsi="Montserrat"/>
                <w:sz w:val="24"/>
              </w:rPr>
              <w:t>melee</w:t>
            </w:r>
            <w:r w:rsidR="006F60BF" w:rsidRPr="00243812">
              <w:rPr>
                <w:rFonts w:ascii="Montserrat" w:hAnsi="Montserrat"/>
                <w:sz w:val="24"/>
              </w:rPr>
              <w:tab/>
            </w:r>
            <w:r w:rsidRPr="00243812">
              <w:rPr>
                <w:rFonts w:ascii="Montserrat" w:hAnsi="Montserrat"/>
                <w:sz w:val="24"/>
              </w:rPr>
              <w:t>--</w:t>
            </w:r>
          </w:p>
          <w:p w14:paraId="7C75606A" w14:textId="283799A4" w:rsidR="004E739B" w:rsidRPr="00243812" w:rsidRDefault="00243812" w:rsidP="00F01A18">
            <w:pPr>
              <w:pStyle w:val="NoSpacing"/>
              <w:rPr>
                <w:rFonts w:ascii="Montserrat" w:hAnsi="Montserrat"/>
                <w:sz w:val="24"/>
              </w:rPr>
            </w:pPr>
            <w:r w:rsidRPr="00243812">
              <w:rPr>
                <w:rFonts w:ascii="Montserrat" w:hAnsi="Montserrat"/>
                <w:sz w:val="24"/>
              </w:rPr>
              <w:t>mythology</w:t>
            </w:r>
            <w:r w:rsidR="006F60BF" w:rsidRPr="00243812">
              <w:rPr>
                <w:rFonts w:ascii="Montserrat" w:hAnsi="Montserrat"/>
                <w:sz w:val="24"/>
              </w:rPr>
              <w:tab/>
            </w:r>
            <w:r w:rsidRPr="00243812">
              <w:rPr>
                <w:rFonts w:ascii="Montserrat" w:hAnsi="Montserrat"/>
                <w:sz w:val="24"/>
              </w:rPr>
              <w:t>--</w:t>
            </w:r>
          </w:p>
          <w:p w14:paraId="3E00B526" w14:textId="479A4CEE" w:rsidR="004E739B" w:rsidRPr="00243812" w:rsidRDefault="00243812" w:rsidP="00F01A18">
            <w:pPr>
              <w:pStyle w:val="NoSpacing"/>
              <w:rPr>
                <w:rFonts w:ascii="Montserrat" w:hAnsi="Montserrat"/>
                <w:sz w:val="24"/>
              </w:rPr>
            </w:pPr>
            <w:r w:rsidRPr="00243812">
              <w:rPr>
                <w:rFonts w:ascii="Montserrat" w:hAnsi="Montserrat"/>
                <w:sz w:val="24"/>
              </w:rPr>
              <w:t>observation</w:t>
            </w:r>
            <w:r w:rsidR="006F60BF" w:rsidRPr="00243812">
              <w:rPr>
                <w:rFonts w:ascii="Montserrat" w:hAnsi="Montserrat"/>
                <w:sz w:val="24"/>
              </w:rPr>
              <w:tab/>
            </w:r>
            <w:r w:rsidRPr="00243812">
              <w:rPr>
                <w:rFonts w:ascii="Montserrat" w:hAnsi="Montserrat"/>
                <w:sz w:val="24"/>
              </w:rPr>
              <w:t>--</w:t>
            </w:r>
          </w:p>
          <w:p w14:paraId="3C324959" w14:textId="04950707" w:rsidR="004E739B" w:rsidRPr="00243812" w:rsidRDefault="00243812" w:rsidP="00F01A18">
            <w:pPr>
              <w:pStyle w:val="NoSpacing"/>
              <w:rPr>
                <w:rFonts w:ascii="Montserrat" w:hAnsi="Montserrat"/>
                <w:sz w:val="24"/>
              </w:rPr>
            </w:pPr>
            <w:r w:rsidRPr="00243812">
              <w:rPr>
                <w:rFonts w:ascii="Montserrat" w:hAnsi="Montserrat"/>
                <w:sz w:val="24"/>
              </w:rPr>
              <w:t>occult</w:t>
            </w:r>
            <w:r w:rsidR="006F60BF" w:rsidRPr="00243812">
              <w:rPr>
                <w:rFonts w:ascii="Montserrat" w:hAnsi="Montserrat"/>
                <w:sz w:val="24"/>
              </w:rPr>
              <w:tab/>
            </w:r>
            <w:r w:rsidRPr="00243812">
              <w:rPr>
                <w:rFonts w:ascii="Montserrat" w:hAnsi="Montserrat"/>
                <w:sz w:val="24"/>
              </w:rPr>
              <w:t>--</w:t>
            </w:r>
          </w:p>
          <w:p w14:paraId="7034AD4D" w14:textId="54437342" w:rsidR="004E739B" w:rsidRPr="00243812" w:rsidRDefault="00243812" w:rsidP="00F01A18">
            <w:pPr>
              <w:pStyle w:val="NoSpacing"/>
              <w:rPr>
                <w:rFonts w:ascii="Montserrat" w:hAnsi="Montserrat"/>
                <w:sz w:val="24"/>
              </w:rPr>
            </w:pPr>
            <w:r w:rsidRPr="00243812">
              <w:rPr>
                <w:rFonts w:ascii="Montserrat" w:hAnsi="Montserrat"/>
                <w:sz w:val="24"/>
              </w:rPr>
              <w:t>paramedic</w:t>
            </w:r>
            <w:r w:rsidR="006F60BF" w:rsidRPr="00243812">
              <w:rPr>
                <w:rFonts w:ascii="Montserrat" w:hAnsi="Montserrat"/>
                <w:sz w:val="24"/>
              </w:rPr>
              <w:tab/>
            </w:r>
            <w:r w:rsidRPr="00243812">
              <w:rPr>
                <w:rFonts w:ascii="Montserrat" w:hAnsi="Montserrat"/>
                <w:sz w:val="24"/>
              </w:rPr>
              <w:t>--</w:t>
            </w:r>
          </w:p>
          <w:p w14:paraId="2FE9583D" w14:textId="186F6887" w:rsidR="004E739B" w:rsidRPr="00243812" w:rsidRDefault="00243812" w:rsidP="00F01A18">
            <w:pPr>
              <w:pStyle w:val="NoSpacing"/>
              <w:rPr>
                <w:rFonts w:ascii="Montserrat" w:hAnsi="Montserrat"/>
                <w:sz w:val="24"/>
              </w:rPr>
            </w:pPr>
            <w:r w:rsidRPr="00243812">
              <w:rPr>
                <w:rFonts w:ascii="Montserrat" w:hAnsi="Montserrat"/>
                <w:sz w:val="24"/>
              </w:rPr>
              <w:t>performance</w:t>
            </w:r>
            <w:r w:rsidR="006F60BF" w:rsidRPr="00243812">
              <w:rPr>
                <w:rFonts w:ascii="Montserrat" w:hAnsi="Montserrat"/>
                <w:sz w:val="24"/>
              </w:rPr>
              <w:tab/>
            </w:r>
            <w:r w:rsidRPr="00243812">
              <w:rPr>
                <w:rFonts w:ascii="Montserrat" w:hAnsi="Montserrat"/>
                <w:sz w:val="24"/>
              </w:rPr>
              <w:t>--</w:t>
            </w:r>
          </w:p>
          <w:p w14:paraId="25EAD9FA" w14:textId="6005257D" w:rsidR="004E739B" w:rsidRPr="00243812" w:rsidRDefault="00243812" w:rsidP="00F01A18">
            <w:pPr>
              <w:pStyle w:val="NoSpacing"/>
              <w:rPr>
                <w:rFonts w:ascii="Montserrat" w:hAnsi="Montserrat"/>
                <w:sz w:val="24"/>
              </w:rPr>
            </w:pPr>
            <w:r w:rsidRPr="00243812">
              <w:rPr>
                <w:rFonts w:ascii="Montserrat" w:hAnsi="Montserrat"/>
                <w:sz w:val="24"/>
              </w:rPr>
              <w:t>stealth</w:t>
            </w:r>
            <w:r w:rsidR="006F60BF" w:rsidRPr="00243812">
              <w:rPr>
                <w:rFonts w:ascii="Montserrat" w:hAnsi="Montserrat"/>
                <w:sz w:val="24"/>
              </w:rPr>
              <w:tab/>
            </w:r>
            <w:r w:rsidRPr="00243812">
              <w:rPr>
                <w:rFonts w:ascii="Montserrat" w:hAnsi="Montserrat"/>
                <w:sz w:val="24"/>
              </w:rPr>
              <w:t>--</w:t>
            </w:r>
          </w:p>
          <w:p w14:paraId="3DB9200A" w14:textId="724A886F" w:rsidR="004E739B" w:rsidRPr="00243812" w:rsidRDefault="00243812" w:rsidP="00F01A18">
            <w:pPr>
              <w:pStyle w:val="NoSpacing"/>
              <w:rPr>
                <w:rFonts w:ascii="Montserrat" w:hAnsi="Montserrat"/>
                <w:sz w:val="24"/>
              </w:rPr>
            </w:pPr>
            <w:r w:rsidRPr="00243812">
              <w:rPr>
                <w:rFonts w:ascii="Montserrat" w:hAnsi="Montserrat"/>
                <w:sz w:val="24"/>
              </w:rPr>
              <w:t>streetwise</w:t>
            </w:r>
            <w:r w:rsidR="006F60BF" w:rsidRPr="00243812">
              <w:rPr>
                <w:rFonts w:ascii="Montserrat" w:hAnsi="Montserrat"/>
                <w:sz w:val="24"/>
              </w:rPr>
              <w:tab/>
            </w:r>
            <w:r w:rsidRPr="00243812">
              <w:rPr>
                <w:rFonts w:ascii="Montserrat" w:hAnsi="Montserrat"/>
                <w:sz w:val="24"/>
              </w:rPr>
              <w:t>--</w:t>
            </w:r>
          </w:p>
          <w:p w14:paraId="020EFFC5" w14:textId="159E71A3" w:rsidR="004E739B" w:rsidRPr="00243812" w:rsidRDefault="00243812" w:rsidP="00F01A18">
            <w:pPr>
              <w:pStyle w:val="NoSpacing"/>
              <w:rPr>
                <w:rFonts w:ascii="Montserrat" w:hAnsi="Montserrat"/>
                <w:sz w:val="24"/>
              </w:rPr>
            </w:pPr>
            <w:r w:rsidRPr="00243812">
              <w:rPr>
                <w:rFonts w:ascii="Montserrat" w:hAnsi="Montserrat"/>
                <w:sz w:val="24"/>
              </w:rPr>
              <w:t>survival</w:t>
            </w:r>
            <w:r w:rsidR="006F60BF" w:rsidRPr="00243812">
              <w:rPr>
                <w:rFonts w:ascii="Montserrat" w:hAnsi="Montserrat"/>
                <w:sz w:val="24"/>
              </w:rPr>
              <w:tab/>
            </w:r>
            <w:r w:rsidRPr="00243812">
              <w:rPr>
                <w:rFonts w:ascii="Montserrat" w:hAnsi="Montserrat"/>
                <w:sz w:val="24"/>
              </w:rPr>
              <w:t>--</w:t>
            </w:r>
          </w:p>
          <w:p w14:paraId="1476DDC5" w14:textId="3F486DAB" w:rsidR="004E739B" w:rsidRPr="00243812" w:rsidRDefault="00243812" w:rsidP="00F01A18">
            <w:pPr>
              <w:pStyle w:val="NoSpacing"/>
              <w:rPr>
                <w:rFonts w:ascii="Montserrat" w:hAnsi="Montserrat"/>
                <w:sz w:val="24"/>
              </w:rPr>
            </w:pPr>
            <w:r w:rsidRPr="00243812">
              <w:rPr>
                <w:rFonts w:ascii="Montserrat" w:hAnsi="Montserrat"/>
                <w:sz w:val="24"/>
              </w:rPr>
              <w:tab/>
              <w:t>skill total</w:t>
            </w:r>
            <w:r w:rsidR="006F60BF" w:rsidRPr="00243812">
              <w:rPr>
                <w:rFonts w:ascii="Montserrat" w:hAnsi="Montserrat"/>
                <w:sz w:val="24"/>
              </w:rPr>
              <w:tab/>
            </w:r>
            <w:r w:rsidRPr="00243812">
              <w:rPr>
                <w:rFonts w:ascii="Montserrat" w:hAnsi="Montserrat"/>
                <w:sz w:val="24"/>
              </w:rPr>
              <w:t>--</w:t>
            </w:r>
          </w:p>
          <w:p w14:paraId="2F2680B2" w14:textId="77777777" w:rsidR="004E739B" w:rsidRPr="00243812" w:rsidRDefault="004E739B" w:rsidP="00F01A18">
            <w:pPr>
              <w:pStyle w:val="NoSpacing"/>
              <w:rPr>
                <w:rFonts w:ascii="Montserrat" w:hAnsi="Montserrat"/>
                <w:sz w:val="24"/>
              </w:rPr>
            </w:pPr>
          </w:p>
        </w:tc>
      </w:tr>
    </w:tbl>
    <w:p w14:paraId="48C6CCC6" w14:textId="77777777" w:rsidR="004E739B" w:rsidRPr="00243812" w:rsidRDefault="004E739B" w:rsidP="00F01A18">
      <w:pPr>
        <w:pStyle w:val="NoSpacing"/>
        <w:rPr>
          <w:rFonts w:ascii="Montserrat" w:hAnsi="Montserrat"/>
          <w:sz w:val="24"/>
        </w:rPr>
      </w:pPr>
    </w:p>
    <w:tbl>
      <w:tblPr>
        <w:tblW w:w="0" w:type="auto"/>
        <w:tblLayout w:type="fixed"/>
        <w:tblCellMar>
          <w:left w:w="180" w:type="dxa"/>
          <w:right w:w="180" w:type="dxa"/>
        </w:tblCellMar>
        <w:tblLook w:val="0000" w:firstRow="0" w:lastRow="0" w:firstColumn="0" w:lastColumn="0" w:noHBand="0" w:noVBand="0"/>
      </w:tblPr>
      <w:tblGrid>
        <w:gridCol w:w="6480"/>
        <w:gridCol w:w="3240"/>
      </w:tblGrid>
      <w:tr w:rsidR="004E739B" w:rsidRPr="00243812" w14:paraId="323AD2F0" w14:textId="77777777">
        <w:tc>
          <w:tcPr>
            <w:tcW w:w="6480" w:type="dxa"/>
          </w:tcPr>
          <w:p w14:paraId="0DAAB6C1" w14:textId="77777777" w:rsidR="004E739B" w:rsidRPr="00243812" w:rsidRDefault="004E739B" w:rsidP="00F01A18">
            <w:pPr>
              <w:pStyle w:val="NoSpacing"/>
              <w:rPr>
                <w:rFonts w:ascii="Montserrat" w:hAnsi="Montserrat"/>
                <w:sz w:val="24"/>
              </w:rPr>
            </w:pPr>
          </w:p>
        </w:tc>
        <w:tc>
          <w:tcPr>
            <w:tcW w:w="3240" w:type="dxa"/>
          </w:tcPr>
          <w:p w14:paraId="6931B006" w14:textId="77777777" w:rsidR="004E739B" w:rsidRPr="00243812" w:rsidRDefault="004E739B" w:rsidP="00F01A18">
            <w:pPr>
              <w:pStyle w:val="NoSpacing"/>
              <w:rPr>
                <w:rFonts w:ascii="Montserrat" w:hAnsi="Montserrat"/>
                <w:sz w:val="24"/>
              </w:rPr>
            </w:pPr>
          </w:p>
        </w:tc>
      </w:tr>
    </w:tbl>
    <w:p w14:paraId="15BB053A" w14:textId="77777777" w:rsidR="004E739B" w:rsidRPr="00243812" w:rsidRDefault="004E739B" w:rsidP="00F01A18">
      <w:pPr>
        <w:pStyle w:val="NoSpacing"/>
        <w:rPr>
          <w:rFonts w:ascii="Montserrat" w:hAnsi="Montserrat"/>
          <w:sz w:val="24"/>
        </w:rPr>
      </w:pPr>
    </w:p>
    <w:p w14:paraId="42C432D9" w14:textId="77777777" w:rsidR="004E739B" w:rsidRPr="00243812" w:rsidRDefault="00243812" w:rsidP="00F01A18">
      <w:pPr>
        <w:pStyle w:val="NoSpacing"/>
        <w:rPr>
          <w:rFonts w:ascii="Montserrat" w:hAnsi="Montserrat"/>
          <w:sz w:val="24"/>
        </w:rPr>
      </w:pPr>
      <w:r w:rsidRPr="00243812">
        <w:rPr>
          <w:rFonts w:ascii="Montserrat" w:hAnsi="Montserrat"/>
          <w:spacing w:val="-3"/>
          <w:sz w:val="24"/>
        </w:rPr>
        <w:br w:type="page"/>
      </w:r>
      <w:r w:rsidRPr="00243812">
        <w:rPr>
          <w:rFonts w:ascii="Montserrat" w:hAnsi="Montserrat"/>
          <w:sz w:val="24"/>
        </w:rPr>
        <w:t>THREADS COUNT : THREAD COUNTS</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7BDF922F" w14:textId="68ACF086" w:rsidR="004E739B" w:rsidRPr="00243812" w:rsidRDefault="00243812" w:rsidP="00F01A18">
      <w:pPr>
        <w:pStyle w:val="NoSpacing"/>
        <w:rPr>
          <w:rFonts w:ascii="Montserrat" w:hAnsi="Montserrat"/>
          <w:sz w:val="24"/>
        </w:rPr>
      </w:pPr>
      <w:r w:rsidRPr="00243812">
        <w:rPr>
          <w:rFonts w:ascii="Montserrat" w:hAnsi="Montserrat"/>
          <w:sz w:val="24"/>
        </w:rPr>
        <w:t>The idea is basic.</w:t>
      </w:r>
      <w:r w:rsidR="006F60BF" w:rsidRPr="00243812">
        <w:rPr>
          <w:rFonts w:ascii="Montserrat" w:hAnsi="Montserrat"/>
          <w:sz w:val="24"/>
        </w:rPr>
        <w:t xml:space="preserve"> </w:t>
      </w:r>
      <w:r w:rsidRPr="00243812">
        <w:rPr>
          <w:rFonts w:ascii="Montserrat" w:hAnsi="Montserrat"/>
          <w:sz w:val="24"/>
        </w:rPr>
        <w:t>Each point of a rating reflects an influence, or a thread.</w:t>
      </w:r>
      <w:r w:rsidR="006F60BF" w:rsidRPr="00243812">
        <w:rPr>
          <w:rFonts w:ascii="Montserrat" w:hAnsi="Montserrat"/>
          <w:sz w:val="24"/>
        </w:rPr>
        <w:t xml:space="preserve"> </w:t>
      </w:r>
      <w:r w:rsidRPr="00243812">
        <w:rPr>
          <w:rFonts w:ascii="Montserrat" w:hAnsi="Montserrat"/>
          <w:sz w:val="24"/>
        </w:rPr>
        <w:t>In a character, the rating indicates a number of influences, motivations, traits, purposes, etc, applied to the character.</w:t>
      </w:r>
      <w:r w:rsidR="006F60BF" w:rsidRPr="00243812">
        <w:rPr>
          <w:rFonts w:ascii="Montserrat" w:hAnsi="Montserrat"/>
          <w:sz w:val="24"/>
        </w:rPr>
        <w:t xml:space="preserve"> </w:t>
      </w:r>
      <w:r w:rsidRPr="00243812">
        <w:rPr>
          <w:rFonts w:ascii="Montserrat" w:hAnsi="Montserrat"/>
          <w:sz w:val="24"/>
        </w:rPr>
        <w:t>May work, may not.</w:t>
      </w:r>
      <w:r w:rsidR="006F60BF" w:rsidRPr="00243812">
        <w:rPr>
          <w:rFonts w:ascii="Montserrat" w:hAnsi="Montserrat"/>
          <w:sz w:val="24"/>
        </w:rPr>
        <w:t xml:space="preserve"> </w:t>
      </w:r>
      <w:r w:rsidRPr="00243812">
        <w:rPr>
          <w:rFonts w:ascii="Montserrat" w:hAnsi="Montserrat"/>
          <w:sz w:val="24"/>
        </w:rPr>
        <w:t>On the other hand, abilities can show a basic architecture using this idea.</w:t>
      </w:r>
    </w:p>
    <w:p w14:paraId="4AF80FBB" w14:textId="77777777" w:rsidR="004E739B" w:rsidRPr="00243812" w:rsidRDefault="004E739B" w:rsidP="00F01A18">
      <w:pPr>
        <w:pStyle w:val="NoSpacing"/>
        <w:rPr>
          <w:rFonts w:ascii="Montserrat" w:hAnsi="Montserrat"/>
          <w:sz w:val="24"/>
        </w:rPr>
      </w:pPr>
    </w:p>
    <w:p w14:paraId="2980601D" w14:textId="77777777" w:rsidR="004E739B" w:rsidRPr="00243812" w:rsidRDefault="00243812" w:rsidP="00F01A18">
      <w:pPr>
        <w:pStyle w:val="NoSpacing"/>
        <w:rPr>
          <w:rFonts w:ascii="Montserrat" w:hAnsi="Montserrat"/>
          <w:sz w:val="24"/>
        </w:rPr>
      </w:pPr>
      <w:r w:rsidRPr="00243812">
        <w:rPr>
          <w:rFonts w:ascii="Montserrat" w:hAnsi="Montserrat"/>
          <w:sz w:val="24"/>
        </w:rPr>
        <w:t>UNTRAINED</w:t>
      </w:r>
      <w:r w:rsidRPr="00243812">
        <w:rPr>
          <w:rFonts w:ascii="Montserrat" w:hAnsi="Montserrat"/>
          <w:sz w:val="24"/>
        </w:rPr>
        <w:tab/>
      </w:r>
      <w:r w:rsidRPr="00243812">
        <w:rPr>
          <w:rFonts w:ascii="Montserrat" w:hAnsi="Montserrat"/>
          <w:sz w:val="24"/>
        </w:rPr>
        <w:t>...the ability is uncertain, an attempt requires complete thought or total originality.</w:t>
      </w:r>
    </w:p>
    <w:p w14:paraId="3CF3F095" w14:textId="2789CF49" w:rsidR="004E739B" w:rsidRPr="00243812" w:rsidRDefault="00243812" w:rsidP="00F01A18">
      <w:pPr>
        <w:pStyle w:val="NoSpacing"/>
        <w:rPr>
          <w:rFonts w:ascii="Montserrat" w:hAnsi="Montserrat"/>
          <w:sz w:val="24"/>
        </w:rPr>
      </w:pPr>
      <w:r w:rsidRPr="00243812">
        <w:rPr>
          <w:rFonts w:ascii="Montserrat" w:hAnsi="Montserrat"/>
          <w:sz w:val="24"/>
        </w:rPr>
        <w:t>NOVICE</w:t>
      </w:r>
      <w:r w:rsidR="006F60BF" w:rsidRPr="00243812">
        <w:rPr>
          <w:rFonts w:ascii="Montserrat" w:hAnsi="Montserrat"/>
          <w:sz w:val="24"/>
        </w:rPr>
        <w:tab/>
      </w:r>
      <w:r w:rsidRPr="00243812">
        <w:rPr>
          <w:rFonts w:ascii="Montserrat" w:hAnsi="Montserrat"/>
          <w:sz w:val="24"/>
        </w:rPr>
        <w:t>...have an idea what the ability is about, basic applications require thought.</w:t>
      </w:r>
    </w:p>
    <w:p w14:paraId="756158DF" w14:textId="31ADE788" w:rsidR="004E739B" w:rsidRPr="00243812" w:rsidRDefault="00243812" w:rsidP="00F01A18">
      <w:pPr>
        <w:pStyle w:val="NoSpacing"/>
        <w:rPr>
          <w:rFonts w:ascii="Montserrat" w:hAnsi="Montserrat"/>
          <w:sz w:val="24"/>
        </w:rPr>
      </w:pPr>
      <w:r w:rsidRPr="00243812">
        <w:rPr>
          <w:rFonts w:ascii="Montserrat" w:hAnsi="Montserrat"/>
          <w:sz w:val="24"/>
        </w:rPr>
        <w:t>STUDENT</w:t>
      </w:r>
      <w:r w:rsidR="006F60BF" w:rsidRPr="00243812">
        <w:rPr>
          <w:rFonts w:ascii="Montserrat" w:hAnsi="Montserrat"/>
          <w:sz w:val="24"/>
        </w:rPr>
        <w:tab/>
      </w:r>
      <w:r w:rsidRPr="00243812">
        <w:rPr>
          <w:rFonts w:ascii="Montserrat" w:hAnsi="Montserrat"/>
          <w:sz w:val="24"/>
        </w:rPr>
        <w:t>...understand the basic premise and principles, normal applications require some thought.</w:t>
      </w:r>
    </w:p>
    <w:p w14:paraId="329B4D90" w14:textId="1FAD36D7" w:rsidR="004E739B" w:rsidRPr="00243812" w:rsidRDefault="00243812" w:rsidP="00F01A18">
      <w:pPr>
        <w:pStyle w:val="NoSpacing"/>
        <w:rPr>
          <w:rFonts w:ascii="Montserrat" w:hAnsi="Montserrat"/>
          <w:sz w:val="24"/>
        </w:rPr>
      </w:pPr>
      <w:r w:rsidRPr="00243812">
        <w:rPr>
          <w:rFonts w:ascii="Montserrat" w:hAnsi="Montserrat"/>
          <w:sz w:val="24"/>
        </w:rPr>
        <w:t>MASTER</w:t>
      </w:r>
      <w:r w:rsidR="006F60BF" w:rsidRPr="00243812">
        <w:rPr>
          <w:rFonts w:ascii="Montserrat" w:hAnsi="Montserrat"/>
          <w:sz w:val="24"/>
        </w:rPr>
        <w:tab/>
      </w:r>
      <w:r w:rsidRPr="00243812">
        <w:rPr>
          <w:rFonts w:ascii="Montserrat" w:hAnsi="Montserrat"/>
          <w:sz w:val="24"/>
        </w:rPr>
        <w:t>...understand the proper use and application, difficult applications require thought.</w:t>
      </w:r>
    </w:p>
    <w:p w14:paraId="0AFB4C2E" w14:textId="33BD368E" w:rsidR="004E739B" w:rsidRPr="00243812" w:rsidRDefault="00243812" w:rsidP="00F01A18">
      <w:pPr>
        <w:pStyle w:val="NoSpacing"/>
        <w:rPr>
          <w:rFonts w:ascii="Montserrat" w:hAnsi="Montserrat"/>
          <w:sz w:val="24"/>
        </w:rPr>
      </w:pPr>
      <w:r w:rsidRPr="00243812">
        <w:rPr>
          <w:rFonts w:ascii="Montserrat" w:hAnsi="Montserrat"/>
          <w:sz w:val="24"/>
        </w:rPr>
        <w:t>EXPERT</w:t>
      </w:r>
      <w:r w:rsidR="006F60BF" w:rsidRPr="00243812">
        <w:rPr>
          <w:rFonts w:ascii="Montserrat" w:hAnsi="Montserrat"/>
          <w:sz w:val="24"/>
        </w:rPr>
        <w:tab/>
      </w:r>
      <w:r w:rsidRPr="00243812">
        <w:rPr>
          <w:rFonts w:ascii="Montserrat" w:hAnsi="Montserrat"/>
          <w:sz w:val="24"/>
        </w:rPr>
        <w:t>...normal to difficult applications are natural, thought required to employ originality.</w:t>
      </w:r>
    </w:p>
    <w:p w14:paraId="65A64365" w14:textId="1F7AE56E" w:rsidR="004E739B" w:rsidRPr="00243812" w:rsidRDefault="00243812" w:rsidP="00F01A18">
      <w:pPr>
        <w:pStyle w:val="NoSpacing"/>
        <w:rPr>
          <w:rFonts w:ascii="Montserrat" w:hAnsi="Montserrat"/>
          <w:sz w:val="24"/>
        </w:rPr>
      </w:pPr>
      <w:r w:rsidRPr="00243812">
        <w:rPr>
          <w:rFonts w:ascii="Montserrat" w:hAnsi="Montserrat"/>
          <w:sz w:val="24"/>
        </w:rPr>
        <w:t>IDEAL</w:t>
      </w:r>
      <w:r w:rsidR="006F60BF" w:rsidRPr="00243812">
        <w:rPr>
          <w:rFonts w:ascii="Montserrat" w:hAnsi="Montserrat"/>
          <w:sz w:val="24"/>
        </w:rPr>
        <w:tab/>
      </w:r>
      <w:r w:rsidRPr="00243812">
        <w:rPr>
          <w:rFonts w:ascii="Montserrat" w:hAnsi="Montserrat"/>
          <w:sz w:val="24"/>
        </w:rPr>
        <w:t>...understood at the levels of conscious and subconscious thought and action; use is as fluid as thought.</w:t>
      </w:r>
    </w:p>
    <w:p w14:paraId="36746CDB" w14:textId="77777777" w:rsidR="004E739B" w:rsidRPr="00243812" w:rsidRDefault="004E739B" w:rsidP="00F01A18">
      <w:pPr>
        <w:pStyle w:val="NoSpacing"/>
        <w:rPr>
          <w:rFonts w:ascii="Montserrat" w:hAnsi="Montserrat"/>
          <w:sz w:val="24"/>
        </w:rPr>
      </w:pPr>
    </w:p>
    <w:p w14:paraId="2B80EE5E" w14:textId="4A1DFB0D" w:rsidR="004E739B" w:rsidRPr="00243812" w:rsidRDefault="00243812" w:rsidP="00F01A18">
      <w:pPr>
        <w:pStyle w:val="NoSpacing"/>
        <w:rPr>
          <w:rFonts w:ascii="Montserrat" w:hAnsi="Montserrat"/>
          <w:sz w:val="24"/>
        </w:rPr>
      </w:pPr>
      <w:r w:rsidRPr="00243812">
        <w:rPr>
          <w:rFonts w:ascii="Montserrat" w:hAnsi="Montserrat"/>
          <w:sz w:val="24"/>
        </w:rPr>
        <w:t>ARENA depends on its articulation, and a design with perspective.</w:t>
      </w:r>
      <w:r w:rsidR="006F60BF" w:rsidRPr="00243812">
        <w:rPr>
          <w:rFonts w:ascii="Montserrat" w:hAnsi="Montserrat"/>
          <w:sz w:val="24"/>
        </w:rPr>
        <w:t xml:space="preserve"> </w:t>
      </w:r>
    </w:p>
    <w:p w14:paraId="0C4559B4" w14:textId="3C80BF84" w:rsidR="004E739B" w:rsidRPr="00243812" w:rsidRDefault="00243812" w:rsidP="00F01A18">
      <w:pPr>
        <w:pStyle w:val="NoSpacing"/>
        <w:rPr>
          <w:rFonts w:ascii="Montserrat" w:hAnsi="Montserrat"/>
          <w:sz w:val="24"/>
        </w:rPr>
      </w:pPr>
      <w:r w:rsidRPr="00243812">
        <w:rPr>
          <w:rFonts w:ascii="Montserrat" w:hAnsi="Montserrat"/>
          <w:sz w:val="24"/>
        </w:rPr>
        <w:t>Discovering the proper spirit of Arena is part analysis and part inspiration.</w:t>
      </w:r>
      <w:r w:rsidR="006F60BF" w:rsidRPr="00243812">
        <w:rPr>
          <w:rFonts w:ascii="Montserrat" w:hAnsi="Montserrat"/>
          <w:sz w:val="24"/>
        </w:rPr>
        <w:t xml:space="preserve"> </w:t>
      </w:r>
    </w:p>
    <w:p w14:paraId="5B8F01CA" w14:textId="5DEAA712" w:rsidR="004E739B" w:rsidRPr="00243812" w:rsidRDefault="00243812" w:rsidP="00F01A18">
      <w:pPr>
        <w:pStyle w:val="NoSpacing"/>
        <w:rPr>
          <w:rFonts w:ascii="Montserrat" w:hAnsi="Montserrat"/>
          <w:sz w:val="24"/>
        </w:rPr>
      </w:pPr>
      <w:r w:rsidRPr="00243812">
        <w:rPr>
          <w:rFonts w:ascii="Montserrat" w:hAnsi="Montserrat"/>
          <w:sz w:val="24"/>
        </w:rPr>
        <w:t>The following is a process of noting the features, qualities and limitations that will give Arena a coherent form.</w:t>
      </w:r>
      <w:r w:rsidR="006F60BF" w:rsidRPr="00243812">
        <w:rPr>
          <w:rFonts w:ascii="Montserrat" w:hAnsi="Montserrat"/>
          <w:sz w:val="24"/>
        </w:rPr>
        <w:t xml:space="preserve"> </w:t>
      </w:r>
    </w:p>
    <w:p w14:paraId="18449374" w14:textId="77777777" w:rsidR="004E739B" w:rsidRPr="00243812" w:rsidRDefault="004E739B" w:rsidP="00F01A18">
      <w:pPr>
        <w:pStyle w:val="NoSpacing"/>
        <w:rPr>
          <w:rFonts w:ascii="Montserrat" w:hAnsi="Montserrat"/>
          <w:sz w:val="24"/>
        </w:rPr>
      </w:pPr>
    </w:p>
    <w:p w14:paraId="19D9804A" w14:textId="5455FBC9" w:rsidR="004E739B" w:rsidRPr="00243812" w:rsidRDefault="00243812" w:rsidP="00F01A18">
      <w:pPr>
        <w:pStyle w:val="NoSpacing"/>
        <w:rPr>
          <w:rFonts w:ascii="Montserrat" w:hAnsi="Montserrat"/>
          <w:sz w:val="24"/>
        </w:rPr>
      </w:pPr>
      <w:r w:rsidRPr="00243812">
        <w:rPr>
          <w:rFonts w:ascii="Montserrat" w:hAnsi="Montserrat"/>
          <w:sz w:val="24"/>
        </w:rPr>
        <w:t>ABILITY is one thing.</w:t>
      </w:r>
      <w:r w:rsidR="006F60BF" w:rsidRPr="00243812">
        <w:rPr>
          <w:rFonts w:ascii="Montserrat" w:hAnsi="Montserrat"/>
          <w:sz w:val="24"/>
        </w:rPr>
        <w:t xml:space="preserve"> </w:t>
      </w:r>
    </w:p>
    <w:p w14:paraId="481B64BC" w14:textId="53146174" w:rsidR="004E739B" w:rsidRPr="00243812" w:rsidRDefault="00243812" w:rsidP="00F01A18">
      <w:pPr>
        <w:pStyle w:val="NoSpacing"/>
        <w:rPr>
          <w:rFonts w:ascii="Montserrat" w:hAnsi="Montserrat"/>
          <w:sz w:val="24"/>
        </w:rPr>
      </w:pPr>
      <w:r w:rsidRPr="00243812">
        <w:rPr>
          <w:rFonts w:ascii="Montserrat" w:hAnsi="Montserrat"/>
          <w:sz w:val="24"/>
        </w:rPr>
        <w:t>There is a range to ability, as befits an individual.</w:t>
      </w:r>
      <w:r w:rsidR="006F60BF" w:rsidRPr="00243812">
        <w:rPr>
          <w:rFonts w:ascii="Montserrat" w:hAnsi="Montserrat"/>
          <w:sz w:val="24"/>
        </w:rPr>
        <w:t xml:space="preserve"> </w:t>
      </w:r>
    </w:p>
    <w:p w14:paraId="5DF44F92" w14:textId="18114C60" w:rsidR="004E739B" w:rsidRPr="00243812" w:rsidRDefault="00243812" w:rsidP="00F01A18">
      <w:pPr>
        <w:pStyle w:val="NoSpacing"/>
        <w:rPr>
          <w:rFonts w:ascii="Montserrat" w:hAnsi="Montserrat"/>
          <w:sz w:val="24"/>
        </w:rPr>
      </w:pPr>
      <w:r w:rsidRPr="00243812">
        <w:rPr>
          <w:rFonts w:ascii="Montserrat" w:hAnsi="Montserrat"/>
          <w:sz w:val="24"/>
        </w:rPr>
        <w:t>EFFORT is another thing.</w:t>
      </w:r>
      <w:r w:rsidR="006F60BF" w:rsidRPr="00243812">
        <w:rPr>
          <w:rFonts w:ascii="Montserrat" w:hAnsi="Montserrat"/>
          <w:sz w:val="24"/>
        </w:rPr>
        <w:t xml:space="preserve"> </w:t>
      </w:r>
    </w:p>
    <w:p w14:paraId="009D74A0" w14:textId="56F7631A" w:rsidR="004E739B" w:rsidRPr="00243812" w:rsidRDefault="00243812" w:rsidP="00F01A18">
      <w:pPr>
        <w:pStyle w:val="NoSpacing"/>
        <w:rPr>
          <w:rFonts w:ascii="Montserrat" w:hAnsi="Montserrat"/>
          <w:sz w:val="24"/>
        </w:rPr>
      </w:pPr>
      <w:r w:rsidRPr="00243812">
        <w:rPr>
          <w:rFonts w:ascii="Montserrat" w:hAnsi="Montserrat"/>
          <w:sz w:val="24"/>
        </w:rPr>
        <w:t>Effort is variable, but there is a distinctive threshold level across which it oscillates.</w:t>
      </w:r>
      <w:r w:rsidR="006F60BF" w:rsidRPr="00243812">
        <w:rPr>
          <w:rFonts w:ascii="Montserrat" w:hAnsi="Montserrat"/>
          <w:sz w:val="24"/>
        </w:rPr>
        <w:t xml:space="preserve"> </w:t>
      </w:r>
    </w:p>
    <w:p w14:paraId="338FD6C6" w14:textId="354E0688" w:rsidR="004E739B" w:rsidRPr="00243812" w:rsidRDefault="00243812" w:rsidP="00F01A18">
      <w:pPr>
        <w:pStyle w:val="NoSpacing"/>
        <w:rPr>
          <w:rFonts w:ascii="Montserrat" w:hAnsi="Montserrat"/>
          <w:sz w:val="24"/>
        </w:rPr>
      </w:pPr>
      <w:r w:rsidRPr="00243812">
        <w:rPr>
          <w:rFonts w:ascii="Montserrat" w:hAnsi="Montserrat"/>
          <w:sz w:val="24"/>
        </w:rPr>
        <w:t>The range of effort is peculiar to an individual as well, but it is distinct from ability.</w:t>
      </w:r>
      <w:r w:rsidR="006F60BF" w:rsidRPr="00243812">
        <w:rPr>
          <w:rFonts w:ascii="Montserrat" w:hAnsi="Montserrat"/>
          <w:sz w:val="24"/>
        </w:rPr>
        <w:t xml:space="preserve"> </w:t>
      </w:r>
    </w:p>
    <w:p w14:paraId="302F29B2" w14:textId="4F5158F6" w:rsidR="004E739B" w:rsidRPr="00243812" w:rsidRDefault="00243812" w:rsidP="00F01A18">
      <w:pPr>
        <w:pStyle w:val="NoSpacing"/>
        <w:rPr>
          <w:rFonts w:ascii="Montserrat" w:hAnsi="Montserrat"/>
          <w:sz w:val="24"/>
        </w:rPr>
      </w:pPr>
      <w:r w:rsidRPr="00243812">
        <w:rPr>
          <w:rFonts w:ascii="Montserrat" w:hAnsi="Montserrat"/>
          <w:sz w:val="24"/>
        </w:rPr>
        <w:t>Effort modifies and describes the depth of ability.</w:t>
      </w:r>
      <w:r w:rsidR="006F60BF" w:rsidRPr="00243812">
        <w:rPr>
          <w:rFonts w:ascii="Montserrat" w:hAnsi="Montserrat"/>
          <w:sz w:val="24"/>
        </w:rPr>
        <w:t xml:space="preserve"> </w:t>
      </w:r>
    </w:p>
    <w:p w14:paraId="1C5F66BF" w14:textId="5A46D45F" w:rsidR="004E739B" w:rsidRPr="00243812" w:rsidRDefault="00243812" w:rsidP="00F01A18">
      <w:pPr>
        <w:pStyle w:val="NoSpacing"/>
        <w:rPr>
          <w:rFonts w:ascii="Montserrat" w:hAnsi="Montserrat"/>
          <w:sz w:val="24"/>
        </w:rPr>
      </w:pPr>
      <w:r w:rsidRPr="00243812">
        <w:rPr>
          <w:rFonts w:ascii="Montserrat" w:hAnsi="Montserrat"/>
          <w:sz w:val="24"/>
        </w:rPr>
        <w:t>Whatever the level of effort an individual maintains, the cost of effort is based on the threshold of ability.</w:t>
      </w:r>
      <w:r w:rsidR="006F60BF" w:rsidRPr="00243812">
        <w:rPr>
          <w:rFonts w:ascii="Montserrat" w:hAnsi="Montserrat"/>
          <w:sz w:val="24"/>
        </w:rPr>
        <w:t xml:space="preserve"> </w:t>
      </w:r>
    </w:p>
    <w:p w14:paraId="12F57DC0" w14:textId="556091CF" w:rsidR="004E739B" w:rsidRPr="00243812" w:rsidRDefault="00243812" w:rsidP="00F01A18">
      <w:pPr>
        <w:pStyle w:val="NoSpacing"/>
        <w:rPr>
          <w:rFonts w:ascii="Montserrat" w:hAnsi="Montserrat"/>
          <w:sz w:val="24"/>
        </w:rPr>
      </w:pPr>
      <w:r w:rsidRPr="00243812">
        <w:rPr>
          <w:rFonts w:ascii="Montserrat" w:hAnsi="Montserrat"/>
          <w:sz w:val="24"/>
        </w:rPr>
        <w:t>INVESTMENT is something like an effect battery.</w:t>
      </w:r>
      <w:r w:rsidR="006F60BF" w:rsidRPr="00243812">
        <w:rPr>
          <w:rFonts w:ascii="Montserrat" w:hAnsi="Montserrat"/>
          <w:sz w:val="24"/>
        </w:rPr>
        <w:t xml:space="preserve"> </w:t>
      </w:r>
    </w:p>
    <w:p w14:paraId="6EE5EE19" w14:textId="77777777" w:rsidR="004E739B" w:rsidRPr="00243812" w:rsidRDefault="004E739B" w:rsidP="00F01A18">
      <w:pPr>
        <w:pStyle w:val="NoSpacing"/>
        <w:rPr>
          <w:rFonts w:ascii="Montserrat" w:hAnsi="Montserrat"/>
          <w:sz w:val="24"/>
        </w:rPr>
      </w:pPr>
    </w:p>
    <w:p w14:paraId="05EC383F"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ARENA PROFILE/PORTFOLIO OUTLINE </w:t>
      </w:r>
      <w:r w:rsidRPr="00243812">
        <w:rPr>
          <w:rFonts w:ascii="Montserrat" w:hAnsi="Montserrat"/>
          <w:sz w:val="24"/>
          <w:vertAlign w:val="superscript"/>
        </w:rPr>
        <w:t>(!)=SOLVE, OTHERWISE VALUES ARE NOT RESOLVED</w:t>
      </w:r>
    </w:p>
    <w:p w14:paraId="52368E32" w14:textId="77777777" w:rsidR="004E739B" w:rsidRPr="00243812" w:rsidRDefault="004E739B" w:rsidP="00F01A18">
      <w:pPr>
        <w:pStyle w:val="NoSpacing"/>
        <w:rPr>
          <w:rFonts w:ascii="Montserrat" w:hAnsi="Montserrat"/>
          <w:sz w:val="24"/>
        </w:rPr>
      </w:pPr>
    </w:p>
    <w:p w14:paraId="11F9EEAE" w14:textId="77777777" w:rsidR="004E739B" w:rsidRPr="00243812" w:rsidRDefault="00243812" w:rsidP="00F01A18">
      <w:pPr>
        <w:pStyle w:val="NoSpacing"/>
        <w:rPr>
          <w:rFonts w:ascii="Montserrat" w:hAnsi="Montserrat"/>
          <w:spacing w:val="-1"/>
          <w:sz w:val="24"/>
        </w:rPr>
      </w:pPr>
      <w:r w:rsidRPr="00243812">
        <w:rPr>
          <w:rFonts w:ascii="Montserrat" w:hAnsi="Montserrat"/>
          <w:spacing w:val="-2"/>
          <w:sz w:val="24"/>
        </w:rPr>
        <w:pict w14:anchorId="181DC7D6">
          <v:rect id="_x0000_s1063" style="position:absolute;margin-left:0;margin-top:0;width:324pt;height:.05pt;z-index:-251644416;mso-position-horizontal-relative:margin" o:allowincell="f" fillcolor="black" stroked="f" strokeweight=".05pt">
            <v:fill color2="black"/>
            <w10:wrap anchorx="margin"/>
          </v:rect>
        </w:pict>
      </w:r>
    </w:p>
    <w:p w14:paraId="3C464CDF" w14:textId="77777777" w:rsidR="004E739B" w:rsidRPr="00243812" w:rsidRDefault="004E739B" w:rsidP="00F01A18">
      <w:pPr>
        <w:pStyle w:val="NoSpacing"/>
        <w:rPr>
          <w:rFonts w:ascii="Montserrat" w:hAnsi="Montserrat"/>
          <w:sz w:val="24"/>
        </w:rPr>
      </w:pPr>
    </w:p>
    <w:p w14:paraId="6FFFE1AC"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NATURAL </w:t>
      </w:r>
    </w:p>
    <w:p w14:paraId="46817B72" w14:textId="77777777" w:rsidR="004E739B" w:rsidRPr="00243812" w:rsidRDefault="00243812" w:rsidP="00F01A18">
      <w:pPr>
        <w:pStyle w:val="NoSpacing"/>
        <w:rPr>
          <w:rFonts w:ascii="Montserrat" w:hAnsi="Montserrat"/>
          <w:sz w:val="24"/>
        </w:rPr>
      </w:pPr>
      <w:r w:rsidRPr="00243812">
        <w:rPr>
          <w:rFonts w:ascii="Montserrat" w:hAnsi="Montserrat"/>
          <w:sz w:val="24"/>
        </w:rPr>
        <w:tab/>
        <w:t>[BASE</w:t>
      </w:r>
      <w:r w:rsidRPr="00243812">
        <w:rPr>
          <w:rFonts w:ascii="Montserrat" w:hAnsi="Montserrat"/>
          <w:sz w:val="24"/>
          <w:vertAlign w:val="superscript"/>
        </w:rPr>
        <w:t>(ACCESS.THRESHOLD)</w:t>
      </w:r>
      <w:r w:rsidRPr="00243812">
        <w:rPr>
          <w:rFonts w:ascii="Montserrat" w:hAnsi="Montserrat"/>
          <w:sz w:val="24"/>
        </w:rPr>
        <w:t>]:[(!)BASE</w:t>
      </w:r>
      <w:r w:rsidRPr="00243812">
        <w:rPr>
          <w:rFonts w:ascii="Montserrat" w:hAnsi="Montserrat"/>
          <w:sz w:val="24"/>
          <w:vertAlign w:val="superscript"/>
        </w:rPr>
        <w:t>ACCESS.THRESHOLD</w:t>
      </w:r>
      <w:r w:rsidRPr="00243812">
        <w:rPr>
          <w:rFonts w:ascii="Montserrat" w:hAnsi="Montserrat"/>
          <w:sz w:val="24"/>
        </w:rPr>
        <w:t>]</w:t>
      </w:r>
    </w:p>
    <w:p w14:paraId="706996E8" w14:textId="01C8D85C" w:rsidR="004E739B" w:rsidRPr="00243812" w:rsidRDefault="00243812" w:rsidP="00F01A18">
      <w:pPr>
        <w:pStyle w:val="NoSpacing"/>
        <w:rPr>
          <w:rFonts w:ascii="Montserrat" w:hAnsi="Montserrat"/>
          <w:sz w:val="24"/>
        </w:rPr>
      </w:pPr>
      <w:r w:rsidRPr="00243812">
        <w:rPr>
          <w:rFonts w:ascii="Montserrat" w:hAnsi="Montserrat"/>
          <w:sz w:val="24"/>
        </w:rPr>
        <w:tab/>
        <w:t>[BASE</w:t>
      </w:r>
      <w:r w:rsidRPr="00243812">
        <w:rPr>
          <w:rFonts w:ascii="Montserrat" w:hAnsi="Montserrat"/>
          <w:sz w:val="24"/>
          <w:vertAlign w:val="superscript"/>
        </w:rPr>
        <w:t>(ACCESS.THRESH)</w:t>
      </w:r>
      <w:r w:rsidRPr="00243812">
        <w:rPr>
          <w:rFonts w:ascii="Montserrat" w:hAnsi="Montserrat"/>
          <w:sz w:val="24"/>
        </w:rPr>
        <w:t>][(!)V.MOD:</w:t>
      </w:r>
      <w:r w:rsidR="006F60BF" w:rsidRPr="00243812">
        <w:rPr>
          <w:rFonts w:ascii="Montserrat" w:hAnsi="Montserrat"/>
          <w:sz w:val="24"/>
        </w:rPr>
        <w:t xml:space="preserve"> </w:t>
      </w:r>
      <w:r w:rsidRPr="00243812">
        <w:rPr>
          <w:rFonts w:ascii="Montserrat" w:hAnsi="Montserrat"/>
          <w:sz w:val="24"/>
        </w:rPr>
        <w:t>(BASE x V.MOD)</w:t>
      </w:r>
      <w:r w:rsidRPr="00243812">
        <w:rPr>
          <w:rFonts w:ascii="Montserrat" w:hAnsi="Montserrat"/>
          <w:sz w:val="24"/>
          <w:vertAlign w:val="superscript"/>
        </w:rPr>
        <w:t>ACCESS.THRESHOLD</w:t>
      </w:r>
      <w:r w:rsidRPr="00243812">
        <w:rPr>
          <w:rFonts w:ascii="Montserrat" w:hAnsi="Montserrat"/>
          <w:sz w:val="24"/>
        </w:rPr>
        <w:t>]</w:t>
      </w:r>
    </w:p>
    <w:p w14:paraId="1DCF41F6" w14:textId="77777777" w:rsidR="004E739B" w:rsidRPr="00243812" w:rsidRDefault="004E739B" w:rsidP="00F01A18">
      <w:pPr>
        <w:pStyle w:val="NoSpacing"/>
        <w:rPr>
          <w:rFonts w:ascii="Montserrat" w:hAnsi="Montserrat"/>
          <w:sz w:val="24"/>
        </w:rPr>
      </w:pPr>
    </w:p>
    <w:p w14:paraId="332241A0" w14:textId="77777777" w:rsidR="004E739B" w:rsidRPr="00243812" w:rsidRDefault="00243812" w:rsidP="00F01A18">
      <w:pPr>
        <w:pStyle w:val="NoSpacing"/>
        <w:rPr>
          <w:rFonts w:ascii="Montserrat" w:hAnsi="Montserrat"/>
          <w:sz w:val="24"/>
        </w:rPr>
      </w:pPr>
      <w:r w:rsidRPr="00243812">
        <w:rPr>
          <w:rFonts w:ascii="Montserrat" w:hAnsi="Montserrat"/>
          <w:sz w:val="24"/>
        </w:rPr>
        <w:t>POTENTIAL</w:t>
      </w:r>
    </w:p>
    <w:p w14:paraId="443C6700" w14:textId="77777777" w:rsidR="004E739B" w:rsidRPr="00243812" w:rsidRDefault="00243812" w:rsidP="00F01A18">
      <w:pPr>
        <w:pStyle w:val="NoSpacing"/>
        <w:rPr>
          <w:rFonts w:ascii="Montserrat" w:hAnsi="Montserrat"/>
          <w:sz w:val="24"/>
        </w:rPr>
      </w:pPr>
      <w:r w:rsidRPr="00243812">
        <w:rPr>
          <w:rFonts w:ascii="Montserrat" w:hAnsi="Montserrat"/>
          <w:sz w:val="24"/>
        </w:rPr>
        <w:tab/>
        <w:t>[(!)BASE x 10</w:t>
      </w:r>
      <w:r w:rsidRPr="00243812">
        <w:rPr>
          <w:rFonts w:ascii="Montserrat" w:hAnsi="Montserrat"/>
          <w:sz w:val="24"/>
          <w:vertAlign w:val="superscript"/>
        </w:rPr>
        <w:t>ACCESS.THRESHOLD</w:t>
      </w:r>
      <w:r w:rsidRPr="00243812">
        <w:rPr>
          <w:rFonts w:ascii="Montserrat" w:hAnsi="Montserrat"/>
          <w:sz w:val="24"/>
        </w:rPr>
        <w:t>]:[(!)SOLVED POTENTIAL - (S.OB + S.EX)]</w:t>
      </w:r>
    </w:p>
    <w:p w14:paraId="5C48369A" w14:textId="35FE88A6" w:rsidR="004E739B" w:rsidRPr="00243812" w:rsidRDefault="00243812" w:rsidP="00F01A18">
      <w:pPr>
        <w:pStyle w:val="NoSpacing"/>
        <w:rPr>
          <w:rFonts w:ascii="Montserrat" w:hAnsi="Montserrat"/>
          <w:sz w:val="24"/>
        </w:rPr>
      </w:pPr>
      <w:r w:rsidRPr="00243812">
        <w:rPr>
          <w:rFonts w:ascii="Montserrat" w:hAnsi="Montserrat"/>
          <w:sz w:val="24"/>
        </w:rPr>
        <w:tab/>
        <w:t>[(!)V.MOD:</w:t>
      </w:r>
      <w:r w:rsidR="006F60BF" w:rsidRPr="00243812">
        <w:rPr>
          <w:rFonts w:ascii="Montserrat" w:hAnsi="Montserrat"/>
          <w:sz w:val="24"/>
        </w:rPr>
        <w:t xml:space="preserve"> </w:t>
      </w:r>
      <w:r w:rsidRPr="00243812">
        <w:rPr>
          <w:rFonts w:ascii="Montserrat" w:hAnsi="Montserrat"/>
          <w:sz w:val="24"/>
        </w:rPr>
        <w:t>(BASE x V.MOD) x 10</w:t>
      </w:r>
      <w:r w:rsidRPr="00243812">
        <w:rPr>
          <w:rFonts w:ascii="Montserrat" w:hAnsi="Montserrat"/>
          <w:sz w:val="24"/>
          <w:vertAlign w:val="superscript"/>
        </w:rPr>
        <w:t>ACCESS.THRESHOLD</w:t>
      </w:r>
      <w:r w:rsidRPr="00243812">
        <w:rPr>
          <w:rFonts w:ascii="Montserrat" w:hAnsi="Montserrat"/>
          <w:sz w:val="24"/>
        </w:rPr>
        <w:t>]</w:t>
      </w:r>
    </w:p>
    <w:p w14:paraId="59639659" w14:textId="77777777" w:rsidR="004E739B" w:rsidRPr="00243812" w:rsidRDefault="004E739B" w:rsidP="00F01A18">
      <w:pPr>
        <w:pStyle w:val="NoSpacing"/>
        <w:rPr>
          <w:rFonts w:ascii="Montserrat" w:hAnsi="Montserrat"/>
          <w:sz w:val="24"/>
        </w:rPr>
      </w:pPr>
    </w:p>
    <w:p w14:paraId="5C8BBD74" w14:textId="77777777" w:rsidR="004E739B" w:rsidRPr="00243812" w:rsidRDefault="00243812" w:rsidP="00F01A18">
      <w:pPr>
        <w:pStyle w:val="NoSpacing"/>
        <w:rPr>
          <w:rFonts w:ascii="Montserrat" w:hAnsi="Montserrat"/>
          <w:sz w:val="24"/>
        </w:rPr>
      </w:pPr>
      <w:r w:rsidRPr="00243812">
        <w:rPr>
          <w:rFonts w:ascii="Montserrat" w:hAnsi="Montserrat"/>
          <w:sz w:val="24"/>
        </w:rPr>
        <w:t>EXPERIENCE</w:t>
      </w:r>
    </w:p>
    <w:p w14:paraId="77F00545"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[TRUE AGE x 1000]:[RAW EXPERIENCE (EX - ABILITIES)]</w:t>
      </w:r>
    </w:p>
    <w:p w14:paraId="4E072B1E" w14:textId="77777777" w:rsidR="004E739B" w:rsidRPr="00243812" w:rsidRDefault="00243812" w:rsidP="00F01A18">
      <w:pPr>
        <w:pStyle w:val="NoSpacing"/>
        <w:rPr>
          <w:rFonts w:ascii="Montserrat" w:hAnsi="Montserrat"/>
          <w:sz w:val="24"/>
        </w:rPr>
      </w:pPr>
      <w:r w:rsidRPr="00243812">
        <w:rPr>
          <w:rFonts w:ascii="Montserrat" w:hAnsi="Montserrat"/>
          <w:sz w:val="24"/>
        </w:rPr>
        <w:t>OBLIGATION</w:t>
      </w:r>
    </w:p>
    <w:p w14:paraId="040DEBE7" w14:textId="77777777" w:rsidR="004E739B" w:rsidRPr="00243812" w:rsidRDefault="00243812" w:rsidP="00F01A18">
      <w:pPr>
        <w:pStyle w:val="NoSpacing"/>
        <w:rPr>
          <w:rFonts w:ascii="Montserrat" w:hAnsi="Montserrat"/>
          <w:sz w:val="24"/>
        </w:rPr>
      </w:pPr>
      <w:r w:rsidRPr="00243812">
        <w:rPr>
          <w:rFonts w:ascii="Montserrat" w:hAnsi="Montserrat"/>
          <w:sz w:val="24"/>
        </w:rPr>
        <w:tab/>
        <w:t>[TOTAL PROFILE COSTS]:[RAW OBLIGATION (OB - ASPECTS &amp; PAID POTENTIAL]</w:t>
      </w:r>
    </w:p>
    <w:p w14:paraId="251FB3C4" w14:textId="77777777" w:rsidR="004E739B" w:rsidRPr="00243812" w:rsidRDefault="004E739B" w:rsidP="00F01A18">
      <w:pPr>
        <w:pStyle w:val="NoSpacing"/>
        <w:rPr>
          <w:rFonts w:ascii="Montserrat" w:hAnsi="Montserrat"/>
          <w:sz w:val="24"/>
        </w:rPr>
      </w:pPr>
    </w:p>
    <w:p w14:paraId="4C403E8B" w14:textId="77777777" w:rsidR="004E739B" w:rsidRPr="00243812" w:rsidRDefault="00243812" w:rsidP="00F01A18">
      <w:pPr>
        <w:pStyle w:val="NoSpacing"/>
        <w:rPr>
          <w:rFonts w:ascii="Montserrat" w:hAnsi="Montserrat"/>
          <w:sz w:val="24"/>
        </w:rPr>
      </w:pPr>
      <w:r w:rsidRPr="00243812">
        <w:rPr>
          <w:rFonts w:ascii="Montserrat" w:hAnsi="Montserrat"/>
          <w:sz w:val="24"/>
        </w:rPr>
        <w:t>~~</w:t>
      </w:r>
    </w:p>
    <w:p w14:paraId="57AC3A41" w14:textId="46E0677B" w:rsidR="004E739B" w:rsidRPr="00243812" w:rsidRDefault="00243812" w:rsidP="00F01A18">
      <w:pPr>
        <w:pStyle w:val="NoSpacing"/>
        <w:rPr>
          <w:rFonts w:ascii="Montserrat" w:hAnsi="Montserrat"/>
          <w:sz w:val="24"/>
        </w:rPr>
      </w:pPr>
      <w:r w:rsidRPr="00243812">
        <w:rPr>
          <w:rFonts w:ascii="Montserrat" w:hAnsi="Montserrat"/>
          <w:sz w:val="24"/>
        </w:rPr>
        <w:t>TRUE AGE:</w:t>
      </w:r>
      <w:r w:rsidR="006F60BF" w:rsidRPr="00243812">
        <w:rPr>
          <w:rFonts w:ascii="Montserrat" w:hAnsi="Montserrat"/>
          <w:sz w:val="24"/>
        </w:rPr>
        <w:t xml:space="preserve"> </w:t>
      </w:r>
      <w:r w:rsidRPr="00243812">
        <w:rPr>
          <w:rFonts w:ascii="Montserrat" w:hAnsi="Montserrat"/>
          <w:sz w:val="24"/>
        </w:rPr>
        <w:t>RELETIVE PSYCHIC OR SPIRITUAL AGE; AS OPPOSED TO APPARENT AGE.</w:t>
      </w:r>
      <w:r w:rsidR="006F60BF" w:rsidRPr="00243812">
        <w:rPr>
          <w:rFonts w:ascii="Montserrat" w:hAnsi="Montserrat"/>
          <w:sz w:val="24"/>
        </w:rPr>
        <w:t xml:space="preserve"> </w:t>
      </w:r>
      <w:r w:rsidRPr="00243812">
        <w:rPr>
          <w:rFonts w:ascii="Montserrat" w:hAnsi="Montserrat"/>
          <w:sz w:val="24"/>
        </w:rPr>
        <w:t>USUALLY THE SAME, BUT OFTEN ENOUGH INDIVIDUALS ARE AGED ABOVE OR BELOW THEIR YEARS—IT IS A MATTER OF THE APPLICATION OF ONESELF; THE RETENTION OF EXPERIENCE.</w:t>
      </w:r>
    </w:p>
    <w:p w14:paraId="0543AEB4" w14:textId="77777777" w:rsidR="004E739B" w:rsidRPr="00243812" w:rsidRDefault="004E739B" w:rsidP="00F01A18">
      <w:pPr>
        <w:pStyle w:val="NoSpacing"/>
        <w:rPr>
          <w:rFonts w:ascii="Montserrat" w:hAnsi="Montserrat"/>
          <w:sz w:val="24"/>
        </w:rPr>
      </w:pPr>
    </w:p>
    <w:p w14:paraId="1091CFC3" w14:textId="70C1EA17" w:rsidR="004E739B" w:rsidRPr="00243812" w:rsidRDefault="00243812" w:rsidP="00F01A18">
      <w:pPr>
        <w:pStyle w:val="NoSpacing"/>
        <w:rPr>
          <w:rFonts w:ascii="Montserrat" w:hAnsi="Montserrat"/>
          <w:sz w:val="24"/>
        </w:rPr>
      </w:pPr>
      <w:r w:rsidRPr="00243812">
        <w:rPr>
          <w:rFonts w:ascii="Montserrat" w:hAnsi="Montserrat"/>
          <w:sz w:val="24"/>
        </w:rPr>
        <w:t>PAID POTENTIAL.</w:t>
      </w:r>
      <w:r w:rsidR="006F60BF" w:rsidRPr="00243812">
        <w:rPr>
          <w:rFonts w:ascii="Montserrat" w:hAnsi="Montserrat"/>
          <w:sz w:val="24"/>
        </w:rPr>
        <w:t xml:space="preserve"> </w:t>
      </w:r>
      <w:r w:rsidRPr="00243812">
        <w:rPr>
          <w:rFonts w:ascii="Montserrat" w:hAnsi="Montserrat"/>
          <w:sz w:val="24"/>
        </w:rPr>
        <w:t>EXPERIENCES IMPOSED ON AN INDIVIDUAL AS A RESULT OF FALLING UNDER OBLIGATION NEGATE A QUANTITY OF OBLIGATION WHICH IS EITHER TRANSFORMED INTO EXPERIENCE OR RETURNED TO POTENTIAL.</w:t>
      </w:r>
      <w:r w:rsidR="006F60BF" w:rsidRPr="00243812">
        <w:rPr>
          <w:rFonts w:ascii="Montserrat" w:hAnsi="Montserrat"/>
          <w:sz w:val="24"/>
        </w:rPr>
        <w:t xml:space="preserve"> </w:t>
      </w:r>
      <w:r w:rsidRPr="00243812">
        <w:rPr>
          <w:rFonts w:ascii="Montserrat" w:hAnsi="Montserrat"/>
          <w:sz w:val="24"/>
        </w:rPr>
        <w:t>IN EITHER CASE, THE EVENT AND THE CONSEQUENCES OF IT ARE APPENDED TO THE PROFILE.</w:t>
      </w:r>
      <w:r w:rsidR="006F60BF" w:rsidRPr="00243812">
        <w:rPr>
          <w:rFonts w:ascii="Montserrat" w:hAnsi="Montserrat"/>
          <w:sz w:val="24"/>
        </w:rPr>
        <w:t xml:space="preserve"> </w:t>
      </w:r>
      <w:r w:rsidRPr="00243812">
        <w:rPr>
          <w:rFonts w:ascii="Montserrat" w:hAnsi="Montserrat"/>
          <w:sz w:val="24"/>
        </w:rPr>
        <w:t>THE CHARACTER IS MARKED BY THE EVENT WHETHER OR NOT HE OR SHE LEARNS ANYTHING FROM IT.</w:t>
      </w:r>
      <w:r w:rsidR="006F60BF" w:rsidRPr="00243812">
        <w:rPr>
          <w:rFonts w:ascii="Montserrat" w:hAnsi="Montserrat"/>
          <w:sz w:val="24"/>
        </w:rPr>
        <w:t xml:space="preserve"> </w:t>
      </w:r>
      <w:r w:rsidRPr="00243812">
        <w:rPr>
          <w:rFonts w:ascii="Montserrat" w:hAnsi="Montserrat"/>
          <w:sz w:val="24"/>
        </w:rPr>
        <w:t>CALL IT A FORM OF EXISTENTIAL DISTRACTION.</w:t>
      </w:r>
    </w:p>
    <w:p w14:paraId="44DC314C" w14:textId="77777777" w:rsidR="004E739B" w:rsidRPr="00243812" w:rsidRDefault="004E739B" w:rsidP="00F01A18">
      <w:pPr>
        <w:pStyle w:val="NoSpacing"/>
        <w:rPr>
          <w:rFonts w:ascii="Montserrat" w:hAnsi="Montserrat"/>
          <w:sz w:val="24"/>
        </w:rPr>
      </w:pPr>
    </w:p>
    <w:p w14:paraId="4E5C190F" w14:textId="4D0540C1" w:rsidR="004E739B" w:rsidRPr="00243812" w:rsidRDefault="00243812" w:rsidP="00F01A18">
      <w:pPr>
        <w:pStyle w:val="NoSpacing"/>
        <w:rPr>
          <w:rFonts w:ascii="Montserrat" w:hAnsi="Montserrat"/>
          <w:sz w:val="24"/>
        </w:rPr>
      </w:pPr>
      <w:r w:rsidRPr="00243812">
        <w:rPr>
          <w:rFonts w:ascii="Montserrat" w:hAnsi="Montserrat"/>
          <w:sz w:val="24"/>
        </w:rPr>
        <w:t>PAID POTENTIAL MAY EASILY RESULT IN THE TRANSFORMATION OF A CHARACTER'S ASPECTS.</w:t>
      </w:r>
      <w:r w:rsidR="006F60BF" w:rsidRPr="00243812">
        <w:rPr>
          <w:rFonts w:ascii="Montserrat" w:hAnsi="Montserrat"/>
          <w:sz w:val="24"/>
        </w:rPr>
        <w:t xml:space="preserve"> </w:t>
      </w:r>
      <w:r w:rsidRPr="00243812">
        <w:rPr>
          <w:rFonts w:ascii="Montserrat" w:hAnsi="Montserrat"/>
          <w:sz w:val="24"/>
        </w:rPr>
        <w:t>IN SOME INSTANCES, IT TAKES PAID POTENTIAL TO REMOVE AN ASPECT FROM A PROFILE.</w:t>
      </w:r>
      <w:r w:rsidR="006F60BF" w:rsidRPr="00243812">
        <w:rPr>
          <w:rFonts w:ascii="Montserrat" w:hAnsi="Montserrat"/>
          <w:sz w:val="24"/>
        </w:rPr>
        <w:t xml:space="preserve"> </w:t>
      </w:r>
      <w:r w:rsidRPr="00243812">
        <w:rPr>
          <w:rFonts w:ascii="Montserrat" w:hAnsi="Montserrat"/>
          <w:sz w:val="24"/>
        </w:rPr>
        <w:t>THE PURPOSE OF ASPECTS IS TO APPLY THE CHARACTER'S OBLIGATION IN A MANNER THAT INFLUENCES AND DEFINES THE DAY TO DAY EXISTENCE OF THE CHARACTER.</w:t>
      </w:r>
      <w:r w:rsidR="006F60BF" w:rsidRPr="00243812">
        <w:rPr>
          <w:rFonts w:ascii="Montserrat" w:hAnsi="Montserrat"/>
          <w:sz w:val="24"/>
        </w:rPr>
        <w:t xml:space="preserve"> </w:t>
      </w:r>
      <w:r w:rsidRPr="00243812">
        <w:rPr>
          <w:rFonts w:ascii="Montserrat" w:hAnsi="Montserrat"/>
          <w:sz w:val="24"/>
        </w:rPr>
        <w:t>RAW OBLIGATION IS THE WORST RISK TO THE CHARACTER, BECAUSE IT IS THE BASIS FOR THE LUCK FACTOR.</w:t>
      </w:r>
      <w:r w:rsidR="006F60BF" w:rsidRPr="00243812">
        <w:rPr>
          <w:rFonts w:ascii="Montserrat" w:hAnsi="Montserrat"/>
          <w:sz w:val="24"/>
        </w:rPr>
        <w:t xml:space="preserve"> </w:t>
      </w:r>
      <w:r w:rsidRPr="00243812">
        <w:rPr>
          <w:rFonts w:ascii="Montserrat" w:hAnsi="Montserrat"/>
          <w:sz w:val="24"/>
        </w:rPr>
        <w:t>RAW OBLIGATION MAKES A CHARACTER OPEN TO THE WHIMS OF THE GM OR THE CAMPAIGN/ADVENTURE.</w:t>
      </w:r>
    </w:p>
    <w:p w14:paraId="3E3A363B" w14:textId="77777777" w:rsidR="004E739B" w:rsidRPr="00243812" w:rsidRDefault="004E739B" w:rsidP="00F01A18">
      <w:pPr>
        <w:pStyle w:val="NoSpacing"/>
        <w:rPr>
          <w:rFonts w:ascii="Montserrat" w:hAnsi="Montserrat"/>
          <w:sz w:val="24"/>
        </w:rPr>
      </w:pPr>
    </w:p>
    <w:p w14:paraId="5A3F50D8" w14:textId="77777777" w:rsidR="004E739B" w:rsidRPr="00243812" w:rsidRDefault="00243812" w:rsidP="00F01A18">
      <w:pPr>
        <w:pStyle w:val="NoSpacing"/>
        <w:rPr>
          <w:rFonts w:ascii="Montserrat" w:hAnsi="Montserrat"/>
          <w:sz w:val="24"/>
        </w:rPr>
      </w:pPr>
      <w:r w:rsidRPr="00243812">
        <w:rPr>
          <w:rFonts w:ascii="Montserrat" w:hAnsi="Montserrat"/>
          <w:sz w:val="24"/>
        </w:rPr>
        <w:t>~~</w:t>
      </w:r>
    </w:p>
    <w:p w14:paraId="4A0D5F63" w14:textId="46658E87" w:rsidR="004E739B" w:rsidRPr="00243812" w:rsidRDefault="00243812" w:rsidP="00F01A18">
      <w:pPr>
        <w:pStyle w:val="NoSpacing"/>
        <w:rPr>
          <w:rFonts w:ascii="Montserrat" w:hAnsi="Montserrat"/>
          <w:sz w:val="24"/>
        </w:rPr>
      </w:pPr>
      <w:r w:rsidRPr="00243812">
        <w:rPr>
          <w:rFonts w:ascii="Montserrat" w:hAnsi="Montserrat"/>
          <w:sz w:val="24"/>
        </w:rPr>
        <w:t>THRESHOLD EFFECT:</w:t>
      </w:r>
      <w:r w:rsidR="006F60BF" w:rsidRPr="00243812">
        <w:rPr>
          <w:rFonts w:ascii="Montserrat" w:hAnsi="Montserrat"/>
          <w:sz w:val="24"/>
        </w:rPr>
        <w:t xml:space="preserve"> </w:t>
      </w:r>
      <w:r w:rsidRPr="00243812">
        <w:rPr>
          <w:rFonts w:ascii="Montserrat" w:hAnsi="Montserrat"/>
          <w:sz w:val="24"/>
        </w:rPr>
        <w:t>[(!)BASE</w:t>
      </w:r>
      <w:r w:rsidRPr="00243812">
        <w:rPr>
          <w:rFonts w:ascii="Montserrat" w:hAnsi="Montserrat"/>
          <w:sz w:val="24"/>
          <w:vertAlign w:val="superscript"/>
        </w:rPr>
        <w:t>0.THRESHOLD</w:t>
      </w:r>
      <w:r w:rsidRPr="00243812">
        <w:rPr>
          <w:rFonts w:ascii="Montserrat" w:hAnsi="Montserrat"/>
          <w:sz w:val="24"/>
        </w:rPr>
        <w:t>] RESULTING NUMBER IS EFFECTIVE BASE AT THRESHOLD LEVEL</w:t>
      </w:r>
    </w:p>
    <w:p w14:paraId="7E112889" w14:textId="77777777" w:rsidR="004E739B" w:rsidRPr="00243812" w:rsidRDefault="004E739B" w:rsidP="00F01A18">
      <w:pPr>
        <w:pStyle w:val="NoSpacing"/>
        <w:rPr>
          <w:rFonts w:ascii="Montserrat" w:hAnsi="Montserrat"/>
          <w:sz w:val="24"/>
        </w:rPr>
      </w:pPr>
    </w:p>
    <w:p w14:paraId="734D0C39" w14:textId="77777777" w:rsidR="004E739B" w:rsidRPr="00243812" w:rsidRDefault="00243812" w:rsidP="00F01A18">
      <w:pPr>
        <w:pStyle w:val="NoSpacing"/>
        <w:rPr>
          <w:rFonts w:ascii="Montserrat" w:hAnsi="Montserrat"/>
          <w:sz w:val="24"/>
        </w:rPr>
      </w:pPr>
      <w:r w:rsidRPr="00243812">
        <w:rPr>
          <w:rFonts w:ascii="Montserrat" w:hAnsi="Montserrat"/>
          <w:sz w:val="24"/>
        </w:rPr>
        <w:t>~~</w:t>
      </w:r>
    </w:p>
    <w:p w14:paraId="6DDADBAB" w14:textId="77777777" w:rsidR="004E739B" w:rsidRPr="00243812" w:rsidRDefault="00243812" w:rsidP="00F01A18">
      <w:pPr>
        <w:pStyle w:val="NoSpacing"/>
        <w:rPr>
          <w:rFonts w:ascii="Montserrat" w:hAnsi="Montserrat"/>
          <w:sz w:val="24"/>
        </w:rPr>
      </w:pPr>
      <w:r w:rsidRPr="00243812">
        <w:rPr>
          <w:rFonts w:ascii="Montserrat" w:hAnsi="Montserrat"/>
          <w:sz w:val="24"/>
        </w:rPr>
        <w:t>VIRTUAL MODIFIER: SPECIAL USE ONLY—VIRTUAL LIFE/DEATH MODIFIER</w:t>
      </w:r>
    </w:p>
    <w:p w14:paraId="002A1DCB" w14:textId="10D190DF" w:rsidR="004E739B" w:rsidRPr="00243812" w:rsidRDefault="00243812" w:rsidP="00F01A18">
      <w:pPr>
        <w:pStyle w:val="NoSpacing"/>
        <w:rPr>
          <w:rFonts w:ascii="Montserrat" w:hAnsi="Montserrat"/>
          <w:sz w:val="24"/>
        </w:rPr>
      </w:pPr>
      <w:r w:rsidRPr="00243812">
        <w:rPr>
          <w:rFonts w:ascii="Montserrat" w:hAnsi="Montserrat"/>
          <w:sz w:val="24"/>
        </w:rPr>
        <w:tab/>
        <w:t>[100/1 MODIFICATION TO BASE—ALWAYS NOTE V.MOD AFTER SOLUTION:</w:t>
      </w:r>
      <w:r w:rsidR="006F60BF" w:rsidRPr="00243812">
        <w:rPr>
          <w:rFonts w:ascii="Montserrat" w:hAnsi="Montserrat"/>
          <w:sz w:val="24"/>
        </w:rPr>
        <w:t xml:space="preserve"> </w:t>
      </w:r>
      <w:r w:rsidRPr="00243812">
        <w:rPr>
          <w:rFonts w:ascii="Montserrat" w:hAnsi="Montserrat"/>
          <w:sz w:val="24"/>
        </w:rPr>
        <w:t>SOLUTION</w:t>
      </w:r>
      <w:r w:rsidRPr="00243812">
        <w:rPr>
          <w:rFonts w:ascii="Montserrat" w:hAnsi="Montserrat"/>
          <w:sz w:val="24"/>
          <w:vertAlign w:val="superscript"/>
        </w:rPr>
        <w:t>(1.01)</w:t>
      </w:r>
      <w:r w:rsidRPr="00243812">
        <w:rPr>
          <w:rFonts w:ascii="Montserrat" w:hAnsi="Montserrat"/>
          <w:sz w:val="24"/>
        </w:rPr>
        <w:t>] IF V.MOD EVER RAISES EFFECTIVE BASE BY ONE WHOLE NUMBER, BASE IS CONSIDERED RAISED, AND V.MOD IS RESET TO 1.00.</w:t>
      </w:r>
    </w:p>
    <w:p w14:paraId="6AC5B329"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ARENA: DEVELOPMENTAL NOTES</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3D771180" w14:textId="77777777" w:rsidR="004E739B" w:rsidRPr="00243812" w:rsidRDefault="004E739B" w:rsidP="00F01A18">
      <w:pPr>
        <w:pStyle w:val="NoSpacing"/>
        <w:rPr>
          <w:rFonts w:ascii="Montserrat" w:hAnsi="Montserrat"/>
          <w:sz w:val="24"/>
        </w:rPr>
      </w:pPr>
    </w:p>
    <w:p w14:paraId="1BE7290E" w14:textId="0A114203" w:rsidR="004E739B" w:rsidRPr="00243812" w:rsidRDefault="00243812" w:rsidP="00F01A18">
      <w:pPr>
        <w:pStyle w:val="NoSpacing"/>
        <w:rPr>
          <w:rFonts w:ascii="Montserrat" w:hAnsi="Montserrat"/>
          <w:sz w:val="24"/>
        </w:rPr>
      </w:pPr>
      <w:r w:rsidRPr="00243812">
        <w:rPr>
          <w:rFonts w:ascii="Montserrat" w:hAnsi="Montserrat"/>
          <w:sz w:val="24"/>
        </w:rPr>
        <w:t>In a game it is important for the primary structure of the game application to take into account all the possabilities implicit in the game.</w:t>
      </w:r>
      <w:r w:rsidR="006F60BF" w:rsidRPr="00243812">
        <w:rPr>
          <w:rFonts w:ascii="Montserrat" w:hAnsi="Montserrat"/>
          <w:sz w:val="24"/>
        </w:rPr>
        <w:t xml:space="preserve"> </w:t>
      </w:r>
      <w:r w:rsidRPr="00243812">
        <w:rPr>
          <w:rFonts w:ascii="Montserrat" w:hAnsi="Montserrat"/>
          <w:sz w:val="24"/>
        </w:rPr>
        <w:t>The physics of power make a convenient base for application, so it is a matter of being able to translate effects into a conversive, reletive power.</w:t>
      </w:r>
      <w:r w:rsidR="006F60BF" w:rsidRPr="00243812">
        <w:rPr>
          <w:rFonts w:ascii="Montserrat" w:hAnsi="Montserrat"/>
          <w:sz w:val="24"/>
        </w:rPr>
        <w:t xml:space="preserve"> </w:t>
      </w:r>
      <w:r w:rsidRPr="00243812">
        <w:rPr>
          <w:rFonts w:ascii="Montserrat" w:hAnsi="Montserrat"/>
          <w:sz w:val="24"/>
        </w:rPr>
        <w:t>There is a great deal more to life and existing that is ever commonly apparent.</w:t>
      </w:r>
      <w:r w:rsidR="006F60BF" w:rsidRPr="00243812">
        <w:rPr>
          <w:rFonts w:ascii="Montserrat" w:hAnsi="Montserrat"/>
          <w:sz w:val="24"/>
        </w:rPr>
        <w:t xml:space="preserve"> </w:t>
      </w:r>
      <w:r w:rsidRPr="00243812">
        <w:rPr>
          <w:rFonts w:ascii="Montserrat" w:hAnsi="Montserrat"/>
          <w:sz w:val="24"/>
        </w:rPr>
        <w:t>There are the aspects of beings; soul, spirit, body, mind.</w:t>
      </w:r>
      <w:r w:rsidR="006F60BF" w:rsidRPr="00243812">
        <w:rPr>
          <w:rFonts w:ascii="Montserrat" w:hAnsi="Montserrat"/>
          <w:sz w:val="24"/>
        </w:rPr>
        <w:t xml:space="preserve"> </w:t>
      </w:r>
      <w:r w:rsidRPr="00243812">
        <w:rPr>
          <w:rFonts w:ascii="Montserrat" w:hAnsi="Montserrat"/>
          <w:sz w:val="24"/>
        </w:rPr>
        <w:t>There are conditions of existing; reality, ideality, surreality.</w:t>
      </w:r>
      <w:r w:rsidR="006F60BF" w:rsidRPr="00243812">
        <w:rPr>
          <w:rFonts w:ascii="Montserrat" w:hAnsi="Montserrat"/>
          <w:sz w:val="24"/>
        </w:rPr>
        <w:t xml:space="preserve"> </w:t>
      </w:r>
      <w:r w:rsidRPr="00243812">
        <w:rPr>
          <w:rFonts w:ascii="Montserrat" w:hAnsi="Montserrat"/>
          <w:sz w:val="24"/>
        </w:rPr>
        <w:t>How does power equate to all of that?</w:t>
      </w:r>
      <w:r w:rsidR="006F60BF" w:rsidRPr="00243812">
        <w:rPr>
          <w:rFonts w:ascii="Montserrat" w:hAnsi="Montserrat"/>
          <w:sz w:val="24"/>
        </w:rPr>
        <w:t xml:space="preserve"> </w:t>
      </w:r>
      <w:r w:rsidRPr="00243812">
        <w:rPr>
          <w:rFonts w:ascii="Montserrat" w:hAnsi="Montserrat"/>
          <w:sz w:val="24"/>
        </w:rPr>
        <w:t>All one has is one's self, one's world and the possabilities of existence.</w:t>
      </w:r>
    </w:p>
    <w:p w14:paraId="0E1EB17D" w14:textId="77777777" w:rsidR="004E739B" w:rsidRPr="00243812" w:rsidRDefault="004E739B" w:rsidP="00F01A18">
      <w:pPr>
        <w:pStyle w:val="NoSpacing"/>
        <w:rPr>
          <w:rFonts w:ascii="Montserrat" w:hAnsi="Montserrat"/>
          <w:sz w:val="24"/>
        </w:rPr>
      </w:pPr>
    </w:p>
    <w:p w14:paraId="4A8BD31D" w14:textId="67BFF127" w:rsidR="004E739B" w:rsidRPr="00243812" w:rsidRDefault="00243812" w:rsidP="00F01A18">
      <w:pPr>
        <w:pStyle w:val="NoSpacing"/>
        <w:rPr>
          <w:rFonts w:ascii="Montserrat" w:hAnsi="Montserrat"/>
          <w:sz w:val="24"/>
        </w:rPr>
      </w:pPr>
      <w:r w:rsidRPr="00243812">
        <w:rPr>
          <w:rFonts w:ascii="Montserrat" w:hAnsi="Montserrat"/>
          <w:sz w:val="24"/>
        </w:rPr>
        <w:t>Power is attributed as being the capacity to do work.</w:t>
      </w:r>
      <w:r w:rsidR="006F60BF" w:rsidRPr="00243812">
        <w:rPr>
          <w:rFonts w:ascii="Montserrat" w:hAnsi="Montserrat"/>
          <w:sz w:val="24"/>
        </w:rPr>
        <w:t xml:space="preserve"> </w:t>
      </w:r>
      <w:r w:rsidRPr="00243812">
        <w:rPr>
          <w:rFonts w:ascii="Montserrat" w:hAnsi="Montserrat"/>
          <w:sz w:val="24"/>
        </w:rPr>
        <w:t>That means the potential for change.</w:t>
      </w:r>
      <w:r w:rsidR="006F60BF" w:rsidRPr="00243812">
        <w:rPr>
          <w:rFonts w:ascii="Montserrat" w:hAnsi="Montserrat"/>
          <w:sz w:val="24"/>
        </w:rPr>
        <w:t xml:space="preserve"> </w:t>
      </w:r>
      <w:r w:rsidRPr="00243812">
        <w:rPr>
          <w:rFonts w:ascii="Montserrat" w:hAnsi="Montserrat"/>
          <w:sz w:val="24"/>
        </w:rPr>
        <w:t>In that respect a creatre is a catalyst for power.</w:t>
      </w:r>
      <w:r w:rsidR="006F60BF" w:rsidRPr="00243812">
        <w:rPr>
          <w:rFonts w:ascii="Montserrat" w:hAnsi="Montserrat"/>
          <w:sz w:val="24"/>
        </w:rPr>
        <w:t xml:space="preserve"> </w:t>
      </w:r>
      <w:r w:rsidRPr="00243812">
        <w:rPr>
          <w:rFonts w:ascii="Montserrat" w:hAnsi="Montserrat"/>
          <w:sz w:val="24"/>
        </w:rPr>
        <w:t>The general formula for power is mass times rate of accelleration.</w:t>
      </w:r>
      <w:r w:rsidR="006F60BF" w:rsidRPr="00243812">
        <w:rPr>
          <w:rFonts w:ascii="Montserrat" w:hAnsi="Montserrat"/>
          <w:sz w:val="24"/>
        </w:rPr>
        <w:t xml:space="preserve"> </w:t>
      </w:r>
      <w:r w:rsidRPr="00243812">
        <w:rPr>
          <w:rFonts w:ascii="Montserrat" w:hAnsi="Montserrat"/>
          <w:sz w:val="24"/>
        </w:rPr>
        <w:t>So power is a measure of how far a given mass can be moved in a given time.</w:t>
      </w:r>
      <w:r w:rsidR="006F60BF" w:rsidRPr="00243812">
        <w:rPr>
          <w:rFonts w:ascii="Montserrat" w:hAnsi="Montserrat"/>
          <w:sz w:val="24"/>
        </w:rPr>
        <w:t xml:space="preserve"> </w:t>
      </w:r>
      <w:r w:rsidRPr="00243812">
        <w:rPr>
          <w:rFonts w:ascii="Montserrat" w:hAnsi="Montserrat"/>
          <w:sz w:val="24"/>
        </w:rPr>
        <w:t>Not very versitle.</w:t>
      </w:r>
      <w:r w:rsidR="006F60BF" w:rsidRPr="00243812">
        <w:rPr>
          <w:rFonts w:ascii="Montserrat" w:hAnsi="Montserrat"/>
          <w:sz w:val="24"/>
        </w:rPr>
        <w:t xml:space="preserve"> </w:t>
      </w:r>
      <w:r w:rsidRPr="00243812">
        <w:rPr>
          <w:rFonts w:ascii="Montserrat" w:hAnsi="Montserrat"/>
          <w:sz w:val="24"/>
        </w:rPr>
        <w:t>Also, things are just not that simple.</w:t>
      </w:r>
      <w:r w:rsidR="006F60BF" w:rsidRPr="00243812">
        <w:rPr>
          <w:rFonts w:ascii="Montserrat" w:hAnsi="Montserrat"/>
          <w:sz w:val="24"/>
        </w:rPr>
        <w:t xml:space="preserve"> </w:t>
      </w:r>
      <w:r w:rsidRPr="00243812">
        <w:rPr>
          <w:rFonts w:ascii="Montserrat" w:hAnsi="Montserrat"/>
          <w:sz w:val="24"/>
        </w:rPr>
        <w:t>Matter has such interesting properties as hardness, toughness, give, elasticity, purity, and so on; all of which is just splitting hairs.</w:t>
      </w:r>
      <w:r w:rsidR="006F60BF" w:rsidRPr="00243812">
        <w:rPr>
          <w:rFonts w:ascii="Montserrat" w:hAnsi="Montserrat"/>
          <w:sz w:val="24"/>
        </w:rPr>
        <w:t xml:space="preserve"> </w:t>
      </w:r>
    </w:p>
    <w:p w14:paraId="712EDD0B" w14:textId="77777777" w:rsidR="004E739B" w:rsidRPr="00243812" w:rsidRDefault="004E739B" w:rsidP="00F01A18">
      <w:pPr>
        <w:pStyle w:val="NoSpacing"/>
        <w:rPr>
          <w:rFonts w:ascii="Montserrat" w:hAnsi="Montserrat"/>
          <w:sz w:val="24"/>
        </w:rPr>
      </w:pPr>
    </w:p>
    <w:p w14:paraId="2DE2E336" w14:textId="1CD49B81" w:rsidR="004E739B" w:rsidRPr="00243812" w:rsidRDefault="00243812" w:rsidP="00F01A18">
      <w:pPr>
        <w:pStyle w:val="NoSpacing"/>
        <w:rPr>
          <w:rFonts w:ascii="Montserrat" w:hAnsi="Montserrat"/>
          <w:sz w:val="24"/>
        </w:rPr>
      </w:pPr>
      <w:r w:rsidRPr="00243812">
        <w:rPr>
          <w:rFonts w:ascii="Montserrat" w:hAnsi="Montserrat"/>
          <w:sz w:val="24"/>
        </w:rPr>
        <w:t>One of a game designer's concerns is about what matters are best represented by an attribute and what matters are best left to the general mechanics.</w:t>
      </w:r>
      <w:r w:rsidR="006F60BF" w:rsidRPr="00243812">
        <w:rPr>
          <w:rFonts w:ascii="Montserrat" w:hAnsi="Montserrat"/>
          <w:sz w:val="24"/>
        </w:rPr>
        <w:t xml:space="preserve"> </w:t>
      </w:r>
      <w:r w:rsidRPr="00243812">
        <w:rPr>
          <w:rFonts w:ascii="Montserrat" w:hAnsi="Montserrat"/>
          <w:sz w:val="24"/>
        </w:rPr>
        <w:t>What is the distinction to follow between attributes and abilities?</w:t>
      </w:r>
      <w:r w:rsidR="006F60BF" w:rsidRPr="00243812">
        <w:rPr>
          <w:rFonts w:ascii="Montserrat" w:hAnsi="Montserrat"/>
          <w:sz w:val="24"/>
        </w:rPr>
        <w:t xml:space="preserve"> </w:t>
      </w:r>
      <w:r w:rsidRPr="00243812">
        <w:rPr>
          <w:rFonts w:ascii="Montserrat" w:hAnsi="Montserrat"/>
          <w:sz w:val="24"/>
        </w:rPr>
        <w:t>What needs to be taken into account during actions or manifestations of intent and power?</w:t>
      </w:r>
      <w:r w:rsidR="006F60BF" w:rsidRPr="00243812">
        <w:rPr>
          <w:rFonts w:ascii="Montserrat" w:hAnsi="Montserrat"/>
          <w:sz w:val="24"/>
        </w:rPr>
        <w:t xml:space="preserve"> </w:t>
      </w:r>
      <w:r w:rsidRPr="00243812">
        <w:rPr>
          <w:rFonts w:ascii="Montserrat" w:hAnsi="Montserrat"/>
          <w:sz w:val="24"/>
        </w:rPr>
        <w:t>How are things resolved?</w:t>
      </w:r>
      <w:r w:rsidR="006F60BF" w:rsidRPr="00243812">
        <w:rPr>
          <w:rFonts w:ascii="Montserrat" w:hAnsi="Montserrat"/>
          <w:sz w:val="24"/>
        </w:rPr>
        <w:t xml:space="preserve"> </w:t>
      </w:r>
      <w:r w:rsidRPr="00243812">
        <w:rPr>
          <w:rFonts w:ascii="Montserrat" w:hAnsi="Montserrat"/>
          <w:sz w:val="24"/>
        </w:rPr>
        <w:t>What are resolutions based on?</w:t>
      </w:r>
    </w:p>
    <w:p w14:paraId="74335DF7" w14:textId="77777777" w:rsidR="004E739B" w:rsidRPr="00243812" w:rsidRDefault="004E739B" w:rsidP="00F01A18">
      <w:pPr>
        <w:pStyle w:val="NoSpacing"/>
        <w:rPr>
          <w:rFonts w:ascii="Montserrat" w:hAnsi="Montserrat"/>
          <w:sz w:val="24"/>
        </w:rPr>
      </w:pPr>
    </w:p>
    <w:p w14:paraId="71A8B447" w14:textId="6E0B013D" w:rsidR="004E739B" w:rsidRPr="00243812" w:rsidRDefault="00243812" w:rsidP="00F01A18">
      <w:pPr>
        <w:pStyle w:val="NoSpacing"/>
        <w:rPr>
          <w:rFonts w:ascii="Montserrat" w:hAnsi="Montserrat"/>
          <w:sz w:val="24"/>
        </w:rPr>
      </w:pPr>
      <w:r w:rsidRPr="00243812">
        <w:rPr>
          <w:rFonts w:ascii="Montserrat" w:hAnsi="Montserrat"/>
          <w:sz w:val="24"/>
        </w:rPr>
        <w:t>There are a few things that can be taken as immediately relevant.</w:t>
      </w:r>
      <w:r w:rsidR="006F60BF" w:rsidRPr="00243812">
        <w:rPr>
          <w:rFonts w:ascii="Montserrat" w:hAnsi="Montserrat"/>
          <w:sz w:val="24"/>
        </w:rPr>
        <w:t xml:space="preserve"> </w:t>
      </w:r>
      <w:r w:rsidRPr="00243812">
        <w:rPr>
          <w:rFonts w:ascii="Montserrat" w:hAnsi="Montserrat"/>
          <w:sz w:val="24"/>
        </w:rPr>
        <w:t>Among those are the considerations of consequence.</w:t>
      </w:r>
      <w:r w:rsidR="006F60BF" w:rsidRPr="00243812">
        <w:rPr>
          <w:rFonts w:ascii="Montserrat" w:hAnsi="Montserrat"/>
          <w:sz w:val="24"/>
        </w:rPr>
        <w:t xml:space="preserve"> </w:t>
      </w:r>
      <w:r w:rsidRPr="00243812">
        <w:rPr>
          <w:rFonts w:ascii="Montserrat" w:hAnsi="Montserrat"/>
          <w:sz w:val="24"/>
        </w:rPr>
        <w:t>The most important part of gaming is the consequence of playing.</w:t>
      </w:r>
      <w:r w:rsidR="006F60BF" w:rsidRPr="00243812">
        <w:rPr>
          <w:rFonts w:ascii="Montserrat" w:hAnsi="Montserrat"/>
          <w:sz w:val="24"/>
        </w:rPr>
        <w:t xml:space="preserve"> </w:t>
      </w:r>
      <w:r w:rsidRPr="00243812">
        <w:rPr>
          <w:rFonts w:ascii="Montserrat" w:hAnsi="Montserrat"/>
          <w:sz w:val="24"/>
        </w:rPr>
        <w:t>The idea is that when a thing is done, or just happens, then that is that.</w:t>
      </w:r>
      <w:r w:rsidR="006F60BF" w:rsidRPr="00243812">
        <w:rPr>
          <w:rFonts w:ascii="Montserrat" w:hAnsi="Montserrat"/>
          <w:sz w:val="24"/>
        </w:rPr>
        <w:t xml:space="preserve"> </w:t>
      </w:r>
      <w:r w:rsidRPr="00243812">
        <w:rPr>
          <w:rFonts w:ascii="Montserrat" w:hAnsi="Montserrat"/>
          <w:sz w:val="24"/>
        </w:rPr>
        <w:t>If a game allows things to be easily undone then everything begins to lose significance.</w:t>
      </w:r>
      <w:r w:rsidR="006F60BF" w:rsidRPr="00243812">
        <w:rPr>
          <w:rFonts w:ascii="Montserrat" w:hAnsi="Montserrat"/>
          <w:sz w:val="24"/>
        </w:rPr>
        <w:t xml:space="preserve"> </w:t>
      </w:r>
      <w:r w:rsidRPr="00243812">
        <w:rPr>
          <w:rFonts w:ascii="Montserrat" w:hAnsi="Montserrat"/>
          <w:sz w:val="24"/>
        </w:rPr>
        <w:t>Gaming is an extraordinary exercise of the suspension of disbelief.</w:t>
      </w:r>
      <w:r w:rsidR="006F60BF" w:rsidRPr="00243812">
        <w:rPr>
          <w:rFonts w:ascii="Montserrat" w:hAnsi="Montserrat"/>
          <w:sz w:val="24"/>
        </w:rPr>
        <w:t xml:space="preserve"> </w:t>
      </w:r>
      <w:r w:rsidRPr="00243812">
        <w:rPr>
          <w:rFonts w:ascii="Montserrat" w:hAnsi="Montserrat"/>
          <w:sz w:val="24"/>
        </w:rPr>
        <w:t>That is what makes many gamers ask for more realism.</w:t>
      </w:r>
      <w:r w:rsidR="006F60BF" w:rsidRPr="00243812">
        <w:rPr>
          <w:rFonts w:ascii="Montserrat" w:hAnsi="Montserrat"/>
          <w:sz w:val="24"/>
        </w:rPr>
        <w:t xml:space="preserve"> </w:t>
      </w:r>
    </w:p>
    <w:p w14:paraId="70190931" w14:textId="77777777" w:rsidR="004E739B" w:rsidRPr="00243812" w:rsidRDefault="004E739B" w:rsidP="00F01A18">
      <w:pPr>
        <w:pStyle w:val="NoSpacing"/>
        <w:rPr>
          <w:rFonts w:ascii="Montserrat" w:hAnsi="Montserrat"/>
          <w:sz w:val="24"/>
        </w:rPr>
      </w:pPr>
    </w:p>
    <w:p w14:paraId="0B829151" w14:textId="173C8126" w:rsidR="004E739B" w:rsidRPr="00243812" w:rsidRDefault="00243812" w:rsidP="00F01A18">
      <w:pPr>
        <w:pStyle w:val="NoSpacing"/>
        <w:rPr>
          <w:rFonts w:ascii="Montserrat" w:hAnsi="Montserrat"/>
          <w:sz w:val="24"/>
        </w:rPr>
      </w:pPr>
      <w:r w:rsidRPr="00243812">
        <w:rPr>
          <w:rFonts w:ascii="Montserrat" w:hAnsi="Montserrat"/>
          <w:sz w:val="24"/>
        </w:rPr>
        <w:t>Among all of the things that matter in the creaton of a game, the aspects which control combat effects are among the most important.</w:t>
      </w:r>
      <w:r w:rsidR="006F60BF" w:rsidRPr="00243812">
        <w:rPr>
          <w:rFonts w:ascii="Montserrat" w:hAnsi="Montserrat"/>
          <w:sz w:val="24"/>
        </w:rPr>
        <w:t xml:space="preserve"> </w:t>
      </w:r>
      <w:r w:rsidRPr="00243812">
        <w:rPr>
          <w:rFonts w:ascii="Montserrat" w:hAnsi="Montserrat"/>
          <w:sz w:val="24"/>
        </w:rPr>
        <w:t>The distinction of combat is not neccessary; what matters is that the abilities of the characters must be determinable or pre determined so that characters do not get out of hand.</w:t>
      </w:r>
      <w:r w:rsidR="006F60BF" w:rsidRPr="00243812">
        <w:rPr>
          <w:rFonts w:ascii="Montserrat" w:hAnsi="Montserrat"/>
          <w:sz w:val="24"/>
        </w:rPr>
        <w:t xml:space="preserve"> </w:t>
      </w:r>
      <w:r w:rsidRPr="00243812">
        <w:rPr>
          <w:rFonts w:ascii="Montserrat" w:hAnsi="Montserrat"/>
          <w:sz w:val="24"/>
        </w:rPr>
        <w:t>Nor the GM for that matter.</w:t>
      </w:r>
      <w:r w:rsidR="006F60BF" w:rsidRPr="00243812">
        <w:rPr>
          <w:rFonts w:ascii="Montserrat" w:hAnsi="Montserrat"/>
          <w:sz w:val="24"/>
        </w:rPr>
        <w:t xml:space="preserve"> </w:t>
      </w:r>
      <w:r w:rsidRPr="00243812">
        <w:rPr>
          <w:rFonts w:ascii="Montserrat" w:hAnsi="Montserrat"/>
          <w:sz w:val="24"/>
        </w:rPr>
        <w:t>In reality we do not know with any certainty what we can do so it makes no sense for players to know.</w:t>
      </w:r>
      <w:r w:rsidR="006F60BF" w:rsidRPr="00243812">
        <w:rPr>
          <w:rFonts w:ascii="Montserrat" w:hAnsi="Montserrat"/>
          <w:sz w:val="24"/>
        </w:rPr>
        <w:t xml:space="preserve"> </w:t>
      </w:r>
      <w:r w:rsidRPr="00243812">
        <w:rPr>
          <w:rFonts w:ascii="Montserrat" w:hAnsi="Montserrat"/>
          <w:sz w:val="24"/>
        </w:rPr>
        <w:t>However, the GM needs to know in order to manage the proceedings.</w:t>
      </w:r>
      <w:r w:rsidR="006F60BF" w:rsidRPr="00243812">
        <w:rPr>
          <w:rFonts w:ascii="Montserrat" w:hAnsi="Montserrat"/>
          <w:sz w:val="24"/>
        </w:rPr>
        <w:t xml:space="preserve"> </w:t>
      </w:r>
      <w:r w:rsidRPr="00243812">
        <w:rPr>
          <w:rFonts w:ascii="Montserrat" w:hAnsi="Montserrat"/>
          <w:sz w:val="24"/>
        </w:rPr>
        <w:t>How many attacks, how far or how fast individuals can move, act or react, how alert they are to their environment, how much power they can summon up, how reliable their items and tools are - especially items of power, and so forth.</w:t>
      </w:r>
      <w:r w:rsidR="006F60BF" w:rsidRPr="00243812">
        <w:rPr>
          <w:rFonts w:ascii="Montserrat" w:hAnsi="Montserrat"/>
          <w:sz w:val="24"/>
        </w:rPr>
        <w:t xml:space="preserve"> </w:t>
      </w:r>
      <w:r w:rsidRPr="00243812">
        <w:rPr>
          <w:rFonts w:ascii="Montserrat" w:hAnsi="Montserrat"/>
          <w:sz w:val="24"/>
        </w:rPr>
        <w:t>All the little things that they have but do not neccessarily know for sure.</w:t>
      </w:r>
      <w:r w:rsidR="006F60BF" w:rsidRPr="00243812">
        <w:rPr>
          <w:rFonts w:ascii="Montserrat" w:hAnsi="Montserrat"/>
          <w:sz w:val="24"/>
        </w:rPr>
        <w:t xml:space="preserve"> </w:t>
      </w:r>
      <w:r w:rsidRPr="00243812">
        <w:rPr>
          <w:rFonts w:ascii="Montserrat" w:hAnsi="Montserrat"/>
          <w:sz w:val="24"/>
        </w:rPr>
        <w:t>Cocksure players are a drain on a GM, who has more than enough to contend with just keeping things moving.</w:t>
      </w:r>
      <w:r w:rsidR="006F60BF" w:rsidRPr="00243812">
        <w:rPr>
          <w:rFonts w:ascii="Montserrat" w:hAnsi="Montserrat"/>
          <w:sz w:val="24"/>
        </w:rPr>
        <w:t xml:space="preserve"> </w:t>
      </w:r>
      <w:r w:rsidRPr="00243812">
        <w:rPr>
          <w:rFonts w:ascii="Montserrat" w:hAnsi="Montserrat"/>
          <w:sz w:val="24"/>
        </w:rPr>
        <w:t>Ideally a GM needs a seceratary or a computer to keep tabs on all the changes so that he can manage events.</w:t>
      </w:r>
      <w:r w:rsidR="006F60BF" w:rsidRPr="00243812">
        <w:rPr>
          <w:rFonts w:ascii="Montserrat" w:hAnsi="Montserrat"/>
          <w:sz w:val="24"/>
        </w:rPr>
        <w:t xml:space="preserve"> </w:t>
      </w:r>
    </w:p>
    <w:p w14:paraId="2B0D9549" w14:textId="325A02E2" w:rsidR="004E739B" w:rsidRPr="00243812" w:rsidRDefault="00243812" w:rsidP="00F01A18">
      <w:pPr>
        <w:pStyle w:val="NoSpacing"/>
        <w:rPr>
          <w:rFonts w:ascii="Montserrat" w:hAnsi="Montserrat"/>
          <w:sz w:val="24"/>
        </w:rPr>
      </w:pPr>
      <w:r w:rsidRPr="00243812">
        <w:rPr>
          <w:rFonts w:ascii="Montserrat" w:hAnsi="Montserrat"/>
          <w:sz w:val="24"/>
        </w:rPr>
        <w:tab/>
        <w:t>The GM has several roles; judge, adversary, prosecution, secretary, supporting cast.</w:t>
      </w:r>
      <w:r w:rsidR="006F60BF" w:rsidRPr="00243812">
        <w:rPr>
          <w:rFonts w:ascii="Montserrat" w:hAnsi="Montserrat"/>
          <w:sz w:val="24"/>
        </w:rPr>
        <w:t xml:space="preserve"> </w:t>
      </w:r>
      <w:r w:rsidRPr="00243812">
        <w:rPr>
          <w:rFonts w:ascii="Montserrat" w:hAnsi="Montserrat"/>
          <w:sz w:val="24"/>
        </w:rPr>
        <w:t>It would take a team of individuals to run an advanced, indepth campaign with efficiency.</w:t>
      </w:r>
      <w:r w:rsidR="006F60BF" w:rsidRPr="00243812">
        <w:rPr>
          <w:rFonts w:ascii="Montserrat" w:hAnsi="Montserrat"/>
          <w:sz w:val="24"/>
        </w:rPr>
        <w:t xml:space="preserve"> </w:t>
      </w:r>
      <w:r w:rsidRPr="00243812">
        <w:rPr>
          <w:rFonts w:ascii="Montserrat" w:hAnsi="Montserrat"/>
          <w:sz w:val="24"/>
        </w:rPr>
        <w:t>The problem is specific attention.</w:t>
      </w:r>
      <w:r w:rsidR="006F60BF" w:rsidRPr="00243812">
        <w:rPr>
          <w:rFonts w:ascii="Montserrat" w:hAnsi="Montserrat"/>
          <w:sz w:val="24"/>
        </w:rPr>
        <w:t xml:space="preserve"> </w:t>
      </w:r>
      <w:r w:rsidRPr="00243812">
        <w:rPr>
          <w:rFonts w:ascii="Montserrat" w:hAnsi="Montserrat"/>
          <w:sz w:val="24"/>
        </w:rPr>
        <w:t>A player need devote his atention solely to his character while tha GM must keep track of dozens or even hundreds.</w:t>
      </w:r>
      <w:r w:rsidR="006F60BF" w:rsidRPr="00243812">
        <w:rPr>
          <w:rFonts w:ascii="Montserrat" w:hAnsi="Montserrat"/>
          <w:sz w:val="24"/>
        </w:rPr>
        <w:t xml:space="preserve"> </w:t>
      </w:r>
      <w:r w:rsidRPr="00243812">
        <w:rPr>
          <w:rFonts w:ascii="Montserrat" w:hAnsi="Montserrat"/>
          <w:sz w:val="24"/>
        </w:rPr>
        <w:t>All the GM needs to know about each member of his cast is what they can do themselves.</w:t>
      </w:r>
      <w:r w:rsidR="006F60BF" w:rsidRPr="00243812">
        <w:rPr>
          <w:rFonts w:ascii="Montserrat" w:hAnsi="Montserrat"/>
          <w:sz w:val="24"/>
        </w:rPr>
        <w:t xml:space="preserve"> </w:t>
      </w:r>
      <w:r w:rsidRPr="00243812">
        <w:rPr>
          <w:rFonts w:ascii="Montserrat" w:hAnsi="Montserrat"/>
          <w:sz w:val="24"/>
        </w:rPr>
        <w:t>Ideally he would have in depth profiles of each character; with the same resolution as the player's characters.</w:t>
      </w:r>
      <w:r w:rsidR="006F60BF" w:rsidRPr="00243812">
        <w:rPr>
          <w:rFonts w:ascii="Montserrat" w:hAnsi="Montserrat"/>
          <w:sz w:val="24"/>
        </w:rPr>
        <w:t xml:space="preserve"> </w:t>
      </w:r>
      <w:r w:rsidRPr="00243812">
        <w:rPr>
          <w:rFonts w:ascii="Montserrat" w:hAnsi="Montserrat"/>
          <w:sz w:val="24"/>
        </w:rPr>
        <w:t>That is a lot of work to put into a game.</w:t>
      </w:r>
      <w:r w:rsidR="006F60BF" w:rsidRPr="00243812">
        <w:rPr>
          <w:rFonts w:ascii="Montserrat" w:hAnsi="Montserrat"/>
          <w:sz w:val="24"/>
        </w:rPr>
        <w:t xml:space="preserve"> </w:t>
      </w:r>
      <w:r w:rsidRPr="00243812">
        <w:rPr>
          <w:rFonts w:ascii="Montserrat" w:hAnsi="Montserrat"/>
          <w:sz w:val="24"/>
        </w:rPr>
        <w:t>A GM needs an easier way to create characters from scratch, by type, or by inspiration.</w:t>
      </w:r>
      <w:r w:rsidR="006F60BF" w:rsidRPr="00243812">
        <w:rPr>
          <w:rFonts w:ascii="Montserrat" w:hAnsi="Montserrat"/>
          <w:sz w:val="24"/>
        </w:rPr>
        <w:t xml:space="preserve"> </w:t>
      </w:r>
      <w:r w:rsidRPr="00243812">
        <w:rPr>
          <w:rFonts w:ascii="Montserrat" w:hAnsi="Montserrat"/>
          <w:sz w:val="24"/>
        </w:rPr>
        <w:t>Again a computer with a suitable program would be perfect; though requiring a bit more than pencil, paper, dice and time.</w:t>
      </w:r>
    </w:p>
    <w:p w14:paraId="4324E896" w14:textId="25F8BA6D" w:rsidR="004E739B" w:rsidRPr="00243812" w:rsidRDefault="00243812" w:rsidP="00F01A18">
      <w:pPr>
        <w:pStyle w:val="NoSpacing"/>
        <w:rPr>
          <w:rFonts w:ascii="Montserrat" w:hAnsi="Montserrat"/>
          <w:sz w:val="24"/>
        </w:rPr>
      </w:pPr>
      <w:r w:rsidRPr="00243812">
        <w:rPr>
          <w:rFonts w:ascii="Montserrat" w:hAnsi="Montserrat"/>
          <w:sz w:val="24"/>
        </w:rPr>
        <w:tab/>
        <w:t>The concern of the player is being able to create and develop a character along the lines of their conception.</w:t>
      </w:r>
      <w:r w:rsidR="006F60BF" w:rsidRPr="00243812">
        <w:rPr>
          <w:rFonts w:ascii="Montserrat" w:hAnsi="Montserrat"/>
          <w:sz w:val="24"/>
        </w:rPr>
        <w:t xml:space="preserve"> </w:t>
      </w:r>
      <w:r w:rsidRPr="00243812">
        <w:rPr>
          <w:rFonts w:ascii="Montserrat" w:hAnsi="Montserrat"/>
          <w:sz w:val="24"/>
        </w:rPr>
        <w:t>Sometimes this becomes a problem as gamers strive to make their character more capable of mastering the challenges of its existence.</w:t>
      </w:r>
      <w:r w:rsidR="006F60BF" w:rsidRPr="00243812">
        <w:rPr>
          <w:rFonts w:ascii="Montserrat" w:hAnsi="Montserrat"/>
          <w:sz w:val="24"/>
        </w:rPr>
        <w:t xml:space="preserve"> </w:t>
      </w:r>
      <w:r w:rsidRPr="00243812">
        <w:rPr>
          <w:rFonts w:ascii="Montserrat" w:hAnsi="Montserrat"/>
          <w:sz w:val="24"/>
        </w:rPr>
        <w:t>Naturally, because it is the GM's job to make things challenging for player characters.</w:t>
      </w:r>
      <w:r w:rsidR="006F60BF" w:rsidRPr="00243812">
        <w:rPr>
          <w:rFonts w:ascii="Montserrat" w:hAnsi="Montserrat"/>
          <w:sz w:val="24"/>
        </w:rPr>
        <w:t xml:space="preserve"> </w:t>
      </w:r>
      <w:r w:rsidRPr="00243812">
        <w:rPr>
          <w:rFonts w:ascii="Montserrat" w:hAnsi="Montserrat"/>
          <w:sz w:val="24"/>
        </w:rPr>
        <w:t>The inevitable problem is that characters begin to tax the creativity of the GM and the credibility of the game at hand.</w:t>
      </w:r>
      <w:r w:rsidR="006F60BF" w:rsidRPr="00243812">
        <w:rPr>
          <w:rFonts w:ascii="Montserrat" w:hAnsi="Montserrat"/>
          <w:sz w:val="24"/>
        </w:rPr>
        <w:t xml:space="preserve"> </w:t>
      </w:r>
      <w:r w:rsidRPr="00243812">
        <w:rPr>
          <w:rFonts w:ascii="Montserrat" w:hAnsi="Montserrat"/>
          <w:sz w:val="24"/>
        </w:rPr>
        <w:t>So the twin problem of character creation and development, and the reasonableness of play scream for particular attention.</w:t>
      </w:r>
      <w:r w:rsidR="006F60BF" w:rsidRPr="00243812">
        <w:rPr>
          <w:rFonts w:ascii="Montserrat" w:hAnsi="Montserrat"/>
          <w:sz w:val="24"/>
        </w:rPr>
        <w:t xml:space="preserve"> </w:t>
      </w:r>
      <w:r w:rsidRPr="00243812">
        <w:rPr>
          <w:rFonts w:ascii="Montserrat" w:hAnsi="Montserrat"/>
          <w:sz w:val="24"/>
        </w:rPr>
        <w:t>How to make a character just so and still managable within the application of the game.</w:t>
      </w:r>
      <w:r w:rsidR="006F60BF" w:rsidRPr="00243812">
        <w:rPr>
          <w:rFonts w:ascii="Montserrat" w:hAnsi="Montserrat"/>
          <w:sz w:val="24"/>
        </w:rPr>
        <w:t xml:space="preserve"> </w:t>
      </w:r>
      <w:r w:rsidRPr="00243812">
        <w:rPr>
          <w:rFonts w:ascii="Montserrat" w:hAnsi="Montserrat"/>
          <w:sz w:val="24"/>
        </w:rPr>
        <w:t>The best solution is to gear the mechanics toward interactive resolutions.</w:t>
      </w:r>
      <w:r w:rsidR="006F60BF" w:rsidRPr="00243812">
        <w:rPr>
          <w:rFonts w:ascii="Montserrat" w:hAnsi="Montserrat"/>
          <w:sz w:val="24"/>
        </w:rPr>
        <w:t xml:space="preserve"> </w:t>
      </w:r>
      <w:r w:rsidRPr="00243812">
        <w:rPr>
          <w:rFonts w:ascii="Montserrat" w:hAnsi="Montserrat"/>
          <w:sz w:val="24"/>
        </w:rPr>
        <w:t>Characters' abilities are matched against one another to generate a chance of success value.</w:t>
      </w:r>
      <w:r w:rsidR="006F60BF" w:rsidRPr="00243812">
        <w:rPr>
          <w:rFonts w:ascii="Montserrat" w:hAnsi="Montserrat"/>
          <w:sz w:val="24"/>
        </w:rPr>
        <w:t xml:space="preserve"> </w:t>
      </w:r>
      <w:r w:rsidRPr="00243812">
        <w:rPr>
          <w:rFonts w:ascii="Montserrat" w:hAnsi="Montserrat"/>
          <w:sz w:val="24"/>
        </w:rPr>
        <w:t>Such a system requires the constant assistance of a calculator to reduce the stress of constant interaction.</w:t>
      </w:r>
      <w:r w:rsidR="006F60BF" w:rsidRPr="00243812">
        <w:rPr>
          <w:rFonts w:ascii="Montserrat" w:hAnsi="Montserrat"/>
          <w:sz w:val="24"/>
        </w:rPr>
        <w:t xml:space="preserve"> </w:t>
      </w:r>
    </w:p>
    <w:p w14:paraId="79FB9EE0" w14:textId="3DCFAAF2" w:rsidR="004E739B" w:rsidRPr="00243812" w:rsidRDefault="00243812" w:rsidP="00F01A18">
      <w:pPr>
        <w:pStyle w:val="NoSpacing"/>
        <w:rPr>
          <w:rFonts w:ascii="Montserrat" w:hAnsi="Montserrat"/>
          <w:sz w:val="24"/>
        </w:rPr>
      </w:pPr>
      <w:r w:rsidRPr="00243812">
        <w:rPr>
          <w:rFonts w:ascii="Montserrat" w:hAnsi="Montserrat"/>
          <w:sz w:val="24"/>
        </w:rPr>
        <w:tab/>
        <w:t>This is an active system, whereas most games typiclaly employ a passive or static system.</w:t>
      </w:r>
      <w:r w:rsidR="006F60BF" w:rsidRPr="00243812">
        <w:rPr>
          <w:rFonts w:ascii="Montserrat" w:hAnsi="Montserrat"/>
          <w:sz w:val="24"/>
        </w:rPr>
        <w:t xml:space="preserve"> </w:t>
      </w:r>
      <w:r w:rsidRPr="00243812">
        <w:rPr>
          <w:rFonts w:ascii="Montserrat" w:hAnsi="Montserrat"/>
          <w:sz w:val="24"/>
        </w:rPr>
        <w:t>An active system automatically adjusts itself to extremes of power levels while a static system loses credibility fast.</w:t>
      </w:r>
      <w:r w:rsidR="006F60BF" w:rsidRPr="00243812">
        <w:rPr>
          <w:rFonts w:ascii="Montserrat" w:hAnsi="Montserrat"/>
          <w:sz w:val="24"/>
        </w:rPr>
        <w:t xml:space="preserve"> </w:t>
      </w:r>
      <w:r w:rsidRPr="00243812">
        <w:rPr>
          <w:rFonts w:ascii="Montserrat" w:hAnsi="Montserrat"/>
          <w:sz w:val="24"/>
        </w:rPr>
        <w:t>Thus it would seem that an advanced and active system is worth the extra encumberance of calculation.</w:t>
      </w:r>
      <w:r w:rsidR="006F60BF" w:rsidRPr="00243812">
        <w:rPr>
          <w:rFonts w:ascii="Montserrat" w:hAnsi="Montserrat"/>
          <w:sz w:val="24"/>
        </w:rPr>
        <w:t xml:space="preserve"> </w:t>
      </w:r>
    </w:p>
    <w:p w14:paraId="450AF627" w14:textId="77777777" w:rsidR="004E739B" w:rsidRPr="00243812" w:rsidRDefault="004E739B" w:rsidP="00F01A18">
      <w:pPr>
        <w:pStyle w:val="NoSpacing"/>
        <w:rPr>
          <w:rFonts w:ascii="Montserrat" w:hAnsi="Montserrat"/>
          <w:sz w:val="24"/>
        </w:rPr>
      </w:pPr>
    </w:p>
    <w:p w14:paraId="50921CE5" w14:textId="0044A72E" w:rsidR="004E739B" w:rsidRPr="00243812" w:rsidRDefault="00243812" w:rsidP="00F01A18">
      <w:pPr>
        <w:pStyle w:val="NoSpacing"/>
        <w:rPr>
          <w:rFonts w:ascii="Montserrat" w:hAnsi="Montserrat"/>
          <w:sz w:val="24"/>
        </w:rPr>
      </w:pPr>
      <w:r w:rsidRPr="00243812">
        <w:rPr>
          <w:rFonts w:ascii="Montserrat" w:hAnsi="Montserrat"/>
          <w:sz w:val="24"/>
        </w:rPr>
        <w:t>The greatest equalizer of characters is the matter of experience.</w:t>
      </w:r>
      <w:r w:rsidR="006F60BF" w:rsidRPr="00243812">
        <w:rPr>
          <w:rFonts w:ascii="Montserrat" w:hAnsi="Montserrat"/>
          <w:sz w:val="24"/>
        </w:rPr>
        <w:t xml:space="preserve"> </w:t>
      </w:r>
      <w:r w:rsidRPr="00243812">
        <w:rPr>
          <w:rFonts w:ascii="Montserrat" w:hAnsi="Montserrat"/>
          <w:sz w:val="24"/>
        </w:rPr>
        <w:t>Characters are built out of their experiences, so that is the best indicator of their power, abilities and resourcefulness.</w:t>
      </w:r>
      <w:r w:rsidR="006F60BF" w:rsidRPr="00243812">
        <w:rPr>
          <w:rFonts w:ascii="Montserrat" w:hAnsi="Montserrat"/>
          <w:sz w:val="24"/>
        </w:rPr>
        <w:t xml:space="preserve"> </w:t>
      </w:r>
      <w:r w:rsidRPr="00243812">
        <w:rPr>
          <w:rFonts w:ascii="Montserrat" w:hAnsi="Montserrat"/>
          <w:sz w:val="24"/>
        </w:rPr>
        <w:t>However, it is common for characters to benefit from a number of advantages which are not the result of their own experience.</w:t>
      </w:r>
      <w:r w:rsidR="006F60BF" w:rsidRPr="00243812">
        <w:rPr>
          <w:rFonts w:ascii="Montserrat" w:hAnsi="Montserrat"/>
          <w:sz w:val="24"/>
        </w:rPr>
        <w:t xml:space="preserve"> </w:t>
      </w:r>
      <w:r w:rsidRPr="00243812">
        <w:rPr>
          <w:rFonts w:ascii="Montserrat" w:hAnsi="Montserrat"/>
          <w:sz w:val="24"/>
        </w:rPr>
        <w:t>Usually being resources, power, power items, and the like.</w:t>
      </w:r>
      <w:r w:rsidR="006F60BF" w:rsidRPr="00243812">
        <w:rPr>
          <w:rFonts w:ascii="Montserrat" w:hAnsi="Montserrat"/>
          <w:sz w:val="24"/>
        </w:rPr>
        <w:t xml:space="preserve"> </w:t>
      </w:r>
      <w:r w:rsidRPr="00243812">
        <w:rPr>
          <w:rFonts w:ascii="Montserrat" w:hAnsi="Montserrat"/>
          <w:sz w:val="24"/>
        </w:rPr>
        <w:t>Such benefits can be kept track of through the use of obligation.</w:t>
      </w:r>
      <w:r w:rsidR="006F60BF" w:rsidRPr="00243812">
        <w:rPr>
          <w:rFonts w:ascii="Montserrat" w:hAnsi="Montserrat"/>
          <w:sz w:val="24"/>
        </w:rPr>
        <w:t xml:space="preserve"> </w:t>
      </w:r>
      <w:r w:rsidRPr="00243812">
        <w:rPr>
          <w:rFonts w:ascii="Montserrat" w:hAnsi="Montserrat"/>
          <w:sz w:val="24"/>
        </w:rPr>
        <w:t>Obligation is the same as experience except that what it represents has not been earned by the character.</w:t>
      </w:r>
      <w:r w:rsidR="006F60BF" w:rsidRPr="00243812">
        <w:rPr>
          <w:rFonts w:ascii="Montserrat" w:hAnsi="Montserrat"/>
          <w:sz w:val="24"/>
        </w:rPr>
        <w:t xml:space="preserve"> </w:t>
      </w:r>
      <w:r w:rsidRPr="00243812">
        <w:rPr>
          <w:rFonts w:ascii="Montserrat" w:hAnsi="Montserrat"/>
          <w:sz w:val="24"/>
        </w:rPr>
        <w:t>Since it is an abstract sort of association, obligation and experience equate to a potential for effect.</w:t>
      </w:r>
      <w:r w:rsidR="006F60BF" w:rsidRPr="00243812">
        <w:rPr>
          <w:rFonts w:ascii="Montserrat" w:hAnsi="Montserrat"/>
          <w:sz w:val="24"/>
        </w:rPr>
        <w:t xml:space="preserve"> </w:t>
      </w:r>
      <w:r w:rsidRPr="00243812">
        <w:rPr>
          <w:rFonts w:ascii="Montserrat" w:hAnsi="Montserrat"/>
          <w:sz w:val="24"/>
        </w:rPr>
        <w:t>Thus experience and obligation values should be key to the investment of any aspect of a character or other construct capable of having a consequential effect.</w:t>
      </w:r>
    </w:p>
    <w:p w14:paraId="106B5828" w14:textId="072CF4EA" w:rsidR="004E739B" w:rsidRPr="00243812" w:rsidRDefault="00243812" w:rsidP="00F01A18">
      <w:pPr>
        <w:pStyle w:val="NoSpacing"/>
        <w:rPr>
          <w:rFonts w:ascii="Montserrat" w:hAnsi="Montserrat"/>
          <w:sz w:val="24"/>
        </w:rPr>
      </w:pPr>
      <w:r w:rsidRPr="00243812">
        <w:rPr>
          <w:rFonts w:ascii="Montserrat" w:hAnsi="Montserrat"/>
          <w:sz w:val="24"/>
        </w:rPr>
        <w:tab/>
        <w:t>One item of particular usefulness is a two fold system of meteing experiance and obligation is a standard for existence.</w:t>
      </w:r>
      <w:r w:rsidR="006F60BF" w:rsidRPr="00243812">
        <w:rPr>
          <w:rFonts w:ascii="Montserrat" w:hAnsi="Montserrat"/>
          <w:sz w:val="24"/>
        </w:rPr>
        <w:t xml:space="preserve"> </w:t>
      </w:r>
      <w:r w:rsidRPr="00243812">
        <w:rPr>
          <w:rFonts w:ascii="Montserrat" w:hAnsi="Montserrat"/>
          <w:sz w:val="24"/>
        </w:rPr>
        <w:t>Existence is the upper limit for any thing of this nature.</w:t>
      </w:r>
      <w:r w:rsidR="006F60BF" w:rsidRPr="00243812">
        <w:rPr>
          <w:rFonts w:ascii="Montserrat" w:hAnsi="Montserrat"/>
          <w:sz w:val="24"/>
        </w:rPr>
        <w:t xml:space="preserve"> </w:t>
      </w:r>
      <w:r w:rsidRPr="00243812">
        <w:rPr>
          <w:rFonts w:ascii="Montserrat" w:hAnsi="Montserrat"/>
          <w:sz w:val="24"/>
        </w:rPr>
        <w:t>That is the reigning absolute.</w:t>
      </w:r>
      <w:r w:rsidR="006F60BF" w:rsidRPr="00243812">
        <w:rPr>
          <w:rFonts w:ascii="Montserrat" w:hAnsi="Montserrat"/>
          <w:sz w:val="24"/>
        </w:rPr>
        <w:t xml:space="preserve"> </w:t>
      </w:r>
      <w:r w:rsidRPr="00243812">
        <w:rPr>
          <w:rFonts w:ascii="Montserrat" w:hAnsi="Montserrat"/>
          <w:sz w:val="24"/>
        </w:rPr>
        <w:t>That is where power really comes into any significance.</w:t>
      </w:r>
      <w:r w:rsidR="006F60BF" w:rsidRPr="00243812">
        <w:rPr>
          <w:rFonts w:ascii="Montserrat" w:hAnsi="Montserrat"/>
          <w:sz w:val="24"/>
        </w:rPr>
        <w:t xml:space="preserve"> </w:t>
      </w:r>
      <w:r w:rsidRPr="00243812">
        <w:rPr>
          <w:rFonts w:ascii="Montserrat" w:hAnsi="Montserrat"/>
          <w:sz w:val="24"/>
        </w:rPr>
        <w:t>Thus there should be experience and obligation based on the experience of a significant event, of the obligation regarding the handling of a particular event.</w:t>
      </w:r>
      <w:r w:rsidR="006F60BF" w:rsidRPr="00243812">
        <w:rPr>
          <w:rFonts w:ascii="Montserrat" w:hAnsi="Montserrat"/>
          <w:sz w:val="24"/>
        </w:rPr>
        <w:t xml:space="preserve"> </w:t>
      </w:r>
      <w:r w:rsidRPr="00243812">
        <w:rPr>
          <w:rFonts w:ascii="Montserrat" w:hAnsi="Montserrat"/>
          <w:sz w:val="24"/>
        </w:rPr>
        <w:t>On the other hand, there are times of such significance to a character that change the way a character sees himself and his own existence.</w:t>
      </w:r>
      <w:r w:rsidR="006F60BF" w:rsidRPr="00243812">
        <w:rPr>
          <w:rFonts w:ascii="Montserrat" w:hAnsi="Montserrat"/>
          <w:sz w:val="24"/>
        </w:rPr>
        <w:t xml:space="preserve"> </w:t>
      </w:r>
      <w:r w:rsidRPr="00243812">
        <w:rPr>
          <w:rFonts w:ascii="Montserrat" w:hAnsi="Montserrat"/>
          <w:sz w:val="24"/>
        </w:rPr>
        <w:t>These are ordeals; they should have limited ratings to be used as modifiers to the character's overall experience or obligation.</w:t>
      </w:r>
      <w:r w:rsidR="006F60BF" w:rsidRPr="00243812">
        <w:rPr>
          <w:rFonts w:ascii="Montserrat" w:hAnsi="Montserrat"/>
          <w:sz w:val="24"/>
        </w:rPr>
        <w:t xml:space="preserve"> </w:t>
      </w:r>
      <w:r w:rsidRPr="00243812">
        <w:rPr>
          <w:rFonts w:ascii="Montserrat" w:hAnsi="Montserrat"/>
          <w:sz w:val="24"/>
        </w:rPr>
        <w:t>So an ordeal rating can be the gain for a specific adventure or subplot, as well as the cost for gaining some benefit or item of power, etc.</w:t>
      </w:r>
    </w:p>
    <w:p w14:paraId="0121BDA4" w14:textId="1BEFCAF1" w:rsidR="004E739B" w:rsidRPr="00243812" w:rsidRDefault="00243812" w:rsidP="00F01A18">
      <w:pPr>
        <w:pStyle w:val="NoSpacing"/>
        <w:rPr>
          <w:rFonts w:ascii="Montserrat" w:hAnsi="Montserrat"/>
          <w:sz w:val="24"/>
        </w:rPr>
      </w:pPr>
      <w:r w:rsidRPr="00243812">
        <w:rPr>
          <w:rFonts w:ascii="Montserrat" w:hAnsi="Montserrat"/>
          <w:sz w:val="24"/>
        </w:rPr>
        <w:br w:type="page"/>
        <w:t>The typical game considers strength, dexterity, charisma, intelligence, will, health, and the like to be measurable attributes.</w:t>
      </w:r>
      <w:r w:rsidR="006F60BF" w:rsidRPr="00243812">
        <w:rPr>
          <w:rFonts w:ascii="Montserrat" w:hAnsi="Montserrat"/>
          <w:sz w:val="24"/>
        </w:rPr>
        <w:t xml:space="preserve"> </w:t>
      </w:r>
      <w:r w:rsidRPr="00243812">
        <w:rPr>
          <w:rFonts w:ascii="Montserrat" w:hAnsi="Montserrat"/>
          <w:sz w:val="24"/>
        </w:rPr>
        <w:t>In truth that is not so, and attributes of that nature are artificial and usually are the cause of eventual dissatisfaction with game systems.</w:t>
      </w:r>
      <w:r w:rsidR="006F60BF" w:rsidRPr="00243812">
        <w:rPr>
          <w:rFonts w:ascii="Montserrat" w:hAnsi="Montserrat"/>
          <w:sz w:val="24"/>
        </w:rPr>
        <w:t xml:space="preserve"> </w:t>
      </w:r>
      <w:r w:rsidRPr="00243812">
        <w:rPr>
          <w:rFonts w:ascii="Montserrat" w:hAnsi="Montserrat"/>
          <w:sz w:val="24"/>
        </w:rPr>
        <w:t>Unfortunately, realism is usually only attainable with an incredibly cumbersome system of rules and limitations.</w:t>
      </w:r>
      <w:r w:rsidR="006F60BF" w:rsidRPr="00243812">
        <w:rPr>
          <w:rFonts w:ascii="Montserrat" w:hAnsi="Montserrat"/>
          <w:sz w:val="24"/>
        </w:rPr>
        <w:t xml:space="preserve"> </w:t>
      </w:r>
      <w:r w:rsidRPr="00243812">
        <w:rPr>
          <w:rFonts w:ascii="Montserrat" w:hAnsi="Montserrat"/>
          <w:sz w:val="24"/>
        </w:rPr>
        <w:t>Another turn off.</w:t>
      </w:r>
      <w:r w:rsidR="006F60BF" w:rsidRPr="00243812">
        <w:rPr>
          <w:rFonts w:ascii="Montserrat" w:hAnsi="Montserrat"/>
          <w:sz w:val="24"/>
        </w:rPr>
        <w:t xml:space="preserve"> </w:t>
      </w:r>
      <w:r w:rsidRPr="00243812">
        <w:rPr>
          <w:rFonts w:ascii="Montserrat" w:hAnsi="Montserrat"/>
          <w:sz w:val="24"/>
        </w:rPr>
        <w:t>That is a hard issue to split; realism and ease of play.</w:t>
      </w:r>
    </w:p>
    <w:p w14:paraId="0674FE85" w14:textId="650E568F" w:rsidR="004E739B" w:rsidRPr="00243812" w:rsidRDefault="00243812" w:rsidP="00F01A18">
      <w:pPr>
        <w:pStyle w:val="NoSpacing"/>
        <w:rPr>
          <w:rFonts w:ascii="Montserrat" w:hAnsi="Montserrat"/>
          <w:sz w:val="24"/>
        </w:rPr>
      </w:pPr>
      <w:r w:rsidRPr="00243812">
        <w:rPr>
          <w:rFonts w:ascii="Montserrat" w:hAnsi="Montserrat"/>
          <w:sz w:val="24"/>
        </w:rPr>
        <w:br w:type="page"/>
        <w:t>REALM</w:t>
      </w:r>
      <w:r w:rsidRPr="00243812">
        <w:rPr>
          <w:rFonts w:ascii="Montserrat" w:hAnsi="Montserrat"/>
          <w:sz w:val="24"/>
        </w:rPr>
        <w:tab/>
        <w:t>EXISTENCE</w:t>
      </w:r>
      <w:r w:rsidR="006F60BF" w:rsidRPr="00243812">
        <w:rPr>
          <w:rFonts w:ascii="Montserrat" w:hAnsi="Montserrat"/>
          <w:sz w:val="24"/>
        </w:rPr>
        <w:tab/>
      </w:r>
      <w:r w:rsidRPr="00243812">
        <w:rPr>
          <w:rFonts w:ascii="Montserrat" w:hAnsi="Montserrat"/>
          <w:sz w:val="24"/>
        </w:rPr>
        <w:t>EXECUTION</w:t>
      </w:r>
      <w:r w:rsidR="006F60BF" w:rsidRPr="00243812">
        <w:rPr>
          <w:rFonts w:ascii="Montserrat" w:hAnsi="Montserrat"/>
          <w:sz w:val="24"/>
        </w:rPr>
        <w:tab/>
      </w:r>
      <w:r w:rsidRPr="00243812">
        <w:rPr>
          <w:rFonts w:ascii="Montserrat" w:hAnsi="Montserrat"/>
          <w:sz w:val="24"/>
        </w:rPr>
        <w:t>EXPRESSION</w:t>
      </w:r>
      <w:r w:rsidRPr="00243812">
        <w:rPr>
          <w:rFonts w:ascii="Montserrat" w:hAnsi="Montserrat"/>
          <w:sz w:val="24"/>
        </w:rPr>
        <w:tab/>
        <w:t>EXPERIENCE</w:t>
      </w:r>
    </w:p>
    <w:p w14:paraId="5154E1CC" w14:textId="152030F6" w:rsidR="004E739B" w:rsidRPr="00243812" w:rsidRDefault="00243812" w:rsidP="00F01A18">
      <w:pPr>
        <w:pStyle w:val="NoSpacing"/>
        <w:rPr>
          <w:rFonts w:ascii="Montserrat" w:hAnsi="Montserrat"/>
          <w:sz w:val="24"/>
        </w:rPr>
      </w:pPr>
      <w:r w:rsidRPr="00243812">
        <w:rPr>
          <w:rFonts w:ascii="Montserrat" w:hAnsi="Montserrat"/>
          <w:sz w:val="24"/>
        </w:rPr>
        <w:t>SOUL</w:t>
      </w:r>
      <w:r w:rsidR="006F60BF" w:rsidRPr="00243812">
        <w:rPr>
          <w:rFonts w:ascii="Montserrat" w:hAnsi="Montserrat"/>
          <w:sz w:val="24"/>
        </w:rPr>
        <w:tab/>
      </w:r>
      <w:r w:rsidRPr="00243812">
        <w:rPr>
          <w:rFonts w:ascii="Montserrat" w:hAnsi="Montserrat"/>
          <w:sz w:val="24"/>
        </w:rPr>
        <w:t>AWARENESS</w:t>
      </w:r>
      <w:r w:rsidR="006F60BF" w:rsidRPr="00243812">
        <w:rPr>
          <w:rFonts w:ascii="Montserrat" w:hAnsi="Montserrat"/>
          <w:sz w:val="24"/>
        </w:rPr>
        <w:tab/>
      </w:r>
      <w:r w:rsidRPr="00243812">
        <w:rPr>
          <w:rFonts w:ascii="Montserrat" w:hAnsi="Montserrat"/>
          <w:sz w:val="24"/>
        </w:rPr>
        <w:t>INTENT</w:t>
      </w:r>
      <w:r w:rsidR="006F60BF" w:rsidRPr="00243812">
        <w:rPr>
          <w:rFonts w:ascii="Montserrat" w:hAnsi="Montserrat"/>
          <w:sz w:val="24"/>
        </w:rPr>
        <w:tab/>
      </w:r>
      <w:r w:rsidRPr="00243812">
        <w:rPr>
          <w:rFonts w:ascii="Montserrat" w:hAnsi="Montserrat"/>
          <w:sz w:val="24"/>
        </w:rPr>
        <w:t>SPIRIT</w:t>
      </w:r>
    </w:p>
    <w:p w14:paraId="40673E43" w14:textId="179CFBD2" w:rsidR="004E739B" w:rsidRPr="00243812" w:rsidRDefault="00243812" w:rsidP="00F01A18">
      <w:pPr>
        <w:pStyle w:val="NoSpacing"/>
        <w:rPr>
          <w:rFonts w:ascii="Montserrat" w:hAnsi="Montserrat"/>
          <w:sz w:val="24"/>
        </w:rPr>
      </w:pPr>
      <w:r w:rsidRPr="00243812">
        <w:rPr>
          <w:rFonts w:ascii="Montserrat" w:hAnsi="Montserrat"/>
          <w:sz w:val="24"/>
        </w:rPr>
        <w:t>BODY</w:t>
      </w:r>
      <w:r w:rsidR="006F60BF" w:rsidRPr="00243812">
        <w:rPr>
          <w:rFonts w:ascii="Montserrat" w:hAnsi="Montserrat"/>
          <w:sz w:val="24"/>
        </w:rPr>
        <w:tab/>
      </w:r>
      <w:r w:rsidRPr="00243812">
        <w:rPr>
          <w:rFonts w:ascii="Montserrat" w:hAnsi="Montserrat"/>
          <w:sz w:val="24"/>
        </w:rPr>
        <w:t>STRUCTURE</w:t>
      </w:r>
      <w:r w:rsidR="006F60BF" w:rsidRPr="00243812">
        <w:rPr>
          <w:rFonts w:ascii="Montserrat" w:hAnsi="Montserrat"/>
          <w:sz w:val="24"/>
        </w:rPr>
        <w:tab/>
      </w:r>
      <w:r w:rsidRPr="00243812">
        <w:rPr>
          <w:rFonts w:ascii="Montserrat" w:hAnsi="Montserrat"/>
          <w:sz w:val="24"/>
        </w:rPr>
        <w:t>IMPLEMENTATION</w:t>
      </w:r>
    </w:p>
    <w:p w14:paraId="53CC6130" w14:textId="414113AC" w:rsidR="004E739B" w:rsidRPr="00243812" w:rsidRDefault="00243812" w:rsidP="00F01A18">
      <w:pPr>
        <w:pStyle w:val="NoSpacing"/>
        <w:rPr>
          <w:rFonts w:ascii="Montserrat" w:hAnsi="Montserrat"/>
          <w:sz w:val="24"/>
        </w:rPr>
      </w:pPr>
      <w:r w:rsidRPr="00243812">
        <w:rPr>
          <w:rFonts w:ascii="Montserrat" w:hAnsi="Montserrat"/>
          <w:sz w:val="24"/>
        </w:rPr>
        <w:t>MIND</w:t>
      </w:r>
      <w:r w:rsidR="006F60BF" w:rsidRPr="00243812">
        <w:rPr>
          <w:rFonts w:ascii="Montserrat" w:hAnsi="Montserrat"/>
          <w:sz w:val="24"/>
        </w:rPr>
        <w:tab/>
      </w:r>
      <w:r w:rsidRPr="00243812">
        <w:rPr>
          <w:rFonts w:ascii="Montserrat" w:hAnsi="Montserrat"/>
          <w:sz w:val="24"/>
        </w:rPr>
        <w:t>INTERPRETATION</w:t>
      </w:r>
      <w:r w:rsidRPr="00243812">
        <w:rPr>
          <w:rFonts w:ascii="Montserrat" w:hAnsi="Montserrat"/>
          <w:sz w:val="24"/>
        </w:rPr>
        <w:tab/>
        <w:t>ARTICULATION</w:t>
      </w:r>
    </w:p>
    <w:p w14:paraId="62B947E6" w14:textId="26BE5B50" w:rsidR="004E739B" w:rsidRPr="00243812" w:rsidRDefault="006F60BF" w:rsidP="00F01A18">
      <w:pPr>
        <w:pStyle w:val="NoSpacing"/>
        <w:rPr>
          <w:rFonts w:ascii="Montserrat" w:hAnsi="Montserrat"/>
          <w:sz w:val="24"/>
        </w:rPr>
      </w:pPr>
      <w:r w:rsidRPr="00243812">
        <w:rPr>
          <w:rFonts w:ascii="Montserrat" w:hAnsi="Montserrat"/>
          <w:sz w:val="24"/>
        </w:rPr>
        <w:tab/>
        <w:t>PERCEPTION</w:t>
      </w:r>
      <w:r w:rsidRPr="00243812">
        <w:rPr>
          <w:rFonts w:ascii="Montserrat" w:hAnsi="Montserrat"/>
          <w:sz w:val="24"/>
        </w:rPr>
        <w:tab/>
        <w:t>ASSOCIATION</w:t>
      </w:r>
    </w:p>
    <w:p w14:paraId="79083E1C" w14:textId="77006140" w:rsidR="004E739B" w:rsidRPr="00243812" w:rsidRDefault="006F60BF" w:rsidP="00F01A18">
      <w:pPr>
        <w:pStyle w:val="NoSpacing"/>
        <w:rPr>
          <w:rFonts w:ascii="Montserrat" w:hAnsi="Montserrat"/>
          <w:sz w:val="24"/>
        </w:rPr>
      </w:pPr>
      <w:r w:rsidRPr="00243812">
        <w:rPr>
          <w:rFonts w:ascii="Montserrat" w:hAnsi="Montserrat"/>
          <w:sz w:val="24"/>
        </w:rPr>
        <w:tab/>
        <w:t>ACCELLERATION</w:t>
      </w:r>
    </w:p>
    <w:p w14:paraId="4C43A62B" w14:textId="60F14B8B" w:rsidR="004E739B" w:rsidRPr="00243812" w:rsidRDefault="006F60BF" w:rsidP="00F01A18">
      <w:pPr>
        <w:pStyle w:val="NoSpacing"/>
        <w:rPr>
          <w:rFonts w:ascii="Montserrat" w:hAnsi="Montserrat"/>
          <w:sz w:val="24"/>
        </w:rPr>
      </w:pPr>
      <w:r w:rsidRPr="00243812">
        <w:rPr>
          <w:rFonts w:ascii="Montserrat" w:hAnsi="Montserrat"/>
          <w:sz w:val="24"/>
        </w:rPr>
        <w:tab/>
        <w:t>EQUILIBRIUM</w:t>
      </w:r>
    </w:p>
    <w:p w14:paraId="5A4A8BF9" w14:textId="2FD9CCF0" w:rsidR="004E739B" w:rsidRPr="00243812" w:rsidRDefault="006F60BF" w:rsidP="00F01A18">
      <w:pPr>
        <w:pStyle w:val="NoSpacing"/>
        <w:rPr>
          <w:rFonts w:ascii="Montserrat" w:hAnsi="Montserrat"/>
          <w:sz w:val="24"/>
        </w:rPr>
      </w:pPr>
      <w:r w:rsidRPr="00243812">
        <w:rPr>
          <w:rFonts w:ascii="Montserrat" w:hAnsi="Montserrat"/>
          <w:sz w:val="24"/>
        </w:rPr>
        <w:tab/>
        <w:t>OBLIGATION</w:t>
      </w:r>
    </w:p>
    <w:p w14:paraId="78E8ACD1" w14:textId="21789D30" w:rsidR="004E739B" w:rsidRPr="00243812" w:rsidRDefault="00243812" w:rsidP="00F01A18">
      <w:pPr>
        <w:pStyle w:val="NoSpacing"/>
        <w:rPr>
          <w:rFonts w:ascii="Montserrat" w:hAnsi="Montserrat"/>
          <w:sz w:val="24"/>
        </w:rPr>
      </w:pPr>
      <w:r w:rsidRPr="00243812">
        <w:rPr>
          <w:rFonts w:ascii="Montserrat" w:hAnsi="Montserrat"/>
          <w:sz w:val="24"/>
        </w:rPr>
        <w:br w:type="page"/>
        <w:t>BODY</w:t>
      </w:r>
      <w:r w:rsidR="006F60BF" w:rsidRPr="00243812">
        <w:rPr>
          <w:rFonts w:ascii="Montserrat" w:hAnsi="Montserrat"/>
          <w:sz w:val="24"/>
        </w:rPr>
        <w:tab/>
      </w:r>
      <w:r w:rsidRPr="00243812">
        <w:rPr>
          <w:rFonts w:ascii="Montserrat" w:hAnsi="Montserrat"/>
          <w:sz w:val="24"/>
        </w:rPr>
        <w:t>PERCEPTION</w:t>
      </w:r>
      <w:r w:rsidR="006F60BF" w:rsidRPr="00243812">
        <w:rPr>
          <w:rFonts w:ascii="Montserrat" w:hAnsi="Montserrat"/>
          <w:sz w:val="24"/>
        </w:rPr>
        <w:tab/>
      </w:r>
      <w:r w:rsidRPr="00243812">
        <w:rPr>
          <w:rFonts w:ascii="Montserrat" w:hAnsi="Montserrat"/>
          <w:sz w:val="24"/>
        </w:rPr>
        <w:t>MATTER</w:t>
      </w:r>
    </w:p>
    <w:p w14:paraId="113AB435" w14:textId="5C81D44F" w:rsidR="004E739B" w:rsidRPr="00243812" w:rsidRDefault="00243812" w:rsidP="00F01A18">
      <w:pPr>
        <w:pStyle w:val="NoSpacing"/>
        <w:rPr>
          <w:rFonts w:ascii="Montserrat" w:hAnsi="Montserrat"/>
          <w:sz w:val="24"/>
        </w:rPr>
      </w:pPr>
      <w:r w:rsidRPr="00243812">
        <w:rPr>
          <w:rFonts w:ascii="Montserrat" w:hAnsi="Montserrat"/>
          <w:sz w:val="24"/>
        </w:rPr>
        <w:t>MASS</w:t>
      </w:r>
      <w:r w:rsidR="006F60BF" w:rsidRPr="00243812">
        <w:rPr>
          <w:rFonts w:ascii="Montserrat" w:hAnsi="Montserrat"/>
          <w:sz w:val="24"/>
        </w:rPr>
        <w:tab/>
      </w:r>
      <w:r w:rsidRPr="00243812">
        <w:rPr>
          <w:rFonts w:ascii="Montserrat" w:hAnsi="Montserrat"/>
          <w:sz w:val="24"/>
        </w:rPr>
        <w:t>STRUCTURE</w:t>
      </w:r>
    </w:p>
    <w:p w14:paraId="1420067C" w14:textId="77777777" w:rsidR="004E739B" w:rsidRPr="00243812" w:rsidRDefault="004E739B" w:rsidP="00F01A18">
      <w:pPr>
        <w:pStyle w:val="NoSpacing"/>
        <w:rPr>
          <w:rFonts w:ascii="Montserrat" w:hAnsi="Montserrat"/>
          <w:sz w:val="24"/>
        </w:rPr>
      </w:pPr>
    </w:p>
    <w:p w14:paraId="2BA5837D" w14:textId="43E68CBA" w:rsidR="004E739B" w:rsidRPr="00243812" w:rsidRDefault="00243812" w:rsidP="00F01A18">
      <w:pPr>
        <w:pStyle w:val="NoSpacing"/>
        <w:rPr>
          <w:rFonts w:ascii="Montserrat" w:hAnsi="Montserrat"/>
          <w:sz w:val="24"/>
        </w:rPr>
      </w:pPr>
      <w:r w:rsidRPr="00243812">
        <w:rPr>
          <w:rFonts w:ascii="Montserrat" w:hAnsi="Montserrat"/>
          <w:sz w:val="24"/>
        </w:rPr>
        <w:t>MIND</w:t>
      </w:r>
      <w:r w:rsidR="006F60BF" w:rsidRPr="00243812">
        <w:rPr>
          <w:rFonts w:ascii="Montserrat" w:hAnsi="Montserrat"/>
          <w:sz w:val="24"/>
        </w:rPr>
        <w:tab/>
      </w:r>
      <w:r w:rsidRPr="00243812">
        <w:rPr>
          <w:rFonts w:ascii="Montserrat" w:hAnsi="Montserrat"/>
          <w:sz w:val="24"/>
        </w:rPr>
        <w:t>INTERPRETATION</w:t>
      </w:r>
      <w:r w:rsidR="006F60BF" w:rsidRPr="00243812">
        <w:rPr>
          <w:rFonts w:ascii="Montserrat" w:hAnsi="Montserrat"/>
          <w:sz w:val="24"/>
        </w:rPr>
        <w:tab/>
      </w:r>
      <w:r w:rsidRPr="00243812">
        <w:rPr>
          <w:rFonts w:ascii="Montserrat" w:hAnsi="Montserrat"/>
          <w:sz w:val="24"/>
        </w:rPr>
        <w:t>IMPLEMENTATION</w:t>
      </w:r>
    </w:p>
    <w:p w14:paraId="07B20DFB" w14:textId="77777777" w:rsidR="004E739B" w:rsidRPr="00243812" w:rsidRDefault="00243812" w:rsidP="00F01A18">
      <w:pPr>
        <w:pStyle w:val="NoSpacing"/>
        <w:rPr>
          <w:rFonts w:ascii="Montserrat" w:hAnsi="Montserrat"/>
          <w:sz w:val="24"/>
        </w:rPr>
      </w:pPr>
      <w:r w:rsidRPr="00243812">
        <w:rPr>
          <w:rFonts w:ascii="Montserrat" w:hAnsi="Montserrat"/>
          <w:sz w:val="24"/>
        </w:rPr>
        <w:t>ARTICULATION</w:t>
      </w:r>
      <w:r w:rsidRPr="00243812">
        <w:rPr>
          <w:rFonts w:ascii="Montserrat" w:hAnsi="Montserrat"/>
          <w:sz w:val="24"/>
        </w:rPr>
        <w:tab/>
        <w:t>ASSOCIATION</w:t>
      </w:r>
    </w:p>
    <w:p w14:paraId="54CF192B" w14:textId="77777777" w:rsidR="004E739B" w:rsidRPr="00243812" w:rsidRDefault="004E739B" w:rsidP="00F01A18">
      <w:pPr>
        <w:pStyle w:val="NoSpacing"/>
        <w:rPr>
          <w:rFonts w:ascii="Montserrat" w:hAnsi="Montserrat"/>
          <w:sz w:val="24"/>
        </w:rPr>
      </w:pPr>
    </w:p>
    <w:p w14:paraId="28056F4C" w14:textId="4552B86C" w:rsidR="004E739B" w:rsidRPr="00243812" w:rsidRDefault="00243812" w:rsidP="00F01A18">
      <w:pPr>
        <w:pStyle w:val="NoSpacing"/>
        <w:rPr>
          <w:rFonts w:ascii="Montserrat" w:hAnsi="Montserrat"/>
          <w:sz w:val="24"/>
        </w:rPr>
      </w:pPr>
      <w:r w:rsidRPr="00243812">
        <w:rPr>
          <w:rFonts w:ascii="Montserrat" w:hAnsi="Montserrat"/>
          <w:sz w:val="24"/>
        </w:rPr>
        <w:t>SOUL</w:t>
      </w:r>
      <w:r w:rsidR="006F60BF" w:rsidRPr="00243812">
        <w:rPr>
          <w:rFonts w:ascii="Montserrat" w:hAnsi="Montserrat"/>
          <w:sz w:val="24"/>
        </w:rPr>
        <w:tab/>
      </w:r>
      <w:r w:rsidRPr="00243812">
        <w:rPr>
          <w:rFonts w:ascii="Montserrat" w:hAnsi="Montserrat"/>
          <w:sz w:val="24"/>
        </w:rPr>
        <w:t>AWARENESS</w:t>
      </w:r>
      <w:r w:rsidR="006F60BF" w:rsidRPr="00243812">
        <w:rPr>
          <w:rFonts w:ascii="Montserrat" w:hAnsi="Montserrat"/>
          <w:sz w:val="24"/>
        </w:rPr>
        <w:tab/>
      </w:r>
      <w:r w:rsidRPr="00243812">
        <w:rPr>
          <w:rFonts w:ascii="Montserrat" w:hAnsi="Montserrat"/>
          <w:sz w:val="24"/>
        </w:rPr>
        <w:t>ENERGY</w:t>
      </w:r>
    </w:p>
    <w:p w14:paraId="738B86EE" w14:textId="6F1F2984" w:rsidR="004E739B" w:rsidRPr="00243812" w:rsidRDefault="00243812" w:rsidP="00F01A18">
      <w:pPr>
        <w:pStyle w:val="NoSpacing"/>
        <w:rPr>
          <w:rFonts w:ascii="Montserrat" w:hAnsi="Montserrat"/>
          <w:sz w:val="24"/>
        </w:rPr>
      </w:pPr>
      <w:r w:rsidRPr="00243812">
        <w:rPr>
          <w:rFonts w:ascii="Montserrat" w:hAnsi="Montserrat"/>
          <w:sz w:val="24"/>
        </w:rPr>
        <w:t>MAGNITUDE</w:t>
      </w:r>
      <w:r w:rsidR="006F60BF" w:rsidRPr="00243812">
        <w:rPr>
          <w:rFonts w:ascii="Montserrat" w:hAnsi="Montserrat"/>
          <w:sz w:val="24"/>
        </w:rPr>
        <w:tab/>
      </w:r>
      <w:r w:rsidRPr="00243812">
        <w:rPr>
          <w:rFonts w:ascii="Montserrat" w:hAnsi="Montserrat"/>
          <w:sz w:val="24"/>
        </w:rPr>
        <w:t>INTENT</w:t>
      </w:r>
    </w:p>
    <w:p w14:paraId="4AC44DE0" w14:textId="77777777" w:rsidR="004E739B" w:rsidRPr="00243812" w:rsidRDefault="004E739B" w:rsidP="00F01A18">
      <w:pPr>
        <w:pStyle w:val="NoSpacing"/>
        <w:rPr>
          <w:rFonts w:ascii="Montserrat" w:hAnsi="Montserrat"/>
          <w:sz w:val="24"/>
        </w:rPr>
      </w:pPr>
    </w:p>
    <w:p w14:paraId="67EC5620" w14:textId="77777777" w:rsidR="004E739B" w:rsidRPr="00243812" w:rsidRDefault="00243812" w:rsidP="00F01A18">
      <w:pPr>
        <w:pStyle w:val="NoSpacing"/>
        <w:rPr>
          <w:rFonts w:ascii="Montserrat" w:hAnsi="Montserrat"/>
          <w:sz w:val="24"/>
        </w:rPr>
      </w:pPr>
      <w:r w:rsidRPr="00243812">
        <w:rPr>
          <w:rFonts w:ascii="Montserrat" w:hAnsi="Montserrat"/>
          <w:sz w:val="24"/>
        </w:rPr>
        <w:t>SPIRIT</w:t>
      </w:r>
    </w:p>
    <w:p w14:paraId="70B0FBF7" w14:textId="0C2F6268" w:rsidR="004E739B" w:rsidRPr="00243812" w:rsidRDefault="00243812" w:rsidP="00F01A18">
      <w:pPr>
        <w:pStyle w:val="NoSpacing"/>
        <w:rPr>
          <w:rFonts w:ascii="Montserrat" w:hAnsi="Montserrat"/>
          <w:sz w:val="24"/>
        </w:rPr>
      </w:pPr>
      <w:r w:rsidRPr="00243812">
        <w:rPr>
          <w:rFonts w:ascii="Montserrat" w:hAnsi="Montserrat"/>
          <w:sz w:val="24"/>
        </w:rPr>
        <w:br w:type="page"/>
        <w:t>BODY</w:t>
      </w:r>
      <w:r w:rsidR="006F60BF" w:rsidRPr="00243812">
        <w:rPr>
          <w:rFonts w:ascii="Montserrat" w:hAnsi="Montserrat"/>
          <w:sz w:val="24"/>
        </w:rPr>
        <w:tab/>
      </w:r>
      <w:r w:rsidRPr="00243812">
        <w:rPr>
          <w:rFonts w:ascii="Montserrat" w:hAnsi="Montserrat"/>
          <w:sz w:val="24"/>
        </w:rPr>
        <w:t>PERCEPTION</w:t>
      </w:r>
      <w:r w:rsidRPr="00243812">
        <w:rPr>
          <w:rFonts w:ascii="Montserrat" w:hAnsi="Montserrat"/>
          <w:sz w:val="24"/>
        </w:rPr>
        <w:tab/>
        <w:t>INTERPRETATION</w:t>
      </w:r>
      <w:r w:rsidRPr="00243812">
        <w:rPr>
          <w:rFonts w:ascii="Montserrat" w:hAnsi="Montserrat"/>
          <w:sz w:val="24"/>
        </w:rPr>
        <w:tab/>
        <w:t>MIND</w:t>
      </w:r>
    </w:p>
    <w:p w14:paraId="50BF139D" w14:textId="2697FD66" w:rsidR="004E739B" w:rsidRPr="00243812" w:rsidRDefault="00243812" w:rsidP="00F01A18">
      <w:pPr>
        <w:pStyle w:val="NoSpacing"/>
        <w:rPr>
          <w:rFonts w:ascii="Montserrat" w:hAnsi="Montserrat"/>
          <w:sz w:val="24"/>
        </w:rPr>
      </w:pPr>
      <w:r w:rsidRPr="00243812">
        <w:rPr>
          <w:rFonts w:ascii="Montserrat" w:hAnsi="Montserrat"/>
          <w:sz w:val="24"/>
        </w:rPr>
        <w:t>SPIRIT</w:t>
      </w:r>
      <w:r w:rsidR="006F60BF" w:rsidRPr="00243812">
        <w:rPr>
          <w:rFonts w:ascii="Montserrat" w:hAnsi="Montserrat"/>
          <w:sz w:val="24"/>
        </w:rPr>
        <w:tab/>
      </w:r>
      <w:r w:rsidRPr="00243812">
        <w:rPr>
          <w:rFonts w:ascii="Montserrat" w:hAnsi="Montserrat"/>
          <w:sz w:val="24"/>
        </w:rPr>
        <w:t>INTENT</w:t>
      </w:r>
      <w:r w:rsidR="006F60BF" w:rsidRPr="00243812">
        <w:rPr>
          <w:rFonts w:ascii="Montserrat" w:hAnsi="Montserrat"/>
          <w:sz w:val="24"/>
        </w:rPr>
        <w:tab/>
      </w:r>
      <w:r w:rsidRPr="00243812">
        <w:rPr>
          <w:rFonts w:ascii="Montserrat" w:hAnsi="Montserrat"/>
          <w:sz w:val="24"/>
        </w:rPr>
        <w:t>AWARENESS</w:t>
      </w:r>
      <w:r w:rsidR="006F60BF" w:rsidRPr="00243812">
        <w:rPr>
          <w:rFonts w:ascii="Montserrat" w:hAnsi="Montserrat"/>
          <w:sz w:val="24"/>
        </w:rPr>
        <w:tab/>
      </w:r>
      <w:r w:rsidRPr="00243812">
        <w:rPr>
          <w:rFonts w:ascii="Montserrat" w:hAnsi="Montserrat"/>
          <w:sz w:val="24"/>
        </w:rPr>
        <w:t>SOUL</w:t>
      </w:r>
    </w:p>
    <w:p w14:paraId="4D6042A1" w14:textId="4FFB0115" w:rsidR="004E739B" w:rsidRPr="00243812" w:rsidRDefault="006F60BF" w:rsidP="00F01A18">
      <w:pPr>
        <w:pStyle w:val="NoSpacing"/>
        <w:rPr>
          <w:rFonts w:ascii="Montserrat" w:hAnsi="Montserrat"/>
          <w:sz w:val="24"/>
        </w:rPr>
      </w:pPr>
      <w:r w:rsidRPr="00243812">
        <w:rPr>
          <w:rFonts w:ascii="Montserrat" w:hAnsi="Montserrat"/>
          <w:sz w:val="24"/>
        </w:rPr>
        <w:tab/>
        <w:t>ARTICULATION</w:t>
      </w:r>
      <w:r w:rsidRPr="00243812">
        <w:rPr>
          <w:rFonts w:ascii="Montserrat" w:hAnsi="Montserrat"/>
          <w:sz w:val="24"/>
        </w:rPr>
        <w:tab/>
        <w:t>ASSOCIATION</w:t>
      </w:r>
    </w:p>
    <w:p w14:paraId="00E8F71B" w14:textId="2A5FBBDB" w:rsidR="004E739B" w:rsidRPr="00243812" w:rsidRDefault="00243812" w:rsidP="00F01A18">
      <w:pPr>
        <w:pStyle w:val="NoSpacing"/>
        <w:rPr>
          <w:rFonts w:ascii="Montserrat" w:hAnsi="Montserrat"/>
          <w:sz w:val="24"/>
        </w:rPr>
      </w:pPr>
      <w:r w:rsidRPr="00243812">
        <w:rPr>
          <w:rFonts w:ascii="Montserrat" w:hAnsi="Montserrat"/>
          <w:sz w:val="24"/>
        </w:rPr>
        <w:br w:type="page"/>
        <w:t>MASS</w:t>
      </w:r>
      <w:r w:rsidR="006F60BF" w:rsidRPr="00243812">
        <w:rPr>
          <w:rFonts w:ascii="Montserrat" w:hAnsi="Montserrat"/>
          <w:sz w:val="24"/>
        </w:rPr>
        <w:tab/>
      </w:r>
      <w:r w:rsidRPr="00243812">
        <w:rPr>
          <w:rFonts w:ascii="Montserrat" w:hAnsi="Montserrat"/>
          <w:sz w:val="24"/>
        </w:rPr>
        <w:t>IMPLEMENTATION</w:t>
      </w:r>
      <w:r w:rsidRPr="00243812">
        <w:rPr>
          <w:rFonts w:ascii="Montserrat" w:hAnsi="Montserrat"/>
          <w:sz w:val="24"/>
        </w:rPr>
        <w:tab/>
        <w:t>STRUCTURE</w:t>
      </w:r>
      <w:r w:rsidR="006F60BF" w:rsidRPr="00243812">
        <w:rPr>
          <w:rFonts w:ascii="Montserrat" w:hAnsi="Montserrat"/>
          <w:sz w:val="24"/>
        </w:rPr>
        <w:tab/>
      </w:r>
      <w:r w:rsidRPr="00243812">
        <w:rPr>
          <w:rFonts w:ascii="Montserrat" w:hAnsi="Montserrat"/>
          <w:sz w:val="24"/>
        </w:rPr>
        <w:t>MATTER</w:t>
      </w:r>
    </w:p>
    <w:p w14:paraId="045C6768" w14:textId="116249C7" w:rsidR="004E739B" w:rsidRPr="00243812" w:rsidRDefault="00243812" w:rsidP="00F01A18">
      <w:pPr>
        <w:pStyle w:val="NoSpacing"/>
        <w:rPr>
          <w:rFonts w:ascii="Montserrat" w:hAnsi="Montserrat"/>
          <w:sz w:val="24"/>
        </w:rPr>
      </w:pPr>
      <w:r w:rsidRPr="00243812">
        <w:rPr>
          <w:rFonts w:ascii="Montserrat" w:hAnsi="Montserrat"/>
          <w:sz w:val="24"/>
        </w:rPr>
        <w:t>MAGNITUDE</w:t>
      </w:r>
      <w:r w:rsidR="006F60BF" w:rsidRPr="00243812">
        <w:rPr>
          <w:rFonts w:ascii="Montserrat" w:hAnsi="Montserrat"/>
          <w:sz w:val="24"/>
        </w:rPr>
        <w:tab/>
      </w:r>
      <w:r w:rsidRPr="00243812">
        <w:rPr>
          <w:rFonts w:ascii="Montserrat" w:hAnsi="Montserrat"/>
          <w:sz w:val="24"/>
        </w:rPr>
        <w:t>ENERGY</w:t>
      </w:r>
    </w:p>
    <w:p w14:paraId="67F7B4C8"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SKIRMISH : GENERAL AND SPECIFIC</w:t>
      </w:r>
    </w:p>
    <w:p w14:paraId="24DF443E" w14:textId="77777777" w:rsidR="004E739B" w:rsidRPr="00243812" w:rsidRDefault="004E739B" w:rsidP="00F01A18">
      <w:pPr>
        <w:pStyle w:val="NoSpacing"/>
        <w:rPr>
          <w:rFonts w:ascii="Montserrat" w:hAnsi="Montserrat"/>
          <w:sz w:val="24"/>
        </w:rPr>
      </w:pPr>
    </w:p>
    <w:p w14:paraId="2449C21C" w14:textId="469FF7CC" w:rsidR="004E739B" w:rsidRPr="00243812" w:rsidRDefault="00243812" w:rsidP="00F01A18">
      <w:pPr>
        <w:pStyle w:val="NoSpacing"/>
        <w:rPr>
          <w:rFonts w:ascii="Montserrat" w:hAnsi="Montserrat"/>
          <w:sz w:val="24"/>
        </w:rPr>
      </w:pPr>
      <w:r w:rsidRPr="00243812">
        <w:rPr>
          <w:rFonts w:ascii="Montserrat" w:hAnsi="Montserrat"/>
          <w:sz w:val="24"/>
        </w:rPr>
        <w:t>What are the specific key elements to an efficient yet intimate general combat system?</w:t>
      </w:r>
      <w:r w:rsidR="006F60BF" w:rsidRPr="00243812">
        <w:rPr>
          <w:rFonts w:ascii="Montserrat" w:hAnsi="Montserrat"/>
          <w:sz w:val="24"/>
        </w:rPr>
        <w:t xml:space="preserve"> </w:t>
      </w:r>
      <w:r w:rsidRPr="00243812">
        <w:rPr>
          <w:rFonts w:ascii="Montserrat" w:hAnsi="Montserrat"/>
          <w:sz w:val="24"/>
        </w:rPr>
        <w:t>What kind of character construct is neccessary for such a system? In a skirmish there are a number of individuals opposing each other in groups.</w:t>
      </w:r>
      <w:r w:rsidR="006F60BF" w:rsidRPr="00243812">
        <w:rPr>
          <w:rFonts w:ascii="Montserrat" w:hAnsi="Montserrat"/>
          <w:sz w:val="24"/>
        </w:rPr>
        <w:t xml:space="preserve"> </w:t>
      </w:r>
      <w:r w:rsidRPr="00243812">
        <w:rPr>
          <w:rFonts w:ascii="Montserrat" w:hAnsi="Montserrat"/>
          <w:sz w:val="24"/>
        </w:rPr>
        <w:t>They have individual encounters that creates the general course of a battle.</w:t>
      </w:r>
      <w:r w:rsidR="006F60BF" w:rsidRPr="00243812">
        <w:rPr>
          <w:rFonts w:ascii="Montserrat" w:hAnsi="Montserrat"/>
          <w:sz w:val="24"/>
        </w:rPr>
        <w:t xml:space="preserve"> </w:t>
      </w:r>
      <w:r w:rsidRPr="00243812">
        <w:rPr>
          <w:rFonts w:ascii="Montserrat" w:hAnsi="Montserrat"/>
          <w:sz w:val="24"/>
        </w:rPr>
        <w:t>An easier way of dealing with mass combat would be a method of determining the side advantage and working back to the specific effect on the individual combatants.</w:t>
      </w:r>
      <w:r w:rsidR="006F60BF" w:rsidRPr="00243812">
        <w:rPr>
          <w:rFonts w:ascii="Montserrat" w:hAnsi="Montserrat"/>
          <w:sz w:val="24"/>
        </w:rPr>
        <w:t xml:space="preserve"> </w:t>
      </w:r>
      <w:r w:rsidRPr="00243812">
        <w:rPr>
          <w:rFonts w:ascii="Montserrat" w:hAnsi="Montserrat"/>
          <w:sz w:val="24"/>
        </w:rPr>
        <w:t>So each combatant would have some characteristic value for effort, effect, and evasion; or something like that.</w:t>
      </w:r>
      <w:r w:rsidR="006F60BF" w:rsidRPr="00243812">
        <w:rPr>
          <w:rFonts w:ascii="Montserrat" w:hAnsi="Montserrat"/>
          <w:sz w:val="24"/>
        </w:rPr>
        <w:t xml:space="preserve"> </w:t>
      </w:r>
      <w:r w:rsidRPr="00243812">
        <w:rPr>
          <w:rFonts w:ascii="Montserrat" w:hAnsi="Montserrat"/>
          <w:sz w:val="24"/>
        </w:rPr>
        <w:t>Even luck or fate or will.</w:t>
      </w:r>
      <w:r w:rsidR="006F60BF" w:rsidRPr="00243812">
        <w:rPr>
          <w:rFonts w:ascii="Montserrat" w:hAnsi="Montserrat"/>
          <w:sz w:val="24"/>
        </w:rPr>
        <w:t xml:space="preserve"> </w:t>
      </w:r>
    </w:p>
    <w:p w14:paraId="3CA87FDE" w14:textId="77777777" w:rsidR="004E739B" w:rsidRPr="00243812" w:rsidRDefault="004E739B" w:rsidP="00F01A18">
      <w:pPr>
        <w:pStyle w:val="NoSpacing"/>
        <w:rPr>
          <w:rFonts w:ascii="Montserrat" w:hAnsi="Montserrat"/>
          <w:sz w:val="24"/>
        </w:rPr>
      </w:pPr>
    </w:p>
    <w:p w14:paraId="273E3D5E" w14:textId="49F0601B" w:rsidR="004E739B" w:rsidRPr="00243812" w:rsidRDefault="00243812" w:rsidP="00F01A18">
      <w:pPr>
        <w:pStyle w:val="NoSpacing"/>
        <w:rPr>
          <w:rFonts w:ascii="Montserrat" w:hAnsi="Montserrat"/>
          <w:sz w:val="24"/>
        </w:rPr>
      </w:pPr>
      <w:r w:rsidRPr="00243812">
        <w:rPr>
          <w:rFonts w:ascii="Montserrat" w:hAnsi="Montserrat"/>
          <w:sz w:val="24"/>
        </w:rPr>
        <w:t>What are the conditions of a mass combatant?</w:t>
      </w:r>
      <w:r w:rsidR="006F60BF" w:rsidRPr="00243812">
        <w:rPr>
          <w:rFonts w:ascii="Montserrat" w:hAnsi="Montserrat"/>
          <w:sz w:val="24"/>
        </w:rPr>
        <w:t xml:space="preserve"> </w:t>
      </w:r>
      <w:r w:rsidRPr="00243812">
        <w:rPr>
          <w:rFonts w:ascii="Montserrat" w:hAnsi="Montserrat"/>
          <w:sz w:val="24"/>
        </w:rPr>
        <w:t>In a skirmish there are a number of individuals pitted against each other; one on one or more as their fighting abilities or luck dictates.</w:t>
      </w:r>
      <w:r w:rsidR="006F60BF" w:rsidRPr="00243812">
        <w:rPr>
          <w:rFonts w:ascii="Montserrat" w:hAnsi="Montserrat"/>
          <w:sz w:val="24"/>
        </w:rPr>
        <w:t xml:space="preserve"> </w:t>
      </w:r>
      <w:r w:rsidRPr="00243812">
        <w:rPr>
          <w:rFonts w:ascii="Montserrat" w:hAnsi="Montserrat"/>
          <w:sz w:val="24"/>
        </w:rPr>
        <w:t>However it is common for some combatants to not be engaged with an opponant either by their choice or due to the general distraction created by the skirmish itself.</w:t>
      </w:r>
      <w:r w:rsidR="006F60BF" w:rsidRPr="00243812">
        <w:rPr>
          <w:rFonts w:ascii="Montserrat" w:hAnsi="Montserrat"/>
          <w:sz w:val="24"/>
        </w:rPr>
        <w:t xml:space="preserve"> </w:t>
      </w:r>
      <w:r w:rsidRPr="00243812">
        <w:rPr>
          <w:rFonts w:ascii="Montserrat" w:hAnsi="Montserrat"/>
          <w:sz w:val="24"/>
        </w:rPr>
        <w:t>So a character has an aim in each moment of battle; to engage, to evade, to hunt for a particular target, to rally, to advance.</w:t>
      </w:r>
      <w:r w:rsidR="006F60BF" w:rsidRPr="00243812">
        <w:rPr>
          <w:rFonts w:ascii="Montserrat" w:hAnsi="Montserrat"/>
          <w:sz w:val="24"/>
        </w:rPr>
        <w:t xml:space="preserve"> </w:t>
      </w:r>
      <w:r w:rsidRPr="00243812">
        <w:rPr>
          <w:rFonts w:ascii="Montserrat" w:hAnsi="Montserrat"/>
          <w:sz w:val="24"/>
        </w:rPr>
        <w:t>If they are fortunate those who are not seeking to be engaged do not come to the attention those seeking to engage them, and enough combatants are engaged to mask their actions.</w:t>
      </w:r>
      <w:r w:rsidR="006F60BF" w:rsidRPr="00243812">
        <w:rPr>
          <w:rFonts w:ascii="Montserrat" w:hAnsi="Montserrat"/>
          <w:sz w:val="24"/>
        </w:rPr>
        <w:t xml:space="preserve"> </w:t>
      </w:r>
      <w:r w:rsidRPr="00243812">
        <w:rPr>
          <w:rFonts w:ascii="Montserrat" w:hAnsi="Montserrat"/>
          <w:sz w:val="24"/>
        </w:rPr>
        <w:t>The factors of a combat are the ratio of combatants, the capabilities of the combatants, morale, and luck or chance.</w:t>
      </w:r>
      <w:r w:rsidR="006F60BF" w:rsidRPr="00243812">
        <w:rPr>
          <w:rFonts w:ascii="Montserrat" w:hAnsi="Montserrat"/>
          <w:sz w:val="24"/>
        </w:rPr>
        <w:t xml:space="preserve"> </w:t>
      </w:r>
      <w:r w:rsidRPr="00243812">
        <w:rPr>
          <w:rFonts w:ascii="Montserrat" w:hAnsi="Montserrat"/>
          <w:sz w:val="24"/>
        </w:rPr>
        <w:t>Morale is either positive or negative, as is luck.</w:t>
      </w:r>
      <w:r w:rsidR="006F60BF" w:rsidRPr="00243812">
        <w:rPr>
          <w:rFonts w:ascii="Montserrat" w:hAnsi="Montserrat"/>
          <w:sz w:val="24"/>
        </w:rPr>
        <w:t xml:space="preserve"> </w:t>
      </w:r>
      <w:r w:rsidRPr="00243812">
        <w:rPr>
          <w:rFonts w:ascii="Montserrat" w:hAnsi="Montserrat"/>
          <w:sz w:val="24"/>
        </w:rPr>
        <w:t>The capabilities of the combatants depend on the training and talent of each individual.</w:t>
      </w:r>
      <w:r w:rsidR="006F60BF" w:rsidRPr="00243812">
        <w:rPr>
          <w:rFonts w:ascii="Montserrat" w:hAnsi="Montserrat"/>
          <w:sz w:val="24"/>
        </w:rPr>
        <w:t xml:space="preserve"> </w:t>
      </w:r>
    </w:p>
    <w:p w14:paraId="19C51133" w14:textId="77777777" w:rsidR="004E739B" w:rsidRPr="00243812" w:rsidRDefault="004E739B" w:rsidP="00F01A18">
      <w:pPr>
        <w:pStyle w:val="NoSpacing"/>
        <w:rPr>
          <w:rFonts w:ascii="Montserrat" w:hAnsi="Montserrat"/>
          <w:sz w:val="24"/>
        </w:rPr>
      </w:pPr>
    </w:p>
    <w:p w14:paraId="38318108" w14:textId="77777777" w:rsidR="004E739B" w:rsidRPr="00243812" w:rsidRDefault="00243812" w:rsidP="00F01A18">
      <w:pPr>
        <w:pStyle w:val="NoSpacing"/>
        <w:rPr>
          <w:rFonts w:ascii="Montserrat" w:hAnsi="Montserrat"/>
          <w:sz w:val="24"/>
        </w:rPr>
      </w:pPr>
      <w:r w:rsidRPr="00243812">
        <w:rPr>
          <w:rFonts w:ascii="Montserrat" w:hAnsi="Montserrat"/>
          <w:sz w:val="24"/>
        </w:rPr>
        <w:t>FACTORS</w:t>
      </w:r>
    </w:p>
    <w:p w14:paraId="5E2FEFE3" w14:textId="77777777" w:rsidR="004E739B" w:rsidRPr="00243812" w:rsidRDefault="004E739B" w:rsidP="00F01A18">
      <w:pPr>
        <w:pStyle w:val="NoSpacing"/>
        <w:rPr>
          <w:rFonts w:ascii="Montserrat" w:hAnsi="Montserrat"/>
          <w:sz w:val="24"/>
        </w:rPr>
      </w:pPr>
    </w:p>
    <w:p w14:paraId="7012CB74" w14:textId="58611A2A" w:rsidR="004E739B" w:rsidRPr="00243812" w:rsidRDefault="00243812" w:rsidP="00F01A18">
      <w:pPr>
        <w:pStyle w:val="NoSpacing"/>
        <w:rPr>
          <w:rFonts w:ascii="Montserrat" w:hAnsi="Montserrat"/>
          <w:sz w:val="24"/>
        </w:rPr>
      </w:pPr>
      <w:r w:rsidRPr="00243812">
        <w:rPr>
          <w:rFonts w:ascii="Montserrat" w:hAnsi="Montserrat"/>
          <w:sz w:val="24"/>
        </w:rPr>
        <w:t>ODDS</w:t>
      </w:r>
      <w:r w:rsidR="006F60BF" w:rsidRPr="00243812">
        <w:rPr>
          <w:rFonts w:ascii="Montserrat" w:hAnsi="Montserrat"/>
          <w:sz w:val="24"/>
        </w:rPr>
        <w:tab/>
      </w:r>
      <w:r w:rsidRPr="00243812">
        <w:rPr>
          <w:rFonts w:ascii="Montserrat" w:hAnsi="Montserrat"/>
          <w:sz w:val="24"/>
        </w:rPr>
        <w:t>number of combatants</w:t>
      </w:r>
    </w:p>
    <w:p w14:paraId="1C1401E0" w14:textId="44905922" w:rsidR="004E739B" w:rsidRPr="00243812" w:rsidRDefault="006F60BF" w:rsidP="00F01A18">
      <w:pPr>
        <w:pStyle w:val="NoSpacing"/>
        <w:rPr>
          <w:rFonts w:ascii="Montserrat" w:hAnsi="Montserrat"/>
          <w:sz w:val="24"/>
        </w:rPr>
      </w:pPr>
      <w:r w:rsidRPr="00243812">
        <w:rPr>
          <w:rFonts w:ascii="Montserrat" w:hAnsi="Montserrat"/>
          <w:sz w:val="24"/>
        </w:rPr>
        <w:tab/>
        <w:t>combat value</w:t>
      </w:r>
    </w:p>
    <w:p w14:paraId="4698B508" w14:textId="65CCD449" w:rsidR="004E739B" w:rsidRPr="00243812" w:rsidRDefault="006F60BF" w:rsidP="00F01A18">
      <w:pPr>
        <w:pStyle w:val="NoSpacing"/>
        <w:rPr>
          <w:rFonts w:ascii="Montserrat" w:hAnsi="Montserrat"/>
          <w:sz w:val="24"/>
        </w:rPr>
      </w:pPr>
      <w:r w:rsidRPr="00243812">
        <w:rPr>
          <w:rFonts w:ascii="Montserrat" w:hAnsi="Montserrat"/>
          <w:sz w:val="24"/>
        </w:rPr>
        <w:tab/>
        <w:t>enemy fronts; divisions</w:t>
      </w:r>
    </w:p>
    <w:p w14:paraId="6B65D8C2" w14:textId="77777777" w:rsidR="004E739B" w:rsidRPr="00243812" w:rsidRDefault="004E739B" w:rsidP="00F01A18">
      <w:pPr>
        <w:pStyle w:val="NoSpacing"/>
        <w:rPr>
          <w:rFonts w:ascii="Montserrat" w:hAnsi="Montserrat"/>
          <w:sz w:val="24"/>
        </w:rPr>
      </w:pPr>
    </w:p>
    <w:p w14:paraId="3D39770C" w14:textId="77777777" w:rsidR="004E739B" w:rsidRPr="00243812" w:rsidRDefault="00243812" w:rsidP="00F01A18">
      <w:pPr>
        <w:pStyle w:val="NoSpacing"/>
        <w:rPr>
          <w:rFonts w:ascii="Montserrat" w:hAnsi="Montserrat"/>
          <w:sz w:val="24"/>
        </w:rPr>
      </w:pPr>
      <w:r w:rsidRPr="00243812">
        <w:rPr>
          <w:rFonts w:ascii="Montserrat" w:hAnsi="Montserrat"/>
          <w:sz w:val="24"/>
        </w:rPr>
        <w:t>COMBAT VALUE</w:t>
      </w:r>
    </w:p>
    <w:p w14:paraId="6098E8D7" w14:textId="4F72D5AD" w:rsidR="004E739B" w:rsidRPr="00243812" w:rsidRDefault="006F60BF" w:rsidP="00F01A18">
      <w:pPr>
        <w:pStyle w:val="NoSpacing"/>
        <w:rPr>
          <w:rFonts w:ascii="Montserrat" w:hAnsi="Montserrat"/>
          <w:sz w:val="24"/>
        </w:rPr>
      </w:pPr>
      <w:r w:rsidRPr="00243812">
        <w:rPr>
          <w:rFonts w:ascii="Montserrat" w:hAnsi="Montserrat"/>
          <w:sz w:val="24"/>
        </w:rPr>
        <w:tab/>
        <w:t>training</w:t>
      </w:r>
    </w:p>
    <w:p w14:paraId="65296602" w14:textId="4E4D4E20" w:rsidR="004E739B" w:rsidRPr="00243812" w:rsidRDefault="006F60BF" w:rsidP="00F01A18">
      <w:pPr>
        <w:pStyle w:val="NoSpacing"/>
        <w:rPr>
          <w:rFonts w:ascii="Montserrat" w:hAnsi="Montserrat"/>
          <w:sz w:val="24"/>
        </w:rPr>
      </w:pPr>
      <w:r w:rsidRPr="00243812">
        <w:rPr>
          <w:rFonts w:ascii="Montserrat" w:hAnsi="Montserrat"/>
          <w:sz w:val="24"/>
        </w:rPr>
        <w:tab/>
        <w:t>talent</w:t>
      </w:r>
    </w:p>
    <w:p w14:paraId="003B35C5" w14:textId="4E0E98BF" w:rsidR="004E739B" w:rsidRPr="00243812" w:rsidRDefault="006F60BF" w:rsidP="00F01A18">
      <w:pPr>
        <w:pStyle w:val="NoSpacing"/>
        <w:rPr>
          <w:rFonts w:ascii="Montserrat" w:hAnsi="Montserrat"/>
          <w:sz w:val="24"/>
        </w:rPr>
      </w:pPr>
      <w:r w:rsidRPr="00243812">
        <w:rPr>
          <w:rFonts w:ascii="Montserrat" w:hAnsi="Montserrat"/>
          <w:sz w:val="24"/>
        </w:rPr>
        <w:tab/>
        <w:t>morale</w:t>
      </w:r>
    </w:p>
    <w:p w14:paraId="7A8A6E46" w14:textId="1ACF3877" w:rsidR="004E739B" w:rsidRPr="00243812" w:rsidRDefault="006F60BF" w:rsidP="00F01A18">
      <w:pPr>
        <w:pStyle w:val="NoSpacing"/>
        <w:rPr>
          <w:rFonts w:ascii="Montserrat" w:hAnsi="Montserrat"/>
          <w:sz w:val="24"/>
        </w:rPr>
      </w:pPr>
      <w:r w:rsidRPr="00243812">
        <w:rPr>
          <w:rFonts w:ascii="Montserrat" w:hAnsi="Montserrat"/>
          <w:sz w:val="24"/>
        </w:rPr>
        <w:tab/>
        <w:t>luck</w:t>
      </w:r>
    </w:p>
    <w:p w14:paraId="2BB57DFA" w14:textId="77777777" w:rsidR="004E739B" w:rsidRPr="00243812" w:rsidRDefault="004E739B" w:rsidP="00F01A18">
      <w:pPr>
        <w:pStyle w:val="NoSpacing"/>
        <w:rPr>
          <w:rFonts w:ascii="Montserrat" w:hAnsi="Montserrat"/>
          <w:sz w:val="24"/>
        </w:rPr>
      </w:pPr>
    </w:p>
    <w:p w14:paraId="6CAE9C23" w14:textId="77777777" w:rsidR="004E739B" w:rsidRPr="00243812" w:rsidRDefault="00243812" w:rsidP="00F01A18">
      <w:pPr>
        <w:pStyle w:val="NoSpacing"/>
        <w:rPr>
          <w:rFonts w:ascii="Montserrat" w:hAnsi="Montserrat"/>
          <w:sz w:val="24"/>
        </w:rPr>
      </w:pPr>
      <w:r w:rsidRPr="00243812">
        <w:rPr>
          <w:rFonts w:ascii="Montserrat" w:hAnsi="Montserrat"/>
          <w:sz w:val="24"/>
        </w:rPr>
        <w:t>TRAINING</w:t>
      </w:r>
      <w:r w:rsidRPr="00243812">
        <w:rPr>
          <w:rFonts w:ascii="Montserrat" w:hAnsi="Montserrat"/>
          <w:sz w:val="24"/>
        </w:rPr>
        <w:tab/>
        <w:t>experience</w:t>
      </w:r>
    </w:p>
    <w:p w14:paraId="01A8CD06" w14:textId="523A663B" w:rsidR="004E739B" w:rsidRPr="00243812" w:rsidRDefault="006F60BF" w:rsidP="00F01A18">
      <w:pPr>
        <w:pStyle w:val="NoSpacing"/>
        <w:rPr>
          <w:rFonts w:ascii="Montserrat" w:hAnsi="Montserrat"/>
          <w:sz w:val="24"/>
        </w:rPr>
      </w:pPr>
      <w:r w:rsidRPr="00243812">
        <w:rPr>
          <w:rFonts w:ascii="Montserrat" w:hAnsi="Montserrat"/>
          <w:sz w:val="24"/>
        </w:rPr>
        <w:tab/>
        <w:t>passive</w:t>
      </w:r>
    </w:p>
    <w:p w14:paraId="43CE1EA5" w14:textId="7207AADB" w:rsidR="004E739B" w:rsidRPr="00243812" w:rsidRDefault="006F60BF" w:rsidP="00F01A18">
      <w:pPr>
        <w:pStyle w:val="NoSpacing"/>
        <w:rPr>
          <w:rFonts w:ascii="Montserrat" w:hAnsi="Montserrat"/>
          <w:sz w:val="24"/>
        </w:rPr>
      </w:pPr>
      <w:r w:rsidRPr="00243812">
        <w:rPr>
          <w:rFonts w:ascii="Montserrat" w:hAnsi="Montserrat"/>
          <w:sz w:val="24"/>
        </w:rPr>
        <w:tab/>
        <w:t>active</w:t>
      </w:r>
    </w:p>
    <w:p w14:paraId="557A7403" w14:textId="4E333366" w:rsidR="004E739B" w:rsidRPr="00243812" w:rsidRDefault="006F60BF" w:rsidP="00F01A18">
      <w:pPr>
        <w:pStyle w:val="NoSpacing"/>
        <w:rPr>
          <w:rFonts w:ascii="Montserrat" w:hAnsi="Montserrat"/>
          <w:sz w:val="24"/>
        </w:rPr>
      </w:pPr>
      <w:r w:rsidRPr="00243812">
        <w:rPr>
          <w:rFonts w:ascii="Montserrat" w:hAnsi="Montserrat"/>
          <w:sz w:val="24"/>
        </w:rPr>
        <w:tab/>
        <w:t>agressive</w:t>
      </w:r>
    </w:p>
    <w:p w14:paraId="55C174C0" w14:textId="77777777" w:rsidR="004E739B" w:rsidRPr="00243812" w:rsidRDefault="004E739B" w:rsidP="00F01A18">
      <w:pPr>
        <w:pStyle w:val="NoSpacing"/>
        <w:rPr>
          <w:rFonts w:ascii="Montserrat" w:hAnsi="Montserrat"/>
          <w:sz w:val="24"/>
        </w:rPr>
      </w:pPr>
    </w:p>
    <w:p w14:paraId="79A8C589" w14:textId="77777777" w:rsidR="004E739B" w:rsidRPr="00243812" w:rsidRDefault="00243812" w:rsidP="00F01A18">
      <w:pPr>
        <w:pStyle w:val="NoSpacing"/>
        <w:rPr>
          <w:rFonts w:ascii="Montserrat" w:hAnsi="Montserrat"/>
          <w:sz w:val="24"/>
        </w:rPr>
      </w:pPr>
      <w:r w:rsidRPr="00243812">
        <w:rPr>
          <w:rFonts w:ascii="Montserrat" w:hAnsi="Montserrat"/>
          <w:sz w:val="24"/>
        </w:rPr>
        <w:t>TALENT</w:t>
      </w:r>
      <w:r w:rsidRPr="00243812">
        <w:rPr>
          <w:rFonts w:ascii="Montserrat" w:hAnsi="Montserrat"/>
          <w:sz w:val="24"/>
        </w:rPr>
        <w:tab/>
        <w:t>attention</w:t>
      </w:r>
    </w:p>
    <w:p w14:paraId="5AAF062A" w14:textId="5F6D7D76" w:rsidR="004E739B" w:rsidRPr="00243812" w:rsidRDefault="006F60BF" w:rsidP="00F01A18">
      <w:pPr>
        <w:pStyle w:val="NoSpacing"/>
        <w:rPr>
          <w:rFonts w:ascii="Montserrat" w:hAnsi="Montserrat"/>
          <w:sz w:val="24"/>
        </w:rPr>
      </w:pPr>
      <w:r w:rsidRPr="00243812">
        <w:rPr>
          <w:rFonts w:ascii="Montserrat" w:hAnsi="Montserrat"/>
          <w:sz w:val="24"/>
        </w:rPr>
        <w:tab/>
        <w:t>action</w:t>
      </w:r>
    </w:p>
    <w:p w14:paraId="078C5A98" w14:textId="02452337" w:rsidR="004E739B" w:rsidRPr="00243812" w:rsidRDefault="006F60BF" w:rsidP="00F01A18">
      <w:pPr>
        <w:pStyle w:val="NoSpacing"/>
        <w:rPr>
          <w:rFonts w:ascii="Montserrat" w:hAnsi="Montserrat"/>
          <w:sz w:val="24"/>
        </w:rPr>
      </w:pPr>
      <w:r w:rsidRPr="00243812">
        <w:rPr>
          <w:rFonts w:ascii="Montserrat" w:hAnsi="Montserrat"/>
          <w:sz w:val="24"/>
        </w:rPr>
        <w:tab/>
        <w:t>reaction</w:t>
      </w:r>
    </w:p>
    <w:p w14:paraId="2E7C2AD3" w14:textId="7D68C4A2" w:rsidR="004E739B" w:rsidRPr="00243812" w:rsidRDefault="006F60BF" w:rsidP="00F01A18">
      <w:pPr>
        <w:pStyle w:val="NoSpacing"/>
        <w:rPr>
          <w:rFonts w:ascii="Montserrat" w:hAnsi="Montserrat"/>
          <w:sz w:val="24"/>
        </w:rPr>
      </w:pPr>
      <w:r w:rsidRPr="00243812">
        <w:rPr>
          <w:rFonts w:ascii="Montserrat" w:hAnsi="Montserrat"/>
          <w:sz w:val="24"/>
        </w:rPr>
        <w:tab/>
        <w:t>adaption</w:t>
      </w:r>
    </w:p>
    <w:p w14:paraId="6C839D91" w14:textId="09F77269" w:rsidR="004E739B" w:rsidRPr="00243812" w:rsidRDefault="006F60BF" w:rsidP="00F01A18">
      <w:pPr>
        <w:pStyle w:val="NoSpacing"/>
        <w:rPr>
          <w:rFonts w:ascii="Montserrat" w:hAnsi="Montserrat"/>
          <w:sz w:val="24"/>
        </w:rPr>
      </w:pPr>
      <w:r w:rsidRPr="00243812">
        <w:rPr>
          <w:rFonts w:ascii="Montserrat" w:hAnsi="Montserrat"/>
          <w:sz w:val="24"/>
        </w:rPr>
        <w:tab/>
        <w:t>diversity</w:t>
      </w:r>
    </w:p>
    <w:p w14:paraId="1040B75E" w14:textId="77777777" w:rsidR="004E739B" w:rsidRPr="00243812" w:rsidRDefault="004E739B" w:rsidP="00F01A18">
      <w:pPr>
        <w:pStyle w:val="NoSpacing"/>
        <w:rPr>
          <w:rFonts w:ascii="Montserrat" w:hAnsi="Montserrat"/>
          <w:sz w:val="24"/>
        </w:rPr>
      </w:pPr>
    </w:p>
    <w:p w14:paraId="1DC75603" w14:textId="77777777" w:rsidR="004E739B" w:rsidRPr="00243812" w:rsidRDefault="00243812" w:rsidP="00F01A18">
      <w:pPr>
        <w:pStyle w:val="NoSpacing"/>
        <w:rPr>
          <w:rFonts w:ascii="Montserrat" w:hAnsi="Montserrat"/>
          <w:sz w:val="24"/>
        </w:rPr>
      </w:pPr>
      <w:r w:rsidRPr="00243812">
        <w:rPr>
          <w:rFonts w:ascii="Montserrat" w:hAnsi="Montserrat"/>
          <w:sz w:val="24"/>
        </w:rPr>
        <w:t>MORALE</w:t>
      </w:r>
      <w:r w:rsidRPr="00243812">
        <w:rPr>
          <w:rFonts w:ascii="Montserrat" w:hAnsi="Montserrat"/>
          <w:sz w:val="24"/>
        </w:rPr>
        <w:tab/>
        <w:t>motivation</w:t>
      </w:r>
    </w:p>
    <w:p w14:paraId="033B61CC" w14:textId="3AFB763D" w:rsidR="004E739B" w:rsidRPr="00243812" w:rsidRDefault="006F60BF" w:rsidP="00F01A18">
      <w:pPr>
        <w:pStyle w:val="NoSpacing"/>
        <w:rPr>
          <w:rFonts w:ascii="Montserrat" w:hAnsi="Montserrat"/>
          <w:sz w:val="24"/>
        </w:rPr>
      </w:pPr>
      <w:r w:rsidRPr="00243812">
        <w:rPr>
          <w:rFonts w:ascii="Montserrat" w:hAnsi="Montserrat"/>
          <w:sz w:val="24"/>
        </w:rPr>
        <w:tab/>
        <w:t>conviction</w:t>
      </w:r>
    </w:p>
    <w:p w14:paraId="18238523" w14:textId="77777777" w:rsidR="004E739B" w:rsidRPr="00243812" w:rsidRDefault="004E739B" w:rsidP="00F01A18">
      <w:pPr>
        <w:pStyle w:val="NoSpacing"/>
        <w:rPr>
          <w:rFonts w:ascii="Montserrat" w:hAnsi="Montserrat"/>
          <w:sz w:val="24"/>
        </w:rPr>
      </w:pPr>
    </w:p>
    <w:p w14:paraId="25B741C5" w14:textId="35CA37FC" w:rsidR="004E739B" w:rsidRPr="00243812" w:rsidRDefault="00243812" w:rsidP="00F01A18">
      <w:pPr>
        <w:pStyle w:val="NoSpacing"/>
        <w:rPr>
          <w:rFonts w:ascii="Montserrat" w:hAnsi="Montserrat"/>
          <w:sz w:val="24"/>
        </w:rPr>
      </w:pPr>
      <w:r w:rsidRPr="00243812">
        <w:rPr>
          <w:rFonts w:ascii="Montserrat" w:hAnsi="Montserrat"/>
          <w:sz w:val="24"/>
        </w:rPr>
        <w:t>LUCK</w:t>
      </w:r>
      <w:r w:rsidR="006F60BF" w:rsidRPr="00243812">
        <w:rPr>
          <w:rFonts w:ascii="Montserrat" w:hAnsi="Montserrat"/>
          <w:sz w:val="24"/>
        </w:rPr>
        <w:tab/>
      </w:r>
      <w:r w:rsidRPr="00243812">
        <w:rPr>
          <w:rFonts w:ascii="Montserrat" w:hAnsi="Montserrat"/>
          <w:sz w:val="24"/>
        </w:rPr>
        <w:t>intent</w:t>
      </w:r>
    </w:p>
    <w:p w14:paraId="0262F9F0" w14:textId="0AEE5087" w:rsidR="004E739B" w:rsidRPr="00243812" w:rsidRDefault="006F60BF" w:rsidP="00F01A18">
      <w:pPr>
        <w:pStyle w:val="NoSpacing"/>
        <w:rPr>
          <w:rFonts w:ascii="Montserrat" w:hAnsi="Montserrat"/>
          <w:sz w:val="24"/>
        </w:rPr>
      </w:pPr>
      <w:r w:rsidRPr="00243812">
        <w:rPr>
          <w:rFonts w:ascii="Montserrat" w:hAnsi="Montserrat"/>
          <w:sz w:val="24"/>
        </w:rPr>
        <w:tab/>
        <w:t>faith</w:t>
      </w:r>
    </w:p>
    <w:p w14:paraId="2A1B17B9" w14:textId="77777777" w:rsidR="004E739B" w:rsidRPr="00243812" w:rsidRDefault="00243812" w:rsidP="00F01A18">
      <w:pPr>
        <w:pStyle w:val="NoSpacing"/>
        <w:rPr>
          <w:rFonts w:ascii="Montserrat" w:hAnsi="Montserrat"/>
          <w:spacing w:val="-3"/>
          <w:sz w:val="24"/>
        </w:rPr>
      </w:pPr>
      <w:r w:rsidRPr="00243812">
        <w:rPr>
          <w:rFonts w:ascii="Montserrat" w:hAnsi="Montserrat"/>
          <w:spacing w:val="-3"/>
          <w:sz w:val="24"/>
        </w:rPr>
        <w:br w:type="page"/>
      </w:r>
      <w:r w:rsidRPr="00243812">
        <w:rPr>
          <w:rFonts w:ascii="Montserrat" w:hAnsi="Montserrat"/>
          <w:sz w:val="24"/>
        </w:rPr>
        <w:t>Allusion: The Book of Aeirn</w:t>
      </w:r>
      <w:r w:rsidRPr="00243812">
        <w:rPr>
          <w:rFonts w:ascii="Montserrat" w:hAnsi="Montserrat"/>
          <w:spacing w:val="-3"/>
          <w:sz w:val="24"/>
        </w:rPr>
        <w:fldChar w:fldCharType="begin"/>
      </w:r>
      <w:r w:rsidRPr="00243812">
        <w:rPr>
          <w:rFonts w:ascii="Montserrat" w:hAnsi="Montserrat"/>
          <w:spacing w:val="-3"/>
          <w:sz w:val="24"/>
        </w:rPr>
        <w:instrText xml:space="preserve">PRIVATE </w:instrText>
      </w:r>
      <w:r w:rsidRPr="00243812">
        <w:rPr>
          <w:rFonts w:ascii="Montserrat" w:hAnsi="Montserrat"/>
          <w:spacing w:val="-3"/>
          <w:sz w:val="24"/>
        </w:rPr>
        <w:fldChar w:fldCharType="end"/>
      </w:r>
    </w:p>
    <w:p w14:paraId="6C69DC23"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Contents</w:t>
      </w:r>
    </w:p>
    <w:p w14:paraId="342F29F2" w14:textId="77777777" w:rsidR="004E739B" w:rsidRPr="00243812" w:rsidRDefault="004E739B" w:rsidP="00F01A18">
      <w:pPr>
        <w:pStyle w:val="NoSpacing"/>
        <w:rPr>
          <w:rFonts w:ascii="Montserrat" w:hAnsi="Montserrat"/>
          <w:sz w:val="24"/>
        </w:rPr>
      </w:pPr>
    </w:p>
    <w:p w14:paraId="1068ECE1"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Preface</w:t>
      </w:r>
    </w:p>
    <w:p w14:paraId="24541D8D"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Forward</w:t>
      </w:r>
      <w:r w:rsidRPr="00243812">
        <w:rPr>
          <w:rFonts w:ascii="Montserrat" w:hAnsi="Montserrat"/>
          <w:spacing w:val="-3"/>
          <w:sz w:val="24"/>
        </w:rPr>
        <w:t xml:space="preserve"> </w:t>
      </w:r>
    </w:p>
    <w:p w14:paraId="49FE6B56"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Introduction</w:t>
      </w:r>
    </w:p>
    <w:p w14:paraId="4068962A"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r>
      <w:r w:rsidRPr="00243812">
        <w:rPr>
          <w:rFonts w:ascii="Montserrat" w:hAnsi="Montserrat"/>
          <w:sz w:val="24"/>
        </w:rPr>
        <w:t>The Game Concept, The Character Concept, The Game Master, The Players</w:t>
      </w:r>
    </w:p>
    <w:p w14:paraId="07558D85"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Aeirn Lore</w:t>
      </w:r>
    </w:p>
    <w:p w14:paraId="7822ECFF"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Historical Perspective</w:t>
      </w:r>
    </w:p>
    <w:p w14:paraId="6EEAEFFD"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The GM</w:t>
      </w:r>
    </w:p>
    <w:p w14:paraId="4605B8C4"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Using the Manual</w:t>
      </w:r>
      <w:r w:rsidRPr="00243812">
        <w:rPr>
          <w:rFonts w:ascii="Montserrat" w:hAnsi="Montserrat"/>
          <w:spacing w:val="-3"/>
          <w:sz w:val="24"/>
        </w:rPr>
        <w:t xml:space="preserve"> </w:t>
      </w:r>
    </w:p>
    <w:p w14:paraId="648E1AC8"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The Campaign</w:t>
      </w:r>
    </w:p>
    <w:p w14:paraId="3AA653DB"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Developing the Campaign &amp; Techniques for finding ideas, and locating facts quickly </w:t>
      </w:r>
    </w:p>
    <w:p w14:paraId="19EBD34D" w14:textId="77777777" w:rsidR="004E739B" w:rsidRPr="00243812" w:rsidRDefault="00243812" w:rsidP="00F01A18">
      <w:pPr>
        <w:pStyle w:val="NoSpacing"/>
        <w:rPr>
          <w:rFonts w:ascii="Montserrat" w:hAnsi="Montserrat"/>
          <w:sz w:val="24"/>
        </w:rPr>
      </w:pPr>
      <w:r w:rsidRPr="00243812">
        <w:rPr>
          <w:rFonts w:ascii="Montserrat" w:hAnsi="Montserrat"/>
          <w:sz w:val="24"/>
        </w:rPr>
        <w:t>The PathWalker</w:t>
      </w:r>
    </w:p>
    <w:p w14:paraId="0715E32E"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The PC, Learning the Game &amp; Improving the Character</w:t>
      </w:r>
    </w:p>
    <w:p w14:paraId="6DB903A5" w14:textId="77777777" w:rsidR="004E739B" w:rsidRPr="00243812" w:rsidRDefault="00243812" w:rsidP="00F01A18">
      <w:pPr>
        <w:pStyle w:val="NoSpacing"/>
        <w:rPr>
          <w:rFonts w:ascii="Montserrat" w:hAnsi="Montserrat"/>
          <w:sz w:val="24"/>
        </w:rPr>
      </w:pPr>
      <w:r w:rsidRPr="00243812">
        <w:rPr>
          <w:rFonts w:ascii="Montserrat" w:hAnsi="Montserrat"/>
          <w:sz w:val="24"/>
        </w:rPr>
        <w:tab/>
        <w:t>Efficient PC and NPC generation</w:t>
      </w:r>
    </w:p>
    <w:p w14:paraId="6DCDCA06"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Fleshing the character out </w:t>
      </w:r>
    </w:p>
    <w:p w14:paraId="0ACC3667"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br w:type="page"/>
        <w:t xml:space="preserve">The First Incarnation </w:t>
      </w:r>
      <w:r w:rsidRPr="00243812">
        <w:rPr>
          <w:rFonts w:ascii="Montserrat" w:hAnsi="Montserrat"/>
          <w:sz w:val="24"/>
        </w:rPr>
        <w:noBreakHyphen/>
      </w:r>
      <w:r w:rsidRPr="00243812">
        <w:rPr>
          <w:rFonts w:ascii="Montserrat" w:hAnsi="Montserrat"/>
          <w:sz w:val="24"/>
        </w:rPr>
        <w:noBreakHyphen/>
        <w:t xml:space="preserve"> Character Generation</w:t>
      </w:r>
    </w:p>
    <w:p w14:paraId="574FC863"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Race, Culture, Birthplace, Station, Sex, Age, Height, Weight, Eye, Skin, Hair, Mane, Frame, %Fat</w:t>
      </w:r>
    </w:p>
    <w:p w14:paraId="2AC755EF"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r>
      <w:r w:rsidRPr="00243812">
        <w:rPr>
          <w:rFonts w:ascii="Montserrat" w:hAnsi="Montserrat"/>
          <w:sz w:val="24"/>
        </w:rPr>
        <w:t>Attributes</w:t>
      </w:r>
    </w:p>
    <w:p w14:paraId="3C386EBE"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Racial Adjustments</w:t>
      </w:r>
    </w:p>
    <w:p w14:paraId="5BFD3C59" w14:textId="0D4220E4" w:rsidR="004E739B" w:rsidRPr="00243812" w:rsidRDefault="006F60BF" w:rsidP="00F01A18">
      <w:pPr>
        <w:pStyle w:val="NoSpacing"/>
        <w:rPr>
          <w:rFonts w:ascii="Montserrat" w:hAnsi="Montserrat"/>
          <w:spacing w:val="-3"/>
          <w:sz w:val="24"/>
        </w:rPr>
      </w:pPr>
      <w:r w:rsidRPr="00243812">
        <w:rPr>
          <w:rFonts w:ascii="Montserrat" w:hAnsi="Montserrat"/>
          <w:sz w:val="24"/>
        </w:rPr>
        <w:tab/>
        <w:t>Race, Descriptions, Special Endowments &amp; Abilities</w:t>
      </w:r>
      <w:r w:rsidRPr="00243812">
        <w:rPr>
          <w:rFonts w:ascii="Montserrat" w:hAnsi="Montserrat"/>
          <w:spacing w:val="-3"/>
          <w:sz w:val="24"/>
        </w:rPr>
        <w:t xml:space="preserve"> </w:t>
      </w:r>
    </w:p>
    <w:p w14:paraId="1D010D8F"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Social Adjustments</w:t>
      </w:r>
    </w:p>
    <w:p w14:paraId="4C71D7A7" w14:textId="0C8CB1C4" w:rsidR="004E739B" w:rsidRPr="00243812" w:rsidRDefault="006F60BF" w:rsidP="00F01A18">
      <w:pPr>
        <w:pStyle w:val="NoSpacing"/>
        <w:rPr>
          <w:rFonts w:ascii="Montserrat" w:hAnsi="Montserrat"/>
          <w:spacing w:val="-3"/>
          <w:sz w:val="24"/>
        </w:rPr>
      </w:pPr>
      <w:r w:rsidRPr="00243812">
        <w:rPr>
          <w:rFonts w:ascii="Montserrat" w:hAnsi="Montserrat"/>
          <w:sz w:val="24"/>
        </w:rPr>
        <w:tab/>
        <w:t>Special Endowments &amp; Abilities</w:t>
      </w:r>
      <w:r w:rsidRPr="00243812">
        <w:rPr>
          <w:rFonts w:ascii="Montserrat" w:hAnsi="Montserrat"/>
          <w:spacing w:val="-3"/>
          <w:sz w:val="24"/>
        </w:rPr>
        <w:t xml:space="preserve"> </w:t>
      </w:r>
    </w:p>
    <w:p w14:paraId="466AFE0E"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 xml:space="preserve">Childhood &amp; Training </w:t>
      </w:r>
    </w:p>
    <w:p w14:paraId="11A13781"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Age, Race, and Station Adjustments</w:t>
      </w:r>
      <w:r w:rsidRPr="00243812">
        <w:rPr>
          <w:rFonts w:ascii="Montserrat" w:hAnsi="Montserrat"/>
          <w:spacing w:val="-3"/>
          <w:sz w:val="24"/>
        </w:rPr>
        <w:t xml:space="preserve"> </w:t>
      </w:r>
    </w:p>
    <w:p w14:paraId="70DB1039"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Childhood Bonuses</w:t>
      </w:r>
      <w:r w:rsidRPr="00243812">
        <w:rPr>
          <w:rFonts w:ascii="Montserrat" w:hAnsi="Montserrat"/>
          <w:spacing w:val="-3"/>
          <w:sz w:val="24"/>
        </w:rPr>
        <w:t xml:space="preserve"> </w:t>
      </w:r>
    </w:p>
    <w:p w14:paraId="1F0A5C09"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Training</w:t>
      </w:r>
    </w:p>
    <w:p w14:paraId="6B798C86"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Training Bonuses</w:t>
      </w:r>
    </w:p>
    <w:p w14:paraId="3110E6EB"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Clique Requisites</w:t>
      </w:r>
    </w:p>
    <w:p w14:paraId="7077911F"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Cliques &amp; Vocations</w:t>
      </w:r>
    </w:p>
    <w:p w14:paraId="3607449A"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The Cliques</w:t>
      </w:r>
    </w:p>
    <w:p w14:paraId="4FDFA8FA"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Ranks</w:t>
      </w:r>
    </w:p>
    <w:p w14:paraId="52626146"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Skills &amp; Techniques</w:t>
      </w:r>
    </w:p>
    <w:p w14:paraId="233AAE32"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Advanced Training</w:t>
      </w:r>
    </w:p>
    <w:p w14:paraId="1D397FFE"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Advanced Training Bonuses</w:t>
      </w:r>
    </w:p>
    <w:p w14:paraId="41F00638"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Vocational Requisites</w:t>
      </w:r>
      <w:r w:rsidRPr="00243812">
        <w:rPr>
          <w:rFonts w:ascii="Montserrat" w:hAnsi="Montserrat"/>
          <w:spacing w:val="-3"/>
          <w:sz w:val="24"/>
        </w:rPr>
        <w:t xml:space="preserve"> </w:t>
      </w:r>
    </w:p>
    <w:p w14:paraId="302B6F1B"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Cleric</w:t>
      </w:r>
    </w:p>
    <w:p w14:paraId="0D5233B5"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Training &amp; Development</w:t>
      </w:r>
    </w:p>
    <w:p w14:paraId="25965284"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Combat</w:t>
      </w:r>
    </w:p>
    <w:p w14:paraId="12E8486E"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Experience</w:t>
      </w:r>
    </w:p>
    <w:p w14:paraId="742F5975"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Magic</w:t>
      </w:r>
    </w:p>
    <w:p w14:paraId="5787D1DE"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Training &amp; Development</w:t>
      </w:r>
    </w:p>
    <w:p w14:paraId="108B0EF0"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Combat</w:t>
      </w:r>
    </w:p>
    <w:p w14:paraId="41C8C622"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Experience</w:t>
      </w:r>
    </w:p>
    <w:p w14:paraId="4E65E1FD"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Psionic</w:t>
      </w:r>
    </w:p>
    <w:p w14:paraId="359B865F"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r>
      <w:r w:rsidRPr="00243812">
        <w:rPr>
          <w:rFonts w:ascii="Montserrat" w:hAnsi="Montserrat"/>
          <w:sz w:val="24"/>
        </w:rPr>
        <w:t>Training &amp; Development</w:t>
      </w:r>
    </w:p>
    <w:p w14:paraId="2A7EADB9"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Combat</w:t>
      </w:r>
    </w:p>
    <w:p w14:paraId="58DB696C"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Experience</w:t>
      </w:r>
      <w:r w:rsidRPr="00243812">
        <w:rPr>
          <w:rFonts w:ascii="Montserrat" w:hAnsi="Montserrat"/>
          <w:spacing w:val="-3"/>
          <w:sz w:val="24"/>
        </w:rPr>
        <w:t xml:space="preserve"> </w:t>
      </w:r>
    </w:p>
    <w:p w14:paraId="74683E8E"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Combat</w:t>
      </w:r>
    </w:p>
    <w:p w14:paraId="5E34C41F"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Basic Combat</w:t>
      </w:r>
    </w:p>
    <w:p w14:paraId="2954C0E4"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Advanced Combat</w:t>
      </w:r>
    </w:p>
    <w:p w14:paraId="3378A653"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Special Combat</w:t>
      </w:r>
    </w:p>
    <w:p w14:paraId="36917A2C"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br w:type="page"/>
        <w:t xml:space="preserve">CRITs </w:t>
      </w:r>
      <w:r w:rsidRPr="00243812">
        <w:rPr>
          <w:rFonts w:ascii="Montserrat" w:hAnsi="Montserrat"/>
          <w:sz w:val="24"/>
        </w:rPr>
        <w:noBreakHyphen/>
      </w:r>
      <w:r w:rsidRPr="00243812">
        <w:rPr>
          <w:rFonts w:ascii="Montserrat" w:hAnsi="Montserrat"/>
          <w:sz w:val="24"/>
        </w:rPr>
        <w:noBreakHyphen/>
        <w:t xml:space="preserve"> Character Reincarnation Implementation Tables</w:t>
      </w:r>
    </w:p>
    <w:p w14:paraId="0608B06C"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Race, Birthplace, Culture, Station, Sex, Age, Hand</w:t>
      </w:r>
    </w:p>
    <w:p w14:paraId="1664C8D3"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r>
      <w:r w:rsidRPr="00243812">
        <w:rPr>
          <w:rFonts w:ascii="Montserrat" w:hAnsi="Montserrat"/>
          <w:sz w:val="24"/>
        </w:rPr>
        <w:t>Skin, Eye, Hair, Flow, Height/Weight, Stature</w:t>
      </w:r>
    </w:p>
    <w:p w14:paraId="3378F2DC"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%Fat</w:t>
      </w:r>
    </w:p>
    <w:p w14:paraId="4209C234" w14:textId="77777777" w:rsidR="004E739B" w:rsidRPr="00243812" w:rsidRDefault="00243812" w:rsidP="00F01A18">
      <w:pPr>
        <w:pStyle w:val="NoSpacing"/>
        <w:rPr>
          <w:rFonts w:ascii="Montserrat" w:hAnsi="Montserrat"/>
          <w:spacing w:val="-3"/>
          <w:sz w:val="24"/>
        </w:rPr>
      </w:pPr>
      <w:r w:rsidRPr="00243812">
        <w:rPr>
          <w:rFonts w:ascii="Montserrat" w:hAnsi="Montserrat"/>
          <w:spacing w:val="-3"/>
          <w:sz w:val="24"/>
        </w:rPr>
        <w:br w:type="page"/>
      </w:r>
      <w:r w:rsidRPr="00243812">
        <w:rPr>
          <w:rFonts w:ascii="Montserrat" w:hAnsi="Montserrat"/>
          <w:sz w:val="24"/>
        </w:rPr>
        <w:t>Forward</w:t>
      </w:r>
    </w:p>
    <w:p w14:paraId="0B6C2E65" w14:textId="77777777" w:rsidR="004E739B" w:rsidRPr="00243812" w:rsidRDefault="004E739B" w:rsidP="00F01A18">
      <w:pPr>
        <w:pStyle w:val="NoSpacing"/>
        <w:rPr>
          <w:rFonts w:ascii="Montserrat" w:hAnsi="Montserrat"/>
          <w:sz w:val="24"/>
        </w:rPr>
      </w:pPr>
    </w:p>
    <w:p w14:paraId="503C8293" w14:textId="03308601" w:rsidR="004E739B" w:rsidRPr="00243812" w:rsidRDefault="006F60BF" w:rsidP="00F01A18">
      <w:pPr>
        <w:pStyle w:val="NoSpacing"/>
        <w:rPr>
          <w:rFonts w:ascii="Montserrat" w:hAnsi="Montserrat"/>
          <w:spacing w:val="-3"/>
          <w:sz w:val="24"/>
        </w:rPr>
      </w:pPr>
      <w:r w:rsidRPr="00243812">
        <w:rPr>
          <w:rFonts w:ascii="Montserrat" w:hAnsi="Montserrat"/>
          <w:sz w:val="24"/>
        </w:rPr>
        <w:tab/>
        <w:t>Role playing is the art and practice of creating and maintaining alternate reality. The difference between the reality of our five senses and the multitude of possibilities that cannot be confirmed by those senses, is merely in what one's experience with those possibilities teaches them. A good rule for any experience beyond the veracity of one's senses, is to consider the experience in context with the factors surrounding it, and appreciate the inherent lessons to be found there.</w:t>
      </w:r>
      <w:r w:rsidRPr="00243812">
        <w:rPr>
          <w:rFonts w:ascii="Montserrat" w:hAnsi="Montserrat"/>
          <w:spacing w:val="-3"/>
          <w:sz w:val="24"/>
        </w:rPr>
        <w:t xml:space="preserve"> </w:t>
      </w:r>
    </w:p>
    <w:p w14:paraId="3C6A2FD9" w14:textId="185CCE9A" w:rsidR="004E739B" w:rsidRPr="00243812" w:rsidRDefault="006F60BF" w:rsidP="00F01A18">
      <w:pPr>
        <w:pStyle w:val="NoSpacing"/>
        <w:rPr>
          <w:rFonts w:ascii="Montserrat" w:hAnsi="Montserrat"/>
          <w:spacing w:val="-3"/>
          <w:sz w:val="24"/>
        </w:rPr>
      </w:pPr>
      <w:r w:rsidRPr="00243812">
        <w:rPr>
          <w:rFonts w:ascii="Montserrat" w:hAnsi="Montserrat"/>
          <w:sz w:val="24"/>
        </w:rPr>
        <w:tab/>
        <w:t>What happens in the Game holds no power in our own reality, perhaps, but it does have a wealth of meaning that can be applied to our own real existance. A good game or campaign has great value in offering insight to the world of inter</w:t>
      </w:r>
      <w:r w:rsidRPr="00243812">
        <w:rPr>
          <w:rFonts w:ascii="Montserrat" w:hAnsi="Montserrat"/>
          <w:sz w:val="24"/>
        </w:rPr>
        <w:noBreakHyphen/>
        <w:t>relations, and understanding of our own existance, but it's practice in contempt of reality is a trap! Beware of this, it is the inherent price of negligence and the abuse of this art.</w:t>
      </w:r>
    </w:p>
    <w:p w14:paraId="50BA67A1" w14:textId="77777777" w:rsidR="004E739B" w:rsidRPr="00243812" w:rsidRDefault="004E739B" w:rsidP="00F01A18">
      <w:pPr>
        <w:pStyle w:val="NoSpacing"/>
        <w:rPr>
          <w:rFonts w:ascii="Montserrat" w:hAnsi="Montserrat"/>
          <w:sz w:val="24"/>
        </w:rPr>
      </w:pPr>
    </w:p>
    <w:p w14:paraId="1A26767D"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Excerpt from "The Speaking Skies" transcripts, Loathis Kaerni</w:t>
      </w:r>
    </w:p>
    <w:p w14:paraId="509C5B92" w14:textId="77777777" w:rsidR="004E739B" w:rsidRPr="00243812" w:rsidRDefault="004E739B" w:rsidP="00F01A18">
      <w:pPr>
        <w:pStyle w:val="NoSpacing"/>
        <w:rPr>
          <w:rFonts w:ascii="Montserrat" w:hAnsi="Montserrat"/>
          <w:sz w:val="24"/>
        </w:rPr>
      </w:pPr>
    </w:p>
    <w:p w14:paraId="1971D8CB" w14:textId="63F622BE" w:rsidR="004E739B" w:rsidRPr="00243812" w:rsidRDefault="006F60BF" w:rsidP="00F01A18">
      <w:pPr>
        <w:pStyle w:val="NoSpacing"/>
        <w:rPr>
          <w:rFonts w:ascii="Montserrat" w:hAnsi="Montserrat"/>
          <w:spacing w:val="-3"/>
          <w:sz w:val="24"/>
        </w:rPr>
      </w:pPr>
      <w:r w:rsidRPr="00243812">
        <w:rPr>
          <w:rFonts w:ascii="Montserrat" w:hAnsi="Montserrat"/>
          <w:sz w:val="24"/>
        </w:rPr>
        <w:tab/>
        <w:t>"...When the stars first ignited, shedding their consecrating light throughout the heavens, revealing to view the great works of Creation, did the Conscious ones come to behold them. Thus did They witness the birth of the races of Man on thousands of different worlds. The godlings and spirits among Them became intrigued with these newborn races, and did decide to foster them. Unfortunately, many gods were petulant gods, demanding worship and adulation; some even exploiting the people to satisfy their own strange tastes and decadent extravagances. While others neglected the nurturing of their wards, allowing the greedy and privileged among the humans to take power over their follow humans, and oppress them. Such situations led to the self</w:t>
      </w:r>
      <w:r w:rsidRPr="00243812">
        <w:rPr>
          <w:rFonts w:ascii="Montserrat" w:hAnsi="Montserrat"/>
          <w:sz w:val="24"/>
        </w:rPr>
        <w:noBreakHyphen/>
        <w:t>corruption of whole civilizations. Some gods corrupted their wards themselves, by impetuously forcing their morals, commandments, and punishments on the people without giving them the benefit of an explanation of why, belittling the people in their eyes, and eventually causing them to desire revolt against their constricting god.</w:t>
      </w:r>
    </w:p>
    <w:p w14:paraId="3F9694AD" w14:textId="219F1B9C" w:rsidR="004E739B" w:rsidRPr="00243812" w:rsidRDefault="006F60BF" w:rsidP="00F01A18">
      <w:pPr>
        <w:pStyle w:val="NoSpacing"/>
        <w:rPr>
          <w:rFonts w:ascii="Montserrat" w:hAnsi="Montserrat"/>
          <w:spacing w:val="-3"/>
          <w:sz w:val="24"/>
        </w:rPr>
      </w:pPr>
      <w:r w:rsidRPr="00243812">
        <w:rPr>
          <w:rFonts w:ascii="Montserrat" w:hAnsi="Montserrat"/>
          <w:sz w:val="24"/>
        </w:rPr>
        <w:tab/>
        <w:t>"The young psyche of Mankind, in the manner of all young, became tainted by the violence and deviousness they acquired from or because of their corruptive Idols. When the gods came into conflicts of interest with one another, they drove their faithful to war against each other in righteous genocide. So humans learned to settle differences between each other in war. In time, these gods dared to claim the glory of having created the universe and each declared themselves as the "one true God." Mankind feared to gainsay or judge the claims of these powerful beings, and became resigned to choosing their faiths in according to their conscience, and what they could bring themselves to believe. In this manner did the races of Man manage to compensate for the dilemma of too many monotheistic gods.</w:t>
      </w:r>
    </w:p>
    <w:p w14:paraId="0ED27BC7" w14:textId="570ED74C" w:rsidR="004E739B" w:rsidRPr="00243812" w:rsidRDefault="006F60BF" w:rsidP="00F01A18">
      <w:pPr>
        <w:pStyle w:val="NoSpacing"/>
        <w:rPr>
          <w:rFonts w:ascii="Montserrat" w:hAnsi="Montserrat"/>
          <w:spacing w:val="-3"/>
          <w:sz w:val="24"/>
        </w:rPr>
      </w:pPr>
      <w:r w:rsidRPr="00243812">
        <w:rPr>
          <w:rFonts w:ascii="Montserrat" w:hAnsi="Montserrat"/>
          <w:sz w:val="24"/>
        </w:rPr>
        <w:tab/>
        <w:t>"On some worlds, these gods joined into pantheons and brotherhoods, sharing their strengths and balancing their weaknesses to gain the wisdom to better guide their faithful. Several unfortunate circumstances, on other worlds, proved that Men had an innate need for divine influence, for gods, and would fabricate their own gods to worship when they were godless. And perhaps, some worlds were actually graced by the one True God, appearing to the people to personally guide them.</w:t>
      </w:r>
    </w:p>
    <w:p w14:paraId="3BE34D59" w14:textId="48CE523C" w:rsidR="004E739B" w:rsidRPr="00243812" w:rsidRDefault="006F60BF" w:rsidP="00F01A18">
      <w:pPr>
        <w:pStyle w:val="NoSpacing"/>
        <w:rPr>
          <w:rFonts w:ascii="Montserrat" w:hAnsi="Montserrat"/>
          <w:spacing w:val="-3"/>
          <w:sz w:val="24"/>
        </w:rPr>
      </w:pPr>
      <w:r w:rsidRPr="00243812">
        <w:rPr>
          <w:rFonts w:ascii="Montserrat" w:hAnsi="Montserrat"/>
          <w:sz w:val="24"/>
        </w:rPr>
        <w:tab/>
        <w:t>"On the world of Aeirn, gods did come down in the guise of men, to join with the people to bring wisdom and to guide the growth of men as peers.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r w:rsidRPr="00243812">
        <w:rPr>
          <w:rFonts w:ascii="Montserrat" w:hAnsi="Montserrat"/>
          <w:spacing w:val="-3"/>
          <w:sz w:val="24"/>
        </w:rPr>
        <w:t xml:space="preserve"> </w:t>
      </w:r>
    </w:p>
    <w:p w14:paraId="1A1B10D2" w14:textId="77777777" w:rsidR="004E739B" w:rsidRPr="00243812" w:rsidRDefault="004E739B" w:rsidP="00F01A18">
      <w:pPr>
        <w:pStyle w:val="NoSpacing"/>
        <w:rPr>
          <w:rFonts w:ascii="Montserrat" w:hAnsi="Montserrat"/>
          <w:sz w:val="24"/>
        </w:rPr>
      </w:pPr>
    </w:p>
    <w:p w14:paraId="1B6118B1" w14:textId="77777777" w:rsidR="004E739B" w:rsidRPr="00243812" w:rsidRDefault="004E739B" w:rsidP="00F01A18">
      <w:pPr>
        <w:pStyle w:val="NoSpacing"/>
        <w:rPr>
          <w:rFonts w:ascii="Montserrat" w:hAnsi="Montserrat"/>
          <w:sz w:val="24"/>
        </w:rPr>
      </w:pPr>
    </w:p>
    <w:p w14:paraId="76FCEDF4"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r>
    </w:p>
    <w:p w14:paraId="6041978F"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Introduction</w:t>
      </w:r>
    </w:p>
    <w:p w14:paraId="4F6034C5" w14:textId="68D2AE80" w:rsidR="004E739B" w:rsidRPr="00243812" w:rsidRDefault="006F60BF" w:rsidP="00F01A18">
      <w:pPr>
        <w:pStyle w:val="NoSpacing"/>
        <w:rPr>
          <w:rFonts w:ascii="Montserrat" w:hAnsi="Montserrat"/>
          <w:spacing w:val="-3"/>
          <w:sz w:val="24"/>
        </w:rPr>
      </w:pPr>
      <w:r w:rsidRPr="00243812">
        <w:rPr>
          <w:rFonts w:ascii="Montserrat" w:hAnsi="Montserrat"/>
          <w:sz w:val="24"/>
        </w:rPr>
        <w:tab/>
        <w:t>Over the years, a great number of role</w:t>
      </w:r>
      <w:r w:rsidRPr="00243812">
        <w:rPr>
          <w:rFonts w:ascii="Montserrat" w:hAnsi="Montserrat"/>
          <w:sz w:val="24"/>
        </w:rPr>
        <w:noBreakHyphen/>
        <w:t>playing systems have been developed and marketed, dealing with almost every aspect of imaginary role</w:t>
      </w:r>
      <w:r w:rsidRPr="00243812">
        <w:rPr>
          <w:rFonts w:ascii="Montserrat" w:hAnsi="Montserrat"/>
          <w:sz w:val="24"/>
        </w:rPr>
        <w:noBreakHyphen/>
        <w:t>playing, in a widely varying range of methods, but this system, exists solely due to the conceptual complexity of its game</w:t>
      </w:r>
      <w:r w:rsidRPr="00243812">
        <w:rPr>
          <w:rFonts w:ascii="Montserrat" w:hAnsi="Montserrat"/>
          <w:sz w:val="24"/>
        </w:rPr>
        <w:noBreakHyphen/>
        <w:t>world, of Aeirn. In respect to those other systems, this concept needed a more substantial system than was readily available. Perhaps this game system might never have gone beyond background for my writing, if I had not been introduced to an, at the time, unmarketed game</w:t>
      </w:r>
      <w:r w:rsidRPr="00243812">
        <w:rPr>
          <w:rFonts w:ascii="Montserrat" w:hAnsi="Montserrat"/>
          <w:sz w:val="24"/>
        </w:rPr>
        <w:noBreakHyphen/>
        <w:t>system developed by those dedicated to realistic fantasy in which there is a logical and structured concept to support its whimsy, I humbly bow and give credit; though anonymous, you are appreciated. For those who have begun marketing this game which inevitably inspired me to pursue this endeavor, I wish to publically state that at no time did I intend to infringe upon your work, but sought to follow your admirable example honorably. What I guess I am trying to say is, remember that there is strength in numbers, and when potential allies begin border disputes its always the people and the ideals that suffer in the end. In the end, this can be the only system for Aeirn, and this is as far as I could take it away without destroying the entire thing. Though few concepts are as capable of as strong a framework as in yours, I have broken away and developed others. But still, there are only a few right answers, so don't be too harsh judging this work. And to those who constantly saw the errors in my logic, and listened to my more than abstract ideas and survived to give advice and opinions, I give my undying thanks!</w:t>
      </w:r>
    </w:p>
    <w:p w14:paraId="38D55204" w14:textId="77777777" w:rsidR="004E739B" w:rsidRPr="00243812" w:rsidRDefault="004E739B" w:rsidP="00F01A18">
      <w:pPr>
        <w:pStyle w:val="NoSpacing"/>
        <w:rPr>
          <w:rFonts w:ascii="Montserrat" w:hAnsi="Montserrat"/>
          <w:sz w:val="24"/>
        </w:rPr>
      </w:pPr>
    </w:p>
    <w:p w14:paraId="6AB8453B"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 xml:space="preserve">The Game Concept </w:t>
      </w:r>
    </w:p>
    <w:p w14:paraId="3A44EA36" w14:textId="647DBDC2" w:rsidR="004E739B" w:rsidRPr="00243812" w:rsidRDefault="006F60BF" w:rsidP="00F01A18">
      <w:pPr>
        <w:pStyle w:val="NoSpacing"/>
        <w:rPr>
          <w:rFonts w:ascii="Montserrat" w:hAnsi="Montserrat"/>
          <w:spacing w:val="-3"/>
          <w:sz w:val="24"/>
        </w:rPr>
      </w:pPr>
      <w:r w:rsidRPr="00243812">
        <w:rPr>
          <w:rFonts w:ascii="Montserrat" w:hAnsi="Montserrat"/>
          <w:sz w:val="24"/>
        </w:rPr>
        <w:tab/>
        <w:t>The Book of Aeirn, is a fictional, role</w:t>
      </w:r>
      <w:r w:rsidRPr="00243812">
        <w:rPr>
          <w:rFonts w:ascii="Montserrat" w:hAnsi="Montserrat"/>
          <w:sz w:val="24"/>
        </w:rPr>
        <w:noBreakHyphen/>
        <w:t>playing game, incorporating fantasy and science fiction into a wide arena for imaginary competition. The system was founded and devised in accordance to the concepts and requirements encountered while developing the world of Aeirn. These concepts of Aeirn and the surrounding environment have slowly developed from stories, drawings, and game ideas devised slowly over a lifetime. Originally worked out as a background environment for writing, before being introduced to role</w:t>
      </w:r>
      <w:r w:rsidRPr="00243812">
        <w:rPr>
          <w:rFonts w:ascii="Montserrat" w:hAnsi="Montserrat"/>
          <w:sz w:val="24"/>
        </w:rPr>
        <w:noBreakHyphen/>
        <w:t>playing, Aeirn itself, did not come about until after hundreds of smaller and less ambitious little ideas and stories. Over time these ideas began to tie in together, building towards one over</w:t>
      </w:r>
      <w:r w:rsidRPr="00243812">
        <w:rPr>
          <w:rFonts w:ascii="Montserrat" w:hAnsi="Montserrat"/>
          <w:sz w:val="24"/>
        </w:rPr>
        <w:noBreakHyphen/>
        <w:t>all concept, which eventually coalesced into Aeirn herself.</w:t>
      </w:r>
    </w:p>
    <w:p w14:paraId="00D9E42D" w14:textId="5D219DE2" w:rsidR="004E739B" w:rsidRPr="00243812" w:rsidRDefault="006F60BF" w:rsidP="00F01A18">
      <w:pPr>
        <w:pStyle w:val="NoSpacing"/>
        <w:rPr>
          <w:rFonts w:ascii="Montserrat" w:hAnsi="Montserrat"/>
          <w:spacing w:val="-3"/>
          <w:sz w:val="24"/>
        </w:rPr>
      </w:pPr>
      <w:r w:rsidRPr="00243812">
        <w:rPr>
          <w:rFonts w:ascii="Montserrat" w:hAnsi="Montserrat"/>
          <w:sz w:val="24"/>
        </w:rPr>
        <w:tab/>
        <w:t>After Aeirn, the solar and then galactic environments developed as the background for Aeirn, and the project began to coalesce. Another story world, Deori, became Aeirn's twin, sharing the third orbit of their sun, Archeus, and eventually partaking of Aeirn's populace. As this background expanded, certain factors developed, like how the first planet in orbit around Archeus, is in actuality a dwarf of a star, which still challenges the legitimate planets in the system for the most notable size. In the second orbit, developed a small, cobalt rich, blue, desert</w:t>
      </w:r>
      <w:r w:rsidRPr="00243812">
        <w:rPr>
          <w:rFonts w:ascii="Montserrat" w:hAnsi="Montserrat"/>
          <w:sz w:val="24"/>
        </w:rPr>
        <w:noBreakHyphen/>
        <w:t>world; thus developed the other worlds, each with some unique theme to it. On Aeirn, the theme was Contrariness. That is, the world existed in contradiction of itself. A portion of its substance is the physical manifestation of paradox, chaos and balance, the Rift. In addition its people are well learned in both magical lore and scientific technology, while gods walked the sphere and mere men rose to god</w:t>
      </w:r>
      <w:r w:rsidRPr="00243812">
        <w:rPr>
          <w:rFonts w:ascii="Montserrat" w:hAnsi="Montserrat"/>
          <w:sz w:val="24"/>
        </w:rPr>
        <w:noBreakHyphen/>
        <w:t>like power in their wake.</w:t>
      </w:r>
    </w:p>
    <w:p w14:paraId="42133B8F" w14:textId="7E026AD2" w:rsidR="004E739B" w:rsidRPr="00243812" w:rsidRDefault="006F60BF" w:rsidP="00F01A18">
      <w:pPr>
        <w:pStyle w:val="NoSpacing"/>
        <w:rPr>
          <w:rFonts w:ascii="Montserrat" w:hAnsi="Montserrat"/>
          <w:spacing w:val="-3"/>
          <w:sz w:val="24"/>
        </w:rPr>
      </w:pPr>
      <w:r w:rsidRPr="00243812">
        <w:rPr>
          <w:rFonts w:ascii="Montserrat" w:hAnsi="Montserrat"/>
          <w:sz w:val="24"/>
        </w:rPr>
        <w:tab/>
        <w:t xml:space="preserve">Notably, these ideas tend to contradict and disrupt the capabilities of many game systems too much to work merely as a game world for any game system in particular. Because (hopefully) these ideas were original </w:t>
      </w:r>
      <w:r w:rsidRPr="00243812">
        <w:rPr>
          <w:rFonts w:ascii="Montserrat" w:hAnsi="Montserrat"/>
          <w:sz w:val="24"/>
        </w:rPr>
        <w:noBreakHyphen/>
      </w:r>
      <w:r w:rsidRPr="00243812">
        <w:rPr>
          <w:rFonts w:ascii="Montserrat" w:hAnsi="Montserrat"/>
          <w:sz w:val="24"/>
        </w:rPr>
        <w:noBreakHyphen/>
        <w:t xml:space="preserve"> in context and practice, they were very difficult to recreate in role</w:t>
      </w:r>
      <w:r w:rsidRPr="00243812">
        <w:rPr>
          <w:rFonts w:ascii="Montserrat" w:hAnsi="Montserrat"/>
          <w:sz w:val="24"/>
        </w:rPr>
        <w:noBreakHyphen/>
        <w:t>playing situations without conflicting with the rules of established games. Therefore, any gaming on this world required extensive amendment to the rules of the system used. The literature which had to accompany the world alone to amend any game system, was more than enough to build into a new game system altogether, though such efforts seriously limited available time for writing or gaming.</w:t>
      </w:r>
    </w:p>
    <w:p w14:paraId="76E0B30A" w14:textId="642CEF46" w:rsidR="004E739B" w:rsidRPr="00243812" w:rsidRDefault="006F60BF" w:rsidP="00F01A18">
      <w:pPr>
        <w:pStyle w:val="NoSpacing"/>
        <w:rPr>
          <w:rFonts w:ascii="Montserrat" w:hAnsi="Montserrat"/>
          <w:spacing w:val="-3"/>
          <w:sz w:val="24"/>
        </w:rPr>
      </w:pPr>
      <w:r w:rsidRPr="00243812">
        <w:rPr>
          <w:rFonts w:ascii="Montserrat" w:hAnsi="Montserrat"/>
          <w:sz w:val="24"/>
        </w:rPr>
        <w:tab/>
        <w:t>Because of the original literary pursuits, it was decided that the game system should emulate the fundamental workings of real life, with realistic functions, etc, despite the unreality of the game's content. After all, this was an inspiration for writing. So, taking the ideas that contradicted other game systems, and working them into a functional framework as the foundation, it was possible to map out the beginnings of a workable game system. All that needed to be done, was work out the details. The underlaying goal, was to create a game system that adequately synthesized realistic combat, character generation, and development to dictate how to design the more abstract qualities of the game. By now, I should have done just that, and then some.</w:t>
      </w:r>
    </w:p>
    <w:p w14:paraId="254186FD" w14:textId="1232DCD5" w:rsidR="004E739B" w:rsidRPr="00243812" w:rsidRDefault="006F60BF" w:rsidP="00F01A18">
      <w:pPr>
        <w:pStyle w:val="NoSpacing"/>
        <w:rPr>
          <w:rFonts w:ascii="Montserrat" w:hAnsi="Montserrat"/>
          <w:spacing w:val="-3"/>
          <w:sz w:val="24"/>
        </w:rPr>
      </w:pPr>
      <w:r w:rsidRPr="00243812">
        <w:rPr>
          <w:rFonts w:ascii="Montserrat" w:hAnsi="Montserrat"/>
          <w:sz w:val="24"/>
        </w:rPr>
        <w:tab/>
        <w:t>Some of the additional aspects that were created, unique to this game, are the Character Reincarnation Implementation Tables, or CRITs, where a defunct character is recreated as a new character with advantages and/or duties carried over. The CRAMs, or Conditioned Reflex Action Modifiers, aid in the simplification of finding and making rolls in game play. Game play is based on the D% system for everything but damage, in general. However it is advisable for one to have a complete set (or even two!) of different dice (i.e. D4, D6, D8, D10, D12, and D20), which can be bought at most hobby stores. Also, this game introduces a whole population of new or revamped races and cultures to play, each with their own racial advantages abilities and failings. Even human breeds have distinct modifications and advantages over each other! In addition to the races, the classes and social groups are uniquely tailored to this game. The most significant aspect about the game, is the fact that the game has no absolute ceiling over power levels. Which is where ninety percent of the game's problems come in involving other game systems. However, this game does try to show the effectiveness of the common man against even these heights of power. A great deal of the character's effectiveness is derived from the Aeirnian character concept.</w:t>
      </w:r>
    </w:p>
    <w:p w14:paraId="5DE4513B"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1B0D1C8D" w14:textId="77777777" w:rsidR="004E739B" w:rsidRPr="00243812" w:rsidRDefault="004E739B" w:rsidP="00F01A18">
      <w:pPr>
        <w:pStyle w:val="NoSpacing"/>
        <w:rPr>
          <w:rFonts w:ascii="Montserrat" w:hAnsi="Montserrat"/>
          <w:sz w:val="24"/>
        </w:rPr>
      </w:pPr>
    </w:p>
    <w:p w14:paraId="610D1813"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The Character Concept</w:t>
      </w:r>
    </w:p>
    <w:p w14:paraId="4E617C59" w14:textId="6D0970A8" w:rsidR="004E739B" w:rsidRPr="00243812" w:rsidRDefault="006F60BF" w:rsidP="00F01A18">
      <w:pPr>
        <w:pStyle w:val="NoSpacing"/>
        <w:rPr>
          <w:rFonts w:ascii="Montserrat" w:hAnsi="Montserrat"/>
          <w:spacing w:val="-3"/>
          <w:sz w:val="24"/>
        </w:rPr>
      </w:pPr>
      <w:r w:rsidRPr="00243812">
        <w:rPr>
          <w:rFonts w:ascii="Montserrat" w:hAnsi="Montserrat"/>
          <w:sz w:val="24"/>
        </w:rPr>
        <w:tab/>
        <w:t>The original character is designed by random generation to emulate nature, in which the individual does not determine what he/she will be like. The random generation system works entirely with D%’s and a calculator. In order to aid in the development of the character, there is a large section devoted to fleshing the character out. This includes an in depth physical description, family status, childhood events, and training. By using random generation, lineage, upbringing, and training the character received in his/her youth always turns out differently. Then the character goes through training or apprenticeship to acquire education and professional skills, (which are point</w:t>
      </w:r>
      <w:r w:rsidRPr="00243812">
        <w:rPr>
          <w:rFonts w:ascii="Montserrat" w:hAnsi="Montserrat"/>
          <w:sz w:val="24"/>
        </w:rPr>
        <w:noBreakHyphen/>
        <w:t>based so the player can decide what skills were concentrated on during training.)</w:t>
      </w:r>
    </w:p>
    <w:p w14:paraId="0CEC4E4F" w14:textId="135A2EEF" w:rsidR="004E739B" w:rsidRPr="00243812" w:rsidRDefault="006F60BF" w:rsidP="00F01A18">
      <w:pPr>
        <w:pStyle w:val="NoSpacing"/>
        <w:rPr>
          <w:rFonts w:ascii="Montserrat" w:hAnsi="Montserrat"/>
          <w:spacing w:val="-3"/>
          <w:sz w:val="24"/>
        </w:rPr>
      </w:pPr>
      <w:r w:rsidRPr="00243812">
        <w:rPr>
          <w:rFonts w:ascii="Montserrat" w:hAnsi="Montserrat"/>
          <w:sz w:val="24"/>
        </w:rPr>
        <w:tab/>
        <w:t>A player</w:t>
      </w:r>
      <w:r w:rsidRPr="00243812">
        <w:rPr>
          <w:rFonts w:ascii="Montserrat" w:hAnsi="Montserrat"/>
          <w:sz w:val="24"/>
        </w:rPr>
        <w:noBreakHyphen/>
        <w:t>character can, depending on the roll he/she makes or (if built from points) the price paid for it, be any human, altered</w:t>
      </w:r>
      <w:r w:rsidRPr="00243812">
        <w:rPr>
          <w:rFonts w:ascii="Montserrat" w:hAnsi="Montserrat"/>
          <w:sz w:val="24"/>
        </w:rPr>
        <w:noBreakHyphen/>
        <w:t>human or anthropomorphic race in the book, but may not be one of the monster/beast races unless permitted by the GM. Most of character generation can be done with the abbreviated random generation system, or created on the point</w:t>
      </w:r>
      <w:r w:rsidRPr="00243812">
        <w:rPr>
          <w:rFonts w:ascii="Montserrat" w:hAnsi="Montserrat"/>
          <w:sz w:val="24"/>
        </w:rPr>
        <w:noBreakHyphen/>
        <w:t>based system designed to convert existing characters from other game systems as the players become more experienced. A player</w:t>
      </w:r>
      <w:r w:rsidRPr="00243812">
        <w:rPr>
          <w:rFonts w:ascii="Montserrat" w:hAnsi="Montserrat"/>
          <w:sz w:val="24"/>
        </w:rPr>
        <w:noBreakHyphen/>
        <w:t>character may also be any type of character he/she is qualified to be, depending on history of the character and the needs of the campaign. Character types are defined in terms of Cliques, the "school" of thought in which you trained, and Vocation, the professional career of the character during the course of the game. It is possible to train in more than one Clique, but not comfortably, but Vocations are at the whim of the character and whatever is available: Essentially, if you want to be an artist, you'll darn right be an artist (or whatever)! But whether you're successful or not is another matter altogether.</w:t>
      </w:r>
    </w:p>
    <w:p w14:paraId="6084D65C" w14:textId="47568AAB" w:rsidR="004E739B" w:rsidRPr="00243812" w:rsidRDefault="006F60BF" w:rsidP="00F01A18">
      <w:pPr>
        <w:pStyle w:val="NoSpacing"/>
        <w:rPr>
          <w:rFonts w:ascii="Montserrat" w:hAnsi="Montserrat"/>
          <w:spacing w:val="-3"/>
          <w:sz w:val="24"/>
        </w:rPr>
      </w:pPr>
      <w:r w:rsidRPr="00243812">
        <w:rPr>
          <w:rFonts w:ascii="Montserrat" w:hAnsi="Montserrat"/>
          <w:sz w:val="24"/>
        </w:rPr>
        <w:tab/>
        <w:t>The game does require the use of character record sheets in order to function the most efficiently. Notebook paper can be used, but can be less efficient than the sheets provided would be. These sheets can be photo</w:t>
      </w:r>
      <w:r w:rsidRPr="00243812">
        <w:rPr>
          <w:rFonts w:ascii="Montserrat" w:hAnsi="Montserrat"/>
          <w:sz w:val="24"/>
        </w:rPr>
        <w:noBreakHyphen/>
        <w:t>copied (solely) for use with this game system. Depending on your personal taste or style, you may want to work the character out on notebook paper and transfer the finished character to the standard sheet. Additionally, you may wish to design a specialized character sheet using your own word</w:t>
      </w:r>
      <w:r w:rsidRPr="00243812">
        <w:rPr>
          <w:rFonts w:ascii="Montserrat" w:hAnsi="Montserrat"/>
          <w:sz w:val="24"/>
        </w:rPr>
        <w:noBreakHyphen/>
        <w:t>processing program or graphics program, or just on your type</w:t>
      </w:r>
      <w:r w:rsidRPr="00243812">
        <w:rPr>
          <w:rFonts w:ascii="Montserrat" w:hAnsi="Montserrat"/>
          <w:sz w:val="24"/>
        </w:rPr>
        <w:noBreakHyphen/>
        <w:t>writer. Whatever works for you. If the GM is not able to observe and validate the character creation, then one should consider using the point based system with an approved point value from the GM. If the GM is running a campaign with limited access to the game mechanics, then the players should consult with the GM or an experienced player regarding questions and difficulties encountered during generation.</w:t>
      </w:r>
      <w:r w:rsidRPr="00243812">
        <w:rPr>
          <w:rFonts w:ascii="Montserrat" w:hAnsi="Montserrat"/>
          <w:spacing w:val="-3"/>
          <w:sz w:val="24"/>
        </w:rPr>
        <w:t xml:space="preserve"> </w:t>
      </w:r>
    </w:p>
    <w:p w14:paraId="632060F6"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6C349987"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The Game Master</w:t>
      </w:r>
    </w:p>
    <w:p w14:paraId="38F2B9EB" w14:textId="69038D15" w:rsidR="004E739B" w:rsidRPr="00243812" w:rsidRDefault="006F60BF" w:rsidP="00F01A18">
      <w:pPr>
        <w:pStyle w:val="NoSpacing"/>
        <w:rPr>
          <w:rFonts w:ascii="Montserrat" w:hAnsi="Montserrat"/>
          <w:spacing w:val="-3"/>
          <w:sz w:val="24"/>
        </w:rPr>
      </w:pPr>
      <w:r w:rsidRPr="00243812">
        <w:rPr>
          <w:rFonts w:ascii="Montserrat" w:hAnsi="Montserrat"/>
          <w:sz w:val="24"/>
        </w:rPr>
        <w:tab/>
        <w:t>The Game Master, has the enormous burden of keeping track of everything imaginable under the sun. The imaginary sun, that is. To the GM falls the task of insuring that the game is interesting, fair, and fun. This manual has an entire section devoted to helping the GM develop fun, exciting, and fair campaigns. (That's fairly reasonable, huh?) As the GM, you will have the final word on whether a rule is followed or bypassed. For example: A players can have any human, neo</w:t>
      </w:r>
      <w:r w:rsidRPr="00243812">
        <w:rPr>
          <w:rFonts w:ascii="Montserrat" w:hAnsi="Montserrat"/>
          <w:sz w:val="24"/>
        </w:rPr>
        <w:noBreakHyphen/>
        <w:t xml:space="preserve">human or anthropomorphic race in the book, but may not be one of the monster/beast races </w:t>
      </w:r>
      <w:r w:rsidRPr="00243812">
        <w:rPr>
          <w:rFonts w:ascii="Montserrat" w:hAnsi="Montserrat"/>
          <w:sz w:val="24"/>
        </w:rPr>
        <w:noBreakHyphen/>
      </w:r>
      <w:r w:rsidRPr="00243812">
        <w:rPr>
          <w:rFonts w:ascii="Montserrat" w:hAnsi="Montserrat"/>
          <w:sz w:val="24"/>
        </w:rPr>
        <w:noBreakHyphen/>
        <w:t xml:space="preserve"> unless as the GM you cause it to happen as part of your campaign as hinted above. Also, if the purpose for a rule is unclear, or can not be found during the game, you can paraphrase as seems appropriate to maintaining the flow of the game. One of the additional aspects of this game you should become familiar with are the Character Reincarnation Implementation Tables, an adaption of character generation used to recreate dead characters as new characters.</w:t>
      </w:r>
      <w:r w:rsidRPr="00243812">
        <w:rPr>
          <w:rFonts w:ascii="Montserrat" w:hAnsi="Montserrat"/>
          <w:spacing w:val="-3"/>
          <w:sz w:val="24"/>
        </w:rPr>
        <w:t xml:space="preserve"> </w:t>
      </w:r>
    </w:p>
    <w:p w14:paraId="52D3392C" w14:textId="0DEFBBC5" w:rsidR="004E739B" w:rsidRPr="00243812" w:rsidRDefault="006F60BF" w:rsidP="00F01A18">
      <w:pPr>
        <w:pStyle w:val="NoSpacing"/>
        <w:rPr>
          <w:rFonts w:ascii="Montserrat" w:hAnsi="Montserrat"/>
          <w:spacing w:val="-3"/>
          <w:sz w:val="24"/>
        </w:rPr>
      </w:pPr>
      <w:r w:rsidRPr="00243812">
        <w:rPr>
          <w:rFonts w:ascii="Montserrat" w:hAnsi="Montserrat"/>
          <w:sz w:val="24"/>
        </w:rPr>
        <w:tab/>
        <w:t>The first section is devoted to the organization of the manual, how to find what you need during fast paced playing, more efficient character generation and NPC generation, how to aid in the development of the character, how to use the point</w:t>
      </w:r>
      <w:r w:rsidRPr="00243812">
        <w:rPr>
          <w:rFonts w:ascii="Montserrat" w:hAnsi="Montserrat"/>
          <w:sz w:val="24"/>
        </w:rPr>
        <w:noBreakHyphen/>
        <w:t>based system designed to convert existing characters from other game systems, fleshing the character out, techniques for making up campaigns when you run out of ideas, etc.</w:t>
      </w:r>
      <w:r w:rsidRPr="00243812">
        <w:rPr>
          <w:rFonts w:ascii="Montserrat" w:hAnsi="Montserrat"/>
          <w:spacing w:val="-3"/>
          <w:sz w:val="24"/>
        </w:rPr>
        <w:t xml:space="preserve"> </w:t>
      </w:r>
    </w:p>
    <w:p w14:paraId="0C452DCC" w14:textId="34237D24" w:rsidR="004E739B" w:rsidRPr="00243812" w:rsidRDefault="006F60BF" w:rsidP="00F01A18">
      <w:pPr>
        <w:pStyle w:val="NoSpacing"/>
        <w:rPr>
          <w:rFonts w:ascii="Montserrat" w:hAnsi="Montserrat"/>
          <w:spacing w:val="-3"/>
          <w:sz w:val="24"/>
        </w:rPr>
      </w:pPr>
      <w:r w:rsidRPr="00243812">
        <w:rPr>
          <w:rFonts w:ascii="Montserrat" w:hAnsi="Montserrat"/>
          <w:sz w:val="24"/>
        </w:rPr>
        <w:tab/>
        <w:t>As mentioned, this game includes several new and revamped races and cultures for play. Each distinct group has their own racial advantages, abilities and failings. Note that the separate human breeds have distinct modifications and advantages over each other as well. In addition to the classes and social groups, vocational and educational training also have distinct modifications, representing the over</w:t>
      </w:r>
      <w:r w:rsidRPr="00243812">
        <w:rPr>
          <w:rFonts w:ascii="Montserrat" w:hAnsi="Montserrat"/>
          <w:sz w:val="24"/>
        </w:rPr>
        <w:noBreakHyphen/>
        <w:t>all development imbued upon one who completes their training. The game is designed for random generation to emulate nature. If the players do not care for this, there are modifications for point based characters, which will allow them to choose what their characters will be like. Also, this will enable the players to generate characters without your supervision should you or they desire. The game system is designed to work more efficiently through the use of D%’s and a calculator. All the adjustments required for the game are listed in the adjustments sections of charts and tables. All computations can be easily performed on a calculator or looked up on the multiplier charts in the Appendix. Then there is a section on sub</w:t>
      </w:r>
      <w:r w:rsidRPr="00243812">
        <w:rPr>
          <w:rFonts w:ascii="Montserrat" w:hAnsi="Montserrat"/>
          <w:sz w:val="24"/>
        </w:rPr>
        <w:noBreakHyphen/>
        <w:t>plots, social organization and government in the different lands and races. For reference, use the glossary of the terms and names mentioned earlier, to be looked up categorically by groups of skills, game terms, titles, Cliques/Vocations, and Places. The charts and tables are all designed for free</w:t>
      </w:r>
      <w:r w:rsidRPr="00243812">
        <w:rPr>
          <w:rFonts w:ascii="Montserrat" w:hAnsi="Montserrat"/>
          <w:sz w:val="24"/>
        </w:rPr>
        <w:noBreakHyphen/>
        <w:t>flowing combat and character generation, and once you become familiar with the terms and procedures, you will be able to move on to the Fast Charts section.</w:t>
      </w:r>
    </w:p>
    <w:p w14:paraId="54FA924C"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2BCB4760" w14:textId="77777777" w:rsidR="004E739B" w:rsidRPr="00243812" w:rsidRDefault="004E739B" w:rsidP="00F01A18">
      <w:pPr>
        <w:pStyle w:val="NoSpacing"/>
        <w:rPr>
          <w:rFonts w:ascii="Montserrat" w:hAnsi="Montserrat"/>
          <w:sz w:val="24"/>
        </w:rPr>
      </w:pPr>
    </w:p>
    <w:p w14:paraId="307DF894"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The Players</w:t>
      </w:r>
    </w:p>
    <w:p w14:paraId="6BB62346" w14:textId="34C072E2" w:rsidR="004E739B" w:rsidRPr="00243812" w:rsidRDefault="006F60BF" w:rsidP="00F01A18">
      <w:pPr>
        <w:pStyle w:val="NoSpacing"/>
        <w:rPr>
          <w:rFonts w:ascii="Montserrat" w:hAnsi="Montserrat"/>
          <w:spacing w:val="-3"/>
          <w:sz w:val="24"/>
        </w:rPr>
      </w:pPr>
      <w:r w:rsidRPr="00243812">
        <w:rPr>
          <w:rFonts w:ascii="Montserrat" w:hAnsi="Montserrat"/>
          <w:sz w:val="24"/>
        </w:rPr>
        <w:tab/>
        <w:t>The Book of Aeirn was designed for the greater enjoyment of the players, so a great deal of time was spent nailing down the little things that the players themselves can do to improve the speed and quality of their characters’ lives. Things like how to turn the random generation information into a complex and intriguing life history and use it to develop personalities and attitudes. There is a section on how to get in and out of character, how to keep play going through stalls in momentum, and how to use your advantages to their fullest.</w:t>
      </w:r>
      <w:r w:rsidRPr="00243812">
        <w:rPr>
          <w:rFonts w:ascii="Montserrat" w:hAnsi="Montserrat"/>
          <w:spacing w:val="-3"/>
          <w:sz w:val="24"/>
        </w:rPr>
        <w:t xml:space="preserve"> </w:t>
      </w:r>
    </w:p>
    <w:p w14:paraId="457428A5" w14:textId="082E41F5" w:rsidR="004E739B" w:rsidRPr="00243812" w:rsidRDefault="006F60BF" w:rsidP="00F01A18">
      <w:pPr>
        <w:pStyle w:val="NoSpacing"/>
        <w:rPr>
          <w:rFonts w:ascii="Montserrat" w:hAnsi="Montserrat"/>
          <w:spacing w:val="-3"/>
          <w:sz w:val="24"/>
        </w:rPr>
      </w:pPr>
      <w:r w:rsidRPr="00243812">
        <w:rPr>
          <w:rFonts w:ascii="Montserrat" w:hAnsi="Montserrat"/>
          <w:sz w:val="24"/>
        </w:rPr>
        <w:tab/>
        <w:t>Players can have any human, altered</w:t>
      </w:r>
      <w:r w:rsidRPr="00243812">
        <w:rPr>
          <w:rFonts w:ascii="Montserrat" w:hAnsi="Montserrat"/>
          <w:sz w:val="24"/>
        </w:rPr>
        <w:noBreakHyphen/>
        <w:t>human or anthropomorphic race in the book, so long as the price is paid or the chance taken. And if your character gets killed, it can be used to create another character with advantages or duties carried over. This is so that if a player loses a favorite character, then s/he can still retain the essence of the character. It may end up that since the character just died (and therefore couldn't possibly have grown up fast enough to continue in the same campaign), it will be up to the GM to determine how or if the character can return to the present game or campaign.</w:t>
      </w:r>
      <w:r w:rsidRPr="00243812">
        <w:rPr>
          <w:rFonts w:ascii="Montserrat" w:hAnsi="Montserrat"/>
          <w:spacing w:val="-3"/>
          <w:sz w:val="24"/>
        </w:rPr>
        <w:t xml:space="preserve"> </w:t>
      </w:r>
    </w:p>
    <w:p w14:paraId="1448114B" w14:textId="63D1E335" w:rsidR="004E739B" w:rsidRPr="00243812" w:rsidRDefault="006F60BF" w:rsidP="00F01A18">
      <w:pPr>
        <w:pStyle w:val="NoSpacing"/>
        <w:rPr>
          <w:rFonts w:ascii="Montserrat" w:hAnsi="Montserrat"/>
          <w:spacing w:val="-3"/>
          <w:sz w:val="24"/>
        </w:rPr>
      </w:pPr>
      <w:r w:rsidRPr="00243812">
        <w:rPr>
          <w:rFonts w:ascii="Montserrat" w:hAnsi="Montserrat"/>
          <w:sz w:val="24"/>
        </w:rPr>
        <w:tab/>
        <w:t>This game is designed around a veritable mountain of charts and tables, but don’t let that throw you. They are all designed to ease the flow of combat and character generation, and define the effects, limitations etc. of special cases or guide in the development of new concepts, which for the most part can be ignored by the players. You will need some assistance or extra time the first few times through character generation, but once you become familiar with the terms and procedures, you can move on to the Fast Charts section. All the calculations required for the game can be easily performed on a calculator . Game play is based on the D% system for everything but damage, for the most part. However it is advisable for one to have a complete set (or even two!) of different dice, which can be bought at most hobby stores. With these, one is ready to roll up a character at any time, and is ready for all of those unexplained and ominous rolls on obscure dice that the GM always calls for during game play! This game was not designed so that one has to play for a long time before one can learn all the ropes, but rather that one can learn at his own pace.</w:t>
      </w:r>
      <w:r w:rsidRPr="00243812">
        <w:rPr>
          <w:rFonts w:ascii="Montserrat" w:hAnsi="Montserrat"/>
          <w:spacing w:val="-3"/>
          <w:sz w:val="24"/>
        </w:rPr>
        <w:t xml:space="preserve"> </w:t>
      </w:r>
    </w:p>
    <w:p w14:paraId="2BCC2B6F" w14:textId="74CD0BDC" w:rsidR="004E739B" w:rsidRPr="00243812" w:rsidRDefault="006F60BF" w:rsidP="00F01A18">
      <w:pPr>
        <w:pStyle w:val="NoSpacing"/>
        <w:rPr>
          <w:rFonts w:ascii="Montserrat" w:hAnsi="Montserrat"/>
          <w:spacing w:val="-3"/>
          <w:sz w:val="24"/>
        </w:rPr>
      </w:pPr>
      <w:r w:rsidRPr="00243812">
        <w:rPr>
          <w:rFonts w:ascii="Montserrat" w:hAnsi="Montserrat"/>
          <w:sz w:val="24"/>
        </w:rPr>
        <w:tab/>
        <w:t>Enjoy your game!</w:t>
      </w:r>
      <w:r w:rsidRPr="00243812">
        <w:rPr>
          <w:rFonts w:ascii="Montserrat" w:hAnsi="Montserrat"/>
          <w:spacing w:val="-3"/>
          <w:sz w:val="24"/>
        </w:rPr>
        <w:t xml:space="preserve"> </w:t>
      </w:r>
    </w:p>
    <w:p w14:paraId="52AB1C36" w14:textId="77777777" w:rsidR="004E739B" w:rsidRPr="00243812" w:rsidRDefault="004E739B" w:rsidP="00F01A18">
      <w:pPr>
        <w:pStyle w:val="NoSpacing"/>
        <w:rPr>
          <w:rFonts w:ascii="Montserrat" w:hAnsi="Montserrat"/>
          <w:sz w:val="24"/>
        </w:rPr>
      </w:pPr>
    </w:p>
    <w:p w14:paraId="09662A1F" w14:textId="77777777" w:rsidR="004E739B" w:rsidRPr="00243812" w:rsidRDefault="004E739B" w:rsidP="00F01A18">
      <w:pPr>
        <w:pStyle w:val="NoSpacing"/>
        <w:rPr>
          <w:rFonts w:ascii="Montserrat" w:hAnsi="Montserrat"/>
          <w:sz w:val="24"/>
        </w:rPr>
      </w:pPr>
    </w:p>
    <w:p w14:paraId="2F6AAD52" w14:textId="77777777" w:rsidR="004E739B" w:rsidRPr="00243812" w:rsidRDefault="004E739B" w:rsidP="00F01A18">
      <w:pPr>
        <w:pStyle w:val="NoSpacing"/>
        <w:rPr>
          <w:rFonts w:ascii="Montserrat" w:hAnsi="Montserrat"/>
          <w:sz w:val="24"/>
        </w:rPr>
      </w:pPr>
    </w:p>
    <w:p w14:paraId="2A87F643" w14:textId="77777777" w:rsidR="004E739B" w:rsidRPr="00243812" w:rsidRDefault="004E739B" w:rsidP="00F01A18">
      <w:pPr>
        <w:pStyle w:val="NoSpacing"/>
        <w:rPr>
          <w:rFonts w:ascii="Montserrat" w:hAnsi="Montserrat"/>
          <w:sz w:val="24"/>
        </w:rPr>
      </w:pPr>
    </w:p>
    <w:p w14:paraId="3CFF2927" w14:textId="77777777" w:rsidR="004E739B" w:rsidRPr="00243812" w:rsidRDefault="004E739B" w:rsidP="00F01A18">
      <w:pPr>
        <w:pStyle w:val="NoSpacing"/>
        <w:rPr>
          <w:rFonts w:ascii="Montserrat" w:hAnsi="Montserrat"/>
          <w:sz w:val="24"/>
        </w:rPr>
      </w:pPr>
    </w:p>
    <w:p w14:paraId="23DA9B94" w14:textId="77777777" w:rsidR="004E739B" w:rsidRPr="00243812" w:rsidRDefault="004E739B" w:rsidP="00F01A18">
      <w:pPr>
        <w:pStyle w:val="NoSpacing"/>
        <w:rPr>
          <w:rFonts w:ascii="Montserrat" w:hAnsi="Montserrat"/>
          <w:sz w:val="24"/>
        </w:rPr>
      </w:pPr>
    </w:p>
    <w:p w14:paraId="148F5183" w14:textId="77777777" w:rsidR="004E739B" w:rsidRPr="00243812" w:rsidRDefault="004E739B" w:rsidP="00F01A18">
      <w:pPr>
        <w:pStyle w:val="NoSpacing"/>
        <w:rPr>
          <w:rFonts w:ascii="Montserrat" w:hAnsi="Montserrat"/>
          <w:sz w:val="24"/>
        </w:rPr>
      </w:pPr>
    </w:p>
    <w:p w14:paraId="5936D2C6" w14:textId="3BF6FAE7" w:rsidR="004E739B" w:rsidRPr="00243812" w:rsidRDefault="006F60BF" w:rsidP="00F01A18">
      <w:pPr>
        <w:pStyle w:val="NoSpacing"/>
        <w:rPr>
          <w:rFonts w:ascii="Montserrat" w:hAnsi="Montserrat"/>
          <w:spacing w:val="-3"/>
          <w:sz w:val="24"/>
        </w:rPr>
      </w:pPr>
      <w:r w:rsidRPr="00243812">
        <w:rPr>
          <w:rFonts w:ascii="Montserrat" w:hAnsi="Montserrat"/>
          <w:sz w:val="24"/>
        </w:rPr>
        <w:tab/>
        <w:t>All of the topics here in the Introduction, will be reviewed and detailed specifically in the text of the game manual following. [this edition concentrates solely upon Aeirn, and the release of the other worlds in this system will hinge upon the reaction to The Book of Aeirn]</w:t>
      </w:r>
      <w:r w:rsidRPr="00243812">
        <w:rPr>
          <w:rFonts w:ascii="Montserrat" w:hAnsi="Montserrat"/>
          <w:spacing w:val="-3"/>
          <w:sz w:val="24"/>
        </w:rPr>
        <w:t xml:space="preserve"> </w:t>
      </w:r>
    </w:p>
    <w:p w14:paraId="2740DB03"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Aeirn Lore</w:t>
      </w:r>
    </w:p>
    <w:p w14:paraId="7E1EB6D6" w14:textId="75BA09BC" w:rsidR="004E739B" w:rsidRPr="00243812" w:rsidRDefault="006F60BF" w:rsidP="00F01A18">
      <w:pPr>
        <w:pStyle w:val="NoSpacing"/>
        <w:rPr>
          <w:rFonts w:ascii="Montserrat" w:hAnsi="Montserrat"/>
          <w:spacing w:val="-3"/>
          <w:sz w:val="24"/>
        </w:rPr>
      </w:pPr>
      <w:r w:rsidRPr="00243812">
        <w:rPr>
          <w:rFonts w:ascii="Montserrat" w:hAnsi="Montserrat"/>
          <w:sz w:val="24"/>
        </w:rPr>
        <w:tab/>
        <w:t>Spiraling upward above the universal core, at the outer edges of the expanding body of the universe's mass, glides the Alterinia Galaxy. Alterinia can be distinguished by its distinctive form: Its main body is a giant sphere of densely packed stars, in a thick cloud of gasses and dust, with with spiraling arms that originate high up on the body, and twist lazily downward from it. There are three arms attached, and the dwindling remains of a fourth, a sort of vestigial arm.</w:t>
      </w:r>
    </w:p>
    <w:p w14:paraId="7B592B25" w14:textId="69B2FD2F" w:rsidR="004E739B" w:rsidRPr="00243812" w:rsidRDefault="006F60BF" w:rsidP="00F01A18">
      <w:pPr>
        <w:pStyle w:val="NoSpacing"/>
        <w:rPr>
          <w:rFonts w:ascii="Montserrat" w:hAnsi="Montserrat"/>
          <w:spacing w:val="-3"/>
          <w:sz w:val="24"/>
        </w:rPr>
      </w:pPr>
      <w:r w:rsidRPr="00243812">
        <w:rPr>
          <w:rFonts w:ascii="Montserrat" w:hAnsi="Montserrat"/>
          <w:sz w:val="24"/>
        </w:rPr>
        <w:tab/>
        <w:t>The arm which originates from above the body of Alterinia is known as the Alterinian rim. Approximately two thirds of the way down from the beginning, is the location of the constellation Theastus, the Guardian, composed of seventeen stars. one of these stars is a sun with five planets and a dwarf of a star orbiting it. The sun, Archeus, is positioned at the throat of the Guardian, in the position of the Amulet of protection used by Theastus in legends. Legends which originated on Aeirn.</w:t>
      </w:r>
    </w:p>
    <w:p w14:paraId="26D930F1" w14:textId="4B8A908F" w:rsidR="004E739B" w:rsidRPr="00243812" w:rsidRDefault="006F60BF" w:rsidP="00F01A18">
      <w:pPr>
        <w:pStyle w:val="NoSpacing"/>
        <w:rPr>
          <w:rFonts w:ascii="Montserrat" w:hAnsi="Montserrat"/>
          <w:spacing w:val="-3"/>
          <w:sz w:val="24"/>
        </w:rPr>
      </w:pPr>
      <w:r w:rsidRPr="00243812">
        <w:rPr>
          <w:rFonts w:ascii="Montserrat" w:hAnsi="Montserrat"/>
          <w:sz w:val="24"/>
        </w:rPr>
        <w:tab/>
        <w:t>Aeirn and her sister planet, Deori share the third orbit around Archeus. Being the only planets with indigenous life (which developed into complex life</w:t>
      </w:r>
      <w:r w:rsidRPr="00243812">
        <w:rPr>
          <w:rFonts w:ascii="Montserrat" w:hAnsi="Montserrat"/>
          <w:sz w:val="24"/>
        </w:rPr>
        <w:noBreakHyphen/>
        <w:t>forms, gained sentience on Aeirn, and spread out eventually to the other worlds in the system), both of these worlds greatly influenced the development of the rest of the system's worlds. Aeirn, roughly 25,200 miles in circumference at the equator, is two</w:t>
      </w:r>
      <w:r w:rsidRPr="00243812">
        <w:rPr>
          <w:rFonts w:ascii="Montserrat" w:hAnsi="Montserrat"/>
          <w:sz w:val="24"/>
        </w:rPr>
        <w:noBreakHyphen/>
        <w:t>thirds covered in water. Aeirn constantly fluctuates on the verge of Ice ages, which ice the poles for an average of five hundred to a thousand years and then go away for three or four times that long. While the ice caps do not cover the poles, the planet’s population migrates all of the way north and south.</w:t>
      </w:r>
      <w:r w:rsidRPr="00243812">
        <w:rPr>
          <w:rFonts w:ascii="Montserrat" w:hAnsi="Montserrat"/>
          <w:spacing w:val="-3"/>
          <w:sz w:val="24"/>
        </w:rPr>
        <w:t xml:space="preserve"> </w:t>
      </w:r>
    </w:p>
    <w:p w14:paraId="753742D2" w14:textId="17D4029C" w:rsidR="004E739B" w:rsidRPr="00243812" w:rsidRDefault="006F60BF" w:rsidP="00F01A18">
      <w:pPr>
        <w:pStyle w:val="NoSpacing"/>
        <w:rPr>
          <w:rFonts w:ascii="Montserrat" w:hAnsi="Montserrat"/>
          <w:spacing w:val="-3"/>
          <w:sz w:val="24"/>
        </w:rPr>
      </w:pPr>
      <w:r w:rsidRPr="00243812">
        <w:rPr>
          <w:rFonts w:ascii="Montserrat" w:hAnsi="Montserrat"/>
          <w:sz w:val="24"/>
        </w:rPr>
        <w:tab/>
        <w:t>This situation has existed on Aeirn since its formation, and the recent times the people in the far south became isolated from the rest of the world for an entire Ice Age, nearly a thousand years. And in that time, as a result of their needs, they developed near twenty</w:t>
      </w:r>
      <w:r w:rsidRPr="00243812">
        <w:rPr>
          <w:rFonts w:ascii="Montserrat" w:hAnsi="Montserrat"/>
          <w:sz w:val="24"/>
        </w:rPr>
        <w:noBreakHyphen/>
        <w:t>first century technology in order to survive, while the rest of the world had that of early nineteenth century or less. However, the rest of the world did develop various formidable magical arts. The abuse of magic, in all out war, contributed to the most significant scarring of the world, resulting in a tear in the fabric of this reality. The Rift is manifest and bound to Aeirn, as potentially dangerous as an anti</w:t>
      </w:r>
      <w:r w:rsidRPr="00243812">
        <w:rPr>
          <w:rFonts w:ascii="Montserrat" w:hAnsi="Montserrat"/>
          <w:sz w:val="24"/>
        </w:rPr>
        <w:noBreakHyphen/>
        <w:t>matter universe should it ever become unbound. Due to the unique placing of the sun in the constellation, as the closest star in the constellation, even the inhabitants of its worlds are able to see the whole group as a day</w:t>
      </w:r>
      <w:r w:rsidRPr="00243812">
        <w:rPr>
          <w:rFonts w:ascii="Montserrat" w:hAnsi="Montserrat"/>
          <w:sz w:val="24"/>
        </w:rPr>
        <w:noBreakHyphen/>
        <w:t>time constellation at the apex of a revolution, and a night</w:t>
      </w:r>
      <w:r w:rsidRPr="00243812">
        <w:rPr>
          <w:rFonts w:ascii="Montserrat" w:hAnsi="Montserrat"/>
          <w:sz w:val="24"/>
        </w:rPr>
        <w:noBreakHyphen/>
        <w:t>time constellation (without Archeus) at the other extreme of the year. The constellation has only been evident for the past three</w:t>
      </w:r>
      <w:r w:rsidRPr="00243812">
        <w:rPr>
          <w:rFonts w:ascii="Montserrat" w:hAnsi="Montserrat"/>
          <w:sz w:val="24"/>
        </w:rPr>
        <w:noBreakHyphen/>
        <w:t>thousand years, close to the time which in legend, the god Theastus ascended beyond into the universe to protect Aeirn. Believing it to be the physical manifestation of this act, the constellation was named Theastus, the Guardian, by mortal</w:t>
      </w:r>
      <w:r w:rsidRPr="00243812">
        <w:rPr>
          <w:rFonts w:ascii="Montserrat" w:hAnsi="Montserrat"/>
          <w:sz w:val="24"/>
        </w:rPr>
        <w:noBreakHyphen/>
        <w:t>kind.</w:t>
      </w:r>
    </w:p>
    <w:p w14:paraId="640B781C" w14:textId="0F53E898" w:rsidR="004E739B" w:rsidRPr="00243812" w:rsidRDefault="006F60BF" w:rsidP="00F01A18">
      <w:pPr>
        <w:pStyle w:val="NoSpacing"/>
        <w:rPr>
          <w:rFonts w:ascii="Montserrat" w:hAnsi="Montserrat"/>
          <w:spacing w:val="-3"/>
          <w:sz w:val="24"/>
        </w:rPr>
      </w:pPr>
      <w:r w:rsidRPr="00243812">
        <w:rPr>
          <w:rFonts w:ascii="Montserrat" w:hAnsi="Montserrat"/>
          <w:sz w:val="24"/>
        </w:rPr>
        <w:tab/>
        <w:t>The first orbit around Archeus is occupied by a mite of a star which still dwarfs some of the legitimate planets in the system. This star, Morinia, completes a revolution nearly twelve an a hundredth times in an Aeirnian year. In Aeirnian legend, a child born during the conjunction of Aeirn and Morinia during the winter solstice, is destined to Ascend. Morinia has no satellites which can be detected from Aeirn. In the second orbit, is a small world named for its cobalt rich composition, Cobalt, an arid, blue, desert</w:t>
      </w:r>
      <w:r w:rsidRPr="00243812">
        <w:rPr>
          <w:rFonts w:ascii="Montserrat" w:hAnsi="Montserrat"/>
          <w:sz w:val="24"/>
        </w:rPr>
        <w:noBreakHyphen/>
        <w:t>world. Cobalt completes one and a third revolutions to Aeirn and Deori's one. It has been observed that Cobalt has begun to collect a thin ring of debris residue left from the Hundred Years Night, which nearly erased life from this system. The two planets sharing the third orbit of Archeus, Aeirn and Deori are both roughly the same size and orbit each other as they orbit the sun. Sentient life developed on Aeirn and spread accidentally to the other worlds. Still, other planets extend beyond these, with little known about them, each with some unique aspect to it.</w:t>
      </w:r>
    </w:p>
    <w:p w14:paraId="270BB3E6" w14:textId="50835EFD" w:rsidR="004E739B" w:rsidRPr="00243812" w:rsidRDefault="006F60BF" w:rsidP="00F01A18">
      <w:pPr>
        <w:pStyle w:val="NoSpacing"/>
        <w:rPr>
          <w:rFonts w:ascii="Montserrat" w:hAnsi="Montserrat"/>
          <w:spacing w:val="-3"/>
          <w:sz w:val="24"/>
        </w:rPr>
      </w:pPr>
      <w:r w:rsidRPr="00243812">
        <w:rPr>
          <w:rFonts w:ascii="Montserrat" w:hAnsi="Montserrat"/>
          <w:sz w:val="24"/>
        </w:rPr>
        <w:tab/>
        <w:t>The area between the third, fourth and fifth orbits of Archeus are interspersed with four semi</w:t>
      </w:r>
      <w:r w:rsidRPr="00243812">
        <w:rPr>
          <w:rFonts w:ascii="Montserrat" w:hAnsi="Montserrat"/>
          <w:sz w:val="24"/>
        </w:rPr>
        <w:noBreakHyphen/>
        <w:t>complete belts of asteroids. Aszare, in the fourth orbit is the giant of the system, with its thick oceans of gasses and suspended liquids in its atmosphere. Aszare completes one revolution every nine Aeirnian years, has seven moons, and is suspected to be capable of supporting life of some type. Otherwise, little is known about it. Chaeryn, in the fifth orbit, appears to be in the stages of collapse, following an explosion from within the core, which ripped out two fifths of the world's mantle and crust which is believed to have caused the Hundred Years Night, and contributed to the formation of the asteroid belts in part. There are nine known moons around Chaeryn, which is believed to possess a viable atmosphere, shared between itself and some of its moons. Due to the amount of asteroids in the system, it is generally accepted that originally, there were more planets in the system.</w:t>
      </w:r>
    </w:p>
    <w:p w14:paraId="07013D59"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r>
    </w:p>
    <w:p w14:paraId="559B3B0D"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3F3532A5" w14:textId="77777777" w:rsidR="004E739B" w:rsidRPr="00243812" w:rsidRDefault="004E739B" w:rsidP="00F01A18">
      <w:pPr>
        <w:pStyle w:val="NoSpacing"/>
        <w:rPr>
          <w:rFonts w:ascii="Montserrat" w:hAnsi="Montserrat"/>
          <w:sz w:val="24"/>
        </w:rPr>
      </w:pPr>
    </w:p>
    <w:p w14:paraId="76E4C45F" w14:textId="77777777" w:rsidR="004E739B" w:rsidRPr="00243812" w:rsidRDefault="004E739B" w:rsidP="00F01A18">
      <w:pPr>
        <w:pStyle w:val="NoSpacing"/>
        <w:rPr>
          <w:rFonts w:ascii="Montserrat" w:hAnsi="Montserrat"/>
          <w:sz w:val="24"/>
        </w:rPr>
      </w:pPr>
    </w:p>
    <w:p w14:paraId="414E67F3"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Historical Perspective</w:t>
      </w:r>
    </w:p>
    <w:p w14:paraId="77F69D6E"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 xml:space="preserve">Excerpt from"The Great Works"by Master Brightann , Imperial Seate Archive </w:t>
      </w:r>
      <w:r w:rsidRPr="00243812">
        <w:rPr>
          <w:rFonts w:ascii="Montserrat" w:hAnsi="Montserrat"/>
          <w:sz w:val="24"/>
        </w:rPr>
        <w:noBreakHyphen/>
      </w:r>
      <w:r w:rsidRPr="00243812">
        <w:rPr>
          <w:rFonts w:ascii="Montserrat" w:hAnsi="Montserrat"/>
          <w:sz w:val="24"/>
        </w:rPr>
        <w:noBreakHyphen/>
      </w:r>
    </w:p>
    <w:p w14:paraId="4B028217" w14:textId="77777777" w:rsidR="004E739B" w:rsidRPr="00243812" w:rsidRDefault="004E739B" w:rsidP="00F01A18">
      <w:pPr>
        <w:pStyle w:val="NoSpacing"/>
        <w:rPr>
          <w:rFonts w:ascii="Montserrat" w:hAnsi="Montserrat"/>
          <w:sz w:val="24"/>
        </w:rPr>
      </w:pPr>
    </w:p>
    <w:p w14:paraId="3A459362"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pre</w:t>
      </w:r>
      <w:r w:rsidRPr="00243812">
        <w:rPr>
          <w:rFonts w:ascii="Montserrat" w:hAnsi="Montserrat"/>
          <w:sz w:val="24"/>
        </w:rPr>
        <w:noBreakHyphen/>
        <w:t>cataclysm: (All dates not marked AA are pre</w:t>
      </w:r>
      <w:r w:rsidRPr="00243812">
        <w:rPr>
          <w:rFonts w:ascii="Montserrat" w:hAnsi="Montserrat"/>
          <w:sz w:val="24"/>
        </w:rPr>
        <w:noBreakHyphen/>
        <w:t>cataclysm)</w:t>
      </w:r>
    </w:p>
    <w:p w14:paraId="1A33E714" w14:textId="68CFA7AA" w:rsidR="004E739B" w:rsidRPr="00243812" w:rsidRDefault="006F60BF" w:rsidP="00F01A18">
      <w:pPr>
        <w:pStyle w:val="NoSpacing"/>
        <w:rPr>
          <w:rFonts w:ascii="Montserrat" w:hAnsi="Montserrat"/>
          <w:spacing w:val="-3"/>
          <w:sz w:val="24"/>
        </w:rPr>
      </w:pPr>
      <w:r w:rsidRPr="00243812">
        <w:rPr>
          <w:rFonts w:ascii="Montserrat" w:hAnsi="Montserrat"/>
          <w:sz w:val="24"/>
        </w:rPr>
        <w:tab/>
        <w:t>To this date, no one is certain when Aeirn was created, but there is some general agreement that the first lifeforms appeared 40,647,000,000 years before the cataclysm. It is also generally held that the Gods descended to Aeirn only 21,786,000 years before the cataclysm. Wildlife ancestors of the modern animal population appeared around 18,876,000 followed by the Humanoid races around 520,491. Four hundred thousand years went by before anthropomorphics became a significant factor. Until 21,430. By this point, the human race and hundreds of mixed</w:t>
      </w:r>
      <w:r w:rsidRPr="00243812">
        <w:rPr>
          <w:rFonts w:ascii="Montserrat" w:hAnsi="Montserrat"/>
          <w:sz w:val="24"/>
        </w:rPr>
        <w:noBreakHyphen/>
        <w:t>breed, humanoid, non</w:t>
      </w:r>
      <w:r w:rsidRPr="00243812">
        <w:rPr>
          <w:rFonts w:ascii="Montserrat" w:hAnsi="Montserrat"/>
          <w:sz w:val="24"/>
        </w:rPr>
        <w:noBreakHyphen/>
        <w:t>human races and an uncalculated number of “animal” races existed, roaming wide and free on Aeirn. Humanoids ascended to dominance around 9637, during the Stone Age period of 9543 to 8012. The anthropomorphic races, the sub</w:t>
      </w:r>
      <w:r w:rsidRPr="00243812">
        <w:rPr>
          <w:rFonts w:ascii="Montserrat" w:hAnsi="Montserrat"/>
          <w:sz w:val="24"/>
        </w:rPr>
        <w:noBreakHyphen/>
        <w:t xml:space="preserve"> and non</w:t>
      </w:r>
      <w:r w:rsidRPr="00243812">
        <w:rPr>
          <w:rFonts w:ascii="Montserrat" w:hAnsi="Montserrat"/>
          <w:sz w:val="24"/>
        </w:rPr>
        <w:noBreakHyphen/>
        <w:t xml:space="preserve"> human races of Aeirn, are divided up into five groups: The Humanoid Races, The Lycanthropic Races, The Sub</w:t>
      </w:r>
      <w:r w:rsidRPr="00243812">
        <w:rPr>
          <w:rFonts w:ascii="Montserrat" w:hAnsi="Montserrat"/>
          <w:sz w:val="24"/>
        </w:rPr>
        <w:noBreakHyphen/>
        <w:t>Human Races, The Fey, and The Gods’ Races. All of these races were derivative of human races at some point in their history, for all of them can cross</w:t>
      </w:r>
      <w:r w:rsidRPr="00243812">
        <w:rPr>
          <w:rFonts w:ascii="Montserrat" w:hAnsi="Montserrat"/>
          <w:sz w:val="24"/>
        </w:rPr>
        <w:noBreakHyphen/>
        <w:t>breed with humankind. The God’s Races are not perpetuated in the manner of other races, although each new member is genetically symmetrical in make up to others of that race, but not likely to be related to them, because such births are very rare and are always from pure human parents. Legend has it that such births are determined by the Gods; hence the name. The human and anthropomorphic races represent the largest percentage of the worlds sentient population. There are a great diversity of perfectly viable sentient non</w:t>
      </w:r>
      <w:r w:rsidRPr="00243812">
        <w:rPr>
          <w:rFonts w:ascii="Montserrat" w:hAnsi="Montserrat"/>
          <w:sz w:val="24"/>
        </w:rPr>
        <w:noBreakHyphen/>
        <w:t xml:space="preserve"> anthropomorphic races on Aeirn, but only in small and closed numbers. The humans, the most populous, have distinctly dominated the eight continents of Aeirn, with equally distinct cultures and stations, and name themselves after the continents upon which their culture abides.</w:t>
      </w:r>
    </w:p>
    <w:p w14:paraId="5434A0E3"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Alin— Because of the harsh and unpredictable climate in which they live, these people have become very rugged and tenacious. The least advanced in technology, they are generally barbarian with surprisingly adept magical lore and practice. Physically, they are the most intimidating humans, and are all fierce warriors, trained from birth. This survival of the most ferocious has caused them to develop a modestly subtle, yet intricate, combat technique. The cultural average is tall, well built, light haired an</w:t>
      </w:r>
      <w:r w:rsidRPr="00243812">
        <w:rPr>
          <w:rFonts w:ascii="Montserrat" w:hAnsi="Montserrat"/>
          <w:sz w:val="24"/>
        </w:rPr>
        <w:t>d blue eyed. Remarkably, this typically Aryan society views green eyes and dark hair as their ideal beauty.</w:t>
      </w:r>
    </w:p>
    <w:p w14:paraId="020D0E45"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 xml:space="preserve">Corind— Once very closely related to the Alineuths, their persecution during the time of their ancestor, Alyrx Corind, caused them to unite against the Alineuths. They migrated into the Western Highlands Region following their exile, and fortified against the inevitable feud with Alineuth. They are very similar to the Alineuths, and what they cannot match with ferocity, they outsmart with ingenuity. They tend towards a fighting style bordering on martial arts, in the complexity of their combat techniques. </w:t>
      </w:r>
      <w:r w:rsidRPr="00243812">
        <w:rPr>
          <w:rFonts w:ascii="Montserrat" w:hAnsi="Montserrat"/>
          <w:sz w:val="24"/>
        </w:rPr>
        <w:t>The racial average is medium tall, tough and wiry, with wild red hair and green eyes. Occasionally they throw</w:t>
      </w:r>
      <w:r w:rsidRPr="00243812">
        <w:rPr>
          <w:rFonts w:ascii="Montserrat" w:hAnsi="Montserrat"/>
          <w:sz w:val="24"/>
        </w:rPr>
        <w:noBreakHyphen/>
        <w:t>back to a white haired blue eyed standard of the Alineuths.</w:t>
      </w:r>
    </w:p>
    <w:p w14:paraId="49E90C76"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Edau— Surviving in a land veiled in myths and lore, bound in dense jungle and mountain extremes, these people have become the essence of viciousness. Learning from the predators how to survive, they are at once totally innocent and inestimably deadly! This combination of placid ferocity and choking jungle environment, have enabled them to fight off the overpowering Alineuth and chillingly precise Terinthidian assaults. The cultural norm is dark swarthy complexions and hair, wiry leanness, and small stature</w:t>
      </w:r>
      <w:r w:rsidRPr="00243812">
        <w:rPr>
          <w:rFonts w:ascii="Montserrat" w:hAnsi="Montserrat"/>
          <w:sz w:val="24"/>
        </w:rPr>
        <w:t xml:space="preserve"> for slipping through tight jungle growth. Few things not native to Edau dare approach these people, if possible, in the jungles.</w:t>
      </w:r>
    </w:p>
    <w:p w14:paraId="0C8FE8D5"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 xml:space="preserve">Terinth— The general trend in the land is to be cool and verdant for a few decade, and then hot and dry for hundreds of years. This has caused the people to spend a great deal of time around any available body of water to be found. This tie to the water has caused them to turn to the ocean for resources, forcing them to master the seas. They are the explorers, and surveyors, as well as the tradesmen of the world. Their dependence upon exacting attention to detail has made them a formidably precise people. </w:t>
      </w:r>
      <w:r w:rsidRPr="00243812">
        <w:rPr>
          <w:rFonts w:ascii="Montserrat" w:hAnsi="Montserrat"/>
          <w:sz w:val="24"/>
        </w:rPr>
        <w:t>The cultural norm is olive complexion, dark hair and eyes, and healthy physique. they are shrewd to a fault and usually attempt to be in full control of a situation.</w:t>
      </w:r>
    </w:p>
    <w:p w14:paraId="07E3F552"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Aolinth— Very similar situation to the Terinthidians, they were not suited to the Highlands, so they were not threatened by the Corindish when they came, and maintained friendly relations with them. They constantly were engaging in trade agreements with Terinth, and the Temperate ranges were sealed off from them by a mountain wall. In this secure position, they developed the most advanced culture, and became the center of learning and art in the world. The cultural average is medium height and build, neutr</w:t>
      </w:r>
      <w:r w:rsidRPr="00243812">
        <w:rPr>
          <w:rFonts w:ascii="Montserrat" w:hAnsi="Montserrat"/>
          <w:sz w:val="24"/>
        </w:rPr>
        <w:t>al hair and exotic eye colors. These people have the widest variety of traits and abilities.</w:t>
      </w:r>
    </w:p>
    <w:p w14:paraId="4F46F845"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Minetrau— They have had little exposure to the rest of the world, and live peacefully with one another in tribes and clans. They are totally self</w:t>
      </w:r>
      <w:r w:rsidRPr="00243812">
        <w:rPr>
          <w:rFonts w:ascii="Montserrat" w:hAnsi="Montserrat"/>
          <w:sz w:val="24"/>
        </w:rPr>
        <w:noBreakHyphen/>
        <w:t>sufficient, and open minded. They co</w:t>
      </w:r>
      <w:r w:rsidRPr="00243812">
        <w:rPr>
          <w:rFonts w:ascii="Montserrat" w:hAnsi="Montserrat"/>
          <w:sz w:val="24"/>
        </w:rPr>
        <w:noBreakHyphen/>
        <w:t>exist harmoniously with their environment and have discovered magic the natural way, by introspection. they are superb hunters and their survival skills extensive. Part of their magic enables them to manipulate the Ironwood and Slatewood trees of their region for a multitude of purposes. They are generally tall, lean,and athle</w:t>
      </w:r>
      <w:r w:rsidRPr="00243812">
        <w:rPr>
          <w:rFonts w:ascii="Montserrat" w:hAnsi="Montserrat"/>
          <w:sz w:val="24"/>
        </w:rPr>
        <w:t>tic, with various hair colors, brownish eyes and red skin. They are incapable of subterfuge or dishonesty, and bluntly speak their minds.</w:t>
      </w:r>
    </w:p>
    <w:p w14:paraId="70AF52B8"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r>
      <w:r w:rsidRPr="00243812">
        <w:rPr>
          <w:rFonts w:ascii="Montserrat" w:hAnsi="Montserrat"/>
          <w:sz w:val="24"/>
        </w:rPr>
        <w:t>Algaeneu— Scattered across a large area of archipelagos formed by the sinking of the continent of Algaeneu, these people have necessarily acquired a fair mastery of sea travel. In most respects, they resemble the Edau, in how they live, learned to survive, hunt and in the tropical forests and jungles that cover the lands. They are equally viscous and cunning as their cousins, and employ a greater degree of deviousness than the Edau. They tend to be taller than the Edau, but equally dark complected and maned</w:t>
      </w:r>
      <w:r w:rsidRPr="00243812">
        <w:rPr>
          <w:rFonts w:ascii="Montserrat" w:hAnsi="Montserrat"/>
          <w:sz w:val="24"/>
        </w:rPr>
        <w:t>. Their magic is very secretive and their society is very volatile.</w:t>
      </w:r>
    </w:p>
    <w:p w14:paraId="11054D04"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Oalind— Having been isolated from the world and buried for more than a thousand years by an ice age, these people have had to develop very advanced technology to survive. Presently at around twentieth</w:t>
      </w:r>
      <w:r w:rsidRPr="00243812">
        <w:rPr>
          <w:rFonts w:ascii="Montserrat" w:hAnsi="Montserrat"/>
          <w:sz w:val="24"/>
        </w:rPr>
        <w:noBreakHyphen/>
        <w:t xml:space="preserve">century Earth technology, they are the most technologically advanced people on the planet. However, the presence of magic in the world makes that fact merely academic. They do, however, have the best living conditions on Aeirn in Oalindeuth, and being allowed to live there is prized the world over. As strict </w:t>
      </w:r>
      <w:r w:rsidRPr="00243812">
        <w:rPr>
          <w:rFonts w:ascii="Montserrat" w:hAnsi="Montserrat"/>
          <w:sz w:val="24"/>
        </w:rPr>
        <w:t>policy, the Technology is closely guarded against export by the governments. The cultural average is indistinct, since so much of the population is mixed, all traits are equally represented. They have a wide range of options available to them and skills are available to any who seek them.</w:t>
      </w:r>
    </w:p>
    <w:p w14:paraId="136842C9" w14:textId="5AB580D1" w:rsidR="004E739B" w:rsidRPr="00243812" w:rsidRDefault="006F60BF" w:rsidP="00F01A18">
      <w:pPr>
        <w:pStyle w:val="NoSpacing"/>
        <w:rPr>
          <w:rFonts w:ascii="Montserrat" w:hAnsi="Montserrat"/>
          <w:spacing w:val="-3"/>
          <w:sz w:val="24"/>
        </w:rPr>
      </w:pPr>
      <w:r w:rsidRPr="00243812">
        <w:rPr>
          <w:rFonts w:ascii="Montserrat" w:hAnsi="Montserrat"/>
          <w:sz w:val="24"/>
        </w:rPr>
        <w:tab/>
        <w:t xml:space="preserve">Humans entered an Iron Age, independent of those anthropomorphic races which quickly gained and mastered the metal arts, from 8003 to 6208. The First cities began forming around 7989 followed by the First Nation, forming at around 7098. The War of the Races, in 6798 lasted nearly eight hundred years off and on, ending with the races of Man going separate ways in 6007, divided up with the Alineuth clans in the extreme North Polar Regions; the Edau, digging their way into the mysterious North Eastern Tropics; the Corindish clans spread between the Northern Polar region and the Western Highlands; the Aolinthidian and Terinthidian Monarchies </w:t>
      </w:r>
      <w:r w:rsidRPr="00243812">
        <w:rPr>
          <w:rFonts w:ascii="Montserrat" w:hAnsi="Montserrat"/>
          <w:sz w:val="24"/>
        </w:rPr>
        <w:noBreakHyphen/>
        <w:t xml:space="preserve"> balancing each other's power over the Western and Eastern Equatorial Regions, respectively; the Algaeneuths sailors of the South Eastern and Island Tropics; the Minetraus of the South West Temperate Ranges where the famous Ironwood and Slatewood forests grow; and lastly, the Oalindiuths of the Southern Polar Region. The Bronze Age, following in the wake of the War and its effect on forcing the technology to be improved (6007/4101), lasted throughout the the periods when the Races of Man searched for new lands (6007/5209), in which each race sub</w:t>
      </w:r>
      <w:r w:rsidRPr="00243812">
        <w:rPr>
          <w:rFonts w:ascii="Montserrat" w:hAnsi="Montserrat"/>
          <w:sz w:val="24"/>
        </w:rPr>
        <w:noBreakHyphen/>
        <w:t>divided (5209/5045), and Aeirnholme was built (5005).</w:t>
      </w:r>
      <w:r w:rsidRPr="00243812">
        <w:rPr>
          <w:rFonts w:ascii="Montserrat" w:hAnsi="Montserrat"/>
          <w:spacing w:val="-3"/>
          <w:sz w:val="24"/>
        </w:rPr>
        <w:t xml:space="preserve"> </w:t>
      </w:r>
    </w:p>
    <w:p w14:paraId="21D6D291" w14:textId="44482575" w:rsidR="004E739B" w:rsidRPr="00243812" w:rsidRDefault="006F60BF" w:rsidP="00F01A18">
      <w:pPr>
        <w:pStyle w:val="NoSpacing"/>
        <w:rPr>
          <w:rFonts w:ascii="Montserrat" w:hAnsi="Montserrat"/>
          <w:spacing w:val="-3"/>
          <w:sz w:val="24"/>
        </w:rPr>
      </w:pPr>
      <w:r w:rsidRPr="00243812">
        <w:rPr>
          <w:rFonts w:ascii="Montserrat" w:hAnsi="Montserrat"/>
          <w:sz w:val="24"/>
        </w:rPr>
        <w:tab/>
        <w:t>The Demigods were born on Aeirnholme (5002/4803), off</w:t>
      </w:r>
      <w:r w:rsidRPr="00243812">
        <w:rPr>
          <w:rFonts w:ascii="Montserrat" w:hAnsi="Montserrat"/>
          <w:sz w:val="24"/>
        </w:rPr>
        <w:noBreakHyphen/>
        <w:t>spring of chosen humans and the gods. According to Legend, on the world of Aeirn, gods did come down in the guise of men, to join with the people to bring wisdom and to guide the growth of men as peers. The Gods lived on Aeirn in physical form, while teaching and guiding the races, in the stronghold,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14:paraId="4958CB55" w14:textId="713B8752" w:rsidR="004E739B" w:rsidRPr="00243812" w:rsidRDefault="006F60BF" w:rsidP="00F01A18">
      <w:pPr>
        <w:pStyle w:val="NoSpacing"/>
        <w:rPr>
          <w:rFonts w:ascii="Montserrat" w:hAnsi="Montserrat"/>
          <w:spacing w:val="-3"/>
          <w:sz w:val="24"/>
        </w:rPr>
      </w:pPr>
      <w:r w:rsidRPr="00243812">
        <w:rPr>
          <w:rFonts w:ascii="Montserrat" w:hAnsi="Montserrat"/>
          <w:sz w:val="24"/>
        </w:rPr>
        <w:tab/>
        <w:t>The now age</w:t>
      </w:r>
      <w:r w:rsidRPr="00243812">
        <w:rPr>
          <w:rFonts w:ascii="Montserrat" w:hAnsi="Montserrat"/>
          <w:sz w:val="24"/>
        </w:rPr>
        <w:noBreakHyphen/>
        <w:t xml:space="preserve">old enmity between the closely related Corindish and Alineuth clans began almost five thousand years before the cataclysm. In Alineuth, an Alineuth/Corindish lord, Alyrx Corind began warning of a prophesy of coming disaster in Alineuth (4815) which the Alineuths disdained, and began persecuting Corind's people for his actions (4813). The persecuted eventually unite the Corindish clans (4805) and fight back against the Alineuth oppression. The Corindish clans are eventually exiled from Alineuth to Western Highlands (4787) for their resistance, led by Alyrx. Further tensions between these groups begins when an Ice age (4765) descends upon the North, leading to the Alineuth </w:t>
      </w:r>
      <w:r w:rsidRPr="00243812">
        <w:rPr>
          <w:rFonts w:ascii="Montserrat" w:hAnsi="Montserrat"/>
          <w:sz w:val="24"/>
        </w:rPr>
        <w:noBreakHyphen/>
        <w:t xml:space="preserve"> Corindish wars. Over the next two</w:t>
      </w:r>
      <w:r w:rsidRPr="00243812">
        <w:rPr>
          <w:rFonts w:ascii="Montserrat" w:hAnsi="Montserrat"/>
          <w:sz w:val="24"/>
        </w:rPr>
        <w:noBreakHyphen/>
        <w:t xml:space="preserve">hundred or so years, there are three different wars (I 4764/4752, II 4634/4607, III 4543/4530), caused by the Alineuth need for more habitable lands, and the stubbornness of the Corindish, unrelenting in their feud with their northern kin. These wars were waged over generations, with uncountable losses on both sides, and an indeterminate number of battles and skirmishes, which were finally resolved by the Alineuth </w:t>
      </w:r>
      <w:r w:rsidRPr="00243812">
        <w:rPr>
          <w:rFonts w:ascii="Montserrat" w:hAnsi="Montserrat"/>
          <w:sz w:val="24"/>
        </w:rPr>
        <w:noBreakHyphen/>
        <w:t xml:space="preserve"> Corindish Treaty of 4529.</w:t>
      </w:r>
    </w:p>
    <w:p w14:paraId="6E7D60BB" w14:textId="442B0DDA" w:rsidR="004E739B" w:rsidRPr="00243812" w:rsidRDefault="006F60BF" w:rsidP="00F01A18">
      <w:pPr>
        <w:pStyle w:val="NoSpacing"/>
        <w:rPr>
          <w:rFonts w:ascii="Montserrat" w:hAnsi="Montserrat"/>
          <w:spacing w:val="-3"/>
          <w:sz w:val="24"/>
        </w:rPr>
      </w:pPr>
      <w:r w:rsidRPr="00243812">
        <w:rPr>
          <w:rFonts w:ascii="Montserrat" w:hAnsi="Montserrat"/>
          <w:sz w:val="24"/>
        </w:rPr>
        <w:tab/>
        <w:t>Further south, inspired by the campaigns in the north, the Terinthidian Empire formed (4301), and began to expand across the eastern continental block. During this time, the Ice Age lapsed for a few centuries, beginning in 4297. After years of steady advance, the Terinthidian expansion was halted by the Edau in the north in 4275. Undaunted, the Empire begins the Terinthidian Crusades (I 4260/4221, II 4190/4155, III 4120/4098) which devastated the world until the Aolinthidian Nations united together and formed an Empire under the leadership of the Aornian Seate, to halt the Terinthidian Crusades (4098). In the South, the Oalindeuths began migration over the pole (4001). The Gods journeyed from Aeirnholme, to counsel the races of Aeirn (3987/3750).</w:t>
      </w:r>
    </w:p>
    <w:p w14:paraId="5AF4D281" w14:textId="3F344000" w:rsidR="004E739B" w:rsidRPr="00243812" w:rsidRDefault="006F60BF" w:rsidP="00F01A18">
      <w:pPr>
        <w:pStyle w:val="NoSpacing"/>
        <w:rPr>
          <w:rFonts w:ascii="Montserrat" w:hAnsi="Montserrat"/>
          <w:spacing w:val="-3"/>
          <w:sz w:val="24"/>
        </w:rPr>
      </w:pPr>
      <w:r w:rsidRPr="00243812">
        <w:rPr>
          <w:rFonts w:ascii="Montserrat" w:hAnsi="Montserrat"/>
          <w:sz w:val="24"/>
        </w:rPr>
        <w:tab/>
        <w:t xml:space="preserve">After that short respite, the planet began to plunge into another freeze over the poles (3745), sparking a new series of Alineuth </w:t>
      </w:r>
      <w:r w:rsidRPr="00243812">
        <w:rPr>
          <w:rFonts w:ascii="Montserrat" w:hAnsi="Montserrat"/>
          <w:sz w:val="24"/>
        </w:rPr>
        <w:noBreakHyphen/>
        <w:t xml:space="preserve"> Corindish wars (IV 3744/3701, V 3688/3679, VI 3632/3602) which drag on fruitlessly, and lead to the Alineuth </w:t>
      </w:r>
      <w:r w:rsidRPr="00243812">
        <w:rPr>
          <w:rFonts w:ascii="Montserrat" w:hAnsi="Montserrat"/>
          <w:sz w:val="24"/>
        </w:rPr>
        <w:noBreakHyphen/>
        <w:t xml:space="preserve"> Edau wars (I 3601/3589, II 3580/3543) which the Gods finally step in, and end (3543). The Gods begin to direct the races in setting the borders to their lands (3540/3467) maintaining peace until the Ice Age ends in 2678. Oalindeuths attempt to flee the southern polar region (2421/2365), searching for freedom from the constrictions set by the Gods while dictating the borders of their homelands. However, because the Minetraus had begun to isolate themselves from their few contacts with the other races, and abolish their governing hierarchy (2348), the Oalindeuths remain cut off in the south. The Algaeneuth Principalities begin feuding with one another (2302), battling on isle and sea for domination. During this time, the Algaeneuths conquer the Ohauaen peninsulas on the Terinthidian continent. Corindish Nations begin forming (2287), as the descendants of the line of Corind spread across the Corindish continent. Dragons are discovered in 2255 in the jungles of Edau, or rather encountered, resulting in panic spreading around the world, until the Dragon Pact is made by the Gods (2243). Following this only an occasional rouge would threaten the population of the planet.</w:t>
      </w:r>
      <w:r w:rsidRPr="00243812">
        <w:rPr>
          <w:rFonts w:ascii="Montserrat" w:hAnsi="Montserrat"/>
          <w:spacing w:val="-3"/>
          <w:sz w:val="24"/>
        </w:rPr>
        <w:t xml:space="preserve"> </w:t>
      </w:r>
    </w:p>
    <w:p w14:paraId="7D3C8057" w14:textId="49D88457" w:rsidR="004E739B" w:rsidRPr="00243812" w:rsidRDefault="006F60BF" w:rsidP="00F01A18">
      <w:pPr>
        <w:pStyle w:val="NoSpacing"/>
        <w:rPr>
          <w:rFonts w:ascii="Montserrat" w:hAnsi="Montserrat"/>
          <w:spacing w:val="-3"/>
          <w:sz w:val="24"/>
        </w:rPr>
      </w:pPr>
      <w:r w:rsidRPr="00243812">
        <w:rPr>
          <w:rFonts w:ascii="Montserrat" w:hAnsi="Montserrat"/>
          <w:sz w:val="24"/>
        </w:rPr>
        <w:tab/>
        <w:t>The Demigod, Khreatus, who was known to be the most inquisitive and skeptical of the Gods' children begins to dabble with the arcane, attempting to reveal the secrets of the Universe and goes mad as a result, unable to cope with what was revealed to him (2240). Khreatus, now paranoid of reproach, begins to fear the Gods. Because of some imagined slight from the Gods, Khreatus' heart became cold and his soul filled with hatred and evil. Before long, he begins to turn against the Gods' Fellowship (2230). Khreatus begins to make demands of the Gods (2200), taunting them, testing them, his mind twisting everything out of proportion. The Gods attempt to heal Khreatus' mind and fail, without knowing it (2124) and twisted Khreatus is able to plot in secret, acting as if he were normal (2101/1543). Khreatus begins subverting the minds of his siblings (1540), being more vulnerable than the Gods, trying to make them see the Gods as he did. In secret, he spoke aside to his brothers with great contempt, and convinced them that their parents were corrupt with evil and should be destroyed. The God, Theastus, sacrifices himself to provide eternal guardianship over Aeirn (1521) following premonitions of coming disaster. Stunned by this, the Gods withdraw back to Aeirnholme and begin writing the Prophesies (1509/1489).</w:t>
      </w:r>
    </w:p>
    <w:p w14:paraId="151495E0" w14:textId="19693C15" w:rsidR="004E739B" w:rsidRPr="00243812" w:rsidRDefault="006F60BF" w:rsidP="00F01A18">
      <w:pPr>
        <w:pStyle w:val="NoSpacing"/>
        <w:rPr>
          <w:rFonts w:ascii="Montserrat" w:hAnsi="Montserrat"/>
          <w:spacing w:val="-3"/>
          <w:sz w:val="24"/>
        </w:rPr>
      </w:pPr>
      <w:r w:rsidRPr="00243812">
        <w:rPr>
          <w:rFonts w:ascii="Montserrat" w:hAnsi="Montserrat"/>
          <w:sz w:val="24"/>
        </w:rPr>
        <w:tab/>
        <w:t>In the realm of human events, Terinth became a dictatorship (1480), under a new ruler, who imposed a martial law. In the opposite hemisphere, Aolinthidians discover that Aeirn is round (1417), following up claims made by sailors, and map makers. Aolinth begins a Golden Age (1410), stressing learning and arts, in the pursuit of knowledge, sponsoring expeditions to circumnavigate the globe, but not succeeding for generations, while Terinth begins slave trading in 1402. Incensed by the actions of the Terinthidians, the Edau</w:t>
      </w:r>
      <w:r w:rsidRPr="00243812">
        <w:rPr>
          <w:rFonts w:ascii="Montserrat" w:hAnsi="Montserrat"/>
          <w:sz w:val="24"/>
        </w:rPr>
        <w:noBreakHyphen/>
        <w:t>Terinth War of 1389 begins, the Edau fighting to end slavery of their people. Algaeneuth is conquered by the Corvain Principality, a small nation, led by a military genius in 1373. Edau loses half of its kingdoms to Terinth in 1354, in a disheartening turn in the war. Following this wounding, Edau unites together again and elects an Overlord to lead their united nations (1312). This overlord, having served under the Corvain conqueror enables Edau to win the war in 1290.</w:t>
      </w:r>
      <w:r w:rsidRPr="00243812">
        <w:rPr>
          <w:rFonts w:ascii="Montserrat" w:hAnsi="Montserrat"/>
          <w:spacing w:val="-3"/>
          <w:sz w:val="24"/>
        </w:rPr>
        <w:t xml:space="preserve"> </w:t>
      </w:r>
    </w:p>
    <w:p w14:paraId="51C6670D" w14:textId="364A8812" w:rsidR="004E739B" w:rsidRPr="00243812" w:rsidRDefault="006F60BF" w:rsidP="00F01A18">
      <w:pPr>
        <w:pStyle w:val="NoSpacing"/>
        <w:rPr>
          <w:rFonts w:ascii="Montserrat" w:hAnsi="Montserrat"/>
          <w:spacing w:val="-3"/>
          <w:sz w:val="24"/>
        </w:rPr>
      </w:pPr>
      <w:r w:rsidRPr="00243812">
        <w:rPr>
          <w:rFonts w:ascii="Montserrat" w:hAnsi="Montserrat"/>
          <w:sz w:val="24"/>
        </w:rPr>
        <w:tab/>
        <w:t>For disgracing their empire, Terinth deposes its dictator in 1287. Without leadership, the empire quickly dissolves, clearing the stage for the Terinthidian Democracies to form in 1280. For the next several decades, the Terinthidian Democracies feud for power over each other until 1234. Due to inefficiency, the Terinthidian Democracies unavoidably collapse in 1209. Shocking the world, and adding fuel to Khreatus' fire, the Gods exile an entire town's population to Deori, the first people to ever go there, for blasphemy in 1188. In Aolinth, finally achieving the goals of their renaissance, and beginning the worlds' first industrial revolution based on the technology of steam power in 1167, followed by the first successful voyage around the world by ship ending by 1113.</w:t>
      </w:r>
      <w:r w:rsidRPr="00243812">
        <w:rPr>
          <w:rFonts w:ascii="Montserrat" w:hAnsi="Montserrat"/>
          <w:spacing w:val="-3"/>
          <w:sz w:val="24"/>
        </w:rPr>
        <w:t xml:space="preserve"> </w:t>
      </w:r>
    </w:p>
    <w:p w14:paraId="436C2BCC" w14:textId="5DF47938" w:rsidR="004E739B" w:rsidRPr="00243812" w:rsidRDefault="006F60BF" w:rsidP="00F01A18">
      <w:pPr>
        <w:pStyle w:val="NoSpacing"/>
        <w:rPr>
          <w:rFonts w:ascii="Montserrat" w:hAnsi="Montserrat"/>
          <w:spacing w:val="-3"/>
          <w:sz w:val="24"/>
        </w:rPr>
      </w:pPr>
      <w:r w:rsidRPr="00243812">
        <w:rPr>
          <w:rFonts w:ascii="Montserrat" w:hAnsi="Montserrat"/>
          <w:sz w:val="24"/>
        </w:rPr>
        <w:tab/>
        <w:t>However, it is a short enlightenment, as a Plague swept from the East, and began decimating the population of the world (1106/990), causing the North to go into a Dark Age which engulfed them until the cataclysm (990/0). All Great Works were secreted away by the last remnants of the enlightenment movement (950). In time, technology in the North disappeared completely (852). The Age of Intolerance, famous for the horrors and persecutions imposed by church and state, as society drowned beneath waves of prejudice never imagined by the ancestors of the races, lasts from 702 to 540. The individual Corindish Nations go to war with one another in 502, not to be united again until after the cataclysm. Feudalism returns to Aolinth, in the extreme North, as the policy of might</w:t>
      </w:r>
      <w:r w:rsidRPr="00243812">
        <w:rPr>
          <w:rFonts w:ascii="Montserrat" w:hAnsi="Montserrat"/>
          <w:sz w:val="24"/>
        </w:rPr>
        <w:noBreakHyphen/>
        <w:t>makes</w:t>
      </w:r>
      <w:r w:rsidRPr="00243812">
        <w:rPr>
          <w:rFonts w:ascii="Montserrat" w:hAnsi="Montserrat"/>
          <w:sz w:val="24"/>
        </w:rPr>
        <w:noBreakHyphen/>
        <w:t>right blows completely out of proportion, also not to be remedied for untold generations (456). Capping off the general disastrous state to which Aeirn had fallen, was The Hundred Year Night (405/305), believed to have been caused by debris from an exploded planet blocking out the sun's light for one hundred years. The survivors of the freeze united near the equator (305/357), following which Theastus crumples under the strain of protecting Aeirn from the debris blotting out the sun, satisfied by merely keeping as many as he did alive (357). The Survivors began to repopulate their lands from 357 to 89, sending Representatives of the Races beseech the Gods aid, on Aeirnholme (87/64). The Demigods, finally swayed by Khreatus, misunderstanding the reasons that the Gods allowed the disasters to occur for, join him in his plotting (45/0). Having committed themselves, as soon as they agreed on a plan, they rose up and smote their sires who, strangely, did not resist. When the Demigods realized that the Gods had not resisted for fear of causing the world to shatter in their wake, they turned against their brother and punish him,tearing him out of the fabric of reality itself and destroying him utterly. At this time the Cataclysm occurs, beginning the Aeirnian Ascendancy, year 0.</w:t>
      </w:r>
      <w:r w:rsidRPr="00243812">
        <w:rPr>
          <w:rFonts w:ascii="Montserrat" w:hAnsi="Montserrat"/>
          <w:spacing w:val="-3"/>
          <w:sz w:val="24"/>
        </w:rPr>
        <w:t xml:space="preserve"> </w:t>
      </w:r>
    </w:p>
    <w:p w14:paraId="27D9154A" w14:textId="77777777" w:rsidR="004E739B" w:rsidRPr="00243812" w:rsidRDefault="004E739B" w:rsidP="00F01A18">
      <w:pPr>
        <w:pStyle w:val="NoSpacing"/>
        <w:rPr>
          <w:rFonts w:ascii="Montserrat" w:hAnsi="Montserrat"/>
          <w:sz w:val="24"/>
        </w:rPr>
      </w:pPr>
    </w:p>
    <w:p w14:paraId="4E128C1A"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 xml:space="preserve">Aeirnian Ascendancy: </w:t>
      </w:r>
    </w:p>
    <w:p w14:paraId="3895A194" w14:textId="18CB6070" w:rsidR="004E739B" w:rsidRPr="00243812" w:rsidRDefault="006F60BF" w:rsidP="00F01A18">
      <w:pPr>
        <w:pStyle w:val="NoSpacing"/>
        <w:rPr>
          <w:rFonts w:ascii="Montserrat" w:hAnsi="Montserrat"/>
          <w:spacing w:val="-3"/>
          <w:sz w:val="24"/>
        </w:rPr>
      </w:pPr>
      <w:r w:rsidRPr="00243812">
        <w:rPr>
          <w:rFonts w:ascii="Montserrat" w:hAnsi="Montserrat"/>
          <w:sz w:val="24"/>
        </w:rPr>
        <w:tab/>
        <w:t>Right away, the pace of the world shifted, and now greater disasters loomed on the horizons that before were monitored by the Gods. The Dragon Pact, made by the Gods had been broken by their death causing the dragons to begin rampaging (0/129 AA) Having punished Khreatus, in their grief, the demigods purged Aeirnholme of all life and banished themselves from the world, staying isolated from humanity, this became known as the Purging of Aeirnholme (0/20 AA) Their self exile began in 20 AA. Theastus regained sentience finally, after recovering from the strain of protecting the world, but cannot resume his godhood (98 AA). The Ironwood and Slatewood trees enter climax stage in their ecosystems due to dragon caused forest fires, in Minetrau in 121 AA. Theastus reinstates the Dragon Pact as a representative of the Gods 130 AA. After its purging, Aeirnholme remained inviolate, until the day that a human child was left abandoned by a dying, shipwrecked mother on its shores in 147 AA. Feeling pity for the only survivor of the wreck, the Demigods came down and took the child and raised him. This child, raised by powerful immortals, was endlessly exposed to miraculous feats of power, and eventually learned how such things were done. The Training of Acivda (147/168 AA) was unintentional but has become an event which shaped the world to come.</w:t>
      </w:r>
      <w:r w:rsidRPr="00243812">
        <w:rPr>
          <w:rFonts w:ascii="Montserrat" w:hAnsi="Montserrat"/>
          <w:spacing w:val="-3"/>
          <w:sz w:val="24"/>
        </w:rPr>
        <w:t xml:space="preserve"> </w:t>
      </w:r>
    </w:p>
    <w:p w14:paraId="5F648654" w14:textId="23C8926B" w:rsidR="004E739B" w:rsidRPr="00243812" w:rsidRDefault="006F60BF" w:rsidP="00F01A18">
      <w:pPr>
        <w:pStyle w:val="NoSpacing"/>
        <w:rPr>
          <w:rFonts w:ascii="Montserrat" w:hAnsi="Montserrat"/>
          <w:spacing w:val="-3"/>
          <w:sz w:val="24"/>
        </w:rPr>
      </w:pPr>
      <w:r w:rsidRPr="00243812">
        <w:rPr>
          <w:rFonts w:ascii="Montserrat" w:hAnsi="Montserrat"/>
          <w:sz w:val="24"/>
        </w:rPr>
        <w:tab/>
        <w:t>When he was of age, the Demigods sent him out into the world, where Acivda began teaching in the lands of Aeirn, to become known as LoreBringer, for he possessed knowledge hitherto undreamt of and he willingly taught it to any who came to him. From this, did magic lore take hold in the world, and thus did the Demigods return to their Exile in 177 AA. It was at this time that the world was going into the an ice age, where in the southern Oalindeuths became cut of from the rest of the world beginning in 180 AA. The first to do so, the Aeirnthanes break from the way of Acivda (213 AA) beginning their own faith. The remaining faction forms the Na</w:t>
      </w:r>
      <w:r w:rsidRPr="00243812">
        <w:rPr>
          <w:rFonts w:ascii="Montserrat" w:hAnsi="Montserrat"/>
          <w:sz w:val="24"/>
        </w:rPr>
        <w:noBreakHyphen/>
        <w:t>Acivda fellowship in 224 AA. After seventy</w:t>
      </w:r>
      <w:r w:rsidRPr="00243812">
        <w:rPr>
          <w:rFonts w:ascii="Montserrat" w:hAnsi="Montserrat"/>
          <w:sz w:val="24"/>
        </w:rPr>
        <w:noBreakHyphen/>
        <w:t>three years with his disciples, Acivda leaves the Schools he created (250 AA) and subjected himself to the torture and infamy of what is now known as The Testing of Acivda, by the Demigods (250/323 AA ). The continuing cooling trend causes the Ice age to engulf the North. Immediately, the northern Alinueths started warring against the Corindish nations to the south to escape the freezing wastes that were taking over the pole (341 AA). The Necralin break from the Na</w:t>
      </w:r>
      <w:r w:rsidRPr="00243812">
        <w:rPr>
          <w:rFonts w:ascii="Montserrat" w:hAnsi="Montserrat"/>
          <w:sz w:val="24"/>
        </w:rPr>
        <w:noBreakHyphen/>
        <w:t xml:space="preserve">Acivda 356 AA, in conjunction with the beginning of the Alineuth </w:t>
      </w:r>
      <w:r w:rsidRPr="00243812">
        <w:rPr>
          <w:rFonts w:ascii="Montserrat" w:hAnsi="Montserrat"/>
          <w:sz w:val="24"/>
        </w:rPr>
        <w:noBreakHyphen/>
        <w:t xml:space="preserve"> Corindish War VII from 356 to 411 AA. In this time of chaos, rose up a rare leader, Lutori Corind, who unites the kingdoms of Corind to push back the Alineuth attack in 390 AA. Acivda , the LoreBringer, came north and befriended the High King of Corind, Lutori Corind, and aided him in the defense of his Kingdoms in 398 AA.</w:t>
      </w:r>
      <w:r w:rsidRPr="00243812">
        <w:rPr>
          <w:rFonts w:ascii="Montserrat" w:hAnsi="Montserrat"/>
          <w:spacing w:val="-3"/>
          <w:sz w:val="24"/>
        </w:rPr>
        <w:t xml:space="preserve"> </w:t>
      </w:r>
    </w:p>
    <w:p w14:paraId="2E821D02" w14:textId="5620EEB0" w:rsidR="004E739B" w:rsidRPr="00243812" w:rsidRDefault="006F60BF" w:rsidP="00F01A18">
      <w:pPr>
        <w:pStyle w:val="NoSpacing"/>
        <w:rPr>
          <w:rFonts w:ascii="Montserrat" w:hAnsi="Montserrat"/>
          <w:spacing w:val="-3"/>
          <w:sz w:val="24"/>
        </w:rPr>
      </w:pPr>
      <w:r w:rsidRPr="00243812">
        <w:rPr>
          <w:rFonts w:ascii="Montserrat" w:hAnsi="Montserrat"/>
          <w:sz w:val="24"/>
        </w:rPr>
        <w:tab/>
        <w:t xml:space="preserve">But, the Northern Barbarians surprised them all, as powerful mages rose up from among the Alineuths and countered Acivda in 408 AA through 411 AA. The strain of this meeting brought about the Crisis the Gods had feared to cause: Our world began to shatter! Rift shatters open The destruction of the Evil Demigod by his brothers had weakened the fabric of reality, and the powers that were raised in this battle struck this weakness and tore it asunder, creating the Rift. The Rift slowly splintered its way across and through the planet, as it ponderously shattered the world. By the time it reached the attention of the combatants in the north, it had grown too strong to abate. Facing this new threat, both sides quickly ended their dispute and tried to halt the Rift in its slow, fatal advance. One of Acivda’s attempts to thwart the Rift had a most definitely unexpected result: Lutori exploded into nothingness! Or to be more precise, he exploded into Rift like substance. To this day few people have even been able to conceive of what he must have gone through. All most people have realized, is that somehow, Lutori eventually realized that he had some innate link to the Rift somehow </w:t>
      </w:r>
      <w:r w:rsidRPr="00243812">
        <w:rPr>
          <w:rFonts w:ascii="Montserrat" w:hAnsi="Montserrat"/>
          <w:sz w:val="24"/>
        </w:rPr>
        <w:noBreakHyphen/>
        <w:t xml:space="preserve"> some resonant quality. Building on this hope, he found a way to bind the substance of the Rift to himself </w:t>
      </w:r>
      <w:r w:rsidRPr="00243812">
        <w:rPr>
          <w:rFonts w:ascii="Montserrat" w:hAnsi="Montserrat"/>
          <w:sz w:val="24"/>
        </w:rPr>
        <w:noBreakHyphen/>
        <w:t xml:space="preserve"> his soul, and mastered it.</w:t>
      </w:r>
      <w:r w:rsidRPr="00243812">
        <w:rPr>
          <w:rFonts w:ascii="Montserrat" w:hAnsi="Montserrat"/>
          <w:spacing w:val="-3"/>
          <w:sz w:val="24"/>
        </w:rPr>
        <w:t xml:space="preserve"> </w:t>
      </w:r>
    </w:p>
    <w:p w14:paraId="509F9D0F" w14:textId="4E59E0FB" w:rsidR="004E739B" w:rsidRPr="00243812" w:rsidRDefault="006F60BF" w:rsidP="00F01A18">
      <w:pPr>
        <w:pStyle w:val="NoSpacing"/>
        <w:rPr>
          <w:rFonts w:ascii="Montserrat" w:hAnsi="Montserrat"/>
          <w:spacing w:val="-3"/>
          <w:sz w:val="24"/>
        </w:rPr>
      </w:pPr>
      <w:r w:rsidRPr="00243812">
        <w:rPr>
          <w:rFonts w:ascii="Montserrat" w:hAnsi="Montserrat"/>
          <w:sz w:val="24"/>
        </w:rPr>
        <w:tab/>
        <w:t>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That is, if some strange plant started to grow on it in the Rift, that plant would be in the same spot when the land returned from the Rift.</w:t>
      </w:r>
    </w:p>
    <w:p w14:paraId="16591F4B" w14:textId="776B64F4" w:rsidR="004E739B" w:rsidRPr="00243812" w:rsidRDefault="006F60BF" w:rsidP="00F01A18">
      <w:pPr>
        <w:pStyle w:val="NoSpacing"/>
        <w:rPr>
          <w:rFonts w:ascii="Montserrat" w:hAnsi="Montserrat"/>
          <w:spacing w:val="-3"/>
          <w:sz w:val="24"/>
        </w:rPr>
      </w:pPr>
      <w:r w:rsidRPr="00243812">
        <w:rPr>
          <w:rFonts w:ascii="Montserrat" w:hAnsi="Montserrat"/>
          <w:sz w:val="24"/>
        </w:rPr>
        <w:tab/>
        <w:t>Over time, he also learned that the people who were drawn into the Rift sometimes could not leave for some unknown reason, and gradually began to populate the Rift. These people slowly changed into two different races of beings: one, a shadowy race who came to call themselves Mirageinaes; the other, a thoughtful, delicate race of psychics called Plaesadians. Aeirn began to change dramatically with the spread of magic and the appearance of the Rift. During this upheaval on Aeirn, the Myrescryers break from the Aeirnthanes (421 AA). Magical societies and even Cliques began to grow and become a formidable factor of Aeirnian life. Even warriors developed their own magical abilities, where masters of the sword were formidable mages in their own right! 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(447 AA) and came into godlike power as he reveled in the secrets of Death. He was soon followed by a young, talented Demonologist / Warlock, Khiertok, the SoulStealer, who formed the Deamon</w:t>
      </w:r>
      <w:r w:rsidRPr="00243812">
        <w:rPr>
          <w:rFonts w:ascii="Montserrat" w:hAnsi="Montserrat"/>
          <w:sz w:val="24"/>
        </w:rPr>
        <w:noBreakHyphen/>
        <w:t>an in Edau (460 AA).</w:t>
      </w:r>
      <w:r w:rsidRPr="00243812">
        <w:rPr>
          <w:rFonts w:ascii="Montserrat" w:hAnsi="Montserrat"/>
          <w:spacing w:val="-3"/>
          <w:sz w:val="24"/>
        </w:rPr>
        <w:t xml:space="preserve"> </w:t>
      </w:r>
    </w:p>
    <w:p w14:paraId="741247BA" w14:textId="7FDC4267" w:rsidR="004E739B" w:rsidRPr="00243812" w:rsidRDefault="006F60BF" w:rsidP="00F01A18">
      <w:pPr>
        <w:pStyle w:val="NoSpacing"/>
        <w:rPr>
          <w:rFonts w:ascii="Montserrat" w:hAnsi="Montserrat"/>
          <w:spacing w:val="-3"/>
          <w:sz w:val="24"/>
        </w:rPr>
      </w:pPr>
      <w:r w:rsidRPr="00243812">
        <w:rPr>
          <w:rFonts w:ascii="Montserrat" w:hAnsi="Montserrat"/>
          <w:sz w:val="24"/>
        </w:rPr>
        <w:tab/>
        <w:t>Electricity is discovered in isolated Oalindeuth in 469 AA, leading to a new revolution of technology and growth. Up north the world holds its collective breath as Khiertok, the SoulStealer rises out of Edau</w:t>
      </w:r>
      <w:r w:rsidRPr="00243812">
        <w:rPr>
          <w:rFonts w:ascii="Montserrat" w:hAnsi="Montserrat"/>
          <w:sz w:val="24"/>
        </w:rPr>
        <w:noBreakHyphen/>
        <w:t>Terinth to acquire an unholy following by 479 AA. Khiertok creates the Cairntyrin cult from this following in 490 AA. The Myrecyrein form 501 AA, and succeed at opposing the cult in its advance. The Lutori</w:t>
      </w:r>
      <w:r w:rsidRPr="00243812">
        <w:rPr>
          <w:rFonts w:ascii="Montserrat" w:hAnsi="Montserrat"/>
          <w:sz w:val="24"/>
        </w:rPr>
        <w:noBreakHyphen/>
        <w:t>an break from the Na</w:t>
      </w:r>
      <w:r w:rsidRPr="00243812">
        <w:rPr>
          <w:rFonts w:ascii="Montserrat" w:hAnsi="Montserrat"/>
          <w:sz w:val="24"/>
        </w:rPr>
        <w:noBreakHyphen/>
        <w:t>Acivda in 527 AA, as the growth of rift magic begins to mature on its own. The Ny</w:t>
      </w:r>
      <w:r w:rsidRPr="00243812">
        <w:rPr>
          <w:rFonts w:ascii="Montserrat" w:hAnsi="Montserrat"/>
          <w:sz w:val="24"/>
        </w:rPr>
        <w:noBreakHyphen/>
        <w:t>Mira forms (560 AA) oblivious to the attempt by The Necralin to conquer Edau (564/987 AA).</w:t>
      </w:r>
    </w:p>
    <w:p w14:paraId="7C568F58" w14:textId="69B4207E" w:rsidR="004E739B" w:rsidRPr="00243812" w:rsidRDefault="006F60BF" w:rsidP="00F01A18">
      <w:pPr>
        <w:pStyle w:val="NoSpacing"/>
        <w:rPr>
          <w:rFonts w:ascii="Montserrat" w:hAnsi="Montserrat"/>
          <w:spacing w:val="-3"/>
          <w:sz w:val="24"/>
        </w:rPr>
      </w:pPr>
      <w:r w:rsidRPr="00243812">
        <w:rPr>
          <w:rFonts w:ascii="Montserrat" w:hAnsi="Montserrat"/>
          <w:sz w:val="24"/>
        </w:rPr>
        <w:tab/>
        <w:t>An Industrial Revolution begins and grows in Oalindeuth from 983 through 1031 AA, seventy</w:t>
      </w:r>
      <w:r w:rsidRPr="00243812">
        <w:rPr>
          <w:rFonts w:ascii="Montserrat" w:hAnsi="Montserrat"/>
          <w:sz w:val="24"/>
        </w:rPr>
        <w:noBreakHyphen/>
        <w:t>one years before their Ice age would end in 1102 AA, freeing them. When the ice age finally ended after a thousand years, during which four new gods had risen, and the isolated people of the south had finally regained contact with the world, began the most unstable period in human relations in history. After seeing how "primitive" these other nations were, Oalindeuth tried to conquer the world. Oalindeuth invaded the North (1128 AA) however, their technology did not prove effective enough against magic to succeed. Sky</w:t>
      </w:r>
      <w:r w:rsidRPr="00243812">
        <w:rPr>
          <w:rFonts w:ascii="Montserrat" w:hAnsi="Montserrat"/>
          <w:sz w:val="24"/>
        </w:rPr>
        <w:noBreakHyphen/>
        <w:t>ships were no more dangerous than flying dragons to the defenders because the same defenses worked against them. The Oalindeuth Invasion is completely thwarted by 1145 AA, where attack after attack proved that some magic defense existed that could be used against technological threats.</w:t>
      </w:r>
      <w:r w:rsidRPr="00243812">
        <w:rPr>
          <w:rFonts w:ascii="Montserrat" w:hAnsi="Montserrat"/>
          <w:spacing w:val="-3"/>
          <w:sz w:val="24"/>
        </w:rPr>
        <w:t xml:space="preserve"> </w:t>
      </w:r>
    </w:p>
    <w:p w14:paraId="1FC62F03" w14:textId="07F5AB21" w:rsidR="004E739B" w:rsidRPr="00243812" w:rsidRDefault="006F60BF" w:rsidP="00F01A18">
      <w:pPr>
        <w:pStyle w:val="NoSpacing"/>
        <w:rPr>
          <w:rFonts w:ascii="Montserrat" w:hAnsi="Montserrat"/>
          <w:spacing w:val="-3"/>
          <w:sz w:val="24"/>
        </w:rPr>
      </w:pPr>
      <w:r w:rsidRPr="00243812">
        <w:rPr>
          <w:rFonts w:ascii="Montserrat" w:hAnsi="Montserrat"/>
          <w:sz w:val="24"/>
        </w:rPr>
        <w:tab/>
        <w:t>Fortunately for the Oalindeuths, Advanced technology was enough to ward off magical retaliations against their own lands. That is until the Oalindeuths used a nuclear weapon, in 1146 AA, whereupon DeathBringer invaded Oalindeuth with the radioactive corpses of the victims! Unable to defeat an undead invasion, Oalindeuth ceased all hostilities and called for a truce. Signed in 1147 AA, the Oalindeuth Treaty paved the way for future relations between North and South. After several decades, Oalindeuth proved to be a very good center of trade and diplomacy in the South. Trade began out of Oalindeuth in 1169 AA. In this lull of peace, Aolinth became the cultural center of the world, dedicated to the patronage of the Arts of all kinds, while Terinth became the hub of Northern trade and masters of the Seas, with their remarkable shipbuilding and naval academies and shrewd merchant men. The Minetraus remained standoffish but were doing well in trade due to the fire and water proof wood of the ironwood and slatewood trees which grew on their lands. Corind contributed with sturdy craftsmanship and herding of sheep and cattle, to foreign trade, but for the most part kept to themselves.</w:t>
      </w:r>
      <w:r w:rsidRPr="00243812">
        <w:rPr>
          <w:rFonts w:ascii="Montserrat" w:hAnsi="Montserrat"/>
          <w:spacing w:val="-3"/>
          <w:sz w:val="24"/>
        </w:rPr>
        <w:t xml:space="preserve"> </w:t>
      </w:r>
    </w:p>
    <w:p w14:paraId="11064C4D" w14:textId="4494EA7A" w:rsidR="004E739B" w:rsidRPr="00243812" w:rsidRDefault="006F60BF" w:rsidP="00F01A18">
      <w:pPr>
        <w:pStyle w:val="NoSpacing"/>
        <w:rPr>
          <w:rFonts w:ascii="Montserrat" w:hAnsi="Montserrat"/>
          <w:spacing w:val="-3"/>
          <w:sz w:val="24"/>
        </w:rPr>
      </w:pPr>
      <w:r w:rsidRPr="00243812">
        <w:rPr>
          <w:rFonts w:ascii="Montserrat" w:hAnsi="Montserrat"/>
          <w:sz w:val="24"/>
        </w:rPr>
        <w:tab/>
        <w:t>This illusion of world peace is rudely shaken when the Edau nations began to war again in 1187 AA. Taking advantage of the situation, Terinth takes over Northern shipping and trade, mastering it by 1202 AA. Following in suit with their northern brothers, the Algaeneuth nations go to war in 1224 AA. Edau and Algaeneuth usually were having internal struggles as kings fought each other for domination, or fought down uprisings of Demon cults or Death worshipers. But hostility is not isolated to these continents, as Alineuth had been quietly gearing up for war with Corind, over ancestral hatred, and hopes of taking the Corindish lands in recent years.</w:t>
      </w:r>
      <w:r w:rsidRPr="00243812">
        <w:rPr>
          <w:rFonts w:ascii="Montserrat" w:hAnsi="Montserrat"/>
          <w:spacing w:val="-3"/>
          <w:sz w:val="24"/>
        </w:rPr>
        <w:t xml:space="preserve"> </w:t>
      </w:r>
    </w:p>
    <w:p w14:paraId="39A9E104" w14:textId="77777777" w:rsidR="004E739B" w:rsidRPr="00243812" w:rsidRDefault="004E739B" w:rsidP="00F01A18">
      <w:pPr>
        <w:pStyle w:val="NoSpacing"/>
        <w:rPr>
          <w:rFonts w:ascii="Montserrat" w:hAnsi="Montserrat"/>
          <w:sz w:val="24"/>
        </w:rPr>
      </w:pPr>
    </w:p>
    <w:p w14:paraId="452A3563"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The present atmosphere:</w:t>
      </w:r>
    </w:p>
    <w:p w14:paraId="7F4EF61F" w14:textId="21269072" w:rsidR="004E739B" w:rsidRPr="00243812" w:rsidRDefault="006F60BF" w:rsidP="00F01A18">
      <w:pPr>
        <w:pStyle w:val="NoSpacing"/>
        <w:rPr>
          <w:rFonts w:ascii="Montserrat" w:hAnsi="Montserrat"/>
          <w:spacing w:val="-3"/>
          <w:sz w:val="24"/>
        </w:rPr>
      </w:pPr>
      <w:r w:rsidRPr="00243812">
        <w:rPr>
          <w:rFonts w:ascii="Montserrat" w:hAnsi="Montserrat"/>
          <w:sz w:val="24"/>
        </w:rPr>
        <w:tab/>
        <w:t>The Demigods have decided now that it is their purpose to oversee the initiation of new Gods of Aeirn to protect and guide the people of Aeirn as of 1235 AA ,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&amp; Acivda began searching for initiates, and between them, the Gods of Light begin to find clues as to the identity of their Initiates by 1238 AA. DeathBringer enters into Edau war 1251 AA, in a bid to take over the entire continent. Pausing in his search for the Initiates, Lutori seeks out DeathBringer in Edau where they meet in battle (1267 AA). In the next few years, Acivda disappears without a trace (1273 AA), not to be seen again until after Lutori returns to Aeirnholme in 1288 AA. They have only just found out that the Next Initiate would descend from the loins of the oldest living men of Aeirn. This one will emerge under the influence of the next Dark Initiate. Together, Lutori and Acivda search for the child in hopes of saving it from the Dark Influence. This is the setting for the present, with gods walking the earth in search for a new god.</w:t>
      </w:r>
    </w:p>
    <w:p w14:paraId="1344F754" w14:textId="761BB38B" w:rsidR="004E739B" w:rsidRPr="00243812" w:rsidRDefault="006F60BF" w:rsidP="00F01A18">
      <w:pPr>
        <w:pStyle w:val="NoSpacing"/>
        <w:rPr>
          <w:rFonts w:ascii="Montserrat" w:hAnsi="Montserrat"/>
          <w:spacing w:val="-3"/>
          <w:sz w:val="24"/>
        </w:rPr>
      </w:pPr>
      <w:r w:rsidRPr="00243812">
        <w:rPr>
          <w:rFonts w:ascii="Montserrat" w:hAnsi="Montserrat"/>
          <w:sz w:val="24"/>
        </w:rPr>
        <w:tab/>
        <w:t>Recent history begins with the story “Ascendant Immortal” the life of Vaiel: The WayFarer. At this time in Aeirnian history, perhaps less than a hundred people have actually crossed over to other worlds.</w:t>
      </w:r>
    </w:p>
    <w:p w14:paraId="57D112ED" w14:textId="77777777" w:rsidR="004E739B" w:rsidRPr="00243812" w:rsidRDefault="004E739B" w:rsidP="00F01A18">
      <w:pPr>
        <w:pStyle w:val="NoSpacing"/>
        <w:rPr>
          <w:rFonts w:ascii="Montserrat" w:hAnsi="Montserrat"/>
          <w:sz w:val="24"/>
        </w:rPr>
      </w:pPr>
    </w:p>
    <w:p w14:paraId="0ACFFDE5" w14:textId="77777777" w:rsidR="004E739B" w:rsidRPr="00243812" w:rsidRDefault="004E739B" w:rsidP="00F01A18">
      <w:pPr>
        <w:pStyle w:val="NoSpacing"/>
        <w:rPr>
          <w:rFonts w:ascii="Montserrat" w:hAnsi="Montserrat"/>
          <w:sz w:val="24"/>
        </w:rPr>
      </w:pPr>
    </w:p>
    <w:p w14:paraId="684BEDF7" w14:textId="77777777" w:rsidR="004E739B" w:rsidRPr="00243812" w:rsidRDefault="004E739B" w:rsidP="00F01A18">
      <w:pPr>
        <w:pStyle w:val="NoSpacing"/>
        <w:rPr>
          <w:rFonts w:ascii="Montserrat" w:hAnsi="Montserrat"/>
          <w:sz w:val="24"/>
        </w:rPr>
      </w:pPr>
    </w:p>
    <w:p w14:paraId="43F50A47" w14:textId="77777777" w:rsidR="004E739B" w:rsidRPr="00243812" w:rsidRDefault="004E739B" w:rsidP="00F01A18">
      <w:pPr>
        <w:pStyle w:val="NoSpacing"/>
        <w:rPr>
          <w:rFonts w:ascii="Montserrat" w:hAnsi="Montserrat"/>
          <w:sz w:val="24"/>
        </w:rPr>
      </w:pPr>
    </w:p>
    <w:p w14:paraId="2A980EB3" w14:textId="77777777" w:rsidR="004E739B" w:rsidRPr="00243812" w:rsidRDefault="004E739B" w:rsidP="00F01A18">
      <w:pPr>
        <w:pStyle w:val="NoSpacing"/>
        <w:rPr>
          <w:rFonts w:ascii="Montserrat" w:hAnsi="Montserrat"/>
          <w:sz w:val="24"/>
        </w:rPr>
      </w:pPr>
    </w:p>
    <w:p w14:paraId="2678B8C1"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r>
    </w:p>
    <w:p w14:paraId="005481C9"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The GM</w:t>
      </w:r>
    </w:p>
    <w:p w14:paraId="45039BF0" w14:textId="77777777" w:rsidR="004E739B" w:rsidRPr="00243812" w:rsidRDefault="004E739B" w:rsidP="00F01A18">
      <w:pPr>
        <w:pStyle w:val="NoSpacing"/>
        <w:rPr>
          <w:rFonts w:ascii="Montserrat" w:hAnsi="Montserrat"/>
          <w:sz w:val="24"/>
        </w:rPr>
      </w:pPr>
    </w:p>
    <w:p w14:paraId="36822E91"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 xml:space="preserve">Using the Manual </w:t>
      </w:r>
    </w:p>
    <w:p w14:paraId="3B413383" w14:textId="2108B959" w:rsidR="004E739B" w:rsidRPr="00243812" w:rsidRDefault="006F60BF" w:rsidP="00F01A18">
      <w:pPr>
        <w:pStyle w:val="NoSpacing"/>
        <w:rPr>
          <w:rFonts w:ascii="Montserrat" w:hAnsi="Montserrat"/>
          <w:spacing w:val="-3"/>
          <w:sz w:val="24"/>
        </w:rPr>
      </w:pPr>
      <w:r w:rsidRPr="00243812">
        <w:rPr>
          <w:rFonts w:ascii="Montserrat" w:hAnsi="Montserrat"/>
          <w:sz w:val="24"/>
        </w:rPr>
        <w:tab/>
        <w:t>The Book of Aeirn is broken down into segments divided up between what is important for the GM, and the PC's to know, repeating in each, things both need to know so that one needs only read the section referring to their own status. Hopefully, all one needs to read are the sections aimed towards them, the character generation and some of the background information in the side articles and stories, in order to grasp the game.</w:t>
      </w:r>
      <w:r w:rsidRPr="00243812">
        <w:rPr>
          <w:rFonts w:ascii="Montserrat" w:hAnsi="Montserrat"/>
          <w:spacing w:val="-3"/>
          <w:sz w:val="24"/>
        </w:rPr>
        <w:t xml:space="preserve"> </w:t>
      </w:r>
    </w:p>
    <w:p w14:paraId="4F620354" w14:textId="370CBC92" w:rsidR="004E739B" w:rsidRPr="00243812" w:rsidRDefault="006F60BF" w:rsidP="00F01A18">
      <w:pPr>
        <w:pStyle w:val="NoSpacing"/>
        <w:rPr>
          <w:rFonts w:ascii="Montserrat" w:hAnsi="Montserrat"/>
          <w:spacing w:val="-3"/>
          <w:sz w:val="24"/>
        </w:rPr>
      </w:pPr>
      <w:r w:rsidRPr="00243812">
        <w:rPr>
          <w:rFonts w:ascii="Montserrat" w:hAnsi="Montserrat"/>
          <w:sz w:val="24"/>
        </w:rPr>
        <w:tab/>
        <w:t>As policy, the GM may decide to prevent the players from browsing through some sections in the book in order to instill a sense of the unknown, keep elements intended to be used in the campaign a secret, or just to foil people who try to take advantage of the rules. Whatever the case, just remember that everything you need to know is here in this section of the book.</w:t>
      </w:r>
    </w:p>
    <w:p w14:paraId="7E268614" w14:textId="7F2E7A32" w:rsidR="004E739B" w:rsidRPr="00243812" w:rsidRDefault="006F60BF" w:rsidP="00F01A18">
      <w:pPr>
        <w:pStyle w:val="NoSpacing"/>
        <w:rPr>
          <w:rFonts w:ascii="Montserrat" w:hAnsi="Montserrat"/>
          <w:spacing w:val="-3"/>
          <w:sz w:val="24"/>
        </w:rPr>
      </w:pPr>
      <w:r w:rsidRPr="00243812">
        <w:rPr>
          <w:rFonts w:ascii="Montserrat" w:hAnsi="Montserrat"/>
          <w:sz w:val="24"/>
        </w:rPr>
        <w:tab/>
        <w:t>Character generation will always take up time, but as you familiarize yourself with the process, you spare yourself the need to stop and read as you go. When you create characters, just roll and write down the results, following the directions from chart to chart. In a large group, have one person in charge of the manual while the others roll their characters, telling (most likely) the GM what they have rolled, and the GM telling them what they have received on the roll. The section regarding appearance and history is merely devoted to fleshing the character out. If you follow the charts and tables, they will tell you where to go after completing the one you are on.</w:t>
      </w:r>
      <w:r w:rsidRPr="00243812">
        <w:rPr>
          <w:rFonts w:ascii="Montserrat" w:hAnsi="Montserrat"/>
          <w:spacing w:val="-3"/>
          <w:sz w:val="24"/>
        </w:rPr>
        <w:t xml:space="preserve"> </w:t>
      </w:r>
    </w:p>
    <w:p w14:paraId="26F2A1EE" w14:textId="2D29BF66" w:rsidR="004E739B" w:rsidRPr="00243812" w:rsidRDefault="006F60BF" w:rsidP="00F01A18">
      <w:pPr>
        <w:pStyle w:val="NoSpacing"/>
        <w:rPr>
          <w:rFonts w:ascii="Montserrat" w:hAnsi="Montserrat"/>
          <w:spacing w:val="-3"/>
          <w:sz w:val="24"/>
        </w:rPr>
      </w:pPr>
      <w:r w:rsidRPr="00243812">
        <w:rPr>
          <w:rFonts w:ascii="Montserrat" w:hAnsi="Montserrat"/>
          <w:sz w:val="24"/>
        </w:rPr>
        <w:tab/>
        <w:t>If you forget something or need to make a quick reference, go to the glossary and/or the appendix, and look it up. You should find most of the information listed by name from the game, divided into groups of skills, game terms, titles, Cliques and Vocations, and Places; describing what they are, and their qualities and drawbacks or whatever. Anthropomorphic races and cultures are listed, with their own racial advantages, abilities and disadvantages, after the character generation. From this section, you will find the information needed to generate and understand an anthropomorphic character.</w:t>
      </w:r>
    </w:p>
    <w:p w14:paraId="453AFA42" w14:textId="66CAFB90" w:rsidR="004E739B" w:rsidRPr="00243812" w:rsidRDefault="006F60BF" w:rsidP="00F01A18">
      <w:pPr>
        <w:pStyle w:val="NoSpacing"/>
        <w:rPr>
          <w:rFonts w:ascii="Montserrat" w:hAnsi="Montserrat"/>
          <w:spacing w:val="-3"/>
          <w:sz w:val="24"/>
        </w:rPr>
      </w:pPr>
      <w:r w:rsidRPr="00243812">
        <w:rPr>
          <w:rFonts w:ascii="Montserrat" w:hAnsi="Montserrat"/>
          <w:sz w:val="24"/>
        </w:rPr>
        <w:tab/>
        <w:t>The time line of Aeirn, and the historical pieces are intentionally general, as well as kingdoms and nations of each continent, to allow the GM room to build events and political situations to suit the adventure. Build from a given point in history that suits the adventure, incorporating fantasy and/or science fiction, depending upon the level desired for the game, into the background for the campaign.</w:t>
      </w:r>
    </w:p>
    <w:p w14:paraId="029F84CE"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3CB6899C"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The Campaign</w:t>
      </w:r>
    </w:p>
    <w:p w14:paraId="41C9F70C" w14:textId="21114232" w:rsidR="004E739B" w:rsidRPr="00243812" w:rsidRDefault="006F60BF" w:rsidP="00F01A18">
      <w:pPr>
        <w:pStyle w:val="NoSpacing"/>
        <w:rPr>
          <w:rFonts w:ascii="Montserrat" w:hAnsi="Montserrat"/>
          <w:spacing w:val="-3"/>
          <w:sz w:val="24"/>
        </w:rPr>
      </w:pPr>
      <w:r w:rsidRPr="00243812">
        <w:rPr>
          <w:rFonts w:ascii="Montserrat" w:hAnsi="Montserrat"/>
          <w:sz w:val="24"/>
        </w:rPr>
        <w:tab/>
        <w:t>How tough can GMing be? Well, if you have ever done it, you know that it can be a nightmare! Especially if you try to keep track of every tiny detail. Keeping track of the party, the plot, and the rule book is a thankless task, and can kill the game's continuity if the GM has to stop and check up on things. As the GM, the best advice is that you remember that the most valuable power of the GM is the ability to override the books and the B.S. in order to preserve the game. To the GM falls the task of insuring that the game is interesting, fair, and fun, not hectic and trying. This section is devoted to helping the you develop fun, exciting, and fair campaigns, how to find what you need during fast paced playing, tips for more efficient character generation and NPC generation, how to aid in the development of the character, how to use the point</w:t>
      </w:r>
      <w:r w:rsidRPr="00243812">
        <w:rPr>
          <w:rFonts w:ascii="Montserrat" w:hAnsi="Montserrat"/>
          <w:sz w:val="24"/>
        </w:rPr>
        <w:noBreakHyphen/>
        <w:t>based system designed to convert existing characters from other game systems, fleshing the character out, techniques for making up campaigns when you run out of ideas, etc.</w:t>
      </w:r>
      <w:r w:rsidRPr="00243812">
        <w:rPr>
          <w:rFonts w:ascii="Montserrat" w:hAnsi="Montserrat"/>
          <w:spacing w:val="-3"/>
          <w:sz w:val="24"/>
        </w:rPr>
        <w:t xml:space="preserve"> </w:t>
      </w:r>
    </w:p>
    <w:p w14:paraId="7C175BE0" w14:textId="77777777" w:rsidR="004E739B" w:rsidRPr="00243812" w:rsidRDefault="004E739B" w:rsidP="00F01A18">
      <w:pPr>
        <w:pStyle w:val="NoSpacing"/>
        <w:rPr>
          <w:rFonts w:ascii="Montserrat" w:hAnsi="Montserrat"/>
          <w:sz w:val="24"/>
        </w:rPr>
      </w:pPr>
    </w:p>
    <w:p w14:paraId="272C9C62"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Developing the Campaign &amp; Techniques for finding ideas</w:t>
      </w:r>
    </w:p>
    <w:p w14:paraId="757826C0" w14:textId="63BFFBF9" w:rsidR="004E739B" w:rsidRPr="00243812" w:rsidRDefault="006F60BF" w:rsidP="00F01A18">
      <w:pPr>
        <w:pStyle w:val="NoSpacing"/>
        <w:rPr>
          <w:rFonts w:ascii="Montserrat" w:hAnsi="Montserrat"/>
          <w:spacing w:val="-3"/>
          <w:sz w:val="24"/>
        </w:rPr>
      </w:pPr>
      <w:r w:rsidRPr="00243812">
        <w:rPr>
          <w:rFonts w:ascii="Montserrat" w:hAnsi="Montserrat"/>
          <w:sz w:val="24"/>
        </w:rPr>
        <w:tab/>
        <w:t>In developing the campaign, it is necessary that you devise a plot, or general story line, by which you can guide the events of the game. In the end, a good plot determines whether or not the game will have good role</w:t>
      </w:r>
      <w:r w:rsidRPr="00243812">
        <w:rPr>
          <w:rFonts w:ascii="Montserrat" w:hAnsi="Montserrat"/>
          <w:sz w:val="24"/>
        </w:rPr>
        <w:noBreakHyphen/>
        <w:t>playing. The trick is knowing just how much information you can give the PC's to enable them to make decisions that will enable their characters to survive. If you give them too much, they will waltz through your adventure, become obnoxiously powerful, and ruin the enjoyment of the game. On the other hand, if you do not give them enough information, they will become frustrated, reckless, and angry at you, the GM, for creating such an impossible campaign!</w:t>
      </w:r>
    </w:p>
    <w:p w14:paraId="1D739B13" w14:textId="6E2592D2" w:rsidR="004E739B" w:rsidRPr="00243812" w:rsidRDefault="006F60BF" w:rsidP="00F01A18">
      <w:pPr>
        <w:pStyle w:val="NoSpacing"/>
        <w:rPr>
          <w:rFonts w:ascii="Montserrat" w:hAnsi="Montserrat"/>
          <w:spacing w:val="-3"/>
          <w:sz w:val="24"/>
        </w:rPr>
      </w:pPr>
      <w:r w:rsidRPr="00243812">
        <w:rPr>
          <w:rFonts w:ascii="Montserrat" w:hAnsi="Montserrat"/>
          <w:sz w:val="24"/>
        </w:rPr>
        <w:tab/>
        <w:t>A good plot will support the adventure by itself, as long as it is designed around giving the players clues, insights, or opportunities that compliment the abilities of the players. This can be done based upon a simple plot design, beginning with the Exposition, or introduction followed by the Action, where the game begins and where the characters begin to interact with one another, until they become aware of the Conflict, or the obstacle that they must over come in order to survive, or complete the adventure. Once the characters have become aware of the Conflict and are trying to resolve it, they begin to encounter Complications, which come between them and resolving the Conflict. It is by over coming the Complications that they discover the clues, insights, and directions necessary in order to resolve the Conflict. When the clues have finally come together, and led them to the Conflict, the characters have reached the Crisis, in which they must do or die in order to resolve the Conflict. Following the Crisis, is the Resolution, in which the characters reap the rewards of their success.</w:t>
      </w:r>
      <w:r w:rsidRPr="00243812">
        <w:rPr>
          <w:rFonts w:ascii="Montserrat" w:hAnsi="Montserrat"/>
          <w:spacing w:val="-3"/>
          <w:sz w:val="24"/>
        </w:rPr>
        <w:t xml:space="preserve"> </w:t>
      </w:r>
    </w:p>
    <w:p w14:paraId="7710DD2C" w14:textId="394FD9BB" w:rsidR="004E739B" w:rsidRPr="00243812" w:rsidRDefault="006F60BF" w:rsidP="00F01A18">
      <w:pPr>
        <w:pStyle w:val="NoSpacing"/>
        <w:rPr>
          <w:rFonts w:ascii="Montserrat" w:hAnsi="Montserrat"/>
          <w:spacing w:val="-3"/>
          <w:sz w:val="24"/>
        </w:rPr>
      </w:pPr>
      <w:r w:rsidRPr="00243812">
        <w:rPr>
          <w:rFonts w:ascii="Montserrat" w:hAnsi="Montserrat"/>
          <w:sz w:val="24"/>
        </w:rPr>
        <w:tab/>
        <w:t>The first step, most important and least thought out in many cases, is the introduction of the campaign. This is because often, the characters have just been made on the spot, so occasionally don't seem to fit in with the game's concept. To avoid this, new campaigns should have a slow upstart, giving the PC's time to accustom themselves to the game, introduce themselves to each other in a non</w:t>
      </w:r>
      <w:r w:rsidRPr="00243812">
        <w:rPr>
          <w:rFonts w:ascii="Montserrat" w:hAnsi="Montserrat"/>
          <w:sz w:val="24"/>
        </w:rPr>
        <w:noBreakHyphen/>
        <w:t>contrived manner, and become aware of the plot</w:t>
      </w:r>
      <w:r w:rsidRPr="00243812">
        <w:rPr>
          <w:rFonts w:ascii="Montserrat" w:hAnsi="Montserrat"/>
          <w:sz w:val="24"/>
        </w:rPr>
        <w:noBreakHyphen/>
        <w:t>conflict in a plausible manner.</w:t>
      </w:r>
    </w:p>
    <w:p w14:paraId="5D01E6CE" w14:textId="652074CC" w:rsidR="004E739B" w:rsidRPr="00243812" w:rsidRDefault="006F60BF" w:rsidP="00F01A18">
      <w:pPr>
        <w:pStyle w:val="NoSpacing"/>
        <w:rPr>
          <w:rFonts w:ascii="Montserrat" w:hAnsi="Montserrat"/>
          <w:spacing w:val="-3"/>
          <w:sz w:val="24"/>
        </w:rPr>
      </w:pPr>
      <w:r w:rsidRPr="00243812">
        <w:rPr>
          <w:rFonts w:ascii="Montserrat" w:hAnsi="Montserrat"/>
          <w:sz w:val="24"/>
        </w:rPr>
        <w:tab/>
        <w:t>Then they begin to encounter all of the wonderful convolutions your delightfully devious mind can imagine. Keep in mind that if you feel that a rip</w:t>
      </w:r>
      <w:r w:rsidRPr="00243812">
        <w:rPr>
          <w:rFonts w:ascii="Montserrat" w:hAnsi="Montserrat"/>
          <w:sz w:val="24"/>
        </w:rPr>
        <w:noBreakHyphen/>
        <w:t>roaring battle is an appropriate way to introduce characters or just be amusing, that is fine, everything that happens in the adventure does not necessarily have to be relevant to the plot. If you have to, don't let them go an inch further until they discover the next hint, clue, etc. Also, the Crisis does not need to be a big blow</w:t>
      </w:r>
      <w:r w:rsidRPr="00243812">
        <w:rPr>
          <w:rFonts w:ascii="Montserrat" w:hAnsi="Montserrat"/>
          <w:sz w:val="24"/>
        </w:rPr>
        <w:noBreakHyphen/>
        <w:t>out battle. You can have those anytime you want! Let it be something the players have to act out or discover for themselves!</w:t>
      </w:r>
      <w:r w:rsidRPr="00243812">
        <w:rPr>
          <w:rFonts w:ascii="Montserrat" w:hAnsi="Montserrat"/>
          <w:spacing w:val="-3"/>
          <w:sz w:val="24"/>
        </w:rPr>
        <w:t xml:space="preserve"> </w:t>
      </w:r>
    </w:p>
    <w:p w14:paraId="2D005690" w14:textId="5600778A" w:rsidR="004E739B" w:rsidRPr="00243812" w:rsidRDefault="006F60BF" w:rsidP="00F01A18">
      <w:pPr>
        <w:pStyle w:val="NoSpacing"/>
        <w:rPr>
          <w:rFonts w:ascii="Montserrat" w:hAnsi="Montserrat"/>
          <w:spacing w:val="-3"/>
          <w:sz w:val="24"/>
        </w:rPr>
      </w:pPr>
      <w:r w:rsidRPr="00243812">
        <w:rPr>
          <w:rFonts w:ascii="Montserrat" w:hAnsi="Montserrat"/>
          <w:sz w:val="24"/>
        </w:rPr>
        <w:tab/>
        <w:t>And if, for some inconceivable reason, your Resolution bears a strong resemblance to the beginnings of a new adventure, I salute you for your dynamic success!</w:t>
      </w:r>
    </w:p>
    <w:p w14:paraId="0105911B" w14:textId="1AC4980D" w:rsidR="004E739B" w:rsidRPr="00243812" w:rsidRDefault="006F60BF" w:rsidP="00F01A18">
      <w:pPr>
        <w:pStyle w:val="NoSpacing"/>
        <w:rPr>
          <w:rFonts w:ascii="Montserrat" w:hAnsi="Montserrat"/>
          <w:spacing w:val="-3"/>
          <w:sz w:val="24"/>
        </w:rPr>
      </w:pPr>
      <w:r w:rsidRPr="00243812">
        <w:rPr>
          <w:rFonts w:ascii="Montserrat" w:hAnsi="Montserrat"/>
          <w:sz w:val="24"/>
        </w:rPr>
        <w:tab/>
        <w:t>The section on sub</w:t>
      </w:r>
      <w:r w:rsidRPr="00243812">
        <w:rPr>
          <w:rFonts w:ascii="Montserrat" w:hAnsi="Montserrat"/>
          <w:sz w:val="24"/>
        </w:rPr>
        <w:noBreakHyphen/>
        <w:t>plots in the Players' section involves the development, by the player, of events and interests along the side which enable them to round out their characters. Some of these might be romances, or personal pursuits, some may be duties which must be fulfilled, or rivalries that must be resolved and so on. As GM, find out what sub</w:t>
      </w:r>
      <w:r w:rsidRPr="00243812">
        <w:rPr>
          <w:rFonts w:ascii="Montserrat" w:hAnsi="Montserrat"/>
          <w:sz w:val="24"/>
        </w:rPr>
        <w:noBreakHyphen/>
        <w:t>plots the players are developing, and work them into the game. Occasionally, these may become full blown plots of their own, or at worst, make dandy plot complications in the on</w:t>
      </w:r>
      <w:r w:rsidRPr="00243812">
        <w:rPr>
          <w:rFonts w:ascii="Montserrat" w:hAnsi="Montserrat"/>
          <w:sz w:val="24"/>
        </w:rPr>
        <w:noBreakHyphen/>
        <w:t>going campaign.</w:t>
      </w:r>
      <w:r w:rsidRPr="00243812">
        <w:rPr>
          <w:rFonts w:ascii="Montserrat" w:hAnsi="Montserrat"/>
          <w:spacing w:val="-3"/>
          <w:sz w:val="24"/>
        </w:rPr>
        <w:t xml:space="preserve"> </w:t>
      </w:r>
    </w:p>
    <w:p w14:paraId="4D9C7487" w14:textId="2CBADAE8" w:rsidR="004E739B" w:rsidRPr="00243812" w:rsidRDefault="006F60BF" w:rsidP="00F01A18">
      <w:pPr>
        <w:pStyle w:val="NoSpacing"/>
        <w:rPr>
          <w:rFonts w:ascii="Montserrat" w:hAnsi="Montserrat"/>
          <w:spacing w:val="-3"/>
          <w:sz w:val="24"/>
        </w:rPr>
      </w:pPr>
      <w:r w:rsidRPr="00243812">
        <w:rPr>
          <w:rFonts w:ascii="Montserrat" w:hAnsi="Montserrat"/>
          <w:sz w:val="24"/>
        </w:rPr>
        <w:tab/>
        <w:t xml:space="preserve">Some things can cause disruption in the plot continuity by forcing the GM to manipulate things to accommodate the turn of events in the game. The greatest problem is caused by the Character Reincarnation Implementation Tables, when a character is recreated as a new character with advantages or duties in the adventure carried over. But, since the character just died, she/he couldn't possibly grow up fast enough to continue in the same campaign. As GM, if you wish, many possible events could cause the character to enter the campaign </w:t>
      </w:r>
      <w:r w:rsidRPr="00243812">
        <w:rPr>
          <w:rFonts w:ascii="Montserrat" w:hAnsi="Montserrat"/>
          <w:sz w:val="24"/>
        </w:rPr>
        <w:noBreakHyphen/>
      </w:r>
      <w:r w:rsidRPr="00243812">
        <w:rPr>
          <w:rFonts w:ascii="Montserrat" w:hAnsi="Montserrat"/>
          <w:sz w:val="24"/>
        </w:rPr>
        <w:noBreakHyphen/>
        <w:t xml:space="preserve"> via time warp, divine intervention, or as a new born child to another character or NPC, etc. Because of the Rift, time and space is manipulated often enough for these things to be plausible.</w:t>
      </w:r>
      <w:r w:rsidRPr="00243812">
        <w:rPr>
          <w:rFonts w:ascii="Montserrat" w:hAnsi="Montserrat"/>
          <w:spacing w:val="-3"/>
          <w:sz w:val="24"/>
        </w:rPr>
        <w:t xml:space="preserve"> </w:t>
      </w:r>
    </w:p>
    <w:p w14:paraId="062F2FF8" w14:textId="77777777" w:rsidR="004E739B" w:rsidRPr="00243812" w:rsidRDefault="004E739B" w:rsidP="00F01A18">
      <w:pPr>
        <w:pStyle w:val="NoSpacing"/>
        <w:rPr>
          <w:rFonts w:ascii="Montserrat" w:hAnsi="Montserrat"/>
          <w:sz w:val="24"/>
        </w:rPr>
      </w:pPr>
    </w:p>
    <w:p w14:paraId="5B5002A0"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 xml:space="preserve">Locating facts quickly </w:t>
      </w:r>
    </w:p>
    <w:p w14:paraId="2781A38C" w14:textId="54172DB0" w:rsidR="004E739B" w:rsidRPr="00243812" w:rsidRDefault="006F60BF" w:rsidP="00F01A18">
      <w:pPr>
        <w:pStyle w:val="NoSpacing"/>
        <w:rPr>
          <w:rFonts w:ascii="Montserrat" w:hAnsi="Montserrat"/>
          <w:spacing w:val="-3"/>
          <w:sz w:val="24"/>
        </w:rPr>
      </w:pPr>
      <w:r w:rsidRPr="00243812">
        <w:rPr>
          <w:rFonts w:ascii="Montserrat" w:hAnsi="Montserrat"/>
          <w:sz w:val="24"/>
        </w:rPr>
        <w:tab/>
        <w:t>Often, right in the middle of intense combat, a game grinds to a dead hatl. Why? Because some action has occurred that the players and the GM disagree on or haven't dealt with before, and therefore stop and waste up to hours digging through the manual to find the rule or explaination of the action in question. If this happens, just remember that for reference, there is a full glossary of the terms and names that are used in the game, divided into groups of skills, game terms, titles, Cliques/Vocations, social organization and government in the different lands, races and Places; describing what they are, and their qualities and drawbacks, as well as references to combat specifics. Any combat related information can be found in the charts and tables,covering the mechanics, or the skill/technique breakdown within the Cliques' sections, which have the combat limits and possibilities listed. The most important fact to keep in mind is that the game system emulates the fundamental workings of real life, realistic functions, so if some disagreements spring up about an action, use logical deduction to determine the best result. This is intended to insure that the system adequately synthesizes realistic combat. As the GM, you will have the final word on whether a rule is followed or bypassed. Also, if the purpose for a rule is unclear, or can not be found during the game, you can paraphrase as seems appropriate to maintaining the flow of the game.</w:t>
      </w:r>
      <w:r w:rsidRPr="00243812">
        <w:rPr>
          <w:rFonts w:ascii="Montserrat" w:hAnsi="Montserrat"/>
          <w:spacing w:val="-3"/>
          <w:sz w:val="24"/>
        </w:rPr>
        <w:t xml:space="preserve"> </w:t>
      </w:r>
    </w:p>
    <w:p w14:paraId="336BE928" w14:textId="77777777" w:rsidR="004E739B" w:rsidRPr="00243812" w:rsidRDefault="004E739B" w:rsidP="00F01A18">
      <w:pPr>
        <w:pStyle w:val="NoSpacing"/>
        <w:rPr>
          <w:rFonts w:ascii="Montserrat" w:hAnsi="Montserrat"/>
          <w:sz w:val="24"/>
        </w:rPr>
      </w:pPr>
    </w:p>
    <w:p w14:paraId="4DDC7F51"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Efficient PC and NPC generation</w:t>
      </w:r>
    </w:p>
    <w:p w14:paraId="1F0D33D3" w14:textId="037089C2" w:rsidR="004E739B" w:rsidRPr="00243812" w:rsidRDefault="006F60BF" w:rsidP="00F01A18">
      <w:pPr>
        <w:pStyle w:val="NoSpacing"/>
        <w:rPr>
          <w:rFonts w:ascii="Montserrat" w:hAnsi="Montserrat"/>
          <w:spacing w:val="-3"/>
          <w:sz w:val="24"/>
        </w:rPr>
      </w:pPr>
      <w:r w:rsidRPr="00243812">
        <w:rPr>
          <w:rFonts w:ascii="Montserrat" w:hAnsi="Montserrat"/>
          <w:sz w:val="24"/>
        </w:rPr>
        <w:tab/>
        <w:t>No matter what you do, you can not create characters faster that you can write. But if you familiarize yourself with the process, you can spare yourself the need to stop and read as you go. When you create characters, general NPCs, or aid in creating a PC, just roll and write down the results, following the directions from chart to chart. In a large group, have one person in charge of the manual while the others roll their characters, telling (most likely) the GM what they have rolled, and the GM telling them what they have received on the roll. The section regarding appearance and history is merely devoted to fleshing the character out. This includes an in depth physical description, family status, childhood events, and training. For NPC's, you may opt to fill in whatever is needed and skip the actual charts, since these characters are used to compliment and support the actual characters, and save the time normally spent in this section. By using random generation, lineage, upbringing, and training the character received in his/her youth always turns out differently. Then the character goes through training or apprenticeship to acquire education and professional skills. Look at the requirements to enter a clique before letting the player(s) distributing points and decide then what the end result should be and help them arrange the attributes so that they qualify the first time around. As GM, tell the characters which stats need to be high in order to be accepted into a clique.</w:t>
      </w:r>
    </w:p>
    <w:p w14:paraId="5889E09F" w14:textId="43FAA3A1" w:rsidR="004E739B" w:rsidRPr="00243812" w:rsidRDefault="006F60BF" w:rsidP="00F01A18">
      <w:pPr>
        <w:pStyle w:val="NoSpacing"/>
        <w:rPr>
          <w:rFonts w:ascii="Montserrat" w:hAnsi="Montserrat"/>
          <w:spacing w:val="-3"/>
          <w:sz w:val="24"/>
        </w:rPr>
      </w:pPr>
      <w:r w:rsidRPr="00243812">
        <w:rPr>
          <w:rFonts w:ascii="Montserrat" w:hAnsi="Montserrat"/>
          <w:sz w:val="24"/>
        </w:rPr>
        <w:tab/>
        <w:t>The charts for character generation are arranged from the most general aspects about the character, such as where she/he is from, to the more specific like race, appearance, and stats. The stats and attributes are arranged by type and importance to game play on the character sheet, however, so it is possible to get misled while working on the character. All races are designed around the human default for attributes. Attributes are done in decimal form representing the percentile modification of the attribute in comparison to the average for each attribute, which would be a 1.0 for the human average. The game system works almost entirely with D%’s and a calculator. All computations can be easily performed on a calculator or looked up on the multiplier charts in the Appendix.</w:t>
      </w:r>
      <w:r w:rsidRPr="00243812">
        <w:rPr>
          <w:rFonts w:ascii="Montserrat" w:hAnsi="Montserrat"/>
          <w:spacing w:val="-3"/>
          <w:sz w:val="24"/>
        </w:rPr>
        <w:t xml:space="preserve"> </w:t>
      </w:r>
    </w:p>
    <w:p w14:paraId="3C7B0BBA" w14:textId="77777777" w:rsidR="004E739B" w:rsidRPr="00243812" w:rsidRDefault="004E739B" w:rsidP="00F01A18">
      <w:pPr>
        <w:pStyle w:val="NoSpacing"/>
        <w:rPr>
          <w:rFonts w:ascii="Montserrat" w:hAnsi="Montserrat"/>
          <w:sz w:val="24"/>
        </w:rPr>
      </w:pPr>
    </w:p>
    <w:p w14:paraId="577DC1D9"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Fleshing the character out</w:t>
      </w:r>
    </w:p>
    <w:p w14:paraId="0E829586" w14:textId="3709290A" w:rsidR="004E739B" w:rsidRPr="00243812" w:rsidRDefault="006F60BF" w:rsidP="00F01A18">
      <w:pPr>
        <w:pStyle w:val="NoSpacing"/>
        <w:rPr>
          <w:rFonts w:ascii="Montserrat" w:hAnsi="Montserrat"/>
          <w:spacing w:val="-3"/>
          <w:sz w:val="24"/>
        </w:rPr>
      </w:pPr>
      <w:r w:rsidRPr="00243812">
        <w:rPr>
          <w:rFonts w:ascii="Montserrat" w:hAnsi="Montserrat"/>
          <w:sz w:val="24"/>
        </w:rPr>
        <w:tab/>
        <w:t>When the character has just been made, the player sometimes needs to be introduced to him/her. If you, the GM, have monitored its generation, then you might have had several ideas about why these things that have occurred in this character's youth. Granted the events have occurred, and you all know when they occurred, but feel they need to be tied together. If this is the case, then sum up the character's life in a quick history to the player. Unless, of course, the player has come up with a story already.</w:t>
      </w:r>
    </w:p>
    <w:p w14:paraId="42AEFA8A" w14:textId="78C5B7B7" w:rsidR="004E739B" w:rsidRPr="00243812" w:rsidRDefault="006F60BF" w:rsidP="00F01A18">
      <w:pPr>
        <w:pStyle w:val="NoSpacing"/>
        <w:rPr>
          <w:rFonts w:ascii="Montserrat" w:hAnsi="Montserrat"/>
          <w:spacing w:val="-3"/>
          <w:sz w:val="24"/>
        </w:rPr>
      </w:pPr>
      <w:r w:rsidRPr="00243812">
        <w:rPr>
          <w:rFonts w:ascii="Montserrat" w:hAnsi="Montserrat"/>
          <w:sz w:val="24"/>
        </w:rPr>
        <w:tab/>
        <w:t>Give the player every opportunity to discover things about his/her character. If the player wishes to become familiar with his character, try running a solo, or introductory adventure for just one or two of the players at a time. When players try to work on their sub</w:t>
      </w:r>
      <w:r w:rsidRPr="00243812">
        <w:rPr>
          <w:rFonts w:ascii="Montserrat" w:hAnsi="Montserrat"/>
          <w:sz w:val="24"/>
        </w:rPr>
        <w:noBreakHyphen/>
        <w:t>plots, give them some room to run for a while, and perhaps draw a few of the other characters into the sub</w:t>
      </w:r>
      <w:r w:rsidRPr="00243812">
        <w:rPr>
          <w:rFonts w:ascii="Montserrat" w:hAnsi="Montserrat"/>
          <w:sz w:val="24"/>
        </w:rPr>
        <w:noBreakHyphen/>
        <w:t>plot, to keep things interesting for them.</w:t>
      </w:r>
      <w:r w:rsidRPr="00243812">
        <w:rPr>
          <w:rFonts w:ascii="Montserrat" w:hAnsi="Montserrat"/>
          <w:spacing w:val="-3"/>
          <w:sz w:val="24"/>
        </w:rPr>
        <w:t xml:space="preserve"> </w:t>
      </w:r>
    </w:p>
    <w:p w14:paraId="4DCE5733" w14:textId="4B5037A4" w:rsidR="004E739B" w:rsidRPr="00243812" w:rsidRDefault="006F60BF" w:rsidP="00F01A18">
      <w:pPr>
        <w:pStyle w:val="NoSpacing"/>
        <w:rPr>
          <w:rFonts w:ascii="Montserrat" w:hAnsi="Montserrat"/>
          <w:spacing w:val="-3"/>
          <w:sz w:val="24"/>
        </w:rPr>
      </w:pPr>
      <w:r w:rsidRPr="00243812">
        <w:rPr>
          <w:rFonts w:ascii="Montserrat" w:hAnsi="Montserrat"/>
          <w:sz w:val="24"/>
        </w:rPr>
        <w:tab/>
        <w:t>The game is designed for random generation to emulate nature. If the players do not care for this, there are modifications for point based characters, which will allow them to choose what their characters will be like. This is, however, a very time consuming process, and the characters do not turn out any more interesting than random characters, partly because point based characters tend to feel formulaic. A player can have any human, neo</w:t>
      </w:r>
      <w:r w:rsidRPr="00243812">
        <w:rPr>
          <w:rFonts w:ascii="Montserrat" w:hAnsi="Montserrat"/>
          <w:sz w:val="24"/>
        </w:rPr>
        <w:noBreakHyphen/>
        <w:t xml:space="preserve">human or anthropomorphic race in the book, but may not be one of the monster/beast races </w:t>
      </w:r>
      <w:r w:rsidRPr="00243812">
        <w:rPr>
          <w:rFonts w:ascii="Montserrat" w:hAnsi="Montserrat"/>
          <w:sz w:val="24"/>
        </w:rPr>
        <w:noBreakHyphen/>
      </w:r>
      <w:r w:rsidRPr="00243812">
        <w:rPr>
          <w:rFonts w:ascii="Montserrat" w:hAnsi="Montserrat"/>
          <w:sz w:val="24"/>
        </w:rPr>
        <w:noBreakHyphen/>
        <w:t xml:space="preserve"> unless as the GM you cause it to happen as part of your campaign.</w:t>
      </w:r>
    </w:p>
    <w:p w14:paraId="7FF41BE9"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52DFB86C" w14:textId="77777777" w:rsidR="004E739B" w:rsidRPr="00243812" w:rsidRDefault="004E739B" w:rsidP="00F01A18">
      <w:pPr>
        <w:pStyle w:val="NoSpacing"/>
        <w:rPr>
          <w:rFonts w:ascii="Montserrat" w:hAnsi="Montserrat"/>
          <w:sz w:val="24"/>
        </w:rPr>
      </w:pPr>
    </w:p>
    <w:p w14:paraId="6BB2EDF5" w14:textId="77777777" w:rsidR="004E739B" w:rsidRPr="00243812" w:rsidRDefault="004E739B" w:rsidP="00F01A18">
      <w:pPr>
        <w:pStyle w:val="NoSpacing"/>
        <w:rPr>
          <w:rFonts w:ascii="Montserrat" w:hAnsi="Montserrat"/>
          <w:sz w:val="24"/>
        </w:rPr>
      </w:pPr>
    </w:p>
    <w:p w14:paraId="4A5FD154" w14:textId="77777777" w:rsidR="004E739B" w:rsidRPr="00243812" w:rsidRDefault="004E739B" w:rsidP="00F01A18">
      <w:pPr>
        <w:pStyle w:val="NoSpacing"/>
        <w:rPr>
          <w:rFonts w:ascii="Montserrat" w:hAnsi="Montserrat"/>
          <w:sz w:val="24"/>
        </w:rPr>
      </w:pPr>
    </w:p>
    <w:p w14:paraId="58EE7122" w14:textId="77777777" w:rsidR="004E739B" w:rsidRPr="00243812" w:rsidRDefault="004E739B" w:rsidP="00F01A18">
      <w:pPr>
        <w:pStyle w:val="NoSpacing"/>
        <w:rPr>
          <w:rFonts w:ascii="Montserrat" w:hAnsi="Montserrat"/>
          <w:sz w:val="24"/>
        </w:rPr>
      </w:pPr>
    </w:p>
    <w:p w14:paraId="4E771B96" w14:textId="77777777" w:rsidR="004E739B" w:rsidRPr="00243812" w:rsidRDefault="004E739B" w:rsidP="00F01A18">
      <w:pPr>
        <w:pStyle w:val="NoSpacing"/>
        <w:rPr>
          <w:rFonts w:ascii="Montserrat" w:hAnsi="Montserrat"/>
          <w:sz w:val="24"/>
        </w:rPr>
      </w:pPr>
    </w:p>
    <w:p w14:paraId="4A6A3B75" w14:textId="77777777" w:rsidR="004E739B" w:rsidRPr="00243812" w:rsidRDefault="004E739B" w:rsidP="00F01A18">
      <w:pPr>
        <w:pStyle w:val="NoSpacing"/>
        <w:rPr>
          <w:rFonts w:ascii="Montserrat" w:hAnsi="Montserrat"/>
          <w:sz w:val="24"/>
        </w:rPr>
      </w:pPr>
    </w:p>
    <w:p w14:paraId="6877DBE8" w14:textId="77777777" w:rsidR="004E739B" w:rsidRPr="00243812" w:rsidRDefault="004E739B" w:rsidP="00F01A18">
      <w:pPr>
        <w:pStyle w:val="NoSpacing"/>
        <w:rPr>
          <w:rFonts w:ascii="Montserrat" w:hAnsi="Montserrat"/>
          <w:sz w:val="24"/>
        </w:rPr>
      </w:pPr>
    </w:p>
    <w:p w14:paraId="593C3C68" w14:textId="77777777" w:rsidR="004E739B" w:rsidRPr="00243812" w:rsidRDefault="004E739B" w:rsidP="00F01A18">
      <w:pPr>
        <w:pStyle w:val="NoSpacing"/>
        <w:rPr>
          <w:rFonts w:ascii="Montserrat" w:hAnsi="Montserrat"/>
          <w:sz w:val="24"/>
        </w:rPr>
      </w:pPr>
    </w:p>
    <w:p w14:paraId="76E6358C"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r>
    </w:p>
    <w:p w14:paraId="78A13EE8"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The PathWalker: The PC</w:t>
      </w:r>
    </w:p>
    <w:p w14:paraId="5CF73EA5" w14:textId="77777777" w:rsidR="004E739B" w:rsidRPr="00243812" w:rsidRDefault="004E739B" w:rsidP="00F01A18">
      <w:pPr>
        <w:pStyle w:val="NoSpacing"/>
        <w:rPr>
          <w:rFonts w:ascii="Montserrat" w:hAnsi="Montserrat"/>
          <w:sz w:val="24"/>
        </w:rPr>
      </w:pPr>
    </w:p>
    <w:p w14:paraId="142B1D3B"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Learning the Game</w:t>
      </w:r>
    </w:p>
    <w:p w14:paraId="550D1961" w14:textId="2D430FB1" w:rsidR="004E739B" w:rsidRPr="00243812" w:rsidRDefault="006F60BF" w:rsidP="00F01A18">
      <w:pPr>
        <w:pStyle w:val="NoSpacing"/>
        <w:rPr>
          <w:rFonts w:ascii="Montserrat" w:hAnsi="Montserrat"/>
          <w:spacing w:val="-3"/>
          <w:sz w:val="24"/>
        </w:rPr>
      </w:pPr>
      <w:r w:rsidRPr="00243812">
        <w:rPr>
          <w:rFonts w:ascii="Montserrat" w:hAnsi="Montserrat"/>
          <w:sz w:val="24"/>
        </w:rPr>
        <w:tab/>
        <w:t>The Book of Aeirn is arranged into sections devoted to giving what information is important for the GM, and the PC's to know, repeating in each, things both need to know so that one needs only read the section referring to their own status. Thus, all one needs to read are their own sections, character generation and some of the background information in the side articles and stories, in order to grasp the game. For the rest of the game, follow the instructions charts and tables, they will tell you where to go after completing the one you are on.</w:t>
      </w:r>
      <w:r w:rsidRPr="00243812">
        <w:rPr>
          <w:rFonts w:ascii="Montserrat" w:hAnsi="Montserrat"/>
          <w:spacing w:val="-3"/>
          <w:sz w:val="24"/>
        </w:rPr>
        <w:t xml:space="preserve"> </w:t>
      </w:r>
    </w:p>
    <w:p w14:paraId="729379DF" w14:textId="6A233AE9" w:rsidR="004E739B" w:rsidRPr="00243812" w:rsidRDefault="006F60BF" w:rsidP="00F01A18">
      <w:pPr>
        <w:pStyle w:val="NoSpacing"/>
        <w:rPr>
          <w:rFonts w:ascii="Montserrat" w:hAnsi="Montserrat"/>
          <w:spacing w:val="-3"/>
          <w:sz w:val="24"/>
        </w:rPr>
      </w:pPr>
      <w:r w:rsidRPr="00243812">
        <w:rPr>
          <w:rFonts w:ascii="Montserrat" w:hAnsi="Montserrat"/>
          <w:sz w:val="24"/>
        </w:rPr>
        <w:tab/>
        <w:t>Note, some GM's may decide not to allow the players to browse through some sections in the book. This may be to instill a sense of the unknown, or keep elements intended to be used in the campaign a secret, or just to foil people who try to take advantage of the rules. Whatever the case, just remember that everything you need to know is here in your section of the book.</w:t>
      </w:r>
      <w:r w:rsidRPr="00243812">
        <w:rPr>
          <w:rFonts w:ascii="Montserrat" w:hAnsi="Montserrat"/>
          <w:spacing w:val="-3"/>
          <w:sz w:val="24"/>
        </w:rPr>
        <w:t xml:space="preserve"> </w:t>
      </w:r>
    </w:p>
    <w:p w14:paraId="1EB765D6" w14:textId="33C959A7" w:rsidR="004E739B" w:rsidRPr="00243812" w:rsidRDefault="006F60BF" w:rsidP="00F01A18">
      <w:pPr>
        <w:pStyle w:val="NoSpacing"/>
        <w:rPr>
          <w:rFonts w:ascii="Montserrat" w:hAnsi="Montserrat"/>
          <w:spacing w:val="-3"/>
          <w:sz w:val="24"/>
        </w:rPr>
      </w:pPr>
      <w:r w:rsidRPr="00243812">
        <w:rPr>
          <w:rFonts w:ascii="Montserrat" w:hAnsi="Montserrat"/>
          <w:sz w:val="24"/>
        </w:rPr>
        <w:tab/>
        <w:t>If you do not know something or wish to make a quick reference, there is a full glossary of terms and names from the game, divided into groups of skills, game terms, titles, Cliques and Vocations, and Places; describing what they are, and their qualities and drawbacks. Anthropomorphic races and cultures are listed, with their own racial advantages, abilities and disadvantages, after the character generation. From this section, you will find the information needed to generate an anthropomorphic character.</w:t>
      </w:r>
    </w:p>
    <w:p w14:paraId="7CCA8619" w14:textId="4F2D9F8B" w:rsidR="004E739B" w:rsidRPr="00243812" w:rsidRDefault="006F60BF" w:rsidP="00F01A18">
      <w:pPr>
        <w:pStyle w:val="NoSpacing"/>
        <w:rPr>
          <w:rFonts w:ascii="Montserrat" w:hAnsi="Montserrat"/>
          <w:spacing w:val="-3"/>
          <w:sz w:val="24"/>
        </w:rPr>
      </w:pPr>
      <w:r w:rsidRPr="00243812">
        <w:rPr>
          <w:rFonts w:ascii="Montserrat" w:hAnsi="Montserrat"/>
          <w:sz w:val="24"/>
        </w:rPr>
        <w:tab/>
        <w:t>The charts and tables are all designed for free flowing combat and character generation. Character Reincarnation Implementation Tables, or CRITs, allow a dead character to be recreated as a new character with advantages or duties carried over. The CRAMs, or Conditioned Reflex Action Modifiers, aid in the simplification of finding and making rolls in game play. Game play is based on the D% system for everything but damage. All the adjustments required for the game are listed in the adjustments section of charts and tables. All computations can be easily performed on a calculator or looked up on the multiplier charts in the Appendix.</w:t>
      </w:r>
    </w:p>
    <w:p w14:paraId="0087789A" w14:textId="77777777" w:rsidR="004E739B" w:rsidRPr="00243812" w:rsidRDefault="004E739B" w:rsidP="00F01A18">
      <w:pPr>
        <w:pStyle w:val="NoSpacing"/>
        <w:rPr>
          <w:rFonts w:ascii="Montserrat" w:hAnsi="Montserrat"/>
          <w:sz w:val="24"/>
        </w:rPr>
      </w:pPr>
    </w:p>
    <w:p w14:paraId="682A67D0"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Improving the Character</w:t>
      </w:r>
    </w:p>
    <w:p w14:paraId="3DDD756C" w14:textId="0AE565F2" w:rsidR="004E739B" w:rsidRPr="00243812" w:rsidRDefault="006F60BF" w:rsidP="00F01A18">
      <w:pPr>
        <w:pStyle w:val="NoSpacing"/>
        <w:rPr>
          <w:rFonts w:ascii="Montserrat" w:hAnsi="Montserrat"/>
          <w:spacing w:val="-3"/>
          <w:sz w:val="24"/>
        </w:rPr>
      </w:pPr>
      <w:r w:rsidRPr="00243812">
        <w:rPr>
          <w:rFonts w:ascii="Montserrat" w:hAnsi="Montserrat"/>
          <w:sz w:val="24"/>
        </w:rPr>
        <w:tab/>
        <w:t>Here are a few things that the players themselves can do to improve the quality of their characters. Things like how to turn the random generation information into a complex and intriguing life history and use it to develop personalities and attitudes. How to keep play going through stalls in momentum, and how to use your advantages to their fullest. The first time around, character generation is a veritable mountain of charts and tables, but they eventually become more familiar, and since they are all designed to ease the flow of combat and character generation, they become easier to skim through. Then, once you become familiar with the terms and procedures, you can move on to the Fast Charts section. During game play, all the calculations required for the game can be easily performed on a calculator . Be ready for all of those unexplained and ominous rolls on obscure dice that the GM always calls for during game play! This game was not designed so that one has to play for a long time before he can learn all the ropes.</w:t>
      </w:r>
    </w:p>
    <w:p w14:paraId="73EE93E3" w14:textId="70BD9DA5" w:rsidR="004E739B" w:rsidRPr="00243812" w:rsidRDefault="006F60BF" w:rsidP="00F01A18">
      <w:pPr>
        <w:pStyle w:val="NoSpacing"/>
        <w:rPr>
          <w:rFonts w:ascii="Montserrat" w:hAnsi="Montserrat"/>
          <w:spacing w:val="-3"/>
          <w:sz w:val="24"/>
        </w:rPr>
      </w:pPr>
      <w:r w:rsidRPr="00243812">
        <w:rPr>
          <w:rFonts w:ascii="Montserrat" w:hAnsi="Montserrat"/>
          <w:sz w:val="24"/>
        </w:rPr>
        <w:tab/>
        <w:t>Character generation will always take up time, but as you familiarize yourself with the process, you spare yourself the need to stop and read as you go. When you create characters, just roll and write down the results, following the directions from chart to chart. In a large group, have one person in charge of the manual while the others roll their characters, telling (most likely) the GM what they have rolled, and the GM telling them what they have received on the roll. The section regarding appearance and history is merely devoted to fleshing the character out. This includes an in depth physical description, family status, childhood events, and training. By using random generation, lineage, upbringing, and training the character received in his/her youth always turns out differently. Then the character goes through training or apprenticeship to acquire education and professional skills. Ask what the requirements to enter a clique are before you distribute your points and decide then what you will want to be and arrange your attributes so that they qualify the first time around. The GM should tell the players which stats need to be high in order to be accepted into a clique. The game is designed for random generation to emulate nature. owever, if you as a player do not care for this, there are modifications for point based character generation, which will allow you to choose what your character will be like. This is, however, a very time consuming process, and the characters do not turn out any more interesting than random characters, partly because point based characters tend to feel formulaic.</w:t>
      </w:r>
    </w:p>
    <w:p w14:paraId="22AC5BA2" w14:textId="32F8F91F" w:rsidR="004E739B" w:rsidRPr="00243812" w:rsidRDefault="006F60BF" w:rsidP="00F01A18">
      <w:pPr>
        <w:pStyle w:val="NoSpacing"/>
        <w:rPr>
          <w:rFonts w:ascii="Montserrat" w:hAnsi="Montserrat"/>
          <w:spacing w:val="-3"/>
          <w:sz w:val="24"/>
        </w:rPr>
      </w:pPr>
      <w:r w:rsidRPr="00243812">
        <w:rPr>
          <w:rFonts w:ascii="Montserrat" w:hAnsi="Montserrat"/>
          <w:sz w:val="24"/>
        </w:rPr>
        <w:tab/>
        <w:t>The charts for character generation are arranged from the most general aspects about the character, such as where s/he is from, to the more specific like race, appearance, and stats. The stats and attributes are arranged by type and importance to game play on the character sheet, however, so it is possible to get misled while working on the character. All races are designed around the human default for attributes. Attributes are done in decimal form representing the percentile modification of the attribute in comparison to the average for each attribute, which would be a 1.0 for the human average.</w:t>
      </w:r>
      <w:r w:rsidRPr="00243812">
        <w:rPr>
          <w:rFonts w:ascii="Montserrat" w:hAnsi="Montserrat"/>
          <w:spacing w:val="-3"/>
          <w:sz w:val="24"/>
        </w:rPr>
        <w:t xml:space="preserve"> </w:t>
      </w:r>
    </w:p>
    <w:p w14:paraId="49442C8B" w14:textId="25657D51" w:rsidR="004E739B" w:rsidRPr="00243812" w:rsidRDefault="006F60BF" w:rsidP="00F01A18">
      <w:pPr>
        <w:pStyle w:val="NoSpacing"/>
        <w:rPr>
          <w:rFonts w:ascii="Montserrat" w:hAnsi="Montserrat"/>
          <w:spacing w:val="-3"/>
          <w:sz w:val="24"/>
        </w:rPr>
      </w:pPr>
      <w:r w:rsidRPr="00243812">
        <w:rPr>
          <w:rFonts w:ascii="Montserrat" w:hAnsi="Montserrat"/>
          <w:sz w:val="24"/>
        </w:rPr>
        <w:tab/>
        <w:t>When the character has just been made, the player sometimes needs to be introduced to him/her. If the GM, has monitored its generation, then s/he might have had several ideas about why these things that have occurred in this character's youth. Granted the events have occurred, and you all know when they occurred, but feel they need to be tied together. If this is the case, then it might help to sum up the character's life in a quick history. Unless, of course, you have come up with a story already.</w:t>
      </w:r>
    </w:p>
    <w:p w14:paraId="576DB067" w14:textId="349FFCA9" w:rsidR="004E739B" w:rsidRPr="00243812" w:rsidRDefault="006F60BF" w:rsidP="00F01A18">
      <w:pPr>
        <w:pStyle w:val="NoSpacing"/>
        <w:rPr>
          <w:rFonts w:ascii="Montserrat" w:hAnsi="Montserrat"/>
          <w:spacing w:val="-3"/>
          <w:sz w:val="24"/>
        </w:rPr>
      </w:pPr>
      <w:r w:rsidRPr="00243812">
        <w:rPr>
          <w:rFonts w:ascii="Montserrat" w:hAnsi="Montserrat"/>
          <w:sz w:val="24"/>
        </w:rPr>
        <w:tab/>
        <w:t>From this story, and the events of childhood and during training, and the attributes and stats of your character, you can build a sharper image of who and what you have become, why you would feel a certain way about the world, and what your hopes and dreams are as a character. Did you have a harsh and loveless childhood, and grow up a closed and reserved warrior, or perhaps thief, because of it? Or were you spared by some benevolent master who took you in, recognizing some innate talents? Anything at all. Think of some personal motivation for the character, why s/he does what s/he does. Find some probable interest of the character's, some motivation, and create a sub</w:t>
      </w:r>
      <w:r w:rsidRPr="00243812">
        <w:rPr>
          <w:rFonts w:ascii="Montserrat" w:hAnsi="Montserrat"/>
          <w:sz w:val="24"/>
        </w:rPr>
        <w:noBreakHyphen/>
        <w:t>plot which deals with your character during the adventure.</w:t>
      </w:r>
    </w:p>
    <w:p w14:paraId="26154C71" w14:textId="166797AB" w:rsidR="004E739B" w:rsidRPr="00243812" w:rsidRDefault="006F60BF" w:rsidP="00F01A18">
      <w:pPr>
        <w:pStyle w:val="NoSpacing"/>
        <w:rPr>
          <w:rFonts w:ascii="Montserrat" w:hAnsi="Montserrat"/>
          <w:spacing w:val="-3"/>
          <w:sz w:val="24"/>
        </w:rPr>
      </w:pPr>
      <w:r w:rsidRPr="00243812">
        <w:rPr>
          <w:rFonts w:ascii="Montserrat" w:hAnsi="Montserrat"/>
          <w:sz w:val="24"/>
        </w:rPr>
        <w:tab/>
        <w:t>You should be given every opportunity to discover things about your character. If you wish to become familiar with his character, the GM might try running a solo, or introductory adventure for just one or two of the players at a time. When players try to work on their sub</w:t>
      </w:r>
      <w:r w:rsidRPr="00243812">
        <w:rPr>
          <w:rFonts w:ascii="Montserrat" w:hAnsi="Montserrat"/>
          <w:sz w:val="24"/>
        </w:rPr>
        <w:noBreakHyphen/>
        <w:t>plots, the GM most likely will let you try for a while, and perhaps draw a few of the other characters into the sub</w:t>
      </w:r>
      <w:r w:rsidRPr="00243812">
        <w:rPr>
          <w:rFonts w:ascii="Montserrat" w:hAnsi="Montserrat"/>
          <w:sz w:val="24"/>
        </w:rPr>
        <w:noBreakHyphen/>
        <w:t>plot, as long as you work this out with the GM in advance.</w:t>
      </w:r>
      <w:r w:rsidRPr="00243812">
        <w:rPr>
          <w:rFonts w:ascii="Montserrat" w:hAnsi="Montserrat"/>
          <w:spacing w:val="-3"/>
          <w:sz w:val="24"/>
        </w:rPr>
        <w:t xml:space="preserve"> </w:t>
      </w:r>
    </w:p>
    <w:p w14:paraId="1A22498B" w14:textId="653D9DB7" w:rsidR="004E739B" w:rsidRPr="00243812" w:rsidRDefault="006F60BF" w:rsidP="00F01A18">
      <w:pPr>
        <w:pStyle w:val="NoSpacing"/>
        <w:rPr>
          <w:rFonts w:ascii="Montserrat" w:hAnsi="Montserrat"/>
          <w:spacing w:val="-3"/>
          <w:sz w:val="24"/>
        </w:rPr>
      </w:pPr>
      <w:r w:rsidRPr="00243812">
        <w:rPr>
          <w:rFonts w:ascii="Montserrat" w:hAnsi="Montserrat"/>
          <w:sz w:val="24"/>
        </w:rPr>
        <w:tab/>
        <w:t>Whenever the game begins to slow, or the GM is busy, turn to your sub</w:t>
      </w:r>
      <w:r w:rsidRPr="00243812">
        <w:rPr>
          <w:rFonts w:ascii="Montserrat" w:hAnsi="Montserrat"/>
          <w:sz w:val="24"/>
        </w:rPr>
        <w:noBreakHyphen/>
        <w:t>plot for motivation, or engage another PC in character interaction involving some diversion which the characters would have a common interest in or contemplation upon their situation as the characters.</w:t>
      </w:r>
      <w:r w:rsidRPr="00243812">
        <w:rPr>
          <w:rFonts w:ascii="Montserrat" w:hAnsi="Montserrat"/>
          <w:spacing w:val="-3"/>
          <w:sz w:val="24"/>
        </w:rPr>
        <w:t xml:space="preserve"> </w:t>
      </w:r>
    </w:p>
    <w:p w14:paraId="306C1FB5"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3F091DCC" w14:textId="77777777" w:rsidR="004E739B" w:rsidRPr="00243812" w:rsidRDefault="004E739B" w:rsidP="00F01A18">
      <w:pPr>
        <w:pStyle w:val="NoSpacing"/>
        <w:rPr>
          <w:rFonts w:ascii="Montserrat" w:hAnsi="Montserrat"/>
          <w:sz w:val="24"/>
        </w:rPr>
      </w:pPr>
    </w:p>
    <w:p w14:paraId="5BC8FA0B" w14:textId="77777777" w:rsidR="004E739B" w:rsidRPr="00243812" w:rsidRDefault="004E739B" w:rsidP="00F01A18">
      <w:pPr>
        <w:pStyle w:val="NoSpacing"/>
        <w:rPr>
          <w:rFonts w:ascii="Montserrat" w:hAnsi="Montserrat"/>
          <w:sz w:val="24"/>
        </w:rPr>
      </w:pPr>
    </w:p>
    <w:p w14:paraId="482D5728"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r>
    </w:p>
    <w:p w14:paraId="0E75673C"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 xml:space="preserve">The First Incarnation </w:t>
      </w:r>
      <w:r w:rsidRPr="00243812">
        <w:rPr>
          <w:rFonts w:ascii="Montserrat" w:hAnsi="Montserrat"/>
          <w:sz w:val="24"/>
        </w:rPr>
        <w:noBreakHyphen/>
      </w:r>
      <w:r w:rsidRPr="00243812">
        <w:rPr>
          <w:rFonts w:ascii="Montserrat" w:hAnsi="Montserrat"/>
          <w:sz w:val="24"/>
        </w:rPr>
        <w:noBreakHyphen/>
        <w:t xml:space="preserve"> Character Generation</w:t>
      </w:r>
    </w:p>
    <w:p w14:paraId="49062A22" w14:textId="50B8FDD9" w:rsidR="004E739B" w:rsidRPr="00243812" w:rsidRDefault="006F60BF" w:rsidP="00F01A18">
      <w:pPr>
        <w:pStyle w:val="NoSpacing"/>
        <w:rPr>
          <w:rFonts w:ascii="Montserrat" w:hAnsi="Montserrat"/>
          <w:spacing w:val="-3"/>
          <w:sz w:val="24"/>
        </w:rPr>
      </w:pPr>
      <w:r w:rsidRPr="00243812">
        <w:rPr>
          <w:rFonts w:ascii="Montserrat" w:hAnsi="Montserrat"/>
          <w:sz w:val="24"/>
        </w:rPr>
        <w:tab/>
        <w:t>One of the most significant events for any soul, i.e. character, is the first incarnation. At no other time does an entity have so wide a path open to them, free of all constraints and influences that become entwined along down the great chain of being. A new soul comes into being randomly, and of new or purified spiritual energy. All individual entities are innately boundless. That is, each soul is unique and infinite in itself, being limited only by the constraints of reality through the physical form. New souls cannot exert much influence over their first incarnation, but after several incarnations, can effect what they will become to a great extent. So in the first incarnation, only the most marginal shifting should occur. For the sake of character generation, random tables reaching from very broad and general areas into more and more specific areas are employed. These tables follow, denoted by the bold subject headings. Merely follow the directions leading from one chart to another until you have reached the end.</w:t>
      </w:r>
    </w:p>
    <w:p w14:paraId="0C8B432E" w14:textId="12EBB17F" w:rsidR="004E739B" w:rsidRPr="00243812" w:rsidRDefault="006F60BF" w:rsidP="00F01A18">
      <w:pPr>
        <w:pStyle w:val="NoSpacing"/>
        <w:rPr>
          <w:rFonts w:ascii="Montserrat" w:hAnsi="Montserrat"/>
          <w:spacing w:val="-3"/>
          <w:sz w:val="24"/>
        </w:rPr>
      </w:pPr>
      <w:r w:rsidRPr="00243812">
        <w:rPr>
          <w:rFonts w:ascii="Montserrat" w:hAnsi="Montserrat"/>
          <w:sz w:val="24"/>
        </w:rPr>
        <w:tab/>
        <w:t>At this point you can go on to the other sections following here and complete your character. In the following charts there are a great deal of potential advantages and disadvantages that may be gained through random rolls. For some people, there is the need to decide what advantages and disadvantages their character should have, or just merely the desire to fulfill a character concept brought with the player to the game. Because of this, character generation adapts to a point based system in which you can gain points by taking unremarkable or disadvantageous traits, or spend points to acquire advantageous traits and statistics. Following the column for the random rolls, there will be a column showing the comparative value of that stat as compared to the other stats on that table. It is more likely to acquire points to spend from defects, disadvantages and character flaws than from items on the charts themselves.</w:t>
      </w:r>
      <w:r w:rsidRPr="00243812">
        <w:rPr>
          <w:rFonts w:ascii="Montserrat" w:hAnsi="Montserrat"/>
          <w:spacing w:val="-3"/>
          <w:sz w:val="24"/>
        </w:rPr>
        <w:t xml:space="preserve"> </w:t>
      </w:r>
    </w:p>
    <w:p w14:paraId="559CF39B" w14:textId="77777777" w:rsidR="004E739B" w:rsidRPr="00243812" w:rsidRDefault="004E739B" w:rsidP="00F01A18">
      <w:pPr>
        <w:pStyle w:val="NoSpacing"/>
        <w:rPr>
          <w:rFonts w:ascii="Montserrat" w:hAnsi="Montserrat"/>
          <w:sz w:val="24"/>
        </w:rPr>
      </w:pPr>
    </w:p>
    <w:p w14:paraId="013A6E7C" w14:textId="77777777" w:rsidR="004E739B" w:rsidRPr="00243812" w:rsidRDefault="00243812" w:rsidP="00F01A18">
      <w:pPr>
        <w:pStyle w:val="NoSpacing"/>
        <w:rPr>
          <w:rFonts w:ascii="Montserrat" w:hAnsi="Montserrat"/>
          <w:sz w:val="24"/>
        </w:rPr>
      </w:pPr>
      <w:r w:rsidRPr="00243812">
        <w:rPr>
          <w:rFonts w:ascii="Montserrat" w:hAnsi="Montserrat"/>
          <w:sz w:val="24"/>
        </w:rPr>
        <w:t>Profile</w:t>
      </w:r>
    </w:p>
    <w:p w14:paraId="39AD311C" w14:textId="77777777" w:rsidR="004E739B" w:rsidRPr="00243812" w:rsidRDefault="004E739B" w:rsidP="00F01A18">
      <w:pPr>
        <w:pStyle w:val="NoSpacing"/>
        <w:rPr>
          <w:rFonts w:ascii="Montserrat" w:hAnsi="Montserrat"/>
          <w:sz w:val="24"/>
        </w:rPr>
      </w:pPr>
    </w:p>
    <w:p w14:paraId="4441E381"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ID </w:t>
      </w:r>
    </w:p>
    <w:p w14:paraId="2EC1931F"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As a character grows and develops, he/she will acquire titles, aliases, and special names through the course of the campaign, however a common name or nickname that the character might have grown up with is up to the player to choose.</w:t>
      </w:r>
    </w:p>
    <w:p w14:paraId="5335DC22" w14:textId="77777777" w:rsidR="004E739B" w:rsidRPr="00243812" w:rsidRDefault="004E739B" w:rsidP="00F01A18">
      <w:pPr>
        <w:pStyle w:val="NoSpacing"/>
        <w:rPr>
          <w:rFonts w:ascii="Montserrat" w:hAnsi="Montserrat"/>
          <w:sz w:val="24"/>
        </w:rPr>
      </w:pPr>
    </w:p>
    <w:p w14:paraId="544AF651"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Clique </w:t>
      </w:r>
    </w:p>
    <w:p w14:paraId="5AD865D4"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The social or religious organization through which your character received his/her training. Originally colleges of learning, these organizations splintered to the point that the definition between them were more along the lines of social distinction than true learning. As such they are now colloquially referred to as the Cliques. Most Cliques offer training in magic, combat, trade, and art within the same school. The character is either recruited by the Clique, or seeks out training in one to complete the</w:t>
      </w:r>
      <w:r w:rsidRPr="00243812">
        <w:rPr>
          <w:rFonts w:ascii="Montserrat" w:hAnsi="Montserrat"/>
          <w:sz w:val="24"/>
        </w:rPr>
        <w:t xml:space="preserve"> character base.</w:t>
      </w:r>
    </w:p>
    <w:p w14:paraId="3AC75F24" w14:textId="77777777" w:rsidR="004E739B" w:rsidRPr="00243812" w:rsidRDefault="004E739B" w:rsidP="00F01A18">
      <w:pPr>
        <w:pStyle w:val="NoSpacing"/>
        <w:rPr>
          <w:rFonts w:ascii="Montserrat" w:hAnsi="Montserrat"/>
          <w:sz w:val="24"/>
        </w:rPr>
      </w:pPr>
    </w:p>
    <w:p w14:paraId="0D99BBDA"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Vocation </w:t>
      </w:r>
    </w:p>
    <w:p w14:paraId="5DC85084"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Depending on your training, and experience, your vocation is the professional use of the skills acquired while training in your clique. It's your present source of income and social status. This is determined after the character base is completed.</w:t>
      </w:r>
    </w:p>
    <w:p w14:paraId="68C5CC3D" w14:textId="77777777" w:rsidR="004E739B" w:rsidRPr="00243812" w:rsidRDefault="004E739B" w:rsidP="00F01A18">
      <w:pPr>
        <w:pStyle w:val="NoSpacing"/>
        <w:rPr>
          <w:rFonts w:ascii="Montserrat" w:hAnsi="Montserrat"/>
          <w:sz w:val="24"/>
        </w:rPr>
      </w:pPr>
    </w:p>
    <w:p w14:paraId="07393CC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Race </w:t>
      </w:r>
    </w:p>
    <w:p w14:paraId="39DD07AA"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The species or race of sentient humanoids (in general) from whom you descended and who influenced your life, your over</w:t>
      </w:r>
      <w:r w:rsidRPr="00243812">
        <w:rPr>
          <w:rFonts w:ascii="Montserrat" w:hAnsi="Montserrat"/>
          <w:sz w:val="24"/>
        </w:rPr>
        <w:noBreakHyphen/>
        <w:t>all upbringing, and personal values. Lyn, Alyn, Ankh anthropomorphic or polymorphic (and some so rare that some believe divine intervention is necessary to become one.) The races are also divided by region and station. Race and Region are taken together, as regional populations are typically distinguished as distinct races, or at least a notable variant or racial strain.</w:t>
      </w:r>
    </w:p>
    <w:p w14:paraId="6F7BE424" w14:textId="1AA5BDFB" w:rsidR="004E739B" w:rsidRPr="00243812" w:rsidRDefault="006F60BF" w:rsidP="00F01A18">
      <w:pPr>
        <w:pStyle w:val="NoSpacing"/>
        <w:rPr>
          <w:rFonts w:ascii="Montserrat" w:hAnsi="Montserrat"/>
          <w:spacing w:val="-3"/>
          <w:sz w:val="24"/>
        </w:rPr>
      </w:pPr>
      <w:r w:rsidRPr="00243812">
        <w:rPr>
          <w:rFonts w:ascii="Montserrat" w:hAnsi="Montserrat"/>
          <w:sz w:val="24"/>
        </w:rPr>
        <w:tab/>
      </w:r>
    </w:p>
    <w:p w14:paraId="7EEC1BAE" w14:textId="77777777" w:rsidR="004E739B" w:rsidRPr="00243812" w:rsidRDefault="00243812" w:rsidP="00F01A18">
      <w:pPr>
        <w:pStyle w:val="NoSpacing"/>
        <w:rPr>
          <w:rFonts w:ascii="Montserrat" w:hAnsi="Montserrat"/>
          <w:sz w:val="24"/>
        </w:rPr>
      </w:pPr>
      <w:r w:rsidRPr="00243812">
        <w:rPr>
          <w:rFonts w:ascii="Montserrat" w:hAnsi="Montserrat"/>
          <w:sz w:val="24"/>
        </w:rPr>
        <w:tab/>
        <w:t>Region</w:t>
      </w:r>
    </w:p>
    <w:p w14:paraId="42EEE3E9" w14:textId="179D1A93" w:rsidR="004E739B" w:rsidRPr="00243812" w:rsidRDefault="00243812" w:rsidP="00F01A18">
      <w:pPr>
        <w:pStyle w:val="NoSpacing"/>
        <w:rPr>
          <w:rFonts w:ascii="Montserrat" w:hAnsi="Montserrat"/>
          <w:spacing w:val="-3"/>
          <w:sz w:val="24"/>
        </w:rPr>
      </w:pPr>
      <w:r w:rsidRPr="00243812">
        <w:rPr>
          <w:rFonts w:ascii="Montserrat" w:hAnsi="Montserrat"/>
          <w:sz w:val="24"/>
        </w:rPr>
        <w:tab/>
        <w:t>This is where the character’s ancestors came from. It is not necessarily where the character was born. Adaptation to a specific region produces a wide variety of physical differences. Some are so distinct that they inspire segregation into “races” in themselves, even though members of these “races” are perfectly compatible. However it is handled, people of different races and regions have cultural differences which affect new comers, whether they are foreigners or the children of</w:t>
      </w:r>
      <w:r w:rsidR="006F60BF" w:rsidRPr="00243812">
        <w:rPr>
          <w:rFonts w:ascii="Montserrat" w:hAnsi="Montserrat"/>
          <w:sz w:val="24"/>
        </w:rPr>
        <w:t xml:space="preserve"> </w:t>
      </w:r>
      <w:r w:rsidRPr="00243812">
        <w:rPr>
          <w:rFonts w:ascii="Montserrat" w:hAnsi="Montserrat"/>
          <w:sz w:val="24"/>
        </w:rPr>
        <w:t>that culture.</w:t>
      </w:r>
    </w:p>
    <w:p w14:paraId="61AA4BAB" w14:textId="77777777" w:rsidR="004E739B" w:rsidRPr="00243812" w:rsidRDefault="004E739B" w:rsidP="00F01A18">
      <w:pPr>
        <w:pStyle w:val="NoSpacing"/>
        <w:rPr>
          <w:rFonts w:ascii="Montserrat" w:hAnsi="Montserrat"/>
          <w:sz w:val="24"/>
        </w:rPr>
      </w:pPr>
    </w:p>
    <w:p w14:paraId="5D25B9C8" w14:textId="77777777" w:rsidR="004E739B" w:rsidRPr="00243812" w:rsidRDefault="00243812" w:rsidP="00F01A18">
      <w:pPr>
        <w:pStyle w:val="NoSpacing"/>
        <w:rPr>
          <w:rFonts w:ascii="Montserrat" w:hAnsi="Montserrat"/>
          <w:sz w:val="24"/>
        </w:rPr>
      </w:pPr>
      <w:r w:rsidRPr="00243812">
        <w:rPr>
          <w:rFonts w:ascii="Montserrat" w:hAnsi="Montserrat"/>
          <w:sz w:val="24"/>
        </w:rPr>
        <w:tab/>
        <w:t>Station</w:t>
      </w:r>
    </w:p>
    <w:p w14:paraId="0B55259F"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 xml:space="preserve">Culture is implicit in a character’s station, the social environment in which the character grew up. Culture is embedded in countless aspects of the physical area and the people the character was exposed to. Although there are specific borders between each nation and continent, there are no solid boundaries between the people. There is a decent chance that your character was born and raised in a foreign country, but still was raised according to her culture. </w:t>
      </w:r>
    </w:p>
    <w:p w14:paraId="5C90F0D1" w14:textId="77777777" w:rsidR="004E739B" w:rsidRPr="00243812" w:rsidRDefault="004E739B" w:rsidP="00F01A18">
      <w:pPr>
        <w:pStyle w:val="NoSpacing"/>
        <w:rPr>
          <w:rFonts w:ascii="Montserrat" w:hAnsi="Montserrat"/>
          <w:sz w:val="24"/>
        </w:rPr>
      </w:pPr>
    </w:p>
    <w:p w14:paraId="3F737AA3"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Station defines the specific impact of childhood exposure. Often station is the inherited social status or level of the character's parents, the status by which she is viewed by others until she acquires her own standing. Every station comes with its own advantages and disadvantages which affect the character's childhood. Higher stations come with connections and opportunities that lower ones do not, while lower ones come with survival and skill advantages, etc.</w:t>
      </w:r>
      <w:r w:rsidRPr="00243812">
        <w:rPr>
          <w:rFonts w:ascii="Montserrat" w:hAnsi="Montserrat"/>
          <w:spacing w:val="-3"/>
          <w:sz w:val="24"/>
        </w:rPr>
        <w:t xml:space="preserve"> </w:t>
      </w:r>
    </w:p>
    <w:p w14:paraId="4C348A98" w14:textId="43B4CF00" w:rsidR="004E739B" w:rsidRPr="00243812" w:rsidRDefault="006F60BF" w:rsidP="00F01A18">
      <w:pPr>
        <w:pStyle w:val="NoSpacing"/>
        <w:rPr>
          <w:rFonts w:ascii="Montserrat" w:hAnsi="Montserrat"/>
          <w:spacing w:val="-3"/>
          <w:sz w:val="24"/>
        </w:rPr>
      </w:pPr>
      <w:r w:rsidRPr="00243812">
        <w:rPr>
          <w:rFonts w:ascii="Montserrat" w:hAnsi="Montserrat"/>
          <w:sz w:val="24"/>
        </w:rPr>
        <w:tab/>
        <w:t>A player can roll for both parents. If doing so produces an odd seeming result be creative with it first, but be willing to cast it out if it seems too unrealistic. Fathers should normally have an equal or higher standing to mothers. But, life is not always normal. So if the character’s father is a total scum</w:t>
      </w:r>
      <w:r w:rsidRPr="00243812">
        <w:rPr>
          <w:rFonts w:ascii="Montserrat" w:hAnsi="Montserrat"/>
          <w:sz w:val="24"/>
        </w:rPr>
        <w:noBreakHyphen/>
        <w:t>of</w:t>
      </w:r>
      <w:r w:rsidRPr="00243812">
        <w:rPr>
          <w:rFonts w:ascii="Montserrat" w:hAnsi="Montserrat"/>
          <w:sz w:val="24"/>
        </w:rPr>
        <w:noBreakHyphen/>
        <w:t>the</w:t>
      </w:r>
      <w:r w:rsidRPr="00243812">
        <w:rPr>
          <w:rFonts w:ascii="Montserrat" w:hAnsi="Montserrat"/>
          <w:sz w:val="24"/>
        </w:rPr>
        <w:noBreakHyphen/>
        <w:t>earth type but the player also rolled a high class or lordly mother, the player can opt for a bastard childhood and take three quarters of the advantages plus a social stigma for the marred parentage, instead of throwing out the roll for the mother. Try to come up with a conceivable explanation for this result. At worst...mom died in child</w:t>
      </w:r>
      <w:r w:rsidRPr="00243812">
        <w:rPr>
          <w:rFonts w:ascii="Montserrat" w:hAnsi="Montserrat"/>
          <w:sz w:val="24"/>
        </w:rPr>
        <w:noBreakHyphen/>
        <w:t>birth/dad died in a war. Then roll for an uncle... (This isn't to die for, don't beat yourself up over it, and be honest about your rolls.)</w:t>
      </w:r>
    </w:p>
    <w:p w14:paraId="16B5B8B8" w14:textId="77777777" w:rsidR="004E739B" w:rsidRPr="00243812" w:rsidRDefault="004E739B" w:rsidP="00F01A18">
      <w:pPr>
        <w:pStyle w:val="NoSpacing"/>
        <w:rPr>
          <w:rFonts w:ascii="Montserrat" w:hAnsi="Montserrat"/>
          <w:sz w:val="24"/>
        </w:rPr>
      </w:pPr>
    </w:p>
    <w:p w14:paraId="547C39F8"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Sex </w:t>
      </w:r>
    </w:p>
    <w:p w14:paraId="3CC8B1BD"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 xml:space="preserve">For the most part, this isn't necessary to explain much about. The only catch is there are three sexes (four if you count hermaphrodites) and seven genders to contend with. </w:t>
      </w:r>
    </w:p>
    <w:p w14:paraId="7A5786E8" w14:textId="77777777" w:rsidR="004E739B" w:rsidRPr="00243812" w:rsidRDefault="004E739B" w:rsidP="00F01A18">
      <w:pPr>
        <w:pStyle w:val="NoSpacing"/>
        <w:rPr>
          <w:rFonts w:ascii="Montserrat" w:hAnsi="Montserrat"/>
          <w:sz w:val="24"/>
        </w:rPr>
      </w:pPr>
    </w:p>
    <w:p w14:paraId="0ADF7E07"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Age </w:t>
      </w:r>
    </w:p>
    <w:p w14:paraId="3AF27CE1"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r>
      <w:r w:rsidRPr="00243812">
        <w:rPr>
          <w:rFonts w:ascii="Montserrat" w:hAnsi="Montserrat"/>
          <w:sz w:val="24"/>
        </w:rPr>
        <w:t>This sounds obvious, but during generation, this is merely to determine at what age your character struck out on [his] own to fend for [himself]. The number of years that [he] studies or trains is then added to this age to give you the age at which your character begins [his] first adventure.</w:t>
      </w:r>
    </w:p>
    <w:p w14:paraId="03AD8F45" w14:textId="77777777" w:rsidR="004E739B" w:rsidRPr="00243812" w:rsidRDefault="004E739B" w:rsidP="00F01A18">
      <w:pPr>
        <w:pStyle w:val="NoSpacing"/>
        <w:rPr>
          <w:rFonts w:ascii="Montserrat" w:hAnsi="Montserrat"/>
          <w:sz w:val="24"/>
        </w:rPr>
      </w:pPr>
    </w:p>
    <w:p w14:paraId="345E0124"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Height/Weight </w:t>
      </w:r>
    </w:p>
    <w:p w14:paraId="155E88F7"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 xml:space="preserve">Few (as in no) people determine how tall they are, since it's genetic, and for a given height, there is a base weight that is modified by a persons sex, frame, race, and other factors. On this chart, you need to roll what height range the character falls in, first. Then roll the actual height. Tthe base weight for that height is given. </w:t>
      </w:r>
    </w:p>
    <w:p w14:paraId="66B918C3"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65F7D10C"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Frame </w:t>
      </w:r>
    </w:p>
    <w:p w14:paraId="6F1B9BE3"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A modifier for your weight, and strength, and used to determine your carrying capacity, Stature can also reflect the general physical condition the character is in. This is something that the character can change, by investing time devoted to physical conditioning and exercise. However, this becomes automatically adjusted by training in one's chosen vocation.</w:t>
      </w:r>
    </w:p>
    <w:p w14:paraId="11384E33" w14:textId="77777777" w:rsidR="004E739B" w:rsidRPr="00243812" w:rsidRDefault="004E739B" w:rsidP="00F01A18">
      <w:pPr>
        <w:pStyle w:val="NoSpacing"/>
        <w:rPr>
          <w:rFonts w:ascii="Montserrat" w:hAnsi="Montserrat"/>
          <w:sz w:val="24"/>
        </w:rPr>
      </w:pPr>
    </w:p>
    <w:p w14:paraId="381CC262"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Fat </w:t>
      </w:r>
    </w:p>
    <w:p w14:paraId="425A0ADC"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Percent body fat, as modified to your weight, and stature, effects the physical condition and appearance of a given individual. This feature or modifier is harder to change, because it is a reflection upon your character's lifestyle, and would require a test of will to overcome.</w:t>
      </w:r>
    </w:p>
    <w:p w14:paraId="135F6AEC" w14:textId="77777777" w:rsidR="004E739B" w:rsidRPr="00243812" w:rsidRDefault="004E739B" w:rsidP="00F01A18">
      <w:pPr>
        <w:pStyle w:val="NoSpacing"/>
        <w:rPr>
          <w:rFonts w:ascii="Montserrat" w:hAnsi="Montserrat"/>
          <w:sz w:val="24"/>
        </w:rPr>
      </w:pPr>
    </w:p>
    <w:p w14:paraId="4E95A0C6"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Skin </w:t>
      </w:r>
    </w:p>
    <w:p w14:paraId="5D4598E1"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 xml:space="preserve">This is in life, a factor of climate and natural selection which has somehow become the focus for social and cultural integrity. We can't say we can solve the problem of racism, so we won't act like we've done it. People do have different colors of skin, and just like in life, the choice is not up to you to pick which one you want. However, it isn't necessary to play with racism, if you are mature enough to have solved that flaw in human character, then by all means, let it be reflected in your game. Roll </w:t>
      </w:r>
      <w:r w:rsidRPr="00243812">
        <w:rPr>
          <w:rFonts w:ascii="Montserrat" w:hAnsi="Montserrat"/>
          <w:sz w:val="24"/>
        </w:rPr>
        <w:t>for your character's skin color under the column for your race, and record it on your sheet. This is your default skin color. It will get darker or lighter in reflection of the environment.</w:t>
      </w:r>
      <w:r w:rsidRPr="00243812">
        <w:rPr>
          <w:rFonts w:ascii="Montserrat" w:hAnsi="Montserrat"/>
          <w:spacing w:val="-3"/>
          <w:sz w:val="24"/>
        </w:rPr>
        <w:t xml:space="preserve"> </w:t>
      </w:r>
    </w:p>
    <w:p w14:paraId="5206DE7B" w14:textId="6F16776B" w:rsidR="004E739B" w:rsidRPr="00243812" w:rsidRDefault="006F60BF" w:rsidP="00F01A18">
      <w:pPr>
        <w:pStyle w:val="NoSpacing"/>
        <w:rPr>
          <w:rFonts w:ascii="Montserrat" w:hAnsi="Montserrat"/>
          <w:spacing w:val="-3"/>
          <w:sz w:val="24"/>
        </w:rPr>
      </w:pPr>
      <w:r w:rsidRPr="00243812">
        <w:rPr>
          <w:rFonts w:ascii="Montserrat" w:hAnsi="Montserrat"/>
          <w:sz w:val="24"/>
        </w:rPr>
        <w:tab/>
        <w:t>For Unique: This is a condition which is rare enough to cause superstitious reactions or else cause 'recruiters' to hinder you throughout your life. This condition was most likely caused by a spot mutation, magical influence, viral gene 'splicing', effect of the environment, natural mutation, or an interracial incompatibility flaw.</w:t>
      </w:r>
    </w:p>
    <w:p w14:paraId="6C92005A" w14:textId="77777777" w:rsidR="004E739B" w:rsidRPr="00243812" w:rsidRDefault="004E739B" w:rsidP="00F01A18">
      <w:pPr>
        <w:pStyle w:val="NoSpacing"/>
        <w:rPr>
          <w:rFonts w:ascii="Montserrat" w:hAnsi="Montserrat"/>
          <w:sz w:val="24"/>
        </w:rPr>
      </w:pPr>
    </w:p>
    <w:p w14:paraId="38247D93"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Eyes </w:t>
      </w:r>
    </w:p>
    <w:p w14:paraId="6AF2340F"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This is done exactly in the same manner as for skin color. Roll for your character's eye color under the column for your race, and record it on your sheet. This is your default eye color. Some characters will have eyes that change colors depending on clothing they wear, or the weather etc. this is called "mood eyes" or "storm eyes" and is written down as an advantage on the advantage list on your character sheet. Also, people with pure white irises have true sight, the ability to see all things for what th</w:t>
      </w:r>
      <w:r w:rsidRPr="00243812">
        <w:rPr>
          <w:rFonts w:ascii="Montserrat" w:hAnsi="Montserrat"/>
          <w:sz w:val="24"/>
        </w:rPr>
        <w:t>ey really are.</w:t>
      </w:r>
    </w:p>
    <w:p w14:paraId="68C42479" w14:textId="5BCF3A4E" w:rsidR="004E739B" w:rsidRPr="00243812" w:rsidRDefault="006F60BF" w:rsidP="00F01A18">
      <w:pPr>
        <w:pStyle w:val="NoSpacing"/>
        <w:rPr>
          <w:rFonts w:ascii="Montserrat" w:hAnsi="Montserrat"/>
          <w:spacing w:val="-3"/>
          <w:sz w:val="24"/>
        </w:rPr>
      </w:pPr>
      <w:r w:rsidRPr="00243812">
        <w:rPr>
          <w:rFonts w:ascii="Montserrat" w:hAnsi="Montserrat"/>
          <w:sz w:val="24"/>
        </w:rPr>
        <w:tab/>
        <w:t>For Unique: This is a condition which is rare enough to cause superstitious reactions or else cause 'recruiters' to hinder you throughout your life. This condition was most likely caused by a spot mutation, magical influence, viral gene 'splicing', effect of the environment, natural mutation, or an interracial incompatibility flaw.</w:t>
      </w:r>
      <w:r w:rsidRPr="00243812">
        <w:rPr>
          <w:rFonts w:ascii="Montserrat" w:hAnsi="Montserrat"/>
          <w:spacing w:val="-3"/>
          <w:sz w:val="24"/>
        </w:rPr>
        <w:t xml:space="preserve"> </w:t>
      </w:r>
    </w:p>
    <w:p w14:paraId="47B82E11" w14:textId="77777777" w:rsidR="004E739B" w:rsidRPr="00243812" w:rsidRDefault="004E739B" w:rsidP="00F01A18">
      <w:pPr>
        <w:pStyle w:val="NoSpacing"/>
        <w:rPr>
          <w:rFonts w:ascii="Montserrat" w:hAnsi="Montserrat"/>
          <w:sz w:val="24"/>
        </w:rPr>
      </w:pPr>
    </w:p>
    <w:p w14:paraId="7FCC2288"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Hair </w:t>
      </w:r>
    </w:p>
    <w:p w14:paraId="5555ABDF"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This is also done in the same manner as for skin and eye color. Roll for your character's hair color under the column for your race, and record it on your sheet. This is your default hair color. Hair can be changed by the effects of the environment, such as different seasons, aging, sickness, or exposure to magic.</w:t>
      </w:r>
    </w:p>
    <w:p w14:paraId="52AF7C94" w14:textId="738CBEA9" w:rsidR="004E739B" w:rsidRPr="00243812" w:rsidRDefault="006F60BF" w:rsidP="00F01A18">
      <w:pPr>
        <w:pStyle w:val="NoSpacing"/>
        <w:rPr>
          <w:rFonts w:ascii="Montserrat" w:hAnsi="Montserrat"/>
          <w:spacing w:val="-3"/>
          <w:sz w:val="24"/>
        </w:rPr>
      </w:pPr>
      <w:r w:rsidRPr="00243812">
        <w:rPr>
          <w:rFonts w:ascii="Montserrat" w:hAnsi="Montserrat"/>
          <w:sz w:val="24"/>
        </w:rPr>
        <w:tab/>
        <w:t>For Unique: This is a condition which is rare enough to cause superstitious reactions or else cause 'recruiters' to hinder you throughout your life. This condition was most likely caused by a spot mutation, magical influence, viral gene 'splicing', effect of the environment, natural mutation, or an interracial incompatibility flaw.</w:t>
      </w:r>
    </w:p>
    <w:p w14:paraId="314B0931" w14:textId="77777777" w:rsidR="004E739B" w:rsidRPr="00243812" w:rsidRDefault="004E739B" w:rsidP="00F01A18">
      <w:pPr>
        <w:pStyle w:val="NoSpacing"/>
        <w:rPr>
          <w:rFonts w:ascii="Montserrat" w:hAnsi="Montserrat"/>
          <w:sz w:val="24"/>
        </w:rPr>
      </w:pPr>
    </w:p>
    <w:p w14:paraId="26AC64F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Flow </w:t>
      </w:r>
    </w:p>
    <w:p w14:paraId="3EA9E1C5"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Flow, or to be more specific, hair flow, is the type of hair you have, straight, curly, or even kinked. Kinked hair grows uniformly with, roughly, a ninety degree bend every six to eight inches (see illustration). As a genetic trait, this is something that cannot be dictated by the character's whim unless altered by artificial means. For a given race, there are different degrees to how likely you are to have a given hair flow.</w:t>
      </w:r>
    </w:p>
    <w:p w14:paraId="16472972" w14:textId="77777777" w:rsidR="004E739B" w:rsidRPr="00243812" w:rsidRDefault="004E739B" w:rsidP="00F01A18">
      <w:pPr>
        <w:pStyle w:val="NoSpacing"/>
        <w:rPr>
          <w:rFonts w:ascii="Montserrat" w:hAnsi="Montserrat"/>
          <w:sz w:val="24"/>
        </w:rPr>
      </w:pPr>
    </w:p>
    <w:p w14:paraId="430DBCF3"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Anthros </w:t>
      </w:r>
    </w:p>
    <w:p w14:paraId="01169B82"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r>
      <w:r w:rsidRPr="00243812">
        <w:rPr>
          <w:rFonts w:ascii="Montserrat" w:hAnsi="Montserrat"/>
          <w:sz w:val="24"/>
        </w:rPr>
        <w:t>If you are on this chart, then your character is descended from one of the other races of Aeirn. Known as Anthros, these races are to some degree breedable with human stock, for at some point these races diverged from or converged with the human race. Therefore your character may be a partial or full anthropomorphic race descendant. To find out what this means, look up the race you acquire in the Anthropomorphics section in the manual, and copy the defaults and adjustments for that race on your character sh</w:t>
      </w:r>
      <w:r w:rsidRPr="00243812">
        <w:rPr>
          <w:rFonts w:ascii="Montserrat" w:hAnsi="Montserrat"/>
          <w:sz w:val="24"/>
        </w:rPr>
        <w:t>eet to assist you in the creation of your character. This race is the one you should write in on the line for Race.</w:t>
      </w:r>
    </w:p>
    <w:p w14:paraId="5B588CE9" w14:textId="77777777" w:rsidR="004E739B" w:rsidRPr="00243812" w:rsidRDefault="004E739B" w:rsidP="00F01A18">
      <w:pPr>
        <w:pStyle w:val="NoSpacing"/>
        <w:rPr>
          <w:rFonts w:ascii="Montserrat" w:hAnsi="Montserrat"/>
          <w:sz w:val="24"/>
        </w:rPr>
      </w:pPr>
    </w:p>
    <w:p w14:paraId="6F22B9CF" w14:textId="77777777" w:rsidR="004E739B" w:rsidRPr="00243812" w:rsidRDefault="00243812" w:rsidP="00F01A18">
      <w:pPr>
        <w:pStyle w:val="NoSpacing"/>
        <w:rPr>
          <w:rFonts w:ascii="Montserrat" w:hAnsi="Montserrat"/>
          <w:sz w:val="24"/>
        </w:rPr>
      </w:pPr>
      <w:r w:rsidRPr="00243812">
        <w:rPr>
          <w:rFonts w:ascii="Montserrat" w:hAnsi="Montserrat"/>
          <w:sz w:val="24"/>
        </w:rPr>
        <w:tab/>
        <w:t>Altered</w:t>
      </w:r>
      <w:r w:rsidRPr="00243812">
        <w:rPr>
          <w:rFonts w:ascii="Montserrat" w:hAnsi="Montserrat"/>
          <w:sz w:val="24"/>
        </w:rPr>
        <w:noBreakHyphen/>
        <w:t xml:space="preserve">Humans </w:t>
      </w:r>
    </w:p>
    <w:p w14:paraId="223F2679"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Or ALTs...People who were genetic flubs that survived their childhood to grow up and acquire strange abilities. If you are on this chart, then your character is descended from normal or semi</w:t>
      </w:r>
      <w:r w:rsidRPr="00243812">
        <w:rPr>
          <w:rFonts w:ascii="Montserrat" w:hAnsi="Montserrat"/>
          <w:sz w:val="24"/>
        </w:rPr>
        <w:noBreakHyphen/>
        <w:t xml:space="preserve">normal human stock that had been queerly affected by some unnatural agent, or a mating with an already Altered human. Therefore your character may be a partial or fully Altered human. To find out what this means, look up the possible forms of Altering in the Altered humans section of the book, roll for or buy the type </w:t>
      </w:r>
      <w:r w:rsidRPr="00243812">
        <w:rPr>
          <w:rFonts w:ascii="Montserrat" w:hAnsi="Montserrat"/>
          <w:sz w:val="24"/>
        </w:rPr>
        <w:t>of Alt for your class and copy the defaults and adjustments for that type on your character sheet to assist you in the creation of your character. This is recorded as Alt on the line for Race.</w:t>
      </w:r>
      <w:r w:rsidRPr="00243812">
        <w:rPr>
          <w:rFonts w:ascii="Montserrat" w:hAnsi="Montserrat"/>
          <w:spacing w:val="-3"/>
          <w:sz w:val="24"/>
        </w:rPr>
        <w:t xml:space="preserve"> </w:t>
      </w:r>
    </w:p>
    <w:p w14:paraId="6BB3B590" w14:textId="77777777" w:rsidR="004E739B" w:rsidRPr="00243812" w:rsidRDefault="004E739B" w:rsidP="00F01A18">
      <w:pPr>
        <w:pStyle w:val="NoSpacing"/>
        <w:rPr>
          <w:rFonts w:ascii="Montserrat" w:hAnsi="Montserrat"/>
          <w:sz w:val="24"/>
        </w:rPr>
      </w:pPr>
    </w:p>
    <w:p w14:paraId="68494BB2"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Hand </w:t>
      </w:r>
    </w:p>
    <w:p w14:paraId="5EE9EB91"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As in real life, society, family and other factors encourage the development of a dominant hand. For most people, one hand is dominant over the other. But how well each person can use their other hand is widely varying. For your character, roll first to determine which is your "strong" hand, write down its initial followed by a slash(/) then roll D percentile to determine your "off" hand ratio to your strong hand, and write it after the slash as a percentage.</w:t>
      </w:r>
    </w:p>
    <w:p w14:paraId="4EFEF5D6" w14:textId="77777777" w:rsidR="004E739B" w:rsidRPr="00243812" w:rsidRDefault="004E739B" w:rsidP="00F01A18">
      <w:pPr>
        <w:pStyle w:val="NoSpacing"/>
        <w:rPr>
          <w:rFonts w:ascii="Montserrat" w:hAnsi="Montserrat"/>
          <w:sz w:val="24"/>
        </w:rPr>
      </w:pPr>
    </w:p>
    <w:p w14:paraId="2629FC9E" w14:textId="77777777" w:rsidR="004E739B" w:rsidRPr="00243812" w:rsidRDefault="004E739B" w:rsidP="00F01A18">
      <w:pPr>
        <w:pStyle w:val="NoSpacing"/>
        <w:rPr>
          <w:rFonts w:ascii="Montserrat" w:hAnsi="Montserrat"/>
          <w:sz w:val="24"/>
        </w:rPr>
      </w:pPr>
    </w:p>
    <w:p w14:paraId="33CD0620"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Attributes</w:t>
      </w:r>
    </w:p>
    <w:p w14:paraId="5B70D376" w14:textId="09E18E83" w:rsidR="004E739B" w:rsidRPr="00243812" w:rsidRDefault="006F60BF" w:rsidP="00F01A18">
      <w:pPr>
        <w:pStyle w:val="NoSpacing"/>
        <w:rPr>
          <w:rFonts w:ascii="Montserrat" w:hAnsi="Montserrat"/>
          <w:spacing w:val="-3"/>
          <w:sz w:val="24"/>
        </w:rPr>
      </w:pPr>
      <w:r w:rsidRPr="00243812">
        <w:rPr>
          <w:rFonts w:ascii="Montserrat" w:hAnsi="Montserrat"/>
          <w:sz w:val="24"/>
        </w:rPr>
        <w:tab/>
        <w:t>These define the functional limits of your character. ST represents strength, the physical force you can exert, as measured in a controlled situation. CN represents constitution, the quality of your physical composition, your health and resiliency. CO is your coordination, the degree of control, precision, agility and dexterity of your body. AS or Aesthetic, the quality of your physique, in appeal and beauty as compared to the human average. AB, Abstract thought, as in the right</w:t>
      </w:r>
      <w:r w:rsidRPr="00243812">
        <w:rPr>
          <w:rFonts w:ascii="Montserrat" w:hAnsi="Montserrat"/>
          <w:sz w:val="24"/>
        </w:rPr>
        <w:noBreakHyphen/>
        <w:t>brain, your capacity for abstract thought, creativity, emotion and conceptual ability. MN, Manifest thought, as in the left</w:t>
      </w:r>
      <w:r w:rsidRPr="00243812">
        <w:rPr>
          <w:rFonts w:ascii="Montserrat" w:hAnsi="Montserrat"/>
          <w:sz w:val="24"/>
        </w:rPr>
        <w:noBreakHyphen/>
        <w:t>brain, your capacity for logical thought, calculation, language and structural thinking. PS or psyche, the quality/integrity of your mind and soul's balance, depth, maturity, the strength of your will and character. PT is your perception, or awareness, comprehension, and judgment, including memory. All of these things are rated from 0.2 to 2.0 and on based upon comparison to the human average of 1.0.</w:t>
      </w:r>
    </w:p>
    <w:p w14:paraId="126D4DE8" w14:textId="77777777" w:rsidR="004E739B" w:rsidRPr="00243812" w:rsidRDefault="004E739B" w:rsidP="00F01A18">
      <w:pPr>
        <w:pStyle w:val="NoSpacing"/>
        <w:rPr>
          <w:rFonts w:ascii="Montserrat" w:hAnsi="Montserrat"/>
          <w:sz w:val="24"/>
        </w:rPr>
      </w:pPr>
    </w:p>
    <w:p w14:paraId="06527050"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Age Adjustments</w:t>
      </w:r>
    </w:p>
    <w:p w14:paraId="23AB54ED" w14:textId="7B2FCA4B" w:rsidR="004E739B" w:rsidRPr="00243812" w:rsidRDefault="006F60BF" w:rsidP="00F01A18">
      <w:pPr>
        <w:pStyle w:val="NoSpacing"/>
        <w:rPr>
          <w:rFonts w:ascii="Montserrat" w:hAnsi="Montserrat"/>
          <w:spacing w:val="-3"/>
          <w:sz w:val="24"/>
        </w:rPr>
      </w:pPr>
      <w:r w:rsidRPr="00243812">
        <w:rPr>
          <w:rFonts w:ascii="Montserrat" w:hAnsi="Montserrat"/>
          <w:sz w:val="24"/>
        </w:rPr>
        <w:tab/>
        <w:t>As per race and culture. Depending upon the age of your character, your character may not be fully mature, and therefore not possess his/her full potential in Attributes and stats, or perhaps may be too old and these things are deteriorating. These charts show how the age can effect the capabilities of the individual.</w:t>
      </w:r>
    </w:p>
    <w:p w14:paraId="7EE5D3D9" w14:textId="77777777" w:rsidR="004E739B" w:rsidRPr="00243812" w:rsidRDefault="004E739B" w:rsidP="00F01A18">
      <w:pPr>
        <w:pStyle w:val="NoSpacing"/>
        <w:rPr>
          <w:rFonts w:ascii="Montserrat" w:hAnsi="Montserrat"/>
          <w:sz w:val="24"/>
        </w:rPr>
      </w:pPr>
    </w:p>
    <w:p w14:paraId="51FD1E2C"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Race &amp; Station Adjustments</w:t>
      </w:r>
    </w:p>
    <w:p w14:paraId="767B5F03" w14:textId="438D85EB" w:rsidR="004E739B" w:rsidRPr="00243812" w:rsidRDefault="006F60BF" w:rsidP="00F01A18">
      <w:pPr>
        <w:pStyle w:val="NoSpacing"/>
        <w:rPr>
          <w:rFonts w:ascii="Montserrat" w:hAnsi="Montserrat"/>
          <w:spacing w:val="-3"/>
          <w:sz w:val="24"/>
        </w:rPr>
      </w:pPr>
      <w:r w:rsidRPr="00243812">
        <w:rPr>
          <w:rFonts w:ascii="Montserrat" w:hAnsi="Montserrat"/>
          <w:sz w:val="24"/>
        </w:rPr>
        <w:tab/>
        <w:t>Many benefits and impairments are hereditary, wherein the inhabitants of a given area naturally acquire abilities and traits better or worse than those of the neighboring cultures and nations.</w:t>
      </w:r>
    </w:p>
    <w:p w14:paraId="75F8FEE8" w14:textId="77777777" w:rsidR="004E739B" w:rsidRPr="00243812" w:rsidRDefault="004E739B" w:rsidP="00F01A18">
      <w:pPr>
        <w:pStyle w:val="NoSpacing"/>
        <w:rPr>
          <w:rFonts w:ascii="Montserrat" w:hAnsi="Montserrat"/>
          <w:sz w:val="24"/>
        </w:rPr>
      </w:pPr>
    </w:p>
    <w:p w14:paraId="6C57FE31" w14:textId="60762B3C" w:rsidR="004E739B" w:rsidRPr="00243812" w:rsidRDefault="006F60BF" w:rsidP="00F01A18">
      <w:pPr>
        <w:pStyle w:val="NoSpacing"/>
        <w:rPr>
          <w:rFonts w:ascii="Montserrat" w:hAnsi="Montserrat"/>
          <w:spacing w:val="-3"/>
          <w:sz w:val="24"/>
        </w:rPr>
      </w:pPr>
      <w:r w:rsidRPr="00243812">
        <w:rPr>
          <w:rFonts w:ascii="Montserrat" w:hAnsi="Montserrat"/>
          <w:sz w:val="24"/>
        </w:rPr>
        <w:tab/>
        <w:t>Again, your heritage can give you benefits or flaws. In order to have descended from a great warrior, he had to have the durability and appropriate traits of a warrior in order to survive long enough to have had you. This is natural selection, and you may benefit from it.</w:t>
      </w:r>
    </w:p>
    <w:p w14:paraId="06BF9E02" w14:textId="77777777" w:rsidR="004E739B" w:rsidRPr="00243812" w:rsidRDefault="004E739B" w:rsidP="00F01A18">
      <w:pPr>
        <w:pStyle w:val="NoSpacing"/>
        <w:rPr>
          <w:rFonts w:ascii="Montserrat" w:hAnsi="Montserrat"/>
          <w:sz w:val="24"/>
        </w:rPr>
      </w:pPr>
    </w:p>
    <w:p w14:paraId="001D5E1D"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Childhood and Training</w:t>
      </w:r>
    </w:p>
    <w:p w14:paraId="01B03889" w14:textId="3F909C5F" w:rsidR="004E739B" w:rsidRPr="00243812" w:rsidRDefault="006F60BF" w:rsidP="00F01A18">
      <w:pPr>
        <w:pStyle w:val="NoSpacing"/>
        <w:rPr>
          <w:rFonts w:ascii="Montserrat" w:hAnsi="Montserrat"/>
          <w:spacing w:val="-3"/>
          <w:sz w:val="24"/>
        </w:rPr>
      </w:pPr>
      <w:r w:rsidRPr="00243812">
        <w:rPr>
          <w:rFonts w:ascii="Montserrat" w:hAnsi="Montserrat"/>
          <w:sz w:val="24"/>
        </w:rPr>
        <w:tab/>
        <w:t>When the character has been rolled up, the character isn't necessarily finished. One of the most influential factors in the character's life are the events of his/her upbringing and childhood. The charts are age and event specific, depending upon acquired stats. These charts are designed to show possible ways that an event would occur in the character's life, something that gives the player a chance to be introduced to him/her, to understand how his/her character would think and why. If the GM, has monitored its generation, then s/he might have had several ideas about why these things that have occurred in this character's youth, from an ominous plot involvement, to interference from higher forces shaping the character's future. The childhood charts provide the depth to events that have occurred, and enable you to know when they occurred, needing only to be tied together. Thus, it might help for the G.M. to sum up the character's life in a quick history. Unless, of course, you come up with a story that is more explanatory or to your liking.</w:t>
      </w:r>
    </w:p>
    <w:p w14:paraId="60758383" w14:textId="16BB05A0" w:rsidR="004E739B" w:rsidRPr="00243812" w:rsidRDefault="006F60BF" w:rsidP="00F01A18">
      <w:pPr>
        <w:pStyle w:val="NoSpacing"/>
        <w:rPr>
          <w:rFonts w:ascii="Montserrat" w:hAnsi="Montserrat"/>
          <w:spacing w:val="-3"/>
          <w:sz w:val="24"/>
        </w:rPr>
      </w:pPr>
      <w:r w:rsidRPr="00243812">
        <w:rPr>
          <w:rFonts w:ascii="Montserrat" w:hAnsi="Montserrat"/>
          <w:sz w:val="24"/>
        </w:rPr>
        <w:tab/>
        <w:t>From this story, and the events of childhood and during training, and the attributes and stats of your character, you can build a sharper image of who and what you have become, why you would feel a certain way about the world, and what your hopes and dreams are as a character. Did you have a harsh and loveless childhood, and grow up a closed and reserved warrior, or perhaps thief, because of it? Did some rare event give you an interest in magic, or did you once know a special person who traveled far away causing you to eventually go forth and seek them out. Were you hopelessly repressed by your social situation and eventually flee to escape it or were you spared by some benevolent master who took you in, recognizing some innate talents? Anything at all. Think of some personal motivation for the character, why s/he does what s/he does. Find some probable interest of the character's, some motivation, and create a sub</w:t>
      </w:r>
      <w:r w:rsidRPr="00243812">
        <w:rPr>
          <w:rFonts w:ascii="Montserrat" w:hAnsi="Montserrat"/>
          <w:sz w:val="24"/>
        </w:rPr>
        <w:noBreakHyphen/>
        <w:t>plot which deals with your character during the adventure. You should be given every opportunity to discover things about your character.</w:t>
      </w:r>
      <w:r w:rsidRPr="00243812">
        <w:rPr>
          <w:rFonts w:ascii="Montserrat" w:hAnsi="Montserrat"/>
          <w:spacing w:val="-3"/>
          <w:sz w:val="24"/>
        </w:rPr>
        <w:t xml:space="preserve"> </w:t>
      </w:r>
    </w:p>
    <w:p w14:paraId="17431318" w14:textId="77777777" w:rsidR="004E739B" w:rsidRPr="00243812" w:rsidRDefault="004E739B" w:rsidP="00F01A18">
      <w:pPr>
        <w:pStyle w:val="NoSpacing"/>
        <w:rPr>
          <w:rFonts w:ascii="Montserrat" w:hAnsi="Montserrat"/>
          <w:sz w:val="24"/>
        </w:rPr>
      </w:pPr>
    </w:p>
    <w:p w14:paraId="03404375"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Childhood Bonuses</w:t>
      </w:r>
    </w:p>
    <w:p w14:paraId="53689AC5" w14:textId="77777777" w:rsidR="004E739B" w:rsidRPr="00243812" w:rsidRDefault="004E739B" w:rsidP="00F01A18">
      <w:pPr>
        <w:pStyle w:val="NoSpacing"/>
        <w:rPr>
          <w:rFonts w:ascii="Montserrat" w:hAnsi="Montserrat"/>
          <w:sz w:val="24"/>
        </w:rPr>
      </w:pPr>
    </w:p>
    <w:p w14:paraId="6F066B68"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Clique Requisites</w:t>
      </w:r>
    </w:p>
    <w:p w14:paraId="64535E94" w14:textId="77777777" w:rsidR="004E739B" w:rsidRPr="00243812" w:rsidRDefault="004E739B" w:rsidP="00F01A18">
      <w:pPr>
        <w:pStyle w:val="NoSpacing"/>
        <w:rPr>
          <w:rFonts w:ascii="Montserrat" w:hAnsi="Montserrat"/>
          <w:sz w:val="24"/>
        </w:rPr>
      </w:pPr>
    </w:p>
    <w:p w14:paraId="6D603FE2"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Vocational Requisites</w:t>
      </w:r>
      <w:r w:rsidRPr="00243812">
        <w:rPr>
          <w:rFonts w:ascii="Montserrat" w:hAnsi="Montserrat"/>
          <w:spacing w:val="-3"/>
          <w:sz w:val="24"/>
        </w:rPr>
        <w:t xml:space="preserve"> </w:t>
      </w:r>
    </w:p>
    <w:p w14:paraId="207FC56D" w14:textId="77777777" w:rsidR="004E739B" w:rsidRPr="00243812" w:rsidRDefault="004E739B" w:rsidP="00F01A18">
      <w:pPr>
        <w:pStyle w:val="NoSpacing"/>
        <w:rPr>
          <w:rFonts w:ascii="Montserrat" w:hAnsi="Montserrat"/>
          <w:sz w:val="24"/>
        </w:rPr>
      </w:pPr>
    </w:p>
    <w:p w14:paraId="60C5B80B"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Training</w:t>
      </w:r>
    </w:p>
    <w:p w14:paraId="1C3268D9" w14:textId="77777777" w:rsidR="004E739B" w:rsidRPr="00243812" w:rsidRDefault="004E739B" w:rsidP="00F01A18">
      <w:pPr>
        <w:pStyle w:val="NoSpacing"/>
        <w:rPr>
          <w:rFonts w:ascii="Montserrat" w:hAnsi="Montserrat"/>
          <w:sz w:val="24"/>
        </w:rPr>
      </w:pPr>
    </w:p>
    <w:p w14:paraId="54ED010E"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Training Bonuses</w:t>
      </w:r>
    </w:p>
    <w:p w14:paraId="234E6714" w14:textId="77777777" w:rsidR="004E739B" w:rsidRPr="00243812" w:rsidRDefault="004E739B" w:rsidP="00F01A18">
      <w:pPr>
        <w:pStyle w:val="NoSpacing"/>
        <w:rPr>
          <w:rFonts w:ascii="Montserrat" w:hAnsi="Montserrat"/>
          <w:sz w:val="24"/>
        </w:rPr>
      </w:pPr>
    </w:p>
    <w:p w14:paraId="11D540D0"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Skills</w:t>
      </w:r>
    </w:p>
    <w:p w14:paraId="3D24172C" w14:textId="77777777" w:rsidR="004E739B" w:rsidRPr="00243812" w:rsidRDefault="004E739B" w:rsidP="00F01A18">
      <w:pPr>
        <w:pStyle w:val="NoSpacing"/>
        <w:rPr>
          <w:rFonts w:ascii="Montserrat" w:hAnsi="Montserrat"/>
          <w:sz w:val="24"/>
        </w:rPr>
      </w:pPr>
    </w:p>
    <w:p w14:paraId="2C99C1E3"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Ranks</w:t>
      </w:r>
    </w:p>
    <w:p w14:paraId="21AFDF35"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ASPECTS &amp; APPLICATION</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7312C181" w14:textId="77777777" w:rsidR="004E739B" w:rsidRPr="00243812" w:rsidRDefault="004E739B" w:rsidP="00F01A18">
      <w:pPr>
        <w:pStyle w:val="NoSpacing"/>
        <w:rPr>
          <w:rFonts w:ascii="Montserrat" w:hAnsi="Montserrat"/>
          <w:sz w:val="24"/>
        </w:rPr>
      </w:pPr>
    </w:p>
    <w:p w14:paraId="3196561E" w14:textId="0AFC2507" w:rsidR="004E739B" w:rsidRPr="00243812" w:rsidRDefault="00243812" w:rsidP="00F01A18">
      <w:pPr>
        <w:pStyle w:val="NoSpacing"/>
        <w:rPr>
          <w:rFonts w:ascii="Montserrat" w:hAnsi="Montserrat"/>
          <w:sz w:val="24"/>
        </w:rPr>
      </w:pPr>
      <w:r w:rsidRPr="00243812">
        <w:rPr>
          <w:rFonts w:ascii="Montserrat" w:hAnsi="Montserrat"/>
          <w:sz w:val="24"/>
        </w:rPr>
        <w:t>INITIATIVE</w:t>
      </w:r>
      <w:r w:rsidRPr="00243812">
        <w:rPr>
          <w:rFonts w:ascii="Montserrat" w:hAnsi="Montserrat"/>
          <w:sz w:val="24"/>
        </w:rPr>
        <w:tab/>
      </w:r>
      <w:r w:rsidRPr="00243812">
        <w:rPr>
          <w:rFonts w:ascii="Montserrat" w:hAnsi="Montserrat"/>
          <w:sz w:val="24"/>
        </w:rPr>
        <w:t>Initiative indicates an entity's capacity to act or react in critical or consequential circumstances.</w:t>
      </w:r>
      <w:r w:rsidR="006F60BF" w:rsidRPr="00243812">
        <w:rPr>
          <w:rFonts w:ascii="Montserrat" w:hAnsi="Montserrat"/>
          <w:sz w:val="24"/>
        </w:rPr>
        <w:t xml:space="preserve"> </w:t>
      </w:r>
      <w:r w:rsidRPr="00243812">
        <w:rPr>
          <w:rFonts w:ascii="Montserrat" w:hAnsi="Montserrat"/>
          <w:sz w:val="24"/>
        </w:rPr>
        <w:t>Useful in determining the chance of success in actions as well as rates of action.</w:t>
      </w:r>
    </w:p>
    <w:p w14:paraId="6F72983C" w14:textId="77777777" w:rsidR="004E739B" w:rsidRPr="00243812" w:rsidRDefault="004E739B" w:rsidP="00F01A18">
      <w:pPr>
        <w:pStyle w:val="NoSpacing"/>
        <w:rPr>
          <w:rFonts w:ascii="Montserrat" w:hAnsi="Montserrat"/>
          <w:sz w:val="24"/>
        </w:rPr>
      </w:pPr>
    </w:p>
    <w:p w14:paraId="1A471FC0" w14:textId="59EAE01A" w:rsidR="004E739B" w:rsidRPr="00243812" w:rsidRDefault="00243812" w:rsidP="00F01A18">
      <w:pPr>
        <w:pStyle w:val="NoSpacing"/>
        <w:rPr>
          <w:rFonts w:ascii="Montserrat" w:hAnsi="Montserrat"/>
          <w:sz w:val="24"/>
        </w:rPr>
      </w:pPr>
      <w:r w:rsidRPr="00243812">
        <w:rPr>
          <w:rFonts w:ascii="Montserrat" w:hAnsi="Montserrat"/>
          <w:sz w:val="24"/>
        </w:rPr>
        <w:t>EXPERIENCE</w:t>
      </w:r>
      <w:r w:rsidRPr="00243812">
        <w:rPr>
          <w:rFonts w:ascii="Montserrat" w:hAnsi="Montserrat"/>
          <w:sz w:val="24"/>
        </w:rPr>
        <w:tab/>
        <w:t>Experience indicates an entity's total exposure to the possabilities and consequences of existence.</w:t>
      </w:r>
      <w:r w:rsidR="006F60BF" w:rsidRPr="00243812">
        <w:rPr>
          <w:rFonts w:ascii="Montserrat" w:hAnsi="Montserrat"/>
          <w:sz w:val="24"/>
        </w:rPr>
        <w:t xml:space="preserve"> </w:t>
      </w:r>
      <w:r w:rsidRPr="00243812">
        <w:rPr>
          <w:rFonts w:ascii="Montserrat" w:hAnsi="Montserrat"/>
          <w:sz w:val="24"/>
        </w:rPr>
        <w:t>Useful for determining the power level of a character as well as its reletive experteise.</w:t>
      </w:r>
    </w:p>
    <w:p w14:paraId="3599B63C" w14:textId="77777777" w:rsidR="004E739B" w:rsidRPr="00243812" w:rsidRDefault="004E739B" w:rsidP="00F01A18">
      <w:pPr>
        <w:pStyle w:val="NoSpacing"/>
        <w:rPr>
          <w:rFonts w:ascii="Montserrat" w:hAnsi="Montserrat"/>
          <w:sz w:val="24"/>
        </w:rPr>
      </w:pPr>
    </w:p>
    <w:p w14:paraId="64F0D916" w14:textId="11910435" w:rsidR="004E739B" w:rsidRPr="00243812" w:rsidRDefault="00243812" w:rsidP="00F01A18">
      <w:pPr>
        <w:pStyle w:val="NoSpacing"/>
        <w:rPr>
          <w:rFonts w:ascii="Montserrat" w:hAnsi="Montserrat"/>
          <w:sz w:val="24"/>
        </w:rPr>
      </w:pPr>
      <w:r w:rsidRPr="00243812">
        <w:rPr>
          <w:rFonts w:ascii="Montserrat" w:hAnsi="Montserrat"/>
          <w:sz w:val="24"/>
        </w:rPr>
        <w:t>OBLIGATION</w:t>
      </w:r>
      <w:r w:rsidRPr="00243812">
        <w:rPr>
          <w:rFonts w:ascii="Montserrat" w:hAnsi="Montserrat"/>
          <w:sz w:val="24"/>
        </w:rPr>
        <w:tab/>
        <w:t>Obligation represents the subjective demands placed on an entity as a matter of its debt to existence.</w:t>
      </w:r>
      <w:r w:rsidR="006F60BF" w:rsidRPr="00243812">
        <w:rPr>
          <w:rFonts w:ascii="Montserrat" w:hAnsi="Montserrat"/>
          <w:sz w:val="24"/>
        </w:rPr>
        <w:t xml:space="preserve"> </w:t>
      </w:r>
      <w:r w:rsidRPr="00243812">
        <w:rPr>
          <w:rFonts w:ascii="Montserrat" w:hAnsi="Montserrat"/>
          <w:sz w:val="24"/>
        </w:rPr>
        <w:t>Useful for regulation the power levels of characters as well as their subjectiveness to the mechinations of the game.</w:t>
      </w:r>
    </w:p>
    <w:p w14:paraId="06C5112A" w14:textId="77777777" w:rsidR="004E739B" w:rsidRPr="00243812" w:rsidRDefault="004E739B" w:rsidP="00F01A18">
      <w:pPr>
        <w:pStyle w:val="NoSpacing"/>
        <w:rPr>
          <w:rFonts w:ascii="Montserrat" w:hAnsi="Montserrat"/>
          <w:sz w:val="24"/>
        </w:rPr>
      </w:pPr>
    </w:p>
    <w:p w14:paraId="51302883" w14:textId="5A2F3FD4" w:rsidR="004E739B" w:rsidRPr="00243812" w:rsidRDefault="00243812" w:rsidP="00F01A18">
      <w:pPr>
        <w:pStyle w:val="NoSpacing"/>
        <w:rPr>
          <w:rFonts w:ascii="Montserrat" w:hAnsi="Montserrat"/>
          <w:sz w:val="24"/>
        </w:rPr>
      </w:pPr>
      <w:r w:rsidRPr="00243812">
        <w:rPr>
          <w:rFonts w:ascii="Montserrat" w:hAnsi="Montserrat"/>
          <w:sz w:val="24"/>
        </w:rPr>
        <w:t>MAGNITUDE</w:t>
      </w:r>
      <w:r w:rsidRPr="00243812">
        <w:rPr>
          <w:rFonts w:ascii="Montserrat" w:hAnsi="Montserrat"/>
          <w:sz w:val="24"/>
        </w:rPr>
        <w:tab/>
        <w:t>Magnitude represents the degree of personal power acheived by an entity through its interaction with existence.</w:t>
      </w:r>
      <w:r w:rsidR="006F60BF" w:rsidRPr="00243812">
        <w:rPr>
          <w:rFonts w:ascii="Montserrat" w:hAnsi="Montserrat"/>
          <w:sz w:val="24"/>
        </w:rPr>
        <w:t xml:space="preserve"> </w:t>
      </w:r>
      <w:r w:rsidRPr="00243812">
        <w:rPr>
          <w:rFonts w:ascii="Montserrat" w:hAnsi="Montserrat"/>
          <w:sz w:val="24"/>
        </w:rPr>
        <w:t>Useful for determining the accessible power of an entity as well as their native capicity for and resistance to the workings of power.</w:t>
      </w:r>
    </w:p>
    <w:p w14:paraId="3F8F0288" w14:textId="77777777" w:rsidR="004E739B" w:rsidRPr="00243812" w:rsidRDefault="004E739B" w:rsidP="00F01A18">
      <w:pPr>
        <w:pStyle w:val="NoSpacing"/>
        <w:rPr>
          <w:rFonts w:ascii="Montserrat" w:hAnsi="Montserrat"/>
          <w:sz w:val="24"/>
        </w:rPr>
      </w:pPr>
    </w:p>
    <w:p w14:paraId="6C60E62F" w14:textId="4AC607FD" w:rsidR="004E739B" w:rsidRPr="00243812" w:rsidRDefault="00243812" w:rsidP="00F01A18">
      <w:pPr>
        <w:pStyle w:val="NoSpacing"/>
        <w:rPr>
          <w:rFonts w:ascii="Montserrat" w:hAnsi="Montserrat"/>
          <w:sz w:val="24"/>
        </w:rPr>
      </w:pPr>
      <w:r w:rsidRPr="00243812">
        <w:rPr>
          <w:rFonts w:ascii="Montserrat" w:hAnsi="Montserrat"/>
          <w:sz w:val="24"/>
        </w:rPr>
        <w:t>EQUILIBRIUM</w:t>
      </w:r>
      <w:r w:rsidRPr="00243812">
        <w:rPr>
          <w:rFonts w:ascii="Montserrat" w:hAnsi="Montserrat"/>
          <w:sz w:val="24"/>
        </w:rPr>
        <w:tab/>
        <w:t>Equilibrium represents the existential balance maintained by an entity; its delicate hold on itself, its world, and its possabilities.</w:t>
      </w:r>
      <w:r w:rsidR="006F60BF" w:rsidRPr="00243812">
        <w:rPr>
          <w:rFonts w:ascii="Montserrat" w:hAnsi="Montserrat"/>
          <w:sz w:val="24"/>
        </w:rPr>
        <w:t xml:space="preserve"> </w:t>
      </w:r>
      <w:r w:rsidRPr="00243812">
        <w:rPr>
          <w:rFonts w:ascii="Montserrat" w:hAnsi="Montserrat"/>
          <w:sz w:val="24"/>
        </w:rPr>
        <w:t>Useful for regulating the states of morale, sanity, sobriety and emotion as well as governing the attainment and dispersion of faults and insanities, or their like.</w:t>
      </w:r>
    </w:p>
    <w:p w14:paraId="5C6B7D8D" w14:textId="77777777" w:rsidR="004E739B" w:rsidRPr="00243812" w:rsidRDefault="004E739B" w:rsidP="00F01A18">
      <w:pPr>
        <w:pStyle w:val="NoSpacing"/>
        <w:rPr>
          <w:rFonts w:ascii="Montserrat" w:hAnsi="Montserrat"/>
          <w:sz w:val="24"/>
        </w:rPr>
      </w:pPr>
    </w:p>
    <w:p w14:paraId="22BC7A64" w14:textId="77777777" w:rsidR="004E739B" w:rsidRPr="00243812" w:rsidRDefault="00243812" w:rsidP="00F01A18">
      <w:pPr>
        <w:pStyle w:val="NoSpacing"/>
        <w:rPr>
          <w:rFonts w:ascii="Montserrat" w:hAnsi="Montserrat"/>
          <w:sz w:val="24"/>
        </w:rPr>
      </w:pPr>
      <w:r w:rsidRPr="00243812">
        <w:rPr>
          <w:rFonts w:ascii="Montserrat" w:hAnsi="Montserrat"/>
          <w:sz w:val="24"/>
        </w:rPr>
        <w:t>MASS ASPECTS</w:t>
      </w:r>
      <w:r w:rsidRPr="00243812">
        <w:rPr>
          <w:rFonts w:ascii="Montserrat" w:hAnsi="Montserrat"/>
          <w:sz w:val="24"/>
        </w:rPr>
        <w:tab/>
        <w:t>Mass Aspects are geared around the power, structure and integrity invested in the focal mass of the character's own form.</w:t>
      </w:r>
    </w:p>
    <w:p w14:paraId="33B024F2" w14:textId="77777777" w:rsidR="004E739B" w:rsidRPr="00243812" w:rsidRDefault="004E739B" w:rsidP="00F01A18">
      <w:pPr>
        <w:pStyle w:val="NoSpacing"/>
        <w:rPr>
          <w:rFonts w:ascii="Montserrat" w:hAnsi="Montserrat"/>
          <w:sz w:val="24"/>
        </w:rPr>
      </w:pPr>
    </w:p>
    <w:p w14:paraId="078630DC" w14:textId="29B110B7" w:rsidR="004E739B" w:rsidRPr="00243812" w:rsidRDefault="00243812" w:rsidP="00F01A18">
      <w:pPr>
        <w:pStyle w:val="NoSpacing"/>
        <w:rPr>
          <w:rFonts w:ascii="Montserrat" w:hAnsi="Montserrat"/>
          <w:sz w:val="24"/>
        </w:rPr>
      </w:pPr>
      <w:r w:rsidRPr="00243812">
        <w:rPr>
          <w:rFonts w:ascii="Montserrat" w:hAnsi="Montserrat"/>
          <w:sz w:val="24"/>
        </w:rPr>
        <w:t>RESILIANCE</w:t>
      </w:r>
      <w:r w:rsidRPr="00243812">
        <w:rPr>
          <w:rFonts w:ascii="Montserrat" w:hAnsi="Montserrat"/>
          <w:sz w:val="24"/>
        </w:rPr>
        <w:tab/>
        <w:t>Resiliance represents the entity's capacity to endure disruptions of its manifest pattern; a mortality margin.</w:t>
      </w:r>
      <w:r w:rsidR="006F60BF" w:rsidRPr="00243812">
        <w:rPr>
          <w:rFonts w:ascii="Montserrat" w:hAnsi="Montserrat"/>
          <w:sz w:val="24"/>
        </w:rPr>
        <w:t xml:space="preserve"> </w:t>
      </w:r>
      <w:r w:rsidRPr="00243812">
        <w:rPr>
          <w:rFonts w:ascii="Montserrat" w:hAnsi="Montserrat"/>
          <w:sz w:val="24"/>
        </w:rPr>
        <w:t>Useful for managing the consequences of damage and the possability of death as well as for ruling on the coherence and resolve of will, resolve, determination, focus and the like.</w:t>
      </w:r>
    </w:p>
    <w:p w14:paraId="420D0C56" w14:textId="77777777" w:rsidR="004E739B" w:rsidRPr="00243812" w:rsidRDefault="004E739B" w:rsidP="00F01A18">
      <w:pPr>
        <w:pStyle w:val="NoSpacing"/>
        <w:rPr>
          <w:rFonts w:ascii="Montserrat" w:hAnsi="Montserrat"/>
          <w:sz w:val="24"/>
        </w:rPr>
      </w:pPr>
    </w:p>
    <w:p w14:paraId="099F23BA" w14:textId="5303525D" w:rsidR="004E739B" w:rsidRPr="00243812" w:rsidRDefault="00243812" w:rsidP="00F01A18">
      <w:pPr>
        <w:pStyle w:val="NoSpacing"/>
        <w:rPr>
          <w:rFonts w:ascii="Montserrat" w:hAnsi="Montserrat"/>
          <w:sz w:val="24"/>
        </w:rPr>
      </w:pPr>
      <w:r w:rsidRPr="00243812">
        <w:rPr>
          <w:rFonts w:ascii="Montserrat" w:hAnsi="Montserrat"/>
          <w:sz w:val="24"/>
        </w:rPr>
        <w:t>ENDURANCE</w:t>
      </w:r>
      <w:r w:rsidRPr="00243812">
        <w:rPr>
          <w:rFonts w:ascii="Montserrat" w:hAnsi="Montserrat"/>
          <w:sz w:val="24"/>
        </w:rPr>
        <w:tab/>
        <w:t>Endurance represents an entity's margin of exertion possible for it according to its manifest pattern.</w:t>
      </w:r>
      <w:r w:rsidR="006F60BF" w:rsidRPr="00243812">
        <w:rPr>
          <w:rFonts w:ascii="Montserrat" w:hAnsi="Montserrat"/>
          <w:sz w:val="24"/>
        </w:rPr>
        <w:t xml:space="preserve"> </w:t>
      </w:r>
      <w:r w:rsidRPr="00243812">
        <w:rPr>
          <w:rFonts w:ascii="Montserrat" w:hAnsi="Montserrat"/>
          <w:sz w:val="24"/>
        </w:rPr>
        <w:t>Useful for managing the persistance of exertions plausible as well as for similar matters of resolution and morale.</w:t>
      </w:r>
    </w:p>
    <w:p w14:paraId="392A39F0" w14:textId="77777777" w:rsidR="004E739B" w:rsidRPr="00243812" w:rsidRDefault="004E739B" w:rsidP="00F01A18">
      <w:pPr>
        <w:pStyle w:val="NoSpacing"/>
        <w:rPr>
          <w:rFonts w:ascii="Montserrat" w:hAnsi="Montserrat"/>
          <w:sz w:val="24"/>
        </w:rPr>
      </w:pPr>
    </w:p>
    <w:p w14:paraId="23FD7BD7" w14:textId="3E50E1FC" w:rsidR="004E739B" w:rsidRPr="00243812" w:rsidRDefault="00243812" w:rsidP="00F01A18">
      <w:pPr>
        <w:pStyle w:val="NoSpacing"/>
        <w:rPr>
          <w:rFonts w:ascii="Montserrat" w:hAnsi="Montserrat"/>
          <w:sz w:val="24"/>
        </w:rPr>
      </w:pPr>
      <w:r w:rsidRPr="00243812">
        <w:rPr>
          <w:rFonts w:ascii="Montserrat" w:hAnsi="Montserrat"/>
          <w:sz w:val="24"/>
        </w:rPr>
        <w:t>ENCUMBERANCE</w:t>
      </w:r>
      <w:r w:rsidRPr="00243812">
        <w:rPr>
          <w:rFonts w:ascii="Montserrat" w:hAnsi="Montserrat"/>
          <w:sz w:val="24"/>
        </w:rPr>
        <w:tab/>
        <w:t>Encumberance represents an entity's threshold of mass accelleration; the limit of physical force executable by it.</w:t>
      </w:r>
      <w:r w:rsidR="006F60BF" w:rsidRPr="00243812">
        <w:rPr>
          <w:rFonts w:ascii="Montserrat" w:hAnsi="Montserrat"/>
          <w:sz w:val="24"/>
        </w:rPr>
        <w:t xml:space="preserve"> </w:t>
      </w:r>
      <w:r w:rsidRPr="00243812">
        <w:rPr>
          <w:rFonts w:ascii="Montserrat" w:hAnsi="Montserrat"/>
          <w:sz w:val="24"/>
        </w:rPr>
        <w:t>Useful in determining the forces possible for a character to exert as well as the practical application of weapons to the ends of greater damage or number of attacks conversively according to the force plausible for weilding such a weapon.</w:t>
      </w:r>
    </w:p>
    <w:p w14:paraId="4E849DCD" w14:textId="77777777" w:rsidR="004E739B" w:rsidRPr="00243812" w:rsidRDefault="004E739B" w:rsidP="00F01A18">
      <w:pPr>
        <w:pStyle w:val="NoSpacing"/>
        <w:rPr>
          <w:rFonts w:ascii="Montserrat" w:hAnsi="Montserrat"/>
          <w:sz w:val="24"/>
        </w:rPr>
      </w:pPr>
    </w:p>
    <w:p w14:paraId="50A6B23D" w14:textId="028CD817" w:rsidR="004E739B" w:rsidRPr="00243812" w:rsidRDefault="00243812" w:rsidP="00F01A18">
      <w:pPr>
        <w:pStyle w:val="NoSpacing"/>
        <w:rPr>
          <w:rFonts w:ascii="Montserrat" w:hAnsi="Montserrat"/>
          <w:sz w:val="24"/>
        </w:rPr>
      </w:pPr>
      <w:r w:rsidRPr="00243812">
        <w:rPr>
          <w:rFonts w:ascii="Montserrat" w:hAnsi="Montserrat"/>
          <w:sz w:val="24"/>
        </w:rPr>
        <w:br w:type="page"/>
        <w:t>BASE MARGIN</w:t>
      </w:r>
      <w:r w:rsidRPr="00243812">
        <w:rPr>
          <w:rFonts w:ascii="Montserrat" w:hAnsi="Montserrat"/>
          <w:sz w:val="24"/>
        </w:rPr>
        <w:tab/>
        <w:t>Base Margin is the established threshold for each of the game aspects reletive to each given aspect for a character.</w:t>
      </w:r>
      <w:r w:rsidR="006F60BF" w:rsidRPr="00243812">
        <w:rPr>
          <w:rFonts w:ascii="Montserrat" w:hAnsi="Montserrat"/>
          <w:sz w:val="24"/>
        </w:rPr>
        <w:t xml:space="preserve"> </w:t>
      </w:r>
      <w:r w:rsidRPr="00243812">
        <w:rPr>
          <w:rFonts w:ascii="Montserrat" w:hAnsi="Montserrat"/>
          <w:sz w:val="24"/>
        </w:rPr>
        <w:t>It represents a character's capacity under ideal circumstances; used in certain resolution formulas.</w:t>
      </w:r>
    </w:p>
    <w:p w14:paraId="2610B62A" w14:textId="77777777" w:rsidR="004E739B" w:rsidRPr="00243812" w:rsidRDefault="004E739B" w:rsidP="00F01A18">
      <w:pPr>
        <w:pStyle w:val="NoSpacing"/>
        <w:rPr>
          <w:rFonts w:ascii="Montserrat" w:hAnsi="Montserrat"/>
          <w:sz w:val="24"/>
        </w:rPr>
      </w:pPr>
    </w:p>
    <w:p w14:paraId="6A29213A" w14:textId="77DB19F7" w:rsidR="004E739B" w:rsidRPr="00243812" w:rsidRDefault="00243812" w:rsidP="00F01A18">
      <w:pPr>
        <w:pStyle w:val="NoSpacing"/>
        <w:rPr>
          <w:rFonts w:ascii="Montserrat" w:hAnsi="Montserrat"/>
          <w:sz w:val="24"/>
        </w:rPr>
      </w:pPr>
      <w:r w:rsidRPr="00243812">
        <w:rPr>
          <w:rFonts w:ascii="Montserrat" w:hAnsi="Montserrat"/>
          <w:sz w:val="24"/>
        </w:rPr>
        <w:t>RUN MARGIN</w:t>
      </w:r>
      <w:r w:rsidRPr="00243812">
        <w:rPr>
          <w:rFonts w:ascii="Montserrat" w:hAnsi="Montserrat"/>
          <w:sz w:val="24"/>
        </w:rPr>
        <w:tab/>
      </w:r>
      <w:r w:rsidRPr="00243812">
        <w:rPr>
          <w:rFonts w:ascii="Montserrat" w:hAnsi="Montserrat"/>
          <w:sz w:val="24"/>
        </w:rPr>
        <w:t>Run Margin is the current tally of abblative wear on each aspect subject to demanding or extreme circumstances as a result of the game.</w:t>
      </w:r>
      <w:r w:rsidR="006F60BF" w:rsidRPr="00243812">
        <w:rPr>
          <w:rFonts w:ascii="Montserrat" w:hAnsi="Montserrat"/>
          <w:sz w:val="24"/>
        </w:rPr>
        <w:t xml:space="preserve"> </w:t>
      </w:r>
    </w:p>
    <w:p w14:paraId="46ECA236" w14:textId="6D0CD1C6" w:rsidR="004E739B" w:rsidRPr="00243812" w:rsidRDefault="00243812" w:rsidP="00F01A18">
      <w:pPr>
        <w:pStyle w:val="NoSpacing"/>
        <w:rPr>
          <w:rFonts w:ascii="Montserrat" w:hAnsi="Montserrat"/>
          <w:sz w:val="24"/>
        </w:rPr>
      </w:pPr>
      <w:r w:rsidRPr="00243812">
        <w:rPr>
          <w:rFonts w:ascii="Montserrat" w:hAnsi="Montserrat"/>
          <w:sz w:val="24"/>
        </w:rPr>
        <w:t>TEST CHANCE</w:t>
      </w:r>
      <w:r w:rsidRPr="00243812">
        <w:rPr>
          <w:rFonts w:ascii="Montserrat" w:hAnsi="Montserrat"/>
          <w:sz w:val="24"/>
        </w:rPr>
        <w:tab/>
        <w:t>Test Chance is a formula to determine the chance of succeeding in a test of an ability.</w:t>
      </w:r>
      <w:r w:rsidR="006F60BF" w:rsidRPr="00243812">
        <w:rPr>
          <w:rFonts w:ascii="Montserrat" w:hAnsi="Montserrat"/>
          <w:sz w:val="24"/>
        </w:rPr>
        <w:t xml:space="preserve"> </w:t>
      </w:r>
      <w:r w:rsidRPr="00243812">
        <w:rPr>
          <w:rFonts w:ascii="Montserrat" w:hAnsi="Montserrat"/>
          <w:sz w:val="24"/>
        </w:rPr>
        <w:t>It uses one's own ability under ideal conditions versus one's own ability under duress.</w:t>
      </w:r>
    </w:p>
    <w:p w14:paraId="7F17B9EB" w14:textId="77777777" w:rsidR="004E739B" w:rsidRPr="00243812" w:rsidRDefault="004E739B" w:rsidP="00F01A18">
      <w:pPr>
        <w:pStyle w:val="NoSpacing"/>
        <w:rPr>
          <w:rFonts w:ascii="Montserrat" w:hAnsi="Montserrat"/>
          <w:sz w:val="24"/>
        </w:rPr>
      </w:pPr>
    </w:p>
    <w:p w14:paraId="4C447770" w14:textId="750BFF0D" w:rsidR="004E739B" w:rsidRPr="00243812" w:rsidRDefault="00243812" w:rsidP="00F01A18">
      <w:pPr>
        <w:pStyle w:val="NoSpacing"/>
        <w:rPr>
          <w:rFonts w:ascii="Montserrat" w:hAnsi="Montserrat"/>
          <w:sz w:val="24"/>
        </w:rPr>
      </w:pPr>
      <w:r w:rsidRPr="00243812">
        <w:rPr>
          <w:rFonts w:ascii="Montserrat" w:hAnsi="Montserrat"/>
          <w:sz w:val="24"/>
        </w:rPr>
        <w:t>CONTEST CHANCE</w:t>
      </w:r>
      <w:r w:rsidRPr="00243812">
        <w:rPr>
          <w:rFonts w:ascii="Montserrat" w:hAnsi="Montserrat"/>
          <w:sz w:val="24"/>
        </w:rPr>
        <w:tab/>
        <w:t>Contest Chance is a formula to determine the chance of succeeding in a contest of abilities.</w:t>
      </w:r>
      <w:r w:rsidR="006F60BF" w:rsidRPr="00243812">
        <w:rPr>
          <w:rFonts w:ascii="Montserrat" w:hAnsi="Montserrat"/>
          <w:sz w:val="24"/>
        </w:rPr>
        <w:t xml:space="preserve"> </w:t>
      </w:r>
      <w:r w:rsidRPr="00243812">
        <w:rPr>
          <w:rFonts w:ascii="Montserrat" w:hAnsi="Montserrat"/>
          <w:sz w:val="24"/>
        </w:rPr>
        <w:t>It uses ones own active or passive ability versus another individual's active or passive ability.</w:t>
      </w:r>
      <w:r w:rsidR="006F60BF" w:rsidRPr="00243812">
        <w:rPr>
          <w:rFonts w:ascii="Montserrat" w:hAnsi="Montserrat"/>
          <w:sz w:val="24"/>
        </w:rPr>
        <w:t xml:space="preserve"> </w:t>
      </w:r>
      <w:r w:rsidRPr="00243812">
        <w:rPr>
          <w:rFonts w:ascii="Montserrat" w:hAnsi="Montserrat"/>
          <w:sz w:val="24"/>
        </w:rPr>
        <w:t>Generally such a contest is based on initiative.</w:t>
      </w:r>
    </w:p>
    <w:p w14:paraId="79A6E252" w14:textId="77777777" w:rsidR="004E739B" w:rsidRPr="00243812" w:rsidRDefault="004E739B" w:rsidP="00F01A18">
      <w:pPr>
        <w:pStyle w:val="NoSpacing"/>
        <w:rPr>
          <w:rFonts w:ascii="Montserrat" w:hAnsi="Montserrat"/>
          <w:sz w:val="24"/>
        </w:rPr>
      </w:pPr>
    </w:p>
    <w:p w14:paraId="12454D71" w14:textId="2A27379F" w:rsidR="004E739B" w:rsidRPr="00243812" w:rsidRDefault="00243812" w:rsidP="00F01A18">
      <w:pPr>
        <w:pStyle w:val="NoSpacing"/>
        <w:rPr>
          <w:rFonts w:ascii="Montserrat" w:hAnsi="Montserrat"/>
          <w:sz w:val="24"/>
        </w:rPr>
      </w:pPr>
      <w:r w:rsidRPr="00243812">
        <w:rPr>
          <w:rFonts w:ascii="Montserrat" w:hAnsi="Montserrat"/>
          <w:sz w:val="24"/>
        </w:rPr>
        <w:t>FEAT CHANCE</w:t>
      </w:r>
      <w:r w:rsidRPr="00243812">
        <w:rPr>
          <w:rFonts w:ascii="Montserrat" w:hAnsi="Montserrat"/>
          <w:sz w:val="24"/>
        </w:rPr>
        <w:tab/>
        <w:t>Feat Chance is a formula to determine the chance of succeeding in a feat.</w:t>
      </w:r>
      <w:r w:rsidR="006F60BF" w:rsidRPr="00243812">
        <w:rPr>
          <w:rFonts w:ascii="Montserrat" w:hAnsi="Montserrat"/>
          <w:sz w:val="24"/>
        </w:rPr>
        <w:t xml:space="preserve"> </w:t>
      </w:r>
      <w:r w:rsidRPr="00243812">
        <w:rPr>
          <w:rFonts w:ascii="Montserrat" w:hAnsi="Montserrat"/>
          <w:sz w:val="24"/>
        </w:rPr>
        <w:t>A feat being a use of an ability versus the environment, it calls for the generation of an effect value from an ability or abilities.</w:t>
      </w:r>
    </w:p>
    <w:p w14:paraId="07B8A007" w14:textId="77777777" w:rsidR="004E739B" w:rsidRPr="00243812" w:rsidRDefault="004E739B" w:rsidP="00F01A18">
      <w:pPr>
        <w:pStyle w:val="NoSpacing"/>
        <w:rPr>
          <w:rFonts w:ascii="Montserrat" w:hAnsi="Montserrat"/>
          <w:sz w:val="24"/>
        </w:rPr>
      </w:pPr>
    </w:p>
    <w:p w14:paraId="50DFD3F4"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HYPOTHESIS : ATTRIBUTE EXPONENT BASES</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35D32650" w14:textId="77777777" w:rsidR="004E739B" w:rsidRPr="00243812" w:rsidRDefault="004E739B" w:rsidP="00F01A18">
      <w:pPr>
        <w:pStyle w:val="NoSpacing"/>
        <w:rPr>
          <w:rFonts w:ascii="Montserrat" w:hAnsi="Montserrat"/>
          <w:sz w:val="24"/>
        </w:rPr>
      </w:pPr>
    </w:p>
    <w:p w14:paraId="00718968" w14:textId="77777777" w:rsidR="004E739B" w:rsidRPr="00243812" w:rsidRDefault="00243812" w:rsidP="00F01A18">
      <w:pPr>
        <w:pStyle w:val="NoSpacing"/>
        <w:rPr>
          <w:rFonts w:ascii="Montserrat" w:hAnsi="Montserrat"/>
          <w:sz w:val="24"/>
        </w:rPr>
      </w:pPr>
      <w:r w:rsidRPr="00243812">
        <w:rPr>
          <w:rFonts w:ascii="Montserrat" w:hAnsi="Montserrat"/>
          <w:sz w:val="24"/>
        </w:rPr>
        <w:t>E 5 : 10 : 1000000</w:t>
      </w:r>
    </w:p>
    <w:p w14:paraId="1EB1130E" w14:textId="77777777" w:rsidR="004E739B" w:rsidRPr="00243812" w:rsidRDefault="00243812" w:rsidP="00F01A18">
      <w:pPr>
        <w:pStyle w:val="NoSpacing"/>
        <w:rPr>
          <w:rFonts w:ascii="Montserrat" w:hAnsi="Montserrat"/>
          <w:sz w:val="24"/>
        </w:rPr>
      </w:pPr>
      <w:r w:rsidRPr="00243812">
        <w:rPr>
          <w:rFonts w:ascii="Montserrat" w:hAnsi="Montserrat"/>
          <w:sz w:val="24"/>
        </w:rPr>
        <w:t>I 4 : 10 : 100000</w:t>
      </w:r>
    </w:p>
    <w:p w14:paraId="0A34C360" w14:textId="77777777" w:rsidR="004E739B" w:rsidRPr="00243812" w:rsidRDefault="00243812" w:rsidP="00F01A18">
      <w:pPr>
        <w:pStyle w:val="NoSpacing"/>
        <w:rPr>
          <w:rFonts w:ascii="Montserrat" w:hAnsi="Montserrat"/>
          <w:sz w:val="24"/>
        </w:rPr>
      </w:pPr>
      <w:r w:rsidRPr="00243812">
        <w:rPr>
          <w:rFonts w:ascii="Montserrat" w:hAnsi="Montserrat"/>
          <w:sz w:val="24"/>
        </w:rPr>
        <w:t>A 3 : 10 : 10000</w:t>
      </w:r>
    </w:p>
    <w:p w14:paraId="2537FD33" w14:textId="77777777" w:rsidR="004E739B" w:rsidRPr="00243812" w:rsidRDefault="00243812" w:rsidP="00F01A18">
      <w:pPr>
        <w:pStyle w:val="NoSpacing"/>
        <w:rPr>
          <w:rFonts w:ascii="Montserrat" w:hAnsi="Montserrat"/>
          <w:sz w:val="24"/>
        </w:rPr>
      </w:pPr>
      <w:r w:rsidRPr="00243812">
        <w:rPr>
          <w:rFonts w:ascii="Montserrat" w:hAnsi="Montserrat"/>
          <w:sz w:val="24"/>
        </w:rPr>
        <w:t>R 2 : 10 : 1000</w:t>
      </w:r>
    </w:p>
    <w:p w14:paraId="6FF95C03" w14:textId="77777777" w:rsidR="004E739B" w:rsidRPr="00243812" w:rsidRDefault="00243812" w:rsidP="00F01A18">
      <w:pPr>
        <w:pStyle w:val="NoSpacing"/>
        <w:rPr>
          <w:rFonts w:ascii="Montserrat" w:hAnsi="Montserrat"/>
          <w:sz w:val="24"/>
        </w:rPr>
      </w:pPr>
      <w:r w:rsidRPr="00243812">
        <w:rPr>
          <w:rFonts w:ascii="Montserrat" w:hAnsi="Montserrat"/>
          <w:sz w:val="24"/>
        </w:rPr>
        <w:t>D 3 : 10 : 10000</w:t>
      </w:r>
    </w:p>
    <w:p w14:paraId="4C4BD66A" w14:textId="77777777" w:rsidR="004E739B" w:rsidRPr="00243812" w:rsidRDefault="00243812" w:rsidP="00F01A18">
      <w:pPr>
        <w:pStyle w:val="NoSpacing"/>
        <w:rPr>
          <w:rFonts w:ascii="Montserrat" w:hAnsi="Montserrat"/>
          <w:sz w:val="24"/>
        </w:rPr>
      </w:pPr>
      <w:r w:rsidRPr="00243812">
        <w:rPr>
          <w:rFonts w:ascii="Montserrat" w:hAnsi="Montserrat"/>
          <w:sz w:val="24"/>
        </w:rPr>
        <w:t>V 0 : 10 : 0</w:t>
      </w:r>
    </w:p>
    <w:p w14:paraId="146D715C" w14:textId="77777777" w:rsidR="004E739B" w:rsidRPr="00243812" w:rsidRDefault="00243812" w:rsidP="00F01A18">
      <w:pPr>
        <w:pStyle w:val="NoSpacing"/>
        <w:rPr>
          <w:rFonts w:ascii="Montserrat" w:hAnsi="Montserrat"/>
          <w:sz w:val="24"/>
        </w:rPr>
      </w:pPr>
      <w:r w:rsidRPr="00243812">
        <w:rPr>
          <w:rFonts w:ascii="Montserrat" w:hAnsi="Montserrat"/>
          <w:sz w:val="24"/>
        </w:rPr>
        <w:t>T 0 : 10 : 0</w:t>
      </w:r>
    </w:p>
    <w:p w14:paraId="45A28986" w14:textId="77777777" w:rsidR="004E739B" w:rsidRPr="00243812" w:rsidRDefault="004E739B" w:rsidP="00F01A18">
      <w:pPr>
        <w:pStyle w:val="NoSpacing"/>
        <w:rPr>
          <w:rFonts w:ascii="Montserrat" w:hAnsi="Montserrat"/>
          <w:sz w:val="24"/>
        </w:rPr>
      </w:pPr>
    </w:p>
    <w:p w14:paraId="0782AEE0" w14:textId="77777777" w:rsidR="004E739B" w:rsidRPr="00243812" w:rsidRDefault="00243812" w:rsidP="00F01A18">
      <w:pPr>
        <w:pStyle w:val="NoSpacing"/>
        <w:rPr>
          <w:rFonts w:ascii="Montserrat" w:hAnsi="Montserrat"/>
          <w:sz w:val="24"/>
        </w:rPr>
      </w:pPr>
      <w:r w:rsidRPr="00243812">
        <w:rPr>
          <w:rFonts w:ascii="Montserrat" w:hAnsi="Montserrat"/>
          <w:sz w:val="24"/>
        </w:rPr>
        <w:t>PT</w:t>
      </w:r>
      <w:r w:rsidRPr="00243812">
        <w:rPr>
          <w:rFonts w:ascii="Montserrat" w:hAnsi="Montserrat"/>
          <w:sz w:val="24"/>
        </w:rPr>
        <w:tab/>
        <w:t xml:space="preserve"> 100000</w:t>
      </w:r>
    </w:p>
    <w:p w14:paraId="3B7B8F02" w14:textId="77777777" w:rsidR="004E739B" w:rsidRPr="00243812" w:rsidRDefault="00243812" w:rsidP="00F01A18">
      <w:pPr>
        <w:pStyle w:val="NoSpacing"/>
        <w:rPr>
          <w:rFonts w:ascii="Montserrat" w:hAnsi="Montserrat"/>
          <w:sz w:val="24"/>
        </w:rPr>
      </w:pPr>
      <w:r w:rsidRPr="00243812">
        <w:rPr>
          <w:rFonts w:ascii="Montserrat" w:hAnsi="Montserrat"/>
          <w:sz w:val="24"/>
        </w:rPr>
        <w:t>EX</w:t>
      </w:r>
      <w:r w:rsidRPr="00243812">
        <w:rPr>
          <w:rFonts w:ascii="Montserrat" w:hAnsi="Montserrat"/>
          <w:sz w:val="24"/>
        </w:rPr>
        <w:tab/>
        <w:t xml:space="preserve"> 21000</w:t>
      </w:r>
    </w:p>
    <w:p w14:paraId="0E2A0C15" w14:textId="77777777" w:rsidR="004E739B" w:rsidRPr="00243812" w:rsidRDefault="00243812" w:rsidP="00F01A18">
      <w:pPr>
        <w:pStyle w:val="NoSpacing"/>
        <w:rPr>
          <w:rFonts w:ascii="Montserrat" w:hAnsi="Montserrat"/>
          <w:sz w:val="24"/>
        </w:rPr>
      </w:pPr>
      <w:r w:rsidRPr="00243812">
        <w:rPr>
          <w:rFonts w:ascii="Montserrat" w:hAnsi="Montserrat"/>
          <w:sz w:val="24"/>
        </w:rPr>
        <w:t>OB</w:t>
      </w:r>
      <w:r w:rsidRPr="00243812">
        <w:rPr>
          <w:rFonts w:ascii="Montserrat" w:hAnsi="Montserrat"/>
          <w:sz w:val="24"/>
        </w:rPr>
        <w:tab/>
        <w:t xml:space="preserve"> 7000</w:t>
      </w:r>
    </w:p>
    <w:p w14:paraId="7E1E389F" w14:textId="77777777" w:rsidR="004E739B" w:rsidRPr="00243812" w:rsidRDefault="00243812" w:rsidP="00F01A18">
      <w:pPr>
        <w:pStyle w:val="NoSpacing"/>
        <w:rPr>
          <w:rFonts w:ascii="Montserrat" w:hAnsi="Montserrat"/>
          <w:sz w:val="24"/>
        </w:rPr>
      </w:pPr>
      <w:r w:rsidRPr="00243812">
        <w:rPr>
          <w:rFonts w:ascii="Montserrat" w:hAnsi="Montserrat"/>
          <w:sz w:val="24"/>
        </w:rPr>
        <w:t>EQ</w:t>
      </w:r>
      <w:r w:rsidRPr="00243812">
        <w:rPr>
          <w:rFonts w:ascii="Montserrat" w:hAnsi="Montserrat"/>
          <w:sz w:val="24"/>
        </w:rPr>
        <w:tab/>
        <w:t xml:space="preserve"> 50</w:t>
      </w:r>
    </w:p>
    <w:p w14:paraId="686F3866"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art</w:t>
      </w:r>
    </w:p>
    <w:p w14:paraId="0DD39F03" w14:textId="77777777" w:rsidR="004E739B" w:rsidRPr="00243812" w:rsidRDefault="00243812" w:rsidP="00F01A18">
      <w:pPr>
        <w:pStyle w:val="NoSpacing"/>
        <w:rPr>
          <w:rFonts w:ascii="Montserrat" w:hAnsi="Montserrat"/>
          <w:sz w:val="24"/>
        </w:rPr>
      </w:pPr>
      <w:r w:rsidRPr="00243812">
        <w:rPr>
          <w:rFonts w:ascii="Montserrat" w:hAnsi="Montserrat"/>
          <w:sz w:val="24"/>
        </w:rPr>
        <w:t>athletics</w:t>
      </w:r>
    </w:p>
    <w:p w14:paraId="0A87F688" w14:textId="77777777" w:rsidR="004E739B" w:rsidRPr="00243812" w:rsidRDefault="00243812" w:rsidP="00F01A18">
      <w:pPr>
        <w:pStyle w:val="NoSpacing"/>
        <w:rPr>
          <w:rFonts w:ascii="Montserrat" w:hAnsi="Montserrat"/>
          <w:sz w:val="24"/>
        </w:rPr>
      </w:pPr>
      <w:r w:rsidRPr="00243812">
        <w:rPr>
          <w:rFonts w:ascii="Montserrat" w:hAnsi="Montserrat"/>
          <w:sz w:val="24"/>
        </w:rPr>
        <w:t>history</w:t>
      </w:r>
    </w:p>
    <w:p w14:paraId="1D097AFA" w14:textId="77777777" w:rsidR="004E739B" w:rsidRPr="00243812" w:rsidRDefault="00243812" w:rsidP="00F01A18">
      <w:pPr>
        <w:pStyle w:val="NoSpacing"/>
        <w:rPr>
          <w:rFonts w:ascii="Montserrat" w:hAnsi="Montserrat"/>
          <w:sz w:val="24"/>
        </w:rPr>
      </w:pPr>
      <w:r w:rsidRPr="00243812">
        <w:rPr>
          <w:rFonts w:ascii="Montserrat" w:hAnsi="Montserrat"/>
          <w:sz w:val="24"/>
        </w:rPr>
        <w:t>language</w:t>
      </w:r>
    </w:p>
    <w:p w14:paraId="0FBF8BCF" w14:textId="77777777" w:rsidR="004E739B" w:rsidRPr="00243812" w:rsidRDefault="00243812" w:rsidP="00F01A18">
      <w:pPr>
        <w:pStyle w:val="NoSpacing"/>
        <w:rPr>
          <w:rFonts w:ascii="Montserrat" w:hAnsi="Montserrat"/>
          <w:sz w:val="24"/>
        </w:rPr>
      </w:pPr>
      <w:r w:rsidRPr="00243812">
        <w:rPr>
          <w:rFonts w:ascii="Montserrat" w:hAnsi="Montserrat"/>
          <w:sz w:val="24"/>
        </w:rPr>
        <w:t>literacy</w:t>
      </w:r>
    </w:p>
    <w:p w14:paraId="42634683" w14:textId="77777777" w:rsidR="004E739B" w:rsidRPr="00243812" w:rsidRDefault="00243812" w:rsidP="00F01A18">
      <w:pPr>
        <w:pStyle w:val="NoSpacing"/>
        <w:rPr>
          <w:rFonts w:ascii="Montserrat" w:hAnsi="Montserrat"/>
          <w:sz w:val="24"/>
        </w:rPr>
      </w:pPr>
      <w:r w:rsidRPr="00243812">
        <w:rPr>
          <w:rFonts w:ascii="Montserrat" w:hAnsi="Montserrat"/>
          <w:sz w:val="24"/>
        </w:rPr>
        <w:t>mathematics</w:t>
      </w:r>
    </w:p>
    <w:p w14:paraId="7594DFE9" w14:textId="77777777" w:rsidR="004E739B" w:rsidRPr="00243812" w:rsidRDefault="00243812" w:rsidP="00F01A18">
      <w:pPr>
        <w:pStyle w:val="NoSpacing"/>
        <w:rPr>
          <w:rFonts w:ascii="Montserrat" w:hAnsi="Montserrat"/>
          <w:sz w:val="24"/>
        </w:rPr>
      </w:pPr>
      <w:r w:rsidRPr="00243812">
        <w:rPr>
          <w:rFonts w:ascii="Montserrat" w:hAnsi="Montserrat"/>
          <w:sz w:val="24"/>
        </w:rPr>
        <w:t>philosophy</w:t>
      </w:r>
    </w:p>
    <w:p w14:paraId="6B5EE30E" w14:textId="77777777" w:rsidR="004E739B" w:rsidRPr="00243812" w:rsidRDefault="00243812" w:rsidP="00F01A18">
      <w:pPr>
        <w:pStyle w:val="NoSpacing"/>
        <w:rPr>
          <w:rFonts w:ascii="Montserrat" w:hAnsi="Montserrat"/>
          <w:sz w:val="24"/>
        </w:rPr>
      </w:pPr>
      <w:r w:rsidRPr="00243812">
        <w:rPr>
          <w:rFonts w:ascii="Montserrat" w:hAnsi="Montserrat"/>
          <w:sz w:val="24"/>
        </w:rPr>
        <w:t>religion</w:t>
      </w:r>
    </w:p>
    <w:p w14:paraId="32398234" w14:textId="77777777" w:rsidR="004E739B" w:rsidRPr="00243812" w:rsidRDefault="00243812" w:rsidP="00F01A18">
      <w:pPr>
        <w:pStyle w:val="NoSpacing"/>
        <w:rPr>
          <w:rFonts w:ascii="Montserrat" w:hAnsi="Montserrat"/>
          <w:sz w:val="24"/>
        </w:rPr>
      </w:pPr>
      <w:r w:rsidRPr="00243812">
        <w:rPr>
          <w:rFonts w:ascii="Montserrat" w:hAnsi="Montserrat"/>
          <w:sz w:val="24"/>
        </w:rPr>
        <w:t>science</w:t>
      </w:r>
    </w:p>
    <w:p w14:paraId="6344D0F1" w14:textId="77777777" w:rsidR="004E739B" w:rsidRPr="00243812" w:rsidRDefault="004E739B" w:rsidP="00F01A18">
      <w:pPr>
        <w:pStyle w:val="NoSpacing"/>
        <w:rPr>
          <w:rFonts w:ascii="Montserrat" w:hAnsi="Montserrat"/>
          <w:sz w:val="24"/>
        </w:rPr>
      </w:pPr>
    </w:p>
    <w:p w14:paraId="62109566" w14:textId="1298233F" w:rsidR="004E739B" w:rsidRPr="00243812" w:rsidRDefault="00243812" w:rsidP="00F01A18">
      <w:pPr>
        <w:pStyle w:val="NoSpacing"/>
        <w:rPr>
          <w:rFonts w:ascii="Montserrat" w:hAnsi="Montserrat"/>
          <w:sz w:val="24"/>
        </w:rPr>
      </w:pPr>
      <w:r w:rsidRPr="00243812">
        <w:rPr>
          <w:rFonts w:ascii="Montserrat" w:hAnsi="Montserrat"/>
          <w:sz w:val="24"/>
        </w:rPr>
        <w:t>ENTITY</w:t>
      </w:r>
      <w:r w:rsidRPr="00243812">
        <w:rPr>
          <w:rFonts w:ascii="Montserrat" w:hAnsi="Montserrat"/>
          <w:sz w:val="24"/>
        </w:rPr>
        <w:tab/>
        <w:t>EXPRESSION</w:t>
      </w:r>
      <w:r w:rsidRPr="00243812">
        <w:rPr>
          <w:rFonts w:ascii="Montserrat" w:hAnsi="Montserrat"/>
          <w:sz w:val="24"/>
        </w:rPr>
        <w:tab/>
        <w:t>Significant to the potential of the being and its perspective in the world.</w:t>
      </w:r>
      <w:r w:rsidR="006F60BF" w:rsidRPr="00243812">
        <w:rPr>
          <w:rFonts w:ascii="Montserrat" w:hAnsi="Montserrat"/>
          <w:sz w:val="24"/>
        </w:rPr>
        <w:t xml:space="preserve"> </w:t>
      </w:r>
      <w:r w:rsidRPr="00243812">
        <w:rPr>
          <w:rFonts w:ascii="Montserrat" w:hAnsi="Montserrat"/>
          <w:sz w:val="24"/>
        </w:rPr>
        <w:t>This represents a characters grasp of him or herself, and what he or she can do in the world.</w:t>
      </w:r>
      <w:r w:rsidR="006F60BF" w:rsidRPr="00243812">
        <w:rPr>
          <w:rFonts w:ascii="Montserrat" w:hAnsi="Montserrat"/>
          <w:sz w:val="24"/>
        </w:rPr>
        <w:t xml:space="preserve"> </w:t>
      </w:r>
      <w:r w:rsidRPr="00243812">
        <w:rPr>
          <w:rFonts w:ascii="Montserrat" w:hAnsi="Montserrat"/>
          <w:sz w:val="24"/>
        </w:rPr>
        <w:t>This can equate to charisma or presence, it can reflect the way a character expresses himself or associates with others.</w:t>
      </w:r>
      <w:r w:rsidR="006F60BF" w:rsidRPr="00243812">
        <w:rPr>
          <w:rFonts w:ascii="Montserrat" w:hAnsi="Montserrat"/>
          <w:sz w:val="24"/>
        </w:rPr>
        <w:t xml:space="preserve"> </w:t>
      </w:r>
      <w:r w:rsidRPr="00243812">
        <w:rPr>
          <w:rFonts w:ascii="Montserrat" w:hAnsi="Montserrat"/>
          <w:sz w:val="24"/>
        </w:rPr>
        <w:t>This is sort of the character's clue and catch all default roll as it represents the character's general understanding.</w:t>
      </w:r>
    </w:p>
    <w:p w14:paraId="314060D1" w14:textId="77777777" w:rsidR="004E739B" w:rsidRPr="00243812" w:rsidRDefault="00243812" w:rsidP="00F01A18">
      <w:pPr>
        <w:pStyle w:val="NoSpacing"/>
        <w:rPr>
          <w:rFonts w:ascii="Montserrat" w:hAnsi="Montserrat"/>
          <w:sz w:val="24"/>
        </w:rPr>
      </w:pPr>
      <w:r w:rsidRPr="00243812">
        <w:rPr>
          <w:rFonts w:ascii="Montserrat" w:hAnsi="Montserrat"/>
          <w:sz w:val="24"/>
        </w:rPr>
        <w:t>INTENT</w:t>
      </w:r>
      <w:r w:rsidRPr="00243812">
        <w:rPr>
          <w:rFonts w:ascii="Montserrat" w:hAnsi="Montserrat"/>
          <w:sz w:val="24"/>
        </w:rPr>
        <w:tab/>
        <w:t>INITIATIVE</w:t>
      </w:r>
      <w:r w:rsidRPr="00243812">
        <w:rPr>
          <w:rFonts w:ascii="Montserrat" w:hAnsi="Montserrat"/>
          <w:sz w:val="24"/>
        </w:rPr>
        <w:tab/>
        <w:t>Significant of the abstraction of possabilities to determine a course of action and commit to it; it is reflected as strength of will, psyche, self determination, and things relating to the power and distinction of an individual.</w:t>
      </w:r>
    </w:p>
    <w:p w14:paraId="0DCF07F2" w14:textId="55CD8988" w:rsidR="004E739B" w:rsidRPr="00243812" w:rsidRDefault="00243812" w:rsidP="00F01A18">
      <w:pPr>
        <w:pStyle w:val="NoSpacing"/>
        <w:rPr>
          <w:rFonts w:ascii="Montserrat" w:hAnsi="Montserrat"/>
          <w:sz w:val="24"/>
        </w:rPr>
      </w:pPr>
      <w:r w:rsidRPr="00243812">
        <w:rPr>
          <w:rFonts w:ascii="Montserrat" w:hAnsi="Montserrat"/>
          <w:sz w:val="24"/>
        </w:rPr>
        <w:t>ACTION</w:t>
      </w:r>
      <w:r w:rsidRPr="00243812">
        <w:rPr>
          <w:rFonts w:ascii="Montserrat" w:hAnsi="Montserrat"/>
          <w:sz w:val="24"/>
        </w:rPr>
        <w:tab/>
        <w:t>ATTACKS</w:t>
      </w:r>
      <w:r w:rsidR="006F60BF" w:rsidRPr="00243812">
        <w:rPr>
          <w:rFonts w:ascii="Montserrat" w:hAnsi="Montserrat"/>
          <w:sz w:val="24"/>
        </w:rPr>
        <w:tab/>
      </w:r>
      <w:r w:rsidRPr="00243812">
        <w:rPr>
          <w:rFonts w:ascii="Montserrat" w:hAnsi="Montserrat"/>
          <w:sz w:val="24"/>
        </w:rPr>
        <w:t>Significant of the inclusion of intentions of a psionomechanical nature in the execution of changes in the world; commands originated in the mind over actualized paths, such as the body or specific powers.</w:t>
      </w:r>
      <w:r w:rsidR="006F60BF" w:rsidRPr="00243812">
        <w:rPr>
          <w:rFonts w:ascii="Montserrat" w:hAnsi="Montserrat"/>
          <w:sz w:val="24"/>
        </w:rPr>
        <w:t xml:space="preserve"> </w:t>
      </w:r>
      <w:r w:rsidRPr="00243812">
        <w:rPr>
          <w:rFonts w:ascii="Montserrat" w:hAnsi="Montserrat"/>
          <w:sz w:val="24"/>
        </w:rPr>
        <w:t>This attribute is used as a character's rating for deliberate actions; equatible to dexterity.</w:t>
      </w:r>
    </w:p>
    <w:p w14:paraId="5A709678" w14:textId="3AA3A936" w:rsidR="004E739B" w:rsidRPr="00243812" w:rsidRDefault="00243812" w:rsidP="00F01A18">
      <w:pPr>
        <w:pStyle w:val="NoSpacing"/>
        <w:rPr>
          <w:rFonts w:ascii="Montserrat" w:hAnsi="Montserrat"/>
          <w:sz w:val="24"/>
        </w:rPr>
      </w:pPr>
      <w:r w:rsidRPr="00243812">
        <w:rPr>
          <w:rFonts w:ascii="Montserrat" w:hAnsi="Montserrat"/>
          <w:sz w:val="24"/>
        </w:rPr>
        <w:t>REACTION</w:t>
      </w:r>
      <w:r w:rsidRPr="00243812">
        <w:rPr>
          <w:rFonts w:ascii="Montserrat" w:hAnsi="Montserrat"/>
          <w:sz w:val="24"/>
        </w:rPr>
        <w:tab/>
        <w:t>REFLEX</w:t>
      </w:r>
      <w:r w:rsidR="006F60BF" w:rsidRPr="00243812">
        <w:rPr>
          <w:rFonts w:ascii="Montserrat" w:hAnsi="Montserrat"/>
          <w:sz w:val="24"/>
        </w:rPr>
        <w:tab/>
      </w:r>
      <w:r w:rsidRPr="00243812">
        <w:rPr>
          <w:rFonts w:ascii="Montserrat" w:hAnsi="Montserrat"/>
          <w:sz w:val="24"/>
        </w:rPr>
        <w:t>Significant of the inclusion of sympathetic or automatic execution of ingrained actions originating subconsciously or without deliberate intent yet with the force of intent.</w:t>
      </w:r>
      <w:r w:rsidR="006F60BF" w:rsidRPr="00243812">
        <w:rPr>
          <w:rFonts w:ascii="Montserrat" w:hAnsi="Montserrat"/>
          <w:sz w:val="24"/>
        </w:rPr>
        <w:t xml:space="preserve"> </w:t>
      </w:r>
      <w:r w:rsidRPr="00243812">
        <w:rPr>
          <w:rFonts w:ascii="Montserrat" w:hAnsi="Montserrat"/>
          <w:sz w:val="24"/>
        </w:rPr>
        <w:t>Action that is emoted or inspired rather than intended.</w:t>
      </w:r>
      <w:r w:rsidR="006F60BF" w:rsidRPr="00243812">
        <w:rPr>
          <w:rFonts w:ascii="Montserrat" w:hAnsi="Montserrat"/>
          <w:sz w:val="24"/>
        </w:rPr>
        <w:t xml:space="preserve"> </w:t>
      </w:r>
      <w:r w:rsidRPr="00243812">
        <w:rPr>
          <w:rFonts w:ascii="Montserrat" w:hAnsi="Montserrat"/>
          <w:sz w:val="24"/>
        </w:rPr>
        <w:t>This attribute is applicable to casual actions equatible to reflexes.</w:t>
      </w:r>
      <w:r w:rsidR="006F60BF" w:rsidRPr="00243812">
        <w:rPr>
          <w:rFonts w:ascii="Montserrat" w:hAnsi="Montserrat"/>
          <w:sz w:val="24"/>
        </w:rPr>
        <w:t xml:space="preserve"> </w:t>
      </w:r>
      <w:r w:rsidRPr="00243812">
        <w:rPr>
          <w:rFonts w:ascii="Montserrat" w:hAnsi="Montserrat"/>
          <w:sz w:val="24"/>
        </w:rPr>
        <w:t>This is the character's force of habit as well, so beware.</w:t>
      </w:r>
    </w:p>
    <w:p w14:paraId="2C496558" w14:textId="0262DC94" w:rsidR="004E739B" w:rsidRPr="00243812" w:rsidRDefault="00243812" w:rsidP="00F01A18">
      <w:pPr>
        <w:pStyle w:val="NoSpacing"/>
        <w:rPr>
          <w:rFonts w:ascii="Montserrat" w:hAnsi="Montserrat"/>
          <w:sz w:val="24"/>
        </w:rPr>
      </w:pPr>
      <w:r w:rsidRPr="00243812">
        <w:rPr>
          <w:rFonts w:ascii="Montserrat" w:hAnsi="Montserrat"/>
          <w:sz w:val="24"/>
        </w:rPr>
        <w:t>DAMAGE</w:t>
      </w:r>
      <w:r w:rsidRPr="00243812">
        <w:rPr>
          <w:rFonts w:ascii="Montserrat" w:hAnsi="Montserrat"/>
          <w:sz w:val="24"/>
        </w:rPr>
        <w:tab/>
        <w:t>DESIGN</w:t>
      </w:r>
      <w:r w:rsidR="006F60BF" w:rsidRPr="00243812">
        <w:rPr>
          <w:rFonts w:ascii="Montserrat" w:hAnsi="Montserrat"/>
          <w:sz w:val="24"/>
        </w:rPr>
        <w:tab/>
      </w:r>
      <w:r w:rsidRPr="00243812">
        <w:rPr>
          <w:rFonts w:ascii="Montserrat" w:hAnsi="Montserrat"/>
          <w:sz w:val="24"/>
        </w:rPr>
        <w:t>Significant of the manifestation of the focal presence in the world in its precision and asthetic as well as the resistance to interference or disruption.</w:t>
      </w:r>
      <w:r w:rsidR="006F60BF" w:rsidRPr="00243812">
        <w:rPr>
          <w:rFonts w:ascii="Montserrat" w:hAnsi="Montserrat"/>
          <w:sz w:val="24"/>
        </w:rPr>
        <w:t xml:space="preserve"> </w:t>
      </w:r>
      <w:r w:rsidRPr="00243812">
        <w:rPr>
          <w:rFonts w:ascii="Montserrat" w:hAnsi="Montserrat"/>
          <w:sz w:val="24"/>
        </w:rPr>
        <w:t>The quality and clarity of the body.</w:t>
      </w:r>
      <w:r w:rsidR="006F60BF" w:rsidRPr="00243812">
        <w:rPr>
          <w:rFonts w:ascii="Montserrat" w:hAnsi="Montserrat"/>
          <w:sz w:val="24"/>
        </w:rPr>
        <w:t xml:space="preserve"> </w:t>
      </w:r>
      <w:r w:rsidRPr="00243812">
        <w:rPr>
          <w:rFonts w:ascii="Montserrat" w:hAnsi="Montserrat"/>
          <w:sz w:val="24"/>
        </w:rPr>
        <w:t>This is a character's attractiveness, general health and endurance.</w:t>
      </w:r>
      <w:r w:rsidR="006F60BF" w:rsidRPr="00243812">
        <w:rPr>
          <w:rFonts w:ascii="Montserrat" w:hAnsi="Montserrat"/>
          <w:sz w:val="24"/>
        </w:rPr>
        <w:t xml:space="preserve"> </w:t>
      </w:r>
      <w:r w:rsidRPr="00243812">
        <w:rPr>
          <w:rFonts w:ascii="Montserrat" w:hAnsi="Montserrat"/>
          <w:sz w:val="24"/>
        </w:rPr>
        <w:t>This rating is a true and obvious state of being, as opposed to those who have an unhealthy beauty or seeming disfigurement; the character with a high Design will be attractive in some way even if he or she is also disfigured by conventional measures, while the low rated but beautiful one will appear to be somehow unappealing.</w:t>
      </w:r>
    </w:p>
    <w:p w14:paraId="16C19C17" w14:textId="2221ACFF" w:rsidR="004E739B" w:rsidRPr="00243812" w:rsidRDefault="00243812" w:rsidP="00F01A18">
      <w:pPr>
        <w:pStyle w:val="NoSpacing"/>
        <w:rPr>
          <w:rFonts w:ascii="Montserrat" w:hAnsi="Montserrat"/>
          <w:sz w:val="24"/>
        </w:rPr>
      </w:pPr>
      <w:r w:rsidRPr="00243812">
        <w:rPr>
          <w:rFonts w:ascii="Montserrat" w:hAnsi="Montserrat"/>
          <w:sz w:val="24"/>
        </w:rPr>
        <w:t>VERGE</w:t>
      </w:r>
      <w:r w:rsidRPr="00243812">
        <w:rPr>
          <w:rFonts w:ascii="Montserrat" w:hAnsi="Montserrat"/>
          <w:sz w:val="24"/>
        </w:rPr>
        <w:tab/>
        <w:t>VECTOR</w:t>
      </w:r>
      <w:r w:rsidR="006F60BF" w:rsidRPr="00243812">
        <w:rPr>
          <w:rFonts w:ascii="Montserrat" w:hAnsi="Montserrat"/>
          <w:sz w:val="24"/>
        </w:rPr>
        <w:tab/>
      </w:r>
      <w:r w:rsidRPr="00243812">
        <w:rPr>
          <w:rFonts w:ascii="Montserrat" w:hAnsi="Montserrat"/>
          <w:sz w:val="24"/>
        </w:rPr>
        <w:t>Significant of abilities not normally manifest in one's actions, the capacity to move indirectly through space to distinct points as in dreaming irrespective of probabile paths.</w:t>
      </w:r>
      <w:r w:rsidR="006F60BF" w:rsidRPr="00243812">
        <w:rPr>
          <w:rFonts w:ascii="Montserrat" w:hAnsi="Montserrat"/>
          <w:sz w:val="24"/>
        </w:rPr>
        <w:t xml:space="preserve"> </w:t>
      </w:r>
      <w:r w:rsidRPr="00243812">
        <w:rPr>
          <w:rFonts w:ascii="Montserrat" w:hAnsi="Montserrat"/>
          <w:sz w:val="24"/>
        </w:rPr>
        <w:t>This ability has one or two practical uses for the character in its base rating, however.</w:t>
      </w:r>
      <w:r w:rsidR="006F60BF" w:rsidRPr="00243812">
        <w:rPr>
          <w:rFonts w:ascii="Montserrat" w:hAnsi="Montserrat"/>
          <w:sz w:val="24"/>
        </w:rPr>
        <w:t xml:space="preserve"> </w:t>
      </w:r>
      <w:r w:rsidRPr="00243812">
        <w:rPr>
          <w:rFonts w:ascii="Montserrat" w:hAnsi="Montserrat"/>
          <w:sz w:val="24"/>
        </w:rPr>
        <w:t>Useful for shifting attention or maintaining seperate attentions of various things occupying them, or second attention.</w:t>
      </w:r>
      <w:r w:rsidR="006F60BF" w:rsidRPr="00243812">
        <w:rPr>
          <w:rFonts w:ascii="Montserrat" w:hAnsi="Montserrat"/>
          <w:sz w:val="24"/>
        </w:rPr>
        <w:t xml:space="preserve"> </w:t>
      </w:r>
      <w:r w:rsidRPr="00243812">
        <w:rPr>
          <w:rFonts w:ascii="Montserrat" w:hAnsi="Montserrat"/>
          <w:sz w:val="24"/>
        </w:rPr>
        <w:t>The rating applies to the number of things the Character can keep in mind over long periods of time; the limit of seperate skills and practices one can study in the same period or projects that he can be involved in without losing track of them while away from them.</w:t>
      </w:r>
      <w:r w:rsidR="006F60BF" w:rsidRPr="00243812">
        <w:rPr>
          <w:rFonts w:ascii="Montserrat" w:hAnsi="Montserrat"/>
          <w:sz w:val="24"/>
        </w:rPr>
        <w:t xml:space="preserve"> </w:t>
      </w:r>
      <w:r w:rsidRPr="00243812">
        <w:rPr>
          <w:rFonts w:ascii="Montserrat" w:hAnsi="Montserrat"/>
          <w:sz w:val="24"/>
        </w:rPr>
        <w:t>This is a character's diversity rating.</w:t>
      </w:r>
    </w:p>
    <w:p w14:paraId="1C8DDDE6" w14:textId="09C080CD" w:rsidR="004E739B" w:rsidRPr="00243812" w:rsidRDefault="00243812" w:rsidP="00F01A18">
      <w:pPr>
        <w:pStyle w:val="NoSpacing"/>
        <w:rPr>
          <w:rFonts w:ascii="Montserrat" w:hAnsi="Montserrat"/>
          <w:sz w:val="24"/>
        </w:rPr>
      </w:pPr>
      <w:r w:rsidRPr="00243812">
        <w:rPr>
          <w:rFonts w:ascii="Montserrat" w:hAnsi="Montserrat"/>
          <w:sz w:val="24"/>
        </w:rPr>
        <w:t>TRACE</w:t>
      </w:r>
      <w:r w:rsidRPr="00243812">
        <w:rPr>
          <w:rFonts w:ascii="Montserrat" w:hAnsi="Montserrat"/>
          <w:sz w:val="24"/>
        </w:rPr>
        <w:tab/>
        <w:t>TEMPO</w:t>
      </w:r>
      <w:r w:rsidR="006F60BF" w:rsidRPr="00243812">
        <w:rPr>
          <w:rFonts w:ascii="Montserrat" w:hAnsi="Montserrat"/>
          <w:sz w:val="24"/>
        </w:rPr>
        <w:tab/>
      </w:r>
      <w:r w:rsidRPr="00243812">
        <w:rPr>
          <w:rFonts w:ascii="Montserrat" w:hAnsi="Montserrat"/>
          <w:sz w:val="24"/>
        </w:rPr>
        <w:t>Significant of abilities that are not manifest in normal life, the capacity to sidestep death or slide across the grain of realities at will. The rating of Tempo applies to the character's capacity for attention, as it is their attention that guides their being through the maze of possabilities along the track of reality.</w:t>
      </w:r>
      <w:r w:rsidR="006F60BF" w:rsidRPr="00243812">
        <w:rPr>
          <w:rFonts w:ascii="Montserrat" w:hAnsi="Montserrat"/>
          <w:sz w:val="24"/>
        </w:rPr>
        <w:t xml:space="preserve"> </w:t>
      </w:r>
      <w:r w:rsidRPr="00243812">
        <w:rPr>
          <w:rFonts w:ascii="Montserrat" w:hAnsi="Montserrat"/>
          <w:sz w:val="24"/>
        </w:rPr>
        <w:t>This attribute is the character's seperate reality and his capacity to grasp glimpses of power and note glitches in reality.</w:t>
      </w:r>
      <w:r w:rsidR="006F60BF" w:rsidRPr="00243812">
        <w:rPr>
          <w:rFonts w:ascii="Montserrat" w:hAnsi="Montserrat"/>
          <w:sz w:val="24"/>
        </w:rPr>
        <w:t xml:space="preserve"> </w:t>
      </w:r>
      <w:r w:rsidRPr="00243812">
        <w:rPr>
          <w:rFonts w:ascii="Montserrat" w:hAnsi="Montserrat"/>
          <w:sz w:val="24"/>
        </w:rPr>
        <w:t>People with high Tempo are good at finding things that other people misplace.</w:t>
      </w:r>
      <w:r w:rsidR="006F60BF" w:rsidRPr="00243812">
        <w:rPr>
          <w:rFonts w:ascii="Montserrat" w:hAnsi="Montserrat"/>
          <w:sz w:val="24"/>
        </w:rPr>
        <w:t xml:space="preserve"> </w:t>
      </w:r>
      <w:r w:rsidRPr="00243812">
        <w:rPr>
          <w:rFonts w:ascii="Montserrat" w:hAnsi="Montserrat"/>
          <w:sz w:val="24"/>
        </w:rPr>
        <w:t>Tempo is also memory and history; a grasp of what really happened.</w:t>
      </w:r>
      <w:r w:rsidR="006F60BF" w:rsidRPr="00243812">
        <w:rPr>
          <w:rFonts w:ascii="Montserrat" w:hAnsi="Montserrat"/>
          <w:sz w:val="24"/>
        </w:rPr>
        <w:t xml:space="preserve"> </w:t>
      </w:r>
      <w:r w:rsidRPr="00243812">
        <w:rPr>
          <w:rFonts w:ascii="Montserrat" w:hAnsi="Montserrat"/>
          <w:sz w:val="24"/>
        </w:rPr>
        <w:t>Also, tempo represents a character's ability to estimate future steps, or plan ahead.</w:t>
      </w:r>
    </w:p>
    <w:p w14:paraId="0986753C" w14:textId="77777777" w:rsidR="004E739B" w:rsidRPr="00243812" w:rsidRDefault="004E739B" w:rsidP="00F01A18">
      <w:pPr>
        <w:pStyle w:val="NoSpacing"/>
        <w:rPr>
          <w:rFonts w:ascii="Montserrat" w:hAnsi="Montserrat"/>
          <w:sz w:val="24"/>
        </w:rPr>
      </w:pPr>
    </w:p>
    <w:p w14:paraId="064C2683" w14:textId="359FA25F" w:rsidR="004E739B" w:rsidRPr="00243812" w:rsidRDefault="00243812" w:rsidP="00F01A18">
      <w:pPr>
        <w:pStyle w:val="NoSpacing"/>
        <w:rPr>
          <w:rFonts w:ascii="Montserrat" w:hAnsi="Montserrat"/>
          <w:sz w:val="24"/>
        </w:rPr>
      </w:pPr>
      <w:r w:rsidRPr="00243812">
        <w:rPr>
          <w:rFonts w:ascii="Montserrat" w:hAnsi="Montserrat"/>
          <w:sz w:val="24"/>
        </w:rPr>
        <w:t>VALUE</w:t>
      </w:r>
      <w:r w:rsidRPr="00243812">
        <w:rPr>
          <w:rFonts w:ascii="Montserrat" w:hAnsi="Montserrat"/>
          <w:sz w:val="24"/>
        </w:rPr>
        <w:tab/>
        <w:t>RATING</w:t>
      </w:r>
      <w:r w:rsidR="006F60BF" w:rsidRPr="00243812">
        <w:rPr>
          <w:rFonts w:ascii="Montserrat" w:hAnsi="Montserrat"/>
          <w:sz w:val="24"/>
        </w:rPr>
        <w:tab/>
      </w:r>
      <w:r w:rsidRPr="00243812">
        <w:rPr>
          <w:rFonts w:ascii="Montserrat" w:hAnsi="Montserrat"/>
          <w:sz w:val="24"/>
        </w:rPr>
        <w:t>The value is established by the exponentiated rating of the attribute for use in default organic contests.</w:t>
      </w:r>
      <w:r w:rsidR="006F60BF" w:rsidRPr="00243812">
        <w:rPr>
          <w:rFonts w:ascii="Montserrat" w:hAnsi="Montserrat"/>
          <w:sz w:val="24"/>
        </w:rPr>
        <w:t xml:space="preserve"> </w:t>
      </w:r>
      <w:r w:rsidRPr="00243812">
        <w:rPr>
          <w:rFonts w:ascii="Montserrat" w:hAnsi="Montserrat"/>
          <w:sz w:val="24"/>
        </w:rPr>
        <w:t>The rating is done according to dimension of access in manifestation from the threshold of the spirit and the comparative rating to the normal expression.</w:t>
      </w:r>
      <w:r w:rsidR="006F60BF" w:rsidRPr="00243812">
        <w:rPr>
          <w:rFonts w:ascii="Montserrat" w:hAnsi="Montserrat"/>
          <w:sz w:val="24"/>
        </w:rPr>
        <w:t xml:space="preserve"> </w:t>
      </w:r>
    </w:p>
    <w:p w14:paraId="326E2D68" w14:textId="77777777" w:rsidR="004E739B" w:rsidRPr="00243812" w:rsidRDefault="004E739B" w:rsidP="00F01A18">
      <w:pPr>
        <w:pStyle w:val="NoSpacing"/>
        <w:rPr>
          <w:rFonts w:ascii="Montserrat" w:hAnsi="Montserrat"/>
          <w:sz w:val="24"/>
        </w:rPr>
      </w:pPr>
    </w:p>
    <w:p w14:paraId="47D0C300" w14:textId="101426F7" w:rsidR="004E739B" w:rsidRPr="00243812" w:rsidRDefault="00243812" w:rsidP="00F01A18">
      <w:pPr>
        <w:pStyle w:val="NoSpacing"/>
        <w:rPr>
          <w:rFonts w:ascii="Montserrat" w:hAnsi="Montserrat"/>
          <w:sz w:val="24"/>
        </w:rPr>
      </w:pPr>
      <w:r w:rsidRPr="00243812">
        <w:rPr>
          <w:rFonts w:ascii="Montserrat" w:hAnsi="Montserrat"/>
          <w:sz w:val="24"/>
        </w:rPr>
        <w:t>EXPERIENCE</w:t>
      </w:r>
      <w:r w:rsidR="006F60BF" w:rsidRPr="00243812">
        <w:rPr>
          <w:rFonts w:ascii="Montserrat" w:hAnsi="Montserrat"/>
          <w:sz w:val="24"/>
        </w:rPr>
        <w:tab/>
      </w:r>
      <w:r w:rsidRPr="00243812">
        <w:rPr>
          <w:rFonts w:ascii="Montserrat" w:hAnsi="Montserrat"/>
          <w:sz w:val="24"/>
        </w:rPr>
        <w:t>Experience is the amount of your potential you have applied to your life; training, trial, enjoyment, observation, and the like.</w:t>
      </w:r>
      <w:r w:rsidR="006F60BF" w:rsidRPr="00243812">
        <w:rPr>
          <w:rFonts w:ascii="Montserrat" w:hAnsi="Montserrat"/>
          <w:sz w:val="24"/>
        </w:rPr>
        <w:t xml:space="preserve"> </w:t>
      </w:r>
      <w:r w:rsidRPr="00243812">
        <w:rPr>
          <w:rFonts w:ascii="Montserrat" w:hAnsi="Montserrat"/>
          <w:sz w:val="24"/>
        </w:rPr>
        <w:t>Experience represents how much of your self you have mastered and explored.</w:t>
      </w:r>
      <w:r w:rsidR="006F60BF" w:rsidRPr="00243812">
        <w:rPr>
          <w:rFonts w:ascii="Montserrat" w:hAnsi="Montserrat"/>
          <w:sz w:val="24"/>
        </w:rPr>
        <w:t xml:space="preserve"> </w:t>
      </w:r>
      <w:r w:rsidRPr="00243812">
        <w:rPr>
          <w:rFonts w:ascii="Montserrat" w:hAnsi="Montserrat"/>
          <w:sz w:val="24"/>
        </w:rPr>
        <w:t>Experience is also the coin for all that you can do with the perspective you have gained.</w:t>
      </w:r>
    </w:p>
    <w:p w14:paraId="2ED5B722" w14:textId="77777777" w:rsidR="004E739B" w:rsidRPr="00243812" w:rsidRDefault="004E739B" w:rsidP="00F01A18">
      <w:pPr>
        <w:pStyle w:val="NoSpacing"/>
        <w:rPr>
          <w:rFonts w:ascii="Montserrat" w:hAnsi="Montserrat"/>
          <w:sz w:val="24"/>
        </w:rPr>
      </w:pPr>
    </w:p>
    <w:p w14:paraId="57DF6EEA" w14:textId="37E04BE9" w:rsidR="004E739B" w:rsidRPr="00243812" w:rsidRDefault="00243812" w:rsidP="00F01A18">
      <w:pPr>
        <w:pStyle w:val="NoSpacing"/>
        <w:rPr>
          <w:rFonts w:ascii="Montserrat" w:hAnsi="Montserrat"/>
          <w:sz w:val="24"/>
        </w:rPr>
      </w:pPr>
      <w:r w:rsidRPr="00243812">
        <w:rPr>
          <w:rFonts w:ascii="Montserrat" w:hAnsi="Montserrat"/>
          <w:sz w:val="24"/>
        </w:rPr>
        <w:t>OBLIGATION</w:t>
      </w:r>
      <w:r w:rsidR="006F60BF" w:rsidRPr="00243812">
        <w:rPr>
          <w:rFonts w:ascii="Montserrat" w:hAnsi="Montserrat"/>
          <w:sz w:val="24"/>
        </w:rPr>
        <w:tab/>
      </w:r>
      <w:r w:rsidRPr="00243812">
        <w:rPr>
          <w:rFonts w:ascii="Montserrat" w:hAnsi="Montserrat"/>
          <w:sz w:val="24"/>
        </w:rPr>
        <w:t>Obligation is the amount of your potential you have borrowed against.</w:t>
      </w:r>
      <w:r w:rsidR="006F60BF" w:rsidRPr="00243812">
        <w:rPr>
          <w:rFonts w:ascii="Montserrat" w:hAnsi="Montserrat"/>
          <w:sz w:val="24"/>
        </w:rPr>
        <w:t xml:space="preserve"> </w:t>
      </w:r>
      <w:r w:rsidRPr="00243812">
        <w:rPr>
          <w:rFonts w:ascii="Montserrat" w:hAnsi="Montserrat"/>
          <w:sz w:val="24"/>
        </w:rPr>
        <w:t>It is the amount of your future you have traded away for liberties in the present.</w:t>
      </w:r>
      <w:r w:rsidR="006F60BF" w:rsidRPr="00243812">
        <w:rPr>
          <w:rFonts w:ascii="Montserrat" w:hAnsi="Montserrat"/>
          <w:sz w:val="24"/>
        </w:rPr>
        <w:t xml:space="preserve"> </w:t>
      </w:r>
      <w:r w:rsidRPr="00243812">
        <w:rPr>
          <w:rFonts w:ascii="Montserrat" w:hAnsi="Montserrat"/>
          <w:sz w:val="24"/>
        </w:rPr>
        <w:t>Obligation can only be paid and countered by experience.</w:t>
      </w:r>
      <w:r w:rsidR="006F60BF" w:rsidRPr="00243812">
        <w:rPr>
          <w:rFonts w:ascii="Montserrat" w:hAnsi="Montserrat"/>
          <w:sz w:val="24"/>
        </w:rPr>
        <w:t xml:space="preserve"> </w:t>
      </w:r>
      <w:r w:rsidRPr="00243812">
        <w:rPr>
          <w:rFonts w:ascii="Montserrat" w:hAnsi="Montserrat"/>
          <w:sz w:val="24"/>
        </w:rPr>
        <w:t>If obligation ever exceeds your experience than your life becomes subject to other forces around you.</w:t>
      </w:r>
      <w:r w:rsidR="006F60BF" w:rsidRPr="00243812">
        <w:rPr>
          <w:rFonts w:ascii="Montserrat" w:hAnsi="Montserrat"/>
          <w:sz w:val="24"/>
        </w:rPr>
        <w:t xml:space="preserve"> </w:t>
      </w:r>
      <w:r w:rsidRPr="00243812">
        <w:rPr>
          <w:rFonts w:ascii="Montserrat" w:hAnsi="Montserrat"/>
          <w:sz w:val="24"/>
        </w:rPr>
        <w:t>When you use up the experience which is allotted to you and run into your obligation, you can no longer grow and quickly wither away.</w:t>
      </w:r>
    </w:p>
    <w:p w14:paraId="31AEDF80" w14:textId="77777777" w:rsidR="004E739B" w:rsidRPr="00243812" w:rsidRDefault="004E739B" w:rsidP="00F01A18">
      <w:pPr>
        <w:pStyle w:val="NoSpacing"/>
        <w:rPr>
          <w:rFonts w:ascii="Montserrat" w:hAnsi="Montserrat"/>
          <w:sz w:val="24"/>
        </w:rPr>
      </w:pPr>
    </w:p>
    <w:p w14:paraId="1CC0F8D6" w14:textId="7A2EAA34" w:rsidR="004E739B" w:rsidRPr="00243812" w:rsidRDefault="00243812" w:rsidP="00F01A18">
      <w:pPr>
        <w:pStyle w:val="NoSpacing"/>
        <w:rPr>
          <w:rFonts w:ascii="Montserrat" w:hAnsi="Montserrat"/>
          <w:sz w:val="24"/>
        </w:rPr>
      </w:pPr>
      <w:r w:rsidRPr="00243812">
        <w:rPr>
          <w:rFonts w:ascii="Montserrat" w:hAnsi="Montserrat"/>
          <w:sz w:val="24"/>
        </w:rPr>
        <w:t>EQUILIBRIUM</w:t>
      </w:r>
      <w:r w:rsidR="006F60BF" w:rsidRPr="00243812">
        <w:rPr>
          <w:rFonts w:ascii="Montserrat" w:hAnsi="Montserrat"/>
          <w:sz w:val="24"/>
        </w:rPr>
        <w:tab/>
      </w:r>
      <w:r w:rsidRPr="00243812">
        <w:rPr>
          <w:rFonts w:ascii="Montserrat" w:hAnsi="Montserrat"/>
          <w:sz w:val="24"/>
        </w:rPr>
        <w:t>Equilibrium is the balance you maintain in your grasp of reality.</w:t>
      </w:r>
      <w:r w:rsidR="006F60BF" w:rsidRPr="00243812">
        <w:rPr>
          <w:rFonts w:ascii="Montserrat" w:hAnsi="Montserrat"/>
          <w:sz w:val="24"/>
        </w:rPr>
        <w:t xml:space="preserve"> </w:t>
      </w:r>
      <w:r w:rsidRPr="00243812">
        <w:rPr>
          <w:rFonts w:ascii="Montserrat" w:hAnsi="Montserrat"/>
          <w:sz w:val="24"/>
        </w:rPr>
        <w:t>Every time it drops to zero you pick up some fault.</w:t>
      </w:r>
      <w:r w:rsidR="006F60BF" w:rsidRPr="00243812">
        <w:rPr>
          <w:rFonts w:ascii="Montserrat" w:hAnsi="Montserrat"/>
          <w:sz w:val="24"/>
        </w:rPr>
        <w:t xml:space="preserve"> </w:t>
      </w:r>
      <w:r w:rsidRPr="00243812">
        <w:rPr>
          <w:rFonts w:ascii="Montserrat" w:hAnsi="Montserrat"/>
          <w:sz w:val="24"/>
        </w:rPr>
        <w:t>Every time it reaches a hundred, you erase a fault.</w:t>
      </w:r>
      <w:r w:rsidR="006F60BF" w:rsidRPr="00243812">
        <w:rPr>
          <w:rFonts w:ascii="Montserrat" w:hAnsi="Montserrat"/>
          <w:sz w:val="24"/>
        </w:rPr>
        <w:t xml:space="preserve"> </w:t>
      </w:r>
      <w:r w:rsidRPr="00243812">
        <w:rPr>
          <w:rFonts w:ascii="Montserrat" w:hAnsi="Montserrat"/>
          <w:sz w:val="24"/>
        </w:rPr>
        <w:t>In some this represents sanity, or sobriety.</w:t>
      </w:r>
      <w:r w:rsidR="006F60BF" w:rsidRPr="00243812">
        <w:rPr>
          <w:rFonts w:ascii="Montserrat" w:hAnsi="Montserrat"/>
          <w:sz w:val="24"/>
        </w:rPr>
        <w:t xml:space="preserve"> </w:t>
      </w:r>
    </w:p>
    <w:p w14:paraId="3216DA39" w14:textId="77777777" w:rsidR="004E739B" w:rsidRPr="00243812" w:rsidRDefault="004E739B" w:rsidP="00F01A18">
      <w:pPr>
        <w:pStyle w:val="NoSpacing"/>
        <w:rPr>
          <w:rFonts w:ascii="Montserrat" w:hAnsi="Montserrat"/>
          <w:sz w:val="24"/>
        </w:rPr>
      </w:pPr>
    </w:p>
    <w:p w14:paraId="31BE8431" w14:textId="3F8F6758" w:rsidR="004E739B" w:rsidRPr="00243812" w:rsidRDefault="00243812" w:rsidP="00F01A18">
      <w:pPr>
        <w:pStyle w:val="NoSpacing"/>
        <w:rPr>
          <w:rFonts w:ascii="Montserrat" w:hAnsi="Montserrat"/>
          <w:sz w:val="24"/>
        </w:rPr>
      </w:pPr>
      <w:r w:rsidRPr="00243812">
        <w:rPr>
          <w:rFonts w:ascii="Montserrat" w:hAnsi="Montserrat"/>
          <w:sz w:val="24"/>
        </w:rPr>
        <w:t>POTENTIAL</w:t>
      </w:r>
      <w:r w:rsidR="006F60BF" w:rsidRPr="00243812">
        <w:rPr>
          <w:rFonts w:ascii="Montserrat" w:hAnsi="Montserrat"/>
          <w:sz w:val="24"/>
        </w:rPr>
        <w:tab/>
      </w:r>
      <w:r w:rsidRPr="00243812">
        <w:rPr>
          <w:rFonts w:ascii="Montserrat" w:hAnsi="Montserrat"/>
          <w:sz w:val="24"/>
        </w:rPr>
        <w:t>Potential is the amount of energy the being has been alotted in its existence.</w:t>
      </w:r>
      <w:r w:rsidR="006F60BF" w:rsidRPr="00243812">
        <w:rPr>
          <w:rFonts w:ascii="Montserrat" w:hAnsi="Montserrat"/>
          <w:sz w:val="24"/>
        </w:rPr>
        <w:t xml:space="preserve"> </w:t>
      </w:r>
      <w:r w:rsidRPr="00243812">
        <w:rPr>
          <w:rFonts w:ascii="Montserrat" w:hAnsi="Montserrat"/>
          <w:sz w:val="24"/>
        </w:rPr>
        <w:t>Potential in a typical character is one order less than the value of the entity, E.</w:t>
      </w:r>
      <w:r w:rsidR="006F60BF" w:rsidRPr="00243812">
        <w:rPr>
          <w:rFonts w:ascii="Montserrat" w:hAnsi="Montserrat"/>
          <w:sz w:val="24"/>
        </w:rPr>
        <w:t xml:space="preserve"> </w:t>
      </w:r>
      <w:r w:rsidRPr="00243812">
        <w:rPr>
          <w:rFonts w:ascii="Montserrat" w:hAnsi="Montserrat"/>
          <w:sz w:val="24"/>
        </w:rPr>
        <w:t>Usually.</w:t>
      </w:r>
      <w:r w:rsidR="006F60BF" w:rsidRPr="00243812">
        <w:rPr>
          <w:rFonts w:ascii="Montserrat" w:hAnsi="Montserrat"/>
          <w:sz w:val="24"/>
        </w:rPr>
        <w:t xml:space="preserve"> </w:t>
      </w:r>
      <w:r w:rsidRPr="00243812">
        <w:rPr>
          <w:rFonts w:ascii="Montserrat" w:hAnsi="Montserrat"/>
          <w:sz w:val="24"/>
        </w:rPr>
        <w:t>The potential is the number of intents that can be executed.</w:t>
      </w:r>
      <w:r w:rsidR="006F60BF" w:rsidRPr="00243812">
        <w:rPr>
          <w:rFonts w:ascii="Montserrat" w:hAnsi="Montserrat"/>
          <w:sz w:val="24"/>
        </w:rPr>
        <w:t xml:space="preserve"> </w:t>
      </w:r>
      <w:r w:rsidRPr="00243812">
        <w:rPr>
          <w:rFonts w:ascii="Montserrat" w:hAnsi="Montserrat"/>
          <w:sz w:val="24"/>
        </w:rPr>
        <w:t>This equates to the significant experiences of an individual as expressed in his or her experience.</w:t>
      </w:r>
      <w:r w:rsidR="006F60BF" w:rsidRPr="00243812">
        <w:rPr>
          <w:rFonts w:ascii="Montserrat" w:hAnsi="Montserrat"/>
          <w:sz w:val="24"/>
        </w:rPr>
        <w:t xml:space="preserve"> </w:t>
      </w:r>
      <w:r w:rsidRPr="00243812">
        <w:rPr>
          <w:rFonts w:ascii="Montserrat" w:hAnsi="Montserrat"/>
          <w:sz w:val="24"/>
        </w:rPr>
        <w:t>Potential is based on one's I.</w:t>
      </w:r>
    </w:p>
    <w:p w14:paraId="74E20A37" w14:textId="77777777" w:rsidR="004E739B" w:rsidRPr="00243812" w:rsidRDefault="004E739B" w:rsidP="00F01A18">
      <w:pPr>
        <w:pStyle w:val="NoSpacing"/>
        <w:rPr>
          <w:rFonts w:ascii="Montserrat" w:hAnsi="Montserrat"/>
          <w:sz w:val="24"/>
        </w:rPr>
      </w:pPr>
    </w:p>
    <w:p w14:paraId="1EAEC596" w14:textId="259A5798" w:rsidR="004E739B" w:rsidRPr="00243812" w:rsidRDefault="00243812" w:rsidP="00F01A18">
      <w:pPr>
        <w:pStyle w:val="NoSpacing"/>
        <w:rPr>
          <w:rFonts w:ascii="Montserrat" w:hAnsi="Montserrat"/>
          <w:sz w:val="24"/>
        </w:rPr>
      </w:pPr>
      <w:r w:rsidRPr="00243812">
        <w:rPr>
          <w:rFonts w:ascii="Montserrat" w:hAnsi="Montserrat"/>
          <w:sz w:val="24"/>
        </w:rPr>
        <w:t>Since the ratings are in the ten to thirty range, a combat round is a minute with a typical two to six actions every six seconds.</w:t>
      </w:r>
      <w:r w:rsidR="006F60BF" w:rsidRPr="00243812">
        <w:rPr>
          <w:rFonts w:ascii="Montserrat" w:hAnsi="Montserrat"/>
          <w:sz w:val="24"/>
        </w:rPr>
        <w:t xml:space="preserve"> </w:t>
      </w:r>
      <w:r w:rsidRPr="00243812">
        <w:rPr>
          <w:rFonts w:ascii="Montserrat" w:hAnsi="Montserrat"/>
          <w:sz w:val="24"/>
        </w:rPr>
        <w:t>A character has the choice of an action or a reaction for the total of the encounter; thus an average of one to three attacks every six seconds and reletively the same dodges or movements.</w:t>
      </w:r>
      <w:r w:rsidR="006F60BF" w:rsidRPr="00243812">
        <w:rPr>
          <w:rFonts w:ascii="Montserrat" w:hAnsi="Montserrat"/>
          <w:sz w:val="24"/>
        </w:rPr>
        <w:t xml:space="preserve"> </w:t>
      </w:r>
      <w:r w:rsidRPr="00243812">
        <w:rPr>
          <w:rFonts w:ascii="Montserrat" w:hAnsi="Montserrat"/>
          <w:sz w:val="24"/>
        </w:rPr>
        <w:t>A movement is the same as the rating used; an attack movement is the distance of A in feet maximum.</w:t>
      </w:r>
      <w:r w:rsidR="006F60BF" w:rsidRPr="00243812">
        <w:rPr>
          <w:rFonts w:ascii="Montserrat" w:hAnsi="Montserrat"/>
          <w:sz w:val="24"/>
        </w:rPr>
        <w:t xml:space="preserve"> </w:t>
      </w:r>
      <w:r w:rsidRPr="00243812">
        <w:rPr>
          <w:rFonts w:ascii="Montserrat" w:hAnsi="Montserrat"/>
          <w:sz w:val="24"/>
        </w:rPr>
        <w:t>To move that far uses up an attack, and is basically a running tackle or jumping attack, while a half move would allow a more conventional attack with an advantage gained by the defender.</w:t>
      </w:r>
      <w:r w:rsidR="006F60BF" w:rsidRPr="00243812">
        <w:rPr>
          <w:rFonts w:ascii="Montserrat" w:hAnsi="Montserrat"/>
          <w:sz w:val="24"/>
        </w:rPr>
        <w:t xml:space="preserve"> </w:t>
      </w:r>
      <w:r w:rsidRPr="00243812">
        <w:rPr>
          <w:rFonts w:ascii="Montserrat" w:hAnsi="Montserrat"/>
          <w:sz w:val="24"/>
        </w:rPr>
        <w:t>Habitual actions like running to evade, or a dodge are reflex based and one such reflexive action has a limit of that many feet as well.</w:t>
      </w:r>
    </w:p>
    <w:p w14:paraId="31DECAA8" w14:textId="77777777" w:rsidR="004E739B" w:rsidRPr="00243812" w:rsidRDefault="004E739B" w:rsidP="00F01A18">
      <w:pPr>
        <w:pStyle w:val="NoSpacing"/>
        <w:rPr>
          <w:rFonts w:ascii="Montserrat" w:hAnsi="Montserrat"/>
          <w:sz w:val="24"/>
        </w:rPr>
      </w:pPr>
    </w:p>
    <w:p w14:paraId="4B116D97" w14:textId="1D2B585B" w:rsidR="004E739B" w:rsidRPr="00243812" w:rsidRDefault="00243812" w:rsidP="00F01A18">
      <w:pPr>
        <w:pStyle w:val="NoSpacing"/>
        <w:rPr>
          <w:rFonts w:ascii="Montserrat" w:hAnsi="Montserrat"/>
          <w:sz w:val="24"/>
        </w:rPr>
      </w:pPr>
      <w:r w:rsidRPr="00243812">
        <w:rPr>
          <w:rFonts w:ascii="Montserrat" w:hAnsi="Montserrat"/>
          <w:sz w:val="24"/>
        </w:rPr>
        <w:t>Another note, since a character can either be a dedicated soul or part of a group soul, there is a wide margin of potential to consider.</w:t>
      </w:r>
      <w:r w:rsidR="006F60BF" w:rsidRPr="00243812">
        <w:rPr>
          <w:rFonts w:ascii="Montserrat" w:hAnsi="Montserrat"/>
          <w:sz w:val="24"/>
        </w:rPr>
        <w:t xml:space="preserve"> </w:t>
      </w:r>
      <w:r w:rsidRPr="00243812">
        <w:rPr>
          <w:rFonts w:ascii="Montserrat" w:hAnsi="Montserrat"/>
          <w:sz w:val="24"/>
        </w:rPr>
        <w:t>In terms of experience and obligation, the character has the same potential as their potential is shared with the others, however, group characters share a link in this attribute and can pass impressions and experiences through to each other in dreams and as inspirations.</w:t>
      </w:r>
    </w:p>
    <w:p w14:paraId="76A61C88" w14:textId="77777777" w:rsidR="004E739B" w:rsidRPr="00243812" w:rsidRDefault="004E739B" w:rsidP="00F01A18">
      <w:pPr>
        <w:pStyle w:val="NoSpacing"/>
        <w:rPr>
          <w:rFonts w:ascii="Montserrat" w:hAnsi="Montserrat"/>
          <w:sz w:val="24"/>
        </w:rPr>
      </w:pPr>
    </w:p>
    <w:p w14:paraId="5DA19613" w14:textId="185195A2" w:rsidR="004E739B" w:rsidRPr="00243812" w:rsidRDefault="00243812" w:rsidP="00F01A18">
      <w:pPr>
        <w:pStyle w:val="NoSpacing"/>
        <w:rPr>
          <w:rFonts w:ascii="Montserrat" w:hAnsi="Montserrat"/>
          <w:sz w:val="24"/>
        </w:rPr>
      </w:pPr>
      <w:r w:rsidRPr="00243812">
        <w:rPr>
          <w:rFonts w:ascii="Montserrat" w:hAnsi="Montserrat"/>
          <w:sz w:val="24"/>
        </w:rPr>
        <w:t>Experience on a basis of 1000 exp per year works with the 100,000 potential of the average npc and an estimated 30% obligation leaving an average lifespan at seventy years.</w:t>
      </w:r>
      <w:r w:rsidR="006F60BF" w:rsidRPr="00243812">
        <w:rPr>
          <w:rFonts w:ascii="Montserrat" w:hAnsi="Montserrat"/>
          <w:sz w:val="24"/>
        </w:rPr>
        <w:t xml:space="preserve"> </w:t>
      </w:r>
      <w:r w:rsidRPr="00243812">
        <w:rPr>
          <w:rFonts w:ascii="Montserrat" w:hAnsi="Montserrat"/>
          <w:sz w:val="24"/>
        </w:rPr>
        <w:t>A character pays for value of applied experience which is organically contested by opposition.</w:t>
      </w:r>
      <w:r w:rsidR="006F60BF" w:rsidRPr="00243812">
        <w:rPr>
          <w:rFonts w:ascii="Montserrat" w:hAnsi="Montserrat"/>
          <w:sz w:val="24"/>
        </w:rPr>
        <w:t xml:space="preserve"> </w:t>
      </w:r>
      <w:r w:rsidRPr="00243812">
        <w:rPr>
          <w:rFonts w:ascii="Montserrat" w:hAnsi="Montserrat"/>
          <w:sz w:val="24"/>
        </w:rPr>
        <w:t>A character has the advantage of a profile rating modifier to experience.</w:t>
      </w:r>
      <w:r w:rsidR="006F60BF" w:rsidRPr="00243812">
        <w:rPr>
          <w:rFonts w:ascii="Montserrat" w:hAnsi="Montserrat"/>
          <w:sz w:val="24"/>
        </w:rPr>
        <w:t xml:space="preserve"> </w:t>
      </w:r>
      <w:r w:rsidRPr="00243812">
        <w:rPr>
          <w:rFonts w:ascii="Montserrat" w:hAnsi="Montserrat"/>
          <w:sz w:val="24"/>
        </w:rPr>
        <w:t>Contests are based on opposing skill values - a character defends with a tenth of his ability as he is not aware of exactly what to expect - rolled on three die six.</w:t>
      </w:r>
      <w:r w:rsidR="006F60BF" w:rsidRPr="00243812">
        <w:rPr>
          <w:rFonts w:ascii="Montserrat" w:hAnsi="Montserrat"/>
          <w:sz w:val="24"/>
        </w:rPr>
        <w:t xml:space="preserve"> </w:t>
      </w:r>
      <w:r w:rsidRPr="00243812">
        <w:rPr>
          <w:rFonts w:ascii="Montserrat" w:hAnsi="Montserrat"/>
          <w:sz w:val="24"/>
        </w:rPr>
        <w:t>The attacker divides his ability by the defending value to get a number representing the target success number.</w:t>
      </w:r>
    </w:p>
    <w:p w14:paraId="1B073CBC" w14:textId="77777777" w:rsidR="004E739B" w:rsidRPr="00243812" w:rsidRDefault="004E739B" w:rsidP="00F01A18">
      <w:pPr>
        <w:pStyle w:val="NoSpacing"/>
        <w:rPr>
          <w:rFonts w:ascii="Montserrat" w:hAnsi="Montserrat"/>
          <w:sz w:val="24"/>
        </w:rPr>
      </w:pPr>
    </w:p>
    <w:p w14:paraId="7FB1A600" w14:textId="15D4357B" w:rsidR="004E739B" w:rsidRPr="00243812" w:rsidRDefault="00243812" w:rsidP="00F01A18">
      <w:pPr>
        <w:pStyle w:val="NoSpacing"/>
        <w:rPr>
          <w:rFonts w:ascii="Montserrat" w:hAnsi="Montserrat"/>
          <w:sz w:val="24"/>
        </w:rPr>
      </w:pPr>
      <w:r w:rsidRPr="00243812">
        <w:rPr>
          <w:rFonts w:ascii="Montserrat" w:hAnsi="Montserrat"/>
          <w:sz w:val="24"/>
        </w:rPr>
        <w:t>The amount by which an action succeeds is the effect value.</w:t>
      </w:r>
      <w:r w:rsidR="006F60BF" w:rsidRPr="00243812">
        <w:rPr>
          <w:rFonts w:ascii="Montserrat" w:hAnsi="Montserrat"/>
          <w:sz w:val="24"/>
        </w:rPr>
        <w:t xml:space="preserve"> </w:t>
      </w:r>
      <w:r w:rsidRPr="00243812">
        <w:rPr>
          <w:rFonts w:ascii="Montserrat" w:hAnsi="Montserrat"/>
          <w:sz w:val="24"/>
        </w:rPr>
        <w:t>This value is used to determine the accuracy of intent.</w:t>
      </w:r>
      <w:r w:rsidR="006F60BF" w:rsidRPr="00243812">
        <w:rPr>
          <w:rFonts w:ascii="Montserrat" w:hAnsi="Montserrat"/>
          <w:sz w:val="24"/>
        </w:rPr>
        <w:t xml:space="preserve"> </w:t>
      </w:r>
      <w:r w:rsidRPr="00243812">
        <w:rPr>
          <w:rFonts w:ascii="Montserrat" w:hAnsi="Montserrat"/>
          <w:sz w:val="24"/>
        </w:rPr>
        <w:t>In combat it determines the result of automatic aiming; the desire to hit a vital area.</w:t>
      </w:r>
      <w:r w:rsidR="006F60BF" w:rsidRPr="00243812">
        <w:rPr>
          <w:rFonts w:ascii="Montserrat" w:hAnsi="Montserrat"/>
          <w:sz w:val="24"/>
        </w:rPr>
        <w:t xml:space="preserve"> </w:t>
      </w:r>
      <w:r w:rsidRPr="00243812">
        <w:rPr>
          <w:rFonts w:ascii="Montserrat" w:hAnsi="Montserrat"/>
          <w:sz w:val="24"/>
        </w:rPr>
        <w:t>Accuracy is important as it allows one's actions to have the desired effect.</w:t>
      </w:r>
      <w:r w:rsidR="006F60BF" w:rsidRPr="00243812">
        <w:rPr>
          <w:rFonts w:ascii="Montserrat" w:hAnsi="Montserrat"/>
          <w:sz w:val="24"/>
        </w:rPr>
        <w:t xml:space="preserve"> </w:t>
      </w:r>
      <w:r w:rsidRPr="00243812">
        <w:rPr>
          <w:rFonts w:ascii="Montserrat" w:hAnsi="Montserrat"/>
          <w:sz w:val="24"/>
        </w:rPr>
        <w:t>As characters gain experience in abilities and acheive higher thresholds of access in their attributes, they begin to approach perfect accuracy.</w:t>
      </w:r>
      <w:r w:rsidR="006F60BF" w:rsidRPr="00243812">
        <w:rPr>
          <w:rFonts w:ascii="Montserrat" w:hAnsi="Montserrat"/>
          <w:sz w:val="24"/>
        </w:rPr>
        <w:t xml:space="preserve"> </w:t>
      </w:r>
      <w:r w:rsidRPr="00243812">
        <w:rPr>
          <w:rFonts w:ascii="Montserrat" w:hAnsi="Montserrat"/>
          <w:sz w:val="24"/>
        </w:rPr>
        <w:t>A success by one indicates that the general goal was attained.</w:t>
      </w:r>
      <w:r w:rsidR="006F60BF" w:rsidRPr="00243812">
        <w:rPr>
          <w:rFonts w:ascii="Montserrat" w:hAnsi="Montserrat"/>
          <w:sz w:val="24"/>
        </w:rPr>
        <w:t xml:space="preserve"> </w:t>
      </w:r>
      <w:r w:rsidRPr="00243812">
        <w:rPr>
          <w:rFonts w:ascii="Montserrat" w:hAnsi="Montserrat"/>
          <w:sz w:val="24"/>
        </w:rPr>
        <w:t>A success by at least ten indicates that the general area of focus was hit.</w:t>
      </w:r>
      <w:r w:rsidR="006F60BF" w:rsidRPr="00243812">
        <w:rPr>
          <w:rFonts w:ascii="Montserrat" w:hAnsi="Montserrat"/>
          <w:sz w:val="24"/>
        </w:rPr>
        <w:t xml:space="preserve"> </w:t>
      </w:r>
      <w:r w:rsidRPr="00243812">
        <w:rPr>
          <w:rFonts w:ascii="Montserrat" w:hAnsi="Montserrat"/>
          <w:sz w:val="24"/>
        </w:rPr>
        <w:t>To succeed by a hundred means that you hit dead on to your intent.</w:t>
      </w:r>
      <w:r w:rsidR="006F60BF" w:rsidRPr="00243812">
        <w:rPr>
          <w:rFonts w:ascii="Montserrat" w:hAnsi="Montserrat"/>
          <w:sz w:val="24"/>
        </w:rPr>
        <w:t xml:space="preserve"> </w:t>
      </w:r>
      <w:r w:rsidRPr="00243812">
        <w:rPr>
          <w:rFonts w:ascii="Montserrat" w:hAnsi="Montserrat"/>
          <w:sz w:val="24"/>
        </w:rPr>
        <w:t>The next order, success by a thousand is so impressive as to split hairs over.</w:t>
      </w:r>
      <w:r w:rsidR="006F60BF" w:rsidRPr="00243812">
        <w:rPr>
          <w:rFonts w:ascii="Montserrat" w:hAnsi="Montserrat"/>
          <w:sz w:val="24"/>
        </w:rPr>
        <w:t xml:space="preserve"> </w:t>
      </w:r>
      <w:r w:rsidRPr="00243812">
        <w:rPr>
          <w:rFonts w:ascii="Montserrat" w:hAnsi="Montserrat"/>
          <w:sz w:val="24"/>
        </w:rPr>
        <w:t>The particular difference between powers of ten is still relevant as there are often difficulty modifiers to account for in an attempt.</w:t>
      </w:r>
    </w:p>
    <w:p w14:paraId="5D3A468F" w14:textId="77777777" w:rsidR="004E739B" w:rsidRPr="00243812" w:rsidRDefault="004E739B" w:rsidP="00F01A18">
      <w:pPr>
        <w:pStyle w:val="NoSpacing"/>
        <w:rPr>
          <w:rFonts w:ascii="Montserrat" w:hAnsi="Montserrat"/>
          <w:sz w:val="24"/>
        </w:rPr>
      </w:pPr>
    </w:p>
    <w:p w14:paraId="1FB1BFD5" w14:textId="4589C4E3" w:rsidR="004E739B" w:rsidRPr="00243812" w:rsidRDefault="00243812" w:rsidP="00F01A18">
      <w:pPr>
        <w:pStyle w:val="NoSpacing"/>
        <w:rPr>
          <w:rFonts w:ascii="Montserrat" w:hAnsi="Montserrat"/>
          <w:sz w:val="24"/>
        </w:rPr>
      </w:pPr>
      <w:r w:rsidRPr="00243812">
        <w:rPr>
          <w:rFonts w:ascii="Montserrat" w:hAnsi="Montserrat"/>
          <w:sz w:val="24"/>
        </w:rPr>
        <w:t>Threshold points are noted on the order of being as tenths but do not apply to the attribute exponents.</w:t>
      </w:r>
      <w:r w:rsidR="006F60BF" w:rsidRPr="00243812">
        <w:rPr>
          <w:rFonts w:ascii="Montserrat" w:hAnsi="Montserrat"/>
          <w:sz w:val="24"/>
        </w:rPr>
        <w:t xml:space="preserve"> </w:t>
      </w:r>
      <w:r w:rsidRPr="00243812">
        <w:rPr>
          <w:rFonts w:ascii="Montserrat" w:hAnsi="Montserrat"/>
          <w:sz w:val="24"/>
        </w:rPr>
        <w:t>The exponent on the attribute is representative of a power of ten as a value.</w:t>
      </w:r>
      <w:r w:rsidR="006F60BF" w:rsidRPr="00243812">
        <w:rPr>
          <w:rFonts w:ascii="Montserrat" w:hAnsi="Montserrat"/>
          <w:sz w:val="24"/>
        </w:rPr>
        <w:t xml:space="preserve"> </w:t>
      </w:r>
      <w:r w:rsidRPr="00243812">
        <w:rPr>
          <w:rFonts w:ascii="Montserrat" w:hAnsi="Montserrat"/>
          <w:sz w:val="24"/>
        </w:rPr>
        <w:t>Even as the attribute orders are, characters of any significant rating to break the mold for action and reaction bases.</w:t>
      </w:r>
      <w:r w:rsidR="006F60BF" w:rsidRPr="00243812">
        <w:rPr>
          <w:rFonts w:ascii="Montserrat" w:hAnsi="Montserrat"/>
          <w:sz w:val="24"/>
        </w:rPr>
        <w:t xml:space="preserve"> </w:t>
      </w:r>
      <w:r w:rsidRPr="00243812">
        <w:rPr>
          <w:rFonts w:ascii="Montserrat" w:hAnsi="Montserrat"/>
          <w:sz w:val="24"/>
        </w:rPr>
        <w:t>Action and reaction bases establish the values of normal actions and habits, such as walking, swimming, running, and the like.</w:t>
      </w:r>
      <w:r w:rsidR="006F60BF" w:rsidRPr="00243812">
        <w:rPr>
          <w:rFonts w:ascii="Montserrat" w:hAnsi="Montserrat"/>
          <w:sz w:val="24"/>
        </w:rPr>
        <w:t xml:space="preserve"> </w:t>
      </w:r>
      <w:r w:rsidRPr="00243812">
        <w:rPr>
          <w:rFonts w:ascii="Montserrat" w:hAnsi="Montserrat"/>
          <w:sz w:val="24"/>
        </w:rPr>
        <w:t>Normal reflexes are much the same.</w:t>
      </w:r>
      <w:r w:rsidR="006F60BF" w:rsidRPr="00243812">
        <w:rPr>
          <w:rFonts w:ascii="Montserrat" w:hAnsi="Montserrat"/>
          <w:sz w:val="24"/>
        </w:rPr>
        <w:t xml:space="preserve"> </w:t>
      </w:r>
      <w:r w:rsidRPr="00243812">
        <w:rPr>
          <w:rFonts w:ascii="Montserrat" w:hAnsi="Montserrat"/>
          <w:sz w:val="24"/>
        </w:rPr>
        <w:t>Fighting abilities and trained reflexes are not covered by these two attribute bases, unless a character has no applicable abilities.</w:t>
      </w:r>
      <w:r w:rsidR="006F60BF" w:rsidRPr="00243812">
        <w:rPr>
          <w:rFonts w:ascii="Montserrat" w:hAnsi="Montserrat"/>
          <w:sz w:val="24"/>
        </w:rPr>
        <w:t xml:space="preserve"> </w:t>
      </w:r>
      <w:r w:rsidRPr="00243812">
        <w:rPr>
          <w:rFonts w:ascii="Montserrat" w:hAnsi="Montserrat"/>
          <w:sz w:val="24"/>
        </w:rPr>
        <w:t>As such the values are worth half against a trained opponant.</w:t>
      </w:r>
      <w:r w:rsidR="006F60BF" w:rsidRPr="00243812">
        <w:rPr>
          <w:rFonts w:ascii="Montserrat" w:hAnsi="Montserrat"/>
          <w:sz w:val="24"/>
        </w:rPr>
        <w:t xml:space="preserve"> </w:t>
      </w:r>
      <w:r w:rsidRPr="00243812">
        <w:rPr>
          <w:rFonts w:ascii="Montserrat" w:hAnsi="Montserrat"/>
          <w:sz w:val="24"/>
        </w:rPr>
        <w:t>Power is based off of I, and contested understanding is based off of E.</w:t>
      </w:r>
      <w:r w:rsidR="006F60BF" w:rsidRPr="00243812">
        <w:rPr>
          <w:rFonts w:ascii="Montserrat" w:hAnsi="Montserrat"/>
          <w:sz w:val="24"/>
        </w:rPr>
        <w:t xml:space="preserve"> </w:t>
      </w:r>
      <w:r w:rsidRPr="00243812">
        <w:rPr>
          <w:rFonts w:ascii="Montserrat" w:hAnsi="Montserrat"/>
          <w:sz w:val="24"/>
        </w:rPr>
        <w:t>Damage resistance is contested off of D as a base against broad or abstract disruptions.</w:t>
      </w:r>
      <w:r w:rsidR="006F60BF" w:rsidRPr="00243812">
        <w:rPr>
          <w:rFonts w:ascii="Montserrat" w:hAnsi="Montserrat"/>
          <w:sz w:val="24"/>
        </w:rPr>
        <w:t xml:space="preserve"> </w:t>
      </w:r>
      <w:r w:rsidRPr="00243812">
        <w:rPr>
          <w:rFonts w:ascii="Montserrat" w:hAnsi="Montserrat"/>
          <w:sz w:val="24"/>
        </w:rPr>
        <w:t>D also can act as an endurance base.</w:t>
      </w:r>
    </w:p>
    <w:p w14:paraId="011906BB" w14:textId="77777777" w:rsidR="004E739B" w:rsidRPr="00243812" w:rsidRDefault="004E739B" w:rsidP="00F01A18">
      <w:pPr>
        <w:pStyle w:val="NoSpacing"/>
        <w:rPr>
          <w:rFonts w:ascii="Montserrat" w:hAnsi="Montserrat"/>
          <w:sz w:val="24"/>
        </w:rPr>
      </w:pPr>
    </w:p>
    <w:p w14:paraId="3823D7D3" w14:textId="6D915E83" w:rsidR="004E739B" w:rsidRPr="00243812" w:rsidRDefault="00243812" w:rsidP="00F01A18">
      <w:pPr>
        <w:pStyle w:val="NoSpacing"/>
        <w:rPr>
          <w:rFonts w:ascii="Montserrat" w:hAnsi="Montserrat"/>
          <w:sz w:val="24"/>
        </w:rPr>
      </w:pPr>
      <w:r w:rsidRPr="00243812">
        <w:rPr>
          <w:rFonts w:ascii="Montserrat" w:hAnsi="Montserrat"/>
          <w:sz w:val="24"/>
        </w:rPr>
        <w:t>The entire character is paid for from the ground up.</w:t>
      </w:r>
      <w:r w:rsidR="006F60BF" w:rsidRPr="00243812">
        <w:rPr>
          <w:rFonts w:ascii="Montserrat" w:hAnsi="Montserrat"/>
          <w:sz w:val="24"/>
        </w:rPr>
        <w:t xml:space="preserve"> </w:t>
      </w:r>
      <w:r w:rsidRPr="00243812">
        <w:rPr>
          <w:rFonts w:ascii="Montserrat" w:hAnsi="Montserrat"/>
          <w:sz w:val="24"/>
        </w:rPr>
        <w:t>Attributes cost a hundred potential per point while ability values are ten experience for one active point per ability.</w:t>
      </w:r>
      <w:r w:rsidR="006F60BF" w:rsidRPr="00243812">
        <w:rPr>
          <w:rFonts w:ascii="Montserrat" w:hAnsi="Montserrat"/>
          <w:sz w:val="24"/>
        </w:rPr>
        <w:t xml:space="preserve"> </w:t>
      </w:r>
      <w:r w:rsidRPr="00243812">
        <w:rPr>
          <w:rFonts w:ascii="Montserrat" w:hAnsi="Montserrat"/>
          <w:sz w:val="24"/>
        </w:rPr>
        <w:t>The cost may be paid for out of experience or against future obligation.</w:t>
      </w:r>
      <w:r w:rsidR="006F60BF" w:rsidRPr="00243812">
        <w:rPr>
          <w:rFonts w:ascii="Montserrat" w:hAnsi="Montserrat"/>
          <w:sz w:val="24"/>
        </w:rPr>
        <w:t xml:space="preserve"> </w:t>
      </w:r>
      <w:r w:rsidRPr="00243812">
        <w:rPr>
          <w:rFonts w:ascii="Montserrat" w:hAnsi="Montserrat"/>
          <w:sz w:val="24"/>
        </w:rPr>
        <w:t>Assets and resources cost obligation as a rule unless the character profile accounts for the benefit through experience.</w:t>
      </w:r>
      <w:r w:rsidR="006F60BF" w:rsidRPr="00243812">
        <w:rPr>
          <w:rFonts w:ascii="Montserrat" w:hAnsi="Montserrat"/>
          <w:sz w:val="24"/>
        </w:rPr>
        <w:t xml:space="preserve"> </w:t>
      </w:r>
      <w:r w:rsidRPr="00243812">
        <w:rPr>
          <w:rFonts w:ascii="Montserrat" w:hAnsi="Montserrat"/>
          <w:sz w:val="24"/>
        </w:rPr>
        <w:t>Experiences counted as ordeals or windfalls modify experience and obligation and such experiences are required to account for windfalls that have an easing nature to one's life.</w:t>
      </w:r>
      <w:r w:rsidR="006F60BF" w:rsidRPr="00243812">
        <w:rPr>
          <w:rFonts w:ascii="Montserrat" w:hAnsi="Montserrat"/>
          <w:sz w:val="24"/>
        </w:rPr>
        <w:t xml:space="preserve"> </w:t>
      </w:r>
      <w:r w:rsidRPr="00243812">
        <w:rPr>
          <w:rFonts w:ascii="Montserrat" w:hAnsi="Montserrat"/>
          <w:sz w:val="24"/>
        </w:rPr>
        <w:t>The rating for potential modifiers are the same as those originally established for experience.</w:t>
      </w:r>
      <w:r w:rsidR="006F60BF" w:rsidRPr="00243812">
        <w:rPr>
          <w:rFonts w:ascii="Montserrat" w:hAnsi="Montserrat"/>
          <w:sz w:val="24"/>
        </w:rPr>
        <w:t xml:space="preserve"> </w:t>
      </w:r>
    </w:p>
    <w:p w14:paraId="521B93B7" w14:textId="77777777" w:rsidR="004E739B" w:rsidRPr="00243812" w:rsidRDefault="004E739B" w:rsidP="00F01A18">
      <w:pPr>
        <w:pStyle w:val="NoSpacing"/>
        <w:rPr>
          <w:rFonts w:ascii="Montserrat" w:hAnsi="Montserrat"/>
          <w:sz w:val="24"/>
        </w:rPr>
      </w:pPr>
    </w:p>
    <w:p w14:paraId="06FEC586" w14:textId="55B2344D" w:rsidR="004E739B" w:rsidRPr="00243812" w:rsidRDefault="00243812" w:rsidP="00F01A18">
      <w:pPr>
        <w:pStyle w:val="NoSpacing"/>
        <w:rPr>
          <w:rFonts w:ascii="Montserrat" w:hAnsi="Montserrat"/>
          <w:sz w:val="24"/>
        </w:rPr>
      </w:pPr>
      <w:r w:rsidRPr="00243812">
        <w:rPr>
          <w:rFonts w:ascii="Montserrat" w:hAnsi="Montserrat"/>
          <w:sz w:val="24"/>
        </w:rPr>
        <w:t>Vampires are given certain advantages due to their proto-spiritual nature.</w:t>
      </w:r>
      <w:r w:rsidR="006F60BF" w:rsidRPr="00243812">
        <w:rPr>
          <w:rFonts w:ascii="Montserrat" w:hAnsi="Montserrat"/>
          <w:sz w:val="24"/>
        </w:rPr>
        <w:t xml:space="preserve"> </w:t>
      </w:r>
      <w:r w:rsidRPr="00243812">
        <w:rPr>
          <w:rFonts w:ascii="Montserrat" w:hAnsi="Montserrat"/>
          <w:sz w:val="24"/>
        </w:rPr>
        <w:t>They gain access to subconscious or conscious control of their thresholds of I, A, R, sometimes to V and T, and gain an order to D.</w:t>
      </w:r>
      <w:r w:rsidR="006F60BF" w:rsidRPr="00243812">
        <w:rPr>
          <w:rFonts w:ascii="Montserrat" w:hAnsi="Montserrat"/>
          <w:sz w:val="24"/>
        </w:rPr>
        <w:t xml:space="preserve"> </w:t>
      </w:r>
      <w:r w:rsidRPr="00243812">
        <w:rPr>
          <w:rFonts w:ascii="Montserrat" w:hAnsi="Montserrat"/>
          <w:sz w:val="24"/>
        </w:rPr>
        <w:t>They also are allowed to have power abilities appropriate to their demeanor.</w:t>
      </w:r>
      <w:r w:rsidR="006F60BF" w:rsidRPr="00243812">
        <w:rPr>
          <w:rFonts w:ascii="Montserrat" w:hAnsi="Montserrat"/>
          <w:sz w:val="24"/>
        </w:rPr>
        <w:t xml:space="preserve"> </w:t>
      </w:r>
      <w:r w:rsidRPr="00243812">
        <w:rPr>
          <w:rFonts w:ascii="Montserrat" w:hAnsi="Montserrat"/>
          <w:sz w:val="24"/>
        </w:rPr>
        <w:t>They are allowed a limit of their base experience divided by their generation in points to invest in powers; paying for them out of experience along with the other abilities, or from obligation if they desire.</w:t>
      </w:r>
    </w:p>
    <w:p w14:paraId="76EC6AB0" w14:textId="77777777" w:rsidR="004E739B" w:rsidRPr="00243812" w:rsidRDefault="004E739B" w:rsidP="00F01A18">
      <w:pPr>
        <w:pStyle w:val="NoSpacing"/>
        <w:rPr>
          <w:rFonts w:ascii="Montserrat" w:hAnsi="Montserrat"/>
          <w:sz w:val="24"/>
        </w:rPr>
        <w:sectPr w:rsidR="004E739B" w:rsidRPr="00243812">
          <w:pgSz w:w="12240" w:h="15840"/>
          <w:pgMar w:top="1440" w:right="3600" w:bottom="1440" w:left="1800" w:header="1440" w:footer="1440" w:gutter="0"/>
          <w:pgNumType w:start="1"/>
          <w:cols w:space="720"/>
          <w:noEndnote/>
        </w:sectPr>
      </w:pPr>
    </w:p>
    <w:p w14:paraId="66C5C6F0" w14:textId="77777777" w:rsidR="004E739B" w:rsidRPr="00243812" w:rsidRDefault="00243812" w:rsidP="00F01A18">
      <w:pPr>
        <w:pStyle w:val="NoSpacing"/>
        <w:rPr>
          <w:rFonts w:ascii="Montserrat" w:hAnsi="Montserrat"/>
          <w:sz w:val="24"/>
        </w:rPr>
      </w:pPr>
      <w:r w:rsidRPr="00243812">
        <w:rPr>
          <w:rFonts w:ascii="Montserrat" w:hAnsi="Montserrat"/>
          <w:sz w:val="24"/>
        </w:rPr>
        <w:t>MORGAN ERIN WILDMUIR, MEW</w:t>
      </w:r>
    </w:p>
    <w:p w14:paraId="4C6DDFB2" w14:textId="77777777" w:rsidR="004E739B" w:rsidRPr="00243812" w:rsidRDefault="004E739B" w:rsidP="00F01A18">
      <w:pPr>
        <w:pStyle w:val="NoSpacing"/>
        <w:rPr>
          <w:rFonts w:ascii="Montserrat" w:hAnsi="Montserrat"/>
          <w:sz w:val="24"/>
        </w:rPr>
      </w:pPr>
    </w:p>
    <w:p w14:paraId="2E2B88D5" w14:textId="77777777" w:rsidR="004E739B" w:rsidRPr="00243812" w:rsidRDefault="00243812" w:rsidP="00F01A18">
      <w:pPr>
        <w:pStyle w:val="NoSpacing"/>
        <w:rPr>
          <w:rFonts w:ascii="Montserrat" w:hAnsi="Montserrat"/>
          <w:sz w:val="24"/>
        </w:rPr>
      </w:pPr>
      <w:r w:rsidRPr="00243812">
        <w:rPr>
          <w:rFonts w:ascii="Montserrat" w:hAnsi="Montserrat"/>
          <w:sz w:val="24"/>
        </w:rPr>
        <w:t>E 8 : 19 : 1900000000</w:t>
      </w:r>
    </w:p>
    <w:p w14:paraId="572D0CB3" w14:textId="77777777" w:rsidR="004E739B" w:rsidRPr="00243812" w:rsidRDefault="00243812" w:rsidP="00F01A18">
      <w:pPr>
        <w:pStyle w:val="NoSpacing"/>
        <w:rPr>
          <w:rFonts w:ascii="Montserrat" w:hAnsi="Montserrat"/>
          <w:sz w:val="24"/>
        </w:rPr>
      </w:pPr>
      <w:r w:rsidRPr="00243812">
        <w:rPr>
          <w:rFonts w:ascii="Montserrat" w:hAnsi="Montserrat"/>
          <w:sz w:val="24"/>
        </w:rPr>
        <w:t>I 5 : 17 : 1700000</w:t>
      </w:r>
    </w:p>
    <w:p w14:paraId="764D0724" w14:textId="77777777" w:rsidR="004E739B" w:rsidRPr="00243812" w:rsidRDefault="00243812" w:rsidP="00F01A18">
      <w:pPr>
        <w:pStyle w:val="NoSpacing"/>
        <w:rPr>
          <w:rFonts w:ascii="Montserrat" w:hAnsi="Montserrat"/>
          <w:sz w:val="24"/>
        </w:rPr>
      </w:pPr>
      <w:r w:rsidRPr="00243812">
        <w:rPr>
          <w:rFonts w:ascii="Montserrat" w:hAnsi="Montserrat"/>
          <w:sz w:val="24"/>
        </w:rPr>
        <w:t>A 4 : 17 : 170000</w:t>
      </w:r>
    </w:p>
    <w:p w14:paraId="0417E14C" w14:textId="77777777" w:rsidR="004E739B" w:rsidRPr="00243812" w:rsidRDefault="00243812" w:rsidP="00F01A18">
      <w:pPr>
        <w:pStyle w:val="NoSpacing"/>
        <w:rPr>
          <w:rFonts w:ascii="Montserrat" w:hAnsi="Montserrat"/>
          <w:sz w:val="24"/>
        </w:rPr>
      </w:pPr>
      <w:r w:rsidRPr="00243812">
        <w:rPr>
          <w:rFonts w:ascii="Montserrat" w:hAnsi="Montserrat"/>
          <w:sz w:val="24"/>
        </w:rPr>
        <w:t>R 3 : 19 : 19000</w:t>
      </w:r>
    </w:p>
    <w:p w14:paraId="232AE5C5" w14:textId="77777777" w:rsidR="004E739B" w:rsidRPr="00243812" w:rsidRDefault="00243812" w:rsidP="00F01A18">
      <w:pPr>
        <w:pStyle w:val="NoSpacing"/>
        <w:rPr>
          <w:rFonts w:ascii="Montserrat" w:hAnsi="Montserrat"/>
          <w:sz w:val="24"/>
        </w:rPr>
      </w:pPr>
      <w:r w:rsidRPr="00243812">
        <w:rPr>
          <w:rFonts w:ascii="Montserrat" w:hAnsi="Montserrat"/>
          <w:sz w:val="24"/>
        </w:rPr>
        <w:t>D 4 : 21 : 210000</w:t>
      </w:r>
    </w:p>
    <w:p w14:paraId="3FBD8325" w14:textId="77777777" w:rsidR="004E739B" w:rsidRPr="00243812" w:rsidRDefault="00243812" w:rsidP="00F01A18">
      <w:pPr>
        <w:pStyle w:val="NoSpacing"/>
        <w:rPr>
          <w:rFonts w:ascii="Montserrat" w:hAnsi="Montserrat"/>
          <w:sz w:val="24"/>
        </w:rPr>
      </w:pPr>
      <w:r w:rsidRPr="00243812">
        <w:rPr>
          <w:rFonts w:ascii="Montserrat" w:hAnsi="Montserrat"/>
          <w:sz w:val="24"/>
        </w:rPr>
        <w:t>V 1 : 17 : 17</w:t>
      </w:r>
    </w:p>
    <w:p w14:paraId="645CEE58" w14:textId="77777777" w:rsidR="004E739B" w:rsidRPr="00243812" w:rsidRDefault="00243812" w:rsidP="00F01A18">
      <w:pPr>
        <w:pStyle w:val="NoSpacing"/>
        <w:rPr>
          <w:rFonts w:ascii="Montserrat" w:hAnsi="Montserrat"/>
          <w:sz w:val="24"/>
        </w:rPr>
      </w:pPr>
      <w:r w:rsidRPr="00243812">
        <w:rPr>
          <w:rFonts w:ascii="Montserrat" w:hAnsi="Montserrat"/>
          <w:sz w:val="24"/>
        </w:rPr>
        <w:t>T 1 : 17 : 17</w:t>
      </w:r>
    </w:p>
    <w:p w14:paraId="5C307FE2" w14:textId="77777777" w:rsidR="004E739B" w:rsidRPr="00243812" w:rsidRDefault="004E739B" w:rsidP="00F01A18">
      <w:pPr>
        <w:pStyle w:val="NoSpacing"/>
        <w:rPr>
          <w:rFonts w:ascii="Montserrat" w:hAnsi="Montserrat"/>
          <w:sz w:val="24"/>
        </w:rPr>
      </w:pPr>
    </w:p>
    <w:p w14:paraId="4BA6D9BE" w14:textId="77777777" w:rsidR="004E739B" w:rsidRPr="00243812" w:rsidRDefault="00243812" w:rsidP="00F01A18">
      <w:pPr>
        <w:pStyle w:val="NoSpacing"/>
        <w:rPr>
          <w:rFonts w:ascii="Montserrat" w:hAnsi="Montserrat"/>
          <w:sz w:val="24"/>
        </w:rPr>
      </w:pPr>
      <w:r w:rsidRPr="00243812">
        <w:rPr>
          <w:rFonts w:ascii="Montserrat" w:hAnsi="Montserrat"/>
          <w:sz w:val="24"/>
        </w:rPr>
        <w:t>PT</w:t>
      </w:r>
      <w:r w:rsidRPr="00243812">
        <w:rPr>
          <w:rFonts w:ascii="Montserrat" w:hAnsi="Montserrat"/>
          <w:sz w:val="24"/>
        </w:rPr>
        <w:tab/>
        <w:t>1700000 : 1445533</w:t>
      </w:r>
    </w:p>
    <w:p w14:paraId="5AFC234A" w14:textId="77777777" w:rsidR="004E739B" w:rsidRPr="00243812" w:rsidRDefault="00243812" w:rsidP="00F01A18">
      <w:pPr>
        <w:pStyle w:val="NoSpacing"/>
        <w:rPr>
          <w:rFonts w:ascii="Montserrat" w:hAnsi="Montserrat"/>
          <w:sz w:val="24"/>
        </w:rPr>
      </w:pPr>
      <w:r w:rsidRPr="00243812">
        <w:rPr>
          <w:rFonts w:ascii="Montserrat" w:hAnsi="Montserrat"/>
          <w:sz w:val="24"/>
        </w:rPr>
        <w:t>EX 2.45</w:t>
      </w:r>
      <w:r w:rsidRPr="00243812">
        <w:rPr>
          <w:rFonts w:ascii="Montserrat" w:hAnsi="Montserrat"/>
          <w:sz w:val="24"/>
        </w:rPr>
        <w:tab/>
        <w:t>95000 : 232750 : 84393</w:t>
      </w:r>
    </w:p>
    <w:p w14:paraId="15E2C2D9" w14:textId="77777777" w:rsidR="004E739B" w:rsidRPr="00243812" w:rsidRDefault="00243812" w:rsidP="00F01A18">
      <w:pPr>
        <w:pStyle w:val="NoSpacing"/>
        <w:rPr>
          <w:rFonts w:ascii="Montserrat" w:hAnsi="Montserrat"/>
          <w:sz w:val="24"/>
        </w:rPr>
      </w:pPr>
      <w:r w:rsidRPr="00243812">
        <w:rPr>
          <w:rFonts w:ascii="Montserrat" w:hAnsi="Montserrat"/>
          <w:sz w:val="24"/>
        </w:rPr>
        <w:t>OB 1.71</w:t>
      </w:r>
      <w:r w:rsidRPr="00243812">
        <w:rPr>
          <w:rFonts w:ascii="Montserrat" w:hAnsi="Montserrat"/>
          <w:sz w:val="24"/>
        </w:rPr>
        <w:tab/>
        <w:t>12700 : 21717 : 0</w:t>
      </w:r>
    </w:p>
    <w:p w14:paraId="3759C710" w14:textId="77777777" w:rsidR="004E739B" w:rsidRPr="00243812" w:rsidRDefault="00243812" w:rsidP="00F01A18">
      <w:pPr>
        <w:pStyle w:val="NoSpacing"/>
        <w:rPr>
          <w:rFonts w:ascii="Montserrat" w:hAnsi="Montserrat"/>
          <w:sz w:val="24"/>
        </w:rPr>
      </w:pPr>
      <w:r w:rsidRPr="00243812">
        <w:rPr>
          <w:rFonts w:ascii="Montserrat" w:hAnsi="Montserrat"/>
          <w:sz w:val="24"/>
        </w:rPr>
        <w:t>EQ</w:t>
      </w:r>
      <w:r w:rsidRPr="00243812">
        <w:rPr>
          <w:rFonts w:ascii="Montserrat" w:hAnsi="Montserrat"/>
          <w:sz w:val="24"/>
        </w:rPr>
        <w:tab/>
        <w:t>50</w:t>
      </w:r>
      <w:r w:rsidRPr="00243812">
        <w:rPr>
          <w:rFonts w:ascii="Montserrat" w:hAnsi="Montserrat"/>
          <w:sz w:val="24"/>
        </w:rPr>
        <w:tab/>
        <w:t xml:space="preserve"> 126640</w:t>
      </w:r>
    </w:p>
    <w:p w14:paraId="0A368E8D" w14:textId="77777777" w:rsidR="004E739B" w:rsidRPr="00243812" w:rsidRDefault="004E739B" w:rsidP="00F01A18">
      <w:pPr>
        <w:pStyle w:val="NoSpacing"/>
        <w:rPr>
          <w:rFonts w:ascii="Montserrat" w:hAnsi="Montserrat"/>
          <w:sz w:val="24"/>
        </w:rPr>
      </w:pPr>
    </w:p>
    <w:p w14:paraId="6A07739D" w14:textId="388FB6A6" w:rsidR="004E739B" w:rsidRPr="00243812" w:rsidRDefault="00243812" w:rsidP="00F01A18">
      <w:pPr>
        <w:pStyle w:val="NoSpacing"/>
        <w:rPr>
          <w:rFonts w:ascii="Montserrat" w:hAnsi="Montserrat"/>
          <w:sz w:val="24"/>
        </w:rPr>
      </w:pPr>
      <w:r w:rsidRPr="00243812">
        <w:rPr>
          <w:rFonts w:ascii="Montserrat" w:hAnsi="Montserrat"/>
          <w:sz w:val="24"/>
        </w:rPr>
        <w:t>Vampire, first of the phoenix blood-line upon severance in 1991.</w:t>
      </w:r>
      <w:r w:rsidR="006F60BF" w:rsidRPr="00243812">
        <w:rPr>
          <w:rFonts w:ascii="Montserrat" w:hAnsi="Montserrat"/>
          <w:sz w:val="24"/>
        </w:rPr>
        <w:t xml:space="preserve"> </w:t>
      </w:r>
      <w:r w:rsidRPr="00243812">
        <w:rPr>
          <w:rFonts w:ascii="Montserrat" w:hAnsi="Montserrat"/>
          <w:sz w:val="24"/>
        </w:rPr>
        <w:t>5'10" 135 lbs, 21 years apparent, 95 true years old, grey eyes, red hair. -10</w:t>
      </w:r>
    </w:p>
    <w:p w14:paraId="3AEB374F" w14:textId="77777777" w:rsidR="004E739B" w:rsidRPr="00243812" w:rsidRDefault="004E739B" w:rsidP="00F01A18">
      <w:pPr>
        <w:pStyle w:val="NoSpacing"/>
        <w:rPr>
          <w:rFonts w:ascii="Montserrat" w:hAnsi="Montserrat"/>
          <w:sz w:val="24"/>
        </w:rPr>
      </w:pPr>
    </w:p>
    <w:p w14:paraId="6CB5B367" w14:textId="5A04BE3D" w:rsidR="004E739B" w:rsidRPr="00243812" w:rsidRDefault="00243812" w:rsidP="00F01A18">
      <w:pPr>
        <w:pStyle w:val="NoSpacing"/>
        <w:rPr>
          <w:rFonts w:ascii="Montserrat" w:hAnsi="Montserrat"/>
          <w:sz w:val="24"/>
        </w:rPr>
      </w:pPr>
      <w:r w:rsidRPr="00243812">
        <w:rPr>
          <w:rFonts w:ascii="Montserrat" w:hAnsi="Montserrat"/>
          <w:sz w:val="24"/>
        </w:rPr>
        <w:t>12 21 1900, 12:00 am</w:t>
      </w:r>
      <w:r w:rsidRPr="00243812">
        <w:rPr>
          <w:rFonts w:ascii="Montserrat" w:hAnsi="Montserrat"/>
          <w:sz w:val="24"/>
        </w:rPr>
        <w:tab/>
        <w:t>born</w:t>
      </w:r>
      <w:r w:rsidRPr="00243812">
        <w:rPr>
          <w:rFonts w:ascii="Montserrat" w:hAnsi="Montserrat"/>
          <w:sz w:val="24"/>
        </w:rPr>
        <w:tab/>
      </w:r>
      <w:r w:rsidR="006F60BF" w:rsidRPr="00243812">
        <w:rPr>
          <w:rFonts w:ascii="Montserrat" w:hAnsi="Montserrat"/>
          <w:sz w:val="24"/>
        </w:rPr>
        <w:t xml:space="preserve"> </w:t>
      </w:r>
      <w:r w:rsidRPr="00243812">
        <w:rPr>
          <w:rFonts w:ascii="Montserrat" w:hAnsi="Montserrat"/>
          <w:sz w:val="24"/>
        </w:rPr>
        <w:t>10</w:t>
      </w:r>
    </w:p>
    <w:p w14:paraId="11B0713B" w14:textId="2697BBD8" w:rsidR="004E739B" w:rsidRPr="00243812" w:rsidRDefault="00243812" w:rsidP="00F01A18">
      <w:pPr>
        <w:pStyle w:val="NoSpacing"/>
        <w:rPr>
          <w:rFonts w:ascii="Montserrat" w:hAnsi="Montserrat"/>
          <w:sz w:val="24"/>
        </w:rPr>
      </w:pPr>
      <w:r w:rsidRPr="00243812">
        <w:rPr>
          <w:rFonts w:ascii="Montserrat" w:hAnsi="Montserrat"/>
          <w:sz w:val="24"/>
        </w:rPr>
        <w:t>12 21 1921, 11:59 pm</w:t>
      </w:r>
      <w:r w:rsidRPr="00243812">
        <w:rPr>
          <w:rFonts w:ascii="Montserrat" w:hAnsi="Montserrat"/>
          <w:sz w:val="24"/>
        </w:rPr>
        <w:tab/>
        <w:t>died</w:t>
      </w:r>
      <w:r w:rsidRPr="00243812">
        <w:rPr>
          <w:rFonts w:ascii="Montserrat" w:hAnsi="Montserrat"/>
          <w:sz w:val="24"/>
        </w:rPr>
        <w:tab/>
      </w:r>
      <w:r w:rsidR="006F60BF" w:rsidRPr="00243812">
        <w:rPr>
          <w:rFonts w:ascii="Montserrat" w:hAnsi="Montserrat"/>
          <w:sz w:val="24"/>
        </w:rPr>
        <w:t xml:space="preserve"> </w:t>
      </w:r>
      <w:r w:rsidRPr="00243812">
        <w:rPr>
          <w:rFonts w:ascii="Montserrat" w:hAnsi="Montserrat"/>
          <w:sz w:val="24"/>
        </w:rPr>
        <w:t>10</w:t>
      </w:r>
    </w:p>
    <w:p w14:paraId="38F48CD2" w14:textId="07043604" w:rsidR="004E739B" w:rsidRPr="00243812" w:rsidRDefault="00243812" w:rsidP="00F01A18">
      <w:pPr>
        <w:pStyle w:val="NoSpacing"/>
        <w:rPr>
          <w:rFonts w:ascii="Montserrat" w:hAnsi="Montserrat"/>
          <w:sz w:val="24"/>
        </w:rPr>
      </w:pPr>
      <w:r w:rsidRPr="00243812">
        <w:rPr>
          <w:rFonts w:ascii="Montserrat" w:hAnsi="Montserrat"/>
          <w:sz w:val="24"/>
        </w:rPr>
        <w:t>12 21 1921, 12:00 am</w:t>
      </w:r>
      <w:r w:rsidRPr="00243812">
        <w:rPr>
          <w:rFonts w:ascii="Montserrat" w:hAnsi="Montserrat"/>
          <w:sz w:val="24"/>
        </w:rPr>
        <w:tab/>
        <w:t>made</w:t>
      </w:r>
      <w:r w:rsidRPr="00243812">
        <w:rPr>
          <w:rFonts w:ascii="Montserrat" w:hAnsi="Montserrat"/>
          <w:sz w:val="24"/>
        </w:rPr>
        <w:tab/>
      </w:r>
      <w:r w:rsidR="006F60BF" w:rsidRPr="00243812">
        <w:rPr>
          <w:rFonts w:ascii="Montserrat" w:hAnsi="Montserrat"/>
          <w:sz w:val="24"/>
        </w:rPr>
        <w:t xml:space="preserve"> </w:t>
      </w:r>
      <w:r w:rsidRPr="00243812">
        <w:rPr>
          <w:rFonts w:ascii="Montserrat" w:hAnsi="Montserrat"/>
          <w:sz w:val="24"/>
        </w:rPr>
        <w:t>10</w:t>
      </w:r>
    </w:p>
    <w:p w14:paraId="18CB2A76" w14:textId="52E38254" w:rsidR="004E739B" w:rsidRPr="00243812" w:rsidRDefault="00243812" w:rsidP="00F01A18">
      <w:pPr>
        <w:pStyle w:val="NoSpacing"/>
        <w:rPr>
          <w:rFonts w:ascii="Montserrat" w:hAnsi="Montserrat"/>
          <w:sz w:val="24"/>
        </w:rPr>
      </w:pPr>
      <w:r w:rsidRPr="00243812">
        <w:rPr>
          <w:rFonts w:ascii="Montserrat" w:hAnsi="Montserrat"/>
          <w:sz w:val="24"/>
        </w:rPr>
        <w:t>12 21 1991, 12:00 am</w:t>
      </w:r>
      <w:r w:rsidRPr="00243812">
        <w:rPr>
          <w:rFonts w:ascii="Montserrat" w:hAnsi="Montserrat"/>
          <w:sz w:val="24"/>
        </w:rPr>
        <w:tab/>
        <w:t>severed</w:t>
      </w:r>
      <w:r w:rsidR="006F60BF" w:rsidRPr="00243812">
        <w:rPr>
          <w:rFonts w:ascii="Montserrat" w:hAnsi="Montserrat"/>
          <w:sz w:val="24"/>
        </w:rPr>
        <w:t xml:space="preserve"> </w:t>
      </w:r>
      <w:r w:rsidRPr="00243812">
        <w:rPr>
          <w:rFonts w:ascii="Montserrat" w:hAnsi="Montserrat"/>
          <w:sz w:val="24"/>
        </w:rPr>
        <w:t>10</w:t>
      </w:r>
    </w:p>
    <w:p w14:paraId="45289FFF" w14:textId="77777777" w:rsidR="004E739B" w:rsidRPr="00243812" w:rsidRDefault="004E739B" w:rsidP="00F01A18">
      <w:pPr>
        <w:pStyle w:val="NoSpacing"/>
        <w:rPr>
          <w:rFonts w:ascii="Montserrat" w:hAnsi="Montserrat"/>
          <w:sz w:val="24"/>
        </w:rPr>
      </w:pPr>
    </w:p>
    <w:p w14:paraId="428EDD24" w14:textId="42F51DD8" w:rsidR="004E739B" w:rsidRPr="00243812" w:rsidRDefault="00243812" w:rsidP="00F01A18">
      <w:pPr>
        <w:pStyle w:val="NoSpacing"/>
        <w:rPr>
          <w:rFonts w:ascii="Montserrat" w:hAnsi="Montserrat"/>
          <w:sz w:val="24"/>
        </w:rPr>
      </w:pPr>
      <w:r w:rsidRPr="00243812">
        <w:rPr>
          <w:rFonts w:ascii="Montserrat" w:hAnsi="Montserrat"/>
          <w:sz w:val="24"/>
        </w:rPr>
        <w:t>Impeccable code 3, light sleeper -6, a misplaced heart -6, iron will -9, driving goal 9, ward 3, dark secret 3, exclude kids as prey 3, amoral 6, demophobia 3, sensual 9, sensuous 6, allusive 6, diletante 3, ruthless 6, cunning 6, patient 6, sweet 3, Acid etched 10.</w:t>
      </w:r>
      <w:r w:rsidR="006F60BF" w:rsidRPr="00243812">
        <w:rPr>
          <w:rFonts w:ascii="Montserrat" w:hAnsi="Montserrat"/>
          <w:sz w:val="24"/>
        </w:rPr>
        <w:t xml:space="preserve"> </w:t>
      </w:r>
    </w:p>
    <w:p w14:paraId="7DC6904E" w14:textId="77777777" w:rsidR="004E739B" w:rsidRPr="00243812" w:rsidRDefault="004E739B" w:rsidP="00F01A18">
      <w:pPr>
        <w:pStyle w:val="NoSpacing"/>
        <w:rPr>
          <w:rFonts w:ascii="Montserrat" w:hAnsi="Montserrat"/>
          <w:sz w:val="24"/>
        </w:rPr>
      </w:pPr>
    </w:p>
    <w:p w14:paraId="459B058F" w14:textId="77777777" w:rsidR="004E739B" w:rsidRPr="00243812" w:rsidRDefault="00243812" w:rsidP="00F01A18">
      <w:pPr>
        <w:pStyle w:val="NoSpacing"/>
        <w:rPr>
          <w:rFonts w:ascii="Montserrat" w:hAnsi="Montserrat"/>
          <w:sz w:val="24"/>
        </w:rPr>
      </w:pPr>
      <w:r w:rsidRPr="00243812">
        <w:rPr>
          <w:rFonts w:ascii="Montserrat" w:hAnsi="Montserrat"/>
          <w:sz w:val="24"/>
        </w:rPr>
        <w:t>I -10, A -10, R -10, D -10</w:t>
      </w:r>
      <w:r w:rsidRPr="00243812">
        <w:rPr>
          <w:rFonts w:ascii="Montserrat" w:hAnsi="Montserrat"/>
          <w:sz w:val="24"/>
        </w:rPr>
        <w:tab/>
        <w:t>-71</w:t>
      </w:r>
    </w:p>
    <w:p w14:paraId="6731174A" w14:textId="72DEA0BF" w:rsidR="004E739B" w:rsidRPr="00243812" w:rsidRDefault="00243812" w:rsidP="00F01A18">
      <w:pPr>
        <w:pStyle w:val="NoSpacing"/>
        <w:rPr>
          <w:rFonts w:ascii="Montserrat" w:hAnsi="Montserrat"/>
          <w:sz w:val="24"/>
        </w:rPr>
      </w:pPr>
      <w:r w:rsidRPr="00243812">
        <w:rPr>
          <w:rFonts w:ascii="Montserrat" w:hAnsi="Montserrat"/>
          <w:sz w:val="24"/>
        </w:rPr>
        <w:t>V 10, T 10</w:t>
      </w:r>
      <w:r w:rsidR="006F60BF" w:rsidRPr="00243812">
        <w:rPr>
          <w:rFonts w:ascii="Montserrat" w:hAnsi="Montserrat"/>
          <w:sz w:val="24"/>
        </w:rPr>
        <w:tab/>
      </w:r>
      <w:r w:rsidRPr="00243812">
        <w:rPr>
          <w:rFonts w:ascii="Montserrat" w:hAnsi="Montserrat"/>
          <w:sz w:val="24"/>
        </w:rPr>
        <w:t>145</w:t>
      </w:r>
    </w:p>
    <w:p w14:paraId="615751A4" w14:textId="77777777" w:rsidR="004E739B" w:rsidRPr="00243812" w:rsidRDefault="004E739B" w:rsidP="00F01A18">
      <w:pPr>
        <w:pStyle w:val="NoSpacing"/>
        <w:rPr>
          <w:rFonts w:ascii="Montserrat" w:hAnsi="Montserrat"/>
          <w:sz w:val="24"/>
        </w:rPr>
      </w:pPr>
    </w:p>
    <w:p w14:paraId="6DE3DFA9" w14:textId="77777777" w:rsidR="004E739B" w:rsidRPr="00243812" w:rsidRDefault="00243812" w:rsidP="00F01A18">
      <w:pPr>
        <w:pStyle w:val="NoSpacing"/>
        <w:rPr>
          <w:rFonts w:ascii="Montserrat" w:hAnsi="Montserrat"/>
          <w:sz w:val="24"/>
        </w:rPr>
      </w:pPr>
      <w:r w:rsidRPr="00243812">
        <w:rPr>
          <w:rFonts w:ascii="Montserrat" w:hAnsi="Montserrat"/>
          <w:sz w:val="24"/>
        </w:rPr>
        <w:br w:type="column"/>
        <w:t>acrobatics</w:t>
      </w:r>
      <w:r w:rsidRPr="00243812">
        <w:rPr>
          <w:rFonts w:ascii="Montserrat" w:hAnsi="Montserrat"/>
          <w:sz w:val="24"/>
        </w:rPr>
        <w:tab/>
        <w:t>900</w:t>
      </w:r>
    </w:p>
    <w:p w14:paraId="5A08437D" w14:textId="77777777" w:rsidR="004E739B" w:rsidRPr="00243812" w:rsidRDefault="00243812" w:rsidP="00F01A18">
      <w:pPr>
        <w:pStyle w:val="NoSpacing"/>
        <w:rPr>
          <w:rFonts w:ascii="Montserrat" w:hAnsi="Montserrat"/>
          <w:sz w:val="24"/>
        </w:rPr>
      </w:pPr>
      <w:r w:rsidRPr="00243812">
        <w:rPr>
          <w:rFonts w:ascii="Montserrat" w:hAnsi="Montserrat"/>
          <w:sz w:val="24"/>
        </w:rPr>
        <w:t>acting</w:t>
      </w:r>
      <w:r w:rsidRPr="00243812">
        <w:rPr>
          <w:rFonts w:ascii="Montserrat" w:hAnsi="Montserrat"/>
          <w:sz w:val="24"/>
        </w:rPr>
        <w:tab/>
        <w:t>70</w:t>
      </w:r>
    </w:p>
    <w:p w14:paraId="0A11FE3C" w14:textId="77777777" w:rsidR="004E739B" w:rsidRPr="00243812" w:rsidRDefault="00243812" w:rsidP="00F01A18">
      <w:pPr>
        <w:pStyle w:val="NoSpacing"/>
        <w:rPr>
          <w:rFonts w:ascii="Montserrat" w:hAnsi="Montserrat"/>
          <w:sz w:val="24"/>
        </w:rPr>
      </w:pPr>
      <w:r w:rsidRPr="00243812">
        <w:rPr>
          <w:rFonts w:ascii="Montserrat" w:hAnsi="Montserrat"/>
          <w:sz w:val="24"/>
        </w:rPr>
        <w:t>aikido</w:t>
      </w:r>
      <w:r w:rsidRPr="00243812">
        <w:rPr>
          <w:rFonts w:ascii="Montserrat" w:hAnsi="Montserrat"/>
          <w:sz w:val="24"/>
        </w:rPr>
        <w:tab/>
        <w:t>150</w:t>
      </w:r>
    </w:p>
    <w:p w14:paraId="6F5305E2" w14:textId="77777777" w:rsidR="004E739B" w:rsidRPr="00243812" w:rsidRDefault="00243812" w:rsidP="00F01A18">
      <w:pPr>
        <w:pStyle w:val="NoSpacing"/>
        <w:rPr>
          <w:rFonts w:ascii="Montserrat" w:hAnsi="Montserrat"/>
          <w:sz w:val="24"/>
        </w:rPr>
      </w:pPr>
      <w:r w:rsidRPr="00243812">
        <w:rPr>
          <w:rFonts w:ascii="Montserrat" w:hAnsi="Montserrat"/>
          <w:sz w:val="24"/>
        </w:rPr>
        <w:t>athletics</w:t>
      </w:r>
      <w:r w:rsidRPr="00243812">
        <w:rPr>
          <w:rFonts w:ascii="Montserrat" w:hAnsi="Montserrat"/>
          <w:sz w:val="24"/>
        </w:rPr>
        <w:tab/>
        <w:t>90</w:t>
      </w:r>
    </w:p>
    <w:p w14:paraId="5F1590E2" w14:textId="77777777" w:rsidR="004E739B" w:rsidRPr="00243812" w:rsidRDefault="00243812" w:rsidP="00F01A18">
      <w:pPr>
        <w:pStyle w:val="NoSpacing"/>
        <w:rPr>
          <w:rFonts w:ascii="Montserrat" w:hAnsi="Montserrat"/>
          <w:sz w:val="24"/>
        </w:rPr>
      </w:pPr>
      <w:r w:rsidRPr="00243812">
        <w:rPr>
          <w:rFonts w:ascii="Montserrat" w:hAnsi="Montserrat"/>
          <w:sz w:val="24"/>
        </w:rPr>
        <w:t>computers</w:t>
      </w:r>
      <w:r w:rsidRPr="00243812">
        <w:rPr>
          <w:rFonts w:ascii="Montserrat" w:hAnsi="Montserrat"/>
          <w:sz w:val="24"/>
        </w:rPr>
        <w:tab/>
        <w:t>10</w:t>
      </w:r>
    </w:p>
    <w:p w14:paraId="59640996" w14:textId="77777777" w:rsidR="004E739B" w:rsidRPr="00243812" w:rsidRDefault="00243812" w:rsidP="00F01A18">
      <w:pPr>
        <w:pStyle w:val="NoSpacing"/>
        <w:rPr>
          <w:rFonts w:ascii="Montserrat" w:hAnsi="Montserrat"/>
          <w:sz w:val="24"/>
        </w:rPr>
      </w:pPr>
      <w:r w:rsidRPr="00243812">
        <w:rPr>
          <w:rFonts w:ascii="Montserrat" w:hAnsi="Montserrat"/>
          <w:sz w:val="24"/>
        </w:rPr>
        <w:t>dodge</w:t>
      </w:r>
      <w:r w:rsidRPr="00243812">
        <w:rPr>
          <w:rFonts w:ascii="Montserrat" w:hAnsi="Montserrat"/>
          <w:sz w:val="24"/>
        </w:rPr>
        <w:tab/>
        <w:t>900</w:t>
      </w:r>
    </w:p>
    <w:p w14:paraId="6DD0B760" w14:textId="77777777" w:rsidR="004E739B" w:rsidRPr="00243812" w:rsidRDefault="00243812" w:rsidP="00F01A18">
      <w:pPr>
        <w:pStyle w:val="NoSpacing"/>
        <w:rPr>
          <w:rFonts w:ascii="Montserrat" w:hAnsi="Montserrat"/>
          <w:sz w:val="24"/>
        </w:rPr>
      </w:pPr>
      <w:r w:rsidRPr="00243812">
        <w:rPr>
          <w:rFonts w:ascii="Montserrat" w:hAnsi="Montserrat"/>
          <w:sz w:val="24"/>
        </w:rPr>
        <w:t>drive</w:t>
      </w:r>
      <w:r w:rsidRPr="00243812">
        <w:rPr>
          <w:rFonts w:ascii="Montserrat" w:hAnsi="Montserrat"/>
          <w:sz w:val="24"/>
        </w:rPr>
        <w:tab/>
        <w:t>10</w:t>
      </w:r>
    </w:p>
    <w:p w14:paraId="7B17CFB0" w14:textId="77777777" w:rsidR="004E739B" w:rsidRPr="00243812" w:rsidRDefault="00243812" w:rsidP="00F01A18">
      <w:pPr>
        <w:pStyle w:val="NoSpacing"/>
        <w:rPr>
          <w:rFonts w:ascii="Montserrat" w:hAnsi="Montserrat"/>
          <w:sz w:val="24"/>
        </w:rPr>
      </w:pPr>
      <w:r w:rsidRPr="00243812">
        <w:rPr>
          <w:rFonts w:ascii="Montserrat" w:hAnsi="Montserrat"/>
          <w:sz w:val="24"/>
        </w:rPr>
        <w:t>empathy</w:t>
      </w:r>
      <w:r w:rsidRPr="00243812">
        <w:rPr>
          <w:rFonts w:ascii="Montserrat" w:hAnsi="Montserrat"/>
          <w:sz w:val="24"/>
        </w:rPr>
        <w:tab/>
        <w:t>70</w:t>
      </w:r>
    </w:p>
    <w:p w14:paraId="5B878FD7" w14:textId="77777777" w:rsidR="004E739B" w:rsidRPr="00243812" w:rsidRDefault="00243812" w:rsidP="00F01A18">
      <w:pPr>
        <w:pStyle w:val="NoSpacing"/>
        <w:rPr>
          <w:rFonts w:ascii="Montserrat" w:hAnsi="Montserrat"/>
          <w:sz w:val="24"/>
        </w:rPr>
      </w:pPr>
      <w:r w:rsidRPr="00243812">
        <w:rPr>
          <w:rFonts w:ascii="Montserrat" w:hAnsi="Montserrat"/>
          <w:sz w:val="24"/>
        </w:rPr>
        <w:t>etiquitte</w:t>
      </w:r>
      <w:r w:rsidRPr="00243812">
        <w:rPr>
          <w:rFonts w:ascii="Montserrat" w:hAnsi="Montserrat"/>
          <w:sz w:val="24"/>
        </w:rPr>
        <w:tab/>
        <w:t>100</w:t>
      </w:r>
    </w:p>
    <w:p w14:paraId="7AA62383" w14:textId="77777777" w:rsidR="004E739B" w:rsidRPr="00243812" w:rsidRDefault="00243812" w:rsidP="00F01A18">
      <w:pPr>
        <w:pStyle w:val="NoSpacing"/>
        <w:rPr>
          <w:rFonts w:ascii="Montserrat" w:hAnsi="Montserrat"/>
          <w:sz w:val="24"/>
        </w:rPr>
      </w:pPr>
      <w:r w:rsidRPr="00243812">
        <w:rPr>
          <w:rFonts w:ascii="Montserrat" w:hAnsi="Montserrat"/>
          <w:sz w:val="24"/>
        </w:rPr>
        <w:t>firearms</w:t>
      </w:r>
      <w:r w:rsidRPr="00243812">
        <w:rPr>
          <w:rFonts w:ascii="Montserrat" w:hAnsi="Montserrat"/>
          <w:sz w:val="24"/>
        </w:rPr>
        <w:tab/>
        <w:t>50</w:t>
      </w:r>
    </w:p>
    <w:p w14:paraId="52AD54D2" w14:textId="77777777" w:rsidR="004E739B" w:rsidRPr="00243812" w:rsidRDefault="00243812" w:rsidP="00F01A18">
      <w:pPr>
        <w:pStyle w:val="NoSpacing"/>
        <w:rPr>
          <w:rFonts w:ascii="Montserrat" w:hAnsi="Montserrat"/>
          <w:sz w:val="24"/>
        </w:rPr>
      </w:pPr>
      <w:r w:rsidRPr="00243812">
        <w:rPr>
          <w:rFonts w:ascii="Montserrat" w:hAnsi="Montserrat"/>
          <w:sz w:val="24"/>
        </w:rPr>
        <w:t>intimidation</w:t>
      </w:r>
      <w:r w:rsidRPr="00243812">
        <w:rPr>
          <w:rFonts w:ascii="Montserrat" w:hAnsi="Montserrat"/>
          <w:sz w:val="24"/>
        </w:rPr>
        <w:tab/>
        <w:t>100</w:t>
      </w:r>
    </w:p>
    <w:p w14:paraId="5E9BDC6C" w14:textId="77777777" w:rsidR="004E739B" w:rsidRPr="00243812" w:rsidRDefault="00243812" w:rsidP="00F01A18">
      <w:pPr>
        <w:pStyle w:val="NoSpacing"/>
        <w:rPr>
          <w:rFonts w:ascii="Montserrat" w:hAnsi="Montserrat"/>
          <w:sz w:val="24"/>
        </w:rPr>
      </w:pPr>
      <w:r w:rsidRPr="00243812">
        <w:rPr>
          <w:rFonts w:ascii="Montserrat" w:hAnsi="Montserrat"/>
          <w:sz w:val="24"/>
        </w:rPr>
        <w:t>investigation</w:t>
      </w:r>
      <w:r w:rsidRPr="00243812">
        <w:rPr>
          <w:rFonts w:ascii="Montserrat" w:hAnsi="Montserrat"/>
          <w:sz w:val="24"/>
        </w:rPr>
        <w:tab/>
        <w:t>10</w:t>
      </w:r>
    </w:p>
    <w:p w14:paraId="1C63F6CD" w14:textId="77777777" w:rsidR="004E739B" w:rsidRPr="00243812" w:rsidRDefault="00243812" w:rsidP="00F01A18">
      <w:pPr>
        <w:pStyle w:val="NoSpacing"/>
        <w:rPr>
          <w:rFonts w:ascii="Montserrat" w:hAnsi="Montserrat"/>
          <w:sz w:val="24"/>
        </w:rPr>
      </w:pPr>
      <w:r w:rsidRPr="00243812">
        <w:rPr>
          <w:rFonts w:ascii="Montserrat" w:hAnsi="Montserrat"/>
          <w:sz w:val="24"/>
        </w:rPr>
        <w:t>law</w:t>
      </w:r>
      <w:r w:rsidRPr="00243812">
        <w:rPr>
          <w:rFonts w:ascii="Montserrat" w:hAnsi="Montserrat"/>
          <w:sz w:val="24"/>
        </w:rPr>
        <w:tab/>
        <w:t>9</w:t>
      </w:r>
    </w:p>
    <w:p w14:paraId="41FFC89A" w14:textId="77777777" w:rsidR="004E739B" w:rsidRPr="00243812" w:rsidRDefault="00243812" w:rsidP="00F01A18">
      <w:pPr>
        <w:pStyle w:val="NoSpacing"/>
        <w:rPr>
          <w:rFonts w:ascii="Montserrat" w:hAnsi="Montserrat"/>
          <w:sz w:val="24"/>
        </w:rPr>
      </w:pPr>
      <w:r w:rsidRPr="00243812">
        <w:rPr>
          <w:rFonts w:ascii="Montserrat" w:hAnsi="Montserrat"/>
          <w:sz w:val="24"/>
        </w:rPr>
        <w:t>leadership</w:t>
      </w:r>
      <w:r w:rsidRPr="00243812">
        <w:rPr>
          <w:rFonts w:ascii="Montserrat" w:hAnsi="Montserrat"/>
          <w:sz w:val="24"/>
        </w:rPr>
        <w:tab/>
        <w:t>90</w:t>
      </w:r>
    </w:p>
    <w:p w14:paraId="0CBF8348" w14:textId="77777777" w:rsidR="004E739B" w:rsidRPr="00243812" w:rsidRDefault="00243812" w:rsidP="00F01A18">
      <w:pPr>
        <w:pStyle w:val="NoSpacing"/>
        <w:rPr>
          <w:rFonts w:ascii="Montserrat" w:hAnsi="Montserrat"/>
          <w:sz w:val="24"/>
        </w:rPr>
      </w:pPr>
      <w:r w:rsidRPr="00243812">
        <w:rPr>
          <w:rFonts w:ascii="Montserrat" w:hAnsi="Montserrat"/>
          <w:sz w:val="24"/>
        </w:rPr>
        <w:t>linguistics</w:t>
      </w:r>
      <w:r w:rsidRPr="00243812">
        <w:rPr>
          <w:rFonts w:ascii="Montserrat" w:hAnsi="Montserrat"/>
          <w:sz w:val="24"/>
        </w:rPr>
        <w:tab/>
        <w:t>30</w:t>
      </w:r>
    </w:p>
    <w:p w14:paraId="2A1C11A3" w14:textId="77777777" w:rsidR="004E739B" w:rsidRPr="00243812" w:rsidRDefault="00243812" w:rsidP="00F01A18">
      <w:pPr>
        <w:pStyle w:val="NoSpacing"/>
        <w:rPr>
          <w:rFonts w:ascii="Montserrat" w:hAnsi="Montserrat"/>
          <w:sz w:val="24"/>
        </w:rPr>
      </w:pPr>
      <w:r w:rsidRPr="00243812">
        <w:rPr>
          <w:rFonts w:ascii="Montserrat" w:hAnsi="Montserrat"/>
          <w:sz w:val="24"/>
        </w:rPr>
        <w:t>melee</w:t>
      </w:r>
      <w:r w:rsidRPr="00243812">
        <w:rPr>
          <w:rFonts w:ascii="Montserrat" w:hAnsi="Montserrat"/>
          <w:sz w:val="24"/>
        </w:rPr>
        <w:tab/>
        <w:t>100</w:t>
      </w:r>
    </w:p>
    <w:p w14:paraId="11DD61B3" w14:textId="77777777" w:rsidR="004E739B" w:rsidRPr="00243812" w:rsidRDefault="00243812" w:rsidP="00F01A18">
      <w:pPr>
        <w:pStyle w:val="NoSpacing"/>
        <w:rPr>
          <w:rFonts w:ascii="Montserrat" w:hAnsi="Montserrat"/>
          <w:sz w:val="24"/>
        </w:rPr>
      </w:pPr>
      <w:r w:rsidRPr="00243812">
        <w:rPr>
          <w:rFonts w:ascii="Montserrat" w:hAnsi="Montserrat"/>
          <w:sz w:val="24"/>
        </w:rPr>
        <w:t>observation</w:t>
      </w:r>
      <w:r w:rsidRPr="00243812">
        <w:rPr>
          <w:rFonts w:ascii="Montserrat" w:hAnsi="Montserrat"/>
          <w:sz w:val="24"/>
        </w:rPr>
        <w:tab/>
        <w:t>90</w:t>
      </w:r>
      <w:r w:rsidRPr="00243812">
        <w:rPr>
          <w:rFonts w:ascii="Montserrat" w:hAnsi="Montserrat"/>
          <w:sz w:val="24"/>
        </w:rPr>
        <w:tab/>
      </w:r>
    </w:p>
    <w:p w14:paraId="74F9CE71" w14:textId="77777777" w:rsidR="004E739B" w:rsidRPr="00243812" w:rsidRDefault="00243812" w:rsidP="00F01A18">
      <w:pPr>
        <w:pStyle w:val="NoSpacing"/>
        <w:rPr>
          <w:rFonts w:ascii="Montserrat" w:hAnsi="Montserrat"/>
          <w:sz w:val="24"/>
        </w:rPr>
      </w:pPr>
      <w:r w:rsidRPr="00243812">
        <w:rPr>
          <w:rFonts w:ascii="Montserrat" w:hAnsi="Montserrat"/>
          <w:sz w:val="24"/>
        </w:rPr>
        <w:t>occult</w:t>
      </w:r>
      <w:r w:rsidRPr="00243812">
        <w:rPr>
          <w:rFonts w:ascii="Montserrat" w:hAnsi="Montserrat"/>
          <w:sz w:val="24"/>
        </w:rPr>
        <w:tab/>
        <w:t>75</w:t>
      </w:r>
      <w:r w:rsidRPr="00243812">
        <w:rPr>
          <w:rFonts w:ascii="Montserrat" w:hAnsi="Montserrat"/>
          <w:sz w:val="24"/>
        </w:rPr>
        <w:tab/>
      </w:r>
    </w:p>
    <w:p w14:paraId="2E71AAA8" w14:textId="77777777" w:rsidR="004E739B" w:rsidRPr="00243812" w:rsidRDefault="00243812" w:rsidP="00F01A18">
      <w:pPr>
        <w:pStyle w:val="NoSpacing"/>
        <w:rPr>
          <w:rFonts w:ascii="Montserrat" w:hAnsi="Montserrat"/>
          <w:sz w:val="24"/>
        </w:rPr>
      </w:pPr>
      <w:r w:rsidRPr="00243812">
        <w:rPr>
          <w:rFonts w:ascii="Montserrat" w:hAnsi="Montserrat"/>
          <w:sz w:val="24"/>
        </w:rPr>
        <w:t>stealth</w:t>
      </w:r>
      <w:r w:rsidRPr="00243812">
        <w:rPr>
          <w:rFonts w:ascii="Montserrat" w:hAnsi="Montserrat"/>
          <w:sz w:val="24"/>
        </w:rPr>
        <w:tab/>
        <w:t>100</w:t>
      </w:r>
    </w:p>
    <w:p w14:paraId="59ACAE32" w14:textId="77777777" w:rsidR="004E739B" w:rsidRPr="00243812" w:rsidRDefault="00243812" w:rsidP="00F01A18">
      <w:pPr>
        <w:pStyle w:val="NoSpacing"/>
        <w:rPr>
          <w:rFonts w:ascii="Montserrat" w:hAnsi="Montserrat"/>
          <w:sz w:val="24"/>
        </w:rPr>
      </w:pPr>
      <w:r w:rsidRPr="00243812">
        <w:rPr>
          <w:rFonts w:ascii="Montserrat" w:hAnsi="Montserrat"/>
          <w:sz w:val="24"/>
        </w:rPr>
        <w:t>streetwise</w:t>
      </w:r>
      <w:r w:rsidRPr="00243812">
        <w:rPr>
          <w:rFonts w:ascii="Montserrat" w:hAnsi="Montserrat"/>
          <w:sz w:val="24"/>
        </w:rPr>
        <w:tab/>
        <w:t>10</w:t>
      </w:r>
    </w:p>
    <w:p w14:paraId="50A392B9" w14:textId="77777777" w:rsidR="004E739B" w:rsidRPr="00243812" w:rsidRDefault="00243812" w:rsidP="00F01A18">
      <w:pPr>
        <w:pStyle w:val="NoSpacing"/>
        <w:rPr>
          <w:rFonts w:ascii="Montserrat" w:hAnsi="Montserrat"/>
          <w:sz w:val="24"/>
        </w:rPr>
      </w:pPr>
      <w:r w:rsidRPr="00243812">
        <w:rPr>
          <w:rFonts w:ascii="Montserrat" w:hAnsi="Montserrat"/>
          <w:sz w:val="24"/>
        </w:rPr>
        <w:t>subterfuge</w:t>
      </w:r>
      <w:r w:rsidRPr="00243812">
        <w:rPr>
          <w:rFonts w:ascii="Montserrat" w:hAnsi="Montserrat"/>
          <w:sz w:val="24"/>
        </w:rPr>
        <w:tab/>
        <w:t>100</w:t>
      </w:r>
    </w:p>
    <w:p w14:paraId="2E40A5E4" w14:textId="77777777" w:rsidR="004E739B" w:rsidRPr="00243812" w:rsidRDefault="00243812" w:rsidP="00F01A18">
      <w:pPr>
        <w:pStyle w:val="NoSpacing"/>
        <w:rPr>
          <w:rFonts w:ascii="Montserrat" w:hAnsi="Montserrat"/>
          <w:sz w:val="24"/>
        </w:rPr>
      </w:pPr>
      <w:r w:rsidRPr="00243812">
        <w:rPr>
          <w:rFonts w:ascii="Montserrat" w:hAnsi="Montserrat"/>
          <w:sz w:val="24"/>
        </w:rPr>
        <w:t>survival</w:t>
      </w:r>
      <w:r w:rsidRPr="00243812">
        <w:rPr>
          <w:rFonts w:ascii="Montserrat" w:hAnsi="Montserrat"/>
          <w:sz w:val="24"/>
        </w:rPr>
        <w:tab/>
        <w:t>100</w:t>
      </w:r>
    </w:p>
    <w:p w14:paraId="0128D7C6" w14:textId="77777777" w:rsidR="004E739B" w:rsidRPr="00243812" w:rsidRDefault="004E739B" w:rsidP="00F01A18">
      <w:pPr>
        <w:pStyle w:val="NoSpacing"/>
        <w:rPr>
          <w:rFonts w:ascii="Montserrat" w:hAnsi="Montserrat"/>
          <w:sz w:val="24"/>
        </w:rPr>
      </w:pPr>
    </w:p>
    <w:p w14:paraId="16EA8666" w14:textId="77777777" w:rsidR="004E739B" w:rsidRPr="00243812" w:rsidRDefault="00243812" w:rsidP="00F01A18">
      <w:pPr>
        <w:pStyle w:val="NoSpacing"/>
        <w:rPr>
          <w:rFonts w:ascii="Montserrat" w:hAnsi="Montserrat"/>
          <w:sz w:val="24"/>
        </w:rPr>
      </w:pPr>
      <w:r w:rsidRPr="00243812">
        <w:rPr>
          <w:rFonts w:ascii="Montserrat" w:hAnsi="Montserrat"/>
          <w:sz w:val="24"/>
        </w:rPr>
        <w:t>cost</w:t>
      </w:r>
      <w:r w:rsidRPr="00243812">
        <w:rPr>
          <w:rFonts w:ascii="Montserrat" w:hAnsi="Montserrat"/>
          <w:sz w:val="24"/>
        </w:rPr>
        <w:tab/>
        <w:t>10 x 3164</w:t>
      </w:r>
      <w:r w:rsidRPr="00243812">
        <w:rPr>
          <w:rFonts w:ascii="Montserrat" w:hAnsi="Montserrat"/>
          <w:sz w:val="24"/>
        </w:rPr>
        <w:tab/>
      </w:r>
    </w:p>
    <w:p w14:paraId="3E32A4C3" w14:textId="77777777" w:rsidR="004E739B" w:rsidRPr="00243812" w:rsidRDefault="004E739B" w:rsidP="00F01A18">
      <w:pPr>
        <w:pStyle w:val="NoSpacing"/>
        <w:rPr>
          <w:rFonts w:ascii="Montserrat" w:hAnsi="Montserrat"/>
          <w:sz w:val="24"/>
        </w:rPr>
      </w:pPr>
    </w:p>
    <w:p w14:paraId="37E7AA8A" w14:textId="77777777" w:rsidR="004E739B" w:rsidRPr="00243812" w:rsidRDefault="00243812" w:rsidP="00F01A18">
      <w:pPr>
        <w:pStyle w:val="NoSpacing"/>
        <w:rPr>
          <w:rFonts w:ascii="Montserrat" w:hAnsi="Montserrat"/>
          <w:sz w:val="24"/>
        </w:rPr>
      </w:pPr>
      <w:r w:rsidRPr="00243812">
        <w:rPr>
          <w:rFonts w:ascii="Montserrat" w:hAnsi="Montserrat"/>
          <w:sz w:val="24"/>
        </w:rPr>
        <w:t>aportation</w:t>
      </w:r>
      <w:r w:rsidRPr="00243812">
        <w:rPr>
          <w:rFonts w:ascii="Montserrat" w:hAnsi="Montserrat"/>
          <w:sz w:val="24"/>
        </w:rPr>
        <w:tab/>
        <w:t>75</w:t>
      </w:r>
    </w:p>
    <w:p w14:paraId="4D863C42"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auspex </w:t>
      </w:r>
      <w:r w:rsidRPr="00243812">
        <w:rPr>
          <w:rFonts w:ascii="Montserrat" w:hAnsi="Montserrat"/>
          <w:sz w:val="24"/>
        </w:rPr>
        <w:tab/>
        <w:t>1000</w:t>
      </w:r>
    </w:p>
    <w:p w14:paraId="31C29ECC" w14:textId="77777777" w:rsidR="004E739B" w:rsidRPr="00243812" w:rsidRDefault="00243812" w:rsidP="00F01A18">
      <w:pPr>
        <w:pStyle w:val="NoSpacing"/>
        <w:rPr>
          <w:rFonts w:ascii="Montserrat" w:hAnsi="Montserrat"/>
          <w:sz w:val="24"/>
        </w:rPr>
      </w:pPr>
      <w:r w:rsidRPr="00243812">
        <w:rPr>
          <w:rFonts w:ascii="Montserrat" w:hAnsi="Montserrat"/>
          <w:sz w:val="24"/>
        </w:rPr>
        <w:t>celerity</w:t>
      </w:r>
      <w:r w:rsidRPr="00243812">
        <w:rPr>
          <w:rFonts w:ascii="Montserrat" w:hAnsi="Montserrat"/>
          <w:sz w:val="24"/>
        </w:rPr>
        <w:tab/>
        <w:t>75</w:t>
      </w:r>
    </w:p>
    <w:p w14:paraId="1252C464" w14:textId="77777777" w:rsidR="004E739B" w:rsidRPr="00243812" w:rsidRDefault="00243812" w:rsidP="00F01A18">
      <w:pPr>
        <w:pStyle w:val="NoSpacing"/>
        <w:rPr>
          <w:rFonts w:ascii="Montserrat" w:hAnsi="Montserrat"/>
          <w:sz w:val="24"/>
        </w:rPr>
      </w:pPr>
      <w:r w:rsidRPr="00243812">
        <w:rPr>
          <w:rFonts w:ascii="Montserrat" w:hAnsi="Montserrat"/>
          <w:sz w:val="24"/>
        </w:rPr>
        <w:t>dominate</w:t>
      </w:r>
      <w:r w:rsidRPr="00243812">
        <w:rPr>
          <w:rFonts w:ascii="Montserrat" w:hAnsi="Montserrat"/>
          <w:sz w:val="24"/>
        </w:rPr>
        <w:tab/>
        <w:t>1000</w:t>
      </w:r>
    </w:p>
    <w:p w14:paraId="0C44E05C" w14:textId="77777777" w:rsidR="004E739B" w:rsidRPr="00243812" w:rsidRDefault="00243812" w:rsidP="00F01A18">
      <w:pPr>
        <w:pStyle w:val="NoSpacing"/>
        <w:rPr>
          <w:rFonts w:ascii="Montserrat" w:hAnsi="Montserrat"/>
          <w:sz w:val="24"/>
        </w:rPr>
      </w:pPr>
      <w:r w:rsidRPr="00243812">
        <w:rPr>
          <w:rFonts w:ascii="Montserrat" w:hAnsi="Montserrat"/>
          <w:sz w:val="24"/>
        </w:rPr>
        <w:t>dreaming</w:t>
      </w:r>
      <w:r w:rsidRPr="00243812">
        <w:rPr>
          <w:rFonts w:ascii="Montserrat" w:hAnsi="Montserrat"/>
          <w:sz w:val="24"/>
        </w:rPr>
        <w:tab/>
        <w:t>1000</w:t>
      </w:r>
    </w:p>
    <w:p w14:paraId="495FED75" w14:textId="77777777" w:rsidR="004E739B" w:rsidRPr="00243812" w:rsidRDefault="00243812" w:rsidP="00F01A18">
      <w:pPr>
        <w:pStyle w:val="NoSpacing"/>
        <w:rPr>
          <w:rFonts w:ascii="Montserrat" w:hAnsi="Montserrat"/>
          <w:sz w:val="24"/>
        </w:rPr>
      </w:pPr>
      <w:r w:rsidRPr="00243812">
        <w:rPr>
          <w:rFonts w:ascii="Montserrat" w:hAnsi="Montserrat"/>
          <w:sz w:val="24"/>
        </w:rPr>
        <w:t>intuition</w:t>
      </w:r>
      <w:r w:rsidRPr="00243812">
        <w:rPr>
          <w:rFonts w:ascii="Montserrat" w:hAnsi="Montserrat"/>
          <w:sz w:val="24"/>
        </w:rPr>
        <w:tab/>
        <w:t>400</w:t>
      </w:r>
    </w:p>
    <w:p w14:paraId="002578A6" w14:textId="77777777" w:rsidR="004E739B" w:rsidRPr="00243812" w:rsidRDefault="00243812" w:rsidP="00F01A18">
      <w:pPr>
        <w:pStyle w:val="NoSpacing"/>
        <w:rPr>
          <w:rFonts w:ascii="Montserrat" w:hAnsi="Montserrat"/>
          <w:sz w:val="24"/>
        </w:rPr>
      </w:pPr>
      <w:r w:rsidRPr="00243812">
        <w:rPr>
          <w:rFonts w:ascii="Montserrat" w:hAnsi="Montserrat"/>
          <w:sz w:val="24"/>
        </w:rPr>
        <w:t>obfuscation</w:t>
      </w:r>
      <w:r w:rsidRPr="00243812">
        <w:rPr>
          <w:rFonts w:ascii="Montserrat" w:hAnsi="Montserrat"/>
          <w:sz w:val="24"/>
        </w:rPr>
        <w:tab/>
        <w:t>1000</w:t>
      </w:r>
    </w:p>
    <w:p w14:paraId="3892354C" w14:textId="77777777" w:rsidR="004E739B" w:rsidRPr="00243812" w:rsidRDefault="00243812" w:rsidP="00F01A18">
      <w:pPr>
        <w:pStyle w:val="NoSpacing"/>
        <w:rPr>
          <w:rFonts w:ascii="Montserrat" w:hAnsi="Montserrat"/>
          <w:sz w:val="24"/>
        </w:rPr>
      </w:pPr>
      <w:r w:rsidRPr="00243812">
        <w:rPr>
          <w:rFonts w:ascii="Montserrat" w:hAnsi="Montserrat"/>
          <w:sz w:val="24"/>
        </w:rPr>
        <w:t>phoenix</w:t>
      </w:r>
      <w:r w:rsidRPr="00243812">
        <w:rPr>
          <w:rFonts w:ascii="Montserrat" w:hAnsi="Montserrat"/>
          <w:sz w:val="24"/>
        </w:rPr>
        <w:tab/>
        <w:t>200</w:t>
      </w:r>
    </w:p>
    <w:p w14:paraId="5C1378E7"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presence </w:t>
      </w:r>
      <w:r w:rsidRPr="00243812">
        <w:rPr>
          <w:rFonts w:ascii="Montserrat" w:hAnsi="Montserrat"/>
          <w:sz w:val="24"/>
        </w:rPr>
        <w:tab/>
        <w:t>200</w:t>
      </w:r>
    </w:p>
    <w:p w14:paraId="72122B67"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protean </w:t>
      </w:r>
      <w:r w:rsidRPr="00243812">
        <w:rPr>
          <w:rFonts w:ascii="Montserrat" w:hAnsi="Montserrat"/>
          <w:sz w:val="24"/>
        </w:rPr>
        <w:tab/>
        <w:t>4000</w:t>
      </w:r>
      <w:r w:rsidRPr="00243812">
        <w:rPr>
          <w:rFonts w:ascii="Montserrat" w:hAnsi="Montserrat"/>
          <w:sz w:val="24"/>
        </w:rPr>
        <w:tab/>
      </w:r>
    </w:p>
    <w:p w14:paraId="3E18076D" w14:textId="77777777" w:rsidR="004E739B" w:rsidRPr="00243812" w:rsidRDefault="00243812" w:rsidP="00F01A18">
      <w:pPr>
        <w:pStyle w:val="NoSpacing"/>
        <w:rPr>
          <w:rFonts w:ascii="Montserrat" w:hAnsi="Montserrat"/>
          <w:sz w:val="24"/>
        </w:rPr>
      </w:pPr>
      <w:r w:rsidRPr="00243812">
        <w:rPr>
          <w:rFonts w:ascii="Montserrat" w:hAnsi="Montserrat"/>
          <w:sz w:val="24"/>
        </w:rPr>
        <w:t>rapport</w:t>
      </w:r>
      <w:r w:rsidRPr="00243812">
        <w:rPr>
          <w:rFonts w:ascii="Montserrat" w:hAnsi="Montserrat"/>
          <w:sz w:val="24"/>
        </w:rPr>
        <w:tab/>
        <w:t>500</w:t>
      </w:r>
    </w:p>
    <w:p w14:paraId="3AE1C7ED" w14:textId="77777777" w:rsidR="004E739B" w:rsidRPr="00243812" w:rsidRDefault="00243812" w:rsidP="00F01A18">
      <w:pPr>
        <w:pStyle w:val="NoSpacing"/>
        <w:rPr>
          <w:rFonts w:ascii="Montserrat" w:hAnsi="Montserrat"/>
          <w:sz w:val="24"/>
        </w:rPr>
      </w:pPr>
      <w:r w:rsidRPr="00243812">
        <w:rPr>
          <w:rFonts w:ascii="Montserrat" w:hAnsi="Montserrat"/>
          <w:sz w:val="24"/>
        </w:rPr>
        <w:t>vicissitude</w:t>
      </w:r>
      <w:r w:rsidRPr="00243812">
        <w:rPr>
          <w:rFonts w:ascii="Montserrat" w:hAnsi="Montserrat"/>
          <w:sz w:val="24"/>
        </w:rPr>
        <w:tab/>
        <w:t>50</w:t>
      </w:r>
    </w:p>
    <w:p w14:paraId="02BF9516" w14:textId="77777777" w:rsidR="004E739B" w:rsidRPr="00243812" w:rsidRDefault="004E739B" w:rsidP="00F01A18">
      <w:pPr>
        <w:pStyle w:val="NoSpacing"/>
        <w:rPr>
          <w:rFonts w:ascii="Montserrat" w:hAnsi="Montserrat"/>
          <w:sz w:val="24"/>
        </w:rPr>
      </w:pPr>
    </w:p>
    <w:p w14:paraId="0AC71322" w14:textId="77777777" w:rsidR="004E739B" w:rsidRPr="00243812" w:rsidRDefault="00243812" w:rsidP="00F01A18">
      <w:pPr>
        <w:pStyle w:val="NoSpacing"/>
        <w:rPr>
          <w:rFonts w:ascii="Montserrat" w:hAnsi="Montserrat"/>
          <w:sz w:val="24"/>
        </w:rPr>
      </w:pPr>
      <w:r w:rsidRPr="00243812">
        <w:rPr>
          <w:rFonts w:ascii="Montserrat" w:hAnsi="Montserrat"/>
          <w:sz w:val="24"/>
        </w:rPr>
        <w:t>vampire powers</w:t>
      </w:r>
      <w:r w:rsidRPr="00243812">
        <w:rPr>
          <w:rFonts w:ascii="Montserrat" w:hAnsi="Montserrat"/>
          <w:sz w:val="24"/>
        </w:rPr>
        <w:tab/>
        <w:t>10 x 9500</w:t>
      </w:r>
    </w:p>
    <w:p w14:paraId="1235C44B"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33B8198D" w14:textId="77777777" w:rsidR="004E739B" w:rsidRPr="00243812" w:rsidRDefault="00243812" w:rsidP="00F01A18">
      <w:pPr>
        <w:pStyle w:val="NoSpacing"/>
        <w:rPr>
          <w:rFonts w:ascii="Montserrat" w:hAnsi="Montserrat"/>
          <w:sz w:val="24"/>
        </w:rPr>
      </w:pPr>
      <w:r w:rsidRPr="00243812">
        <w:rPr>
          <w:rFonts w:ascii="Montserrat" w:hAnsi="Montserrat"/>
          <w:sz w:val="24"/>
        </w:rPr>
        <w:tab/>
        <w:t>126640</w:t>
      </w:r>
    </w:p>
    <w:p w14:paraId="38B8F62D"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2AC8E42B"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77E6103F"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500A3DCB" w14:textId="77777777" w:rsidR="004E739B" w:rsidRPr="00243812" w:rsidRDefault="00243812" w:rsidP="00F01A18">
      <w:pPr>
        <w:pStyle w:val="NoSpacing"/>
        <w:rPr>
          <w:rFonts w:ascii="Montserrat" w:hAnsi="Montserrat"/>
          <w:sz w:val="24"/>
        </w:rPr>
      </w:pPr>
      <w:r w:rsidRPr="00243812">
        <w:rPr>
          <w:rFonts w:ascii="Montserrat" w:hAnsi="Montserrat"/>
          <w:sz w:val="24"/>
        </w:rPr>
        <w:br w:type="column"/>
        <w:t>IDEAS FROM WARHAMMER</w:t>
      </w:r>
    </w:p>
    <w:p w14:paraId="33F166CB" w14:textId="77777777" w:rsidR="004E739B" w:rsidRPr="00243812" w:rsidRDefault="004E739B" w:rsidP="00F01A18">
      <w:pPr>
        <w:pStyle w:val="NoSpacing"/>
        <w:rPr>
          <w:rFonts w:ascii="Montserrat" w:hAnsi="Montserrat"/>
          <w:sz w:val="24"/>
        </w:rPr>
      </w:pPr>
    </w:p>
    <w:p w14:paraId="4F014F9D" w14:textId="77777777" w:rsidR="004E739B" w:rsidRPr="00243812" w:rsidRDefault="00243812" w:rsidP="00F01A18">
      <w:pPr>
        <w:pStyle w:val="NoSpacing"/>
        <w:rPr>
          <w:rFonts w:ascii="Montserrat" w:hAnsi="Montserrat"/>
          <w:sz w:val="24"/>
        </w:rPr>
      </w:pPr>
      <w:r w:rsidRPr="00243812">
        <w:rPr>
          <w:rFonts w:ascii="Montserrat" w:hAnsi="Montserrat"/>
          <w:sz w:val="24"/>
        </w:rPr>
        <w:t>M</w:t>
      </w:r>
      <w:r w:rsidRPr="00243812">
        <w:rPr>
          <w:rFonts w:ascii="Montserrat" w:hAnsi="Montserrat"/>
          <w:sz w:val="24"/>
        </w:rPr>
        <w:tab/>
        <w:t>WS</w:t>
      </w:r>
      <w:r w:rsidRPr="00243812">
        <w:rPr>
          <w:rFonts w:ascii="Montserrat" w:hAnsi="Montserrat"/>
          <w:sz w:val="24"/>
        </w:rPr>
        <w:tab/>
        <w:t>BS</w:t>
      </w:r>
      <w:r w:rsidRPr="00243812">
        <w:rPr>
          <w:rFonts w:ascii="Montserrat" w:hAnsi="Montserrat"/>
          <w:sz w:val="24"/>
        </w:rPr>
        <w:tab/>
        <w:t>S</w:t>
      </w:r>
      <w:r w:rsidRPr="00243812">
        <w:rPr>
          <w:rFonts w:ascii="Montserrat" w:hAnsi="Montserrat"/>
          <w:sz w:val="24"/>
        </w:rPr>
        <w:tab/>
        <w:t>T</w:t>
      </w:r>
      <w:r w:rsidRPr="00243812">
        <w:rPr>
          <w:rFonts w:ascii="Montserrat" w:hAnsi="Montserrat"/>
          <w:sz w:val="24"/>
        </w:rPr>
        <w:tab/>
        <w:t>W</w:t>
      </w:r>
      <w:r w:rsidRPr="00243812">
        <w:rPr>
          <w:rFonts w:ascii="Montserrat" w:hAnsi="Montserrat"/>
          <w:sz w:val="24"/>
        </w:rPr>
        <w:tab/>
        <w:t>I</w:t>
      </w:r>
      <w:r w:rsidRPr="00243812">
        <w:rPr>
          <w:rFonts w:ascii="Montserrat" w:hAnsi="Montserrat"/>
          <w:sz w:val="24"/>
        </w:rPr>
        <w:tab/>
        <w:t>A</w:t>
      </w:r>
      <w:r w:rsidRPr="00243812">
        <w:rPr>
          <w:rFonts w:ascii="Montserrat" w:hAnsi="Montserrat"/>
          <w:sz w:val="24"/>
        </w:rPr>
        <w:tab/>
        <w:t>DEX</w:t>
      </w:r>
      <w:r w:rsidRPr="00243812">
        <w:rPr>
          <w:rFonts w:ascii="Montserrat" w:hAnsi="Montserrat"/>
          <w:sz w:val="24"/>
        </w:rPr>
        <w:tab/>
        <w:t>LD</w:t>
      </w:r>
      <w:r w:rsidRPr="00243812">
        <w:rPr>
          <w:rFonts w:ascii="Montserrat" w:hAnsi="Montserrat"/>
          <w:sz w:val="24"/>
        </w:rPr>
        <w:tab/>
        <w:t>INT</w:t>
      </w:r>
      <w:r w:rsidRPr="00243812">
        <w:rPr>
          <w:rFonts w:ascii="Montserrat" w:hAnsi="Montserrat"/>
          <w:sz w:val="24"/>
        </w:rPr>
        <w:tab/>
        <w:t>CL</w:t>
      </w:r>
      <w:r w:rsidRPr="00243812">
        <w:rPr>
          <w:rFonts w:ascii="Montserrat" w:hAnsi="Montserrat"/>
          <w:sz w:val="24"/>
        </w:rPr>
        <w:tab/>
        <w:t>WP</w:t>
      </w:r>
      <w:r w:rsidRPr="00243812">
        <w:rPr>
          <w:rFonts w:ascii="Montserrat" w:hAnsi="Montserrat"/>
          <w:sz w:val="24"/>
        </w:rPr>
        <w:tab/>
        <w:t>FEL</w:t>
      </w:r>
    </w:p>
    <w:p w14:paraId="00581A06" w14:textId="77777777"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70</w:t>
      </w:r>
      <w:r w:rsidRPr="00243812">
        <w:rPr>
          <w:rFonts w:ascii="Montserrat" w:hAnsi="Montserrat"/>
          <w:sz w:val="24"/>
        </w:rPr>
        <w:tab/>
        <w:t>63</w:t>
      </w:r>
      <w:r w:rsidRPr="00243812">
        <w:rPr>
          <w:rFonts w:ascii="Montserrat" w:hAnsi="Montserrat"/>
          <w:sz w:val="24"/>
        </w:rPr>
        <w:tab/>
        <w:t>5</w:t>
      </w:r>
      <w:r w:rsidRPr="00243812">
        <w:rPr>
          <w:rFonts w:ascii="Montserrat" w:hAnsi="Montserrat"/>
          <w:sz w:val="24"/>
        </w:rPr>
        <w:tab/>
        <w:t>7</w:t>
      </w:r>
      <w:r w:rsidRPr="00243812">
        <w:rPr>
          <w:rFonts w:ascii="Montserrat" w:hAnsi="Montserrat"/>
          <w:sz w:val="24"/>
        </w:rPr>
        <w:tab/>
        <w:t>23</w:t>
      </w:r>
      <w:r w:rsidRPr="00243812">
        <w:rPr>
          <w:rFonts w:ascii="Montserrat" w:hAnsi="Montserrat"/>
          <w:sz w:val="24"/>
        </w:rPr>
        <w:tab/>
        <w:t>70</w:t>
      </w:r>
      <w:r w:rsidRPr="00243812">
        <w:rPr>
          <w:rFonts w:ascii="Montserrat" w:hAnsi="Montserrat"/>
          <w:sz w:val="24"/>
        </w:rPr>
        <w:tab/>
        <w:t>3</w:t>
      </w:r>
      <w:r w:rsidRPr="00243812">
        <w:rPr>
          <w:rFonts w:ascii="Montserrat" w:hAnsi="Montserrat"/>
          <w:sz w:val="24"/>
        </w:rPr>
        <w:tab/>
        <w:t>70</w:t>
      </w:r>
      <w:r w:rsidRPr="00243812">
        <w:rPr>
          <w:rFonts w:ascii="Montserrat" w:hAnsi="Montserrat"/>
          <w:sz w:val="24"/>
        </w:rPr>
        <w:tab/>
        <w:t>70</w:t>
      </w:r>
      <w:r w:rsidRPr="00243812">
        <w:rPr>
          <w:rFonts w:ascii="Montserrat" w:hAnsi="Montserrat"/>
          <w:sz w:val="24"/>
        </w:rPr>
        <w:tab/>
        <w:t>70</w:t>
      </w:r>
      <w:r w:rsidRPr="00243812">
        <w:rPr>
          <w:rFonts w:ascii="Montserrat" w:hAnsi="Montserrat"/>
          <w:sz w:val="24"/>
        </w:rPr>
        <w:tab/>
        <w:t>70</w:t>
      </w:r>
      <w:r w:rsidRPr="00243812">
        <w:rPr>
          <w:rFonts w:ascii="Montserrat" w:hAnsi="Montserrat"/>
          <w:sz w:val="24"/>
        </w:rPr>
        <w:tab/>
        <w:t>70</w:t>
      </w:r>
      <w:r w:rsidRPr="00243812">
        <w:rPr>
          <w:rFonts w:ascii="Montserrat" w:hAnsi="Montserrat"/>
          <w:sz w:val="24"/>
        </w:rPr>
        <w:tab/>
        <w:t>70</w:t>
      </w:r>
    </w:p>
    <w:p w14:paraId="4EEAFF71" w14:textId="77777777" w:rsidR="004E739B" w:rsidRPr="00243812" w:rsidRDefault="00243812" w:rsidP="00F01A18">
      <w:pPr>
        <w:pStyle w:val="NoSpacing"/>
        <w:rPr>
          <w:rFonts w:ascii="Montserrat" w:hAnsi="Montserrat"/>
          <w:sz w:val="24"/>
        </w:rPr>
      </w:pPr>
      <w:r w:rsidRPr="00243812">
        <w:rPr>
          <w:rFonts w:ascii="Montserrat" w:hAnsi="Montserrat"/>
          <w:sz w:val="24"/>
        </w:rPr>
        <w:t>ASHES V</w:t>
      </w:r>
    </w:p>
    <w:p w14:paraId="285672C9" w14:textId="77777777" w:rsidR="004E739B" w:rsidRPr="00243812" w:rsidRDefault="004E739B" w:rsidP="00F01A18">
      <w:pPr>
        <w:pStyle w:val="NoSpacing"/>
        <w:rPr>
          <w:rFonts w:ascii="Montserrat" w:hAnsi="Montserrat"/>
          <w:sz w:val="24"/>
        </w:rPr>
      </w:pPr>
    </w:p>
    <w:p w14:paraId="177E5DFE" w14:textId="77777777" w:rsidR="004E739B" w:rsidRPr="00243812" w:rsidRDefault="00243812" w:rsidP="00F01A18">
      <w:pPr>
        <w:pStyle w:val="NoSpacing"/>
        <w:rPr>
          <w:rFonts w:ascii="Montserrat" w:hAnsi="Montserrat"/>
          <w:sz w:val="24"/>
        </w:rPr>
      </w:pPr>
      <w:r w:rsidRPr="00243812">
        <w:rPr>
          <w:rFonts w:ascii="Montserrat" w:hAnsi="Montserrat"/>
          <w:sz w:val="24"/>
        </w:rPr>
        <w:t>I</w:t>
      </w:r>
      <w:r w:rsidRPr="00243812">
        <w:rPr>
          <w:rFonts w:ascii="Montserrat" w:hAnsi="Montserrat"/>
          <w:sz w:val="24"/>
        </w:rPr>
        <w:tab/>
        <w:t>M</w:t>
      </w:r>
      <w:r w:rsidRPr="00243812">
        <w:rPr>
          <w:rFonts w:ascii="Montserrat" w:hAnsi="Montserrat"/>
          <w:sz w:val="24"/>
        </w:rPr>
        <w:tab/>
        <w:t>A</w:t>
      </w:r>
      <w:r w:rsidRPr="00243812">
        <w:rPr>
          <w:rFonts w:ascii="Montserrat" w:hAnsi="Montserrat"/>
          <w:sz w:val="24"/>
        </w:rPr>
        <w:tab/>
        <w:t>INITIATIVE, MOVE &amp; ATTACK</w:t>
      </w:r>
    </w:p>
    <w:p w14:paraId="65E88BFF" w14:textId="377913E9" w:rsidR="004E739B" w:rsidRPr="00243812" w:rsidRDefault="006F60BF" w:rsidP="00F01A18">
      <w:pPr>
        <w:pStyle w:val="NoSpacing"/>
        <w:rPr>
          <w:rFonts w:ascii="Montserrat" w:hAnsi="Montserrat"/>
          <w:sz w:val="24"/>
        </w:rPr>
      </w:pPr>
      <w:r w:rsidRPr="00243812">
        <w:rPr>
          <w:rFonts w:ascii="Montserrat" w:hAnsi="Montserrat"/>
          <w:sz w:val="24"/>
        </w:rPr>
        <w:tab/>
        <w:t>Useful in simplifying three very important combat factors.</w:t>
      </w:r>
    </w:p>
    <w:p w14:paraId="254FB4B8" w14:textId="77777777" w:rsidR="004E739B" w:rsidRPr="00243812" w:rsidRDefault="004E739B" w:rsidP="00F01A18">
      <w:pPr>
        <w:pStyle w:val="NoSpacing"/>
        <w:rPr>
          <w:rFonts w:ascii="Montserrat" w:hAnsi="Montserrat"/>
          <w:sz w:val="24"/>
        </w:rPr>
      </w:pPr>
    </w:p>
    <w:p w14:paraId="7DD4ACB7" w14:textId="77777777" w:rsidR="004E739B" w:rsidRPr="00243812" w:rsidRDefault="00243812" w:rsidP="00F01A18">
      <w:pPr>
        <w:pStyle w:val="NoSpacing"/>
        <w:rPr>
          <w:rFonts w:ascii="Montserrat" w:hAnsi="Montserrat"/>
          <w:sz w:val="24"/>
        </w:rPr>
      </w:pPr>
      <w:r w:rsidRPr="00243812">
        <w:rPr>
          <w:rFonts w:ascii="Montserrat" w:hAnsi="Montserrat"/>
          <w:sz w:val="24"/>
        </w:rPr>
        <w:t>IDEAS FROM MANGANIME</w:t>
      </w:r>
    </w:p>
    <w:p w14:paraId="62F2D952" w14:textId="77777777" w:rsidR="004E739B" w:rsidRPr="00243812" w:rsidRDefault="004E739B" w:rsidP="00F01A18">
      <w:pPr>
        <w:pStyle w:val="NoSpacing"/>
        <w:rPr>
          <w:rFonts w:ascii="Montserrat" w:hAnsi="Montserrat"/>
          <w:sz w:val="24"/>
        </w:rPr>
      </w:pPr>
    </w:p>
    <w:p w14:paraId="19880DE9" w14:textId="77777777" w:rsidR="004E739B" w:rsidRPr="00243812" w:rsidRDefault="00243812" w:rsidP="00F01A18">
      <w:pPr>
        <w:pStyle w:val="NoSpacing"/>
        <w:rPr>
          <w:rFonts w:ascii="Montserrat" w:hAnsi="Montserrat"/>
          <w:sz w:val="24"/>
        </w:rPr>
      </w:pPr>
      <w:r w:rsidRPr="00243812">
        <w:rPr>
          <w:rFonts w:ascii="Montserrat" w:hAnsi="Montserrat"/>
          <w:sz w:val="24"/>
        </w:rPr>
        <w:t>CL</w:t>
      </w:r>
      <w:r w:rsidRPr="00243812">
        <w:rPr>
          <w:rFonts w:ascii="Montserrat" w:hAnsi="Montserrat"/>
          <w:sz w:val="24"/>
        </w:rPr>
        <w:tab/>
        <w:t>CO</w:t>
      </w:r>
      <w:r w:rsidRPr="00243812">
        <w:rPr>
          <w:rFonts w:ascii="Montserrat" w:hAnsi="Montserrat"/>
          <w:sz w:val="24"/>
        </w:rPr>
        <w:tab/>
        <w:t>WL</w:t>
      </w:r>
      <w:r w:rsidRPr="00243812">
        <w:rPr>
          <w:rFonts w:ascii="Montserrat" w:hAnsi="Montserrat"/>
          <w:sz w:val="24"/>
        </w:rPr>
        <w:tab/>
        <w:t>BD</w:t>
      </w:r>
      <w:r w:rsidRPr="00243812">
        <w:rPr>
          <w:rFonts w:ascii="Montserrat" w:hAnsi="Montserrat"/>
          <w:sz w:val="24"/>
        </w:rPr>
        <w:tab/>
        <w:t>RX</w:t>
      </w:r>
      <w:r w:rsidRPr="00243812">
        <w:rPr>
          <w:rFonts w:ascii="Montserrat" w:hAnsi="Montserrat"/>
          <w:sz w:val="24"/>
        </w:rPr>
        <w:tab/>
        <w:t>TH</w:t>
      </w:r>
      <w:r w:rsidRPr="00243812">
        <w:rPr>
          <w:rFonts w:ascii="Montserrat" w:hAnsi="Montserrat"/>
          <w:sz w:val="24"/>
        </w:rPr>
        <w:tab/>
        <w:t>D</w:t>
      </w:r>
      <w:r w:rsidRPr="00243812">
        <w:rPr>
          <w:rFonts w:ascii="Montserrat" w:hAnsi="Montserrat"/>
          <w:sz w:val="24"/>
        </w:rPr>
        <w:tab/>
        <w:t>P</w:t>
      </w:r>
      <w:r w:rsidRPr="00243812">
        <w:rPr>
          <w:rFonts w:ascii="Montserrat" w:hAnsi="Montserrat"/>
          <w:sz w:val="24"/>
        </w:rPr>
        <w:tab/>
        <w:t>EQ</w:t>
      </w:r>
      <w:r w:rsidRPr="00243812">
        <w:rPr>
          <w:rFonts w:ascii="Montserrat" w:hAnsi="Montserrat"/>
          <w:sz w:val="24"/>
        </w:rPr>
        <w:tab/>
        <w:t>EX</w:t>
      </w:r>
      <w:r w:rsidRPr="00243812">
        <w:rPr>
          <w:rFonts w:ascii="Montserrat" w:hAnsi="Montserrat"/>
          <w:sz w:val="24"/>
        </w:rPr>
        <w:tab/>
        <w:t>OB</w:t>
      </w:r>
    </w:p>
    <w:p w14:paraId="138A656F" w14:textId="77777777" w:rsidR="004E739B" w:rsidRPr="00243812" w:rsidRDefault="004E739B" w:rsidP="00F01A18">
      <w:pPr>
        <w:pStyle w:val="NoSpacing"/>
        <w:rPr>
          <w:rFonts w:ascii="Montserrat" w:hAnsi="Montserrat"/>
          <w:sz w:val="24"/>
        </w:rPr>
      </w:pPr>
    </w:p>
    <w:p w14:paraId="3F62193C" w14:textId="77777777" w:rsidR="004E739B" w:rsidRPr="00243812" w:rsidRDefault="004E739B" w:rsidP="00F01A18">
      <w:pPr>
        <w:pStyle w:val="NoSpacing"/>
        <w:rPr>
          <w:rFonts w:ascii="Montserrat" w:hAnsi="Montserrat"/>
          <w:sz w:val="24"/>
        </w:rPr>
      </w:pPr>
    </w:p>
    <w:p w14:paraId="316ED855" w14:textId="77777777" w:rsidR="004E739B" w:rsidRPr="00243812" w:rsidRDefault="00243812" w:rsidP="00F01A18">
      <w:pPr>
        <w:pStyle w:val="NoSpacing"/>
        <w:rPr>
          <w:rFonts w:ascii="Montserrat" w:hAnsi="Montserrat"/>
          <w:sz w:val="24"/>
        </w:rPr>
      </w:pPr>
      <w:r w:rsidRPr="00243812">
        <w:rPr>
          <w:rFonts w:ascii="Montserrat" w:hAnsi="Montserrat"/>
          <w:sz w:val="24"/>
        </w:rPr>
        <w:t>AE</w:t>
      </w:r>
      <w:r w:rsidRPr="00243812">
        <w:rPr>
          <w:rFonts w:ascii="Montserrat" w:hAnsi="Montserrat"/>
          <w:sz w:val="24"/>
        </w:rPr>
        <w:tab/>
        <w:t>M</w:t>
      </w:r>
      <w:r w:rsidRPr="00243812">
        <w:rPr>
          <w:rFonts w:ascii="Montserrat" w:hAnsi="Montserrat"/>
          <w:sz w:val="24"/>
        </w:rPr>
        <w:tab/>
        <w:t>MI</w:t>
      </w:r>
      <w:r w:rsidRPr="00243812">
        <w:rPr>
          <w:rFonts w:ascii="Montserrat" w:hAnsi="Montserrat"/>
          <w:sz w:val="24"/>
        </w:rPr>
        <w:tab/>
        <w:t>B</w:t>
      </w:r>
      <w:r w:rsidRPr="00243812">
        <w:rPr>
          <w:rFonts w:ascii="Montserrat" w:hAnsi="Montserrat"/>
          <w:sz w:val="24"/>
        </w:rPr>
        <w:tab/>
        <w:t>BI</w:t>
      </w:r>
      <w:r w:rsidRPr="00243812">
        <w:rPr>
          <w:rFonts w:ascii="Montserrat" w:hAnsi="Montserrat"/>
          <w:sz w:val="24"/>
        </w:rPr>
        <w:tab/>
        <w:t>T</w:t>
      </w:r>
      <w:r w:rsidRPr="00243812">
        <w:rPr>
          <w:rFonts w:ascii="Montserrat" w:hAnsi="Montserrat"/>
          <w:sz w:val="24"/>
        </w:rPr>
        <w:tab/>
        <w:t>TI</w:t>
      </w:r>
    </w:p>
    <w:p w14:paraId="046DFDF0" w14:textId="77777777" w:rsidR="004E739B" w:rsidRPr="00243812" w:rsidRDefault="004E739B" w:rsidP="00F01A18">
      <w:pPr>
        <w:pStyle w:val="NoSpacing"/>
        <w:rPr>
          <w:rFonts w:ascii="Montserrat" w:hAnsi="Montserrat"/>
          <w:sz w:val="24"/>
        </w:rPr>
      </w:pPr>
    </w:p>
    <w:p w14:paraId="0AB3977D" w14:textId="77777777" w:rsidR="004E739B" w:rsidRPr="00243812" w:rsidRDefault="00243812" w:rsidP="00F01A18">
      <w:pPr>
        <w:pStyle w:val="NoSpacing"/>
        <w:rPr>
          <w:rFonts w:ascii="Montserrat" w:hAnsi="Montserrat"/>
          <w:sz w:val="24"/>
        </w:rPr>
        <w:sectPr w:rsidR="004E739B" w:rsidRPr="00243812">
          <w:pgSz w:w="12240" w:h="15840"/>
          <w:pgMar w:top="1440" w:right="3600" w:bottom="1440" w:left="1800" w:header="1440" w:footer="1440" w:gutter="0"/>
          <w:cols w:num="2" w:space="144"/>
          <w:noEndnote/>
        </w:sectPr>
      </w:pPr>
      <w:r w:rsidRPr="00243812">
        <w:rPr>
          <w:rFonts w:ascii="Montserrat" w:hAnsi="Montserrat"/>
          <w:sz w:val="24"/>
        </w:rPr>
        <w:br w:type="column"/>
      </w:r>
    </w:p>
    <w:p w14:paraId="26C74BD6" w14:textId="77777777" w:rsidR="004E739B" w:rsidRPr="00243812" w:rsidRDefault="004E739B" w:rsidP="00F01A18">
      <w:pPr>
        <w:pStyle w:val="NoSpacing"/>
        <w:rPr>
          <w:rFonts w:ascii="Montserrat" w:hAnsi="Montserrat"/>
          <w:sz w:val="24"/>
        </w:rPr>
      </w:pPr>
    </w:p>
    <w:p w14:paraId="46B517C6" w14:textId="0FB184AE" w:rsidR="004E739B" w:rsidRPr="00243812" w:rsidRDefault="00243812" w:rsidP="00F01A18">
      <w:pPr>
        <w:pStyle w:val="NoSpacing"/>
        <w:rPr>
          <w:rFonts w:ascii="Montserrat" w:hAnsi="Montserrat"/>
          <w:sz w:val="24"/>
        </w:rPr>
      </w:pPr>
      <w:r w:rsidRPr="00243812">
        <w:rPr>
          <w:rFonts w:ascii="Montserrat" w:hAnsi="Montserrat"/>
          <w:sz w:val="24"/>
        </w:rPr>
        <w:t>AI</w:t>
      </w:r>
      <w:r w:rsidRPr="00243812">
        <w:rPr>
          <w:rFonts w:ascii="Montserrat" w:hAnsi="Montserrat"/>
          <w:sz w:val="24"/>
        </w:rPr>
        <w:tab/>
        <w:t>AWARENESS INTENT</w:t>
      </w:r>
      <w:r w:rsidR="006F60BF" w:rsidRPr="00243812">
        <w:rPr>
          <w:rFonts w:ascii="Montserrat" w:hAnsi="Montserrat"/>
          <w:sz w:val="24"/>
        </w:rPr>
        <w:tab/>
      </w:r>
      <w:r w:rsidRPr="00243812">
        <w:rPr>
          <w:rFonts w:ascii="Montserrat" w:hAnsi="Montserrat"/>
          <w:sz w:val="24"/>
        </w:rPr>
        <w:t>10.0</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2C5DE843" w14:textId="6462E72D" w:rsidR="004E739B" w:rsidRPr="00243812" w:rsidRDefault="00243812" w:rsidP="00F01A18">
      <w:pPr>
        <w:pStyle w:val="NoSpacing"/>
        <w:rPr>
          <w:rFonts w:ascii="Montserrat" w:hAnsi="Montserrat"/>
          <w:sz w:val="24"/>
        </w:rPr>
      </w:pPr>
      <w:r w:rsidRPr="00243812">
        <w:rPr>
          <w:rFonts w:ascii="Montserrat" w:hAnsi="Montserrat"/>
          <w:sz w:val="24"/>
        </w:rPr>
        <w:t>SI</w:t>
      </w:r>
      <w:r w:rsidRPr="00243812">
        <w:rPr>
          <w:rFonts w:ascii="Montserrat" w:hAnsi="Montserrat"/>
          <w:sz w:val="24"/>
        </w:rPr>
        <w:tab/>
        <w:t>STRUCTURE IMPLEMENTATION</w:t>
      </w:r>
      <w:r w:rsidR="006F60BF" w:rsidRPr="00243812">
        <w:rPr>
          <w:rFonts w:ascii="Montserrat" w:hAnsi="Montserrat"/>
          <w:sz w:val="24"/>
        </w:rPr>
        <w:tab/>
      </w:r>
      <w:r w:rsidRPr="00243812">
        <w:rPr>
          <w:rFonts w:ascii="Montserrat" w:hAnsi="Montserrat"/>
          <w:sz w:val="24"/>
        </w:rPr>
        <w:t>10.0</w:t>
      </w:r>
    </w:p>
    <w:p w14:paraId="29A42A4F" w14:textId="77777777" w:rsidR="004E739B" w:rsidRPr="00243812" w:rsidRDefault="00243812" w:rsidP="00F01A18">
      <w:pPr>
        <w:pStyle w:val="NoSpacing"/>
        <w:rPr>
          <w:rFonts w:ascii="Montserrat" w:hAnsi="Montserrat"/>
          <w:sz w:val="24"/>
        </w:rPr>
      </w:pPr>
      <w:r w:rsidRPr="00243812">
        <w:rPr>
          <w:rFonts w:ascii="Montserrat" w:hAnsi="Montserrat"/>
          <w:sz w:val="24"/>
        </w:rPr>
        <w:t>IA</w:t>
      </w:r>
      <w:r w:rsidRPr="00243812">
        <w:rPr>
          <w:rFonts w:ascii="Montserrat" w:hAnsi="Montserrat"/>
          <w:sz w:val="24"/>
        </w:rPr>
        <w:tab/>
      </w:r>
      <w:r w:rsidRPr="00243812">
        <w:rPr>
          <w:rFonts w:ascii="Montserrat" w:hAnsi="Montserrat"/>
          <w:sz w:val="24"/>
        </w:rPr>
        <w:t>INTERPRETATION ARTICULATION</w:t>
      </w:r>
      <w:r w:rsidRPr="00243812">
        <w:rPr>
          <w:rFonts w:ascii="Montserrat" w:hAnsi="Montserrat"/>
          <w:sz w:val="24"/>
        </w:rPr>
        <w:tab/>
        <w:t>10.0</w:t>
      </w:r>
    </w:p>
    <w:p w14:paraId="19F7D59E" w14:textId="0C951057" w:rsidR="004E739B" w:rsidRPr="00243812" w:rsidRDefault="00243812" w:rsidP="00F01A18">
      <w:pPr>
        <w:pStyle w:val="NoSpacing"/>
        <w:rPr>
          <w:rFonts w:ascii="Montserrat" w:hAnsi="Montserrat"/>
          <w:sz w:val="24"/>
        </w:rPr>
      </w:pPr>
      <w:r w:rsidRPr="00243812">
        <w:rPr>
          <w:rFonts w:ascii="Montserrat" w:hAnsi="Montserrat"/>
          <w:sz w:val="24"/>
        </w:rPr>
        <w:t>PA</w:t>
      </w:r>
      <w:r w:rsidRPr="00243812">
        <w:rPr>
          <w:rFonts w:ascii="Montserrat" w:hAnsi="Montserrat"/>
          <w:sz w:val="24"/>
        </w:rPr>
        <w:tab/>
        <w:t>PERCEPTION ASSOCIATION</w:t>
      </w:r>
      <w:r w:rsidR="006F60BF" w:rsidRPr="00243812">
        <w:rPr>
          <w:rFonts w:ascii="Montserrat" w:hAnsi="Montserrat"/>
          <w:sz w:val="24"/>
        </w:rPr>
        <w:tab/>
      </w:r>
      <w:r w:rsidRPr="00243812">
        <w:rPr>
          <w:rFonts w:ascii="Montserrat" w:hAnsi="Montserrat"/>
          <w:sz w:val="24"/>
        </w:rPr>
        <w:t>10.0</w:t>
      </w:r>
    </w:p>
    <w:p w14:paraId="53CADBB9" w14:textId="77777777" w:rsidR="004E739B" w:rsidRPr="00243812" w:rsidRDefault="004E739B" w:rsidP="00F01A18">
      <w:pPr>
        <w:pStyle w:val="NoSpacing"/>
        <w:rPr>
          <w:rFonts w:ascii="Montserrat" w:hAnsi="Montserrat"/>
          <w:sz w:val="24"/>
        </w:rPr>
      </w:pPr>
    </w:p>
    <w:p w14:paraId="285C336E" w14:textId="180551A3" w:rsidR="004E739B" w:rsidRPr="00243812" w:rsidRDefault="00243812" w:rsidP="00F01A18">
      <w:pPr>
        <w:pStyle w:val="NoSpacing"/>
        <w:rPr>
          <w:rFonts w:ascii="Montserrat" w:hAnsi="Montserrat"/>
          <w:sz w:val="24"/>
        </w:rPr>
      </w:pPr>
      <w:r w:rsidRPr="00243812">
        <w:rPr>
          <w:rFonts w:ascii="Montserrat" w:hAnsi="Montserrat"/>
          <w:sz w:val="24"/>
        </w:rPr>
        <w:tab/>
        <w:t>CLUE</w:t>
      </w:r>
      <w:r w:rsidR="006F60BF" w:rsidRPr="00243812">
        <w:rPr>
          <w:rFonts w:ascii="Montserrat" w:hAnsi="Montserrat"/>
          <w:sz w:val="24"/>
        </w:rPr>
        <w:tab/>
      </w:r>
      <w:r w:rsidRPr="00243812">
        <w:rPr>
          <w:rFonts w:ascii="Montserrat" w:hAnsi="Montserrat"/>
          <w:sz w:val="24"/>
        </w:rPr>
        <w:t>3-18</w:t>
      </w:r>
      <w:r w:rsidR="006F60BF" w:rsidRPr="00243812">
        <w:rPr>
          <w:rFonts w:ascii="Montserrat" w:hAnsi="Montserrat"/>
          <w:sz w:val="24"/>
        </w:rPr>
        <w:tab/>
      </w:r>
      <w:r w:rsidRPr="00243812">
        <w:rPr>
          <w:rFonts w:ascii="Montserrat" w:hAnsi="Montserrat"/>
          <w:sz w:val="24"/>
        </w:rPr>
        <w:t>10</w:t>
      </w:r>
    </w:p>
    <w:p w14:paraId="742DDA06" w14:textId="32B0ED39" w:rsidR="004E739B" w:rsidRPr="00243812" w:rsidRDefault="00243812" w:rsidP="00F01A18">
      <w:pPr>
        <w:pStyle w:val="NoSpacing"/>
        <w:rPr>
          <w:rFonts w:ascii="Montserrat" w:hAnsi="Montserrat"/>
          <w:sz w:val="24"/>
        </w:rPr>
      </w:pPr>
      <w:r w:rsidRPr="00243812">
        <w:rPr>
          <w:rFonts w:ascii="Montserrat" w:hAnsi="Montserrat"/>
          <w:sz w:val="24"/>
        </w:rPr>
        <w:tab/>
        <w:t>COOL</w:t>
      </w:r>
      <w:r w:rsidR="006F60BF" w:rsidRPr="00243812">
        <w:rPr>
          <w:rFonts w:ascii="Montserrat" w:hAnsi="Montserrat"/>
          <w:sz w:val="24"/>
        </w:rPr>
        <w:tab/>
      </w:r>
      <w:r w:rsidRPr="00243812">
        <w:rPr>
          <w:rFonts w:ascii="Montserrat" w:hAnsi="Montserrat"/>
          <w:sz w:val="24"/>
        </w:rPr>
        <w:t>3-18</w:t>
      </w:r>
      <w:r w:rsidR="006F60BF" w:rsidRPr="00243812">
        <w:rPr>
          <w:rFonts w:ascii="Montserrat" w:hAnsi="Montserrat"/>
          <w:sz w:val="24"/>
        </w:rPr>
        <w:tab/>
      </w:r>
      <w:r w:rsidRPr="00243812">
        <w:rPr>
          <w:rFonts w:ascii="Montserrat" w:hAnsi="Montserrat"/>
          <w:sz w:val="24"/>
        </w:rPr>
        <w:t>10</w:t>
      </w:r>
    </w:p>
    <w:p w14:paraId="1E121AEF" w14:textId="5CE75DF0" w:rsidR="004E739B" w:rsidRPr="00243812" w:rsidRDefault="00243812" w:rsidP="00F01A18">
      <w:pPr>
        <w:pStyle w:val="NoSpacing"/>
        <w:rPr>
          <w:rFonts w:ascii="Montserrat" w:hAnsi="Montserrat"/>
          <w:sz w:val="24"/>
        </w:rPr>
      </w:pPr>
      <w:r w:rsidRPr="00243812">
        <w:rPr>
          <w:rFonts w:ascii="Montserrat" w:hAnsi="Montserrat"/>
          <w:sz w:val="24"/>
        </w:rPr>
        <w:tab/>
        <w:t>WILL</w:t>
      </w:r>
      <w:r w:rsidR="006F60BF" w:rsidRPr="00243812">
        <w:rPr>
          <w:rFonts w:ascii="Montserrat" w:hAnsi="Montserrat"/>
          <w:sz w:val="24"/>
        </w:rPr>
        <w:tab/>
      </w:r>
      <w:r w:rsidRPr="00243812">
        <w:rPr>
          <w:rFonts w:ascii="Montserrat" w:hAnsi="Montserrat"/>
          <w:sz w:val="24"/>
        </w:rPr>
        <w:t>3-18</w:t>
      </w:r>
      <w:r w:rsidR="006F60BF" w:rsidRPr="00243812">
        <w:rPr>
          <w:rFonts w:ascii="Montserrat" w:hAnsi="Montserrat"/>
          <w:sz w:val="24"/>
        </w:rPr>
        <w:tab/>
      </w:r>
      <w:r w:rsidRPr="00243812">
        <w:rPr>
          <w:rFonts w:ascii="Montserrat" w:hAnsi="Montserrat"/>
          <w:sz w:val="24"/>
        </w:rPr>
        <w:t>10</w:t>
      </w:r>
    </w:p>
    <w:p w14:paraId="379FF4F4" w14:textId="5EF5B227" w:rsidR="004E739B" w:rsidRPr="00243812" w:rsidRDefault="00243812" w:rsidP="00F01A18">
      <w:pPr>
        <w:pStyle w:val="NoSpacing"/>
        <w:rPr>
          <w:rFonts w:ascii="Montserrat" w:hAnsi="Montserrat"/>
          <w:sz w:val="24"/>
        </w:rPr>
      </w:pPr>
      <w:r w:rsidRPr="00243812">
        <w:rPr>
          <w:rFonts w:ascii="Montserrat" w:hAnsi="Montserrat"/>
          <w:sz w:val="24"/>
        </w:rPr>
        <w:tab/>
        <w:t>BODY</w:t>
      </w:r>
      <w:r w:rsidR="006F60BF" w:rsidRPr="00243812">
        <w:rPr>
          <w:rFonts w:ascii="Montserrat" w:hAnsi="Montserrat"/>
          <w:sz w:val="24"/>
        </w:rPr>
        <w:tab/>
      </w:r>
      <w:r w:rsidRPr="00243812">
        <w:rPr>
          <w:rFonts w:ascii="Montserrat" w:hAnsi="Montserrat"/>
          <w:sz w:val="24"/>
        </w:rPr>
        <w:t>3-18</w:t>
      </w:r>
      <w:r w:rsidR="006F60BF" w:rsidRPr="00243812">
        <w:rPr>
          <w:rFonts w:ascii="Montserrat" w:hAnsi="Montserrat"/>
          <w:sz w:val="24"/>
        </w:rPr>
        <w:tab/>
      </w:r>
      <w:r w:rsidRPr="00243812">
        <w:rPr>
          <w:rFonts w:ascii="Montserrat" w:hAnsi="Montserrat"/>
          <w:sz w:val="24"/>
        </w:rPr>
        <w:t>10</w:t>
      </w:r>
    </w:p>
    <w:p w14:paraId="0E84FBFA" w14:textId="7C0902B1" w:rsidR="004E739B" w:rsidRPr="00243812" w:rsidRDefault="00243812" w:rsidP="00F01A18">
      <w:pPr>
        <w:pStyle w:val="NoSpacing"/>
        <w:rPr>
          <w:rFonts w:ascii="Montserrat" w:hAnsi="Montserrat"/>
          <w:sz w:val="24"/>
        </w:rPr>
      </w:pPr>
      <w:r w:rsidRPr="00243812">
        <w:rPr>
          <w:rFonts w:ascii="Montserrat" w:hAnsi="Montserrat"/>
          <w:sz w:val="24"/>
        </w:rPr>
        <w:tab/>
        <w:t>REFLEX</w:t>
      </w:r>
      <w:r w:rsidRPr="00243812">
        <w:rPr>
          <w:rFonts w:ascii="Montserrat" w:hAnsi="Montserrat"/>
          <w:sz w:val="24"/>
        </w:rPr>
        <w:tab/>
        <w:t>3-18</w:t>
      </w:r>
      <w:r w:rsidR="006F60BF" w:rsidRPr="00243812">
        <w:rPr>
          <w:rFonts w:ascii="Montserrat" w:hAnsi="Montserrat"/>
          <w:sz w:val="24"/>
        </w:rPr>
        <w:tab/>
      </w:r>
      <w:r w:rsidRPr="00243812">
        <w:rPr>
          <w:rFonts w:ascii="Montserrat" w:hAnsi="Montserrat"/>
          <w:sz w:val="24"/>
        </w:rPr>
        <w:t>10</w:t>
      </w:r>
    </w:p>
    <w:p w14:paraId="1EC3564D" w14:textId="5DFAC5E3" w:rsidR="004E739B" w:rsidRPr="00243812" w:rsidRDefault="00243812" w:rsidP="00F01A18">
      <w:pPr>
        <w:pStyle w:val="NoSpacing"/>
        <w:rPr>
          <w:rFonts w:ascii="Montserrat" w:hAnsi="Montserrat"/>
          <w:sz w:val="24"/>
        </w:rPr>
      </w:pPr>
      <w:r w:rsidRPr="00243812">
        <w:rPr>
          <w:rFonts w:ascii="Montserrat" w:hAnsi="Montserrat"/>
          <w:sz w:val="24"/>
        </w:rPr>
        <w:tab/>
        <w:t>TOUGH</w:t>
      </w:r>
      <w:r w:rsidRPr="00243812">
        <w:rPr>
          <w:rFonts w:ascii="Montserrat" w:hAnsi="Montserrat"/>
          <w:sz w:val="24"/>
        </w:rPr>
        <w:tab/>
        <w:t>3-18</w:t>
      </w:r>
      <w:r w:rsidR="006F60BF" w:rsidRPr="00243812">
        <w:rPr>
          <w:rFonts w:ascii="Montserrat" w:hAnsi="Montserrat"/>
          <w:sz w:val="24"/>
        </w:rPr>
        <w:tab/>
      </w:r>
      <w:r w:rsidRPr="00243812">
        <w:rPr>
          <w:rFonts w:ascii="Montserrat" w:hAnsi="Montserrat"/>
          <w:sz w:val="24"/>
        </w:rPr>
        <w:t>10</w:t>
      </w:r>
    </w:p>
    <w:p w14:paraId="46D28F74" w14:textId="77777777" w:rsidR="004E739B" w:rsidRPr="00243812" w:rsidRDefault="004E739B" w:rsidP="00F01A18">
      <w:pPr>
        <w:pStyle w:val="NoSpacing"/>
        <w:rPr>
          <w:rFonts w:ascii="Montserrat" w:hAnsi="Montserrat"/>
          <w:sz w:val="24"/>
        </w:rPr>
      </w:pPr>
    </w:p>
    <w:p w14:paraId="16D639EC" w14:textId="77777777" w:rsidR="004E739B" w:rsidRPr="00243812" w:rsidRDefault="00243812" w:rsidP="00F01A18">
      <w:pPr>
        <w:pStyle w:val="NoSpacing"/>
        <w:rPr>
          <w:rFonts w:ascii="Montserrat" w:hAnsi="Montserrat"/>
          <w:sz w:val="24"/>
        </w:rPr>
      </w:pPr>
      <w:r w:rsidRPr="00243812">
        <w:rPr>
          <w:rFonts w:ascii="Montserrat" w:hAnsi="Montserrat"/>
          <w:sz w:val="24"/>
        </w:rPr>
        <w:tab/>
        <w:t>POWER</w:t>
      </w:r>
      <w:r w:rsidRPr="00243812">
        <w:rPr>
          <w:rFonts w:ascii="Montserrat" w:hAnsi="Montserrat"/>
          <w:sz w:val="24"/>
        </w:rPr>
        <w:tab/>
      </w:r>
    </w:p>
    <w:p w14:paraId="3378D1FA" w14:textId="77777777" w:rsidR="004E739B" w:rsidRPr="00243812" w:rsidRDefault="00243812" w:rsidP="00F01A18">
      <w:pPr>
        <w:pStyle w:val="NoSpacing"/>
        <w:rPr>
          <w:rFonts w:ascii="Montserrat" w:hAnsi="Montserrat"/>
          <w:sz w:val="24"/>
        </w:rPr>
      </w:pPr>
      <w:r w:rsidRPr="00243812">
        <w:rPr>
          <w:rFonts w:ascii="Montserrat" w:hAnsi="Montserrat"/>
          <w:sz w:val="24"/>
        </w:rPr>
        <w:tab/>
        <w:t>DAMAGE</w:t>
      </w:r>
    </w:p>
    <w:p w14:paraId="3D1C22FC" w14:textId="77777777" w:rsidR="004E739B" w:rsidRPr="00243812" w:rsidRDefault="00243812" w:rsidP="00F01A18">
      <w:pPr>
        <w:pStyle w:val="NoSpacing"/>
        <w:rPr>
          <w:rFonts w:ascii="Montserrat" w:hAnsi="Montserrat"/>
          <w:sz w:val="24"/>
        </w:rPr>
      </w:pPr>
      <w:r w:rsidRPr="00243812">
        <w:rPr>
          <w:rFonts w:ascii="Montserrat" w:hAnsi="Montserrat"/>
          <w:sz w:val="24"/>
        </w:rPr>
        <w:tab/>
        <w:t>EQUILIBRIUM</w:t>
      </w:r>
    </w:p>
    <w:p w14:paraId="7B76FC1A" w14:textId="77777777" w:rsidR="004E739B" w:rsidRPr="00243812" w:rsidRDefault="00243812" w:rsidP="00F01A18">
      <w:pPr>
        <w:pStyle w:val="NoSpacing"/>
        <w:rPr>
          <w:rFonts w:ascii="Montserrat" w:hAnsi="Montserrat"/>
          <w:sz w:val="24"/>
        </w:rPr>
      </w:pPr>
      <w:r w:rsidRPr="00243812">
        <w:rPr>
          <w:rFonts w:ascii="Montserrat" w:hAnsi="Montserrat"/>
          <w:sz w:val="24"/>
        </w:rPr>
        <w:tab/>
        <w:t>EXPERIENCE</w:t>
      </w:r>
    </w:p>
    <w:p w14:paraId="1EB27A7E" w14:textId="77777777" w:rsidR="004E739B" w:rsidRPr="00243812" w:rsidRDefault="00243812" w:rsidP="00F01A18">
      <w:pPr>
        <w:pStyle w:val="NoSpacing"/>
        <w:rPr>
          <w:rFonts w:ascii="Montserrat" w:hAnsi="Montserrat"/>
          <w:sz w:val="24"/>
        </w:rPr>
      </w:pPr>
      <w:r w:rsidRPr="00243812">
        <w:rPr>
          <w:rFonts w:ascii="Montserrat" w:hAnsi="Montserrat"/>
          <w:sz w:val="24"/>
        </w:rPr>
        <w:tab/>
        <w:t>OBLIGATION</w:t>
      </w:r>
    </w:p>
    <w:p w14:paraId="4011EFCB" w14:textId="77777777" w:rsidR="004E739B" w:rsidRPr="00243812" w:rsidRDefault="004E739B" w:rsidP="00F01A18">
      <w:pPr>
        <w:pStyle w:val="NoSpacing"/>
        <w:rPr>
          <w:rFonts w:ascii="Montserrat" w:hAnsi="Montserrat"/>
          <w:sz w:val="24"/>
        </w:rPr>
      </w:pPr>
    </w:p>
    <w:p w14:paraId="0B29052F" w14:textId="15925341" w:rsidR="004E739B" w:rsidRPr="00243812" w:rsidRDefault="00243812" w:rsidP="00F01A18">
      <w:pPr>
        <w:pStyle w:val="NoSpacing"/>
        <w:rPr>
          <w:rFonts w:ascii="Montserrat" w:hAnsi="Montserrat"/>
          <w:sz w:val="24"/>
        </w:rPr>
      </w:pPr>
      <w:r w:rsidRPr="00243812">
        <w:rPr>
          <w:rFonts w:ascii="Montserrat" w:hAnsi="Montserrat"/>
          <w:sz w:val="24"/>
        </w:rPr>
        <w:t>AE</w:t>
      </w:r>
      <w:r w:rsidRPr="00243812">
        <w:rPr>
          <w:rFonts w:ascii="Montserrat" w:hAnsi="Montserrat"/>
          <w:sz w:val="24"/>
        </w:rPr>
        <w:tab/>
        <w:t>SOUL</w:t>
      </w:r>
      <w:r w:rsidR="006F60BF" w:rsidRPr="00243812">
        <w:rPr>
          <w:rFonts w:ascii="Montserrat" w:hAnsi="Montserrat"/>
          <w:sz w:val="24"/>
        </w:rPr>
        <w:tab/>
      </w:r>
      <w:r w:rsidRPr="00243812">
        <w:rPr>
          <w:rFonts w:ascii="Montserrat" w:hAnsi="Montserrat"/>
          <w:sz w:val="24"/>
        </w:rPr>
        <w:t>8.0</w:t>
      </w:r>
    </w:p>
    <w:p w14:paraId="3FB885A9" w14:textId="2EB3D329" w:rsidR="004E739B" w:rsidRPr="00243812" w:rsidRDefault="00243812" w:rsidP="00F01A18">
      <w:pPr>
        <w:pStyle w:val="NoSpacing"/>
        <w:rPr>
          <w:rFonts w:ascii="Montserrat" w:hAnsi="Montserrat"/>
          <w:sz w:val="24"/>
        </w:rPr>
      </w:pPr>
      <w:r w:rsidRPr="00243812">
        <w:rPr>
          <w:rFonts w:ascii="Montserrat" w:hAnsi="Montserrat"/>
          <w:sz w:val="24"/>
        </w:rPr>
        <w:t>M</w:t>
      </w:r>
      <w:r w:rsidRPr="00243812">
        <w:rPr>
          <w:rFonts w:ascii="Montserrat" w:hAnsi="Montserrat"/>
          <w:sz w:val="24"/>
        </w:rPr>
        <w:tab/>
        <w:t>MIND</w:t>
      </w:r>
      <w:r w:rsidR="006F60BF" w:rsidRPr="00243812">
        <w:rPr>
          <w:rFonts w:ascii="Montserrat" w:hAnsi="Montserrat"/>
          <w:sz w:val="24"/>
        </w:rPr>
        <w:tab/>
      </w:r>
      <w:r w:rsidRPr="00243812">
        <w:rPr>
          <w:rFonts w:ascii="Montserrat" w:hAnsi="Montserrat"/>
          <w:sz w:val="24"/>
        </w:rPr>
        <w:t>4.0</w:t>
      </w:r>
    </w:p>
    <w:p w14:paraId="24EC76F8" w14:textId="7191FF8A" w:rsidR="004E739B" w:rsidRPr="00243812" w:rsidRDefault="00243812" w:rsidP="00F01A18">
      <w:pPr>
        <w:pStyle w:val="NoSpacing"/>
        <w:rPr>
          <w:rFonts w:ascii="Montserrat" w:hAnsi="Montserrat"/>
          <w:sz w:val="24"/>
        </w:rPr>
      </w:pPr>
      <w:r w:rsidRPr="00243812">
        <w:rPr>
          <w:rFonts w:ascii="Montserrat" w:hAnsi="Montserrat"/>
          <w:sz w:val="24"/>
        </w:rPr>
        <w:t>MI</w:t>
      </w:r>
      <w:r w:rsidRPr="00243812">
        <w:rPr>
          <w:rFonts w:ascii="Montserrat" w:hAnsi="Montserrat"/>
          <w:sz w:val="24"/>
        </w:rPr>
        <w:tab/>
      </w:r>
      <w:r w:rsidRPr="00243812">
        <w:rPr>
          <w:rFonts w:ascii="Montserrat" w:hAnsi="Montserrat"/>
          <w:sz w:val="24"/>
        </w:rPr>
        <w:t>MENTAL INTENT</w:t>
      </w:r>
      <w:r w:rsidR="006F60BF" w:rsidRPr="00243812">
        <w:rPr>
          <w:rFonts w:ascii="Montserrat" w:hAnsi="Montserrat"/>
          <w:sz w:val="24"/>
        </w:rPr>
        <w:tab/>
      </w:r>
      <w:r w:rsidRPr="00243812">
        <w:rPr>
          <w:rFonts w:ascii="Montserrat" w:hAnsi="Montserrat"/>
          <w:sz w:val="24"/>
        </w:rPr>
        <w:t>3.0</w:t>
      </w:r>
    </w:p>
    <w:p w14:paraId="1E9CC204" w14:textId="1DFA2C20" w:rsidR="004E739B" w:rsidRPr="00243812" w:rsidRDefault="00243812" w:rsidP="00F01A18">
      <w:pPr>
        <w:pStyle w:val="NoSpacing"/>
        <w:rPr>
          <w:rFonts w:ascii="Montserrat" w:hAnsi="Montserrat"/>
          <w:sz w:val="24"/>
        </w:rPr>
      </w:pPr>
      <w:r w:rsidRPr="00243812">
        <w:rPr>
          <w:rFonts w:ascii="Montserrat" w:hAnsi="Montserrat"/>
          <w:sz w:val="24"/>
        </w:rPr>
        <w:t>B</w:t>
      </w:r>
      <w:r w:rsidRPr="00243812">
        <w:rPr>
          <w:rFonts w:ascii="Montserrat" w:hAnsi="Montserrat"/>
          <w:sz w:val="24"/>
        </w:rPr>
        <w:tab/>
        <w:t>BODY</w:t>
      </w:r>
      <w:r w:rsidR="006F60BF" w:rsidRPr="00243812">
        <w:rPr>
          <w:rFonts w:ascii="Montserrat" w:hAnsi="Montserrat"/>
          <w:sz w:val="24"/>
        </w:rPr>
        <w:tab/>
      </w:r>
      <w:r w:rsidRPr="00243812">
        <w:rPr>
          <w:rFonts w:ascii="Montserrat" w:hAnsi="Montserrat"/>
          <w:sz w:val="24"/>
        </w:rPr>
        <w:t>3.0</w:t>
      </w:r>
    </w:p>
    <w:p w14:paraId="7ECBD696" w14:textId="024E07DE" w:rsidR="004E739B" w:rsidRPr="00243812" w:rsidRDefault="00243812" w:rsidP="00F01A18">
      <w:pPr>
        <w:pStyle w:val="NoSpacing"/>
        <w:rPr>
          <w:rFonts w:ascii="Montserrat" w:hAnsi="Montserrat"/>
          <w:sz w:val="24"/>
        </w:rPr>
      </w:pPr>
      <w:r w:rsidRPr="00243812">
        <w:rPr>
          <w:rFonts w:ascii="Montserrat" w:hAnsi="Montserrat"/>
          <w:sz w:val="24"/>
        </w:rPr>
        <w:t>BI</w:t>
      </w:r>
      <w:r w:rsidRPr="00243812">
        <w:rPr>
          <w:rFonts w:ascii="Montserrat" w:hAnsi="Montserrat"/>
          <w:sz w:val="24"/>
        </w:rPr>
        <w:tab/>
        <w:t>BODILY INTENT</w:t>
      </w:r>
      <w:r w:rsidR="006F60BF" w:rsidRPr="00243812">
        <w:rPr>
          <w:rFonts w:ascii="Montserrat" w:hAnsi="Montserrat"/>
          <w:sz w:val="24"/>
        </w:rPr>
        <w:tab/>
      </w:r>
      <w:r w:rsidRPr="00243812">
        <w:rPr>
          <w:rFonts w:ascii="Montserrat" w:hAnsi="Montserrat"/>
          <w:sz w:val="24"/>
        </w:rPr>
        <w:t>0.0</w:t>
      </w:r>
    </w:p>
    <w:p w14:paraId="6CF42F1A" w14:textId="1CC63CBC" w:rsidR="004E739B" w:rsidRPr="00243812" w:rsidRDefault="00243812" w:rsidP="00F01A18">
      <w:pPr>
        <w:pStyle w:val="NoSpacing"/>
        <w:rPr>
          <w:rFonts w:ascii="Montserrat" w:hAnsi="Montserrat"/>
          <w:sz w:val="24"/>
        </w:rPr>
      </w:pPr>
      <w:r w:rsidRPr="00243812">
        <w:rPr>
          <w:rFonts w:ascii="Montserrat" w:hAnsi="Montserrat"/>
          <w:sz w:val="24"/>
        </w:rPr>
        <w:t>T</w:t>
      </w:r>
      <w:r w:rsidRPr="00243812">
        <w:rPr>
          <w:rFonts w:ascii="Montserrat" w:hAnsi="Montserrat"/>
          <w:sz w:val="24"/>
        </w:rPr>
        <w:tab/>
        <w:t>TIME</w:t>
      </w:r>
      <w:r w:rsidR="006F60BF" w:rsidRPr="00243812">
        <w:rPr>
          <w:rFonts w:ascii="Montserrat" w:hAnsi="Montserrat"/>
          <w:sz w:val="24"/>
        </w:rPr>
        <w:tab/>
      </w:r>
      <w:r w:rsidRPr="00243812">
        <w:rPr>
          <w:rFonts w:ascii="Montserrat" w:hAnsi="Montserrat"/>
          <w:sz w:val="24"/>
        </w:rPr>
        <w:t>0.0</w:t>
      </w:r>
    </w:p>
    <w:p w14:paraId="6EBFE6F6" w14:textId="1472990B" w:rsidR="004E739B" w:rsidRPr="00243812" w:rsidRDefault="00243812" w:rsidP="00F01A18">
      <w:pPr>
        <w:pStyle w:val="NoSpacing"/>
        <w:rPr>
          <w:rFonts w:ascii="Montserrat" w:hAnsi="Montserrat"/>
          <w:sz w:val="24"/>
        </w:rPr>
      </w:pPr>
      <w:r w:rsidRPr="00243812">
        <w:rPr>
          <w:rFonts w:ascii="Montserrat" w:hAnsi="Montserrat"/>
          <w:sz w:val="24"/>
        </w:rPr>
        <w:t>TI</w:t>
      </w:r>
      <w:r w:rsidRPr="00243812">
        <w:rPr>
          <w:rFonts w:ascii="Montserrat" w:hAnsi="Montserrat"/>
          <w:sz w:val="24"/>
        </w:rPr>
        <w:tab/>
        <w:t>TEMPORAL INTENT</w:t>
      </w:r>
      <w:r w:rsidR="006F60BF" w:rsidRPr="00243812">
        <w:rPr>
          <w:rFonts w:ascii="Montserrat" w:hAnsi="Montserrat"/>
          <w:sz w:val="24"/>
        </w:rPr>
        <w:tab/>
      </w:r>
      <w:r w:rsidRPr="00243812">
        <w:rPr>
          <w:rFonts w:ascii="Montserrat" w:hAnsi="Montserrat"/>
          <w:sz w:val="24"/>
        </w:rPr>
        <w:t>0.0</w:t>
      </w:r>
    </w:p>
    <w:p w14:paraId="530C6892" w14:textId="77777777" w:rsidR="004E739B" w:rsidRPr="00243812" w:rsidRDefault="004E739B" w:rsidP="00F01A18">
      <w:pPr>
        <w:pStyle w:val="NoSpacing"/>
        <w:rPr>
          <w:rFonts w:ascii="Montserrat" w:hAnsi="Montserrat"/>
          <w:sz w:val="24"/>
        </w:rPr>
      </w:pPr>
    </w:p>
    <w:p w14:paraId="1E1496F6" w14:textId="439533FE" w:rsidR="004E739B" w:rsidRPr="00243812" w:rsidRDefault="00243812" w:rsidP="00F01A18">
      <w:pPr>
        <w:pStyle w:val="NoSpacing"/>
        <w:rPr>
          <w:rFonts w:ascii="Montserrat" w:hAnsi="Montserrat"/>
          <w:sz w:val="24"/>
        </w:rPr>
      </w:pPr>
      <w:r w:rsidRPr="00243812">
        <w:rPr>
          <w:rFonts w:ascii="Montserrat" w:hAnsi="Montserrat"/>
          <w:sz w:val="24"/>
        </w:rPr>
        <w:t>PROGRESSION</w:t>
      </w:r>
      <w:r w:rsidR="006F60BF" w:rsidRPr="00243812">
        <w:rPr>
          <w:rFonts w:ascii="Montserrat" w:hAnsi="Montserrat"/>
          <w:sz w:val="24"/>
        </w:rPr>
        <w:tab/>
      </w:r>
      <w:r w:rsidRPr="00243812">
        <w:rPr>
          <w:rFonts w:ascii="Montserrat" w:hAnsi="Montserrat"/>
          <w:sz w:val="24"/>
        </w:rPr>
        <w:t>EXECUTION</w:t>
      </w:r>
    </w:p>
    <w:p w14:paraId="16F020C1" w14:textId="77777777" w:rsidR="004E739B" w:rsidRPr="00243812" w:rsidRDefault="004E739B" w:rsidP="00F01A18">
      <w:pPr>
        <w:pStyle w:val="NoSpacing"/>
        <w:rPr>
          <w:rFonts w:ascii="Montserrat" w:hAnsi="Montserrat"/>
          <w:sz w:val="24"/>
        </w:rPr>
      </w:pPr>
    </w:p>
    <w:p w14:paraId="1525473C" w14:textId="1B163DDD" w:rsidR="004E739B" w:rsidRPr="00243812" w:rsidRDefault="00243812" w:rsidP="00F01A18">
      <w:pPr>
        <w:pStyle w:val="NoSpacing"/>
        <w:rPr>
          <w:rFonts w:ascii="Montserrat" w:hAnsi="Montserrat"/>
          <w:sz w:val="24"/>
        </w:rPr>
      </w:pPr>
      <w:r w:rsidRPr="00243812">
        <w:rPr>
          <w:rFonts w:ascii="Montserrat" w:hAnsi="Montserrat"/>
          <w:sz w:val="24"/>
        </w:rPr>
        <w:t>0</w:t>
      </w:r>
      <w:r w:rsidRPr="00243812">
        <w:rPr>
          <w:rFonts w:ascii="Montserrat" w:hAnsi="Montserrat"/>
          <w:sz w:val="24"/>
        </w:rPr>
        <w:tab/>
        <w:t>ENCOMPASSING</w:t>
      </w:r>
      <w:r w:rsidR="006F60BF" w:rsidRPr="00243812">
        <w:rPr>
          <w:rFonts w:ascii="Montserrat" w:hAnsi="Montserrat"/>
          <w:sz w:val="24"/>
        </w:rPr>
        <w:tab/>
      </w:r>
      <w:r w:rsidRPr="00243812">
        <w:rPr>
          <w:rFonts w:ascii="Montserrat" w:hAnsi="Montserrat"/>
          <w:sz w:val="24"/>
        </w:rPr>
        <w:t>COMPLETE</w:t>
      </w:r>
    </w:p>
    <w:p w14:paraId="522A8856" w14:textId="77777777" w:rsidR="004E739B" w:rsidRPr="00243812" w:rsidRDefault="004E739B" w:rsidP="00F01A18">
      <w:pPr>
        <w:pStyle w:val="NoSpacing"/>
        <w:rPr>
          <w:rFonts w:ascii="Montserrat" w:hAnsi="Montserrat"/>
          <w:sz w:val="24"/>
        </w:rPr>
      </w:pPr>
    </w:p>
    <w:p w14:paraId="44BD2648" w14:textId="7EEB879D" w:rsidR="004E739B" w:rsidRPr="00243812" w:rsidRDefault="00243812" w:rsidP="00F01A18">
      <w:pPr>
        <w:pStyle w:val="NoSpacing"/>
        <w:rPr>
          <w:rFonts w:ascii="Montserrat" w:hAnsi="Montserrat"/>
          <w:sz w:val="24"/>
        </w:rPr>
      </w:pPr>
      <w:r w:rsidRPr="00243812">
        <w:rPr>
          <w:rFonts w:ascii="Montserrat" w:hAnsi="Montserrat"/>
          <w:sz w:val="24"/>
        </w:rPr>
        <w:t>9</w:t>
      </w:r>
      <w:r w:rsidRPr="00243812">
        <w:rPr>
          <w:rFonts w:ascii="Montserrat" w:hAnsi="Montserrat"/>
          <w:sz w:val="24"/>
        </w:rPr>
        <w:tab/>
        <w:t>** CONSCIOUS</w:t>
      </w:r>
      <w:r w:rsidR="006F60BF" w:rsidRPr="00243812">
        <w:rPr>
          <w:rFonts w:ascii="Montserrat" w:hAnsi="Montserrat"/>
          <w:sz w:val="24"/>
        </w:rPr>
        <w:tab/>
      </w:r>
      <w:r w:rsidRPr="00243812">
        <w:rPr>
          <w:rFonts w:ascii="Montserrat" w:hAnsi="Montserrat"/>
          <w:sz w:val="24"/>
        </w:rPr>
        <w:t>** CONSCIOUS</w:t>
      </w:r>
    </w:p>
    <w:p w14:paraId="2772663C" w14:textId="5093A623" w:rsidR="004E739B" w:rsidRPr="00243812" w:rsidRDefault="00243812" w:rsidP="00F01A18">
      <w:pPr>
        <w:pStyle w:val="NoSpacing"/>
        <w:rPr>
          <w:rFonts w:ascii="Montserrat" w:hAnsi="Montserrat"/>
          <w:sz w:val="24"/>
        </w:rPr>
      </w:pPr>
      <w:r w:rsidRPr="00243812">
        <w:rPr>
          <w:rFonts w:ascii="Montserrat" w:hAnsi="Montserrat"/>
          <w:sz w:val="24"/>
        </w:rPr>
        <w:tab/>
        <w:t>MANIFEST</w:t>
      </w:r>
      <w:r w:rsidR="006F60BF" w:rsidRPr="00243812">
        <w:rPr>
          <w:rFonts w:ascii="Montserrat" w:hAnsi="Montserrat"/>
          <w:sz w:val="24"/>
        </w:rPr>
        <w:tab/>
      </w:r>
      <w:r w:rsidRPr="00243812">
        <w:rPr>
          <w:rFonts w:ascii="Montserrat" w:hAnsi="Montserrat"/>
          <w:sz w:val="24"/>
        </w:rPr>
        <w:t>INTENDED</w:t>
      </w:r>
    </w:p>
    <w:p w14:paraId="6AC8C99C" w14:textId="3EA673EF"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 aware</w:t>
      </w:r>
      <w:r w:rsidR="006F60BF" w:rsidRPr="00243812">
        <w:rPr>
          <w:rFonts w:ascii="Montserrat" w:hAnsi="Montserrat"/>
          <w:sz w:val="24"/>
        </w:rPr>
        <w:tab/>
      </w:r>
      <w:r w:rsidRPr="00243812">
        <w:rPr>
          <w:rFonts w:ascii="Montserrat" w:hAnsi="Montserrat"/>
          <w:sz w:val="24"/>
        </w:rPr>
        <w:t>" intentive</w:t>
      </w:r>
    </w:p>
    <w:p w14:paraId="33EB6041" w14:textId="4FAEE0B0" w:rsidR="004E739B" w:rsidRPr="00243812" w:rsidRDefault="00243812" w:rsidP="00F01A18">
      <w:pPr>
        <w:pStyle w:val="NoSpacing"/>
        <w:rPr>
          <w:rFonts w:ascii="Montserrat" w:hAnsi="Montserrat"/>
          <w:sz w:val="24"/>
        </w:rPr>
      </w:pPr>
      <w:r w:rsidRPr="00243812">
        <w:rPr>
          <w:rFonts w:ascii="Montserrat" w:hAnsi="Montserrat"/>
          <w:sz w:val="24"/>
        </w:rPr>
        <w:t>7</w:t>
      </w:r>
      <w:r w:rsidRPr="00243812">
        <w:rPr>
          <w:rFonts w:ascii="Montserrat" w:hAnsi="Montserrat"/>
          <w:sz w:val="24"/>
        </w:rPr>
        <w:tab/>
        <w:t>" structural</w:t>
      </w:r>
      <w:r w:rsidR="006F60BF" w:rsidRPr="00243812">
        <w:rPr>
          <w:rFonts w:ascii="Montserrat" w:hAnsi="Montserrat"/>
          <w:sz w:val="24"/>
        </w:rPr>
        <w:tab/>
      </w:r>
      <w:r w:rsidRPr="00243812">
        <w:rPr>
          <w:rFonts w:ascii="Montserrat" w:hAnsi="Montserrat"/>
          <w:sz w:val="24"/>
        </w:rPr>
        <w:t>" implementive</w:t>
      </w:r>
    </w:p>
    <w:p w14:paraId="67D87DBF" w14:textId="1903BCA5" w:rsidR="004E739B" w:rsidRPr="00243812" w:rsidRDefault="00243812" w:rsidP="00F01A18">
      <w:pPr>
        <w:pStyle w:val="NoSpacing"/>
        <w:rPr>
          <w:rFonts w:ascii="Montserrat" w:hAnsi="Montserrat"/>
          <w:sz w:val="24"/>
        </w:rPr>
      </w:pPr>
      <w:r w:rsidRPr="00243812">
        <w:rPr>
          <w:rFonts w:ascii="Montserrat" w:hAnsi="Montserrat"/>
          <w:sz w:val="24"/>
        </w:rPr>
        <w:t>6</w:t>
      </w:r>
      <w:r w:rsidRPr="00243812">
        <w:rPr>
          <w:rFonts w:ascii="Montserrat" w:hAnsi="Montserrat"/>
          <w:sz w:val="24"/>
        </w:rPr>
        <w:tab/>
      </w:r>
      <w:r w:rsidRPr="00243812">
        <w:rPr>
          <w:rFonts w:ascii="Montserrat" w:hAnsi="Montserrat"/>
          <w:sz w:val="24"/>
        </w:rPr>
        <w:t>" interpretive</w:t>
      </w:r>
      <w:r w:rsidR="006F60BF" w:rsidRPr="00243812">
        <w:rPr>
          <w:rFonts w:ascii="Montserrat" w:hAnsi="Montserrat"/>
          <w:sz w:val="24"/>
        </w:rPr>
        <w:tab/>
      </w:r>
      <w:r w:rsidRPr="00243812">
        <w:rPr>
          <w:rFonts w:ascii="Montserrat" w:hAnsi="Montserrat"/>
          <w:sz w:val="24"/>
        </w:rPr>
        <w:t>" articulative</w:t>
      </w:r>
    </w:p>
    <w:p w14:paraId="775CE3F2" w14:textId="324767E6" w:rsidR="004E739B" w:rsidRPr="00243812" w:rsidRDefault="00243812" w:rsidP="00F01A18">
      <w:pPr>
        <w:pStyle w:val="NoSpacing"/>
        <w:rPr>
          <w:rFonts w:ascii="Montserrat" w:hAnsi="Montserrat"/>
          <w:sz w:val="24"/>
        </w:rPr>
      </w:pPr>
      <w:r w:rsidRPr="00243812">
        <w:rPr>
          <w:rFonts w:ascii="Montserrat" w:hAnsi="Montserrat"/>
          <w:sz w:val="24"/>
        </w:rPr>
        <w:t>5</w:t>
      </w:r>
      <w:r w:rsidRPr="00243812">
        <w:rPr>
          <w:rFonts w:ascii="Montserrat" w:hAnsi="Montserrat"/>
          <w:sz w:val="24"/>
        </w:rPr>
        <w:tab/>
        <w:t>" perceptual</w:t>
      </w:r>
      <w:r w:rsidR="006F60BF" w:rsidRPr="00243812">
        <w:rPr>
          <w:rFonts w:ascii="Montserrat" w:hAnsi="Montserrat"/>
          <w:sz w:val="24"/>
        </w:rPr>
        <w:tab/>
      </w:r>
      <w:r w:rsidRPr="00243812">
        <w:rPr>
          <w:rFonts w:ascii="Montserrat" w:hAnsi="Montserrat"/>
          <w:sz w:val="24"/>
        </w:rPr>
        <w:t>" associative</w:t>
      </w:r>
    </w:p>
    <w:p w14:paraId="41A1B9C5" w14:textId="77777777" w:rsidR="004E739B" w:rsidRPr="00243812" w:rsidRDefault="004E739B" w:rsidP="00F01A18">
      <w:pPr>
        <w:pStyle w:val="NoSpacing"/>
        <w:rPr>
          <w:rFonts w:ascii="Montserrat" w:hAnsi="Montserrat"/>
          <w:sz w:val="24"/>
        </w:rPr>
      </w:pPr>
    </w:p>
    <w:p w14:paraId="746081F8" w14:textId="075CAF2F" w:rsidR="004E739B" w:rsidRPr="00243812" w:rsidRDefault="00243812" w:rsidP="00F01A18">
      <w:pPr>
        <w:pStyle w:val="NoSpacing"/>
        <w:rPr>
          <w:rFonts w:ascii="Montserrat" w:hAnsi="Montserrat"/>
          <w:sz w:val="24"/>
        </w:rPr>
      </w:pPr>
      <w:r w:rsidRPr="00243812">
        <w:rPr>
          <w:rFonts w:ascii="Montserrat" w:hAnsi="Montserrat"/>
          <w:sz w:val="24"/>
        </w:rPr>
        <w:t>4</w:t>
      </w:r>
      <w:r w:rsidRPr="00243812">
        <w:rPr>
          <w:rFonts w:ascii="Montserrat" w:hAnsi="Montserrat"/>
          <w:sz w:val="24"/>
        </w:rPr>
        <w:tab/>
        <w:t>* UNCONSCIOUS</w:t>
      </w:r>
      <w:r w:rsidR="006F60BF" w:rsidRPr="00243812">
        <w:rPr>
          <w:rFonts w:ascii="Montserrat" w:hAnsi="Montserrat"/>
          <w:sz w:val="24"/>
        </w:rPr>
        <w:tab/>
      </w:r>
      <w:r w:rsidRPr="00243812">
        <w:rPr>
          <w:rFonts w:ascii="Montserrat" w:hAnsi="Montserrat"/>
          <w:sz w:val="24"/>
        </w:rPr>
        <w:t>* UNCONSCIOUS</w:t>
      </w:r>
    </w:p>
    <w:p w14:paraId="35670B45" w14:textId="12DE7881" w:rsidR="004E739B" w:rsidRPr="00243812" w:rsidRDefault="00243812" w:rsidP="00F01A18">
      <w:pPr>
        <w:pStyle w:val="NoSpacing"/>
        <w:rPr>
          <w:rFonts w:ascii="Montserrat" w:hAnsi="Montserrat"/>
          <w:sz w:val="24"/>
        </w:rPr>
      </w:pPr>
      <w:r w:rsidRPr="00243812">
        <w:rPr>
          <w:rFonts w:ascii="Montserrat" w:hAnsi="Montserrat"/>
          <w:sz w:val="24"/>
        </w:rPr>
        <w:tab/>
        <w:t>ABSTRACT</w:t>
      </w:r>
      <w:r w:rsidR="006F60BF" w:rsidRPr="00243812">
        <w:rPr>
          <w:rFonts w:ascii="Montserrat" w:hAnsi="Montserrat"/>
          <w:sz w:val="24"/>
        </w:rPr>
        <w:tab/>
      </w:r>
      <w:r w:rsidRPr="00243812">
        <w:rPr>
          <w:rFonts w:ascii="Montserrat" w:hAnsi="Montserrat"/>
          <w:sz w:val="24"/>
        </w:rPr>
        <w:t>EMOTIVE</w:t>
      </w:r>
    </w:p>
    <w:p w14:paraId="4D28196D" w14:textId="4EA4EE60" w:rsidR="004E739B" w:rsidRPr="00243812" w:rsidRDefault="00243812" w:rsidP="00F01A18">
      <w:pPr>
        <w:pStyle w:val="NoSpacing"/>
        <w:rPr>
          <w:rFonts w:ascii="Montserrat" w:hAnsi="Montserrat"/>
          <w:sz w:val="24"/>
        </w:rPr>
      </w:pPr>
      <w:r w:rsidRPr="00243812">
        <w:rPr>
          <w:rFonts w:ascii="Montserrat" w:hAnsi="Montserrat"/>
          <w:sz w:val="24"/>
        </w:rPr>
        <w:t>3</w:t>
      </w:r>
      <w:r w:rsidRPr="00243812">
        <w:rPr>
          <w:rFonts w:ascii="Montserrat" w:hAnsi="Montserrat"/>
          <w:sz w:val="24"/>
        </w:rPr>
        <w:tab/>
        <w:t>" accellerative</w:t>
      </w:r>
      <w:r w:rsidR="006F60BF" w:rsidRPr="00243812">
        <w:rPr>
          <w:rFonts w:ascii="Montserrat" w:hAnsi="Montserrat"/>
          <w:sz w:val="24"/>
        </w:rPr>
        <w:tab/>
      </w:r>
      <w:r w:rsidRPr="00243812">
        <w:rPr>
          <w:rFonts w:ascii="Montserrat" w:hAnsi="Montserrat"/>
          <w:sz w:val="24"/>
        </w:rPr>
        <w:t>" motive</w:t>
      </w:r>
    </w:p>
    <w:p w14:paraId="16644FC1" w14:textId="51CE91A2" w:rsidR="004E739B" w:rsidRPr="00243812" w:rsidRDefault="00243812" w:rsidP="00F01A18">
      <w:pPr>
        <w:pStyle w:val="NoSpacing"/>
        <w:rPr>
          <w:rFonts w:ascii="Montserrat" w:hAnsi="Montserrat"/>
          <w:sz w:val="24"/>
        </w:rPr>
      </w:pPr>
      <w:r w:rsidRPr="00243812">
        <w:rPr>
          <w:rFonts w:ascii="Montserrat" w:hAnsi="Montserrat"/>
          <w:sz w:val="24"/>
        </w:rPr>
        <w:t>2</w:t>
      </w:r>
      <w:r w:rsidRPr="00243812">
        <w:rPr>
          <w:rFonts w:ascii="Montserrat" w:hAnsi="Montserrat"/>
          <w:sz w:val="24"/>
        </w:rPr>
        <w:tab/>
        <w:t>" stable</w:t>
      </w:r>
      <w:r w:rsidR="006F60BF" w:rsidRPr="00243812">
        <w:rPr>
          <w:rFonts w:ascii="Montserrat" w:hAnsi="Montserrat"/>
          <w:sz w:val="24"/>
        </w:rPr>
        <w:tab/>
      </w:r>
      <w:r w:rsidRPr="00243812">
        <w:rPr>
          <w:rFonts w:ascii="Montserrat" w:hAnsi="Montserrat"/>
          <w:sz w:val="24"/>
        </w:rPr>
        <w:t>" virtual</w:t>
      </w:r>
    </w:p>
    <w:p w14:paraId="21545AD5" w14:textId="6DE325E4" w:rsidR="004E739B" w:rsidRPr="00243812" w:rsidRDefault="00243812" w:rsidP="00F01A18">
      <w:pPr>
        <w:pStyle w:val="NoSpacing"/>
        <w:rPr>
          <w:rFonts w:ascii="Montserrat" w:hAnsi="Montserrat"/>
          <w:sz w:val="24"/>
        </w:rPr>
      </w:pPr>
      <w:r w:rsidRPr="00243812">
        <w:rPr>
          <w:rFonts w:ascii="Montserrat" w:hAnsi="Montserrat"/>
          <w:sz w:val="24"/>
        </w:rPr>
        <w:t>1</w:t>
      </w:r>
      <w:r w:rsidRPr="00243812">
        <w:rPr>
          <w:rFonts w:ascii="Montserrat" w:hAnsi="Montserrat"/>
          <w:sz w:val="24"/>
        </w:rPr>
        <w:tab/>
        <w:t>" redundant</w:t>
      </w:r>
      <w:r w:rsidR="006F60BF" w:rsidRPr="00243812">
        <w:rPr>
          <w:rFonts w:ascii="Montserrat" w:hAnsi="Montserrat"/>
          <w:sz w:val="24"/>
        </w:rPr>
        <w:tab/>
      </w:r>
      <w:r w:rsidRPr="00243812">
        <w:rPr>
          <w:rFonts w:ascii="Montserrat" w:hAnsi="Montserrat"/>
          <w:sz w:val="24"/>
        </w:rPr>
        <w:t>" base</w:t>
      </w:r>
    </w:p>
    <w:p w14:paraId="3C2D6E4D" w14:textId="77777777" w:rsidR="004E739B" w:rsidRPr="00243812" w:rsidRDefault="004E739B" w:rsidP="00F01A18">
      <w:pPr>
        <w:pStyle w:val="NoSpacing"/>
        <w:rPr>
          <w:rFonts w:ascii="Montserrat" w:hAnsi="Montserrat"/>
          <w:sz w:val="24"/>
        </w:rPr>
      </w:pPr>
    </w:p>
    <w:p w14:paraId="35ED6068"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r>
      <w:r w:rsidRPr="00243812">
        <w:rPr>
          <w:rFonts w:ascii="Montserrat" w:hAnsi="Montserrat"/>
          <w:sz w:val="24"/>
        </w:rPr>
        <w:t>abstract subjective-emotional caused effects may be initiated at medium threshold level</w:t>
      </w:r>
    </w:p>
    <w:p w14:paraId="6E9846DA" w14:textId="77777777" w:rsidR="004E739B" w:rsidRPr="00243812" w:rsidRDefault="00243812" w:rsidP="00F01A18">
      <w:pPr>
        <w:pStyle w:val="NoSpacing"/>
        <w:rPr>
          <w:rFonts w:ascii="Montserrat" w:hAnsi="Montserrat"/>
          <w:sz w:val="24"/>
        </w:rPr>
      </w:pPr>
      <w:r w:rsidRPr="00243812">
        <w:rPr>
          <w:rFonts w:ascii="Montserrat" w:hAnsi="Montserrat"/>
          <w:sz w:val="24"/>
        </w:rPr>
        <w:t>**</w:t>
      </w:r>
      <w:r w:rsidRPr="00243812">
        <w:rPr>
          <w:rFonts w:ascii="Montserrat" w:hAnsi="Montserrat"/>
          <w:sz w:val="24"/>
        </w:rPr>
        <w:tab/>
        <w:t>manifest objective-intellectual caused effects may be initiated at medium threshold level</w:t>
      </w:r>
    </w:p>
    <w:p w14:paraId="62E30790" w14:textId="77777777" w:rsidR="004E739B" w:rsidRPr="00243812" w:rsidRDefault="004E739B" w:rsidP="00F01A18">
      <w:pPr>
        <w:pStyle w:val="NoSpacing"/>
        <w:rPr>
          <w:rFonts w:ascii="Montserrat" w:hAnsi="Montserrat"/>
          <w:sz w:val="24"/>
        </w:rPr>
      </w:pPr>
    </w:p>
    <w:p w14:paraId="3AA60E95" w14:textId="77777777" w:rsidR="004E739B" w:rsidRPr="00243812" w:rsidRDefault="004E739B" w:rsidP="00F01A18">
      <w:pPr>
        <w:pStyle w:val="NoSpacing"/>
        <w:rPr>
          <w:rFonts w:ascii="Montserrat" w:hAnsi="Montserrat"/>
          <w:sz w:val="24"/>
        </w:rPr>
      </w:pPr>
    </w:p>
    <w:p w14:paraId="0F8A39DB"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r>
      <w:r w:rsidRPr="00243812">
        <w:rPr>
          <w:rFonts w:ascii="Montserrat" w:hAnsi="Montserrat"/>
          <w:b/>
          <w:sz w:val="24"/>
        </w:rPr>
        <w:t>The Campaign</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44DA443A"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 xml:space="preserve"> by D. Roberson</w:t>
      </w:r>
    </w:p>
    <w:p w14:paraId="04782B5B" w14:textId="77777777" w:rsidR="004E739B" w:rsidRPr="00243812" w:rsidRDefault="004E739B" w:rsidP="00F01A18">
      <w:pPr>
        <w:pStyle w:val="NoSpacing"/>
        <w:rPr>
          <w:rFonts w:ascii="Montserrat" w:hAnsi="Montserrat"/>
          <w:sz w:val="24"/>
        </w:rPr>
      </w:pPr>
    </w:p>
    <w:p w14:paraId="11240413" w14:textId="4359D2C1" w:rsidR="004E739B" w:rsidRPr="00243812" w:rsidRDefault="00243812" w:rsidP="00F01A18">
      <w:pPr>
        <w:pStyle w:val="NoSpacing"/>
        <w:rPr>
          <w:rFonts w:ascii="Montserrat" w:hAnsi="Montserrat"/>
          <w:spacing w:val="-3"/>
          <w:sz w:val="24"/>
        </w:rPr>
      </w:pPr>
      <w:r w:rsidRPr="00243812">
        <w:rPr>
          <w:rFonts w:ascii="Montserrat" w:hAnsi="Montserrat"/>
          <w:sz w:val="24"/>
        </w:rPr>
        <w:t>How tough can GMing be?</w:t>
      </w:r>
      <w:r w:rsidR="006F60BF" w:rsidRPr="00243812">
        <w:rPr>
          <w:rFonts w:ascii="Montserrat" w:hAnsi="Montserrat"/>
          <w:sz w:val="24"/>
        </w:rPr>
        <w:t xml:space="preserve"> </w:t>
      </w:r>
      <w:r w:rsidRPr="00243812">
        <w:rPr>
          <w:rFonts w:ascii="Montserrat" w:hAnsi="Montserrat"/>
          <w:sz w:val="24"/>
        </w:rPr>
        <w:t>Well, if you have ever done it, you know that it can be a nightmare!</w:t>
      </w:r>
      <w:r w:rsidR="006F60BF" w:rsidRPr="00243812">
        <w:rPr>
          <w:rFonts w:ascii="Montserrat" w:hAnsi="Montserrat"/>
          <w:sz w:val="24"/>
        </w:rPr>
        <w:t xml:space="preserve"> </w:t>
      </w:r>
      <w:r w:rsidRPr="00243812">
        <w:rPr>
          <w:rFonts w:ascii="Montserrat" w:hAnsi="Montserrat"/>
          <w:sz w:val="24"/>
        </w:rPr>
        <w:t>Especially if you try to keep track of every tiny detail.</w:t>
      </w:r>
      <w:r w:rsidR="006F60BF" w:rsidRPr="00243812">
        <w:rPr>
          <w:rFonts w:ascii="Montserrat" w:hAnsi="Montserrat"/>
          <w:sz w:val="24"/>
        </w:rPr>
        <w:t xml:space="preserve"> </w:t>
      </w:r>
      <w:r w:rsidRPr="00243812">
        <w:rPr>
          <w:rFonts w:ascii="Montserrat" w:hAnsi="Montserrat"/>
          <w:sz w:val="24"/>
        </w:rPr>
        <w:t>Keeping track of the party, the plot, and the rule book is a thankless task, and can kill the game's continuity</w:t>
      </w:r>
      <w:r w:rsidR="006F60BF" w:rsidRPr="00243812">
        <w:rPr>
          <w:rFonts w:ascii="Montserrat" w:hAnsi="Montserrat"/>
          <w:sz w:val="24"/>
        </w:rPr>
        <w:t xml:space="preserve"> </w:t>
      </w:r>
      <w:r w:rsidRPr="00243812">
        <w:rPr>
          <w:rFonts w:ascii="Montserrat" w:hAnsi="Montserrat"/>
          <w:sz w:val="24"/>
        </w:rPr>
        <w:t>if the GM has to stop and check up on things.</w:t>
      </w:r>
      <w:r w:rsidR="006F60BF" w:rsidRPr="00243812">
        <w:rPr>
          <w:rFonts w:ascii="Montserrat" w:hAnsi="Montserrat"/>
          <w:sz w:val="24"/>
        </w:rPr>
        <w:t xml:space="preserve"> </w:t>
      </w:r>
      <w:r w:rsidRPr="00243812">
        <w:rPr>
          <w:rFonts w:ascii="Montserrat" w:hAnsi="Montserrat"/>
          <w:sz w:val="24"/>
        </w:rPr>
        <w:t>As the GM, the best advice is that you remember that the most valuable power of the GM is the ability to override the books and the B.S. (boring stuff; wink! wink!) in order to preserve the game.</w:t>
      </w:r>
      <w:r w:rsidR="006F60BF" w:rsidRPr="00243812">
        <w:rPr>
          <w:rFonts w:ascii="Montserrat" w:hAnsi="Montserrat"/>
          <w:sz w:val="24"/>
        </w:rPr>
        <w:t xml:space="preserve"> </w:t>
      </w:r>
      <w:r w:rsidRPr="00243812">
        <w:rPr>
          <w:rFonts w:ascii="Montserrat" w:hAnsi="Montserrat"/>
          <w:sz w:val="24"/>
        </w:rPr>
        <w:t>To the GM falls the task of insuring that the game is interesting, fair, and fun, not hectic and trying.</w:t>
      </w:r>
      <w:r w:rsidR="006F60BF" w:rsidRPr="00243812">
        <w:rPr>
          <w:rFonts w:ascii="Montserrat" w:hAnsi="Montserrat"/>
          <w:sz w:val="24"/>
        </w:rPr>
        <w:t xml:space="preserve"> </w:t>
      </w:r>
      <w:r w:rsidRPr="00243812">
        <w:rPr>
          <w:rFonts w:ascii="Montserrat" w:hAnsi="Montserrat"/>
          <w:sz w:val="24"/>
        </w:rPr>
        <w:t>This</w:t>
      </w:r>
      <w:r w:rsidR="006F60BF" w:rsidRPr="00243812">
        <w:rPr>
          <w:rFonts w:ascii="Montserrat" w:hAnsi="Montserrat"/>
          <w:sz w:val="24"/>
        </w:rPr>
        <w:t xml:space="preserve"> </w:t>
      </w:r>
      <w:r w:rsidRPr="00243812">
        <w:rPr>
          <w:rFonts w:ascii="Montserrat" w:hAnsi="Montserrat"/>
          <w:sz w:val="24"/>
        </w:rPr>
        <w:t>article is devoted to helping the you develop fun, exciting, and fair campaigns, how to maintain the game's quality during fast paced playing, tips for more efficient character generation and NPC generation, how to aid in the development of the character, techniques for fleshing the characters out, and helpful hints for</w:t>
      </w:r>
      <w:r w:rsidR="006F60BF" w:rsidRPr="00243812">
        <w:rPr>
          <w:rFonts w:ascii="Montserrat" w:hAnsi="Montserrat"/>
          <w:sz w:val="24"/>
        </w:rPr>
        <w:t xml:space="preserve"> </w:t>
      </w:r>
      <w:r w:rsidRPr="00243812">
        <w:rPr>
          <w:rFonts w:ascii="Montserrat" w:hAnsi="Montserrat"/>
          <w:sz w:val="24"/>
        </w:rPr>
        <w:t>making up campaigns when you run out of ideas, etc.</w:t>
      </w:r>
      <w:r w:rsidR="006F60BF" w:rsidRPr="00243812">
        <w:rPr>
          <w:rFonts w:ascii="Montserrat" w:hAnsi="Montserrat"/>
          <w:spacing w:val="-3"/>
          <w:sz w:val="24"/>
        </w:rPr>
        <w:t xml:space="preserve"> </w:t>
      </w:r>
    </w:p>
    <w:p w14:paraId="2DBD015B" w14:textId="77777777" w:rsidR="004E739B" w:rsidRPr="00243812" w:rsidRDefault="004E739B" w:rsidP="00F01A18">
      <w:pPr>
        <w:pStyle w:val="NoSpacing"/>
        <w:rPr>
          <w:rFonts w:ascii="Montserrat" w:hAnsi="Montserrat"/>
          <w:sz w:val="24"/>
        </w:rPr>
      </w:pPr>
    </w:p>
    <w:p w14:paraId="46E9B93B" w14:textId="104CAC4E" w:rsidR="004E739B" w:rsidRPr="00243812" w:rsidRDefault="00243812" w:rsidP="00F01A18">
      <w:pPr>
        <w:pStyle w:val="NoSpacing"/>
        <w:rPr>
          <w:rFonts w:ascii="Montserrat" w:hAnsi="Montserrat"/>
          <w:spacing w:val="-3"/>
          <w:sz w:val="24"/>
        </w:rPr>
      </w:pPr>
      <w:r w:rsidRPr="00243812">
        <w:rPr>
          <w:rFonts w:ascii="Montserrat" w:hAnsi="Montserrat"/>
          <w:sz w:val="24"/>
        </w:rPr>
        <w:t>Myth or Fact?</w:t>
      </w:r>
      <w:r w:rsidR="006F60BF" w:rsidRPr="00243812">
        <w:rPr>
          <w:rFonts w:ascii="Montserrat" w:hAnsi="Montserrat"/>
          <w:sz w:val="24"/>
        </w:rPr>
        <w:t xml:space="preserve"> </w:t>
      </w:r>
      <w:r w:rsidRPr="00243812">
        <w:rPr>
          <w:rFonts w:ascii="Montserrat" w:hAnsi="Montserrat"/>
          <w:sz w:val="24"/>
        </w:rPr>
        <w:t>The Dangers of role</w:t>
      </w:r>
      <w:r w:rsidRPr="00243812">
        <w:rPr>
          <w:rFonts w:ascii="Montserrat" w:hAnsi="Montserrat"/>
          <w:sz w:val="24"/>
        </w:rPr>
        <w:noBreakHyphen/>
        <w:t xml:space="preserve"> playing games...</w:t>
      </w:r>
    </w:p>
    <w:p w14:paraId="0F73D69E" w14:textId="7ABB680E" w:rsidR="004E739B" w:rsidRPr="00243812" w:rsidRDefault="00243812" w:rsidP="00F01A18">
      <w:pPr>
        <w:pStyle w:val="NoSpacing"/>
        <w:rPr>
          <w:rFonts w:ascii="Montserrat" w:hAnsi="Montserrat"/>
          <w:spacing w:val="-3"/>
          <w:sz w:val="24"/>
        </w:rPr>
      </w:pPr>
      <w:r w:rsidRPr="00243812">
        <w:rPr>
          <w:rFonts w:ascii="Montserrat" w:hAnsi="Montserrat"/>
          <w:sz w:val="24"/>
        </w:rPr>
        <w:tab/>
        <w:t>In the past, role</w:t>
      </w:r>
      <w:r w:rsidRPr="00243812">
        <w:rPr>
          <w:rFonts w:ascii="Montserrat" w:hAnsi="Montserrat"/>
          <w:sz w:val="24"/>
        </w:rPr>
        <w:noBreakHyphen/>
        <w:t>playing has acquired a bad name.</w:t>
      </w:r>
      <w:r w:rsidR="006F60BF" w:rsidRPr="00243812">
        <w:rPr>
          <w:rFonts w:ascii="Montserrat" w:hAnsi="Montserrat"/>
          <w:sz w:val="24"/>
        </w:rPr>
        <w:t xml:space="preserve"> </w:t>
      </w:r>
      <w:r w:rsidRPr="00243812">
        <w:rPr>
          <w:rFonts w:ascii="Montserrat" w:hAnsi="Montserrat"/>
          <w:sz w:val="24"/>
        </w:rPr>
        <w:t>Thanks to media misrepresentation, most people outside of the gaming community still believe that role</w:t>
      </w:r>
      <w:r w:rsidRPr="00243812">
        <w:rPr>
          <w:rFonts w:ascii="Montserrat" w:hAnsi="Montserrat"/>
          <w:sz w:val="24"/>
        </w:rPr>
        <w:noBreakHyphen/>
        <w:t>playing is the next worst thing to Satanism (a totally irrelevant comparison), and role</w:t>
      </w:r>
      <w:r w:rsidRPr="00243812">
        <w:rPr>
          <w:rFonts w:ascii="Montserrat" w:hAnsi="Montserrat"/>
          <w:sz w:val="24"/>
        </w:rPr>
        <w:noBreakHyphen/>
        <w:t>players are closet murders.</w:t>
      </w:r>
      <w:r w:rsidR="006F60BF" w:rsidRPr="00243812">
        <w:rPr>
          <w:rFonts w:ascii="Montserrat" w:hAnsi="Montserrat"/>
          <w:sz w:val="24"/>
        </w:rPr>
        <w:t xml:space="preserve"> </w:t>
      </w:r>
      <w:r w:rsidRPr="00243812">
        <w:rPr>
          <w:rFonts w:ascii="Montserrat" w:hAnsi="Montserrat"/>
          <w:sz w:val="24"/>
        </w:rPr>
        <w:t>What started out as a new, refreshingly different method of entertainment, became “abused” by alleged irresponsible groups of people who “took the game too far.”</w:t>
      </w:r>
      <w:r w:rsidR="006F60BF" w:rsidRPr="00243812">
        <w:rPr>
          <w:rFonts w:ascii="Montserrat" w:hAnsi="Montserrat"/>
          <w:sz w:val="24"/>
        </w:rPr>
        <w:t xml:space="preserve"> </w:t>
      </w:r>
      <w:r w:rsidRPr="00243812">
        <w:rPr>
          <w:rFonts w:ascii="Montserrat" w:hAnsi="Montserrat"/>
          <w:sz w:val="24"/>
        </w:rPr>
        <w:t>Because of this, many of these people now think, mistakenly, that it is impossible to partake in one of these games without seriously endangering one’s grip on reality.</w:t>
      </w:r>
    </w:p>
    <w:p w14:paraId="69FD1821" w14:textId="4DB8BEF7" w:rsidR="004E739B" w:rsidRPr="00243812" w:rsidRDefault="00243812" w:rsidP="00F01A18">
      <w:pPr>
        <w:pStyle w:val="NoSpacing"/>
        <w:rPr>
          <w:rFonts w:ascii="Montserrat" w:hAnsi="Montserrat"/>
          <w:spacing w:val="-3"/>
          <w:sz w:val="24"/>
        </w:rPr>
      </w:pPr>
      <w:r w:rsidRPr="00243812">
        <w:rPr>
          <w:rFonts w:ascii="Montserrat" w:hAnsi="Montserrat"/>
          <w:sz w:val="24"/>
        </w:rPr>
        <w:tab/>
        <w:t>There is only one true social danger inherent in gaming, and certain groups of people have been aware of the cause of this danger since the dawn of cultured civilization.</w:t>
      </w:r>
      <w:r w:rsidR="006F60BF" w:rsidRPr="00243812">
        <w:rPr>
          <w:rFonts w:ascii="Montserrat" w:hAnsi="Montserrat"/>
          <w:sz w:val="24"/>
        </w:rPr>
        <w:t xml:space="preserve"> </w:t>
      </w:r>
      <w:r w:rsidRPr="00243812">
        <w:rPr>
          <w:rFonts w:ascii="Montserrat" w:hAnsi="Montserrat"/>
          <w:sz w:val="24"/>
        </w:rPr>
        <w:t>These people are actors, writers, artists and their like; and the danger is that, in playing the part of another person — real or imaginary, a person must think and act in terms of the way their character would act.</w:t>
      </w:r>
      <w:r w:rsidR="006F60BF" w:rsidRPr="00243812">
        <w:rPr>
          <w:rFonts w:ascii="Montserrat" w:hAnsi="Montserrat"/>
          <w:sz w:val="24"/>
        </w:rPr>
        <w:t xml:space="preserve"> </w:t>
      </w:r>
      <w:r w:rsidRPr="00243812">
        <w:rPr>
          <w:rFonts w:ascii="Montserrat" w:hAnsi="Montserrat"/>
          <w:sz w:val="24"/>
        </w:rPr>
        <w:t>A complete submersion in an artificial personality.</w:t>
      </w:r>
      <w:r w:rsidR="006F60BF" w:rsidRPr="00243812">
        <w:rPr>
          <w:rFonts w:ascii="Montserrat" w:hAnsi="Montserrat"/>
          <w:sz w:val="24"/>
        </w:rPr>
        <w:t xml:space="preserve"> </w:t>
      </w:r>
      <w:r w:rsidRPr="00243812">
        <w:rPr>
          <w:rFonts w:ascii="Montserrat" w:hAnsi="Montserrat"/>
          <w:sz w:val="24"/>
        </w:rPr>
        <w:t>Which can cause an identity problem if one loses the distinction between himself and his character.</w:t>
      </w:r>
    </w:p>
    <w:p w14:paraId="2D9394B0" w14:textId="4BC82075" w:rsidR="004E739B" w:rsidRPr="00243812" w:rsidRDefault="00243812" w:rsidP="00F01A18">
      <w:pPr>
        <w:pStyle w:val="NoSpacing"/>
        <w:rPr>
          <w:rFonts w:ascii="Montserrat" w:hAnsi="Montserrat"/>
          <w:spacing w:val="-3"/>
          <w:sz w:val="24"/>
        </w:rPr>
      </w:pPr>
      <w:r w:rsidRPr="00243812">
        <w:rPr>
          <w:rFonts w:ascii="Montserrat" w:hAnsi="Montserrat"/>
          <w:sz w:val="24"/>
        </w:rPr>
        <w:tab/>
        <w:t>In role</w:t>
      </w:r>
      <w:r w:rsidRPr="00243812">
        <w:rPr>
          <w:rFonts w:ascii="Montserrat" w:hAnsi="Montserrat"/>
          <w:sz w:val="24"/>
        </w:rPr>
        <w:noBreakHyphen/>
        <w:t>playing, extensive character development, to be able to understand the character from its own perspective and the different values and motivations that character has versus those of the player, and role</w:t>
      </w:r>
      <w:r w:rsidRPr="00243812">
        <w:rPr>
          <w:rFonts w:ascii="Montserrat" w:hAnsi="Montserrat"/>
          <w:sz w:val="24"/>
        </w:rPr>
        <w:noBreakHyphen/>
        <w:t>playing these motivations and values is required in order to best perform in the game.</w:t>
      </w:r>
      <w:r w:rsidR="006F60BF" w:rsidRPr="00243812">
        <w:rPr>
          <w:rFonts w:ascii="Montserrat" w:hAnsi="Montserrat"/>
          <w:sz w:val="24"/>
        </w:rPr>
        <w:t xml:space="preserve"> </w:t>
      </w:r>
      <w:r w:rsidRPr="00243812">
        <w:rPr>
          <w:rFonts w:ascii="Montserrat" w:hAnsi="Montserrat"/>
          <w:sz w:val="24"/>
        </w:rPr>
        <w:t>That is what makes the game so interesting!</w:t>
      </w:r>
      <w:r w:rsidR="006F60BF" w:rsidRPr="00243812">
        <w:rPr>
          <w:rFonts w:ascii="Montserrat" w:hAnsi="Montserrat"/>
          <w:sz w:val="24"/>
        </w:rPr>
        <w:t xml:space="preserve"> </w:t>
      </w:r>
      <w:r w:rsidRPr="00243812">
        <w:rPr>
          <w:rFonts w:ascii="Montserrat" w:hAnsi="Montserrat"/>
          <w:sz w:val="24"/>
        </w:rPr>
        <w:t>But if trained and experienced actors can become subject to over exposure to their characters, then imagine how young, or inexperienced players can become prey to this danger unknowing!</w:t>
      </w:r>
      <w:r w:rsidR="006F60BF" w:rsidRPr="00243812">
        <w:rPr>
          <w:rFonts w:ascii="Montserrat" w:hAnsi="Montserrat"/>
          <w:spacing w:val="-3"/>
          <w:sz w:val="24"/>
        </w:rPr>
        <w:t xml:space="preserve"> </w:t>
      </w:r>
    </w:p>
    <w:p w14:paraId="11BBF098" w14:textId="17260A78" w:rsidR="004E739B" w:rsidRPr="00243812" w:rsidRDefault="00243812" w:rsidP="00F01A18">
      <w:pPr>
        <w:pStyle w:val="NoSpacing"/>
        <w:rPr>
          <w:rFonts w:ascii="Montserrat" w:hAnsi="Montserrat"/>
          <w:spacing w:val="-3"/>
          <w:sz w:val="24"/>
        </w:rPr>
      </w:pPr>
      <w:r w:rsidRPr="00243812">
        <w:rPr>
          <w:rFonts w:ascii="Montserrat" w:hAnsi="Montserrat"/>
          <w:sz w:val="24"/>
        </w:rPr>
        <w:tab/>
        <w:t>Understanding this, how can one blame those people who “went too far?”</w:t>
      </w:r>
      <w:r w:rsidR="006F60BF" w:rsidRPr="00243812">
        <w:rPr>
          <w:rFonts w:ascii="Montserrat" w:hAnsi="Montserrat"/>
          <w:sz w:val="24"/>
        </w:rPr>
        <w:t xml:space="preserve"> </w:t>
      </w:r>
      <w:r w:rsidRPr="00243812">
        <w:rPr>
          <w:rFonts w:ascii="Montserrat" w:hAnsi="Montserrat"/>
          <w:sz w:val="24"/>
        </w:rPr>
        <w:t>Unfortunately, they just weren’t well prepared, mentally, for what they were subjecting themselves to.</w:t>
      </w:r>
    </w:p>
    <w:p w14:paraId="7209A3B9" w14:textId="67814134" w:rsidR="004E739B" w:rsidRPr="00243812" w:rsidRDefault="00243812" w:rsidP="00F01A18">
      <w:pPr>
        <w:pStyle w:val="NoSpacing"/>
        <w:rPr>
          <w:rFonts w:ascii="Montserrat" w:hAnsi="Montserrat"/>
          <w:spacing w:val="-3"/>
          <w:sz w:val="24"/>
        </w:rPr>
      </w:pPr>
      <w:r w:rsidRPr="00243812">
        <w:rPr>
          <w:rFonts w:ascii="Montserrat" w:hAnsi="Montserrat"/>
          <w:sz w:val="24"/>
        </w:rPr>
        <w:tab/>
        <w:t>Role</w:t>
      </w:r>
      <w:r w:rsidRPr="00243812">
        <w:rPr>
          <w:rFonts w:ascii="Montserrat" w:hAnsi="Montserrat"/>
          <w:sz w:val="24"/>
        </w:rPr>
        <w:noBreakHyphen/>
        <w:t>playing, by itself, is completely harmless.</w:t>
      </w:r>
      <w:r w:rsidR="006F60BF" w:rsidRPr="00243812">
        <w:rPr>
          <w:rFonts w:ascii="Montserrat" w:hAnsi="Montserrat"/>
          <w:sz w:val="24"/>
        </w:rPr>
        <w:t xml:space="preserve"> </w:t>
      </w:r>
      <w:r w:rsidRPr="00243812">
        <w:rPr>
          <w:rFonts w:ascii="Montserrat" w:hAnsi="Montserrat"/>
          <w:sz w:val="24"/>
        </w:rPr>
        <w:t>The danger arises from ignorance and poor preparation.</w:t>
      </w:r>
      <w:r w:rsidR="006F60BF" w:rsidRPr="00243812">
        <w:rPr>
          <w:rFonts w:ascii="Montserrat" w:hAnsi="Montserrat"/>
          <w:sz w:val="24"/>
        </w:rPr>
        <w:t xml:space="preserve"> </w:t>
      </w:r>
      <w:r w:rsidRPr="00243812">
        <w:rPr>
          <w:rFonts w:ascii="Montserrat" w:hAnsi="Montserrat"/>
          <w:sz w:val="24"/>
        </w:rPr>
        <w:t>To intelligently play in a game, one must develop certain safety procedures:</w:t>
      </w:r>
      <w:r w:rsidR="006F60BF" w:rsidRPr="00243812">
        <w:rPr>
          <w:rFonts w:ascii="Montserrat" w:hAnsi="Montserrat"/>
          <w:sz w:val="24"/>
        </w:rPr>
        <w:t xml:space="preserve"> </w:t>
      </w:r>
      <w:r w:rsidRPr="00243812">
        <w:rPr>
          <w:rFonts w:ascii="Montserrat" w:hAnsi="Montserrat"/>
          <w:sz w:val="24"/>
        </w:rPr>
        <w:t>Never start playing “cold”— warm up to the game and make a point</w:t>
      </w:r>
      <w:r w:rsidR="006F60BF" w:rsidRPr="00243812">
        <w:rPr>
          <w:rFonts w:ascii="Montserrat" w:hAnsi="Montserrat"/>
          <w:sz w:val="24"/>
        </w:rPr>
        <w:t xml:space="preserve"> </w:t>
      </w:r>
      <w:r w:rsidRPr="00243812">
        <w:rPr>
          <w:rFonts w:ascii="Montserrat" w:hAnsi="Montserrat"/>
          <w:sz w:val="24"/>
        </w:rPr>
        <w:t>of getting into character.</w:t>
      </w:r>
      <w:r w:rsidR="006F60BF" w:rsidRPr="00243812">
        <w:rPr>
          <w:rFonts w:ascii="Montserrat" w:hAnsi="Montserrat"/>
          <w:sz w:val="24"/>
        </w:rPr>
        <w:t xml:space="preserve"> </w:t>
      </w:r>
      <w:r w:rsidRPr="00243812">
        <w:rPr>
          <w:rFonts w:ascii="Montserrat" w:hAnsi="Montserrat"/>
          <w:sz w:val="24"/>
        </w:rPr>
        <w:t>Learn how to create a specific line between oneself and one’s character.</w:t>
      </w:r>
      <w:r w:rsidR="006F60BF" w:rsidRPr="00243812">
        <w:rPr>
          <w:rFonts w:ascii="Montserrat" w:hAnsi="Montserrat"/>
          <w:sz w:val="24"/>
        </w:rPr>
        <w:t xml:space="preserve"> </w:t>
      </w:r>
      <w:r w:rsidRPr="00243812">
        <w:rPr>
          <w:rFonts w:ascii="Montserrat" w:hAnsi="Montserrat"/>
          <w:sz w:val="24"/>
        </w:rPr>
        <w:t>Take regular breaks and get untangled from the character.</w:t>
      </w:r>
      <w:r w:rsidR="006F60BF" w:rsidRPr="00243812">
        <w:rPr>
          <w:rFonts w:ascii="Montserrat" w:hAnsi="Montserrat"/>
          <w:sz w:val="24"/>
        </w:rPr>
        <w:t xml:space="preserve"> </w:t>
      </w:r>
      <w:r w:rsidRPr="00243812">
        <w:rPr>
          <w:rFonts w:ascii="Montserrat" w:hAnsi="Montserrat"/>
          <w:sz w:val="24"/>
        </w:rPr>
        <w:t>If you are responsible for the game or the players themselves, point this out to them, too.</w:t>
      </w:r>
      <w:r w:rsidR="006F60BF" w:rsidRPr="00243812">
        <w:rPr>
          <w:rFonts w:ascii="Montserrat" w:hAnsi="Montserrat"/>
          <w:spacing w:val="-3"/>
          <w:sz w:val="24"/>
        </w:rPr>
        <w:t xml:space="preserve"> </w:t>
      </w:r>
    </w:p>
    <w:p w14:paraId="76DAEC5C"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Don’t add to the myth, be prepared!</w:t>
      </w:r>
    </w:p>
    <w:p w14:paraId="47AA84E0" w14:textId="77777777" w:rsidR="004E739B" w:rsidRPr="00243812" w:rsidRDefault="004E739B" w:rsidP="00F01A18">
      <w:pPr>
        <w:pStyle w:val="NoSpacing"/>
        <w:rPr>
          <w:rFonts w:ascii="Montserrat" w:hAnsi="Montserrat"/>
          <w:sz w:val="24"/>
        </w:rPr>
      </w:pPr>
    </w:p>
    <w:p w14:paraId="73B85E2A"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Developing the Campaign &amp; Techniques for finding ideas</w:t>
      </w:r>
    </w:p>
    <w:p w14:paraId="03015478" w14:textId="187365ED" w:rsidR="004E739B" w:rsidRPr="00243812" w:rsidRDefault="00243812" w:rsidP="00F01A18">
      <w:pPr>
        <w:pStyle w:val="NoSpacing"/>
        <w:rPr>
          <w:rFonts w:ascii="Montserrat" w:hAnsi="Montserrat"/>
          <w:spacing w:val="-3"/>
          <w:sz w:val="24"/>
        </w:rPr>
      </w:pPr>
      <w:r w:rsidRPr="00243812">
        <w:rPr>
          <w:rFonts w:ascii="Montserrat" w:hAnsi="Montserrat"/>
          <w:sz w:val="24"/>
        </w:rPr>
        <w:tab/>
        <w:t>In developing the campaign, it is necessary that you devise a plot, or general story line, by which you can guide the events of the game.</w:t>
      </w:r>
      <w:r w:rsidR="006F60BF" w:rsidRPr="00243812">
        <w:rPr>
          <w:rFonts w:ascii="Montserrat" w:hAnsi="Montserrat"/>
          <w:sz w:val="24"/>
        </w:rPr>
        <w:t xml:space="preserve"> </w:t>
      </w:r>
      <w:r w:rsidRPr="00243812">
        <w:rPr>
          <w:rFonts w:ascii="Montserrat" w:hAnsi="Montserrat"/>
          <w:sz w:val="24"/>
        </w:rPr>
        <w:t>In the end, a good plot determines whether or not the game will have good role</w:t>
      </w:r>
      <w:r w:rsidRPr="00243812">
        <w:rPr>
          <w:rFonts w:ascii="Montserrat" w:hAnsi="Montserrat"/>
          <w:sz w:val="24"/>
        </w:rPr>
        <w:noBreakHyphen/>
        <w:t>playing.</w:t>
      </w:r>
      <w:r w:rsidR="006F60BF" w:rsidRPr="00243812">
        <w:rPr>
          <w:rFonts w:ascii="Montserrat" w:hAnsi="Montserrat"/>
          <w:sz w:val="24"/>
        </w:rPr>
        <w:t xml:space="preserve"> </w:t>
      </w:r>
      <w:r w:rsidRPr="00243812">
        <w:rPr>
          <w:rFonts w:ascii="Montserrat" w:hAnsi="Montserrat"/>
          <w:sz w:val="24"/>
        </w:rPr>
        <w:t>The trick is knowing just how much information you can give the PC's to enable them to make decisions that will enable their characters to survive.</w:t>
      </w:r>
      <w:r w:rsidR="006F60BF" w:rsidRPr="00243812">
        <w:rPr>
          <w:rFonts w:ascii="Montserrat" w:hAnsi="Montserrat"/>
          <w:sz w:val="24"/>
        </w:rPr>
        <w:t xml:space="preserve"> </w:t>
      </w:r>
      <w:r w:rsidRPr="00243812">
        <w:rPr>
          <w:rFonts w:ascii="Montserrat" w:hAnsi="Montserrat"/>
          <w:sz w:val="24"/>
        </w:rPr>
        <w:t>If you give them too much, they will waltz through your adventure, become obnoxiously powerful, and ruin the enjoyment of the game.</w:t>
      </w:r>
      <w:r w:rsidR="006F60BF" w:rsidRPr="00243812">
        <w:rPr>
          <w:rFonts w:ascii="Montserrat" w:hAnsi="Montserrat"/>
          <w:sz w:val="24"/>
        </w:rPr>
        <w:t xml:space="preserve"> </w:t>
      </w:r>
      <w:r w:rsidRPr="00243812">
        <w:rPr>
          <w:rFonts w:ascii="Montserrat" w:hAnsi="Montserrat"/>
          <w:sz w:val="24"/>
        </w:rPr>
        <w:t>On the other hand, if you do not give them enough information, they will become frustrated, reckless, and angry at you, the GM, for creating such an impossible campaign!</w:t>
      </w:r>
    </w:p>
    <w:p w14:paraId="65121F96" w14:textId="3D91EDB8" w:rsidR="004E739B" w:rsidRPr="00243812" w:rsidRDefault="00243812" w:rsidP="00F01A18">
      <w:pPr>
        <w:pStyle w:val="NoSpacing"/>
        <w:rPr>
          <w:rFonts w:ascii="Montserrat" w:hAnsi="Montserrat"/>
          <w:spacing w:val="-3"/>
          <w:sz w:val="24"/>
        </w:rPr>
      </w:pPr>
      <w:r w:rsidRPr="00243812">
        <w:rPr>
          <w:rFonts w:ascii="Montserrat" w:hAnsi="Montserrat"/>
          <w:sz w:val="24"/>
        </w:rPr>
        <w:tab/>
        <w:t>A good plot will support the adventure by itself, as long as it is designed around giving the players clues, insights, or opportunities that compliment the abilities of the players. This can</w:t>
      </w:r>
      <w:r w:rsidR="006F60BF" w:rsidRPr="00243812">
        <w:rPr>
          <w:rFonts w:ascii="Montserrat" w:hAnsi="Montserrat"/>
          <w:sz w:val="24"/>
        </w:rPr>
        <w:t xml:space="preserve"> </w:t>
      </w:r>
      <w:r w:rsidRPr="00243812">
        <w:rPr>
          <w:rFonts w:ascii="Montserrat" w:hAnsi="Montserrat"/>
          <w:sz w:val="24"/>
        </w:rPr>
        <w:t>be done based upon a simple plot design, beginning with the Exposition, or introduction followed by the Action, where the game begins and where the characters begin to interact with one another, until they become aware of the Conflict, or the obstacle that they must over come in order to survive, or complete the adventure.</w:t>
      </w:r>
      <w:r w:rsidR="006F60BF" w:rsidRPr="00243812">
        <w:rPr>
          <w:rFonts w:ascii="Montserrat" w:hAnsi="Montserrat"/>
          <w:sz w:val="24"/>
        </w:rPr>
        <w:t xml:space="preserve"> </w:t>
      </w:r>
      <w:r w:rsidRPr="00243812">
        <w:rPr>
          <w:rFonts w:ascii="Montserrat" w:hAnsi="Montserrat"/>
          <w:sz w:val="24"/>
        </w:rPr>
        <w:t>Once the characters have become aware of the Conflict and are trying to resolve it, they begin to encounter Complications, which come between them and resolving the Conflict.</w:t>
      </w:r>
      <w:r w:rsidR="006F60BF" w:rsidRPr="00243812">
        <w:rPr>
          <w:rFonts w:ascii="Montserrat" w:hAnsi="Montserrat"/>
          <w:sz w:val="24"/>
        </w:rPr>
        <w:t xml:space="preserve"> </w:t>
      </w:r>
      <w:r w:rsidRPr="00243812">
        <w:rPr>
          <w:rFonts w:ascii="Montserrat" w:hAnsi="Montserrat"/>
          <w:sz w:val="24"/>
        </w:rPr>
        <w:t>It is by over coming the Complications that they discover the clues, insights, and directions necessary in order to resolve the Conflict.</w:t>
      </w:r>
      <w:r w:rsidR="006F60BF" w:rsidRPr="00243812">
        <w:rPr>
          <w:rFonts w:ascii="Montserrat" w:hAnsi="Montserrat"/>
          <w:sz w:val="24"/>
        </w:rPr>
        <w:t xml:space="preserve"> </w:t>
      </w:r>
      <w:r w:rsidRPr="00243812">
        <w:rPr>
          <w:rFonts w:ascii="Montserrat" w:hAnsi="Montserrat"/>
          <w:sz w:val="24"/>
        </w:rPr>
        <w:t>When the clues have finally come together, and led them to the Conflict, the characters have reached the Crisis, in which they must do or die in order to resolve the Conflict.</w:t>
      </w:r>
      <w:r w:rsidR="006F60BF" w:rsidRPr="00243812">
        <w:rPr>
          <w:rFonts w:ascii="Montserrat" w:hAnsi="Montserrat"/>
          <w:sz w:val="24"/>
        </w:rPr>
        <w:t xml:space="preserve"> </w:t>
      </w:r>
      <w:r w:rsidRPr="00243812">
        <w:rPr>
          <w:rFonts w:ascii="Montserrat" w:hAnsi="Montserrat"/>
          <w:sz w:val="24"/>
        </w:rPr>
        <w:t>Following the Crisis, is the Resolution, in which the characters reap the rewards of their success.</w:t>
      </w:r>
      <w:r w:rsidR="006F60BF" w:rsidRPr="00243812">
        <w:rPr>
          <w:rFonts w:ascii="Montserrat" w:hAnsi="Montserrat"/>
          <w:spacing w:val="-3"/>
          <w:sz w:val="24"/>
        </w:rPr>
        <w:t xml:space="preserve"> </w:t>
      </w:r>
    </w:p>
    <w:p w14:paraId="0352ACD8" w14:textId="35470A81" w:rsidR="004E739B" w:rsidRPr="00243812" w:rsidRDefault="00243812" w:rsidP="00F01A18">
      <w:pPr>
        <w:pStyle w:val="NoSpacing"/>
        <w:rPr>
          <w:rFonts w:ascii="Montserrat" w:hAnsi="Montserrat"/>
          <w:spacing w:val="-3"/>
          <w:sz w:val="24"/>
        </w:rPr>
      </w:pPr>
      <w:r w:rsidRPr="00243812">
        <w:rPr>
          <w:rFonts w:ascii="Montserrat" w:hAnsi="Montserrat"/>
          <w:sz w:val="24"/>
        </w:rPr>
        <w:tab/>
        <w:t>The first step, most important and least thought out in many cases,</w:t>
      </w:r>
      <w:r w:rsidR="006F60BF" w:rsidRPr="00243812">
        <w:rPr>
          <w:rFonts w:ascii="Montserrat" w:hAnsi="Montserrat"/>
          <w:sz w:val="24"/>
        </w:rPr>
        <w:t xml:space="preserve"> </w:t>
      </w:r>
      <w:r w:rsidRPr="00243812">
        <w:rPr>
          <w:rFonts w:ascii="Montserrat" w:hAnsi="Montserrat"/>
          <w:sz w:val="24"/>
        </w:rPr>
        <w:t>is the introduction of the campaign.</w:t>
      </w:r>
      <w:r w:rsidR="006F60BF" w:rsidRPr="00243812">
        <w:rPr>
          <w:rFonts w:ascii="Montserrat" w:hAnsi="Montserrat"/>
          <w:sz w:val="24"/>
        </w:rPr>
        <w:t xml:space="preserve"> </w:t>
      </w:r>
      <w:r w:rsidRPr="00243812">
        <w:rPr>
          <w:rFonts w:ascii="Montserrat" w:hAnsi="Montserrat"/>
          <w:sz w:val="24"/>
        </w:rPr>
        <w:t>This is because often, the characters have just been made on the spot, so occasionally don't seem to fit in with the game's concept.</w:t>
      </w:r>
      <w:r w:rsidR="006F60BF" w:rsidRPr="00243812">
        <w:rPr>
          <w:rFonts w:ascii="Montserrat" w:hAnsi="Montserrat"/>
          <w:sz w:val="24"/>
        </w:rPr>
        <w:t xml:space="preserve"> </w:t>
      </w:r>
      <w:r w:rsidRPr="00243812">
        <w:rPr>
          <w:rFonts w:ascii="Montserrat" w:hAnsi="Montserrat"/>
          <w:sz w:val="24"/>
        </w:rPr>
        <w:t>To avoid this, new campaigns should have a slow upstart, giving the PC's time to accustom themselves to the game, introduce themselves to each other in a non</w:t>
      </w:r>
      <w:r w:rsidRPr="00243812">
        <w:rPr>
          <w:rFonts w:ascii="Montserrat" w:hAnsi="Montserrat"/>
          <w:sz w:val="24"/>
        </w:rPr>
        <w:noBreakHyphen/>
        <w:t>contrived manner, and become aware of the plot</w:t>
      </w:r>
      <w:r w:rsidRPr="00243812">
        <w:rPr>
          <w:rFonts w:ascii="Montserrat" w:hAnsi="Montserrat"/>
          <w:sz w:val="24"/>
        </w:rPr>
        <w:noBreakHyphen/>
        <w:t>conflict in a plausible manner.</w:t>
      </w:r>
      <w:r w:rsidR="006F60BF" w:rsidRPr="00243812">
        <w:rPr>
          <w:rFonts w:ascii="Montserrat" w:hAnsi="Montserrat"/>
          <w:sz w:val="24"/>
        </w:rPr>
        <w:t xml:space="preserve"> </w:t>
      </w:r>
      <w:r w:rsidRPr="00243812">
        <w:rPr>
          <w:rFonts w:ascii="Montserrat" w:hAnsi="Montserrat"/>
          <w:sz w:val="24"/>
        </w:rPr>
        <w:t>A great deal of these problems can be dealt with simply by fleshing the character out.</w:t>
      </w:r>
      <w:r w:rsidR="006F60BF" w:rsidRPr="00243812">
        <w:rPr>
          <w:rFonts w:ascii="Montserrat" w:hAnsi="Montserrat"/>
          <w:sz w:val="24"/>
        </w:rPr>
        <w:t xml:space="preserve"> </w:t>
      </w:r>
      <w:r w:rsidRPr="00243812">
        <w:rPr>
          <w:rFonts w:ascii="Montserrat" w:hAnsi="Montserrat"/>
          <w:sz w:val="24"/>
        </w:rPr>
        <w:t>When the character has just been made, the player sometimes needs to be introduced to him/her.</w:t>
      </w:r>
      <w:r w:rsidR="006F60BF" w:rsidRPr="00243812">
        <w:rPr>
          <w:rFonts w:ascii="Montserrat" w:hAnsi="Montserrat"/>
          <w:sz w:val="24"/>
        </w:rPr>
        <w:t xml:space="preserve"> </w:t>
      </w:r>
      <w:r w:rsidRPr="00243812">
        <w:rPr>
          <w:rFonts w:ascii="Montserrat" w:hAnsi="Montserrat"/>
          <w:sz w:val="24"/>
        </w:rPr>
        <w:t>If you, the GM, have monitored its generation, then you might have had several ideas about why certain things might have occurred in this character's life.</w:t>
      </w:r>
      <w:r w:rsidR="006F60BF" w:rsidRPr="00243812">
        <w:rPr>
          <w:rFonts w:ascii="Montserrat" w:hAnsi="Montserrat"/>
          <w:sz w:val="24"/>
        </w:rPr>
        <w:t xml:space="preserve"> </w:t>
      </w:r>
      <w:r w:rsidRPr="00243812">
        <w:rPr>
          <w:rFonts w:ascii="Montserrat" w:hAnsi="Montserrat"/>
          <w:sz w:val="24"/>
        </w:rPr>
        <w:t>Granted, that the events have occurred, or have been suggested by the type of character you are dealing with, and you can determine when they could have most reasonably</w:t>
      </w:r>
      <w:r w:rsidR="006F60BF" w:rsidRPr="00243812">
        <w:rPr>
          <w:rFonts w:ascii="Montserrat" w:hAnsi="Montserrat"/>
          <w:sz w:val="24"/>
        </w:rPr>
        <w:t xml:space="preserve"> </w:t>
      </w:r>
      <w:r w:rsidRPr="00243812">
        <w:rPr>
          <w:rFonts w:ascii="Montserrat" w:hAnsi="Montserrat"/>
          <w:sz w:val="24"/>
        </w:rPr>
        <w:t>occurred, but somehow they need to be tied together.</w:t>
      </w:r>
      <w:r w:rsidR="006F60BF" w:rsidRPr="00243812">
        <w:rPr>
          <w:rFonts w:ascii="Montserrat" w:hAnsi="Montserrat"/>
          <w:sz w:val="24"/>
        </w:rPr>
        <w:t xml:space="preserve"> </w:t>
      </w:r>
      <w:r w:rsidRPr="00243812">
        <w:rPr>
          <w:rFonts w:ascii="Montserrat" w:hAnsi="Montserrat"/>
          <w:sz w:val="24"/>
        </w:rPr>
        <w:t>If this is the case, then sum up the character's life in a quick history to the player.</w:t>
      </w:r>
      <w:r w:rsidR="006F60BF" w:rsidRPr="00243812">
        <w:rPr>
          <w:rFonts w:ascii="Montserrat" w:hAnsi="Montserrat"/>
          <w:sz w:val="24"/>
        </w:rPr>
        <w:t xml:space="preserve"> </w:t>
      </w:r>
      <w:r w:rsidRPr="00243812">
        <w:rPr>
          <w:rFonts w:ascii="Montserrat" w:hAnsi="Montserrat"/>
          <w:sz w:val="24"/>
        </w:rPr>
        <w:t>Unless, of course, the player has come up with a story already.</w:t>
      </w:r>
    </w:p>
    <w:p w14:paraId="15BD7B71" w14:textId="63585BDD" w:rsidR="004E739B" w:rsidRPr="00243812" w:rsidRDefault="00243812" w:rsidP="00F01A18">
      <w:pPr>
        <w:pStyle w:val="NoSpacing"/>
        <w:rPr>
          <w:rFonts w:ascii="Montserrat" w:hAnsi="Montserrat"/>
          <w:spacing w:val="-3"/>
          <w:sz w:val="24"/>
        </w:rPr>
      </w:pPr>
      <w:r w:rsidRPr="00243812">
        <w:rPr>
          <w:rFonts w:ascii="Montserrat" w:hAnsi="Montserrat"/>
          <w:sz w:val="24"/>
        </w:rPr>
        <w:tab/>
        <w:t>Give the player every opportunity to discover things about his/her character.</w:t>
      </w:r>
      <w:r w:rsidR="006F60BF" w:rsidRPr="00243812">
        <w:rPr>
          <w:rFonts w:ascii="Montserrat" w:hAnsi="Montserrat"/>
          <w:sz w:val="24"/>
        </w:rPr>
        <w:t xml:space="preserve"> </w:t>
      </w:r>
      <w:r w:rsidRPr="00243812">
        <w:rPr>
          <w:rFonts w:ascii="Montserrat" w:hAnsi="Montserrat"/>
          <w:sz w:val="24"/>
        </w:rPr>
        <w:t>If the player wishes to become familiar with his character, try running a solo, or introductory adventure for just one or two of the players at a time.</w:t>
      </w:r>
      <w:r w:rsidR="006F60BF" w:rsidRPr="00243812">
        <w:rPr>
          <w:rFonts w:ascii="Montserrat" w:hAnsi="Montserrat"/>
          <w:sz w:val="24"/>
        </w:rPr>
        <w:t xml:space="preserve"> </w:t>
      </w:r>
      <w:r w:rsidRPr="00243812">
        <w:rPr>
          <w:rFonts w:ascii="Montserrat" w:hAnsi="Montserrat"/>
          <w:sz w:val="24"/>
        </w:rPr>
        <w:t>When players begin to spin off into other side interests, or sub</w:t>
      </w:r>
      <w:r w:rsidRPr="00243812">
        <w:rPr>
          <w:rFonts w:ascii="Montserrat" w:hAnsi="Montserrat"/>
          <w:sz w:val="24"/>
        </w:rPr>
        <w:noBreakHyphen/>
        <w:t>plots, give them some room to run for a while, and perhaps draw a few of the other characters into the sub</w:t>
      </w:r>
      <w:r w:rsidRPr="00243812">
        <w:rPr>
          <w:rFonts w:ascii="Montserrat" w:hAnsi="Montserrat"/>
          <w:sz w:val="24"/>
        </w:rPr>
        <w:noBreakHyphen/>
        <w:t>plot, to keep things interesting for them. The Sub</w:t>
      </w:r>
      <w:r w:rsidRPr="00243812">
        <w:rPr>
          <w:rFonts w:ascii="Montserrat" w:hAnsi="Montserrat"/>
          <w:sz w:val="24"/>
        </w:rPr>
        <w:noBreakHyphen/>
        <w:t>plot involves the development, by the player, of events and interests along the side of normal play, which enable them to round out their characters.</w:t>
      </w:r>
      <w:r w:rsidR="006F60BF" w:rsidRPr="00243812">
        <w:rPr>
          <w:rFonts w:ascii="Montserrat" w:hAnsi="Montserrat"/>
          <w:sz w:val="24"/>
        </w:rPr>
        <w:t xml:space="preserve"> </w:t>
      </w:r>
      <w:r w:rsidRPr="00243812">
        <w:rPr>
          <w:rFonts w:ascii="Montserrat" w:hAnsi="Montserrat"/>
          <w:sz w:val="24"/>
        </w:rPr>
        <w:t>Some of these might be romances, or personal pursuits, some may be duties which must be fulfilled, or rivalries that must be resolved and so on.</w:t>
      </w:r>
      <w:r w:rsidR="006F60BF" w:rsidRPr="00243812">
        <w:rPr>
          <w:rFonts w:ascii="Montserrat" w:hAnsi="Montserrat"/>
          <w:sz w:val="24"/>
        </w:rPr>
        <w:t xml:space="preserve"> </w:t>
      </w:r>
      <w:r w:rsidRPr="00243812">
        <w:rPr>
          <w:rFonts w:ascii="Montserrat" w:hAnsi="Montserrat"/>
          <w:sz w:val="24"/>
        </w:rPr>
        <w:t>As GM, find out what sub</w:t>
      </w:r>
      <w:r w:rsidRPr="00243812">
        <w:rPr>
          <w:rFonts w:ascii="Montserrat" w:hAnsi="Montserrat"/>
          <w:sz w:val="24"/>
        </w:rPr>
        <w:noBreakHyphen/>
        <w:t>plots the players are developing, and work them into the game.</w:t>
      </w:r>
      <w:r w:rsidR="006F60BF" w:rsidRPr="00243812">
        <w:rPr>
          <w:rFonts w:ascii="Montserrat" w:hAnsi="Montserrat"/>
          <w:sz w:val="24"/>
        </w:rPr>
        <w:t xml:space="preserve"> </w:t>
      </w:r>
      <w:r w:rsidRPr="00243812">
        <w:rPr>
          <w:rFonts w:ascii="Montserrat" w:hAnsi="Montserrat"/>
          <w:sz w:val="24"/>
        </w:rPr>
        <w:t>Occasionally, these may become full blown plots of their own, or at worst, make dandy plot complications in the on</w:t>
      </w:r>
      <w:r w:rsidRPr="00243812">
        <w:rPr>
          <w:rFonts w:ascii="Montserrat" w:hAnsi="Montserrat"/>
          <w:sz w:val="24"/>
        </w:rPr>
        <w:noBreakHyphen/>
        <w:t>going campaign.</w:t>
      </w:r>
      <w:r w:rsidR="006F60BF" w:rsidRPr="00243812">
        <w:rPr>
          <w:rFonts w:ascii="Montserrat" w:hAnsi="Montserrat"/>
          <w:spacing w:val="-3"/>
          <w:sz w:val="24"/>
        </w:rPr>
        <w:t xml:space="preserve"> </w:t>
      </w:r>
    </w:p>
    <w:p w14:paraId="21354E89" w14:textId="78669930" w:rsidR="004E739B" w:rsidRPr="00243812" w:rsidRDefault="00243812" w:rsidP="00F01A18">
      <w:pPr>
        <w:pStyle w:val="NoSpacing"/>
        <w:rPr>
          <w:rFonts w:ascii="Montserrat" w:hAnsi="Montserrat"/>
          <w:spacing w:val="-3"/>
          <w:sz w:val="24"/>
        </w:rPr>
      </w:pPr>
      <w:r w:rsidRPr="00243812">
        <w:rPr>
          <w:rFonts w:ascii="Montserrat" w:hAnsi="Montserrat"/>
          <w:sz w:val="24"/>
        </w:rPr>
        <w:tab/>
        <w:t>Then they can begin to encounter all of the wonderful convolutions your delightfully devious mind can imagine.</w:t>
      </w:r>
      <w:r w:rsidR="006F60BF" w:rsidRPr="00243812">
        <w:rPr>
          <w:rFonts w:ascii="Montserrat" w:hAnsi="Montserrat"/>
          <w:sz w:val="24"/>
        </w:rPr>
        <w:t xml:space="preserve"> </w:t>
      </w:r>
      <w:r w:rsidRPr="00243812">
        <w:rPr>
          <w:rFonts w:ascii="Montserrat" w:hAnsi="Montserrat"/>
          <w:sz w:val="24"/>
        </w:rPr>
        <w:t>Keep in mind that if you feel that a rip</w:t>
      </w:r>
      <w:r w:rsidRPr="00243812">
        <w:rPr>
          <w:rFonts w:ascii="Montserrat" w:hAnsi="Montserrat"/>
          <w:sz w:val="24"/>
        </w:rPr>
        <w:noBreakHyphen/>
        <w:t>roaring battle is an appropriate way to introduce characters or just be amusing, that is fine, everything that happens in the adventure does not necessarily have to be relevant to the plot.</w:t>
      </w:r>
      <w:r w:rsidR="006F60BF" w:rsidRPr="00243812">
        <w:rPr>
          <w:rFonts w:ascii="Montserrat" w:hAnsi="Montserrat"/>
          <w:sz w:val="24"/>
        </w:rPr>
        <w:t xml:space="preserve"> </w:t>
      </w:r>
      <w:r w:rsidRPr="00243812">
        <w:rPr>
          <w:rFonts w:ascii="Montserrat" w:hAnsi="Montserrat"/>
          <w:sz w:val="24"/>
        </w:rPr>
        <w:t>If you have to, don't let them go an inch further until they discover the next hint, clue, etc.</w:t>
      </w:r>
      <w:r w:rsidR="006F60BF" w:rsidRPr="00243812">
        <w:rPr>
          <w:rFonts w:ascii="Montserrat" w:hAnsi="Montserrat"/>
          <w:sz w:val="24"/>
        </w:rPr>
        <w:t xml:space="preserve"> </w:t>
      </w:r>
      <w:r w:rsidRPr="00243812">
        <w:rPr>
          <w:rFonts w:ascii="Montserrat" w:hAnsi="Montserrat"/>
          <w:sz w:val="24"/>
        </w:rPr>
        <w:t>Also, the Crisis does not need to be a big blow</w:t>
      </w:r>
      <w:r w:rsidRPr="00243812">
        <w:rPr>
          <w:rFonts w:ascii="Montserrat" w:hAnsi="Montserrat"/>
          <w:sz w:val="24"/>
        </w:rPr>
        <w:noBreakHyphen/>
        <w:t>out battle.</w:t>
      </w:r>
      <w:r w:rsidR="006F60BF" w:rsidRPr="00243812">
        <w:rPr>
          <w:rFonts w:ascii="Montserrat" w:hAnsi="Montserrat"/>
          <w:sz w:val="24"/>
        </w:rPr>
        <w:t xml:space="preserve"> </w:t>
      </w:r>
      <w:r w:rsidRPr="00243812">
        <w:rPr>
          <w:rFonts w:ascii="Montserrat" w:hAnsi="Montserrat"/>
          <w:sz w:val="24"/>
        </w:rPr>
        <w:t>You can have those anytime you want!</w:t>
      </w:r>
      <w:r w:rsidR="006F60BF" w:rsidRPr="00243812">
        <w:rPr>
          <w:rFonts w:ascii="Montserrat" w:hAnsi="Montserrat"/>
          <w:sz w:val="24"/>
        </w:rPr>
        <w:t xml:space="preserve"> </w:t>
      </w:r>
      <w:r w:rsidRPr="00243812">
        <w:rPr>
          <w:rFonts w:ascii="Montserrat" w:hAnsi="Montserrat"/>
          <w:sz w:val="24"/>
        </w:rPr>
        <w:t>Let it be something the players have to act out or discover for themselves!</w:t>
      </w:r>
      <w:r w:rsidR="006F60BF" w:rsidRPr="00243812">
        <w:rPr>
          <w:rFonts w:ascii="Montserrat" w:hAnsi="Montserrat"/>
          <w:spacing w:val="-3"/>
          <w:sz w:val="24"/>
        </w:rPr>
        <w:t xml:space="preserve"> </w:t>
      </w:r>
    </w:p>
    <w:p w14:paraId="151295E5"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ab/>
        <w:t>And if, for some inconceivable reason, your Resolution bears a strong resemblance to the beginnings of a new adventure, I salute you for your dynamic success!</w:t>
      </w:r>
    </w:p>
    <w:p w14:paraId="050D278B"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64B2BF8F" w14:textId="77777777" w:rsidR="004E739B" w:rsidRPr="00243812" w:rsidRDefault="00243812" w:rsidP="00F01A18">
      <w:pPr>
        <w:pStyle w:val="NoSpacing"/>
        <w:rPr>
          <w:rFonts w:ascii="Montserrat" w:hAnsi="Montserrat"/>
          <w:spacing w:val="-3"/>
          <w:sz w:val="24"/>
        </w:rPr>
      </w:pPr>
      <w:r w:rsidRPr="00243812">
        <w:rPr>
          <w:rFonts w:ascii="Montserrat" w:hAnsi="Montserrat"/>
          <w:sz w:val="24"/>
        </w:rPr>
        <w:t>Improving the Character</w:t>
      </w:r>
    </w:p>
    <w:p w14:paraId="386BB667" w14:textId="0E50DC9D" w:rsidR="004E739B" w:rsidRPr="00243812" w:rsidRDefault="00243812" w:rsidP="00F01A18">
      <w:pPr>
        <w:pStyle w:val="NoSpacing"/>
        <w:rPr>
          <w:rFonts w:ascii="Montserrat" w:hAnsi="Montserrat"/>
          <w:spacing w:val="-3"/>
          <w:sz w:val="24"/>
        </w:rPr>
      </w:pPr>
      <w:r w:rsidRPr="00243812">
        <w:rPr>
          <w:rFonts w:ascii="Montserrat" w:hAnsi="Montserrat"/>
          <w:sz w:val="24"/>
        </w:rPr>
        <w:tab/>
        <w:t>Here are a few things that the players themselves can do to improve the quality of their characters.</w:t>
      </w:r>
      <w:r w:rsidR="006F60BF" w:rsidRPr="00243812">
        <w:rPr>
          <w:rFonts w:ascii="Montserrat" w:hAnsi="Montserrat"/>
          <w:sz w:val="24"/>
        </w:rPr>
        <w:t xml:space="preserve"> </w:t>
      </w:r>
      <w:r w:rsidRPr="00243812">
        <w:rPr>
          <w:rFonts w:ascii="Montserrat" w:hAnsi="Montserrat"/>
          <w:sz w:val="24"/>
        </w:rPr>
        <w:t>Things like how to turn the random generation information into a complex and intriguing life history and use it to develop personalities and attitudes.</w:t>
      </w:r>
      <w:r w:rsidR="006F60BF" w:rsidRPr="00243812">
        <w:rPr>
          <w:rFonts w:ascii="Montserrat" w:hAnsi="Montserrat"/>
          <w:sz w:val="24"/>
        </w:rPr>
        <w:t xml:space="preserve"> </w:t>
      </w:r>
      <w:r w:rsidRPr="00243812">
        <w:rPr>
          <w:rFonts w:ascii="Montserrat" w:hAnsi="Montserrat"/>
          <w:sz w:val="24"/>
        </w:rPr>
        <w:t>Or in a point based system, how to incorporate the advantages and disadvantages along with the character's story into a solid personality.</w:t>
      </w:r>
      <w:r w:rsidR="006F60BF" w:rsidRPr="00243812">
        <w:rPr>
          <w:rFonts w:ascii="Montserrat" w:hAnsi="Montserrat"/>
          <w:sz w:val="24"/>
        </w:rPr>
        <w:t xml:space="preserve"> </w:t>
      </w:r>
      <w:r w:rsidRPr="00243812">
        <w:rPr>
          <w:rFonts w:ascii="Montserrat" w:hAnsi="Montserrat"/>
          <w:sz w:val="24"/>
        </w:rPr>
        <w:t>How to keep play going through stalls in momentum, and how to use your advantages to their fullest.</w:t>
      </w:r>
      <w:r w:rsidR="006F60BF" w:rsidRPr="00243812">
        <w:rPr>
          <w:rFonts w:ascii="Montserrat" w:hAnsi="Montserrat"/>
          <w:sz w:val="24"/>
        </w:rPr>
        <w:t xml:space="preserve"> </w:t>
      </w:r>
      <w:r w:rsidRPr="00243812">
        <w:rPr>
          <w:rFonts w:ascii="Montserrat" w:hAnsi="Montserrat"/>
          <w:sz w:val="24"/>
        </w:rPr>
        <w:t>The first time around, character generation is time consuming and confusing in any game system, but it eventually becomes more familiar, and since most are all designed to simulate reality to a degree, they eventually become easier to understand.</w:t>
      </w:r>
      <w:r w:rsidR="006F60BF" w:rsidRPr="00243812">
        <w:rPr>
          <w:rFonts w:ascii="Montserrat" w:hAnsi="Montserrat"/>
          <w:sz w:val="24"/>
        </w:rPr>
        <w:t xml:space="preserve"> </w:t>
      </w:r>
      <w:r w:rsidRPr="00243812">
        <w:rPr>
          <w:rFonts w:ascii="Montserrat" w:hAnsi="Montserrat"/>
          <w:sz w:val="24"/>
        </w:rPr>
        <w:t>Then, once you become familiar with the terms and procedures, you can move on to game play.</w:t>
      </w:r>
    </w:p>
    <w:p w14:paraId="17416503" w14:textId="6E830217" w:rsidR="004E739B" w:rsidRPr="00243812" w:rsidRDefault="00243812" w:rsidP="00F01A18">
      <w:pPr>
        <w:pStyle w:val="NoSpacing"/>
        <w:rPr>
          <w:rFonts w:ascii="Montserrat" w:hAnsi="Montserrat"/>
          <w:spacing w:val="-3"/>
          <w:sz w:val="24"/>
        </w:rPr>
      </w:pPr>
      <w:r w:rsidRPr="00243812">
        <w:rPr>
          <w:rFonts w:ascii="Montserrat" w:hAnsi="Montserrat"/>
          <w:sz w:val="24"/>
        </w:rPr>
        <w:tab/>
        <w:t>When you create characters, just roll and write down the results or follow the directions from chart to chart or section to section in a point</w:t>
      </w:r>
      <w:r w:rsidRPr="00243812">
        <w:rPr>
          <w:rFonts w:ascii="Montserrat" w:hAnsi="Montserrat"/>
          <w:sz w:val="24"/>
        </w:rPr>
        <w:noBreakHyphen/>
        <w:t>based</w:t>
      </w:r>
      <w:r w:rsidRPr="00243812">
        <w:rPr>
          <w:rFonts w:ascii="Montserrat" w:hAnsi="Montserrat"/>
          <w:sz w:val="24"/>
        </w:rPr>
        <w:noBreakHyphen/>
        <w:t>system.</w:t>
      </w:r>
      <w:r w:rsidR="006F60BF" w:rsidRPr="00243812">
        <w:rPr>
          <w:rFonts w:ascii="Montserrat" w:hAnsi="Montserrat"/>
          <w:sz w:val="24"/>
        </w:rPr>
        <w:t xml:space="preserve"> </w:t>
      </w:r>
      <w:r w:rsidRPr="00243812">
        <w:rPr>
          <w:rFonts w:ascii="Montserrat" w:hAnsi="Montserrat"/>
          <w:sz w:val="24"/>
        </w:rPr>
        <w:t>In a random generation game involving a large group, have one person in charge of the manual while the others roll their characters, telling (most likely) the GM what they have rolled, and the GM telling them what they have received on the roll.</w:t>
      </w:r>
      <w:r w:rsidR="006F60BF" w:rsidRPr="00243812">
        <w:rPr>
          <w:rFonts w:ascii="Montserrat" w:hAnsi="Montserrat"/>
          <w:sz w:val="24"/>
        </w:rPr>
        <w:t xml:space="preserve"> </w:t>
      </w:r>
      <w:r w:rsidRPr="00243812">
        <w:rPr>
          <w:rFonts w:ascii="Montserrat" w:hAnsi="Montserrat"/>
          <w:sz w:val="24"/>
        </w:rPr>
        <w:t>The appearance and history of the character is usually left to the players, but some game systems actually devote sections to fleshing the character out.</w:t>
      </w:r>
      <w:r w:rsidR="006F60BF" w:rsidRPr="00243812">
        <w:rPr>
          <w:rFonts w:ascii="Montserrat" w:hAnsi="Montserrat"/>
          <w:sz w:val="24"/>
        </w:rPr>
        <w:t xml:space="preserve"> </w:t>
      </w:r>
      <w:r w:rsidRPr="00243812">
        <w:rPr>
          <w:rFonts w:ascii="Montserrat" w:hAnsi="Montserrat"/>
          <w:sz w:val="24"/>
        </w:rPr>
        <w:t>This sometimes includes an in depth physical description, family status, childhood events, and training.</w:t>
      </w:r>
      <w:r w:rsidR="006F60BF" w:rsidRPr="00243812">
        <w:rPr>
          <w:rFonts w:ascii="Montserrat" w:hAnsi="Montserrat"/>
          <w:sz w:val="24"/>
        </w:rPr>
        <w:t xml:space="preserve"> </w:t>
      </w:r>
      <w:r w:rsidRPr="00243812">
        <w:rPr>
          <w:rFonts w:ascii="Montserrat" w:hAnsi="Montserrat"/>
          <w:sz w:val="24"/>
        </w:rPr>
        <w:t>By using random generation, lineage, upbringing, and training the character received in his/her youth always turns out differently.</w:t>
      </w:r>
      <w:r w:rsidR="006F60BF" w:rsidRPr="00243812">
        <w:rPr>
          <w:rFonts w:ascii="Montserrat" w:hAnsi="Montserrat"/>
          <w:sz w:val="24"/>
        </w:rPr>
        <w:t xml:space="preserve"> </w:t>
      </w:r>
      <w:r w:rsidRPr="00243812">
        <w:rPr>
          <w:rFonts w:ascii="Montserrat" w:hAnsi="Montserrat"/>
          <w:sz w:val="24"/>
        </w:rPr>
        <w:t>However in a game without these additions, feel free to create a background that lives up to the abilities of the character.</w:t>
      </w:r>
    </w:p>
    <w:p w14:paraId="42CCE487" w14:textId="0164FDA2" w:rsidR="004E739B" w:rsidRPr="00243812" w:rsidRDefault="00243812" w:rsidP="00F01A18">
      <w:pPr>
        <w:pStyle w:val="NoSpacing"/>
        <w:rPr>
          <w:rFonts w:ascii="Montserrat" w:hAnsi="Montserrat"/>
          <w:spacing w:val="-3"/>
          <w:sz w:val="24"/>
        </w:rPr>
      </w:pPr>
      <w:r w:rsidRPr="00243812">
        <w:rPr>
          <w:rFonts w:ascii="Montserrat" w:hAnsi="Montserrat"/>
          <w:sz w:val="24"/>
        </w:rPr>
        <w:tab/>
        <w:t>In some games you may want to ask the GM what requirements there might be to enter a class before you distribute your points or make your rolls and decide then what you will want to be and arrange your attributes so that they qualify the first time around.</w:t>
      </w:r>
      <w:r w:rsidR="006F60BF" w:rsidRPr="00243812">
        <w:rPr>
          <w:rFonts w:ascii="Montserrat" w:hAnsi="Montserrat"/>
          <w:sz w:val="24"/>
        </w:rPr>
        <w:t xml:space="preserve"> </w:t>
      </w:r>
      <w:r w:rsidRPr="00243812">
        <w:rPr>
          <w:rFonts w:ascii="Montserrat" w:hAnsi="Montserrat"/>
          <w:sz w:val="24"/>
        </w:rPr>
        <w:t>The GM should tell the players which stats need to be high in order to be accepted into a class.</w:t>
      </w:r>
      <w:r w:rsidR="006F60BF" w:rsidRPr="00243812">
        <w:rPr>
          <w:rFonts w:ascii="Montserrat" w:hAnsi="Montserrat"/>
          <w:sz w:val="24"/>
        </w:rPr>
        <w:t xml:space="preserve"> </w:t>
      </w:r>
      <w:r w:rsidRPr="00243812">
        <w:rPr>
          <w:rFonts w:ascii="Montserrat" w:hAnsi="Montserrat"/>
          <w:sz w:val="24"/>
        </w:rPr>
        <w:t>The games designed</w:t>
      </w:r>
      <w:r w:rsidR="006F60BF" w:rsidRPr="00243812">
        <w:rPr>
          <w:rFonts w:ascii="Montserrat" w:hAnsi="Montserrat"/>
          <w:sz w:val="24"/>
        </w:rPr>
        <w:t xml:space="preserve"> </w:t>
      </w:r>
      <w:r w:rsidRPr="00243812">
        <w:rPr>
          <w:rFonts w:ascii="Montserrat" w:hAnsi="Montserrat"/>
          <w:sz w:val="24"/>
        </w:rPr>
        <w:t>for random generation to emulate nature may not be as flexible to directing the course you want your character to take, but, if you as a player do not care for this, there are other systems created for point based character generation, which will allow you to choose what your character will be like.</w:t>
      </w:r>
      <w:r w:rsidR="006F60BF" w:rsidRPr="00243812">
        <w:rPr>
          <w:rFonts w:ascii="Montserrat" w:hAnsi="Montserrat"/>
          <w:sz w:val="24"/>
        </w:rPr>
        <w:t xml:space="preserve"> </w:t>
      </w:r>
      <w:r w:rsidRPr="00243812">
        <w:rPr>
          <w:rFonts w:ascii="Montserrat" w:hAnsi="Montserrat"/>
          <w:sz w:val="24"/>
        </w:rPr>
        <w:t>This is, however, a very time consuming process, and the characters sometimes do not turn out as interesting as random characters, partly because point based characters tend to feel formulaic.</w:t>
      </w:r>
    </w:p>
    <w:p w14:paraId="4967F0F9" w14:textId="41693401" w:rsidR="004E739B" w:rsidRPr="00243812" w:rsidRDefault="00243812" w:rsidP="00F01A18">
      <w:pPr>
        <w:pStyle w:val="NoSpacing"/>
        <w:rPr>
          <w:rFonts w:ascii="Montserrat" w:hAnsi="Montserrat"/>
          <w:spacing w:val="-3"/>
          <w:sz w:val="24"/>
        </w:rPr>
      </w:pPr>
      <w:r w:rsidRPr="00243812">
        <w:rPr>
          <w:rFonts w:ascii="Montserrat" w:hAnsi="Montserrat"/>
          <w:sz w:val="24"/>
        </w:rPr>
        <w:tab/>
        <w:t>From the character story you developed for your character, form the events of childhood and training, and/or the attributes and advantages of your character, you can build a sharper image of who and what you have become, why you would feel a certain way about the world, and what your hopes and dreams are as a character.</w:t>
      </w:r>
      <w:r w:rsidR="006F60BF" w:rsidRPr="00243812">
        <w:rPr>
          <w:rFonts w:ascii="Montserrat" w:hAnsi="Montserrat"/>
          <w:sz w:val="24"/>
        </w:rPr>
        <w:t xml:space="preserve"> </w:t>
      </w:r>
      <w:r w:rsidRPr="00243812">
        <w:rPr>
          <w:rFonts w:ascii="Montserrat" w:hAnsi="Montserrat"/>
          <w:sz w:val="24"/>
        </w:rPr>
        <w:t>Did you have a harsh and loveless childhood, and grow up a closed and reserved warrior, or perhaps thief, because of it? Or were you spared by some benevolent master who took you in, recognizing some innate talents?</w:t>
      </w:r>
      <w:r w:rsidR="006F60BF" w:rsidRPr="00243812">
        <w:rPr>
          <w:rFonts w:ascii="Montserrat" w:hAnsi="Montserrat"/>
          <w:sz w:val="24"/>
        </w:rPr>
        <w:t xml:space="preserve"> </w:t>
      </w:r>
      <w:r w:rsidRPr="00243812">
        <w:rPr>
          <w:rFonts w:ascii="Montserrat" w:hAnsi="Montserrat"/>
          <w:sz w:val="24"/>
        </w:rPr>
        <w:t>Anything at all.</w:t>
      </w:r>
      <w:r w:rsidR="006F60BF" w:rsidRPr="00243812">
        <w:rPr>
          <w:rFonts w:ascii="Montserrat" w:hAnsi="Montserrat"/>
          <w:sz w:val="24"/>
        </w:rPr>
        <w:t xml:space="preserve"> </w:t>
      </w:r>
      <w:r w:rsidRPr="00243812">
        <w:rPr>
          <w:rFonts w:ascii="Montserrat" w:hAnsi="Montserrat"/>
          <w:sz w:val="24"/>
        </w:rPr>
        <w:t>Think of some personal motivation for the character, why she/he does what she/he does. Find some probable interest of the character's, some motivation, and create a sub</w:t>
      </w:r>
      <w:r w:rsidRPr="00243812">
        <w:rPr>
          <w:rFonts w:ascii="Montserrat" w:hAnsi="Montserrat"/>
          <w:sz w:val="24"/>
        </w:rPr>
        <w:noBreakHyphen/>
        <w:t>plot which deals with your character during the adventure.</w:t>
      </w:r>
    </w:p>
    <w:p w14:paraId="339469CF" w14:textId="583ED337" w:rsidR="004E739B" w:rsidRPr="00243812" w:rsidRDefault="00243812" w:rsidP="00F01A18">
      <w:pPr>
        <w:pStyle w:val="NoSpacing"/>
        <w:rPr>
          <w:rFonts w:ascii="Montserrat" w:hAnsi="Montserrat"/>
          <w:spacing w:val="-3"/>
          <w:sz w:val="24"/>
        </w:rPr>
      </w:pPr>
      <w:r w:rsidRPr="00243812">
        <w:rPr>
          <w:rFonts w:ascii="Montserrat" w:hAnsi="Montserrat"/>
          <w:sz w:val="24"/>
        </w:rPr>
        <w:tab/>
        <w:t>You should be given every opportunity to discover things about your character.</w:t>
      </w:r>
      <w:r w:rsidR="006F60BF" w:rsidRPr="00243812">
        <w:rPr>
          <w:rFonts w:ascii="Montserrat" w:hAnsi="Montserrat"/>
          <w:sz w:val="24"/>
        </w:rPr>
        <w:t xml:space="preserve"> </w:t>
      </w:r>
      <w:r w:rsidRPr="00243812">
        <w:rPr>
          <w:rFonts w:ascii="Montserrat" w:hAnsi="Montserrat"/>
          <w:sz w:val="24"/>
        </w:rPr>
        <w:t>If you wish to become familiar with your character, you might be able to talk the GM into running a solo, or introductory adventure for just you and a couple of other players, as long as you work this out with the GM in advance.</w:t>
      </w:r>
      <w:r w:rsidR="006F60BF" w:rsidRPr="00243812">
        <w:rPr>
          <w:rFonts w:ascii="Montserrat" w:hAnsi="Montserrat"/>
          <w:sz w:val="24"/>
        </w:rPr>
        <w:t xml:space="preserve"> </w:t>
      </w:r>
      <w:r w:rsidRPr="00243812">
        <w:rPr>
          <w:rFonts w:ascii="Montserrat" w:hAnsi="Montserrat"/>
          <w:sz w:val="24"/>
        </w:rPr>
        <w:t>Whenever the game begins to slow, or the GM is busy, turn to your sub</w:t>
      </w:r>
      <w:r w:rsidRPr="00243812">
        <w:rPr>
          <w:rFonts w:ascii="Montserrat" w:hAnsi="Montserrat"/>
          <w:sz w:val="24"/>
        </w:rPr>
        <w:noBreakHyphen/>
        <w:t>plot for motivation, or engage another PC in character interaction involving some diversion which the characters would have a common interest in or contemplation upon their situation as the characters.</w:t>
      </w:r>
      <w:r w:rsidR="006F60BF" w:rsidRPr="00243812">
        <w:rPr>
          <w:rFonts w:ascii="Montserrat" w:hAnsi="Montserrat"/>
          <w:spacing w:val="-3"/>
          <w:sz w:val="24"/>
        </w:rPr>
        <w:t xml:space="preserve"> </w:t>
      </w:r>
    </w:p>
    <w:p w14:paraId="5FABEC82" w14:textId="77777777" w:rsidR="004E739B" w:rsidRPr="00243812" w:rsidRDefault="004E739B" w:rsidP="00F01A18">
      <w:pPr>
        <w:pStyle w:val="NoSpacing"/>
        <w:rPr>
          <w:rFonts w:ascii="Montserrat" w:hAnsi="Montserrat"/>
          <w:sz w:val="24"/>
        </w:rPr>
      </w:pPr>
    </w:p>
    <w:p w14:paraId="619D2DE9" w14:textId="14B6C41A" w:rsidR="004E739B" w:rsidRPr="00243812" w:rsidRDefault="00243812" w:rsidP="00F01A18">
      <w:pPr>
        <w:pStyle w:val="NoSpacing"/>
        <w:rPr>
          <w:rFonts w:ascii="Montserrat" w:hAnsi="Montserrat"/>
          <w:spacing w:val="-3"/>
          <w:sz w:val="24"/>
        </w:rPr>
      </w:pPr>
      <w:r w:rsidRPr="00243812">
        <w:rPr>
          <w:rFonts w:ascii="Montserrat" w:hAnsi="Montserrat"/>
          <w:sz w:val="24"/>
        </w:rPr>
        <w:tab/>
        <w:t>Other suggestions as to how to improve your gaming, hints as to how to work more efficiently in specific game systems, and introductions to new or developing game systems are welcome in this article.</w:t>
      </w:r>
      <w:r w:rsidR="006F60BF" w:rsidRPr="00243812">
        <w:rPr>
          <w:rFonts w:ascii="Montserrat" w:hAnsi="Montserrat"/>
          <w:sz w:val="24"/>
        </w:rPr>
        <w:t xml:space="preserve"> </w:t>
      </w:r>
      <w:r w:rsidRPr="00243812">
        <w:rPr>
          <w:rFonts w:ascii="Montserrat" w:hAnsi="Montserrat"/>
          <w:sz w:val="24"/>
        </w:rPr>
        <w:t>If you wish to share a point of interest regarding gaming feel free to submit it to the newsletter.</w:t>
      </w:r>
      <w:r w:rsidR="006F60BF" w:rsidRPr="00243812">
        <w:rPr>
          <w:rFonts w:ascii="Montserrat" w:hAnsi="Montserrat"/>
          <w:sz w:val="24"/>
        </w:rPr>
        <w:t xml:space="preserve"> </w:t>
      </w:r>
      <w:r w:rsidRPr="00243812">
        <w:rPr>
          <w:rFonts w:ascii="Montserrat" w:hAnsi="Montserrat"/>
          <w:sz w:val="24"/>
        </w:rPr>
        <w:t>This article will continue in relation to the amount of submissions we receive.</w:t>
      </w:r>
      <w:r w:rsidR="006F60BF" w:rsidRPr="00243812">
        <w:rPr>
          <w:rFonts w:ascii="Montserrat" w:hAnsi="Montserrat"/>
          <w:sz w:val="24"/>
        </w:rPr>
        <w:t xml:space="preserve"> </w:t>
      </w:r>
      <w:r w:rsidRPr="00243812">
        <w:rPr>
          <w:rFonts w:ascii="Montserrat" w:hAnsi="Montserrat"/>
          <w:sz w:val="24"/>
        </w:rPr>
        <w:t>May your campaign be long and prosperous!</w:t>
      </w:r>
    </w:p>
    <w:p w14:paraId="65F7390E"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5854C020"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r>
      <w:r w:rsidRPr="00243812">
        <w:rPr>
          <w:rFonts w:ascii="Montserrat" w:hAnsi="Montserrat"/>
          <w:b/>
          <w:sz w:val="24"/>
        </w:rPr>
        <w:t>ARENA.RPG</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465B76FF" w14:textId="2E354172" w:rsidR="004E739B" w:rsidRPr="00243812" w:rsidRDefault="00243812" w:rsidP="00F01A18">
      <w:pPr>
        <w:pStyle w:val="NoSpacing"/>
        <w:rPr>
          <w:rFonts w:ascii="Montserrat" w:hAnsi="Montserrat"/>
          <w:sz w:val="24"/>
        </w:rPr>
      </w:pPr>
      <w:r w:rsidRPr="00243812">
        <w:rPr>
          <w:rFonts w:ascii="Montserrat" w:hAnsi="Montserrat"/>
          <w:sz w:val="24"/>
        </w:rPr>
        <w:tab/>
        <w:t>ARENA is a role playing system based on the needs of a novel style presentation.</w:t>
      </w:r>
      <w:r w:rsidR="006F60BF" w:rsidRPr="00243812">
        <w:rPr>
          <w:rFonts w:ascii="Montserrat" w:hAnsi="Montserrat"/>
          <w:sz w:val="24"/>
        </w:rPr>
        <w:t xml:space="preserve"> </w:t>
      </w:r>
      <w:r w:rsidRPr="00243812">
        <w:rPr>
          <w:rFonts w:ascii="Montserrat" w:hAnsi="Montserrat"/>
          <w:sz w:val="24"/>
        </w:rPr>
        <w:t>That is, little reliance on charts and statistics beyond a simple frame of reference.</w:t>
      </w:r>
      <w:r w:rsidR="006F60BF" w:rsidRPr="00243812">
        <w:rPr>
          <w:rFonts w:ascii="Montserrat" w:hAnsi="Montserrat"/>
          <w:sz w:val="24"/>
        </w:rPr>
        <w:t xml:space="preserve"> </w:t>
      </w:r>
      <w:r w:rsidRPr="00243812">
        <w:rPr>
          <w:rFonts w:ascii="Montserrat" w:hAnsi="Montserrat"/>
          <w:sz w:val="24"/>
        </w:rPr>
        <w:t>To this end, character constructs are based on existential attributes, and profile experience and obligation.</w:t>
      </w:r>
    </w:p>
    <w:p w14:paraId="3DF0F9A4" w14:textId="77777777" w:rsidR="004E739B" w:rsidRPr="00243812" w:rsidRDefault="004E739B" w:rsidP="00F01A18">
      <w:pPr>
        <w:pStyle w:val="NoSpacing"/>
        <w:rPr>
          <w:rFonts w:ascii="Montserrat" w:hAnsi="Montserrat"/>
          <w:sz w:val="24"/>
        </w:rPr>
      </w:pPr>
    </w:p>
    <w:p w14:paraId="60A5DCB9" w14:textId="77777777" w:rsidR="004E739B" w:rsidRPr="00243812" w:rsidRDefault="00243812" w:rsidP="00F01A18">
      <w:pPr>
        <w:pStyle w:val="NoSpacing"/>
        <w:rPr>
          <w:rFonts w:ascii="Montserrat" w:hAnsi="Montserrat"/>
          <w:sz w:val="24"/>
        </w:rPr>
      </w:pPr>
      <w:r w:rsidRPr="00243812">
        <w:rPr>
          <w:rFonts w:ascii="Montserrat" w:hAnsi="Montserrat"/>
          <w:sz w:val="24"/>
        </w:rPr>
        <w:t>CONSTRUCTS</w:t>
      </w:r>
    </w:p>
    <w:p w14:paraId="56117E5F" w14:textId="51752EB2"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One of the first concepts of importance to this game system is that of constructs.</w:t>
      </w:r>
      <w:r w:rsidR="006F60BF" w:rsidRPr="00243812">
        <w:rPr>
          <w:rFonts w:ascii="Montserrat" w:hAnsi="Montserrat"/>
          <w:sz w:val="24"/>
        </w:rPr>
        <w:t xml:space="preserve"> </w:t>
      </w:r>
      <w:r w:rsidRPr="00243812">
        <w:rPr>
          <w:rFonts w:ascii="Montserrat" w:hAnsi="Montserrat"/>
          <w:sz w:val="24"/>
        </w:rPr>
        <w:t>Every thing that plays a role in the game is represented by a construct.</w:t>
      </w:r>
      <w:r w:rsidR="006F60BF" w:rsidRPr="00243812">
        <w:rPr>
          <w:rFonts w:ascii="Montserrat" w:hAnsi="Montserrat"/>
          <w:sz w:val="24"/>
        </w:rPr>
        <w:t xml:space="preserve"> </w:t>
      </w:r>
      <w:r w:rsidRPr="00243812">
        <w:rPr>
          <w:rFonts w:ascii="Montserrat" w:hAnsi="Montserrat"/>
          <w:sz w:val="24"/>
        </w:rPr>
        <w:t>The construct is a detailed description of specific things in terms of the structure of the game.</w:t>
      </w:r>
      <w:r w:rsidR="006F60BF" w:rsidRPr="00243812">
        <w:rPr>
          <w:rFonts w:ascii="Montserrat" w:hAnsi="Montserrat"/>
          <w:sz w:val="24"/>
        </w:rPr>
        <w:t xml:space="preserve"> </w:t>
      </w:r>
      <w:r w:rsidRPr="00243812">
        <w:rPr>
          <w:rFonts w:ascii="Montserrat" w:hAnsi="Montserrat"/>
          <w:sz w:val="24"/>
        </w:rPr>
        <w:t>The basic sharacter construct can be adapted to accomodate any object or creation which has an interactive role in the game.</w:t>
      </w:r>
      <w:r w:rsidR="006F60BF" w:rsidRPr="00243812">
        <w:rPr>
          <w:rFonts w:ascii="Montserrat" w:hAnsi="Montserrat"/>
          <w:sz w:val="24"/>
        </w:rPr>
        <w:t xml:space="preserve"> </w:t>
      </w:r>
      <w:r w:rsidRPr="00243812">
        <w:rPr>
          <w:rFonts w:ascii="Montserrat" w:hAnsi="Montserrat"/>
          <w:sz w:val="24"/>
        </w:rPr>
        <w:t>In fact, the campaign or game scenario is itself best drawn up as an adapted character construct detailing significant aspects of the adventure.</w:t>
      </w:r>
      <w:r w:rsidR="006F60BF" w:rsidRPr="00243812">
        <w:rPr>
          <w:rFonts w:ascii="Montserrat" w:hAnsi="Montserrat"/>
          <w:sz w:val="24"/>
        </w:rPr>
        <w:t xml:space="preserve"> </w:t>
      </w:r>
      <w:r w:rsidRPr="00243812">
        <w:rPr>
          <w:rFonts w:ascii="Montserrat" w:hAnsi="Montserrat"/>
          <w:sz w:val="24"/>
        </w:rPr>
        <w:t>This would be considered a realm construct.</w:t>
      </w:r>
    </w:p>
    <w:p w14:paraId="7829E231" w14:textId="77777777" w:rsidR="004E739B" w:rsidRPr="00243812" w:rsidRDefault="004E739B" w:rsidP="00F01A18">
      <w:pPr>
        <w:pStyle w:val="NoSpacing"/>
        <w:rPr>
          <w:rFonts w:ascii="Montserrat" w:hAnsi="Montserrat"/>
          <w:sz w:val="24"/>
        </w:rPr>
      </w:pPr>
    </w:p>
    <w:p w14:paraId="79D77047" w14:textId="77777777" w:rsidR="004E739B" w:rsidRPr="00243812" w:rsidRDefault="00243812" w:rsidP="00F01A18">
      <w:pPr>
        <w:pStyle w:val="NoSpacing"/>
        <w:rPr>
          <w:rFonts w:ascii="Montserrat" w:hAnsi="Montserrat"/>
          <w:sz w:val="24"/>
        </w:rPr>
      </w:pPr>
      <w:r w:rsidRPr="00243812">
        <w:rPr>
          <w:rFonts w:ascii="Montserrat" w:hAnsi="Montserrat"/>
          <w:sz w:val="24"/>
        </w:rPr>
        <w:t>MATERIALS</w:t>
      </w:r>
    </w:p>
    <w:p w14:paraId="58FB4502" w14:textId="6B42538C" w:rsidR="004E739B" w:rsidRPr="00243812" w:rsidRDefault="00243812" w:rsidP="00F01A18">
      <w:pPr>
        <w:pStyle w:val="NoSpacing"/>
        <w:rPr>
          <w:rFonts w:ascii="Montserrat" w:hAnsi="Montserrat"/>
          <w:sz w:val="24"/>
        </w:rPr>
      </w:pPr>
      <w:r w:rsidRPr="00243812">
        <w:rPr>
          <w:rFonts w:ascii="Montserrat" w:hAnsi="Montserrat"/>
          <w:sz w:val="24"/>
        </w:rPr>
        <w:tab/>
        <w:t>The game requires some materials to permit actual play.</w:t>
      </w:r>
      <w:r w:rsidR="006F60BF" w:rsidRPr="00243812">
        <w:rPr>
          <w:rFonts w:ascii="Montserrat" w:hAnsi="Montserrat"/>
          <w:sz w:val="24"/>
        </w:rPr>
        <w:t xml:space="preserve"> </w:t>
      </w:r>
      <w:r w:rsidRPr="00243812">
        <w:rPr>
          <w:rFonts w:ascii="Montserrat" w:hAnsi="Montserrat"/>
          <w:sz w:val="24"/>
        </w:rPr>
        <w:t>First, a copy of the game manual should be obtained or kept on hand for reference during character and campaign creation and during game play.</w:t>
      </w:r>
      <w:r w:rsidR="006F60BF" w:rsidRPr="00243812">
        <w:rPr>
          <w:rFonts w:ascii="Montserrat" w:hAnsi="Montserrat"/>
          <w:sz w:val="24"/>
        </w:rPr>
        <w:t xml:space="preserve"> </w:t>
      </w:r>
      <w:r w:rsidRPr="00243812">
        <w:rPr>
          <w:rFonts w:ascii="Montserrat" w:hAnsi="Montserrat"/>
          <w:sz w:val="24"/>
        </w:rPr>
        <w:t>Second, paper, pencils, and folders or binders to organize the game materials - depending on the volume of material generated for use in the game.</w:t>
      </w:r>
      <w:r w:rsidR="006F60BF" w:rsidRPr="00243812">
        <w:rPr>
          <w:rFonts w:ascii="Montserrat" w:hAnsi="Montserrat"/>
          <w:sz w:val="24"/>
        </w:rPr>
        <w:t xml:space="preserve"> </w:t>
      </w:r>
      <w:r w:rsidRPr="00243812">
        <w:rPr>
          <w:rFonts w:ascii="Montserrat" w:hAnsi="Montserrat"/>
          <w:sz w:val="24"/>
        </w:rPr>
        <w:t>The GM may wish to keep all of his notes in a three ring binder, or if the amount of material calls for it, several binders.</w:t>
      </w:r>
      <w:r w:rsidR="006F60BF" w:rsidRPr="00243812">
        <w:rPr>
          <w:rFonts w:ascii="Montserrat" w:hAnsi="Montserrat"/>
          <w:sz w:val="24"/>
        </w:rPr>
        <w:t xml:space="preserve"> </w:t>
      </w:r>
      <w:r w:rsidRPr="00243812">
        <w:rPr>
          <w:rFonts w:ascii="Montserrat" w:hAnsi="Montserrat"/>
          <w:sz w:val="24"/>
        </w:rPr>
        <w:t>The next few items of importance are dice and a calculator; two ten sided dice are mandatory, though each player may opt for his or her own set and a calculator might simplify any situation that calls for working out a formula to determine the result of some effect or other.</w:t>
      </w:r>
      <w:r w:rsidR="006F60BF" w:rsidRPr="00243812">
        <w:rPr>
          <w:rFonts w:ascii="Montserrat" w:hAnsi="Montserrat"/>
          <w:sz w:val="24"/>
        </w:rPr>
        <w:t xml:space="preserve"> </w:t>
      </w:r>
    </w:p>
    <w:p w14:paraId="3A934940" w14:textId="77777777" w:rsidR="004E739B" w:rsidRPr="00243812" w:rsidRDefault="004E739B" w:rsidP="00F01A18">
      <w:pPr>
        <w:pStyle w:val="NoSpacing"/>
        <w:rPr>
          <w:rFonts w:ascii="Montserrat" w:hAnsi="Montserrat"/>
          <w:sz w:val="24"/>
        </w:rPr>
      </w:pPr>
    </w:p>
    <w:p w14:paraId="3F6DE8D4"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PROFILE</w:t>
      </w:r>
    </w:p>
    <w:p w14:paraId="7689D8EA" w14:textId="56C520E4" w:rsidR="004E739B" w:rsidRPr="00243812" w:rsidRDefault="00243812" w:rsidP="00F01A18">
      <w:pPr>
        <w:pStyle w:val="NoSpacing"/>
        <w:rPr>
          <w:rFonts w:ascii="Montserrat" w:hAnsi="Montserrat"/>
          <w:sz w:val="24"/>
        </w:rPr>
      </w:pPr>
      <w:r w:rsidRPr="00243812">
        <w:rPr>
          <w:rFonts w:ascii="Montserrat" w:hAnsi="Montserrat"/>
          <w:sz w:val="24"/>
        </w:rPr>
        <w:tab/>
        <w:t>PROFILE covers the general appearance, personality and history available about the character.</w:t>
      </w:r>
      <w:r w:rsidR="006F60BF" w:rsidRPr="00243812">
        <w:rPr>
          <w:rFonts w:ascii="Montserrat" w:hAnsi="Montserrat"/>
          <w:sz w:val="24"/>
        </w:rPr>
        <w:t xml:space="preserve"> </w:t>
      </w:r>
      <w:r w:rsidRPr="00243812">
        <w:rPr>
          <w:rFonts w:ascii="Montserrat" w:hAnsi="Montserrat"/>
          <w:sz w:val="24"/>
        </w:rPr>
        <w:t>A brief paragraph which is the character's story - how he or she presents his or her self.</w:t>
      </w:r>
      <w:r w:rsidR="006F60BF" w:rsidRPr="00243812">
        <w:rPr>
          <w:rFonts w:ascii="Montserrat" w:hAnsi="Montserrat"/>
          <w:sz w:val="24"/>
        </w:rPr>
        <w:t xml:space="preserve"> </w:t>
      </w:r>
      <w:r w:rsidRPr="00243812">
        <w:rPr>
          <w:rFonts w:ascii="Montserrat" w:hAnsi="Montserrat"/>
          <w:sz w:val="24"/>
        </w:rPr>
        <w:t>It should include height, weight, age, sex, coloring of skin, hair, and eyes, build and or stature, and any distinguishing features unique to the character.</w:t>
      </w:r>
      <w:r w:rsidR="006F60BF" w:rsidRPr="00243812">
        <w:rPr>
          <w:rFonts w:ascii="Montserrat" w:hAnsi="Montserrat"/>
          <w:sz w:val="24"/>
        </w:rPr>
        <w:t xml:space="preserve"> </w:t>
      </w:r>
      <w:r w:rsidRPr="00243812">
        <w:rPr>
          <w:rFonts w:ascii="Montserrat" w:hAnsi="Montserrat"/>
          <w:sz w:val="24"/>
        </w:rPr>
        <w:t>This paragraph is a teaser of sorts, a verbal sketch of the character.</w:t>
      </w:r>
      <w:r w:rsidR="006F60BF" w:rsidRPr="00243812">
        <w:rPr>
          <w:rFonts w:ascii="Montserrat" w:hAnsi="Montserrat"/>
          <w:sz w:val="24"/>
        </w:rPr>
        <w:t xml:space="preserve"> </w:t>
      </w:r>
      <w:r w:rsidRPr="00243812">
        <w:rPr>
          <w:rFonts w:ascii="Montserrat" w:hAnsi="Montserrat"/>
          <w:sz w:val="24"/>
        </w:rPr>
        <w:t>An in depth profile of the significant history and psychology is maintained seperate from the brief character sheet used in play or for quick reference.</w:t>
      </w:r>
    </w:p>
    <w:p w14:paraId="2153894A" w14:textId="77777777" w:rsidR="004E739B" w:rsidRPr="00243812" w:rsidRDefault="004E739B" w:rsidP="00F01A18">
      <w:pPr>
        <w:pStyle w:val="NoSpacing"/>
        <w:rPr>
          <w:rFonts w:ascii="Montserrat" w:hAnsi="Montserrat"/>
          <w:sz w:val="24"/>
        </w:rPr>
      </w:pPr>
    </w:p>
    <w:p w14:paraId="1CC68E2A"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ATTRIBUTES</w:t>
      </w:r>
    </w:p>
    <w:p w14:paraId="0848902B" w14:textId="77777777" w:rsidR="004E739B" w:rsidRPr="00243812" w:rsidRDefault="00243812" w:rsidP="00F01A18">
      <w:pPr>
        <w:pStyle w:val="NoSpacing"/>
        <w:rPr>
          <w:rFonts w:ascii="Montserrat" w:hAnsi="Montserrat"/>
          <w:sz w:val="24"/>
        </w:rPr>
      </w:pP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8</w:t>
      </w:r>
      <w:r w:rsidRPr="00243812">
        <w:rPr>
          <w:rFonts w:ascii="Montserrat" w:hAnsi="Montserrat"/>
          <w:sz w:val="24"/>
        </w:rPr>
        <w:tab/>
        <w:t>4</w:t>
      </w:r>
      <w:r w:rsidRPr="00243812">
        <w:rPr>
          <w:rFonts w:ascii="Montserrat" w:hAnsi="Montserrat"/>
          <w:sz w:val="24"/>
        </w:rPr>
        <w:tab/>
        <w:t>3</w:t>
      </w:r>
      <w:r w:rsidRPr="00243812">
        <w:rPr>
          <w:rFonts w:ascii="Montserrat" w:hAnsi="Montserrat"/>
          <w:sz w:val="24"/>
        </w:rPr>
        <w:tab/>
        <w:t>3</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p>
    <w:p w14:paraId="62CF69DB" w14:textId="77777777" w:rsidR="004E739B" w:rsidRPr="00243812" w:rsidRDefault="00243812" w:rsidP="00F01A18">
      <w:pPr>
        <w:pStyle w:val="NoSpacing"/>
        <w:rPr>
          <w:rFonts w:ascii="Montserrat" w:hAnsi="Montserrat"/>
          <w:sz w:val="24"/>
        </w:rPr>
      </w:pPr>
      <w:r w:rsidRPr="00243812">
        <w:rPr>
          <w:rFonts w:ascii="Montserrat" w:hAnsi="Montserrat"/>
          <w:sz w:val="24"/>
        </w:rPr>
        <w:tab/>
        <w:t>AI</w:t>
      </w:r>
      <w:r w:rsidRPr="00243812">
        <w:rPr>
          <w:rFonts w:ascii="Montserrat" w:hAnsi="Montserrat"/>
          <w:sz w:val="24"/>
        </w:rPr>
        <w:tab/>
        <w:t>SI</w:t>
      </w:r>
      <w:r w:rsidRPr="00243812">
        <w:rPr>
          <w:rFonts w:ascii="Montserrat" w:hAnsi="Montserrat"/>
          <w:sz w:val="24"/>
        </w:rPr>
        <w:tab/>
        <w:t>IA</w:t>
      </w:r>
      <w:r w:rsidRPr="00243812">
        <w:rPr>
          <w:rFonts w:ascii="Montserrat" w:hAnsi="Montserrat"/>
          <w:sz w:val="24"/>
        </w:rPr>
        <w:tab/>
        <w:t>PA</w:t>
      </w:r>
      <w:r w:rsidRPr="00243812">
        <w:rPr>
          <w:rFonts w:ascii="Montserrat" w:hAnsi="Montserrat"/>
          <w:sz w:val="24"/>
        </w:rPr>
        <w:tab/>
        <w:t>ae</w:t>
      </w:r>
      <w:r w:rsidRPr="00243812">
        <w:rPr>
          <w:rFonts w:ascii="Montserrat" w:hAnsi="Montserrat"/>
          <w:sz w:val="24"/>
        </w:rPr>
        <w:tab/>
        <w:t>m</w:t>
      </w:r>
      <w:r w:rsidRPr="00243812">
        <w:rPr>
          <w:rFonts w:ascii="Montserrat" w:hAnsi="Montserrat"/>
          <w:sz w:val="24"/>
        </w:rPr>
        <w:tab/>
        <w:t>mi</w:t>
      </w:r>
      <w:r w:rsidRPr="00243812">
        <w:rPr>
          <w:rFonts w:ascii="Montserrat" w:hAnsi="Montserrat"/>
          <w:sz w:val="24"/>
        </w:rPr>
        <w:tab/>
        <w:t>s</w:t>
      </w:r>
      <w:r w:rsidRPr="00243812">
        <w:rPr>
          <w:rFonts w:ascii="Montserrat" w:hAnsi="Montserrat"/>
          <w:sz w:val="24"/>
        </w:rPr>
        <w:tab/>
        <w:t>si</w:t>
      </w:r>
      <w:r w:rsidRPr="00243812">
        <w:rPr>
          <w:rFonts w:ascii="Montserrat" w:hAnsi="Montserrat"/>
          <w:sz w:val="24"/>
        </w:rPr>
        <w:tab/>
        <w:t>t</w:t>
      </w:r>
      <w:r w:rsidRPr="00243812">
        <w:rPr>
          <w:rFonts w:ascii="Montserrat" w:hAnsi="Montserrat"/>
          <w:sz w:val="24"/>
        </w:rPr>
        <w:tab/>
        <w:t>ti</w:t>
      </w:r>
      <w:r w:rsidRPr="00243812">
        <w:rPr>
          <w:rFonts w:ascii="Montserrat" w:hAnsi="Montserrat"/>
          <w:sz w:val="24"/>
        </w:rPr>
        <w:tab/>
        <w:t>ci</w:t>
      </w:r>
      <w:r w:rsidRPr="00243812">
        <w:rPr>
          <w:rFonts w:ascii="Montserrat" w:hAnsi="Montserrat"/>
          <w:sz w:val="24"/>
        </w:rPr>
        <w:tab/>
        <w:t>a</w:t>
      </w:r>
    </w:p>
    <w:p w14:paraId="4A1CE527" w14:textId="77777777" w:rsidR="004E739B" w:rsidRPr="00243812" w:rsidRDefault="004E739B" w:rsidP="00F01A18">
      <w:pPr>
        <w:pStyle w:val="NoSpacing"/>
        <w:rPr>
          <w:rFonts w:ascii="Montserrat" w:hAnsi="Montserrat"/>
          <w:sz w:val="24"/>
        </w:rPr>
      </w:pPr>
    </w:p>
    <w:p w14:paraId="518FE6E7" w14:textId="5EB9A874" w:rsidR="004E739B" w:rsidRPr="00243812" w:rsidRDefault="00243812" w:rsidP="00F01A18">
      <w:pPr>
        <w:pStyle w:val="NoSpacing"/>
        <w:rPr>
          <w:rFonts w:ascii="Montserrat" w:hAnsi="Montserrat"/>
          <w:sz w:val="24"/>
        </w:rPr>
      </w:pPr>
      <w:r w:rsidRPr="00243812">
        <w:rPr>
          <w:rFonts w:ascii="Montserrat" w:hAnsi="Montserrat"/>
          <w:sz w:val="24"/>
        </w:rPr>
        <w:tab/>
        <w:t>Attributes are ratings of intrinsic abilities and qualities on a scale of point one to ten.</w:t>
      </w:r>
      <w:r w:rsidR="006F60BF" w:rsidRPr="00243812">
        <w:rPr>
          <w:rFonts w:ascii="Montserrat" w:hAnsi="Montserrat"/>
          <w:sz w:val="24"/>
        </w:rPr>
        <w:t xml:space="preserve"> </w:t>
      </w:r>
      <w:r w:rsidRPr="00243812">
        <w:rPr>
          <w:rFonts w:ascii="Montserrat" w:hAnsi="Montserrat"/>
          <w:sz w:val="24"/>
        </w:rPr>
        <w:t>0.1 - 10.0.</w:t>
      </w:r>
      <w:r w:rsidR="006F60BF" w:rsidRPr="00243812">
        <w:rPr>
          <w:rFonts w:ascii="Montserrat" w:hAnsi="Montserrat"/>
          <w:sz w:val="24"/>
        </w:rPr>
        <w:t xml:space="preserve"> </w:t>
      </w:r>
      <w:r w:rsidRPr="00243812">
        <w:rPr>
          <w:rFonts w:ascii="Montserrat" w:hAnsi="Montserrat"/>
          <w:sz w:val="24"/>
        </w:rPr>
        <w:t>Since a 10.0 is perfect, the highest playable attribute is 9.9, while the human average is 1.0 or less.</w:t>
      </w:r>
      <w:r w:rsidR="006F60BF" w:rsidRPr="00243812">
        <w:rPr>
          <w:rFonts w:ascii="Montserrat" w:hAnsi="Montserrat"/>
          <w:sz w:val="24"/>
        </w:rPr>
        <w:t xml:space="preserve"> </w:t>
      </w:r>
      <w:r w:rsidRPr="00243812">
        <w:rPr>
          <w:rFonts w:ascii="Montserrat" w:hAnsi="Montserrat"/>
          <w:sz w:val="24"/>
        </w:rPr>
        <w:t>Normal human range is between 1.0 and 2.0, with 2.0 being exceptional.</w:t>
      </w:r>
      <w:r w:rsidR="006F60BF" w:rsidRPr="00243812">
        <w:rPr>
          <w:rFonts w:ascii="Montserrat" w:hAnsi="Montserrat"/>
          <w:sz w:val="24"/>
        </w:rPr>
        <w:t xml:space="preserve"> </w:t>
      </w:r>
      <w:r w:rsidRPr="00243812">
        <w:rPr>
          <w:rFonts w:ascii="Montserrat" w:hAnsi="Montserrat"/>
          <w:sz w:val="24"/>
        </w:rPr>
        <w:t>There are two different forms of attributes based on the scheme of existence and attainment in the REALM.</w:t>
      </w:r>
      <w:r w:rsidR="006F60BF" w:rsidRPr="00243812">
        <w:rPr>
          <w:rFonts w:ascii="Montserrat" w:hAnsi="Montserrat"/>
          <w:sz w:val="24"/>
        </w:rPr>
        <w:t xml:space="preserve"> </w:t>
      </w:r>
      <w:r w:rsidRPr="00243812">
        <w:rPr>
          <w:rFonts w:ascii="Montserrat" w:hAnsi="Montserrat"/>
          <w:sz w:val="24"/>
        </w:rPr>
        <w:t>The first four attributes govern the eight qualities of being.</w:t>
      </w:r>
      <w:r w:rsidR="006F60BF" w:rsidRPr="00243812">
        <w:rPr>
          <w:rFonts w:ascii="Montserrat" w:hAnsi="Montserrat"/>
          <w:sz w:val="24"/>
        </w:rPr>
        <w:t xml:space="preserve"> </w:t>
      </w:r>
      <w:r w:rsidRPr="00243812">
        <w:rPr>
          <w:rFonts w:ascii="Montserrat" w:hAnsi="Montserrat"/>
          <w:sz w:val="24"/>
        </w:rPr>
        <w:t>A passive subjective aspect and an active objective aspect of the paired quality.</w:t>
      </w:r>
    </w:p>
    <w:p w14:paraId="189A0EAD" w14:textId="77777777" w:rsidR="004E739B" w:rsidRPr="00243812" w:rsidRDefault="004E739B" w:rsidP="00F01A18">
      <w:pPr>
        <w:pStyle w:val="NoSpacing"/>
        <w:rPr>
          <w:rFonts w:ascii="Montserrat" w:hAnsi="Montserrat"/>
          <w:sz w:val="24"/>
        </w:rPr>
      </w:pPr>
    </w:p>
    <w:p w14:paraId="6931C5C2" w14:textId="0EE2C02D" w:rsidR="004E739B" w:rsidRPr="00243812" w:rsidRDefault="00243812" w:rsidP="00F01A18">
      <w:pPr>
        <w:pStyle w:val="NoSpacing"/>
        <w:rPr>
          <w:rFonts w:ascii="Montserrat" w:hAnsi="Montserrat"/>
          <w:sz w:val="24"/>
        </w:rPr>
      </w:pPr>
      <w:r w:rsidRPr="00243812">
        <w:rPr>
          <w:rFonts w:ascii="Montserrat" w:hAnsi="Montserrat"/>
          <w:sz w:val="24"/>
        </w:rPr>
        <w:tab/>
        <w:t>Awareness/Intent</w:t>
      </w:r>
      <w:r w:rsidR="006F60BF" w:rsidRPr="00243812">
        <w:rPr>
          <w:rFonts w:ascii="Montserrat" w:hAnsi="Montserrat"/>
          <w:sz w:val="24"/>
        </w:rPr>
        <w:tab/>
      </w:r>
      <w:r w:rsidRPr="00243812">
        <w:rPr>
          <w:rFonts w:ascii="Montserrat" w:hAnsi="Montserrat"/>
          <w:sz w:val="24"/>
        </w:rPr>
        <w:t>AI</w:t>
      </w:r>
    </w:p>
    <w:p w14:paraId="357C852F" w14:textId="56450CF5" w:rsidR="004E739B" w:rsidRPr="00243812" w:rsidRDefault="00243812" w:rsidP="00F01A18">
      <w:pPr>
        <w:pStyle w:val="NoSpacing"/>
        <w:rPr>
          <w:rFonts w:ascii="Montserrat" w:hAnsi="Montserrat"/>
          <w:sz w:val="24"/>
        </w:rPr>
      </w:pPr>
      <w:r w:rsidRPr="00243812">
        <w:rPr>
          <w:rFonts w:ascii="Montserrat" w:hAnsi="Montserrat"/>
          <w:sz w:val="24"/>
        </w:rPr>
        <w:tab/>
        <w:t>Structure/Implementation</w:t>
      </w:r>
      <w:r w:rsidR="006F60BF" w:rsidRPr="00243812">
        <w:rPr>
          <w:rFonts w:ascii="Montserrat" w:hAnsi="Montserrat"/>
          <w:sz w:val="24"/>
        </w:rPr>
        <w:tab/>
      </w:r>
      <w:r w:rsidRPr="00243812">
        <w:rPr>
          <w:rFonts w:ascii="Montserrat" w:hAnsi="Montserrat"/>
          <w:sz w:val="24"/>
        </w:rPr>
        <w:t>SI</w:t>
      </w:r>
    </w:p>
    <w:p w14:paraId="050E3086" w14:textId="77777777" w:rsidR="004E739B" w:rsidRPr="00243812" w:rsidRDefault="00243812" w:rsidP="00F01A18">
      <w:pPr>
        <w:pStyle w:val="NoSpacing"/>
        <w:rPr>
          <w:rFonts w:ascii="Montserrat" w:hAnsi="Montserrat"/>
          <w:sz w:val="24"/>
        </w:rPr>
      </w:pPr>
      <w:r w:rsidRPr="00243812">
        <w:rPr>
          <w:rFonts w:ascii="Montserrat" w:hAnsi="Montserrat"/>
          <w:sz w:val="24"/>
        </w:rPr>
        <w:tab/>
        <w:t>Interpretation/Articulation</w:t>
      </w:r>
      <w:r w:rsidRPr="00243812">
        <w:rPr>
          <w:rFonts w:ascii="Montserrat" w:hAnsi="Montserrat"/>
          <w:sz w:val="24"/>
        </w:rPr>
        <w:tab/>
        <w:t>IA</w:t>
      </w:r>
    </w:p>
    <w:p w14:paraId="0C682CFF" w14:textId="05022538" w:rsidR="004E739B" w:rsidRPr="00243812" w:rsidRDefault="00243812" w:rsidP="00F01A18">
      <w:pPr>
        <w:pStyle w:val="NoSpacing"/>
        <w:rPr>
          <w:rFonts w:ascii="Montserrat" w:hAnsi="Montserrat"/>
          <w:sz w:val="24"/>
        </w:rPr>
      </w:pPr>
      <w:r w:rsidRPr="00243812">
        <w:rPr>
          <w:rFonts w:ascii="Montserrat" w:hAnsi="Montserrat"/>
          <w:sz w:val="24"/>
        </w:rPr>
        <w:tab/>
        <w:t>Perception/Association</w:t>
      </w:r>
      <w:r w:rsidR="006F60BF" w:rsidRPr="00243812">
        <w:rPr>
          <w:rFonts w:ascii="Montserrat" w:hAnsi="Montserrat"/>
          <w:sz w:val="24"/>
        </w:rPr>
        <w:tab/>
      </w:r>
      <w:r w:rsidRPr="00243812">
        <w:rPr>
          <w:rFonts w:ascii="Montserrat" w:hAnsi="Montserrat"/>
          <w:sz w:val="24"/>
        </w:rPr>
        <w:t>PA</w:t>
      </w:r>
    </w:p>
    <w:p w14:paraId="1392DB7A" w14:textId="77777777" w:rsidR="004E739B" w:rsidRPr="00243812" w:rsidRDefault="004E739B" w:rsidP="00F01A18">
      <w:pPr>
        <w:pStyle w:val="NoSpacing"/>
        <w:rPr>
          <w:rFonts w:ascii="Montserrat" w:hAnsi="Montserrat"/>
          <w:sz w:val="24"/>
        </w:rPr>
      </w:pPr>
    </w:p>
    <w:p w14:paraId="03FA8A93" w14:textId="14D93485" w:rsidR="004E739B" w:rsidRPr="00243812" w:rsidRDefault="00243812" w:rsidP="00F01A18">
      <w:pPr>
        <w:pStyle w:val="NoSpacing"/>
        <w:rPr>
          <w:rFonts w:ascii="Montserrat" w:hAnsi="Montserrat"/>
          <w:sz w:val="24"/>
        </w:rPr>
      </w:pPr>
      <w:r w:rsidRPr="00243812">
        <w:rPr>
          <w:rFonts w:ascii="Montserrat" w:hAnsi="Montserrat"/>
          <w:sz w:val="24"/>
        </w:rPr>
        <w:tab/>
        <w:t>The rest of the attributes are based on the dimension of each medium of being and REALM that the character has attained.</w:t>
      </w:r>
      <w:r w:rsidR="006F60BF" w:rsidRPr="00243812">
        <w:rPr>
          <w:rFonts w:ascii="Montserrat" w:hAnsi="Montserrat"/>
          <w:sz w:val="24"/>
        </w:rPr>
        <w:t xml:space="preserve"> </w:t>
      </w:r>
      <w:r w:rsidRPr="00243812">
        <w:rPr>
          <w:rFonts w:ascii="Montserrat" w:hAnsi="Montserrat"/>
          <w:sz w:val="24"/>
        </w:rPr>
        <w:t>These ratings are used to determine what inherent limits the character is subject to, and thus the kind of actions he or she may attempt.</w:t>
      </w:r>
      <w:r w:rsidR="006F60BF" w:rsidRPr="00243812">
        <w:rPr>
          <w:rFonts w:ascii="Montserrat" w:hAnsi="Montserrat"/>
          <w:sz w:val="24"/>
        </w:rPr>
        <w:t xml:space="preserve"> </w:t>
      </w:r>
      <w:r w:rsidRPr="00243812">
        <w:rPr>
          <w:rFonts w:ascii="Montserrat" w:hAnsi="Montserrat"/>
          <w:sz w:val="24"/>
        </w:rPr>
        <w:t>For a table of standard realm rankings, see the section under REALMS.</w:t>
      </w:r>
    </w:p>
    <w:p w14:paraId="3DA2E62B" w14:textId="77777777" w:rsidR="004E739B" w:rsidRPr="00243812" w:rsidRDefault="004E739B" w:rsidP="00F01A18">
      <w:pPr>
        <w:pStyle w:val="NoSpacing"/>
        <w:rPr>
          <w:rFonts w:ascii="Montserrat" w:hAnsi="Montserrat"/>
          <w:sz w:val="24"/>
        </w:rPr>
      </w:pPr>
    </w:p>
    <w:p w14:paraId="2D64E560" w14:textId="3042E8DA" w:rsidR="004E739B" w:rsidRPr="00243812" w:rsidRDefault="00243812" w:rsidP="00F01A18">
      <w:pPr>
        <w:pStyle w:val="NoSpacing"/>
        <w:rPr>
          <w:rFonts w:ascii="Montserrat" w:hAnsi="Montserrat"/>
          <w:sz w:val="24"/>
        </w:rPr>
      </w:pPr>
      <w:r w:rsidRPr="00243812">
        <w:rPr>
          <w:rFonts w:ascii="Montserrat" w:hAnsi="Montserrat"/>
          <w:sz w:val="24"/>
        </w:rPr>
        <w:tab/>
        <w:t>soul</w:t>
      </w:r>
      <w:r w:rsidR="006F60BF" w:rsidRPr="00243812">
        <w:rPr>
          <w:rFonts w:ascii="Montserrat" w:hAnsi="Montserrat"/>
          <w:sz w:val="24"/>
        </w:rPr>
        <w:tab/>
      </w:r>
      <w:r w:rsidRPr="00243812">
        <w:rPr>
          <w:rFonts w:ascii="Montserrat" w:hAnsi="Montserrat"/>
          <w:sz w:val="24"/>
        </w:rPr>
        <w:t>absolute entity</w:t>
      </w:r>
      <w:r w:rsidRPr="00243812">
        <w:rPr>
          <w:rFonts w:ascii="Montserrat" w:hAnsi="Montserrat"/>
          <w:sz w:val="24"/>
        </w:rPr>
        <w:tab/>
        <w:t>ae</w:t>
      </w:r>
    </w:p>
    <w:p w14:paraId="12C060FB" w14:textId="67EB3697" w:rsidR="004E739B" w:rsidRPr="00243812" w:rsidRDefault="00243812" w:rsidP="00F01A18">
      <w:pPr>
        <w:pStyle w:val="NoSpacing"/>
        <w:rPr>
          <w:rFonts w:ascii="Montserrat" w:hAnsi="Montserrat"/>
          <w:sz w:val="24"/>
        </w:rPr>
      </w:pPr>
      <w:r w:rsidRPr="00243812">
        <w:rPr>
          <w:rFonts w:ascii="Montserrat" w:hAnsi="Montserrat"/>
          <w:sz w:val="24"/>
        </w:rPr>
        <w:tab/>
        <w:t>mind</w:t>
      </w:r>
      <w:r w:rsidR="006F60BF" w:rsidRPr="00243812">
        <w:rPr>
          <w:rFonts w:ascii="Montserrat" w:hAnsi="Montserrat"/>
          <w:sz w:val="24"/>
        </w:rPr>
        <w:tab/>
      </w:r>
      <w:r w:rsidRPr="00243812">
        <w:rPr>
          <w:rFonts w:ascii="Montserrat" w:hAnsi="Montserrat"/>
          <w:sz w:val="24"/>
        </w:rPr>
        <w:t>m</w:t>
      </w:r>
    </w:p>
    <w:p w14:paraId="79552D22" w14:textId="0C00C303" w:rsidR="004E739B" w:rsidRPr="00243812" w:rsidRDefault="00243812" w:rsidP="00F01A18">
      <w:pPr>
        <w:pStyle w:val="NoSpacing"/>
        <w:rPr>
          <w:rFonts w:ascii="Montserrat" w:hAnsi="Montserrat"/>
          <w:sz w:val="24"/>
        </w:rPr>
      </w:pPr>
      <w:r w:rsidRPr="00243812">
        <w:rPr>
          <w:rFonts w:ascii="Montserrat" w:hAnsi="Montserrat"/>
          <w:sz w:val="24"/>
        </w:rPr>
        <w:tab/>
        <w:t>mental intent</w:t>
      </w:r>
      <w:r w:rsidR="006F60BF" w:rsidRPr="00243812">
        <w:rPr>
          <w:rFonts w:ascii="Montserrat" w:hAnsi="Montserrat"/>
          <w:sz w:val="24"/>
        </w:rPr>
        <w:tab/>
      </w:r>
      <w:r w:rsidRPr="00243812">
        <w:rPr>
          <w:rFonts w:ascii="Montserrat" w:hAnsi="Montserrat"/>
          <w:sz w:val="24"/>
        </w:rPr>
        <w:t>mi</w:t>
      </w:r>
    </w:p>
    <w:p w14:paraId="53B17B25" w14:textId="4425312A" w:rsidR="004E739B" w:rsidRPr="00243812" w:rsidRDefault="00243812" w:rsidP="00F01A18">
      <w:pPr>
        <w:pStyle w:val="NoSpacing"/>
        <w:rPr>
          <w:rFonts w:ascii="Montserrat" w:hAnsi="Montserrat"/>
          <w:sz w:val="24"/>
        </w:rPr>
      </w:pPr>
      <w:r w:rsidRPr="00243812">
        <w:rPr>
          <w:rFonts w:ascii="Montserrat" w:hAnsi="Montserrat"/>
          <w:sz w:val="24"/>
        </w:rPr>
        <w:tab/>
        <w:t>space</w:t>
      </w:r>
      <w:r w:rsidR="006F60BF" w:rsidRPr="00243812">
        <w:rPr>
          <w:rFonts w:ascii="Montserrat" w:hAnsi="Montserrat"/>
          <w:sz w:val="24"/>
        </w:rPr>
        <w:tab/>
      </w:r>
      <w:r w:rsidRPr="00243812">
        <w:rPr>
          <w:rFonts w:ascii="Montserrat" w:hAnsi="Montserrat"/>
          <w:sz w:val="24"/>
        </w:rPr>
        <w:t>s</w:t>
      </w:r>
    </w:p>
    <w:p w14:paraId="5ACE15C7" w14:textId="4CA95155" w:rsidR="004E739B" w:rsidRPr="00243812" w:rsidRDefault="00243812" w:rsidP="00F01A18">
      <w:pPr>
        <w:pStyle w:val="NoSpacing"/>
        <w:rPr>
          <w:rFonts w:ascii="Montserrat" w:hAnsi="Montserrat"/>
          <w:sz w:val="24"/>
        </w:rPr>
      </w:pPr>
      <w:r w:rsidRPr="00243812">
        <w:rPr>
          <w:rFonts w:ascii="Montserrat" w:hAnsi="Montserrat"/>
          <w:sz w:val="24"/>
        </w:rPr>
        <w:tab/>
        <w:t>spatial intent</w:t>
      </w:r>
      <w:r w:rsidR="006F60BF" w:rsidRPr="00243812">
        <w:rPr>
          <w:rFonts w:ascii="Montserrat" w:hAnsi="Montserrat"/>
          <w:sz w:val="24"/>
        </w:rPr>
        <w:tab/>
      </w:r>
      <w:r w:rsidRPr="00243812">
        <w:rPr>
          <w:rFonts w:ascii="Montserrat" w:hAnsi="Montserrat"/>
          <w:sz w:val="24"/>
        </w:rPr>
        <w:t>si</w:t>
      </w:r>
    </w:p>
    <w:p w14:paraId="2F265D3E" w14:textId="4C1D4F30" w:rsidR="004E739B" w:rsidRPr="00243812" w:rsidRDefault="00243812" w:rsidP="00F01A18">
      <w:pPr>
        <w:pStyle w:val="NoSpacing"/>
        <w:rPr>
          <w:rFonts w:ascii="Montserrat" w:hAnsi="Montserrat"/>
          <w:sz w:val="24"/>
        </w:rPr>
      </w:pPr>
      <w:r w:rsidRPr="00243812">
        <w:rPr>
          <w:rFonts w:ascii="Montserrat" w:hAnsi="Montserrat"/>
          <w:sz w:val="24"/>
        </w:rPr>
        <w:tab/>
        <w:t>time</w:t>
      </w:r>
      <w:r w:rsidR="006F60BF" w:rsidRPr="00243812">
        <w:rPr>
          <w:rFonts w:ascii="Montserrat" w:hAnsi="Montserrat"/>
          <w:sz w:val="24"/>
        </w:rPr>
        <w:tab/>
      </w:r>
      <w:r w:rsidRPr="00243812">
        <w:rPr>
          <w:rFonts w:ascii="Montserrat" w:hAnsi="Montserrat"/>
          <w:sz w:val="24"/>
        </w:rPr>
        <w:t>t</w:t>
      </w:r>
    </w:p>
    <w:p w14:paraId="6DD3E737" w14:textId="2C0D68E3"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temporal intent</w:t>
      </w:r>
      <w:r w:rsidR="006F60BF" w:rsidRPr="00243812">
        <w:rPr>
          <w:rFonts w:ascii="Montserrat" w:hAnsi="Montserrat"/>
          <w:sz w:val="24"/>
        </w:rPr>
        <w:tab/>
      </w:r>
      <w:r w:rsidRPr="00243812">
        <w:rPr>
          <w:rFonts w:ascii="Montserrat" w:hAnsi="Montserrat"/>
          <w:sz w:val="24"/>
        </w:rPr>
        <w:t>ti</w:t>
      </w:r>
    </w:p>
    <w:p w14:paraId="755A250F" w14:textId="01A46F91" w:rsidR="004E739B" w:rsidRPr="00243812" w:rsidRDefault="00243812" w:rsidP="00F01A18">
      <w:pPr>
        <w:pStyle w:val="NoSpacing"/>
        <w:rPr>
          <w:rFonts w:ascii="Montserrat" w:hAnsi="Montserrat"/>
          <w:sz w:val="24"/>
        </w:rPr>
      </w:pPr>
      <w:r w:rsidRPr="00243812">
        <w:rPr>
          <w:rFonts w:ascii="Montserrat" w:hAnsi="Montserrat"/>
          <w:sz w:val="24"/>
        </w:rPr>
        <w:tab/>
        <w:t>chord of intent</w:t>
      </w:r>
      <w:r w:rsidR="006F60BF" w:rsidRPr="00243812">
        <w:rPr>
          <w:rFonts w:ascii="Montserrat" w:hAnsi="Montserrat"/>
          <w:sz w:val="24"/>
        </w:rPr>
        <w:tab/>
      </w:r>
      <w:r w:rsidRPr="00243812">
        <w:rPr>
          <w:rFonts w:ascii="Montserrat" w:hAnsi="Montserrat"/>
          <w:sz w:val="24"/>
        </w:rPr>
        <w:t>ci</w:t>
      </w:r>
    </w:p>
    <w:p w14:paraId="1E4CA8DD" w14:textId="421DFE0D" w:rsidR="004E739B" w:rsidRPr="00243812" w:rsidRDefault="00243812" w:rsidP="00F01A18">
      <w:pPr>
        <w:pStyle w:val="NoSpacing"/>
        <w:rPr>
          <w:rFonts w:ascii="Montserrat" w:hAnsi="Montserrat"/>
          <w:sz w:val="24"/>
        </w:rPr>
      </w:pPr>
      <w:r w:rsidRPr="00243812">
        <w:rPr>
          <w:rFonts w:ascii="Montserrat" w:hAnsi="Montserrat"/>
          <w:sz w:val="24"/>
        </w:rPr>
        <w:tab/>
        <w:t>aegis</w:t>
      </w:r>
      <w:r w:rsidR="006F60BF" w:rsidRPr="00243812">
        <w:rPr>
          <w:rFonts w:ascii="Montserrat" w:hAnsi="Montserrat"/>
          <w:sz w:val="24"/>
        </w:rPr>
        <w:tab/>
      </w:r>
      <w:r w:rsidRPr="00243812">
        <w:rPr>
          <w:rFonts w:ascii="Montserrat" w:hAnsi="Montserrat"/>
          <w:sz w:val="24"/>
        </w:rPr>
        <w:t>a</w:t>
      </w:r>
    </w:p>
    <w:p w14:paraId="7DF6D5DC" w14:textId="77777777" w:rsidR="004E739B" w:rsidRPr="00243812" w:rsidRDefault="004E739B" w:rsidP="00F01A18">
      <w:pPr>
        <w:pStyle w:val="NoSpacing"/>
        <w:rPr>
          <w:rFonts w:ascii="Montserrat" w:hAnsi="Montserrat"/>
          <w:sz w:val="24"/>
        </w:rPr>
      </w:pPr>
    </w:p>
    <w:p w14:paraId="0177663E"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ABILITIES</w:t>
      </w:r>
    </w:p>
    <w:p w14:paraId="5C99FBD0" w14:textId="207A9C10" w:rsidR="004E739B" w:rsidRPr="00243812" w:rsidRDefault="00243812" w:rsidP="00F01A18">
      <w:pPr>
        <w:pStyle w:val="NoSpacing"/>
        <w:rPr>
          <w:rFonts w:ascii="Montserrat" w:hAnsi="Montserrat"/>
          <w:sz w:val="24"/>
        </w:rPr>
      </w:pPr>
      <w:r w:rsidRPr="00243812">
        <w:rPr>
          <w:rFonts w:ascii="Montserrat" w:hAnsi="Montserrat"/>
          <w:sz w:val="24"/>
        </w:rPr>
        <w:tab/>
        <w:t>Abilities are skills, talents, disciplines, inventories of knowledge, powers, and other acquired specializations acheived by the character.</w:t>
      </w:r>
      <w:r w:rsidR="006F60BF" w:rsidRPr="00243812">
        <w:rPr>
          <w:rFonts w:ascii="Montserrat" w:hAnsi="Montserrat"/>
          <w:sz w:val="24"/>
        </w:rPr>
        <w:t xml:space="preserve"> </w:t>
      </w:r>
      <w:r w:rsidRPr="00243812">
        <w:rPr>
          <w:rFonts w:ascii="Montserrat" w:hAnsi="Montserrat"/>
          <w:sz w:val="24"/>
        </w:rPr>
        <w:t>Such abilities characteristically defined as attributes in other games are in this one merely abilities which have been trained or specialized in like any other ability.</w:t>
      </w:r>
      <w:r w:rsidR="006F60BF" w:rsidRPr="00243812">
        <w:rPr>
          <w:rFonts w:ascii="Montserrat" w:hAnsi="Montserrat"/>
          <w:sz w:val="24"/>
        </w:rPr>
        <w:t xml:space="preserve"> </w:t>
      </w:r>
      <w:r w:rsidRPr="00243812">
        <w:rPr>
          <w:rFonts w:ascii="Montserrat" w:hAnsi="Montserrat"/>
          <w:sz w:val="24"/>
        </w:rPr>
        <w:t>These abilities are graded by order of mastery and default off of attribute ratings in feats, tests or contests.</w:t>
      </w:r>
      <w:r w:rsidR="006F60BF" w:rsidRPr="00243812">
        <w:rPr>
          <w:rFonts w:ascii="Montserrat" w:hAnsi="Montserrat"/>
          <w:sz w:val="24"/>
        </w:rPr>
        <w:t xml:space="preserve"> </w:t>
      </w:r>
      <w:r w:rsidRPr="00243812">
        <w:rPr>
          <w:rFonts w:ascii="Montserrat" w:hAnsi="Montserrat"/>
          <w:sz w:val="24"/>
        </w:rPr>
        <w:t>The rating applies to the highest order acheived by the character, while lower orders receive twice the value of the applicable attribute per order below their mastery.</w:t>
      </w:r>
      <w:r w:rsidR="006F60BF" w:rsidRPr="00243812">
        <w:rPr>
          <w:rFonts w:ascii="Montserrat" w:hAnsi="Montserrat"/>
          <w:sz w:val="24"/>
        </w:rPr>
        <w:t xml:space="preserve"> </w:t>
      </w:r>
    </w:p>
    <w:p w14:paraId="1A5E499C" w14:textId="26653A13" w:rsidR="004E739B" w:rsidRPr="00243812" w:rsidRDefault="006F60BF" w:rsidP="00F01A18">
      <w:pPr>
        <w:pStyle w:val="NoSpacing"/>
        <w:rPr>
          <w:rFonts w:ascii="Montserrat" w:hAnsi="Montserrat"/>
          <w:sz w:val="24"/>
        </w:rPr>
      </w:pPr>
      <w:r w:rsidRPr="00243812">
        <w:rPr>
          <w:rFonts w:ascii="Montserrat" w:hAnsi="Montserrat"/>
          <w:sz w:val="24"/>
        </w:rPr>
        <w:tab/>
        <w:t>Up to a 9.9.</w:t>
      </w:r>
    </w:p>
    <w:p w14:paraId="2E3AABF5" w14:textId="69A43511" w:rsidR="004E739B" w:rsidRPr="00243812" w:rsidRDefault="006F60BF" w:rsidP="00F01A18">
      <w:pPr>
        <w:pStyle w:val="NoSpacing"/>
        <w:rPr>
          <w:rFonts w:ascii="Montserrat" w:hAnsi="Montserrat"/>
          <w:sz w:val="24"/>
        </w:rPr>
      </w:pPr>
      <w:r w:rsidRPr="00243812">
        <w:rPr>
          <w:rFonts w:ascii="Montserrat" w:hAnsi="Montserrat"/>
          <w:sz w:val="24"/>
        </w:rPr>
        <w:tab/>
        <w:t>The one benefit of this is the complete elimination of having to keep track of points or levels or experience in order to know how well you can do something, or what you have to roll to succeed. You know what your attributes are, you know to what degree you have mastered something, you roll under it on a D10.0. What you can attempt is also modified by your REALM attributes. As a guideline, there is an associative level of experience invested in any ability taken by a character which can be simply deducted from the character's EXP. Orders of mastery and experience costs are:</w:t>
      </w:r>
    </w:p>
    <w:p w14:paraId="1BE39805" w14:textId="77777777" w:rsidR="004E739B" w:rsidRPr="00243812" w:rsidRDefault="004E739B" w:rsidP="00F01A18">
      <w:pPr>
        <w:pStyle w:val="NoSpacing"/>
        <w:rPr>
          <w:rFonts w:ascii="Montserrat" w:hAnsi="Montserrat"/>
          <w:sz w:val="24"/>
        </w:rPr>
      </w:pPr>
    </w:p>
    <w:p w14:paraId="054BAC45" w14:textId="7422503B" w:rsidR="004E739B" w:rsidRPr="00243812" w:rsidRDefault="00243812" w:rsidP="00F01A18">
      <w:pPr>
        <w:pStyle w:val="NoSpacing"/>
        <w:rPr>
          <w:rFonts w:ascii="Montserrat" w:hAnsi="Montserrat"/>
          <w:sz w:val="24"/>
        </w:rPr>
      </w:pPr>
      <w:r w:rsidRPr="00243812">
        <w:rPr>
          <w:rFonts w:ascii="Montserrat" w:hAnsi="Montserrat"/>
          <w:sz w:val="24"/>
        </w:rPr>
        <w:tab/>
        <w:t>Novice</w:t>
      </w:r>
      <w:r w:rsidR="006F60BF" w:rsidRPr="00243812">
        <w:rPr>
          <w:rFonts w:ascii="Montserrat" w:hAnsi="Montserrat"/>
          <w:sz w:val="24"/>
        </w:rPr>
        <w:tab/>
      </w:r>
      <w:r w:rsidRPr="00243812">
        <w:rPr>
          <w:rFonts w:ascii="Montserrat" w:hAnsi="Montserrat"/>
          <w:sz w:val="24"/>
        </w:rPr>
        <w:t>1</w:t>
      </w:r>
    </w:p>
    <w:p w14:paraId="431C8C3D" w14:textId="77777777" w:rsidR="004E739B" w:rsidRPr="00243812" w:rsidRDefault="00243812" w:rsidP="00F01A18">
      <w:pPr>
        <w:pStyle w:val="NoSpacing"/>
        <w:rPr>
          <w:rFonts w:ascii="Montserrat" w:hAnsi="Montserrat"/>
          <w:sz w:val="24"/>
        </w:rPr>
      </w:pPr>
      <w:r w:rsidRPr="00243812">
        <w:rPr>
          <w:rFonts w:ascii="Montserrat" w:hAnsi="Montserrat"/>
          <w:sz w:val="24"/>
        </w:rPr>
        <w:tab/>
        <w:t>Apprentice</w:t>
      </w:r>
      <w:r w:rsidRPr="00243812">
        <w:rPr>
          <w:rFonts w:ascii="Montserrat" w:hAnsi="Montserrat"/>
          <w:sz w:val="24"/>
        </w:rPr>
        <w:tab/>
        <w:t>10</w:t>
      </w:r>
    </w:p>
    <w:p w14:paraId="393CCA57" w14:textId="61336A3D" w:rsidR="004E739B" w:rsidRPr="00243812" w:rsidRDefault="00243812" w:rsidP="00F01A18">
      <w:pPr>
        <w:pStyle w:val="NoSpacing"/>
        <w:rPr>
          <w:rFonts w:ascii="Montserrat" w:hAnsi="Montserrat"/>
          <w:sz w:val="24"/>
        </w:rPr>
      </w:pPr>
      <w:r w:rsidRPr="00243812">
        <w:rPr>
          <w:rFonts w:ascii="Montserrat" w:hAnsi="Montserrat"/>
          <w:sz w:val="24"/>
        </w:rPr>
        <w:tab/>
        <w:t>Master</w:t>
      </w:r>
      <w:r w:rsidR="006F60BF" w:rsidRPr="00243812">
        <w:rPr>
          <w:rFonts w:ascii="Montserrat" w:hAnsi="Montserrat"/>
          <w:sz w:val="24"/>
        </w:rPr>
        <w:tab/>
      </w:r>
      <w:r w:rsidRPr="00243812">
        <w:rPr>
          <w:rFonts w:ascii="Montserrat" w:hAnsi="Montserrat"/>
          <w:sz w:val="24"/>
        </w:rPr>
        <w:t>100</w:t>
      </w:r>
    </w:p>
    <w:p w14:paraId="6C2B3EB3" w14:textId="12F0EB14" w:rsidR="004E739B" w:rsidRPr="00243812" w:rsidRDefault="00243812" w:rsidP="00F01A18">
      <w:pPr>
        <w:pStyle w:val="NoSpacing"/>
        <w:rPr>
          <w:rFonts w:ascii="Montserrat" w:hAnsi="Montserrat"/>
          <w:sz w:val="24"/>
        </w:rPr>
      </w:pPr>
      <w:r w:rsidRPr="00243812">
        <w:rPr>
          <w:rFonts w:ascii="Montserrat" w:hAnsi="Montserrat"/>
          <w:sz w:val="24"/>
        </w:rPr>
        <w:tab/>
        <w:t>Adept</w:t>
      </w:r>
      <w:r w:rsidR="006F60BF" w:rsidRPr="00243812">
        <w:rPr>
          <w:rFonts w:ascii="Montserrat" w:hAnsi="Montserrat"/>
          <w:sz w:val="24"/>
        </w:rPr>
        <w:tab/>
      </w:r>
      <w:r w:rsidRPr="00243812">
        <w:rPr>
          <w:rFonts w:ascii="Montserrat" w:hAnsi="Montserrat"/>
          <w:sz w:val="24"/>
        </w:rPr>
        <w:t>1000</w:t>
      </w:r>
    </w:p>
    <w:p w14:paraId="521143B9" w14:textId="77777777" w:rsidR="004E739B" w:rsidRPr="00243812" w:rsidRDefault="00243812" w:rsidP="00F01A18">
      <w:pPr>
        <w:pStyle w:val="NoSpacing"/>
        <w:rPr>
          <w:rFonts w:ascii="Montserrat" w:hAnsi="Montserrat"/>
          <w:sz w:val="24"/>
        </w:rPr>
      </w:pPr>
      <w:r w:rsidRPr="00243812">
        <w:rPr>
          <w:rFonts w:ascii="Montserrat" w:hAnsi="Montserrat"/>
          <w:sz w:val="24"/>
        </w:rPr>
        <w:tab/>
        <w:t>Wizard/Magus</w:t>
      </w:r>
      <w:r w:rsidRPr="00243812">
        <w:rPr>
          <w:rFonts w:ascii="Montserrat" w:hAnsi="Montserrat"/>
          <w:sz w:val="24"/>
        </w:rPr>
        <w:tab/>
        <w:t>10000</w:t>
      </w:r>
    </w:p>
    <w:p w14:paraId="7B600338"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2D687494"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EXPERIENCE &amp; OBLIGATION</w:t>
      </w:r>
    </w:p>
    <w:p w14:paraId="1B4D27B6" w14:textId="3F58B962" w:rsidR="004E739B" w:rsidRPr="00243812" w:rsidRDefault="00243812" w:rsidP="00F01A18">
      <w:pPr>
        <w:pStyle w:val="NoSpacing"/>
        <w:rPr>
          <w:rFonts w:ascii="Montserrat" w:hAnsi="Montserrat"/>
          <w:sz w:val="24"/>
        </w:rPr>
      </w:pPr>
      <w:r w:rsidRPr="00243812">
        <w:rPr>
          <w:rFonts w:ascii="Montserrat" w:hAnsi="Montserrat"/>
          <w:sz w:val="24"/>
        </w:rPr>
        <w:tab/>
        <w:t>Existence is magic itself.</w:t>
      </w:r>
      <w:r w:rsidR="006F60BF" w:rsidRPr="00243812">
        <w:rPr>
          <w:rFonts w:ascii="Montserrat" w:hAnsi="Montserrat"/>
          <w:sz w:val="24"/>
        </w:rPr>
        <w:t xml:space="preserve"> </w:t>
      </w:r>
      <w:r w:rsidRPr="00243812">
        <w:rPr>
          <w:rFonts w:ascii="Montserrat" w:hAnsi="Montserrat"/>
          <w:sz w:val="24"/>
        </w:rPr>
        <w:t>The levers of existence are experience and obligation, and each has its own kind of pull on life.</w:t>
      </w:r>
      <w:r w:rsidR="006F60BF" w:rsidRPr="00243812">
        <w:rPr>
          <w:rFonts w:ascii="Montserrat" w:hAnsi="Montserrat"/>
          <w:sz w:val="24"/>
        </w:rPr>
        <w:t xml:space="preserve"> </w:t>
      </w:r>
      <w:r w:rsidRPr="00243812">
        <w:rPr>
          <w:rFonts w:ascii="Montserrat" w:hAnsi="Montserrat"/>
          <w:sz w:val="24"/>
        </w:rPr>
        <w:t>In one sense the two are identical, in that both are the price for power.</w:t>
      </w:r>
      <w:r w:rsidR="006F60BF" w:rsidRPr="00243812">
        <w:rPr>
          <w:rFonts w:ascii="Montserrat" w:hAnsi="Montserrat"/>
          <w:sz w:val="24"/>
        </w:rPr>
        <w:t xml:space="preserve"> </w:t>
      </w:r>
      <w:r w:rsidRPr="00243812">
        <w:rPr>
          <w:rFonts w:ascii="Montserrat" w:hAnsi="Montserrat"/>
          <w:sz w:val="24"/>
        </w:rPr>
        <w:t>Experience can become power, while power can be seized directly with a debt of obligation extolled.</w:t>
      </w:r>
      <w:r w:rsidR="006F60BF" w:rsidRPr="00243812">
        <w:rPr>
          <w:rFonts w:ascii="Montserrat" w:hAnsi="Montserrat"/>
          <w:sz w:val="24"/>
        </w:rPr>
        <w:t xml:space="preserve"> </w:t>
      </w:r>
      <w:r w:rsidRPr="00243812">
        <w:rPr>
          <w:rFonts w:ascii="Montserrat" w:hAnsi="Montserrat"/>
          <w:sz w:val="24"/>
        </w:rPr>
        <w:t>A point of each is worth one significant event - one significant experience or one significant obligation.</w:t>
      </w:r>
      <w:r w:rsidR="006F60BF" w:rsidRPr="00243812">
        <w:rPr>
          <w:rFonts w:ascii="Montserrat" w:hAnsi="Montserrat"/>
          <w:sz w:val="24"/>
        </w:rPr>
        <w:t xml:space="preserve"> </w:t>
      </w:r>
      <w:r w:rsidRPr="00243812">
        <w:rPr>
          <w:rFonts w:ascii="Montserrat" w:hAnsi="Montserrat"/>
          <w:sz w:val="24"/>
        </w:rPr>
        <w:t>Certain experiences and obligations have a modifying effect on the sum of experiences and obligations.</w:t>
      </w:r>
      <w:r w:rsidR="006F60BF" w:rsidRPr="00243812">
        <w:rPr>
          <w:rFonts w:ascii="Montserrat" w:hAnsi="Montserrat"/>
          <w:sz w:val="24"/>
        </w:rPr>
        <w:t xml:space="preserve"> </w:t>
      </w:r>
      <w:r w:rsidRPr="00243812">
        <w:rPr>
          <w:rFonts w:ascii="Montserrat" w:hAnsi="Montserrat"/>
          <w:sz w:val="24"/>
        </w:rPr>
        <w:t>Which are noted in the extended profile of the character.</w:t>
      </w:r>
      <w:r w:rsidR="006F60BF" w:rsidRPr="00243812">
        <w:rPr>
          <w:rFonts w:ascii="Montserrat" w:hAnsi="Montserrat"/>
          <w:sz w:val="24"/>
        </w:rPr>
        <w:t xml:space="preserve"> </w:t>
      </w:r>
      <w:r w:rsidRPr="00243812">
        <w:rPr>
          <w:rFonts w:ascii="Montserrat" w:hAnsi="Montserrat"/>
          <w:sz w:val="24"/>
        </w:rPr>
        <w:t>Increased attributes require either some significant experience or else they modify the character's obligation.</w:t>
      </w:r>
    </w:p>
    <w:p w14:paraId="79F931B4" w14:textId="58DEB5F1" w:rsidR="004E739B" w:rsidRPr="00243812" w:rsidRDefault="006F60BF" w:rsidP="00F01A18">
      <w:pPr>
        <w:pStyle w:val="NoSpacing"/>
        <w:rPr>
          <w:rFonts w:ascii="Montserrat" w:hAnsi="Montserrat"/>
          <w:sz w:val="24"/>
        </w:rPr>
      </w:pPr>
      <w:r w:rsidRPr="00243812">
        <w:rPr>
          <w:rFonts w:ascii="Montserrat" w:hAnsi="Montserrat"/>
          <w:sz w:val="24"/>
        </w:rPr>
        <w:tab/>
        <w:t>An ordeal can transform an obligation into an experience, which is the substance of the game. Ordeals are rated one to ten and count as tenth of a point bonuses to attributes, when applicable. Ordeals must be unique to be stacked on top of one another. Similar ordeals can not be stacked. Therefore, the highest ranked ordeal takes precidence and negates the lesser, regardless of which is most recent. The worth of an ordeal is that it changes the way a character views or goes about using the affected attribute. For the profile log, all ordeals are considered unique.</w:t>
      </w:r>
    </w:p>
    <w:p w14:paraId="67F4B642" w14:textId="77777777" w:rsidR="004E739B" w:rsidRPr="00243812" w:rsidRDefault="004E739B" w:rsidP="00F01A18">
      <w:pPr>
        <w:pStyle w:val="NoSpacing"/>
        <w:rPr>
          <w:rFonts w:ascii="Montserrat" w:hAnsi="Montserrat"/>
          <w:sz w:val="24"/>
        </w:rPr>
      </w:pPr>
    </w:p>
    <w:p w14:paraId="3200E329" w14:textId="77777777" w:rsidR="004E739B" w:rsidRPr="00243812" w:rsidRDefault="00243812" w:rsidP="00F01A18">
      <w:pPr>
        <w:pStyle w:val="NoSpacing"/>
        <w:rPr>
          <w:rFonts w:ascii="Montserrat" w:hAnsi="Montserrat"/>
          <w:sz w:val="24"/>
        </w:rPr>
      </w:pPr>
      <w:r w:rsidRPr="00243812">
        <w:rPr>
          <w:rFonts w:ascii="Montserrat" w:hAnsi="Montserrat"/>
          <w:sz w:val="24"/>
        </w:rPr>
        <w:tab/>
        <w:t>EXP = 1000 per year and 1, 10, 100, 1000 per exception</w:t>
      </w:r>
    </w:p>
    <w:p w14:paraId="671765EC" w14:textId="77777777" w:rsidR="004E739B" w:rsidRPr="00243812" w:rsidRDefault="00243812" w:rsidP="00F01A18">
      <w:pPr>
        <w:pStyle w:val="NoSpacing"/>
        <w:rPr>
          <w:rFonts w:ascii="Montserrat" w:hAnsi="Montserrat"/>
          <w:sz w:val="24"/>
        </w:rPr>
      </w:pPr>
      <w:r w:rsidRPr="00243812">
        <w:rPr>
          <w:rFonts w:ascii="Montserrat" w:hAnsi="Montserrat"/>
          <w:sz w:val="24"/>
        </w:rPr>
        <w:tab/>
        <w:t>OBL = 1, 10, 100, or 1000 per exception as appropriate</w:t>
      </w:r>
    </w:p>
    <w:p w14:paraId="07ADFA43" w14:textId="77777777" w:rsidR="004E739B" w:rsidRPr="00243812" w:rsidRDefault="004E739B" w:rsidP="00F01A18">
      <w:pPr>
        <w:pStyle w:val="NoSpacing"/>
        <w:rPr>
          <w:rFonts w:ascii="Montserrat" w:hAnsi="Montserrat"/>
          <w:sz w:val="24"/>
        </w:rPr>
      </w:pPr>
    </w:p>
    <w:p w14:paraId="3866828E" w14:textId="02FB1B6A" w:rsidR="004E739B" w:rsidRPr="00243812" w:rsidRDefault="00243812" w:rsidP="00F01A18">
      <w:pPr>
        <w:pStyle w:val="NoSpacing"/>
        <w:rPr>
          <w:rFonts w:ascii="Montserrat" w:hAnsi="Montserrat"/>
          <w:sz w:val="24"/>
        </w:rPr>
      </w:pPr>
      <w:r w:rsidRPr="00243812">
        <w:rPr>
          <w:rFonts w:ascii="Montserrat" w:hAnsi="Montserrat"/>
          <w:sz w:val="24"/>
        </w:rPr>
        <w:tab/>
        <w:t>Obligation is the result of not dealing with the cost or consequence of situations or conditions which the character benefits from.</w:t>
      </w:r>
      <w:r w:rsidR="006F60BF" w:rsidRPr="00243812">
        <w:rPr>
          <w:rFonts w:ascii="Montserrat" w:hAnsi="Montserrat"/>
          <w:sz w:val="24"/>
        </w:rPr>
        <w:t xml:space="preserve"> </w:t>
      </w:r>
      <w:r w:rsidRPr="00243812">
        <w:rPr>
          <w:rFonts w:ascii="Montserrat" w:hAnsi="Montserrat"/>
          <w:sz w:val="24"/>
        </w:rPr>
        <w:t>Experience comes from dealing with and resolving such matters.</w:t>
      </w:r>
      <w:r w:rsidR="006F60BF" w:rsidRPr="00243812">
        <w:rPr>
          <w:rFonts w:ascii="Montserrat" w:hAnsi="Montserrat"/>
          <w:sz w:val="24"/>
        </w:rPr>
        <w:t xml:space="preserve"> </w:t>
      </w:r>
      <w:r w:rsidRPr="00243812">
        <w:rPr>
          <w:rFonts w:ascii="Montserrat" w:hAnsi="Montserrat"/>
          <w:sz w:val="24"/>
        </w:rPr>
        <w:t>Exceptions include such things as wealth, status, rank, gifts of power, benefactors or patrons, allies and similar advantages or disadvantages.</w:t>
      </w:r>
      <w:r w:rsidR="006F60BF" w:rsidRPr="00243812">
        <w:rPr>
          <w:rFonts w:ascii="Montserrat" w:hAnsi="Montserrat"/>
          <w:sz w:val="24"/>
        </w:rPr>
        <w:t xml:space="preserve"> </w:t>
      </w:r>
      <w:r w:rsidRPr="00243812">
        <w:rPr>
          <w:rFonts w:ascii="Montserrat" w:hAnsi="Montserrat"/>
          <w:sz w:val="24"/>
        </w:rPr>
        <w:t>In a world where such things make a real difference; beauty, charisma, gender, race, and rare and exotic traits are considered exceptions.</w:t>
      </w:r>
      <w:r w:rsidR="006F60BF" w:rsidRPr="00243812">
        <w:rPr>
          <w:rFonts w:ascii="Montserrat" w:hAnsi="Montserrat"/>
          <w:sz w:val="24"/>
        </w:rPr>
        <w:t xml:space="preserve"> </w:t>
      </w:r>
      <w:r w:rsidRPr="00243812">
        <w:rPr>
          <w:rFonts w:ascii="Montserrat" w:hAnsi="Montserrat"/>
          <w:sz w:val="24"/>
        </w:rPr>
        <w:t>In the matter of race, exceptions of positive and negative natures can be avaraged into a package value when it is convenient to do so.</w:t>
      </w:r>
      <w:r w:rsidR="006F60BF" w:rsidRPr="00243812">
        <w:rPr>
          <w:rFonts w:ascii="Montserrat" w:hAnsi="Montserrat"/>
          <w:sz w:val="24"/>
        </w:rPr>
        <w:t xml:space="preserve"> </w:t>
      </w:r>
    </w:p>
    <w:p w14:paraId="4FAB4D7D" w14:textId="7DC4C93B" w:rsidR="004E739B" w:rsidRPr="00243812" w:rsidRDefault="006F60BF" w:rsidP="00F01A18">
      <w:pPr>
        <w:pStyle w:val="NoSpacing"/>
        <w:rPr>
          <w:rFonts w:ascii="Montserrat" w:hAnsi="Montserrat"/>
          <w:sz w:val="24"/>
        </w:rPr>
      </w:pPr>
      <w:r w:rsidRPr="00243812">
        <w:rPr>
          <w:rFonts w:ascii="Montserrat" w:hAnsi="Montserrat"/>
          <w:sz w:val="24"/>
        </w:rPr>
        <w:tab/>
        <w:t xml:space="preserve">Obligation can be nullified by simply canceilng out an equal measure of experience, if a character wishes to do so. Otherwise, the character may attempt to pursue a course of action which will cause them to confront and resolve the matter of obligation. Either way, once the obligation is gone, the benefit or exception is free and clear. An earned and self justified part of the character. Both EXP and OBL may be given by the GM in any amount, or taken away as the case may be. Usually, as a result of characters' actions. </w:t>
      </w:r>
    </w:p>
    <w:p w14:paraId="79C88E52" w14:textId="77777777" w:rsidR="004E739B" w:rsidRPr="00243812" w:rsidRDefault="004E739B" w:rsidP="00F01A18">
      <w:pPr>
        <w:pStyle w:val="NoSpacing"/>
        <w:rPr>
          <w:rFonts w:ascii="Montserrat" w:hAnsi="Montserrat"/>
          <w:sz w:val="24"/>
        </w:rPr>
      </w:pPr>
    </w:p>
    <w:p w14:paraId="1E08DECB"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RESOULUTIONS</w:t>
      </w:r>
    </w:p>
    <w:p w14:paraId="5557E717" w14:textId="47581205"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There are a number of things which are not stated in the character but which are consequences of what the character is or does.</w:t>
      </w:r>
      <w:r w:rsidR="006F60BF" w:rsidRPr="00243812">
        <w:rPr>
          <w:rFonts w:ascii="Montserrat" w:hAnsi="Montserrat"/>
          <w:sz w:val="24"/>
        </w:rPr>
        <w:t xml:space="preserve"> </w:t>
      </w:r>
      <w:r w:rsidRPr="00243812">
        <w:rPr>
          <w:rFonts w:ascii="Montserrat" w:hAnsi="Montserrat"/>
          <w:sz w:val="24"/>
        </w:rPr>
        <w:t>Strength is not an attribute but rather a show of force.</w:t>
      </w:r>
      <w:r w:rsidR="006F60BF" w:rsidRPr="00243812">
        <w:rPr>
          <w:rFonts w:ascii="Montserrat" w:hAnsi="Montserrat"/>
          <w:sz w:val="24"/>
        </w:rPr>
        <w:t xml:space="preserve"> </w:t>
      </w:r>
      <w:r w:rsidRPr="00243812">
        <w:rPr>
          <w:rFonts w:ascii="Montserrat" w:hAnsi="Montserrat"/>
          <w:sz w:val="24"/>
        </w:rPr>
        <w:t>It is applicable as a word and concept to a large number of traits.</w:t>
      </w:r>
      <w:r w:rsidR="006F60BF" w:rsidRPr="00243812">
        <w:rPr>
          <w:rFonts w:ascii="Montserrat" w:hAnsi="Montserrat"/>
          <w:sz w:val="24"/>
        </w:rPr>
        <w:t xml:space="preserve"> </w:t>
      </w:r>
      <w:r w:rsidRPr="00243812">
        <w:rPr>
          <w:rFonts w:ascii="Montserrat" w:hAnsi="Montserrat"/>
          <w:sz w:val="24"/>
        </w:rPr>
        <w:t>Power is likewise an ellusive quality.</w:t>
      </w:r>
      <w:r w:rsidR="006F60BF" w:rsidRPr="00243812">
        <w:rPr>
          <w:rFonts w:ascii="Montserrat" w:hAnsi="Montserrat"/>
          <w:sz w:val="24"/>
        </w:rPr>
        <w:t xml:space="preserve"> </w:t>
      </w:r>
      <w:r w:rsidRPr="00243812">
        <w:rPr>
          <w:rFonts w:ascii="Montserrat" w:hAnsi="Montserrat"/>
          <w:sz w:val="24"/>
        </w:rPr>
        <w:t>In each case, the factors are already present.</w:t>
      </w:r>
      <w:r w:rsidR="006F60BF" w:rsidRPr="00243812">
        <w:rPr>
          <w:rFonts w:ascii="Montserrat" w:hAnsi="Montserrat"/>
          <w:sz w:val="24"/>
        </w:rPr>
        <w:t xml:space="preserve"> </w:t>
      </w:r>
      <w:r w:rsidRPr="00243812">
        <w:rPr>
          <w:rFonts w:ascii="Montserrat" w:hAnsi="Montserrat"/>
          <w:sz w:val="24"/>
        </w:rPr>
        <w:t>Thus, they need merely be put together and resolved.</w:t>
      </w:r>
      <w:r w:rsidR="006F60BF" w:rsidRPr="00243812">
        <w:rPr>
          <w:rFonts w:ascii="Montserrat" w:hAnsi="Montserrat"/>
          <w:sz w:val="24"/>
        </w:rPr>
        <w:t xml:space="preserve"> </w:t>
      </w:r>
      <w:r w:rsidRPr="00243812">
        <w:rPr>
          <w:rFonts w:ascii="Montserrat" w:hAnsi="Montserrat"/>
          <w:sz w:val="24"/>
        </w:rPr>
        <w:t>All that matters is the result, as each feat is unique.</w:t>
      </w:r>
      <w:r w:rsidR="006F60BF" w:rsidRPr="00243812">
        <w:rPr>
          <w:rFonts w:ascii="Montserrat" w:hAnsi="Montserrat"/>
          <w:sz w:val="24"/>
        </w:rPr>
        <w:t xml:space="preserve"> </w:t>
      </w:r>
      <w:r w:rsidRPr="00243812">
        <w:rPr>
          <w:rFonts w:ascii="Montserrat" w:hAnsi="Montserrat"/>
          <w:sz w:val="24"/>
        </w:rPr>
        <w:t>What passes for mechanics will be covered by RESOLUTION MECHANICS.</w:t>
      </w:r>
    </w:p>
    <w:p w14:paraId="284932ED" w14:textId="2D08006E" w:rsidR="004E739B" w:rsidRPr="00243812" w:rsidRDefault="006F60BF" w:rsidP="00F01A18">
      <w:pPr>
        <w:pStyle w:val="NoSpacing"/>
        <w:rPr>
          <w:rFonts w:ascii="Montserrat" w:hAnsi="Montserrat"/>
          <w:sz w:val="24"/>
        </w:rPr>
      </w:pPr>
      <w:r w:rsidRPr="00243812">
        <w:rPr>
          <w:rFonts w:ascii="Montserrat" w:hAnsi="Montserrat"/>
          <w:sz w:val="24"/>
        </w:rPr>
        <w:tab/>
        <w:t>As far as resolving tests, contests and feats, only two D10 are neccessary. One represents tens, and the other represents tenths. This roll will be referred to as a D10.0 roll. The standard difficulty rating, the number to roll under for non critical actions, also represents the existing degree of difficulty of life with respect to the attribute for the being in question. This table is shown here for reference, along with the breakdown for general mastery levels.</w:t>
      </w:r>
    </w:p>
    <w:p w14:paraId="1B337236" w14:textId="77777777" w:rsidR="004E739B" w:rsidRPr="00243812" w:rsidRDefault="004E739B" w:rsidP="00F01A18">
      <w:pPr>
        <w:pStyle w:val="NoSpacing"/>
        <w:rPr>
          <w:rFonts w:ascii="Montserrat" w:hAnsi="Montserrat"/>
          <w:sz w:val="24"/>
        </w:rPr>
      </w:pPr>
    </w:p>
    <w:p w14:paraId="1FB1395E" w14:textId="12BC5685" w:rsidR="004E739B" w:rsidRPr="00243812" w:rsidRDefault="00243812" w:rsidP="00F01A18">
      <w:pPr>
        <w:pStyle w:val="NoSpacing"/>
        <w:rPr>
          <w:rFonts w:ascii="Montserrat" w:hAnsi="Montserrat"/>
          <w:sz w:val="24"/>
        </w:rPr>
      </w:pPr>
      <w:r w:rsidRPr="00243812">
        <w:rPr>
          <w:rFonts w:ascii="Montserrat" w:hAnsi="Montserrat"/>
          <w:sz w:val="24"/>
        </w:rPr>
        <w:tab/>
        <w:t>10.0</w:t>
      </w:r>
      <w:r w:rsidRPr="00243812">
        <w:rPr>
          <w:rFonts w:ascii="Montserrat" w:hAnsi="Montserrat"/>
          <w:sz w:val="24"/>
        </w:rPr>
        <w:tab/>
        <w:t>NO CONTEST</w:t>
      </w:r>
      <w:r w:rsidR="006F60BF" w:rsidRPr="00243812">
        <w:rPr>
          <w:rFonts w:ascii="Montserrat" w:hAnsi="Montserrat"/>
          <w:sz w:val="24"/>
        </w:rPr>
        <w:tab/>
      </w:r>
      <w:r w:rsidRPr="00243812">
        <w:rPr>
          <w:rFonts w:ascii="Montserrat" w:hAnsi="Montserrat"/>
          <w:sz w:val="24"/>
        </w:rPr>
        <w:t>W</w:t>
      </w:r>
      <w:r w:rsidRPr="00243812">
        <w:rPr>
          <w:rFonts w:ascii="Montserrat" w:hAnsi="Montserrat"/>
          <w:sz w:val="24"/>
        </w:rPr>
        <w:tab/>
        <w:t>A</w:t>
      </w:r>
      <w:r w:rsidRPr="00243812">
        <w:rPr>
          <w:rFonts w:ascii="Montserrat" w:hAnsi="Montserrat"/>
          <w:sz w:val="24"/>
        </w:rPr>
        <w:tab/>
        <w:t>M</w:t>
      </w:r>
      <w:r w:rsidRPr="00243812">
        <w:rPr>
          <w:rFonts w:ascii="Montserrat" w:hAnsi="Montserrat"/>
          <w:sz w:val="24"/>
        </w:rPr>
        <w:tab/>
        <w:t>AP</w:t>
      </w:r>
      <w:r w:rsidRPr="00243812">
        <w:rPr>
          <w:rFonts w:ascii="Montserrat" w:hAnsi="Montserrat"/>
          <w:sz w:val="24"/>
        </w:rPr>
        <w:tab/>
        <w:t>NOV</w:t>
      </w:r>
    </w:p>
    <w:p w14:paraId="6CF28404" w14:textId="3ACBDF06" w:rsidR="004E739B" w:rsidRPr="00243812" w:rsidRDefault="00243812" w:rsidP="00F01A18">
      <w:pPr>
        <w:pStyle w:val="NoSpacing"/>
        <w:rPr>
          <w:rFonts w:ascii="Montserrat" w:hAnsi="Montserrat"/>
          <w:sz w:val="24"/>
        </w:rPr>
      </w:pPr>
      <w:r w:rsidRPr="00243812">
        <w:rPr>
          <w:rFonts w:ascii="Montserrat" w:hAnsi="Montserrat"/>
          <w:sz w:val="24"/>
        </w:rPr>
        <w:tab/>
        <w:t>09.0</w:t>
      </w:r>
      <w:r w:rsidRPr="00243812">
        <w:rPr>
          <w:rFonts w:ascii="Montserrat" w:hAnsi="Montserrat"/>
          <w:sz w:val="24"/>
        </w:rPr>
        <w:tab/>
      </w:r>
      <w:r w:rsidRPr="00243812">
        <w:rPr>
          <w:rFonts w:ascii="Montserrat" w:hAnsi="Montserrat"/>
          <w:sz w:val="24"/>
        </w:rPr>
        <w:t>EXTREMELY EASY</w:t>
      </w:r>
      <w:r w:rsidR="006F60BF" w:rsidRPr="00243812">
        <w:rPr>
          <w:rFonts w:ascii="Montserrat" w:hAnsi="Montserrat"/>
          <w:sz w:val="24"/>
        </w:rPr>
        <w:tab/>
      </w:r>
      <w:r w:rsidRPr="00243812">
        <w:rPr>
          <w:rFonts w:ascii="Montserrat" w:hAnsi="Montserrat"/>
          <w:sz w:val="24"/>
        </w:rPr>
        <w:t>9.0</w:t>
      </w:r>
      <w:r w:rsidRPr="00243812">
        <w:rPr>
          <w:rFonts w:ascii="Montserrat" w:hAnsi="Montserrat"/>
          <w:sz w:val="24"/>
        </w:rPr>
        <w:tab/>
        <w:t>9.9</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p>
    <w:p w14:paraId="2EBF887D" w14:textId="1415AA32" w:rsidR="004E739B" w:rsidRPr="00243812" w:rsidRDefault="00243812" w:rsidP="00F01A18">
      <w:pPr>
        <w:pStyle w:val="NoSpacing"/>
        <w:rPr>
          <w:rFonts w:ascii="Montserrat" w:hAnsi="Montserrat"/>
          <w:sz w:val="24"/>
        </w:rPr>
      </w:pPr>
      <w:r w:rsidRPr="00243812">
        <w:rPr>
          <w:rFonts w:ascii="Montserrat" w:hAnsi="Montserrat"/>
          <w:sz w:val="24"/>
        </w:rPr>
        <w:tab/>
        <w:t>08.0</w:t>
      </w:r>
      <w:r w:rsidRPr="00243812">
        <w:rPr>
          <w:rFonts w:ascii="Montserrat" w:hAnsi="Montserrat"/>
          <w:sz w:val="24"/>
        </w:rPr>
        <w:tab/>
        <w:t>VERY EASY</w:t>
      </w:r>
      <w:r w:rsidR="006F60BF" w:rsidRPr="00243812">
        <w:rPr>
          <w:rFonts w:ascii="Montserrat" w:hAnsi="Montserrat"/>
          <w:sz w:val="24"/>
        </w:rPr>
        <w:tab/>
      </w:r>
      <w:r w:rsidRPr="00243812">
        <w:rPr>
          <w:rFonts w:ascii="Montserrat" w:hAnsi="Montserrat"/>
          <w:sz w:val="24"/>
        </w:rPr>
        <w:t>8.0</w:t>
      </w:r>
      <w:r w:rsidRPr="00243812">
        <w:rPr>
          <w:rFonts w:ascii="Montserrat" w:hAnsi="Montserrat"/>
          <w:sz w:val="24"/>
        </w:rPr>
        <w:tab/>
        <w:t>9.9</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p>
    <w:p w14:paraId="04E3E0C8" w14:textId="0BE399A1" w:rsidR="004E739B" w:rsidRPr="00243812" w:rsidRDefault="00243812" w:rsidP="00F01A18">
      <w:pPr>
        <w:pStyle w:val="NoSpacing"/>
        <w:rPr>
          <w:rFonts w:ascii="Montserrat" w:hAnsi="Montserrat"/>
          <w:sz w:val="24"/>
        </w:rPr>
      </w:pPr>
      <w:r w:rsidRPr="00243812">
        <w:rPr>
          <w:rFonts w:ascii="Montserrat" w:hAnsi="Montserrat"/>
          <w:sz w:val="24"/>
        </w:rPr>
        <w:tab/>
        <w:t>07.0</w:t>
      </w:r>
      <w:r w:rsidRPr="00243812">
        <w:rPr>
          <w:rFonts w:ascii="Montserrat" w:hAnsi="Montserrat"/>
          <w:sz w:val="24"/>
        </w:rPr>
        <w:tab/>
        <w:t>EASY</w:t>
      </w:r>
      <w:r w:rsidR="006F60BF" w:rsidRPr="00243812">
        <w:rPr>
          <w:rFonts w:ascii="Montserrat" w:hAnsi="Montserrat"/>
          <w:sz w:val="24"/>
        </w:rPr>
        <w:tab/>
      </w:r>
      <w:r w:rsidRPr="00243812">
        <w:rPr>
          <w:rFonts w:ascii="Montserrat" w:hAnsi="Montserrat"/>
          <w:sz w:val="24"/>
        </w:rPr>
        <w:t>7.0</w:t>
      </w:r>
      <w:r w:rsidRPr="00243812">
        <w:rPr>
          <w:rFonts w:ascii="Montserrat" w:hAnsi="Montserrat"/>
          <w:sz w:val="24"/>
        </w:rPr>
        <w:tab/>
        <w:t>9.9</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p>
    <w:p w14:paraId="35330311" w14:textId="4D7DC725" w:rsidR="004E739B" w:rsidRPr="00243812" w:rsidRDefault="00243812" w:rsidP="00F01A18">
      <w:pPr>
        <w:pStyle w:val="NoSpacing"/>
        <w:rPr>
          <w:rFonts w:ascii="Montserrat" w:hAnsi="Montserrat"/>
          <w:sz w:val="24"/>
        </w:rPr>
      </w:pPr>
      <w:r w:rsidRPr="00243812">
        <w:rPr>
          <w:rFonts w:ascii="Montserrat" w:hAnsi="Montserrat"/>
          <w:sz w:val="24"/>
        </w:rPr>
        <w:tab/>
        <w:t>06.0</w:t>
      </w:r>
      <w:r w:rsidRPr="00243812">
        <w:rPr>
          <w:rFonts w:ascii="Montserrat" w:hAnsi="Montserrat"/>
          <w:sz w:val="24"/>
        </w:rPr>
        <w:tab/>
        <w:t>AVERAGE EASY</w:t>
      </w:r>
      <w:r w:rsidR="006F60BF" w:rsidRPr="00243812">
        <w:rPr>
          <w:rFonts w:ascii="Montserrat" w:hAnsi="Montserrat"/>
          <w:sz w:val="24"/>
        </w:rPr>
        <w:tab/>
      </w:r>
      <w:r w:rsidRPr="00243812">
        <w:rPr>
          <w:rFonts w:ascii="Montserrat" w:hAnsi="Montserrat"/>
          <w:sz w:val="24"/>
        </w:rPr>
        <w:t>6.0</w:t>
      </w:r>
      <w:r w:rsidRPr="00243812">
        <w:rPr>
          <w:rFonts w:ascii="Montserrat" w:hAnsi="Montserrat"/>
          <w:sz w:val="24"/>
        </w:rPr>
        <w:tab/>
        <w:t>9.9</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p>
    <w:p w14:paraId="010975AD" w14:textId="76893B00" w:rsidR="004E739B" w:rsidRPr="00243812" w:rsidRDefault="00243812" w:rsidP="00F01A18">
      <w:pPr>
        <w:pStyle w:val="NoSpacing"/>
        <w:rPr>
          <w:rFonts w:ascii="Montserrat" w:hAnsi="Montserrat"/>
          <w:sz w:val="24"/>
        </w:rPr>
      </w:pPr>
      <w:r w:rsidRPr="00243812">
        <w:rPr>
          <w:rFonts w:ascii="Montserrat" w:hAnsi="Montserrat"/>
          <w:sz w:val="24"/>
        </w:rPr>
        <w:tab/>
        <w:t>05.0</w:t>
      </w:r>
      <w:r w:rsidRPr="00243812">
        <w:rPr>
          <w:rFonts w:ascii="Montserrat" w:hAnsi="Montserrat"/>
          <w:sz w:val="24"/>
        </w:rPr>
        <w:tab/>
        <w:t>AVERAGE</w:t>
      </w:r>
      <w:r w:rsidR="006F60BF" w:rsidRPr="00243812">
        <w:rPr>
          <w:rFonts w:ascii="Montserrat" w:hAnsi="Montserrat"/>
          <w:sz w:val="24"/>
        </w:rPr>
        <w:tab/>
      </w:r>
      <w:r w:rsidRPr="00243812">
        <w:rPr>
          <w:rFonts w:ascii="Montserrat" w:hAnsi="Montserrat"/>
          <w:sz w:val="24"/>
        </w:rPr>
        <w:t>5.0</w:t>
      </w:r>
      <w:r w:rsidRPr="00243812">
        <w:rPr>
          <w:rFonts w:ascii="Montserrat" w:hAnsi="Montserrat"/>
          <w:sz w:val="24"/>
        </w:rPr>
        <w:tab/>
        <w:t>9.9</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p>
    <w:p w14:paraId="62F420CC" w14:textId="1583F7E3" w:rsidR="004E739B" w:rsidRPr="00243812" w:rsidRDefault="00243812" w:rsidP="00F01A18">
      <w:pPr>
        <w:pStyle w:val="NoSpacing"/>
        <w:rPr>
          <w:rFonts w:ascii="Montserrat" w:hAnsi="Montserrat"/>
          <w:sz w:val="24"/>
        </w:rPr>
      </w:pPr>
      <w:r w:rsidRPr="00243812">
        <w:rPr>
          <w:rFonts w:ascii="Montserrat" w:hAnsi="Montserrat"/>
          <w:sz w:val="24"/>
        </w:rPr>
        <w:tab/>
        <w:t>04.0</w:t>
      </w:r>
      <w:r w:rsidRPr="00243812">
        <w:rPr>
          <w:rFonts w:ascii="Montserrat" w:hAnsi="Montserrat"/>
          <w:sz w:val="24"/>
        </w:rPr>
        <w:tab/>
        <w:t>AVERAGE HARD</w:t>
      </w:r>
      <w:r w:rsidR="006F60BF" w:rsidRPr="00243812">
        <w:rPr>
          <w:rFonts w:ascii="Montserrat" w:hAnsi="Montserrat"/>
          <w:sz w:val="24"/>
        </w:rPr>
        <w:tab/>
      </w:r>
      <w:r w:rsidRPr="00243812">
        <w:rPr>
          <w:rFonts w:ascii="Montserrat" w:hAnsi="Montserrat"/>
          <w:sz w:val="24"/>
        </w:rPr>
        <w:t>4.0</w:t>
      </w:r>
      <w:r w:rsidRPr="00243812">
        <w:rPr>
          <w:rFonts w:ascii="Montserrat" w:hAnsi="Montserrat"/>
          <w:sz w:val="24"/>
        </w:rPr>
        <w:tab/>
        <w:t>8.0</w:t>
      </w:r>
      <w:r w:rsidRPr="00243812">
        <w:rPr>
          <w:rFonts w:ascii="Montserrat" w:hAnsi="Montserrat"/>
          <w:sz w:val="24"/>
        </w:rPr>
        <w:tab/>
        <w:t>9.9</w:t>
      </w:r>
      <w:r w:rsidRPr="00243812">
        <w:rPr>
          <w:rFonts w:ascii="Montserrat" w:hAnsi="Montserrat"/>
          <w:sz w:val="24"/>
        </w:rPr>
        <w:tab/>
        <w:t>...</w:t>
      </w:r>
      <w:r w:rsidRPr="00243812">
        <w:rPr>
          <w:rFonts w:ascii="Montserrat" w:hAnsi="Montserrat"/>
          <w:sz w:val="24"/>
        </w:rPr>
        <w:tab/>
        <w:t>...</w:t>
      </w:r>
    </w:p>
    <w:p w14:paraId="4A9B1FBB" w14:textId="40BD966F" w:rsidR="004E739B" w:rsidRPr="00243812" w:rsidRDefault="00243812" w:rsidP="00F01A18">
      <w:pPr>
        <w:pStyle w:val="NoSpacing"/>
        <w:rPr>
          <w:rFonts w:ascii="Montserrat" w:hAnsi="Montserrat"/>
          <w:sz w:val="24"/>
        </w:rPr>
      </w:pPr>
      <w:r w:rsidRPr="00243812">
        <w:rPr>
          <w:rFonts w:ascii="Montserrat" w:hAnsi="Montserrat"/>
          <w:sz w:val="24"/>
        </w:rPr>
        <w:tab/>
        <w:t>03.0</w:t>
      </w:r>
      <w:r w:rsidRPr="00243812">
        <w:rPr>
          <w:rFonts w:ascii="Montserrat" w:hAnsi="Montserrat"/>
          <w:sz w:val="24"/>
        </w:rPr>
        <w:tab/>
        <w:t>HARD</w:t>
      </w:r>
      <w:r w:rsidR="006F60BF" w:rsidRPr="00243812">
        <w:rPr>
          <w:rFonts w:ascii="Montserrat" w:hAnsi="Montserrat"/>
          <w:sz w:val="24"/>
        </w:rPr>
        <w:tab/>
      </w:r>
      <w:r w:rsidRPr="00243812">
        <w:rPr>
          <w:rFonts w:ascii="Montserrat" w:hAnsi="Montserrat"/>
          <w:sz w:val="24"/>
        </w:rPr>
        <w:t>3.0</w:t>
      </w:r>
      <w:r w:rsidRPr="00243812">
        <w:rPr>
          <w:rFonts w:ascii="Montserrat" w:hAnsi="Montserrat"/>
          <w:sz w:val="24"/>
        </w:rPr>
        <w:tab/>
        <w:t>6.0</w:t>
      </w:r>
      <w:r w:rsidRPr="00243812">
        <w:rPr>
          <w:rFonts w:ascii="Montserrat" w:hAnsi="Montserrat"/>
          <w:sz w:val="24"/>
        </w:rPr>
        <w:tab/>
        <w:t>9.9</w:t>
      </w:r>
      <w:r w:rsidRPr="00243812">
        <w:rPr>
          <w:rFonts w:ascii="Montserrat" w:hAnsi="Montserrat"/>
          <w:sz w:val="24"/>
        </w:rPr>
        <w:tab/>
        <w:t>...</w:t>
      </w:r>
      <w:r w:rsidRPr="00243812">
        <w:rPr>
          <w:rFonts w:ascii="Montserrat" w:hAnsi="Montserrat"/>
          <w:sz w:val="24"/>
        </w:rPr>
        <w:tab/>
        <w:t>...</w:t>
      </w:r>
    </w:p>
    <w:p w14:paraId="3C1D2446" w14:textId="0E1174AE" w:rsidR="004E739B" w:rsidRPr="00243812" w:rsidRDefault="00243812" w:rsidP="00F01A18">
      <w:pPr>
        <w:pStyle w:val="NoSpacing"/>
        <w:rPr>
          <w:rFonts w:ascii="Montserrat" w:hAnsi="Montserrat"/>
          <w:sz w:val="24"/>
        </w:rPr>
      </w:pPr>
      <w:r w:rsidRPr="00243812">
        <w:rPr>
          <w:rFonts w:ascii="Montserrat" w:hAnsi="Montserrat"/>
          <w:sz w:val="24"/>
        </w:rPr>
        <w:tab/>
        <w:t>02.0</w:t>
      </w:r>
      <w:r w:rsidRPr="00243812">
        <w:rPr>
          <w:rFonts w:ascii="Montserrat" w:hAnsi="Montserrat"/>
          <w:sz w:val="24"/>
        </w:rPr>
        <w:tab/>
        <w:t>VERY HARD</w:t>
      </w:r>
      <w:r w:rsidR="006F60BF" w:rsidRPr="00243812">
        <w:rPr>
          <w:rFonts w:ascii="Montserrat" w:hAnsi="Montserrat"/>
          <w:sz w:val="24"/>
        </w:rPr>
        <w:tab/>
      </w:r>
      <w:r w:rsidRPr="00243812">
        <w:rPr>
          <w:rFonts w:ascii="Montserrat" w:hAnsi="Montserrat"/>
          <w:sz w:val="24"/>
        </w:rPr>
        <w:t>2.0</w:t>
      </w:r>
      <w:r w:rsidRPr="00243812">
        <w:rPr>
          <w:rFonts w:ascii="Montserrat" w:hAnsi="Montserrat"/>
          <w:sz w:val="24"/>
        </w:rPr>
        <w:tab/>
        <w:t>4.0</w:t>
      </w:r>
      <w:r w:rsidRPr="00243812">
        <w:rPr>
          <w:rFonts w:ascii="Montserrat" w:hAnsi="Montserrat"/>
          <w:sz w:val="24"/>
        </w:rPr>
        <w:tab/>
        <w:t>8.0</w:t>
      </w:r>
      <w:r w:rsidRPr="00243812">
        <w:rPr>
          <w:rFonts w:ascii="Montserrat" w:hAnsi="Montserrat"/>
          <w:sz w:val="24"/>
        </w:rPr>
        <w:tab/>
        <w:t>9.9</w:t>
      </w:r>
      <w:r w:rsidRPr="00243812">
        <w:rPr>
          <w:rFonts w:ascii="Montserrat" w:hAnsi="Montserrat"/>
          <w:sz w:val="24"/>
        </w:rPr>
        <w:tab/>
        <w:t>...</w:t>
      </w:r>
    </w:p>
    <w:p w14:paraId="45055504" w14:textId="4B5FAED7" w:rsidR="004E739B" w:rsidRPr="00243812" w:rsidRDefault="00243812" w:rsidP="00F01A18">
      <w:pPr>
        <w:pStyle w:val="NoSpacing"/>
        <w:rPr>
          <w:rFonts w:ascii="Montserrat" w:hAnsi="Montserrat"/>
          <w:sz w:val="24"/>
        </w:rPr>
      </w:pPr>
      <w:r w:rsidRPr="00243812">
        <w:rPr>
          <w:rFonts w:ascii="Montserrat" w:hAnsi="Montserrat"/>
          <w:sz w:val="24"/>
        </w:rPr>
        <w:tab/>
        <w:t>01.0</w:t>
      </w:r>
      <w:r w:rsidRPr="00243812">
        <w:rPr>
          <w:rFonts w:ascii="Montserrat" w:hAnsi="Montserrat"/>
          <w:sz w:val="24"/>
        </w:rPr>
        <w:tab/>
        <w:t>EXTREMELY HARD</w:t>
      </w:r>
      <w:r w:rsidR="006F60BF" w:rsidRPr="00243812">
        <w:rPr>
          <w:rFonts w:ascii="Montserrat" w:hAnsi="Montserrat"/>
          <w:sz w:val="24"/>
        </w:rPr>
        <w:tab/>
      </w:r>
      <w:r w:rsidRPr="00243812">
        <w:rPr>
          <w:rFonts w:ascii="Montserrat" w:hAnsi="Montserrat"/>
          <w:sz w:val="24"/>
        </w:rPr>
        <w:t>1.0</w:t>
      </w:r>
      <w:r w:rsidRPr="00243812">
        <w:rPr>
          <w:rFonts w:ascii="Montserrat" w:hAnsi="Montserrat"/>
          <w:sz w:val="24"/>
        </w:rPr>
        <w:tab/>
        <w:t>2.0</w:t>
      </w:r>
      <w:r w:rsidRPr="00243812">
        <w:rPr>
          <w:rFonts w:ascii="Montserrat" w:hAnsi="Montserrat"/>
          <w:sz w:val="24"/>
        </w:rPr>
        <w:tab/>
        <w:t>4.0</w:t>
      </w:r>
      <w:r w:rsidRPr="00243812">
        <w:rPr>
          <w:rFonts w:ascii="Montserrat" w:hAnsi="Montserrat"/>
          <w:sz w:val="24"/>
        </w:rPr>
        <w:tab/>
        <w:t>8.0</w:t>
      </w:r>
      <w:r w:rsidRPr="00243812">
        <w:rPr>
          <w:rFonts w:ascii="Montserrat" w:hAnsi="Montserrat"/>
          <w:sz w:val="24"/>
        </w:rPr>
        <w:tab/>
        <w:t>9.9</w:t>
      </w:r>
    </w:p>
    <w:p w14:paraId="789B4E25" w14:textId="77777777" w:rsidR="004E739B" w:rsidRPr="00243812" w:rsidRDefault="00243812" w:rsidP="00F01A18">
      <w:pPr>
        <w:pStyle w:val="NoSpacing"/>
        <w:rPr>
          <w:rFonts w:ascii="Montserrat" w:hAnsi="Montserrat"/>
          <w:sz w:val="24"/>
        </w:rPr>
      </w:pPr>
      <w:r w:rsidRPr="00243812">
        <w:rPr>
          <w:rFonts w:ascii="Montserrat" w:hAnsi="Montserrat"/>
          <w:sz w:val="24"/>
        </w:rPr>
        <w:tab/>
        <w:t>LESS</w:t>
      </w:r>
      <w:r w:rsidRPr="00243812">
        <w:rPr>
          <w:rFonts w:ascii="Montserrat" w:hAnsi="Montserrat"/>
          <w:sz w:val="24"/>
        </w:rPr>
        <w:tab/>
        <w:t>NEAR IMPOSSIBLE</w:t>
      </w:r>
    </w:p>
    <w:p w14:paraId="7911DD85" w14:textId="77777777" w:rsidR="004E739B" w:rsidRPr="00243812" w:rsidRDefault="004E739B" w:rsidP="00F01A18">
      <w:pPr>
        <w:pStyle w:val="NoSpacing"/>
        <w:rPr>
          <w:rFonts w:ascii="Montserrat" w:hAnsi="Montserrat"/>
          <w:sz w:val="24"/>
        </w:rPr>
      </w:pPr>
    </w:p>
    <w:p w14:paraId="3D6C2FBA"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RESOLUTION MECHANICS</w:t>
      </w:r>
    </w:p>
    <w:p w14:paraId="7A6FC883" w14:textId="6F4579B6" w:rsidR="004E739B" w:rsidRPr="00243812" w:rsidRDefault="00243812" w:rsidP="00F01A18">
      <w:pPr>
        <w:pStyle w:val="NoSpacing"/>
        <w:rPr>
          <w:rFonts w:ascii="Montserrat" w:hAnsi="Montserrat"/>
          <w:b/>
          <w:sz w:val="24"/>
        </w:rPr>
      </w:pPr>
      <w:r w:rsidRPr="00243812">
        <w:rPr>
          <w:rFonts w:ascii="Montserrat" w:hAnsi="Montserrat"/>
          <w:sz w:val="24"/>
        </w:rPr>
        <w:tab/>
        <w:t>Resolution; when details become clear.</w:t>
      </w:r>
      <w:r w:rsidR="006F60BF" w:rsidRPr="00243812">
        <w:rPr>
          <w:rFonts w:ascii="Montserrat" w:hAnsi="Montserrat"/>
          <w:sz w:val="24"/>
        </w:rPr>
        <w:t xml:space="preserve"> </w:t>
      </w:r>
      <w:r w:rsidRPr="00243812">
        <w:rPr>
          <w:rFonts w:ascii="Montserrat" w:hAnsi="Montserrat"/>
          <w:sz w:val="24"/>
        </w:rPr>
        <w:t>Obviously, that is what gamers want out of a game; for things to somehow go from being a bunch of numbers and factors to an exciting, or interesting scenario or event.</w:t>
      </w:r>
      <w:r w:rsidR="006F60BF" w:rsidRPr="00243812">
        <w:rPr>
          <w:rFonts w:ascii="Montserrat" w:hAnsi="Montserrat"/>
          <w:sz w:val="24"/>
        </w:rPr>
        <w:t xml:space="preserve"> </w:t>
      </w:r>
      <w:r w:rsidRPr="00243812">
        <w:rPr>
          <w:rFonts w:ascii="Montserrat" w:hAnsi="Montserrat"/>
          <w:sz w:val="24"/>
        </w:rPr>
        <w:t>This is also what authors and readers want out of a story.</w:t>
      </w:r>
      <w:r w:rsidR="006F60BF" w:rsidRPr="00243812">
        <w:rPr>
          <w:rFonts w:ascii="Montserrat" w:hAnsi="Montserrat"/>
          <w:sz w:val="24"/>
        </w:rPr>
        <w:t xml:space="preserve"> </w:t>
      </w:r>
      <w:r w:rsidRPr="00243812">
        <w:rPr>
          <w:rFonts w:ascii="Montserrat" w:hAnsi="Montserrat"/>
          <w:sz w:val="24"/>
        </w:rPr>
        <w:t>The only question here is how to accomplish that.</w:t>
      </w:r>
      <w:r w:rsidR="006F60BF" w:rsidRPr="00243812">
        <w:rPr>
          <w:rFonts w:ascii="Montserrat" w:hAnsi="Montserrat"/>
          <w:sz w:val="24"/>
        </w:rPr>
        <w:t xml:space="preserve"> </w:t>
      </w:r>
      <w:r w:rsidRPr="00243812">
        <w:rPr>
          <w:rFonts w:ascii="Montserrat" w:hAnsi="Montserrat"/>
          <w:sz w:val="24"/>
        </w:rPr>
        <w:t>RESOLUTION MECHANICS describe how to resolve certain situations likely to occur in a game.</w:t>
      </w:r>
      <w:r w:rsidR="006F60BF" w:rsidRPr="00243812">
        <w:rPr>
          <w:rFonts w:ascii="Montserrat" w:hAnsi="Montserrat"/>
          <w:sz w:val="24"/>
        </w:rPr>
        <w:t xml:space="preserve"> </w:t>
      </w:r>
      <w:r w:rsidRPr="00243812">
        <w:rPr>
          <w:rFonts w:ascii="Montserrat" w:hAnsi="Montserrat"/>
          <w:sz w:val="24"/>
        </w:rPr>
        <w:t>The primary feature of this is the effect.</w:t>
      </w:r>
    </w:p>
    <w:p w14:paraId="2D6C308B" w14:textId="77777777" w:rsidR="004E739B" w:rsidRPr="00243812" w:rsidRDefault="004E739B" w:rsidP="00F01A18">
      <w:pPr>
        <w:pStyle w:val="NoSpacing"/>
        <w:rPr>
          <w:rFonts w:ascii="Montserrat" w:hAnsi="Montserrat"/>
          <w:sz w:val="24"/>
        </w:rPr>
      </w:pPr>
    </w:p>
    <w:p w14:paraId="2A8F0E27" w14:textId="77777777" w:rsidR="004E739B" w:rsidRPr="00243812" w:rsidRDefault="00243812" w:rsidP="00F01A18">
      <w:pPr>
        <w:pStyle w:val="NoSpacing"/>
        <w:rPr>
          <w:rFonts w:ascii="Montserrat" w:hAnsi="Montserrat"/>
          <w:sz w:val="24"/>
        </w:rPr>
      </w:pPr>
      <w:r w:rsidRPr="00243812">
        <w:rPr>
          <w:rFonts w:ascii="Montserrat" w:hAnsi="Montserrat"/>
          <w:sz w:val="24"/>
        </w:rPr>
        <w:tab/>
        <w:t>EFFECTS</w:t>
      </w:r>
    </w:p>
    <w:p w14:paraId="4D1EB6D9" w14:textId="62222CF9" w:rsidR="004E739B" w:rsidRPr="00243812" w:rsidRDefault="00243812" w:rsidP="00F01A18">
      <w:pPr>
        <w:pStyle w:val="NoSpacing"/>
        <w:rPr>
          <w:rFonts w:ascii="Montserrat" w:hAnsi="Montserrat"/>
          <w:sz w:val="24"/>
        </w:rPr>
      </w:pPr>
      <w:r w:rsidRPr="00243812">
        <w:rPr>
          <w:rFonts w:ascii="Montserrat" w:hAnsi="Montserrat"/>
          <w:sz w:val="24"/>
        </w:rPr>
        <w:tab/>
        <w:t>The result of any action, test, contest, or feat.</w:t>
      </w:r>
      <w:r w:rsidR="006F60BF" w:rsidRPr="00243812">
        <w:rPr>
          <w:rFonts w:ascii="Montserrat" w:hAnsi="Montserrat"/>
          <w:sz w:val="24"/>
        </w:rPr>
        <w:t xml:space="preserve"> </w:t>
      </w:r>
      <w:r w:rsidRPr="00243812">
        <w:rPr>
          <w:rFonts w:ascii="Montserrat" w:hAnsi="Montserrat"/>
          <w:sz w:val="24"/>
        </w:rPr>
        <w:t>An effect is the implicit concequence of the use of any ability.</w:t>
      </w:r>
      <w:r w:rsidR="006F60BF" w:rsidRPr="00243812">
        <w:rPr>
          <w:rFonts w:ascii="Montserrat" w:hAnsi="Montserrat"/>
          <w:sz w:val="24"/>
        </w:rPr>
        <w:t xml:space="preserve"> </w:t>
      </w:r>
      <w:r w:rsidRPr="00243812">
        <w:rPr>
          <w:rFonts w:ascii="Montserrat" w:hAnsi="Montserrat"/>
          <w:sz w:val="24"/>
        </w:rPr>
        <w:t>It is the arena of the GM to make decisions about how the effect is translated into the story.</w:t>
      </w:r>
      <w:r w:rsidR="006F60BF" w:rsidRPr="00243812">
        <w:rPr>
          <w:rFonts w:ascii="Montserrat" w:hAnsi="Montserrat"/>
          <w:sz w:val="24"/>
        </w:rPr>
        <w:t xml:space="preserve"> </w:t>
      </w:r>
      <w:r w:rsidRPr="00243812">
        <w:rPr>
          <w:rFonts w:ascii="Montserrat" w:hAnsi="Montserrat"/>
          <w:sz w:val="24"/>
        </w:rPr>
        <w:t>In the game, there are direct results in the resolution, but the imagination of its discription is the key to everyone's enjoyment of the game.</w:t>
      </w:r>
      <w:r w:rsidR="006F60BF" w:rsidRPr="00243812">
        <w:rPr>
          <w:rFonts w:ascii="Montserrat" w:hAnsi="Montserrat"/>
          <w:sz w:val="24"/>
        </w:rPr>
        <w:t xml:space="preserve"> </w:t>
      </w:r>
      <w:r w:rsidRPr="00243812">
        <w:rPr>
          <w:rFonts w:ascii="Montserrat" w:hAnsi="Montserrat"/>
          <w:sz w:val="24"/>
        </w:rPr>
        <w:t>Certainly, some extra enjoyment can be acquired from the success of characters' feats, as they give a bonus to the effects themselves.</w:t>
      </w:r>
    </w:p>
    <w:p w14:paraId="2E598404" w14:textId="77777777" w:rsidR="004E739B" w:rsidRPr="00243812" w:rsidRDefault="004E739B" w:rsidP="00F01A18">
      <w:pPr>
        <w:pStyle w:val="NoSpacing"/>
        <w:rPr>
          <w:rFonts w:ascii="Montserrat" w:hAnsi="Montserrat"/>
          <w:sz w:val="24"/>
        </w:rPr>
      </w:pPr>
    </w:p>
    <w:p w14:paraId="3B2A577C" w14:textId="77777777" w:rsidR="004E739B" w:rsidRPr="00243812" w:rsidRDefault="00243812" w:rsidP="00F01A18">
      <w:pPr>
        <w:pStyle w:val="NoSpacing"/>
        <w:rPr>
          <w:rFonts w:ascii="Montserrat" w:hAnsi="Montserrat"/>
          <w:sz w:val="24"/>
        </w:rPr>
      </w:pPr>
      <w:r w:rsidRPr="00243812">
        <w:rPr>
          <w:rFonts w:ascii="Montserrat" w:hAnsi="Montserrat"/>
          <w:sz w:val="24"/>
        </w:rPr>
        <w:tab/>
        <w:t>EFFECT BONUS</w:t>
      </w:r>
    </w:p>
    <w:p w14:paraId="626AF534" w14:textId="51D5DB4C" w:rsidR="004E739B" w:rsidRPr="00243812" w:rsidRDefault="00243812" w:rsidP="00F01A18">
      <w:pPr>
        <w:pStyle w:val="NoSpacing"/>
        <w:rPr>
          <w:rFonts w:ascii="Montserrat" w:hAnsi="Montserrat"/>
          <w:sz w:val="24"/>
        </w:rPr>
      </w:pPr>
      <w:r w:rsidRPr="00243812">
        <w:rPr>
          <w:rFonts w:ascii="Montserrat" w:hAnsi="Montserrat"/>
          <w:sz w:val="24"/>
        </w:rPr>
        <w:tab/>
        <w:t>In any resolution, the character or GM will attempt to roll under the applicable attribute rating of the applicable ability.</w:t>
      </w:r>
      <w:r w:rsidR="006F60BF" w:rsidRPr="00243812">
        <w:rPr>
          <w:rFonts w:ascii="Montserrat" w:hAnsi="Montserrat"/>
          <w:sz w:val="24"/>
        </w:rPr>
        <w:t xml:space="preserve"> </w:t>
      </w:r>
      <w:r w:rsidRPr="00243812">
        <w:rPr>
          <w:rFonts w:ascii="Montserrat" w:hAnsi="Montserrat"/>
          <w:sz w:val="24"/>
        </w:rPr>
        <w:t>The amount by which he rolls under is what is known as an effect bonus.</w:t>
      </w:r>
      <w:r w:rsidR="006F60BF" w:rsidRPr="00243812">
        <w:rPr>
          <w:rFonts w:ascii="Montserrat" w:hAnsi="Montserrat"/>
          <w:sz w:val="24"/>
        </w:rPr>
        <w:t xml:space="preserve"> </w:t>
      </w:r>
      <w:r w:rsidRPr="00243812">
        <w:rPr>
          <w:rFonts w:ascii="Montserrat" w:hAnsi="Montserrat"/>
          <w:sz w:val="24"/>
        </w:rPr>
        <w:t>The roll is based off of ten and a tenths dice, but the bonus is worth ten times the result, thus always being a whole number between one and ninety-eight.</w:t>
      </w:r>
      <w:r w:rsidR="006F60BF" w:rsidRPr="00243812">
        <w:rPr>
          <w:rFonts w:ascii="Montserrat" w:hAnsi="Montserrat"/>
          <w:sz w:val="24"/>
        </w:rPr>
        <w:t xml:space="preserve"> </w:t>
      </w:r>
      <w:r w:rsidRPr="00243812">
        <w:rPr>
          <w:rFonts w:ascii="Montserrat" w:hAnsi="Montserrat"/>
          <w:sz w:val="24"/>
        </w:rPr>
        <w:t>This bonus is what modifies the significance of the effects of an ability as it improves.</w:t>
      </w:r>
      <w:r w:rsidR="006F60BF" w:rsidRPr="00243812">
        <w:rPr>
          <w:rFonts w:ascii="Montserrat" w:hAnsi="Montserrat"/>
          <w:sz w:val="24"/>
        </w:rPr>
        <w:t xml:space="preserve"> </w:t>
      </w:r>
      <w:r w:rsidRPr="00243812">
        <w:rPr>
          <w:rFonts w:ascii="Montserrat" w:hAnsi="Montserrat"/>
          <w:sz w:val="24"/>
        </w:rPr>
        <w:t>It can be used to establish difficulties, movement rates, attacks, defenses, damage, spell effects, and other things as they come up and effect the game.</w:t>
      </w:r>
      <w:r w:rsidR="006F60BF" w:rsidRPr="00243812">
        <w:rPr>
          <w:rFonts w:ascii="Montserrat" w:hAnsi="Montserrat"/>
          <w:sz w:val="24"/>
        </w:rPr>
        <w:t xml:space="preserve"> </w:t>
      </w:r>
    </w:p>
    <w:p w14:paraId="3C4DBED5" w14:textId="51C25D05" w:rsidR="004E739B" w:rsidRPr="00243812" w:rsidRDefault="006F60BF" w:rsidP="00F01A18">
      <w:pPr>
        <w:pStyle w:val="NoSpacing"/>
        <w:rPr>
          <w:rFonts w:ascii="Montserrat" w:hAnsi="Montserrat"/>
          <w:sz w:val="24"/>
        </w:rPr>
      </w:pPr>
      <w:r w:rsidRPr="00243812">
        <w:rPr>
          <w:rFonts w:ascii="Montserrat" w:hAnsi="Montserrat"/>
          <w:sz w:val="24"/>
        </w:rPr>
        <w:tab/>
        <w:t>The bonus applies to the direct effects of the given roll. An initiative test at the beginning of combat to determine the number of attacks you may have in that combat each round. Damage from an attack is based on the success roll of that attack. Reletive health is tested at the beginning of the game, or as the GM sees fit, to determine current health levels; and so on.</w:t>
      </w:r>
    </w:p>
    <w:p w14:paraId="0D9EBD49" w14:textId="09A2DB17" w:rsidR="004E739B" w:rsidRPr="00243812" w:rsidRDefault="006F60BF" w:rsidP="00F01A18">
      <w:pPr>
        <w:pStyle w:val="NoSpacing"/>
        <w:rPr>
          <w:rFonts w:ascii="Montserrat" w:hAnsi="Montserrat"/>
          <w:sz w:val="24"/>
        </w:rPr>
      </w:pPr>
      <w:r w:rsidRPr="00243812">
        <w:rPr>
          <w:rFonts w:ascii="Montserrat" w:hAnsi="Montserrat"/>
          <w:sz w:val="24"/>
        </w:rPr>
        <w:tab/>
        <w:t>Other things which are produced effects are sometimes used long after the fact to generate an effect. Power is such an effect. The power of a spell, the standing power of a psionic ability, the power of an explosive or a standing weapon bonus. Also, the effect and bonus are reletive to the level of mastery applicable. An adept rolling for initiative based on novice level techniques will have a far greater effect bonus to number of attacks applicable only to attacks of that complexity. This indicates the difficulty of defense required of his opponants to defeat those attacks. If the adept based his initiative on adept level of attack, the attack would be more complicated and both take more time to execute and be far more difficult to defend against.</w:t>
      </w:r>
    </w:p>
    <w:p w14:paraId="1DD04D13" w14:textId="77777777" w:rsidR="004E739B" w:rsidRPr="00243812" w:rsidRDefault="004E739B" w:rsidP="00F01A18">
      <w:pPr>
        <w:pStyle w:val="NoSpacing"/>
        <w:rPr>
          <w:rFonts w:ascii="Montserrat" w:hAnsi="Montserrat"/>
          <w:sz w:val="24"/>
        </w:rPr>
      </w:pPr>
    </w:p>
    <w:p w14:paraId="5B29842E" w14:textId="77777777" w:rsidR="004E739B" w:rsidRPr="00243812" w:rsidRDefault="00243812" w:rsidP="00F01A18">
      <w:pPr>
        <w:pStyle w:val="NoSpacing"/>
        <w:rPr>
          <w:rFonts w:ascii="Montserrat" w:hAnsi="Montserrat"/>
          <w:sz w:val="24"/>
        </w:rPr>
      </w:pPr>
      <w:r w:rsidRPr="00243812">
        <w:rPr>
          <w:rFonts w:ascii="Montserrat" w:hAnsi="Montserrat"/>
          <w:sz w:val="24"/>
        </w:rPr>
        <w:tab/>
        <w:t>TEST</w:t>
      </w:r>
    </w:p>
    <w:p w14:paraId="62C0ADFA" w14:textId="08C8E7B6" w:rsidR="004E739B" w:rsidRPr="00243812" w:rsidRDefault="00243812" w:rsidP="00F01A18">
      <w:pPr>
        <w:pStyle w:val="NoSpacing"/>
        <w:rPr>
          <w:rFonts w:ascii="Montserrat" w:hAnsi="Montserrat"/>
          <w:b/>
          <w:sz w:val="24"/>
        </w:rPr>
      </w:pPr>
      <w:r w:rsidRPr="00243812">
        <w:rPr>
          <w:rFonts w:ascii="Montserrat" w:hAnsi="Montserrat"/>
          <w:sz w:val="24"/>
        </w:rPr>
        <w:tab/>
        <w:t>A TEST is any attempt to do something with regard to yourself, or your own abilities.</w:t>
      </w:r>
      <w:r w:rsidR="006F60BF" w:rsidRPr="00243812">
        <w:rPr>
          <w:rFonts w:ascii="Montserrat" w:hAnsi="Montserrat"/>
          <w:sz w:val="24"/>
        </w:rPr>
        <w:t xml:space="preserve"> </w:t>
      </w:r>
      <w:r w:rsidRPr="00243812">
        <w:rPr>
          <w:rFonts w:ascii="Montserrat" w:hAnsi="Montserrat"/>
          <w:sz w:val="24"/>
        </w:rPr>
        <w:t>To perceive something, to remember something, to create a work of art, to establish a factor about oneself, etc.</w:t>
      </w:r>
    </w:p>
    <w:p w14:paraId="14DF44C9" w14:textId="77777777" w:rsidR="004E739B" w:rsidRPr="00243812" w:rsidRDefault="004E739B" w:rsidP="00F01A18">
      <w:pPr>
        <w:pStyle w:val="NoSpacing"/>
        <w:rPr>
          <w:rFonts w:ascii="Montserrat" w:hAnsi="Montserrat"/>
          <w:sz w:val="24"/>
        </w:rPr>
      </w:pPr>
    </w:p>
    <w:p w14:paraId="545E9B40" w14:textId="77777777" w:rsidR="004E739B" w:rsidRPr="00243812" w:rsidRDefault="00243812" w:rsidP="00F01A18">
      <w:pPr>
        <w:pStyle w:val="NoSpacing"/>
        <w:rPr>
          <w:rFonts w:ascii="Montserrat" w:hAnsi="Montserrat"/>
          <w:sz w:val="24"/>
        </w:rPr>
      </w:pPr>
      <w:r w:rsidRPr="00243812">
        <w:rPr>
          <w:rFonts w:ascii="Montserrat" w:hAnsi="Montserrat"/>
          <w:sz w:val="24"/>
        </w:rPr>
        <w:tab/>
        <w:t>CONTEST</w:t>
      </w:r>
    </w:p>
    <w:p w14:paraId="4C76C3FC" w14:textId="64C91DD2" w:rsidR="004E739B" w:rsidRPr="00243812" w:rsidRDefault="00243812" w:rsidP="00F01A18">
      <w:pPr>
        <w:pStyle w:val="NoSpacing"/>
        <w:rPr>
          <w:rFonts w:ascii="Montserrat" w:hAnsi="Montserrat"/>
          <w:b/>
          <w:sz w:val="24"/>
        </w:rPr>
      </w:pPr>
      <w:r w:rsidRPr="00243812">
        <w:rPr>
          <w:rFonts w:ascii="Montserrat" w:hAnsi="Montserrat"/>
          <w:sz w:val="24"/>
        </w:rPr>
        <w:tab/>
        <w:t>A CONTEST is any attempt to assert oneself against another.</w:t>
      </w:r>
      <w:r w:rsidR="006F60BF" w:rsidRPr="00243812">
        <w:rPr>
          <w:rFonts w:ascii="Montserrat" w:hAnsi="Montserrat"/>
          <w:sz w:val="24"/>
        </w:rPr>
        <w:t xml:space="preserve"> </w:t>
      </w:r>
      <w:r w:rsidRPr="00243812">
        <w:rPr>
          <w:rFonts w:ascii="Montserrat" w:hAnsi="Montserrat"/>
          <w:sz w:val="24"/>
        </w:rPr>
        <w:t>A contest includes all combat, competition, or activity where your actions will be opposed or resisted by those of another.</w:t>
      </w:r>
      <w:r w:rsidR="006F60BF" w:rsidRPr="00243812">
        <w:rPr>
          <w:rFonts w:ascii="Montserrat" w:hAnsi="Montserrat"/>
          <w:sz w:val="24"/>
        </w:rPr>
        <w:t xml:space="preserve"> </w:t>
      </w:r>
      <w:r w:rsidRPr="00243812">
        <w:rPr>
          <w:rFonts w:ascii="Montserrat" w:hAnsi="Montserrat"/>
          <w:sz w:val="24"/>
        </w:rPr>
        <w:t>In a contest the objective is to succeed better than your opponant.</w:t>
      </w:r>
      <w:r w:rsidR="006F60BF" w:rsidRPr="00243812">
        <w:rPr>
          <w:rFonts w:ascii="Montserrat" w:hAnsi="Montserrat"/>
          <w:sz w:val="24"/>
        </w:rPr>
        <w:t xml:space="preserve"> </w:t>
      </w:r>
      <w:r w:rsidRPr="00243812">
        <w:rPr>
          <w:rFonts w:ascii="Montserrat" w:hAnsi="Montserrat"/>
          <w:sz w:val="24"/>
        </w:rPr>
        <w:t>It is important not to confuse a contest with a simultaneous attack.</w:t>
      </w:r>
      <w:r w:rsidR="006F60BF" w:rsidRPr="00243812">
        <w:rPr>
          <w:rFonts w:ascii="Montserrat" w:hAnsi="Montserrat"/>
          <w:sz w:val="24"/>
        </w:rPr>
        <w:t xml:space="preserve"> </w:t>
      </w:r>
      <w:r w:rsidRPr="00243812">
        <w:rPr>
          <w:rFonts w:ascii="Montserrat" w:hAnsi="Montserrat"/>
          <w:sz w:val="24"/>
        </w:rPr>
        <w:t>A contest is where the action is resisted.</w:t>
      </w:r>
      <w:r w:rsidR="006F60BF" w:rsidRPr="00243812">
        <w:rPr>
          <w:rFonts w:ascii="Montserrat" w:hAnsi="Montserrat"/>
          <w:sz w:val="24"/>
        </w:rPr>
        <w:t xml:space="preserve"> </w:t>
      </w:r>
      <w:r w:rsidRPr="00243812">
        <w:rPr>
          <w:rFonts w:ascii="Montserrat" w:hAnsi="Montserrat"/>
          <w:sz w:val="24"/>
        </w:rPr>
        <w:t>If both opponants are striking to injure, then neither is defending and both take a blow unresisted.</w:t>
      </w:r>
      <w:r w:rsidR="006F60BF" w:rsidRPr="00243812">
        <w:rPr>
          <w:rFonts w:ascii="Montserrat" w:hAnsi="Montserrat"/>
          <w:sz w:val="24"/>
        </w:rPr>
        <w:t xml:space="preserve"> </w:t>
      </w:r>
      <w:r w:rsidRPr="00243812">
        <w:rPr>
          <w:rFonts w:ascii="Montserrat" w:hAnsi="Montserrat"/>
          <w:sz w:val="24"/>
        </w:rPr>
        <w:t>An attack must be met with a defense, at least an evasion of some sort.</w:t>
      </w:r>
      <w:r w:rsidR="006F60BF" w:rsidRPr="00243812">
        <w:rPr>
          <w:rFonts w:ascii="Montserrat" w:hAnsi="Montserrat"/>
          <w:sz w:val="24"/>
        </w:rPr>
        <w:t xml:space="preserve"> </w:t>
      </w:r>
      <w:r w:rsidRPr="00243812">
        <w:rPr>
          <w:rFonts w:ascii="Montserrat" w:hAnsi="Montserrat"/>
          <w:sz w:val="24"/>
        </w:rPr>
        <w:t>Contests may include trickery, such as a feint.</w:t>
      </w:r>
      <w:r w:rsidR="006F60BF" w:rsidRPr="00243812">
        <w:rPr>
          <w:rFonts w:ascii="Montserrat" w:hAnsi="Montserrat"/>
          <w:sz w:val="24"/>
        </w:rPr>
        <w:t xml:space="preserve"> </w:t>
      </w:r>
      <w:r w:rsidRPr="00243812">
        <w:rPr>
          <w:rFonts w:ascii="Montserrat" w:hAnsi="Montserrat"/>
          <w:sz w:val="24"/>
        </w:rPr>
        <w:t>If a feint attack defeats the success of the opponant's defensive maneuver, then he gets to apply his excess success to an actual hit.</w:t>
      </w:r>
      <w:r w:rsidR="006F60BF" w:rsidRPr="00243812">
        <w:rPr>
          <w:rFonts w:ascii="Montserrat" w:hAnsi="Montserrat"/>
          <w:sz w:val="24"/>
        </w:rPr>
        <w:t xml:space="preserve"> </w:t>
      </w:r>
      <w:r w:rsidRPr="00243812">
        <w:rPr>
          <w:rFonts w:ascii="Montserrat" w:hAnsi="Montserrat"/>
          <w:sz w:val="24"/>
        </w:rPr>
        <w:t>And so on.</w:t>
      </w:r>
    </w:p>
    <w:p w14:paraId="03497D4E" w14:textId="77777777" w:rsidR="004E739B" w:rsidRPr="00243812" w:rsidRDefault="004E739B" w:rsidP="00F01A18">
      <w:pPr>
        <w:pStyle w:val="NoSpacing"/>
        <w:rPr>
          <w:rFonts w:ascii="Montserrat" w:hAnsi="Montserrat"/>
          <w:sz w:val="24"/>
        </w:rPr>
      </w:pPr>
    </w:p>
    <w:p w14:paraId="3558DC3F"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FEAT</w:t>
      </w:r>
    </w:p>
    <w:p w14:paraId="2D063E99" w14:textId="70073238" w:rsidR="004E739B" w:rsidRPr="00243812" w:rsidRDefault="00243812" w:rsidP="00F01A18">
      <w:pPr>
        <w:pStyle w:val="NoSpacing"/>
        <w:rPr>
          <w:rFonts w:ascii="Montserrat" w:hAnsi="Montserrat"/>
          <w:b/>
          <w:sz w:val="24"/>
        </w:rPr>
      </w:pPr>
      <w:r w:rsidRPr="00243812">
        <w:rPr>
          <w:rFonts w:ascii="Montserrat" w:hAnsi="Montserrat"/>
          <w:sz w:val="24"/>
        </w:rPr>
        <w:tab/>
        <w:t>The FEAT is any attempt to change the factors present in the environment.</w:t>
      </w:r>
      <w:r w:rsidR="006F60BF" w:rsidRPr="00243812">
        <w:rPr>
          <w:rFonts w:ascii="Montserrat" w:hAnsi="Montserrat"/>
          <w:sz w:val="24"/>
        </w:rPr>
        <w:t xml:space="preserve"> </w:t>
      </w:r>
      <w:r w:rsidRPr="00243812">
        <w:rPr>
          <w:rFonts w:ascii="Montserrat" w:hAnsi="Montserrat"/>
          <w:sz w:val="24"/>
        </w:rPr>
        <w:t>You against nature.</w:t>
      </w:r>
      <w:r w:rsidR="006F60BF" w:rsidRPr="00243812">
        <w:rPr>
          <w:rFonts w:ascii="Montserrat" w:hAnsi="Montserrat"/>
          <w:sz w:val="24"/>
        </w:rPr>
        <w:t xml:space="preserve"> </w:t>
      </w:r>
      <w:r w:rsidRPr="00243812">
        <w:rPr>
          <w:rFonts w:ascii="Montserrat" w:hAnsi="Montserrat"/>
          <w:sz w:val="24"/>
        </w:rPr>
        <w:t>In order to succeed, you first have to succeed at your attempt, then your bonus on the success must overcome the value of natural resistance for the success to get you anywhere.</w:t>
      </w:r>
      <w:r w:rsidR="006F60BF" w:rsidRPr="00243812">
        <w:rPr>
          <w:rFonts w:ascii="Montserrat" w:hAnsi="Montserrat"/>
          <w:sz w:val="24"/>
        </w:rPr>
        <w:t xml:space="preserve"> </w:t>
      </w:r>
      <w:r w:rsidRPr="00243812">
        <w:rPr>
          <w:rFonts w:ascii="Montserrat" w:hAnsi="Montserrat"/>
          <w:sz w:val="24"/>
        </w:rPr>
        <w:t>If the success is insufficient, then there is no effect.</w:t>
      </w:r>
      <w:r w:rsidR="006F60BF" w:rsidRPr="00243812">
        <w:rPr>
          <w:rFonts w:ascii="Montserrat" w:hAnsi="Montserrat"/>
          <w:sz w:val="24"/>
        </w:rPr>
        <w:t xml:space="preserve"> </w:t>
      </w:r>
      <w:r w:rsidRPr="00243812">
        <w:rPr>
          <w:rFonts w:ascii="Montserrat" w:hAnsi="Montserrat"/>
          <w:sz w:val="24"/>
        </w:rPr>
        <w:t>Feats are the actions most limited by a character's realm status.</w:t>
      </w:r>
      <w:r w:rsidR="006F60BF" w:rsidRPr="00243812">
        <w:rPr>
          <w:rFonts w:ascii="Montserrat" w:hAnsi="Montserrat"/>
          <w:sz w:val="24"/>
        </w:rPr>
        <w:t xml:space="preserve"> </w:t>
      </w:r>
      <w:r w:rsidRPr="00243812">
        <w:rPr>
          <w:rFonts w:ascii="Montserrat" w:hAnsi="Montserrat"/>
          <w:sz w:val="24"/>
        </w:rPr>
        <w:t>Feats which go against that status will be the most frustrating and unsuccessful, most of the time.</w:t>
      </w:r>
      <w:r w:rsidR="006F60BF" w:rsidRPr="00243812">
        <w:rPr>
          <w:rFonts w:ascii="Montserrat" w:hAnsi="Montserrat"/>
          <w:sz w:val="24"/>
        </w:rPr>
        <w:t xml:space="preserve"> </w:t>
      </w:r>
    </w:p>
    <w:p w14:paraId="639C38AA" w14:textId="77777777" w:rsidR="004E739B" w:rsidRPr="00243812" w:rsidRDefault="004E739B" w:rsidP="00F01A18">
      <w:pPr>
        <w:pStyle w:val="NoSpacing"/>
        <w:rPr>
          <w:rFonts w:ascii="Montserrat" w:hAnsi="Montserrat"/>
          <w:sz w:val="24"/>
        </w:rPr>
      </w:pPr>
    </w:p>
    <w:p w14:paraId="7B36BDBA" w14:textId="77777777" w:rsidR="004E739B" w:rsidRPr="00243812" w:rsidRDefault="00243812" w:rsidP="00F01A18">
      <w:pPr>
        <w:pStyle w:val="NoSpacing"/>
        <w:rPr>
          <w:rFonts w:ascii="Montserrat" w:hAnsi="Montserrat"/>
          <w:sz w:val="24"/>
        </w:rPr>
      </w:pPr>
      <w:r w:rsidRPr="00243812">
        <w:rPr>
          <w:rFonts w:ascii="Montserrat" w:hAnsi="Montserrat"/>
          <w:sz w:val="24"/>
        </w:rPr>
        <w:tab/>
        <w:t>CRITICAL/NONCRITICAL</w:t>
      </w:r>
    </w:p>
    <w:p w14:paraId="7E197EF4" w14:textId="0476735F" w:rsidR="004E739B" w:rsidRPr="00243812" w:rsidRDefault="00243812" w:rsidP="00F01A18">
      <w:pPr>
        <w:pStyle w:val="NoSpacing"/>
        <w:rPr>
          <w:rFonts w:ascii="Montserrat" w:hAnsi="Montserrat"/>
          <w:b/>
          <w:sz w:val="24"/>
        </w:rPr>
      </w:pPr>
      <w:r w:rsidRPr="00243812">
        <w:rPr>
          <w:rFonts w:ascii="Montserrat" w:hAnsi="Montserrat"/>
          <w:sz w:val="24"/>
        </w:rPr>
        <w:tab/>
        <w:t>An important distinction to be made at the start is the distinction of critical and non critical situations.</w:t>
      </w:r>
      <w:r w:rsidR="006F60BF" w:rsidRPr="00243812">
        <w:rPr>
          <w:rFonts w:ascii="Montserrat" w:hAnsi="Montserrat"/>
          <w:sz w:val="24"/>
        </w:rPr>
        <w:t xml:space="preserve"> </w:t>
      </w:r>
      <w:r w:rsidRPr="00243812">
        <w:rPr>
          <w:rFonts w:ascii="Montserrat" w:hAnsi="Montserrat"/>
          <w:sz w:val="24"/>
        </w:rPr>
        <w:t>In non critical situations characters need only roll against the default difficulty table for performing feats.</w:t>
      </w:r>
      <w:r w:rsidR="006F60BF" w:rsidRPr="00243812">
        <w:rPr>
          <w:rFonts w:ascii="Montserrat" w:hAnsi="Montserrat"/>
          <w:sz w:val="24"/>
        </w:rPr>
        <w:t xml:space="preserve"> </w:t>
      </w:r>
      <w:r w:rsidRPr="00243812">
        <w:rPr>
          <w:rFonts w:ascii="Montserrat" w:hAnsi="Montserrat"/>
          <w:sz w:val="24"/>
        </w:rPr>
        <w:t>A non critical situation is one in which the outcome has no impact on the way things stand.</w:t>
      </w:r>
      <w:r w:rsidR="006F60BF" w:rsidRPr="00243812">
        <w:rPr>
          <w:rFonts w:ascii="Montserrat" w:hAnsi="Montserrat"/>
          <w:sz w:val="24"/>
        </w:rPr>
        <w:t xml:space="preserve"> </w:t>
      </w:r>
      <w:r w:rsidRPr="00243812">
        <w:rPr>
          <w:rFonts w:ascii="Montserrat" w:hAnsi="Montserrat"/>
          <w:sz w:val="24"/>
        </w:rPr>
        <w:t>For example, climbing a rock pile, running, jumping, swimming, or such things done in a situation where there is no pressure, or threat of danger is considered non critical.</w:t>
      </w:r>
      <w:r w:rsidR="006F60BF" w:rsidRPr="00243812">
        <w:rPr>
          <w:rFonts w:ascii="Montserrat" w:hAnsi="Montserrat"/>
          <w:sz w:val="24"/>
        </w:rPr>
        <w:t xml:space="preserve"> </w:t>
      </w:r>
      <w:r w:rsidRPr="00243812">
        <w:rPr>
          <w:rFonts w:ascii="Montserrat" w:hAnsi="Montserrat"/>
          <w:sz w:val="24"/>
        </w:rPr>
        <w:t>Creating an artwork that will be entered in a contest, compeating in a sport, recovering from a fumble, or attempting a feat that will significantly change the environment is considered critical, and the character must roll under his or her ability to succeed.</w:t>
      </w:r>
    </w:p>
    <w:p w14:paraId="3328568B" w14:textId="77777777" w:rsidR="004E739B" w:rsidRPr="00243812" w:rsidRDefault="004E739B" w:rsidP="00F01A18">
      <w:pPr>
        <w:pStyle w:val="NoSpacing"/>
        <w:rPr>
          <w:rFonts w:ascii="Montserrat" w:hAnsi="Montserrat"/>
          <w:sz w:val="24"/>
        </w:rPr>
      </w:pPr>
    </w:p>
    <w:p w14:paraId="2D8CEEBC" w14:textId="77777777" w:rsidR="004E739B" w:rsidRPr="00243812" w:rsidRDefault="00243812" w:rsidP="00F01A18">
      <w:pPr>
        <w:pStyle w:val="NoSpacing"/>
        <w:rPr>
          <w:rFonts w:ascii="Montserrat" w:hAnsi="Montserrat"/>
          <w:sz w:val="24"/>
        </w:rPr>
      </w:pPr>
      <w:r w:rsidRPr="00243812">
        <w:rPr>
          <w:rFonts w:ascii="Montserrat" w:hAnsi="Montserrat"/>
          <w:sz w:val="24"/>
        </w:rPr>
        <w:tab/>
        <w:t>HEALTH</w:t>
      </w:r>
    </w:p>
    <w:p w14:paraId="12AF6CC7" w14:textId="06C98449" w:rsidR="004E739B" w:rsidRPr="00243812" w:rsidRDefault="00243812" w:rsidP="00F01A18">
      <w:pPr>
        <w:pStyle w:val="NoSpacing"/>
        <w:rPr>
          <w:rFonts w:ascii="Montserrat" w:hAnsi="Montserrat"/>
          <w:sz w:val="24"/>
        </w:rPr>
      </w:pPr>
      <w:r w:rsidRPr="00243812">
        <w:rPr>
          <w:rFonts w:ascii="Montserrat" w:hAnsi="Montserrat"/>
          <w:sz w:val="24"/>
        </w:rPr>
        <w:tab/>
        <w:t>At the beginning, and when requested by the GM, characters roll a test for their HEALTH.</w:t>
      </w:r>
      <w:r w:rsidR="006F60BF" w:rsidRPr="00243812">
        <w:rPr>
          <w:rFonts w:ascii="Montserrat" w:hAnsi="Montserrat"/>
          <w:sz w:val="24"/>
        </w:rPr>
        <w:t xml:space="preserve"> </w:t>
      </w:r>
      <w:r w:rsidRPr="00243812">
        <w:rPr>
          <w:rFonts w:ascii="Montserrat" w:hAnsi="Montserrat"/>
          <w:sz w:val="24"/>
        </w:rPr>
        <w:t>There are two rolls made.</w:t>
      </w:r>
      <w:r w:rsidR="006F60BF" w:rsidRPr="00243812">
        <w:rPr>
          <w:rFonts w:ascii="Montserrat" w:hAnsi="Montserrat"/>
          <w:sz w:val="24"/>
        </w:rPr>
        <w:t xml:space="preserve"> </w:t>
      </w:r>
      <w:r w:rsidRPr="00243812">
        <w:rPr>
          <w:rFonts w:ascii="Montserrat" w:hAnsi="Montserrat"/>
          <w:sz w:val="24"/>
        </w:rPr>
        <w:t>The first tests the character's strength of being; an AI will test on the non critical table vs NO CONTEST.</w:t>
      </w:r>
      <w:r w:rsidR="006F60BF" w:rsidRPr="00243812">
        <w:rPr>
          <w:rFonts w:ascii="Montserrat" w:hAnsi="Montserrat"/>
          <w:sz w:val="24"/>
        </w:rPr>
        <w:t xml:space="preserve"> </w:t>
      </w:r>
      <w:r w:rsidRPr="00243812">
        <w:rPr>
          <w:rFonts w:ascii="Montserrat" w:hAnsi="Montserrat"/>
          <w:sz w:val="24"/>
        </w:rPr>
        <w:t>The second roll tests the character's structural integrity; an SI constutution test on the non critical table vs NO CONTEST.</w:t>
      </w:r>
      <w:r w:rsidR="006F60BF" w:rsidRPr="00243812">
        <w:rPr>
          <w:rFonts w:ascii="Montserrat" w:hAnsi="Montserrat"/>
          <w:sz w:val="24"/>
        </w:rPr>
        <w:t xml:space="preserve"> </w:t>
      </w:r>
      <w:r w:rsidRPr="00243812">
        <w:rPr>
          <w:rFonts w:ascii="Montserrat" w:hAnsi="Montserrat"/>
          <w:sz w:val="24"/>
        </w:rPr>
        <w:t>These two tests establish the character's vitality bonus.</w:t>
      </w:r>
      <w:r w:rsidR="006F60BF" w:rsidRPr="00243812">
        <w:rPr>
          <w:rFonts w:ascii="Montserrat" w:hAnsi="Montserrat"/>
          <w:sz w:val="24"/>
        </w:rPr>
        <w:t xml:space="preserve"> </w:t>
      </w:r>
      <w:r w:rsidRPr="00243812">
        <w:rPr>
          <w:rFonts w:ascii="Montserrat" w:hAnsi="Montserrat"/>
          <w:sz w:val="24"/>
        </w:rPr>
        <w:t>This bonus and the character's weight are averaged together to produce a number which represents the character's current health.</w:t>
      </w:r>
    </w:p>
    <w:p w14:paraId="6EECD6E5" w14:textId="09512752" w:rsidR="004E739B" w:rsidRPr="00243812" w:rsidRDefault="006F60BF" w:rsidP="00F01A18">
      <w:pPr>
        <w:pStyle w:val="NoSpacing"/>
        <w:rPr>
          <w:rFonts w:ascii="Montserrat" w:hAnsi="Montserrat"/>
          <w:b/>
          <w:sz w:val="24"/>
        </w:rPr>
      </w:pPr>
      <w:r w:rsidRPr="00243812">
        <w:rPr>
          <w:rFonts w:ascii="Montserrat" w:hAnsi="Montserrat"/>
          <w:sz w:val="24"/>
        </w:rPr>
        <w:tab/>
        <w:t>Should a character fumble on the initial health test with a roll of 10.0, the character starts the game sick and the value for that test is zero, which will effect the health accordingly. Should the character fumble twice; once on each test with the 10.0, he begins the game deathly ill and must make a critical health test. Since both tests resulted in a zero, the reletive health of the character is half his weight according to the laws of average, he does have some health, it is just very poor. A critical health test requires a roll under will and constitution abilities or their attribute bases. If the character succeeds with both rolls, then he stabilizes and begins the game with his weakened vitality plus the bonus gained from his success. If the character fails the tests but does not fumble, he ramains sick and gains no bonus to his weakened health. If the character should fumble again, then he must roll a test for a coma. Two fumbles calls for a test versus death.</w:t>
      </w:r>
    </w:p>
    <w:p w14:paraId="0EFD0FC6" w14:textId="77777777" w:rsidR="004E739B" w:rsidRPr="00243812" w:rsidRDefault="004E739B" w:rsidP="00F01A18">
      <w:pPr>
        <w:pStyle w:val="NoSpacing"/>
        <w:rPr>
          <w:rFonts w:ascii="Montserrat" w:hAnsi="Montserrat"/>
          <w:sz w:val="24"/>
        </w:rPr>
      </w:pPr>
    </w:p>
    <w:p w14:paraId="1D52C6B8" w14:textId="77777777" w:rsidR="004E739B" w:rsidRPr="00243812" w:rsidRDefault="00243812" w:rsidP="00F01A18">
      <w:pPr>
        <w:pStyle w:val="NoSpacing"/>
        <w:rPr>
          <w:rFonts w:ascii="Montserrat" w:hAnsi="Montserrat"/>
          <w:sz w:val="24"/>
        </w:rPr>
      </w:pPr>
      <w:r w:rsidRPr="00243812">
        <w:rPr>
          <w:rFonts w:ascii="Montserrat" w:hAnsi="Montserrat"/>
          <w:sz w:val="24"/>
        </w:rPr>
        <w:tab/>
        <w:t>INITIATIVE</w:t>
      </w:r>
    </w:p>
    <w:p w14:paraId="0B9E45A2" w14:textId="6198380C" w:rsidR="004E739B" w:rsidRPr="00243812" w:rsidRDefault="00243812" w:rsidP="00F01A18">
      <w:pPr>
        <w:pStyle w:val="NoSpacing"/>
        <w:rPr>
          <w:rFonts w:ascii="Montserrat" w:hAnsi="Montserrat"/>
          <w:sz w:val="24"/>
        </w:rPr>
      </w:pPr>
      <w:r w:rsidRPr="00243812">
        <w:rPr>
          <w:rFonts w:ascii="Montserrat" w:hAnsi="Montserrat"/>
          <w:sz w:val="24"/>
        </w:rPr>
        <w:tab/>
        <w:t>Another value to be gained from a test to establish a game factor is INITIATIVE.</w:t>
      </w:r>
      <w:r w:rsidR="006F60BF" w:rsidRPr="00243812">
        <w:rPr>
          <w:rFonts w:ascii="Montserrat" w:hAnsi="Montserrat"/>
          <w:sz w:val="24"/>
        </w:rPr>
        <w:t xml:space="preserve"> </w:t>
      </w:r>
      <w:r w:rsidRPr="00243812">
        <w:rPr>
          <w:rFonts w:ascii="Montserrat" w:hAnsi="Montserrat"/>
          <w:sz w:val="24"/>
        </w:rPr>
        <w:t>Initiative is used to determine who goes first in combat, and also to determine the number of actions or attacks they may have.</w:t>
      </w:r>
      <w:r w:rsidR="006F60BF" w:rsidRPr="00243812">
        <w:rPr>
          <w:rFonts w:ascii="Montserrat" w:hAnsi="Montserrat"/>
          <w:sz w:val="24"/>
        </w:rPr>
        <w:t xml:space="preserve"> </w:t>
      </w:r>
      <w:r w:rsidRPr="00243812">
        <w:rPr>
          <w:rFonts w:ascii="Montserrat" w:hAnsi="Montserrat"/>
          <w:sz w:val="24"/>
        </w:rPr>
        <w:t>Initiative is based on the character's primary combat ability.</w:t>
      </w:r>
      <w:r w:rsidR="006F60BF" w:rsidRPr="00243812">
        <w:rPr>
          <w:rFonts w:ascii="Montserrat" w:hAnsi="Montserrat"/>
          <w:sz w:val="24"/>
        </w:rPr>
        <w:t xml:space="preserve"> </w:t>
      </w:r>
      <w:r w:rsidRPr="00243812">
        <w:rPr>
          <w:rFonts w:ascii="Montserrat" w:hAnsi="Montserrat"/>
          <w:sz w:val="24"/>
        </w:rPr>
        <w:t>The test is versus the character's own ability and the value for initiative comes from the success bonus.</w:t>
      </w:r>
      <w:r w:rsidR="006F60BF" w:rsidRPr="00243812">
        <w:rPr>
          <w:rFonts w:ascii="Montserrat" w:hAnsi="Montserrat"/>
          <w:sz w:val="24"/>
        </w:rPr>
        <w:t xml:space="preserve"> </w:t>
      </w:r>
      <w:r w:rsidRPr="00243812">
        <w:rPr>
          <w:rFonts w:ascii="Montserrat" w:hAnsi="Montserrat"/>
          <w:sz w:val="24"/>
        </w:rPr>
        <w:t>The lowest initiative is a one, should the initiative test fail.</w:t>
      </w:r>
      <w:r w:rsidR="006F60BF" w:rsidRPr="00243812">
        <w:rPr>
          <w:rFonts w:ascii="Montserrat" w:hAnsi="Montserrat"/>
          <w:sz w:val="24"/>
        </w:rPr>
        <w:t xml:space="preserve"> </w:t>
      </w:r>
      <w:r w:rsidRPr="00243812">
        <w:rPr>
          <w:rFonts w:ascii="Montserrat" w:hAnsi="Montserrat"/>
          <w:sz w:val="24"/>
        </w:rPr>
        <w:t>A failed initiative test means that the character is unprepared to go into combat situations when they come up.</w:t>
      </w:r>
      <w:r w:rsidR="006F60BF" w:rsidRPr="00243812">
        <w:rPr>
          <w:rFonts w:ascii="Montserrat" w:hAnsi="Montserrat"/>
          <w:sz w:val="24"/>
        </w:rPr>
        <w:t xml:space="preserve"> </w:t>
      </w:r>
      <w:r w:rsidRPr="00243812">
        <w:rPr>
          <w:rFonts w:ascii="Montserrat" w:hAnsi="Montserrat"/>
          <w:sz w:val="24"/>
        </w:rPr>
        <w:t>The character is unaware of failing the initiative test until he enters combat.</w:t>
      </w:r>
      <w:r w:rsidR="006F60BF" w:rsidRPr="00243812">
        <w:rPr>
          <w:rFonts w:ascii="Montserrat" w:hAnsi="Montserrat"/>
          <w:sz w:val="24"/>
        </w:rPr>
        <w:t xml:space="preserve"> </w:t>
      </w:r>
      <w:r w:rsidRPr="00243812">
        <w:rPr>
          <w:rFonts w:ascii="Montserrat" w:hAnsi="Montserrat"/>
          <w:sz w:val="24"/>
        </w:rPr>
        <w:t>Only after the first full round of combat may a character retest for initiative.</w:t>
      </w:r>
      <w:r w:rsidR="006F60BF" w:rsidRPr="00243812">
        <w:rPr>
          <w:rFonts w:ascii="Montserrat" w:hAnsi="Montserrat"/>
          <w:sz w:val="24"/>
        </w:rPr>
        <w:t xml:space="preserve"> </w:t>
      </w:r>
    </w:p>
    <w:p w14:paraId="51E20196" w14:textId="79FF841C" w:rsidR="004E739B" w:rsidRPr="00243812" w:rsidRDefault="006F60BF" w:rsidP="00F01A18">
      <w:pPr>
        <w:pStyle w:val="NoSpacing"/>
        <w:rPr>
          <w:rFonts w:ascii="Montserrat" w:hAnsi="Montserrat"/>
          <w:b/>
          <w:sz w:val="24"/>
        </w:rPr>
      </w:pPr>
      <w:r w:rsidRPr="00243812">
        <w:rPr>
          <w:rFonts w:ascii="Montserrat" w:hAnsi="Montserrat"/>
          <w:sz w:val="24"/>
        </w:rPr>
        <w:tab/>
        <w:t>Intitative may be rolled for other abilities besides combat, but apply to the arena of that ability. Otherwise it functions just the same.</w:t>
      </w:r>
    </w:p>
    <w:p w14:paraId="6663B7FF" w14:textId="77777777" w:rsidR="004E739B" w:rsidRPr="00243812" w:rsidRDefault="004E739B" w:rsidP="00F01A18">
      <w:pPr>
        <w:pStyle w:val="NoSpacing"/>
        <w:rPr>
          <w:rFonts w:ascii="Montserrat" w:hAnsi="Montserrat"/>
          <w:sz w:val="24"/>
        </w:rPr>
      </w:pPr>
    </w:p>
    <w:p w14:paraId="1A96B00B" w14:textId="77777777" w:rsidR="004E739B" w:rsidRPr="00243812" w:rsidRDefault="00243812" w:rsidP="00F01A18">
      <w:pPr>
        <w:pStyle w:val="NoSpacing"/>
        <w:rPr>
          <w:rFonts w:ascii="Montserrat" w:hAnsi="Montserrat"/>
          <w:sz w:val="24"/>
        </w:rPr>
      </w:pPr>
      <w:r w:rsidRPr="00243812">
        <w:rPr>
          <w:rFonts w:ascii="Montserrat" w:hAnsi="Montserrat"/>
          <w:sz w:val="24"/>
        </w:rPr>
        <w:tab/>
        <w:t>ACTIONS</w:t>
      </w:r>
    </w:p>
    <w:p w14:paraId="21EC59E2" w14:textId="17F68515" w:rsidR="004E739B" w:rsidRPr="00243812" w:rsidRDefault="00243812" w:rsidP="00F01A18">
      <w:pPr>
        <w:pStyle w:val="NoSpacing"/>
        <w:rPr>
          <w:rFonts w:ascii="Montserrat" w:hAnsi="Montserrat"/>
          <w:b/>
          <w:sz w:val="24"/>
        </w:rPr>
      </w:pPr>
      <w:r w:rsidRPr="00243812">
        <w:rPr>
          <w:rFonts w:ascii="Montserrat" w:hAnsi="Montserrat"/>
          <w:sz w:val="24"/>
        </w:rPr>
        <w:tab/>
        <w:t>Actions are based on the character's initiative, and apply to attacks, movement and defenses as the character sees fit to assign them.</w:t>
      </w:r>
      <w:r w:rsidR="006F60BF" w:rsidRPr="00243812">
        <w:rPr>
          <w:rFonts w:ascii="Montserrat" w:hAnsi="Montserrat"/>
          <w:sz w:val="24"/>
        </w:rPr>
        <w:t xml:space="preserve"> </w:t>
      </w:r>
      <w:r w:rsidRPr="00243812">
        <w:rPr>
          <w:rFonts w:ascii="Montserrat" w:hAnsi="Montserrat"/>
          <w:sz w:val="24"/>
        </w:rPr>
        <w:t>A character only has these actions in combat or critical situations each round, and so must use them wisely.</w:t>
      </w:r>
      <w:r w:rsidR="006F60BF" w:rsidRPr="00243812">
        <w:rPr>
          <w:rFonts w:ascii="Montserrat" w:hAnsi="Montserrat"/>
          <w:sz w:val="24"/>
        </w:rPr>
        <w:t xml:space="preserve"> </w:t>
      </w:r>
      <w:r w:rsidRPr="00243812">
        <w:rPr>
          <w:rFonts w:ascii="Montserrat" w:hAnsi="Montserrat"/>
          <w:sz w:val="24"/>
        </w:rPr>
        <w:t>The number of actions equals the character's initiative divided by five, rounded to the nearest whole number.</w:t>
      </w:r>
      <w:r w:rsidR="006F60BF" w:rsidRPr="00243812">
        <w:rPr>
          <w:rFonts w:ascii="Montserrat" w:hAnsi="Montserrat"/>
          <w:sz w:val="24"/>
        </w:rPr>
        <w:t xml:space="preserve"> </w:t>
      </w:r>
    </w:p>
    <w:p w14:paraId="0340FC4F" w14:textId="77777777" w:rsidR="004E739B" w:rsidRPr="00243812" w:rsidRDefault="004E739B" w:rsidP="00F01A18">
      <w:pPr>
        <w:pStyle w:val="NoSpacing"/>
        <w:rPr>
          <w:rFonts w:ascii="Montserrat" w:hAnsi="Montserrat"/>
          <w:sz w:val="24"/>
        </w:rPr>
      </w:pPr>
    </w:p>
    <w:p w14:paraId="6F1C27EE" w14:textId="77777777" w:rsidR="004E739B" w:rsidRPr="00243812" w:rsidRDefault="00243812" w:rsidP="00F01A18">
      <w:pPr>
        <w:pStyle w:val="NoSpacing"/>
        <w:rPr>
          <w:rFonts w:ascii="Montserrat" w:hAnsi="Montserrat"/>
          <w:sz w:val="24"/>
        </w:rPr>
      </w:pPr>
      <w:r w:rsidRPr="00243812">
        <w:rPr>
          <w:rFonts w:ascii="Montserrat" w:hAnsi="Montserrat"/>
          <w:sz w:val="24"/>
        </w:rPr>
        <w:tab/>
        <w:t>AIMING</w:t>
      </w:r>
    </w:p>
    <w:p w14:paraId="2634CF60" w14:textId="0678070B" w:rsidR="004E739B" w:rsidRPr="00243812" w:rsidRDefault="00243812" w:rsidP="00F01A18">
      <w:pPr>
        <w:pStyle w:val="NoSpacing"/>
        <w:rPr>
          <w:rFonts w:ascii="Montserrat" w:hAnsi="Montserrat"/>
          <w:sz w:val="24"/>
        </w:rPr>
      </w:pPr>
      <w:r w:rsidRPr="00243812">
        <w:rPr>
          <w:rFonts w:ascii="Montserrat" w:hAnsi="Montserrat"/>
          <w:sz w:val="24"/>
        </w:rPr>
        <w:tab/>
        <w:t>Aiming can be considered to be automatic.</w:t>
      </w:r>
      <w:r w:rsidR="006F60BF" w:rsidRPr="00243812">
        <w:rPr>
          <w:rFonts w:ascii="Montserrat" w:hAnsi="Montserrat"/>
          <w:sz w:val="24"/>
        </w:rPr>
        <w:t xml:space="preserve"> </w:t>
      </w:r>
      <w:r w:rsidRPr="00243812">
        <w:rPr>
          <w:rFonts w:ascii="Montserrat" w:hAnsi="Montserrat"/>
          <w:sz w:val="24"/>
        </w:rPr>
        <w:t>It is the success of the attack which determines the success of the aiming.</w:t>
      </w:r>
      <w:r w:rsidR="006F60BF" w:rsidRPr="00243812">
        <w:rPr>
          <w:rFonts w:ascii="Montserrat" w:hAnsi="Montserrat"/>
          <w:sz w:val="24"/>
        </w:rPr>
        <w:t xml:space="preserve"> </w:t>
      </w:r>
      <w:r w:rsidRPr="00243812">
        <w:rPr>
          <w:rFonts w:ascii="Montserrat" w:hAnsi="Montserrat"/>
          <w:sz w:val="24"/>
        </w:rPr>
        <w:t>The bonus of the ability contest or test must be high enough to meet the aiming bonus difficulty.</w:t>
      </w:r>
      <w:r w:rsidR="006F60BF" w:rsidRPr="00243812">
        <w:rPr>
          <w:rFonts w:ascii="Montserrat" w:hAnsi="Montserrat"/>
          <w:sz w:val="24"/>
        </w:rPr>
        <w:t xml:space="preserve"> </w:t>
      </w:r>
      <w:r w:rsidRPr="00243812">
        <w:rPr>
          <w:rFonts w:ascii="Montserrat" w:hAnsi="Montserrat"/>
          <w:sz w:val="24"/>
        </w:rPr>
        <w:t>The difficulty is based on the character's own dimensions.</w:t>
      </w:r>
      <w:r w:rsidR="006F60BF" w:rsidRPr="00243812">
        <w:rPr>
          <w:rFonts w:ascii="Montserrat" w:hAnsi="Montserrat"/>
          <w:sz w:val="24"/>
        </w:rPr>
        <w:t xml:space="preserve"> </w:t>
      </w:r>
      <w:r w:rsidRPr="00243812">
        <w:rPr>
          <w:rFonts w:ascii="Montserrat" w:hAnsi="Montserrat"/>
          <w:sz w:val="24"/>
        </w:rPr>
        <w:t>Also, the bonus used to successfully aim does not count toward any other effect, so damage bonuses only come from what is left of the success bonus above the aiming bonus.</w:t>
      </w:r>
    </w:p>
    <w:p w14:paraId="53044E4C" w14:textId="77777777" w:rsidR="004E739B" w:rsidRPr="00243812" w:rsidRDefault="004E739B" w:rsidP="00F01A18">
      <w:pPr>
        <w:pStyle w:val="NoSpacing"/>
        <w:rPr>
          <w:rFonts w:ascii="Montserrat" w:hAnsi="Montserrat"/>
          <w:sz w:val="24"/>
        </w:rPr>
      </w:pPr>
    </w:p>
    <w:p w14:paraId="673C8AD4" w14:textId="6432CCBA" w:rsidR="004E739B" w:rsidRPr="00243812" w:rsidRDefault="00243812" w:rsidP="00F01A18">
      <w:pPr>
        <w:pStyle w:val="NoSpacing"/>
        <w:rPr>
          <w:rFonts w:ascii="Montserrat" w:hAnsi="Montserrat"/>
          <w:sz w:val="24"/>
        </w:rPr>
      </w:pPr>
      <w:r w:rsidRPr="00243812">
        <w:rPr>
          <w:rFonts w:ascii="Montserrat" w:hAnsi="Montserrat"/>
          <w:sz w:val="24"/>
        </w:rPr>
        <w:tab/>
        <w:t>same size, apparent</w:t>
      </w:r>
      <w:r w:rsidR="006F60BF" w:rsidRPr="00243812">
        <w:rPr>
          <w:rFonts w:ascii="Montserrat" w:hAnsi="Montserrat"/>
          <w:sz w:val="24"/>
        </w:rPr>
        <w:tab/>
      </w:r>
      <w:r w:rsidRPr="00243812">
        <w:rPr>
          <w:rFonts w:ascii="Montserrat" w:hAnsi="Montserrat"/>
          <w:sz w:val="24"/>
        </w:rPr>
        <w:t>base success</w:t>
      </w:r>
    </w:p>
    <w:p w14:paraId="18A6E353" w14:textId="77777777" w:rsidR="004E739B" w:rsidRPr="00243812" w:rsidRDefault="00243812" w:rsidP="00F01A18">
      <w:pPr>
        <w:pStyle w:val="NoSpacing"/>
        <w:rPr>
          <w:rFonts w:ascii="Montserrat" w:hAnsi="Montserrat"/>
          <w:sz w:val="24"/>
        </w:rPr>
      </w:pPr>
      <w:r w:rsidRPr="00243812">
        <w:rPr>
          <w:rFonts w:ascii="Montserrat" w:hAnsi="Montserrat"/>
          <w:sz w:val="24"/>
        </w:rPr>
        <w:tab/>
        <w:t>10% smaller, apparent</w:t>
      </w:r>
      <w:r w:rsidRPr="00243812">
        <w:rPr>
          <w:rFonts w:ascii="Montserrat" w:hAnsi="Montserrat"/>
          <w:sz w:val="24"/>
        </w:rPr>
        <w:tab/>
        <w:t>+1</w:t>
      </w:r>
      <w:r w:rsidRPr="00243812">
        <w:rPr>
          <w:rFonts w:ascii="Montserrat" w:hAnsi="Montserrat"/>
          <w:sz w:val="24"/>
        </w:rPr>
        <w:tab/>
      </w:r>
    </w:p>
    <w:p w14:paraId="556BA7BD" w14:textId="77777777" w:rsidR="004E739B" w:rsidRPr="00243812" w:rsidRDefault="00243812" w:rsidP="00F01A18">
      <w:pPr>
        <w:pStyle w:val="NoSpacing"/>
        <w:rPr>
          <w:rFonts w:ascii="Montserrat" w:hAnsi="Montserrat"/>
          <w:sz w:val="24"/>
        </w:rPr>
      </w:pPr>
      <w:r w:rsidRPr="00243812">
        <w:rPr>
          <w:rFonts w:ascii="Montserrat" w:hAnsi="Montserrat"/>
          <w:sz w:val="24"/>
        </w:rPr>
        <w:tab/>
        <w:t>20% smaller, apparent</w:t>
      </w:r>
      <w:r w:rsidRPr="00243812">
        <w:rPr>
          <w:rFonts w:ascii="Montserrat" w:hAnsi="Montserrat"/>
          <w:sz w:val="24"/>
        </w:rPr>
        <w:tab/>
        <w:t>+2</w:t>
      </w:r>
      <w:r w:rsidRPr="00243812">
        <w:rPr>
          <w:rFonts w:ascii="Montserrat" w:hAnsi="Montserrat"/>
          <w:sz w:val="24"/>
        </w:rPr>
        <w:tab/>
      </w:r>
    </w:p>
    <w:p w14:paraId="1E0EED88" w14:textId="77777777" w:rsidR="004E739B" w:rsidRPr="00243812" w:rsidRDefault="00243812" w:rsidP="00F01A18">
      <w:pPr>
        <w:pStyle w:val="NoSpacing"/>
        <w:rPr>
          <w:rFonts w:ascii="Montserrat" w:hAnsi="Montserrat"/>
          <w:sz w:val="24"/>
        </w:rPr>
      </w:pPr>
      <w:r w:rsidRPr="00243812">
        <w:rPr>
          <w:rFonts w:ascii="Montserrat" w:hAnsi="Montserrat"/>
          <w:sz w:val="24"/>
        </w:rPr>
        <w:tab/>
        <w:t>30% smaller, apparent</w:t>
      </w:r>
      <w:r w:rsidRPr="00243812">
        <w:rPr>
          <w:rFonts w:ascii="Montserrat" w:hAnsi="Montserrat"/>
          <w:sz w:val="24"/>
        </w:rPr>
        <w:tab/>
        <w:t>+3</w:t>
      </w:r>
    </w:p>
    <w:p w14:paraId="3DBB3527" w14:textId="77777777" w:rsidR="004E739B" w:rsidRPr="00243812" w:rsidRDefault="00243812" w:rsidP="00F01A18">
      <w:pPr>
        <w:pStyle w:val="NoSpacing"/>
        <w:rPr>
          <w:rFonts w:ascii="Montserrat" w:hAnsi="Montserrat"/>
          <w:sz w:val="24"/>
        </w:rPr>
      </w:pPr>
      <w:r w:rsidRPr="00243812">
        <w:rPr>
          <w:rFonts w:ascii="Montserrat" w:hAnsi="Montserrat"/>
          <w:sz w:val="24"/>
        </w:rPr>
        <w:tab/>
        <w:t>40% smaller, apparent</w:t>
      </w:r>
      <w:r w:rsidRPr="00243812">
        <w:rPr>
          <w:rFonts w:ascii="Montserrat" w:hAnsi="Montserrat"/>
          <w:sz w:val="24"/>
        </w:rPr>
        <w:tab/>
        <w:t>+4</w:t>
      </w:r>
    </w:p>
    <w:p w14:paraId="51F2DC3A" w14:textId="665FFD5B" w:rsidR="004E739B" w:rsidRPr="00243812" w:rsidRDefault="00243812" w:rsidP="00F01A18">
      <w:pPr>
        <w:pStyle w:val="NoSpacing"/>
        <w:rPr>
          <w:rFonts w:ascii="Montserrat" w:hAnsi="Montserrat"/>
          <w:sz w:val="24"/>
        </w:rPr>
      </w:pPr>
      <w:r w:rsidRPr="00243812">
        <w:rPr>
          <w:rFonts w:ascii="Montserrat" w:hAnsi="Montserrat"/>
          <w:sz w:val="24"/>
        </w:rPr>
        <w:tab/>
        <w:t>half size, apparent</w:t>
      </w:r>
      <w:r w:rsidR="006F60BF" w:rsidRPr="00243812">
        <w:rPr>
          <w:rFonts w:ascii="Montserrat" w:hAnsi="Montserrat"/>
          <w:sz w:val="24"/>
        </w:rPr>
        <w:tab/>
      </w:r>
      <w:r w:rsidRPr="00243812">
        <w:rPr>
          <w:rFonts w:ascii="Montserrat" w:hAnsi="Montserrat"/>
          <w:sz w:val="24"/>
        </w:rPr>
        <w:t>+5</w:t>
      </w:r>
    </w:p>
    <w:p w14:paraId="6CF78CB6" w14:textId="77777777" w:rsidR="004E739B" w:rsidRPr="00243812" w:rsidRDefault="00243812" w:rsidP="00F01A18">
      <w:pPr>
        <w:pStyle w:val="NoSpacing"/>
        <w:rPr>
          <w:rFonts w:ascii="Montserrat" w:hAnsi="Montserrat"/>
          <w:sz w:val="24"/>
        </w:rPr>
      </w:pPr>
      <w:r w:rsidRPr="00243812">
        <w:rPr>
          <w:rFonts w:ascii="Montserrat" w:hAnsi="Montserrat"/>
          <w:sz w:val="24"/>
        </w:rPr>
        <w:tab/>
        <w:t>quarter size, apparent</w:t>
      </w:r>
      <w:r w:rsidRPr="00243812">
        <w:rPr>
          <w:rFonts w:ascii="Montserrat" w:hAnsi="Montserrat"/>
          <w:sz w:val="24"/>
        </w:rPr>
        <w:tab/>
        <w:t>+8</w:t>
      </w:r>
    </w:p>
    <w:p w14:paraId="6FDE14AE" w14:textId="77777777" w:rsidR="004E739B" w:rsidRPr="00243812" w:rsidRDefault="00243812" w:rsidP="00F01A18">
      <w:pPr>
        <w:pStyle w:val="NoSpacing"/>
        <w:rPr>
          <w:rFonts w:ascii="Montserrat" w:hAnsi="Montserrat"/>
          <w:sz w:val="24"/>
        </w:rPr>
      </w:pPr>
      <w:r w:rsidRPr="00243812">
        <w:rPr>
          <w:rFonts w:ascii="Montserrat" w:hAnsi="Montserrat"/>
          <w:sz w:val="24"/>
        </w:rPr>
        <w:tab/>
        <w:t>tenth size, apparent</w:t>
      </w:r>
      <w:r w:rsidRPr="00243812">
        <w:rPr>
          <w:rFonts w:ascii="Montserrat" w:hAnsi="Montserrat"/>
          <w:sz w:val="24"/>
        </w:rPr>
        <w:tab/>
        <w:t>+10</w:t>
      </w:r>
    </w:p>
    <w:p w14:paraId="35CC4D13" w14:textId="77777777" w:rsidR="004E739B" w:rsidRPr="00243812" w:rsidRDefault="004E739B" w:rsidP="00F01A18">
      <w:pPr>
        <w:pStyle w:val="NoSpacing"/>
        <w:rPr>
          <w:rFonts w:ascii="Montserrat" w:hAnsi="Montserrat"/>
          <w:sz w:val="24"/>
        </w:rPr>
      </w:pPr>
    </w:p>
    <w:p w14:paraId="79B5A119" w14:textId="77777777" w:rsidR="004E739B" w:rsidRPr="00243812" w:rsidRDefault="00243812" w:rsidP="00F01A18">
      <w:pPr>
        <w:pStyle w:val="NoSpacing"/>
        <w:rPr>
          <w:rFonts w:ascii="Montserrat" w:hAnsi="Montserrat"/>
          <w:b/>
          <w:sz w:val="24"/>
        </w:rPr>
      </w:pPr>
      <w:r w:rsidRPr="00243812">
        <w:rPr>
          <w:rFonts w:ascii="Montserrat" w:hAnsi="Montserrat"/>
          <w:sz w:val="24"/>
        </w:rPr>
        <w:tab/>
      </w:r>
      <w:r w:rsidRPr="00243812">
        <w:rPr>
          <w:rFonts w:ascii="Montserrat" w:hAnsi="Montserrat"/>
          <w:sz w:val="24"/>
        </w:rPr>
        <w:t>The reason each rating is based off of 'apparent' size is because it applies to targets at range as well, and how they appear to the character as a target.</w:t>
      </w:r>
    </w:p>
    <w:p w14:paraId="47F23C0F" w14:textId="77777777" w:rsidR="004E739B" w:rsidRPr="00243812" w:rsidRDefault="004E739B" w:rsidP="00F01A18">
      <w:pPr>
        <w:pStyle w:val="NoSpacing"/>
        <w:rPr>
          <w:rFonts w:ascii="Montserrat" w:hAnsi="Montserrat"/>
          <w:sz w:val="24"/>
        </w:rPr>
      </w:pPr>
    </w:p>
    <w:p w14:paraId="32F6EE95" w14:textId="77777777" w:rsidR="004E739B" w:rsidRPr="00243812" w:rsidRDefault="00243812" w:rsidP="00F01A18">
      <w:pPr>
        <w:pStyle w:val="NoSpacing"/>
        <w:rPr>
          <w:rFonts w:ascii="Montserrat" w:hAnsi="Montserrat"/>
          <w:sz w:val="24"/>
        </w:rPr>
      </w:pPr>
      <w:r w:rsidRPr="00243812">
        <w:rPr>
          <w:rFonts w:ascii="Montserrat" w:hAnsi="Montserrat"/>
          <w:sz w:val="24"/>
        </w:rPr>
        <w:tab/>
        <w:t>ATTACK &amp; DEFENSE</w:t>
      </w:r>
    </w:p>
    <w:p w14:paraId="462B8985" w14:textId="4392D4E1" w:rsidR="004E739B" w:rsidRPr="00243812" w:rsidRDefault="00243812" w:rsidP="00F01A18">
      <w:pPr>
        <w:pStyle w:val="NoSpacing"/>
        <w:rPr>
          <w:rFonts w:ascii="Montserrat" w:hAnsi="Montserrat"/>
          <w:b/>
          <w:sz w:val="24"/>
        </w:rPr>
      </w:pPr>
      <w:r w:rsidRPr="00243812">
        <w:rPr>
          <w:rFonts w:ascii="Montserrat" w:hAnsi="Montserrat"/>
          <w:sz w:val="24"/>
        </w:rPr>
        <w:tab/>
        <w:t>An action may be used to attack or to defend, or be held in case one is attacked.</w:t>
      </w:r>
      <w:r w:rsidR="006F60BF" w:rsidRPr="00243812">
        <w:rPr>
          <w:rFonts w:ascii="Montserrat" w:hAnsi="Montserrat"/>
          <w:sz w:val="24"/>
        </w:rPr>
        <w:t xml:space="preserve"> </w:t>
      </w:r>
      <w:r w:rsidRPr="00243812">
        <w:rPr>
          <w:rFonts w:ascii="Montserrat" w:hAnsi="Montserrat"/>
          <w:sz w:val="24"/>
        </w:rPr>
        <w:t>Held actions do not carry over into new rounds, however.</w:t>
      </w:r>
      <w:r w:rsidR="006F60BF" w:rsidRPr="00243812">
        <w:rPr>
          <w:rFonts w:ascii="Montserrat" w:hAnsi="Montserrat"/>
          <w:sz w:val="24"/>
        </w:rPr>
        <w:t xml:space="preserve"> </w:t>
      </w:r>
      <w:r w:rsidRPr="00243812">
        <w:rPr>
          <w:rFonts w:ascii="Montserrat" w:hAnsi="Montserrat"/>
          <w:sz w:val="24"/>
        </w:rPr>
        <w:t>To succeed with a plus ten bonus counts as a critical success which is the only defense against attacks from master or adept or higher attacks.</w:t>
      </w:r>
      <w:r w:rsidR="006F60BF" w:rsidRPr="00243812">
        <w:rPr>
          <w:rFonts w:ascii="Montserrat" w:hAnsi="Montserrat"/>
          <w:sz w:val="24"/>
        </w:rPr>
        <w:t xml:space="preserve"> </w:t>
      </w:r>
      <w:r w:rsidRPr="00243812">
        <w:rPr>
          <w:rFonts w:ascii="Montserrat" w:hAnsi="Montserrat"/>
          <w:sz w:val="24"/>
        </w:rPr>
        <w:t>A master using novice ability for initiative uses double the actions per attack per order of mastery from which the attack originates.</w:t>
      </w:r>
      <w:r w:rsidR="006F60BF" w:rsidRPr="00243812">
        <w:rPr>
          <w:rFonts w:ascii="Montserrat" w:hAnsi="Montserrat"/>
          <w:sz w:val="24"/>
        </w:rPr>
        <w:t xml:space="preserve"> </w:t>
      </w:r>
      <w:r w:rsidRPr="00243812">
        <w:rPr>
          <w:rFonts w:ascii="Montserrat" w:hAnsi="Montserrat"/>
          <w:sz w:val="24"/>
        </w:rPr>
        <w:t>With defenses, a dodge or parry is a single action, while an evade uses many actions - according to order of mastery - and requires a critical success to be hit.</w:t>
      </w:r>
      <w:r w:rsidR="006F60BF" w:rsidRPr="00243812">
        <w:rPr>
          <w:rFonts w:ascii="Montserrat" w:hAnsi="Montserrat"/>
          <w:sz w:val="24"/>
        </w:rPr>
        <w:t xml:space="preserve"> </w:t>
      </w:r>
      <w:r w:rsidRPr="00243812">
        <w:rPr>
          <w:rFonts w:ascii="Montserrat" w:hAnsi="Montserrat"/>
          <w:sz w:val="24"/>
        </w:rPr>
        <w:t>Or a success at the level of mastery of the the evade.</w:t>
      </w:r>
    </w:p>
    <w:p w14:paraId="0F47806C" w14:textId="77777777" w:rsidR="004E739B" w:rsidRPr="00243812" w:rsidRDefault="004E739B" w:rsidP="00F01A18">
      <w:pPr>
        <w:pStyle w:val="NoSpacing"/>
        <w:rPr>
          <w:rFonts w:ascii="Montserrat" w:hAnsi="Montserrat"/>
          <w:sz w:val="24"/>
        </w:rPr>
      </w:pPr>
    </w:p>
    <w:p w14:paraId="45165F30" w14:textId="77777777" w:rsidR="004E739B" w:rsidRPr="00243812" w:rsidRDefault="00243812" w:rsidP="00F01A18">
      <w:pPr>
        <w:pStyle w:val="NoSpacing"/>
        <w:rPr>
          <w:rFonts w:ascii="Montserrat" w:hAnsi="Montserrat"/>
          <w:sz w:val="24"/>
        </w:rPr>
      </w:pPr>
      <w:r w:rsidRPr="00243812">
        <w:rPr>
          <w:rFonts w:ascii="Montserrat" w:hAnsi="Montserrat"/>
          <w:sz w:val="24"/>
        </w:rPr>
        <w:tab/>
        <w:t>DAMAGE</w:t>
      </w:r>
    </w:p>
    <w:p w14:paraId="064E97DF" w14:textId="50C17E89" w:rsidR="004E739B" w:rsidRPr="00243812" w:rsidRDefault="00243812" w:rsidP="00F01A18">
      <w:pPr>
        <w:pStyle w:val="NoSpacing"/>
        <w:rPr>
          <w:rFonts w:ascii="Montserrat" w:hAnsi="Montserrat"/>
          <w:sz w:val="24"/>
        </w:rPr>
      </w:pPr>
      <w:r w:rsidRPr="00243812">
        <w:rPr>
          <w:rFonts w:ascii="Montserrat" w:hAnsi="Montserrat"/>
          <w:sz w:val="24"/>
        </w:rPr>
        <w:tab/>
        <w:t>DAMAGE is a profound effect, and the consequence of violent confrontation.</w:t>
      </w:r>
      <w:r w:rsidR="006F60BF" w:rsidRPr="00243812">
        <w:rPr>
          <w:rFonts w:ascii="Montserrat" w:hAnsi="Montserrat"/>
          <w:sz w:val="24"/>
        </w:rPr>
        <w:t xml:space="preserve"> </w:t>
      </w:r>
      <w:r w:rsidRPr="00243812">
        <w:rPr>
          <w:rFonts w:ascii="Montserrat" w:hAnsi="Montserrat"/>
          <w:sz w:val="24"/>
        </w:rPr>
        <w:t>Basic damage is based on a strength test bonus done prior to the given contest (usually) with a weapon bonus determined by the weapon type, which never changes.</w:t>
      </w:r>
      <w:r w:rsidR="006F60BF" w:rsidRPr="00243812">
        <w:rPr>
          <w:rFonts w:ascii="Montserrat" w:hAnsi="Montserrat"/>
          <w:sz w:val="24"/>
        </w:rPr>
        <w:t xml:space="preserve"> </w:t>
      </w:r>
      <w:r w:rsidRPr="00243812">
        <w:rPr>
          <w:rFonts w:ascii="Montserrat" w:hAnsi="Montserrat"/>
          <w:sz w:val="24"/>
        </w:rPr>
        <w:t>The success of the attack may add to the effect of additional damage or it may be used to aim for a specific target (which see.)</w:t>
      </w:r>
    </w:p>
    <w:p w14:paraId="1024FAEA" w14:textId="77777777" w:rsidR="004E739B" w:rsidRPr="00243812" w:rsidRDefault="004E739B" w:rsidP="00F01A18">
      <w:pPr>
        <w:pStyle w:val="NoSpacing"/>
        <w:rPr>
          <w:rFonts w:ascii="Montserrat" w:hAnsi="Montserrat"/>
          <w:sz w:val="24"/>
        </w:rPr>
      </w:pPr>
    </w:p>
    <w:p w14:paraId="75BA9F9F" w14:textId="77777777" w:rsidR="004E739B" w:rsidRPr="00243812" w:rsidRDefault="00243812" w:rsidP="00F01A18">
      <w:pPr>
        <w:pStyle w:val="NoSpacing"/>
        <w:rPr>
          <w:rFonts w:ascii="Montserrat" w:hAnsi="Montserrat"/>
          <w:sz w:val="24"/>
        </w:rPr>
      </w:pPr>
      <w:r w:rsidRPr="00243812">
        <w:rPr>
          <w:rFonts w:ascii="Montserrat" w:hAnsi="Montserrat"/>
          <w:sz w:val="24"/>
        </w:rPr>
        <w:tab/>
        <w:t>BASIC DAMAGE = amount rolled under strength ability; SI based</w:t>
      </w:r>
    </w:p>
    <w:p w14:paraId="138A94F2" w14:textId="77777777" w:rsidR="004E739B" w:rsidRPr="00243812" w:rsidRDefault="004E739B" w:rsidP="00F01A18">
      <w:pPr>
        <w:pStyle w:val="NoSpacing"/>
        <w:rPr>
          <w:rFonts w:ascii="Montserrat" w:hAnsi="Montserrat"/>
          <w:sz w:val="24"/>
        </w:rPr>
      </w:pPr>
    </w:p>
    <w:p w14:paraId="4680B6E5" w14:textId="2D51CC38" w:rsidR="004E739B" w:rsidRPr="00243812" w:rsidRDefault="00243812" w:rsidP="00F01A18">
      <w:pPr>
        <w:pStyle w:val="NoSpacing"/>
        <w:rPr>
          <w:rFonts w:ascii="Montserrat" w:hAnsi="Montserrat"/>
          <w:sz w:val="24"/>
        </w:rPr>
      </w:pPr>
      <w:r w:rsidRPr="00243812">
        <w:rPr>
          <w:rFonts w:ascii="Montserrat" w:hAnsi="Montserrat"/>
          <w:sz w:val="24"/>
        </w:rPr>
        <w:tab/>
        <w:t>Certain areas can only sustain so much damage compared to the entire organism.</w:t>
      </w:r>
      <w:r w:rsidR="006F60BF" w:rsidRPr="00243812">
        <w:rPr>
          <w:rFonts w:ascii="Montserrat" w:hAnsi="Montserrat"/>
          <w:sz w:val="24"/>
        </w:rPr>
        <w:t xml:space="preserve"> </w:t>
      </w:r>
      <w:r w:rsidRPr="00243812">
        <w:rPr>
          <w:rFonts w:ascii="Montserrat" w:hAnsi="Montserrat"/>
          <w:sz w:val="24"/>
        </w:rPr>
        <w:t>The breakdown is by type of damage:</w:t>
      </w:r>
    </w:p>
    <w:p w14:paraId="52F544C2" w14:textId="77777777" w:rsidR="004E739B" w:rsidRPr="00243812" w:rsidRDefault="004E739B" w:rsidP="00F01A18">
      <w:pPr>
        <w:pStyle w:val="NoSpacing"/>
        <w:rPr>
          <w:rFonts w:ascii="Montserrat" w:hAnsi="Montserrat"/>
          <w:sz w:val="24"/>
        </w:rPr>
      </w:pPr>
    </w:p>
    <w:p w14:paraId="265BB0F4" w14:textId="35048795" w:rsidR="004E739B" w:rsidRPr="00243812" w:rsidRDefault="00243812" w:rsidP="00F01A18">
      <w:pPr>
        <w:pStyle w:val="NoSpacing"/>
        <w:rPr>
          <w:rFonts w:ascii="Montserrat" w:hAnsi="Montserrat"/>
          <w:sz w:val="24"/>
        </w:rPr>
      </w:pPr>
      <w:r w:rsidRPr="00243812">
        <w:rPr>
          <w:rFonts w:ascii="Montserrat" w:hAnsi="Montserrat"/>
          <w:sz w:val="24"/>
        </w:rPr>
        <w:tab/>
        <w:t>Cosmetic</w:t>
      </w:r>
      <w:r w:rsidR="006F60BF" w:rsidRPr="00243812">
        <w:rPr>
          <w:rFonts w:ascii="Montserrat" w:hAnsi="Montserrat"/>
          <w:sz w:val="24"/>
        </w:rPr>
        <w:tab/>
      </w:r>
      <w:r w:rsidRPr="00243812">
        <w:rPr>
          <w:rFonts w:ascii="Montserrat" w:hAnsi="Montserrat"/>
          <w:sz w:val="24"/>
        </w:rPr>
        <w:t>100%</w:t>
      </w:r>
    </w:p>
    <w:p w14:paraId="26A03864" w14:textId="5139EB95" w:rsidR="004E739B" w:rsidRPr="00243812" w:rsidRDefault="00243812" w:rsidP="00F01A18">
      <w:pPr>
        <w:pStyle w:val="NoSpacing"/>
        <w:rPr>
          <w:rFonts w:ascii="Montserrat" w:hAnsi="Montserrat"/>
          <w:sz w:val="24"/>
        </w:rPr>
      </w:pPr>
      <w:r w:rsidRPr="00243812">
        <w:rPr>
          <w:rFonts w:ascii="Montserrat" w:hAnsi="Montserrat"/>
          <w:sz w:val="24"/>
        </w:rPr>
        <w:tab/>
        <w:t>Inhibiting</w:t>
      </w:r>
      <w:r w:rsidR="006F60BF" w:rsidRPr="00243812">
        <w:rPr>
          <w:rFonts w:ascii="Montserrat" w:hAnsi="Montserrat"/>
          <w:sz w:val="24"/>
        </w:rPr>
        <w:tab/>
      </w:r>
      <w:r w:rsidRPr="00243812">
        <w:rPr>
          <w:rFonts w:ascii="Montserrat" w:hAnsi="Montserrat"/>
          <w:sz w:val="24"/>
        </w:rPr>
        <w:t>90%</w:t>
      </w:r>
    </w:p>
    <w:p w14:paraId="6BA00D32" w14:textId="60DD73E5" w:rsidR="004E739B" w:rsidRPr="00243812" w:rsidRDefault="00243812" w:rsidP="00F01A18">
      <w:pPr>
        <w:pStyle w:val="NoSpacing"/>
        <w:rPr>
          <w:rFonts w:ascii="Montserrat" w:hAnsi="Montserrat"/>
          <w:sz w:val="24"/>
        </w:rPr>
      </w:pPr>
      <w:r w:rsidRPr="00243812">
        <w:rPr>
          <w:rFonts w:ascii="Montserrat" w:hAnsi="Montserrat"/>
          <w:sz w:val="24"/>
        </w:rPr>
        <w:tab/>
        <w:t>Crippling</w:t>
      </w:r>
      <w:r w:rsidR="006F60BF" w:rsidRPr="00243812">
        <w:rPr>
          <w:rFonts w:ascii="Montserrat" w:hAnsi="Montserrat"/>
          <w:sz w:val="24"/>
        </w:rPr>
        <w:tab/>
      </w:r>
      <w:r w:rsidRPr="00243812">
        <w:rPr>
          <w:rFonts w:ascii="Montserrat" w:hAnsi="Montserrat"/>
          <w:sz w:val="24"/>
        </w:rPr>
        <w:t>75%</w:t>
      </w:r>
    </w:p>
    <w:p w14:paraId="76273231" w14:textId="77777777" w:rsidR="004E739B" w:rsidRPr="00243812" w:rsidRDefault="00243812" w:rsidP="00F01A18">
      <w:pPr>
        <w:pStyle w:val="NoSpacing"/>
        <w:rPr>
          <w:rFonts w:ascii="Montserrat" w:hAnsi="Montserrat"/>
          <w:sz w:val="24"/>
        </w:rPr>
      </w:pPr>
      <w:r w:rsidRPr="00243812">
        <w:rPr>
          <w:rFonts w:ascii="Montserrat" w:hAnsi="Montserrat"/>
          <w:sz w:val="24"/>
        </w:rPr>
        <w:tab/>
        <w:t>Severe crippling</w:t>
      </w:r>
      <w:r w:rsidRPr="00243812">
        <w:rPr>
          <w:rFonts w:ascii="Montserrat" w:hAnsi="Montserrat"/>
          <w:sz w:val="24"/>
        </w:rPr>
        <w:tab/>
        <w:t>50%</w:t>
      </w:r>
    </w:p>
    <w:p w14:paraId="58BD8BE4" w14:textId="54E5C83D" w:rsidR="004E739B" w:rsidRPr="00243812" w:rsidRDefault="00243812" w:rsidP="00F01A18">
      <w:pPr>
        <w:pStyle w:val="NoSpacing"/>
        <w:rPr>
          <w:rFonts w:ascii="Montserrat" w:hAnsi="Montserrat"/>
          <w:sz w:val="24"/>
        </w:rPr>
      </w:pPr>
      <w:r w:rsidRPr="00243812">
        <w:rPr>
          <w:rFonts w:ascii="Montserrat" w:hAnsi="Montserrat"/>
          <w:sz w:val="24"/>
        </w:rPr>
        <w:tab/>
        <w:t>Internal</w:t>
      </w:r>
      <w:r w:rsidR="006F60BF" w:rsidRPr="00243812">
        <w:rPr>
          <w:rFonts w:ascii="Montserrat" w:hAnsi="Montserrat"/>
          <w:sz w:val="24"/>
        </w:rPr>
        <w:tab/>
      </w:r>
      <w:r w:rsidRPr="00243812">
        <w:rPr>
          <w:rFonts w:ascii="Montserrat" w:hAnsi="Montserrat"/>
          <w:sz w:val="24"/>
        </w:rPr>
        <w:t>25%</w:t>
      </w:r>
    </w:p>
    <w:p w14:paraId="7AACA109" w14:textId="3EFA8FB1" w:rsidR="004E739B" w:rsidRPr="00243812" w:rsidRDefault="00243812" w:rsidP="00F01A18">
      <w:pPr>
        <w:pStyle w:val="NoSpacing"/>
        <w:rPr>
          <w:rFonts w:ascii="Montserrat" w:hAnsi="Montserrat"/>
          <w:sz w:val="24"/>
        </w:rPr>
      </w:pPr>
      <w:r w:rsidRPr="00243812">
        <w:rPr>
          <w:rFonts w:ascii="Montserrat" w:hAnsi="Montserrat"/>
          <w:sz w:val="24"/>
        </w:rPr>
        <w:tab/>
        <w:t>Vital</w:t>
      </w:r>
      <w:r w:rsidR="006F60BF" w:rsidRPr="00243812">
        <w:rPr>
          <w:rFonts w:ascii="Montserrat" w:hAnsi="Montserrat"/>
          <w:sz w:val="24"/>
        </w:rPr>
        <w:tab/>
      </w:r>
      <w:r w:rsidRPr="00243812">
        <w:rPr>
          <w:rFonts w:ascii="Montserrat" w:hAnsi="Montserrat"/>
          <w:sz w:val="24"/>
        </w:rPr>
        <w:t>10%</w:t>
      </w:r>
    </w:p>
    <w:p w14:paraId="4BAAD619" w14:textId="70B3B4D3" w:rsidR="004E739B" w:rsidRPr="00243812" w:rsidRDefault="00243812" w:rsidP="00F01A18">
      <w:pPr>
        <w:pStyle w:val="NoSpacing"/>
        <w:rPr>
          <w:rFonts w:ascii="Montserrat" w:hAnsi="Montserrat"/>
          <w:sz w:val="24"/>
        </w:rPr>
      </w:pPr>
      <w:r w:rsidRPr="00243812">
        <w:rPr>
          <w:rFonts w:ascii="Montserrat" w:hAnsi="Montserrat"/>
          <w:sz w:val="24"/>
        </w:rPr>
        <w:tab/>
        <w:t>Neural</w:t>
      </w:r>
      <w:r w:rsidR="006F60BF" w:rsidRPr="00243812">
        <w:rPr>
          <w:rFonts w:ascii="Montserrat" w:hAnsi="Montserrat"/>
          <w:sz w:val="24"/>
        </w:rPr>
        <w:tab/>
      </w:r>
      <w:r w:rsidRPr="00243812">
        <w:rPr>
          <w:rFonts w:ascii="Montserrat" w:hAnsi="Montserrat"/>
          <w:sz w:val="24"/>
        </w:rPr>
        <w:t>1%</w:t>
      </w:r>
    </w:p>
    <w:p w14:paraId="73E4526C" w14:textId="77777777" w:rsidR="004E739B" w:rsidRPr="00243812" w:rsidRDefault="004E739B" w:rsidP="00F01A18">
      <w:pPr>
        <w:pStyle w:val="NoSpacing"/>
        <w:rPr>
          <w:rFonts w:ascii="Montserrat" w:hAnsi="Montserrat"/>
          <w:sz w:val="24"/>
        </w:rPr>
      </w:pPr>
    </w:p>
    <w:p w14:paraId="193AF52B" w14:textId="77777777" w:rsidR="004E739B" w:rsidRPr="00243812" w:rsidRDefault="00243812" w:rsidP="00F01A18">
      <w:pPr>
        <w:pStyle w:val="NoSpacing"/>
        <w:rPr>
          <w:rFonts w:ascii="Montserrat" w:hAnsi="Montserrat"/>
          <w:sz w:val="24"/>
        </w:rPr>
      </w:pPr>
      <w:r w:rsidRPr="00243812">
        <w:rPr>
          <w:rFonts w:ascii="Montserrat" w:hAnsi="Montserrat"/>
          <w:sz w:val="24"/>
        </w:rPr>
        <w:tab/>
        <w:t>LIFTING/ENCUMBERANCE</w:t>
      </w:r>
    </w:p>
    <w:p w14:paraId="05DC36E2" w14:textId="7C4F222F" w:rsidR="004E739B" w:rsidRPr="00243812" w:rsidRDefault="00243812" w:rsidP="00F01A18">
      <w:pPr>
        <w:pStyle w:val="NoSpacing"/>
        <w:rPr>
          <w:rFonts w:ascii="Montserrat" w:hAnsi="Montserrat"/>
          <w:b/>
          <w:sz w:val="24"/>
        </w:rPr>
      </w:pPr>
      <w:r w:rsidRPr="00243812">
        <w:rPr>
          <w:rFonts w:ascii="Montserrat" w:hAnsi="Montserrat"/>
          <w:sz w:val="24"/>
        </w:rPr>
        <w:tab/>
      </w:r>
      <w:r w:rsidRPr="00243812">
        <w:rPr>
          <w:rFonts w:ascii="Montserrat" w:hAnsi="Montserrat"/>
          <w:sz w:val="24"/>
        </w:rPr>
        <w:t>The result of a strength roll does not translate directly into an effective weight limit.</w:t>
      </w:r>
      <w:r w:rsidR="006F60BF" w:rsidRPr="00243812">
        <w:rPr>
          <w:rFonts w:ascii="Montserrat" w:hAnsi="Montserrat"/>
          <w:sz w:val="24"/>
        </w:rPr>
        <w:t xml:space="preserve"> </w:t>
      </w:r>
      <w:r w:rsidRPr="00243812">
        <w:rPr>
          <w:rFonts w:ascii="Montserrat" w:hAnsi="Montserrat"/>
          <w:sz w:val="24"/>
        </w:rPr>
        <w:t>To determine such a limit, the character's own weight is used with the bonus of a strength roll added to it, as a maximum.</w:t>
      </w:r>
      <w:r w:rsidR="006F60BF" w:rsidRPr="00243812">
        <w:rPr>
          <w:rFonts w:ascii="Montserrat" w:hAnsi="Montserrat"/>
          <w:sz w:val="24"/>
        </w:rPr>
        <w:t xml:space="preserve"> </w:t>
      </w:r>
      <w:r w:rsidRPr="00243812">
        <w:rPr>
          <w:rFonts w:ascii="Montserrat" w:hAnsi="Montserrat"/>
          <w:sz w:val="24"/>
        </w:rPr>
        <w:t>The percent of a character's encumberance is inversely related to the rate at which they can move.</w:t>
      </w:r>
    </w:p>
    <w:p w14:paraId="6C3241C8" w14:textId="77777777" w:rsidR="004E739B" w:rsidRPr="00243812" w:rsidRDefault="004E739B" w:rsidP="00F01A18">
      <w:pPr>
        <w:pStyle w:val="NoSpacing"/>
        <w:rPr>
          <w:rFonts w:ascii="Montserrat" w:hAnsi="Montserrat"/>
          <w:sz w:val="24"/>
        </w:rPr>
      </w:pPr>
    </w:p>
    <w:p w14:paraId="5F129302" w14:textId="77777777" w:rsidR="004E739B" w:rsidRPr="00243812" w:rsidRDefault="00243812" w:rsidP="00F01A18">
      <w:pPr>
        <w:pStyle w:val="NoSpacing"/>
        <w:rPr>
          <w:rFonts w:ascii="Montserrat" w:hAnsi="Montserrat"/>
          <w:sz w:val="24"/>
        </w:rPr>
      </w:pPr>
      <w:r w:rsidRPr="00243812">
        <w:rPr>
          <w:rFonts w:ascii="Montserrat" w:hAnsi="Montserrat"/>
          <w:sz w:val="24"/>
        </w:rPr>
        <w:tab/>
        <w:t>MOVEMENT</w:t>
      </w:r>
    </w:p>
    <w:p w14:paraId="669EAF95" w14:textId="3D39C495" w:rsidR="004E739B" w:rsidRPr="00243812" w:rsidRDefault="00243812" w:rsidP="00F01A18">
      <w:pPr>
        <w:pStyle w:val="NoSpacing"/>
        <w:rPr>
          <w:rFonts w:ascii="Montserrat" w:hAnsi="Montserrat"/>
          <w:b/>
          <w:sz w:val="24"/>
        </w:rPr>
      </w:pPr>
      <w:r w:rsidRPr="00243812">
        <w:rPr>
          <w:rFonts w:ascii="Montserrat" w:hAnsi="Montserrat"/>
          <w:sz w:val="24"/>
        </w:rPr>
        <w:tab/>
        <w:t>A character can generally walk his own height, or swim his own length in one round.</w:t>
      </w:r>
      <w:r w:rsidR="006F60BF" w:rsidRPr="00243812">
        <w:rPr>
          <w:rFonts w:ascii="Montserrat" w:hAnsi="Montserrat"/>
          <w:sz w:val="24"/>
        </w:rPr>
        <w:t xml:space="preserve"> </w:t>
      </w:r>
      <w:r w:rsidRPr="00243812">
        <w:rPr>
          <w:rFonts w:ascii="Montserrat" w:hAnsi="Montserrat"/>
          <w:sz w:val="24"/>
        </w:rPr>
        <w:t>Jumping up, about half his height, or out his own length.</w:t>
      </w:r>
      <w:r w:rsidR="006F60BF" w:rsidRPr="00243812">
        <w:rPr>
          <w:rFonts w:ascii="Montserrat" w:hAnsi="Montserrat"/>
          <w:sz w:val="24"/>
        </w:rPr>
        <w:t xml:space="preserve"> </w:t>
      </w:r>
      <w:r w:rsidRPr="00243812">
        <w:rPr>
          <w:rFonts w:ascii="Montserrat" w:hAnsi="Montserrat"/>
          <w:sz w:val="24"/>
        </w:rPr>
        <w:t>In one round he can run twice his own length; unless he is in full swing.</w:t>
      </w:r>
      <w:r w:rsidR="006F60BF" w:rsidRPr="00243812">
        <w:rPr>
          <w:rFonts w:ascii="Montserrat" w:hAnsi="Montserrat"/>
          <w:sz w:val="24"/>
        </w:rPr>
        <w:t xml:space="preserve"> </w:t>
      </w:r>
      <w:r w:rsidRPr="00243812">
        <w:rPr>
          <w:rFonts w:ascii="Montserrat" w:hAnsi="Montserrat"/>
          <w:sz w:val="24"/>
        </w:rPr>
        <w:t>Characters trained in movement can gain a third of their movement bonus to their land bound movement, or a tenth of their bonus to climbing or swimming movement rates.</w:t>
      </w:r>
    </w:p>
    <w:p w14:paraId="70C2CAA2" w14:textId="77777777" w:rsidR="004E739B" w:rsidRPr="00243812" w:rsidRDefault="004E739B" w:rsidP="00F01A18">
      <w:pPr>
        <w:pStyle w:val="NoSpacing"/>
        <w:rPr>
          <w:rFonts w:ascii="Montserrat" w:hAnsi="Montserrat"/>
          <w:sz w:val="24"/>
        </w:rPr>
      </w:pPr>
    </w:p>
    <w:p w14:paraId="7BE48B14" w14:textId="77777777" w:rsidR="004E739B" w:rsidRPr="00243812" w:rsidRDefault="00243812" w:rsidP="00F01A18">
      <w:pPr>
        <w:pStyle w:val="NoSpacing"/>
        <w:rPr>
          <w:rFonts w:ascii="Montserrat" w:hAnsi="Montserrat"/>
          <w:sz w:val="24"/>
        </w:rPr>
      </w:pPr>
      <w:r w:rsidRPr="00243812">
        <w:rPr>
          <w:rFonts w:ascii="Montserrat" w:hAnsi="Montserrat"/>
          <w:sz w:val="24"/>
        </w:rPr>
        <w:tab/>
        <w:t>PRESENCE</w:t>
      </w:r>
    </w:p>
    <w:p w14:paraId="09B88391" w14:textId="0013CFCA" w:rsidR="004E739B" w:rsidRPr="00243812" w:rsidRDefault="00243812" w:rsidP="00F01A18">
      <w:pPr>
        <w:pStyle w:val="NoSpacing"/>
        <w:rPr>
          <w:rFonts w:ascii="Montserrat" w:hAnsi="Montserrat"/>
          <w:b/>
          <w:sz w:val="24"/>
        </w:rPr>
      </w:pPr>
      <w:r w:rsidRPr="00243812">
        <w:rPr>
          <w:rFonts w:ascii="Montserrat" w:hAnsi="Montserrat"/>
          <w:sz w:val="24"/>
        </w:rPr>
        <w:tab/>
        <w:t>Any attempt to effect another being through appearnace, behaviour, charisma or the like is a PA based test or contest.</w:t>
      </w:r>
      <w:r w:rsidR="006F60BF" w:rsidRPr="00243812">
        <w:rPr>
          <w:rFonts w:ascii="Montserrat" w:hAnsi="Montserrat"/>
          <w:sz w:val="24"/>
        </w:rPr>
        <w:t xml:space="preserve"> </w:t>
      </w:r>
      <w:r w:rsidRPr="00243812">
        <w:rPr>
          <w:rFonts w:ascii="Montserrat" w:hAnsi="Montserrat"/>
          <w:sz w:val="24"/>
        </w:rPr>
        <w:t>There are some abilities appropriate to this, such as browbeating, psychology, and oration, but many forms of presence depend on something more attributive.</w:t>
      </w:r>
      <w:r w:rsidR="006F60BF" w:rsidRPr="00243812">
        <w:rPr>
          <w:rFonts w:ascii="Montserrat" w:hAnsi="Montserrat"/>
          <w:sz w:val="24"/>
        </w:rPr>
        <w:t xml:space="preserve"> </w:t>
      </w:r>
      <w:r w:rsidRPr="00243812">
        <w:rPr>
          <w:rFonts w:ascii="Montserrat" w:hAnsi="Montserrat"/>
          <w:sz w:val="24"/>
        </w:rPr>
        <w:t>Like appearance, or personality.</w:t>
      </w:r>
      <w:r w:rsidR="006F60BF" w:rsidRPr="00243812">
        <w:rPr>
          <w:rFonts w:ascii="Montserrat" w:hAnsi="Montserrat"/>
          <w:sz w:val="24"/>
        </w:rPr>
        <w:t xml:space="preserve"> </w:t>
      </w:r>
      <w:r w:rsidRPr="00243812">
        <w:rPr>
          <w:rFonts w:ascii="Montserrat" w:hAnsi="Montserrat"/>
          <w:sz w:val="24"/>
        </w:rPr>
        <w:t>Since these are profile features, and they are ranked in their own way on a one to ten basis, that is the value to roll from for the test - added to PA, up to a 9.9.</w:t>
      </w:r>
      <w:r w:rsidR="006F60BF" w:rsidRPr="00243812">
        <w:rPr>
          <w:rFonts w:ascii="Montserrat" w:hAnsi="Montserrat"/>
          <w:sz w:val="24"/>
        </w:rPr>
        <w:t xml:space="preserve"> </w:t>
      </w:r>
      <w:r w:rsidRPr="00243812">
        <w:rPr>
          <w:rFonts w:ascii="Montserrat" w:hAnsi="Montserrat"/>
          <w:sz w:val="24"/>
        </w:rPr>
        <w:t>Then it is a matter or rolling up a success bonus which has to be matched by a will or commonsense or other applicable roll to resist.</w:t>
      </w:r>
      <w:r w:rsidR="006F60BF" w:rsidRPr="00243812">
        <w:rPr>
          <w:rFonts w:ascii="Montserrat" w:hAnsi="Montserrat"/>
          <w:sz w:val="24"/>
        </w:rPr>
        <w:t xml:space="preserve"> </w:t>
      </w:r>
      <w:r w:rsidRPr="00243812">
        <w:rPr>
          <w:rFonts w:ascii="Montserrat" w:hAnsi="Montserrat"/>
          <w:sz w:val="24"/>
        </w:rPr>
        <w:t>In some cases the presence roll is resisted by an insanity; anything is permissable so long as it is justifiable in the character.</w:t>
      </w:r>
    </w:p>
    <w:p w14:paraId="069C0A8D" w14:textId="77777777" w:rsidR="004E739B" w:rsidRPr="00243812" w:rsidRDefault="004E739B" w:rsidP="00F01A18">
      <w:pPr>
        <w:pStyle w:val="NoSpacing"/>
        <w:rPr>
          <w:rFonts w:ascii="Montserrat" w:hAnsi="Montserrat"/>
          <w:sz w:val="24"/>
        </w:rPr>
      </w:pPr>
    </w:p>
    <w:p w14:paraId="2B4D7188" w14:textId="77777777" w:rsidR="004E739B" w:rsidRPr="00243812" w:rsidRDefault="00243812" w:rsidP="00F01A18">
      <w:pPr>
        <w:pStyle w:val="NoSpacing"/>
        <w:rPr>
          <w:rFonts w:ascii="Montserrat" w:hAnsi="Montserrat"/>
          <w:sz w:val="24"/>
        </w:rPr>
      </w:pPr>
      <w:r w:rsidRPr="00243812">
        <w:rPr>
          <w:rFonts w:ascii="Montserrat" w:hAnsi="Montserrat"/>
          <w:sz w:val="24"/>
        </w:rPr>
        <w:tab/>
        <w:t>FRIGHT/SHOCK</w:t>
      </w:r>
    </w:p>
    <w:p w14:paraId="55092B9F" w14:textId="0DBA0E0D"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The consequence of an unnatural or unsettling presence, or a side effect of wound trauma or overwhelming and unknown situation, shock and fright can have a very detrimantal effect on a character.</w:t>
      </w:r>
      <w:r w:rsidR="006F60BF" w:rsidRPr="00243812">
        <w:rPr>
          <w:rFonts w:ascii="Montserrat" w:hAnsi="Montserrat"/>
          <w:sz w:val="24"/>
        </w:rPr>
        <w:t xml:space="preserve"> </w:t>
      </w:r>
      <w:r w:rsidRPr="00243812">
        <w:rPr>
          <w:rFonts w:ascii="Montserrat" w:hAnsi="Montserrat"/>
          <w:sz w:val="24"/>
        </w:rPr>
        <w:t>A crature with an unnatural or powerful presence makes a presence or power presence roll.</w:t>
      </w:r>
      <w:r w:rsidR="006F60BF" w:rsidRPr="00243812">
        <w:rPr>
          <w:rFonts w:ascii="Montserrat" w:hAnsi="Montserrat"/>
          <w:sz w:val="24"/>
        </w:rPr>
        <w:t xml:space="preserve"> </w:t>
      </w:r>
      <w:r w:rsidRPr="00243812">
        <w:rPr>
          <w:rFonts w:ascii="Montserrat" w:hAnsi="Montserrat"/>
          <w:sz w:val="24"/>
        </w:rPr>
        <w:t>Thier bonus in the active value.</w:t>
      </w:r>
      <w:r w:rsidR="006F60BF" w:rsidRPr="00243812">
        <w:rPr>
          <w:rFonts w:ascii="Montserrat" w:hAnsi="Montserrat"/>
          <w:sz w:val="24"/>
        </w:rPr>
        <w:t xml:space="preserve"> </w:t>
      </w:r>
      <w:r w:rsidRPr="00243812">
        <w:rPr>
          <w:rFonts w:ascii="Montserrat" w:hAnsi="Montserrat"/>
          <w:sz w:val="24"/>
        </w:rPr>
        <w:t>The character makes a wits or cool roll, based on AI; the bonus of their success subtracts from the active fright/shock value.</w:t>
      </w:r>
      <w:r w:rsidR="006F60BF" w:rsidRPr="00243812">
        <w:rPr>
          <w:rFonts w:ascii="Montserrat" w:hAnsi="Montserrat"/>
          <w:sz w:val="24"/>
        </w:rPr>
        <w:t xml:space="preserve"> </w:t>
      </w:r>
      <w:r w:rsidRPr="00243812">
        <w:rPr>
          <w:rFonts w:ascii="Montserrat" w:hAnsi="Montserrat"/>
          <w:sz w:val="24"/>
        </w:rPr>
        <w:t>Whatever is left of the fright/shock value is used to determine the severity of the effect.</w:t>
      </w:r>
      <w:r w:rsidR="006F60BF" w:rsidRPr="00243812">
        <w:rPr>
          <w:rFonts w:ascii="Montserrat" w:hAnsi="Montserrat"/>
          <w:sz w:val="24"/>
        </w:rPr>
        <w:t xml:space="preserve"> </w:t>
      </w:r>
      <w:r w:rsidRPr="00243812">
        <w:rPr>
          <w:rFonts w:ascii="Montserrat" w:hAnsi="Montserrat"/>
          <w:sz w:val="24"/>
        </w:rPr>
        <w:t>If he so desires, the GM may use a fright table to determine the effect from the value, or he may improvise.</w:t>
      </w:r>
      <w:r w:rsidR="006F60BF" w:rsidRPr="00243812">
        <w:rPr>
          <w:rFonts w:ascii="Montserrat" w:hAnsi="Montserrat"/>
          <w:sz w:val="24"/>
        </w:rPr>
        <w:t xml:space="preserve"> </w:t>
      </w:r>
      <w:r w:rsidRPr="00243812">
        <w:rPr>
          <w:rFonts w:ascii="Montserrat" w:hAnsi="Montserrat"/>
          <w:sz w:val="24"/>
        </w:rPr>
        <w:t>In general, the value represents the number of rounds, hours, days or whatever measure fo time seems applicable, that the character is incapacitated by the fright or shock.</w:t>
      </w:r>
      <w:r w:rsidR="006F60BF" w:rsidRPr="00243812">
        <w:rPr>
          <w:rFonts w:ascii="Montserrat" w:hAnsi="Montserrat"/>
          <w:sz w:val="24"/>
        </w:rPr>
        <w:t xml:space="preserve"> </w:t>
      </w:r>
    </w:p>
    <w:p w14:paraId="5BDB5BF6" w14:textId="34548F19" w:rsidR="004E739B" w:rsidRPr="00243812" w:rsidRDefault="006F60BF" w:rsidP="00F01A18">
      <w:pPr>
        <w:pStyle w:val="NoSpacing"/>
        <w:rPr>
          <w:rFonts w:ascii="Montserrat" w:hAnsi="Montserrat"/>
          <w:b/>
          <w:sz w:val="24"/>
        </w:rPr>
      </w:pPr>
      <w:r w:rsidRPr="00243812">
        <w:rPr>
          <w:rFonts w:ascii="Montserrat" w:hAnsi="Montserrat"/>
          <w:sz w:val="24"/>
        </w:rPr>
        <w:tab/>
        <w:t>Wound trauma usually just incapicates, however, an unusually bad effect might lead to psychosis or neurosis. Play this as the GM sees fit. A bad enough shock may result in unconsciousness or even in a coma. Such results occur if a character fails either or both health tests following a severe wounding.</w:t>
      </w:r>
    </w:p>
    <w:p w14:paraId="0963C71C" w14:textId="77777777" w:rsidR="004E739B" w:rsidRPr="00243812" w:rsidRDefault="004E739B" w:rsidP="00F01A18">
      <w:pPr>
        <w:pStyle w:val="NoSpacing"/>
        <w:rPr>
          <w:rFonts w:ascii="Montserrat" w:hAnsi="Montserrat"/>
          <w:sz w:val="24"/>
        </w:rPr>
      </w:pPr>
    </w:p>
    <w:p w14:paraId="53DA2F5F" w14:textId="77777777" w:rsidR="004E739B" w:rsidRPr="00243812" w:rsidRDefault="00243812" w:rsidP="00F01A18">
      <w:pPr>
        <w:pStyle w:val="NoSpacing"/>
        <w:rPr>
          <w:rFonts w:ascii="Montserrat" w:hAnsi="Montserrat"/>
          <w:sz w:val="24"/>
        </w:rPr>
      </w:pPr>
      <w:r w:rsidRPr="00243812">
        <w:rPr>
          <w:rFonts w:ascii="Montserrat" w:hAnsi="Montserrat"/>
          <w:sz w:val="24"/>
        </w:rPr>
        <w:tab/>
        <w:t>DEATH</w:t>
      </w:r>
    </w:p>
    <w:p w14:paraId="7458442C" w14:textId="79E9D63E" w:rsidR="004E739B" w:rsidRPr="00243812" w:rsidRDefault="00243812" w:rsidP="00F01A18">
      <w:pPr>
        <w:pStyle w:val="NoSpacing"/>
        <w:rPr>
          <w:rFonts w:ascii="Montserrat" w:hAnsi="Montserrat"/>
          <w:sz w:val="24"/>
        </w:rPr>
      </w:pPr>
      <w:r w:rsidRPr="00243812">
        <w:rPr>
          <w:rFonts w:ascii="Montserrat" w:hAnsi="Montserrat"/>
          <w:sz w:val="24"/>
        </w:rPr>
        <w:tab/>
        <w:t>If a character ever fumbles a critical health test, he dies.</w:t>
      </w:r>
      <w:r w:rsidR="006F60BF" w:rsidRPr="00243812">
        <w:rPr>
          <w:rFonts w:ascii="Montserrat" w:hAnsi="Montserrat"/>
          <w:sz w:val="24"/>
        </w:rPr>
        <w:t xml:space="preserve"> </w:t>
      </w:r>
      <w:r w:rsidRPr="00243812">
        <w:rPr>
          <w:rFonts w:ascii="Montserrat" w:hAnsi="Montserrat"/>
          <w:sz w:val="24"/>
        </w:rPr>
        <w:t>If there is no cause of death which might prevent it, such a character may be revived if someone with the proper training critically succeeds at trying to revive him within a maximum of five minutes.</w:t>
      </w:r>
      <w:r w:rsidR="006F60BF" w:rsidRPr="00243812">
        <w:rPr>
          <w:rFonts w:ascii="Montserrat" w:hAnsi="Montserrat"/>
          <w:sz w:val="24"/>
        </w:rPr>
        <w:t xml:space="preserve"> </w:t>
      </w:r>
      <w:r w:rsidRPr="00243812">
        <w:rPr>
          <w:rFonts w:ascii="Montserrat" w:hAnsi="Montserrat"/>
          <w:sz w:val="24"/>
        </w:rPr>
        <w:t>Magical revivification is possible beyond this limit, if the body is otherwise made fully functional.</w:t>
      </w:r>
      <w:r w:rsidR="006F60BF" w:rsidRPr="00243812">
        <w:rPr>
          <w:rFonts w:ascii="Montserrat" w:hAnsi="Montserrat"/>
          <w:sz w:val="24"/>
        </w:rPr>
        <w:t xml:space="preserve"> </w:t>
      </w:r>
      <w:r w:rsidRPr="00243812">
        <w:rPr>
          <w:rFonts w:ascii="Montserrat" w:hAnsi="Montserrat"/>
          <w:sz w:val="24"/>
        </w:rPr>
        <w:t>If a character is reduced to zero health and fails either roll in a critical health test, then he dies, and cannot be revived without total life support or restoration within five minutes, excepting again for magical or supernatural revivification.</w:t>
      </w:r>
      <w:r w:rsidR="006F60BF" w:rsidRPr="00243812">
        <w:rPr>
          <w:rFonts w:ascii="Montserrat" w:hAnsi="Montserrat"/>
          <w:sz w:val="24"/>
        </w:rPr>
        <w:t xml:space="preserve"> </w:t>
      </w:r>
    </w:p>
    <w:p w14:paraId="793C4511" w14:textId="1B48D3B6" w:rsidR="004E739B" w:rsidRPr="00243812" w:rsidRDefault="006F60BF" w:rsidP="00F01A18">
      <w:pPr>
        <w:pStyle w:val="NoSpacing"/>
        <w:rPr>
          <w:rFonts w:ascii="Montserrat" w:hAnsi="Montserrat"/>
          <w:b/>
          <w:sz w:val="24"/>
        </w:rPr>
      </w:pPr>
      <w:r w:rsidRPr="00243812">
        <w:rPr>
          <w:rFonts w:ascii="Montserrat" w:hAnsi="Montserrat"/>
          <w:sz w:val="24"/>
        </w:rPr>
        <w:tab/>
        <w:t>Should a character die in a manner that his nervous system be disrupted, he may not be revivified. However, ressurrection is possible, on a critical success. The consequence being that brain damage translates into indeffinate amnesia.</w:t>
      </w:r>
    </w:p>
    <w:p w14:paraId="18328B66" w14:textId="77777777" w:rsidR="004E739B" w:rsidRPr="00243812" w:rsidRDefault="004E739B" w:rsidP="00F01A18">
      <w:pPr>
        <w:pStyle w:val="NoSpacing"/>
        <w:rPr>
          <w:rFonts w:ascii="Montserrat" w:hAnsi="Montserrat"/>
          <w:sz w:val="24"/>
        </w:rPr>
      </w:pPr>
    </w:p>
    <w:p w14:paraId="661A8305" w14:textId="77777777" w:rsidR="004E739B" w:rsidRPr="00243812" w:rsidRDefault="00243812" w:rsidP="00F01A18">
      <w:pPr>
        <w:pStyle w:val="NoSpacing"/>
        <w:rPr>
          <w:rFonts w:ascii="Montserrat" w:hAnsi="Montserrat"/>
          <w:sz w:val="24"/>
        </w:rPr>
      </w:pPr>
      <w:r w:rsidRPr="00243812">
        <w:rPr>
          <w:rFonts w:ascii="Montserrat" w:hAnsi="Montserrat"/>
          <w:sz w:val="24"/>
        </w:rPr>
        <w:tab/>
        <w:t>SUBTERFUGE</w:t>
      </w:r>
    </w:p>
    <w:p w14:paraId="22215526" w14:textId="361B1C7C" w:rsidR="004E739B" w:rsidRPr="00243812" w:rsidRDefault="00243812" w:rsidP="00F01A18">
      <w:pPr>
        <w:pStyle w:val="NoSpacing"/>
        <w:rPr>
          <w:rFonts w:ascii="Montserrat" w:hAnsi="Montserrat"/>
          <w:b/>
          <w:sz w:val="24"/>
        </w:rPr>
      </w:pPr>
      <w:r w:rsidRPr="00243812">
        <w:rPr>
          <w:rFonts w:ascii="Montserrat" w:hAnsi="Montserrat"/>
          <w:sz w:val="24"/>
        </w:rPr>
        <w:tab/>
        <w:t>Tricks are very useful.</w:t>
      </w:r>
      <w:r w:rsidR="006F60BF" w:rsidRPr="00243812">
        <w:rPr>
          <w:rFonts w:ascii="Montserrat" w:hAnsi="Montserrat"/>
          <w:sz w:val="24"/>
        </w:rPr>
        <w:t xml:space="preserve"> </w:t>
      </w:r>
      <w:r w:rsidRPr="00243812">
        <w:rPr>
          <w:rFonts w:ascii="Montserrat" w:hAnsi="Montserrat"/>
          <w:sz w:val="24"/>
        </w:rPr>
        <w:t>In general, a trick is a contest between an ability and the PA attribute.</w:t>
      </w:r>
      <w:r w:rsidR="006F60BF" w:rsidRPr="00243812">
        <w:rPr>
          <w:rFonts w:ascii="Montserrat" w:hAnsi="Montserrat"/>
          <w:sz w:val="24"/>
        </w:rPr>
        <w:t xml:space="preserve"> </w:t>
      </w:r>
      <w:r w:rsidRPr="00243812">
        <w:rPr>
          <w:rFonts w:ascii="Montserrat" w:hAnsi="Montserrat"/>
          <w:sz w:val="24"/>
        </w:rPr>
        <w:t>Only when someone is attempting to trick someone with the same or a similar ability does the other get to resist with the rating of his ability.</w:t>
      </w:r>
      <w:r w:rsidR="006F60BF" w:rsidRPr="00243812">
        <w:rPr>
          <w:rFonts w:ascii="Montserrat" w:hAnsi="Montserrat"/>
          <w:sz w:val="24"/>
        </w:rPr>
        <w:t xml:space="preserve"> </w:t>
      </w:r>
      <w:r w:rsidRPr="00243812">
        <w:rPr>
          <w:rFonts w:ascii="Montserrat" w:hAnsi="Montserrat"/>
          <w:sz w:val="24"/>
        </w:rPr>
        <w:t>A feint is an example of subterfuge.</w:t>
      </w:r>
      <w:r w:rsidR="006F60BF" w:rsidRPr="00243812">
        <w:rPr>
          <w:rFonts w:ascii="Montserrat" w:hAnsi="Montserrat"/>
          <w:sz w:val="24"/>
        </w:rPr>
        <w:t xml:space="preserve"> </w:t>
      </w:r>
      <w:r w:rsidRPr="00243812">
        <w:rPr>
          <w:rFonts w:ascii="Montserrat" w:hAnsi="Montserrat"/>
          <w:sz w:val="24"/>
        </w:rPr>
        <w:t>As is sleight of hand, fast talking, and misdirection.</w:t>
      </w:r>
      <w:r w:rsidR="006F60BF" w:rsidRPr="00243812">
        <w:rPr>
          <w:rFonts w:ascii="Montserrat" w:hAnsi="Montserrat"/>
          <w:sz w:val="24"/>
        </w:rPr>
        <w:t xml:space="preserve"> </w:t>
      </w:r>
      <w:r w:rsidRPr="00243812">
        <w:rPr>
          <w:rFonts w:ascii="Montserrat" w:hAnsi="Montserrat"/>
          <w:sz w:val="24"/>
        </w:rPr>
        <w:t>Only someone with similar experience knows what to look for.</w:t>
      </w:r>
      <w:r w:rsidR="006F60BF" w:rsidRPr="00243812">
        <w:rPr>
          <w:rFonts w:ascii="Montserrat" w:hAnsi="Montserrat"/>
          <w:sz w:val="24"/>
        </w:rPr>
        <w:t xml:space="preserve"> </w:t>
      </w:r>
      <w:r w:rsidRPr="00243812">
        <w:rPr>
          <w:rFonts w:ascii="Montserrat" w:hAnsi="Montserrat"/>
          <w:sz w:val="24"/>
        </w:rPr>
        <w:t>However, subterfuge is a matter of presentation, if there is an unnoticed witness to a subterfuge, there is a chance that they may see the trick, like a spectator standing above a stage magician, rather than in front of him.</w:t>
      </w:r>
      <w:r w:rsidR="006F60BF" w:rsidRPr="00243812">
        <w:rPr>
          <w:rFonts w:ascii="Montserrat" w:hAnsi="Montserrat"/>
          <w:sz w:val="24"/>
        </w:rPr>
        <w:t xml:space="preserve"> </w:t>
      </w:r>
      <w:r w:rsidRPr="00243812">
        <w:rPr>
          <w:rFonts w:ascii="Montserrat" w:hAnsi="Montserrat"/>
          <w:sz w:val="24"/>
        </w:rPr>
        <w:t>This is up to the GM.</w:t>
      </w:r>
      <w:r w:rsidR="006F60BF" w:rsidRPr="00243812">
        <w:rPr>
          <w:rFonts w:ascii="Montserrat" w:hAnsi="Montserrat"/>
          <w:sz w:val="24"/>
        </w:rPr>
        <w:t xml:space="preserve"> </w:t>
      </w:r>
      <w:r w:rsidRPr="00243812">
        <w:rPr>
          <w:rFonts w:ascii="Montserrat" w:hAnsi="Montserrat"/>
          <w:sz w:val="24"/>
        </w:rPr>
        <w:t>A total novice may attempt a subterfuge on the spot using his PA attribute, but the odds are not often that great.</w:t>
      </w:r>
    </w:p>
    <w:p w14:paraId="73CC4FB8" w14:textId="77777777" w:rsidR="004E739B" w:rsidRPr="00243812" w:rsidRDefault="004E739B" w:rsidP="00F01A18">
      <w:pPr>
        <w:pStyle w:val="NoSpacing"/>
        <w:rPr>
          <w:rFonts w:ascii="Montserrat" w:hAnsi="Montserrat"/>
          <w:sz w:val="24"/>
        </w:rPr>
      </w:pPr>
    </w:p>
    <w:p w14:paraId="001B398A" w14:textId="77777777" w:rsidR="004E739B" w:rsidRPr="00243812" w:rsidRDefault="00243812" w:rsidP="00F01A18">
      <w:pPr>
        <w:pStyle w:val="NoSpacing"/>
        <w:rPr>
          <w:rFonts w:ascii="Montserrat" w:hAnsi="Montserrat"/>
          <w:sz w:val="24"/>
        </w:rPr>
      </w:pPr>
      <w:r w:rsidRPr="00243812">
        <w:rPr>
          <w:rFonts w:ascii="Montserrat" w:hAnsi="Montserrat"/>
          <w:sz w:val="24"/>
        </w:rPr>
        <w:tab/>
        <w:t>POWER</w:t>
      </w:r>
    </w:p>
    <w:p w14:paraId="2F7B01A1" w14:textId="663132CF" w:rsidR="004E739B" w:rsidRPr="00243812" w:rsidRDefault="00243812" w:rsidP="00F01A18">
      <w:pPr>
        <w:pStyle w:val="NoSpacing"/>
        <w:rPr>
          <w:rFonts w:ascii="Montserrat" w:hAnsi="Montserrat"/>
          <w:sz w:val="24"/>
        </w:rPr>
      </w:pPr>
      <w:r w:rsidRPr="00243812">
        <w:rPr>
          <w:rFonts w:ascii="Montserrat" w:hAnsi="Montserrat"/>
          <w:sz w:val="24"/>
        </w:rPr>
        <w:tab/>
        <w:t>POWER, like health is established at the beginning, or any point during the game as directed by the GM.</w:t>
      </w:r>
      <w:r w:rsidR="006F60BF" w:rsidRPr="00243812">
        <w:rPr>
          <w:rFonts w:ascii="Montserrat" w:hAnsi="Montserrat"/>
          <w:sz w:val="24"/>
        </w:rPr>
        <w:t xml:space="preserve"> </w:t>
      </w:r>
      <w:r w:rsidRPr="00243812">
        <w:rPr>
          <w:rFonts w:ascii="Montserrat" w:hAnsi="Montserrat"/>
          <w:sz w:val="24"/>
        </w:rPr>
        <w:t>The roll is a test of a character's primary power abilities.</w:t>
      </w:r>
      <w:r w:rsidR="006F60BF" w:rsidRPr="00243812">
        <w:rPr>
          <w:rFonts w:ascii="Montserrat" w:hAnsi="Montserrat"/>
          <w:sz w:val="24"/>
        </w:rPr>
        <w:t xml:space="preserve"> </w:t>
      </w:r>
      <w:r w:rsidRPr="00243812">
        <w:rPr>
          <w:rFonts w:ascii="Montserrat" w:hAnsi="Montserrat"/>
          <w:sz w:val="24"/>
        </w:rPr>
        <w:t>Each power ability is tested at its highest order of mastery against itself.</w:t>
      </w:r>
      <w:r w:rsidR="006F60BF" w:rsidRPr="00243812">
        <w:rPr>
          <w:rFonts w:ascii="Montserrat" w:hAnsi="Montserrat"/>
          <w:sz w:val="24"/>
        </w:rPr>
        <w:t xml:space="preserve"> </w:t>
      </w:r>
      <w:r w:rsidRPr="00243812">
        <w:rPr>
          <w:rFonts w:ascii="Montserrat" w:hAnsi="Montserrat"/>
          <w:sz w:val="24"/>
        </w:rPr>
        <w:t>An adept with an AI of 1.9 will attempt to roll below that, say he rolls a 1.8.</w:t>
      </w:r>
      <w:r w:rsidR="006F60BF" w:rsidRPr="00243812">
        <w:rPr>
          <w:rFonts w:ascii="Montserrat" w:hAnsi="Montserrat"/>
          <w:sz w:val="24"/>
        </w:rPr>
        <w:t xml:space="preserve"> </w:t>
      </w:r>
      <w:r w:rsidRPr="00243812">
        <w:rPr>
          <w:rFonts w:ascii="Montserrat" w:hAnsi="Montserrat"/>
          <w:sz w:val="24"/>
        </w:rPr>
        <w:t>He has ten effect points at the adept level, or 10,000 power.</w:t>
      </w:r>
      <w:r w:rsidR="006F60BF" w:rsidRPr="00243812">
        <w:rPr>
          <w:rFonts w:ascii="Montserrat" w:hAnsi="Montserrat"/>
          <w:sz w:val="24"/>
        </w:rPr>
        <w:t xml:space="preserve"> </w:t>
      </w:r>
      <w:r w:rsidRPr="00243812">
        <w:rPr>
          <w:rFonts w:ascii="Montserrat" w:hAnsi="Montserrat"/>
          <w:sz w:val="24"/>
        </w:rPr>
        <w:t>This power is used to pay for effects, and translates to the power of the spells that are cast in tests and contests.</w:t>
      </w:r>
      <w:r w:rsidR="006F60BF" w:rsidRPr="00243812">
        <w:rPr>
          <w:rFonts w:ascii="Montserrat" w:hAnsi="Montserrat"/>
          <w:sz w:val="24"/>
        </w:rPr>
        <w:t xml:space="preserve"> </w:t>
      </w:r>
      <w:r w:rsidRPr="00243812">
        <w:rPr>
          <w:rFonts w:ascii="Montserrat" w:hAnsi="Montserrat"/>
          <w:sz w:val="24"/>
        </w:rPr>
        <w:t>Power must often be paid to maintain magical effects.</w:t>
      </w:r>
      <w:r w:rsidR="006F60BF" w:rsidRPr="00243812">
        <w:rPr>
          <w:rFonts w:ascii="Montserrat" w:hAnsi="Montserrat"/>
          <w:sz w:val="24"/>
        </w:rPr>
        <w:t xml:space="preserve"> </w:t>
      </w:r>
      <w:r w:rsidRPr="00243812">
        <w:rPr>
          <w:rFonts w:ascii="Montserrat" w:hAnsi="Montserrat"/>
          <w:sz w:val="24"/>
        </w:rPr>
        <w:t>Power will dwindle without any recovery until the character is placed into a situation to retest for power.</w:t>
      </w:r>
    </w:p>
    <w:p w14:paraId="1CFA548F" w14:textId="06D57EE6" w:rsidR="004E739B" w:rsidRPr="00243812" w:rsidRDefault="006F60BF" w:rsidP="00F01A18">
      <w:pPr>
        <w:pStyle w:val="NoSpacing"/>
        <w:rPr>
          <w:rFonts w:ascii="Montserrat" w:hAnsi="Montserrat"/>
          <w:sz w:val="24"/>
        </w:rPr>
      </w:pPr>
      <w:r w:rsidRPr="00243812">
        <w:rPr>
          <w:rFonts w:ascii="Montserrat" w:hAnsi="Montserrat"/>
          <w:sz w:val="24"/>
        </w:rPr>
        <w:tab/>
        <w:t>Situations which call for a power retest include rituals which involve all of the character's power in that ability; initiations; ordeals, and the like.</w:t>
      </w:r>
    </w:p>
    <w:p w14:paraId="4A8AB65C" w14:textId="7B801752" w:rsidR="004E739B" w:rsidRPr="00243812" w:rsidRDefault="006F60BF" w:rsidP="00F01A18">
      <w:pPr>
        <w:pStyle w:val="NoSpacing"/>
        <w:rPr>
          <w:rFonts w:ascii="Montserrat" w:hAnsi="Montserrat"/>
          <w:sz w:val="24"/>
        </w:rPr>
      </w:pPr>
      <w:r w:rsidRPr="00243812">
        <w:rPr>
          <w:rFonts w:ascii="Montserrat" w:hAnsi="Montserrat"/>
          <w:sz w:val="24"/>
        </w:rPr>
        <w:tab/>
        <w:t>For non power characters, as well as power characters, latent power is tested for. This power is rolled against the AI attribute and so is exactly what the result is, with one exception. A test of 10.0 raises the latent power by one order and allows the character to reroll. For every 10.0 result the order increases and the character rerolls. If the character does not roll under their AI, then they take the minimum value of one. If after a 10.0 roll, then the result is ten times that. Latent power counts for nothing by itself. However, by taking the value of the power in obligation or by paying experience for it, the power can be manifested, and used by the character straight. Only the amount paid for is the amount manifested. The amount manifested is the amount the character may use with power abilities or pure intent.</w:t>
      </w:r>
    </w:p>
    <w:p w14:paraId="4682BB0B" w14:textId="66D0C9EA" w:rsidR="004E739B" w:rsidRPr="00243812" w:rsidRDefault="006F60BF" w:rsidP="00F01A18">
      <w:pPr>
        <w:pStyle w:val="NoSpacing"/>
        <w:rPr>
          <w:rFonts w:ascii="Montserrat" w:hAnsi="Montserrat"/>
          <w:b/>
          <w:sz w:val="24"/>
        </w:rPr>
      </w:pPr>
      <w:r w:rsidRPr="00243812">
        <w:rPr>
          <w:rFonts w:ascii="Montserrat" w:hAnsi="Montserrat"/>
          <w:sz w:val="24"/>
        </w:rPr>
        <w:tab/>
        <w:t>Latent power may be used to resist magical effects. The latent power can contest the magical effect as an ability of the order that power would equate in experience. Latent power can dwindle away, but manifested power will regenerate back over time. The amount of a test bonus a day.</w:t>
      </w:r>
    </w:p>
    <w:p w14:paraId="204E63BF" w14:textId="77777777" w:rsidR="004E739B" w:rsidRPr="00243812" w:rsidRDefault="004E739B" w:rsidP="00F01A18">
      <w:pPr>
        <w:pStyle w:val="NoSpacing"/>
        <w:rPr>
          <w:rFonts w:ascii="Montserrat" w:hAnsi="Montserrat"/>
          <w:sz w:val="24"/>
        </w:rPr>
      </w:pPr>
    </w:p>
    <w:p w14:paraId="7A556C8D" w14:textId="77777777" w:rsidR="004E739B" w:rsidRPr="00243812" w:rsidRDefault="00243812" w:rsidP="00F01A18">
      <w:pPr>
        <w:pStyle w:val="NoSpacing"/>
        <w:rPr>
          <w:rFonts w:ascii="Montserrat" w:hAnsi="Montserrat"/>
          <w:sz w:val="24"/>
        </w:rPr>
      </w:pPr>
      <w:r w:rsidRPr="00243812">
        <w:rPr>
          <w:rFonts w:ascii="Montserrat" w:hAnsi="Montserrat"/>
          <w:sz w:val="24"/>
        </w:rPr>
        <w:tab/>
        <w:t>POWER VS NORMAL</w:t>
      </w:r>
    </w:p>
    <w:p w14:paraId="3A325914" w14:textId="02018BFC" w:rsidR="004E739B" w:rsidRPr="00243812" w:rsidRDefault="00243812" w:rsidP="00F01A18">
      <w:pPr>
        <w:pStyle w:val="NoSpacing"/>
        <w:rPr>
          <w:rFonts w:ascii="Montserrat" w:hAnsi="Montserrat"/>
          <w:b/>
          <w:sz w:val="24"/>
        </w:rPr>
      </w:pPr>
      <w:r w:rsidRPr="00243812">
        <w:rPr>
          <w:rFonts w:ascii="Montserrat" w:hAnsi="Montserrat"/>
          <w:sz w:val="24"/>
        </w:rPr>
        <w:tab/>
        <w:t>A use of a power ability against a normal is only contested by characters with an apprentice level latent power, otherwise only a test is required.</w:t>
      </w:r>
      <w:r w:rsidR="006F60BF" w:rsidRPr="00243812">
        <w:rPr>
          <w:rFonts w:ascii="Montserrat" w:hAnsi="Montserrat"/>
          <w:sz w:val="24"/>
        </w:rPr>
        <w:t xml:space="preserve"> </w:t>
      </w:r>
      <w:r w:rsidRPr="00243812">
        <w:rPr>
          <w:rFonts w:ascii="Montserrat" w:hAnsi="Montserrat"/>
          <w:sz w:val="24"/>
        </w:rPr>
        <w:t>The bonus fron the test is the effect value of the spell, discipline, whatever.</w:t>
      </w:r>
      <w:r w:rsidR="006F60BF" w:rsidRPr="00243812">
        <w:rPr>
          <w:rFonts w:ascii="Montserrat" w:hAnsi="Montserrat"/>
          <w:sz w:val="24"/>
        </w:rPr>
        <w:t xml:space="preserve"> </w:t>
      </w:r>
      <w:r w:rsidRPr="00243812">
        <w:rPr>
          <w:rFonts w:ascii="Montserrat" w:hAnsi="Montserrat"/>
          <w:sz w:val="24"/>
        </w:rPr>
        <w:t>Call it damage, or momentum, or whatever is appropriate.</w:t>
      </w:r>
    </w:p>
    <w:p w14:paraId="389037D9" w14:textId="77777777" w:rsidR="004E739B" w:rsidRPr="00243812" w:rsidRDefault="004E739B" w:rsidP="00F01A18">
      <w:pPr>
        <w:pStyle w:val="NoSpacing"/>
        <w:rPr>
          <w:rFonts w:ascii="Montserrat" w:hAnsi="Montserrat"/>
          <w:sz w:val="24"/>
        </w:rPr>
      </w:pPr>
    </w:p>
    <w:p w14:paraId="0FBB42AC" w14:textId="77777777" w:rsidR="004E739B" w:rsidRPr="00243812" w:rsidRDefault="00243812" w:rsidP="00F01A18">
      <w:pPr>
        <w:pStyle w:val="NoSpacing"/>
        <w:rPr>
          <w:rFonts w:ascii="Montserrat" w:hAnsi="Montserrat"/>
          <w:sz w:val="24"/>
        </w:rPr>
      </w:pPr>
      <w:r w:rsidRPr="00243812">
        <w:rPr>
          <w:rFonts w:ascii="Montserrat" w:hAnsi="Montserrat"/>
          <w:sz w:val="24"/>
        </w:rPr>
        <w:tab/>
        <w:t>POWER VS POWER</w:t>
      </w:r>
    </w:p>
    <w:p w14:paraId="1DF974DD" w14:textId="5FC37C2D" w:rsidR="004E739B" w:rsidRPr="00243812" w:rsidRDefault="00243812" w:rsidP="00F01A18">
      <w:pPr>
        <w:pStyle w:val="NoSpacing"/>
        <w:rPr>
          <w:rFonts w:ascii="Montserrat" w:hAnsi="Montserrat"/>
          <w:b/>
          <w:sz w:val="24"/>
        </w:rPr>
      </w:pPr>
      <w:r w:rsidRPr="00243812">
        <w:rPr>
          <w:rFonts w:ascii="Montserrat" w:hAnsi="Montserrat"/>
          <w:sz w:val="24"/>
        </w:rPr>
        <w:tab/>
        <w:t>Power vs power is a contest between abilities.</w:t>
      </w:r>
      <w:r w:rsidR="006F60BF" w:rsidRPr="00243812">
        <w:rPr>
          <w:rFonts w:ascii="Montserrat" w:hAnsi="Montserrat"/>
          <w:sz w:val="24"/>
        </w:rPr>
        <w:t xml:space="preserve"> </w:t>
      </w:r>
      <w:r w:rsidRPr="00243812">
        <w:rPr>
          <w:rFonts w:ascii="Montserrat" w:hAnsi="Montserrat"/>
          <w:sz w:val="24"/>
        </w:rPr>
        <w:t>The application of these contests will depend on the abilities and disciplines taken and used.</w:t>
      </w:r>
      <w:r w:rsidR="006F60BF" w:rsidRPr="00243812">
        <w:rPr>
          <w:rFonts w:ascii="Montserrat" w:hAnsi="Montserrat"/>
          <w:sz w:val="24"/>
        </w:rPr>
        <w:t xml:space="preserve"> </w:t>
      </w:r>
      <w:r w:rsidRPr="00243812">
        <w:rPr>
          <w:rFonts w:ascii="Montserrat" w:hAnsi="Montserrat"/>
          <w:sz w:val="24"/>
        </w:rPr>
        <w:t>Power is translated into an ability rating in a spell and the success bonus becomes the cost of the spell; subtracted from the power following the contest.</w:t>
      </w:r>
      <w:r w:rsidR="006F60BF" w:rsidRPr="00243812">
        <w:rPr>
          <w:rFonts w:ascii="Montserrat" w:hAnsi="Montserrat"/>
          <w:sz w:val="24"/>
        </w:rPr>
        <w:t xml:space="preserve"> </w:t>
      </w:r>
      <w:r w:rsidRPr="00243812">
        <w:rPr>
          <w:rFonts w:ascii="Montserrat" w:hAnsi="Montserrat"/>
          <w:sz w:val="24"/>
        </w:rPr>
        <w:t>The more one uses power the more it dwindles.</w:t>
      </w:r>
      <w:r w:rsidR="006F60BF" w:rsidRPr="00243812">
        <w:rPr>
          <w:rFonts w:ascii="Montserrat" w:hAnsi="Montserrat"/>
          <w:sz w:val="24"/>
        </w:rPr>
        <w:t xml:space="preserve"> </w:t>
      </w:r>
      <w:r w:rsidRPr="00243812">
        <w:rPr>
          <w:rFonts w:ascii="Montserrat" w:hAnsi="Montserrat"/>
          <w:sz w:val="24"/>
        </w:rPr>
        <w:t>However, a contest of power involves more power than a test.</w:t>
      </w:r>
      <w:r w:rsidR="006F60BF" w:rsidRPr="00243812">
        <w:rPr>
          <w:rFonts w:ascii="Montserrat" w:hAnsi="Montserrat"/>
          <w:sz w:val="24"/>
        </w:rPr>
        <w:t xml:space="preserve"> </w:t>
      </w:r>
      <w:r w:rsidRPr="00243812">
        <w:rPr>
          <w:rFonts w:ascii="Montserrat" w:hAnsi="Montserrat"/>
          <w:sz w:val="24"/>
        </w:rPr>
        <w:t>Whomever wins the contest also steals the power bonus of their opponant, so only has to pay for the amount which exceeded that with their own power.</w:t>
      </w:r>
      <w:r w:rsidR="006F60BF" w:rsidRPr="00243812">
        <w:rPr>
          <w:rFonts w:ascii="Montserrat" w:hAnsi="Montserrat"/>
          <w:sz w:val="24"/>
        </w:rPr>
        <w:t xml:space="preserve"> </w:t>
      </w:r>
    </w:p>
    <w:p w14:paraId="0604F47E" w14:textId="77777777" w:rsidR="004E739B" w:rsidRPr="00243812" w:rsidRDefault="004E739B" w:rsidP="00F01A18">
      <w:pPr>
        <w:pStyle w:val="NoSpacing"/>
        <w:rPr>
          <w:rFonts w:ascii="Montserrat" w:hAnsi="Montserrat"/>
          <w:sz w:val="24"/>
        </w:rPr>
      </w:pPr>
    </w:p>
    <w:p w14:paraId="07242DB7" w14:textId="77777777" w:rsidR="004E739B" w:rsidRPr="00243812" w:rsidRDefault="00243812" w:rsidP="00F01A18">
      <w:pPr>
        <w:pStyle w:val="NoSpacing"/>
        <w:rPr>
          <w:rFonts w:ascii="Montserrat" w:hAnsi="Montserrat"/>
          <w:sz w:val="24"/>
        </w:rPr>
      </w:pPr>
      <w:r w:rsidRPr="00243812">
        <w:rPr>
          <w:rFonts w:ascii="Montserrat" w:hAnsi="Montserrat"/>
          <w:sz w:val="24"/>
        </w:rPr>
        <w:tab/>
        <w:t>POWER VS NATURE</w:t>
      </w:r>
    </w:p>
    <w:p w14:paraId="11FA71D7" w14:textId="1E86BB42" w:rsidR="004E739B" w:rsidRPr="00243812" w:rsidRDefault="00243812" w:rsidP="00F01A18">
      <w:pPr>
        <w:pStyle w:val="NoSpacing"/>
        <w:rPr>
          <w:rFonts w:ascii="Montserrat" w:hAnsi="Montserrat"/>
          <w:b/>
          <w:sz w:val="24"/>
        </w:rPr>
      </w:pPr>
      <w:r w:rsidRPr="00243812">
        <w:rPr>
          <w:rFonts w:ascii="Montserrat" w:hAnsi="Montserrat"/>
          <w:sz w:val="24"/>
        </w:rPr>
        <w:tab/>
        <w:t>Power versus nature is a feat.</w:t>
      </w:r>
      <w:r w:rsidR="006F60BF" w:rsidRPr="00243812">
        <w:rPr>
          <w:rFonts w:ascii="Montserrat" w:hAnsi="Montserrat"/>
          <w:sz w:val="24"/>
        </w:rPr>
        <w:t xml:space="preserve"> </w:t>
      </w:r>
      <w:r w:rsidRPr="00243812">
        <w:rPr>
          <w:rFonts w:ascii="Montserrat" w:hAnsi="Montserrat"/>
          <w:sz w:val="24"/>
        </w:rPr>
        <w:t>Usually power used against the environment must overcome the same limitations as natural feats.</w:t>
      </w:r>
      <w:r w:rsidR="006F60BF" w:rsidRPr="00243812">
        <w:rPr>
          <w:rFonts w:ascii="Montserrat" w:hAnsi="Montserrat"/>
          <w:sz w:val="24"/>
        </w:rPr>
        <w:t xml:space="preserve"> </w:t>
      </w:r>
      <w:r w:rsidRPr="00243812">
        <w:rPr>
          <w:rFonts w:ascii="Montserrat" w:hAnsi="Montserrat"/>
          <w:sz w:val="24"/>
        </w:rPr>
        <w:t>However, power abilities are the only means of overcoming the limitations of the realm status of a character.</w:t>
      </w:r>
      <w:r w:rsidR="006F60BF" w:rsidRPr="00243812">
        <w:rPr>
          <w:rFonts w:ascii="Montserrat" w:hAnsi="Montserrat"/>
          <w:sz w:val="24"/>
        </w:rPr>
        <w:t xml:space="preserve"> </w:t>
      </w:r>
      <w:r w:rsidRPr="00243812">
        <w:rPr>
          <w:rFonts w:ascii="Montserrat" w:hAnsi="Montserrat"/>
          <w:sz w:val="24"/>
        </w:rPr>
        <w:t>Such an attempt is either already attained through some initiation in the character's past, or it is considered to be an ordeal in which the character is at the whim of nature.</w:t>
      </w:r>
    </w:p>
    <w:p w14:paraId="4FEE0CF6" w14:textId="77777777" w:rsidR="004E739B" w:rsidRPr="00243812" w:rsidRDefault="004E739B" w:rsidP="00F01A18">
      <w:pPr>
        <w:pStyle w:val="NoSpacing"/>
        <w:rPr>
          <w:rFonts w:ascii="Montserrat" w:hAnsi="Montserrat"/>
          <w:sz w:val="24"/>
        </w:rPr>
      </w:pPr>
    </w:p>
    <w:p w14:paraId="7A741A9F"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APPLICATION</w:t>
      </w:r>
    </w:p>
    <w:p w14:paraId="532E3D1F" w14:textId="4877C7D9" w:rsidR="004E739B" w:rsidRPr="00243812" w:rsidRDefault="00243812" w:rsidP="00F01A18">
      <w:pPr>
        <w:pStyle w:val="NoSpacing"/>
        <w:rPr>
          <w:rFonts w:ascii="Montserrat" w:hAnsi="Montserrat"/>
          <w:sz w:val="24"/>
        </w:rPr>
      </w:pPr>
      <w:r w:rsidRPr="00243812">
        <w:rPr>
          <w:rFonts w:ascii="Montserrat" w:hAnsi="Montserrat"/>
          <w:sz w:val="24"/>
        </w:rPr>
        <w:tab/>
        <w:t>New concepts are refreshing and grand, however, it is hard to break with convention for some very appreciable reasons.</w:t>
      </w:r>
      <w:r w:rsidR="006F60BF" w:rsidRPr="00243812">
        <w:rPr>
          <w:rFonts w:ascii="Montserrat" w:hAnsi="Montserrat"/>
          <w:sz w:val="24"/>
        </w:rPr>
        <w:t xml:space="preserve"> </w:t>
      </w:r>
      <w:r w:rsidRPr="00243812">
        <w:rPr>
          <w:rFonts w:ascii="Montserrat" w:hAnsi="Montserrat"/>
          <w:sz w:val="24"/>
        </w:rPr>
        <w:t>Not the least of which is ease of comprehension.</w:t>
      </w:r>
      <w:r w:rsidR="006F60BF" w:rsidRPr="00243812">
        <w:rPr>
          <w:rFonts w:ascii="Montserrat" w:hAnsi="Montserrat"/>
          <w:sz w:val="24"/>
        </w:rPr>
        <w:t xml:space="preserve"> </w:t>
      </w:r>
      <w:r w:rsidRPr="00243812">
        <w:rPr>
          <w:rFonts w:ascii="Montserrat" w:hAnsi="Montserrat"/>
          <w:sz w:val="24"/>
        </w:rPr>
        <w:t>Since certain unconventional ideas do exist, and since the area of immediate concern about them is the matter of application, this section will attempt to give suggestions and insights into them as an optional guideline.</w:t>
      </w:r>
      <w:r w:rsidR="006F60BF" w:rsidRPr="00243812">
        <w:rPr>
          <w:rFonts w:ascii="Montserrat" w:hAnsi="Montserrat"/>
          <w:sz w:val="24"/>
        </w:rPr>
        <w:t xml:space="preserve"> </w:t>
      </w:r>
    </w:p>
    <w:p w14:paraId="2FEBB5BD" w14:textId="77777777" w:rsidR="004E739B" w:rsidRPr="00243812" w:rsidRDefault="004E739B" w:rsidP="00F01A18">
      <w:pPr>
        <w:pStyle w:val="NoSpacing"/>
        <w:rPr>
          <w:rFonts w:ascii="Montserrat" w:hAnsi="Montserrat"/>
          <w:sz w:val="24"/>
        </w:rPr>
      </w:pPr>
    </w:p>
    <w:p w14:paraId="00A7E796" w14:textId="0C639973" w:rsidR="004E739B" w:rsidRPr="00243812" w:rsidRDefault="00243812" w:rsidP="00F01A18">
      <w:pPr>
        <w:pStyle w:val="NoSpacing"/>
        <w:rPr>
          <w:rFonts w:ascii="Montserrat" w:hAnsi="Montserrat"/>
          <w:sz w:val="24"/>
        </w:rPr>
      </w:pPr>
      <w:r w:rsidRPr="00243812">
        <w:rPr>
          <w:rFonts w:ascii="Montserrat" w:hAnsi="Montserrat"/>
          <w:sz w:val="24"/>
        </w:rPr>
        <w:tab/>
        <w:t>AI</w:t>
      </w:r>
      <w:r w:rsidRPr="00243812">
        <w:rPr>
          <w:rFonts w:ascii="Montserrat" w:hAnsi="Montserrat"/>
          <w:sz w:val="24"/>
        </w:rPr>
        <w:tab/>
      </w:r>
      <w:r w:rsidRPr="00243812">
        <w:rPr>
          <w:rFonts w:ascii="Montserrat" w:hAnsi="Montserrat"/>
          <w:sz w:val="24"/>
        </w:rPr>
        <w:t>Awareness/Intent</w:t>
      </w:r>
      <w:r w:rsidR="006F60BF" w:rsidRPr="00243812">
        <w:rPr>
          <w:rFonts w:ascii="Montserrat" w:hAnsi="Montserrat"/>
          <w:sz w:val="24"/>
        </w:rPr>
        <w:tab/>
      </w:r>
    </w:p>
    <w:p w14:paraId="446C0363" w14:textId="027DC951" w:rsidR="004E739B" w:rsidRPr="00243812" w:rsidRDefault="00243812" w:rsidP="00F01A18">
      <w:pPr>
        <w:pStyle w:val="NoSpacing"/>
        <w:rPr>
          <w:rFonts w:ascii="Montserrat" w:hAnsi="Montserrat"/>
          <w:sz w:val="24"/>
        </w:rPr>
      </w:pPr>
      <w:r w:rsidRPr="00243812">
        <w:rPr>
          <w:rFonts w:ascii="Montserrat" w:hAnsi="Montserrat"/>
          <w:sz w:val="24"/>
        </w:rPr>
        <w:tab/>
        <w:t>This attribute may be applied to matters of character, will, attention, emotion, identity, focus, presence, spirit, soul, and initiative.</w:t>
      </w:r>
      <w:r w:rsidR="006F60BF" w:rsidRPr="00243812">
        <w:rPr>
          <w:rFonts w:ascii="Montserrat" w:hAnsi="Montserrat"/>
          <w:sz w:val="24"/>
        </w:rPr>
        <w:t xml:space="preserve"> </w:t>
      </w:r>
      <w:r w:rsidRPr="00243812">
        <w:rPr>
          <w:rFonts w:ascii="Montserrat" w:hAnsi="Montserrat"/>
          <w:sz w:val="24"/>
        </w:rPr>
        <w:t>This is the attribute of being and becoming.</w:t>
      </w:r>
    </w:p>
    <w:p w14:paraId="7ECAD902" w14:textId="77777777" w:rsidR="004E739B" w:rsidRPr="00243812" w:rsidRDefault="004E739B" w:rsidP="00F01A18">
      <w:pPr>
        <w:pStyle w:val="NoSpacing"/>
        <w:rPr>
          <w:rFonts w:ascii="Montserrat" w:hAnsi="Montserrat"/>
          <w:sz w:val="24"/>
        </w:rPr>
      </w:pPr>
    </w:p>
    <w:p w14:paraId="46F42A8C" w14:textId="346A9A79" w:rsidR="004E739B" w:rsidRPr="00243812" w:rsidRDefault="00243812" w:rsidP="00F01A18">
      <w:pPr>
        <w:pStyle w:val="NoSpacing"/>
        <w:rPr>
          <w:rFonts w:ascii="Montserrat" w:hAnsi="Montserrat"/>
          <w:sz w:val="24"/>
        </w:rPr>
      </w:pPr>
      <w:r w:rsidRPr="00243812">
        <w:rPr>
          <w:rFonts w:ascii="Montserrat" w:hAnsi="Montserrat"/>
          <w:sz w:val="24"/>
        </w:rPr>
        <w:tab/>
        <w:t>SI</w:t>
      </w:r>
      <w:r w:rsidRPr="00243812">
        <w:rPr>
          <w:rFonts w:ascii="Montserrat" w:hAnsi="Montserrat"/>
          <w:sz w:val="24"/>
        </w:rPr>
        <w:tab/>
        <w:t>Structure/Implementation</w:t>
      </w:r>
      <w:r w:rsidR="006F60BF" w:rsidRPr="00243812">
        <w:rPr>
          <w:rFonts w:ascii="Montserrat" w:hAnsi="Montserrat"/>
          <w:sz w:val="24"/>
        </w:rPr>
        <w:tab/>
      </w:r>
    </w:p>
    <w:p w14:paraId="20110A6A" w14:textId="13134055"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SI may be applied to the execution of actions and matters involving the structure of the being; application, mechanics, constructs, and aesthetics.</w:t>
      </w:r>
      <w:r w:rsidR="006F60BF" w:rsidRPr="00243812">
        <w:rPr>
          <w:rFonts w:ascii="Montserrat" w:hAnsi="Montserrat"/>
          <w:sz w:val="24"/>
        </w:rPr>
        <w:t xml:space="preserve"> </w:t>
      </w:r>
      <w:r w:rsidRPr="00243812">
        <w:rPr>
          <w:rFonts w:ascii="Montserrat" w:hAnsi="Montserrat"/>
          <w:sz w:val="24"/>
        </w:rPr>
        <w:t>Though the specifics of the body are detailed in the profile, where an attribute rating is required this is the one used.</w:t>
      </w:r>
      <w:r w:rsidR="006F60BF" w:rsidRPr="00243812">
        <w:rPr>
          <w:rFonts w:ascii="Montserrat" w:hAnsi="Montserrat"/>
          <w:sz w:val="24"/>
        </w:rPr>
        <w:t xml:space="preserve"> </w:t>
      </w:r>
      <w:r w:rsidRPr="00243812">
        <w:rPr>
          <w:rFonts w:ascii="Montserrat" w:hAnsi="Montserrat"/>
          <w:sz w:val="24"/>
        </w:rPr>
        <w:t>This is the attribute of doing.</w:t>
      </w:r>
    </w:p>
    <w:p w14:paraId="48C937E9" w14:textId="77777777" w:rsidR="004E739B" w:rsidRPr="00243812" w:rsidRDefault="004E739B" w:rsidP="00F01A18">
      <w:pPr>
        <w:pStyle w:val="NoSpacing"/>
        <w:rPr>
          <w:rFonts w:ascii="Montserrat" w:hAnsi="Montserrat"/>
          <w:sz w:val="24"/>
        </w:rPr>
      </w:pPr>
    </w:p>
    <w:p w14:paraId="6A72B059" w14:textId="77777777" w:rsidR="004E739B" w:rsidRPr="00243812" w:rsidRDefault="00243812" w:rsidP="00F01A18">
      <w:pPr>
        <w:pStyle w:val="NoSpacing"/>
        <w:rPr>
          <w:rFonts w:ascii="Montserrat" w:hAnsi="Montserrat"/>
          <w:sz w:val="24"/>
        </w:rPr>
      </w:pPr>
      <w:r w:rsidRPr="00243812">
        <w:rPr>
          <w:rFonts w:ascii="Montserrat" w:hAnsi="Montserrat"/>
          <w:sz w:val="24"/>
        </w:rPr>
        <w:tab/>
        <w:t>IA</w:t>
      </w:r>
      <w:r w:rsidRPr="00243812">
        <w:rPr>
          <w:rFonts w:ascii="Montserrat" w:hAnsi="Montserrat"/>
          <w:sz w:val="24"/>
        </w:rPr>
        <w:tab/>
        <w:t>Interpretation/Articulation</w:t>
      </w:r>
      <w:r w:rsidRPr="00243812">
        <w:rPr>
          <w:rFonts w:ascii="Montserrat" w:hAnsi="Montserrat"/>
          <w:sz w:val="24"/>
        </w:rPr>
        <w:tab/>
      </w:r>
    </w:p>
    <w:p w14:paraId="4CE423D8" w14:textId="77777777" w:rsidR="004E739B" w:rsidRPr="00243812" w:rsidRDefault="00243812" w:rsidP="00F01A18">
      <w:pPr>
        <w:pStyle w:val="NoSpacing"/>
        <w:rPr>
          <w:rFonts w:ascii="Montserrat" w:hAnsi="Montserrat"/>
          <w:sz w:val="24"/>
        </w:rPr>
      </w:pPr>
      <w:r w:rsidRPr="00243812">
        <w:rPr>
          <w:rFonts w:ascii="Montserrat" w:hAnsi="Montserrat"/>
          <w:sz w:val="24"/>
        </w:rPr>
        <w:tab/>
        <w:t>Interpretation and articulation are two of many applications of this attribute which equates to intelligence, and are applicable to analysis, logic, communication, expression, abstract thought, and the delimitation of reality.</w:t>
      </w:r>
    </w:p>
    <w:p w14:paraId="673FE351" w14:textId="77777777" w:rsidR="004E739B" w:rsidRPr="00243812" w:rsidRDefault="004E739B" w:rsidP="00F01A18">
      <w:pPr>
        <w:pStyle w:val="NoSpacing"/>
        <w:rPr>
          <w:rFonts w:ascii="Montserrat" w:hAnsi="Montserrat"/>
          <w:sz w:val="24"/>
        </w:rPr>
      </w:pPr>
    </w:p>
    <w:p w14:paraId="19009011" w14:textId="4DC6374B" w:rsidR="004E739B" w:rsidRPr="00243812" w:rsidRDefault="00243812" w:rsidP="00F01A18">
      <w:pPr>
        <w:pStyle w:val="NoSpacing"/>
        <w:rPr>
          <w:rFonts w:ascii="Montserrat" w:hAnsi="Montserrat"/>
          <w:sz w:val="24"/>
        </w:rPr>
      </w:pPr>
      <w:r w:rsidRPr="00243812">
        <w:rPr>
          <w:rFonts w:ascii="Montserrat" w:hAnsi="Montserrat"/>
          <w:sz w:val="24"/>
        </w:rPr>
        <w:tab/>
        <w:t>PA</w:t>
      </w:r>
      <w:r w:rsidRPr="00243812">
        <w:rPr>
          <w:rFonts w:ascii="Montserrat" w:hAnsi="Montserrat"/>
          <w:sz w:val="24"/>
        </w:rPr>
        <w:tab/>
        <w:t>Perception/Association</w:t>
      </w:r>
      <w:r w:rsidR="006F60BF" w:rsidRPr="00243812">
        <w:rPr>
          <w:rFonts w:ascii="Montserrat" w:hAnsi="Montserrat"/>
          <w:sz w:val="24"/>
        </w:rPr>
        <w:tab/>
      </w:r>
    </w:p>
    <w:p w14:paraId="45A39665" w14:textId="2DDEDBFF" w:rsidR="004E739B" w:rsidRPr="00243812" w:rsidRDefault="00243812" w:rsidP="00F01A18">
      <w:pPr>
        <w:pStyle w:val="NoSpacing"/>
        <w:rPr>
          <w:rFonts w:ascii="Montserrat" w:hAnsi="Montserrat"/>
          <w:sz w:val="24"/>
        </w:rPr>
      </w:pPr>
      <w:r w:rsidRPr="00243812">
        <w:rPr>
          <w:rFonts w:ascii="Montserrat" w:hAnsi="Montserrat"/>
          <w:sz w:val="24"/>
        </w:rPr>
        <w:tab/>
        <w:t>Among the obvious applications of this attribute are the senses, memory and recognition, dealing with other things and people, and intuition.</w:t>
      </w:r>
      <w:r w:rsidR="006F60BF" w:rsidRPr="00243812">
        <w:rPr>
          <w:rFonts w:ascii="Montserrat" w:hAnsi="Montserrat"/>
          <w:sz w:val="24"/>
        </w:rPr>
        <w:t xml:space="preserve"> </w:t>
      </w:r>
    </w:p>
    <w:p w14:paraId="2FCD7FB4" w14:textId="77777777" w:rsidR="004E739B" w:rsidRPr="00243812" w:rsidRDefault="004E739B" w:rsidP="00F01A18">
      <w:pPr>
        <w:pStyle w:val="NoSpacing"/>
        <w:rPr>
          <w:rFonts w:ascii="Montserrat" w:hAnsi="Montserrat"/>
          <w:sz w:val="24"/>
        </w:rPr>
      </w:pPr>
    </w:p>
    <w:p w14:paraId="79A8DC27" w14:textId="77777777" w:rsidR="004E739B" w:rsidRPr="00243812" w:rsidRDefault="00243812" w:rsidP="00F01A18">
      <w:pPr>
        <w:pStyle w:val="NoSpacing"/>
        <w:rPr>
          <w:rFonts w:ascii="Montserrat" w:hAnsi="Montserrat"/>
          <w:sz w:val="24"/>
        </w:rPr>
      </w:pPr>
      <w:r w:rsidRPr="00243812">
        <w:rPr>
          <w:rFonts w:ascii="Montserrat" w:hAnsi="Montserrat"/>
          <w:sz w:val="24"/>
        </w:rPr>
        <w:tab/>
        <w:t>(ae)</w:t>
      </w:r>
      <w:r w:rsidRPr="00243812">
        <w:rPr>
          <w:rFonts w:ascii="Montserrat" w:hAnsi="Montserrat"/>
          <w:sz w:val="24"/>
        </w:rPr>
        <w:tab/>
        <w:t>SOUL</w:t>
      </w:r>
      <w:r w:rsidRPr="00243812">
        <w:rPr>
          <w:rFonts w:ascii="Montserrat" w:hAnsi="Montserrat"/>
          <w:sz w:val="24"/>
        </w:rPr>
        <w:tab/>
        <w:t>ABSOLUTE ENTITY</w:t>
      </w:r>
    </w:p>
    <w:p w14:paraId="5E12B41C" w14:textId="63245494" w:rsidR="004E739B" w:rsidRPr="00243812" w:rsidRDefault="00243812" w:rsidP="00F01A18">
      <w:pPr>
        <w:pStyle w:val="NoSpacing"/>
        <w:rPr>
          <w:rFonts w:ascii="Montserrat" w:hAnsi="Montserrat"/>
          <w:sz w:val="24"/>
        </w:rPr>
      </w:pPr>
      <w:r w:rsidRPr="00243812">
        <w:rPr>
          <w:rFonts w:ascii="Montserrat" w:hAnsi="Montserrat"/>
          <w:sz w:val="24"/>
        </w:rPr>
        <w:tab/>
        <w:t>Of all mediums this one is the least expected, it is the medium of one's self.</w:t>
      </w:r>
      <w:r w:rsidR="006F60BF" w:rsidRPr="00243812">
        <w:rPr>
          <w:rFonts w:ascii="Montserrat" w:hAnsi="Montserrat"/>
          <w:sz w:val="24"/>
        </w:rPr>
        <w:t xml:space="preserve"> </w:t>
      </w:r>
      <w:r w:rsidRPr="00243812">
        <w:rPr>
          <w:rFonts w:ascii="Montserrat" w:hAnsi="Montserrat"/>
          <w:sz w:val="24"/>
        </w:rPr>
        <w:t>This medium is the extent of one's personal awareness.</w:t>
      </w:r>
      <w:r w:rsidR="006F60BF" w:rsidRPr="00243812">
        <w:rPr>
          <w:rFonts w:ascii="Montserrat" w:hAnsi="Montserrat"/>
          <w:sz w:val="24"/>
        </w:rPr>
        <w:t xml:space="preserve"> </w:t>
      </w:r>
      <w:r w:rsidRPr="00243812">
        <w:rPr>
          <w:rFonts w:ascii="Montserrat" w:hAnsi="Montserrat"/>
          <w:sz w:val="24"/>
        </w:rPr>
        <w:t>Even a mortal soul is significant in the scheme of realms.</w:t>
      </w:r>
      <w:r w:rsidR="006F60BF" w:rsidRPr="00243812">
        <w:rPr>
          <w:rFonts w:ascii="Montserrat" w:hAnsi="Montserrat"/>
          <w:sz w:val="24"/>
        </w:rPr>
        <w:t xml:space="preserve"> </w:t>
      </w:r>
      <w:r w:rsidRPr="00243812">
        <w:rPr>
          <w:rFonts w:ascii="Montserrat" w:hAnsi="Montserrat"/>
          <w:sz w:val="24"/>
        </w:rPr>
        <w:t>One soul embraces many incarnations at the same time within the limits of real realms.</w:t>
      </w:r>
    </w:p>
    <w:p w14:paraId="0E947E67" w14:textId="77777777" w:rsidR="004E739B" w:rsidRPr="00243812" w:rsidRDefault="004E739B" w:rsidP="00F01A18">
      <w:pPr>
        <w:pStyle w:val="NoSpacing"/>
        <w:rPr>
          <w:rFonts w:ascii="Montserrat" w:hAnsi="Montserrat"/>
          <w:sz w:val="24"/>
        </w:rPr>
      </w:pPr>
    </w:p>
    <w:p w14:paraId="71C1DBEE" w14:textId="4FF4E910" w:rsidR="004E739B" w:rsidRPr="00243812" w:rsidRDefault="00243812" w:rsidP="00F01A18">
      <w:pPr>
        <w:pStyle w:val="NoSpacing"/>
        <w:rPr>
          <w:rFonts w:ascii="Montserrat" w:hAnsi="Montserrat"/>
          <w:sz w:val="24"/>
        </w:rPr>
      </w:pPr>
      <w:r w:rsidRPr="00243812">
        <w:rPr>
          <w:rFonts w:ascii="Montserrat" w:hAnsi="Montserrat"/>
          <w:sz w:val="24"/>
        </w:rPr>
        <w:tab/>
        <w:t>The typical mortal soul is capable of sustaining many fields of awareness distinct from each other, but accessible to the soul.</w:t>
      </w:r>
      <w:r w:rsidR="006F60BF" w:rsidRPr="00243812">
        <w:rPr>
          <w:rFonts w:ascii="Montserrat" w:hAnsi="Montserrat"/>
          <w:sz w:val="24"/>
        </w:rPr>
        <w:t xml:space="preserve"> </w:t>
      </w:r>
      <w:r w:rsidRPr="00243812">
        <w:rPr>
          <w:rFonts w:ascii="Montserrat" w:hAnsi="Montserrat"/>
          <w:sz w:val="24"/>
        </w:rPr>
        <w:t>The founding point of mind, the ego, is initially a point in a field of the soul.</w:t>
      </w:r>
      <w:r w:rsidR="006F60BF" w:rsidRPr="00243812">
        <w:rPr>
          <w:rFonts w:ascii="Montserrat" w:hAnsi="Montserrat"/>
          <w:sz w:val="24"/>
        </w:rPr>
        <w:t xml:space="preserve"> </w:t>
      </w:r>
      <w:r w:rsidRPr="00243812">
        <w:rPr>
          <w:rFonts w:ascii="Montserrat" w:hAnsi="Montserrat"/>
          <w:sz w:val="24"/>
        </w:rPr>
        <w:t>In the developed mortal, the soul has become a shear.</w:t>
      </w:r>
      <w:r w:rsidR="006F60BF" w:rsidRPr="00243812">
        <w:rPr>
          <w:rFonts w:ascii="Montserrat" w:hAnsi="Montserrat"/>
          <w:sz w:val="24"/>
        </w:rPr>
        <w:t xml:space="preserve"> </w:t>
      </w:r>
      <w:r w:rsidRPr="00243812">
        <w:rPr>
          <w:rFonts w:ascii="Montserrat" w:hAnsi="Montserrat"/>
          <w:sz w:val="24"/>
        </w:rPr>
        <w:t>An eighth dimensional construct able to embrace every part of every mind linked to it; all of which are four dimensional fields of awareness.</w:t>
      </w:r>
    </w:p>
    <w:p w14:paraId="351F213D" w14:textId="77777777" w:rsidR="004E739B" w:rsidRPr="00243812" w:rsidRDefault="004E739B" w:rsidP="00F01A18">
      <w:pPr>
        <w:pStyle w:val="NoSpacing"/>
        <w:rPr>
          <w:rFonts w:ascii="Montserrat" w:hAnsi="Montserrat"/>
          <w:sz w:val="24"/>
        </w:rPr>
      </w:pPr>
    </w:p>
    <w:p w14:paraId="064AEAAB" w14:textId="77777777" w:rsidR="004E739B" w:rsidRPr="00243812" w:rsidRDefault="00243812" w:rsidP="00F01A18">
      <w:pPr>
        <w:pStyle w:val="NoSpacing"/>
        <w:rPr>
          <w:rFonts w:ascii="Montserrat" w:hAnsi="Montserrat"/>
          <w:sz w:val="24"/>
        </w:rPr>
      </w:pPr>
      <w:r w:rsidRPr="00243812">
        <w:rPr>
          <w:rFonts w:ascii="Montserrat" w:hAnsi="Montserrat"/>
          <w:sz w:val="24"/>
        </w:rPr>
        <w:tab/>
        <w:t>(m)</w:t>
      </w:r>
      <w:r w:rsidRPr="00243812">
        <w:rPr>
          <w:rFonts w:ascii="Montserrat" w:hAnsi="Montserrat"/>
          <w:sz w:val="24"/>
        </w:rPr>
        <w:tab/>
        <w:t>MIND</w:t>
      </w:r>
    </w:p>
    <w:p w14:paraId="03195CDE" w14:textId="1C4C8015" w:rsidR="004E739B" w:rsidRPr="00243812" w:rsidRDefault="00243812" w:rsidP="00F01A18">
      <w:pPr>
        <w:pStyle w:val="NoSpacing"/>
        <w:rPr>
          <w:rFonts w:ascii="Montserrat" w:hAnsi="Montserrat"/>
          <w:sz w:val="24"/>
        </w:rPr>
      </w:pPr>
      <w:r w:rsidRPr="00243812">
        <w:rPr>
          <w:rFonts w:ascii="Montserrat" w:hAnsi="Montserrat"/>
          <w:sz w:val="24"/>
        </w:rPr>
        <w:tab/>
        <w:t>Another internal medium, the mind is a medium that houses thought, perception, awareness and the world itself within one construct.</w:t>
      </w:r>
      <w:r w:rsidR="006F60BF" w:rsidRPr="00243812">
        <w:rPr>
          <w:rFonts w:ascii="Montserrat" w:hAnsi="Montserrat"/>
          <w:sz w:val="24"/>
        </w:rPr>
        <w:t xml:space="preserve"> </w:t>
      </w:r>
      <w:r w:rsidRPr="00243812">
        <w:rPr>
          <w:rFonts w:ascii="Montserrat" w:hAnsi="Montserrat"/>
          <w:sz w:val="24"/>
        </w:rPr>
        <w:t>Strictly speaking, it is a medium which functions interpretively, relying on the given structure in space that it has to work with.</w:t>
      </w:r>
      <w:r w:rsidR="006F60BF" w:rsidRPr="00243812">
        <w:rPr>
          <w:rFonts w:ascii="Montserrat" w:hAnsi="Montserrat"/>
          <w:sz w:val="24"/>
        </w:rPr>
        <w:t xml:space="preserve"> </w:t>
      </w:r>
      <w:r w:rsidRPr="00243812">
        <w:rPr>
          <w:rFonts w:ascii="Montserrat" w:hAnsi="Montserrat"/>
          <w:sz w:val="24"/>
        </w:rPr>
        <w:t>It is the complexity of this structure that often dictates what a being is capable of conceiving of.</w:t>
      </w:r>
    </w:p>
    <w:p w14:paraId="7F0C73B5" w14:textId="77777777" w:rsidR="004E739B" w:rsidRPr="00243812" w:rsidRDefault="004E739B" w:rsidP="00F01A18">
      <w:pPr>
        <w:pStyle w:val="NoSpacing"/>
        <w:rPr>
          <w:rFonts w:ascii="Montserrat" w:hAnsi="Montserrat"/>
          <w:sz w:val="24"/>
        </w:rPr>
      </w:pPr>
    </w:p>
    <w:p w14:paraId="1BBFD667" w14:textId="4AED9313" w:rsidR="004E739B" w:rsidRPr="00243812" w:rsidRDefault="00243812" w:rsidP="00F01A18">
      <w:pPr>
        <w:pStyle w:val="NoSpacing"/>
        <w:rPr>
          <w:rFonts w:ascii="Montserrat" w:hAnsi="Montserrat"/>
          <w:sz w:val="24"/>
        </w:rPr>
      </w:pPr>
      <w:r w:rsidRPr="00243812">
        <w:rPr>
          <w:rFonts w:ascii="Montserrat" w:hAnsi="Montserrat"/>
          <w:sz w:val="24"/>
        </w:rPr>
        <w:tab/>
        <w:t>The typical mortal mind is founded on a field of awareness, enlightened by the perceptions of the body in layers of three dimensions.</w:t>
      </w:r>
      <w:r w:rsidR="006F60BF" w:rsidRPr="00243812">
        <w:rPr>
          <w:rFonts w:ascii="Montserrat" w:hAnsi="Montserrat"/>
          <w:sz w:val="24"/>
        </w:rPr>
        <w:t xml:space="preserve"> </w:t>
      </w:r>
      <w:r w:rsidRPr="00243812">
        <w:rPr>
          <w:rFonts w:ascii="Montserrat" w:hAnsi="Montserrat"/>
          <w:sz w:val="24"/>
        </w:rPr>
        <w:t>The picture of the world is generally three dimensional and reletivistic.</w:t>
      </w:r>
      <w:r w:rsidR="006F60BF" w:rsidRPr="00243812">
        <w:rPr>
          <w:rFonts w:ascii="Montserrat" w:hAnsi="Montserrat"/>
          <w:sz w:val="24"/>
        </w:rPr>
        <w:t xml:space="preserve"> </w:t>
      </w:r>
      <w:r w:rsidRPr="00243812">
        <w:rPr>
          <w:rFonts w:ascii="Montserrat" w:hAnsi="Montserrat"/>
          <w:sz w:val="24"/>
        </w:rPr>
        <w:t>Thoughts, or constructs within the mind are themselves four dimensional.</w:t>
      </w:r>
      <w:r w:rsidR="006F60BF" w:rsidRPr="00243812">
        <w:rPr>
          <w:rFonts w:ascii="Montserrat" w:hAnsi="Montserrat"/>
          <w:sz w:val="24"/>
        </w:rPr>
        <w:t xml:space="preserve"> </w:t>
      </w:r>
      <w:r w:rsidRPr="00243812">
        <w:rPr>
          <w:rFonts w:ascii="Montserrat" w:hAnsi="Montserrat"/>
          <w:sz w:val="24"/>
        </w:rPr>
        <w:t>It takes no time to travel any distance within the mind, though sometimes it is time consuming to retreive information that has been displaced.</w:t>
      </w:r>
    </w:p>
    <w:p w14:paraId="2990EA56" w14:textId="77777777" w:rsidR="004E739B" w:rsidRPr="00243812" w:rsidRDefault="004E739B" w:rsidP="00F01A18">
      <w:pPr>
        <w:pStyle w:val="NoSpacing"/>
        <w:rPr>
          <w:rFonts w:ascii="Montserrat" w:hAnsi="Montserrat"/>
          <w:sz w:val="24"/>
        </w:rPr>
      </w:pPr>
    </w:p>
    <w:p w14:paraId="377AB292" w14:textId="77777777" w:rsidR="004E739B" w:rsidRPr="00243812" w:rsidRDefault="00243812" w:rsidP="00F01A18">
      <w:pPr>
        <w:pStyle w:val="NoSpacing"/>
        <w:rPr>
          <w:rFonts w:ascii="Montserrat" w:hAnsi="Montserrat"/>
          <w:sz w:val="24"/>
        </w:rPr>
      </w:pPr>
      <w:r w:rsidRPr="00243812">
        <w:rPr>
          <w:rFonts w:ascii="Montserrat" w:hAnsi="Montserrat"/>
          <w:sz w:val="24"/>
        </w:rPr>
        <w:tab/>
        <w:t>(mi)</w:t>
      </w:r>
      <w:r w:rsidRPr="00243812">
        <w:rPr>
          <w:rFonts w:ascii="Montserrat" w:hAnsi="Montserrat"/>
          <w:sz w:val="24"/>
        </w:rPr>
        <w:tab/>
        <w:t>MENTAL INTENT</w:t>
      </w:r>
    </w:p>
    <w:p w14:paraId="79214FE5" w14:textId="49DA99A3" w:rsidR="004E739B" w:rsidRPr="00243812" w:rsidRDefault="00243812" w:rsidP="00F01A18">
      <w:pPr>
        <w:pStyle w:val="NoSpacing"/>
        <w:rPr>
          <w:rFonts w:ascii="Montserrat" w:hAnsi="Montserrat"/>
          <w:sz w:val="24"/>
        </w:rPr>
      </w:pPr>
      <w:r w:rsidRPr="00243812">
        <w:rPr>
          <w:rFonts w:ascii="Montserrat" w:hAnsi="Montserrat"/>
          <w:sz w:val="24"/>
        </w:rPr>
        <w:tab/>
        <w:t>This medium is also referred to as attention.</w:t>
      </w:r>
      <w:r w:rsidR="006F60BF" w:rsidRPr="00243812">
        <w:rPr>
          <w:rFonts w:ascii="Montserrat" w:hAnsi="Montserrat"/>
          <w:sz w:val="24"/>
        </w:rPr>
        <w:t xml:space="preserve"> </w:t>
      </w:r>
      <w:r w:rsidRPr="00243812">
        <w:rPr>
          <w:rFonts w:ascii="Montserrat" w:hAnsi="Montserrat"/>
          <w:sz w:val="24"/>
        </w:rPr>
        <w:t>It is a construct within the mind that awareness is subject to.</w:t>
      </w:r>
      <w:r w:rsidR="006F60BF" w:rsidRPr="00243812">
        <w:rPr>
          <w:rFonts w:ascii="Montserrat" w:hAnsi="Montserrat"/>
          <w:sz w:val="24"/>
        </w:rPr>
        <w:t xml:space="preserve"> </w:t>
      </w:r>
      <w:r w:rsidRPr="00243812">
        <w:rPr>
          <w:rFonts w:ascii="Montserrat" w:hAnsi="Montserrat"/>
          <w:sz w:val="24"/>
        </w:rPr>
        <w:t>It is the complexity of this structure that often dictates what a being is capable of controlling, or coordinating; limiting what he or she is capable of doing action wise.</w:t>
      </w:r>
    </w:p>
    <w:p w14:paraId="0E0301A0" w14:textId="77777777" w:rsidR="004E739B" w:rsidRPr="00243812" w:rsidRDefault="004E739B" w:rsidP="00F01A18">
      <w:pPr>
        <w:pStyle w:val="NoSpacing"/>
        <w:rPr>
          <w:rFonts w:ascii="Montserrat" w:hAnsi="Montserrat"/>
          <w:sz w:val="24"/>
        </w:rPr>
      </w:pPr>
    </w:p>
    <w:p w14:paraId="24620D4D" w14:textId="7BD7B48E" w:rsidR="004E739B" w:rsidRPr="00243812" w:rsidRDefault="00243812" w:rsidP="00F01A18">
      <w:pPr>
        <w:pStyle w:val="NoSpacing"/>
        <w:rPr>
          <w:rFonts w:ascii="Montserrat" w:hAnsi="Montserrat"/>
          <w:sz w:val="24"/>
        </w:rPr>
      </w:pPr>
      <w:r w:rsidRPr="00243812">
        <w:rPr>
          <w:rFonts w:ascii="Montserrat" w:hAnsi="Montserrat"/>
          <w:sz w:val="24"/>
        </w:rPr>
        <w:tab/>
        <w:t>Mental intent is concerned with commands reletive to the external enviroment.</w:t>
      </w:r>
      <w:r w:rsidR="006F60BF" w:rsidRPr="00243812">
        <w:rPr>
          <w:rFonts w:ascii="Montserrat" w:hAnsi="Montserrat"/>
          <w:sz w:val="24"/>
        </w:rPr>
        <w:t xml:space="preserve"> </w:t>
      </w:r>
      <w:r w:rsidRPr="00243812">
        <w:rPr>
          <w:rFonts w:ascii="Montserrat" w:hAnsi="Montserrat"/>
          <w:sz w:val="24"/>
        </w:rPr>
        <w:t>It describes the kind of actions you can initiate on your own.</w:t>
      </w:r>
      <w:r w:rsidR="006F60BF" w:rsidRPr="00243812">
        <w:rPr>
          <w:rFonts w:ascii="Montserrat" w:hAnsi="Montserrat"/>
          <w:sz w:val="24"/>
        </w:rPr>
        <w:t xml:space="preserve"> </w:t>
      </w:r>
      <w:r w:rsidRPr="00243812">
        <w:rPr>
          <w:rFonts w:ascii="Montserrat" w:hAnsi="Montserrat"/>
          <w:sz w:val="24"/>
        </w:rPr>
        <w:t>Because it is a deliberate process dependant on interpretation, it is generally one dimension less than that of the mind.</w:t>
      </w:r>
      <w:r w:rsidR="006F60BF" w:rsidRPr="00243812">
        <w:rPr>
          <w:rFonts w:ascii="Montserrat" w:hAnsi="Montserrat"/>
          <w:sz w:val="24"/>
        </w:rPr>
        <w:t xml:space="preserve"> </w:t>
      </w:r>
      <w:r w:rsidRPr="00243812">
        <w:rPr>
          <w:rFonts w:ascii="Montserrat" w:hAnsi="Montserrat"/>
          <w:sz w:val="24"/>
        </w:rPr>
        <w:t>That is, equal to space, in which it is manifested.</w:t>
      </w:r>
      <w:r w:rsidR="006F60BF" w:rsidRPr="00243812">
        <w:rPr>
          <w:rFonts w:ascii="Montserrat" w:hAnsi="Montserrat"/>
          <w:sz w:val="24"/>
        </w:rPr>
        <w:t xml:space="preserve"> </w:t>
      </w:r>
      <w:r w:rsidRPr="00243812">
        <w:rPr>
          <w:rFonts w:ascii="Montserrat" w:hAnsi="Montserrat"/>
          <w:sz w:val="24"/>
        </w:rPr>
        <w:t>This medium defines natural action.</w:t>
      </w:r>
    </w:p>
    <w:p w14:paraId="60A502F6" w14:textId="77777777" w:rsidR="004E739B" w:rsidRPr="00243812" w:rsidRDefault="004E739B" w:rsidP="00F01A18">
      <w:pPr>
        <w:pStyle w:val="NoSpacing"/>
        <w:rPr>
          <w:rFonts w:ascii="Montserrat" w:hAnsi="Montserrat"/>
          <w:sz w:val="24"/>
        </w:rPr>
      </w:pPr>
    </w:p>
    <w:p w14:paraId="356F75DA" w14:textId="77777777" w:rsidR="004E739B" w:rsidRPr="00243812" w:rsidRDefault="00243812" w:rsidP="00F01A18">
      <w:pPr>
        <w:pStyle w:val="NoSpacing"/>
        <w:rPr>
          <w:rFonts w:ascii="Montserrat" w:hAnsi="Montserrat"/>
          <w:sz w:val="24"/>
        </w:rPr>
      </w:pPr>
      <w:r w:rsidRPr="00243812">
        <w:rPr>
          <w:rFonts w:ascii="Montserrat" w:hAnsi="Montserrat"/>
          <w:sz w:val="24"/>
        </w:rPr>
        <w:tab/>
        <w:t>(s)</w:t>
      </w:r>
      <w:r w:rsidRPr="00243812">
        <w:rPr>
          <w:rFonts w:ascii="Montserrat" w:hAnsi="Montserrat"/>
          <w:sz w:val="24"/>
        </w:rPr>
        <w:tab/>
        <w:t>SPACE</w:t>
      </w:r>
    </w:p>
    <w:p w14:paraId="100907E9" w14:textId="3A3EEE29" w:rsidR="004E739B" w:rsidRPr="00243812" w:rsidRDefault="00243812" w:rsidP="00F01A18">
      <w:pPr>
        <w:pStyle w:val="NoSpacing"/>
        <w:rPr>
          <w:rFonts w:ascii="Montserrat" w:hAnsi="Montserrat"/>
          <w:sz w:val="24"/>
        </w:rPr>
      </w:pPr>
      <w:r w:rsidRPr="00243812">
        <w:rPr>
          <w:rFonts w:ascii="Montserrat" w:hAnsi="Montserrat"/>
          <w:sz w:val="24"/>
        </w:rPr>
        <w:tab/>
        <w:t>This objective medium is what is traditionally misconceived of as the only existential medium.</w:t>
      </w:r>
      <w:r w:rsidR="006F60BF" w:rsidRPr="00243812">
        <w:rPr>
          <w:rFonts w:ascii="Montserrat" w:hAnsi="Montserrat"/>
          <w:sz w:val="24"/>
        </w:rPr>
        <w:t xml:space="preserve"> </w:t>
      </w:r>
      <w:r w:rsidRPr="00243812">
        <w:rPr>
          <w:rFonts w:ascii="Montserrat" w:hAnsi="Montserrat"/>
          <w:sz w:val="24"/>
        </w:rPr>
        <w:t>It is the medium which discribes our enviroment, and the complexity of detail within it is based on the overall complexity recognisable to an entity.</w:t>
      </w:r>
      <w:r w:rsidR="006F60BF" w:rsidRPr="00243812">
        <w:rPr>
          <w:rFonts w:ascii="Montserrat" w:hAnsi="Montserrat"/>
          <w:sz w:val="24"/>
        </w:rPr>
        <w:t xml:space="preserve"> </w:t>
      </w:r>
      <w:r w:rsidRPr="00243812">
        <w:rPr>
          <w:rFonts w:ascii="Montserrat" w:hAnsi="Montserrat"/>
          <w:sz w:val="24"/>
        </w:rPr>
        <w:t>The complexity of detail comprehensible to a being is always one dimension less than the complexity of their mind.</w:t>
      </w:r>
      <w:r w:rsidR="006F60BF" w:rsidRPr="00243812">
        <w:rPr>
          <w:rFonts w:ascii="Montserrat" w:hAnsi="Montserrat"/>
          <w:sz w:val="24"/>
        </w:rPr>
        <w:t xml:space="preserve"> </w:t>
      </w:r>
      <w:r w:rsidRPr="00243812">
        <w:rPr>
          <w:rFonts w:ascii="Montserrat" w:hAnsi="Montserrat"/>
          <w:sz w:val="24"/>
        </w:rPr>
        <w:t>That is, whatever can be contained by the mind.</w:t>
      </w:r>
    </w:p>
    <w:p w14:paraId="458135B5" w14:textId="77777777" w:rsidR="004E739B" w:rsidRPr="00243812" w:rsidRDefault="004E739B" w:rsidP="00F01A18">
      <w:pPr>
        <w:pStyle w:val="NoSpacing"/>
        <w:rPr>
          <w:rFonts w:ascii="Montserrat" w:hAnsi="Montserrat"/>
          <w:sz w:val="24"/>
        </w:rPr>
      </w:pPr>
    </w:p>
    <w:p w14:paraId="08F64636" w14:textId="77777777" w:rsidR="004E739B" w:rsidRPr="00243812" w:rsidRDefault="00243812" w:rsidP="00F01A18">
      <w:pPr>
        <w:pStyle w:val="NoSpacing"/>
        <w:rPr>
          <w:rFonts w:ascii="Montserrat" w:hAnsi="Montserrat"/>
          <w:sz w:val="24"/>
        </w:rPr>
      </w:pPr>
      <w:r w:rsidRPr="00243812">
        <w:rPr>
          <w:rFonts w:ascii="Montserrat" w:hAnsi="Montserrat"/>
          <w:sz w:val="24"/>
        </w:rPr>
        <w:tab/>
        <w:t>The typical mortal exists in three dimensions of space.</w:t>
      </w:r>
    </w:p>
    <w:p w14:paraId="6AF036D8" w14:textId="77777777" w:rsidR="004E739B" w:rsidRPr="00243812" w:rsidRDefault="004E739B" w:rsidP="00F01A18">
      <w:pPr>
        <w:pStyle w:val="NoSpacing"/>
        <w:rPr>
          <w:rFonts w:ascii="Montserrat" w:hAnsi="Montserrat"/>
          <w:sz w:val="24"/>
        </w:rPr>
      </w:pPr>
    </w:p>
    <w:p w14:paraId="1C74E346" w14:textId="77777777" w:rsidR="004E739B" w:rsidRPr="00243812" w:rsidRDefault="00243812" w:rsidP="00F01A18">
      <w:pPr>
        <w:pStyle w:val="NoSpacing"/>
        <w:rPr>
          <w:rFonts w:ascii="Montserrat" w:hAnsi="Montserrat"/>
          <w:sz w:val="24"/>
        </w:rPr>
      </w:pPr>
      <w:r w:rsidRPr="00243812">
        <w:rPr>
          <w:rFonts w:ascii="Montserrat" w:hAnsi="Montserrat"/>
          <w:sz w:val="24"/>
        </w:rPr>
        <w:tab/>
        <w:t>(si)</w:t>
      </w:r>
      <w:r w:rsidRPr="00243812">
        <w:rPr>
          <w:rFonts w:ascii="Montserrat" w:hAnsi="Montserrat"/>
          <w:sz w:val="24"/>
        </w:rPr>
        <w:tab/>
        <w:t>SPATIAL INTENT</w:t>
      </w:r>
    </w:p>
    <w:p w14:paraId="4B3FAFFF" w14:textId="6976AC2F" w:rsidR="004E739B" w:rsidRPr="00243812" w:rsidRDefault="00243812" w:rsidP="00F01A18">
      <w:pPr>
        <w:pStyle w:val="NoSpacing"/>
        <w:rPr>
          <w:rFonts w:ascii="Montserrat" w:hAnsi="Montserrat"/>
          <w:sz w:val="24"/>
        </w:rPr>
      </w:pPr>
      <w:r w:rsidRPr="00243812">
        <w:rPr>
          <w:rFonts w:ascii="Montserrat" w:hAnsi="Montserrat"/>
          <w:sz w:val="24"/>
        </w:rPr>
        <w:tab/>
        <w:t>Spatial intent does not have much application in a normal mortal's existence.</w:t>
      </w:r>
      <w:r w:rsidR="006F60BF" w:rsidRPr="00243812">
        <w:rPr>
          <w:rFonts w:ascii="Montserrat" w:hAnsi="Montserrat"/>
          <w:sz w:val="24"/>
        </w:rPr>
        <w:t xml:space="preserve"> </w:t>
      </w:r>
      <w:r w:rsidRPr="00243812">
        <w:rPr>
          <w:rFonts w:ascii="Montserrat" w:hAnsi="Montserrat"/>
          <w:sz w:val="24"/>
        </w:rPr>
        <w:t>Spatial intent defines how one can express themselves in a spatial medium.</w:t>
      </w:r>
      <w:r w:rsidR="006F60BF" w:rsidRPr="00243812">
        <w:rPr>
          <w:rFonts w:ascii="Montserrat" w:hAnsi="Montserrat"/>
          <w:sz w:val="24"/>
        </w:rPr>
        <w:t xml:space="preserve"> </w:t>
      </w:r>
      <w:r w:rsidRPr="00243812">
        <w:rPr>
          <w:rFonts w:ascii="Montserrat" w:hAnsi="Montserrat"/>
          <w:sz w:val="24"/>
        </w:rPr>
        <w:t>For a normal mortal, they can only exist at a point in space.</w:t>
      </w:r>
      <w:r w:rsidR="006F60BF" w:rsidRPr="00243812">
        <w:rPr>
          <w:rFonts w:ascii="Montserrat" w:hAnsi="Montserrat"/>
          <w:sz w:val="24"/>
        </w:rPr>
        <w:t xml:space="preserve"> </w:t>
      </w:r>
      <w:r w:rsidRPr="00243812">
        <w:rPr>
          <w:rFonts w:ascii="Montserrat" w:hAnsi="Montserrat"/>
          <w:sz w:val="24"/>
        </w:rPr>
        <w:t>Actually, what this means is their actions are defined so that a mortal can only go from a point to a consecutive point.</w:t>
      </w:r>
      <w:r w:rsidR="006F60BF" w:rsidRPr="00243812">
        <w:rPr>
          <w:rFonts w:ascii="Montserrat" w:hAnsi="Montserrat"/>
          <w:sz w:val="24"/>
        </w:rPr>
        <w:t xml:space="preserve"> </w:t>
      </w:r>
      <w:r w:rsidRPr="00243812">
        <w:rPr>
          <w:rFonts w:ascii="Montserrat" w:hAnsi="Montserrat"/>
          <w:sz w:val="24"/>
        </w:rPr>
        <w:t>One dimension higher, and an entity can move from a point to any point within a line of his initial position.</w:t>
      </w:r>
      <w:r w:rsidR="006F60BF" w:rsidRPr="00243812">
        <w:rPr>
          <w:rFonts w:ascii="Montserrat" w:hAnsi="Montserrat"/>
          <w:sz w:val="24"/>
        </w:rPr>
        <w:t xml:space="preserve"> </w:t>
      </w:r>
      <w:r w:rsidRPr="00243812">
        <w:rPr>
          <w:rFonts w:ascii="Montserrat" w:hAnsi="Montserrat"/>
          <w:sz w:val="24"/>
        </w:rPr>
        <w:t>Such a movement would require a fold along that trajectory.</w:t>
      </w:r>
      <w:r w:rsidR="006F60BF" w:rsidRPr="00243812">
        <w:rPr>
          <w:rFonts w:ascii="Montserrat" w:hAnsi="Montserrat"/>
          <w:sz w:val="24"/>
        </w:rPr>
        <w:t xml:space="preserve"> </w:t>
      </w:r>
      <w:r w:rsidRPr="00243812">
        <w:rPr>
          <w:rFonts w:ascii="Montserrat" w:hAnsi="Montserrat"/>
          <w:sz w:val="24"/>
        </w:rPr>
        <w:t>In two dimensions of spatial intent, an entity can move from a point in a line to a point in a parallel line, through a flux in space; a step to a parallel world.</w:t>
      </w:r>
      <w:r w:rsidR="006F60BF" w:rsidRPr="00243812">
        <w:rPr>
          <w:rFonts w:ascii="Montserrat" w:hAnsi="Montserrat"/>
          <w:sz w:val="24"/>
        </w:rPr>
        <w:t xml:space="preserve"> </w:t>
      </w:r>
      <w:r w:rsidRPr="00243812">
        <w:rPr>
          <w:rFonts w:ascii="Montserrat" w:hAnsi="Montserrat"/>
          <w:sz w:val="24"/>
        </w:rPr>
        <w:t>Three dimensions entails a potential step to a perpendicular world; one that is not even remotely related in continuity.</w:t>
      </w:r>
    </w:p>
    <w:p w14:paraId="654FB2FC" w14:textId="77777777" w:rsidR="004E739B" w:rsidRPr="00243812" w:rsidRDefault="004E739B" w:rsidP="00F01A18">
      <w:pPr>
        <w:pStyle w:val="NoSpacing"/>
        <w:rPr>
          <w:rFonts w:ascii="Montserrat" w:hAnsi="Montserrat"/>
          <w:sz w:val="24"/>
        </w:rPr>
      </w:pPr>
    </w:p>
    <w:p w14:paraId="3D925639" w14:textId="77777777" w:rsidR="004E739B" w:rsidRPr="00243812" w:rsidRDefault="00243812" w:rsidP="00F01A18">
      <w:pPr>
        <w:pStyle w:val="NoSpacing"/>
        <w:rPr>
          <w:rFonts w:ascii="Montserrat" w:hAnsi="Montserrat"/>
          <w:sz w:val="24"/>
        </w:rPr>
      </w:pPr>
      <w:r w:rsidRPr="00243812">
        <w:rPr>
          <w:rFonts w:ascii="Montserrat" w:hAnsi="Montserrat"/>
          <w:sz w:val="24"/>
        </w:rPr>
        <w:tab/>
        <w:t>(t)</w:t>
      </w:r>
      <w:r w:rsidRPr="00243812">
        <w:rPr>
          <w:rFonts w:ascii="Montserrat" w:hAnsi="Montserrat"/>
          <w:sz w:val="24"/>
        </w:rPr>
        <w:tab/>
        <w:t>TIME</w:t>
      </w:r>
    </w:p>
    <w:p w14:paraId="32029908" w14:textId="76155F21" w:rsidR="004E739B" w:rsidRPr="00243812" w:rsidRDefault="00243812" w:rsidP="00F01A18">
      <w:pPr>
        <w:pStyle w:val="NoSpacing"/>
        <w:rPr>
          <w:rFonts w:ascii="Montserrat" w:hAnsi="Montserrat"/>
          <w:sz w:val="24"/>
        </w:rPr>
      </w:pPr>
      <w:r w:rsidRPr="00243812">
        <w:rPr>
          <w:rFonts w:ascii="Montserrat" w:hAnsi="Montserrat"/>
          <w:sz w:val="24"/>
        </w:rPr>
        <w:tab/>
        <w:t>A normal mortal exists at a point in time, and would not want to change that.</w:t>
      </w:r>
      <w:r w:rsidR="006F60BF" w:rsidRPr="00243812">
        <w:rPr>
          <w:rFonts w:ascii="Montserrat" w:hAnsi="Montserrat"/>
          <w:sz w:val="24"/>
        </w:rPr>
        <w:t xml:space="preserve"> </w:t>
      </w:r>
      <w:r w:rsidRPr="00243812">
        <w:rPr>
          <w:rFonts w:ascii="Montserrat" w:hAnsi="Montserrat"/>
          <w:sz w:val="24"/>
        </w:rPr>
        <w:t>A distinct medium of existence, time is the delimitation of events and possabilities; probabilities.</w:t>
      </w:r>
      <w:r w:rsidR="006F60BF" w:rsidRPr="00243812">
        <w:rPr>
          <w:rFonts w:ascii="Montserrat" w:hAnsi="Montserrat"/>
          <w:sz w:val="24"/>
        </w:rPr>
        <w:t xml:space="preserve"> </w:t>
      </w:r>
      <w:r w:rsidRPr="00243812">
        <w:rPr>
          <w:rFonts w:ascii="Montserrat" w:hAnsi="Montserrat"/>
          <w:sz w:val="24"/>
        </w:rPr>
        <w:t>One dimension of time entails a present awareness of events in the past, present and future along the entire line from birth to death.</w:t>
      </w:r>
      <w:r w:rsidR="006F60BF" w:rsidRPr="00243812">
        <w:rPr>
          <w:rFonts w:ascii="Montserrat" w:hAnsi="Montserrat"/>
          <w:sz w:val="24"/>
        </w:rPr>
        <w:t xml:space="preserve"> </w:t>
      </w:r>
      <w:r w:rsidRPr="00243812">
        <w:rPr>
          <w:rFonts w:ascii="Montserrat" w:hAnsi="Montserrat"/>
          <w:sz w:val="24"/>
        </w:rPr>
        <w:t>This perception implies fate, but is only one possable fate.</w:t>
      </w:r>
      <w:r w:rsidR="006F60BF" w:rsidRPr="00243812">
        <w:rPr>
          <w:rFonts w:ascii="Montserrat" w:hAnsi="Montserrat"/>
          <w:sz w:val="24"/>
        </w:rPr>
        <w:t xml:space="preserve"> </w:t>
      </w:r>
      <w:r w:rsidRPr="00243812">
        <w:rPr>
          <w:rFonts w:ascii="Montserrat" w:hAnsi="Montserrat"/>
          <w:sz w:val="24"/>
        </w:rPr>
        <w:t>Two dimensions of time discribe alternative paths leading to and from the present, or parallel to the one line.</w:t>
      </w:r>
      <w:r w:rsidR="006F60BF" w:rsidRPr="00243812">
        <w:rPr>
          <w:rFonts w:ascii="Montserrat" w:hAnsi="Montserrat"/>
          <w:sz w:val="24"/>
        </w:rPr>
        <w:t xml:space="preserve"> </w:t>
      </w:r>
      <w:r w:rsidRPr="00243812">
        <w:rPr>
          <w:rFonts w:ascii="Montserrat" w:hAnsi="Montserrat"/>
          <w:sz w:val="24"/>
        </w:rPr>
        <w:t>three dimensions of time imply the course of events through many indirectly related series of history and fate.</w:t>
      </w:r>
      <w:r w:rsidR="006F60BF" w:rsidRPr="00243812">
        <w:rPr>
          <w:rFonts w:ascii="Montserrat" w:hAnsi="Montserrat"/>
          <w:sz w:val="24"/>
        </w:rPr>
        <w:t xml:space="preserve"> </w:t>
      </w:r>
      <w:r w:rsidRPr="00243812">
        <w:rPr>
          <w:rFonts w:ascii="Montserrat" w:hAnsi="Montserrat"/>
          <w:sz w:val="24"/>
        </w:rPr>
        <w:t>Four dimensions of time allow for true time travel; moving from any point in time to any other point in time without interval.</w:t>
      </w:r>
      <w:r w:rsidR="006F60BF" w:rsidRPr="00243812">
        <w:rPr>
          <w:rFonts w:ascii="Montserrat" w:hAnsi="Montserrat"/>
          <w:sz w:val="24"/>
        </w:rPr>
        <w:t xml:space="preserve"> </w:t>
      </w:r>
      <w:r w:rsidRPr="00243812">
        <w:rPr>
          <w:rFonts w:ascii="Montserrat" w:hAnsi="Montserrat"/>
          <w:sz w:val="24"/>
        </w:rPr>
        <w:t>While in two dimensions a time line can loop, and bring one into the past of another time line by going forward in the one, and in three dimensions where time can be flowing in any possible direction to and from key events, only a time field is immutable to a time paradox.</w:t>
      </w:r>
    </w:p>
    <w:p w14:paraId="28B596F5" w14:textId="77777777" w:rsidR="004E739B" w:rsidRPr="00243812" w:rsidRDefault="004E739B" w:rsidP="00F01A18">
      <w:pPr>
        <w:pStyle w:val="NoSpacing"/>
        <w:rPr>
          <w:rFonts w:ascii="Montserrat" w:hAnsi="Montserrat"/>
          <w:sz w:val="24"/>
        </w:rPr>
      </w:pPr>
    </w:p>
    <w:p w14:paraId="596D00AE" w14:textId="77777777" w:rsidR="004E739B" w:rsidRPr="00243812" w:rsidRDefault="00243812" w:rsidP="00F01A18">
      <w:pPr>
        <w:pStyle w:val="NoSpacing"/>
        <w:rPr>
          <w:rFonts w:ascii="Montserrat" w:hAnsi="Montserrat"/>
          <w:sz w:val="24"/>
        </w:rPr>
      </w:pPr>
      <w:r w:rsidRPr="00243812">
        <w:rPr>
          <w:rFonts w:ascii="Montserrat" w:hAnsi="Montserrat"/>
          <w:sz w:val="24"/>
        </w:rPr>
        <w:tab/>
        <w:t>(ti)</w:t>
      </w:r>
      <w:r w:rsidRPr="00243812">
        <w:rPr>
          <w:rFonts w:ascii="Montserrat" w:hAnsi="Montserrat"/>
          <w:sz w:val="24"/>
        </w:rPr>
        <w:tab/>
        <w:t>TEMPORAL INTENT</w:t>
      </w:r>
    </w:p>
    <w:p w14:paraId="45BFFE95" w14:textId="29C143B7" w:rsidR="004E739B" w:rsidRPr="00243812" w:rsidRDefault="00243812" w:rsidP="00F01A18">
      <w:pPr>
        <w:pStyle w:val="NoSpacing"/>
        <w:rPr>
          <w:rFonts w:ascii="Montserrat" w:hAnsi="Montserrat"/>
          <w:sz w:val="24"/>
        </w:rPr>
      </w:pPr>
      <w:r w:rsidRPr="00243812">
        <w:rPr>
          <w:rFonts w:ascii="Montserrat" w:hAnsi="Montserrat"/>
          <w:sz w:val="24"/>
        </w:rPr>
        <w:tab/>
        <w:t>Temporal intent is the same as spatial intent in that it delimts the type of motion through time available to an entity.</w:t>
      </w:r>
      <w:r w:rsidR="006F60BF" w:rsidRPr="00243812">
        <w:rPr>
          <w:rFonts w:ascii="Montserrat" w:hAnsi="Montserrat"/>
          <w:sz w:val="24"/>
        </w:rPr>
        <w:t xml:space="preserve"> </w:t>
      </w:r>
      <w:r w:rsidRPr="00243812">
        <w:rPr>
          <w:rFonts w:ascii="Montserrat" w:hAnsi="Montserrat"/>
          <w:sz w:val="24"/>
        </w:rPr>
        <w:t>Since mortals have only a point of temporal intent, they may only move from a point in time to the next consecutive point in time.</w:t>
      </w:r>
      <w:r w:rsidR="006F60BF" w:rsidRPr="00243812">
        <w:rPr>
          <w:rFonts w:ascii="Montserrat" w:hAnsi="Montserrat"/>
          <w:sz w:val="24"/>
        </w:rPr>
        <w:t xml:space="preserve"> </w:t>
      </w:r>
      <w:r w:rsidRPr="00243812">
        <w:rPr>
          <w:rFonts w:ascii="Montserrat" w:hAnsi="Montserrat"/>
          <w:sz w:val="24"/>
        </w:rPr>
        <w:t>In doing this, they are faced with choices of which they may only consciously follow one.</w:t>
      </w:r>
      <w:r w:rsidR="006F60BF" w:rsidRPr="00243812">
        <w:rPr>
          <w:rFonts w:ascii="Montserrat" w:hAnsi="Montserrat"/>
          <w:sz w:val="24"/>
        </w:rPr>
        <w:t xml:space="preserve"> </w:t>
      </w:r>
      <w:r w:rsidRPr="00243812">
        <w:rPr>
          <w:rFonts w:ascii="Montserrat" w:hAnsi="Montserrat"/>
          <w:sz w:val="24"/>
        </w:rPr>
        <w:t>A line of temporal intent would allow them to realize the consequences of a choice as if it had been taken, and make another choice; they can predict their fate, and avoid it.</w:t>
      </w:r>
      <w:r w:rsidR="006F60BF" w:rsidRPr="00243812">
        <w:rPr>
          <w:rFonts w:ascii="Montserrat" w:hAnsi="Montserrat"/>
          <w:sz w:val="24"/>
        </w:rPr>
        <w:t xml:space="preserve"> </w:t>
      </w:r>
      <w:r w:rsidRPr="00243812">
        <w:rPr>
          <w:rFonts w:ascii="Montserrat" w:hAnsi="Montserrat"/>
          <w:sz w:val="24"/>
        </w:rPr>
        <w:t>In game terms, if they made a choice which resulted in some tragedy, they can attempt to break free of this present and return to the moment the choice was made and relive the days or hours with the awareness of what could happen.</w:t>
      </w:r>
      <w:r w:rsidR="006F60BF" w:rsidRPr="00243812">
        <w:rPr>
          <w:rFonts w:ascii="Montserrat" w:hAnsi="Montserrat"/>
          <w:sz w:val="24"/>
        </w:rPr>
        <w:t xml:space="preserve"> </w:t>
      </w:r>
      <w:r w:rsidRPr="00243812">
        <w:rPr>
          <w:rFonts w:ascii="Montserrat" w:hAnsi="Montserrat"/>
          <w:sz w:val="24"/>
        </w:rPr>
        <w:t>Once they catch up to the point where they left, though, they are once again in the dark.</w:t>
      </w:r>
      <w:r w:rsidR="006F60BF" w:rsidRPr="00243812">
        <w:rPr>
          <w:rFonts w:ascii="Montserrat" w:hAnsi="Montserrat"/>
          <w:sz w:val="24"/>
        </w:rPr>
        <w:t xml:space="preserve"> </w:t>
      </w:r>
      <w:r w:rsidRPr="00243812">
        <w:rPr>
          <w:rFonts w:ascii="Montserrat" w:hAnsi="Montserrat"/>
          <w:sz w:val="24"/>
        </w:rPr>
        <w:t>In two dimensions of ti, they can shift their consciousness to a parallel reality where history or destiny are shaped by some significant difference.</w:t>
      </w:r>
      <w:r w:rsidR="006F60BF" w:rsidRPr="00243812">
        <w:rPr>
          <w:rFonts w:ascii="Montserrat" w:hAnsi="Montserrat"/>
          <w:sz w:val="24"/>
        </w:rPr>
        <w:t xml:space="preserve"> </w:t>
      </w:r>
      <w:r w:rsidRPr="00243812">
        <w:rPr>
          <w:rFonts w:ascii="Montserrat" w:hAnsi="Montserrat"/>
          <w:sz w:val="24"/>
        </w:rPr>
        <w:t>In three dimensions, one could shift to a reality where many things never did or never will happen; or where a character himself is significantly different in race, gender, time of birth, or what not.</w:t>
      </w:r>
      <w:r w:rsidR="006F60BF" w:rsidRPr="00243812">
        <w:rPr>
          <w:rFonts w:ascii="Montserrat" w:hAnsi="Montserrat"/>
          <w:sz w:val="24"/>
        </w:rPr>
        <w:t xml:space="preserve"> </w:t>
      </w:r>
      <w:r w:rsidRPr="00243812">
        <w:rPr>
          <w:rFonts w:ascii="Montserrat" w:hAnsi="Montserrat"/>
          <w:sz w:val="24"/>
        </w:rPr>
        <w:t>With four dimensions of ti, a character can break free of following direct connections; something called walking through time, or walkabout.</w:t>
      </w:r>
      <w:r w:rsidR="006F60BF" w:rsidRPr="00243812">
        <w:rPr>
          <w:rFonts w:ascii="Montserrat" w:hAnsi="Montserrat"/>
          <w:sz w:val="24"/>
        </w:rPr>
        <w:t xml:space="preserve"> </w:t>
      </w:r>
      <w:r w:rsidRPr="00243812">
        <w:rPr>
          <w:rFonts w:ascii="Montserrat" w:hAnsi="Montserrat"/>
          <w:sz w:val="24"/>
        </w:rPr>
        <w:t>A character with four dimensions of ti can literally jump anywhere through time.</w:t>
      </w:r>
    </w:p>
    <w:p w14:paraId="71967F21" w14:textId="77777777" w:rsidR="004E739B" w:rsidRPr="00243812" w:rsidRDefault="004E739B" w:rsidP="00F01A18">
      <w:pPr>
        <w:pStyle w:val="NoSpacing"/>
        <w:rPr>
          <w:rFonts w:ascii="Montserrat" w:hAnsi="Montserrat"/>
          <w:sz w:val="24"/>
        </w:rPr>
      </w:pPr>
    </w:p>
    <w:p w14:paraId="35980F7F" w14:textId="77777777" w:rsidR="004E739B" w:rsidRPr="00243812" w:rsidRDefault="00243812" w:rsidP="00F01A18">
      <w:pPr>
        <w:pStyle w:val="NoSpacing"/>
        <w:rPr>
          <w:rFonts w:ascii="Montserrat" w:hAnsi="Montserrat"/>
          <w:sz w:val="24"/>
        </w:rPr>
      </w:pPr>
      <w:r w:rsidRPr="00243812">
        <w:rPr>
          <w:rFonts w:ascii="Montserrat" w:hAnsi="Montserrat"/>
          <w:sz w:val="24"/>
        </w:rPr>
        <w:tab/>
        <w:t>(ci)</w:t>
      </w:r>
      <w:r w:rsidRPr="00243812">
        <w:rPr>
          <w:rFonts w:ascii="Montserrat" w:hAnsi="Montserrat"/>
          <w:sz w:val="24"/>
        </w:rPr>
        <w:tab/>
        <w:t>CHORD OF INTENT</w:t>
      </w:r>
    </w:p>
    <w:p w14:paraId="25975461" w14:textId="19E32975" w:rsidR="004E739B" w:rsidRPr="00243812" w:rsidRDefault="00243812" w:rsidP="00F01A18">
      <w:pPr>
        <w:pStyle w:val="NoSpacing"/>
        <w:rPr>
          <w:rFonts w:ascii="Montserrat" w:hAnsi="Montserrat"/>
          <w:sz w:val="24"/>
        </w:rPr>
      </w:pPr>
      <w:r w:rsidRPr="00243812">
        <w:rPr>
          <w:rFonts w:ascii="Montserrat" w:hAnsi="Montserrat"/>
          <w:sz w:val="24"/>
        </w:rPr>
        <w:tab/>
        <w:t>There are certain natural resting points in the structure of realms which are naturally very difficult to transcend.</w:t>
      </w:r>
      <w:r w:rsidR="006F60BF" w:rsidRPr="00243812">
        <w:rPr>
          <w:rFonts w:ascii="Montserrat" w:hAnsi="Montserrat"/>
          <w:sz w:val="24"/>
        </w:rPr>
        <w:t xml:space="preserve"> </w:t>
      </w:r>
      <w:r w:rsidRPr="00243812">
        <w:rPr>
          <w:rFonts w:ascii="Montserrat" w:hAnsi="Montserrat"/>
          <w:sz w:val="24"/>
        </w:rPr>
        <w:t>These thresholds are marked by chords of intent.</w:t>
      </w:r>
      <w:r w:rsidR="006F60BF" w:rsidRPr="00243812">
        <w:rPr>
          <w:rFonts w:ascii="Montserrat" w:hAnsi="Montserrat"/>
          <w:sz w:val="24"/>
        </w:rPr>
        <w:t xml:space="preserve"> </w:t>
      </w:r>
      <w:r w:rsidRPr="00243812">
        <w:rPr>
          <w:rFonts w:ascii="Montserrat" w:hAnsi="Montserrat"/>
          <w:sz w:val="24"/>
        </w:rPr>
        <w:t>Natural existence in the realms is just below the first threshold.</w:t>
      </w:r>
      <w:r w:rsidR="006F60BF" w:rsidRPr="00243812">
        <w:rPr>
          <w:rFonts w:ascii="Montserrat" w:hAnsi="Montserrat"/>
          <w:sz w:val="24"/>
        </w:rPr>
        <w:t xml:space="preserve"> </w:t>
      </w:r>
      <w:r w:rsidRPr="00243812">
        <w:rPr>
          <w:rFonts w:ascii="Montserrat" w:hAnsi="Montserrat"/>
          <w:sz w:val="24"/>
        </w:rPr>
        <w:t>The first chord of intent is a complete upgrade from the real to the parareal.</w:t>
      </w:r>
      <w:r w:rsidR="006F60BF" w:rsidRPr="00243812">
        <w:rPr>
          <w:rFonts w:ascii="Montserrat" w:hAnsi="Montserrat"/>
          <w:sz w:val="24"/>
        </w:rPr>
        <w:t xml:space="preserve"> </w:t>
      </w:r>
      <w:r w:rsidRPr="00243812">
        <w:rPr>
          <w:rFonts w:ascii="Montserrat" w:hAnsi="Montserrat"/>
          <w:sz w:val="24"/>
        </w:rPr>
        <w:t>That is, an entity escapes the condition of harsh uncompromising and powerless reality and enters a reality of miracles and magic.</w:t>
      </w:r>
      <w:r w:rsidR="006F60BF" w:rsidRPr="00243812">
        <w:rPr>
          <w:rFonts w:ascii="Montserrat" w:hAnsi="Montserrat"/>
          <w:sz w:val="24"/>
        </w:rPr>
        <w:t xml:space="preserve"> </w:t>
      </w:r>
      <w:r w:rsidRPr="00243812">
        <w:rPr>
          <w:rFonts w:ascii="Montserrat" w:hAnsi="Montserrat"/>
          <w:sz w:val="24"/>
        </w:rPr>
        <w:t>The power of intent.</w:t>
      </w:r>
      <w:r w:rsidR="006F60BF" w:rsidRPr="00243812">
        <w:rPr>
          <w:rFonts w:ascii="Montserrat" w:hAnsi="Montserrat"/>
          <w:sz w:val="24"/>
        </w:rPr>
        <w:t xml:space="preserve"> </w:t>
      </w:r>
      <w:r w:rsidRPr="00243812">
        <w:rPr>
          <w:rFonts w:ascii="Montserrat" w:hAnsi="Montserrat"/>
          <w:sz w:val="24"/>
        </w:rPr>
        <w:t>The chord of intent is a threshold medium.</w:t>
      </w:r>
      <w:r w:rsidR="006F60BF" w:rsidRPr="00243812">
        <w:rPr>
          <w:rFonts w:ascii="Montserrat" w:hAnsi="Montserrat"/>
          <w:sz w:val="24"/>
        </w:rPr>
        <w:t xml:space="preserve"> </w:t>
      </w:r>
      <w:r w:rsidRPr="00243812">
        <w:rPr>
          <w:rFonts w:ascii="Montserrat" w:hAnsi="Montserrat"/>
          <w:sz w:val="24"/>
        </w:rPr>
        <w:t>Mortals have a point of it, and so within a point they can transcend the limits of their realm and taste miricles and magic before slipping back into reality at the next point.</w:t>
      </w:r>
      <w:r w:rsidR="006F60BF" w:rsidRPr="00243812">
        <w:rPr>
          <w:rFonts w:ascii="Montserrat" w:hAnsi="Montserrat"/>
          <w:sz w:val="24"/>
        </w:rPr>
        <w:t xml:space="preserve"> </w:t>
      </w:r>
    </w:p>
    <w:p w14:paraId="398CCD87" w14:textId="77777777" w:rsidR="004E739B" w:rsidRPr="00243812" w:rsidRDefault="004E739B" w:rsidP="00F01A18">
      <w:pPr>
        <w:pStyle w:val="NoSpacing"/>
        <w:rPr>
          <w:rFonts w:ascii="Montserrat" w:hAnsi="Montserrat"/>
          <w:sz w:val="24"/>
        </w:rPr>
      </w:pPr>
    </w:p>
    <w:p w14:paraId="69B58809" w14:textId="77777777" w:rsidR="004E739B" w:rsidRPr="00243812" w:rsidRDefault="00243812" w:rsidP="00F01A18">
      <w:pPr>
        <w:pStyle w:val="NoSpacing"/>
        <w:rPr>
          <w:rFonts w:ascii="Montserrat" w:hAnsi="Montserrat"/>
          <w:sz w:val="24"/>
        </w:rPr>
      </w:pPr>
      <w:r w:rsidRPr="00243812">
        <w:rPr>
          <w:rFonts w:ascii="Montserrat" w:hAnsi="Montserrat"/>
          <w:sz w:val="24"/>
        </w:rPr>
        <w:tab/>
        <w:t>(a)</w:t>
      </w:r>
      <w:r w:rsidRPr="00243812">
        <w:rPr>
          <w:rFonts w:ascii="Montserrat" w:hAnsi="Montserrat"/>
          <w:sz w:val="24"/>
        </w:rPr>
        <w:tab/>
        <w:t>AEGIS</w:t>
      </w:r>
    </w:p>
    <w:p w14:paraId="7430B2DC" w14:textId="7B2FF142" w:rsidR="004E739B" w:rsidRPr="00243812" w:rsidRDefault="00243812" w:rsidP="00F01A18">
      <w:pPr>
        <w:pStyle w:val="NoSpacing"/>
        <w:rPr>
          <w:rFonts w:ascii="Montserrat" w:hAnsi="Montserrat"/>
          <w:sz w:val="24"/>
        </w:rPr>
      </w:pPr>
      <w:r w:rsidRPr="00243812">
        <w:rPr>
          <w:rFonts w:ascii="Montserrat" w:hAnsi="Montserrat"/>
          <w:sz w:val="24"/>
        </w:rPr>
        <w:tab/>
        <w:t>There are three major stages of existence, static existence - which is meaningless, we merely refer to it as the Absolute - virtual existence - the realms of mortals and concept gods - and motive existence - the realms of self defining absolute entities.</w:t>
      </w:r>
      <w:r w:rsidR="006F60BF" w:rsidRPr="00243812">
        <w:rPr>
          <w:rFonts w:ascii="Montserrat" w:hAnsi="Montserrat"/>
          <w:sz w:val="24"/>
        </w:rPr>
        <w:t xml:space="preserve"> </w:t>
      </w:r>
      <w:r w:rsidRPr="00243812">
        <w:rPr>
          <w:rFonts w:ascii="Montserrat" w:hAnsi="Montserrat"/>
          <w:sz w:val="24"/>
        </w:rPr>
        <w:t>The medium of motive existence is called aegis.</w:t>
      </w:r>
      <w:r w:rsidR="006F60BF" w:rsidRPr="00243812">
        <w:rPr>
          <w:rFonts w:ascii="Montserrat" w:hAnsi="Montserrat"/>
          <w:sz w:val="24"/>
        </w:rPr>
        <w:t xml:space="preserve"> </w:t>
      </w:r>
      <w:r w:rsidRPr="00243812">
        <w:rPr>
          <w:rFonts w:ascii="Montserrat" w:hAnsi="Montserrat"/>
          <w:sz w:val="24"/>
        </w:rPr>
        <w:t>Beings in aegis exist as long as they have the will to do so, and inviolable at their level of complexity.</w:t>
      </w:r>
      <w:r w:rsidR="006F60BF" w:rsidRPr="00243812">
        <w:rPr>
          <w:rFonts w:ascii="Montserrat" w:hAnsi="Montserrat"/>
          <w:sz w:val="24"/>
        </w:rPr>
        <w:t xml:space="preserve"> </w:t>
      </w:r>
      <w:r w:rsidRPr="00243812">
        <w:rPr>
          <w:rFonts w:ascii="Montserrat" w:hAnsi="Montserrat"/>
          <w:sz w:val="24"/>
        </w:rPr>
        <w:t>TO attain one dimension of aegis, one must have transcended all limits, and escaped all definitions without being absolved if individuality.</w:t>
      </w:r>
    </w:p>
    <w:p w14:paraId="0B4A89DA" w14:textId="77777777" w:rsidR="004E739B" w:rsidRPr="00243812" w:rsidRDefault="004E739B" w:rsidP="00F01A18">
      <w:pPr>
        <w:pStyle w:val="NoSpacing"/>
        <w:rPr>
          <w:rFonts w:ascii="Montserrat" w:hAnsi="Montserrat"/>
          <w:sz w:val="24"/>
        </w:rPr>
      </w:pPr>
    </w:p>
    <w:p w14:paraId="45972146" w14:textId="77777777" w:rsidR="004E739B" w:rsidRPr="00243812" w:rsidRDefault="00243812" w:rsidP="00F01A18">
      <w:pPr>
        <w:pStyle w:val="NoSpacing"/>
        <w:rPr>
          <w:rFonts w:ascii="Montserrat" w:hAnsi="Montserrat"/>
          <w:sz w:val="24"/>
        </w:rPr>
      </w:pPr>
      <w:r w:rsidRPr="00243812">
        <w:rPr>
          <w:rFonts w:ascii="Montserrat" w:hAnsi="Montserrat"/>
          <w:sz w:val="24"/>
        </w:rPr>
        <w:tab/>
        <w:t>ORDERS OF MASTERY, ABILITIES</w:t>
      </w:r>
    </w:p>
    <w:p w14:paraId="51E4534B" w14:textId="27F9D4BD" w:rsidR="004E739B" w:rsidRPr="00243812" w:rsidRDefault="00243812" w:rsidP="00F01A18">
      <w:pPr>
        <w:pStyle w:val="NoSpacing"/>
        <w:rPr>
          <w:rFonts w:ascii="Montserrat" w:hAnsi="Montserrat"/>
          <w:sz w:val="24"/>
        </w:rPr>
      </w:pPr>
      <w:r w:rsidRPr="00243812">
        <w:rPr>
          <w:rFonts w:ascii="Montserrat" w:hAnsi="Montserrat"/>
          <w:sz w:val="24"/>
        </w:rPr>
        <w:tab/>
        <w:t>Since there will always be a character conceived with some ability that can not be found sufficiently represented or defined according to the application of its varying orders of mastery, it is simpler to establish a precident for their application.</w:t>
      </w:r>
      <w:r w:rsidR="006F60BF" w:rsidRPr="00243812">
        <w:rPr>
          <w:rFonts w:ascii="Montserrat" w:hAnsi="Montserrat"/>
          <w:sz w:val="24"/>
        </w:rPr>
        <w:t xml:space="preserve"> </w:t>
      </w:r>
      <w:r w:rsidRPr="00243812">
        <w:rPr>
          <w:rFonts w:ascii="Montserrat" w:hAnsi="Montserrat"/>
          <w:sz w:val="24"/>
        </w:rPr>
        <w:t>In breif, these are the acheivements of each order of mastery reletively speaking.</w:t>
      </w:r>
      <w:r w:rsidR="006F60BF" w:rsidRPr="00243812">
        <w:rPr>
          <w:rFonts w:ascii="Montserrat" w:hAnsi="Montserrat"/>
          <w:sz w:val="24"/>
        </w:rPr>
        <w:t xml:space="preserve"> </w:t>
      </w:r>
      <w:r w:rsidRPr="00243812">
        <w:rPr>
          <w:rFonts w:ascii="Montserrat" w:hAnsi="Montserrat"/>
          <w:sz w:val="24"/>
        </w:rPr>
        <w:t>That is, a suggestion as to the extent of knowledge gleaned from one's experience.</w:t>
      </w:r>
      <w:r w:rsidR="006F60BF" w:rsidRPr="00243812">
        <w:rPr>
          <w:rFonts w:ascii="Montserrat" w:hAnsi="Montserrat"/>
          <w:sz w:val="24"/>
        </w:rPr>
        <w:t xml:space="preserve"> </w:t>
      </w:r>
      <w:r w:rsidRPr="00243812">
        <w:rPr>
          <w:rFonts w:ascii="Montserrat" w:hAnsi="Montserrat"/>
          <w:sz w:val="24"/>
        </w:rPr>
        <w:t>It takes a judgement call to equate these guidelines to the apprehension of abilities too onerous to detail extensively.</w:t>
      </w:r>
    </w:p>
    <w:p w14:paraId="3F5C4E6B" w14:textId="77777777" w:rsidR="004E739B" w:rsidRPr="00243812" w:rsidRDefault="004E739B" w:rsidP="00F01A18">
      <w:pPr>
        <w:pStyle w:val="NoSpacing"/>
        <w:rPr>
          <w:rFonts w:ascii="Montserrat" w:hAnsi="Montserrat"/>
          <w:sz w:val="24"/>
        </w:rPr>
      </w:pPr>
    </w:p>
    <w:p w14:paraId="53394778"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NOVICE </w:t>
      </w:r>
    </w:p>
    <w:p w14:paraId="5777B650" w14:textId="1B4035E6" w:rsidR="004E739B" w:rsidRPr="00243812" w:rsidRDefault="00243812" w:rsidP="00F01A18">
      <w:pPr>
        <w:pStyle w:val="NoSpacing"/>
        <w:rPr>
          <w:rFonts w:ascii="Montserrat" w:hAnsi="Montserrat"/>
          <w:sz w:val="24"/>
        </w:rPr>
      </w:pPr>
      <w:r w:rsidRPr="00243812">
        <w:rPr>
          <w:rFonts w:ascii="Montserrat" w:hAnsi="Montserrat"/>
          <w:sz w:val="24"/>
        </w:rPr>
        <w:tab/>
        <w:t>A novice has only barely been exposed to this ability.</w:t>
      </w:r>
      <w:r w:rsidR="006F60BF" w:rsidRPr="00243812">
        <w:rPr>
          <w:rFonts w:ascii="Montserrat" w:hAnsi="Montserrat"/>
          <w:sz w:val="24"/>
        </w:rPr>
        <w:t xml:space="preserve"> </w:t>
      </w:r>
      <w:r w:rsidRPr="00243812">
        <w:rPr>
          <w:rFonts w:ascii="Montserrat" w:hAnsi="Montserrat"/>
          <w:sz w:val="24"/>
        </w:rPr>
        <w:t>In fact, he may not even have any training or guidance; making it up as he goes, or playing on instinct.</w:t>
      </w:r>
      <w:r w:rsidR="006F60BF" w:rsidRPr="00243812">
        <w:rPr>
          <w:rFonts w:ascii="Montserrat" w:hAnsi="Montserrat"/>
          <w:sz w:val="24"/>
        </w:rPr>
        <w:t xml:space="preserve"> </w:t>
      </w:r>
      <w:r w:rsidRPr="00243812">
        <w:rPr>
          <w:rFonts w:ascii="Montserrat" w:hAnsi="Montserrat"/>
          <w:sz w:val="24"/>
        </w:rPr>
        <w:t>He rarely knows what he is doing and succeeds almost entirely on dumb luck.</w:t>
      </w:r>
      <w:r w:rsidR="006F60BF" w:rsidRPr="00243812">
        <w:rPr>
          <w:rFonts w:ascii="Montserrat" w:hAnsi="Montserrat"/>
          <w:sz w:val="24"/>
        </w:rPr>
        <w:t xml:space="preserve"> </w:t>
      </w:r>
      <w:r w:rsidRPr="00243812">
        <w:rPr>
          <w:rFonts w:ascii="Montserrat" w:hAnsi="Montserrat"/>
          <w:sz w:val="24"/>
        </w:rPr>
        <w:t>He may have a handful of tricks, but he quickly runs out of ideas.</w:t>
      </w:r>
      <w:r w:rsidR="006F60BF" w:rsidRPr="00243812">
        <w:rPr>
          <w:rFonts w:ascii="Montserrat" w:hAnsi="Montserrat"/>
          <w:sz w:val="24"/>
        </w:rPr>
        <w:t xml:space="preserve"> </w:t>
      </w:r>
      <w:r w:rsidRPr="00243812">
        <w:rPr>
          <w:rFonts w:ascii="Montserrat" w:hAnsi="Montserrat"/>
          <w:sz w:val="24"/>
        </w:rPr>
        <w:t>Most people are novices at everything and do not even know it.</w:t>
      </w:r>
      <w:r w:rsidR="006F60BF" w:rsidRPr="00243812">
        <w:rPr>
          <w:rFonts w:ascii="Montserrat" w:hAnsi="Montserrat"/>
          <w:sz w:val="24"/>
        </w:rPr>
        <w:t xml:space="preserve"> </w:t>
      </w:r>
      <w:r w:rsidRPr="00243812">
        <w:rPr>
          <w:rFonts w:ascii="Montserrat" w:hAnsi="Montserrat"/>
          <w:sz w:val="24"/>
        </w:rPr>
        <w:t>A novice is not prepared for what may happen; often wasting time recovering his wits and scrabbling for a grasp on the situation.</w:t>
      </w:r>
    </w:p>
    <w:p w14:paraId="2699EE3C" w14:textId="77777777" w:rsidR="004E739B" w:rsidRPr="00243812" w:rsidRDefault="004E739B" w:rsidP="00F01A18">
      <w:pPr>
        <w:pStyle w:val="NoSpacing"/>
        <w:rPr>
          <w:rFonts w:ascii="Montserrat" w:hAnsi="Montserrat"/>
          <w:sz w:val="24"/>
        </w:rPr>
      </w:pPr>
    </w:p>
    <w:p w14:paraId="7A553F19"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APPRENTICE </w:t>
      </w:r>
    </w:p>
    <w:p w14:paraId="336290FA" w14:textId="275001D0" w:rsidR="004E739B" w:rsidRPr="00243812" w:rsidRDefault="00243812" w:rsidP="00F01A18">
      <w:pPr>
        <w:pStyle w:val="NoSpacing"/>
        <w:rPr>
          <w:rFonts w:ascii="Montserrat" w:hAnsi="Montserrat"/>
          <w:sz w:val="24"/>
        </w:rPr>
      </w:pPr>
      <w:r w:rsidRPr="00243812">
        <w:rPr>
          <w:rFonts w:ascii="Montserrat" w:hAnsi="Montserrat"/>
          <w:sz w:val="24"/>
        </w:rPr>
        <w:tab/>
        <w:t>The apprentice has had enough experience to have figured out what it is he is learning.</w:t>
      </w:r>
      <w:r w:rsidR="006F60BF" w:rsidRPr="00243812">
        <w:rPr>
          <w:rFonts w:ascii="Montserrat" w:hAnsi="Montserrat"/>
          <w:sz w:val="24"/>
        </w:rPr>
        <w:t xml:space="preserve"> </w:t>
      </w:r>
      <w:r w:rsidRPr="00243812">
        <w:rPr>
          <w:rFonts w:ascii="Montserrat" w:hAnsi="Montserrat"/>
          <w:sz w:val="24"/>
        </w:rPr>
        <w:t>While he has more of a clue, and perhaps benefits from the guidance of another, he doesn't really know how to get the exact results that he wants.</w:t>
      </w:r>
      <w:r w:rsidR="006F60BF" w:rsidRPr="00243812">
        <w:rPr>
          <w:rFonts w:ascii="Montserrat" w:hAnsi="Montserrat"/>
          <w:sz w:val="24"/>
        </w:rPr>
        <w:t xml:space="preserve"> </w:t>
      </w:r>
      <w:r w:rsidRPr="00243812">
        <w:rPr>
          <w:rFonts w:ascii="Montserrat" w:hAnsi="Montserrat"/>
          <w:sz w:val="24"/>
        </w:rPr>
        <w:t>He learns new tricks each day, and knows just enough to put a complete novice in his place.</w:t>
      </w:r>
      <w:r w:rsidR="006F60BF" w:rsidRPr="00243812">
        <w:rPr>
          <w:rFonts w:ascii="Montserrat" w:hAnsi="Montserrat"/>
          <w:sz w:val="24"/>
        </w:rPr>
        <w:t xml:space="preserve"> </w:t>
      </w:r>
      <w:r w:rsidRPr="00243812">
        <w:rPr>
          <w:rFonts w:ascii="Montserrat" w:hAnsi="Montserrat"/>
          <w:sz w:val="24"/>
        </w:rPr>
        <w:t>When his luck is with him, the apprentice can once in a while pull a trick or move that catches a master off guard, but he should know better than to push that kind of luck.</w:t>
      </w:r>
      <w:r w:rsidR="006F60BF" w:rsidRPr="00243812">
        <w:rPr>
          <w:rFonts w:ascii="Montserrat" w:hAnsi="Montserrat"/>
          <w:sz w:val="24"/>
        </w:rPr>
        <w:t xml:space="preserve"> </w:t>
      </w:r>
      <w:r w:rsidRPr="00243812">
        <w:rPr>
          <w:rFonts w:ascii="Montserrat" w:hAnsi="Montserrat"/>
          <w:sz w:val="24"/>
        </w:rPr>
        <w:t>An apprentice is only barely prepared for things and will quickly lose ground under pressure.</w:t>
      </w:r>
    </w:p>
    <w:p w14:paraId="67609A10" w14:textId="77777777" w:rsidR="004E739B" w:rsidRPr="00243812" w:rsidRDefault="004E739B" w:rsidP="00F01A18">
      <w:pPr>
        <w:pStyle w:val="NoSpacing"/>
        <w:rPr>
          <w:rFonts w:ascii="Montserrat" w:hAnsi="Montserrat"/>
          <w:sz w:val="24"/>
        </w:rPr>
      </w:pPr>
    </w:p>
    <w:p w14:paraId="00035074"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MASTER </w:t>
      </w:r>
    </w:p>
    <w:p w14:paraId="1A321031" w14:textId="35EC1A8C" w:rsidR="004E739B" w:rsidRPr="00243812" w:rsidRDefault="00243812" w:rsidP="00F01A18">
      <w:pPr>
        <w:pStyle w:val="NoSpacing"/>
        <w:rPr>
          <w:rFonts w:ascii="Montserrat" w:hAnsi="Montserrat"/>
          <w:sz w:val="24"/>
        </w:rPr>
      </w:pPr>
      <w:r w:rsidRPr="00243812">
        <w:rPr>
          <w:rFonts w:ascii="Montserrat" w:hAnsi="Montserrat"/>
          <w:sz w:val="24"/>
        </w:rPr>
        <w:tab/>
        <w:t>The master knows his stuff and does it well enough to get by.</w:t>
      </w:r>
      <w:r w:rsidR="006F60BF" w:rsidRPr="00243812">
        <w:rPr>
          <w:rFonts w:ascii="Montserrat" w:hAnsi="Montserrat"/>
          <w:sz w:val="24"/>
        </w:rPr>
        <w:t xml:space="preserve"> </w:t>
      </w:r>
      <w:r w:rsidRPr="00243812">
        <w:rPr>
          <w:rFonts w:ascii="Montserrat" w:hAnsi="Montserrat"/>
          <w:sz w:val="24"/>
        </w:rPr>
        <w:t>To have reached this stage, he has tested himself against both odds and those better than himself.</w:t>
      </w:r>
      <w:r w:rsidR="006F60BF" w:rsidRPr="00243812">
        <w:rPr>
          <w:rFonts w:ascii="Montserrat" w:hAnsi="Montserrat"/>
          <w:sz w:val="24"/>
        </w:rPr>
        <w:t xml:space="preserve"> </w:t>
      </w:r>
      <w:r w:rsidRPr="00243812">
        <w:rPr>
          <w:rFonts w:ascii="Montserrat" w:hAnsi="Montserrat"/>
          <w:sz w:val="24"/>
        </w:rPr>
        <w:t>To trade on an ability, or stake one's life on it, it had damn sure be mastered, or one could end up in all sorts of trouble.</w:t>
      </w:r>
      <w:r w:rsidR="006F60BF" w:rsidRPr="00243812">
        <w:rPr>
          <w:rFonts w:ascii="Montserrat" w:hAnsi="Montserrat"/>
          <w:sz w:val="24"/>
        </w:rPr>
        <w:t xml:space="preserve"> </w:t>
      </w:r>
      <w:r w:rsidRPr="00243812">
        <w:rPr>
          <w:rFonts w:ascii="Montserrat" w:hAnsi="Montserrat"/>
          <w:sz w:val="24"/>
        </w:rPr>
        <w:t>The master knows hundreds of tricks, and is wary to learn more.</w:t>
      </w:r>
      <w:r w:rsidR="006F60BF" w:rsidRPr="00243812">
        <w:rPr>
          <w:rFonts w:ascii="Montserrat" w:hAnsi="Montserrat"/>
          <w:sz w:val="24"/>
        </w:rPr>
        <w:t xml:space="preserve"> </w:t>
      </w:r>
      <w:r w:rsidRPr="00243812">
        <w:rPr>
          <w:rFonts w:ascii="Montserrat" w:hAnsi="Montserrat"/>
          <w:sz w:val="24"/>
        </w:rPr>
        <w:t>Many of the complications which plague the actions of novices and apprentices have long been over come for a master.</w:t>
      </w:r>
      <w:r w:rsidR="006F60BF" w:rsidRPr="00243812">
        <w:rPr>
          <w:rFonts w:ascii="Montserrat" w:hAnsi="Montserrat"/>
          <w:sz w:val="24"/>
        </w:rPr>
        <w:t xml:space="preserve"> </w:t>
      </w:r>
      <w:r w:rsidRPr="00243812">
        <w:rPr>
          <w:rFonts w:ascii="Montserrat" w:hAnsi="Montserrat"/>
          <w:sz w:val="24"/>
        </w:rPr>
        <w:t>In some arts, a master learns to perform his art so well that he no longer must try so hard to aim, or need not regard some situations as critical.</w:t>
      </w:r>
      <w:r w:rsidR="006F60BF" w:rsidRPr="00243812">
        <w:rPr>
          <w:rFonts w:ascii="Montserrat" w:hAnsi="Montserrat"/>
          <w:sz w:val="24"/>
        </w:rPr>
        <w:t xml:space="preserve"> </w:t>
      </w:r>
      <w:r w:rsidRPr="00243812">
        <w:rPr>
          <w:rFonts w:ascii="Montserrat" w:hAnsi="Montserrat"/>
          <w:sz w:val="24"/>
        </w:rPr>
        <w:t>When masters go head to head, it can be rather drawn out, as they exhaust countless moves and counters looking for a gap.</w:t>
      </w:r>
    </w:p>
    <w:p w14:paraId="0DA3D510" w14:textId="77777777" w:rsidR="004E739B" w:rsidRPr="00243812" w:rsidRDefault="004E739B" w:rsidP="00F01A18">
      <w:pPr>
        <w:pStyle w:val="NoSpacing"/>
        <w:rPr>
          <w:rFonts w:ascii="Montserrat" w:hAnsi="Montserrat"/>
          <w:sz w:val="24"/>
        </w:rPr>
      </w:pPr>
    </w:p>
    <w:p w14:paraId="61317D05"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ADEPT </w:t>
      </w:r>
    </w:p>
    <w:p w14:paraId="429625D6" w14:textId="6699184F"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The adept knows his stuff so well that it is hard to tell just what he really knows.</w:t>
      </w:r>
      <w:r w:rsidR="006F60BF" w:rsidRPr="00243812">
        <w:rPr>
          <w:rFonts w:ascii="Montserrat" w:hAnsi="Montserrat"/>
          <w:sz w:val="24"/>
        </w:rPr>
        <w:t xml:space="preserve"> </w:t>
      </w:r>
      <w:r w:rsidRPr="00243812">
        <w:rPr>
          <w:rFonts w:ascii="Montserrat" w:hAnsi="Montserrat"/>
          <w:sz w:val="24"/>
        </w:rPr>
        <w:t>Adepts are rarely trained; usually they evolve slowly out of hardened masters.</w:t>
      </w:r>
      <w:r w:rsidR="006F60BF" w:rsidRPr="00243812">
        <w:rPr>
          <w:rFonts w:ascii="Montserrat" w:hAnsi="Montserrat"/>
          <w:sz w:val="24"/>
        </w:rPr>
        <w:t xml:space="preserve"> </w:t>
      </w:r>
      <w:r w:rsidRPr="00243812">
        <w:rPr>
          <w:rFonts w:ascii="Montserrat" w:hAnsi="Montserrat"/>
          <w:sz w:val="24"/>
        </w:rPr>
        <w:t>An adept has the finnesse to elicit the exact effect a situation calls for, and occasionally make seasoned masters look like tender novices.</w:t>
      </w:r>
      <w:r w:rsidR="006F60BF" w:rsidRPr="00243812">
        <w:rPr>
          <w:rFonts w:ascii="Montserrat" w:hAnsi="Montserrat"/>
          <w:sz w:val="24"/>
        </w:rPr>
        <w:t xml:space="preserve"> </w:t>
      </w:r>
      <w:r w:rsidRPr="00243812">
        <w:rPr>
          <w:rFonts w:ascii="Montserrat" w:hAnsi="Montserrat"/>
          <w:sz w:val="24"/>
        </w:rPr>
        <w:t>The adept's mastery borders on mystical.</w:t>
      </w:r>
      <w:r w:rsidR="006F60BF" w:rsidRPr="00243812">
        <w:rPr>
          <w:rFonts w:ascii="Montserrat" w:hAnsi="Montserrat"/>
          <w:sz w:val="24"/>
        </w:rPr>
        <w:t xml:space="preserve"> </w:t>
      </w:r>
      <w:r w:rsidRPr="00243812">
        <w:rPr>
          <w:rFonts w:ascii="Montserrat" w:hAnsi="Montserrat"/>
          <w:sz w:val="24"/>
        </w:rPr>
        <w:t>Adepts rarely cross swords, as they play their hands swift and devestatingly.</w:t>
      </w:r>
    </w:p>
    <w:p w14:paraId="15364C06" w14:textId="77777777" w:rsidR="004E739B" w:rsidRPr="00243812" w:rsidRDefault="004E739B" w:rsidP="00F01A18">
      <w:pPr>
        <w:pStyle w:val="NoSpacing"/>
        <w:rPr>
          <w:rFonts w:ascii="Montserrat" w:hAnsi="Montserrat"/>
          <w:sz w:val="24"/>
        </w:rPr>
      </w:pPr>
    </w:p>
    <w:p w14:paraId="5F0F4E61" w14:textId="77777777" w:rsidR="004E739B" w:rsidRPr="00243812" w:rsidRDefault="00243812" w:rsidP="00F01A18">
      <w:pPr>
        <w:pStyle w:val="NoSpacing"/>
        <w:rPr>
          <w:rFonts w:ascii="Montserrat" w:hAnsi="Montserrat"/>
          <w:sz w:val="24"/>
        </w:rPr>
      </w:pPr>
      <w:r w:rsidRPr="00243812">
        <w:rPr>
          <w:rFonts w:ascii="Montserrat" w:hAnsi="Montserrat"/>
          <w:sz w:val="24"/>
        </w:rPr>
        <w:tab/>
        <w:t>WIZARD/MAGUS</w:t>
      </w:r>
    </w:p>
    <w:p w14:paraId="693ED506" w14:textId="1E6C23D5" w:rsidR="004E739B" w:rsidRPr="00243812" w:rsidRDefault="00243812" w:rsidP="00F01A18">
      <w:pPr>
        <w:pStyle w:val="NoSpacing"/>
        <w:rPr>
          <w:rFonts w:ascii="Montserrat" w:hAnsi="Montserrat"/>
          <w:sz w:val="24"/>
        </w:rPr>
      </w:pPr>
      <w:r w:rsidRPr="00243812">
        <w:rPr>
          <w:rFonts w:ascii="Montserrat" w:hAnsi="Montserrat"/>
          <w:sz w:val="24"/>
        </w:rPr>
        <w:tab/>
        <w:t>A wizard has acheived so much that it can honestly be said he has forgotten more than most people have learned.</w:t>
      </w:r>
      <w:r w:rsidR="006F60BF" w:rsidRPr="00243812">
        <w:rPr>
          <w:rFonts w:ascii="Montserrat" w:hAnsi="Montserrat"/>
          <w:sz w:val="24"/>
        </w:rPr>
        <w:t xml:space="preserve"> </w:t>
      </w:r>
      <w:r w:rsidRPr="00243812">
        <w:rPr>
          <w:rFonts w:ascii="Montserrat" w:hAnsi="Montserrat"/>
          <w:sz w:val="24"/>
        </w:rPr>
        <w:t>What he has not forgotten is by itself almost impossible to challenge.</w:t>
      </w:r>
      <w:r w:rsidR="006F60BF" w:rsidRPr="00243812">
        <w:rPr>
          <w:rFonts w:ascii="Montserrat" w:hAnsi="Montserrat"/>
          <w:sz w:val="24"/>
        </w:rPr>
        <w:t xml:space="preserve"> </w:t>
      </w:r>
      <w:r w:rsidRPr="00243812">
        <w:rPr>
          <w:rFonts w:ascii="Montserrat" w:hAnsi="Montserrat"/>
          <w:sz w:val="24"/>
        </w:rPr>
        <w:t>In his way, the wizard's skill or talent is supernatural.</w:t>
      </w:r>
      <w:r w:rsidR="006F60BF" w:rsidRPr="00243812">
        <w:rPr>
          <w:rFonts w:ascii="Montserrat" w:hAnsi="Montserrat"/>
          <w:sz w:val="24"/>
        </w:rPr>
        <w:t xml:space="preserve"> </w:t>
      </w:r>
      <w:r w:rsidRPr="00243812">
        <w:rPr>
          <w:rFonts w:ascii="Montserrat" w:hAnsi="Montserrat"/>
          <w:sz w:val="24"/>
        </w:rPr>
        <w:t>Their art has gained them insights into nature the common man can only dream of; while the wizard seeks to make use of them in his practice.</w:t>
      </w:r>
      <w:r w:rsidR="006F60BF" w:rsidRPr="00243812">
        <w:rPr>
          <w:rFonts w:ascii="Montserrat" w:hAnsi="Montserrat"/>
          <w:sz w:val="24"/>
        </w:rPr>
        <w:t xml:space="preserve"> </w:t>
      </w:r>
      <w:r w:rsidRPr="00243812">
        <w:rPr>
          <w:rFonts w:ascii="Montserrat" w:hAnsi="Montserrat"/>
          <w:sz w:val="24"/>
        </w:rPr>
        <w:t>A wizard can at times be so many steps ahead that he has forgotten what is going on at present.</w:t>
      </w:r>
      <w:r w:rsidR="006F60BF" w:rsidRPr="00243812">
        <w:rPr>
          <w:rFonts w:ascii="Montserrat" w:hAnsi="Montserrat"/>
          <w:sz w:val="24"/>
        </w:rPr>
        <w:t xml:space="preserve"> </w:t>
      </w:r>
      <w:r w:rsidRPr="00243812">
        <w:rPr>
          <w:rFonts w:ascii="Montserrat" w:hAnsi="Montserrat"/>
          <w:sz w:val="24"/>
        </w:rPr>
        <w:t>But he can compensate so fast, whole schemes can evolve on the spot.</w:t>
      </w:r>
    </w:p>
    <w:p w14:paraId="2A7F35B3" w14:textId="77777777" w:rsidR="004E739B" w:rsidRPr="00243812" w:rsidRDefault="004E739B" w:rsidP="00F01A18">
      <w:pPr>
        <w:pStyle w:val="NoSpacing"/>
        <w:rPr>
          <w:rFonts w:ascii="Montserrat" w:hAnsi="Montserrat"/>
          <w:sz w:val="24"/>
        </w:rPr>
      </w:pPr>
    </w:p>
    <w:p w14:paraId="6D3BEACB"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REALMS</w:t>
      </w:r>
    </w:p>
    <w:p w14:paraId="2EAB54A0" w14:textId="77777777" w:rsidR="004E739B" w:rsidRPr="00243812" w:rsidRDefault="00243812" w:rsidP="00F01A18">
      <w:pPr>
        <w:pStyle w:val="NoSpacing"/>
        <w:rPr>
          <w:rFonts w:ascii="Montserrat" w:hAnsi="Montserrat"/>
          <w:sz w:val="24"/>
        </w:rPr>
      </w:pPr>
      <w:r w:rsidRPr="00243812">
        <w:rPr>
          <w:rFonts w:ascii="Montserrat" w:hAnsi="Montserrat"/>
          <w:sz w:val="24"/>
        </w:rPr>
        <w:tab/>
        <w:t>ae</w:t>
      </w:r>
      <w:r w:rsidRPr="00243812">
        <w:rPr>
          <w:rFonts w:ascii="Montserrat" w:hAnsi="Montserrat"/>
          <w:sz w:val="24"/>
        </w:rPr>
        <w:tab/>
        <w:t>m</w:t>
      </w:r>
      <w:r w:rsidRPr="00243812">
        <w:rPr>
          <w:rFonts w:ascii="Montserrat" w:hAnsi="Montserrat"/>
          <w:sz w:val="24"/>
        </w:rPr>
        <w:tab/>
        <w:t>mi</w:t>
      </w:r>
      <w:r w:rsidRPr="00243812">
        <w:rPr>
          <w:rFonts w:ascii="Montserrat" w:hAnsi="Montserrat"/>
          <w:sz w:val="24"/>
        </w:rPr>
        <w:tab/>
        <w:t>s</w:t>
      </w:r>
      <w:r w:rsidRPr="00243812">
        <w:rPr>
          <w:rFonts w:ascii="Montserrat" w:hAnsi="Montserrat"/>
          <w:sz w:val="24"/>
        </w:rPr>
        <w:tab/>
        <w:t>si</w:t>
      </w:r>
      <w:r w:rsidRPr="00243812">
        <w:rPr>
          <w:rFonts w:ascii="Montserrat" w:hAnsi="Montserrat"/>
          <w:sz w:val="24"/>
        </w:rPr>
        <w:tab/>
        <w:t>t</w:t>
      </w:r>
      <w:r w:rsidRPr="00243812">
        <w:rPr>
          <w:rFonts w:ascii="Montserrat" w:hAnsi="Montserrat"/>
          <w:sz w:val="24"/>
        </w:rPr>
        <w:tab/>
        <w:t>ti</w:t>
      </w:r>
      <w:r w:rsidRPr="00243812">
        <w:rPr>
          <w:rFonts w:ascii="Montserrat" w:hAnsi="Montserrat"/>
          <w:sz w:val="24"/>
        </w:rPr>
        <w:tab/>
        <w:t>ci</w:t>
      </w:r>
      <w:r w:rsidRPr="00243812">
        <w:rPr>
          <w:rFonts w:ascii="Montserrat" w:hAnsi="Montserrat"/>
          <w:sz w:val="24"/>
        </w:rPr>
        <w:tab/>
        <w:t>a</w:t>
      </w:r>
    </w:p>
    <w:p w14:paraId="7DDA40BC" w14:textId="77777777" w:rsidR="004E739B" w:rsidRPr="00243812" w:rsidRDefault="004E739B" w:rsidP="00F01A18">
      <w:pPr>
        <w:pStyle w:val="NoSpacing"/>
        <w:rPr>
          <w:rFonts w:ascii="Montserrat" w:hAnsi="Montserrat"/>
          <w:sz w:val="24"/>
        </w:rPr>
      </w:pPr>
    </w:p>
    <w:p w14:paraId="38F2587E" w14:textId="77777777" w:rsidR="004E739B" w:rsidRPr="00243812" w:rsidRDefault="00243812" w:rsidP="00F01A18">
      <w:pPr>
        <w:pStyle w:val="NoSpacing"/>
        <w:rPr>
          <w:rFonts w:ascii="Montserrat" w:hAnsi="Montserrat"/>
          <w:sz w:val="24"/>
        </w:rPr>
      </w:pPr>
      <w:r w:rsidRPr="00243812">
        <w:rPr>
          <w:rFonts w:ascii="Montserrat" w:hAnsi="Montserrat"/>
          <w:sz w:val="24"/>
        </w:rPr>
        <w:tab/>
        <w:t>4</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Virtual</w:t>
      </w:r>
    </w:p>
    <w:p w14:paraId="4439BEB4" w14:textId="77777777" w:rsidR="004E739B" w:rsidRPr="00243812" w:rsidRDefault="00243812" w:rsidP="00F01A18">
      <w:pPr>
        <w:pStyle w:val="NoSpacing"/>
        <w:rPr>
          <w:rFonts w:ascii="Montserrat" w:hAnsi="Montserrat"/>
          <w:sz w:val="24"/>
        </w:rPr>
      </w:pPr>
      <w:r w:rsidRPr="00243812">
        <w:rPr>
          <w:rFonts w:ascii="Montserrat" w:hAnsi="Montserrat"/>
          <w:sz w:val="24"/>
        </w:rPr>
        <w:tab/>
        <w:t>5</w:t>
      </w:r>
      <w:r w:rsidRPr="00243812">
        <w:rPr>
          <w:rFonts w:ascii="Montserrat" w:hAnsi="Montserrat"/>
          <w:sz w:val="24"/>
        </w:rPr>
        <w:tab/>
        <w:t>1</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pre</w:t>
      </w:r>
    </w:p>
    <w:p w14:paraId="7655CC90" w14:textId="77777777" w:rsidR="004E739B" w:rsidRPr="00243812" w:rsidRDefault="00243812" w:rsidP="00F01A18">
      <w:pPr>
        <w:pStyle w:val="NoSpacing"/>
        <w:rPr>
          <w:rFonts w:ascii="Montserrat" w:hAnsi="Montserrat"/>
          <w:sz w:val="24"/>
        </w:rPr>
      </w:pPr>
      <w:r w:rsidRPr="00243812">
        <w:rPr>
          <w:rFonts w:ascii="Montserrat" w:hAnsi="Montserrat"/>
          <w:sz w:val="24"/>
        </w:rPr>
        <w:tab/>
        <w:t>6</w:t>
      </w:r>
      <w:r w:rsidRPr="00243812">
        <w:rPr>
          <w:rFonts w:ascii="Montserrat" w:hAnsi="Montserrat"/>
          <w:sz w:val="24"/>
        </w:rPr>
        <w:tab/>
        <w:t>2</w:t>
      </w:r>
      <w:r w:rsidRPr="00243812">
        <w:rPr>
          <w:rFonts w:ascii="Montserrat" w:hAnsi="Montserrat"/>
          <w:sz w:val="24"/>
        </w:rPr>
        <w:tab/>
        <w:t>1</w:t>
      </w:r>
      <w:r w:rsidRPr="00243812">
        <w:rPr>
          <w:rFonts w:ascii="Montserrat" w:hAnsi="Montserrat"/>
          <w:sz w:val="24"/>
        </w:rPr>
        <w:tab/>
        <w:t>1</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thread</w:t>
      </w:r>
    </w:p>
    <w:p w14:paraId="5495B3F6" w14:textId="77777777" w:rsidR="004E739B" w:rsidRPr="00243812" w:rsidRDefault="00243812" w:rsidP="00F01A18">
      <w:pPr>
        <w:pStyle w:val="NoSpacing"/>
        <w:rPr>
          <w:rFonts w:ascii="Montserrat" w:hAnsi="Montserrat"/>
          <w:sz w:val="24"/>
        </w:rPr>
      </w:pPr>
      <w:r w:rsidRPr="00243812">
        <w:rPr>
          <w:rFonts w:ascii="Montserrat" w:hAnsi="Montserrat"/>
          <w:sz w:val="24"/>
        </w:rPr>
        <w:tab/>
        <w:t>7</w:t>
      </w:r>
      <w:r w:rsidRPr="00243812">
        <w:rPr>
          <w:rFonts w:ascii="Montserrat" w:hAnsi="Montserrat"/>
          <w:sz w:val="24"/>
        </w:rPr>
        <w:tab/>
        <w:t>3</w:t>
      </w:r>
      <w:r w:rsidRPr="00243812">
        <w:rPr>
          <w:rFonts w:ascii="Montserrat" w:hAnsi="Montserrat"/>
          <w:sz w:val="24"/>
        </w:rPr>
        <w:tab/>
        <w:t>2</w:t>
      </w:r>
      <w:r w:rsidRPr="00243812">
        <w:rPr>
          <w:rFonts w:ascii="Montserrat" w:hAnsi="Montserrat"/>
          <w:sz w:val="24"/>
        </w:rPr>
        <w:tab/>
        <w:t>2</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concept</w:t>
      </w:r>
    </w:p>
    <w:p w14:paraId="0E25C3C1" w14:textId="77777777" w:rsidR="004E739B" w:rsidRPr="00243812" w:rsidRDefault="00243812" w:rsidP="00F01A18">
      <w:pPr>
        <w:pStyle w:val="NoSpacing"/>
        <w:rPr>
          <w:rFonts w:ascii="Montserrat" w:hAnsi="Montserrat"/>
          <w:b/>
          <w:sz w:val="24"/>
        </w:rPr>
      </w:pPr>
      <w:r w:rsidRPr="00243812">
        <w:rPr>
          <w:rFonts w:ascii="Montserrat" w:hAnsi="Montserrat"/>
          <w:sz w:val="24"/>
        </w:rPr>
        <w:tab/>
        <w:t>8</w:t>
      </w:r>
      <w:r w:rsidRPr="00243812">
        <w:rPr>
          <w:rFonts w:ascii="Montserrat" w:hAnsi="Montserrat"/>
          <w:sz w:val="24"/>
        </w:rPr>
        <w:tab/>
        <w:t>4</w:t>
      </w:r>
      <w:r w:rsidRPr="00243812">
        <w:rPr>
          <w:rFonts w:ascii="Montserrat" w:hAnsi="Montserrat"/>
          <w:sz w:val="24"/>
        </w:rPr>
        <w:tab/>
        <w:t>3</w:t>
      </w:r>
      <w:r w:rsidRPr="00243812">
        <w:rPr>
          <w:rFonts w:ascii="Montserrat" w:hAnsi="Montserrat"/>
          <w:sz w:val="24"/>
        </w:rPr>
        <w:tab/>
        <w:t>3</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real</w:t>
      </w:r>
    </w:p>
    <w:p w14:paraId="59D37F5B" w14:textId="77777777" w:rsidR="004E739B" w:rsidRPr="00243812" w:rsidRDefault="00243812" w:rsidP="00F01A18">
      <w:pPr>
        <w:pStyle w:val="NoSpacing"/>
        <w:rPr>
          <w:rFonts w:ascii="Montserrat" w:hAnsi="Montserrat"/>
          <w:sz w:val="24"/>
        </w:rPr>
      </w:pPr>
      <w:r w:rsidRPr="00243812">
        <w:rPr>
          <w:rFonts w:ascii="Montserrat" w:hAnsi="Montserrat"/>
          <w:sz w:val="24"/>
        </w:rPr>
        <w:tab/>
        <w:t>9</w:t>
      </w:r>
      <w:r w:rsidRPr="00243812">
        <w:rPr>
          <w:rFonts w:ascii="Montserrat" w:hAnsi="Montserrat"/>
          <w:sz w:val="24"/>
        </w:rPr>
        <w:tab/>
        <w:t>5</w:t>
      </w:r>
      <w:r w:rsidRPr="00243812">
        <w:rPr>
          <w:rFonts w:ascii="Montserrat" w:hAnsi="Montserrat"/>
          <w:sz w:val="24"/>
        </w:rPr>
        <w:tab/>
        <w:t>4</w:t>
      </w:r>
      <w:r w:rsidRPr="00243812">
        <w:rPr>
          <w:rFonts w:ascii="Montserrat" w:hAnsi="Montserrat"/>
          <w:sz w:val="24"/>
        </w:rPr>
        <w:tab/>
        <w:t>4</w:t>
      </w:r>
      <w:r w:rsidRPr="00243812">
        <w:rPr>
          <w:rFonts w:ascii="Montserrat" w:hAnsi="Montserrat"/>
          <w:sz w:val="24"/>
        </w:rPr>
        <w:tab/>
        <w:t>1</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1</w:t>
      </w:r>
      <w:r w:rsidRPr="00243812">
        <w:rPr>
          <w:rFonts w:ascii="Montserrat" w:hAnsi="Montserrat"/>
          <w:sz w:val="24"/>
        </w:rPr>
        <w:tab/>
        <w:t>0</w:t>
      </w:r>
      <w:r w:rsidRPr="00243812">
        <w:rPr>
          <w:rFonts w:ascii="Montserrat" w:hAnsi="Montserrat"/>
          <w:sz w:val="24"/>
        </w:rPr>
        <w:tab/>
        <w:t>parareal</w:t>
      </w:r>
    </w:p>
    <w:p w14:paraId="21C9A166" w14:textId="77777777" w:rsidR="004E739B" w:rsidRPr="00243812" w:rsidRDefault="00243812" w:rsidP="00F01A18">
      <w:pPr>
        <w:pStyle w:val="NoSpacing"/>
        <w:rPr>
          <w:rFonts w:ascii="Montserrat" w:hAnsi="Montserrat"/>
          <w:sz w:val="24"/>
        </w:rPr>
      </w:pPr>
      <w:r w:rsidRPr="00243812">
        <w:rPr>
          <w:rFonts w:ascii="Montserrat" w:hAnsi="Montserrat"/>
          <w:sz w:val="24"/>
        </w:rPr>
        <w:tab/>
        <w:t>10</w:t>
      </w:r>
      <w:r w:rsidRPr="00243812">
        <w:rPr>
          <w:rFonts w:ascii="Montserrat" w:hAnsi="Montserrat"/>
          <w:sz w:val="24"/>
        </w:rPr>
        <w:tab/>
        <w:t>6</w:t>
      </w:r>
      <w:r w:rsidRPr="00243812">
        <w:rPr>
          <w:rFonts w:ascii="Montserrat" w:hAnsi="Montserrat"/>
          <w:sz w:val="24"/>
        </w:rPr>
        <w:tab/>
        <w:t>5</w:t>
      </w:r>
      <w:r w:rsidRPr="00243812">
        <w:rPr>
          <w:rFonts w:ascii="Montserrat" w:hAnsi="Montserrat"/>
          <w:sz w:val="24"/>
        </w:rPr>
        <w:tab/>
        <w:t>5</w:t>
      </w:r>
      <w:r w:rsidRPr="00243812">
        <w:rPr>
          <w:rFonts w:ascii="Montserrat" w:hAnsi="Montserrat"/>
          <w:sz w:val="24"/>
        </w:rPr>
        <w:tab/>
        <w:t>2</w:t>
      </w:r>
      <w:r w:rsidRPr="00243812">
        <w:rPr>
          <w:rFonts w:ascii="Montserrat" w:hAnsi="Montserrat"/>
          <w:sz w:val="24"/>
        </w:rPr>
        <w:tab/>
        <w:t>1</w:t>
      </w:r>
      <w:r w:rsidRPr="00243812">
        <w:rPr>
          <w:rFonts w:ascii="Montserrat" w:hAnsi="Montserrat"/>
          <w:sz w:val="24"/>
        </w:rPr>
        <w:tab/>
        <w:t>0</w:t>
      </w:r>
      <w:r w:rsidRPr="00243812">
        <w:rPr>
          <w:rFonts w:ascii="Montserrat" w:hAnsi="Montserrat"/>
          <w:sz w:val="24"/>
        </w:rPr>
        <w:tab/>
        <w:t>1</w:t>
      </w:r>
      <w:r w:rsidRPr="00243812">
        <w:rPr>
          <w:rFonts w:ascii="Montserrat" w:hAnsi="Montserrat"/>
          <w:sz w:val="24"/>
        </w:rPr>
        <w:tab/>
        <w:t>0</w:t>
      </w:r>
      <w:r w:rsidRPr="00243812">
        <w:rPr>
          <w:rFonts w:ascii="Montserrat" w:hAnsi="Montserrat"/>
          <w:sz w:val="24"/>
        </w:rPr>
        <w:tab/>
        <w:t>parallel</w:t>
      </w:r>
    </w:p>
    <w:p w14:paraId="4F4189A4" w14:textId="77777777" w:rsidR="004E739B" w:rsidRPr="00243812" w:rsidRDefault="00243812" w:rsidP="00F01A18">
      <w:pPr>
        <w:pStyle w:val="NoSpacing"/>
        <w:rPr>
          <w:rFonts w:ascii="Montserrat" w:hAnsi="Montserrat"/>
          <w:sz w:val="24"/>
        </w:rPr>
      </w:pPr>
      <w:r w:rsidRPr="00243812">
        <w:rPr>
          <w:rFonts w:ascii="Montserrat" w:hAnsi="Montserrat"/>
          <w:sz w:val="24"/>
        </w:rPr>
        <w:tab/>
        <w:t>11</w:t>
      </w:r>
      <w:r w:rsidRPr="00243812">
        <w:rPr>
          <w:rFonts w:ascii="Montserrat" w:hAnsi="Montserrat"/>
          <w:sz w:val="24"/>
        </w:rPr>
        <w:tab/>
        <w:t>7</w:t>
      </w:r>
      <w:r w:rsidRPr="00243812">
        <w:rPr>
          <w:rFonts w:ascii="Montserrat" w:hAnsi="Montserrat"/>
          <w:sz w:val="24"/>
        </w:rPr>
        <w:tab/>
        <w:t>6</w:t>
      </w:r>
      <w:r w:rsidRPr="00243812">
        <w:rPr>
          <w:rFonts w:ascii="Montserrat" w:hAnsi="Montserrat"/>
          <w:sz w:val="24"/>
        </w:rPr>
        <w:tab/>
        <w:t>6</w:t>
      </w:r>
      <w:r w:rsidRPr="00243812">
        <w:rPr>
          <w:rFonts w:ascii="Montserrat" w:hAnsi="Montserrat"/>
          <w:sz w:val="24"/>
        </w:rPr>
        <w:tab/>
        <w:t>3</w:t>
      </w:r>
      <w:r w:rsidRPr="00243812">
        <w:rPr>
          <w:rFonts w:ascii="Montserrat" w:hAnsi="Montserrat"/>
          <w:sz w:val="24"/>
        </w:rPr>
        <w:tab/>
        <w:t>2</w:t>
      </w:r>
      <w:r w:rsidRPr="00243812">
        <w:rPr>
          <w:rFonts w:ascii="Montserrat" w:hAnsi="Montserrat"/>
          <w:sz w:val="24"/>
        </w:rPr>
        <w:tab/>
        <w:t>0</w:t>
      </w:r>
      <w:r w:rsidRPr="00243812">
        <w:rPr>
          <w:rFonts w:ascii="Montserrat" w:hAnsi="Montserrat"/>
          <w:sz w:val="24"/>
        </w:rPr>
        <w:tab/>
        <w:t>1</w:t>
      </w:r>
      <w:r w:rsidRPr="00243812">
        <w:rPr>
          <w:rFonts w:ascii="Montserrat" w:hAnsi="Montserrat"/>
          <w:sz w:val="24"/>
        </w:rPr>
        <w:tab/>
        <w:t>0</w:t>
      </w:r>
      <w:r w:rsidRPr="00243812">
        <w:rPr>
          <w:rFonts w:ascii="Montserrat" w:hAnsi="Montserrat"/>
          <w:sz w:val="24"/>
        </w:rPr>
        <w:tab/>
        <w:t>alternate</w:t>
      </w:r>
    </w:p>
    <w:p w14:paraId="204A2C46" w14:textId="77777777" w:rsidR="004E739B" w:rsidRPr="00243812" w:rsidRDefault="00243812" w:rsidP="00F01A18">
      <w:pPr>
        <w:pStyle w:val="NoSpacing"/>
        <w:rPr>
          <w:rFonts w:ascii="Montserrat" w:hAnsi="Montserrat"/>
          <w:b/>
          <w:sz w:val="24"/>
        </w:rPr>
      </w:pPr>
      <w:r w:rsidRPr="00243812">
        <w:rPr>
          <w:rFonts w:ascii="Montserrat" w:hAnsi="Montserrat"/>
          <w:sz w:val="24"/>
        </w:rPr>
        <w:tab/>
        <w:t>12</w:t>
      </w:r>
      <w:r w:rsidRPr="00243812">
        <w:rPr>
          <w:rFonts w:ascii="Montserrat" w:hAnsi="Montserrat"/>
          <w:sz w:val="24"/>
        </w:rPr>
        <w:tab/>
        <w:t>8</w:t>
      </w:r>
      <w:r w:rsidRPr="00243812">
        <w:rPr>
          <w:rFonts w:ascii="Montserrat" w:hAnsi="Montserrat"/>
          <w:sz w:val="24"/>
        </w:rPr>
        <w:tab/>
        <w:t>7</w:t>
      </w:r>
      <w:r w:rsidRPr="00243812">
        <w:rPr>
          <w:rFonts w:ascii="Montserrat" w:hAnsi="Montserrat"/>
          <w:sz w:val="24"/>
        </w:rPr>
        <w:tab/>
        <w:t>7</w:t>
      </w:r>
      <w:r w:rsidRPr="00243812">
        <w:rPr>
          <w:rFonts w:ascii="Montserrat" w:hAnsi="Montserrat"/>
          <w:sz w:val="24"/>
        </w:rPr>
        <w:tab/>
        <w:t>4</w:t>
      </w:r>
      <w:r w:rsidRPr="00243812">
        <w:rPr>
          <w:rFonts w:ascii="Montserrat" w:hAnsi="Montserrat"/>
          <w:sz w:val="24"/>
        </w:rPr>
        <w:tab/>
        <w:t>3</w:t>
      </w:r>
      <w:r w:rsidRPr="00243812">
        <w:rPr>
          <w:rFonts w:ascii="Montserrat" w:hAnsi="Montserrat"/>
          <w:sz w:val="24"/>
        </w:rPr>
        <w:tab/>
        <w:t>0</w:t>
      </w:r>
      <w:r w:rsidRPr="00243812">
        <w:rPr>
          <w:rFonts w:ascii="Montserrat" w:hAnsi="Montserrat"/>
          <w:sz w:val="24"/>
        </w:rPr>
        <w:tab/>
        <w:t>1</w:t>
      </w:r>
      <w:r w:rsidRPr="00243812">
        <w:rPr>
          <w:rFonts w:ascii="Montserrat" w:hAnsi="Montserrat"/>
          <w:sz w:val="24"/>
        </w:rPr>
        <w:tab/>
        <w:t>0</w:t>
      </w:r>
      <w:r w:rsidRPr="00243812">
        <w:rPr>
          <w:rFonts w:ascii="Montserrat" w:hAnsi="Montserrat"/>
          <w:sz w:val="24"/>
        </w:rPr>
        <w:tab/>
        <w:t>counter</w:t>
      </w:r>
    </w:p>
    <w:p w14:paraId="58914F25" w14:textId="77777777" w:rsidR="004E739B" w:rsidRPr="00243812" w:rsidRDefault="00243812" w:rsidP="00F01A18">
      <w:pPr>
        <w:pStyle w:val="NoSpacing"/>
        <w:rPr>
          <w:rFonts w:ascii="Montserrat" w:hAnsi="Montserrat"/>
          <w:sz w:val="24"/>
        </w:rPr>
      </w:pPr>
      <w:r w:rsidRPr="00243812">
        <w:rPr>
          <w:rFonts w:ascii="Montserrat" w:hAnsi="Montserrat"/>
          <w:sz w:val="24"/>
        </w:rPr>
        <w:tab/>
        <w:t>13</w:t>
      </w:r>
      <w:r w:rsidRPr="00243812">
        <w:rPr>
          <w:rFonts w:ascii="Montserrat" w:hAnsi="Montserrat"/>
          <w:sz w:val="24"/>
        </w:rPr>
        <w:tab/>
        <w:t>9</w:t>
      </w:r>
      <w:r w:rsidRPr="00243812">
        <w:rPr>
          <w:rFonts w:ascii="Montserrat" w:hAnsi="Montserrat"/>
          <w:sz w:val="24"/>
        </w:rPr>
        <w:tab/>
        <w:t>8</w:t>
      </w:r>
      <w:r w:rsidRPr="00243812">
        <w:rPr>
          <w:rFonts w:ascii="Montserrat" w:hAnsi="Montserrat"/>
          <w:sz w:val="24"/>
        </w:rPr>
        <w:tab/>
        <w:t>8</w:t>
      </w:r>
      <w:r w:rsidRPr="00243812">
        <w:rPr>
          <w:rFonts w:ascii="Montserrat" w:hAnsi="Montserrat"/>
          <w:sz w:val="24"/>
        </w:rPr>
        <w:tab/>
        <w:t>5</w:t>
      </w:r>
      <w:r w:rsidRPr="00243812">
        <w:rPr>
          <w:rFonts w:ascii="Montserrat" w:hAnsi="Montserrat"/>
          <w:sz w:val="24"/>
        </w:rPr>
        <w:tab/>
        <w:t>4</w:t>
      </w:r>
      <w:r w:rsidRPr="00243812">
        <w:rPr>
          <w:rFonts w:ascii="Montserrat" w:hAnsi="Montserrat"/>
          <w:sz w:val="24"/>
        </w:rPr>
        <w:tab/>
        <w:t>0</w:t>
      </w:r>
      <w:r w:rsidRPr="00243812">
        <w:rPr>
          <w:rFonts w:ascii="Montserrat" w:hAnsi="Montserrat"/>
          <w:sz w:val="24"/>
        </w:rPr>
        <w:tab/>
        <w:t>2</w:t>
      </w:r>
      <w:r w:rsidRPr="00243812">
        <w:rPr>
          <w:rFonts w:ascii="Montserrat" w:hAnsi="Montserrat"/>
          <w:sz w:val="24"/>
        </w:rPr>
        <w:tab/>
        <w:t>0</w:t>
      </w:r>
      <w:r w:rsidRPr="00243812">
        <w:rPr>
          <w:rFonts w:ascii="Montserrat" w:hAnsi="Montserrat"/>
          <w:sz w:val="24"/>
        </w:rPr>
        <w:tab/>
        <w:t>multireal</w:t>
      </w:r>
    </w:p>
    <w:p w14:paraId="599636DA" w14:textId="77777777" w:rsidR="004E739B" w:rsidRPr="00243812" w:rsidRDefault="00243812" w:rsidP="00F01A18">
      <w:pPr>
        <w:pStyle w:val="NoSpacing"/>
        <w:rPr>
          <w:rFonts w:ascii="Montserrat" w:hAnsi="Montserrat"/>
          <w:sz w:val="24"/>
        </w:rPr>
      </w:pPr>
      <w:r w:rsidRPr="00243812">
        <w:rPr>
          <w:rFonts w:ascii="Montserrat" w:hAnsi="Montserrat"/>
          <w:sz w:val="24"/>
        </w:rPr>
        <w:tab/>
        <w:t>14</w:t>
      </w:r>
      <w:r w:rsidRPr="00243812">
        <w:rPr>
          <w:rFonts w:ascii="Montserrat" w:hAnsi="Montserrat"/>
          <w:sz w:val="24"/>
        </w:rPr>
        <w:tab/>
        <w:t>10</w:t>
      </w:r>
      <w:r w:rsidRPr="00243812">
        <w:rPr>
          <w:rFonts w:ascii="Montserrat" w:hAnsi="Montserrat"/>
          <w:sz w:val="24"/>
        </w:rPr>
        <w:tab/>
        <w:t>9</w:t>
      </w:r>
      <w:r w:rsidRPr="00243812">
        <w:rPr>
          <w:rFonts w:ascii="Montserrat" w:hAnsi="Montserrat"/>
          <w:sz w:val="24"/>
        </w:rPr>
        <w:tab/>
        <w:t>9</w:t>
      </w:r>
      <w:r w:rsidRPr="00243812">
        <w:rPr>
          <w:rFonts w:ascii="Montserrat" w:hAnsi="Montserrat"/>
          <w:sz w:val="24"/>
        </w:rPr>
        <w:tab/>
        <w:t>6</w:t>
      </w:r>
      <w:r w:rsidRPr="00243812">
        <w:rPr>
          <w:rFonts w:ascii="Montserrat" w:hAnsi="Montserrat"/>
          <w:sz w:val="24"/>
        </w:rPr>
        <w:tab/>
        <w:t>5</w:t>
      </w:r>
      <w:r w:rsidRPr="00243812">
        <w:rPr>
          <w:rFonts w:ascii="Montserrat" w:hAnsi="Montserrat"/>
          <w:sz w:val="24"/>
        </w:rPr>
        <w:tab/>
        <w:t>1</w:t>
      </w:r>
      <w:r w:rsidRPr="00243812">
        <w:rPr>
          <w:rFonts w:ascii="Montserrat" w:hAnsi="Montserrat"/>
          <w:sz w:val="24"/>
        </w:rPr>
        <w:tab/>
        <w:t>2</w:t>
      </w:r>
      <w:r w:rsidRPr="00243812">
        <w:rPr>
          <w:rFonts w:ascii="Montserrat" w:hAnsi="Montserrat"/>
          <w:sz w:val="24"/>
        </w:rPr>
        <w:tab/>
        <w:t>0</w:t>
      </w:r>
      <w:r w:rsidRPr="00243812">
        <w:rPr>
          <w:rFonts w:ascii="Montserrat" w:hAnsi="Montserrat"/>
          <w:sz w:val="24"/>
        </w:rPr>
        <w:tab/>
        <w:t>omnireal</w:t>
      </w:r>
    </w:p>
    <w:p w14:paraId="72C31F0F"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428B88CC" w14:textId="77777777" w:rsidR="004E739B" w:rsidRPr="00243812" w:rsidRDefault="00243812" w:rsidP="00F01A18">
      <w:pPr>
        <w:pStyle w:val="NoSpacing"/>
        <w:rPr>
          <w:rFonts w:ascii="Montserrat" w:hAnsi="Montserrat"/>
          <w:sz w:val="24"/>
        </w:rPr>
      </w:pPr>
      <w:r w:rsidRPr="00243812">
        <w:rPr>
          <w:rFonts w:ascii="Montserrat" w:hAnsi="Montserrat"/>
          <w:sz w:val="24"/>
        </w:rPr>
        <w:tab/>
        <w:t>15</w:t>
      </w:r>
      <w:r w:rsidRPr="00243812">
        <w:rPr>
          <w:rFonts w:ascii="Montserrat" w:hAnsi="Montserrat"/>
          <w:sz w:val="24"/>
        </w:rPr>
        <w:tab/>
        <w:t>11</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7</w:t>
      </w:r>
      <w:r w:rsidRPr="00243812">
        <w:rPr>
          <w:rFonts w:ascii="Montserrat" w:hAnsi="Montserrat"/>
          <w:sz w:val="24"/>
        </w:rPr>
        <w:tab/>
        <w:t>6</w:t>
      </w:r>
      <w:r w:rsidRPr="00243812">
        <w:rPr>
          <w:rFonts w:ascii="Montserrat" w:hAnsi="Montserrat"/>
          <w:sz w:val="24"/>
        </w:rPr>
        <w:tab/>
        <w:t>2</w:t>
      </w:r>
      <w:r w:rsidRPr="00243812">
        <w:rPr>
          <w:rFonts w:ascii="Montserrat" w:hAnsi="Montserrat"/>
          <w:sz w:val="24"/>
        </w:rPr>
        <w:tab/>
        <w:t>2</w:t>
      </w:r>
      <w:r w:rsidRPr="00243812">
        <w:rPr>
          <w:rFonts w:ascii="Montserrat" w:hAnsi="Montserrat"/>
          <w:sz w:val="24"/>
        </w:rPr>
        <w:tab/>
        <w:t>0</w:t>
      </w:r>
      <w:r w:rsidRPr="00243812">
        <w:rPr>
          <w:rFonts w:ascii="Montserrat" w:hAnsi="Montserrat"/>
          <w:sz w:val="24"/>
        </w:rPr>
        <w:tab/>
        <w:t>Motive</w:t>
      </w:r>
    </w:p>
    <w:p w14:paraId="7E0BC7CE" w14:textId="77777777" w:rsidR="004E739B" w:rsidRPr="00243812" w:rsidRDefault="00243812" w:rsidP="00F01A18">
      <w:pPr>
        <w:pStyle w:val="NoSpacing"/>
        <w:rPr>
          <w:rFonts w:ascii="Montserrat" w:hAnsi="Montserrat"/>
          <w:b/>
          <w:sz w:val="24"/>
        </w:rPr>
      </w:pPr>
      <w:r w:rsidRPr="00243812">
        <w:rPr>
          <w:rFonts w:ascii="Montserrat" w:hAnsi="Montserrat"/>
          <w:sz w:val="24"/>
        </w:rPr>
        <w:tab/>
        <w:t>16</w:t>
      </w:r>
      <w:r w:rsidRPr="00243812">
        <w:rPr>
          <w:rFonts w:ascii="Montserrat" w:hAnsi="Montserrat"/>
          <w:sz w:val="24"/>
        </w:rPr>
        <w:tab/>
        <w:t>12</w:t>
      </w:r>
      <w:r w:rsidRPr="00243812">
        <w:rPr>
          <w:rFonts w:ascii="Montserrat" w:hAnsi="Montserrat"/>
          <w:sz w:val="24"/>
        </w:rPr>
        <w:tab/>
        <w:t>1</w:t>
      </w:r>
      <w:r w:rsidRPr="00243812">
        <w:rPr>
          <w:rFonts w:ascii="Montserrat" w:hAnsi="Montserrat"/>
          <w:sz w:val="24"/>
        </w:rPr>
        <w:tab/>
        <w:t>11</w:t>
      </w:r>
      <w:r w:rsidRPr="00243812">
        <w:rPr>
          <w:rFonts w:ascii="Montserrat" w:hAnsi="Montserrat"/>
          <w:sz w:val="24"/>
        </w:rPr>
        <w:tab/>
        <w:t>8</w:t>
      </w:r>
      <w:r w:rsidRPr="00243812">
        <w:rPr>
          <w:rFonts w:ascii="Montserrat" w:hAnsi="Montserrat"/>
          <w:sz w:val="24"/>
        </w:rPr>
        <w:tab/>
        <w:t>7</w:t>
      </w:r>
      <w:r w:rsidRPr="00243812">
        <w:rPr>
          <w:rFonts w:ascii="Montserrat" w:hAnsi="Montserrat"/>
          <w:sz w:val="24"/>
        </w:rPr>
        <w:tab/>
        <w:t>3</w:t>
      </w:r>
      <w:r w:rsidRPr="00243812">
        <w:rPr>
          <w:rFonts w:ascii="Montserrat" w:hAnsi="Montserrat"/>
          <w:sz w:val="24"/>
        </w:rPr>
        <w:tab/>
        <w:t>2</w:t>
      </w:r>
      <w:r w:rsidRPr="00243812">
        <w:rPr>
          <w:rFonts w:ascii="Montserrat" w:hAnsi="Montserrat"/>
          <w:sz w:val="24"/>
        </w:rPr>
        <w:tab/>
        <w:t>1</w:t>
      </w:r>
      <w:r w:rsidRPr="00243812">
        <w:rPr>
          <w:rFonts w:ascii="Montserrat" w:hAnsi="Montserrat"/>
          <w:b/>
          <w:sz w:val="24"/>
        </w:rPr>
        <w:tab/>
      </w:r>
    </w:p>
    <w:p w14:paraId="24FD37E7" w14:textId="77777777" w:rsidR="004E739B" w:rsidRPr="00243812" w:rsidRDefault="00243812" w:rsidP="00F01A18">
      <w:pPr>
        <w:pStyle w:val="NoSpacing"/>
        <w:rPr>
          <w:rFonts w:ascii="Montserrat" w:hAnsi="Montserrat"/>
          <w:sz w:val="24"/>
        </w:rPr>
      </w:pPr>
      <w:r w:rsidRPr="00243812">
        <w:rPr>
          <w:rFonts w:ascii="Montserrat" w:hAnsi="Montserrat"/>
          <w:sz w:val="24"/>
        </w:rPr>
        <w:tab/>
        <w:t>17</w:t>
      </w:r>
      <w:r w:rsidRPr="00243812">
        <w:rPr>
          <w:rFonts w:ascii="Montserrat" w:hAnsi="Montserrat"/>
          <w:sz w:val="24"/>
        </w:rPr>
        <w:tab/>
        <w:t>13</w:t>
      </w:r>
      <w:r w:rsidRPr="00243812">
        <w:rPr>
          <w:rFonts w:ascii="Montserrat" w:hAnsi="Montserrat"/>
          <w:sz w:val="24"/>
        </w:rPr>
        <w:tab/>
        <w:t>12</w:t>
      </w:r>
      <w:r w:rsidRPr="00243812">
        <w:rPr>
          <w:rFonts w:ascii="Montserrat" w:hAnsi="Montserrat"/>
          <w:sz w:val="24"/>
        </w:rPr>
        <w:tab/>
        <w:t>12</w:t>
      </w:r>
      <w:r w:rsidRPr="00243812">
        <w:rPr>
          <w:rFonts w:ascii="Montserrat" w:hAnsi="Montserrat"/>
          <w:sz w:val="24"/>
        </w:rPr>
        <w:tab/>
        <w:t>9</w:t>
      </w:r>
      <w:r w:rsidRPr="00243812">
        <w:rPr>
          <w:rFonts w:ascii="Montserrat" w:hAnsi="Montserrat"/>
          <w:sz w:val="24"/>
        </w:rPr>
        <w:tab/>
        <w:t>8</w:t>
      </w:r>
      <w:r w:rsidRPr="00243812">
        <w:rPr>
          <w:rFonts w:ascii="Montserrat" w:hAnsi="Montserrat"/>
          <w:sz w:val="24"/>
        </w:rPr>
        <w:tab/>
        <w:t>4</w:t>
      </w:r>
      <w:r w:rsidRPr="00243812">
        <w:rPr>
          <w:rFonts w:ascii="Montserrat" w:hAnsi="Montserrat"/>
          <w:sz w:val="24"/>
        </w:rPr>
        <w:tab/>
        <w:t>3</w:t>
      </w:r>
      <w:r w:rsidRPr="00243812">
        <w:rPr>
          <w:rFonts w:ascii="Montserrat" w:hAnsi="Montserrat"/>
          <w:sz w:val="24"/>
        </w:rPr>
        <w:tab/>
        <w:t>2</w:t>
      </w:r>
      <w:r w:rsidRPr="00243812">
        <w:rPr>
          <w:rFonts w:ascii="Montserrat" w:hAnsi="Montserrat"/>
          <w:sz w:val="24"/>
        </w:rPr>
        <w:tab/>
      </w:r>
    </w:p>
    <w:p w14:paraId="21565B62" w14:textId="77777777" w:rsidR="004E739B" w:rsidRPr="00243812" w:rsidRDefault="00243812" w:rsidP="00F01A18">
      <w:pPr>
        <w:pStyle w:val="NoSpacing"/>
        <w:rPr>
          <w:rFonts w:ascii="Montserrat" w:hAnsi="Montserrat"/>
          <w:sz w:val="24"/>
        </w:rPr>
      </w:pPr>
      <w:r w:rsidRPr="00243812">
        <w:rPr>
          <w:rFonts w:ascii="Montserrat" w:hAnsi="Montserrat"/>
          <w:sz w:val="24"/>
        </w:rPr>
        <w:tab/>
        <w:t>18</w:t>
      </w:r>
      <w:r w:rsidRPr="00243812">
        <w:rPr>
          <w:rFonts w:ascii="Montserrat" w:hAnsi="Montserrat"/>
          <w:sz w:val="24"/>
        </w:rPr>
        <w:tab/>
        <w:t>14</w:t>
      </w:r>
      <w:r w:rsidRPr="00243812">
        <w:rPr>
          <w:rFonts w:ascii="Montserrat" w:hAnsi="Montserrat"/>
          <w:sz w:val="24"/>
        </w:rPr>
        <w:tab/>
        <w:t>13</w:t>
      </w:r>
      <w:r w:rsidRPr="00243812">
        <w:rPr>
          <w:rFonts w:ascii="Montserrat" w:hAnsi="Montserrat"/>
          <w:sz w:val="24"/>
        </w:rPr>
        <w:tab/>
        <w:t>13</w:t>
      </w:r>
      <w:r w:rsidRPr="00243812">
        <w:rPr>
          <w:rFonts w:ascii="Montserrat" w:hAnsi="Montserrat"/>
          <w:sz w:val="24"/>
        </w:rPr>
        <w:tab/>
        <w:t>10</w:t>
      </w:r>
      <w:r w:rsidRPr="00243812">
        <w:rPr>
          <w:rFonts w:ascii="Montserrat" w:hAnsi="Montserrat"/>
          <w:sz w:val="24"/>
        </w:rPr>
        <w:tab/>
        <w:t>9</w:t>
      </w:r>
      <w:r w:rsidRPr="00243812">
        <w:rPr>
          <w:rFonts w:ascii="Montserrat" w:hAnsi="Montserrat"/>
          <w:sz w:val="24"/>
        </w:rPr>
        <w:tab/>
        <w:t>5</w:t>
      </w:r>
      <w:r w:rsidRPr="00243812">
        <w:rPr>
          <w:rFonts w:ascii="Montserrat" w:hAnsi="Montserrat"/>
          <w:sz w:val="24"/>
        </w:rPr>
        <w:tab/>
        <w:t>3</w:t>
      </w:r>
      <w:r w:rsidRPr="00243812">
        <w:rPr>
          <w:rFonts w:ascii="Montserrat" w:hAnsi="Montserrat"/>
          <w:sz w:val="24"/>
        </w:rPr>
        <w:tab/>
        <w:t>3</w:t>
      </w:r>
      <w:r w:rsidRPr="00243812">
        <w:rPr>
          <w:rFonts w:ascii="Montserrat" w:hAnsi="Montserrat"/>
          <w:sz w:val="24"/>
        </w:rPr>
        <w:tab/>
      </w:r>
    </w:p>
    <w:p w14:paraId="08FC7680" w14:textId="77777777" w:rsidR="004E739B" w:rsidRPr="00243812" w:rsidRDefault="00243812" w:rsidP="00F01A18">
      <w:pPr>
        <w:pStyle w:val="NoSpacing"/>
        <w:rPr>
          <w:rFonts w:ascii="Montserrat" w:hAnsi="Montserrat"/>
          <w:sz w:val="24"/>
        </w:rPr>
      </w:pPr>
      <w:r w:rsidRPr="00243812">
        <w:rPr>
          <w:rFonts w:ascii="Montserrat" w:hAnsi="Montserrat"/>
          <w:sz w:val="24"/>
        </w:rPr>
        <w:tab/>
        <w:t>19</w:t>
      </w:r>
      <w:r w:rsidRPr="00243812">
        <w:rPr>
          <w:rFonts w:ascii="Montserrat" w:hAnsi="Montserrat"/>
          <w:sz w:val="24"/>
        </w:rPr>
        <w:tab/>
        <w:t>15</w:t>
      </w:r>
      <w:r w:rsidRPr="00243812">
        <w:rPr>
          <w:rFonts w:ascii="Montserrat" w:hAnsi="Montserrat"/>
          <w:sz w:val="24"/>
        </w:rPr>
        <w:tab/>
        <w:t>14</w:t>
      </w:r>
      <w:r w:rsidRPr="00243812">
        <w:rPr>
          <w:rFonts w:ascii="Montserrat" w:hAnsi="Montserrat"/>
          <w:sz w:val="24"/>
        </w:rPr>
        <w:tab/>
        <w:t>14</w:t>
      </w:r>
      <w:r w:rsidRPr="00243812">
        <w:rPr>
          <w:rFonts w:ascii="Montserrat" w:hAnsi="Montserrat"/>
          <w:sz w:val="24"/>
        </w:rPr>
        <w:tab/>
        <w:t>11</w:t>
      </w:r>
      <w:r w:rsidRPr="00243812">
        <w:rPr>
          <w:rFonts w:ascii="Montserrat" w:hAnsi="Montserrat"/>
          <w:sz w:val="24"/>
        </w:rPr>
        <w:tab/>
        <w:t>10</w:t>
      </w:r>
      <w:r w:rsidRPr="00243812">
        <w:rPr>
          <w:rFonts w:ascii="Montserrat" w:hAnsi="Montserrat"/>
          <w:sz w:val="24"/>
        </w:rPr>
        <w:tab/>
        <w:t>6</w:t>
      </w:r>
      <w:r w:rsidRPr="00243812">
        <w:rPr>
          <w:rFonts w:ascii="Montserrat" w:hAnsi="Montserrat"/>
          <w:sz w:val="24"/>
        </w:rPr>
        <w:tab/>
        <w:t>3</w:t>
      </w:r>
      <w:r w:rsidRPr="00243812">
        <w:rPr>
          <w:rFonts w:ascii="Montserrat" w:hAnsi="Montserrat"/>
          <w:sz w:val="24"/>
        </w:rPr>
        <w:tab/>
        <w:t>4</w:t>
      </w:r>
      <w:r w:rsidRPr="00243812">
        <w:rPr>
          <w:rFonts w:ascii="Montserrat" w:hAnsi="Montserrat"/>
          <w:sz w:val="24"/>
        </w:rPr>
        <w:tab/>
      </w:r>
    </w:p>
    <w:p w14:paraId="585AD34E" w14:textId="77777777" w:rsidR="004E739B" w:rsidRPr="00243812" w:rsidRDefault="00243812" w:rsidP="00F01A18">
      <w:pPr>
        <w:pStyle w:val="NoSpacing"/>
        <w:rPr>
          <w:rFonts w:ascii="Montserrat" w:hAnsi="Montserrat"/>
          <w:b/>
          <w:sz w:val="24"/>
        </w:rPr>
      </w:pPr>
      <w:r w:rsidRPr="00243812">
        <w:rPr>
          <w:rFonts w:ascii="Montserrat" w:hAnsi="Montserrat"/>
          <w:sz w:val="24"/>
        </w:rPr>
        <w:tab/>
        <w:t>20</w:t>
      </w:r>
      <w:r w:rsidRPr="00243812">
        <w:rPr>
          <w:rFonts w:ascii="Montserrat" w:hAnsi="Montserrat"/>
          <w:sz w:val="24"/>
        </w:rPr>
        <w:tab/>
        <w:t>16</w:t>
      </w:r>
      <w:r w:rsidRPr="00243812">
        <w:rPr>
          <w:rFonts w:ascii="Montserrat" w:hAnsi="Montserrat"/>
          <w:sz w:val="24"/>
        </w:rPr>
        <w:tab/>
        <w:t>15</w:t>
      </w:r>
      <w:r w:rsidRPr="00243812">
        <w:rPr>
          <w:rFonts w:ascii="Montserrat" w:hAnsi="Montserrat"/>
          <w:sz w:val="24"/>
        </w:rPr>
        <w:tab/>
        <w:t>15</w:t>
      </w:r>
      <w:r w:rsidRPr="00243812">
        <w:rPr>
          <w:rFonts w:ascii="Montserrat" w:hAnsi="Montserrat"/>
          <w:sz w:val="24"/>
        </w:rPr>
        <w:tab/>
        <w:t>12</w:t>
      </w:r>
      <w:r w:rsidRPr="00243812">
        <w:rPr>
          <w:rFonts w:ascii="Montserrat" w:hAnsi="Montserrat"/>
          <w:sz w:val="24"/>
        </w:rPr>
        <w:tab/>
        <w:t>11</w:t>
      </w:r>
      <w:r w:rsidRPr="00243812">
        <w:rPr>
          <w:rFonts w:ascii="Montserrat" w:hAnsi="Montserrat"/>
          <w:sz w:val="24"/>
        </w:rPr>
        <w:tab/>
        <w:t>7</w:t>
      </w:r>
      <w:r w:rsidRPr="00243812">
        <w:rPr>
          <w:rFonts w:ascii="Montserrat" w:hAnsi="Montserrat"/>
          <w:sz w:val="24"/>
        </w:rPr>
        <w:tab/>
        <w:t>3</w:t>
      </w:r>
      <w:r w:rsidRPr="00243812">
        <w:rPr>
          <w:rFonts w:ascii="Montserrat" w:hAnsi="Montserrat"/>
          <w:sz w:val="24"/>
        </w:rPr>
        <w:tab/>
        <w:t>5</w:t>
      </w:r>
      <w:r w:rsidRPr="00243812">
        <w:rPr>
          <w:rFonts w:ascii="Montserrat" w:hAnsi="Montserrat"/>
          <w:b/>
          <w:sz w:val="24"/>
        </w:rPr>
        <w:tab/>
      </w:r>
    </w:p>
    <w:p w14:paraId="2F694A21" w14:textId="77777777" w:rsidR="004E739B" w:rsidRPr="00243812" w:rsidRDefault="00243812" w:rsidP="00F01A18">
      <w:pPr>
        <w:pStyle w:val="NoSpacing"/>
        <w:rPr>
          <w:rFonts w:ascii="Montserrat" w:hAnsi="Montserrat"/>
          <w:sz w:val="24"/>
        </w:rPr>
      </w:pPr>
      <w:r w:rsidRPr="00243812">
        <w:rPr>
          <w:rFonts w:ascii="Montserrat" w:hAnsi="Montserrat"/>
          <w:sz w:val="24"/>
        </w:rPr>
        <w:tab/>
        <w:t>21</w:t>
      </w:r>
      <w:r w:rsidRPr="00243812">
        <w:rPr>
          <w:rFonts w:ascii="Montserrat" w:hAnsi="Montserrat"/>
          <w:sz w:val="24"/>
        </w:rPr>
        <w:tab/>
        <w:t>17</w:t>
      </w:r>
      <w:r w:rsidRPr="00243812">
        <w:rPr>
          <w:rFonts w:ascii="Montserrat" w:hAnsi="Montserrat"/>
          <w:sz w:val="24"/>
        </w:rPr>
        <w:tab/>
        <w:t>16</w:t>
      </w:r>
      <w:r w:rsidRPr="00243812">
        <w:rPr>
          <w:rFonts w:ascii="Montserrat" w:hAnsi="Montserrat"/>
          <w:sz w:val="24"/>
        </w:rPr>
        <w:tab/>
        <w:t>16</w:t>
      </w:r>
      <w:r w:rsidRPr="00243812">
        <w:rPr>
          <w:rFonts w:ascii="Montserrat" w:hAnsi="Montserrat"/>
          <w:sz w:val="24"/>
        </w:rPr>
        <w:tab/>
        <w:t>13</w:t>
      </w:r>
      <w:r w:rsidRPr="00243812">
        <w:rPr>
          <w:rFonts w:ascii="Montserrat" w:hAnsi="Montserrat"/>
          <w:sz w:val="24"/>
        </w:rPr>
        <w:tab/>
        <w:t>12</w:t>
      </w:r>
      <w:r w:rsidRPr="00243812">
        <w:rPr>
          <w:rFonts w:ascii="Montserrat" w:hAnsi="Montserrat"/>
          <w:sz w:val="24"/>
        </w:rPr>
        <w:tab/>
        <w:t>8</w:t>
      </w:r>
      <w:r w:rsidRPr="00243812">
        <w:rPr>
          <w:rFonts w:ascii="Montserrat" w:hAnsi="Montserrat"/>
          <w:sz w:val="24"/>
        </w:rPr>
        <w:tab/>
        <w:t>4</w:t>
      </w:r>
      <w:r w:rsidRPr="00243812">
        <w:rPr>
          <w:rFonts w:ascii="Montserrat" w:hAnsi="Montserrat"/>
          <w:sz w:val="24"/>
        </w:rPr>
        <w:tab/>
        <w:t>6</w:t>
      </w:r>
      <w:r w:rsidRPr="00243812">
        <w:rPr>
          <w:rFonts w:ascii="Montserrat" w:hAnsi="Montserrat"/>
          <w:sz w:val="24"/>
        </w:rPr>
        <w:tab/>
      </w:r>
    </w:p>
    <w:p w14:paraId="754D91F3" w14:textId="77777777" w:rsidR="004E739B" w:rsidRPr="00243812" w:rsidRDefault="00243812" w:rsidP="00F01A18">
      <w:pPr>
        <w:pStyle w:val="NoSpacing"/>
        <w:rPr>
          <w:rFonts w:ascii="Montserrat" w:hAnsi="Montserrat"/>
          <w:sz w:val="24"/>
        </w:rPr>
      </w:pPr>
      <w:r w:rsidRPr="00243812">
        <w:rPr>
          <w:rFonts w:ascii="Montserrat" w:hAnsi="Montserrat"/>
          <w:sz w:val="24"/>
        </w:rPr>
        <w:tab/>
        <w:t>22</w:t>
      </w:r>
      <w:r w:rsidRPr="00243812">
        <w:rPr>
          <w:rFonts w:ascii="Montserrat" w:hAnsi="Montserrat"/>
          <w:sz w:val="24"/>
        </w:rPr>
        <w:tab/>
        <w:t>18</w:t>
      </w:r>
      <w:r w:rsidRPr="00243812">
        <w:rPr>
          <w:rFonts w:ascii="Montserrat" w:hAnsi="Montserrat"/>
          <w:sz w:val="24"/>
        </w:rPr>
        <w:tab/>
        <w:t>17</w:t>
      </w:r>
      <w:r w:rsidRPr="00243812">
        <w:rPr>
          <w:rFonts w:ascii="Montserrat" w:hAnsi="Montserrat"/>
          <w:sz w:val="24"/>
        </w:rPr>
        <w:tab/>
        <w:t>17</w:t>
      </w:r>
      <w:r w:rsidRPr="00243812">
        <w:rPr>
          <w:rFonts w:ascii="Montserrat" w:hAnsi="Montserrat"/>
          <w:sz w:val="24"/>
        </w:rPr>
        <w:tab/>
        <w:t>14</w:t>
      </w:r>
      <w:r w:rsidRPr="00243812">
        <w:rPr>
          <w:rFonts w:ascii="Montserrat" w:hAnsi="Montserrat"/>
          <w:sz w:val="24"/>
        </w:rPr>
        <w:tab/>
        <w:t>13</w:t>
      </w:r>
      <w:r w:rsidRPr="00243812">
        <w:rPr>
          <w:rFonts w:ascii="Montserrat" w:hAnsi="Montserrat"/>
          <w:sz w:val="24"/>
        </w:rPr>
        <w:tab/>
        <w:t>9</w:t>
      </w:r>
      <w:r w:rsidRPr="00243812">
        <w:rPr>
          <w:rFonts w:ascii="Montserrat" w:hAnsi="Montserrat"/>
          <w:sz w:val="24"/>
        </w:rPr>
        <w:tab/>
        <w:t>4</w:t>
      </w:r>
      <w:r w:rsidRPr="00243812">
        <w:rPr>
          <w:rFonts w:ascii="Montserrat" w:hAnsi="Montserrat"/>
          <w:sz w:val="24"/>
        </w:rPr>
        <w:tab/>
        <w:t>7</w:t>
      </w:r>
      <w:r w:rsidRPr="00243812">
        <w:rPr>
          <w:rFonts w:ascii="Montserrat" w:hAnsi="Montserrat"/>
          <w:sz w:val="24"/>
        </w:rPr>
        <w:tab/>
      </w:r>
    </w:p>
    <w:p w14:paraId="3BE51FCC" w14:textId="77777777" w:rsidR="004E739B" w:rsidRPr="00243812" w:rsidRDefault="00243812" w:rsidP="00F01A18">
      <w:pPr>
        <w:pStyle w:val="NoSpacing"/>
        <w:rPr>
          <w:rFonts w:ascii="Montserrat" w:hAnsi="Montserrat"/>
          <w:sz w:val="24"/>
        </w:rPr>
      </w:pPr>
      <w:r w:rsidRPr="00243812">
        <w:rPr>
          <w:rFonts w:ascii="Montserrat" w:hAnsi="Montserrat"/>
          <w:sz w:val="24"/>
        </w:rPr>
        <w:tab/>
        <w:t>23</w:t>
      </w:r>
      <w:r w:rsidRPr="00243812">
        <w:rPr>
          <w:rFonts w:ascii="Montserrat" w:hAnsi="Montserrat"/>
          <w:sz w:val="24"/>
        </w:rPr>
        <w:tab/>
      </w:r>
      <w:r w:rsidRPr="00243812">
        <w:rPr>
          <w:rFonts w:ascii="Montserrat" w:hAnsi="Montserrat"/>
          <w:sz w:val="24"/>
        </w:rPr>
        <w:t>19</w:t>
      </w:r>
      <w:r w:rsidRPr="00243812">
        <w:rPr>
          <w:rFonts w:ascii="Montserrat" w:hAnsi="Montserrat"/>
          <w:sz w:val="24"/>
        </w:rPr>
        <w:tab/>
        <w:t>18</w:t>
      </w:r>
      <w:r w:rsidRPr="00243812">
        <w:rPr>
          <w:rFonts w:ascii="Montserrat" w:hAnsi="Montserrat"/>
          <w:sz w:val="24"/>
        </w:rPr>
        <w:tab/>
        <w:t>18</w:t>
      </w:r>
      <w:r w:rsidRPr="00243812">
        <w:rPr>
          <w:rFonts w:ascii="Montserrat" w:hAnsi="Montserrat"/>
          <w:sz w:val="24"/>
        </w:rPr>
        <w:tab/>
        <w:t>15</w:t>
      </w:r>
      <w:r w:rsidRPr="00243812">
        <w:rPr>
          <w:rFonts w:ascii="Montserrat" w:hAnsi="Montserrat"/>
          <w:sz w:val="24"/>
        </w:rPr>
        <w:tab/>
        <w:t>14</w:t>
      </w:r>
      <w:r w:rsidRPr="00243812">
        <w:rPr>
          <w:rFonts w:ascii="Montserrat" w:hAnsi="Montserrat"/>
          <w:sz w:val="24"/>
        </w:rPr>
        <w:tab/>
        <w:t>10</w:t>
      </w:r>
      <w:r w:rsidRPr="00243812">
        <w:rPr>
          <w:rFonts w:ascii="Montserrat" w:hAnsi="Montserrat"/>
          <w:sz w:val="24"/>
        </w:rPr>
        <w:tab/>
        <w:t>4</w:t>
      </w:r>
      <w:r w:rsidRPr="00243812">
        <w:rPr>
          <w:rFonts w:ascii="Montserrat" w:hAnsi="Montserrat"/>
          <w:sz w:val="24"/>
        </w:rPr>
        <w:tab/>
        <w:t>8</w:t>
      </w:r>
      <w:r w:rsidRPr="00243812">
        <w:rPr>
          <w:rFonts w:ascii="Montserrat" w:hAnsi="Montserrat"/>
          <w:sz w:val="24"/>
        </w:rPr>
        <w:tab/>
      </w:r>
    </w:p>
    <w:p w14:paraId="6001AD26" w14:textId="77777777" w:rsidR="004E739B" w:rsidRPr="00243812" w:rsidRDefault="00243812" w:rsidP="00F01A18">
      <w:pPr>
        <w:pStyle w:val="NoSpacing"/>
        <w:rPr>
          <w:rFonts w:ascii="Montserrat" w:hAnsi="Montserrat"/>
          <w:b/>
          <w:sz w:val="24"/>
        </w:rPr>
      </w:pPr>
      <w:r w:rsidRPr="00243812">
        <w:rPr>
          <w:rFonts w:ascii="Montserrat" w:hAnsi="Montserrat"/>
          <w:sz w:val="24"/>
        </w:rPr>
        <w:tab/>
        <w:t>24</w:t>
      </w:r>
      <w:r w:rsidRPr="00243812">
        <w:rPr>
          <w:rFonts w:ascii="Montserrat" w:hAnsi="Montserrat"/>
          <w:sz w:val="24"/>
        </w:rPr>
        <w:tab/>
        <w:t>20</w:t>
      </w:r>
      <w:r w:rsidRPr="00243812">
        <w:rPr>
          <w:rFonts w:ascii="Montserrat" w:hAnsi="Montserrat"/>
          <w:sz w:val="24"/>
        </w:rPr>
        <w:tab/>
        <w:t>19</w:t>
      </w:r>
      <w:r w:rsidRPr="00243812">
        <w:rPr>
          <w:rFonts w:ascii="Montserrat" w:hAnsi="Montserrat"/>
          <w:sz w:val="24"/>
        </w:rPr>
        <w:tab/>
        <w:t>19</w:t>
      </w:r>
      <w:r w:rsidRPr="00243812">
        <w:rPr>
          <w:rFonts w:ascii="Montserrat" w:hAnsi="Montserrat"/>
          <w:sz w:val="24"/>
        </w:rPr>
        <w:tab/>
        <w:t>16</w:t>
      </w:r>
      <w:r w:rsidRPr="00243812">
        <w:rPr>
          <w:rFonts w:ascii="Montserrat" w:hAnsi="Montserrat"/>
          <w:sz w:val="24"/>
        </w:rPr>
        <w:tab/>
        <w:t>15</w:t>
      </w:r>
      <w:r w:rsidRPr="00243812">
        <w:rPr>
          <w:rFonts w:ascii="Montserrat" w:hAnsi="Montserrat"/>
          <w:sz w:val="24"/>
        </w:rPr>
        <w:tab/>
        <w:t>11</w:t>
      </w:r>
      <w:r w:rsidRPr="00243812">
        <w:rPr>
          <w:rFonts w:ascii="Montserrat" w:hAnsi="Montserrat"/>
          <w:sz w:val="24"/>
        </w:rPr>
        <w:tab/>
        <w:t>4</w:t>
      </w:r>
      <w:r w:rsidRPr="00243812">
        <w:rPr>
          <w:rFonts w:ascii="Montserrat" w:hAnsi="Montserrat"/>
          <w:sz w:val="24"/>
        </w:rPr>
        <w:tab/>
        <w:t>9</w:t>
      </w:r>
      <w:r w:rsidRPr="00243812">
        <w:rPr>
          <w:rFonts w:ascii="Montserrat" w:hAnsi="Montserrat"/>
          <w:b/>
          <w:sz w:val="24"/>
        </w:rPr>
        <w:tab/>
      </w:r>
    </w:p>
    <w:p w14:paraId="3B5C750E" w14:textId="77777777" w:rsidR="004E739B" w:rsidRPr="00243812" w:rsidRDefault="00243812" w:rsidP="00F01A18">
      <w:pPr>
        <w:pStyle w:val="NoSpacing"/>
        <w:rPr>
          <w:rFonts w:ascii="Montserrat" w:hAnsi="Montserrat"/>
          <w:sz w:val="24"/>
        </w:rPr>
      </w:pPr>
      <w:r w:rsidRPr="00243812">
        <w:rPr>
          <w:rFonts w:ascii="Montserrat" w:hAnsi="Montserrat"/>
          <w:sz w:val="24"/>
        </w:rPr>
        <w:tab/>
        <w:t>25</w:t>
      </w:r>
      <w:r w:rsidRPr="00243812">
        <w:rPr>
          <w:rFonts w:ascii="Montserrat" w:hAnsi="Montserrat"/>
          <w:sz w:val="24"/>
        </w:rPr>
        <w:tab/>
        <w:t>21</w:t>
      </w:r>
      <w:r w:rsidRPr="00243812">
        <w:rPr>
          <w:rFonts w:ascii="Montserrat" w:hAnsi="Montserrat"/>
          <w:sz w:val="24"/>
        </w:rPr>
        <w:tab/>
        <w:t>20</w:t>
      </w:r>
      <w:r w:rsidRPr="00243812">
        <w:rPr>
          <w:rFonts w:ascii="Montserrat" w:hAnsi="Montserrat"/>
          <w:sz w:val="24"/>
        </w:rPr>
        <w:tab/>
        <w:t>20</w:t>
      </w:r>
      <w:r w:rsidRPr="00243812">
        <w:rPr>
          <w:rFonts w:ascii="Montserrat" w:hAnsi="Montserrat"/>
          <w:sz w:val="24"/>
        </w:rPr>
        <w:tab/>
        <w:t>17</w:t>
      </w:r>
      <w:r w:rsidRPr="00243812">
        <w:rPr>
          <w:rFonts w:ascii="Montserrat" w:hAnsi="Montserrat"/>
          <w:sz w:val="24"/>
        </w:rPr>
        <w:tab/>
        <w:t>16</w:t>
      </w:r>
      <w:r w:rsidRPr="00243812">
        <w:rPr>
          <w:rFonts w:ascii="Montserrat" w:hAnsi="Montserrat"/>
          <w:sz w:val="24"/>
        </w:rPr>
        <w:tab/>
        <w:t>12</w:t>
      </w:r>
      <w:r w:rsidRPr="00243812">
        <w:rPr>
          <w:rFonts w:ascii="Montserrat" w:hAnsi="Montserrat"/>
          <w:sz w:val="24"/>
        </w:rPr>
        <w:tab/>
        <w:t>5</w:t>
      </w:r>
      <w:r w:rsidRPr="00243812">
        <w:rPr>
          <w:rFonts w:ascii="Montserrat" w:hAnsi="Montserrat"/>
          <w:sz w:val="24"/>
        </w:rPr>
        <w:tab/>
        <w:t>10</w:t>
      </w:r>
      <w:r w:rsidRPr="00243812">
        <w:rPr>
          <w:rFonts w:ascii="Montserrat" w:hAnsi="Montserrat"/>
          <w:sz w:val="24"/>
        </w:rPr>
        <w:tab/>
      </w:r>
    </w:p>
    <w:p w14:paraId="6503634A"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4E04F97B" w14:textId="77777777" w:rsidR="004E739B" w:rsidRPr="00243812" w:rsidRDefault="00243812" w:rsidP="00F01A18">
      <w:pPr>
        <w:pStyle w:val="NoSpacing"/>
        <w:rPr>
          <w:rFonts w:ascii="Montserrat" w:hAnsi="Montserrat"/>
          <w:sz w:val="24"/>
        </w:rPr>
      </w:pPr>
      <w:r w:rsidRPr="00243812">
        <w:rPr>
          <w:rFonts w:ascii="Montserrat" w:hAnsi="Montserrat"/>
          <w:sz w:val="24"/>
        </w:rPr>
        <w:tab/>
        <w:t>ae</w:t>
      </w:r>
      <w:r w:rsidRPr="00243812">
        <w:rPr>
          <w:rFonts w:ascii="Montserrat" w:hAnsi="Montserrat"/>
          <w:sz w:val="24"/>
        </w:rPr>
        <w:tab/>
        <w:t>m</w:t>
      </w:r>
      <w:r w:rsidRPr="00243812">
        <w:rPr>
          <w:rFonts w:ascii="Montserrat" w:hAnsi="Montserrat"/>
          <w:sz w:val="24"/>
        </w:rPr>
        <w:tab/>
        <w:t>mi</w:t>
      </w:r>
      <w:r w:rsidRPr="00243812">
        <w:rPr>
          <w:rFonts w:ascii="Montserrat" w:hAnsi="Montserrat"/>
          <w:sz w:val="24"/>
        </w:rPr>
        <w:tab/>
        <w:t>s</w:t>
      </w:r>
      <w:r w:rsidRPr="00243812">
        <w:rPr>
          <w:rFonts w:ascii="Montserrat" w:hAnsi="Montserrat"/>
          <w:sz w:val="24"/>
        </w:rPr>
        <w:tab/>
        <w:t>si</w:t>
      </w:r>
      <w:r w:rsidRPr="00243812">
        <w:rPr>
          <w:rFonts w:ascii="Montserrat" w:hAnsi="Montserrat"/>
          <w:sz w:val="24"/>
        </w:rPr>
        <w:tab/>
        <w:t>t</w:t>
      </w:r>
      <w:r w:rsidRPr="00243812">
        <w:rPr>
          <w:rFonts w:ascii="Montserrat" w:hAnsi="Montserrat"/>
          <w:sz w:val="24"/>
        </w:rPr>
        <w:tab/>
        <w:t>ti</w:t>
      </w:r>
      <w:r w:rsidRPr="00243812">
        <w:rPr>
          <w:rFonts w:ascii="Montserrat" w:hAnsi="Montserrat"/>
          <w:sz w:val="24"/>
        </w:rPr>
        <w:tab/>
        <w:t>ci</w:t>
      </w:r>
      <w:r w:rsidRPr="00243812">
        <w:rPr>
          <w:rFonts w:ascii="Montserrat" w:hAnsi="Montserrat"/>
          <w:sz w:val="24"/>
        </w:rPr>
        <w:tab/>
        <w:t>a</w:t>
      </w:r>
      <w:r w:rsidRPr="00243812">
        <w:rPr>
          <w:rFonts w:ascii="Montserrat" w:hAnsi="Montserrat"/>
          <w:sz w:val="24"/>
        </w:rPr>
        <w:tab/>
      </w:r>
    </w:p>
    <w:p w14:paraId="2FE3B73B" w14:textId="77777777" w:rsidR="004E739B" w:rsidRPr="00243812" w:rsidRDefault="004E739B" w:rsidP="00F01A18">
      <w:pPr>
        <w:pStyle w:val="NoSpacing"/>
        <w:rPr>
          <w:rFonts w:ascii="Montserrat" w:hAnsi="Montserrat"/>
          <w:sz w:val="24"/>
        </w:rPr>
      </w:pPr>
    </w:p>
    <w:p w14:paraId="4DF91A37"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PARANORMAL &amp; ANIME/MANGA GAMING</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686F8A44" w14:textId="1A559FC7" w:rsidR="004E739B" w:rsidRPr="00243812" w:rsidRDefault="00243812" w:rsidP="00F01A18">
      <w:pPr>
        <w:pStyle w:val="NoSpacing"/>
        <w:rPr>
          <w:rFonts w:ascii="Montserrat" w:hAnsi="Montserrat"/>
          <w:sz w:val="24"/>
        </w:rPr>
      </w:pPr>
      <w:r w:rsidRPr="00243812">
        <w:rPr>
          <w:rFonts w:ascii="Montserrat" w:hAnsi="Montserrat"/>
          <w:sz w:val="24"/>
        </w:rPr>
        <w:tab/>
        <w:t>This is a simple system for running games inspired by the dramatic and paranormally influenced anime and manga styles of storytelling.</w:t>
      </w:r>
      <w:r w:rsidR="006F60BF" w:rsidRPr="00243812">
        <w:rPr>
          <w:rFonts w:ascii="Montserrat" w:hAnsi="Montserrat"/>
          <w:sz w:val="24"/>
        </w:rPr>
        <w:t xml:space="preserve"> </w:t>
      </w:r>
      <w:r w:rsidRPr="00243812">
        <w:rPr>
          <w:rFonts w:ascii="Montserrat" w:hAnsi="Montserrat"/>
          <w:sz w:val="24"/>
        </w:rPr>
        <w:t>It is geared around simplicity and variety of action and the intelligent and managible inclusion of supernatural possibilities and powers.</w:t>
      </w:r>
      <w:r w:rsidR="006F60BF" w:rsidRPr="00243812">
        <w:rPr>
          <w:rFonts w:ascii="Montserrat" w:hAnsi="Montserrat"/>
          <w:sz w:val="24"/>
        </w:rPr>
        <w:t xml:space="preserve"> </w:t>
      </w:r>
    </w:p>
    <w:p w14:paraId="1A184E30" w14:textId="77777777" w:rsidR="004E739B" w:rsidRPr="00243812" w:rsidRDefault="004E739B" w:rsidP="00F01A18">
      <w:pPr>
        <w:pStyle w:val="NoSpacing"/>
        <w:rPr>
          <w:rFonts w:ascii="Montserrat" w:hAnsi="Montserrat"/>
          <w:sz w:val="24"/>
        </w:rPr>
      </w:pPr>
    </w:p>
    <w:p w14:paraId="317C481A" w14:textId="77777777" w:rsidR="004E739B" w:rsidRPr="00243812" w:rsidRDefault="00243812" w:rsidP="00F01A18">
      <w:pPr>
        <w:pStyle w:val="NoSpacing"/>
        <w:rPr>
          <w:rFonts w:ascii="Montserrat" w:hAnsi="Montserrat"/>
          <w:sz w:val="24"/>
        </w:rPr>
      </w:pPr>
      <w:r w:rsidRPr="00243812">
        <w:rPr>
          <w:rFonts w:ascii="Montserrat" w:hAnsi="Montserrat"/>
          <w:sz w:val="24"/>
        </w:rPr>
        <w:t>PREMISES</w:t>
      </w:r>
    </w:p>
    <w:p w14:paraId="07E6DDEC" w14:textId="41B268D4" w:rsidR="004E739B" w:rsidRPr="00243812" w:rsidRDefault="00243812" w:rsidP="00F01A18">
      <w:pPr>
        <w:pStyle w:val="NoSpacing"/>
        <w:rPr>
          <w:rFonts w:ascii="Montserrat" w:hAnsi="Montserrat"/>
          <w:sz w:val="24"/>
        </w:rPr>
      </w:pPr>
      <w:r w:rsidRPr="00243812">
        <w:rPr>
          <w:rFonts w:ascii="Montserrat" w:hAnsi="Montserrat"/>
          <w:sz w:val="24"/>
        </w:rPr>
        <w:tab/>
        <w:t>The game uses a point balanced, effect oriented system of mechanics.</w:t>
      </w:r>
      <w:r w:rsidR="006F60BF" w:rsidRPr="00243812">
        <w:rPr>
          <w:rFonts w:ascii="Montserrat" w:hAnsi="Montserrat"/>
          <w:sz w:val="24"/>
        </w:rPr>
        <w:t xml:space="preserve"> </w:t>
      </w:r>
      <w:r w:rsidRPr="00243812">
        <w:rPr>
          <w:rFonts w:ascii="Montserrat" w:hAnsi="Montserrat"/>
          <w:sz w:val="24"/>
        </w:rPr>
        <w:t>There are two modes of action resolution, the success mode and the effect mode.</w:t>
      </w:r>
      <w:r w:rsidR="006F60BF" w:rsidRPr="00243812">
        <w:rPr>
          <w:rFonts w:ascii="Montserrat" w:hAnsi="Montserrat"/>
          <w:sz w:val="24"/>
        </w:rPr>
        <w:t xml:space="preserve"> </w:t>
      </w:r>
      <w:r w:rsidRPr="00243812">
        <w:rPr>
          <w:rFonts w:ascii="Montserrat" w:hAnsi="Montserrat"/>
          <w:sz w:val="24"/>
        </w:rPr>
        <w:t>Certain things, primarily abilities, are success oriented.</w:t>
      </w:r>
      <w:r w:rsidR="006F60BF" w:rsidRPr="00243812">
        <w:rPr>
          <w:rFonts w:ascii="Montserrat" w:hAnsi="Montserrat"/>
          <w:sz w:val="24"/>
        </w:rPr>
        <w:t xml:space="preserve"> </w:t>
      </w:r>
      <w:r w:rsidRPr="00243812">
        <w:rPr>
          <w:rFonts w:ascii="Montserrat" w:hAnsi="Montserrat"/>
          <w:sz w:val="24"/>
        </w:rPr>
        <w:t>Success mode is built on a percent chance to succeed using D%; ability ratings are from one to ninety-nine.</w:t>
      </w:r>
      <w:r w:rsidR="006F60BF" w:rsidRPr="00243812">
        <w:rPr>
          <w:rFonts w:ascii="Montserrat" w:hAnsi="Montserrat"/>
          <w:sz w:val="24"/>
        </w:rPr>
        <w:t xml:space="preserve"> </w:t>
      </w:r>
      <w:r w:rsidRPr="00243812">
        <w:rPr>
          <w:rFonts w:ascii="Montserrat" w:hAnsi="Montserrat"/>
          <w:sz w:val="24"/>
        </w:rPr>
        <w:t>Effect mode is built on the premise of establishing an effect value on 3D6 with ratings from three to eighteen; or more for exceptional cases.</w:t>
      </w:r>
      <w:r w:rsidR="006F60BF" w:rsidRPr="00243812">
        <w:rPr>
          <w:rFonts w:ascii="Montserrat" w:hAnsi="Montserrat"/>
          <w:sz w:val="24"/>
        </w:rPr>
        <w:t xml:space="preserve"> </w:t>
      </w:r>
      <w:r w:rsidRPr="00243812">
        <w:rPr>
          <w:rFonts w:ascii="Montserrat" w:hAnsi="Montserrat"/>
          <w:sz w:val="24"/>
        </w:rPr>
        <w:t>The idea is that a successful action produces an effect as the capibilities of the individual dictate.</w:t>
      </w:r>
      <w:r w:rsidR="006F60BF" w:rsidRPr="00243812">
        <w:rPr>
          <w:rFonts w:ascii="Montserrat" w:hAnsi="Montserrat"/>
          <w:sz w:val="24"/>
        </w:rPr>
        <w:t xml:space="preserve"> </w:t>
      </w:r>
      <w:r w:rsidRPr="00243812">
        <w:rPr>
          <w:rFonts w:ascii="Montserrat" w:hAnsi="Montserrat"/>
          <w:sz w:val="24"/>
        </w:rPr>
        <w:t>For every ten points below an ability rating rolled on D%, a character gains plus one to effect as a rule.</w:t>
      </w:r>
      <w:r w:rsidR="006F60BF" w:rsidRPr="00243812">
        <w:rPr>
          <w:rFonts w:ascii="Montserrat" w:hAnsi="Montserrat"/>
          <w:sz w:val="24"/>
        </w:rPr>
        <w:t xml:space="preserve"> </w:t>
      </w:r>
      <w:r w:rsidRPr="00243812">
        <w:rPr>
          <w:rFonts w:ascii="Montserrat" w:hAnsi="Montserrat"/>
          <w:sz w:val="24"/>
        </w:rPr>
        <w:t>For every point below an effect rating, with either an attribute or a mastered ability rolled on 3D6, a character also gains plus one effect, as a rule.</w:t>
      </w:r>
      <w:r w:rsidR="006F60BF" w:rsidRPr="00243812">
        <w:rPr>
          <w:rFonts w:ascii="Montserrat" w:hAnsi="Montserrat"/>
          <w:sz w:val="24"/>
        </w:rPr>
        <w:t xml:space="preserve"> </w:t>
      </w:r>
      <w:r w:rsidRPr="00243812">
        <w:rPr>
          <w:rFonts w:ascii="Montserrat" w:hAnsi="Montserrat"/>
          <w:sz w:val="24"/>
        </w:rPr>
        <w:t>Automatic Effects can be incorporated into a character that add to any successful action, as a rule.</w:t>
      </w:r>
      <w:r w:rsidR="006F60BF" w:rsidRPr="00243812">
        <w:rPr>
          <w:rFonts w:ascii="Montserrat" w:hAnsi="Montserrat"/>
          <w:sz w:val="24"/>
        </w:rPr>
        <w:t xml:space="preserve"> </w:t>
      </w:r>
      <w:r w:rsidRPr="00243812">
        <w:rPr>
          <w:rFonts w:ascii="Montserrat" w:hAnsi="Montserrat"/>
          <w:sz w:val="24"/>
        </w:rPr>
        <w:t>The accumulated effect value determines the result of successful actions; such as damage.</w:t>
      </w:r>
    </w:p>
    <w:p w14:paraId="3EDC5D5C" w14:textId="7687E6E3" w:rsidR="004E739B" w:rsidRPr="00243812" w:rsidRDefault="006F60BF" w:rsidP="00F01A18">
      <w:pPr>
        <w:pStyle w:val="NoSpacing"/>
        <w:rPr>
          <w:rFonts w:ascii="Montserrat" w:hAnsi="Montserrat"/>
          <w:sz w:val="24"/>
        </w:rPr>
      </w:pPr>
      <w:r w:rsidRPr="00243812">
        <w:rPr>
          <w:rFonts w:ascii="Montserrat" w:hAnsi="Montserrat"/>
          <w:sz w:val="24"/>
        </w:rPr>
        <w:tab/>
        <w:t>Another premise used is the distinction between natural and supernatural action. This line is drawn in the spirit. A character is designed in existence with a capacity to act in a natural manner; naturally able to effect the world. To go beyond this capacity one must access the threshold of their world where creating an effect costs power.</w:t>
      </w:r>
    </w:p>
    <w:p w14:paraId="26F655DC" w14:textId="77777777" w:rsidR="004E739B" w:rsidRPr="00243812" w:rsidRDefault="004E739B" w:rsidP="00F01A18">
      <w:pPr>
        <w:pStyle w:val="NoSpacing"/>
        <w:rPr>
          <w:rFonts w:ascii="Montserrat" w:hAnsi="Montserrat"/>
          <w:sz w:val="24"/>
        </w:rPr>
      </w:pPr>
    </w:p>
    <w:p w14:paraId="53489EAE" w14:textId="77777777" w:rsidR="004E739B" w:rsidRPr="00243812" w:rsidRDefault="00243812" w:rsidP="00F01A18">
      <w:pPr>
        <w:pStyle w:val="NoSpacing"/>
        <w:rPr>
          <w:rFonts w:ascii="Montserrat" w:hAnsi="Montserrat"/>
          <w:sz w:val="24"/>
        </w:rPr>
      </w:pPr>
      <w:r w:rsidRPr="00243812">
        <w:rPr>
          <w:rFonts w:ascii="Montserrat" w:hAnsi="Montserrat"/>
          <w:sz w:val="24"/>
        </w:rPr>
        <w:t>PROFILE</w:t>
      </w:r>
    </w:p>
    <w:p w14:paraId="23FC572C" w14:textId="77777777" w:rsidR="004E739B" w:rsidRPr="00243812" w:rsidRDefault="004E739B" w:rsidP="00F01A18">
      <w:pPr>
        <w:pStyle w:val="NoSpacing"/>
        <w:rPr>
          <w:rFonts w:ascii="Montserrat" w:hAnsi="Montserrat"/>
          <w:sz w:val="24"/>
        </w:rPr>
      </w:pPr>
    </w:p>
    <w:p w14:paraId="22A90449" w14:textId="77777777" w:rsidR="004E739B" w:rsidRPr="00243812" w:rsidRDefault="00243812" w:rsidP="00F01A18">
      <w:pPr>
        <w:pStyle w:val="NoSpacing"/>
        <w:rPr>
          <w:rFonts w:ascii="Montserrat" w:hAnsi="Montserrat"/>
          <w:sz w:val="24"/>
        </w:rPr>
      </w:pPr>
      <w:r w:rsidRPr="00243812">
        <w:rPr>
          <w:rFonts w:ascii="Montserrat" w:hAnsi="Montserrat"/>
          <w:sz w:val="24"/>
        </w:rPr>
        <w:t>COSTS</w:t>
      </w:r>
    </w:p>
    <w:p w14:paraId="49161B11" w14:textId="77777777" w:rsidR="004E739B" w:rsidRPr="00243812" w:rsidRDefault="004E739B" w:rsidP="00F01A18">
      <w:pPr>
        <w:pStyle w:val="NoSpacing"/>
        <w:rPr>
          <w:rFonts w:ascii="Montserrat" w:hAnsi="Montserrat"/>
          <w:sz w:val="24"/>
        </w:rPr>
      </w:pPr>
    </w:p>
    <w:p w14:paraId="70193E01"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ATTRIBUTES</w:t>
      </w:r>
    </w:p>
    <w:p w14:paraId="136C9C9C" w14:textId="4640DBDC" w:rsidR="004E739B" w:rsidRPr="00243812" w:rsidRDefault="00243812" w:rsidP="00F01A18">
      <w:pPr>
        <w:pStyle w:val="NoSpacing"/>
        <w:rPr>
          <w:rFonts w:ascii="Montserrat" w:hAnsi="Montserrat"/>
          <w:sz w:val="24"/>
        </w:rPr>
      </w:pPr>
      <w:r w:rsidRPr="00243812">
        <w:rPr>
          <w:rFonts w:ascii="Montserrat" w:hAnsi="Montserrat"/>
          <w:sz w:val="24"/>
        </w:rPr>
        <w:tab/>
        <w:t>When attributes are used as defaults, the character attempts to roll under the rating on D% which creates no bonus.</w:t>
      </w:r>
      <w:r w:rsidR="006F60BF" w:rsidRPr="00243812">
        <w:rPr>
          <w:rFonts w:ascii="Montserrat" w:hAnsi="Montserrat"/>
          <w:sz w:val="24"/>
        </w:rPr>
        <w:t xml:space="preserve"> </w:t>
      </w:r>
      <w:r w:rsidRPr="00243812">
        <w:rPr>
          <w:rFonts w:ascii="Montserrat" w:hAnsi="Montserrat"/>
          <w:sz w:val="24"/>
        </w:rPr>
        <w:t>Or when they are used for effect he rolls under the rating on 3D6 to get an effect bonus.</w:t>
      </w:r>
    </w:p>
    <w:p w14:paraId="48C0C40B" w14:textId="77777777" w:rsidR="004E739B" w:rsidRPr="00243812" w:rsidRDefault="004E739B" w:rsidP="00F01A18">
      <w:pPr>
        <w:pStyle w:val="NoSpacing"/>
        <w:rPr>
          <w:rFonts w:ascii="Montserrat" w:hAnsi="Montserrat"/>
          <w:sz w:val="24"/>
        </w:rPr>
      </w:pPr>
    </w:p>
    <w:p w14:paraId="262DBCC1" w14:textId="718EA752" w:rsidR="004E739B" w:rsidRPr="00243812" w:rsidRDefault="00243812" w:rsidP="00F01A18">
      <w:pPr>
        <w:pStyle w:val="NoSpacing"/>
        <w:rPr>
          <w:rFonts w:ascii="Montserrat" w:hAnsi="Montserrat"/>
          <w:sz w:val="24"/>
        </w:rPr>
      </w:pPr>
      <w:r w:rsidRPr="00243812">
        <w:rPr>
          <w:rFonts w:ascii="Montserrat" w:hAnsi="Montserrat"/>
          <w:sz w:val="24"/>
        </w:rPr>
        <w:tab/>
        <w:t>CLUE</w:t>
      </w:r>
      <w:r w:rsidR="006F60BF" w:rsidRPr="00243812">
        <w:rPr>
          <w:rFonts w:ascii="Montserrat" w:hAnsi="Montserrat"/>
          <w:sz w:val="24"/>
        </w:rPr>
        <w:tab/>
      </w:r>
      <w:r w:rsidRPr="00243812">
        <w:rPr>
          <w:rFonts w:ascii="Montserrat" w:hAnsi="Montserrat"/>
          <w:sz w:val="24"/>
        </w:rPr>
        <w:t>a representation of mental adroitness, a character's ability to get it.</w:t>
      </w:r>
      <w:r w:rsidR="006F60BF" w:rsidRPr="00243812">
        <w:rPr>
          <w:rFonts w:ascii="Montserrat" w:hAnsi="Montserrat"/>
          <w:sz w:val="24"/>
        </w:rPr>
        <w:t xml:space="preserve"> </w:t>
      </w:r>
      <w:r w:rsidRPr="00243812">
        <w:rPr>
          <w:rFonts w:ascii="Montserrat" w:hAnsi="Montserrat"/>
          <w:sz w:val="24"/>
        </w:rPr>
        <w:t>This is better than intelligence and more plausible too.</w:t>
      </w:r>
    </w:p>
    <w:p w14:paraId="43AEFB06" w14:textId="4348D6DA" w:rsidR="004E739B" w:rsidRPr="00243812" w:rsidRDefault="00243812" w:rsidP="00F01A18">
      <w:pPr>
        <w:pStyle w:val="NoSpacing"/>
        <w:rPr>
          <w:rFonts w:ascii="Montserrat" w:hAnsi="Montserrat"/>
          <w:sz w:val="24"/>
        </w:rPr>
      </w:pPr>
      <w:r w:rsidRPr="00243812">
        <w:rPr>
          <w:rFonts w:ascii="Montserrat" w:hAnsi="Montserrat"/>
          <w:sz w:val="24"/>
        </w:rPr>
        <w:tab/>
        <w:t>COOL</w:t>
      </w:r>
      <w:r w:rsidR="006F60BF" w:rsidRPr="00243812">
        <w:rPr>
          <w:rFonts w:ascii="Montserrat" w:hAnsi="Montserrat"/>
          <w:sz w:val="24"/>
        </w:rPr>
        <w:tab/>
      </w:r>
      <w:r w:rsidRPr="00243812">
        <w:rPr>
          <w:rFonts w:ascii="Montserrat" w:hAnsi="Montserrat"/>
          <w:sz w:val="24"/>
        </w:rPr>
        <w:t>a representation of how well a character handles himself and appears to deal with things.</w:t>
      </w:r>
      <w:r w:rsidR="006F60BF" w:rsidRPr="00243812">
        <w:rPr>
          <w:rFonts w:ascii="Montserrat" w:hAnsi="Montserrat"/>
          <w:sz w:val="24"/>
        </w:rPr>
        <w:t xml:space="preserve"> </w:t>
      </w:r>
      <w:r w:rsidRPr="00243812">
        <w:rPr>
          <w:rFonts w:ascii="Montserrat" w:hAnsi="Montserrat"/>
          <w:sz w:val="24"/>
        </w:rPr>
        <w:t>This attribute also reflects the presence and charisma of a character.</w:t>
      </w:r>
    </w:p>
    <w:p w14:paraId="2AE0F6E3" w14:textId="7FA62BE5" w:rsidR="004E739B" w:rsidRPr="00243812" w:rsidRDefault="00243812" w:rsidP="00F01A18">
      <w:pPr>
        <w:pStyle w:val="NoSpacing"/>
        <w:rPr>
          <w:rFonts w:ascii="Montserrat" w:hAnsi="Montserrat"/>
          <w:sz w:val="24"/>
        </w:rPr>
      </w:pPr>
      <w:r w:rsidRPr="00243812">
        <w:rPr>
          <w:rFonts w:ascii="Montserrat" w:hAnsi="Montserrat"/>
          <w:sz w:val="24"/>
        </w:rPr>
        <w:tab/>
        <w:t>WILL</w:t>
      </w:r>
      <w:r w:rsidR="006F60BF" w:rsidRPr="00243812">
        <w:rPr>
          <w:rFonts w:ascii="Montserrat" w:hAnsi="Montserrat"/>
          <w:sz w:val="24"/>
        </w:rPr>
        <w:tab/>
      </w:r>
      <w:r w:rsidRPr="00243812">
        <w:rPr>
          <w:rFonts w:ascii="Montserrat" w:hAnsi="Montserrat"/>
          <w:sz w:val="24"/>
        </w:rPr>
        <w:t>the strength of mind and spirit of an individual.</w:t>
      </w:r>
      <w:r w:rsidR="006F60BF" w:rsidRPr="00243812">
        <w:rPr>
          <w:rFonts w:ascii="Montserrat" w:hAnsi="Montserrat"/>
          <w:sz w:val="24"/>
        </w:rPr>
        <w:t xml:space="preserve"> </w:t>
      </w:r>
      <w:r w:rsidRPr="00243812">
        <w:rPr>
          <w:rFonts w:ascii="Montserrat" w:hAnsi="Montserrat"/>
          <w:sz w:val="24"/>
        </w:rPr>
        <w:t>This is the attribute which governs any exercise of intent.</w:t>
      </w:r>
    </w:p>
    <w:p w14:paraId="136C36E9" w14:textId="7F077329" w:rsidR="004E739B" w:rsidRPr="00243812" w:rsidRDefault="00243812" w:rsidP="00F01A18">
      <w:pPr>
        <w:pStyle w:val="NoSpacing"/>
        <w:rPr>
          <w:rFonts w:ascii="Montserrat" w:hAnsi="Montserrat"/>
          <w:sz w:val="24"/>
        </w:rPr>
      </w:pPr>
      <w:r w:rsidRPr="00243812">
        <w:rPr>
          <w:rFonts w:ascii="Montserrat" w:hAnsi="Montserrat"/>
          <w:sz w:val="24"/>
        </w:rPr>
        <w:tab/>
        <w:t>BODY</w:t>
      </w:r>
      <w:r w:rsidR="006F60BF" w:rsidRPr="00243812">
        <w:rPr>
          <w:rFonts w:ascii="Montserrat" w:hAnsi="Montserrat"/>
          <w:sz w:val="24"/>
        </w:rPr>
        <w:tab/>
      </w:r>
      <w:r w:rsidRPr="00243812">
        <w:rPr>
          <w:rFonts w:ascii="Montserrat" w:hAnsi="Montserrat"/>
          <w:sz w:val="24"/>
        </w:rPr>
        <w:t>an indication of the character's physical composition, in terms of resiliance and aesthetics.</w:t>
      </w:r>
      <w:r w:rsidR="006F60BF" w:rsidRPr="00243812">
        <w:rPr>
          <w:rFonts w:ascii="Montserrat" w:hAnsi="Montserrat"/>
          <w:sz w:val="24"/>
        </w:rPr>
        <w:t xml:space="preserve"> </w:t>
      </w:r>
      <w:r w:rsidRPr="00243812">
        <w:rPr>
          <w:rFonts w:ascii="Montserrat" w:hAnsi="Montserrat"/>
          <w:sz w:val="24"/>
        </w:rPr>
        <w:t>A person can look better or worse than his body rating indicates, but the difference is obvious.</w:t>
      </w:r>
    </w:p>
    <w:p w14:paraId="39835752" w14:textId="2546266A" w:rsidR="004E739B" w:rsidRPr="00243812" w:rsidRDefault="00243812" w:rsidP="00F01A18">
      <w:pPr>
        <w:pStyle w:val="NoSpacing"/>
        <w:rPr>
          <w:rFonts w:ascii="Montserrat" w:hAnsi="Montserrat"/>
          <w:sz w:val="24"/>
        </w:rPr>
      </w:pPr>
      <w:r w:rsidRPr="00243812">
        <w:rPr>
          <w:rFonts w:ascii="Montserrat" w:hAnsi="Montserrat"/>
          <w:sz w:val="24"/>
        </w:rPr>
        <w:tab/>
        <w:t>REFLEX</w:t>
      </w:r>
      <w:r w:rsidRPr="00243812">
        <w:rPr>
          <w:rFonts w:ascii="Montserrat" w:hAnsi="Montserrat"/>
          <w:sz w:val="24"/>
        </w:rPr>
        <w:tab/>
        <w:t>a character's physical adroitness is covered by this attrubute.</w:t>
      </w:r>
      <w:r w:rsidR="006F60BF" w:rsidRPr="00243812">
        <w:rPr>
          <w:rFonts w:ascii="Montserrat" w:hAnsi="Montserrat"/>
          <w:sz w:val="24"/>
        </w:rPr>
        <w:t xml:space="preserve"> </w:t>
      </w:r>
      <w:r w:rsidRPr="00243812">
        <w:rPr>
          <w:rFonts w:ascii="Montserrat" w:hAnsi="Montserrat"/>
          <w:sz w:val="24"/>
        </w:rPr>
        <w:t>A person with both refexes and clue can go far.</w:t>
      </w:r>
    </w:p>
    <w:p w14:paraId="7EB9B3FC" w14:textId="1E722294" w:rsidR="004E739B" w:rsidRPr="00243812" w:rsidRDefault="00243812" w:rsidP="00F01A18">
      <w:pPr>
        <w:pStyle w:val="NoSpacing"/>
        <w:rPr>
          <w:rFonts w:ascii="Montserrat" w:hAnsi="Montserrat"/>
          <w:sz w:val="24"/>
        </w:rPr>
      </w:pPr>
      <w:r w:rsidRPr="00243812">
        <w:rPr>
          <w:rFonts w:ascii="Montserrat" w:hAnsi="Montserrat"/>
          <w:sz w:val="24"/>
        </w:rPr>
        <w:tab/>
        <w:t>TOUGH</w:t>
      </w:r>
      <w:r w:rsidRPr="00243812">
        <w:rPr>
          <w:rFonts w:ascii="Montserrat" w:hAnsi="Montserrat"/>
          <w:sz w:val="24"/>
        </w:rPr>
        <w:tab/>
        <w:t>this is a character's ability to cope with pain, damage, and exertion.</w:t>
      </w:r>
      <w:r w:rsidR="006F60BF" w:rsidRPr="00243812">
        <w:rPr>
          <w:rFonts w:ascii="Montserrat" w:hAnsi="Montserrat"/>
          <w:sz w:val="24"/>
        </w:rPr>
        <w:t xml:space="preserve"> </w:t>
      </w:r>
      <w:r w:rsidRPr="00243812">
        <w:rPr>
          <w:rFonts w:ascii="Montserrat" w:hAnsi="Montserrat"/>
          <w:sz w:val="24"/>
        </w:rPr>
        <w:t>A character's tough can absorb damage for them and counts as strength when they feel like really exerting themselves.</w:t>
      </w:r>
    </w:p>
    <w:p w14:paraId="353ACA86" w14:textId="77777777" w:rsidR="004E739B" w:rsidRPr="00243812" w:rsidRDefault="004E739B" w:rsidP="00F01A18">
      <w:pPr>
        <w:pStyle w:val="NoSpacing"/>
        <w:rPr>
          <w:rFonts w:ascii="Montserrat" w:hAnsi="Montserrat"/>
          <w:sz w:val="24"/>
        </w:rPr>
      </w:pPr>
    </w:p>
    <w:p w14:paraId="2B7859D0"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STATS</w:t>
      </w:r>
    </w:p>
    <w:p w14:paraId="431A3FF4" w14:textId="2F28F0D0" w:rsidR="004E739B" w:rsidRPr="00243812" w:rsidRDefault="00243812" w:rsidP="00F01A18">
      <w:pPr>
        <w:pStyle w:val="NoSpacing"/>
        <w:rPr>
          <w:rFonts w:ascii="Montserrat" w:hAnsi="Montserrat"/>
          <w:sz w:val="24"/>
        </w:rPr>
      </w:pPr>
      <w:r w:rsidRPr="00243812">
        <w:rPr>
          <w:rFonts w:ascii="Montserrat" w:hAnsi="Montserrat"/>
          <w:sz w:val="24"/>
        </w:rPr>
        <w:tab/>
        <w:t>There are certain aspects of the character that are less simplestic than the attributes can handle.</w:t>
      </w:r>
      <w:r w:rsidR="006F60BF" w:rsidRPr="00243812">
        <w:rPr>
          <w:rFonts w:ascii="Montserrat" w:hAnsi="Montserrat"/>
          <w:sz w:val="24"/>
        </w:rPr>
        <w:t xml:space="preserve"> </w:t>
      </w:r>
      <w:r w:rsidRPr="00243812">
        <w:rPr>
          <w:rFonts w:ascii="Montserrat" w:hAnsi="Montserrat"/>
          <w:sz w:val="24"/>
        </w:rPr>
        <w:t>These are covered by statistics; which are as follows.</w:t>
      </w:r>
    </w:p>
    <w:p w14:paraId="611440BD" w14:textId="77777777" w:rsidR="004E739B" w:rsidRPr="00243812" w:rsidRDefault="004E739B" w:rsidP="00F01A18">
      <w:pPr>
        <w:pStyle w:val="NoSpacing"/>
        <w:rPr>
          <w:rFonts w:ascii="Montserrat" w:hAnsi="Montserrat"/>
          <w:sz w:val="24"/>
        </w:rPr>
      </w:pPr>
    </w:p>
    <w:p w14:paraId="61048F57" w14:textId="2601CF26" w:rsidR="004E739B" w:rsidRPr="00243812" w:rsidRDefault="00243812" w:rsidP="00F01A18">
      <w:pPr>
        <w:pStyle w:val="NoSpacing"/>
        <w:rPr>
          <w:rFonts w:ascii="Montserrat" w:hAnsi="Montserrat"/>
          <w:sz w:val="24"/>
        </w:rPr>
      </w:pPr>
      <w:r w:rsidRPr="00243812">
        <w:rPr>
          <w:rFonts w:ascii="Montserrat" w:hAnsi="Montserrat"/>
          <w:sz w:val="24"/>
        </w:rPr>
        <w:tab/>
        <w:t>DAMAGE</w:t>
      </w:r>
      <w:r w:rsidRPr="00243812">
        <w:rPr>
          <w:rFonts w:ascii="Montserrat" w:hAnsi="Montserrat"/>
          <w:sz w:val="24"/>
        </w:rPr>
        <w:tab/>
      </w:r>
      <w:r w:rsidRPr="00243812">
        <w:rPr>
          <w:rFonts w:ascii="Montserrat" w:hAnsi="Montserrat"/>
          <w:sz w:val="24"/>
        </w:rPr>
        <w:t>Damage is an account of wear and tear to the body.</w:t>
      </w:r>
      <w:r w:rsidR="006F60BF" w:rsidRPr="00243812">
        <w:rPr>
          <w:rFonts w:ascii="Montserrat" w:hAnsi="Montserrat"/>
          <w:sz w:val="24"/>
        </w:rPr>
        <w:t xml:space="preserve"> </w:t>
      </w:r>
      <w:r w:rsidRPr="00243812">
        <w:rPr>
          <w:rFonts w:ascii="Montserrat" w:hAnsi="Montserrat"/>
          <w:sz w:val="24"/>
        </w:rPr>
        <w:t>A character can endure ten times his body in cosmetic damage but only one times his body in critical damage.</w:t>
      </w:r>
      <w:r w:rsidR="006F60BF" w:rsidRPr="00243812">
        <w:rPr>
          <w:rFonts w:ascii="Montserrat" w:hAnsi="Montserrat"/>
          <w:sz w:val="24"/>
        </w:rPr>
        <w:t xml:space="preserve"> </w:t>
      </w:r>
      <w:r w:rsidRPr="00243812">
        <w:rPr>
          <w:rFonts w:ascii="Montserrat" w:hAnsi="Montserrat"/>
          <w:sz w:val="24"/>
        </w:rPr>
        <w:t>Critical damage areas are the head and the chest.</w:t>
      </w:r>
      <w:r w:rsidR="006F60BF" w:rsidRPr="00243812">
        <w:rPr>
          <w:rFonts w:ascii="Montserrat" w:hAnsi="Montserrat"/>
          <w:sz w:val="24"/>
        </w:rPr>
        <w:t xml:space="preserve"> </w:t>
      </w:r>
      <w:r w:rsidRPr="00243812">
        <w:rPr>
          <w:rFonts w:ascii="Montserrat" w:hAnsi="Montserrat"/>
          <w:sz w:val="24"/>
        </w:rPr>
        <w:t>Cosmetic damage to the secondary areas - the arms legs and abdomen - equal to a quarter of the total cosmetic damage will incapacitate or destroy that area.</w:t>
      </w:r>
      <w:r w:rsidR="006F60BF" w:rsidRPr="00243812">
        <w:rPr>
          <w:rFonts w:ascii="Montserrat" w:hAnsi="Montserrat"/>
          <w:sz w:val="24"/>
        </w:rPr>
        <w:t xml:space="preserve"> </w:t>
      </w:r>
      <w:r w:rsidRPr="00243812">
        <w:rPr>
          <w:rFonts w:ascii="Montserrat" w:hAnsi="Montserrat"/>
          <w:sz w:val="24"/>
        </w:rPr>
        <w:t>Good armor can reduce critical damage to cosmetic and add to the toughness modifier, but some damage eventually gets through.</w:t>
      </w:r>
    </w:p>
    <w:p w14:paraId="06FBE00A" w14:textId="77777777" w:rsidR="004E739B" w:rsidRPr="00243812" w:rsidRDefault="004E739B" w:rsidP="00F01A18">
      <w:pPr>
        <w:pStyle w:val="NoSpacing"/>
        <w:rPr>
          <w:rFonts w:ascii="Montserrat" w:hAnsi="Montserrat"/>
          <w:sz w:val="24"/>
        </w:rPr>
      </w:pPr>
    </w:p>
    <w:p w14:paraId="07CE9489" w14:textId="5F4CA61D" w:rsidR="004E739B" w:rsidRPr="00243812" w:rsidRDefault="00243812" w:rsidP="00F01A18">
      <w:pPr>
        <w:pStyle w:val="NoSpacing"/>
        <w:rPr>
          <w:rFonts w:ascii="Montserrat" w:hAnsi="Montserrat"/>
          <w:sz w:val="24"/>
        </w:rPr>
      </w:pPr>
      <w:r w:rsidRPr="00243812">
        <w:rPr>
          <w:rFonts w:ascii="Montserrat" w:hAnsi="Montserrat"/>
          <w:sz w:val="24"/>
        </w:rPr>
        <w:tab/>
        <w:t>POWER</w:t>
      </w:r>
      <w:r w:rsidRPr="00243812">
        <w:rPr>
          <w:rFonts w:ascii="Montserrat" w:hAnsi="Montserrat"/>
          <w:sz w:val="24"/>
        </w:rPr>
        <w:tab/>
        <w:t>Power is something that changes as it is used.</w:t>
      </w:r>
      <w:r w:rsidR="006F60BF" w:rsidRPr="00243812">
        <w:rPr>
          <w:rFonts w:ascii="Montserrat" w:hAnsi="Montserrat"/>
          <w:sz w:val="24"/>
        </w:rPr>
        <w:t xml:space="preserve"> </w:t>
      </w:r>
      <w:r w:rsidRPr="00243812">
        <w:rPr>
          <w:rFonts w:ascii="Montserrat" w:hAnsi="Montserrat"/>
          <w:sz w:val="24"/>
        </w:rPr>
        <w:t>When a character succeeds in a power test or contest then it gets to make a will roll to increase power the amount of the bonus.</w:t>
      </w:r>
      <w:r w:rsidR="006F60BF" w:rsidRPr="00243812">
        <w:rPr>
          <w:rFonts w:ascii="Montserrat" w:hAnsi="Montserrat"/>
          <w:sz w:val="24"/>
        </w:rPr>
        <w:t xml:space="preserve"> </w:t>
      </w:r>
      <w:r w:rsidRPr="00243812">
        <w:rPr>
          <w:rFonts w:ascii="Montserrat" w:hAnsi="Montserrat"/>
          <w:sz w:val="24"/>
        </w:rPr>
        <w:t>When power is used, then it is gone regardless of success, however.</w:t>
      </w:r>
      <w:r w:rsidR="006F60BF" w:rsidRPr="00243812">
        <w:rPr>
          <w:rFonts w:ascii="Montserrat" w:hAnsi="Montserrat"/>
          <w:sz w:val="24"/>
        </w:rPr>
        <w:t xml:space="preserve"> </w:t>
      </w:r>
      <w:r w:rsidRPr="00243812">
        <w:rPr>
          <w:rFonts w:ascii="Montserrat" w:hAnsi="Montserrat"/>
          <w:sz w:val="24"/>
        </w:rPr>
        <w:t>Power use is based on will or on a mastered power base.</w:t>
      </w:r>
      <w:r w:rsidR="006F60BF" w:rsidRPr="00243812">
        <w:rPr>
          <w:rFonts w:ascii="Montserrat" w:hAnsi="Montserrat"/>
          <w:sz w:val="24"/>
        </w:rPr>
        <w:t xml:space="preserve"> </w:t>
      </w:r>
      <w:r w:rsidRPr="00243812">
        <w:rPr>
          <w:rFonts w:ascii="Montserrat" w:hAnsi="Montserrat"/>
          <w:sz w:val="24"/>
        </w:rPr>
        <w:t>A character with psi spends power equal to effect, and a character with exotic abilities like regeneration pays according to that effect.</w:t>
      </w:r>
      <w:r w:rsidR="006F60BF" w:rsidRPr="00243812">
        <w:rPr>
          <w:rFonts w:ascii="Montserrat" w:hAnsi="Montserrat"/>
          <w:sz w:val="24"/>
        </w:rPr>
        <w:t xml:space="preserve"> </w:t>
      </w:r>
      <w:r w:rsidRPr="00243812">
        <w:rPr>
          <w:rFonts w:ascii="Montserrat" w:hAnsi="Montserrat"/>
          <w:sz w:val="24"/>
        </w:rPr>
        <w:t>Power usually begins equal to will.</w:t>
      </w:r>
    </w:p>
    <w:p w14:paraId="1B250864" w14:textId="77777777" w:rsidR="004E739B" w:rsidRPr="00243812" w:rsidRDefault="004E739B" w:rsidP="00F01A18">
      <w:pPr>
        <w:pStyle w:val="NoSpacing"/>
        <w:rPr>
          <w:rFonts w:ascii="Montserrat" w:hAnsi="Montserrat"/>
          <w:sz w:val="24"/>
        </w:rPr>
      </w:pPr>
    </w:p>
    <w:p w14:paraId="76BF95C7" w14:textId="77777777" w:rsidR="004E739B" w:rsidRPr="00243812" w:rsidRDefault="00243812" w:rsidP="00F01A18">
      <w:pPr>
        <w:pStyle w:val="NoSpacing"/>
        <w:rPr>
          <w:rFonts w:ascii="Montserrat" w:hAnsi="Montserrat"/>
          <w:sz w:val="24"/>
        </w:rPr>
      </w:pPr>
      <w:r w:rsidRPr="00243812">
        <w:rPr>
          <w:rFonts w:ascii="Montserrat" w:hAnsi="Montserrat"/>
          <w:sz w:val="24"/>
        </w:rPr>
        <w:tab/>
        <w:t>EQUILIBRIUM</w:t>
      </w:r>
    </w:p>
    <w:p w14:paraId="2EE1EF00" w14:textId="4DA739A8" w:rsidR="004E739B" w:rsidRPr="00243812" w:rsidRDefault="006F60BF" w:rsidP="00F01A18">
      <w:pPr>
        <w:pStyle w:val="NoSpacing"/>
        <w:rPr>
          <w:rFonts w:ascii="Montserrat" w:hAnsi="Montserrat"/>
          <w:sz w:val="24"/>
        </w:rPr>
      </w:pPr>
      <w:r w:rsidRPr="00243812">
        <w:rPr>
          <w:rFonts w:ascii="Montserrat" w:hAnsi="Montserrat"/>
          <w:sz w:val="24"/>
        </w:rPr>
        <w:tab/>
        <w:t>Equilibrium is an indicator of mental stability based on cool. It is lost and gained at the rate that cool is lost or maintained. This is how a character developes character flaws and insanities and how he or she gets over them. A character usually starts at fifty and gains an insanity or a flaw whenever equilibrium drops to or below zero. When he brings his equilibrium back up to a hundred than he recovers or eliminates an insanity or flaw. Equilibrium always reverts to fifty when it has gone past zero or hundred.</w:t>
      </w:r>
    </w:p>
    <w:p w14:paraId="2C9AA8A5" w14:textId="77777777" w:rsidR="004E739B" w:rsidRPr="00243812" w:rsidRDefault="004E739B" w:rsidP="00F01A18">
      <w:pPr>
        <w:pStyle w:val="NoSpacing"/>
        <w:rPr>
          <w:rFonts w:ascii="Montserrat" w:hAnsi="Montserrat"/>
          <w:sz w:val="24"/>
        </w:rPr>
      </w:pPr>
    </w:p>
    <w:p w14:paraId="44448D05" w14:textId="77777777" w:rsidR="004E739B" w:rsidRPr="00243812" w:rsidRDefault="00243812" w:rsidP="00F01A18">
      <w:pPr>
        <w:pStyle w:val="NoSpacing"/>
        <w:rPr>
          <w:rFonts w:ascii="Montserrat" w:hAnsi="Montserrat"/>
          <w:sz w:val="24"/>
        </w:rPr>
      </w:pPr>
      <w:r w:rsidRPr="00243812">
        <w:rPr>
          <w:rFonts w:ascii="Montserrat" w:hAnsi="Montserrat"/>
          <w:sz w:val="24"/>
        </w:rPr>
        <w:tab/>
        <w:t>EXPERIENCE</w:t>
      </w:r>
    </w:p>
    <w:p w14:paraId="14E2D2CF" w14:textId="148D65CB" w:rsidR="004E739B" w:rsidRPr="00243812" w:rsidRDefault="006F60BF" w:rsidP="00F01A18">
      <w:pPr>
        <w:pStyle w:val="NoSpacing"/>
        <w:rPr>
          <w:rFonts w:ascii="Montserrat" w:hAnsi="Montserrat"/>
          <w:sz w:val="24"/>
        </w:rPr>
      </w:pPr>
      <w:r w:rsidRPr="00243812">
        <w:rPr>
          <w:rFonts w:ascii="Montserrat" w:hAnsi="Montserrat"/>
          <w:sz w:val="24"/>
        </w:rPr>
        <w:tab/>
      </w:r>
    </w:p>
    <w:p w14:paraId="5CBE0871" w14:textId="77777777" w:rsidR="004E739B" w:rsidRPr="00243812" w:rsidRDefault="004E739B" w:rsidP="00F01A18">
      <w:pPr>
        <w:pStyle w:val="NoSpacing"/>
        <w:rPr>
          <w:rFonts w:ascii="Montserrat" w:hAnsi="Montserrat"/>
          <w:sz w:val="24"/>
        </w:rPr>
      </w:pPr>
    </w:p>
    <w:p w14:paraId="0156CE91" w14:textId="77777777" w:rsidR="004E739B" w:rsidRPr="00243812" w:rsidRDefault="00243812" w:rsidP="00F01A18">
      <w:pPr>
        <w:pStyle w:val="NoSpacing"/>
        <w:rPr>
          <w:rFonts w:ascii="Montserrat" w:hAnsi="Montserrat"/>
          <w:sz w:val="24"/>
        </w:rPr>
      </w:pPr>
      <w:r w:rsidRPr="00243812">
        <w:rPr>
          <w:rFonts w:ascii="Montserrat" w:hAnsi="Montserrat"/>
          <w:sz w:val="24"/>
        </w:rPr>
        <w:tab/>
        <w:t>OBLIGATION</w:t>
      </w:r>
    </w:p>
    <w:p w14:paraId="7A3F3949" w14:textId="44E2EA5E" w:rsidR="004E739B" w:rsidRPr="00243812" w:rsidRDefault="006F60BF" w:rsidP="00F01A18">
      <w:pPr>
        <w:pStyle w:val="NoSpacing"/>
        <w:rPr>
          <w:rFonts w:ascii="Montserrat" w:hAnsi="Montserrat"/>
          <w:sz w:val="24"/>
        </w:rPr>
      </w:pPr>
      <w:r w:rsidRPr="00243812">
        <w:rPr>
          <w:rFonts w:ascii="Montserrat" w:hAnsi="Montserrat"/>
          <w:sz w:val="24"/>
        </w:rPr>
        <w:tab/>
      </w:r>
    </w:p>
    <w:p w14:paraId="66859097" w14:textId="77777777" w:rsidR="004E739B" w:rsidRPr="00243812" w:rsidRDefault="004E739B" w:rsidP="00F01A18">
      <w:pPr>
        <w:pStyle w:val="NoSpacing"/>
        <w:rPr>
          <w:rFonts w:ascii="Montserrat" w:hAnsi="Montserrat"/>
          <w:sz w:val="24"/>
        </w:rPr>
      </w:pPr>
    </w:p>
    <w:p w14:paraId="2D08EBF7" w14:textId="77777777" w:rsidR="004E739B" w:rsidRPr="00243812" w:rsidRDefault="004E739B" w:rsidP="00F01A18">
      <w:pPr>
        <w:pStyle w:val="NoSpacing"/>
        <w:rPr>
          <w:rFonts w:ascii="Montserrat" w:hAnsi="Montserrat"/>
          <w:sz w:val="24"/>
        </w:rPr>
      </w:pPr>
    </w:p>
    <w:p w14:paraId="4A5126EA"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SPIRIT</w:t>
      </w:r>
    </w:p>
    <w:p w14:paraId="264EC417" w14:textId="315FC587" w:rsidR="004E739B" w:rsidRPr="00243812" w:rsidRDefault="00243812" w:rsidP="00F01A18">
      <w:pPr>
        <w:pStyle w:val="NoSpacing"/>
        <w:rPr>
          <w:rFonts w:ascii="Montserrat" w:hAnsi="Montserrat"/>
          <w:sz w:val="24"/>
        </w:rPr>
      </w:pPr>
      <w:r w:rsidRPr="00243812">
        <w:rPr>
          <w:rFonts w:ascii="Montserrat" w:hAnsi="Montserrat"/>
          <w:sz w:val="24"/>
        </w:rPr>
        <w:tab/>
        <w:t>Spirit is a delineation of existential sophistication and the intrinsic limitation of being or action of a character.</w:t>
      </w:r>
      <w:r w:rsidR="006F60BF" w:rsidRPr="00243812">
        <w:rPr>
          <w:rFonts w:ascii="Montserrat" w:hAnsi="Montserrat"/>
          <w:sz w:val="24"/>
        </w:rPr>
        <w:t xml:space="preserve"> </w:t>
      </w:r>
      <w:r w:rsidRPr="00243812">
        <w:rPr>
          <w:rFonts w:ascii="Montserrat" w:hAnsi="Montserrat"/>
          <w:sz w:val="24"/>
        </w:rPr>
        <w:t>There are certain mediums of existing that simultaneously define an entity's existence within certain dimensions.</w:t>
      </w:r>
      <w:r w:rsidR="006F60BF" w:rsidRPr="00243812">
        <w:rPr>
          <w:rFonts w:ascii="Montserrat" w:hAnsi="Montserrat"/>
          <w:sz w:val="24"/>
        </w:rPr>
        <w:t xml:space="preserve"> </w:t>
      </w:r>
      <w:r w:rsidRPr="00243812">
        <w:rPr>
          <w:rFonts w:ascii="Montserrat" w:hAnsi="Montserrat"/>
          <w:sz w:val="24"/>
        </w:rPr>
        <w:t>Most life is confined to the same base limits; a natural point which can support and sustain life that cannot sustain itself in the absolute.</w:t>
      </w:r>
      <w:r w:rsidR="006F60BF" w:rsidRPr="00243812">
        <w:rPr>
          <w:rFonts w:ascii="Montserrat" w:hAnsi="Montserrat"/>
          <w:sz w:val="24"/>
        </w:rPr>
        <w:t xml:space="preserve"> </w:t>
      </w:r>
      <w:r w:rsidRPr="00243812">
        <w:rPr>
          <w:rFonts w:ascii="Montserrat" w:hAnsi="Montserrat"/>
          <w:sz w:val="24"/>
        </w:rPr>
        <w:t>An individual with power can tap the forces implicit in the next dimension up respective to each medium; this is called the threshold level.</w:t>
      </w:r>
      <w:r w:rsidR="006F60BF" w:rsidRPr="00243812">
        <w:rPr>
          <w:rFonts w:ascii="Montserrat" w:hAnsi="Montserrat"/>
          <w:sz w:val="24"/>
        </w:rPr>
        <w:t xml:space="preserve"> </w:t>
      </w:r>
      <w:r w:rsidRPr="00243812">
        <w:rPr>
          <w:rFonts w:ascii="Montserrat" w:hAnsi="Montserrat"/>
          <w:sz w:val="24"/>
        </w:rPr>
        <w:t>The degree to which a character may tap the threshold is rated by tenths of a point over their spirit dimensions.</w:t>
      </w:r>
      <w:r w:rsidR="006F60BF" w:rsidRPr="00243812">
        <w:rPr>
          <w:rFonts w:ascii="Montserrat" w:hAnsi="Montserrat"/>
          <w:sz w:val="24"/>
        </w:rPr>
        <w:t xml:space="preserve"> </w:t>
      </w:r>
      <w:r w:rsidRPr="00243812">
        <w:rPr>
          <w:rFonts w:ascii="Montserrat" w:hAnsi="Montserrat"/>
          <w:sz w:val="24"/>
        </w:rPr>
        <w:t>These are sometimes referred to as threshold points.</w:t>
      </w:r>
      <w:r w:rsidR="006F60BF" w:rsidRPr="00243812">
        <w:rPr>
          <w:rFonts w:ascii="Montserrat" w:hAnsi="Montserrat"/>
          <w:sz w:val="24"/>
        </w:rPr>
        <w:t xml:space="preserve"> </w:t>
      </w:r>
      <w:r w:rsidRPr="00243812">
        <w:rPr>
          <w:rFonts w:ascii="Montserrat" w:hAnsi="Montserrat"/>
          <w:sz w:val="24"/>
        </w:rPr>
        <w:t>All acts on the threshold require power while those in the spirit are natural acts that require only aptitude and intent.</w:t>
      </w:r>
    </w:p>
    <w:p w14:paraId="36C55B1B" w14:textId="77777777" w:rsidR="004E739B" w:rsidRPr="00243812" w:rsidRDefault="004E739B" w:rsidP="00F01A18">
      <w:pPr>
        <w:pStyle w:val="NoSpacing"/>
        <w:rPr>
          <w:rFonts w:ascii="Montserrat" w:hAnsi="Montserrat"/>
          <w:sz w:val="24"/>
        </w:rPr>
      </w:pPr>
    </w:p>
    <w:p w14:paraId="4C44EFDA" w14:textId="77777777" w:rsidR="004E739B" w:rsidRPr="00243812" w:rsidRDefault="00243812" w:rsidP="00F01A18">
      <w:pPr>
        <w:pStyle w:val="NoSpacing"/>
        <w:rPr>
          <w:rFonts w:ascii="Montserrat" w:hAnsi="Montserrat"/>
          <w:sz w:val="24"/>
        </w:rPr>
      </w:pPr>
      <w:r w:rsidRPr="00243812">
        <w:rPr>
          <w:rFonts w:ascii="Montserrat" w:hAnsi="Montserrat"/>
          <w:sz w:val="24"/>
        </w:rPr>
        <w:tab/>
        <w:t>AE : SOUL</w:t>
      </w:r>
      <w:r w:rsidRPr="00243812">
        <w:rPr>
          <w:rFonts w:ascii="Montserrat" w:hAnsi="Montserrat"/>
          <w:sz w:val="24"/>
        </w:rPr>
        <w:tab/>
      </w:r>
    </w:p>
    <w:p w14:paraId="0BB25E42" w14:textId="77777777" w:rsidR="004E739B" w:rsidRPr="00243812" w:rsidRDefault="00243812" w:rsidP="00F01A18">
      <w:pPr>
        <w:pStyle w:val="NoSpacing"/>
        <w:rPr>
          <w:rFonts w:ascii="Montserrat" w:hAnsi="Montserrat"/>
          <w:sz w:val="24"/>
        </w:rPr>
      </w:pPr>
      <w:r w:rsidRPr="00243812">
        <w:rPr>
          <w:rFonts w:ascii="Montserrat" w:hAnsi="Montserrat"/>
          <w:sz w:val="24"/>
        </w:rPr>
        <w:tab/>
        <w:t>M : MIND</w:t>
      </w:r>
      <w:r w:rsidRPr="00243812">
        <w:rPr>
          <w:rFonts w:ascii="Montserrat" w:hAnsi="Montserrat"/>
          <w:sz w:val="24"/>
        </w:rPr>
        <w:tab/>
      </w:r>
    </w:p>
    <w:p w14:paraId="54D6B835" w14:textId="77777777" w:rsidR="004E739B" w:rsidRPr="00243812" w:rsidRDefault="00243812" w:rsidP="00F01A18">
      <w:pPr>
        <w:pStyle w:val="NoSpacing"/>
        <w:rPr>
          <w:rFonts w:ascii="Montserrat" w:hAnsi="Montserrat"/>
          <w:sz w:val="24"/>
        </w:rPr>
      </w:pPr>
      <w:r w:rsidRPr="00243812">
        <w:rPr>
          <w:rFonts w:ascii="Montserrat" w:hAnsi="Montserrat"/>
          <w:sz w:val="24"/>
        </w:rPr>
        <w:tab/>
        <w:t>MI : MENTAL INTENT</w:t>
      </w:r>
    </w:p>
    <w:p w14:paraId="4C65A5DD" w14:textId="24DD3A0B" w:rsidR="004E739B" w:rsidRPr="00243812" w:rsidRDefault="006F60BF" w:rsidP="00F01A18">
      <w:pPr>
        <w:pStyle w:val="NoSpacing"/>
        <w:rPr>
          <w:rFonts w:ascii="Montserrat" w:hAnsi="Montserrat"/>
          <w:sz w:val="24"/>
        </w:rPr>
      </w:pPr>
      <w:r w:rsidRPr="00243812">
        <w:rPr>
          <w:rFonts w:ascii="Montserrat" w:hAnsi="Montserrat"/>
          <w:sz w:val="24"/>
        </w:rPr>
        <w:tab/>
      </w:r>
    </w:p>
    <w:p w14:paraId="7298FC9A" w14:textId="77777777" w:rsidR="004E739B" w:rsidRPr="00243812" w:rsidRDefault="00243812" w:rsidP="00F01A18">
      <w:pPr>
        <w:pStyle w:val="NoSpacing"/>
        <w:rPr>
          <w:rFonts w:ascii="Montserrat" w:hAnsi="Montserrat"/>
          <w:sz w:val="24"/>
        </w:rPr>
      </w:pPr>
      <w:r w:rsidRPr="00243812">
        <w:rPr>
          <w:rFonts w:ascii="Montserrat" w:hAnsi="Montserrat"/>
          <w:sz w:val="24"/>
        </w:rPr>
        <w:tab/>
        <w:t>B : BODY</w:t>
      </w:r>
      <w:r w:rsidRPr="00243812">
        <w:rPr>
          <w:rFonts w:ascii="Montserrat" w:hAnsi="Montserrat"/>
          <w:sz w:val="24"/>
        </w:rPr>
        <w:tab/>
      </w:r>
    </w:p>
    <w:p w14:paraId="721FA0AB" w14:textId="77777777" w:rsidR="004E739B" w:rsidRPr="00243812" w:rsidRDefault="00243812" w:rsidP="00F01A18">
      <w:pPr>
        <w:pStyle w:val="NoSpacing"/>
        <w:rPr>
          <w:rFonts w:ascii="Montserrat" w:hAnsi="Montserrat"/>
          <w:sz w:val="24"/>
        </w:rPr>
      </w:pPr>
      <w:r w:rsidRPr="00243812">
        <w:rPr>
          <w:rFonts w:ascii="Montserrat" w:hAnsi="Montserrat"/>
          <w:sz w:val="24"/>
        </w:rPr>
        <w:tab/>
        <w:t>BI : BODILY INTENT</w:t>
      </w:r>
    </w:p>
    <w:p w14:paraId="4263C2B9" w14:textId="1EE1522C" w:rsidR="004E739B" w:rsidRPr="00243812" w:rsidRDefault="006F60BF" w:rsidP="00F01A18">
      <w:pPr>
        <w:pStyle w:val="NoSpacing"/>
        <w:rPr>
          <w:rFonts w:ascii="Montserrat" w:hAnsi="Montserrat"/>
          <w:sz w:val="24"/>
        </w:rPr>
      </w:pPr>
      <w:r w:rsidRPr="00243812">
        <w:rPr>
          <w:rFonts w:ascii="Montserrat" w:hAnsi="Montserrat"/>
          <w:sz w:val="24"/>
        </w:rPr>
        <w:tab/>
      </w:r>
    </w:p>
    <w:p w14:paraId="0831FDC4" w14:textId="77777777" w:rsidR="004E739B" w:rsidRPr="00243812" w:rsidRDefault="00243812" w:rsidP="00F01A18">
      <w:pPr>
        <w:pStyle w:val="NoSpacing"/>
        <w:rPr>
          <w:rFonts w:ascii="Montserrat" w:hAnsi="Montserrat"/>
          <w:sz w:val="24"/>
        </w:rPr>
      </w:pPr>
      <w:r w:rsidRPr="00243812">
        <w:rPr>
          <w:rFonts w:ascii="Montserrat" w:hAnsi="Montserrat"/>
          <w:sz w:val="24"/>
        </w:rPr>
        <w:tab/>
        <w:t>T : TIME</w:t>
      </w:r>
      <w:r w:rsidRPr="00243812">
        <w:rPr>
          <w:rFonts w:ascii="Montserrat" w:hAnsi="Montserrat"/>
          <w:sz w:val="24"/>
        </w:rPr>
        <w:tab/>
      </w:r>
    </w:p>
    <w:p w14:paraId="00E0F16B" w14:textId="77777777" w:rsidR="004E739B" w:rsidRPr="00243812" w:rsidRDefault="00243812" w:rsidP="00F01A18">
      <w:pPr>
        <w:pStyle w:val="NoSpacing"/>
        <w:rPr>
          <w:rFonts w:ascii="Montserrat" w:hAnsi="Montserrat"/>
          <w:sz w:val="24"/>
        </w:rPr>
      </w:pPr>
      <w:r w:rsidRPr="00243812">
        <w:rPr>
          <w:rFonts w:ascii="Montserrat" w:hAnsi="Montserrat"/>
          <w:sz w:val="24"/>
        </w:rPr>
        <w:tab/>
        <w:t>TI : TEMPORAL INTENT</w:t>
      </w:r>
    </w:p>
    <w:p w14:paraId="509A459A" w14:textId="14DB7FDC" w:rsidR="004E739B" w:rsidRPr="00243812" w:rsidRDefault="006F60BF" w:rsidP="00F01A18">
      <w:pPr>
        <w:pStyle w:val="NoSpacing"/>
        <w:rPr>
          <w:rFonts w:ascii="Montserrat" w:hAnsi="Montserrat"/>
          <w:sz w:val="24"/>
        </w:rPr>
      </w:pPr>
      <w:r w:rsidRPr="00243812">
        <w:rPr>
          <w:rFonts w:ascii="Montserrat" w:hAnsi="Montserrat"/>
          <w:sz w:val="24"/>
        </w:rPr>
        <w:tab/>
      </w:r>
    </w:p>
    <w:p w14:paraId="496CF379" w14:textId="77777777" w:rsidR="004E739B" w:rsidRPr="00243812" w:rsidRDefault="004E739B" w:rsidP="00F01A18">
      <w:pPr>
        <w:pStyle w:val="NoSpacing"/>
        <w:rPr>
          <w:rFonts w:ascii="Montserrat" w:hAnsi="Montserrat"/>
          <w:sz w:val="24"/>
        </w:rPr>
      </w:pPr>
    </w:p>
    <w:p w14:paraId="73C535AE"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THRESHOLD POINTS : DEGREE OF ACCESS</w:t>
      </w:r>
    </w:p>
    <w:p w14:paraId="6FA95469" w14:textId="7C53CCE4"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Degrees of access are also referred to as threshold points.</w:t>
      </w:r>
      <w:r w:rsidR="006F60BF" w:rsidRPr="00243812">
        <w:rPr>
          <w:rFonts w:ascii="Montserrat" w:hAnsi="Montserrat"/>
          <w:sz w:val="24"/>
        </w:rPr>
        <w:t xml:space="preserve"> </w:t>
      </w:r>
      <w:r w:rsidRPr="00243812">
        <w:rPr>
          <w:rFonts w:ascii="Montserrat" w:hAnsi="Montserrat"/>
          <w:sz w:val="24"/>
        </w:rPr>
        <w:t>There are ten degrees of access to the threshold.</w:t>
      </w:r>
      <w:r w:rsidR="006F60BF" w:rsidRPr="00243812">
        <w:rPr>
          <w:rFonts w:ascii="Montserrat" w:hAnsi="Montserrat"/>
          <w:sz w:val="24"/>
        </w:rPr>
        <w:t xml:space="preserve"> </w:t>
      </w:r>
      <w:r w:rsidRPr="00243812">
        <w:rPr>
          <w:rFonts w:ascii="Montserrat" w:hAnsi="Montserrat"/>
          <w:sz w:val="24"/>
        </w:rPr>
        <w:t>These are the ten harmonic steps representing the ten existential aspects of functioning on the threshold of the spirit.</w:t>
      </w:r>
      <w:r w:rsidR="006F60BF" w:rsidRPr="00243812">
        <w:rPr>
          <w:rFonts w:ascii="Montserrat" w:hAnsi="Montserrat"/>
          <w:sz w:val="24"/>
        </w:rPr>
        <w:t xml:space="preserve"> </w:t>
      </w:r>
      <w:r w:rsidRPr="00243812">
        <w:rPr>
          <w:rFonts w:ascii="Montserrat" w:hAnsi="Montserrat"/>
          <w:sz w:val="24"/>
        </w:rPr>
        <w:t>These are stages of development between no access to full conscious and natural interaction at that level, or attainment of that dimansion of being.</w:t>
      </w:r>
      <w:r w:rsidR="006F60BF" w:rsidRPr="00243812">
        <w:rPr>
          <w:rFonts w:ascii="Montserrat" w:hAnsi="Montserrat"/>
          <w:sz w:val="24"/>
        </w:rPr>
        <w:t xml:space="preserve"> </w:t>
      </w:r>
      <w:r w:rsidRPr="00243812">
        <w:rPr>
          <w:rFonts w:ascii="Montserrat" w:hAnsi="Montserrat"/>
          <w:sz w:val="24"/>
        </w:rPr>
        <w:t>They are divided into three stages; sub/unconscious, conscious and ascendant.</w:t>
      </w:r>
      <w:r w:rsidR="006F60BF" w:rsidRPr="00243812">
        <w:rPr>
          <w:rFonts w:ascii="Montserrat" w:hAnsi="Montserrat"/>
          <w:sz w:val="24"/>
        </w:rPr>
        <w:t xml:space="preserve"> </w:t>
      </w:r>
      <w:r w:rsidRPr="00243812">
        <w:rPr>
          <w:rFonts w:ascii="Montserrat" w:hAnsi="Montserrat"/>
          <w:sz w:val="24"/>
        </w:rPr>
        <w:t>Threshold points add to the base spirit ratings; to attain an ascendant plus one to spirit means that you have crossed your threshold and pushed it up one dimension, leaving your old threshold as your new natural state of existence.</w:t>
      </w:r>
      <w:r w:rsidR="006F60BF" w:rsidRPr="00243812">
        <w:rPr>
          <w:rFonts w:ascii="Montserrat" w:hAnsi="Montserrat"/>
          <w:sz w:val="24"/>
        </w:rPr>
        <w:t xml:space="preserve"> </w:t>
      </w:r>
      <w:r w:rsidRPr="00243812">
        <w:rPr>
          <w:rFonts w:ascii="Montserrat" w:hAnsi="Montserrat"/>
          <w:sz w:val="24"/>
        </w:rPr>
        <w:t>Degrees of aspect only limit what the character may initiate; the GM may determine to allow a character with no access to get access as a result of events around him as mentioned in Manifesating Power.</w:t>
      </w:r>
    </w:p>
    <w:p w14:paraId="4E183841" w14:textId="77777777" w:rsidR="004E739B" w:rsidRPr="00243812" w:rsidRDefault="004E739B" w:rsidP="00F01A18">
      <w:pPr>
        <w:pStyle w:val="NoSpacing"/>
        <w:rPr>
          <w:rFonts w:ascii="Montserrat" w:hAnsi="Montserrat"/>
          <w:sz w:val="24"/>
        </w:rPr>
      </w:pPr>
    </w:p>
    <w:p w14:paraId="1232F60D" w14:textId="77777777" w:rsidR="004E739B" w:rsidRPr="00243812" w:rsidRDefault="00243812" w:rsidP="00F01A18">
      <w:pPr>
        <w:pStyle w:val="NoSpacing"/>
        <w:rPr>
          <w:rFonts w:ascii="Montserrat" w:hAnsi="Montserrat"/>
          <w:sz w:val="24"/>
        </w:rPr>
      </w:pPr>
      <w:r w:rsidRPr="00243812">
        <w:rPr>
          <w:rFonts w:ascii="Montserrat" w:hAnsi="Montserrat"/>
          <w:sz w:val="24"/>
        </w:rPr>
        <w:tab/>
        <w:t>UNCONSCIOUS</w:t>
      </w:r>
      <w:r w:rsidRPr="00243812">
        <w:rPr>
          <w:rFonts w:ascii="Montserrat" w:hAnsi="Montserrat"/>
          <w:sz w:val="24"/>
        </w:rPr>
        <w:tab/>
        <w:t>.0</w:t>
      </w:r>
      <w:r w:rsidRPr="00243812">
        <w:rPr>
          <w:rFonts w:ascii="Montserrat" w:hAnsi="Montserrat"/>
          <w:sz w:val="24"/>
        </w:rPr>
        <w:tab/>
        <w:t>NO ACCESS</w:t>
      </w:r>
    </w:p>
    <w:p w14:paraId="4815FB6E" w14:textId="7395E98A" w:rsidR="004E739B" w:rsidRPr="00243812" w:rsidRDefault="00243812" w:rsidP="00F01A18">
      <w:pPr>
        <w:pStyle w:val="NoSpacing"/>
        <w:rPr>
          <w:rFonts w:ascii="Montserrat" w:hAnsi="Montserrat"/>
          <w:sz w:val="24"/>
        </w:rPr>
      </w:pPr>
      <w:r w:rsidRPr="00243812">
        <w:rPr>
          <w:rFonts w:ascii="Montserrat" w:hAnsi="Montserrat"/>
          <w:sz w:val="24"/>
        </w:rPr>
        <w:tab/>
        <w:t>"</w:t>
      </w:r>
      <w:r w:rsidR="006F60BF" w:rsidRPr="00243812">
        <w:rPr>
          <w:rFonts w:ascii="Montserrat" w:hAnsi="Montserrat"/>
          <w:sz w:val="24"/>
        </w:rPr>
        <w:tab/>
      </w:r>
      <w:r w:rsidRPr="00243812">
        <w:rPr>
          <w:rFonts w:ascii="Montserrat" w:hAnsi="Montserrat"/>
          <w:sz w:val="24"/>
        </w:rPr>
        <w:t>.1</w:t>
      </w:r>
      <w:r w:rsidRPr="00243812">
        <w:rPr>
          <w:rFonts w:ascii="Montserrat" w:hAnsi="Montserrat"/>
          <w:sz w:val="24"/>
        </w:rPr>
        <w:tab/>
        <w:t>SUBJECT TO INFLUENCE</w:t>
      </w:r>
    </w:p>
    <w:p w14:paraId="0E5B9955" w14:textId="37A9E108" w:rsidR="004E739B" w:rsidRPr="00243812" w:rsidRDefault="00243812" w:rsidP="00F01A18">
      <w:pPr>
        <w:pStyle w:val="NoSpacing"/>
        <w:rPr>
          <w:rFonts w:ascii="Montserrat" w:hAnsi="Montserrat"/>
          <w:sz w:val="24"/>
        </w:rPr>
      </w:pPr>
      <w:r w:rsidRPr="00243812">
        <w:rPr>
          <w:rFonts w:ascii="Montserrat" w:hAnsi="Montserrat"/>
          <w:sz w:val="24"/>
        </w:rPr>
        <w:tab/>
        <w:t>"</w:t>
      </w:r>
      <w:r w:rsidR="006F60BF" w:rsidRPr="00243812">
        <w:rPr>
          <w:rFonts w:ascii="Montserrat" w:hAnsi="Montserrat"/>
          <w:sz w:val="24"/>
        </w:rPr>
        <w:tab/>
      </w:r>
      <w:r w:rsidRPr="00243812">
        <w:rPr>
          <w:rFonts w:ascii="Montserrat" w:hAnsi="Montserrat"/>
          <w:sz w:val="24"/>
        </w:rPr>
        <w:t>.2</w:t>
      </w:r>
      <w:r w:rsidRPr="00243812">
        <w:rPr>
          <w:rFonts w:ascii="Montserrat" w:hAnsi="Montserrat"/>
          <w:sz w:val="24"/>
        </w:rPr>
        <w:tab/>
        <w:t>SENSITIVE TO CHANGES</w:t>
      </w:r>
    </w:p>
    <w:p w14:paraId="6B161AB5" w14:textId="027F2217" w:rsidR="004E739B" w:rsidRPr="00243812" w:rsidRDefault="00243812" w:rsidP="00F01A18">
      <w:pPr>
        <w:pStyle w:val="NoSpacing"/>
        <w:rPr>
          <w:rFonts w:ascii="Montserrat" w:hAnsi="Montserrat"/>
          <w:sz w:val="24"/>
        </w:rPr>
      </w:pPr>
      <w:r w:rsidRPr="00243812">
        <w:rPr>
          <w:rFonts w:ascii="Montserrat" w:hAnsi="Montserrat"/>
          <w:sz w:val="24"/>
        </w:rPr>
        <w:tab/>
        <w:t>"</w:t>
      </w:r>
      <w:r w:rsidR="006F60BF" w:rsidRPr="00243812">
        <w:rPr>
          <w:rFonts w:ascii="Montserrat" w:hAnsi="Montserrat"/>
          <w:sz w:val="24"/>
        </w:rPr>
        <w:tab/>
      </w:r>
      <w:r w:rsidRPr="00243812">
        <w:rPr>
          <w:rFonts w:ascii="Montserrat" w:hAnsi="Montserrat"/>
          <w:sz w:val="24"/>
        </w:rPr>
        <w:t>.3</w:t>
      </w:r>
      <w:r w:rsidRPr="00243812">
        <w:rPr>
          <w:rFonts w:ascii="Montserrat" w:hAnsi="Montserrat"/>
          <w:sz w:val="24"/>
        </w:rPr>
        <w:tab/>
        <w:t>SENSITIVE TO INTENT</w:t>
      </w:r>
    </w:p>
    <w:p w14:paraId="4A0B80DF" w14:textId="0554417B" w:rsidR="004E739B" w:rsidRPr="00243812" w:rsidRDefault="00243812" w:rsidP="00F01A18">
      <w:pPr>
        <w:pStyle w:val="NoSpacing"/>
        <w:rPr>
          <w:rFonts w:ascii="Montserrat" w:hAnsi="Montserrat"/>
          <w:sz w:val="24"/>
        </w:rPr>
      </w:pPr>
      <w:r w:rsidRPr="00243812">
        <w:rPr>
          <w:rFonts w:ascii="Montserrat" w:hAnsi="Montserrat"/>
          <w:sz w:val="24"/>
        </w:rPr>
        <w:tab/>
        <w:t>"</w:t>
      </w:r>
      <w:r w:rsidR="006F60BF" w:rsidRPr="00243812">
        <w:rPr>
          <w:rFonts w:ascii="Montserrat" w:hAnsi="Montserrat"/>
          <w:sz w:val="24"/>
        </w:rPr>
        <w:tab/>
      </w:r>
      <w:r w:rsidRPr="00243812">
        <w:rPr>
          <w:rFonts w:ascii="Montserrat" w:hAnsi="Montserrat"/>
          <w:sz w:val="24"/>
        </w:rPr>
        <w:t>.4</w:t>
      </w:r>
      <w:r w:rsidRPr="00243812">
        <w:rPr>
          <w:rFonts w:ascii="Montserrat" w:hAnsi="Montserrat"/>
          <w:sz w:val="24"/>
        </w:rPr>
        <w:tab/>
        <w:t>UNCONSCIOUS FREEDOM</w:t>
      </w:r>
    </w:p>
    <w:p w14:paraId="365BD33D" w14:textId="77777777" w:rsidR="004E739B" w:rsidRPr="00243812" w:rsidRDefault="004E739B" w:rsidP="00F01A18">
      <w:pPr>
        <w:pStyle w:val="NoSpacing"/>
        <w:rPr>
          <w:rFonts w:ascii="Montserrat" w:hAnsi="Montserrat"/>
          <w:sz w:val="24"/>
        </w:rPr>
      </w:pPr>
    </w:p>
    <w:p w14:paraId="7BC39809" w14:textId="4E0C1DCD" w:rsidR="004E739B" w:rsidRPr="00243812" w:rsidRDefault="00243812" w:rsidP="00F01A18">
      <w:pPr>
        <w:pStyle w:val="NoSpacing"/>
        <w:rPr>
          <w:rFonts w:ascii="Montserrat" w:hAnsi="Montserrat"/>
          <w:sz w:val="24"/>
        </w:rPr>
      </w:pPr>
      <w:r w:rsidRPr="00243812">
        <w:rPr>
          <w:rFonts w:ascii="Montserrat" w:hAnsi="Montserrat"/>
          <w:sz w:val="24"/>
        </w:rPr>
        <w:tab/>
        <w:t>CONSCIOUS</w:t>
      </w:r>
      <w:r w:rsidR="006F60BF" w:rsidRPr="00243812">
        <w:rPr>
          <w:rFonts w:ascii="Montserrat" w:hAnsi="Montserrat"/>
          <w:sz w:val="24"/>
        </w:rPr>
        <w:tab/>
      </w:r>
      <w:r w:rsidRPr="00243812">
        <w:rPr>
          <w:rFonts w:ascii="Montserrat" w:hAnsi="Montserrat"/>
          <w:sz w:val="24"/>
        </w:rPr>
        <w:t>.5</w:t>
      </w:r>
      <w:r w:rsidRPr="00243812">
        <w:rPr>
          <w:rFonts w:ascii="Montserrat" w:hAnsi="Montserrat"/>
          <w:sz w:val="24"/>
        </w:rPr>
        <w:tab/>
        <w:t>PERCEPTIVE TO IT</w:t>
      </w:r>
    </w:p>
    <w:p w14:paraId="19AC790C" w14:textId="753F28D3" w:rsidR="004E739B" w:rsidRPr="00243812" w:rsidRDefault="00243812" w:rsidP="00F01A18">
      <w:pPr>
        <w:pStyle w:val="NoSpacing"/>
        <w:rPr>
          <w:rFonts w:ascii="Montserrat" w:hAnsi="Montserrat"/>
          <w:sz w:val="24"/>
        </w:rPr>
      </w:pPr>
      <w:r w:rsidRPr="00243812">
        <w:rPr>
          <w:rFonts w:ascii="Montserrat" w:hAnsi="Montserrat"/>
          <w:sz w:val="24"/>
        </w:rPr>
        <w:tab/>
        <w:t>"</w:t>
      </w:r>
      <w:r w:rsidR="006F60BF" w:rsidRPr="00243812">
        <w:rPr>
          <w:rFonts w:ascii="Montserrat" w:hAnsi="Montserrat"/>
          <w:sz w:val="24"/>
        </w:rPr>
        <w:tab/>
      </w:r>
      <w:r w:rsidRPr="00243812">
        <w:rPr>
          <w:rFonts w:ascii="Montserrat" w:hAnsi="Montserrat"/>
          <w:sz w:val="24"/>
        </w:rPr>
        <w:t>.6</w:t>
      </w:r>
      <w:r w:rsidRPr="00243812">
        <w:rPr>
          <w:rFonts w:ascii="Montserrat" w:hAnsi="Montserrat"/>
          <w:sz w:val="24"/>
        </w:rPr>
        <w:tab/>
        <w:t>ABLE TO INTERPRET IT</w:t>
      </w:r>
    </w:p>
    <w:p w14:paraId="08AC8ADE" w14:textId="1F07078D" w:rsidR="004E739B" w:rsidRPr="00243812" w:rsidRDefault="00243812" w:rsidP="00F01A18">
      <w:pPr>
        <w:pStyle w:val="NoSpacing"/>
        <w:rPr>
          <w:rFonts w:ascii="Montserrat" w:hAnsi="Montserrat"/>
          <w:sz w:val="24"/>
        </w:rPr>
      </w:pPr>
      <w:r w:rsidRPr="00243812">
        <w:rPr>
          <w:rFonts w:ascii="Montserrat" w:hAnsi="Montserrat"/>
          <w:sz w:val="24"/>
        </w:rPr>
        <w:tab/>
        <w:t>"</w:t>
      </w:r>
      <w:r w:rsidR="006F60BF" w:rsidRPr="00243812">
        <w:rPr>
          <w:rFonts w:ascii="Montserrat" w:hAnsi="Montserrat"/>
          <w:sz w:val="24"/>
        </w:rPr>
        <w:tab/>
      </w:r>
      <w:r w:rsidRPr="00243812">
        <w:rPr>
          <w:rFonts w:ascii="Montserrat" w:hAnsi="Montserrat"/>
          <w:sz w:val="24"/>
        </w:rPr>
        <w:t>.7</w:t>
      </w:r>
      <w:r w:rsidRPr="00243812">
        <w:rPr>
          <w:rFonts w:ascii="Montserrat" w:hAnsi="Montserrat"/>
          <w:sz w:val="24"/>
        </w:rPr>
        <w:tab/>
        <w:t>GRASP THE STRUCTURE OF IT</w:t>
      </w:r>
    </w:p>
    <w:p w14:paraId="5E582164" w14:textId="45509CE4" w:rsidR="004E739B" w:rsidRPr="00243812" w:rsidRDefault="00243812" w:rsidP="00F01A18">
      <w:pPr>
        <w:pStyle w:val="NoSpacing"/>
        <w:rPr>
          <w:rFonts w:ascii="Montserrat" w:hAnsi="Montserrat"/>
          <w:sz w:val="24"/>
        </w:rPr>
      </w:pPr>
      <w:r w:rsidRPr="00243812">
        <w:rPr>
          <w:rFonts w:ascii="Montserrat" w:hAnsi="Montserrat"/>
          <w:sz w:val="24"/>
        </w:rPr>
        <w:tab/>
        <w:t>"</w:t>
      </w:r>
      <w:r w:rsidR="006F60BF" w:rsidRPr="00243812">
        <w:rPr>
          <w:rFonts w:ascii="Montserrat" w:hAnsi="Montserrat"/>
          <w:sz w:val="24"/>
        </w:rPr>
        <w:tab/>
      </w:r>
      <w:r w:rsidRPr="00243812">
        <w:rPr>
          <w:rFonts w:ascii="Montserrat" w:hAnsi="Montserrat"/>
          <w:sz w:val="24"/>
        </w:rPr>
        <w:t>.8</w:t>
      </w:r>
      <w:r w:rsidRPr="00243812">
        <w:rPr>
          <w:rFonts w:ascii="Montserrat" w:hAnsi="Montserrat"/>
          <w:sz w:val="24"/>
        </w:rPr>
        <w:tab/>
        <w:t>HOLD AWARENESS OF IT, UNDERSTAND IT</w:t>
      </w:r>
    </w:p>
    <w:p w14:paraId="7605E2C0" w14:textId="4BC78515" w:rsidR="004E739B" w:rsidRPr="00243812" w:rsidRDefault="00243812" w:rsidP="00F01A18">
      <w:pPr>
        <w:pStyle w:val="NoSpacing"/>
        <w:rPr>
          <w:rFonts w:ascii="Montserrat" w:hAnsi="Montserrat"/>
          <w:sz w:val="24"/>
        </w:rPr>
      </w:pPr>
      <w:r w:rsidRPr="00243812">
        <w:rPr>
          <w:rFonts w:ascii="Montserrat" w:hAnsi="Montserrat"/>
          <w:sz w:val="24"/>
        </w:rPr>
        <w:tab/>
        <w:t>"</w:t>
      </w:r>
      <w:r w:rsidR="006F60BF" w:rsidRPr="00243812">
        <w:rPr>
          <w:rFonts w:ascii="Montserrat" w:hAnsi="Montserrat"/>
          <w:sz w:val="24"/>
        </w:rPr>
        <w:tab/>
      </w:r>
      <w:r w:rsidRPr="00243812">
        <w:rPr>
          <w:rFonts w:ascii="Montserrat" w:hAnsi="Montserrat"/>
          <w:sz w:val="24"/>
        </w:rPr>
        <w:t>.9</w:t>
      </w:r>
      <w:r w:rsidRPr="00243812">
        <w:rPr>
          <w:rFonts w:ascii="Montserrat" w:hAnsi="Montserrat"/>
          <w:sz w:val="24"/>
        </w:rPr>
        <w:tab/>
        <w:t>CONSCIOUS FREEDOM</w:t>
      </w:r>
    </w:p>
    <w:p w14:paraId="5AD8CF64" w14:textId="77777777" w:rsidR="004E739B" w:rsidRPr="00243812" w:rsidRDefault="004E739B" w:rsidP="00F01A18">
      <w:pPr>
        <w:pStyle w:val="NoSpacing"/>
        <w:rPr>
          <w:rFonts w:ascii="Montserrat" w:hAnsi="Montserrat"/>
          <w:sz w:val="24"/>
        </w:rPr>
      </w:pPr>
    </w:p>
    <w:p w14:paraId="4A99220B" w14:textId="56F49BCC" w:rsidR="004E739B" w:rsidRPr="00243812" w:rsidRDefault="00243812" w:rsidP="00F01A18">
      <w:pPr>
        <w:pStyle w:val="NoSpacing"/>
        <w:rPr>
          <w:rFonts w:ascii="Montserrat" w:hAnsi="Montserrat"/>
          <w:sz w:val="24"/>
        </w:rPr>
      </w:pPr>
      <w:r w:rsidRPr="00243812">
        <w:rPr>
          <w:rFonts w:ascii="Montserrat" w:hAnsi="Montserrat"/>
          <w:sz w:val="24"/>
        </w:rPr>
        <w:tab/>
        <w:t>ASCENDANT</w:t>
      </w:r>
      <w:r w:rsidR="006F60BF" w:rsidRPr="00243812">
        <w:rPr>
          <w:rFonts w:ascii="Montserrat" w:hAnsi="Montserrat"/>
          <w:sz w:val="24"/>
        </w:rPr>
        <w:tab/>
      </w:r>
      <w:r w:rsidRPr="00243812">
        <w:rPr>
          <w:rFonts w:ascii="Montserrat" w:hAnsi="Montserrat"/>
          <w:sz w:val="24"/>
        </w:rPr>
        <w:t>+1</w:t>
      </w:r>
      <w:r w:rsidRPr="00243812">
        <w:rPr>
          <w:rFonts w:ascii="Montserrat" w:hAnsi="Montserrat"/>
          <w:sz w:val="24"/>
        </w:rPr>
        <w:tab/>
        <w:t>INTERNALIZED, NATURALIZED</w:t>
      </w:r>
    </w:p>
    <w:p w14:paraId="6FBBDD5B" w14:textId="77777777" w:rsidR="004E739B" w:rsidRPr="00243812" w:rsidRDefault="004E739B" w:rsidP="00F01A18">
      <w:pPr>
        <w:pStyle w:val="NoSpacing"/>
        <w:rPr>
          <w:rFonts w:ascii="Montserrat" w:hAnsi="Montserrat"/>
          <w:sz w:val="24"/>
        </w:rPr>
      </w:pPr>
    </w:p>
    <w:p w14:paraId="1527D257"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ABILITIES</w:t>
      </w:r>
    </w:p>
    <w:p w14:paraId="33BD04D6" w14:textId="5FA5FA85" w:rsidR="004E739B" w:rsidRPr="00243812" w:rsidRDefault="00243812" w:rsidP="00F01A18">
      <w:pPr>
        <w:pStyle w:val="NoSpacing"/>
        <w:rPr>
          <w:rFonts w:ascii="Montserrat" w:hAnsi="Montserrat"/>
          <w:sz w:val="24"/>
        </w:rPr>
      </w:pPr>
      <w:r w:rsidRPr="00243812">
        <w:rPr>
          <w:rFonts w:ascii="Montserrat" w:hAnsi="Montserrat"/>
          <w:sz w:val="24"/>
        </w:rPr>
        <w:tab/>
        <w:t>Abilities are rated on a one to a hundred on a D% until mastered.</w:t>
      </w:r>
      <w:r w:rsidR="006F60BF" w:rsidRPr="00243812">
        <w:rPr>
          <w:rFonts w:ascii="Montserrat" w:hAnsi="Montserrat"/>
          <w:sz w:val="24"/>
        </w:rPr>
        <w:t xml:space="preserve"> </w:t>
      </w:r>
      <w:r w:rsidRPr="00243812">
        <w:rPr>
          <w:rFonts w:ascii="Montserrat" w:hAnsi="Montserrat"/>
          <w:sz w:val="24"/>
        </w:rPr>
        <w:t>Mastered abilities are acheived when an ability reaches one hundred.</w:t>
      </w:r>
      <w:r w:rsidR="006F60BF" w:rsidRPr="00243812">
        <w:rPr>
          <w:rFonts w:ascii="Montserrat" w:hAnsi="Montserrat"/>
          <w:sz w:val="24"/>
        </w:rPr>
        <w:t xml:space="preserve"> </w:t>
      </w:r>
      <w:r w:rsidRPr="00243812">
        <w:rPr>
          <w:rFonts w:ascii="Montserrat" w:hAnsi="Montserrat"/>
          <w:sz w:val="24"/>
        </w:rPr>
        <w:t>Mastered abilities begin at a rating of ten on 3D6 and apply to secondary abilities, or apprentice abilities as a bonus to effect or success.</w:t>
      </w:r>
      <w:r w:rsidR="006F60BF" w:rsidRPr="00243812">
        <w:rPr>
          <w:rFonts w:ascii="Montserrat" w:hAnsi="Montserrat"/>
          <w:sz w:val="24"/>
        </w:rPr>
        <w:t xml:space="preserve"> </w:t>
      </w:r>
    </w:p>
    <w:p w14:paraId="756F462D" w14:textId="77777777" w:rsidR="004E739B" w:rsidRPr="00243812" w:rsidRDefault="004E739B" w:rsidP="00F01A18">
      <w:pPr>
        <w:pStyle w:val="NoSpacing"/>
        <w:rPr>
          <w:rFonts w:ascii="Montserrat" w:hAnsi="Montserrat"/>
          <w:sz w:val="24"/>
        </w:rPr>
      </w:pPr>
    </w:p>
    <w:p w14:paraId="48E434A4" w14:textId="77777777" w:rsidR="004E739B" w:rsidRPr="00243812" w:rsidRDefault="00243812" w:rsidP="00F01A18">
      <w:pPr>
        <w:pStyle w:val="NoSpacing"/>
        <w:rPr>
          <w:rFonts w:ascii="Montserrat" w:hAnsi="Montserrat"/>
          <w:sz w:val="24"/>
        </w:rPr>
      </w:pPr>
      <w:r w:rsidRPr="00243812">
        <w:rPr>
          <w:rFonts w:ascii="Montserrat" w:hAnsi="Montserrat"/>
          <w:sz w:val="24"/>
        </w:rPr>
        <w:t>MASTERY</w:t>
      </w:r>
    </w:p>
    <w:p w14:paraId="75C46100" w14:textId="76FA89CC" w:rsidR="004E739B" w:rsidRPr="00243812" w:rsidRDefault="00243812" w:rsidP="00F01A18">
      <w:pPr>
        <w:pStyle w:val="NoSpacing"/>
        <w:rPr>
          <w:rFonts w:ascii="Montserrat" w:hAnsi="Montserrat"/>
          <w:sz w:val="24"/>
        </w:rPr>
      </w:pPr>
      <w:r w:rsidRPr="00243812">
        <w:rPr>
          <w:rFonts w:ascii="Montserrat" w:hAnsi="Montserrat"/>
          <w:sz w:val="24"/>
        </w:rPr>
        <w:tab/>
        <w:t>Mastery of an ability generally means that a character has acheived such a clear grasp on his discipline that he has become far more effective in its use.</w:t>
      </w:r>
      <w:r w:rsidR="006F60BF" w:rsidRPr="00243812">
        <w:rPr>
          <w:rFonts w:ascii="Montserrat" w:hAnsi="Montserrat"/>
          <w:sz w:val="24"/>
        </w:rPr>
        <w:t xml:space="preserve"> </w:t>
      </w:r>
      <w:r w:rsidRPr="00243812">
        <w:rPr>
          <w:rFonts w:ascii="Montserrat" w:hAnsi="Montserrat"/>
          <w:sz w:val="24"/>
        </w:rPr>
        <w:t>In fact he can apply his experteise to a number of related abilities to improve the effects he can have with them as well.</w:t>
      </w:r>
      <w:r w:rsidR="006F60BF" w:rsidRPr="00243812">
        <w:rPr>
          <w:rFonts w:ascii="Montserrat" w:hAnsi="Montserrat"/>
          <w:sz w:val="24"/>
        </w:rPr>
        <w:t xml:space="preserve"> </w:t>
      </w:r>
      <w:r w:rsidRPr="00243812">
        <w:rPr>
          <w:rFonts w:ascii="Montserrat" w:hAnsi="Montserrat"/>
          <w:sz w:val="24"/>
        </w:rPr>
        <w:t>The mastery is based on an ability that has acheived a hundred percent rating.</w:t>
      </w:r>
      <w:r w:rsidR="006F60BF" w:rsidRPr="00243812">
        <w:rPr>
          <w:rFonts w:ascii="Montserrat" w:hAnsi="Montserrat"/>
          <w:sz w:val="24"/>
        </w:rPr>
        <w:t xml:space="preserve"> </w:t>
      </w:r>
      <w:r w:rsidRPr="00243812">
        <w:rPr>
          <w:rFonts w:ascii="Montserrat" w:hAnsi="Montserrat"/>
          <w:sz w:val="24"/>
        </w:rPr>
        <w:t>The ability is converted to effect dice at a rating of ten.</w:t>
      </w:r>
      <w:r w:rsidR="006F60BF" w:rsidRPr="00243812">
        <w:rPr>
          <w:rFonts w:ascii="Montserrat" w:hAnsi="Montserrat"/>
          <w:sz w:val="24"/>
        </w:rPr>
        <w:t xml:space="preserve"> </w:t>
      </w:r>
      <w:r w:rsidRPr="00243812">
        <w:rPr>
          <w:rFonts w:ascii="Montserrat" w:hAnsi="Montserrat"/>
          <w:sz w:val="24"/>
        </w:rPr>
        <w:t>From then on, when he succeeds at that or a related ability he throws in any effect generated from the success with whatever he can generate on his mastery effect dice.</w:t>
      </w:r>
      <w:r w:rsidR="006F60BF" w:rsidRPr="00243812">
        <w:rPr>
          <w:rFonts w:ascii="Montserrat" w:hAnsi="Montserrat"/>
          <w:sz w:val="24"/>
        </w:rPr>
        <w:t xml:space="preserve"> </w:t>
      </w:r>
      <w:r w:rsidRPr="00243812">
        <w:rPr>
          <w:rFonts w:ascii="Montserrat" w:hAnsi="Montserrat"/>
          <w:sz w:val="24"/>
        </w:rPr>
        <w:t>If he does not succeed at an ability, but does not fumble he may add the rating of his effect dice to his ability rating on a one for one basis to raise his ability in hopes of pulling a base success out of the failure.</w:t>
      </w:r>
      <w:r w:rsidR="006F60BF" w:rsidRPr="00243812">
        <w:rPr>
          <w:rFonts w:ascii="Montserrat" w:hAnsi="Montserrat"/>
          <w:sz w:val="24"/>
        </w:rPr>
        <w:t xml:space="preserve"> </w:t>
      </w:r>
      <w:r w:rsidRPr="00243812">
        <w:rPr>
          <w:rFonts w:ascii="Montserrat" w:hAnsi="Montserrat"/>
          <w:sz w:val="24"/>
        </w:rPr>
        <w:t>A success with no effect is sometimes better than a failure.</w:t>
      </w:r>
    </w:p>
    <w:p w14:paraId="09CA2CA6" w14:textId="77777777" w:rsidR="004E739B" w:rsidRPr="00243812" w:rsidRDefault="004E739B" w:rsidP="00F01A18">
      <w:pPr>
        <w:pStyle w:val="NoSpacing"/>
        <w:rPr>
          <w:rFonts w:ascii="Montserrat" w:hAnsi="Montserrat"/>
          <w:sz w:val="24"/>
        </w:rPr>
      </w:pPr>
    </w:p>
    <w:p w14:paraId="2C1F824B" w14:textId="77777777" w:rsidR="004E739B" w:rsidRPr="00243812" w:rsidRDefault="00243812" w:rsidP="00F01A18">
      <w:pPr>
        <w:pStyle w:val="NoSpacing"/>
        <w:rPr>
          <w:rFonts w:ascii="Montserrat" w:hAnsi="Montserrat"/>
          <w:sz w:val="24"/>
        </w:rPr>
      </w:pPr>
      <w:r w:rsidRPr="00243812">
        <w:rPr>
          <w:rFonts w:ascii="Montserrat" w:hAnsi="Montserrat"/>
          <w:sz w:val="24"/>
        </w:rPr>
        <w:t>NOVICE MASTERY</w:t>
      </w:r>
    </w:p>
    <w:p w14:paraId="4FD6549B" w14:textId="1B9F21FF" w:rsidR="004E739B" w:rsidRPr="00243812" w:rsidRDefault="00243812" w:rsidP="00F01A18">
      <w:pPr>
        <w:pStyle w:val="NoSpacing"/>
        <w:rPr>
          <w:rFonts w:ascii="Montserrat" w:hAnsi="Montserrat"/>
          <w:sz w:val="24"/>
        </w:rPr>
      </w:pPr>
      <w:r w:rsidRPr="00243812">
        <w:rPr>
          <w:rFonts w:ascii="Montserrat" w:hAnsi="Montserrat"/>
          <w:sz w:val="24"/>
        </w:rPr>
        <w:tab/>
        <w:t>It is possible to create a character with a novice mastery of an ability.</w:t>
      </w:r>
      <w:r w:rsidR="006F60BF" w:rsidRPr="00243812">
        <w:rPr>
          <w:rFonts w:ascii="Montserrat" w:hAnsi="Montserrat"/>
          <w:sz w:val="24"/>
        </w:rPr>
        <w:t xml:space="preserve"> </w:t>
      </w:r>
      <w:r w:rsidRPr="00243812">
        <w:rPr>
          <w:rFonts w:ascii="Montserrat" w:hAnsi="Montserrat"/>
          <w:sz w:val="24"/>
        </w:rPr>
        <w:t>What this means is that the character has a group of related abilities but none of them are rated at a hundred.</w:t>
      </w:r>
      <w:r w:rsidR="006F60BF" w:rsidRPr="00243812">
        <w:rPr>
          <w:rFonts w:ascii="Montserrat" w:hAnsi="Montserrat"/>
          <w:sz w:val="24"/>
        </w:rPr>
        <w:t xml:space="preserve"> </w:t>
      </w:r>
      <w:r w:rsidRPr="00243812">
        <w:rPr>
          <w:rFonts w:ascii="Montserrat" w:hAnsi="Montserrat"/>
          <w:sz w:val="24"/>
        </w:rPr>
        <w:t>The wide base of training still makes him more effective than a rank novice.</w:t>
      </w:r>
      <w:r w:rsidR="006F60BF" w:rsidRPr="00243812">
        <w:rPr>
          <w:rFonts w:ascii="Montserrat" w:hAnsi="Montserrat"/>
          <w:sz w:val="24"/>
        </w:rPr>
        <w:t xml:space="preserve"> </w:t>
      </w:r>
      <w:r w:rsidRPr="00243812">
        <w:rPr>
          <w:rFonts w:ascii="Montserrat" w:hAnsi="Montserrat"/>
          <w:sz w:val="24"/>
        </w:rPr>
        <w:t>So since pointwise everything equals out, a character may vie for a novice mastery; or effect dice starting reletive to the highest ability.</w:t>
      </w:r>
      <w:r w:rsidR="006F60BF" w:rsidRPr="00243812">
        <w:rPr>
          <w:rFonts w:ascii="Montserrat" w:hAnsi="Montserrat"/>
          <w:sz w:val="24"/>
        </w:rPr>
        <w:t xml:space="preserve"> </w:t>
      </w:r>
      <w:r w:rsidRPr="00243812">
        <w:rPr>
          <w:rFonts w:ascii="Montserrat" w:hAnsi="Montserrat"/>
          <w:sz w:val="24"/>
        </w:rPr>
        <w:t>The rating of the highest ability - say marksmanship at seventy-five percent - is taken and converted to effect dice by dividing the rating by ten and rounded down to a whole number.</w:t>
      </w:r>
      <w:r w:rsidR="006F60BF" w:rsidRPr="00243812">
        <w:rPr>
          <w:rFonts w:ascii="Montserrat" w:hAnsi="Montserrat"/>
          <w:sz w:val="24"/>
        </w:rPr>
        <w:t xml:space="preserve"> </w:t>
      </w:r>
      <w:r w:rsidRPr="00243812">
        <w:rPr>
          <w:rFonts w:ascii="Montserrat" w:hAnsi="Montserrat"/>
          <w:sz w:val="24"/>
        </w:rPr>
        <w:t>In the example the effect dice rating would be seven on three die six.</w:t>
      </w:r>
      <w:r w:rsidR="006F60BF" w:rsidRPr="00243812">
        <w:rPr>
          <w:rFonts w:ascii="Montserrat" w:hAnsi="Montserrat"/>
          <w:sz w:val="24"/>
        </w:rPr>
        <w:t xml:space="preserve"> </w:t>
      </w:r>
      <w:r w:rsidRPr="00243812">
        <w:rPr>
          <w:rFonts w:ascii="Montserrat" w:hAnsi="Montserrat"/>
          <w:sz w:val="24"/>
        </w:rPr>
        <w:t>He still has a marksmanship of seventy-five, but now that ability can add some slight effect bonus to those abilities that may be used with it; gun and rifle skills, for example.</w:t>
      </w:r>
      <w:r w:rsidR="006F60BF" w:rsidRPr="00243812">
        <w:rPr>
          <w:rFonts w:ascii="Montserrat" w:hAnsi="Montserrat"/>
          <w:sz w:val="24"/>
        </w:rPr>
        <w:t xml:space="preserve"> </w:t>
      </w:r>
      <w:r w:rsidRPr="00243812">
        <w:rPr>
          <w:rFonts w:ascii="Montserrat" w:hAnsi="Montserrat"/>
          <w:sz w:val="24"/>
        </w:rPr>
        <w:t>If a character roolls under both the rating of the mastery skill base and thesecondary skill base then the effect generated from the effect roll adds.</w:t>
      </w:r>
      <w:r w:rsidR="006F60BF" w:rsidRPr="00243812">
        <w:rPr>
          <w:rFonts w:ascii="Montserrat" w:hAnsi="Montserrat"/>
          <w:sz w:val="24"/>
        </w:rPr>
        <w:t xml:space="preserve"> </w:t>
      </w:r>
      <w:r w:rsidRPr="00243812">
        <w:rPr>
          <w:rFonts w:ascii="Montserrat" w:hAnsi="Montserrat"/>
          <w:sz w:val="24"/>
        </w:rPr>
        <w:t xml:space="preserve">If the roll is over the secondary but under the primary then the rating can be used to edge the secondary up by the effect rating in hopes of a base success. </w:t>
      </w:r>
    </w:p>
    <w:p w14:paraId="6C78A495" w14:textId="70976871" w:rsidR="004E739B" w:rsidRPr="00243812" w:rsidRDefault="006F60BF" w:rsidP="00F01A18">
      <w:pPr>
        <w:pStyle w:val="NoSpacing"/>
        <w:rPr>
          <w:rFonts w:ascii="Montserrat" w:hAnsi="Montserrat"/>
          <w:sz w:val="24"/>
        </w:rPr>
      </w:pPr>
      <w:r w:rsidRPr="00243812">
        <w:rPr>
          <w:rFonts w:ascii="Montserrat" w:hAnsi="Montserrat"/>
          <w:sz w:val="24"/>
        </w:rPr>
        <w:tab/>
        <w:t>Something to note about mastery in terms of cost; normal mastery starts at a base of ten because a character has invested a hundred points in the ability by this point already. The same holds true for novice mastery; the cost has already been paid. When a mastery is filled out at that base ten, though, there is still room for growth. At ten times the rate per point. As the points invested are consistent, one would think that it is easy to sneak into a novice mastery. The novice mastery rules are not meant to be used carelessly. To have it one must have applicable secondary skills and the approval of the GM. In truth effect dice are a tremendous advantage; even the slight bonus of novice mastery. The GM is fully justified to limit the use of novice mastery.</w:t>
      </w:r>
    </w:p>
    <w:p w14:paraId="6B4EE602" w14:textId="77777777" w:rsidR="004E739B" w:rsidRPr="00243812" w:rsidRDefault="004E739B" w:rsidP="00F01A18">
      <w:pPr>
        <w:pStyle w:val="NoSpacing"/>
        <w:rPr>
          <w:rFonts w:ascii="Montserrat" w:hAnsi="Montserrat"/>
          <w:sz w:val="24"/>
        </w:rPr>
      </w:pPr>
    </w:p>
    <w:p w14:paraId="4CDABA8F" w14:textId="77777777" w:rsidR="004E739B" w:rsidRPr="00243812" w:rsidRDefault="00243812" w:rsidP="00F01A18">
      <w:pPr>
        <w:pStyle w:val="NoSpacing"/>
        <w:rPr>
          <w:rFonts w:ascii="Montserrat" w:hAnsi="Montserrat"/>
          <w:sz w:val="24"/>
        </w:rPr>
      </w:pPr>
      <w:r w:rsidRPr="00243812">
        <w:rPr>
          <w:rFonts w:ascii="Montserrat" w:hAnsi="Montserrat"/>
          <w:sz w:val="24"/>
        </w:rPr>
        <w:t>ADEPT MASTERY</w:t>
      </w:r>
    </w:p>
    <w:p w14:paraId="7E33E613" w14:textId="6BCD5518" w:rsidR="004E739B" w:rsidRPr="00243812" w:rsidRDefault="00243812" w:rsidP="00F01A18">
      <w:pPr>
        <w:pStyle w:val="NoSpacing"/>
        <w:rPr>
          <w:rFonts w:ascii="Montserrat" w:hAnsi="Montserrat"/>
          <w:sz w:val="24"/>
        </w:rPr>
      </w:pPr>
      <w:r w:rsidRPr="00243812">
        <w:rPr>
          <w:rFonts w:ascii="Montserrat" w:hAnsi="Montserrat"/>
          <w:sz w:val="24"/>
        </w:rPr>
        <w:tab/>
        <w:t>Adept mastery is merely a distinction.</w:t>
      </w:r>
      <w:r w:rsidR="006F60BF" w:rsidRPr="00243812">
        <w:rPr>
          <w:rFonts w:ascii="Montserrat" w:hAnsi="Montserrat"/>
          <w:sz w:val="24"/>
        </w:rPr>
        <w:t xml:space="preserve"> </w:t>
      </w:r>
      <w:r w:rsidRPr="00243812">
        <w:rPr>
          <w:rFonts w:ascii="Montserrat" w:hAnsi="Montserrat"/>
          <w:sz w:val="24"/>
        </w:rPr>
        <w:t>When the rating on mastery effect dice exceeds eighteen this means that the applicable abilities will always get an effect bonus when they are successfully used.</w:t>
      </w:r>
      <w:r w:rsidR="006F60BF" w:rsidRPr="00243812">
        <w:rPr>
          <w:rFonts w:ascii="Montserrat" w:hAnsi="Montserrat"/>
          <w:sz w:val="24"/>
        </w:rPr>
        <w:t xml:space="preserve"> </w:t>
      </w:r>
      <w:r w:rsidRPr="00243812">
        <w:rPr>
          <w:rFonts w:ascii="Montserrat" w:hAnsi="Montserrat"/>
          <w:sz w:val="24"/>
        </w:rPr>
        <w:t>There is no upper limit to mastery, but mastery of this degree is truely extraordinary and can get one into all sort of trouble.</w:t>
      </w:r>
    </w:p>
    <w:p w14:paraId="280E56D9" w14:textId="77777777" w:rsidR="004E739B" w:rsidRPr="00243812" w:rsidRDefault="004E739B" w:rsidP="00F01A18">
      <w:pPr>
        <w:pStyle w:val="NoSpacing"/>
        <w:rPr>
          <w:rFonts w:ascii="Montserrat" w:hAnsi="Montserrat"/>
          <w:sz w:val="24"/>
        </w:rPr>
      </w:pPr>
    </w:p>
    <w:p w14:paraId="492684B2" w14:textId="77777777" w:rsidR="004E739B" w:rsidRPr="00243812" w:rsidRDefault="00243812" w:rsidP="00F01A18">
      <w:pPr>
        <w:pStyle w:val="NoSpacing"/>
        <w:rPr>
          <w:rFonts w:ascii="Montserrat" w:hAnsi="Montserrat"/>
          <w:sz w:val="24"/>
        </w:rPr>
      </w:pPr>
      <w:r w:rsidRPr="00243812">
        <w:rPr>
          <w:rFonts w:ascii="Montserrat" w:hAnsi="Montserrat"/>
          <w:sz w:val="24"/>
        </w:rPr>
        <w:t>BASE SUCCESSES</w:t>
      </w:r>
    </w:p>
    <w:p w14:paraId="65BD6D8A" w14:textId="3F5FC56F" w:rsidR="004E739B" w:rsidRPr="00243812" w:rsidRDefault="00243812" w:rsidP="00F01A18">
      <w:pPr>
        <w:pStyle w:val="NoSpacing"/>
        <w:rPr>
          <w:rFonts w:ascii="Montserrat" w:hAnsi="Montserrat"/>
          <w:sz w:val="24"/>
        </w:rPr>
      </w:pPr>
      <w:r w:rsidRPr="00243812">
        <w:rPr>
          <w:rFonts w:ascii="Montserrat" w:hAnsi="Montserrat"/>
          <w:sz w:val="24"/>
        </w:rPr>
        <w:tab/>
        <w:t>A base success is a success that produces no effect value.</w:t>
      </w:r>
      <w:r w:rsidR="006F60BF" w:rsidRPr="00243812">
        <w:rPr>
          <w:rFonts w:ascii="Montserrat" w:hAnsi="Montserrat"/>
          <w:sz w:val="24"/>
        </w:rPr>
        <w:t xml:space="preserve"> </w:t>
      </w:r>
      <w:r w:rsidRPr="00243812">
        <w:rPr>
          <w:rFonts w:ascii="Montserrat" w:hAnsi="Montserrat"/>
          <w:sz w:val="24"/>
        </w:rPr>
        <w:t>However, in many cases there is a significant difference between success and failure, and a base success is a meaningful distinction.</w:t>
      </w:r>
      <w:r w:rsidR="006F60BF" w:rsidRPr="00243812">
        <w:rPr>
          <w:rFonts w:ascii="Montserrat" w:hAnsi="Montserrat"/>
          <w:sz w:val="24"/>
        </w:rPr>
        <w:t xml:space="preserve"> </w:t>
      </w:r>
      <w:r w:rsidRPr="00243812">
        <w:rPr>
          <w:rFonts w:ascii="Montserrat" w:hAnsi="Montserrat"/>
          <w:sz w:val="24"/>
        </w:rPr>
        <w:t>It means that you did what you were supposed to do, if only just.</w:t>
      </w:r>
      <w:r w:rsidR="006F60BF" w:rsidRPr="00243812">
        <w:rPr>
          <w:rFonts w:ascii="Montserrat" w:hAnsi="Montserrat"/>
          <w:sz w:val="24"/>
        </w:rPr>
        <w:t xml:space="preserve"> </w:t>
      </w:r>
      <w:r w:rsidRPr="00243812">
        <w:rPr>
          <w:rFonts w:ascii="Montserrat" w:hAnsi="Montserrat"/>
          <w:sz w:val="24"/>
        </w:rPr>
        <w:t>If that happened to be a dodge or a parry to avoid being hit, then it means that you managed to just protect yourself from the blow.</w:t>
      </w:r>
      <w:r w:rsidR="006F60BF" w:rsidRPr="00243812">
        <w:rPr>
          <w:rFonts w:ascii="Montserrat" w:hAnsi="Montserrat"/>
          <w:sz w:val="24"/>
        </w:rPr>
        <w:t xml:space="preserve"> </w:t>
      </w:r>
      <w:r w:rsidRPr="00243812">
        <w:rPr>
          <w:rFonts w:ascii="Montserrat" w:hAnsi="Montserrat"/>
          <w:sz w:val="24"/>
        </w:rPr>
        <w:t>So, your weapon or your armor or cover take the effect damage for you.</w:t>
      </w:r>
      <w:r w:rsidR="006F60BF" w:rsidRPr="00243812">
        <w:rPr>
          <w:rFonts w:ascii="Montserrat" w:hAnsi="Montserrat"/>
          <w:sz w:val="24"/>
        </w:rPr>
        <w:t xml:space="preserve"> </w:t>
      </w:r>
      <w:r w:rsidRPr="00243812">
        <w:rPr>
          <w:rFonts w:ascii="Montserrat" w:hAnsi="Montserrat"/>
          <w:sz w:val="24"/>
        </w:rPr>
        <w:t>Unless the effect value was for aiming, in which case you may be hit and take damage but still retain the advantage of having moved out of the way or behind cover for just after that.</w:t>
      </w:r>
      <w:r w:rsidR="006F60BF" w:rsidRPr="00243812">
        <w:rPr>
          <w:rFonts w:ascii="Montserrat" w:hAnsi="Montserrat"/>
          <w:sz w:val="24"/>
        </w:rPr>
        <w:t xml:space="preserve"> </w:t>
      </w:r>
      <w:r w:rsidRPr="00243812">
        <w:rPr>
          <w:rFonts w:ascii="Montserrat" w:hAnsi="Montserrat"/>
          <w:sz w:val="24"/>
        </w:rPr>
        <w:t>Base success means that you at least had something going for you for making the attempt.</w:t>
      </w:r>
    </w:p>
    <w:p w14:paraId="2F202EE9" w14:textId="77777777" w:rsidR="004E739B" w:rsidRPr="00243812" w:rsidRDefault="004E739B" w:rsidP="00F01A18">
      <w:pPr>
        <w:pStyle w:val="NoSpacing"/>
        <w:rPr>
          <w:rFonts w:ascii="Montserrat" w:hAnsi="Montserrat"/>
          <w:sz w:val="24"/>
        </w:rPr>
      </w:pPr>
    </w:p>
    <w:p w14:paraId="00B46A14" w14:textId="77777777" w:rsidR="004E739B" w:rsidRPr="00243812" w:rsidRDefault="00243812" w:rsidP="00F01A18">
      <w:pPr>
        <w:pStyle w:val="NoSpacing"/>
        <w:rPr>
          <w:rFonts w:ascii="Montserrat" w:hAnsi="Montserrat"/>
          <w:sz w:val="24"/>
        </w:rPr>
      </w:pPr>
      <w:r w:rsidRPr="00243812">
        <w:rPr>
          <w:rFonts w:ascii="Montserrat" w:hAnsi="Montserrat"/>
          <w:sz w:val="24"/>
        </w:rPr>
        <w:t>AUTOMATIC SUCCESSES</w:t>
      </w:r>
    </w:p>
    <w:p w14:paraId="2456350B" w14:textId="6A7036AA" w:rsidR="004E739B" w:rsidRPr="00243812" w:rsidRDefault="00243812" w:rsidP="00F01A18">
      <w:pPr>
        <w:pStyle w:val="NoSpacing"/>
        <w:rPr>
          <w:rFonts w:ascii="Montserrat" w:hAnsi="Montserrat"/>
          <w:sz w:val="24"/>
        </w:rPr>
      </w:pPr>
      <w:r w:rsidRPr="00243812">
        <w:rPr>
          <w:rFonts w:ascii="Montserrat" w:hAnsi="Montserrat"/>
          <w:sz w:val="24"/>
        </w:rPr>
        <w:tab/>
        <w:t>A character can be designed to have certain advantages in certain situations.</w:t>
      </w:r>
      <w:r w:rsidR="006F60BF" w:rsidRPr="00243812">
        <w:rPr>
          <w:rFonts w:ascii="Montserrat" w:hAnsi="Montserrat"/>
          <w:sz w:val="24"/>
        </w:rPr>
        <w:t xml:space="preserve"> </w:t>
      </w:r>
      <w:r w:rsidRPr="00243812">
        <w:rPr>
          <w:rFonts w:ascii="Montserrat" w:hAnsi="Montserrat"/>
          <w:sz w:val="24"/>
        </w:rPr>
        <w:t>These advantages equate to automatic successes - or effect value points as they should be called - that always add to whatever effect value they generate on a success relevant to that advantage's influence.</w:t>
      </w:r>
      <w:r w:rsidR="006F60BF" w:rsidRPr="00243812">
        <w:rPr>
          <w:rFonts w:ascii="Montserrat" w:hAnsi="Montserrat"/>
          <w:sz w:val="24"/>
        </w:rPr>
        <w:t xml:space="preserve"> </w:t>
      </w:r>
      <w:r w:rsidRPr="00243812">
        <w:rPr>
          <w:rFonts w:ascii="Montserrat" w:hAnsi="Montserrat"/>
          <w:sz w:val="24"/>
        </w:rPr>
        <w:t>There are obviously some advantages that strategically seem to out weigh others, such as strong will.</w:t>
      </w:r>
      <w:r w:rsidR="006F60BF" w:rsidRPr="00243812">
        <w:rPr>
          <w:rFonts w:ascii="Montserrat" w:hAnsi="Montserrat"/>
          <w:sz w:val="24"/>
        </w:rPr>
        <w:t xml:space="preserve"> </w:t>
      </w:r>
      <w:r w:rsidRPr="00243812">
        <w:rPr>
          <w:rFonts w:ascii="Montserrat" w:hAnsi="Montserrat"/>
          <w:sz w:val="24"/>
        </w:rPr>
        <w:t>The thing to remember is that these advantages cost in the beginning and are limited to certain circumstances.</w:t>
      </w:r>
      <w:r w:rsidR="006F60BF" w:rsidRPr="00243812">
        <w:rPr>
          <w:rFonts w:ascii="Montserrat" w:hAnsi="Montserrat"/>
          <w:sz w:val="24"/>
        </w:rPr>
        <w:t xml:space="preserve"> </w:t>
      </w:r>
      <w:r w:rsidRPr="00243812">
        <w:rPr>
          <w:rFonts w:ascii="Montserrat" w:hAnsi="Montserrat"/>
          <w:sz w:val="24"/>
        </w:rPr>
        <w:t>Strong will would only add to will tests, and would have none of the other effects that an additional point of will would confer; additional power for one thing.</w:t>
      </w:r>
    </w:p>
    <w:p w14:paraId="1A3DAE2F" w14:textId="77777777" w:rsidR="004E739B" w:rsidRPr="00243812" w:rsidRDefault="004E739B" w:rsidP="00F01A18">
      <w:pPr>
        <w:pStyle w:val="NoSpacing"/>
        <w:rPr>
          <w:rFonts w:ascii="Montserrat" w:hAnsi="Montserrat"/>
          <w:sz w:val="24"/>
        </w:rPr>
      </w:pPr>
    </w:p>
    <w:p w14:paraId="4B4FEF1E" w14:textId="77777777" w:rsidR="004E739B" w:rsidRPr="00243812" w:rsidRDefault="00243812" w:rsidP="00F01A18">
      <w:pPr>
        <w:pStyle w:val="NoSpacing"/>
        <w:rPr>
          <w:rFonts w:ascii="Montserrat" w:hAnsi="Montserrat"/>
          <w:sz w:val="24"/>
        </w:rPr>
      </w:pPr>
      <w:r w:rsidRPr="00243812">
        <w:rPr>
          <w:rFonts w:ascii="Montserrat" w:hAnsi="Montserrat"/>
          <w:sz w:val="24"/>
        </w:rPr>
        <w:t>EFFECTS</w:t>
      </w:r>
    </w:p>
    <w:p w14:paraId="54953045" w14:textId="77777777" w:rsidR="004E739B" w:rsidRPr="00243812" w:rsidRDefault="004E739B" w:rsidP="00F01A18">
      <w:pPr>
        <w:pStyle w:val="NoSpacing"/>
        <w:rPr>
          <w:rFonts w:ascii="Montserrat" w:hAnsi="Montserrat"/>
          <w:sz w:val="24"/>
        </w:rPr>
      </w:pPr>
    </w:p>
    <w:p w14:paraId="7A69AB78" w14:textId="77777777" w:rsidR="004E739B" w:rsidRPr="00243812" w:rsidRDefault="00243812" w:rsidP="00F01A18">
      <w:pPr>
        <w:pStyle w:val="NoSpacing"/>
        <w:rPr>
          <w:rFonts w:ascii="Montserrat" w:hAnsi="Montserrat"/>
          <w:sz w:val="24"/>
        </w:rPr>
      </w:pPr>
      <w:r w:rsidRPr="00243812">
        <w:rPr>
          <w:rFonts w:ascii="Montserrat" w:hAnsi="Montserrat"/>
          <w:sz w:val="24"/>
        </w:rPr>
        <w:t>POWER EFFECTS</w:t>
      </w:r>
    </w:p>
    <w:p w14:paraId="42E403B8" w14:textId="77777777" w:rsidR="004E739B" w:rsidRPr="00243812" w:rsidRDefault="004E739B" w:rsidP="00F01A18">
      <w:pPr>
        <w:pStyle w:val="NoSpacing"/>
        <w:rPr>
          <w:rFonts w:ascii="Montserrat" w:hAnsi="Montserrat"/>
          <w:sz w:val="24"/>
        </w:rPr>
      </w:pPr>
    </w:p>
    <w:p w14:paraId="406F7DB0" w14:textId="77777777" w:rsidR="004E739B" w:rsidRPr="00243812" w:rsidRDefault="00243812" w:rsidP="00F01A18">
      <w:pPr>
        <w:pStyle w:val="NoSpacing"/>
        <w:rPr>
          <w:rFonts w:ascii="Montserrat" w:hAnsi="Montserrat"/>
          <w:sz w:val="24"/>
        </w:rPr>
      </w:pPr>
      <w:r w:rsidRPr="00243812">
        <w:rPr>
          <w:rFonts w:ascii="Montserrat" w:hAnsi="Montserrat"/>
          <w:sz w:val="24"/>
        </w:rPr>
        <w:t>MANIFESTING POWER</w:t>
      </w:r>
    </w:p>
    <w:p w14:paraId="1035AC98" w14:textId="50D5B416" w:rsidR="004E739B" w:rsidRPr="00243812" w:rsidRDefault="00243812" w:rsidP="00F01A18">
      <w:pPr>
        <w:pStyle w:val="NoSpacing"/>
        <w:rPr>
          <w:rFonts w:ascii="Montserrat" w:hAnsi="Montserrat"/>
          <w:sz w:val="24"/>
        </w:rPr>
      </w:pPr>
      <w:r w:rsidRPr="00243812">
        <w:rPr>
          <w:rFonts w:ascii="Montserrat" w:hAnsi="Montserrat"/>
          <w:sz w:val="24"/>
        </w:rPr>
        <w:tab/>
        <w:t>Power is a capicity for unwarrented effect.</w:t>
      </w:r>
      <w:r w:rsidR="006F60BF" w:rsidRPr="00243812">
        <w:rPr>
          <w:rFonts w:ascii="Montserrat" w:hAnsi="Montserrat"/>
          <w:sz w:val="24"/>
        </w:rPr>
        <w:t xml:space="preserve"> </w:t>
      </w:r>
      <w:r w:rsidRPr="00243812">
        <w:rPr>
          <w:rFonts w:ascii="Montserrat" w:hAnsi="Montserrat"/>
          <w:sz w:val="24"/>
        </w:rPr>
        <w:t>Power is useful in two circumstances, when acting on the threshold, and when striving for additional effects.</w:t>
      </w:r>
      <w:r w:rsidR="006F60BF" w:rsidRPr="00243812">
        <w:rPr>
          <w:rFonts w:ascii="Montserrat" w:hAnsi="Montserrat"/>
          <w:sz w:val="24"/>
        </w:rPr>
        <w:t xml:space="preserve"> </w:t>
      </w:r>
      <w:r w:rsidRPr="00243812">
        <w:rPr>
          <w:rFonts w:ascii="Montserrat" w:hAnsi="Montserrat"/>
          <w:sz w:val="24"/>
        </w:rPr>
        <w:t>The use of power for additional effects is explained under willpower, though in general, the cost for these effects is power.</w:t>
      </w:r>
      <w:r w:rsidR="006F60BF" w:rsidRPr="00243812">
        <w:rPr>
          <w:rFonts w:ascii="Montserrat" w:hAnsi="Montserrat"/>
          <w:sz w:val="24"/>
        </w:rPr>
        <w:t xml:space="preserve"> </w:t>
      </w:r>
      <w:r w:rsidRPr="00243812">
        <w:rPr>
          <w:rFonts w:ascii="Montserrat" w:hAnsi="Montserrat"/>
          <w:sz w:val="24"/>
        </w:rPr>
        <w:t>When a character acts on the threshold it costs far more.</w:t>
      </w:r>
      <w:r w:rsidR="006F60BF" w:rsidRPr="00243812">
        <w:rPr>
          <w:rFonts w:ascii="Montserrat" w:hAnsi="Montserrat"/>
          <w:sz w:val="24"/>
        </w:rPr>
        <w:t xml:space="preserve"> </w:t>
      </w:r>
      <w:r w:rsidRPr="00243812">
        <w:rPr>
          <w:rFonts w:ascii="Montserrat" w:hAnsi="Montserrat"/>
          <w:sz w:val="24"/>
        </w:rPr>
        <w:t>First it costs an effect value.</w:t>
      </w:r>
      <w:r w:rsidR="006F60BF" w:rsidRPr="00243812">
        <w:rPr>
          <w:rFonts w:ascii="Montserrat" w:hAnsi="Montserrat"/>
          <w:sz w:val="24"/>
        </w:rPr>
        <w:t xml:space="preserve"> </w:t>
      </w:r>
      <w:r w:rsidRPr="00243812">
        <w:rPr>
          <w:rFonts w:ascii="Montserrat" w:hAnsi="Montserrat"/>
          <w:sz w:val="24"/>
        </w:rPr>
        <w:t>When any attempt is made by a default will roll or a threshold ability roll - such as dreaming - that succeeds the character must then also have produced enough effect value to acheive the desired effect.</w:t>
      </w:r>
      <w:r w:rsidR="006F60BF" w:rsidRPr="00243812">
        <w:rPr>
          <w:rFonts w:ascii="Montserrat" w:hAnsi="Montserrat"/>
          <w:sz w:val="24"/>
        </w:rPr>
        <w:t xml:space="preserve"> </w:t>
      </w:r>
      <w:r w:rsidRPr="00243812">
        <w:rPr>
          <w:rFonts w:ascii="Montserrat" w:hAnsi="Montserrat"/>
          <w:sz w:val="24"/>
        </w:rPr>
        <w:t>The effect value, whether enough or not is always deducted from a character's power.</w:t>
      </w:r>
      <w:r w:rsidR="006F60BF" w:rsidRPr="00243812">
        <w:rPr>
          <w:rFonts w:ascii="Montserrat" w:hAnsi="Montserrat"/>
          <w:sz w:val="24"/>
        </w:rPr>
        <w:t xml:space="preserve"> </w:t>
      </w:r>
      <w:r w:rsidRPr="00243812">
        <w:rPr>
          <w:rFonts w:ascii="Montserrat" w:hAnsi="Montserrat"/>
          <w:sz w:val="24"/>
        </w:rPr>
        <w:t>That is the cost of acting on the threshold.</w:t>
      </w:r>
      <w:r w:rsidR="006F60BF" w:rsidRPr="00243812">
        <w:rPr>
          <w:rFonts w:ascii="Montserrat" w:hAnsi="Montserrat"/>
          <w:sz w:val="24"/>
        </w:rPr>
        <w:t xml:space="preserve"> </w:t>
      </w:r>
      <w:r w:rsidRPr="00243812">
        <w:rPr>
          <w:rFonts w:ascii="Montserrat" w:hAnsi="Montserrat"/>
          <w:sz w:val="24"/>
        </w:rPr>
        <w:t>If the effect value is enough to produce the desired effect, then a character may make a will effect test to power.</w:t>
      </w:r>
      <w:r w:rsidR="006F60BF" w:rsidRPr="00243812">
        <w:rPr>
          <w:rFonts w:ascii="Montserrat" w:hAnsi="Montserrat"/>
          <w:sz w:val="24"/>
        </w:rPr>
        <w:t xml:space="preserve"> </w:t>
      </w:r>
      <w:r w:rsidRPr="00243812">
        <w:rPr>
          <w:rFonts w:ascii="Montserrat" w:hAnsi="Montserrat"/>
          <w:sz w:val="24"/>
        </w:rPr>
        <w:t>The effect vaule generated from that test adds to power after the cost of the initial feat is paid.</w:t>
      </w:r>
      <w:r w:rsidR="006F60BF" w:rsidRPr="00243812">
        <w:rPr>
          <w:rFonts w:ascii="Montserrat" w:hAnsi="Montserrat"/>
          <w:sz w:val="24"/>
        </w:rPr>
        <w:t xml:space="preserve"> </w:t>
      </w:r>
      <w:r w:rsidRPr="00243812">
        <w:rPr>
          <w:rFonts w:ascii="Montserrat" w:hAnsi="Montserrat"/>
          <w:sz w:val="24"/>
        </w:rPr>
        <w:t>The effect value required of each attempt to use power is based on the degree that the threshold has to be breached.</w:t>
      </w:r>
      <w:r w:rsidR="006F60BF" w:rsidRPr="00243812">
        <w:rPr>
          <w:rFonts w:ascii="Montserrat" w:hAnsi="Montserrat"/>
          <w:sz w:val="24"/>
        </w:rPr>
        <w:t xml:space="preserve"> </w:t>
      </w:r>
      <w:r w:rsidRPr="00243812">
        <w:rPr>
          <w:rFonts w:ascii="Montserrat" w:hAnsi="Montserrat"/>
          <w:sz w:val="24"/>
        </w:rPr>
        <w:t>To completely breech the threshold requires an effect value of ten.</w:t>
      </w:r>
      <w:r w:rsidR="006F60BF" w:rsidRPr="00243812">
        <w:rPr>
          <w:rFonts w:ascii="Montserrat" w:hAnsi="Montserrat"/>
          <w:sz w:val="24"/>
        </w:rPr>
        <w:t xml:space="preserve"> </w:t>
      </w:r>
      <w:r w:rsidRPr="00243812">
        <w:rPr>
          <w:rFonts w:ascii="Montserrat" w:hAnsi="Montserrat"/>
          <w:sz w:val="24"/>
        </w:rPr>
        <w:t>There are degrees of access to the threshold; rated one to ten.</w:t>
      </w:r>
    </w:p>
    <w:p w14:paraId="762B0D05" w14:textId="2C27A0C4" w:rsidR="004E739B" w:rsidRPr="00243812" w:rsidRDefault="006F60BF" w:rsidP="00F01A18">
      <w:pPr>
        <w:pStyle w:val="NoSpacing"/>
        <w:rPr>
          <w:rFonts w:ascii="Montserrat" w:hAnsi="Montserrat"/>
          <w:sz w:val="24"/>
        </w:rPr>
      </w:pPr>
      <w:r w:rsidRPr="00243812">
        <w:rPr>
          <w:rFonts w:ascii="Montserrat" w:hAnsi="Montserrat"/>
          <w:sz w:val="24"/>
        </w:rPr>
        <w:tab/>
        <w:t xml:space="preserve">Characters may not always know that they are doing anything of a powerful nature. An unconscious use of the threshold, as is typical of dreams, drugged states, and emotional states of frustration at existing limitations, is still a use of power. Unless a character has attained a degree of access to the threshold in their spirit, the GM makes a test for them to see if their subconscious agitation can produce an effect for them. If it succeeds then an effect is generated and the result is based on that. To note, the effect value of a power feat must also account for any significant active effect. If a character wished to have some physical effect on their world, their total effect value must account for it. Characters who know what they are doing need only produce enough effect to succeed, and then may pay power sufficient to produce the desired effects of that act. </w:t>
      </w:r>
    </w:p>
    <w:p w14:paraId="6C9F75CB" w14:textId="054F43C4" w:rsidR="004E739B" w:rsidRPr="00243812" w:rsidRDefault="006F60BF" w:rsidP="00F01A18">
      <w:pPr>
        <w:pStyle w:val="NoSpacing"/>
        <w:rPr>
          <w:rFonts w:ascii="Montserrat" w:hAnsi="Montserrat"/>
          <w:sz w:val="24"/>
        </w:rPr>
      </w:pPr>
      <w:r w:rsidRPr="00243812">
        <w:rPr>
          <w:rFonts w:ascii="Montserrat" w:hAnsi="Montserrat"/>
          <w:sz w:val="24"/>
        </w:rPr>
        <w:tab/>
        <w:t>Characters who have access and ability in the threshold can initiate their own actions. That is, the player decides what they are trying to do, whether consciously or subconsciously, and makes all the rolls himself. A character's power is always based on his will, so power gained from a power test always adds to that base. A character who has drained his power is left existing on will. A character who's will is taxed at this point is in danger of losing will.</w:t>
      </w:r>
    </w:p>
    <w:p w14:paraId="3C76EC0D" w14:textId="77777777" w:rsidR="004E739B" w:rsidRPr="00243812" w:rsidRDefault="004E739B" w:rsidP="00F01A18">
      <w:pPr>
        <w:pStyle w:val="NoSpacing"/>
        <w:rPr>
          <w:rFonts w:ascii="Montserrat" w:hAnsi="Montserrat"/>
          <w:sz w:val="24"/>
        </w:rPr>
      </w:pPr>
    </w:p>
    <w:p w14:paraId="394A7994" w14:textId="77777777" w:rsidR="004E739B" w:rsidRPr="00243812" w:rsidRDefault="00243812" w:rsidP="00F01A18">
      <w:pPr>
        <w:pStyle w:val="NoSpacing"/>
        <w:rPr>
          <w:rFonts w:ascii="Montserrat" w:hAnsi="Montserrat"/>
          <w:sz w:val="24"/>
        </w:rPr>
      </w:pPr>
      <w:r w:rsidRPr="00243812">
        <w:rPr>
          <w:rFonts w:ascii="Montserrat" w:hAnsi="Montserrat"/>
          <w:sz w:val="24"/>
        </w:rPr>
        <w:t>WILLPOWER</w:t>
      </w:r>
    </w:p>
    <w:p w14:paraId="7926E7D9" w14:textId="42945740" w:rsidR="004E739B" w:rsidRPr="00243812" w:rsidRDefault="00243812" w:rsidP="00F01A18">
      <w:pPr>
        <w:pStyle w:val="NoSpacing"/>
        <w:rPr>
          <w:rFonts w:ascii="Montserrat" w:hAnsi="Montserrat"/>
          <w:sz w:val="24"/>
        </w:rPr>
      </w:pPr>
      <w:r w:rsidRPr="00243812">
        <w:rPr>
          <w:rFonts w:ascii="Montserrat" w:hAnsi="Montserrat"/>
          <w:sz w:val="24"/>
        </w:rPr>
        <w:tab/>
        <w:t>Willpower is used to acheive additional effect value in successful actions, and to reinforce the character during hard or demoralizing experiences.</w:t>
      </w:r>
      <w:r w:rsidR="006F60BF" w:rsidRPr="00243812">
        <w:rPr>
          <w:rFonts w:ascii="Montserrat" w:hAnsi="Montserrat"/>
          <w:sz w:val="24"/>
        </w:rPr>
        <w:t xml:space="preserve"> </w:t>
      </w:r>
      <w:r w:rsidRPr="00243812">
        <w:rPr>
          <w:rFonts w:ascii="Montserrat" w:hAnsi="Montserrat"/>
          <w:sz w:val="24"/>
        </w:rPr>
        <w:t>This is a special variation on the use of will.</w:t>
      </w:r>
      <w:r w:rsidR="006F60BF" w:rsidRPr="00243812">
        <w:rPr>
          <w:rFonts w:ascii="Montserrat" w:hAnsi="Montserrat"/>
          <w:sz w:val="24"/>
        </w:rPr>
        <w:t xml:space="preserve"> </w:t>
      </w:r>
      <w:r w:rsidRPr="00243812">
        <w:rPr>
          <w:rFonts w:ascii="Montserrat" w:hAnsi="Montserrat"/>
          <w:sz w:val="24"/>
        </w:rPr>
        <w:t>For example, when a character fails an attribute test the difficulty increases by one.</w:t>
      </w:r>
      <w:r w:rsidR="006F60BF" w:rsidRPr="00243812">
        <w:rPr>
          <w:rFonts w:ascii="Montserrat" w:hAnsi="Montserrat"/>
          <w:sz w:val="24"/>
        </w:rPr>
        <w:t xml:space="preserve"> </w:t>
      </w:r>
      <w:r w:rsidRPr="00243812">
        <w:rPr>
          <w:rFonts w:ascii="Montserrat" w:hAnsi="Montserrat"/>
          <w:sz w:val="24"/>
        </w:rPr>
        <w:t>If a character continues to fail then the difficulty becomes insurmountable.</w:t>
      </w:r>
      <w:r w:rsidR="006F60BF" w:rsidRPr="00243812">
        <w:rPr>
          <w:rFonts w:ascii="Montserrat" w:hAnsi="Montserrat"/>
          <w:sz w:val="24"/>
        </w:rPr>
        <w:t xml:space="preserve"> </w:t>
      </w:r>
      <w:r w:rsidRPr="00243812">
        <w:rPr>
          <w:rFonts w:ascii="Montserrat" w:hAnsi="Montserrat"/>
          <w:sz w:val="24"/>
        </w:rPr>
        <w:t>If a character can summon up the will, through a default will roll on D%, then he can attempt again with the reserves of his power to overcome the difficulty.</w:t>
      </w:r>
      <w:r w:rsidR="006F60BF" w:rsidRPr="00243812">
        <w:rPr>
          <w:rFonts w:ascii="Montserrat" w:hAnsi="Montserrat"/>
          <w:sz w:val="24"/>
        </w:rPr>
        <w:t xml:space="preserve"> </w:t>
      </w:r>
      <w:r w:rsidRPr="00243812">
        <w:rPr>
          <w:rFonts w:ascii="Montserrat" w:hAnsi="Montserrat"/>
          <w:sz w:val="24"/>
        </w:rPr>
        <w:t>Willpower can also be used with an ability to overcome insurmountible odds.</w:t>
      </w:r>
      <w:r w:rsidR="006F60BF" w:rsidRPr="00243812">
        <w:rPr>
          <w:rFonts w:ascii="Montserrat" w:hAnsi="Montserrat"/>
          <w:sz w:val="24"/>
        </w:rPr>
        <w:t xml:space="preserve"> </w:t>
      </w:r>
      <w:r w:rsidRPr="00243812">
        <w:rPr>
          <w:rFonts w:ascii="Montserrat" w:hAnsi="Montserrat"/>
          <w:sz w:val="24"/>
        </w:rPr>
        <w:t>A successful will roll is the only requirement, and then the character may add any available power for effect value.</w:t>
      </w:r>
      <w:r w:rsidR="006F60BF" w:rsidRPr="00243812">
        <w:rPr>
          <w:rFonts w:ascii="Montserrat" w:hAnsi="Montserrat"/>
          <w:sz w:val="24"/>
        </w:rPr>
        <w:t xml:space="preserve"> </w:t>
      </w:r>
      <w:r w:rsidRPr="00243812">
        <w:rPr>
          <w:rFonts w:ascii="Montserrat" w:hAnsi="Montserrat"/>
          <w:sz w:val="24"/>
        </w:rPr>
        <w:t>The only problem is that character's have only a limited reserve of power and never know when they will need it.</w:t>
      </w:r>
      <w:r w:rsidR="006F60BF" w:rsidRPr="00243812">
        <w:rPr>
          <w:rFonts w:ascii="Montserrat" w:hAnsi="Montserrat"/>
          <w:sz w:val="24"/>
        </w:rPr>
        <w:t xml:space="preserve"> </w:t>
      </w:r>
      <w:r w:rsidRPr="00243812">
        <w:rPr>
          <w:rFonts w:ascii="Montserrat" w:hAnsi="Montserrat"/>
          <w:sz w:val="24"/>
        </w:rPr>
        <w:t>Power equal to will will always come back, but not until a change in scene.</w:t>
      </w:r>
      <w:r w:rsidR="006F60BF" w:rsidRPr="00243812">
        <w:rPr>
          <w:rFonts w:ascii="Montserrat" w:hAnsi="Montserrat"/>
          <w:sz w:val="24"/>
        </w:rPr>
        <w:t xml:space="preserve"> </w:t>
      </w:r>
      <w:r w:rsidRPr="00243812">
        <w:rPr>
          <w:rFonts w:ascii="Montserrat" w:hAnsi="Montserrat"/>
          <w:sz w:val="24"/>
        </w:rPr>
        <w:t>If a character is imprisoned, then his power, once gone, will not come back on it's own until the character can become free.</w:t>
      </w:r>
      <w:r w:rsidR="006F60BF" w:rsidRPr="00243812">
        <w:rPr>
          <w:rFonts w:ascii="Montserrat" w:hAnsi="Montserrat"/>
          <w:sz w:val="24"/>
        </w:rPr>
        <w:t xml:space="preserve"> </w:t>
      </w:r>
      <w:r w:rsidRPr="00243812">
        <w:rPr>
          <w:rFonts w:ascii="Montserrat" w:hAnsi="Montserrat"/>
          <w:sz w:val="24"/>
        </w:rPr>
        <w:t>Change of scene is a subjective call.</w:t>
      </w:r>
      <w:r w:rsidR="006F60BF" w:rsidRPr="00243812">
        <w:rPr>
          <w:rFonts w:ascii="Montserrat" w:hAnsi="Montserrat"/>
          <w:sz w:val="24"/>
        </w:rPr>
        <w:t xml:space="preserve"> </w:t>
      </w:r>
      <w:r w:rsidRPr="00243812">
        <w:rPr>
          <w:rFonts w:ascii="Montserrat" w:hAnsi="Montserrat"/>
          <w:sz w:val="24"/>
        </w:rPr>
        <w:t>As long as a character can be said to be under the same conditions then it is the same scene.</w:t>
      </w:r>
      <w:r w:rsidR="006F60BF" w:rsidRPr="00243812">
        <w:rPr>
          <w:rFonts w:ascii="Montserrat" w:hAnsi="Montserrat"/>
          <w:sz w:val="24"/>
        </w:rPr>
        <w:t xml:space="preserve"> </w:t>
      </w:r>
      <w:r w:rsidRPr="00243812">
        <w:rPr>
          <w:rFonts w:ascii="Montserrat" w:hAnsi="Montserrat"/>
          <w:sz w:val="24"/>
        </w:rPr>
        <w:t>If however,a significant change in the condition of the character occurs then the scene is changed and willpower returns.</w:t>
      </w:r>
      <w:r w:rsidR="006F60BF" w:rsidRPr="00243812">
        <w:rPr>
          <w:rFonts w:ascii="Montserrat" w:hAnsi="Montserrat"/>
          <w:sz w:val="24"/>
        </w:rPr>
        <w:t xml:space="preserve"> </w:t>
      </w:r>
    </w:p>
    <w:p w14:paraId="64995BCD" w14:textId="635E1A6F" w:rsidR="004E739B" w:rsidRPr="00243812" w:rsidRDefault="006F60BF" w:rsidP="00F01A18">
      <w:pPr>
        <w:pStyle w:val="NoSpacing"/>
        <w:rPr>
          <w:rFonts w:ascii="Montserrat" w:hAnsi="Montserrat"/>
          <w:sz w:val="24"/>
        </w:rPr>
      </w:pPr>
      <w:r w:rsidRPr="00243812">
        <w:rPr>
          <w:rFonts w:ascii="Montserrat" w:hAnsi="Montserrat"/>
          <w:sz w:val="24"/>
        </w:rPr>
        <w:tab/>
        <w:t>What that means is that in the average combat or moment of investigation, power will not regenerate. However, a turn in the tide of combat is a significant change in condition; power will return. An amazing number of things can do the trick; a mortal wound, a bowel loosening fright, a revelation about the world, all it takes is a psychic slap in the face.</w:t>
      </w:r>
    </w:p>
    <w:p w14:paraId="6A63BDEF" w14:textId="77777777" w:rsidR="004E739B" w:rsidRPr="00243812" w:rsidRDefault="004E739B" w:rsidP="00F01A18">
      <w:pPr>
        <w:pStyle w:val="NoSpacing"/>
        <w:rPr>
          <w:rFonts w:ascii="Montserrat" w:hAnsi="Montserrat"/>
          <w:sz w:val="24"/>
        </w:rPr>
        <w:sectPr w:rsidR="004E739B" w:rsidRPr="00243812">
          <w:pgSz w:w="12240" w:h="15840"/>
          <w:pgMar w:top="1440" w:right="3600" w:bottom="1440" w:left="1800" w:header="1440" w:footer="1440" w:gutter="0"/>
          <w:pgNumType w:start="1"/>
          <w:cols w:space="720"/>
          <w:noEndnote/>
        </w:sectPr>
      </w:pPr>
    </w:p>
    <w:p w14:paraId="0F7A5A56" w14:textId="77777777" w:rsidR="004E739B" w:rsidRPr="00243812" w:rsidRDefault="00243812" w:rsidP="00F01A18">
      <w:pPr>
        <w:pStyle w:val="NoSpacing"/>
        <w:rPr>
          <w:rFonts w:ascii="Montserrat" w:hAnsi="Montserrat"/>
          <w:sz w:val="24"/>
        </w:rPr>
      </w:pPr>
      <w:r w:rsidRPr="00243812">
        <w:rPr>
          <w:rFonts w:ascii="Montserrat" w:hAnsi="Montserrat"/>
          <w:sz w:val="24"/>
        </w:rPr>
        <w:t>AVOEN : AVATAR SERIES BIOROID - LIEUTENNANT, PHOENIX GRADE PILOT</w:t>
      </w:r>
    </w:p>
    <w:p w14:paraId="63E846EB"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AV112127 MKII : I F AUGMENTED </w:t>
      </w:r>
    </w:p>
    <w:p w14:paraId="60F58F9E" w14:textId="77777777" w:rsidR="004E739B" w:rsidRPr="00243812" w:rsidRDefault="004E739B" w:rsidP="00F01A18">
      <w:pPr>
        <w:pStyle w:val="NoSpacing"/>
        <w:rPr>
          <w:rFonts w:ascii="Montserrat" w:hAnsi="Montserrat"/>
          <w:sz w:val="24"/>
        </w:rPr>
      </w:pPr>
    </w:p>
    <w:p w14:paraId="47938FF7" w14:textId="32A626EF" w:rsidR="004E739B" w:rsidRPr="00243812" w:rsidRDefault="00243812" w:rsidP="00F01A18">
      <w:pPr>
        <w:pStyle w:val="NoSpacing"/>
        <w:rPr>
          <w:rFonts w:ascii="Montserrat" w:hAnsi="Montserrat"/>
          <w:b/>
          <w:sz w:val="24"/>
        </w:rPr>
      </w:pPr>
      <w:r w:rsidRPr="00243812">
        <w:rPr>
          <w:rFonts w:ascii="Montserrat" w:hAnsi="Montserrat"/>
          <w:sz w:val="24"/>
        </w:rPr>
        <w:t>17</w:t>
      </w:r>
      <w:r w:rsidRPr="00243812">
        <w:rPr>
          <w:rFonts w:ascii="Montserrat" w:hAnsi="Montserrat"/>
          <w:sz w:val="24"/>
        </w:rPr>
        <w:tab/>
        <w:t>15</w:t>
      </w:r>
      <w:r w:rsidRPr="00243812">
        <w:rPr>
          <w:rFonts w:ascii="Montserrat" w:hAnsi="Montserrat"/>
          <w:sz w:val="24"/>
        </w:rPr>
        <w:tab/>
        <w:t>17</w:t>
      </w:r>
      <w:r w:rsidRPr="00243812">
        <w:rPr>
          <w:rFonts w:ascii="Montserrat" w:hAnsi="Montserrat"/>
          <w:sz w:val="24"/>
        </w:rPr>
        <w:tab/>
        <w:t>21</w:t>
      </w:r>
      <w:r w:rsidRPr="00243812">
        <w:rPr>
          <w:rFonts w:ascii="Montserrat" w:hAnsi="Montserrat"/>
          <w:sz w:val="24"/>
        </w:rPr>
        <w:tab/>
        <w:t>17</w:t>
      </w:r>
      <w:r w:rsidRPr="00243812">
        <w:rPr>
          <w:rFonts w:ascii="Montserrat" w:hAnsi="Montserrat"/>
          <w:sz w:val="24"/>
        </w:rPr>
        <w:tab/>
        <w:t>13:26:39</w:t>
      </w:r>
      <w:r w:rsidR="006F60BF" w:rsidRPr="00243812">
        <w:rPr>
          <w:rFonts w:ascii="Montserrat" w:hAnsi="Montserrat"/>
          <w:b/>
          <w:sz w:val="24"/>
        </w:rPr>
        <w:tab/>
      </w:r>
      <w:r w:rsidRPr="00243812">
        <w:rPr>
          <w:rFonts w:ascii="Montserrat" w:hAnsi="Montserrat"/>
          <w:b/>
          <w:sz w:val="24"/>
        </w:rPr>
        <w:t>21:52:210</w:t>
      </w:r>
      <w:r w:rsidR="006F60BF" w:rsidRPr="00243812">
        <w:rPr>
          <w:rFonts w:ascii="Montserrat" w:hAnsi="Montserrat"/>
          <w:b/>
          <w:sz w:val="24"/>
        </w:rPr>
        <w:tab/>
      </w:r>
      <w:r w:rsidRPr="00243812">
        <w:rPr>
          <w:rFonts w:ascii="Montserrat" w:hAnsi="Montserrat"/>
          <w:b/>
          <w:sz w:val="24"/>
        </w:rPr>
        <w:t>17</w:t>
      </w:r>
      <w:r w:rsidR="006F60BF" w:rsidRPr="00243812">
        <w:rPr>
          <w:rFonts w:ascii="Montserrat" w:hAnsi="Montserrat"/>
          <w:b/>
          <w:sz w:val="24"/>
        </w:rPr>
        <w:tab/>
      </w:r>
      <w:r w:rsidRPr="00243812">
        <w:rPr>
          <w:rFonts w:ascii="Montserrat" w:hAnsi="Montserrat"/>
          <w:b/>
          <w:sz w:val="24"/>
        </w:rPr>
        <w:t>50</w:t>
      </w:r>
      <w:r w:rsidR="006F60BF" w:rsidRPr="00243812">
        <w:rPr>
          <w:rFonts w:ascii="Montserrat" w:hAnsi="Montserrat"/>
          <w:b/>
          <w:sz w:val="24"/>
        </w:rPr>
        <w:tab/>
      </w:r>
    </w:p>
    <w:p w14:paraId="0306E255" w14:textId="5B8AFD03" w:rsidR="004E739B" w:rsidRPr="00243812" w:rsidRDefault="00243812" w:rsidP="00F01A18">
      <w:pPr>
        <w:pStyle w:val="NoSpacing"/>
        <w:rPr>
          <w:rFonts w:ascii="Montserrat" w:hAnsi="Montserrat"/>
          <w:sz w:val="24"/>
        </w:rPr>
      </w:pPr>
      <w:r w:rsidRPr="00243812">
        <w:rPr>
          <w:rFonts w:ascii="Montserrat" w:hAnsi="Montserrat"/>
          <w:sz w:val="24"/>
        </w:rPr>
        <w:t>CLUE</w:t>
      </w:r>
      <w:r w:rsidRPr="00243812">
        <w:rPr>
          <w:rFonts w:ascii="Montserrat" w:hAnsi="Montserrat"/>
          <w:sz w:val="24"/>
        </w:rPr>
        <w:tab/>
        <w:t>COOL</w:t>
      </w:r>
      <w:r w:rsidRPr="00243812">
        <w:rPr>
          <w:rFonts w:ascii="Montserrat" w:hAnsi="Montserrat"/>
          <w:sz w:val="24"/>
        </w:rPr>
        <w:tab/>
        <w:t>WILL</w:t>
      </w:r>
      <w:r w:rsidRPr="00243812">
        <w:rPr>
          <w:rFonts w:ascii="Montserrat" w:hAnsi="Montserrat"/>
          <w:sz w:val="24"/>
        </w:rPr>
        <w:tab/>
        <w:t>BODY</w:t>
      </w:r>
      <w:r w:rsidRPr="00243812">
        <w:rPr>
          <w:rFonts w:ascii="Montserrat" w:hAnsi="Montserrat"/>
          <w:sz w:val="24"/>
        </w:rPr>
        <w:tab/>
        <w:t>RFLX</w:t>
      </w:r>
      <w:r w:rsidRPr="00243812">
        <w:rPr>
          <w:rFonts w:ascii="Montserrat" w:hAnsi="Montserrat"/>
          <w:sz w:val="24"/>
        </w:rPr>
        <w:tab/>
        <w:t>TOUGH</w:t>
      </w:r>
      <w:r w:rsidRPr="00243812">
        <w:rPr>
          <w:rFonts w:ascii="Montserrat" w:hAnsi="Montserrat"/>
          <w:sz w:val="24"/>
        </w:rPr>
        <w:tab/>
        <w:t>AE</w:t>
      </w:r>
      <w:r w:rsidRPr="00243812">
        <w:rPr>
          <w:rFonts w:ascii="Montserrat" w:hAnsi="Montserrat"/>
          <w:sz w:val="24"/>
        </w:rPr>
        <w:tab/>
        <w:t>M</w:t>
      </w:r>
      <w:r w:rsidRPr="00243812">
        <w:rPr>
          <w:rFonts w:ascii="Montserrat" w:hAnsi="Montserrat"/>
          <w:sz w:val="24"/>
        </w:rPr>
        <w:tab/>
        <w:t>MI</w:t>
      </w:r>
      <w:r w:rsidRPr="00243812">
        <w:rPr>
          <w:rFonts w:ascii="Montserrat" w:hAnsi="Montserrat"/>
          <w:sz w:val="24"/>
        </w:rPr>
        <w:tab/>
        <w:t>B</w:t>
      </w:r>
      <w:r w:rsidRPr="00243812">
        <w:rPr>
          <w:rFonts w:ascii="Montserrat" w:hAnsi="Montserrat"/>
          <w:sz w:val="24"/>
        </w:rPr>
        <w:tab/>
        <w:t>BI</w:t>
      </w:r>
      <w:r w:rsidRPr="00243812">
        <w:rPr>
          <w:rFonts w:ascii="Montserrat" w:hAnsi="Montserrat"/>
          <w:sz w:val="24"/>
        </w:rPr>
        <w:tab/>
        <w:t>T</w:t>
      </w:r>
      <w:r w:rsidRPr="00243812">
        <w:rPr>
          <w:rFonts w:ascii="Montserrat" w:hAnsi="Montserrat"/>
          <w:sz w:val="24"/>
        </w:rPr>
        <w:tab/>
        <w:t>TI</w:t>
      </w:r>
      <w:r w:rsidRPr="00243812">
        <w:rPr>
          <w:rFonts w:ascii="Montserrat" w:hAnsi="Montserrat"/>
          <w:sz w:val="24"/>
        </w:rPr>
        <w:tab/>
        <w:t>DAMAGE</w:t>
      </w:r>
      <w:r w:rsidR="006F60BF" w:rsidRPr="00243812">
        <w:rPr>
          <w:rFonts w:ascii="Montserrat" w:hAnsi="Montserrat"/>
          <w:sz w:val="24"/>
        </w:rPr>
        <w:tab/>
      </w:r>
      <w:r w:rsidRPr="00243812">
        <w:rPr>
          <w:rFonts w:ascii="Montserrat" w:hAnsi="Montserrat"/>
          <w:sz w:val="24"/>
        </w:rPr>
        <w:t>POWER</w:t>
      </w:r>
      <w:r w:rsidRPr="00243812">
        <w:rPr>
          <w:rFonts w:ascii="Montserrat" w:hAnsi="Montserrat"/>
          <w:sz w:val="24"/>
        </w:rPr>
        <w:tab/>
        <w:t>EQ</w:t>
      </w:r>
      <w:r w:rsidRPr="00243812">
        <w:rPr>
          <w:rFonts w:ascii="Montserrat" w:hAnsi="Montserrat"/>
          <w:sz w:val="24"/>
        </w:rPr>
        <w:tab/>
        <w:t>EX</w:t>
      </w:r>
      <w:r w:rsidR="006F60BF" w:rsidRPr="00243812">
        <w:rPr>
          <w:rFonts w:ascii="Montserrat" w:hAnsi="Montserrat"/>
          <w:sz w:val="24"/>
        </w:rPr>
        <w:tab/>
      </w:r>
      <w:r w:rsidRPr="00243812">
        <w:rPr>
          <w:rFonts w:ascii="Montserrat" w:hAnsi="Montserrat"/>
          <w:sz w:val="24"/>
        </w:rPr>
        <w:t>OB</w:t>
      </w:r>
    </w:p>
    <w:p w14:paraId="3A258410" w14:textId="77777777" w:rsidR="004E739B" w:rsidRPr="00243812" w:rsidRDefault="004E739B" w:rsidP="00F01A18">
      <w:pPr>
        <w:pStyle w:val="NoSpacing"/>
        <w:rPr>
          <w:rFonts w:ascii="Montserrat" w:hAnsi="Montserrat"/>
          <w:sz w:val="24"/>
        </w:rPr>
      </w:pPr>
    </w:p>
    <w:p w14:paraId="4C482199"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KOEHN : HUMAN - MEDTECH, LIEUTENNANT COMMANDER</w:t>
      </w:r>
    </w:p>
    <w:p w14:paraId="063DB584" w14:textId="77777777" w:rsidR="004E739B" w:rsidRPr="00243812" w:rsidRDefault="004E739B" w:rsidP="00F01A18">
      <w:pPr>
        <w:pStyle w:val="NoSpacing"/>
        <w:rPr>
          <w:rFonts w:ascii="Montserrat" w:hAnsi="Montserrat"/>
          <w:sz w:val="24"/>
        </w:rPr>
      </w:pPr>
    </w:p>
    <w:p w14:paraId="08692EA5" w14:textId="7A4246C6"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9</w:t>
      </w:r>
      <w:r w:rsidRPr="00243812">
        <w:rPr>
          <w:rFonts w:ascii="Montserrat" w:hAnsi="Montserrat"/>
          <w:sz w:val="24"/>
        </w:rPr>
        <w:tab/>
        <w:t>11</w:t>
      </w:r>
      <w:r w:rsidRPr="00243812">
        <w:rPr>
          <w:rFonts w:ascii="Montserrat" w:hAnsi="Montserrat"/>
          <w:sz w:val="24"/>
        </w:rPr>
        <w:tab/>
        <w:t>12</w:t>
      </w:r>
      <w:r w:rsidRPr="00243812">
        <w:rPr>
          <w:rFonts w:ascii="Montserrat" w:hAnsi="Montserrat"/>
          <w:sz w:val="24"/>
        </w:rPr>
        <w:tab/>
        <w:t>12</w:t>
      </w:r>
      <w:r w:rsidRPr="00243812">
        <w:rPr>
          <w:rFonts w:ascii="Montserrat" w:hAnsi="Montserrat"/>
          <w:sz w:val="24"/>
        </w:rPr>
        <w:tab/>
        <w:t>10</w:t>
      </w:r>
      <w:r w:rsidR="006F60BF" w:rsidRPr="00243812">
        <w:rPr>
          <w:rFonts w:ascii="Montserrat" w:hAnsi="Montserrat"/>
          <w:sz w:val="24"/>
        </w:rPr>
        <w:tab/>
      </w:r>
      <w:r w:rsidRPr="00243812">
        <w:rPr>
          <w:rFonts w:ascii="Montserrat" w:hAnsi="Montserrat"/>
          <w:sz w:val="24"/>
        </w:rPr>
        <w:t>12:30:120</w:t>
      </w:r>
      <w:r w:rsidRPr="00243812">
        <w:rPr>
          <w:rFonts w:ascii="Montserrat" w:hAnsi="Montserrat"/>
          <w:sz w:val="24"/>
        </w:rPr>
        <w:tab/>
        <w:t>11</w:t>
      </w:r>
      <w:r w:rsidR="006F60BF" w:rsidRPr="00243812">
        <w:rPr>
          <w:rFonts w:ascii="Montserrat" w:hAnsi="Montserrat"/>
          <w:sz w:val="24"/>
        </w:rPr>
        <w:tab/>
      </w:r>
      <w:r w:rsidRPr="00243812">
        <w:rPr>
          <w:rFonts w:ascii="Montserrat" w:hAnsi="Montserrat"/>
          <w:sz w:val="24"/>
        </w:rPr>
        <w:t>50</w:t>
      </w:r>
    </w:p>
    <w:p w14:paraId="462F316E" w14:textId="77777777" w:rsidR="004E739B" w:rsidRPr="00243812" w:rsidRDefault="00243812" w:rsidP="00F01A18">
      <w:pPr>
        <w:pStyle w:val="NoSpacing"/>
        <w:rPr>
          <w:rFonts w:ascii="Montserrat" w:hAnsi="Montserrat"/>
          <w:sz w:val="24"/>
        </w:rPr>
      </w:pPr>
      <w:r w:rsidRPr="00243812">
        <w:rPr>
          <w:rFonts w:ascii="Montserrat" w:hAnsi="Montserrat"/>
          <w:sz w:val="24"/>
        </w:rPr>
        <w:t>CLUE</w:t>
      </w:r>
      <w:r w:rsidRPr="00243812">
        <w:rPr>
          <w:rFonts w:ascii="Montserrat" w:hAnsi="Montserrat"/>
          <w:sz w:val="24"/>
        </w:rPr>
        <w:tab/>
        <w:t>COOL</w:t>
      </w:r>
      <w:r w:rsidRPr="00243812">
        <w:rPr>
          <w:rFonts w:ascii="Montserrat" w:hAnsi="Montserrat"/>
          <w:sz w:val="24"/>
        </w:rPr>
        <w:tab/>
        <w:t>WILL</w:t>
      </w:r>
      <w:r w:rsidRPr="00243812">
        <w:rPr>
          <w:rFonts w:ascii="Montserrat" w:hAnsi="Montserrat"/>
          <w:sz w:val="24"/>
        </w:rPr>
        <w:tab/>
        <w:t>BODY</w:t>
      </w:r>
      <w:r w:rsidRPr="00243812">
        <w:rPr>
          <w:rFonts w:ascii="Montserrat" w:hAnsi="Montserrat"/>
          <w:sz w:val="24"/>
        </w:rPr>
        <w:tab/>
        <w:t>RFLX</w:t>
      </w:r>
      <w:r w:rsidRPr="00243812">
        <w:rPr>
          <w:rFonts w:ascii="Montserrat" w:hAnsi="Montserrat"/>
          <w:sz w:val="24"/>
        </w:rPr>
        <w:tab/>
        <w:t>TOUGH</w:t>
      </w:r>
      <w:r w:rsidRPr="00243812">
        <w:rPr>
          <w:rFonts w:ascii="Montserrat" w:hAnsi="Montserrat"/>
          <w:sz w:val="24"/>
        </w:rPr>
        <w:tab/>
      </w:r>
      <w:r w:rsidRPr="00243812">
        <w:rPr>
          <w:rFonts w:ascii="Montserrat" w:hAnsi="Montserrat"/>
          <w:sz w:val="24"/>
        </w:rPr>
        <w:t>DAMAGE</w:t>
      </w:r>
      <w:r w:rsidRPr="00243812">
        <w:rPr>
          <w:rFonts w:ascii="Montserrat" w:hAnsi="Montserrat"/>
          <w:sz w:val="24"/>
        </w:rPr>
        <w:tab/>
        <w:t>POWER</w:t>
      </w:r>
      <w:r w:rsidRPr="00243812">
        <w:rPr>
          <w:rFonts w:ascii="Montserrat" w:hAnsi="Montserrat"/>
          <w:sz w:val="24"/>
        </w:rPr>
        <w:tab/>
        <w:t>EQUILIBRIUM</w:t>
      </w:r>
    </w:p>
    <w:p w14:paraId="1B88195D" w14:textId="77777777" w:rsidR="004E739B" w:rsidRPr="00243812" w:rsidRDefault="004E739B" w:rsidP="00F01A18">
      <w:pPr>
        <w:pStyle w:val="NoSpacing"/>
        <w:rPr>
          <w:rFonts w:ascii="Montserrat" w:hAnsi="Montserrat"/>
          <w:sz w:val="24"/>
        </w:rPr>
      </w:pPr>
    </w:p>
    <w:p w14:paraId="4F41B470"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AVOEN : PROFILE</w:t>
      </w:r>
    </w:p>
    <w:p w14:paraId="26B41A9C" w14:textId="1B0B3F5F" w:rsidR="004E739B" w:rsidRPr="00243812" w:rsidRDefault="00243812" w:rsidP="00F01A18">
      <w:pPr>
        <w:pStyle w:val="NoSpacing"/>
        <w:rPr>
          <w:rFonts w:ascii="Montserrat" w:hAnsi="Montserrat"/>
          <w:sz w:val="24"/>
        </w:rPr>
      </w:pPr>
      <w:r w:rsidRPr="00243812">
        <w:rPr>
          <w:rFonts w:ascii="Montserrat" w:hAnsi="Montserrat"/>
          <w:sz w:val="24"/>
        </w:rPr>
        <w:t>Avoen - stabilized at a biological age of nineteen - is, at a height of five ten a mirror image of her genetic donor, Avonlea.</w:t>
      </w:r>
      <w:r w:rsidR="006F60BF" w:rsidRPr="00243812">
        <w:rPr>
          <w:rFonts w:ascii="Montserrat" w:hAnsi="Montserrat"/>
          <w:sz w:val="24"/>
        </w:rPr>
        <w:t xml:space="preserve"> </w:t>
      </w:r>
      <w:r w:rsidRPr="00243812">
        <w:rPr>
          <w:rFonts w:ascii="Montserrat" w:hAnsi="Montserrat"/>
          <w:sz w:val="24"/>
        </w:rPr>
        <w:t>Upon her demise her genetic matrix was used for a series of genetic reconstruction experiments.</w:t>
      </w:r>
      <w:r w:rsidR="006F60BF" w:rsidRPr="00243812">
        <w:rPr>
          <w:rFonts w:ascii="Montserrat" w:hAnsi="Montserrat"/>
          <w:sz w:val="24"/>
        </w:rPr>
        <w:t xml:space="preserve"> </w:t>
      </w:r>
      <w:r w:rsidRPr="00243812">
        <w:rPr>
          <w:rFonts w:ascii="Montserrat" w:hAnsi="Montserrat"/>
          <w:sz w:val="24"/>
        </w:rPr>
        <w:t>Avoen was one of many varied results.</w:t>
      </w:r>
      <w:r w:rsidR="006F60BF" w:rsidRPr="00243812">
        <w:rPr>
          <w:rFonts w:ascii="Montserrat" w:hAnsi="Montserrat"/>
          <w:sz w:val="24"/>
        </w:rPr>
        <w:t xml:space="preserve"> </w:t>
      </w:r>
      <w:r w:rsidRPr="00243812">
        <w:rPr>
          <w:rFonts w:ascii="Montserrat" w:hAnsi="Montserrat"/>
          <w:sz w:val="24"/>
        </w:rPr>
        <w:t>An exotic version of the original, in spite of the similar red mane of hair, prismatic grey eyes attuned to mood, and mother of pearl complexion.</w:t>
      </w:r>
      <w:r w:rsidR="006F60BF" w:rsidRPr="00243812">
        <w:rPr>
          <w:rFonts w:ascii="Montserrat" w:hAnsi="Montserrat"/>
          <w:sz w:val="24"/>
        </w:rPr>
        <w:t xml:space="preserve"> </w:t>
      </w:r>
      <w:r w:rsidRPr="00243812">
        <w:rPr>
          <w:rFonts w:ascii="Montserrat" w:hAnsi="Montserrat"/>
          <w:sz w:val="24"/>
        </w:rPr>
        <w:t>Avoen exploits the dormant psionic potential of her prime.</w:t>
      </w:r>
      <w:r w:rsidR="006F60BF" w:rsidRPr="00243812">
        <w:rPr>
          <w:rFonts w:ascii="Montserrat" w:hAnsi="Montserrat"/>
          <w:sz w:val="24"/>
        </w:rPr>
        <w:t xml:space="preserve"> </w:t>
      </w:r>
      <w:r w:rsidRPr="00243812">
        <w:rPr>
          <w:rFonts w:ascii="Montserrat" w:hAnsi="Montserrat"/>
          <w:sz w:val="24"/>
        </w:rPr>
        <w:t>Engineered to naturally interface with computer and mech neural interfaces, she also can tap a wide spectrum of psychic phenomina.</w:t>
      </w:r>
      <w:r w:rsidR="006F60BF" w:rsidRPr="00243812">
        <w:rPr>
          <w:rFonts w:ascii="Montserrat" w:hAnsi="Montserrat"/>
          <w:sz w:val="24"/>
        </w:rPr>
        <w:t xml:space="preserve"> </w:t>
      </w:r>
      <w:r w:rsidRPr="00243812">
        <w:rPr>
          <w:rFonts w:ascii="Montserrat" w:hAnsi="Montserrat"/>
          <w:sz w:val="24"/>
        </w:rPr>
        <w:t>Her lithe frame, sculpted to a perfect balance between strength and suppleness execute implanted athletic and acrobatic abilities as though natural.</w:t>
      </w:r>
      <w:r w:rsidR="006F60BF" w:rsidRPr="00243812">
        <w:rPr>
          <w:rFonts w:ascii="Montserrat" w:hAnsi="Montserrat"/>
          <w:sz w:val="24"/>
        </w:rPr>
        <w:t xml:space="preserve"> </w:t>
      </w:r>
      <w:r w:rsidRPr="00243812">
        <w:rPr>
          <w:rFonts w:ascii="Montserrat" w:hAnsi="Montserrat"/>
          <w:sz w:val="24"/>
        </w:rPr>
        <w:t>Muscles sharply defined in motion lie smooth and unobtrusive at rest.</w:t>
      </w:r>
      <w:r w:rsidR="006F60BF" w:rsidRPr="00243812">
        <w:rPr>
          <w:rFonts w:ascii="Montserrat" w:hAnsi="Montserrat"/>
          <w:sz w:val="24"/>
        </w:rPr>
        <w:t xml:space="preserve"> </w:t>
      </w:r>
      <w:r w:rsidRPr="00243812">
        <w:rPr>
          <w:rFonts w:ascii="Montserrat" w:hAnsi="Montserrat"/>
          <w:sz w:val="24"/>
        </w:rPr>
        <w:t>Only enough bodyfat to suggest youth and femininity of contour lies under her taut skin.</w:t>
      </w:r>
      <w:r w:rsidR="006F60BF" w:rsidRPr="00243812">
        <w:rPr>
          <w:rFonts w:ascii="Montserrat" w:hAnsi="Montserrat"/>
          <w:sz w:val="24"/>
        </w:rPr>
        <w:t xml:space="preserve"> </w:t>
      </w:r>
      <w:r w:rsidRPr="00243812">
        <w:rPr>
          <w:rFonts w:ascii="Montserrat" w:hAnsi="Montserrat"/>
          <w:sz w:val="24"/>
        </w:rPr>
        <w:t>The frame of her face is delicately poised between heart shaped and lantern jawed.</w:t>
      </w:r>
      <w:r w:rsidR="006F60BF" w:rsidRPr="00243812">
        <w:rPr>
          <w:rFonts w:ascii="Montserrat" w:hAnsi="Montserrat"/>
          <w:sz w:val="24"/>
        </w:rPr>
        <w:t xml:space="preserve"> </w:t>
      </w:r>
      <w:r w:rsidRPr="00243812">
        <w:rPr>
          <w:rFonts w:ascii="Montserrat" w:hAnsi="Montserrat"/>
          <w:sz w:val="24"/>
        </w:rPr>
        <w:t>A chin with a rounded point curving subtly past defined but demure jawbone to merge with the strong curve of cheekbones.</w:t>
      </w:r>
      <w:r w:rsidR="006F60BF" w:rsidRPr="00243812">
        <w:rPr>
          <w:rFonts w:ascii="Montserrat" w:hAnsi="Montserrat"/>
          <w:sz w:val="24"/>
        </w:rPr>
        <w:t xml:space="preserve"> </w:t>
      </w:r>
      <w:r w:rsidRPr="00243812">
        <w:rPr>
          <w:rFonts w:ascii="Montserrat" w:hAnsi="Montserrat"/>
          <w:sz w:val="24"/>
        </w:rPr>
        <w:t>Her teeth are sharp and white with clearly pronounced canines, almost vampiric in length and very capable of piercing flesh.</w:t>
      </w:r>
      <w:r w:rsidR="006F60BF" w:rsidRPr="00243812">
        <w:rPr>
          <w:rFonts w:ascii="Montserrat" w:hAnsi="Montserrat"/>
          <w:sz w:val="24"/>
        </w:rPr>
        <w:t xml:space="preserve"> </w:t>
      </w:r>
      <w:r w:rsidRPr="00243812">
        <w:rPr>
          <w:rFonts w:ascii="Montserrat" w:hAnsi="Montserrat"/>
          <w:sz w:val="24"/>
        </w:rPr>
        <w:t>She has long fingered hands and dancer's feet.</w:t>
      </w:r>
      <w:r w:rsidR="006F60BF" w:rsidRPr="00243812">
        <w:rPr>
          <w:rFonts w:ascii="Montserrat" w:hAnsi="Montserrat"/>
          <w:sz w:val="24"/>
        </w:rPr>
        <w:t xml:space="preserve"> </w:t>
      </w:r>
      <w:r w:rsidRPr="00243812">
        <w:rPr>
          <w:rFonts w:ascii="Montserrat" w:hAnsi="Montserrat"/>
          <w:sz w:val="24"/>
        </w:rPr>
        <w:t>She unabashedly wears a skin tight body glove of pristine white that sheathes her from the tips of fingers and toes to the top of her elegant throat.</w:t>
      </w:r>
      <w:r w:rsidR="006F60BF" w:rsidRPr="00243812">
        <w:rPr>
          <w:rFonts w:ascii="Montserrat" w:hAnsi="Montserrat"/>
          <w:sz w:val="24"/>
        </w:rPr>
        <w:t xml:space="preserve"> </w:t>
      </w:r>
      <w:r w:rsidRPr="00243812">
        <w:rPr>
          <w:rFonts w:ascii="Montserrat" w:hAnsi="Montserrat"/>
          <w:sz w:val="24"/>
        </w:rPr>
        <w:t>It has the elastic, silken texture of leather and the protective qualities of carbon filiment resistant to cutting, shearing, and high velocity impact.</w:t>
      </w:r>
      <w:r w:rsidR="006F60BF" w:rsidRPr="00243812">
        <w:rPr>
          <w:rFonts w:ascii="Montserrat" w:hAnsi="Montserrat"/>
          <w:sz w:val="24"/>
        </w:rPr>
        <w:t xml:space="preserve"> </w:t>
      </w:r>
      <w:r w:rsidRPr="00243812">
        <w:rPr>
          <w:rFonts w:ascii="Montserrat" w:hAnsi="Montserrat"/>
          <w:sz w:val="24"/>
        </w:rPr>
        <w:t>It is light weight, breathable and insulative; for her it is literally a second skin.</w:t>
      </w:r>
    </w:p>
    <w:p w14:paraId="666D980E"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KOEHN : HUMAN - MEDTECH, LIEUTENNANT COMMANDER</w:t>
      </w:r>
    </w:p>
    <w:p w14:paraId="156F3292" w14:textId="77777777" w:rsidR="004E739B" w:rsidRPr="00243812" w:rsidRDefault="004E739B" w:rsidP="00F01A18">
      <w:pPr>
        <w:pStyle w:val="NoSpacing"/>
        <w:rPr>
          <w:rFonts w:ascii="Montserrat" w:hAnsi="Montserrat"/>
          <w:sz w:val="24"/>
        </w:rPr>
      </w:pPr>
    </w:p>
    <w:p w14:paraId="65F3CA94" w14:textId="7DE2EA66"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9</w:t>
      </w:r>
      <w:r w:rsidRPr="00243812">
        <w:rPr>
          <w:rFonts w:ascii="Montserrat" w:hAnsi="Montserrat"/>
          <w:sz w:val="24"/>
        </w:rPr>
        <w:tab/>
        <w:t>11</w:t>
      </w:r>
      <w:r w:rsidRPr="00243812">
        <w:rPr>
          <w:rFonts w:ascii="Montserrat" w:hAnsi="Montserrat"/>
          <w:sz w:val="24"/>
        </w:rPr>
        <w:tab/>
        <w:t>12</w:t>
      </w:r>
      <w:r w:rsidRPr="00243812">
        <w:rPr>
          <w:rFonts w:ascii="Montserrat" w:hAnsi="Montserrat"/>
          <w:sz w:val="24"/>
        </w:rPr>
        <w:tab/>
        <w:t>12</w:t>
      </w:r>
      <w:r w:rsidRPr="00243812">
        <w:rPr>
          <w:rFonts w:ascii="Montserrat" w:hAnsi="Montserrat"/>
          <w:sz w:val="24"/>
        </w:rPr>
        <w:tab/>
        <w:t>10</w:t>
      </w:r>
      <w:r w:rsidR="006F60BF" w:rsidRPr="00243812">
        <w:rPr>
          <w:rFonts w:ascii="Montserrat" w:hAnsi="Montserrat"/>
          <w:sz w:val="24"/>
        </w:rPr>
        <w:tab/>
      </w:r>
      <w:r w:rsidRPr="00243812">
        <w:rPr>
          <w:rFonts w:ascii="Montserrat" w:hAnsi="Montserrat"/>
          <w:sz w:val="24"/>
        </w:rPr>
        <w:t>12:30:120</w:t>
      </w:r>
      <w:r w:rsidRPr="00243812">
        <w:rPr>
          <w:rFonts w:ascii="Montserrat" w:hAnsi="Montserrat"/>
          <w:sz w:val="24"/>
        </w:rPr>
        <w:tab/>
        <w:t>11</w:t>
      </w:r>
      <w:r w:rsidR="006F60BF" w:rsidRPr="00243812">
        <w:rPr>
          <w:rFonts w:ascii="Montserrat" w:hAnsi="Montserrat"/>
          <w:sz w:val="24"/>
        </w:rPr>
        <w:tab/>
      </w:r>
      <w:r w:rsidRPr="00243812">
        <w:rPr>
          <w:rFonts w:ascii="Montserrat" w:hAnsi="Montserrat"/>
          <w:sz w:val="24"/>
        </w:rPr>
        <w:t>50</w:t>
      </w:r>
    </w:p>
    <w:p w14:paraId="54AF6ACD" w14:textId="77777777" w:rsidR="004E739B" w:rsidRPr="00243812" w:rsidRDefault="00243812" w:rsidP="00F01A18">
      <w:pPr>
        <w:pStyle w:val="NoSpacing"/>
        <w:rPr>
          <w:rFonts w:ascii="Montserrat" w:hAnsi="Montserrat"/>
          <w:sz w:val="24"/>
        </w:rPr>
      </w:pPr>
      <w:r w:rsidRPr="00243812">
        <w:rPr>
          <w:rFonts w:ascii="Montserrat" w:hAnsi="Montserrat"/>
          <w:sz w:val="24"/>
        </w:rPr>
        <w:t>CLUE</w:t>
      </w:r>
      <w:r w:rsidRPr="00243812">
        <w:rPr>
          <w:rFonts w:ascii="Montserrat" w:hAnsi="Montserrat"/>
          <w:sz w:val="24"/>
        </w:rPr>
        <w:tab/>
        <w:t>COOL</w:t>
      </w:r>
      <w:r w:rsidRPr="00243812">
        <w:rPr>
          <w:rFonts w:ascii="Montserrat" w:hAnsi="Montserrat"/>
          <w:sz w:val="24"/>
        </w:rPr>
        <w:tab/>
        <w:t>WILL</w:t>
      </w:r>
      <w:r w:rsidRPr="00243812">
        <w:rPr>
          <w:rFonts w:ascii="Montserrat" w:hAnsi="Montserrat"/>
          <w:sz w:val="24"/>
        </w:rPr>
        <w:tab/>
        <w:t>BODY</w:t>
      </w:r>
      <w:r w:rsidRPr="00243812">
        <w:rPr>
          <w:rFonts w:ascii="Montserrat" w:hAnsi="Montserrat"/>
          <w:sz w:val="24"/>
        </w:rPr>
        <w:tab/>
        <w:t>RFLX</w:t>
      </w:r>
      <w:r w:rsidRPr="00243812">
        <w:rPr>
          <w:rFonts w:ascii="Montserrat" w:hAnsi="Montserrat"/>
          <w:sz w:val="24"/>
        </w:rPr>
        <w:tab/>
        <w:t>TOUGH</w:t>
      </w:r>
      <w:r w:rsidRPr="00243812">
        <w:rPr>
          <w:rFonts w:ascii="Montserrat" w:hAnsi="Montserrat"/>
          <w:sz w:val="24"/>
        </w:rPr>
        <w:tab/>
        <w:t>DAMAGE</w:t>
      </w:r>
      <w:r w:rsidRPr="00243812">
        <w:rPr>
          <w:rFonts w:ascii="Montserrat" w:hAnsi="Montserrat"/>
          <w:sz w:val="24"/>
        </w:rPr>
        <w:tab/>
        <w:t>POWER</w:t>
      </w:r>
      <w:r w:rsidRPr="00243812">
        <w:rPr>
          <w:rFonts w:ascii="Montserrat" w:hAnsi="Montserrat"/>
          <w:sz w:val="24"/>
        </w:rPr>
        <w:tab/>
        <w:t>EQUILIBRIUM</w:t>
      </w:r>
    </w:p>
    <w:p w14:paraId="68A12EE9" w14:textId="34085468" w:rsidR="004E739B" w:rsidRPr="00243812" w:rsidRDefault="00243812" w:rsidP="00F01A18">
      <w:pPr>
        <w:pStyle w:val="NoSpacing"/>
        <w:rPr>
          <w:rFonts w:ascii="Montserrat" w:hAnsi="Montserrat"/>
          <w:sz w:val="24"/>
        </w:rPr>
      </w:pPr>
      <w:r w:rsidRPr="00243812">
        <w:rPr>
          <w:rFonts w:ascii="Montserrat" w:hAnsi="Montserrat"/>
          <w:sz w:val="24"/>
        </w:rPr>
        <w:br w:type="page"/>
      </w:r>
      <w:r w:rsidRPr="00243812">
        <w:rPr>
          <w:rFonts w:ascii="Montserrat" w:hAnsi="Montserrat"/>
          <w:sz w:val="24"/>
        </w:rPr>
        <w:tab/>
        <w:t>The primary manga or anime type of character abilities can be grouped into a number of general categories.</w:t>
      </w:r>
      <w:r w:rsidR="006F60BF" w:rsidRPr="00243812">
        <w:rPr>
          <w:rFonts w:ascii="Montserrat" w:hAnsi="Montserrat"/>
          <w:sz w:val="24"/>
        </w:rPr>
        <w:t xml:space="preserve"> </w:t>
      </w:r>
      <w:r w:rsidRPr="00243812">
        <w:rPr>
          <w:rFonts w:ascii="Montserrat" w:hAnsi="Montserrat"/>
          <w:sz w:val="24"/>
        </w:rPr>
        <w:t>These catagories can be mastered normally; with subordinate abilities.</w:t>
      </w:r>
      <w:r w:rsidR="006F60BF" w:rsidRPr="00243812">
        <w:rPr>
          <w:rFonts w:ascii="Montserrat" w:hAnsi="Montserrat"/>
          <w:sz w:val="24"/>
        </w:rPr>
        <w:t xml:space="preserve"> </w:t>
      </w:r>
      <w:r w:rsidRPr="00243812">
        <w:rPr>
          <w:rFonts w:ascii="Montserrat" w:hAnsi="Montserrat"/>
          <w:sz w:val="24"/>
        </w:rPr>
        <w:t>A character may also specialize and master any specific kind of ability included or overlooked by these groups.</w:t>
      </w:r>
    </w:p>
    <w:p w14:paraId="0A9184D4" w14:textId="77777777" w:rsidR="004E739B" w:rsidRPr="00243812" w:rsidRDefault="004E739B" w:rsidP="00F01A18">
      <w:pPr>
        <w:pStyle w:val="NoSpacing"/>
        <w:rPr>
          <w:rFonts w:ascii="Montserrat" w:hAnsi="Montserrat"/>
          <w:sz w:val="24"/>
        </w:rPr>
      </w:pPr>
    </w:p>
    <w:p w14:paraId="0BA166E0" w14:textId="1D4F7B95" w:rsidR="004E739B" w:rsidRPr="00243812" w:rsidRDefault="00243812" w:rsidP="00F01A18">
      <w:pPr>
        <w:pStyle w:val="NoSpacing"/>
        <w:rPr>
          <w:rFonts w:ascii="Montserrat" w:hAnsi="Montserrat"/>
          <w:sz w:val="24"/>
        </w:rPr>
      </w:pPr>
      <w:r w:rsidRPr="00243812">
        <w:rPr>
          <w:rFonts w:ascii="Montserrat" w:hAnsi="Montserrat"/>
          <w:sz w:val="24"/>
        </w:rPr>
        <w:tab/>
        <w:t>INFO</w:t>
      </w:r>
      <w:r w:rsidR="006F60BF" w:rsidRPr="00243812">
        <w:rPr>
          <w:rFonts w:ascii="Montserrat" w:hAnsi="Montserrat"/>
          <w:sz w:val="24"/>
        </w:rPr>
        <w:tab/>
      </w:r>
      <w:r w:rsidRPr="00243812">
        <w:rPr>
          <w:rFonts w:ascii="Montserrat" w:hAnsi="Montserrat"/>
          <w:sz w:val="24"/>
        </w:rPr>
        <w:t>Information - these abilities are geared around ideas and knowledge particular to any number of trades or applications.</w:t>
      </w:r>
      <w:r w:rsidR="006F60BF" w:rsidRPr="00243812">
        <w:rPr>
          <w:rFonts w:ascii="Montserrat" w:hAnsi="Montserrat"/>
          <w:sz w:val="24"/>
        </w:rPr>
        <w:t xml:space="preserve"> </w:t>
      </w:r>
      <w:r w:rsidRPr="00243812">
        <w:rPr>
          <w:rFonts w:ascii="Montserrat" w:hAnsi="Montserrat"/>
          <w:sz w:val="24"/>
        </w:rPr>
        <w:t>An information specialist knows where it is, how to get it, and what it is used for or means.</w:t>
      </w:r>
    </w:p>
    <w:p w14:paraId="49F45925" w14:textId="77777777" w:rsidR="004E739B" w:rsidRPr="00243812" w:rsidRDefault="004E739B" w:rsidP="00F01A18">
      <w:pPr>
        <w:pStyle w:val="NoSpacing"/>
        <w:rPr>
          <w:rFonts w:ascii="Montserrat" w:hAnsi="Montserrat"/>
          <w:sz w:val="24"/>
        </w:rPr>
      </w:pPr>
    </w:p>
    <w:p w14:paraId="3E0CBC01" w14:textId="22712F36" w:rsidR="004E739B" w:rsidRPr="00243812" w:rsidRDefault="00243812" w:rsidP="00F01A18">
      <w:pPr>
        <w:pStyle w:val="NoSpacing"/>
        <w:rPr>
          <w:rFonts w:ascii="Montserrat" w:hAnsi="Montserrat"/>
          <w:sz w:val="24"/>
        </w:rPr>
      </w:pPr>
      <w:r w:rsidRPr="00243812">
        <w:rPr>
          <w:rFonts w:ascii="Montserrat" w:hAnsi="Montserrat"/>
          <w:sz w:val="24"/>
        </w:rPr>
        <w:tab/>
        <w:t>TECH</w:t>
      </w:r>
      <w:r w:rsidR="006F60BF" w:rsidRPr="00243812">
        <w:rPr>
          <w:rFonts w:ascii="Montserrat" w:hAnsi="Montserrat"/>
          <w:sz w:val="24"/>
        </w:rPr>
        <w:tab/>
      </w:r>
      <w:r w:rsidRPr="00243812">
        <w:rPr>
          <w:rFonts w:ascii="Montserrat" w:hAnsi="Montserrat"/>
          <w:sz w:val="24"/>
        </w:rPr>
        <w:t>Technology - these abilities are geared around how things are done.</w:t>
      </w:r>
      <w:r w:rsidR="006F60BF" w:rsidRPr="00243812">
        <w:rPr>
          <w:rFonts w:ascii="Montserrat" w:hAnsi="Montserrat"/>
          <w:sz w:val="24"/>
        </w:rPr>
        <w:t xml:space="preserve"> </w:t>
      </w:r>
      <w:r w:rsidRPr="00243812">
        <w:rPr>
          <w:rFonts w:ascii="Montserrat" w:hAnsi="Montserrat"/>
          <w:sz w:val="24"/>
        </w:rPr>
        <w:t>This includes sciences, arts, medicinal practices, etc; all involving or geared towards advancing technology.</w:t>
      </w:r>
      <w:r w:rsidR="006F60BF" w:rsidRPr="00243812">
        <w:rPr>
          <w:rFonts w:ascii="Montserrat" w:hAnsi="Montserrat"/>
          <w:sz w:val="24"/>
        </w:rPr>
        <w:t xml:space="preserve"> </w:t>
      </w:r>
      <w:r w:rsidRPr="00243812">
        <w:rPr>
          <w:rFonts w:ascii="Montserrat" w:hAnsi="Montserrat"/>
          <w:sz w:val="24"/>
        </w:rPr>
        <w:t>A tech may know everything there is to developing and using technology but some technology is so out of hand that another branch of abilities are neccessary.</w:t>
      </w:r>
    </w:p>
    <w:p w14:paraId="09954ADB" w14:textId="77777777" w:rsidR="004E739B" w:rsidRPr="00243812" w:rsidRDefault="004E739B" w:rsidP="00F01A18">
      <w:pPr>
        <w:pStyle w:val="NoSpacing"/>
        <w:rPr>
          <w:rFonts w:ascii="Montserrat" w:hAnsi="Montserrat"/>
          <w:sz w:val="24"/>
        </w:rPr>
      </w:pPr>
    </w:p>
    <w:p w14:paraId="3F657AE4" w14:textId="37A3BE9A" w:rsidR="004E739B" w:rsidRPr="00243812" w:rsidRDefault="00243812" w:rsidP="00F01A18">
      <w:pPr>
        <w:pStyle w:val="NoSpacing"/>
        <w:rPr>
          <w:rFonts w:ascii="Montserrat" w:hAnsi="Montserrat"/>
          <w:sz w:val="24"/>
        </w:rPr>
      </w:pPr>
      <w:r w:rsidRPr="00243812">
        <w:rPr>
          <w:rFonts w:ascii="Montserrat" w:hAnsi="Montserrat"/>
          <w:sz w:val="24"/>
        </w:rPr>
        <w:tab/>
        <w:t>MECH</w:t>
      </w:r>
      <w:r w:rsidR="006F60BF" w:rsidRPr="00243812">
        <w:rPr>
          <w:rFonts w:ascii="Montserrat" w:hAnsi="Montserrat"/>
          <w:sz w:val="24"/>
        </w:rPr>
        <w:tab/>
      </w:r>
      <w:r w:rsidRPr="00243812">
        <w:rPr>
          <w:rFonts w:ascii="Montserrat" w:hAnsi="Montserrat"/>
          <w:sz w:val="24"/>
        </w:rPr>
        <w:t>Mechanical - these abilities are geared around applying technology.</w:t>
      </w:r>
      <w:r w:rsidR="006F60BF" w:rsidRPr="00243812">
        <w:rPr>
          <w:rFonts w:ascii="Montserrat" w:hAnsi="Montserrat"/>
          <w:sz w:val="24"/>
        </w:rPr>
        <w:t xml:space="preserve"> </w:t>
      </w:r>
      <w:r w:rsidRPr="00243812">
        <w:rPr>
          <w:rFonts w:ascii="Montserrat" w:hAnsi="Montserrat"/>
          <w:sz w:val="24"/>
        </w:rPr>
        <w:t>A mech takes the ideas and designs of the tech and makes them real.</w:t>
      </w:r>
      <w:r w:rsidR="006F60BF" w:rsidRPr="00243812">
        <w:rPr>
          <w:rFonts w:ascii="Montserrat" w:hAnsi="Montserrat"/>
          <w:sz w:val="24"/>
        </w:rPr>
        <w:t xml:space="preserve"> </w:t>
      </w:r>
      <w:r w:rsidRPr="00243812">
        <w:rPr>
          <w:rFonts w:ascii="Montserrat" w:hAnsi="Montserrat"/>
          <w:sz w:val="24"/>
        </w:rPr>
        <w:t>A mech is the person who knows how to build it, repair it, and what it can stand up to in the field.</w:t>
      </w:r>
    </w:p>
    <w:p w14:paraId="332853AC" w14:textId="77777777" w:rsidR="004E739B" w:rsidRPr="00243812" w:rsidRDefault="004E739B" w:rsidP="00F01A18">
      <w:pPr>
        <w:pStyle w:val="NoSpacing"/>
        <w:rPr>
          <w:rFonts w:ascii="Montserrat" w:hAnsi="Montserrat"/>
          <w:sz w:val="24"/>
        </w:rPr>
      </w:pPr>
    </w:p>
    <w:p w14:paraId="2D1EB4F8" w14:textId="1F1FD002" w:rsidR="004E739B" w:rsidRPr="00243812" w:rsidRDefault="00243812" w:rsidP="00F01A18">
      <w:pPr>
        <w:pStyle w:val="NoSpacing"/>
        <w:rPr>
          <w:rFonts w:ascii="Montserrat" w:hAnsi="Montserrat"/>
          <w:sz w:val="24"/>
        </w:rPr>
      </w:pPr>
      <w:r w:rsidRPr="00243812">
        <w:rPr>
          <w:rFonts w:ascii="Montserrat" w:hAnsi="Montserrat"/>
          <w:sz w:val="24"/>
        </w:rPr>
        <w:tab/>
        <w:t>MED</w:t>
      </w:r>
      <w:r w:rsidR="006F60BF" w:rsidRPr="00243812">
        <w:rPr>
          <w:rFonts w:ascii="Montserrat" w:hAnsi="Montserrat"/>
          <w:sz w:val="24"/>
        </w:rPr>
        <w:tab/>
      </w:r>
      <w:r w:rsidRPr="00243812">
        <w:rPr>
          <w:rFonts w:ascii="Montserrat" w:hAnsi="Montserrat"/>
          <w:sz w:val="24"/>
        </w:rPr>
        <w:t>Medical and biotechnology - a medtech is an individual who has the technical knowledge and the mechanical experteise for dealing with the organic machine.</w:t>
      </w:r>
      <w:r w:rsidR="006F60BF" w:rsidRPr="00243812">
        <w:rPr>
          <w:rFonts w:ascii="Montserrat" w:hAnsi="Montserrat"/>
          <w:sz w:val="24"/>
        </w:rPr>
        <w:t xml:space="preserve"> </w:t>
      </w:r>
      <w:r w:rsidRPr="00243812">
        <w:rPr>
          <w:rFonts w:ascii="Montserrat" w:hAnsi="Montserrat"/>
          <w:sz w:val="24"/>
        </w:rPr>
        <w:t>This field of abilities is so vast that few people can master it; usually a med has to specialize.</w:t>
      </w:r>
    </w:p>
    <w:p w14:paraId="0E114C83" w14:textId="77777777" w:rsidR="004E739B" w:rsidRPr="00243812" w:rsidRDefault="004E739B" w:rsidP="00F01A18">
      <w:pPr>
        <w:pStyle w:val="NoSpacing"/>
        <w:rPr>
          <w:rFonts w:ascii="Montserrat" w:hAnsi="Montserrat"/>
          <w:sz w:val="24"/>
        </w:rPr>
      </w:pPr>
    </w:p>
    <w:p w14:paraId="48B0FCD4" w14:textId="7A662067" w:rsidR="004E739B" w:rsidRPr="00243812" w:rsidRDefault="00243812" w:rsidP="00F01A18">
      <w:pPr>
        <w:pStyle w:val="NoSpacing"/>
        <w:rPr>
          <w:rFonts w:ascii="Montserrat" w:hAnsi="Montserrat"/>
          <w:sz w:val="24"/>
        </w:rPr>
      </w:pPr>
      <w:r w:rsidRPr="00243812">
        <w:rPr>
          <w:rFonts w:ascii="Montserrat" w:hAnsi="Montserrat"/>
          <w:sz w:val="24"/>
        </w:rPr>
        <w:tab/>
        <w:t>FACE</w:t>
      </w:r>
      <w:r w:rsidR="006F60BF" w:rsidRPr="00243812">
        <w:rPr>
          <w:rFonts w:ascii="Montserrat" w:hAnsi="Montserrat"/>
          <w:sz w:val="24"/>
        </w:rPr>
        <w:tab/>
      </w:r>
      <w:r w:rsidRPr="00243812">
        <w:rPr>
          <w:rFonts w:ascii="Montserrat" w:hAnsi="Montserrat"/>
          <w:sz w:val="24"/>
        </w:rPr>
        <w:t>Interface - these abilities are geared around direct manipulation and interaction within a given medium.</w:t>
      </w:r>
      <w:r w:rsidR="006F60BF" w:rsidRPr="00243812">
        <w:rPr>
          <w:rFonts w:ascii="Montserrat" w:hAnsi="Montserrat"/>
          <w:sz w:val="24"/>
        </w:rPr>
        <w:t xml:space="preserve"> </w:t>
      </w:r>
      <w:r w:rsidRPr="00243812">
        <w:rPr>
          <w:rFonts w:ascii="Montserrat" w:hAnsi="Montserrat"/>
          <w:sz w:val="24"/>
        </w:rPr>
        <w:t>This is the kind of ability to direct interfacing with a computer matrix.</w:t>
      </w:r>
      <w:r w:rsidR="006F60BF" w:rsidRPr="00243812">
        <w:rPr>
          <w:rFonts w:ascii="Montserrat" w:hAnsi="Montserrat"/>
          <w:sz w:val="24"/>
        </w:rPr>
        <w:t xml:space="preserve"> </w:t>
      </w:r>
      <w:r w:rsidRPr="00243812">
        <w:rPr>
          <w:rFonts w:ascii="Montserrat" w:hAnsi="Montserrat"/>
          <w:sz w:val="24"/>
        </w:rPr>
        <w:t>By the same count this covers mech piloting, and virtual reality or simstim.</w:t>
      </w:r>
      <w:r w:rsidR="006F60BF" w:rsidRPr="00243812">
        <w:rPr>
          <w:rFonts w:ascii="Montserrat" w:hAnsi="Montserrat"/>
          <w:sz w:val="24"/>
        </w:rPr>
        <w:t xml:space="preserve"> </w:t>
      </w:r>
      <w:r w:rsidRPr="00243812">
        <w:rPr>
          <w:rFonts w:ascii="Montserrat" w:hAnsi="Montserrat"/>
          <w:sz w:val="24"/>
        </w:rPr>
        <w:t>Certain social sciences like psychology are considered interface abilities because they depend on personal, direct involvement.</w:t>
      </w:r>
    </w:p>
    <w:p w14:paraId="48E0368B" w14:textId="77777777" w:rsidR="004E739B" w:rsidRPr="00243812" w:rsidRDefault="004E739B" w:rsidP="00F01A18">
      <w:pPr>
        <w:pStyle w:val="NoSpacing"/>
        <w:rPr>
          <w:rFonts w:ascii="Montserrat" w:hAnsi="Montserrat"/>
          <w:sz w:val="24"/>
        </w:rPr>
      </w:pPr>
    </w:p>
    <w:p w14:paraId="5C99510E" w14:textId="0C211FC1" w:rsidR="004E739B" w:rsidRPr="00243812" w:rsidRDefault="00243812" w:rsidP="00F01A18">
      <w:pPr>
        <w:pStyle w:val="NoSpacing"/>
        <w:rPr>
          <w:rFonts w:ascii="Montserrat" w:hAnsi="Montserrat"/>
          <w:sz w:val="24"/>
        </w:rPr>
      </w:pPr>
      <w:r w:rsidRPr="00243812">
        <w:rPr>
          <w:rFonts w:ascii="Montserrat" w:hAnsi="Montserrat"/>
          <w:sz w:val="24"/>
        </w:rPr>
        <w:tab/>
        <w:t>COM</w:t>
      </w:r>
      <w:r w:rsidR="006F60BF" w:rsidRPr="00243812">
        <w:rPr>
          <w:rFonts w:ascii="Montserrat" w:hAnsi="Montserrat"/>
          <w:sz w:val="24"/>
        </w:rPr>
        <w:tab/>
      </w:r>
      <w:r w:rsidRPr="00243812">
        <w:rPr>
          <w:rFonts w:ascii="Montserrat" w:hAnsi="Montserrat"/>
          <w:sz w:val="24"/>
        </w:rPr>
        <w:t>Command and tactics - leadership and military or police type of abilities concerned with manipulating a force of other individuals fall under command; com.</w:t>
      </w:r>
      <w:r w:rsidR="006F60BF" w:rsidRPr="00243812">
        <w:rPr>
          <w:rFonts w:ascii="Montserrat" w:hAnsi="Montserrat"/>
          <w:sz w:val="24"/>
        </w:rPr>
        <w:t xml:space="preserve"> </w:t>
      </w:r>
      <w:r w:rsidRPr="00243812">
        <w:rPr>
          <w:rFonts w:ascii="Montserrat" w:hAnsi="Montserrat"/>
          <w:sz w:val="24"/>
        </w:rPr>
        <w:t>These abilities allow one to take controll of situations, and include corporate business, diplomacy, military strategy and con.</w:t>
      </w:r>
    </w:p>
    <w:p w14:paraId="00C768C5" w14:textId="77777777" w:rsidR="004E739B" w:rsidRPr="00243812" w:rsidRDefault="004E739B" w:rsidP="00F01A18">
      <w:pPr>
        <w:pStyle w:val="NoSpacing"/>
        <w:rPr>
          <w:rFonts w:ascii="Montserrat" w:hAnsi="Montserrat"/>
          <w:sz w:val="24"/>
        </w:rPr>
      </w:pPr>
    </w:p>
    <w:p w14:paraId="7D0B0981" w14:textId="784D4606" w:rsidR="004E739B" w:rsidRPr="00243812" w:rsidRDefault="00243812" w:rsidP="00F01A18">
      <w:pPr>
        <w:pStyle w:val="NoSpacing"/>
        <w:rPr>
          <w:rFonts w:ascii="Montserrat" w:hAnsi="Montserrat"/>
          <w:sz w:val="24"/>
        </w:rPr>
      </w:pPr>
      <w:r w:rsidRPr="00243812">
        <w:rPr>
          <w:rFonts w:ascii="Montserrat" w:hAnsi="Montserrat"/>
          <w:sz w:val="24"/>
        </w:rPr>
        <w:tab/>
        <w:t>PILOT</w:t>
      </w:r>
      <w:r w:rsidRPr="00243812">
        <w:rPr>
          <w:rFonts w:ascii="Montserrat" w:hAnsi="Montserrat"/>
          <w:sz w:val="24"/>
        </w:rPr>
        <w:tab/>
        <w:t>Mech and vehicle - one of the most popular manga abilities is being able to command an awesome vehicle of destruction.</w:t>
      </w:r>
      <w:r w:rsidR="006F60BF" w:rsidRPr="00243812">
        <w:rPr>
          <w:rFonts w:ascii="Montserrat" w:hAnsi="Montserrat"/>
          <w:sz w:val="24"/>
        </w:rPr>
        <w:t xml:space="preserve"> </w:t>
      </w:r>
      <w:r w:rsidRPr="00243812">
        <w:rPr>
          <w:rFonts w:ascii="Montserrat" w:hAnsi="Montserrat"/>
          <w:sz w:val="24"/>
        </w:rPr>
        <w:t>The combat frame is an indellible image in the anime influenced mind.</w:t>
      </w:r>
      <w:r w:rsidR="006F60BF" w:rsidRPr="00243812">
        <w:rPr>
          <w:rFonts w:ascii="Montserrat" w:hAnsi="Montserrat"/>
          <w:sz w:val="24"/>
        </w:rPr>
        <w:t xml:space="preserve"> </w:t>
      </w:r>
      <w:r w:rsidRPr="00243812">
        <w:rPr>
          <w:rFonts w:ascii="Montserrat" w:hAnsi="Montserrat"/>
          <w:sz w:val="24"/>
        </w:rPr>
        <w:t>These abilities govern an individual's ability to make a peice of hardware obey their command.</w:t>
      </w:r>
      <w:r w:rsidR="006F60BF" w:rsidRPr="00243812">
        <w:rPr>
          <w:rFonts w:ascii="Montserrat" w:hAnsi="Montserrat"/>
          <w:sz w:val="24"/>
        </w:rPr>
        <w:t xml:space="preserve"> </w:t>
      </w:r>
      <w:r w:rsidRPr="00243812">
        <w:rPr>
          <w:rFonts w:ascii="Montserrat" w:hAnsi="Montserrat"/>
          <w:sz w:val="24"/>
        </w:rPr>
        <w:t>This could be combat armor, a car, a bike, or even a horse.</w:t>
      </w:r>
    </w:p>
    <w:p w14:paraId="2B78A60F" w14:textId="77777777" w:rsidR="004E739B" w:rsidRPr="00243812" w:rsidRDefault="004E739B" w:rsidP="00F01A18">
      <w:pPr>
        <w:pStyle w:val="NoSpacing"/>
        <w:rPr>
          <w:rFonts w:ascii="Montserrat" w:hAnsi="Montserrat"/>
          <w:sz w:val="24"/>
        </w:rPr>
      </w:pPr>
    </w:p>
    <w:p w14:paraId="4E8746C5" w14:textId="3B441E50" w:rsidR="004E739B" w:rsidRPr="00243812" w:rsidRDefault="00243812" w:rsidP="00F01A18">
      <w:pPr>
        <w:pStyle w:val="NoSpacing"/>
        <w:rPr>
          <w:rFonts w:ascii="Montserrat" w:hAnsi="Montserrat"/>
          <w:sz w:val="24"/>
        </w:rPr>
      </w:pPr>
      <w:r w:rsidRPr="00243812">
        <w:rPr>
          <w:rFonts w:ascii="Montserrat" w:hAnsi="Montserrat"/>
          <w:sz w:val="24"/>
        </w:rPr>
        <w:tab/>
        <w:t>ATHLETIC</w:t>
      </w:r>
      <w:r w:rsidRPr="00243812">
        <w:rPr>
          <w:rFonts w:ascii="Montserrat" w:hAnsi="Montserrat"/>
          <w:sz w:val="24"/>
        </w:rPr>
        <w:tab/>
        <w:t>Athletic abilities are skills and disciplines concerned with manipulating the body itself.</w:t>
      </w:r>
      <w:r w:rsidR="006F60BF" w:rsidRPr="00243812">
        <w:rPr>
          <w:rFonts w:ascii="Montserrat" w:hAnsi="Montserrat"/>
          <w:sz w:val="24"/>
        </w:rPr>
        <w:t xml:space="preserve"> </w:t>
      </w:r>
      <w:r w:rsidRPr="00243812">
        <w:rPr>
          <w:rFonts w:ascii="Montserrat" w:hAnsi="Montserrat"/>
          <w:sz w:val="24"/>
        </w:rPr>
        <w:t>This includes any sport, acrobatics, swimming, fencing or the like.</w:t>
      </w:r>
    </w:p>
    <w:p w14:paraId="36B2CBAF" w14:textId="77777777" w:rsidR="004E739B" w:rsidRPr="00243812" w:rsidRDefault="004E739B" w:rsidP="00F01A18">
      <w:pPr>
        <w:pStyle w:val="NoSpacing"/>
        <w:rPr>
          <w:rFonts w:ascii="Montserrat" w:hAnsi="Montserrat"/>
          <w:sz w:val="24"/>
        </w:rPr>
      </w:pPr>
    </w:p>
    <w:p w14:paraId="043CC36E" w14:textId="77777777" w:rsidR="004E739B" w:rsidRPr="00243812" w:rsidRDefault="00243812" w:rsidP="00F01A18">
      <w:pPr>
        <w:pStyle w:val="NoSpacing"/>
        <w:rPr>
          <w:rFonts w:ascii="Montserrat" w:hAnsi="Montserrat"/>
          <w:sz w:val="24"/>
        </w:rPr>
      </w:pPr>
      <w:r w:rsidRPr="00243812">
        <w:rPr>
          <w:rFonts w:ascii="Montserrat" w:hAnsi="Montserrat"/>
          <w:sz w:val="24"/>
        </w:rPr>
        <w:tab/>
        <w:t>COMBAT</w:t>
      </w:r>
      <w:r w:rsidRPr="00243812">
        <w:rPr>
          <w:rFonts w:ascii="Montserrat" w:hAnsi="Montserrat"/>
          <w:sz w:val="24"/>
        </w:rPr>
        <w:tab/>
        <w:t>Combat includes all fighting abilities; be it the use of a combat frame, martial arts, simple brawling or fleet warfare.</w:t>
      </w:r>
    </w:p>
    <w:p w14:paraId="2A22180C" w14:textId="77777777" w:rsidR="004E739B" w:rsidRPr="00243812" w:rsidRDefault="004E739B" w:rsidP="00F01A18">
      <w:pPr>
        <w:pStyle w:val="NoSpacing"/>
        <w:rPr>
          <w:rFonts w:ascii="Montserrat" w:hAnsi="Montserrat"/>
          <w:sz w:val="24"/>
        </w:rPr>
      </w:pPr>
    </w:p>
    <w:p w14:paraId="790149F7" w14:textId="42D1A03E" w:rsidR="004E739B" w:rsidRPr="00243812" w:rsidRDefault="00243812" w:rsidP="00F01A18">
      <w:pPr>
        <w:pStyle w:val="NoSpacing"/>
        <w:rPr>
          <w:rFonts w:ascii="Montserrat" w:hAnsi="Montserrat"/>
          <w:sz w:val="24"/>
        </w:rPr>
      </w:pPr>
      <w:r w:rsidRPr="00243812">
        <w:rPr>
          <w:rFonts w:ascii="Montserrat" w:hAnsi="Montserrat"/>
          <w:sz w:val="24"/>
        </w:rPr>
        <w:tab/>
        <w:t>CORP</w:t>
      </w:r>
      <w:r w:rsidR="006F60BF" w:rsidRPr="00243812">
        <w:rPr>
          <w:rFonts w:ascii="Montserrat" w:hAnsi="Montserrat"/>
          <w:sz w:val="24"/>
        </w:rPr>
        <w:tab/>
      </w:r>
      <w:r w:rsidRPr="00243812">
        <w:rPr>
          <w:rFonts w:ascii="Montserrat" w:hAnsi="Montserrat"/>
          <w:sz w:val="24"/>
        </w:rPr>
        <w:t>Corporate and business - abilities centered around managing workers, resources, and markets; or otherwise concerned with economic power and structure fall under corp influence.</w:t>
      </w:r>
      <w:r w:rsidR="006F60BF" w:rsidRPr="00243812">
        <w:rPr>
          <w:rFonts w:ascii="Montserrat" w:hAnsi="Montserrat"/>
          <w:sz w:val="24"/>
        </w:rPr>
        <w:t xml:space="preserve"> </w:t>
      </w:r>
      <w:r w:rsidRPr="00243812">
        <w:rPr>
          <w:rFonts w:ascii="Montserrat" w:hAnsi="Montserrat"/>
          <w:sz w:val="24"/>
        </w:rPr>
        <w:t>A master of corp knows corporations from the ground up; though such masters are about as rare as megacorps themselves.</w:t>
      </w:r>
      <w:r w:rsidR="006F60BF" w:rsidRPr="00243812">
        <w:rPr>
          <w:rFonts w:ascii="Montserrat" w:hAnsi="Montserrat"/>
          <w:sz w:val="24"/>
        </w:rPr>
        <w:t xml:space="preserve"> </w:t>
      </w:r>
      <w:r w:rsidRPr="00243812">
        <w:rPr>
          <w:rFonts w:ascii="Montserrat" w:hAnsi="Montserrat"/>
          <w:sz w:val="24"/>
        </w:rPr>
        <w:t>Roughly one for one that is.</w:t>
      </w:r>
      <w:r w:rsidR="006F60BF" w:rsidRPr="00243812">
        <w:rPr>
          <w:rFonts w:ascii="Montserrat" w:hAnsi="Montserrat"/>
          <w:sz w:val="24"/>
        </w:rPr>
        <w:t xml:space="preserve"> </w:t>
      </w:r>
    </w:p>
    <w:p w14:paraId="417F7F1E" w14:textId="77777777" w:rsidR="004E739B" w:rsidRPr="00243812" w:rsidRDefault="004E739B" w:rsidP="00F01A18">
      <w:pPr>
        <w:pStyle w:val="NoSpacing"/>
        <w:rPr>
          <w:rFonts w:ascii="Montserrat" w:hAnsi="Montserrat"/>
          <w:sz w:val="24"/>
        </w:rPr>
      </w:pPr>
    </w:p>
    <w:p w14:paraId="533C7B70" w14:textId="5CBD15FA" w:rsidR="004E739B" w:rsidRPr="00243812" w:rsidRDefault="00243812" w:rsidP="00F01A18">
      <w:pPr>
        <w:pStyle w:val="NoSpacing"/>
        <w:rPr>
          <w:rFonts w:ascii="Montserrat" w:hAnsi="Montserrat"/>
          <w:sz w:val="24"/>
        </w:rPr>
      </w:pPr>
      <w:r w:rsidRPr="00243812">
        <w:rPr>
          <w:rFonts w:ascii="Montserrat" w:hAnsi="Montserrat"/>
          <w:sz w:val="24"/>
        </w:rPr>
        <w:tab/>
        <w:t>SURVIVAL</w:t>
      </w:r>
      <w:r w:rsidRPr="00243812">
        <w:rPr>
          <w:rFonts w:ascii="Montserrat" w:hAnsi="Montserrat"/>
          <w:sz w:val="24"/>
        </w:rPr>
        <w:tab/>
        <w:t>Any technique or method of keeping alive and healthy in any given environment is covered by this group.</w:t>
      </w:r>
      <w:r w:rsidR="006F60BF" w:rsidRPr="00243812">
        <w:rPr>
          <w:rFonts w:ascii="Montserrat" w:hAnsi="Montserrat"/>
          <w:sz w:val="24"/>
        </w:rPr>
        <w:t xml:space="preserve"> </w:t>
      </w:r>
      <w:r w:rsidRPr="00243812">
        <w:rPr>
          <w:rFonts w:ascii="Montserrat" w:hAnsi="Montserrat"/>
          <w:sz w:val="24"/>
        </w:rPr>
        <w:t>Some tactics are not as straightforeward as others but anything that works, works.</w:t>
      </w:r>
      <w:r w:rsidR="006F60BF" w:rsidRPr="00243812">
        <w:rPr>
          <w:rFonts w:ascii="Montserrat" w:hAnsi="Montserrat"/>
          <w:sz w:val="24"/>
        </w:rPr>
        <w:t xml:space="preserve"> </w:t>
      </w:r>
      <w:r w:rsidRPr="00243812">
        <w:rPr>
          <w:rFonts w:ascii="Montserrat" w:hAnsi="Montserrat"/>
          <w:sz w:val="24"/>
        </w:rPr>
        <w:t>The imagination is very helpful in this category.</w:t>
      </w:r>
    </w:p>
    <w:p w14:paraId="525853D9" w14:textId="77777777" w:rsidR="004E739B" w:rsidRPr="00243812" w:rsidRDefault="004E739B" w:rsidP="00F01A18">
      <w:pPr>
        <w:pStyle w:val="NoSpacing"/>
        <w:rPr>
          <w:rFonts w:ascii="Montserrat" w:hAnsi="Montserrat"/>
          <w:sz w:val="24"/>
        </w:rPr>
      </w:pPr>
    </w:p>
    <w:p w14:paraId="219595B5" w14:textId="53F843AF" w:rsidR="004E739B" w:rsidRPr="00243812" w:rsidRDefault="00243812" w:rsidP="00F01A18">
      <w:pPr>
        <w:pStyle w:val="NoSpacing"/>
        <w:rPr>
          <w:rFonts w:ascii="Montserrat" w:hAnsi="Montserrat"/>
          <w:sz w:val="24"/>
        </w:rPr>
      </w:pPr>
      <w:r w:rsidRPr="00243812">
        <w:rPr>
          <w:rFonts w:ascii="Montserrat" w:hAnsi="Montserrat"/>
          <w:sz w:val="24"/>
        </w:rPr>
        <w:tab/>
        <w:t>SUBV</w:t>
      </w:r>
      <w:r w:rsidR="006F60BF" w:rsidRPr="00243812">
        <w:rPr>
          <w:rFonts w:ascii="Montserrat" w:hAnsi="Montserrat"/>
          <w:sz w:val="24"/>
        </w:rPr>
        <w:tab/>
      </w:r>
      <w:r w:rsidRPr="00243812">
        <w:rPr>
          <w:rFonts w:ascii="Montserrat" w:hAnsi="Montserrat"/>
          <w:sz w:val="24"/>
        </w:rPr>
        <w:t>Subversive skills - abilities geared around getting things done unnoticed or which are illegal or oppressed fall under this group.</w:t>
      </w:r>
      <w:r w:rsidR="006F60BF" w:rsidRPr="00243812">
        <w:rPr>
          <w:rFonts w:ascii="Montserrat" w:hAnsi="Montserrat"/>
          <w:sz w:val="24"/>
        </w:rPr>
        <w:t xml:space="preserve"> </w:t>
      </w:r>
      <w:r w:rsidRPr="00243812">
        <w:rPr>
          <w:rFonts w:ascii="Montserrat" w:hAnsi="Montserrat"/>
          <w:sz w:val="24"/>
        </w:rPr>
        <w:t>Theif skills, spy skills, hacker skills, and so on.</w:t>
      </w:r>
    </w:p>
    <w:p w14:paraId="029D0D7C" w14:textId="77777777" w:rsidR="004E739B" w:rsidRPr="00243812" w:rsidRDefault="004E739B" w:rsidP="00F01A18">
      <w:pPr>
        <w:pStyle w:val="NoSpacing"/>
        <w:rPr>
          <w:rFonts w:ascii="Montserrat" w:hAnsi="Montserrat"/>
          <w:sz w:val="24"/>
        </w:rPr>
      </w:pPr>
    </w:p>
    <w:p w14:paraId="5E1B0185" w14:textId="7864C31C" w:rsidR="004E739B" w:rsidRPr="00243812" w:rsidRDefault="00243812" w:rsidP="00F01A18">
      <w:pPr>
        <w:pStyle w:val="NoSpacing"/>
        <w:rPr>
          <w:rFonts w:ascii="Montserrat" w:hAnsi="Montserrat"/>
          <w:sz w:val="24"/>
        </w:rPr>
      </w:pPr>
      <w:r w:rsidRPr="00243812">
        <w:rPr>
          <w:rFonts w:ascii="Montserrat" w:hAnsi="Montserrat"/>
          <w:sz w:val="24"/>
        </w:rPr>
        <w:tab/>
        <w:t>SOSH</w:t>
      </w:r>
      <w:r w:rsidR="006F60BF" w:rsidRPr="00243812">
        <w:rPr>
          <w:rFonts w:ascii="Montserrat" w:hAnsi="Montserrat"/>
          <w:sz w:val="24"/>
        </w:rPr>
        <w:tab/>
      </w:r>
      <w:r w:rsidRPr="00243812">
        <w:rPr>
          <w:rFonts w:ascii="Montserrat" w:hAnsi="Montserrat"/>
          <w:sz w:val="24"/>
        </w:rPr>
        <w:t>Social skills - basically ettiquitte, dancing or entertainment, small talk, drinking, sex appeal, the things that people do with and for or to each other that are reletively common and interpersonal.</w:t>
      </w:r>
      <w:r w:rsidR="006F60BF" w:rsidRPr="00243812">
        <w:rPr>
          <w:rFonts w:ascii="Montserrat" w:hAnsi="Montserrat"/>
          <w:sz w:val="24"/>
        </w:rPr>
        <w:t xml:space="preserve"> </w:t>
      </w:r>
      <w:r w:rsidRPr="00243812">
        <w:rPr>
          <w:rFonts w:ascii="Montserrat" w:hAnsi="Montserrat"/>
          <w:sz w:val="24"/>
        </w:rPr>
        <w:t>Sometimes it comes natural, sometimes the skill is used to fake it.</w:t>
      </w:r>
      <w:r w:rsidR="006F60BF" w:rsidRPr="00243812">
        <w:rPr>
          <w:rFonts w:ascii="Montserrat" w:hAnsi="Montserrat"/>
          <w:sz w:val="24"/>
        </w:rPr>
        <w:t xml:space="preserve"> </w:t>
      </w:r>
    </w:p>
    <w:p w14:paraId="4D16435A" w14:textId="77777777" w:rsidR="004E739B" w:rsidRPr="00243812" w:rsidRDefault="004E739B" w:rsidP="00F01A18">
      <w:pPr>
        <w:pStyle w:val="NoSpacing"/>
        <w:rPr>
          <w:rFonts w:ascii="Montserrat" w:hAnsi="Montserrat"/>
          <w:sz w:val="24"/>
        </w:rPr>
      </w:pPr>
    </w:p>
    <w:p w14:paraId="6A22C416" w14:textId="64538B35" w:rsidR="004E739B" w:rsidRPr="00243812" w:rsidRDefault="00243812" w:rsidP="00F01A18">
      <w:pPr>
        <w:pStyle w:val="NoSpacing"/>
        <w:rPr>
          <w:rFonts w:ascii="Montserrat" w:hAnsi="Montserrat"/>
          <w:sz w:val="24"/>
        </w:rPr>
      </w:pPr>
      <w:r w:rsidRPr="00243812">
        <w:rPr>
          <w:rFonts w:ascii="Montserrat" w:hAnsi="Montserrat"/>
          <w:sz w:val="24"/>
        </w:rPr>
        <w:tab/>
        <w:t>PSI</w:t>
      </w:r>
      <w:r w:rsidR="006F60BF" w:rsidRPr="00243812">
        <w:rPr>
          <w:rFonts w:ascii="Montserrat" w:hAnsi="Montserrat"/>
          <w:sz w:val="24"/>
        </w:rPr>
        <w:tab/>
      </w:r>
      <w:r w:rsidRPr="00243812">
        <w:rPr>
          <w:rFonts w:ascii="Montserrat" w:hAnsi="Montserrat"/>
          <w:sz w:val="24"/>
        </w:rPr>
        <w:t>Psychic or supernatural abilities - the inexplicable is still applicable.</w:t>
      </w:r>
      <w:r w:rsidR="006F60BF" w:rsidRPr="00243812">
        <w:rPr>
          <w:rFonts w:ascii="Montserrat" w:hAnsi="Montserrat"/>
          <w:sz w:val="24"/>
        </w:rPr>
        <w:t xml:space="preserve"> </w:t>
      </w:r>
      <w:r w:rsidRPr="00243812">
        <w:rPr>
          <w:rFonts w:ascii="Montserrat" w:hAnsi="Montserrat"/>
          <w:sz w:val="24"/>
        </w:rPr>
        <w:t>The resources of the mind and the spirit are just ways to use power, which everything has some of.</w:t>
      </w:r>
      <w:r w:rsidR="006F60BF" w:rsidRPr="00243812">
        <w:rPr>
          <w:rFonts w:ascii="Montserrat" w:hAnsi="Montserrat"/>
          <w:sz w:val="24"/>
        </w:rPr>
        <w:t xml:space="preserve"> </w:t>
      </w:r>
    </w:p>
    <w:p w14:paraId="52C96B83"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AI</w:t>
      </w:r>
      <w:r w:rsidRPr="00243812">
        <w:rPr>
          <w:rFonts w:ascii="Montserrat" w:hAnsi="Montserrat"/>
          <w:sz w:val="24"/>
        </w:rPr>
        <w:tab/>
        <w:t>SI</w:t>
      </w:r>
      <w:r w:rsidRPr="00243812">
        <w:rPr>
          <w:rFonts w:ascii="Montserrat" w:hAnsi="Montserrat"/>
          <w:sz w:val="24"/>
        </w:rPr>
        <w:tab/>
        <w:t>IA</w:t>
      </w:r>
      <w:r w:rsidRPr="00243812">
        <w:rPr>
          <w:rFonts w:ascii="Montserrat" w:hAnsi="Montserrat"/>
          <w:sz w:val="24"/>
        </w:rPr>
        <w:tab/>
        <w:t>PA</w:t>
      </w:r>
      <w:r w:rsidRPr="00243812">
        <w:rPr>
          <w:rFonts w:ascii="Montserrat" w:hAnsi="Montserrat"/>
          <w:sz w:val="24"/>
        </w:rPr>
        <w:tab/>
        <w:t>AE</w:t>
      </w:r>
      <w:r w:rsidRPr="00243812">
        <w:rPr>
          <w:rFonts w:ascii="Montserrat" w:hAnsi="Montserrat"/>
          <w:sz w:val="24"/>
        </w:rPr>
        <w:tab/>
        <w:t>M</w:t>
      </w:r>
      <w:r w:rsidRPr="00243812">
        <w:rPr>
          <w:rFonts w:ascii="Montserrat" w:hAnsi="Montserrat"/>
          <w:sz w:val="24"/>
        </w:rPr>
        <w:tab/>
        <w:t>MI</w:t>
      </w:r>
      <w:r w:rsidRPr="00243812">
        <w:rPr>
          <w:rFonts w:ascii="Montserrat" w:hAnsi="Montserrat"/>
          <w:sz w:val="24"/>
        </w:rPr>
        <w:tab/>
        <w:t>B</w:t>
      </w:r>
      <w:r w:rsidRPr="00243812">
        <w:rPr>
          <w:rFonts w:ascii="Montserrat" w:hAnsi="Montserrat"/>
          <w:sz w:val="24"/>
        </w:rPr>
        <w:tab/>
        <w:t>V</w:t>
      </w:r>
      <w:r w:rsidRPr="00243812">
        <w:rPr>
          <w:rFonts w:ascii="Montserrat" w:hAnsi="Montserrat"/>
          <w:sz w:val="24"/>
        </w:rPr>
        <w:tab/>
        <w:t>T</w:t>
      </w:r>
      <w:r w:rsidRPr="00243812">
        <w:rPr>
          <w:rFonts w:ascii="Montserrat" w:hAnsi="Montserrat"/>
          <w:sz w:val="24"/>
        </w:rPr>
        <w:tab/>
        <w:t>TI</w:t>
      </w:r>
      <w:r w:rsidRPr="00243812">
        <w:rPr>
          <w:rFonts w:ascii="Montserrat" w:hAnsi="Montserrat"/>
          <w:sz w:val="24"/>
        </w:rPr>
        <w:tab/>
        <w:t>CI</w:t>
      </w:r>
      <w:r w:rsidRPr="00243812">
        <w:rPr>
          <w:rFonts w:ascii="Montserrat" w:hAnsi="Montserrat"/>
          <w:sz w:val="24"/>
        </w:rPr>
        <w:tab/>
        <w:t>A</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142E7388"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8</w:t>
      </w:r>
      <w:r w:rsidRPr="00243812">
        <w:rPr>
          <w:rFonts w:ascii="Montserrat" w:hAnsi="Montserrat"/>
          <w:sz w:val="24"/>
        </w:rPr>
        <w:tab/>
        <w:t>4</w:t>
      </w:r>
      <w:r w:rsidRPr="00243812">
        <w:rPr>
          <w:rFonts w:ascii="Montserrat" w:hAnsi="Montserrat"/>
          <w:sz w:val="24"/>
        </w:rPr>
        <w:tab/>
        <w:t>3</w:t>
      </w:r>
      <w:r w:rsidRPr="00243812">
        <w:rPr>
          <w:rFonts w:ascii="Montserrat" w:hAnsi="Montserrat"/>
          <w:sz w:val="24"/>
        </w:rPr>
        <w:tab/>
        <w:t>3</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p>
    <w:p w14:paraId="5512F44F" w14:textId="77777777" w:rsidR="004E739B" w:rsidRPr="00243812" w:rsidRDefault="004E739B" w:rsidP="00F01A18">
      <w:pPr>
        <w:pStyle w:val="NoSpacing"/>
        <w:rPr>
          <w:rFonts w:ascii="Montserrat" w:hAnsi="Montserrat"/>
          <w:sz w:val="24"/>
        </w:rPr>
      </w:pPr>
    </w:p>
    <w:p w14:paraId="5333549D" w14:textId="77777777" w:rsidR="004E739B" w:rsidRPr="00243812" w:rsidRDefault="00243812" w:rsidP="00F01A18">
      <w:pPr>
        <w:pStyle w:val="NoSpacing"/>
        <w:rPr>
          <w:rFonts w:ascii="Montserrat" w:hAnsi="Montserrat"/>
          <w:sz w:val="24"/>
        </w:rPr>
      </w:pPr>
      <w:r w:rsidRPr="00243812">
        <w:rPr>
          <w:rFonts w:ascii="Montserrat" w:hAnsi="Montserrat"/>
          <w:sz w:val="24"/>
        </w:rPr>
        <w:t>AI AWARENESS:INTENT</w:t>
      </w:r>
    </w:p>
    <w:p w14:paraId="7341E3AC" w14:textId="561111EC" w:rsidR="004E739B" w:rsidRPr="00243812" w:rsidRDefault="00243812" w:rsidP="00F01A18">
      <w:pPr>
        <w:pStyle w:val="NoSpacing"/>
        <w:rPr>
          <w:rFonts w:ascii="Montserrat" w:hAnsi="Montserrat"/>
          <w:sz w:val="24"/>
        </w:rPr>
      </w:pPr>
      <w:r w:rsidRPr="00243812">
        <w:rPr>
          <w:rFonts w:ascii="Montserrat" w:hAnsi="Montserrat"/>
          <w:sz w:val="24"/>
        </w:rPr>
        <w:tab/>
        <w:t>What one can do is based on what one is.</w:t>
      </w:r>
      <w:r w:rsidR="006F60BF" w:rsidRPr="00243812">
        <w:rPr>
          <w:rFonts w:ascii="Montserrat" w:hAnsi="Montserrat"/>
          <w:sz w:val="24"/>
        </w:rPr>
        <w:t xml:space="preserve"> </w:t>
      </w:r>
    </w:p>
    <w:p w14:paraId="41C8391E" w14:textId="77777777" w:rsidR="004E739B" w:rsidRPr="00243812" w:rsidRDefault="004E739B" w:rsidP="00F01A18">
      <w:pPr>
        <w:pStyle w:val="NoSpacing"/>
        <w:rPr>
          <w:rFonts w:ascii="Montserrat" w:hAnsi="Montserrat"/>
          <w:sz w:val="24"/>
        </w:rPr>
      </w:pPr>
    </w:p>
    <w:p w14:paraId="394402A6" w14:textId="77777777" w:rsidR="004E739B" w:rsidRPr="00243812" w:rsidRDefault="00243812" w:rsidP="00F01A18">
      <w:pPr>
        <w:pStyle w:val="NoSpacing"/>
        <w:rPr>
          <w:rFonts w:ascii="Montserrat" w:hAnsi="Montserrat"/>
          <w:sz w:val="24"/>
        </w:rPr>
      </w:pPr>
      <w:r w:rsidRPr="00243812">
        <w:rPr>
          <w:rFonts w:ascii="Montserrat" w:hAnsi="Montserrat"/>
          <w:sz w:val="24"/>
        </w:rPr>
        <w:t>SI STRUCTURE:IMPLEMENTATION</w:t>
      </w:r>
    </w:p>
    <w:p w14:paraId="0126707A" w14:textId="77777777" w:rsidR="004E739B" w:rsidRPr="00243812" w:rsidRDefault="00243812" w:rsidP="00F01A18">
      <w:pPr>
        <w:pStyle w:val="NoSpacing"/>
        <w:rPr>
          <w:rFonts w:ascii="Montserrat" w:hAnsi="Montserrat"/>
          <w:sz w:val="24"/>
        </w:rPr>
      </w:pPr>
      <w:r w:rsidRPr="00243812">
        <w:rPr>
          <w:rFonts w:ascii="Montserrat" w:hAnsi="Montserrat"/>
          <w:sz w:val="24"/>
        </w:rPr>
        <w:tab/>
        <w:t>How one can do things is based on how one is designed.</w:t>
      </w:r>
    </w:p>
    <w:p w14:paraId="3AB5A773" w14:textId="77777777" w:rsidR="004E739B" w:rsidRPr="00243812" w:rsidRDefault="004E739B" w:rsidP="00F01A18">
      <w:pPr>
        <w:pStyle w:val="NoSpacing"/>
        <w:rPr>
          <w:rFonts w:ascii="Montserrat" w:hAnsi="Montserrat"/>
          <w:sz w:val="24"/>
        </w:rPr>
      </w:pPr>
    </w:p>
    <w:p w14:paraId="65E5CA48" w14:textId="77777777" w:rsidR="004E739B" w:rsidRPr="00243812" w:rsidRDefault="00243812" w:rsidP="00F01A18">
      <w:pPr>
        <w:pStyle w:val="NoSpacing"/>
        <w:rPr>
          <w:rFonts w:ascii="Montserrat" w:hAnsi="Montserrat"/>
          <w:sz w:val="24"/>
        </w:rPr>
      </w:pPr>
      <w:r w:rsidRPr="00243812">
        <w:rPr>
          <w:rFonts w:ascii="Montserrat" w:hAnsi="Montserrat"/>
          <w:sz w:val="24"/>
        </w:rPr>
        <w:t>IA INTERPRETATION:ARTICULATION</w:t>
      </w:r>
    </w:p>
    <w:p w14:paraId="3B8E19DA" w14:textId="77777777" w:rsidR="004E739B" w:rsidRPr="00243812" w:rsidRDefault="00243812" w:rsidP="00F01A18">
      <w:pPr>
        <w:pStyle w:val="NoSpacing"/>
        <w:rPr>
          <w:rFonts w:ascii="Montserrat" w:hAnsi="Montserrat"/>
          <w:sz w:val="24"/>
        </w:rPr>
      </w:pPr>
      <w:r w:rsidRPr="00243812">
        <w:rPr>
          <w:rFonts w:ascii="Montserrat" w:hAnsi="Montserrat"/>
          <w:sz w:val="24"/>
        </w:rPr>
        <w:tab/>
        <w:t>What one can express is based on what one can define.</w:t>
      </w:r>
    </w:p>
    <w:p w14:paraId="55829709" w14:textId="77777777" w:rsidR="004E739B" w:rsidRPr="00243812" w:rsidRDefault="004E739B" w:rsidP="00F01A18">
      <w:pPr>
        <w:pStyle w:val="NoSpacing"/>
        <w:rPr>
          <w:rFonts w:ascii="Montserrat" w:hAnsi="Montserrat"/>
          <w:sz w:val="24"/>
        </w:rPr>
      </w:pPr>
    </w:p>
    <w:p w14:paraId="0DE9221E" w14:textId="77777777" w:rsidR="004E739B" w:rsidRPr="00243812" w:rsidRDefault="00243812" w:rsidP="00F01A18">
      <w:pPr>
        <w:pStyle w:val="NoSpacing"/>
        <w:rPr>
          <w:rFonts w:ascii="Montserrat" w:hAnsi="Montserrat"/>
          <w:sz w:val="24"/>
        </w:rPr>
      </w:pPr>
      <w:r w:rsidRPr="00243812">
        <w:rPr>
          <w:rFonts w:ascii="Montserrat" w:hAnsi="Montserrat"/>
          <w:sz w:val="24"/>
        </w:rPr>
        <w:t>PA PERCEPTION:ASSOCIATION</w:t>
      </w:r>
    </w:p>
    <w:p w14:paraId="43CE9750" w14:textId="77777777" w:rsidR="004E739B" w:rsidRPr="00243812" w:rsidRDefault="00243812" w:rsidP="00F01A18">
      <w:pPr>
        <w:pStyle w:val="NoSpacing"/>
        <w:rPr>
          <w:rFonts w:ascii="Montserrat" w:hAnsi="Montserrat"/>
          <w:sz w:val="24"/>
        </w:rPr>
      </w:pPr>
      <w:r w:rsidRPr="00243812">
        <w:rPr>
          <w:rFonts w:ascii="Montserrat" w:hAnsi="Montserrat"/>
          <w:sz w:val="24"/>
        </w:rPr>
        <w:tab/>
        <w:t>How one can relate is based on what one can recognize.</w:t>
      </w:r>
    </w:p>
    <w:p w14:paraId="678FBDAA" w14:textId="77777777" w:rsidR="004E739B" w:rsidRPr="00243812" w:rsidRDefault="004E739B" w:rsidP="00F01A18">
      <w:pPr>
        <w:pStyle w:val="NoSpacing"/>
        <w:rPr>
          <w:rFonts w:ascii="Montserrat" w:hAnsi="Montserrat"/>
          <w:sz w:val="24"/>
        </w:rPr>
      </w:pPr>
    </w:p>
    <w:p w14:paraId="106C084A" w14:textId="09852598" w:rsidR="004E739B" w:rsidRPr="00243812" w:rsidRDefault="00243812" w:rsidP="00F01A18">
      <w:pPr>
        <w:pStyle w:val="NoSpacing"/>
        <w:rPr>
          <w:rFonts w:ascii="Montserrat" w:hAnsi="Montserrat"/>
          <w:sz w:val="24"/>
        </w:rPr>
      </w:pPr>
      <w:r w:rsidRPr="00243812">
        <w:rPr>
          <w:rFonts w:ascii="Montserrat" w:hAnsi="Montserrat"/>
          <w:sz w:val="24"/>
        </w:rPr>
        <w:t>AE</w:t>
      </w:r>
      <w:r w:rsidRPr="00243812">
        <w:rPr>
          <w:rFonts w:ascii="Montserrat" w:hAnsi="Montserrat"/>
          <w:sz w:val="24"/>
        </w:rPr>
        <w:tab/>
        <w:t>Awareness of the Entity is what is revered as the soul.</w:t>
      </w:r>
      <w:r w:rsidR="006F60BF" w:rsidRPr="00243812">
        <w:rPr>
          <w:rFonts w:ascii="Montserrat" w:hAnsi="Montserrat"/>
          <w:sz w:val="24"/>
        </w:rPr>
        <w:t xml:space="preserve"> </w:t>
      </w:r>
      <w:r w:rsidRPr="00243812">
        <w:rPr>
          <w:rFonts w:ascii="Montserrat" w:hAnsi="Montserrat"/>
          <w:sz w:val="24"/>
        </w:rPr>
        <w:t>The soul is individual potential; personal absolute.</w:t>
      </w:r>
      <w:r w:rsidR="006F60BF" w:rsidRPr="00243812">
        <w:rPr>
          <w:rFonts w:ascii="Montserrat" w:hAnsi="Montserrat"/>
          <w:sz w:val="24"/>
        </w:rPr>
        <w:t xml:space="preserve"> </w:t>
      </w:r>
      <w:r w:rsidRPr="00243812">
        <w:rPr>
          <w:rFonts w:ascii="Montserrat" w:hAnsi="Montserrat"/>
          <w:sz w:val="24"/>
        </w:rPr>
        <w:t>As a medium of existence, it preceeds all others.</w:t>
      </w:r>
      <w:r w:rsidR="006F60BF" w:rsidRPr="00243812">
        <w:rPr>
          <w:rFonts w:ascii="Montserrat" w:hAnsi="Montserrat"/>
          <w:sz w:val="24"/>
        </w:rPr>
        <w:t xml:space="preserve"> </w:t>
      </w:r>
      <w:r w:rsidRPr="00243812">
        <w:rPr>
          <w:rFonts w:ascii="Montserrat" w:hAnsi="Montserrat"/>
          <w:sz w:val="24"/>
        </w:rPr>
        <w:t>For each possability of being there exist countless possabilities to explore.</w:t>
      </w:r>
      <w:r w:rsidR="006F60BF" w:rsidRPr="00243812">
        <w:rPr>
          <w:rFonts w:ascii="Montserrat" w:hAnsi="Montserrat"/>
          <w:sz w:val="24"/>
        </w:rPr>
        <w:t xml:space="preserve"> </w:t>
      </w:r>
      <w:r w:rsidRPr="00243812">
        <w:rPr>
          <w:rFonts w:ascii="Montserrat" w:hAnsi="Montserrat"/>
          <w:sz w:val="24"/>
        </w:rPr>
        <w:t>For this reason the soul of a common creature is eighth dimensional.</w:t>
      </w:r>
      <w:r w:rsidR="006F60BF" w:rsidRPr="00243812">
        <w:rPr>
          <w:rFonts w:ascii="Montserrat" w:hAnsi="Montserrat"/>
          <w:sz w:val="24"/>
        </w:rPr>
        <w:t xml:space="preserve"> </w:t>
      </w:r>
    </w:p>
    <w:p w14:paraId="1B86B715" w14:textId="77777777" w:rsidR="004E739B" w:rsidRPr="00243812" w:rsidRDefault="004E739B" w:rsidP="00F01A18">
      <w:pPr>
        <w:pStyle w:val="NoSpacing"/>
        <w:rPr>
          <w:rFonts w:ascii="Montserrat" w:hAnsi="Montserrat"/>
          <w:sz w:val="24"/>
        </w:rPr>
      </w:pPr>
    </w:p>
    <w:p w14:paraId="1A2A5CF3" w14:textId="59BA2AF6" w:rsidR="004E739B" w:rsidRPr="00243812" w:rsidRDefault="00243812" w:rsidP="00F01A18">
      <w:pPr>
        <w:pStyle w:val="NoSpacing"/>
        <w:rPr>
          <w:rFonts w:ascii="Montserrat" w:hAnsi="Montserrat"/>
          <w:sz w:val="24"/>
        </w:rPr>
      </w:pPr>
      <w:r w:rsidRPr="00243812">
        <w:rPr>
          <w:rFonts w:ascii="Montserrat" w:hAnsi="Montserrat"/>
          <w:sz w:val="24"/>
        </w:rPr>
        <w:t>M</w:t>
      </w:r>
      <w:r w:rsidRPr="00243812">
        <w:rPr>
          <w:rFonts w:ascii="Montserrat" w:hAnsi="Montserrat"/>
          <w:sz w:val="24"/>
        </w:rPr>
        <w:tab/>
        <w:t>Mind is the structure which bridges the void between a realm of existence and the soul.</w:t>
      </w:r>
      <w:r w:rsidR="006F60BF" w:rsidRPr="00243812">
        <w:rPr>
          <w:rFonts w:ascii="Montserrat" w:hAnsi="Montserrat"/>
          <w:sz w:val="24"/>
        </w:rPr>
        <w:t xml:space="preserve"> </w:t>
      </w:r>
      <w:r w:rsidRPr="00243812">
        <w:rPr>
          <w:rFonts w:ascii="Montserrat" w:hAnsi="Montserrat"/>
          <w:sz w:val="24"/>
        </w:rPr>
        <w:t>The mind contains the world one is aware of within itself.</w:t>
      </w:r>
      <w:r w:rsidR="006F60BF" w:rsidRPr="00243812">
        <w:rPr>
          <w:rFonts w:ascii="Montserrat" w:hAnsi="Montserrat"/>
          <w:sz w:val="24"/>
        </w:rPr>
        <w:t xml:space="preserve"> </w:t>
      </w:r>
      <w:r w:rsidRPr="00243812">
        <w:rPr>
          <w:rFonts w:ascii="Montserrat" w:hAnsi="Montserrat"/>
          <w:sz w:val="24"/>
        </w:rPr>
        <w:t>For this reason, in a three dimensional world, the mind is fourth dimensional.</w:t>
      </w:r>
    </w:p>
    <w:p w14:paraId="663C9238" w14:textId="77777777" w:rsidR="004E739B" w:rsidRPr="00243812" w:rsidRDefault="004E739B" w:rsidP="00F01A18">
      <w:pPr>
        <w:pStyle w:val="NoSpacing"/>
        <w:rPr>
          <w:rFonts w:ascii="Montserrat" w:hAnsi="Montserrat"/>
          <w:sz w:val="24"/>
        </w:rPr>
      </w:pPr>
    </w:p>
    <w:p w14:paraId="3CC2542C" w14:textId="4945544A" w:rsidR="004E739B" w:rsidRPr="00243812" w:rsidRDefault="00243812" w:rsidP="00F01A18">
      <w:pPr>
        <w:pStyle w:val="NoSpacing"/>
        <w:rPr>
          <w:rFonts w:ascii="Montserrat" w:hAnsi="Montserrat"/>
          <w:sz w:val="24"/>
        </w:rPr>
      </w:pPr>
      <w:r w:rsidRPr="00243812">
        <w:rPr>
          <w:rFonts w:ascii="Montserrat" w:hAnsi="Montserrat"/>
          <w:sz w:val="24"/>
        </w:rPr>
        <w:t>MI</w:t>
      </w:r>
      <w:r w:rsidRPr="00243812">
        <w:rPr>
          <w:rFonts w:ascii="Montserrat" w:hAnsi="Montserrat"/>
          <w:sz w:val="24"/>
        </w:rPr>
        <w:tab/>
        <w:t>Mental intent is the limit of structural complexity evoked in an action which the mind is capable of initiating within the limits of its realm.</w:t>
      </w:r>
      <w:r w:rsidR="006F60BF" w:rsidRPr="00243812">
        <w:rPr>
          <w:rFonts w:ascii="Montserrat" w:hAnsi="Montserrat"/>
          <w:sz w:val="24"/>
        </w:rPr>
        <w:t xml:space="preserve"> </w:t>
      </w:r>
      <w:r w:rsidRPr="00243812">
        <w:rPr>
          <w:rFonts w:ascii="Montserrat" w:hAnsi="Montserrat"/>
          <w:sz w:val="24"/>
        </w:rPr>
        <w:t>This governs natural actions and usually is dictated by the perceived possabilities for action; that is equal to the dimensions of space.</w:t>
      </w:r>
      <w:r w:rsidR="006F60BF" w:rsidRPr="00243812">
        <w:rPr>
          <w:rFonts w:ascii="Montserrat" w:hAnsi="Montserrat"/>
          <w:sz w:val="24"/>
        </w:rPr>
        <w:t xml:space="preserve"> </w:t>
      </w:r>
      <w:r w:rsidRPr="00243812">
        <w:rPr>
          <w:rFonts w:ascii="Montserrat" w:hAnsi="Montserrat"/>
          <w:sz w:val="24"/>
        </w:rPr>
        <w:t>For this to exceed spatial limits, the actions would be incongruous and unnatural to those witnessing the effects.</w:t>
      </w:r>
    </w:p>
    <w:p w14:paraId="0623F00F" w14:textId="77777777" w:rsidR="004E739B" w:rsidRPr="00243812" w:rsidRDefault="004E739B" w:rsidP="00F01A18">
      <w:pPr>
        <w:pStyle w:val="NoSpacing"/>
        <w:rPr>
          <w:rFonts w:ascii="Montserrat" w:hAnsi="Montserrat"/>
          <w:sz w:val="24"/>
        </w:rPr>
      </w:pPr>
    </w:p>
    <w:p w14:paraId="2BBD1B49" w14:textId="19341EAF" w:rsidR="004E739B" w:rsidRPr="00243812" w:rsidRDefault="00243812" w:rsidP="00F01A18">
      <w:pPr>
        <w:pStyle w:val="NoSpacing"/>
        <w:rPr>
          <w:rFonts w:ascii="Montserrat" w:hAnsi="Montserrat"/>
          <w:sz w:val="24"/>
        </w:rPr>
      </w:pPr>
      <w:r w:rsidRPr="00243812">
        <w:rPr>
          <w:rFonts w:ascii="Montserrat" w:hAnsi="Montserrat"/>
          <w:sz w:val="24"/>
        </w:rPr>
        <w:t>B</w:t>
      </w:r>
      <w:r w:rsidRPr="00243812">
        <w:rPr>
          <w:rFonts w:ascii="Montserrat" w:hAnsi="Montserrat"/>
          <w:sz w:val="24"/>
        </w:rPr>
        <w:tab/>
      </w:r>
      <w:r w:rsidRPr="00243812">
        <w:rPr>
          <w:rFonts w:ascii="Montserrat" w:hAnsi="Montserrat"/>
          <w:sz w:val="24"/>
        </w:rPr>
        <w:t>Body indicates the structural complexity with which the physical form of an entity may be expressed.</w:t>
      </w:r>
      <w:r w:rsidR="006F60BF" w:rsidRPr="00243812">
        <w:rPr>
          <w:rFonts w:ascii="Montserrat" w:hAnsi="Montserrat"/>
          <w:sz w:val="24"/>
        </w:rPr>
        <w:t xml:space="preserve"> </w:t>
      </w:r>
      <w:r w:rsidRPr="00243812">
        <w:rPr>
          <w:rFonts w:ascii="Montserrat" w:hAnsi="Montserrat"/>
          <w:sz w:val="24"/>
        </w:rPr>
        <w:t>Usually the body conforms to the perceived limits of the realm; being of equal dimensions as the space it occupies.</w:t>
      </w:r>
      <w:r w:rsidR="006F60BF" w:rsidRPr="00243812">
        <w:rPr>
          <w:rFonts w:ascii="Montserrat" w:hAnsi="Montserrat"/>
          <w:sz w:val="24"/>
        </w:rPr>
        <w:t xml:space="preserve"> </w:t>
      </w:r>
      <w:r w:rsidRPr="00243812">
        <w:rPr>
          <w:rFonts w:ascii="Montserrat" w:hAnsi="Montserrat"/>
          <w:sz w:val="24"/>
        </w:rPr>
        <w:t>However, a preternatural form may be manifest in higher dimensions - allowing it to have qualities which transcend the perceived limits of the realm.</w:t>
      </w:r>
    </w:p>
    <w:p w14:paraId="10CC7CF7" w14:textId="77777777" w:rsidR="004E739B" w:rsidRPr="00243812" w:rsidRDefault="004E739B" w:rsidP="00F01A18">
      <w:pPr>
        <w:pStyle w:val="NoSpacing"/>
        <w:rPr>
          <w:rFonts w:ascii="Montserrat" w:hAnsi="Montserrat"/>
          <w:sz w:val="24"/>
        </w:rPr>
      </w:pPr>
    </w:p>
    <w:p w14:paraId="0FE2C11D" w14:textId="68A0790D" w:rsidR="004E739B" w:rsidRPr="00243812" w:rsidRDefault="00243812" w:rsidP="00F01A18">
      <w:pPr>
        <w:pStyle w:val="NoSpacing"/>
        <w:rPr>
          <w:rFonts w:ascii="Montserrat" w:hAnsi="Montserrat"/>
          <w:sz w:val="24"/>
        </w:rPr>
      </w:pPr>
      <w:r w:rsidRPr="00243812">
        <w:rPr>
          <w:rFonts w:ascii="Montserrat" w:hAnsi="Montserrat"/>
          <w:sz w:val="24"/>
        </w:rPr>
        <w:t>V</w:t>
      </w:r>
      <w:r w:rsidRPr="00243812">
        <w:rPr>
          <w:rFonts w:ascii="Montserrat" w:hAnsi="Montserrat"/>
          <w:sz w:val="24"/>
        </w:rPr>
        <w:tab/>
        <w:t>Vector defines the manner in which a body may move within the limits of the realm.</w:t>
      </w:r>
      <w:r w:rsidR="006F60BF" w:rsidRPr="00243812">
        <w:rPr>
          <w:rFonts w:ascii="Montserrat" w:hAnsi="Montserrat"/>
          <w:sz w:val="24"/>
        </w:rPr>
        <w:t xml:space="preserve"> </w:t>
      </w:r>
      <w:r w:rsidRPr="00243812">
        <w:rPr>
          <w:rFonts w:ascii="Montserrat" w:hAnsi="Montserrat"/>
          <w:sz w:val="24"/>
        </w:rPr>
        <w:t>In general, in a three dimensional realm, the limit is a point.</w:t>
      </w:r>
      <w:r w:rsidR="006F60BF" w:rsidRPr="00243812">
        <w:rPr>
          <w:rFonts w:ascii="Montserrat" w:hAnsi="Montserrat"/>
          <w:sz w:val="24"/>
        </w:rPr>
        <w:t xml:space="preserve"> </w:t>
      </w:r>
      <w:r w:rsidRPr="00243812">
        <w:rPr>
          <w:rFonts w:ascii="Montserrat" w:hAnsi="Montserrat"/>
          <w:sz w:val="24"/>
        </w:rPr>
        <w:t>A body may only move to a directly contiguous point in reletive space.</w:t>
      </w:r>
      <w:r w:rsidR="006F60BF" w:rsidRPr="00243812">
        <w:rPr>
          <w:rFonts w:ascii="Montserrat" w:hAnsi="Montserrat"/>
          <w:sz w:val="24"/>
        </w:rPr>
        <w:t xml:space="preserve"> </w:t>
      </w:r>
    </w:p>
    <w:p w14:paraId="09171D8D" w14:textId="77777777" w:rsidR="004E739B" w:rsidRPr="00243812" w:rsidRDefault="004E739B" w:rsidP="00F01A18">
      <w:pPr>
        <w:pStyle w:val="NoSpacing"/>
        <w:rPr>
          <w:rFonts w:ascii="Montserrat" w:hAnsi="Montserrat"/>
          <w:sz w:val="24"/>
        </w:rPr>
      </w:pPr>
    </w:p>
    <w:p w14:paraId="56D55D8C" w14:textId="0B09E15D" w:rsidR="004E739B" w:rsidRPr="00243812" w:rsidRDefault="00243812" w:rsidP="00F01A18">
      <w:pPr>
        <w:pStyle w:val="NoSpacing"/>
        <w:rPr>
          <w:rFonts w:ascii="Montserrat" w:hAnsi="Montserrat"/>
          <w:sz w:val="24"/>
        </w:rPr>
      </w:pPr>
      <w:r w:rsidRPr="00243812">
        <w:rPr>
          <w:rFonts w:ascii="Montserrat" w:hAnsi="Montserrat"/>
          <w:sz w:val="24"/>
        </w:rPr>
        <w:t>T</w:t>
      </w:r>
      <w:r w:rsidRPr="00243812">
        <w:rPr>
          <w:rFonts w:ascii="Montserrat" w:hAnsi="Montserrat"/>
          <w:sz w:val="24"/>
        </w:rPr>
        <w:tab/>
        <w:t>The dimension of time within which the attention of an entity may focus is limited to a point called the present, in general.</w:t>
      </w:r>
      <w:r w:rsidR="006F60BF" w:rsidRPr="00243812">
        <w:rPr>
          <w:rFonts w:ascii="Montserrat" w:hAnsi="Montserrat"/>
          <w:sz w:val="24"/>
        </w:rPr>
        <w:t xml:space="preserve"> </w:t>
      </w:r>
      <w:r w:rsidRPr="00243812">
        <w:rPr>
          <w:rFonts w:ascii="Montserrat" w:hAnsi="Montserrat"/>
          <w:sz w:val="24"/>
        </w:rPr>
        <w:t>To exist at any other time than the present is taxing to the mind, though a subconscious awareness of higher dimensions of time can give a preternatural clarity to choose one's own destiny.</w:t>
      </w:r>
    </w:p>
    <w:p w14:paraId="5272ADF5" w14:textId="77777777" w:rsidR="004E739B" w:rsidRPr="00243812" w:rsidRDefault="004E739B" w:rsidP="00F01A18">
      <w:pPr>
        <w:pStyle w:val="NoSpacing"/>
        <w:rPr>
          <w:rFonts w:ascii="Montserrat" w:hAnsi="Montserrat"/>
          <w:sz w:val="24"/>
        </w:rPr>
      </w:pPr>
    </w:p>
    <w:p w14:paraId="148871A3" w14:textId="67997B65" w:rsidR="004E739B" w:rsidRPr="00243812" w:rsidRDefault="00243812" w:rsidP="00F01A18">
      <w:pPr>
        <w:pStyle w:val="NoSpacing"/>
        <w:rPr>
          <w:rFonts w:ascii="Montserrat" w:hAnsi="Montserrat"/>
          <w:sz w:val="24"/>
        </w:rPr>
      </w:pPr>
      <w:r w:rsidRPr="00243812">
        <w:rPr>
          <w:rFonts w:ascii="Montserrat" w:hAnsi="Montserrat"/>
          <w:sz w:val="24"/>
        </w:rPr>
        <w:t>TI</w:t>
      </w:r>
      <w:r w:rsidRPr="00243812">
        <w:rPr>
          <w:rFonts w:ascii="Montserrat" w:hAnsi="Montserrat"/>
          <w:sz w:val="24"/>
        </w:rPr>
        <w:tab/>
        <w:t>Temporal intent defines the vector a body may travel in relation to time.</w:t>
      </w:r>
      <w:r w:rsidR="006F60BF" w:rsidRPr="00243812">
        <w:rPr>
          <w:rFonts w:ascii="Montserrat" w:hAnsi="Montserrat"/>
          <w:sz w:val="24"/>
        </w:rPr>
        <w:t xml:space="preserve"> </w:t>
      </w:r>
      <w:r w:rsidRPr="00243812">
        <w:rPr>
          <w:rFonts w:ascii="Montserrat" w:hAnsi="Montserrat"/>
          <w:sz w:val="24"/>
        </w:rPr>
        <w:t>Almost without exception, a being is confined to following the motion of the present through consecutive conjunctive events.</w:t>
      </w:r>
      <w:r w:rsidR="006F60BF" w:rsidRPr="00243812">
        <w:rPr>
          <w:rFonts w:ascii="Montserrat" w:hAnsi="Montserrat"/>
          <w:sz w:val="24"/>
        </w:rPr>
        <w:t xml:space="preserve"> </w:t>
      </w:r>
      <w:r w:rsidRPr="00243812">
        <w:rPr>
          <w:rFonts w:ascii="Montserrat" w:hAnsi="Montserrat"/>
          <w:sz w:val="24"/>
        </w:rPr>
        <w:t>Point to point.</w:t>
      </w:r>
    </w:p>
    <w:p w14:paraId="517C47B1" w14:textId="77777777" w:rsidR="004E739B" w:rsidRPr="00243812" w:rsidRDefault="004E739B" w:rsidP="00F01A18">
      <w:pPr>
        <w:pStyle w:val="NoSpacing"/>
        <w:rPr>
          <w:rFonts w:ascii="Montserrat" w:hAnsi="Montserrat"/>
          <w:sz w:val="24"/>
        </w:rPr>
      </w:pPr>
    </w:p>
    <w:p w14:paraId="27D72419" w14:textId="174AC39A" w:rsidR="004E739B" w:rsidRPr="00243812" w:rsidRDefault="00243812" w:rsidP="00F01A18">
      <w:pPr>
        <w:pStyle w:val="NoSpacing"/>
        <w:rPr>
          <w:rFonts w:ascii="Montserrat" w:hAnsi="Montserrat"/>
          <w:sz w:val="24"/>
        </w:rPr>
      </w:pPr>
      <w:r w:rsidRPr="00243812">
        <w:rPr>
          <w:rFonts w:ascii="Montserrat" w:hAnsi="Montserrat"/>
          <w:sz w:val="24"/>
        </w:rPr>
        <w:t>CI</w:t>
      </w:r>
      <w:r w:rsidRPr="00243812">
        <w:rPr>
          <w:rFonts w:ascii="Montserrat" w:hAnsi="Montserrat"/>
          <w:sz w:val="24"/>
        </w:rPr>
        <w:tab/>
        <w:t>Chord of intent. There exist natural thresholds at which the dimensions of mediums converge in a harmonic way.</w:t>
      </w:r>
      <w:r w:rsidR="006F60BF" w:rsidRPr="00243812">
        <w:rPr>
          <w:rFonts w:ascii="Montserrat" w:hAnsi="Montserrat"/>
          <w:sz w:val="24"/>
        </w:rPr>
        <w:t xml:space="preserve"> </w:t>
      </w:r>
      <w:r w:rsidRPr="00243812">
        <w:rPr>
          <w:rFonts w:ascii="Montserrat" w:hAnsi="Montserrat"/>
          <w:sz w:val="24"/>
        </w:rPr>
        <w:t>At these thresholds all the possabilities manifest at once in an inviolable manner.</w:t>
      </w:r>
      <w:r w:rsidR="006F60BF" w:rsidRPr="00243812">
        <w:rPr>
          <w:rFonts w:ascii="Montserrat" w:hAnsi="Montserrat"/>
          <w:sz w:val="24"/>
        </w:rPr>
        <w:t xml:space="preserve"> </w:t>
      </w:r>
      <w:r w:rsidRPr="00243812">
        <w:rPr>
          <w:rFonts w:ascii="Montserrat" w:hAnsi="Montserrat"/>
          <w:sz w:val="24"/>
        </w:rPr>
        <w:t>These thresholds are naturally the most difficult to surpass; only a true act of will or intent can accomplish this.</w:t>
      </w:r>
      <w:r w:rsidR="006F60BF" w:rsidRPr="00243812">
        <w:rPr>
          <w:rFonts w:ascii="Montserrat" w:hAnsi="Montserrat"/>
          <w:sz w:val="24"/>
        </w:rPr>
        <w:t xml:space="preserve"> </w:t>
      </w:r>
      <w:r w:rsidRPr="00243812">
        <w:rPr>
          <w:rFonts w:ascii="Montserrat" w:hAnsi="Montserrat"/>
          <w:sz w:val="24"/>
        </w:rPr>
        <w:t>The world assembled in common life is subordinate to the first chord of intent; thus the rating is zero.</w:t>
      </w:r>
    </w:p>
    <w:p w14:paraId="0390A1E9" w14:textId="77777777" w:rsidR="004E739B" w:rsidRPr="00243812" w:rsidRDefault="004E739B" w:rsidP="00F01A18">
      <w:pPr>
        <w:pStyle w:val="NoSpacing"/>
        <w:rPr>
          <w:rFonts w:ascii="Montserrat" w:hAnsi="Montserrat"/>
          <w:sz w:val="24"/>
        </w:rPr>
      </w:pPr>
    </w:p>
    <w:p w14:paraId="5EA01E6A" w14:textId="486F8494" w:rsidR="004E739B" w:rsidRPr="00243812" w:rsidRDefault="00243812" w:rsidP="00F01A18">
      <w:pPr>
        <w:pStyle w:val="NoSpacing"/>
        <w:rPr>
          <w:rFonts w:ascii="Montserrat" w:hAnsi="Montserrat"/>
          <w:sz w:val="24"/>
        </w:rPr>
      </w:pPr>
      <w:r w:rsidRPr="00243812">
        <w:rPr>
          <w:rFonts w:ascii="Montserrat" w:hAnsi="Montserrat"/>
          <w:sz w:val="24"/>
        </w:rPr>
        <w:t>A</w:t>
      </w:r>
      <w:r w:rsidRPr="00243812">
        <w:rPr>
          <w:rFonts w:ascii="Montserrat" w:hAnsi="Montserrat"/>
          <w:sz w:val="24"/>
        </w:rPr>
        <w:tab/>
        <w:t>There exists a medium of such complexity that beings can only attain it as an absolute.</w:t>
      </w:r>
      <w:r w:rsidR="006F60BF" w:rsidRPr="00243812">
        <w:rPr>
          <w:rFonts w:ascii="Montserrat" w:hAnsi="Montserrat"/>
          <w:sz w:val="24"/>
        </w:rPr>
        <w:t xml:space="preserve"> </w:t>
      </w:r>
      <w:r w:rsidRPr="00243812">
        <w:rPr>
          <w:rFonts w:ascii="Montserrat" w:hAnsi="Montserrat"/>
          <w:sz w:val="24"/>
        </w:rPr>
        <w:t>Beings of this order do not require a realm to exist - being able to create one for themselves.</w:t>
      </w:r>
      <w:r w:rsidR="006F60BF" w:rsidRPr="00243812">
        <w:rPr>
          <w:rFonts w:ascii="Montserrat" w:hAnsi="Montserrat"/>
          <w:sz w:val="24"/>
        </w:rPr>
        <w:t xml:space="preserve"> </w:t>
      </w:r>
      <w:r w:rsidRPr="00243812">
        <w:rPr>
          <w:rFonts w:ascii="Montserrat" w:hAnsi="Montserrat"/>
          <w:sz w:val="24"/>
        </w:rPr>
        <w:t>As such they exist merely because they will to do so.</w:t>
      </w:r>
      <w:r w:rsidR="006F60BF" w:rsidRPr="00243812">
        <w:rPr>
          <w:rFonts w:ascii="Montserrat" w:hAnsi="Montserrat"/>
          <w:sz w:val="24"/>
        </w:rPr>
        <w:t xml:space="preserve"> </w:t>
      </w:r>
      <w:r w:rsidRPr="00243812">
        <w:rPr>
          <w:rFonts w:ascii="Montserrat" w:hAnsi="Montserrat"/>
          <w:sz w:val="24"/>
        </w:rPr>
        <w:t>Our existence is but a fleeting thought to them; fragile and transitory.</w:t>
      </w:r>
      <w:r w:rsidR="006F60BF" w:rsidRPr="00243812">
        <w:rPr>
          <w:rFonts w:ascii="Montserrat" w:hAnsi="Montserrat"/>
          <w:sz w:val="24"/>
        </w:rPr>
        <w:t xml:space="preserve"> </w:t>
      </w:r>
      <w:r w:rsidRPr="00243812">
        <w:rPr>
          <w:rFonts w:ascii="Montserrat" w:hAnsi="Montserrat"/>
          <w:sz w:val="24"/>
        </w:rPr>
        <w:t>Aegis is absolute will; of which common entities possess but a point.</w:t>
      </w:r>
      <w:r w:rsidR="006F60BF" w:rsidRPr="00243812">
        <w:rPr>
          <w:rFonts w:ascii="Montserrat" w:hAnsi="Montserrat"/>
          <w:sz w:val="24"/>
        </w:rPr>
        <w:t xml:space="preserve"> </w:t>
      </w:r>
    </w:p>
    <w:p w14:paraId="3FBBC03E" w14:textId="7A84069A" w:rsidR="004E739B" w:rsidRPr="00243812" w:rsidRDefault="00243812" w:rsidP="00F01A18">
      <w:pPr>
        <w:pStyle w:val="NoSpacing"/>
        <w:rPr>
          <w:rFonts w:ascii="Montserrat" w:hAnsi="Montserrat"/>
          <w:sz w:val="24"/>
        </w:rPr>
      </w:pPr>
      <w:r w:rsidRPr="00243812">
        <w:rPr>
          <w:rFonts w:ascii="Montserrat" w:hAnsi="Montserrat"/>
          <w:sz w:val="24"/>
        </w:rPr>
        <w:br w:type="page"/>
        <w:t>ALLUSION/ARENA PROFILE CONSTRUCT</w:t>
      </w:r>
      <w:r w:rsidR="006F60BF" w:rsidRPr="00243812">
        <w:rPr>
          <w:rFonts w:ascii="Montserrat" w:hAnsi="Montserrat"/>
          <w:sz w:val="24"/>
        </w:rPr>
        <w:tab/>
      </w:r>
      <w:r w:rsidRPr="00243812">
        <w:rPr>
          <w:rFonts w:ascii="Montserrat" w:hAnsi="Montserrat"/>
          <w:sz w:val="24"/>
        </w:rPr>
        <w:t>NET EXP</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20CAEE68" w14:textId="77777777" w:rsidR="004E739B" w:rsidRPr="00243812" w:rsidRDefault="004E739B" w:rsidP="00F01A18">
      <w:pPr>
        <w:pStyle w:val="NoSpacing"/>
        <w:rPr>
          <w:rFonts w:ascii="Montserrat" w:hAnsi="Montserrat"/>
          <w:sz w:val="24"/>
        </w:rPr>
      </w:pPr>
    </w:p>
    <w:tbl>
      <w:tblPr>
        <w:tblW w:w="0" w:type="auto"/>
        <w:tblLayout w:type="fixed"/>
        <w:tblCellMar>
          <w:left w:w="180" w:type="dxa"/>
          <w:right w:w="180" w:type="dxa"/>
        </w:tblCellMar>
        <w:tblLook w:val="0000" w:firstRow="0" w:lastRow="0" w:firstColumn="0" w:lastColumn="0" w:noHBand="0" w:noVBand="0"/>
      </w:tblPr>
      <w:tblGrid>
        <w:gridCol w:w="4860"/>
        <w:gridCol w:w="4860"/>
      </w:tblGrid>
      <w:tr w:rsidR="004E739B" w:rsidRPr="00243812" w14:paraId="72A2B090" w14:textId="77777777">
        <w:tc>
          <w:tcPr>
            <w:tcW w:w="4860" w:type="dxa"/>
          </w:tcPr>
          <w:p w14:paraId="2428C421" w14:textId="77777777" w:rsidR="004E739B" w:rsidRPr="00243812" w:rsidRDefault="00243812" w:rsidP="00F01A18">
            <w:pPr>
              <w:pStyle w:val="NoSpacing"/>
              <w:rPr>
                <w:rFonts w:ascii="Montserrat" w:hAnsi="Montserrat"/>
                <w:sz w:val="24"/>
              </w:rPr>
            </w:pPr>
            <w:r w:rsidRPr="00243812">
              <w:rPr>
                <w:rFonts w:ascii="Montserrat" w:hAnsi="Montserrat"/>
                <w:sz w:val="24"/>
              </w:rPr>
              <w:t>ID</w:t>
            </w:r>
          </w:p>
        </w:tc>
        <w:tc>
          <w:tcPr>
            <w:tcW w:w="4860" w:type="dxa"/>
          </w:tcPr>
          <w:p w14:paraId="4AF8F03E"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AGE:SEX:HT:WT:EYE:SKIN:HAIR </w:t>
            </w:r>
          </w:p>
          <w:p w14:paraId="4B255496" w14:textId="77777777" w:rsidR="004E739B" w:rsidRPr="00243812" w:rsidRDefault="00243812" w:rsidP="00F01A18">
            <w:pPr>
              <w:pStyle w:val="NoSpacing"/>
              <w:rPr>
                <w:rFonts w:ascii="Montserrat" w:hAnsi="Montserrat"/>
                <w:sz w:val="24"/>
              </w:rPr>
            </w:pPr>
            <w:r w:rsidRPr="00243812">
              <w:rPr>
                <w:rFonts w:ascii="Montserrat" w:hAnsi="Montserrat"/>
                <w:sz w:val="24"/>
              </w:rPr>
              <w:t>APPEARANCE</w:t>
            </w:r>
          </w:p>
          <w:p w14:paraId="722AE511" w14:textId="77777777" w:rsidR="004E739B" w:rsidRPr="00243812" w:rsidRDefault="004E739B" w:rsidP="00F01A18">
            <w:pPr>
              <w:pStyle w:val="NoSpacing"/>
              <w:rPr>
                <w:rFonts w:ascii="Montserrat" w:hAnsi="Montserrat"/>
                <w:sz w:val="24"/>
              </w:rPr>
            </w:pPr>
          </w:p>
        </w:tc>
      </w:tr>
      <w:tr w:rsidR="004E739B" w:rsidRPr="00243812" w14:paraId="5828666B" w14:textId="77777777">
        <w:tc>
          <w:tcPr>
            <w:tcW w:w="4860" w:type="dxa"/>
          </w:tcPr>
          <w:p w14:paraId="665C7A06" w14:textId="77777777" w:rsidR="004E739B" w:rsidRPr="00243812" w:rsidRDefault="00243812" w:rsidP="00F01A18">
            <w:pPr>
              <w:pStyle w:val="NoSpacing"/>
              <w:rPr>
                <w:rFonts w:ascii="Montserrat" w:hAnsi="Montserrat"/>
                <w:sz w:val="24"/>
              </w:rPr>
            </w:pPr>
            <w:r w:rsidRPr="00243812">
              <w:rPr>
                <w:rFonts w:ascii="Montserrat" w:hAnsi="Montserrat"/>
                <w:b/>
                <w:sz w:val="24"/>
              </w:rPr>
              <w:t>ATTRIBUTES</w:t>
            </w:r>
            <w:r w:rsidRPr="00243812">
              <w:rPr>
                <w:rFonts w:ascii="Montserrat" w:hAnsi="Montserrat"/>
                <w:sz w:val="24"/>
              </w:rPr>
              <w:t>:EX/OB MOD</w:t>
            </w:r>
          </w:p>
          <w:p w14:paraId="04C21FCF" w14:textId="77777777" w:rsidR="004E739B" w:rsidRPr="00243812" w:rsidRDefault="00243812" w:rsidP="00F01A18">
            <w:pPr>
              <w:pStyle w:val="NoSpacing"/>
              <w:rPr>
                <w:rFonts w:ascii="Montserrat" w:hAnsi="Montserrat"/>
                <w:b/>
                <w:sz w:val="24"/>
              </w:rPr>
            </w:pPr>
            <w:r w:rsidRPr="00243812">
              <w:rPr>
                <w:rFonts w:ascii="Montserrat" w:hAnsi="Montserrat"/>
                <w:sz w:val="24"/>
              </w:rPr>
              <w:t>ST:DX:CN:AS:PT:AB:MN:PS</w:t>
            </w:r>
            <w:r w:rsidRPr="00243812">
              <w:rPr>
                <w:rFonts w:ascii="Montserrat" w:hAnsi="Montserrat"/>
                <w:b/>
                <w:sz w:val="24"/>
              </w:rPr>
              <w:t>:POW</w:t>
            </w:r>
          </w:p>
        </w:tc>
        <w:tc>
          <w:tcPr>
            <w:tcW w:w="4860" w:type="dxa"/>
          </w:tcPr>
          <w:p w14:paraId="264B03B2" w14:textId="77777777" w:rsidR="004E739B" w:rsidRPr="00243812" w:rsidRDefault="00243812" w:rsidP="00F01A18">
            <w:pPr>
              <w:pStyle w:val="NoSpacing"/>
              <w:rPr>
                <w:rFonts w:ascii="Montserrat" w:hAnsi="Montserrat"/>
                <w:sz w:val="24"/>
              </w:rPr>
            </w:pPr>
            <w:r w:rsidRPr="00243812">
              <w:rPr>
                <w:rFonts w:ascii="Montserrat" w:hAnsi="Montserrat"/>
                <w:sz w:val="24"/>
              </w:rPr>
              <w:t>PSYCHE PROFILE:EX/OB MOD</w:t>
            </w:r>
          </w:p>
          <w:p w14:paraId="26D97FAF"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Personality/traits... </w:t>
            </w:r>
          </w:p>
          <w:p w14:paraId="01042303" w14:textId="77777777" w:rsidR="004E739B" w:rsidRPr="00243812" w:rsidRDefault="00243812" w:rsidP="00F01A18">
            <w:pPr>
              <w:pStyle w:val="NoSpacing"/>
              <w:rPr>
                <w:rFonts w:ascii="Montserrat" w:hAnsi="Montserrat"/>
                <w:sz w:val="24"/>
              </w:rPr>
            </w:pPr>
            <w:r w:rsidRPr="00243812">
              <w:rPr>
                <w:rFonts w:ascii="Montserrat" w:hAnsi="Montserrat"/>
                <w:sz w:val="24"/>
              </w:rPr>
              <w:t>motivations...</w:t>
            </w:r>
          </w:p>
          <w:p w14:paraId="16BFD3AE" w14:textId="77777777" w:rsidR="004E739B" w:rsidRPr="00243812" w:rsidRDefault="00243812" w:rsidP="00F01A18">
            <w:pPr>
              <w:pStyle w:val="NoSpacing"/>
              <w:rPr>
                <w:rFonts w:ascii="Montserrat" w:hAnsi="Montserrat"/>
                <w:sz w:val="24"/>
              </w:rPr>
            </w:pPr>
            <w:r w:rsidRPr="00243812">
              <w:rPr>
                <w:rFonts w:ascii="Montserrat" w:hAnsi="Montserrat"/>
                <w:sz w:val="24"/>
              </w:rPr>
              <w:t>influences...</w:t>
            </w:r>
          </w:p>
        </w:tc>
      </w:tr>
    </w:tbl>
    <w:p w14:paraId="20EE02A8" w14:textId="77777777" w:rsidR="004E739B" w:rsidRPr="00243812" w:rsidRDefault="004E739B" w:rsidP="00F01A18">
      <w:pPr>
        <w:pStyle w:val="NoSpacing"/>
        <w:rPr>
          <w:rFonts w:ascii="Montserrat" w:hAnsi="Montserrat"/>
          <w:sz w:val="24"/>
        </w:rPr>
      </w:pPr>
    </w:p>
    <w:tbl>
      <w:tblPr>
        <w:tblW w:w="0" w:type="auto"/>
        <w:tblLayout w:type="fixed"/>
        <w:tblCellMar>
          <w:left w:w="180" w:type="dxa"/>
          <w:right w:w="180" w:type="dxa"/>
        </w:tblCellMar>
        <w:tblLook w:val="0000" w:firstRow="0" w:lastRow="0" w:firstColumn="0" w:lastColumn="0" w:noHBand="0" w:noVBand="0"/>
      </w:tblPr>
      <w:tblGrid>
        <w:gridCol w:w="4860"/>
        <w:gridCol w:w="4860"/>
      </w:tblGrid>
      <w:tr w:rsidR="004E739B" w:rsidRPr="00243812" w14:paraId="59F2387F" w14:textId="77777777">
        <w:tc>
          <w:tcPr>
            <w:tcW w:w="4860" w:type="dxa"/>
          </w:tcPr>
          <w:p w14:paraId="65E8B8DA" w14:textId="77777777" w:rsidR="004E739B" w:rsidRPr="00243812" w:rsidRDefault="00243812" w:rsidP="00F01A18">
            <w:pPr>
              <w:pStyle w:val="NoSpacing"/>
              <w:rPr>
                <w:rFonts w:ascii="Montserrat" w:hAnsi="Montserrat"/>
                <w:sz w:val="24"/>
              </w:rPr>
            </w:pPr>
            <w:r w:rsidRPr="00243812">
              <w:rPr>
                <w:rFonts w:ascii="Montserrat" w:hAnsi="Montserrat"/>
                <w:sz w:val="24"/>
              </w:rPr>
              <w:t>STANDARD MODIFIERS</w:t>
            </w:r>
          </w:p>
          <w:p w14:paraId="2C086A86" w14:textId="36AB6180" w:rsidR="004E739B" w:rsidRPr="00243812" w:rsidRDefault="00243812" w:rsidP="00F01A18">
            <w:pPr>
              <w:pStyle w:val="NoSpacing"/>
              <w:rPr>
                <w:rFonts w:ascii="Montserrat" w:hAnsi="Montserrat"/>
                <w:sz w:val="24"/>
              </w:rPr>
            </w:pPr>
            <w:r w:rsidRPr="00243812">
              <w:rPr>
                <w:rFonts w:ascii="Montserrat" w:hAnsi="Montserrat"/>
                <w:sz w:val="24"/>
              </w:rPr>
              <w:t>ASD</w:t>
            </w:r>
            <w:r w:rsidR="006F60BF" w:rsidRPr="00243812">
              <w:rPr>
                <w:rFonts w:ascii="Montserrat" w:hAnsi="Montserrat"/>
                <w:sz w:val="24"/>
              </w:rPr>
              <w:tab/>
            </w:r>
            <w:r w:rsidRPr="00243812">
              <w:rPr>
                <w:rFonts w:ascii="Montserrat" w:hAnsi="Montserrat"/>
                <w:sz w:val="24"/>
              </w:rPr>
              <w:t>1</w:t>
            </w:r>
          </w:p>
          <w:p w14:paraId="59EB5CA9" w14:textId="07C5BB8B" w:rsidR="004E739B" w:rsidRPr="00243812" w:rsidRDefault="00243812" w:rsidP="00F01A18">
            <w:pPr>
              <w:pStyle w:val="NoSpacing"/>
              <w:rPr>
                <w:rFonts w:ascii="Montserrat" w:hAnsi="Montserrat"/>
                <w:sz w:val="24"/>
              </w:rPr>
            </w:pPr>
            <w:r w:rsidRPr="00243812">
              <w:rPr>
                <w:rFonts w:ascii="Montserrat" w:hAnsi="Montserrat"/>
                <w:sz w:val="24"/>
              </w:rPr>
              <w:t>NAV</w:t>
            </w:r>
            <w:r w:rsidR="006F60BF" w:rsidRPr="00243812">
              <w:rPr>
                <w:rFonts w:ascii="Montserrat" w:hAnsi="Montserrat"/>
                <w:sz w:val="24"/>
              </w:rPr>
              <w:tab/>
            </w:r>
            <w:r w:rsidRPr="00243812">
              <w:rPr>
                <w:rFonts w:ascii="Montserrat" w:hAnsi="Montserrat"/>
                <w:sz w:val="24"/>
              </w:rPr>
              <w:t>1.5:5</w:t>
            </w:r>
          </w:p>
          <w:p w14:paraId="354EB243" w14:textId="4DBC2102" w:rsidR="004E739B" w:rsidRPr="00243812" w:rsidRDefault="00243812" w:rsidP="00F01A18">
            <w:pPr>
              <w:pStyle w:val="NoSpacing"/>
              <w:rPr>
                <w:rFonts w:ascii="Montserrat" w:hAnsi="Montserrat"/>
                <w:sz w:val="24"/>
              </w:rPr>
            </w:pPr>
            <w:r w:rsidRPr="00243812">
              <w:rPr>
                <w:rFonts w:ascii="Montserrat" w:hAnsi="Montserrat"/>
                <w:sz w:val="24"/>
              </w:rPr>
              <w:t>Chord</w:t>
            </w:r>
            <w:r w:rsidR="006F60BF" w:rsidRPr="00243812">
              <w:rPr>
                <w:rFonts w:ascii="Montserrat" w:hAnsi="Montserrat"/>
                <w:sz w:val="24"/>
              </w:rPr>
              <w:tab/>
            </w:r>
            <w:r w:rsidRPr="00243812">
              <w:rPr>
                <w:rFonts w:ascii="Montserrat" w:hAnsi="Montserrat"/>
                <w:sz w:val="24"/>
              </w:rPr>
              <w:t>1</w:t>
            </w:r>
          </w:p>
          <w:p w14:paraId="27197947" w14:textId="6C951AE2" w:rsidR="004E739B" w:rsidRPr="00243812" w:rsidRDefault="00243812" w:rsidP="00F01A18">
            <w:pPr>
              <w:pStyle w:val="NoSpacing"/>
              <w:rPr>
                <w:rFonts w:ascii="Montserrat" w:hAnsi="Montserrat"/>
                <w:sz w:val="24"/>
              </w:rPr>
            </w:pPr>
            <w:r w:rsidRPr="00243812">
              <w:rPr>
                <w:rFonts w:ascii="Montserrat" w:hAnsi="Montserrat"/>
                <w:sz w:val="24"/>
              </w:rPr>
              <w:t>Realm</w:t>
            </w:r>
            <w:r w:rsidR="006F60BF" w:rsidRPr="00243812">
              <w:rPr>
                <w:rFonts w:ascii="Montserrat" w:hAnsi="Montserrat"/>
                <w:sz w:val="24"/>
              </w:rPr>
              <w:tab/>
            </w:r>
            <w:r w:rsidRPr="00243812">
              <w:rPr>
                <w:rFonts w:ascii="Montserrat" w:hAnsi="Montserrat"/>
                <w:sz w:val="24"/>
              </w:rPr>
              <w:t>.III(real)</w:t>
            </w:r>
          </w:p>
          <w:p w14:paraId="174E5078" w14:textId="28B0309B" w:rsidR="004E739B" w:rsidRPr="00243812" w:rsidRDefault="00243812" w:rsidP="00F01A18">
            <w:pPr>
              <w:pStyle w:val="NoSpacing"/>
              <w:rPr>
                <w:rFonts w:ascii="Montserrat" w:hAnsi="Montserrat"/>
                <w:sz w:val="24"/>
              </w:rPr>
            </w:pPr>
            <w:r w:rsidRPr="00243812">
              <w:rPr>
                <w:rFonts w:ascii="Montserrat" w:hAnsi="Montserrat"/>
                <w:sz w:val="24"/>
              </w:rPr>
              <w:t>Threshold</w:t>
            </w:r>
            <w:r w:rsidR="006F60BF" w:rsidRPr="00243812">
              <w:rPr>
                <w:rFonts w:ascii="Montserrat" w:hAnsi="Montserrat"/>
                <w:sz w:val="24"/>
              </w:rPr>
              <w:tab/>
            </w:r>
            <w:r w:rsidRPr="00243812">
              <w:rPr>
                <w:rFonts w:ascii="Montserrat" w:hAnsi="Montserrat"/>
                <w:sz w:val="24"/>
              </w:rPr>
              <w:t>I(parareal)</w:t>
            </w:r>
          </w:p>
          <w:p w14:paraId="3271BD7F" w14:textId="77777777" w:rsidR="004E739B" w:rsidRPr="00243812" w:rsidRDefault="004E739B" w:rsidP="00F01A18">
            <w:pPr>
              <w:pStyle w:val="NoSpacing"/>
              <w:rPr>
                <w:rFonts w:ascii="Montserrat" w:hAnsi="Montserrat"/>
                <w:sz w:val="24"/>
              </w:rPr>
            </w:pPr>
          </w:p>
        </w:tc>
        <w:tc>
          <w:tcPr>
            <w:tcW w:w="4860" w:type="dxa"/>
          </w:tcPr>
          <w:p w14:paraId="507F89ED" w14:textId="77777777" w:rsidR="004E739B" w:rsidRPr="00243812" w:rsidRDefault="00243812" w:rsidP="00F01A18">
            <w:pPr>
              <w:pStyle w:val="NoSpacing"/>
              <w:rPr>
                <w:rFonts w:ascii="Montserrat" w:hAnsi="Montserrat"/>
                <w:sz w:val="24"/>
              </w:rPr>
            </w:pPr>
            <w:r w:rsidRPr="00243812">
              <w:rPr>
                <w:rFonts w:ascii="Montserrat" w:hAnsi="Montserrat"/>
                <w:sz w:val="24"/>
              </w:rPr>
              <w:t>PROFILE LOG:EX/OB MOD</w:t>
            </w:r>
          </w:p>
          <w:p w14:paraId="47DB2C4D" w14:textId="77777777" w:rsidR="004E739B" w:rsidRPr="00243812" w:rsidRDefault="00243812" w:rsidP="00F01A18">
            <w:pPr>
              <w:pStyle w:val="NoSpacing"/>
              <w:rPr>
                <w:rFonts w:ascii="Montserrat" w:hAnsi="Montserrat"/>
                <w:sz w:val="24"/>
              </w:rPr>
            </w:pPr>
            <w:r w:rsidRPr="00243812">
              <w:rPr>
                <w:rFonts w:ascii="Montserrat" w:hAnsi="Montserrat"/>
                <w:sz w:val="24"/>
              </w:rPr>
              <w:t>Significant events...</w:t>
            </w:r>
          </w:p>
          <w:p w14:paraId="3E3F72B2" w14:textId="77777777" w:rsidR="004E739B" w:rsidRPr="00243812" w:rsidRDefault="00243812" w:rsidP="00F01A18">
            <w:pPr>
              <w:pStyle w:val="NoSpacing"/>
              <w:rPr>
                <w:rFonts w:ascii="Montserrat" w:hAnsi="Montserrat"/>
                <w:sz w:val="24"/>
              </w:rPr>
            </w:pPr>
            <w:r w:rsidRPr="00243812">
              <w:rPr>
                <w:rFonts w:ascii="Montserrat" w:hAnsi="Montserrat"/>
                <w:sz w:val="24"/>
              </w:rPr>
              <w:t>Ordeals...</w:t>
            </w:r>
          </w:p>
          <w:p w14:paraId="231FDFA5" w14:textId="77777777" w:rsidR="004E739B" w:rsidRPr="00243812" w:rsidRDefault="00243812" w:rsidP="00F01A18">
            <w:pPr>
              <w:pStyle w:val="NoSpacing"/>
              <w:rPr>
                <w:rFonts w:ascii="Montserrat" w:hAnsi="Montserrat"/>
                <w:sz w:val="24"/>
              </w:rPr>
            </w:pPr>
            <w:r w:rsidRPr="00243812">
              <w:rPr>
                <w:rFonts w:ascii="Montserrat" w:hAnsi="Montserrat"/>
                <w:sz w:val="24"/>
              </w:rPr>
              <w:t>Campaigns...</w:t>
            </w:r>
          </w:p>
          <w:p w14:paraId="18D393A3" w14:textId="77777777" w:rsidR="004E739B" w:rsidRPr="00243812" w:rsidRDefault="00243812" w:rsidP="00F01A18">
            <w:pPr>
              <w:pStyle w:val="NoSpacing"/>
              <w:rPr>
                <w:rFonts w:ascii="Montserrat" w:hAnsi="Montserrat"/>
                <w:sz w:val="24"/>
              </w:rPr>
            </w:pPr>
            <w:r w:rsidRPr="00243812">
              <w:rPr>
                <w:rFonts w:ascii="Montserrat" w:hAnsi="Montserrat"/>
                <w:sz w:val="24"/>
              </w:rPr>
              <w:t>Plot/subplot...</w:t>
            </w:r>
          </w:p>
          <w:p w14:paraId="07D38DC3" w14:textId="77777777" w:rsidR="004E739B" w:rsidRPr="00243812" w:rsidRDefault="004E739B" w:rsidP="00F01A18">
            <w:pPr>
              <w:pStyle w:val="NoSpacing"/>
              <w:rPr>
                <w:rFonts w:ascii="Montserrat" w:hAnsi="Montserrat"/>
                <w:sz w:val="24"/>
              </w:rPr>
            </w:pPr>
          </w:p>
        </w:tc>
      </w:tr>
      <w:tr w:rsidR="004E739B" w:rsidRPr="00243812" w14:paraId="6BD33C04" w14:textId="77777777">
        <w:tc>
          <w:tcPr>
            <w:tcW w:w="4860" w:type="dxa"/>
          </w:tcPr>
          <w:p w14:paraId="3C6E44FE" w14:textId="77777777" w:rsidR="004E739B" w:rsidRPr="00243812" w:rsidRDefault="00243812" w:rsidP="00F01A18">
            <w:pPr>
              <w:pStyle w:val="NoSpacing"/>
              <w:rPr>
                <w:rFonts w:ascii="Montserrat" w:hAnsi="Montserrat"/>
                <w:sz w:val="24"/>
              </w:rPr>
            </w:pPr>
            <w:r w:rsidRPr="00243812">
              <w:rPr>
                <w:rFonts w:ascii="Montserrat" w:hAnsi="Montserrat"/>
                <w:sz w:val="24"/>
              </w:rPr>
              <w:t>STATISTICS</w:t>
            </w:r>
          </w:p>
          <w:p w14:paraId="6D598A7B" w14:textId="77777777" w:rsidR="004E739B" w:rsidRPr="00243812" w:rsidRDefault="00243812" w:rsidP="00F01A18">
            <w:pPr>
              <w:pStyle w:val="NoSpacing"/>
              <w:rPr>
                <w:rFonts w:ascii="Montserrat" w:hAnsi="Montserrat"/>
                <w:sz w:val="24"/>
              </w:rPr>
            </w:pPr>
            <w:r w:rsidRPr="00243812">
              <w:rPr>
                <w:rFonts w:ascii="Montserrat" w:hAnsi="Montserrat"/>
                <w:sz w:val="24"/>
              </w:rPr>
              <w:t>ROA:REC:ENC/END(ENB)</w:t>
            </w:r>
          </w:p>
          <w:p w14:paraId="1F227218" w14:textId="77777777" w:rsidR="004E739B" w:rsidRPr="00243812" w:rsidRDefault="00243812" w:rsidP="00F01A18">
            <w:pPr>
              <w:pStyle w:val="NoSpacing"/>
              <w:rPr>
                <w:rFonts w:ascii="Montserrat" w:hAnsi="Montserrat"/>
                <w:sz w:val="24"/>
              </w:rPr>
            </w:pPr>
            <w:r w:rsidRPr="00243812">
              <w:rPr>
                <w:rFonts w:ascii="Montserrat" w:hAnsi="Montserrat"/>
                <w:sz w:val="24"/>
              </w:rPr>
              <w:t>MAGNITUDE(MB)</w:t>
            </w:r>
          </w:p>
          <w:p w14:paraId="077FBB4B" w14:textId="77777777" w:rsidR="004E739B" w:rsidRPr="00243812" w:rsidRDefault="004E739B" w:rsidP="00F01A18">
            <w:pPr>
              <w:pStyle w:val="NoSpacing"/>
              <w:rPr>
                <w:rFonts w:ascii="Montserrat" w:hAnsi="Montserrat"/>
                <w:sz w:val="24"/>
              </w:rPr>
            </w:pPr>
          </w:p>
          <w:p w14:paraId="4A40E50B" w14:textId="77777777" w:rsidR="004E739B" w:rsidRPr="00243812" w:rsidRDefault="00243812" w:rsidP="00F01A18">
            <w:pPr>
              <w:pStyle w:val="NoSpacing"/>
              <w:rPr>
                <w:rFonts w:ascii="Montserrat" w:hAnsi="Montserrat"/>
                <w:sz w:val="24"/>
              </w:rPr>
            </w:pPr>
            <w:r w:rsidRPr="00243812">
              <w:rPr>
                <w:rFonts w:ascii="Montserrat" w:hAnsi="Montserrat"/>
                <w:sz w:val="24"/>
              </w:rPr>
              <w:t>RES(CS):IN:CR:SC:I:V:N</w:t>
            </w:r>
          </w:p>
        </w:tc>
        <w:tc>
          <w:tcPr>
            <w:tcW w:w="4860" w:type="dxa"/>
          </w:tcPr>
          <w:p w14:paraId="369FA4B3" w14:textId="77777777" w:rsidR="004E739B" w:rsidRPr="00243812" w:rsidRDefault="00243812" w:rsidP="00F01A18">
            <w:pPr>
              <w:pStyle w:val="NoSpacing"/>
              <w:rPr>
                <w:rFonts w:ascii="Montserrat" w:hAnsi="Montserrat"/>
                <w:sz w:val="24"/>
              </w:rPr>
            </w:pPr>
            <w:r w:rsidRPr="00243812">
              <w:rPr>
                <w:rFonts w:ascii="Montserrat" w:hAnsi="Montserrat"/>
                <w:sz w:val="24"/>
              </w:rPr>
              <w:t>APPLIED/ACTIVE EXP</w:t>
            </w:r>
          </w:p>
          <w:p w14:paraId="257E285E" w14:textId="77777777" w:rsidR="004E739B" w:rsidRPr="00243812" w:rsidRDefault="00243812" w:rsidP="00F01A18">
            <w:pPr>
              <w:pStyle w:val="NoSpacing"/>
              <w:rPr>
                <w:rFonts w:ascii="Montserrat" w:hAnsi="Montserrat"/>
                <w:sz w:val="24"/>
              </w:rPr>
            </w:pPr>
            <w:r w:rsidRPr="00243812">
              <w:rPr>
                <w:rFonts w:ascii="Montserrat" w:hAnsi="Montserrat"/>
                <w:sz w:val="24"/>
              </w:rPr>
              <w:t>Skills...</w:t>
            </w:r>
          </w:p>
          <w:p w14:paraId="73DF609B" w14:textId="77777777" w:rsidR="004E739B" w:rsidRPr="00243812" w:rsidRDefault="00243812" w:rsidP="00F01A18">
            <w:pPr>
              <w:pStyle w:val="NoSpacing"/>
              <w:rPr>
                <w:rFonts w:ascii="Montserrat" w:hAnsi="Montserrat"/>
                <w:sz w:val="24"/>
              </w:rPr>
            </w:pPr>
            <w:r w:rsidRPr="00243812">
              <w:rPr>
                <w:rFonts w:ascii="Montserrat" w:hAnsi="Montserrat"/>
                <w:sz w:val="24"/>
              </w:rPr>
              <w:t>Talents...</w:t>
            </w:r>
          </w:p>
          <w:p w14:paraId="5B8A1EEE" w14:textId="77777777" w:rsidR="004E739B" w:rsidRPr="00243812" w:rsidRDefault="00243812" w:rsidP="00F01A18">
            <w:pPr>
              <w:pStyle w:val="NoSpacing"/>
              <w:rPr>
                <w:rFonts w:ascii="Montserrat" w:hAnsi="Montserrat"/>
                <w:sz w:val="24"/>
              </w:rPr>
            </w:pPr>
            <w:r w:rsidRPr="00243812">
              <w:rPr>
                <w:rFonts w:ascii="Montserrat" w:hAnsi="Montserrat"/>
                <w:sz w:val="24"/>
              </w:rPr>
              <w:t>Concentrations...</w:t>
            </w:r>
          </w:p>
          <w:p w14:paraId="5CD17DC8" w14:textId="77777777" w:rsidR="004E739B" w:rsidRPr="00243812" w:rsidRDefault="00243812" w:rsidP="00F01A18">
            <w:pPr>
              <w:pStyle w:val="NoSpacing"/>
              <w:rPr>
                <w:rFonts w:ascii="Montserrat" w:hAnsi="Montserrat"/>
                <w:sz w:val="24"/>
              </w:rPr>
            </w:pPr>
            <w:r w:rsidRPr="00243812">
              <w:rPr>
                <w:rFonts w:ascii="Montserrat" w:hAnsi="Montserrat"/>
                <w:sz w:val="24"/>
              </w:rPr>
              <w:t>Powers/disciplines...</w:t>
            </w:r>
          </w:p>
        </w:tc>
      </w:tr>
    </w:tbl>
    <w:p w14:paraId="21B267E8" w14:textId="77777777" w:rsidR="004E739B" w:rsidRPr="00243812" w:rsidRDefault="004E739B" w:rsidP="00F01A18">
      <w:pPr>
        <w:pStyle w:val="NoSpacing"/>
        <w:rPr>
          <w:rFonts w:ascii="Montserrat" w:hAnsi="Montserrat"/>
          <w:sz w:val="24"/>
        </w:rPr>
      </w:pPr>
    </w:p>
    <w:tbl>
      <w:tblPr>
        <w:tblW w:w="0" w:type="auto"/>
        <w:tblLayout w:type="fixed"/>
        <w:tblCellMar>
          <w:left w:w="180" w:type="dxa"/>
          <w:right w:w="180" w:type="dxa"/>
        </w:tblCellMar>
        <w:tblLook w:val="0000" w:firstRow="0" w:lastRow="0" w:firstColumn="0" w:lastColumn="0" w:noHBand="0" w:noVBand="0"/>
      </w:tblPr>
      <w:tblGrid>
        <w:gridCol w:w="4860"/>
        <w:gridCol w:w="4860"/>
      </w:tblGrid>
      <w:tr w:rsidR="004E739B" w:rsidRPr="00243812" w14:paraId="7D057220" w14:textId="77777777">
        <w:tc>
          <w:tcPr>
            <w:tcW w:w="4860" w:type="dxa"/>
          </w:tcPr>
          <w:p w14:paraId="5448EBE6" w14:textId="77777777" w:rsidR="004E739B" w:rsidRPr="00243812" w:rsidRDefault="00243812" w:rsidP="00F01A18">
            <w:pPr>
              <w:pStyle w:val="NoSpacing"/>
              <w:rPr>
                <w:rFonts w:ascii="Montserrat" w:hAnsi="Montserrat"/>
                <w:sz w:val="24"/>
              </w:rPr>
            </w:pPr>
            <w:r w:rsidRPr="00243812">
              <w:rPr>
                <w:rFonts w:ascii="Montserrat" w:hAnsi="Montserrat"/>
                <w:sz w:val="24"/>
              </w:rPr>
              <w:t>EXPERIENCE:BASE:MOD</w:t>
            </w:r>
          </w:p>
          <w:p w14:paraId="0C8EAE60" w14:textId="77777777" w:rsidR="004E739B" w:rsidRPr="00243812" w:rsidRDefault="00243812" w:rsidP="00F01A18">
            <w:pPr>
              <w:pStyle w:val="NoSpacing"/>
              <w:rPr>
                <w:rFonts w:ascii="Montserrat" w:hAnsi="Montserrat"/>
                <w:sz w:val="24"/>
              </w:rPr>
            </w:pPr>
            <w:r w:rsidRPr="00243812">
              <w:rPr>
                <w:rFonts w:ascii="Montserrat" w:hAnsi="Montserrat"/>
                <w:sz w:val="24"/>
              </w:rPr>
              <w:t>OBLIGATION:BASE:MOD</w:t>
            </w:r>
          </w:p>
        </w:tc>
        <w:tc>
          <w:tcPr>
            <w:tcW w:w="4860" w:type="dxa"/>
          </w:tcPr>
          <w:p w14:paraId="58C447DB" w14:textId="77777777" w:rsidR="004E739B" w:rsidRPr="00243812" w:rsidRDefault="004E739B" w:rsidP="00F01A18">
            <w:pPr>
              <w:pStyle w:val="NoSpacing"/>
              <w:rPr>
                <w:rFonts w:ascii="Montserrat" w:hAnsi="Montserrat"/>
                <w:sz w:val="24"/>
              </w:rPr>
            </w:pPr>
          </w:p>
        </w:tc>
      </w:tr>
    </w:tbl>
    <w:p w14:paraId="54F82019" w14:textId="77777777" w:rsidR="004E739B" w:rsidRPr="00243812" w:rsidRDefault="004E739B" w:rsidP="00F01A18">
      <w:pPr>
        <w:pStyle w:val="NoSpacing"/>
        <w:rPr>
          <w:rFonts w:ascii="Montserrat" w:hAnsi="Montserrat"/>
          <w:sz w:val="24"/>
        </w:rPr>
      </w:pPr>
    </w:p>
    <w:p w14:paraId="4DF43D44" w14:textId="45FAE316" w:rsidR="004E739B" w:rsidRPr="00243812" w:rsidRDefault="00243812" w:rsidP="00F01A18">
      <w:pPr>
        <w:pStyle w:val="NoSpacing"/>
        <w:rPr>
          <w:rFonts w:ascii="Montserrat" w:hAnsi="Montserrat"/>
          <w:sz w:val="24"/>
        </w:rPr>
      </w:pPr>
      <w:r w:rsidRPr="00243812">
        <w:rPr>
          <w:rFonts w:ascii="Montserrat" w:hAnsi="Montserrat"/>
          <w:sz w:val="24"/>
        </w:rPr>
        <w:t>ENC/END - ENC is the 100% effort threshold.</w:t>
      </w:r>
      <w:r w:rsidR="006F60BF" w:rsidRPr="00243812">
        <w:rPr>
          <w:rFonts w:ascii="Montserrat" w:hAnsi="Montserrat"/>
          <w:sz w:val="24"/>
        </w:rPr>
        <w:t xml:space="preserve"> </w:t>
      </w:r>
      <w:r w:rsidRPr="00243812">
        <w:rPr>
          <w:rFonts w:ascii="Montserrat" w:hAnsi="Montserrat"/>
          <w:sz w:val="24"/>
        </w:rPr>
        <w:t>Any use of force is based on a percentage of that level of effort.</w:t>
      </w:r>
      <w:r w:rsidR="006F60BF" w:rsidRPr="00243812">
        <w:rPr>
          <w:rFonts w:ascii="Montserrat" w:hAnsi="Montserrat"/>
          <w:sz w:val="24"/>
        </w:rPr>
        <w:t xml:space="preserve"> </w:t>
      </w:r>
      <w:r w:rsidRPr="00243812">
        <w:rPr>
          <w:rFonts w:ascii="Montserrat" w:hAnsi="Montserrat"/>
          <w:sz w:val="24"/>
        </w:rPr>
        <w:t>The percentage of exertion is the ratio of endurance burn.</w:t>
      </w:r>
      <w:r w:rsidR="006F60BF" w:rsidRPr="00243812">
        <w:rPr>
          <w:rFonts w:ascii="Montserrat" w:hAnsi="Montserrat"/>
          <w:sz w:val="24"/>
        </w:rPr>
        <w:t xml:space="preserve"> </w:t>
      </w:r>
      <w:r w:rsidRPr="00243812">
        <w:rPr>
          <w:rFonts w:ascii="Montserrat" w:hAnsi="Montserrat"/>
          <w:sz w:val="24"/>
        </w:rPr>
        <w:t>The percent of exertion in a round is the number of END points spent in per round of such exertion.</w:t>
      </w:r>
      <w:r w:rsidR="006F60BF" w:rsidRPr="00243812">
        <w:rPr>
          <w:rFonts w:ascii="Montserrat" w:hAnsi="Montserrat"/>
          <w:sz w:val="24"/>
        </w:rPr>
        <w:t xml:space="preserve"> </w:t>
      </w:r>
      <w:r w:rsidRPr="00243812">
        <w:rPr>
          <w:rFonts w:ascii="Montserrat" w:hAnsi="Montserrat"/>
          <w:sz w:val="24"/>
        </w:rPr>
        <w:t>END is based off of the average active experience rating, while ENC is based off of personal mass - both modified by ST, CN, and PS.</w:t>
      </w:r>
      <w:r w:rsidR="006F60BF" w:rsidRPr="00243812">
        <w:rPr>
          <w:rFonts w:ascii="Montserrat" w:hAnsi="Montserrat"/>
          <w:sz w:val="24"/>
        </w:rPr>
        <w:t xml:space="preserve"> </w:t>
      </w:r>
    </w:p>
    <w:p w14:paraId="2DDF3FE8" w14:textId="0A8D1263" w:rsidR="004E739B" w:rsidRPr="00243812" w:rsidRDefault="00243812" w:rsidP="00F01A18">
      <w:pPr>
        <w:pStyle w:val="NoSpacing"/>
        <w:rPr>
          <w:rFonts w:ascii="Montserrat" w:hAnsi="Montserrat"/>
          <w:sz w:val="24"/>
        </w:rPr>
      </w:pPr>
      <w:r w:rsidRPr="00243812">
        <w:rPr>
          <w:rFonts w:ascii="Montserrat" w:hAnsi="Montserrat"/>
          <w:sz w:val="24"/>
        </w:rPr>
        <w:tab/>
        <w:t>Overexertion, more than 100% effort will wear one out faster, but will also count towards reducing the obligation modifier on improving attribute ratings.</w:t>
      </w:r>
      <w:r w:rsidR="006F60BF" w:rsidRPr="00243812">
        <w:rPr>
          <w:rFonts w:ascii="Montserrat" w:hAnsi="Montserrat"/>
          <w:sz w:val="24"/>
        </w:rPr>
        <w:t xml:space="preserve"> </w:t>
      </w:r>
      <w:r w:rsidRPr="00243812">
        <w:rPr>
          <w:rFonts w:ascii="Montserrat" w:hAnsi="Montserrat"/>
          <w:sz w:val="24"/>
        </w:rPr>
        <w:t>As an ordeal, the percent of exertion is divided by one hundred to get the experience modifier applicable directly to attribute enhancement.</w:t>
      </w:r>
      <w:r w:rsidR="006F60BF" w:rsidRPr="00243812">
        <w:rPr>
          <w:rFonts w:ascii="Montserrat" w:hAnsi="Montserrat"/>
          <w:sz w:val="24"/>
        </w:rPr>
        <w:t xml:space="preserve"> </w:t>
      </w:r>
      <w:r w:rsidRPr="00243812">
        <w:rPr>
          <w:rFonts w:ascii="Montserrat" w:hAnsi="Montserrat"/>
          <w:sz w:val="24"/>
        </w:rPr>
        <w:t>The modified attributes are PS, ST and CN, only.</w:t>
      </w:r>
      <w:r w:rsidR="006F60BF" w:rsidRPr="00243812">
        <w:rPr>
          <w:rFonts w:ascii="Montserrat" w:hAnsi="Montserrat"/>
          <w:sz w:val="24"/>
        </w:rPr>
        <w:t xml:space="preserve"> </w:t>
      </w:r>
      <w:r w:rsidRPr="00243812">
        <w:rPr>
          <w:rFonts w:ascii="Montserrat" w:hAnsi="Montserrat"/>
          <w:sz w:val="24"/>
        </w:rPr>
        <w:t>Overexertion modifiers are not cumulative.</w:t>
      </w:r>
      <w:r w:rsidR="006F60BF" w:rsidRPr="00243812">
        <w:rPr>
          <w:rFonts w:ascii="Montserrat" w:hAnsi="Montserrat"/>
          <w:sz w:val="24"/>
        </w:rPr>
        <w:t xml:space="preserve"> </w:t>
      </w:r>
      <w:r w:rsidRPr="00243812">
        <w:rPr>
          <w:rFonts w:ascii="Montserrat" w:hAnsi="Montserrat"/>
          <w:sz w:val="24"/>
        </w:rPr>
        <w:t>A new overexertion must exceed the prior ordeal, or else it has no effect on the character.</w:t>
      </w:r>
      <w:r w:rsidR="006F60BF" w:rsidRPr="00243812">
        <w:rPr>
          <w:rFonts w:ascii="Montserrat" w:hAnsi="Montserrat"/>
          <w:sz w:val="24"/>
        </w:rPr>
        <w:t xml:space="preserve"> </w:t>
      </w:r>
    </w:p>
    <w:p w14:paraId="68A377D4" w14:textId="77777777" w:rsidR="004E739B" w:rsidRPr="00243812" w:rsidRDefault="004E739B" w:rsidP="00F01A18">
      <w:pPr>
        <w:pStyle w:val="NoSpacing"/>
        <w:rPr>
          <w:rFonts w:ascii="Montserrat" w:hAnsi="Montserrat"/>
          <w:sz w:val="24"/>
        </w:rPr>
      </w:pPr>
    </w:p>
    <w:p w14:paraId="6238E3F8" w14:textId="7C8EAED1" w:rsidR="004E739B" w:rsidRPr="00243812" w:rsidRDefault="00243812" w:rsidP="00F01A18">
      <w:pPr>
        <w:pStyle w:val="NoSpacing"/>
        <w:rPr>
          <w:rFonts w:ascii="Montserrat" w:hAnsi="Montserrat"/>
          <w:sz w:val="24"/>
        </w:rPr>
      </w:pPr>
      <w:r w:rsidRPr="00243812">
        <w:rPr>
          <w:rFonts w:ascii="Montserrat" w:hAnsi="Montserrat"/>
          <w:sz w:val="24"/>
        </w:rPr>
        <w:t>POW(PSI)/MAGNITUDE - MAGNITUDE is personal power as momentum.</w:t>
      </w:r>
      <w:r w:rsidR="006F60BF" w:rsidRPr="00243812">
        <w:rPr>
          <w:rFonts w:ascii="Montserrat" w:hAnsi="Montserrat"/>
          <w:sz w:val="24"/>
        </w:rPr>
        <w:t xml:space="preserve"> </w:t>
      </w:r>
      <w:r w:rsidRPr="00243812">
        <w:rPr>
          <w:rFonts w:ascii="Montserrat" w:hAnsi="Montserrat"/>
          <w:sz w:val="24"/>
        </w:rPr>
        <w:t>Like a flywheel, it is a reserve of power which can be tapped to effect other things.</w:t>
      </w:r>
      <w:r w:rsidR="006F60BF" w:rsidRPr="00243812">
        <w:rPr>
          <w:rFonts w:ascii="Montserrat" w:hAnsi="Montserrat"/>
          <w:sz w:val="24"/>
        </w:rPr>
        <w:t xml:space="preserve"> </w:t>
      </w:r>
      <w:r w:rsidRPr="00243812">
        <w:rPr>
          <w:rFonts w:ascii="Montserrat" w:hAnsi="Montserrat"/>
          <w:sz w:val="24"/>
        </w:rPr>
        <w:t>The more heavily it is tapped, the more that momentum wanes.</w:t>
      </w:r>
      <w:r w:rsidR="006F60BF" w:rsidRPr="00243812">
        <w:rPr>
          <w:rFonts w:ascii="Montserrat" w:hAnsi="Montserrat"/>
          <w:sz w:val="24"/>
        </w:rPr>
        <w:t xml:space="preserve"> </w:t>
      </w:r>
      <w:r w:rsidRPr="00243812">
        <w:rPr>
          <w:rFonts w:ascii="Montserrat" w:hAnsi="Montserrat"/>
          <w:sz w:val="24"/>
        </w:rPr>
        <w:t>Like END/ENC, MAGNITUDE is spent at a ratio of the percent of exertion of POW or PSI.</w:t>
      </w:r>
      <w:r w:rsidR="006F60BF" w:rsidRPr="00243812">
        <w:rPr>
          <w:rFonts w:ascii="Montserrat" w:hAnsi="Montserrat"/>
          <w:sz w:val="24"/>
        </w:rPr>
        <w:t xml:space="preserve"> </w:t>
      </w:r>
      <w:r w:rsidRPr="00243812">
        <w:rPr>
          <w:rFonts w:ascii="Montserrat" w:hAnsi="Montserrat"/>
          <w:sz w:val="24"/>
        </w:rPr>
        <w:t>POW is an active wheel.</w:t>
      </w:r>
      <w:r w:rsidR="006F60BF" w:rsidRPr="00243812">
        <w:rPr>
          <w:rFonts w:ascii="Montserrat" w:hAnsi="Montserrat"/>
          <w:sz w:val="24"/>
        </w:rPr>
        <w:t xml:space="preserve"> </w:t>
      </w:r>
      <w:r w:rsidRPr="00243812">
        <w:rPr>
          <w:rFonts w:ascii="Montserrat" w:hAnsi="Montserrat"/>
          <w:sz w:val="24"/>
        </w:rPr>
        <w:t>Its power does not wane.</w:t>
      </w:r>
      <w:r w:rsidR="006F60BF" w:rsidRPr="00243812">
        <w:rPr>
          <w:rFonts w:ascii="Montserrat" w:hAnsi="Montserrat"/>
          <w:sz w:val="24"/>
        </w:rPr>
        <w:t xml:space="preserve"> </w:t>
      </w:r>
      <w:r w:rsidRPr="00243812">
        <w:rPr>
          <w:rFonts w:ascii="Montserrat" w:hAnsi="Montserrat"/>
          <w:sz w:val="24"/>
        </w:rPr>
        <w:t>The flywheel of MAGNITUDE is recharced by POW when it is not being applied elesewhere.</w:t>
      </w:r>
      <w:r w:rsidR="006F60BF" w:rsidRPr="00243812">
        <w:rPr>
          <w:rFonts w:ascii="Montserrat" w:hAnsi="Montserrat"/>
          <w:sz w:val="24"/>
        </w:rPr>
        <w:t xml:space="preserve"> </w:t>
      </w:r>
      <w:r w:rsidRPr="00243812">
        <w:rPr>
          <w:rFonts w:ascii="Montserrat" w:hAnsi="Montserrat"/>
          <w:sz w:val="24"/>
        </w:rPr>
        <w:t>POW is applied to the absolute to turn the great gears of existence.</w:t>
      </w:r>
      <w:r w:rsidR="006F60BF" w:rsidRPr="00243812">
        <w:rPr>
          <w:rFonts w:ascii="Montserrat" w:hAnsi="Montserrat"/>
          <w:sz w:val="24"/>
        </w:rPr>
        <w:t xml:space="preserve"> </w:t>
      </w:r>
      <w:r w:rsidRPr="00243812">
        <w:rPr>
          <w:rFonts w:ascii="Montserrat" w:hAnsi="Montserrat"/>
          <w:sz w:val="24"/>
        </w:rPr>
        <w:t>Thus, the effect of the POW is reletive to the inertia of those gears.</w:t>
      </w:r>
      <w:r w:rsidR="006F60BF" w:rsidRPr="00243812">
        <w:rPr>
          <w:rFonts w:ascii="Montserrat" w:hAnsi="Montserrat"/>
          <w:sz w:val="24"/>
        </w:rPr>
        <w:t xml:space="preserve"> </w:t>
      </w:r>
      <w:r w:rsidRPr="00243812">
        <w:rPr>
          <w:rFonts w:ascii="Montserrat" w:hAnsi="Montserrat"/>
          <w:sz w:val="24"/>
        </w:rPr>
        <w:t>Engaging MAGNITUDE allows for a greater affect than mere POW can produce, and once in motion, POW is more than able to maintain the momentum of those gears put into motion.</w:t>
      </w:r>
    </w:p>
    <w:p w14:paraId="3B8E86C6" w14:textId="3B1CF627" w:rsidR="004E739B" w:rsidRPr="00243812" w:rsidRDefault="00243812" w:rsidP="00F01A18">
      <w:pPr>
        <w:pStyle w:val="NoSpacing"/>
        <w:rPr>
          <w:rFonts w:ascii="Montserrat" w:hAnsi="Montserrat"/>
          <w:sz w:val="24"/>
        </w:rPr>
      </w:pPr>
      <w:r w:rsidRPr="00243812">
        <w:rPr>
          <w:rFonts w:ascii="Montserrat" w:hAnsi="Montserrat"/>
          <w:sz w:val="24"/>
        </w:rPr>
        <w:tab/>
        <w:t>Overexertion is almost more common with MAGNITUDE than with END, and it has the same effect on the obligation modifier of the POW/PSI attribute.</w:t>
      </w:r>
      <w:r w:rsidR="006F60BF" w:rsidRPr="00243812">
        <w:rPr>
          <w:rFonts w:ascii="Montserrat" w:hAnsi="Montserrat"/>
          <w:sz w:val="24"/>
        </w:rPr>
        <w:t xml:space="preserve"> </w:t>
      </w:r>
      <w:r w:rsidRPr="00243812">
        <w:rPr>
          <w:rFonts w:ascii="Montserrat" w:hAnsi="Montserrat"/>
          <w:sz w:val="24"/>
        </w:rPr>
        <w:t>The overexertion is rated at a hundredth of the percent exertion and applied to the POW attribute as a bonus from an ordeal.</w:t>
      </w:r>
      <w:r w:rsidR="006F60BF" w:rsidRPr="00243812">
        <w:rPr>
          <w:rFonts w:ascii="Montserrat" w:hAnsi="Montserrat"/>
          <w:sz w:val="24"/>
        </w:rPr>
        <w:t xml:space="preserve"> </w:t>
      </w:r>
      <w:r w:rsidRPr="00243812">
        <w:rPr>
          <w:rFonts w:ascii="Montserrat" w:hAnsi="Montserrat"/>
          <w:sz w:val="24"/>
        </w:rPr>
        <w:t>POW derived from an ordeal does not cost obligation, though only a greater ordeal can increase this bonus.</w:t>
      </w:r>
      <w:r w:rsidR="006F60BF" w:rsidRPr="00243812">
        <w:rPr>
          <w:rFonts w:ascii="Montserrat" w:hAnsi="Montserrat"/>
          <w:sz w:val="24"/>
        </w:rPr>
        <w:t xml:space="preserve"> </w:t>
      </w:r>
      <w:r w:rsidRPr="00243812">
        <w:rPr>
          <w:rFonts w:ascii="Montserrat" w:hAnsi="Montserrat"/>
          <w:sz w:val="24"/>
        </w:rPr>
        <w:t>One can negate the obligation of their POW/PSI by attempting to surpass the obligated base through an ordeal to supplant it.</w:t>
      </w:r>
      <w:r w:rsidR="006F60BF" w:rsidRPr="00243812">
        <w:rPr>
          <w:rFonts w:ascii="Montserrat" w:hAnsi="Montserrat"/>
          <w:sz w:val="24"/>
        </w:rPr>
        <w:t xml:space="preserve"> </w:t>
      </w:r>
      <w:r w:rsidRPr="00243812">
        <w:rPr>
          <w:rFonts w:ascii="Montserrat" w:hAnsi="Montserrat"/>
          <w:sz w:val="24"/>
        </w:rPr>
        <w:t>However, it is highly common to just ignore the obligation cost and add the modifier to the existing obligation.</w:t>
      </w:r>
      <w:r w:rsidR="006F60BF" w:rsidRPr="00243812">
        <w:rPr>
          <w:rFonts w:ascii="Montserrat" w:hAnsi="Montserrat"/>
          <w:sz w:val="24"/>
        </w:rPr>
        <w:t xml:space="preserve"> </w:t>
      </w:r>
      <w:r w:rsidRPr="00243812">
        <w:rPr>
          <w:rFonts w:ascii="Montserrat" w:hAnsi="Montserrat"/>
          <w:sz w:val="24"/>
        </w:rPr>
        <w:t>While PS is linked to the exertion, it is not as strongly affected by MAGNITUDE ordeals as it is by initiation ordeals.</w:t>
      </w:r>
      <w:r w:rsidR="006F60BF" w:rsidRPr="00243812">
        <w:rPr>
          <w:rFonts w:ascii="Montserrat" w:hAnsi="Montserrat"/>
          <w:sz w:val="24"/>
        </w:rPr>
        <w:t xml:space="preserve"> </w:t>
      </w:r>
      <w:r w:rsidRPr="00243812">
        <w:rPr>
          <w:rFonts w:ascii="Montserrat" w:hAnsi="Montserrat"/>
          <w:sz w:val="24"/>
        </w:rPr>
        <w:t>Also, while initiation ordeals exponentiate the influence of PS on magnitude, PS itself is not exponentially affected by those ordeals.</w:t>
      </w:r>
      <w:r w:rsidR="006F60BF" w:rsidRPr="00243812">
        <w:rPr>
          <w:rFonts w:ascii="Montserrat" w:hAnsi="Montserrat"/>
          <w:sz w:val="24"/>
        </w:rPr>
        <w:t xml:space="preserve"> </w:t>
      </w:r>
      <w:r w:rsidRPr="00243812">
        <w:rPr>
          <w:rFonts w:ascii="Montserrat" w:hAnsi="Montserrat"/>
          <w:sz w:val="24"/>
        </w:rPr>
        <w:t>A PS ordeal affects the PS according to the level of initiation and the impact of the ordeal.</w:t>
      </w:r>
      <w:r w:rsidR="006F60BF" w:rsidRPr="00243812">
        <w:rPr>
          <w:rFonts w:ascii="Montserrat" w:hAnsi="Montserrat"/>
          <w:sz w:val="24"/>
        </w:rPr>
        <w:t xml:space="preserve"> </w:t>
      </w:r>
      <w:r w:rsidRPr="00243812">
        <w:rPr>
          <w:rFonts w:ascii="Montserrat" w:hAnsi="Montserrat"/>
          <w:sz w:val="24"/>
        </w:rPr>
        <w:t>As there are different orders of initiation, the ordeal bonus for each is distinct from preceeding ones.</w:t>
      </w:r>
      <w:r w:rsidR="006F60BF" w:rsidRPr="00243812">
        <w:rPr>
          <w:rFonts w:ascii="Montserrat" w:hAnsi="Montserrat"/>
          <w:sz w:val="24"/>
        </w:rPr>
        <w:t xml:space="preserve"> </w:t>
      </w:r>
      <w:r w:rsidRPr="00243812">
        <w:rPr>
          <w:rFonts w:ascii="Montserrat" w:hAnsi="Montserrat"/>
          <w:sz w:val="24"/>
        </w:rPr>
        <w:t>Only an ordeal at the same level imposes the limitation of surpassing the previous ordeal.</w:t>
      </w:r>
    </w:p>
    <w:p w14:paraId="65D52010" w14:textId="77777777" w:rsidR="004E739B" w:rsidRPr="00243812" w:rsidRDefault="004E739B" w:rsidP="00F01A18">
      <w:pPr>
        <w:pStyle w:val="NoSpacing"/>
        <w:rPr>
          <w:rFonts w:ascii="Montserrat" w:hAnsi="Montserrat"/>
          <w:sz w:val="24"/>
        </w:rPr>
      </w:pPr>
    </w:p>
    <w:p w14:paraId="3C3BE040" w14:textId="0AB8C43C" w:rsidR="004E739B" w:rsidRPr="00243812" w:rsidRDefault="00243812" w:rsidP="00F01A18">
      <w:pPr>
        <w:pStyle w:val="NoSpacing"/>
        <w:rPr>
          <w:rFonts w:ascii="Montserrat" w:hAnsi="Montserrat"/>
          <w:sz w:val="24"/>
        </w:rPr>
      </w:pPr>
      <w:r w:rsidRPr="00243812">
        <w:rPr>
          <w:rFonts w:ascii="Montserrat" w:hAnsi="Montserrat"/>
          <w:sz w:val="24"/>
        </w:rPr>
        <w:t>EXPERIENCE/OBLIGATION - Both EXPERIENCE and OBLIGATION are the levers of existence.</w:t>
      </w:r>
      <w:r w:rsidR="006F60BF" w:rsidRPr="00243812">
        <w:rPr>
          <w:rFonts w:ascii="Montserrat" w:hAnsi="Montserrat"/>
          <w:sz w:val="24"/>
        </w:rPr>
        <w:t xml:space="preserve"> </w:t>
      </w:r>
      <w:r w:rsidRPr="00243812">
        <w:rPr>
          <w:rFonts w:ascii="Montserrat" w:hAnsi="Montserrat"/>
          <w:sz w:val="24"/>
        </w:rPr>
        <w:t>Each is a source of power.</w:t>
      </w:r>
      <w:r w:rsidR="006F60BF" w:rsidRPr="00243812">
        <w:rPr>
          <w:rFonts w:ascii="Montserrat" w:hAnsi="Montserrat"/>
          <w:sz w:val="24"/>
        </w:rPr>
        <w:t xml:space="preserve"> </w:t>
      </w:r>
      <w:r w:rsidRPr="00243812">
        <w:rPr>
          <w:rFonts w:ascii="Montserrat" w:hAnsi="Montserrat"/>
          <w:sz w:val="24"/>
        </w:rPr>
        <w:t>Power derived from EXPERIENCE is one's own, while power derived from OBLIGATION serves the whim of the Absolute in addition to serving the will of the individual.</w:t>
      </w:r>
      <w:r w:rsidR="006F60BF" w:rsidRPr="00243812">
        <w:rPr>
          <w:rFonts w:ascii="Montserrat" w:hAnsi="Montserrat"/>
          <w:sz w:val="24"/>
        </w:rPr>
        <w:t xml:space="preserve"> </w:t>
      </w:r>
      <w:r w:rsidRPr="00243812">
        <w:rPr>
          <w:rFonts w:ascii="Montserrat" w:hAnsi="Montserrat"/>
          <w:sz w:val="24"/>
        </w:rPr>
        <w:t>The total amount of OBLIGATION is weighed against EXPERIENCE to determine the ratio of free will to fate.</w:t>
      </w:r>
      <w:r w:rsidR="006F60BF" w:rsidRPr="00243812">
        <w:rPr>
          <w:rFonts w:ascii="Montserrat" w:hAnsi="Montserrat"/>
          <w:sz w:val="24"/>
        </w:rPr>
        <w:t xml:space="preserve"> </w:t>
      </w:r>
      <w:r w:rsidRPr="00243812">
        <w:rPr>
          <w:rFonts w:ascii="Montserrat" w:hAnsi="Montserrat"/>
          <w:sz w:val="24"/>
        </w:rPr>
        <w:t>Base EXP is equal to 1000 points per year of existence.</w:t>
      </w:r>
      <w:r w:rsidR="006F60BF" w:rsidRPr="00243812">
        <w:rPr>
          <w:rFonts w:ascii="Montserrat" w:hAnsi="Montserrat"/>
          <w:sz w:val="24"/>
        </w:rPr>
        <w:t xml:space="preserve"> </w:t>
      </w:r>
      <w:r w:rsidRPr="00243812">
        <w:rPr>
          <w:rFonts w:ascii="Montserrat" w:hAnsi="Montserrat"/>
          <w:sz w:val="24"/>
        </w:rPr>
        <w:t>Base OBLIGATION is 100 points per point of power per power.</w:t>
      </w:r>
      <w:r w:rsidR="006F60BF" w:rsidRPr="00243812">
        <w:rPr>
          <w:rFonts w:ascii="Montserrat" w:hAnsi="Montserrat"/>
          <w:sz w:val="24"/>
        </w:rPr>
        <w:t xml:space="preserve"> </w:t>
      </w:r>
      <w:r w:rsidRPr="00243812">
        <w:rPr>
          <w:rFonts w:ascii="Montserrat" w:hAnsi="Montserrat"/>
          <w:sz w:val="24"/>
        </w:rPr>
        <w:t xml:space="preserve">All power has the constant quality of momentum, and many powers are aspected. </w:t>
      </w:r>
    </w:p>
    <w:p w14:paraId="6016DA4E" w14:textId="74524301" w:rsidR="004E739B" w:rsidRPr="00243812" w:rsidRDefault="00243812" w:rsidP="00F01A18">
      <w:pPr>
        <w:pStyle w:val="NoSpacing"/>
        <w:rPr>
          <w:rFonts w:ascii="Montserrat" w:hAnsi="Montserrat"/>
          <w:sz w:val="24"/>
        </w:rPr>
      </w:pPr>
      <w:r w:rsidRPr="00243812">
        <w:rPr>
          <w:rFonts w:ascii="Montserrat" w:hAnsi="Montserrat"/>
          <w:sz w:val="24"/>
        </w:rPr>
        <w:tab/>
        <w:t>EX/OB MODIFIERS lean one way or the other.</w:t>
      </w:r>
      <w:r w:rsidR="006F60BF" w:rsidRPr="00243812">
        <w:rPr>
          <w:rFonts w:ascii="Montserrat" w:hAnsi="Montserrat"/>
          <w:sz w:val="24"/>
        </w:rPr>
        <w:t xml:space="preserve"> </w:t>
      </w:r>
      <w:r w:rsidRPr="00243812">
        <w:rPr>
          <w:rFonts w:ascii="Montserrat" w:hAnsi="Montserrat"/>
          <w:sz w:val="24"/>
        </w:rPr>
        <w:t>If the sum of the modifiers is positive, then EXPERIENCE is modified, while if it is negative, OBLIGATION is modified.</w:t>
      </w:r>
      <w:r w:rsidR="006F60BF" w:rsidRPr="00243812">
        <w:rPr>
          <w:rFonts w:ascii="Montserrat" w:hAnsi="Montserrat"/>
          <w:sz w:val="24"/>
        </w:rPr>
        <w:t xml:space="preserve"> </w:t>
      </w:r>
      <w:r w:rsidRPr="00243812">
        <w:rPr>
          <w:rFonts w:ascii="Montserrat" w:hAnsi="Montserrat"/>
          <w:sz w:val="24"/>
        </w:rPr>
        <w:t>Ordeal modifiers also count as EX MODIFIERS in calculating EXPERIENCE/OBLIGATION.</w:t>
      </w:r>
      <w:r w:rsidR="006F60BF" w:rsidRPr="00243812">
        <w:rPr>
          <w:rFonts w:ascii="Montserrat" w:hAnsi="Montserrat"/>
          <w:sz w:val="24"/>
        </w:rPr>
        <w:t xml:space="preserve"> </w:t>
      </w:r>
      <w:r w:rsidRPr="00243812">
        <w:rPr>
          <w:rFonts w:ascii="Montserrat" w:hAnsi="Montserrat"/>
          <w:sz w:val="24"/>
        </w:rPr>
        <w:t>However, Ordeals are not negated by OB MODIFIERS.</w:t>
      </w:r>
    </w:p>
    <w:p w14:paraId="67C1C11E" w14:textId="77777777" w:rsidR="004E739B" w:rsidRPr="00243812" w:rsidRDefault="004E739B" w:rsidP="00F01A18">
      <w:pPr>
        <w:pStyle w:val="NoSpacing"/>
        <w:rPr>
          <w:rFonts w:ascii="Montserrat" w:hAnsi="Montserrat"/>
          <w:sz w:val="24"/>
        </w:rPr>
      </w:pPr>
    </w:p>
    <w:p w14:paraId="0F1A937D" w14:textId="55495FB4" w:rsidR="004E739B" w:rsidRPr="00243812" w:rsidRDefault="00243812" w:rsidP="00F01A18">
      <w:pPr>
        <w:pStyle w:val="NoSpacing"/>
        <w:rPr>
          <w:rFonts w:ascii="Montserrat" w:hAnsi="Montserrat"/>
          <w:sz w:val="24"/>
        </w:rPr>
      </w:pPr>
      <w:r w:rsidRPr="00243812">
        <w:rPr>
          <w:rFonts w:ascii="Montserrat" w:hAnsi="Montserrat"/>
          <w:sz w:val="24"/>
        </w:rPr>
        <w:t>ASD - AESTHETIC SPIRITUAL DENSITY.</w:t>
      </w:r>
      <w:r w:rsidR="006F60BF" w:rsidRPr="00243812">
        <w:rPr>
          <w:rFonts w:ascii="Montserrat" w:hAnsi="Montserrat"/>
          <w:sz w:val="24"/>
        </w:rPr>
        <w:t xml:space="preserve"> </w:t>
      </w:r>
      <w:r w:rsidRPr="00243812">
        <w:rPr>
          <w:rFonts w:ascii="Montserrat" w:hAnsi="Montserrat"/>
          <w:sz w:val="24"/>
        </w:rPr>
        <w:t>Every entity has in innate design.</w:t>
      </w:r>
      <w:r w:rsidR="006F60BF" w:rsidRPr="00243812">
        <w:rPr>
          <w:rFonts w:ascii="Montserrat" w:hAnsi="Montserrat"/>
          <w:sz w:val="24"/>
        </w:rPr>
        <w:t xml:space="preserve"> </w:t>
      </w:r>
      <w:r w:rsidRPr="00243812">
        <w:rPr>
          <w:rFonts w:ascii="Montserrat" w:hAnsi="Montserrat"/>
          <w:sz w:val="24"/>
        </w:rPr>
        <w:t>One's body is an expression of that design.</w:t>
      </w:r>
      <w:r w:rsidR="006F60BF" w:rsidRPr="00243812">
        <w:rPr>
          <w:rFonts w:ascii="Montserrat" w:hAnsi="Montserrat"/>
          <w:sz w:val="24"/>
        </w:rPr>
        <w:t xml:space="preserve"> </w:t>
      </w:r>
      <w:r w:rsidRPr="00243812">
        <w:rPr>
          <w:rFonts w:ascii="Montserrat" w:hAnsi="Montserrat"/>
          <w:sz w:val="24"/>
        </w:rPr>
        <w:t>If that design has an AESTHETIC SPIRITUAL DENSITY it will resist and recover from damage more efficiently and effectively.</w:t>
      </w:r>
      <w:r w:rsidR="006F60BF" w:rsidRPr="00243812">
        <w:rPr>
          <w:rFonts w:ascii="Montserrat" w:hAnsi="Montserrat"/>
          <w:sz w:val="24"/>
        </w:rPr>
        <w:t xml:space="preserve"> </w:t>
      </w:r>
      <w:r w:rsidRPr="00243812">
        <w:rPr>
          <w:rFonts w:ascii="Montserrat" w:hAnsi="Montserrat"/>
          <w:sz w:val="24"/>
        </w:rPr>
        <w:t>ASD is generally parareal, as it involves a four dimensional mechanic which is atrophied in a real realm.</w:t>
      </w:r>
      <w:r w:rsidR="006F60BF" w:rsidRPr="00243812">
        <w:rPr>
          <w:rFonts w:ascii="Montserrat" w:hAnsi="Montserrat"/>
          <w:sz w:val="24"/>
        </w:rPr>
        <w:t xml:space="preserve"> </w:t>
      </w:r>
      <w:r w:rsidRPr="00243812">
        <w:rPr>
          <w:rFonts w:ascii="Montserrat" w:hAnsi="Montserrat"/>
          <w:sz w:val="24"/>
        </w:rPr>
        <w:t>Both realms co-exist, but most entities do not recognize the threshold level in their daily existence.</w:t>
      </w:r>
    </w:p>
    <w:p w14:paraId="0998D1FE" w14:textId="776D2FD7" w:rsidR="004E739B" w:rsidRPr="00243812" w:rsidRDefault="00243812" w:rsidP="00F01A18">
      <w:pPr>
        <w:pStyle w:val="NoSpacing"/>
        <w:rPr>
          <w:rFonts w:ascii="Montserrat" w:hAnsi="Montserrat"/>
          <w:sz w:val="24"/>
        </w:rPr>
      </w:pPr>
      <w:r w:rsidRPr="00243812">
        <w:rPr>
          <w:rFonts w:ascii="Montserrat" w:hAnsi="Montserrat"/>
          <w:sz w:val="24"/>
        </w:rPr>
        <w:br w:type="page"/>
        <w:t>ALLUSION/ARENA PROFILE CONSTRUCT</w:t>
      </w:r>
      <w:r w:rsidR="006F60BF" w:rsidRPr="00243812">
        <w:rPr>
          <w:rFonts w:ascii="Montserrat" w:hAnsi="Montserrat"/>
          <w:sz w:val="24"/>
        </w:rPr>
        <w:tab/>
      </w:r>
      <w:r w:rsidRPr="00243812">
        <w:rPr>
          <w:rFonts w:ascii="Montserrat" w:hAnsi="Montserrat"/>
          <w:sz w:val="24"/>
        </w:rPr>
        <w:t>NET EXP</w:t>
      </w:r>
    </w:p>
    <w:p w14:paraId="46BCBDDD" w14:textId="77777777" w:rsidR="004E739B" w:rsidRPr="00243812" w:rsidRDefault="004E739B" w:rsidP="00F01A18">
      <w:pPr>
        <w:pStyle w:val="NoSpacing"/>
        <w:rPr>
          <w:rFonts w:ascii="Montserrat" w:hAnsi="Montserrat"/>
          <w:sz w:val="24"/>
        </w:rPr>
      </w:pPr>
    </w:p>
    <w:p w14:paraId="51CC90CA" w14:textId="2103D5BA" w:rsidR="004E739B" w:rsidRPr="00243812" w:rsidRDefault="00243812" w:rsidP="00F01A18">
      <w:pPr>
        <w:pStyle w:val="NoSpacing"/>
        <w:rPr>
          <w:rFonts w:ascii="Montserrat" w:hAnsi="Montserrat"/>
          <w:sz w:val="24"/>
        </w:rPr>
      </w:pPr>
      <w:r w:rsidRPr="00243812">
        <w:rPr>
          <w:rFonts w:ascii="Montserrat" w:hAnsi="Montserrat"/>
          <w:sz w:val="24"/>
        </w:rPr>
        <w:t>ID</w:t>
      </w:r>
      <w:r w:rsidR="006F60BF" w:rsidRPr="00243812">
        <w:rPr>
          <w:rFonts w:ascii="Montserrat" w:hAnsi="Montserrat"/>
          <w:sz w:val="24"/>
        </w:rPr>
        <w:tab/>
      </w:r>
    </w:p>
    <w:p w14:paraId="2FDB767E" w14:textId="77777777" w:rsidR="004E739B" w:rsidRPr="00243812" w:rsidRDefault="00243812" w:rsidP="00F01A18">
      <w:pPr>
        <w:pStyle w:val="NoSpacing"/>
        <w:rPr>
          <w:rFonts w:ascii="Montserrat" w:hAnsi="Montserrat"/>
          <w:sz w:val="24"/>
        </w:rPr>
      </w:pPr>
      <w:r w:rsidRPr="00243812">
        <w:rPr>
          <w:rFonts w:ascii="Montserrat" w:hAnsi="Montserrat"/>
          <w:sz w:val="24"/>
        </w:rPr>
        <w:t>PROFILE AND APPEARANCE</w:t>
      </w:r>
    </w:p>
    <w:p w14:paraId="115D82D6" w14:textId="77777777" w:rsidR="004E739B" w:rsidRPr="00243812" w:rsidRDefault="004E739B" w:rsidP="00F01A18">
      <w:pPr>
        <w:pStyle w:val="NoSpacing"/>
        <w:rPr>
          <w:rFonts w:ascii="Montserrat" w:hAnsi="Montserrat"/>
          <w:sz w:val="24"/>
        </w:rPr>
      </w:pPr>
    </w:p>
    <w:p w14:paraId="4B711506" w14:textId="2C0A019E" w:rsidR="004E739B" w:rsidRPr="00243812" w:rsidRDefault="00243812" w:rsidP="00F01A18">
      <w:pPr>
        <w:pStyle w:val="NoSpacing"/>
        <w:rPr>
          <w:rFonts w:ascii="Montserrat" w:hAnsi="Montserrat"/>
          <w:sz w:val="24"/>
        </w:rPr>
      </w:pPr>
      <w:r w:rsidRPr="00243812">
        <w:rPr>
          <w:rFonts w:ascii="Montserrat" w:hAnsi="Montserrat"/>
          <w:sz w:val="24"/>
        </w:rPr>
        <w:t>ST:DX:CN:AS</w:t>
      </w:r>
      <w:r w:rsidR="006F60BF" w:rsidRPr="00243812">
        <w:rPr>
          <w:rFonts w:ascii="Montserrat" w:hAnsi="Montserrat"/>
          <w:sz w:val="24"/>
        </w:rPr>
        <w:tab/>
      </w:r>
      <w:r w:rsidRPr="00243812">
        <w:rPr>
          <w:rFonts w:ascii="Montserrat" w:hAnsi="Montserrat"/>
          <w:sz w:val="24"/>
        </w:rPr>
        <w:t>POW::I:MAGNITUDE(BASE:ROA:ENC:END(ENB</w:t>
      </w:r>
    </w:p>
    <w:p w14:paraId="4C405362" w14:textId="17C09810" w:rsidR="004E739B" w:rsidRPr="00243812" w:rsidRDefault="00243812" w:rsidP="00F01A18">
      <w:pPr>
        <w:pStyle w:val="NoSpacing"/>
        <w:rPr>
          <w:rFonts w:ascii="Montserrat" w:hAnsi="Montserrat"/>
          <w:sz w:val="24"/>
        </w:rPr>
      </w:pPr>
      <w:r w:rsidRPr="00243812">
        <w:rPr>
          <w:rFonts w:ascii="Montserrat" w:hAnsi="Montserrat"/>
          <w:sz w:val="24"/>
        </w:rPr>
        <w:t>PT:AB:MN:PS</w:t>
      </w:r>
      <w:r w:rsidR="006F60BF" w:rsidRPr="00243812">
        <w:rPr>
          <w:rFonts w:ascii="Montserrat" w:hAnsi="Montserrat"/>
          <w:sz w:val="24"/>
        </w:rPr>
        <w:tab/>
      </w:r>
      <w:r w:rsidRPr="00243812">
        <w:rPr>
          <w:rFonts w:ascii="Montserrat" w:hAnsi="Montserrat"/>
          <w:sz w:val="24"/>
        </w:rPr>
        <w:t>RES:IN:CR:SC:I:V:N::REC</w:t>
      </w:r>
    </w:p>
    <w:p w14:paraId="5ACBA606" w14:textId="77777777" w:rsidR="004E739B" w:rsidRPr="00243812" w:rsidRDefault="004E739B" w:rsidP="00F01A18">
      <w:pPr>
        <w:pStyle w:val="NoSpacing"/>
        <w:rPr>
          <w:rFonts w:ascii="Montserrat" w:hAnsi="Montserrat"/>
          <w:sz w:val="24"/>
        </w:rPr>
      </w:pPr>
    </w:p>
    <w:p w14:paraId="51AD22B3" w14:textId="6A99E27C" w:rsidR="004E739B" w:rsidRPr="00243812" w:rsidRDefault="00243812" w:rsidP="00F01A18">
      <w:pPr>
        <w:pStyle w:val="NoSpacing"/>
        <w:rPr>
          <w:rFonts w:ascii="Montserrat" w:hAnsi="Montserrat"/>
          <w:sz w:val="24"/>
        </w:rPr>
      </w:pPr>
      <w:r w:rsidRPr="00243812">
        <w:rPr>
          <w:rFonts w:ascii="Montserrat" w:hAnsi="Montserrat"/>
          <w:sz w:val="24"/>
        </w:rPr>
        <w:t>8</w:t>
      </w:r>
      <w:r w:rsidRPr="00243812">
        <w:rPr>
          <w:rFonts w:ascii="Montserrat" w:hAnsi="Montserrat"/>
          <w:sz w:val="24"/>
        </w:rPr>
        <w:tab/>
        <w:t>4</w:t>
      </w:r>
      <w:r w:rsidRPr="00243812">
        <w:rPr>
          <w:rFonts w:ascii="Montserrat" w:hAnsi="Montserrat"/>
          <w:sz w:val="24"/>
        </w:rPr>
        <w:tab/>
        <w:t>3</w:t>
      </w:r>
      <w:r w:rsidRPr="00243812">
        <w:rPr>
          <w:rFonts w:ascii="Montserrat" w:hAnsi="Montserrat"/>
          <w:sz w:val="24"/>
        </w:rPr>
        <w:tab/>
        <w:t>3</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006F60BF" w:rsidRPr="00243812">
        <w:rPr>
          <w:rFonts w:ascii="Montserrat" w:hAnsi="Montserrat"/>
          <w:sz w:val="24"/>
        </w:rPr>
        <w:tab/>
      </w:r>
      <w:r w:rsidRPr="00243812">
        <w:rPr>
          <w:rFonts w:ascii="Montserrat" w:hAnsi="Montserrat"/>
          <w:sz w:val="24"/>
        </w:rPr>
        <w:t>M</w:t>
      </w:r>
    </w:p>
    <w:p w14:paraId="7A1903CB" w14:textId="10CD4DC6" w:rsidR="004E739B" w:rsidRPr="00243812" w:rsidRDefault="00243812" w:rsidP="00F01A18">
      <w:pPr>
        <w:pStyle w:val="NoSpacing"/>
        <w:rPr>
          <w:rFonts w:ascii="Montserrat" w:hAnsi="Montserrat"/>
          <w:sz w:val="24"/>
        </w:rPr>
      </w:pPr>
      <w:r w:rsidRPr="00243812">
        <w:rPr>
          <w:rFonts w:ascii="Montserrat" w:hAnsi="Montserrat"/>
          <w:sz w:val="24"/>
        </w:rPr>
        <w:t>ae</w:t>
      </w:r>
      <w:r w:rsidRPr="00243812">
        <w:rPr>
          <w:rFonts w:ascii="Montserrat" w:hAnsi="Montserrat"/>
          <w:sz w:val="24"/>
        </w:rPr>
        <w:tab/>
        <w:t>m</w:t>
      </w:r>
      <w:r w:rsidRPr="00243812">
        <w:rPr>
          <w:rFonts w:ascii="Montserrat" w:hAnsi="Montserrat"/>
          <w:sz w:val="24"/>
        </w:rPr>
        <w:tab/>
        <w:t>mi</w:t>
      </w:r>
      <w:r w:rsidRPr="00243812">
        <w:rPr>
          <w:rFonts w:ascii="Montserrat" w:hAnsi="Montserrat"/>
          <w:sz w:val="24"/>
        </w:rPr>
        <w:tab/>
        <w:t>s</w:t>
      </w:r>
      <w:r w:rsidRPr="00243812">
        <w:rPr>
          <w:rFonts w:ascii="Montserrat" w:hAnsi="Montserrat"/>
          <w:sz w:val="24"/>
        </w:rPr>
        <w:tab/>
        <w:t>si</w:t>
      </w:r>
      <w:r w:rsidRPr="00243812">
        <w:rPr>
          <w:rFonts w:ascii="Montserrat" w:hAnsi="Montserrat"/>
          <w:sz w:val="24"/>
        </w:rPr>
        <w:tab/>
        <w:t>t</w:t>
      </w:r>
      <w:r w:rsidRPr="00243812">
        <w:rPr>
          <w:rFonts w:ascii="Montserrat" w:hAnsi="Montserrat"/>
          <w:sz w:val="24"/>
        </w:rPr>
        <w:tab/>
        <w:t>ti</w:t>
      </w:r>
      <w:r w:rsidRPr="00243812">
        <w:rPr>
          <w:rFonts w:ascii="Montserrat" w:hAnsi="Montserrat"/>
          <w:sz w:val="24"/>
        </w:rPr>
        <w:tab/>
        <w:t>i</w:t>
      </w:r>
      <w:r w:rsidRPr="00243812">
        <w:rPr>
          <w:rFonts w:ascii="Montserrat" w:hAnsi="Montserrat"/>
          <w:sz w:val="24"/>
        </w:rPr>
        <w:tab/>
        <w:t>a</w:t>
      </w:r>
      <w:r w:rsidR="006F60BF" w:rsidRPr="00243812">
        <w:rPr>
          <w:rFonts w:ascii="Montserrat" w:hAnsi="Montserrat"/>
          <w:sz w:val="24"/>
        </w:rPr>
        <w:tab/>
      </w:r>
      <w:r w:rsidRPr="00243812">
        <w:rPr>
          <w:rFonts w:ascii="Montserrat" w:hAnsi="Montserrat"/>
          <w:sz w:val="24"/>
        </w:rPr>
        <w:t>.III</w:t>
      </w:r>
    </w:p>
    <w:p w14:paraId="2CB369A0" w14:textId="77777777" w:rsidR="004E739B" w:rsidRPr="00243812" w:rsidRDefault="004E739B" w:rsidP="00F01A18">
      <w:pPr>
        <w:pStyle w:val="NoSpacing"/>
        <w:rPr>
          <w:rFonts w:ascii="Montserrat" w:hAnsi="Montserrat"/>
          <w:sz w:val="24"/>
        </w:rPr>
      </w:pPr>
    </w:p>
    <w:tbl>
      <w:tblPr>
        <w:tblW w:w="0" w:type="auto"/>
        <w:tblLayout w:type="fixed"/>
        <w:tblCellMar>
          <w:left w:w="180" w:type="dxa"/>
          <w:right w:w="180" w:type="dxa"/>
        </w:tblCellMar>
        <w:tblLook w:val="0000" w:firstRow="0" w:lastRow="0" w:firstColumn="0" w:lastColumn="0" w:noHBand="0" w:noVBand="0"/>
      </w:tblPr>
      <w:tblGrid>
        <w:gridCol w:w="4860"/>
        <w:gridCol w:w="4860"/>
      </w:tblGrid>
      <w:tr w:rsidR="004E739B" w:rsidRPr="00243812" w14:paraId="6B9C6315" w14:textId="77777777">
        <w:tc>
          <w:tcPr>
            <w:tcW w:w="4860" w:type="dxa"/>
          </w:tcPr>
          <w:p w14:paraId="79E7E1BC" w14:textId="77777777" w:rsidR="004E739B" w:rsidRPr="00243812" w:rsidRDefault="00243812" w:rsidP="00F01A18">
            <w:pPr>
              <w:pStyle w:val="NoSpacing"/>
              <w:rPr>
                <w:rFonts w:ascii="Montserrat" w:hAnsi="Montserrat"/>
                <w:sz w:val="24"/>
              </w:rPr>
            </w:pPr>
            <w:r w:rsidRPr="00243812">
              <w:rPr>
                <w:rFonts w:ascii="Montserrat" w:hAnsi="Montserrat"/>
                <w:sz w:val="24"/>
              </w:rPr>
              <w:t>EXPERIENCE:BASE:MOD</w:t>
            </w:r>
          </w:p>
          <w:p w14:paraId="4FCBD57E" w14:textId="77777777" w:rsidR="004E739B" w:rsidRPr="00243812" w:rsidRDefault="00243812" w:rsidP="00F01A18">
            <w:pPr>
              <w:pStyle w:val="NoSpacing"/>
              <w:rPr>
                <w:rFonts w:ascii="Montserrat" w:hAnsi="Montserrat"/>
                <w:sz w:val="24"/>
              </w:rPr>
            </w:pPr>
            <w:r w:rsidRPr="00243812">
              <w:rPr>
                <w:rFonts w:ascii="Montserrat" w:hAnsi="Montserrat"/>
                <w:sz w:val="24"/>
              </w:rPr>
              <w:t>OBLIGATION:BASE:MOD</w:t>
            </w:r>
          </w:p>
          <w:p w14:paraId="59CA27B3" w14:textId="77777777" w:rsidR="004E739B" w:rsidRPr="00243812" w:rsidRDefault="004E739B" w:rsidP="00F01A18">
            <w:pPr>
              <w:pStyle w:val="NoSpacing"/>
              <w:rPr>
                <w:rFonts w:ascii="Montserrat" w:hAnsi="Montserrat"/>
                <w:sz w:val="24"/>
              </w:rPr>
            </w:pPr>
          </w:p>
          <w:p w14:paraId="3B61F191" w14:textId="77777777" w:rsidR="004E739B" w:rsidRPr="00243812" w:rsidRDefault="00243812" w:rsidP="00F01A18">
            <w:pPr>
              <w:pStyle w:val="NoSpacing"/>
              <w:rPr>
                <w:rFonts w:ascii="Montserrat" w:hAnsi="Montserrat"/>
                <w:sz w:val="24"/>
              </w:rPr>
            </w:pPr>
            <w:r w:rsidRPr="00243812">
              <w:rPr>
                <w:rFonts w:ascii="Montserrat" w:hAnsi="Montserrat"/>
                <w:sz w:val="24"/>
              </w:rPr>
              <w:t>PSYCHE PROFILE:EX/OB MOD</w:t>
            </w:r>
          </w:p>
          <w:p w14:paraId="377D24F6" w14:textId="77777777" w:rsidR="004E739B" w:rsidRPr="00243812" w:rsidRDefault="00243812" w:rsidP="00F01A18">
            <w:pPr>
              <w:pStyle w:val="NoSpacing"/>
              <w:rPr>
                <w:rFonts w:ascii="Montserrat" w:hAnsi="Montserrat"/>
                <w:sz w:val="24"/>
              </w:rPr>
            </w:pPr>
            <w:r w:rsidRPr="00243812">
              <w:rPr>
                <w:rFonts w:ascii="Montserrat" w:hAnsi="Montserrat"/>
                <w:sz w:val="24"/>
              </w:rPr>
              <w:t xml:space="preserve">Personality/traits... </w:t>
            </w:r>
          </w:p>
          <w:p w14:paraId="56FFD0AD" w14:textId="77777777" w:rsidR="004E739B" w:rsidRPr="00243812" w:rsidRDefault="00243812" w:rsidP="00F01A18">
            <w:pPr>
              <w:pStyle w:val="NoSpacing"/>
              <w:rPr>
                <w:rFonts w:ascii="Montserrat" w:hAnsi="Montserrat"/>
                <w:sz w:val="24"/>
              </w:rPr>
            </w:pPr>
            <w:r w:rsidRPr="00243812">
              <w:rPr>
                <w:rFonts w:ascii="Montserrat" w:hAnsi="Montserrat"/>
                <w:sz w:val="24"/>
              </w:rPr>
              <w:t>motivations...</w:t>
            </w:r>
          </w:p>
          <w:p w14:paraId="2EF5587C" w14:textId="77777777" w:rsidR="004E739B" w:rsidRPr="00243812" w:rsidRDefault="00243812" w:rsidP="00F01A18">
            <w:pPr>
              <w:pStyle w:val="NoSpacing"/>
              <w:rPr>
                <w:rFonts w:ascii="Montserrat" w:hAnsi="Montserrat"/>
                <w:sz w:val="24"/>
              </w:rPr>
            </w:pPr>
            <w:r w:rsidRPr="00243812">
              <w:rPr>
                <w:rFonts w:ascii="Montserrat" w:hAnsi="Montserrat"/>
                <w:sz w:val="24"/>
              </w:rPr>
              <w:t>influences...</w:t>
            </w:r>
          </w:p>
        </w:tc>
        <w:tc>
          <w:tcPr>
            <w:tcW w:w="4860" w:type="dxa"/>
          </w:tcPr>
          <w:p w14:paraId="15506C82" w14:textId="77777777" w:rsidR="004E739B" w:rsidRPr="00243812" w:rsidRDefault="00243812" w:rsidP="00F01A18">
            <w:pPr>
              <w:pStyle w:val="NoSpacing"/>
              <w:rPr>
                <w:rFonts w:ascii="Montserrat" w:hAnsi="Montserrat"/>
                <w:sz w:val="24"/>
              </w:rPr>
            </w:pPr>
            <w:r w:rsidRPr="00243812">
              <w:rPr>
                <w:rFonts w:ascii="Montserrat" w:hAnsi="Montserrat"/>
                <w:sz w:val="24"/>
              </w:rPr>
              <w:t>APPLIED/ACTIVE EXP</w:t>
            </w:r>
          </w:p>
          <w:p w14:paraId="495F7A70" w14:textId="77777777" w:rsidR="004E739B" w:rsidRPr="00243812" w:rsidRDefault="00243812" w:rsidP="00F01A18">
            <w:pPr>
              <w:pStyle w:val="NoSpacing"/>
              <w:rPr>
                <w:rFonts w:ascii="Montserrat" w:hAnsi="Montserrat"/>
                <w:sz w:val="24"/>
              </w:rPr>
            </w:pPr>
            <w:r w:rsidRPr="00243812">
              <w:rPr>
                <w:rFonts w:ascii="Montserrat" w:hAnsi="Montserrat"/>
                <w:sz w:val="24"/>
              </w:rPr>
              <w:t>Skills...</w:t>
            </w:r>
          </w:p>
          <w:p w14:paraId="6EE8F1E7" w14:textId="77777777" w:rsidR="004E739B" w:rsidRPr="00243812" w:rsidRDefault="00243812" w:rsidP="00F01A18">
            <w:pPr>
              <w:pStyle w:val="NoSpacing"/>
              <w:rPr>
                <w:rFonts w:ascii="Montserrat" w:hAnsi="Montserrat"/>
                <w:sz w:val="24"/>
              </w:rPr>
            </w:pPr>
            <w:r w:rsidRPr="00243812">
              <w:rPr>
                <w:rFonts w:ascii="Montserrat" w:hAnsi="Montserrat"/>
                <w:sz w:val="24"/>
              </w:rPr>
              <w:t>Talents...</w:t>
            </w:r>
          </w:p>
          <w:p w14:paraId="7995153D" w14:textId="77777777" w:rsidR="004E739B" w:rsidRPr="00243812" w:rsidRDefault="00243812" w:rsidP="00F01A18">
            <w:pPr>
              <w:pStyle w:val="NoSpacing"/>
              <w:rPr>
                <w:rFonts w:ascii="Montserrat" w:hAnsi="Montserrat"/>
                <w:sz w:val="24"/>
              </w:rPr>
            </w:pPr>
            <w:r w:rsidRPr="00243812">
              <w:rPr>
                <w:rFonts w:ascii="Montserrat" w:hAnsi="Montserrat"/>
                <w:sz w:val="24"/>
              </w:rPr>
              <w:t>Concentrations...</w:t>
            </w:r>
          </w:p>
          <w:p w14:paraId="675CBBC5" w14:textId="77777777" w:rsidR="004E739B" w:rsidRPr="00243812" w:rsidRDefault="00243812" w:rsidP="00F01A18">
            <w:pPr>
              <w:pStyle w:val="NoSpacing"/>
              <w:rPr>
                <w:rFonts w:ascii="Montserrat" w:hAnsi="Montserrat"/>
                <w:sz w:val="24"/>
              </w:rPr>
            </w:pPr>
            <w:r w:rsidRPr="00243812">
              <w:rPr>
                <w:rFonts w:ascii="Montserrat" w:hAnsi="Montserrat"/>
                <w:sz w:val="24"/>
              </w:rPr>
              <w:t>Powers/disciplines...</w:t>
            </w:r>
          </w:p>
        </w:tc>
      </w:tr>
      <w:tr w:rsidR="004E739B" w:rsidRPr="00243812" w14:paraId="1B8E2A85" w14:textId="77777777">
        <w:tc>
          <w:tcPr>
            <w:tcW w:w="4860" w:type="dxa"/>
          </w:tcPr>
          <w:p w14:paraId="699219C2" w14:textId="77777777" w:rsidR="004E739B" w:rsidRPr="00243812" w:rsidRDefault="004E739B" w:rsidP="00F01A18">
            <w:pPr>
              <w:pStyle w:val="NoSpacing"/>
              <w:rPr>
                <w:rFonts w:ascii="Montserrat" w:hAnsi="Montserrat"/>
                <w:sz w:val="24"/>
              </w:rPr>
            </w:pPr>
          </w:p>
          <w:p w14:paraId="24F30E81" w14:textId="77777777" w:rsidR="004E739B" w:rsidRPr="00243812" w:rsidRDefault="00243812" w:rsidP="00F01A18">
            <w:pPr>
              <w:pStyle w:val="NoSpacing"/>
              <w:rPr>
                <w:rFonts w:ascii="Montserrat" w:hAnsi="Montserrat"/>
                <w:sz w:val="24"/>
              </w:rPr>
            </w:pPr>
            <w:r w:rsidRPr="00243812">
              <w:rPr>
                <w:rFonts w:ascii="Montserrat" w:hAnsi="Montserrat"/>
                <w:sz w:val="24"/>
              </w:rPr>
              <w:t>PROFILE LOG:EX/OB MOD</w:t>
            </w:r>
          </w:p>
          <w:p w14:paraId="1B803B57" w14:textId="77777777" w:rsidR="004E739B" w:rsidRPr="00243812" w:rsidRDefault="00243812" w:rsidP="00F01A18">
            <w:pPr>
              <w:pStyle w:val="NoSpacing"/>
              <w:rPr>
                <w:rFonts w:ascii="Montserrat" w:hAnsi="Montserrat"/>
                <w:sz w:val="24"/>
              </w:rPr>
            </w:pPr>
            <w:r w:rsidRPr="00243812">
              <w:rPr>
                <w:rFonts w:ascii="Montserrat" w:hAnsi="Montserrat"/>
                <w:sz w:val="24"/>
              </w:rPr>
              <w:t>Significant events...</w:t>
            </w:r>
          </w:p>
          <w:p w14:paraId="21712F3B" w14:textId="77777777" w:rsidR="004E739B" w:rsidRPr="00243812" w:rsidRDefault="00243812" w:rsidP="00F01A18">
            <w:pPr>
              <w:pStyle w:val="NoSpacing"/>
              <w:rPr>
                <w:rFonts w:ascii="Montserrat" w:hAnsi="Montserrat"/>
                <w:sz w:val="24"/>
              </w:rPr>
            </w:pPr>
            <w:r w:rsidRPr="00243812">
              <w:rPr>
                <w:rFonts w:ascii="Montserrat" w:hAnsi="Montserrat"/>
                <w:sz w:val="24"/>
              </w:rPr>
              <w:t>Ordeals...</w:t>
            </w:r>
          </w:p>
          <w:p w14:paraId="0E2DADDF" w14:textId="77777777" w:rsidR="004E739B" w:rsidRPr="00243812" w:rsidRDefault="00243812" w:rsidP="00F01A18">
            <w:pPr>
              <w:pStyle w:val="NoSpacing"/>
              <w:rPr>
                <w:rFonts w:ascii="Montserrat" w:hAnsi="Montserrat"/>
                <w:sz w:val="24"/>
              </w:rPr>
            </w:pPr>
            <w:r w:rsidRPr="00243812">
              <w:rPr>
                <w:rFonts w:ascii="Montserrat" w:hAnsi="Montserrat"/>
                <w:sz w:val="24"/>
              </w:rPr>
              <w:t>Campaigns...</w:t>
            </w:r>
          </w:p>
          <w:p w14:paraId="097409C6" w14:textId="77777777" w:rsidR="004E739B" w:rsidRPr="00243812" w:rsidRDefault="00243812" w:rsidP="00F01A18">
            <w:pPr>
              <w:pStyle w:val="NoSpacing"/>
              <w:rPr>
                <w:rFonts w:ascii="Montserrat" w:hAnsi="Montserrat"/>
                <w:sz w:val="24"/>
              </w:rPr>
            </w:pPr>
            <w:r w:rsidRPr="00243812">
              <w:rPr>
                <w:rFonts w:ascii="Montserrat" w:hAnsi="Montserrat"/>
                <w:sz w:val="24"/>
              </w:rPr>
              <w:t>Plot/subplot...</w:t>
            </w:r>
          </w:p>
          <w:p w14:paraId="43A7A887" w14:textId="77777777" w:rsidR="004E739B" w:rsidRPr="00243812" w:rsidRDefault="004E739B" w:rsidP="00F01A18">
            <w:pPr>
              <w:pStyle w:val="NoSpacing"/>
              <w:rPr>
                <w:rFonts w:ascii="Montserrat" w:hAnsi="Montserrat"/>
                <w:sz w:val="24"/>
              </w:rPr>
            </w:pPr>
          </w:p>
        </w:tc>
        <w:tc>
          <w:tcPr>
            <w:tcW w:w="4860" w:type="dxa"/>
          </w:tcPr>
          <w:p w14:paraId="11F91458" w14:textId="77777777" w:rsidR="004E739B" w:rsidRPr="00243812" w:rsidRDefault="004E739B" w:rsidP="00F01A18">
            <w:pPr>
              <w:pStyle w:val="NoSpacing"/>
              <w:rPr>
                <w:rFonts w:ascii="Montserrat" w:hAnsi="Montserrat"/>
                <w:sz w:val="24"/>
              </w:rPr>
            </w:pPr>
          </w:p>
        </w:tc>
      </w:tr>
    </w:tbl>
    <w:p w14:paraId="3801ECC9" w14:textId="77777777" w:rsidR="004E739B" w:rsidRPr="00243812" w:rsidRDefault="004E739B" w:rsidP="00F01A18">
      <w:pPr>
        <w:pStyle w:val="NoSpacing"/>
        <w:rPr>
          <w:rFonts w:ascii="Montserrat" w:hAnsi="Montserrat"/>
          <w:sz w:val="24"/>
        </w:rPr>
      </w:pPr>
    </w:p>
    <w:p w14:paraId="3CE5A4E6" w14:textId="2F1FA5A3" w:rsidR="004E739B" w:rsidRPr="00243812" w:rsidRDefault="00243812" w:rsidP="00F01A18">
      <w:pPr>
        <w:pStyle w:val="NoSpacing"/>
        <w:rPr>
          <w:rFonts w:ascii="Montserrat" w:hAnsi="Montserrat"/>
          <w:sz w:val="24"/>
        </w:rPr>
      </w:pPr>
      <w:r w:rsidRPr="00243812">
        <w:rPr>
          <w:rFonts w:ascii="Montserrat" w:hAnsi="Montserrat"/>
          <w:sz w:val="24"/>
        </w:rPr>
        <w:br w:type="page"/>
      </w:r>
      <w:r w:rsidRPr="00243812">
        <w:rPr>
          <w:rFonts w:ascii="Montserrat" w:hAnsi="Montserrat"/>
          <w:b/>
          <w:sz w:val="24"/>
        </w:rPr>
        <w:t>AACCG.NPC</w:t>
      </w:r>
      <w:r w:rsidR="006F60BF" w:rsidRPr="00243812">
        <w:rPr>
          <w:rFonts w:ascii="Montserrat" w:hAnsi="Montserrat"/>
          <w:sz w:val="24"/>
        </w:rPr>
        <w:tab/>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50F3E924" w14:textId="680E207A" w:rsidR="004E739B" w:rsidRPr="00243812" w:rsidRDefault="00243812" w:rsidP="00F01A18">
      <w:pPr>
        <w:pStyle w:val="NoSpacing"/>
        <w:rPr>
          <w:rFonts w:ascii="Montserrat" w:hAnsi="Montserrat"/>
          <w:sz w:val="24"/>
        </w:rPr>
      </w:pPr>
      <w:r w:rsidRPr="00243812">
        <w:rPr>
          <w:rFonts w:ascii="Montserrat" w:hAnsi="Montserrat"/>
          <w:sz w:val="24"/>
        </w:rPr>
        <w:tab/>
        <w:t>PROFILE AND APPEARANCE.</w:t>
      </w:r>
      <w:r w:rsidR="006F60BF" w:rsidRPr="00243812">
        <w:rPr>
          <w:rFonts w:ascii="Montserrat" w:hAnsi="Montserrat"/>
          <w:sz w:val="24"/>
        </w:rPr>
        <w:t xml:space="preserve"> </w:t>
      </w:r>
      <w:r w:rsidRPr="00243812">
        <w:rPr>
          <w:rFonts w:ascii="Montserrat" w:hAnsi="Montserrat"/>
          <w:sz w:val="24"/>
        </w:rPr>
        <w:t>A paragraph or so or details which are given as common or accessibly knowledge of the character.</w:t>
      </w:r>
      <w:r w:rsidR="006F60BF" w:rsidRPr="00243812">
        <w:rPr>
          <w:rFonts w:ascii="Montserrat" w:hAnsi="Montserrat"/>
          <w:sz w:val="24"/>
        </w:rPr>
        <w:t xml:space="preserve"> </w:t>
      </w:r>
      <w:r w:rsidRPr="00243812">
        <w:rPr>
          <w:rFonts w:ascii="Montserrat" w:hAnsi="Montserrat"/>
          <w:sz w:val="24"/>
        </w:rPr>
        <w:t>Attributes are rated one to ten on a tenth of the attributive application rating of one to ten.</w:t>
      </w:r>
      <w:r w:rsidR="006F60BF" w:rsidRPr="00243812">
        <w:rPr>
          <w:rFonts w:ascii="Montserrat" w:hAnsi="Montserrat"/>
          <w:sz w:val="24"/>
        </w:rPr>
        <w:t xml:space="preserve"> </w:t>
      </w:r>
      <w:r w:rsidRPr="00243812">
        <w:rPr>
          <w:rFonts w:ascii="Montserrat" w:hAnsi="Montserrat"/>
          <w:sz w:val="24"/>
        </w:rPr>
        <w:t>This tenth rating is added to the base rating of the character's race.</w:t>
      </w:r>
      <w:r w:rsidR="006F60BF" w:rsidRPr="00243812">
        <w:rPr>
          <w:rFonts w:ascii="Montserrat" w:hAnsi="Montserrat"/>
          <w:sz w:val="24"/>
        </w:rPr>
        <w:t xml:space="preserve"> </w:t>
      </w:r>
      <w:r w:rsidRPr="00243812">
        <w:rPr>
          <w:rFonts w:ascii="Montserrat" w:hAnsi="Montserrat"/>
          <w:sz w:val="24"/>
        </w:rPr>
        <w:t>Because a 10.0 is perfect, and almost impossible to attain, a 9.9 is perceived as the highest playable attribute.</w:t>
      </w:r>
    </w:p>
    <w:p w14:paraId="3843DEE6" w14:textId="77777777" w:rsidR="004E739B" w:rsidRPr="00243812" w:rsidRDefault="004E739B" w:rsidP="00F01A18">
      <w:pPr>
        <w:pStyle w:val="NoSpacing"/>
        <w:rPr>
          <w:rFonts w:ascii="Montserrat" w:hAnsi="Montserrat"/>
          <w:sz w:val="24"/>
        </w:rPr>
      </w:pPr>
    </w:p>
    <w:p w14:paraId="1ECAE8B6" w14:textId="303B223E" w:rsidR="004E739B" w:rsidRPr="00243812" w:rsidRDefault="00243812" w:rsidP="00F01A18">
      <w:pPr>
        <w:pStyle w:val="NoSpacing"/>
        <w:rPr>
          <w:rFonts w:ascii="Montserrat" w:hAnsi="Montserrat"/>
          <w:sz w:val="24"/>
        </w:rPr>
      </w:pPr>
      <w:r w:rsidRPr="00243812">
        <w:rPr>
          <w:rFonts w:ascii="Montserrat" w:hAnsi="Montserrat"/>
          <w:sz w:val="24"/>
        </w:rPr>
        <w:tab/>
        <w:t>ST:DX:CN:AS</w:t>
      </w:r>
      <w:r w:rsidR="006F60BF" w:rsidRPr="00243812">
        <w:rPr>
          <w:rFonts w:ascii="Montserrat" w:hAnsi="Montserrat"/>
          <w:sz w:val="24"/>
        </w:rPr>
        <w:tab/>
      </w:r>
      <w:r w:rsidRPr="00243812">
        <w:rPr>
          <w:rFonts w:ascii="Montserrat" w:hAnsi="Montserrat"/>
          <w:sz w:val="24"/>
        </w:rPr>
        <w:t>POW::I:MAGNITUDE(BASE:ROA:ENC:END(ENB</w:t>
      </w:r>
    </w:p>
    <w:p w14:paraId="694E48B5" w14:textId="1DE36008" w:rsidR="004E739B" w:rsidRPr="00243812" w:rsidRDefault="00243812" w:rsidP="00F01A18">
      <w:pPr>
        <w:pStyle w:val="NoSpacing"/>
        <w:rPr>
          <w:rFonts w:ascii="Montserrat" w:hAnsi="Montserrat"/>
          <w:sz w:val="24"/>
        </w:rPr>
      </w:pPr>
      <w:r w:rsidRPr="00243812">
        <w:rPr>
          <w:rFonts w:ascii="Montserrat" w:hAnsi="Montserrat"/>
          <w:sz w:val="24"/>
        </w:rPr>
        <w:tab/>
        <w:t>PT:AB:MN:PS</w:t>
      </w:r>
      <w:r w:rsidR="006F60BF" w:rsidRPr="00243812">
        <w:rPr>
          <w:rFonts w:ascii="Montserrat" w:hAnsi="Montserrat"/>
          <w:sz w:val="24"/>
        </w:rPr>
        <w:tab/>
      </w:r>
      <w:r w:rsidRPr="00243812">
        <w:rPr>
          <w:rFonts w:ascii="Montserrat" w:hAnsi="Montserrat"/>
          <w:sz w:val="24"/>
        </w:rPr>
        <w:t>RES:IN:CR:SC:I:V:N::REC</w:t>
      </w:r>
    </w:p>
    <w:p w14:paraId="7B48499A" w14:textId="77777777" w:rsidR="004E739B" w:rsidRPr="00243812" w:rsidRDefault="004E739B" w:rsidP="00F01A18">
      <w:pPr>
        <w:pStyle w:val="NoSpacing"/>
        <w:rPr>
          <w:rFonts w:ascii="Montserrat" w:hAnsi="Montserrat"/>
          <w:sz w:val="24"/>
        </w:rPr>
      </w:pPr>
    </w:p>
    <w:p w14:paraId="1F3C90D5" w14:textId="76FCD4E3" w:rsidR="004E739B" w:rsidRPr="00243812" w:rsidRDefault="00243812" w:rsidP="00F01A18">
      <w:pPr>
        <w:pStyle w:val="NoSpacing"/>
        <w:rPr>
          <w:rFonts w:ascii="Montserrat" w:hAnsi="Montserrat"/>
          <w:sz w:val="24"/>
        </w:rPr>
      </w:pPr>
      <w:r w:rsidRPr="00243812">
        <w:rPr>
          <w:rFonts w:ascii="Montserrat" w:hAnsi="Montserrat"/>
          <w:sz w:val="24"/>
        </w:rPr>
        <w:tab/>
        <w:t>9</w:t>
      </w:r>
      <w:r w:rsidRPr="00243812">
        <w:rPr>
          <w:rFonts w:ascii="Montserrat" w:hAnsi="Montserrat"/>
          <w:sz w:val="24"/>
        </w:rPr>
        <w:tab/>
        <w:t>5</w:t>
      </w:r>
      <w:r w:rsidRPr="00243812">
        <w:rPr>
          <w:rFonts w:ascii="Montserrat" w:hAnsi="Montserrat"/>
          <w:sz w:val="24"/>
        </w:rPr>
        <w:tab/>
        <w:t>4</w:t>
      </w:r>
      <w:r w:rsidRPr="00243812">
        <w:rPr>
          <w:rFonts w:ascii="Montserrat" w:hAnsi="Montserrat"/>
          <w:sz w:val="24"/>
        </w:rPr>
        <w:tab/>
        <w:t>4</w:t>
      </w:r>
      <w:r w:rsidRPr="00243812">
        <w:rPr>
          <w:rFonts w:ascii="Montserrat" w:hAnsi="Montserrat"/>
          <w:sz w:val="24"/>
        </w:rPr>
        <w:tab/>
        <w:t>1</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006F60BF" w:rsidRPr="00243812">
        <w:rPr>
          <w:rFonts w:ascii="Montserrat" w:hAnsi="Montserrat"/>
          <w:sz w:val="24"/>
        </w:rPr>
        <w:tab/>
      </w:r>
      <w:r w:rsidRPr="00243812">
        <w:rPr>
          <w:rFonts w:ascii="Montserrat" w:hAnsi="Montserrat"/>
          <w:sz w:val="24"/>
        </w:rPr>
        <w:t>M</w:t>
      </w:r>
    </w:p>
    <w:p w14:paraId="718D06D4" w14:textId="14D7639A" w:rsidR="004E739B" w:rsidRPr="00243812" w:rsidRDefault="00243812" w:rsidP="00F01A18">
      <w:pPr>
        <w:pStyle w:val="NoSpacing"/>
        <w:rPr>
          <w:rFonts w:ascii="Montserrat" w:hAnsi="Montserrat"/>
          <w:sz w:val="24"/>
        </w:rPr>
      </w:pPr>
      <w:r w:rsidRPr="00243812">
        <w:rPr>
          <w:rFonts w:ascii="Montserrat" w:hAnsi="Montserrat"/>
          <w:sz w:val="24"/>
        </w:rPr>
        <w:tab/>
        <w:t>ae</w:t>
      </w:r>
      <w:r w:rsidRPr="00243812">
        <w:rPr>
          <w:rFonts w:ascii="Montserrat" w:hAnsi="Montserrat"/>
          <w:sz w:val="24"/>
        </w:rPr>
        <w:tab/>
        <w:t>m</w:t>
      </w:r>
      <w:r w:rsidRPr="00243812">
        <w:rPr>
          <w:rFonts w:ascii="Montserrat" w:hAnsi="Montserrat"/>
          <w:sz w:val="24"/>
        </w:rPr>
        <w:tab/>
        <w:t>mi</w:t>
      </w:r>
      <w:r w:rsidRPr="00243812">
        <w:rPr>
          <w:rFonts w:ascii="Montserrat" w:hAnsi="Montserrat"/>
          <w:sz w:val="24"/>
        </w:rPr>
        <w:tab/>
        <w:t>s</w:t>
      </w:r>
      <w:r w:rsidRPr="00243812">
        <w:rPr>
          <w:rFonts w:ascii="Montserrat" w:hAnsi="Montserrat"/>
          <w:sz w:val="24"/>
        </w:rPr>
        <w:tab/>
        <w:t>si</w:t>
      </w:r>
      <w:r w:rsidRPr="00243812">
        <w:rPr>
          <w:rFonts w:ascii="Montserrat" w:hAnsi="Montserrat"/>
          <w:sz w:val="24"/>
        </w:rPr>
        <w:tab/>
        <w:t>t</w:t>
      </w:r>
      <w:r w:rsidRPr="00243812">
        <w:rPr>
          <w:rFonts w:ascii="Montserrat" w:hAnsi="Montserrat"/>
          <w:sz w:val="24"/>
        </w:rPr>
        <w:tab/>
        <w:t>ti</w:t>
      </w:r>
      <w:r w:rsidRPr="00243812">
        <w:rPr>
          <w:rFonts w:ascii="Montserrat" w:hAnsi="Montserrat"/>
          <w:sz w:val="24"/>
        </w:rPr>
        <w:tab/>
        <w:t>i</w:t>
      </w:r>
      <w:r w:rsidRPr="00243812">
        <w:rPr>
          <w:rFonts w:ascii="Montserrat" w:hAnsi="Montserrat"/>
          <w:sz w:val="24"/>
        </w:rPr>
        <w:tab/>
        <w:t>a</w:t>
      </w:r>
      <w:r w:rsidR="006F60BF" w:rsidRPr="00243812">
        <w:rPr>
          <w:rFonts w:ascii="Montserrat" w:hAnsi="Montserrat"/>
          <w:sz w:val="24"/>
        </w:rPr>
        <w:tab/>
        <w:t xml:space="preserve"> </w:t>
      </w:r>
      <w:r w:rsidRPr="00243812">
        <w:rPr>
          <w:rFonts w:ascii="Montserrat" w:hAnsi="Montserrat"/>
          <w:sz w:val="24"/>
        </w:rPr>
        <w:t>parareal</w:t>
      </w:r>
    </w:p>
    <w:p w14:paraId="4A4BEFD9" w14:textId="77777777" w:rsidR="004E739B" w:rsidRPr="00243812" w:rsidRDefault="004E739B" w:rsidP="00F01A18">
      <w:pPr>
        <w:pStyle w:val="NoSpacing"/>
        <w:rPr>
          <w:rFonts w:ascii="Montserrat" w:hAnsi="Montserrat"/>
          <w:sz w:val="24"/>
        </w:rPr>
      </w:pPr>
    </w:p>
    <w:p w14:paraId="5E3D22FC" w14:textId="04728B91" w:rsidR="004E739B" w:rsidRPr="00243812" w:rsidRDefault="00243812" w:rsidP="00F01A18">
      <w:pPr>
        <w:pStyle w:val="NoSpacing"/>
        <w:rPr>
          <w:rFonts w:ascii="Montserrat" w:hAnsi="Montserrat"/>
          <w:sz w:val="24"/>
        </w:rPr>
      </w:pPr>
      <w:r w:rsidRPr="00243812">
        <w:rPr>
          <w:rFonts w:ascii="Montserrat" w:hAnsi="Montserrat"/>
          <w:sz w:val="24"/>
        </w:rPr>
        <w:tab/>
        <w:t>EXPERIENCE:BASE:MOD</w:t>
      </w:r>
      <w:r w:rsidR="006F60BF" w:rsidRPr="00243812">
        <w:rPr>
          <w:rFonts w:ascii="Montserrat" w:hAnsi="Montserrat"/>
          <w:sz w:val="24"/>
        </w:rPr>
        <w:tab/>
      </w:r>
      <w:r w:rsidRPr="00243812">
        <w:rPr>
          <w:rFonts w:ascii="Montserrat" w:hAnsi="Montserrat"/>
          <w:sz w:val="24"/>
        </w:rPr>
        <w:t>OBLIGATION:BASE:MOD</w:t>
      </w:r>
    </w:p>
    <w:p w14:paraId="6A73FE80" w14:textId="26F6B4EE" w:rsidR="004E739B" w:rsidRPr="00243812" w:rsidRDefault="00243812" w:rsidP="00F01A18">
      <w:pPr>
        <w:pStyle w:val="NoSpacing"/>
        <w:rPr>
          <w:rFonts w:ascii="Montserrat" w:hAnsi="Montserrat"/>
          <w:sz w:val="24"/>
        </w:rPr>
      </w:pPr>
      <w:r w:rsidRPr="00243812">
        <w:rPr>
          <w:rFonts w:ascii="Montserrat" w:hAnsi="Montserrat"/>
          <w:sz w:val="24"/>
        </w:rPr>
        <w:tab/>
        <w:t>Experience and obligation are the levers of personal destiny.</w:t>
      </w:r>
      <w:r w:rsidR="006F60BF" w:rsidRPr="00243812">
        <w:rPr>
          <w:rFonts w:ascii="Montserrat" w:hAnsi="Montserrat"/>
          <w:sz w:val="24"/>
        </w:rPr>
        <w:t xml:space="preserve"> </w:t>
      </w:r>
      <w:r w:rsidRPr="00243812">
        <w:rPr>
          <w:rFonts w:ascii="Montserrat" w:hAnsi="Montserrat"/>
          <w:sz w:val="24"/>
        </w:rPr>
        <w:t>A point of each is worth a significant event in the life of the character.</w:t>
      </w:r>
      <w:r w:rsidR="006F60BF" w:rsidRPr="00243812">
        <w:rPr>
          <w:rFonts w:ascii="Montserrat" w:hAnsi="Montserrat"/>
          <w:sz w:val="24"/>
        </w:rPr>
        <w:t xml:space="preserve"> </w:t>
      </w:r>
      <w:r w:rsidRPr="00243812">
        <w:rPr>
          <w:rFonts w:ascii="Montserrat" w:hAnsi="Montserrat"/>
          <w:sz w:val="24"/>
        </w:rPr>
        <w:t>A typical character gains one thousand experience a year.</w:t>
      </w:r>
      <w:r w:rsidR="006F60BF" w:rsidRPr="00243812">
        <w:rPr>
          <w:rFonts w:ascii="Montserrat" w:hAnsi="Montserrat"/>
          <w:sz w:val="24"/>
        </w:rPr>
        <w:t xml:space="preserve"> </w:t>
      </w:r>
      <w:r w:rsidRPr="00243812">
        <w:rPr>
          <w:rFonts w:ascii="Montserrat" w:hAnsi="Montserrat"/>
          <w:sz w:val="24"/>
        </w:rPr>
        <w:t>Obligation is gained as a consequence of certain actions.</w:t>
      </w:r>
      <w:r w:rsidR="006F60BF" w:rsidRPr="00243812">
        <w:rPr>
          <w:rFonts w:ascii="Montserrat" w:hAnsi="Montserrat"/>
          <w:sz w:val="24"/>
        </w:rPr>
        <w:t xml:space="preserve"> </w:t>
      </w:r>
      <w:r w:rsidRPr="00243812">
        <w:rPr>
          <w:rFonts w:ascii="Montserrat" w:hAnsi="Montserrat"/>
          <w:sz w:val="24"/>
        </w:rPr>
        <w:t>It is the price of anything which appears to come for free.</w:t>
      </w:r>
      <w:r w:rsidR="006F60BF" w:rsidRPr="00243812">
        <w:rPr>
          <w:rFonts w:ascii="Montserrat" w:hAnsi="Montserrat"/>
          <w:sz w:val="24"/>
        </w:rPr>
        <w:t xml:space="preserve"> </w:t>
      </w:r>
      <w:r w:rsidRPr="00243812">
        <w:rPr>
          <w:rFonts w:ascii="Montserrat" w:hAnsi="Montserrat"/>
          <w:sz w:val="24"/>
        </w:rPr>
        <w:t>A point of obligation is one action made through the character against the character's will - by the GM.</w:t>
      </w:r>
      <w:r w:rsidR="006F60BF" w:rsidRPr="00243812">
        <w:rPr>
          <w:rFonts w:ascii="Montserrat" w:hAnsi="Montserrat"/>
          <w:sz w:val="24"/>
        </w:rPr>
        <w:t xml:space="preserve"> </w:t>
      </w:r>
      <w:r w:rsidRPr="00243812">
        <w:rPr>
          <w:rFonts w:ascii="Montserrat" w:hAnsi="Montserrat"/>
          <w:sz w:val="24"/>
        </w:rPr>
        <w:t>BASE experience is determined on age times one thousand.</w:t>
      </w:r>
      <w:r w:rsidR="006F60BF" w:rsidRPr="00243812">
        <w:rPr>
          <w:rFonts w:ascii="Montserrat" w:hAnsi="Montserrat"/>
          <w:sz w:val="24"/>
        </w:rPr>
        <w:t xml:space="preserve"> </w:t>
      </w:r>
      <w:r w:rsidRPr="00243812">
        <w:rPr>
          <w:rFonts w:ascii="Montserrat" w:hAnsi="Montserrat"/>
          <w:sz w:val="24"/>
        </w:rPr>
        <w:t>BASE obligation is one thousand times the number of character bonuses assumed.</w:t>
      </w:r>
      <w:r w:rsidR="006F60BF" w:rsidRPr="00243812">
        <w:rPr>
          <w:rFonts w:ascii="Montserrat" w:hAnsi="Montserrat"/>
          <w:sz w:val="24"/>
        </w:rPr>
        <w:t xml:space="preserve"> </w:t>
      </w:r>
      <w:r w:rsidRPr="00243812">
        <w:rPr>
          <w:rFonts w:ascii="Montserrat" w:hAnsi="Montserrat"/>
          <w:sz w:val="24"/>
        </w:rPr>
        <w:t>The modifiers for each are the sum of the ratings of attributes - an obligation - and the rating of ordeals and significant episodes in the character's profile - as experience.</w:t>
      </w:r>
    </w:p>
    <w:p w14:paraId="7EF77659" w14:textId="55A20C69" w:rsidR="004E739B" w:rsidRPr="00243812" w:rsidRDefault="006F60BF" w:rsidP="00F01A18">
      <w:pPr>
        <w:pStyle w:val="NoSpacing"/>
        <w:rPr>
          <w:rFonts w:ascii="Montserrat" w:hAnsi="Montserrat"/>
          <w:sz w:val="24"/>
        </w:rPr>
      </w:pPr>
      <w:r w:rsidRPr="00243812">
        <w:rPr>
          <w:rFonts w:ascii="Montserrat" w:hAnsi="Montserrat"/>
          <w:sz w:val="24"/>
        </w:rPr>
        <w:tab/>
        <w:t>Character bonuses are not quantitative, but qualitative. A race package has a number of bonus aspects, such as distinctive base attributes, order of initiation, order of psi potential, wealth and resources, status... Each description counts as one bonus towards obligation. Likewise, any character made and given bonuses and advantages assumes an obligation base. Realm access per level above real counts as an obligation bonus unless it is the product of an ordeal.</w:t>
      </w:r>
    </w:p>
    <w:p w14:paraId="76842C37" w14:textId="77777777" w:rsidR="004E739B" w:rsidRPr="00243812" w:rsidRDefault="004E739B" w:rsidP="00F01A18">
      <w:pPr>
        <w:pStyle w:val="NoSpacing"/>
        <w:rPr>
          <w:rFonts w:ascii="Montserrat" w:hAnsi="Montserrat"/>
          <w:sz w:val="24"/>
        </w:rPr>
      </w:pPr>
    </w:p>
    <w:p w14:paraId="47A12BCC" w14:textId="77777777" w:rsidR="004E739B" w:rsidRPr="00243812" w:rsidRDefault="00243812" w:rsidP="00F01A18">
      <w:pPr>
        <w:pStyle w:val="NoSpacing"/>
        <w:rPr>
          <w:rFonts w:ascii="Montserrat" w:hAnsi="Montserrat"/>
          <w:sz w:val="24"/>
        </w:rPr>
      </w:pPr>
      <w:r w:rsidRPr="00243812">
        <w:rPr>
          <w:rFonts w:ascii="Montserrat" w:hAnsi="Montserrat"/>
          <w:sz w:val="24"/>
        </w:rPr>
        <w:tab/>
        <w:t>PSYCHE PROFILE:EX/OB MOD</w:t>
      </w:r>
    </w:p>
    <w:p w14:paraId="0D1A07A8"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Personality/traits... motivations... influences... all rated on a scale of one to ten and applied to experience and obligation.</w:t>
      </w:r>
    </w:p>
    <w:p w14:paraId="3AA463A4" w14:textId="77777777" w:rsidR="004E739B" w:rsidRPr="00243812" w:rsidRDefault="004E739B" w:rsidP="00F01A18">
      <w:pPr>
        <w:pStyle w:val="NoSpacing"/>
        <w:rPr>
          <w:rFonts w:ascii="Montserrat" w:hAnsi="Montserrat"/>
          <w:sz w:val="24"/>
        </w:rPr>
      </w:pPr>
    </w:p>
    <w:p w14:paraId="4F8F597A" w14:textId="02EA6136" w:rsidR="004E739B" w:rsidRPr="00243812" w:rsidRDefault="00243812" w:rsidP="00F01A18">
      <w:pPr>
        <w:pStyle w:val="NoSpacing"/>
        <w:rPr>
          <w:rFonts w:ascii="Montserrat" w:hAnsi="Montserrat"/>
          <w:sz w:val="24"/>
        </w:rPr>
      </w:pPr>
      <w:r w:rsidRPr="00243812">
        <w:rPr>
          <w:rFonts w:ascii="Montserrat" w:hAnsi="Montserrat"/>
          <w:b/>
          <w:sz w:val="24"/>
        </w:rPr>
        <w:t>POW</w:t>
      </w:r>
      <w:r w:rsidRPr="00243812">
        <w:rPr>
          <w:rFonts w:ascii="Montserrat" w:hAnsi="Montserrat"/>
          <w:sz w:val="24"/>
        </w:rPr>
        <w:tab/>
        <w:t>Either the rating of PSI or another applicable form of personal power.</w:t>
      </w:r>
      <w:r w:rsidR="006F60BF" w:rsidRPr="00243812">
        <w:rPr>
          <w:rFonts w:ascii="Montserrat" w:hAnsi="Montserrat"/>
          <w:sz w:val="24"/>
        </w:rPr>
        <w:t xml:space="preserve"> </w:t>
      </w:r>
      <w:r w:rsidRPr="00243812">
        <w:rPr>
          <w:rFonts w:ascii="Montserrat" w:hAnsi="Montserrat"/>
          <w:sz w:val="24"/>
        </w:rPr>
        <w:t>In standard humans, this is rated one to ten, though the potential for power is unlimited, though broken into orders of magnitude. Power is derived from experience, or obligation.</w:t>
      </w:r>
      <w:r w:rsidR="006F60BF" w:rsidRPr="00243812">
        <w:rPr>
          <w:rFonts w:ascii="Montserrat" w:hAnsi="Montserrat"/>
          <w:sz w:val="24"/>
        </w:rPr>
        <w:t xml:space="preserve"> </w:t>
      </w:r>
      <w:r w:rsidRPr="00243812">
        <w:rPr>
          <w:rFonts w:ascii="Montserrat" w:hAnsi="Montserrat"/>
          <w:sz w:val="24"/>
        </w:rPr>
        <w:t>It either costs experience or amasses obligation - as the player sees fit to arrange.</w:t>
      </w:r>
    </w:p>
    <w:p w14:paraId="4968816D" w14:textId="77777777" w:rsidR="004E739B" w:rsidRPr="00243812" w:rsidRDefault="004E739B" w:rsidP="00F01A18">
      <w:pPr>
        <w:pStyle w:val="NoSpacing"/>
        <w:rPr>
          <w:rFonts w:ascii="Montserrat" w:hAnsi="Montserrat"/>
          <w:sz w:val="24"/>
        </w:rPr>
      </w:pPr>
    </w:p>
    <w:p w14:paraId="4939FFD9" w14:textId="77777777" w:rsidR="004E739B" w:rsidRPr="00243812" w:rsidRDefault="00243812" w:rsidP="00F01A18">
      <w:pPr>
        <w:pStyle w:val="NoSpacing"/>
        <w:rPr>
          <w:rFonts w:ascii="Montserrat" w:hAnsi="Montserrat"/>
          <w:sz w:val="24"/>
        </w:rPr>
      </w:pPr>
      <w:r w:rsidRPr="00243812">
        <w:rPr>
          <w:rFonts w:ascii="Montserrat" w:hAnsi="Montserrat"/>
          <w:sz w:val="24"/>
        </w:rPr>
        <w:tab/>
        <w:t>1 POW = 100 EXP/OBL, base.</w:t>
      </w:r>
    </w:p>
    <w:p w14:paraId="51190C16" w14:textId="77777777" w:rsidR="004E739B" w:rsidRPr="00243812" w:rsidRDefault="004E739B" w:rsidP="00F01A18">
      <w:pPr>
        <w:pStyle w:val="NoSpacing"/>
        <w:rPr>
          <w:rFonts w:ascii="Montserrat" w:hAnsi="Montserrat"/>
          <w:sz w:val="24"/>
        </w:rPr>
      </w:pPr>
    </w:p>
    <w:p w14:paraId="48F1832E" w14:textId="02BAD559" w:rsidR="004E739B" w:rsidRPr="00243812" w:rsidRDefault="00243812" w:rsidP="00F01A18">
      <w:pPr>
        <w:pStyle w:val="NoSpacing"/>
        <w:rPr>
          <w:rFonts w:ascii="Montserrat" w:hAnsi="Montserrat"/>
          <w:b/>
          <w:sz w:val="24"/>
        </w:rPr>
      </w:pPr>
      <w:r w:rsidRPr="00243812">
        <w:rPr>
          <w:rFonts w:ascii="Montserrat" w:hAnsi="Montserrat"/>
          <w:sz w:val="24"/>
        </w:rPr>
        <w:tab/>
        <w:t>POW MOD, ammendable to POW is rated as an obligation or experience modifier, being either assumed or earned through an ordeal.</w:t>
      </w:r>
      <w:r w:rsidR="006F60BF" w:rsidRPr="00243812">
        <w:rPr>
          <w:rFonts w:ascii="Montserrat" w:hAnsi="Montserrat"/>
          <w:sz w:val="24"/>
        </w:rPr>
        <w:t xml:space="preserve"> </w:t>
      </w:r>
      <w:r w:rsidRPr="00243812">
        <w:rPr>
          <w:rFonts w:ascii="Montserrat" w:hAnsi="Montserrat"/>
          <w:sz w:val="24"/>
        </w:rPr>
        <w:t>The actual score can be either the combined total, or the remainder of the two attempting to cancel the debt of obligation.</w:t>
      </w:r>
      <w:r w:rsidR="006F60BF" w:rsidRPr="00243812">
        <w:rPr>
          <w:rFonts w:ascii="Montserrat" w:hAnsi="Montserrat"/>
          <w:sz w:val="24"/>
        </w:rPr>
        <w:t xml:space="preserve"> </w:t>
      </w:r>
      <w:r w:rsidRPr="00243812">
        <w:rPr>
          <w:rFonts w:ascii="Montserrat" w:hAnsi="Montserrat"/>
          <w:sz w:val="24"/>
        </w:rPr>
        <w:t>As a rating of more than one to ten would have devestating effects on the modification of experience and obligation, it is not encouraged, though it is not forbidden.</w:t>
      </w:r>
      <w:r w:rsidRPr="00243812">
        <w:rPr>
          <w:rFonts w:ascii="Montserrat" w:hAnsi="Montserrat"/>
          <w:b/>
          <w:sz w:val="24"/>
        </w:rPr>
        <w:t xml:space="preserve"> </w:t>
      </w:r>
    </w:p>
    <w:p w14:paraId="744257B8" w14:textId="77777777" w:rsidR="004E739B" w:rsidRPr="00243812" w:rsidRDefault="004E739B" w:rsidP="00F01A18">
      <w:pPr>
        <w:pStyle w:val="NoSpacing"/>
        <w:rPr>
          <w:rFonts w:ascii="Montserrat" w:hAnsi="Montserrat"/>
          <w:sz w:val="24"/>
        </w:rPr>
      </w:pPr>
    </w:p>
    <w:p w14:paraId="302C3025" w14:textId="57F63F78" w:rsidR="004E739B" w:rsidRPr="00243812" w:rsidRDefault="00243812" w:rsidP="00F01A18">
      <w:pPr>
        <w:pStyle w:val="NoSpacing"/>
        <w:rPr>
          <w:rFonts w:ascii="Montserrat" w:hAnsi="Montserrat"/>
          <w:b/>
          <w:sz w:val="24"/>
        </w:rPr>
      </w:pPr>
      <w:r w:rsidRPr="00243812">
        <w:rPr>
          <w:rFonts w:ascii="Montserrat" w:hAnsi="Montserrat"/>
          <w:b/>
          <w:sz w:val="24"/>
        </w:rPr>
        <w:t>I</w:t>
      </w:r>
      <w:r w:rsidRPr="00243812">
        <w:rPr>
          <w:rFonts w:ascii="Montserrat" w:hAnsi="Montserrat"/>
          <w:sz w:val="24"/>
        </w:rPr>
        <w:tab/>
        <w:t>Initiation is the order of access within the realm, or level of attainment within the being.</w:t>
      </w:r>
      <w:r w:rsidR="006F60BF" w:rsidRPr="00243812">
        <w:rPr>
          <w:rFonts w:ascii="Montserrat" w:hAnsi="Montserrat"/>
          <w:sz w:val="24"/>
        </w:rPr>
        <w:t xml:space="preserve"> </w:t>
      </w:r>
      <w:r w:rsidRPr="00243812">
        <w:rPr>
          <w:rFonts w:ascii="Montserrat" w:hAnsi="Montserrat"/>
          <w:sz w:val="24"/>
        </w:rPr>
        <w:t>This value can only be attained through an ordeal.</w:t>
      </w:r>
      <w:r w:rsidR="006F60BF" w:rsidRPr="00243812">
        <w:rPr>
          <w:rFonts w:ascii="Montserrat" w:hAnsi="Montserrat"/>
          <w:sz w:val="24"/>
        </w:rPr>
        <w:t xml:space="preserve"> </w:t>
      </w:r>
      <w:r w:rsidRPr="00243812">
        <w:rPr>
          <w:rFonts w:ascii="Montserrat" w:hAnsi="Montserrat"/>
          <w:sz w:val="24"/>
        </w:rPr>
        <w:t>This value exponentialtes the psyche attribute in modifying POW to determine Magnitude.</w:t>
      </w:r>
    </w:p>
    <w:p w14:paraId="2A3FD07D" w14:textId="77777777" w:rsidR="004E739B" w:rsidRPr="00243812" w:rsidRDefault="004E739B" w:rsidP="00F01A18">
      <w:pPr>
        <w:pStyle w:val="NoSpacing"/>
        <w:rPr>
          <w:rFonts w:ascii="Montserrat" w:hAnsi="Montserrat"/>
          <w:sz w:val="24"/>
        </w:rPr>
      </w:pPr>
    </w:p>
    <w:p w14:paraId="6D2E051A" w14:textId="77777777" w:rsidR="004E739B" w:rsidRPr="00243812" w:rsidRDefault="00243812" w:rsidP="00F01A18">
      <w:pPr>
        <w:pStyle w:val="NoSpacing"/>
        <w:rPr>
          <w:rFonts w:ascii="Montserrat" w:hAnsi="Montserrat"/>
          <w:sz w:val="24"/>
        </w:rPr>
      </w:pPr>
      <w:r w:rsidRPr="00243812">
        <w:rPr>
          <w:rFonts w:ascii="Montserrat" w:hAnsi="Montserrat"/>
          <w:sz w:val="24"/>
        </w:rPr>
        <w:t>MAGNITUDE</w:t>
      </w:r>
    </w:p>
    <w:p w14:paraId="1986B168" w14:textId="6073FA52" w:rsidR="004E739B" w:rsidRPr="00243812" w:rsidRDefault="00243812" w:rsidP="00F01A18">
      <w:pPr>
        <w:pStyle w:val="NoSpacing"/>
        <w:rPr>
          <w:rFonts w:ascii="Montserrat" w:hAnsi="Montserrat"/>
          <w:sz w:val="24"/>
        </w:rPr>
      </w:pPr>
      <w:r w:rsidRPr="00243812">
        <w:rPr>
          <w:rFonts w:ascii="Montserrat" w:hAnsi="Montserrat"/>
          <w:sz w:val="24"/>
        </w:rPr>
        <w:tab/>
        <w:t>Magnitude is the power built up by the entity in its existence.</w:t>
      </w:r>
      <w:r w:rsidR="006F60BF" w:rsidRPr="00243812">
        <w:rPr>
          <w:rFonts w:ascii="Montserrat" w:hAnsi="Montserrat"/>
          <w:sz w:val="24"/>
        </w:rPr>
        <w:t xml:space="preserve"> </w:t>
      </w:r>
      <w:r w:rsidRPr="00243812">
        <w:rPr>
          <w:rFonts w:ascii="Montserrat" w:hAnsi="Montserrat"/>
          <w:sz w:val="24"/>
        </w:rPr>
        <w:t>It is calculated from PS, POW, and EXP.</w:t>
      </w:r>
      <w:r w:rsidR="006F60BF" w:rsidRPr="00243812">
        <w:rPr>
          <w:rFonts w:ascii="Montserrat" w:hAnsi="Montserrat"/>
          <w:sz w:val="24"/>
        </w:rPr>
        <w:t xml:space="preserve"> </w:t>
      </w:r>
      <w:r w:rsidRPr="00243812">
        <w:rPr>
          <w:rFonts w:ascii="Montserrat" w:hAnsi="Montserrat"/>
          <w:sz w:val="24"/>
        </w:rPr>
        <w:t>For this reason, EXP and OBL can be totalled seperately, rather than leveled out.</w:t>
      </w:r>
      <w:r w:rsidR="006F60BF" w:rsidRPr="00243812">
        <w:rPr>
          <w:rFonts w:ascii="Montserrat" w:hAnsi="Montserrat"/>
          <w:sz w:val="24"/>
        </w:rPr>
        <w:t xml:space="preserve"> </w:t>
      </w:r>
      <w:r w:rsidRPr="00243812">
        <w:rPr>
          <w:rFonts w:ascii="Montserrat" w:hAnsi="Montserrat"/>
          <w:sz w:val="24"/>
        </w:rPr>
        <w:t>Serving obligation costs experience which is vital to the entity, so is often put off.</w:t>
      </w:r>
    </w:p>
    <w:p w14:paraId="5F50991A" w14:textId="77777777" w:rsidR="004E739B" w:rsidRPr="00243812" w:rsidRDefault="004E739B" w:rsidP="00F01A18">
      <w:pPr>
        <w:pStyle w:val="NoSpacing"/>
        <w:rPr>
          <w:rFonts w:ascii="Montserrat" w:hAnsi="Montserrat"/>
          <w:sz w:val="24"/>
        </w:rPr>
      </w:pPr>
    </w:p>
    <w:p w14:paraId="320E6EBC" w14:textId="77777777" w:rsidR="004E739B" w:rsidRPr="00243812" w:rsidRDefault="00243812" w:rsidP="00F01A18">
      <w:pPr>
        <w:pStyle w:val="NoSpacing"/>
        <w:rPr>
          <w:rFonts w:ascii="Montserrat" w:hAnsi="Montserrat"/>
          <w:sz w:val="24"/>
        </w:rPr>
      </w:pPr>
      <w:r w:rsidRPr="00243812">
        <w:rPr>
          <w:rFonts w:ascii="Montserrat" w:hAnsi="Montserrat"/>
          <w:sz w:val="24"/>
        </w:rPr>
        <w:tab/>
        <w:t>Base MAG = PS^I x POW, x EXP = MAGNITUDE</w:t>
      </w:r>
    </w:p>
    <w:p w14:paraId="6EBAF889" w14:textId="77777777" w:rsidR="004E739B" w:rsidRPr="00243812" w:rsidRDefault="004E739B" w:rsidP="00F01A18">
      <w:pPr>
        <w:pStyle w:val="NoSpacing"/>
        <w:rPr>
          <w:rFonts w:ascii="Montserrat" w:hAnsi="Montserrat"/>
          <w:sz w:val="24"/>
        </w:rPr>
      </w:pPr>
    </w:p>
    <w:p w14:paraId="15DDA299" w14:textId="77777777" w:rsidR="004E739B" w:rsidRPr="00243812" w:rsidRDefault="00243812" w:rsidP="00F01A18">
      <w:pPr>
        <w:pStyle w:val="NoSpacing"/>
        <w:rPr>
          <w:rFonts w:ascii="Montserrat" w:hAnsi="Montserrat"/>
          <w:b/>
          <w:sz w:val="24"/>
        </w:rPr>
      </w:pPr>
      <w:r w:rsidRPr="00243812">
        <w:rPr>
          <w:rFonts w:ascii="Montserrat" w:hAnsi="Montserrat"/>
          <w:b/>
          <w:sz w:val="24"/>
        </w:rPr>
        <w:t>ROA</w:t>
      </w:r>
      <w:r w:rsidRPr="00243812">
        <w:rPr>
          <w:rFonts w:ascii="Montserrat" w:hAnsi="Montserrat"/>
          <w:sz w:val="24"/>
        </w:rPr>
        <w:tab/>
        <w:t>((ST + CN + (PT x 2))/2) x DX</w:t>
      </w:r>
    </w:p>
    <w:p w14:paraId="72B380C0" w14:textId="77777777" w:rsidR="004E739B" w:rsidRPr="00243812" w:rsidRDefault="004E739B" w:rsidP="00F01A18">
      <w:pPr>
        <w:pStyle w:val="NoSpacing"/>
        <w:rPr>
          <w:rFonts w:ascii="Montserrat" w:hAnsi="Montserrat"/>
          <w:sz w:val="24"/>
        </w:rPr>
      </w:pPr>
    </w:p>
    <w:p w14:paraId="6B5F364A" w14:textId="77777777" w:rsidR="004E739B" w:rsidRPr="00243812" w:rsidRDefault="00243812" w:rsidP="00F01A18">
      <w:pPr>
        <w:pStyle w:val="NoSpacing"/>
        <w:rPr>
          <w:rFonts w:ascii="Montserrat" w:hAnsi="Montserrat"/>
          <w:b/>
          <w:sz w:val="24"/>
        </w:rPr>
      </w:pPr>
      <w:r w:rsidRPr="00243812">
        <w:rPr>
          <w:rFonts w:ascii="Montserrat" w:hAnsi="Montserrat"/>
          <w:b/>
          <w:sz w:val="24"/>
        </w:rPr>
        <w:t>ENB</w:t>
      </w:r>
      <w:r w:rsidRPr="00243812">
        <w:rPr>
          <w:rFonts w:ascii="Montserrat" w:hAnsi="Montserrat"/>
          <w:sz w:val="24"/>
        </w:rPr>
        <w:tab/>
        <w:t>((ST + PS)/2) x CN</w:t>
      </w:r>
    </w:p>
    <w:p w14:paraId="3EB2AE7E" w14:textId="77777777" w:rsidR="004E739B" w:rsidRPr="00243812" w:rsidRDefault="004E739B" w:rsidP="00F01A18">
      <w:pPr>
        <w:pStyle w:val="NoSpacing"/>
        <w:rPr>
          <w:rFonts w:ascii="Montserrat" w:hAnsi="Montserrat"/>
          <w:sz w:val="24"/>
        </w:rPr>
      </w:pPr>
    </w:p>
    <w:p w14:paraId="67DCEA1E" w14:textId="77777777" w:rsidR="004E739B" w:rsidRPr="00243812" w:rsidRDefault="00243812" w:rsidP="00F01A18">
      <w:pPr>
        <w:pStyle w:val="NoSpacing"/>
        <w:rPr>
          <w:rFonts w:ascii="Montserrat" w:hAnsi="Montserrat"/>
          <w:b/>
          <w:sz w:val="24"/>
        </w:rPr>
      </w:pPr>
      <w:r w:rsidRPr="00243812">
        <w:rPr>
          <w:rFonts w:ascii="Montserrat" w:hAnsi="Montserrat"/>
          <w:b/>
          <w:sz w:val="24"/>
        </w:rPr>
        <w:t>END</w:t>
      </w:r>
      <w:r w:rsidRPr="00243812">
        <w:rPr>
          <w:rFonts w:ascii="Montserrat" w:hAnsi="Montserrat"/>
          <w:sz w:val="24"/>
        </w:rPr>
        <w:tab/>
        <w:t>ENB x PHYS APP EXP</w:t>
      </w:r>
    </w:p>
    <w:p w14:paraId="210E72A4" w14:textId="77777777" w:rsidR="004E739B" w:rsidRPr="00243812" w:rsidRDefault="004E739B" w:rsidP="00F01A18">
      <w:pPr>
        <w:pStyle w:val="NoSpacing"/>
        <w:rPr>
          <w:rFonts w:ascii="Montserrat" w:hAnsi="Montserrat"/>
          <w:sz w:val="24"/>
        </w:rPr>
      </w:pPr>
    </w:p>
    <w:p w14:paraId="4250CD14" w14:textId="77777777" w:rsidR="004E739B" w:rsidRPr="00243812" w:rsidRDefault="00243812" w:rsidP="00F01A18">
      <w:pPr>
        <w:pStyle w:val="NoSpacing"/>
        <w:rPr>
          <w:rFonts w:ascii="Montserrat" w:hAnsi="Montserrat"/>
          <w:sz w:val="24"/>
        </w:rPr>
      </w:pPr>
      <w:r w:rsidRPr="00243812">
        <w:rPr>
          <w:rFonts w:ascii="Montserrat" w:hAnsi="Montserrat"/>
          <w:b/>
          <w:sz w:val="24"/>
        </w:rPr>
        <w:t>ENC</w:t>
      </w:r>
      <w:r w:rsidRPr="00243812">
        <w:rPr>
          <w:rFonts w:ascii="Montserrat" w:hAnsi="Montserrat"/>
          <w:sz w:val="24"/>
        </w:rPr>
        <w:tab/>
        <w:t>ENB x MASS WT</w:t>
      </w:r>
    </w:p>
    <w:p w14:paraId="30D84764"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 xml:space="preserve">MANUAL </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743799F9" w14:textId="77777777" w:rsidR="004E739B" w:rsidRPr="00243812" w:rsidRDefault="004E739B" w:rsidP="00F01A18">
      <w:pPr>
        <w:pStyle w:val="NoSpacing"/>
        <w:rPr>
          <w:rFonts w:ascii="Montserrat" w:hAnsi="Montserrat"/>
          <w:sz w:val="24"/>
        </w:rPr>
      </w:pPr>
    </w:p>
    <w:p w14:paraId="141ACCB6"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PLAYER'S SECTION</w:t>
      </w:r>
    </w:p>
    <w:p w14:paraId="632C2148" w14:textId="77777777" w:rsidR="004E739B" w:rsidRPr="00243812" w:rsidRDefault="004E739B" w:rsidP="00F01A18">
      <w:pPr>
        <w:pStyle w:val="NoSpacing"/>
        <w:rPr>
          <w:rFonts w:ascii="Montserrat" w:hAnsi="Montserrat"/>
          <w:sz w:val="24"/>
        </w:rPr>
      </w:pPr>
    </w:p>
    <w:p w14:paraId="2F05A5B8" w14:textId="77777777" w:rsidR="004E739B" w:rsidRPr="00243812" w:rsidRDefault="00243812" w:rsidP="00F01A18">
      <w:pPr>
        <w:pStyle w:val="NoSpacing"/>
        <w:rPr>
          <w:rFonts w:ascii="Montserrat" w:hAnsi="Montserrat"/>
          <w:sz w:val="24"/>
        </w:rPr>
      </w:pPr>
      <w:r w:rsidRPr="00243812">
        <w:rPr>
          <w:rFonts w:ascii="Montserrat" w:hAnsi="Montserrat"/>
          <w:sz w:val="24"/>
        </w:rPr>
        <w:t>1.1</w:t>
      </w:r>
      <w:r w:rsidRPr="00243812">
        <w:rPr>
          <w:rFonts w:ascii="Montserrat" w:hAnsi="Montserrat"/>
          <w:sz w:val="24"/>
        </w:rPr>
        <w:tab/>
        <w:t>CHARACTER PORTFOLIO GENERATION</w:t>
      </w:r>
    </w:p>
    <w:p w14:paraId="06B3402A" w14:textId="056E265C" w:rsidR="004E739B" w:rsidRPr="00243812" w:rsidRDefault="00243812" w:rsidP="00F01A18">
      <w:pPr>
        <w:pStyle w:val="NoSpacing"/>
        <w:rPr>
          <w:rFonts w:ascii="Montserrat" w:hAnsi="Montserrat"/>
          <w:sz w:val="24"/>
        </w:rPr>
      </w:pPr>
      <w:r w:rsidRPr="00243812">
        <w:rPr>
          <w:rFonts w:ascii="Montserrat" w:hAnsi="Montserrat"/>
          <w:sz w:val="24"/>
        </w:rPr>
        <w:t>1.1.1</w:t>
      </w:r>
      <w:r w:rsidR="006F60BF" w:rsidRPr="00243812">
        <w:rPr>
          <w:rFonts w:ascii="Montserrat" w:hAnsi="Montserrat"/>
          <w:sz w:val="24"/>
        </w:rPr>
        <w:tab/>
      </w:r>
      <w:r w:rsidRPr="00243812">
        <w:rPr>
          <w:rFonts w:ascii="Montserrat" w:hAnsi="Montserrat"/>
          <w:sz w:val="24"/>
        </w:rPr>
        <w:t>PROFILE I : II</w:t>
      </w:r>
    </w:p>
    <w:p w14:paraId="25B14734" w14:textId="5432CF08" w:rsidR="004E739B" w:rsidRPr="00243812" w:rsidRDefault="00243812" w:rsidP="00F01A18">
      <w:pPr>
        <w:pStyle w:val="NoSpacing"/>
        <w:rPr>
          <w:rFonts w:ascii="Montserrat" w:hAnsi="Montserrat"/>
          <w:sz w:val="24"/>
        </w:rPr>
      </w:pPr>
      <w:r w:rsidRPr="00243812">
        <w:rPr>
          <w:rFonts w:ascii="Montserrat" w:hAnsi="Montserrat"/>
          <w:sz w:val="24"/>
        </w:rPr>
        <w:t>1.1.2</w:t>
      </w:r>
      <w:r w:rsidR="006F60BF" w:rsidRPr="00243812">
        <w:rPr>
          <w:rFonts w:ascii="Montserrat" w:hAnsi="Montserrat"/>
          <w:sz w:val="24"/>
        </w:rPr>
        <w:tab/>
      </w:r>
      <w:r w:rsidRPr="00243812">
        <w:rPr>
          <w:rFonts w:ascii="Montserrat" w:hAnsi="Montserrat"/>
          <w:sz w:val="24"/>
        </w:rPr>
        <w:t>ATTRIBUTES</w:t>
      </w:r>
    </w:p>
    <w:p w14:paraId="1D05555B" w14:textId="180AAE4C" w:rsidR="004E739B" w:rsidRPr="00243812" w:rsidRDefault="00243812" w:rsidP="00F01A18">
      <w:pPr>
        <w:pStyle w:val="NoSpacing"/>
        <w:rPr>
          <w:rFonts w:ascii="Montserrat" w:hAnsi="Montserrat"/>
          <w:sz w:val="24"/>
        </w:rPr>
      </w:pPr>
      <w:r w:rsidRPr="00243812">
        <w:rPr>
          <w:rFonts w:ascii="Montserrat" w:hAnsi="Montserrat"/>
          <w:sz w:val="24"/>
        </w:rPr>
        <w:t>1.1.3</w:t>
      </w:r>
      <w:r w:rsidR="006F60BF" w:rsidRPr="00243812">
        <w:rPr>
          <w:rFonts w:ascii="Montserrat" w:hAnsi="Montserrat"/>
          <w:sz w:val="24"/>
        </w:rPr>
        <w:tab/>
      </w:r>
      <w:r w:rsidRPr="00243812">
        <w:rPr>
          <w:rFonts w:ascii="Montserrat" w:hAnsi="Montserrat"/>
          <w:sz w:val="24"/>
        </w:rPr>
        <w:t>APPLICATIONS</w:t>
      </w:r>
    </w:p>
    <w:p w14:paraId="70A85820" w14:textId="1EA52D8A" w:rsidR="004E739B" w:rsidRPr="00243812" w:rsidRDefault="00243812" w:rsidP="00F01A18">
      <w:pPr>
        <w:pStyle w:val="NoSpacing"/>
        <w:rPr>
          <w:rFonts w:ascii="Montserrat" w:hAnsi="Montserrat"/>
          <w:sz w:val="24"/>
        </w:rPr>
      </w:pPr>
      <w:r w:rsidRPr="00243812">
        <w:rPr>
          <w:rFonts w:ascii="Montserrat" w:hAnsi="Montserrat"/>
          <w:sz w:val="24"/>
        </w:rPr>
        <w:t>1.2</w:t>
      </w:r>
      <w:r w:rsidR="006F60BF" w:rsidRPr="00243812">
        <w:rPr>
          <w:rFonts w:ascii="Montserrat" w:hAnsi="Montserrat"/>
          <w:sz w:val="24"/>
        </w:rPr>
        <w:tab/>
      </w:r>
      <w:r w:rsidRPr="00243812">
        <w:rPr>
          <w:rFonts w:ascii="Montserrat" w:hAnsi="Montserrat"/>
          <w:sz w:val="24"/>
        </w:rPr>
        <w:t>ABILITIES</w:t>
      </w:r>
    </w:p>
    <w:p w14:paraId="0549BC30" w14:textId="04568D83" w:rsidR="004E739B" w:rsidRPr="00243812" w:rsidRDefault="00243812" w:rsidP="00F01A18">
      <w:pPr>
        <w:pStyle w:val="NoSpacing"/>
        <w:rPr>
          <w:rFonts w:ascii="Montserrat" w:hAnsi="Montserrat"/>
          <w:sz w:val="24"/>
        </w:rPr>
      </w:pPr>
      <w:r w:rsidRPr="00243812">
        <w:rPr>
          <w:rFonts w:ascii="Montserrat" w:hAnsi="Montserrat"/>
          <w:sz w:val="24"/>
        </w:rPr>
        <w:t>1.2</w:t>
      </w:r>
      <w:r w:rsidR="006F60BF" w:rsidRPr="00243812">
        <w:rPr>
          <w:rFonts w:ascii="Montserrat" w:hAnsi="Montserrat"/>
          <w:sz w:val="24"/>
        </w:rPr>
        <w:tab/>
      </w:r>
      <w:r w:rsidRPr="00243812">
        <w:rPr>
          <w:rFonts w:ascii="Montserrat" w:hAnsi="Montserrat"/>
          <w:sz w:val="24"/>
        </w:rPr>
        <w:t>RESOURCES</w:t>
      </w:r>
    </w:p>
    <w:p w14:paraId="78C53AF3" w14:textId="77777777" w:rsidR="004E739B" w:rsidRPr="00243812" w:rsidRDefault="004E739B" w:rsidP="00F01A18">
      <w:pPr>
        <w:pStyle w:val="NoSpacing"/>
        <w:rPr>
          <w:rFonts w:ascii="Montserrat" w:hAnsi="Montserrat"/>
          <w:sz w:val="24"/>
        </w:rPr>
      </w:pPr>
    </w:p>
    <w:p w14:paraId="4173815A"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2.0</w:t>
      </w:r>
      <w:r w:rsidRPr="00243812">
        <w:rPr>
          <w:rFonts w:ascii="Montserrat" w:hAnsi="Montserrat"/>
          <w:sz w:val="24"/>
        </w:rPr>
        <w:tab/>
      </w:r>
      <w:r w:rsidRPr="00243812">
        <w:rPr>
          <w:rFonts w:ascii="Montserrat" w:hAnsi="Montserrat"/>
          <w:sz w:val="24"/>
        </w:rPr>
        <w:t>EXOTIC PLAYER'S SECTION</w:t>
      </w:r>
    </w:p>
    <w:p w14:paraId="073623F4" w14:textId="4603969F" w:rsidR="004E739B" w:rsidRPr="00243812" w:rsidRDefault="00243812" w:rsidP="00F01A18">
      <w:pPr>
        <w:pStyle w:val="NoSpacing"/>
        <w:rPr>
          <w:rFonts w:ascii="Montserrat" w:hAnsi="Montserrat"/>
          <w:sz w:val="24"/>
        </w:rPr>
      </w:pPr>
      <w:r w:rsidRPr="00243812">
        <w:rPr>
          <w:rFonts w:ascii="Montserrat" w:hAnsi="Montserrat"/>
          <w:sz w:val="24"/>
        </w:rPr>
        <w:t>2.1</w:t>
      </w:r>
      <w:r w:rsidR="006F60BF" w:rsidRPr="00243812">
        <w:rPr>
          <w:rFonts w:ascii="Montserrat" w:hAnsi="Montserrat"/>
          <w:sz w:val="24"/>
        </w:rPr>
        <w:tab/>
      </w:r>
      <w:r w:rsidRPr="00243812">
        <w:rPr>
          <w:rFonts w:ascii="Montserrat" w:hAnsi="Montserrat"/>
          <w:sz w:val="24"/>
        </w:rPr>
        <w:t>BEASTIARY</w:t>
      </w:r>
    </w:p>
    <w:p w14:paraId="430DFB57" w14:textId="700A17C1" w:rsidR="004E739B" w:rsidRPr="00243812" w:rsidRDefault="00243812" w:rsidP="00F01A18">
      <w:pPr>
        <w:pStyle w:val="NoSpacing"/>
        <w:rPr>
          <w:rFonts w:ascii="Montserrat" w:hAnsi="Montserrat"/>
          <w:sz w:val="24"/>
        </w:rPr>
      </w:pPr>
      <w:r w:rsidRPr="00243812">
        <w:rPr>
          <w:rFonts w:ascii="Montserrat" w:hAnsi="Montserrat"/>
          <w:sz w:val="24"/>
        </w:rPr>
        <w:t>2.2</w:t>
      </w:r>
      <w:r w:rsidR="006F60BF" w:rsidRPr="00243812">
        <w:rPr>
          <w:rFonts w:ascii="Montserrat" w:hAnsi="Montserrat"/>
          <w:sz w:val="24"/>
        </w:rPr>
        <w:tab/>
      </w:r>
      <w:r w:rsidRPr="00243812">
        <w:rPr>
          <w:rFonts w:ascii="Montserrat" w:hAnsi="Montserrat"/>
          <w:sz w:val="24"/>
        </w:rPr>
        <w:t>UNDEAD</w:t>
      </w:r>
    </w:p>
    <w:p w14:paraId="0A701F30" w14:textId="459C07AC" w:rsidR="004E739B" w:rsidRPr="00243812" w:rsidRDefault="00243812" w:rsidP="00F01A18">
      <w:pPr>
        <w:pStyle w:val="NoSpacing"/>
        <w:rPr>
          <w:rFonts w:ascii="Montserrat" w:hAnsi="Montserrat"/>
          <w:sz w:val="24"/>
        </w:rPr>
      </w:pPr>
      <w:r w:rsidRPr="00243812">
        <w:rPr>
          <w:rFonts w:ascii="Montserrat" w:hAnsi="Montserrat"/>
          <w:sz w:val="24"/>
        </w:rPr>
        <w:t>2.3</w:t>
      </w:r>
      <w:r w:rsidR="006F60BF" w:rsidRPr="00243812">
        <w:rPr>
          <w:rFonts w:ascii="Montserrat" w:hAnsi="Montserrat"/>
          <w:sz w:val="24"/>
        </w:rPr>
        <w:tab/>
      </w:r>
      <w:r w:rsidRPr="00243812">
        <w:rPr>
          <w:rFonts w:ascii="Montserrat" w:hAnsi="Montserrat"/>
          <w:sz w:val="24"/>
        </w:rPr>
        <w:t>DAEMON</w:t>
      </w:r>
    </w:p>
    <w:p w14:paraId="0A691B1B" w14:textId="47DB2650" w:rsidR="004E739B" w:rsidRPr="00243812" w:rsidRDefault="00243812" w:rsidP="00F01A18">
      <w:pPr>
        <w:pStyle w:val="NoSpacing"/>
        <w:rPr>
          <w:rFonts w:ascii="Montserrat" w:hAnsi="Montserrat"/>
          <w:sz w:val="24"/>
        </w:rPr>
      </w:pPr>
      <w:r w:rsidRPr="00243812">
        <w:rPr>
          <w:rFonts w:ascii="Montserrat" w:hAnsi="Montserrat"/>
          <w:sz w:val="24"/>
        </w:rPr>
        <w:t>2.4</w:t>
      </w:r>
      <w:r w:rsidR="006F60BF" w:rsidRPr="00243812">
        <w:rPr>
          <w:rFonts w:ascii="Montserrat" w:hAnsi="Montserrat"/>
          <w:sz w:val="24"/>
        </w:rPr>
        <w:tab/>
      </w:r>
      <w:r w:rsidRPr="00243812">
        <w:rPr>
          <w:rFonts w:ascii="Montserrat" w:hAnsi="Montserrat"/>
          <w:sz w:val="24"/>
        </w:rPr>
        <w:t>DIVINITY</w:t>
      </w:r>
    </w:p>
    <w:p w14:paraId="7D4183CA" w14:textId="32E725CA" w:rsidR="004E739B" w:rsidRPr="00243812" w:rsidRDefault="006F60BF" w:rsidP="00F01A18">
      <w:pPr>
        <w:pStyle w:val="NoSpacing"/>
        <w:rPr>
          <w:rFonts w:ascii="Montserrat" w:hAnsi="Montserrat"/>
          <w:sz w:val="24"/>
        </w:rPr>
      </w:pPr>
      <w:r w:rsidRPr="00243812">
        <w:rPr>
          <w:rFonts w:ascii="Montserrat" w:hAnsi="Montserrat"/>
          <w:sz w:val="24"/>
        </w:rPr>
        <w:tab/>
      </w:r>
    </w:p>
    <w:p w14:paraId="5569EA4C"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3.0</w:t>
      </w:r>
      <w:r w:rsidRPr="00243812">
        <w:rPr>
          <w:rFonts w:ascii="Montserrat" w:hAnsi="Montserrat"/>
          <w:sz w:val="24"/>
        </w:rPr>
        <w:tab/>
        <w:t>JUDGE'S SECTION</w:t>
      </w:r>
    </w:p>
    <w:p w14:paraId="5B4E40A5" w14:textId="77777777" w:rsidR="004E739B" w:rsidRPr="00243812" w:rsidRDefault="004E739B" w:rsidP="00F01A18">
      <w:pPr>
        <w:pStyle w:val="NoSpacing"/>
        <w:rPr>
          <w:rFonts w:ascii="Montserrat" w:hAnsi="Montserrat"/>
          <w:sz w:val="24"/>
        </w:rPr>
      </w:pPr>
    </w:p>
    <w:p w14:paraId="6412EE61" w14:textId="77777777" w:rsidR="004E739B" w:rsidRPr="00243812" w:rsidRDefault="00243812" w:rsidP="00F01A18">
      <w:pPr>
        <w:pStyle w:val="NoSpacing"/>
        <w:rPr>
          <w:rFonts w:ascii="Montserrat" w:hAnsi="Montserrat"/>
          <w:sz w:val="24"/>
        </w:rPr>
      </w:pPr>
      <w:r w:rsidRPr="00243812">
        <w:rPr>
          <w:rFonts w:ascii="Montserrat" w:hAnsi="Montserrat"/>
          <w:sz w:val="24"/>
        </w:rPr>
        <w:t>3.1</w:t>
      </w:r>
      <w:r w:rsidRPr="00243812">
        <w:rPr>
          <w:rFonts w:ascii="Montserrat" w:hAnsi="Montserrat"/>
          <w:sz w:val="24"/>
        </w:rPr>
        <w:tab/>
        <w:t>CAMPAIGN PORTFOLIO GENERATION</w:t>
      </w:r>
    </w:p>
    <w:p w14:paraId="454FE36B" w14:textId="77777777" w:rsidR="004E739B" w:rsidRPr="00243812" w:rsidRDefault="00243812" w:rsidP="00F01A18">
      <w:pPr>
        <w:pStyle w:val="NoSpacing"/>
        <w:rPr>
          <w:rFonts w:ascii="Montserrat" w:hAnsi="Montserrat"/>
          <w:sz w:val="24"/>
        </w:rPr>
      </w:pPr>
      <w:r w:rsidRPr="00243812">
        <w:rPr>
          <w:rFonts w:ascii="Montserrat" w:hAnsi="Montserrat"/>
          <w:sz w:val="24"/>
        </w:rPr>
        <w:t>3.1.1</w:t>
      </w:r>
      <w:r w:rsidRPr="00243812">
        <w:rPr>
          <w:rFonts w:ascii="Montserrat" w:hAnsi="Montserrat"/>
          <w:sz w:val="24"/>
        </w:rPr>
        <w:tab/>
        <w:t>ARENA</w:t>
      </w:r>
    </w:p>
    <w:p w14:paraId="24D45418" w14:textId="77777777" w:rsidR="004E739B" w:rsidRPr="00243812" w:rsidRDefault="00243812" w:rsidP="00F01A18">
      <w:pPr>
        <w:pStyle w:val="NoSpacing"/>
        <w:rPr>
          <w:rFonts w:ascii="Montserrat" w:hAnsi="Montserrat"/>
          <w:sz w:val="24"/>
        </w:rPr>
      </w:pPr>
      <w:r w:rsidRPr="00243812">
        <w:rPr>
          <w:rFonts w:ascii="Montserrat" w:hAnsi="Montserrat"/>
          <w:sz w:val="24"/>
        </w:rPr>
        <w:t>3.1.2</w:t>
      </w:r>
      <w:r w:rsidRPr="00243812">
        <w:rPr>
          <w:rFonts w:ascii="Montserrat" w:hAnsi="Montserrat"/>
          <w:sz w:val="24"/>
        </w:rPr>
        <w:tab/>
        <w:t>CAST</w:t>
      </w:r>
    </w:p>
    <w:p w14:paraId="00AAD67E" w14:textId="77777777" w:rsidR="004E739B" w:rsidRPr="00243812" w:rsidRDefault="00243812" w:rsidP="00F01A18">
      <w:pPr>
        <w:pStyle w:val="NoSpacing"/>
        <w:rPr>
          <w:rFonts w:ascii="Montserrat" w:hAnsi="Montserrat"/>
          <w:sz w:val="24"/>
        </w:rPr>
      </w:pPr>
      <w:r w:rsidRPr="00243812">
        <w:rPr>
          <w:rFonts w:ascii="Montserrat" w:hAnsi="Montserrat"/>
          <w:sz w:val="24"/>
        </w:rPr>
        <w:t>3.1.3</w:t>
      </w:r>
      <w:r w:rsidRPr="00243812">
        <w:rPr>
          <w:rFonts w:ascii="Montserrat" w:hAnsi="Montserrat"/>
          <w:sz w:val="24"/>
        </w:rPr>
        <w:tab/>
        <w:t>POSSABILITIES</w:t>
      </w:r>
    </w:p>
    <w:p w14:paraId="34F354F9" w14:textId="77777777" w:rsidR="004E739B" w:rsidRPr="00243812" w:rsidRDefault="00243812" w:rsidP="00F01A18">
      <w:pPr>
        <w:pStyle w:val="NoSpacing"/>
        <w:rPr>
          <w:rFonts w:ascii="Montserrat" w:hAnsi="Montserrat"/>
          <w:sz w:val="24"/>
        </w:rPr>
      </w:pPr>
      <w:r w:rsidRPr="00243812">
        <w:rPr>
          <w:rFonts w:ascii="Montserrat" w:hAnsi="Montserrat"/>
          <w:sz w:val="24"/>
        </w:rPr>
        <w:t>3.2</w:t>
      </w:r>
      <w:r w:rsidRPr="00243812">
        <w:rPr>
          <w:rFonts w:ascii="Montserrat" w:hAnsi="Montserrat"/>
          <w:sz w:val="24"/>
        </w:rPr>
        <w:tab/>
        <w:t>CAMPAIGN EXECUTION</w:t>
      </w:r>
    </w:p>
    <w:p w14:paraId="760FACF2" w14:textId="77777777" w:rsidR="004E739B" w:rsidRPr="00243812" w:rsidRDefault="00243812" w:rsidP="00F01A18">
      <w:pPr>
        <w:pStyle w:val="NoSpacing"/>
        <w:rPr>
          <w:rFonts w:ascii="Montserrat" w:hAnsi="Montserrat"/>
          <w:sz w:val="24"/>
        </w:rPr>
      </w:pPr>
      <w:r w:rsidRPr="00243812">
        <w:rPr>
          <w:rFonts w:ascii="Montserrat" w:hAnsi="Montserrat"/>
          <w:sz w:val="24"/>
        </w:rPr>
        <w:t>3.2.1</w:t>
      </w:r>
      <w:r w:rsidRPr="00243812">
        <w:rPr>
          <w:rFonts w:ascii="Montserrat" w:hAnsi="Montserrat"/>
          <w:sz w:val="24"/>
        </w:rPr>
        <w:tab/>
        <w:t>OBJECTIVES : CONVERGENCE</w:t>
      </w:r>
    </w:p>
    <w:p w14:paraId="526AB91C" w14:textId="77777777" w:rsidR="004E739B" w:rsidRPr="00243812" w:rsidRDefault="00243812" w:rsidP="00F01A18">
      <w:pPr>
        <w:pStyle w:val="NoSpacing"/>
        <w:rPr>
          <w:rFonts w:ascii="Montserrat" w:hAnsi="Montserrat"/>
          <w:sz w:val="24"/>
        </w:rPr>
      </w:pPr>
      <w:r w:rsidRPr="00243812">
        <w:rPr>
          <w:rFonts w:ascii="Montserrat" w:hAnsi="Montserrat"/>
          <w:sz w:val="24"/>
        </w:rPr>
        <w:t>3.2.2</w:t>
      </w:r>
      <w:r w:rsidRPr="00243812">
        <w:rPr>
          <w:rFonts w:ascii="Montserrat" w:hAnsi="Montserrat"/>
          <w:sz w:val="24"/>
        </w:rPr>
        <w:tab/>
        <w:t>FEAT/TEST/CONTEST : APPLICATIONS</w:t>
      </w:r>
    </w:p>
    <w:p w14:paraId="634C4CB3" w14:textId="77777777" w:rsidR="004E739B" w:rsidRPr="00243812" w:rsidRDefault="00243812" w:rsidP="00F01A18">
      <w:pPr>
        <w:pStyle w:val="NoSpacing"/>
        <w:rPr>
          <w:rFonts w:ascii="Montserrat" w:hAnsi="Montserrat"/>
          <w:sz w:val="24"/>
        </w:rPr>
      </w:pPr>
      <w:r w:rsidRPr="00243812">
        <w:rPr>
          <w:rFonts w:ascii="Montserrat" w:hAnsi="Montserrat"/>
          <w:sz w:val="24"/>
        </w:rPr>
        <w:t>3.3</w:t>
      </w:r>
      <w:r w:rsidRPr="00243812">
        <w:rPr>
          <w:rFonts w:ascii="Montserrat" w:hAnsi="Montserrat"/>
          <w:sz w:val="24"/>
        </w:rPr>
        <w:tab/>
        <w:t>EXISTENCE</w:t>
      </w:r>
    </w:p>
    <w:p w14:paraId="01274D97" w14:textId="77777777" w:rsidR="004E739B" w:rsidRPr="00243812" w:rsidRDefault="00243812" w:rsidP="00F01A18">
      <w:pPr>
        <w:pStyle w:val="NoSpacing"/>
        <w:rPr>
          <w:rFonts w:ascii="Montserrat" w:hAnsi="Montserrat"/>
          <w:sz w:val="24"/>
        </w:rPr>
      </w:pPr>
      <w:r w:rsidRPr="00243812">
        <w:rPr>
          <w:rFonts w:ascii="Montserrat" w:hAnsi="Montserrat"/>
          <w:sz w:val="24"/>
        </w:rPr>
        <w:t>3.3.1</w:t>
      </w:r>
      <w:r w:rsidRPr="00243812">
        <w:rPr>
          <w:rFonts w:ascii="Montserrat" w:hAnsi="Montserrat"/>
          <w:sz w:val="24"/>
        </w:rPr>
        <w:tab/>
        <w:t>KARMA : EXPERIENCE &amp; OBLIGATION</w:t>
      </w:r>
    </w:p>
    <w:p w14:paraId="5BD8562C" w14:textId="77777777" w:rsidR="004E739B" w:rsidRPr="00243812" w:rsidRDefault="004E739B" w:rsidP="00F01A18">
      <w:pPr>
        <w:pStyle w:val="NoSpacing"/>
        <w:rPr>
          <w:rFonts w:ascii="Montserrat" w:hAnsi="Montserrat"/>
          <w:sz w:val="24"/>
        </w:rPr>
      </w:pPr>
    </w:p>
    <w:p w14:paraId="156EB84B" w14:textId="77777777" w:rsidR="004E739B" w:rsidRPr="00243812" w:rsidRDefault="00243812" w:rsidP="00F01A18">
      <w:pPr>
        <w:pStyle w:val="NoSpacing"/>
        <w:rPr>
          <w:rFonts w:ascii="Montserrat" w:hAnsi="Montserrat"/>
          <w:sz w:val="24"/>
        </w:rPr>
      </w:pPr>
      <w:r w:rsidRPr="00243812">
        <w:rPr>
          <w:rFonts w:ascii="Montserrat" w:hAnsi="Montserrat"/>
          <w:sz w:val="24"/>
        </w:rPr>
        <w:t>3.4</w:t>
      </w:r>
      <w:r w:rsidRPr="00243812">
        <w:rPr>
          <w:rFonts w:ascii="Montserrat" w:hAnsi="Montserrat"/>
          <w:sz w:val="24"/>
        </w:rPr>
        <w:tab/>
        <w:t>RULES OF CONSEQUENCE</w:t>
      </w:r>
      <w:r w:rsidRPr="00243812">
        <w:rPr>
          <w:rFonts w:ascii="Montserrat" w:hAnsi="Montserrat"/>
          <w:sz w:val="24"/>
        </w:rPr>
        <w:tab/>
      </w:r>
    </w:p>
    <w:p w14:paraId="53A0E02C" w14:textId="77777777" w:rsidR="004E739B" w:rsidRPr="00243812" w:rsidRDefault="004E739B" w:rsidP="00F01A18">
      <w:pPr>
        <w:pStyle w:val="NoSpacing"/>
        <w:rPr>
          <w:rFonts w:ascii="Montserrat" w:hAnsi="Montserrat"/>
          <w:sz w:val="24"/>
        </w:rPr>
      </w:pPr>
    </w:p>
    <w:p w14:paraId="5DC4EA66" w14:textId="77777777" w:rsidR="004E739B" w:rsidRPr="00243812" w:rsidRDefault="00243812" w:rsidP="00F01A18">
      <w:pPr>
        <w:pStyle w:val="NoSpacing"/>
        <w:rPr>
          <w:rFonts w:ascii="Montserrat" w:hAnsi="Montserrat"/>
          <w:sz w:val="24"/>
        </w:rPr>
      </w:pPr>
      <w:r w:rsidRPr="00243812">
        <w:rPr>
          <w:rFonts w:ascii="Montserrat" w:hAnsi="Montserrat"/>
          <w:sz w:val="24"/>
        </w:rPr>
        <w:t>3.4.1</w:t>
      </w:r>
      <w:r w:rsidRPr="00243812">
        <w:rPr>
          <w:rFonts w:ascii="Montserrat" w:hAnsi="Montserrat"/>
          <w:sz w:val="24"/>
        </w:rPr>
        <w:tab/>
        <w:t>MANIFESTATION OF INTENT</w:t>
      </w:r>
    </w:p>
    <w:p w14:paraId="666132E7" w14:textId="4C5533CF" w:rsidR="004E739B" w:rsidRPr="00243812" w:rsidRDefault="00243812" w:rsidP="00F01A18">
      <w:pPr>
        <w:pStyle w:val="NoSpacing"/>
        <w:rPr>
          <w:rFonts w:ascii="Montserrat" w:hAnsi="Montserrat"/>
          <w:sz w:val="24"/>
        </w:rPr>
      </w:pPr>
      <w:r w:rsidRPr="00243812">
        <w:rPr>
          <w:rFonts w:ascii="Montserrat" w:hAnsi="Montserrat"/>
          <w:sz w:val="24"/>
        </w:rPr>
        <w:tab/>
        <w:t>Action begins with the implicit understanding of one's awareness of intent.</w:t>
      </w:r>
      <w:r w:rsidR="006F60BF" w:rsidRPr="00243812">
        <w:rPr>
          <w:rFonts w:ascii="Montserrat" w:hAnsi="Montserrat"/>
          <w:sz w:val="24"/>
        </w:rPr>
        <w:t xml:space="preserve"> </w:t>
      </w:r>
      <w:r w:rsidRPr="00243812">
        <w:rPr>
          <w:rFonts w:ascii="Montserrat" w:hAnsi="Montserrat"/>
          <w:sz w:val="24"/>
        </w:rPr>
        <w:t>Either a default attribute or a specific ability may be used for an action; which is the source of the aesthetic effect.</w:t>
      </w:r>
      <w:r w:rsidR="006F60BF" w:rsidRPr="00243812">
        <w:rPr>
          <w:rFonts w:ascii="Montserrat" w:hAnsi="Montserrat"/>
          <w:sz w:val="24"/>
        </w:rPr>
        <w:t xml:space="preserve"> </w:t>
      </w:r>
      <w:r w:rsidRPr="00243812">
        <w:rPr>
          <w:rFonts w:ascii="Montserrat" w:hAnsi="Montserrat"/>
          <w:sz w:val="24"/>
        </w:rPr>
        <w:t>The means of action establish the implicit effect; be it body mass, a weapon rating, whatever.</w:t>
      </w:r>
      <w:r w:rsidR="006F60BF" w:rsidRPr="00243812">
        <w:rPr>
          <w:rFonts w:ascii="Montserrat" w:hAnsi="Montserrat"/>
          <w:sz w:val="24"/>
        </w:rPr>
        <w:t xml:space="preserve"> </w:t>
      </w:r>
      <w:r w:rsidRPr="00243812">
        <w:rPr>
          <w:rFonts w:ascii="Montserrat" w:hAnsi="Montserrat"/>
          <w:sz w:val="24"/>
        </w:rPr>
        <w:t>The essence of manifestation of intent is the use of actions.</w:t>
      </w:r>
      <w:r w:rsidR="006F60BF" w:rsidRPr="00243812">
        <w:rPr>
          <w:rFonts w:ascii="Montserrat" w:hAnsi="Montserrat"/>
          <w:sz w:val="24"/>
        </w:rPr>
        <w:t xml:space="preserve"> </w:t>
      </w:r>
      <w:r w:rsidRPr="00243812">
        <w:rPr>
          <w:rFonts w:ascii="Montserrat" w:hAnsi="Montserrat"/>
          <w:sz w:val="24"/>
        </w:rPr>
        <w:t>A character's actions may be applied as coordinated action or as simultaneous action.</w:t>
      </w:r>
      <w:r w:rsidR="006F60BF" w:rsidRPr="00243812">
        <w:rPr>
          <w:rFonts w:ascii="Montserrat" w:hAnsi="Montserrat"/>
          <w:sz w:val="24"/>
        </w:rPr>
        <w:t xml:space="preserve"> </w:t>
      </w:r>
      <w:r w:rsidRPr="00243812">
        <w:rPr>
          <w:rFonts w:ascii="Montserrat" w:hAnsi="Montserrat"/>
          <w:sz w:val="24"/>
        </w:rPr>
        <w:t>Coordinated actions allow a character to use many abilities to perform a feat; generally allowing the character to compensate for difficult conditions.</w:t>
      </w:r>
      <w:r w:rsidR="006F60BF" w:rsidRPr="00243812">
        <w:rPr>
          <w:rFonts w:ascii="Montserrat" w:hAnsi="Montserrat"/>
          <w:sz w:val="24"/>
        </w:rPr>
        <w:t xml:space="preserve"> </w:t>
      </w:r>
      <w:r w:rsidRPr="00243812">
        <w:rPr>
          <w:rFonts w:ascii="Montserrat" w:hAnsi="Montserrat"/>
          <w:sz w:val="24"/>
        </w:rPr>
        <w:t>Simultaneous actions allow a character to perform different feats so long as they do not mechanically cancel each other out.</w:t>
      </w:r>
      <w:r w:rsidR="006F60BF" w:rsidRPr="00243812">
        <w:rPr>
          <w:rFonts w:ascii="Montserrat" w:hAnsi="Montserrat"/>
          <w:sz w:val="24"/>
        </w:rPr>
        <w:t xml:space="preserve"> </w:t>
      </w:r>
      <w:r w:rsidRPr="00243812">
        <w:rPr>
          <w:rFonts w:ascii="Montserrat" w:hAnsi="Montserrat"/>
          <w:sz w:val="24"/>
        </w:rPr>
        <w:t>A character can walk and talk with the same action, or attack and evade with the same motion.</w:t>
      </w:r>
      <w:r w:rsidR="006F60BF" w:rsidRPr="00243812">
        <w:rPr>
          <w:rFonts w:ascii="Montserrat" w:hAnsi="Montserrat"/>
          <w:sz w:val="24"/>
        </w:rPr>
        <w:t xml:space="preserve"> </w:t>
      </w:r>
      <w:r w:rsidRPr="00243812">
        <w:rPr>
          <w:rFonts w:ascii="Montserrat" w:hAnsi="Montserrat"/>
          <w:sz w:val="24"/>
        </w:rPr>
        <w:t>This is a judgement call usually, based on what actions seem logical.</w:t>
      </w:r>
    </w:p>
    <w:p w14:paraId="39EABEAE" w14:textId="77777777" w:rsidR="004E739B" w:rsidRPr="00243812" w:rsidRDefault="004E739B" w:rsidP="00F01A18">
      <w:pPr>
        <w:pStyle w:val="NoSpacing"/>
        <w:rPr>
          <w:rFonts w:ascii="Montserrat" w:hAnsi="Montserrat"/>
          <w:sz w:val="24"/>
        </w:rPr>
      </w:pPr>
    </w:p>
    <w:p w14:paraId="7DA1EF3A" w14:textId="77777777" w:rsidR="004E739B" w:rsidRPr="00243812" w:rsidRDefault="00243812" w:rsidP="00F01A18">
      <w:pPr>
        <w:pStyle w:val="NoSpacing"/>
        <w:rPr>
          <w:rFonts w:ascii="Montserrat" w:hAnsi="Montserrat"/>
          <w:sz w:val="24"/>
        </w:rPr>
      </w:pPr>
      <w:r w:rsidRPr="00243812">
        <w:rPr>
          <w:rFonts w:ascii="Montserrat" w:hAnsi="Montserrat"/>
          <w:sz w:val="24"/>
        </w:rPr>
        <w:tab/>
        <w:t>Formulas to establish a force/mass evaluation of key body mechanics applicable to weapon usage or for effects is implicitly neccessary to structure/implementation method.</w:t>
      </w:r>
    </w:p>
    <w:p w14:paraId="486371FD" w14:textId="77777777" w:rsidR="004E739B" w:rsidRPr="00243812" w:rsidRDefault="004E739B" w:rsidP="00F01A18">
      <w:pPr>
        <w:pStyle w:val="NoSpacing"/>
        <w:rPr>
          <w:rFonts w:ascii="Montserrat" w:hAnsi="Montserrat"/>
          <w:sz w:val="24"/>
        </w:rPr>
      </w:pPr>
    </w:p>
    <w:p w14:paraId="2A18E2BC" w14:textId="77777777" w:rsidR="004E739B" w:rsidRPr="00243812" w:rsidRDefault="00243812" w:rsidP="00F01A18">
      <w:pPr>
        <w:pStyle w:val="NoSpacing"/>
        <w:rPr>
          <w:rFonts w:ascii="Montserrat" w:hAnsi="Montserrat"/>
          <w:sz w:val="24"/>
        </w:rPr>
      </w:pPr>
      <w:r w:rsidRPr="00243812">
        <w:rPr>
          <w:rFonts w:ascii="Montserrat" w:hAnsi="Montserrat"/>
          <w:sz w:val="24"/>
        </w:rPr>
        <w:t>3.4.2</w:t>
      </w:r>
      <w:r w:rsidRPr="00243812">
        <w:rPr>
          <w:rFonts w:ascii="Montserrat" w:hAnsi="Montserrat"/>
          <w:sz w:val="24"/>
        </w:rPr>
        <w:tab/>
        <w:t>EFFECTS</w:t>
      </w:r>
    </w:p>
    <w:p w14:paraId="17BF0863" w14:textId="5EC2D3F6"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Implicit effect is the potential or static value of a power or implement used in a feat.</w:t>
      </w:r>
      <w:r w:rsidR="006F60BF" w:rsidRPr="00243812">
        <w:rPr>
          <w:rFonts w:ascii="Montserrat" w:hAnsi="Montserrat"/>
          <w:sz w:val="24"/>
        </w:rPr>
        <w:t xml:space="preserve"> </w:t>
      </w:r>
      <w:r w:rsidRPr="00243812">
        <w:rPr>
          <w:rFonts w:ascii="Montserrat" w:hAnsi="Montserrat"/>
          <w:sz w:val="24"/>
        </w:rPr>
        <w:t>Aesthetic effect is the value of the attempt based on experteise or quality of execution.</w:t>
      </w:r>
      <w:r w:rsidR="006F60BF" w:rsidRPr="00243812">
        <w:rPr>
          <w:rFonts w:ascii="Montserrat" w:hAnsi="Montserrat"/>
          <w:sz w:val="24"/>
        </w:rPr>
        <w:t xml:space="preserve"> </w:t>
      </w:r>
      <w:r w:rsidRPr="00243812">
        <w:rPr>
          <w:rFonts w:ascii="Montserrat" w:hAnsi="Montserrat"/>
          <w:sz w:val="24"/>
        </w:rPr>
        <w:t>The bonus effect is a result of the feat's success.</w:t>
      </w:r>
      <w:r w:rsidR="006F60BF" w:rsidRPr="00243812">
        <w:rPr>
          <w:rFonts w:ascii="Montserrat" w:hAnsi="Montserrat"/>
          <w:sz w:val="24"/>
        </w:rPr>
        <w:t xml:space="preserve"> </w:t>
      </w:r>
      <w:r w:rsidRPr="00243812">
        <w:rPr>
          <w:rFonts w:ascii="Montserrat" w:hAnsi="Montserrat"/>
          <w:sz w:val="24"/>
        </w:rPr>
        <w:t>Anything that happens is a result of the effect value generated by characters.</w:t>
      </w:r>
      <w:r w:rsidR="006F60BF" w:rsidRPr="00243812">
        <w:rPr>
          <w:rFonts w:ascii="Montserrat" w:hAnsi="Montserrat"/>
          <w:sz w:val="24"/>
        </w:rPr>
        <w:t xml:space="preserve"> </w:t>
      </w:r>
      <w:r w:rsidRPr="00243812">
        <w:rPr>
          <w:rFonts w:ascii="Montserrat" w:hAnsi="Montserrat"/>
          <w:sz w:val="24"/>
        </w:rPr>
        <w:t>All modifiers to action tax the effect value.</w:t>
      </w:r>
    </w:p>
    <w:p w14:paraId="16B17963" w14:textId="181598AB" w:rsidR="004E739B" w:rsidRPr="00243812" w:rsidRDefault="006F60BF" w:rsidP="00F01A18">
      <w:pPr>
        <w:pStyle w:val="NoSpacing"/>
        <w:rPr>
          <w:rFonts w:ascii="Montserrat" w:hAnsi="Montserrat"/>
          <w:sz w:val="24"/>
        </w:rPr>
      </w:pPr>
      <w:r w:rsidRPr="00243812">
        <w:rPr>
          <w:rFonts w:ascii="Montserrat" w:hAnsi="Montserrat"/>
          <w:sz w:val="24"/>
        </w:rPr>
        <w:tab/>
        <w:t>Generally aesthetic effect adds nothing to the consequences of an action, however it can throw another character off and increase the difficulty of their resistance or reaction to the other character's action.</w:t>
      </w:r>
    </w:p>
    <w:p w14:paraId="318A8004" w14:textId="77777777" w:rsidR="004E739B" w:rsidRPr="00243812" w:rsidRDefault="004E739B" w:rsidP="00F01A18">
      <w:pPr>
        <w:pStyle w:val="NoSpacing"/>
        <w:rPr>
          <w:rFonts w:ascii="Montserrat" w:hAnsi="Montserrat"/>
          <w:sz w:val="24"/>
        </w:rPr>
      </w:pPr>
    </w:p>
    <w:p w14:paraId="295DE402" w14:textId="77777777" w:rsidR="004E739B" w:rsidRPr="00243812" w:rsidRDefault="00243812" w:rsidP="00F01A18">
      <w:pPr>
        <w:pStyle w:val="NoSpacing"/>
        <w:rPr>
          <w:rFonts w:ascii="Montserrat" w:hAnsi="Montserrat"/>
          <w:sz w:val="24"/>
        </w:rPr>
      </w:pPr>
      <w:r w:rsidRPr="00243812">
        <w:rPr>
          <w:rFonts w:ascii="Montserrat" w:hAnsi="Montserrat"/>
          <w:sz w:val="24"/>
        </w:rPr>
        <w:t>3.4.3</w:t>
      </w:r>
      <w:r w:rsidRPr="00243812">
        <w:rPr>
          <w:rFonts w:ascii="Montserrat" w:hAnsi="Montserrat"/>
          <w:sz w:val="24"/>
        </w:rPr>
        <w:tab/>
        <w:t>DAMAGE</w:t>
      </w:r>
    </w:p>
    <w:p w14:paraId="1200F04E" w14:textId="4F171F70" w:rsidR="004E739B" w:rsidRPr="00243812" w:rsidRDefault="00243812" w:rsidP="00F01A18">
      <w:pPr>
        <w:pStyle w:val="NoSpacing"/>
        <w:rPr>
          <w:rFonts w:ascii="Montserrat" w:hAnsi="Montserrat"/>
          <w:sz w:val="24"/>
        </w:rPr>
      </w:pPr>
      <w:r w:rsidRPr="00243812">
        <w:rPr>
          <w:rFonts w:ascii="Montserrat" w:hAnsi="Montserrat"/>
          <w:sz w:val="24"/>
        </w:rPr>
        <w:tab/>
        <w:t>Damage classes differentiate between cosmetic and critical damage.</w:t>
      </w:r>
      <w:r w:rsidR="006F60BF" w:rsidRPr="00243812">
        <w:rPr>
          <w:rFonts w:ascii="Montserrat" w:hAnsi="Montserrat"/>
          <w:sz w:val="24"/>
        </w:rPr>
        <w:t xml:space="preserve"> </w:t>
      </w:r>
      <w:r w:rsidRPr="00243812">
        <w:rPr>
          <w:rFonts w:ascii="Montserrat" w:hAnsi="Montserrat"/>
          <w:sz w:val="24"/>
        </w:rPr>
        <w:t>Damage areas differentiate between vital parts of the head and chest and the appendages.</w:t>
      </w:r>
      <w:r w:rsidR="006F60BF" w:rsidRPr="00243812">
        <w:rPr>
          <w:rFonts w:ascii="Montserrat" w:hAnsi="Montserrat"/>
          <w:sz w:val="24"/>
        </w:rPr>
        <w:t xml:space="preserve"> </w:t>
      </w:r>
      <w:r w:rsidRPr="00243812">
        <w:rPr>
          <w:rFonts w:ascii="Montserrat" w:hAnsi="Montserrat"/>
          <w:sz w:val="24"/>
        </w:rPr>
        <w:t>The abdomen counts as an appendage; each appendage area can absorb a quarter of the cosmetic damage level prior to danger of death of the body part.</w:t>
      </w:r>
      <w:r w:rsidR="006F60BF" w:rsidRPr="00243812">
        <w:rPr>
          <w:rFonts w:ascii="Montserrat" w:hAnsi="Montserrat"/>
          <w:sz w:val="24"/>
        </w:rPr>
        <w:t xml:space="preserve"> </w:t>
      </w:r>
      <w:r w:rsidRPr="00243812">
        <w:rPr>
          <w:rFonts w:ascii="Montserrat" w:hAnsi="Montserrat"/>
          <w:sz w:val="24"/>
        </w:rPr>
        <w:t>The abdomen is twice as likely to cause death itself as the appendages will, but the death of a body part has an undeniable effect on the rest of the body.</w:t>
      </w:r>
    </w:p>
    <w:p w14:paraId="490F9011" w14:textId="6BAAD173" w:rsidR="004E739B" w:rsidRPr="00243812" w:rsidRDefault="006F60BF" w:rsidP="00F01A18">
      <w:pPr>
        <w:pStyle w:val="NoSpacing"/>
        <w:rPr>
          <w:rFonts w:ascii="Montserrat" w:hAnsi="Montserrat"/>
          <w:sz w:val="24"/>
        </w:rPr>
      </w:pPr>
      <w:r w:rsidRPr="00243812">
        <w:rPr>
          <w:rFonts w:ascii="Montserrat" w:hAnsi="Montserrat"/>
          <w:sz w:val="24"/>
        </w:rPr>
        <w:tab/>
        <w:t>Damage absorbtion is a function of armor and resiliance. Even if armor is bypassed, resiliance should apply as this reflects the character's ability to cope with the damage and lessen its effect.</w:t>
      </w:r>
    </w:p>
    <w:p w14:paraId="7516AAB3" w14:textId="77777777" w:rsidR="004E739B" w:rsidRPr="00243812" w:rsidRDefault="004E739B" w:rsidP="00F01A18">
      <w:pPr>
        <w:pStyle w:val="NoSpacing"/>
        <w:rPr>
          <w:rFonts w:ascii="Montserrat" w:hAnsi="Montserrat"/>
          <w:sz w:val="24"/>
        </w:rPr>
      </w:pPr>
    </w:p>
    <w:p w14:paraId="019F7CA8" w14:textId="77777777" w:rsidR="004E739B" w:rsidRPr="00243812" w:rsidRDefault="00243812" w:rsidP="00F01A18">
      <w:pPr>
        <w:pStyle w:val="NoSpacing"/>
        <w:rPr>
          <w:rFonts w:ascii="Montserrat" w:hAnsi="Montserrat"/>
          <w:sz w:val="24"/>
        </w:rPr>
      </w:pPr>
      <w:r w:rsidRPr="00243812">
        <w:rPr>
          <w:rFonts w:ascii="Montserrat" w:hAnsi="Montserrat"/>
          <w:sz w:val="24"/>
        </w:rPr>
        <w:t>3.4.4</w:t>
      </w:r>
      <w:r w:rsidRPr="00243812">
        <w:rPr>
          <w:rFonts w:ascii="Montserrat" w:hAnsi="Montserrat"/>
          <w:sz w:val="24"/>
        </w:rPr>
        <w:tab/>
        <w:t>DEATH</w:t>
      </w:r>
    </w:p>
    <w:p w14:paraId="5E7DF499" w14:textId="4E8B8635" w:rsidR="004E739B" w:rsidRPr="00243812" w:rsidRDefault="00243812" w:rsidP="00F01A18">
      <w:pPr>
        <w:pStyle w:val="NoSpacing"/>
        <w:rPr>
          <w:rFonts w:ascii="Montserrat" w:hAnsi="Montserrat"/>
          <w:sz w:val="24"/>
        </w:rPr>
      </w:pPr>
      <w:r w:rsidRPr="00243812">
        <w:rPr>
          <w:rFonts w:ascii="Montserrat" w:hAnsi="Montserrat"/>
          <w:sz w:val="24"/>
        </w:rPr>
        <w:tab/>
        <w:t>Death is a consequence of being significantly damaged or disrupted.</w:t>
      </w:r>
      <w:r w:rsidR="006F60BF" w:rsidRPr="00243812">
        <w:rPr>
          <w:rFonts w:ascii="Montserrat" w:hAnsi="Montserrat"/>
          <w:sz w:val="24"/>
        </w:rPr>
        <w:t xml:space="preserve"> </w:t>
      </w:r>
      <w:r w:rsidRPr="00243812">
        <w:rPr>
          <w:rFonts w:ascii="Montserrat" w:hAnsi="Montserrat"/>
          <w:sz w:val="24"/>
        </w:rPr>
        <w:t>If a character should happen to fumble a critical health test, or be reduced to zero vitality in either cosmetic or critical damage, then he must test for death.</w:t>
      </w:r>
      <w:r w:rsidR="006F60BF" w:rsidRPr="00243812">
        <w:rPr>
          <w:rFonts w:ascii="Montserrat" w:hAnsi="Montserrat"/>
          <w:sz w:val="24"/>
        </w:rPr>
        <w:t xml:space="preserve"> </w:t>
      </w:r>
      <w:r w:rsidRPr="00243812">
        <w:rPr>
          <w:rFonts w:ascii="Montserrat" w:hAnsi="Montserrat"/>
          <w:sz w:val="24"/>
        </w:rPr>
        <w:t>The roll is a one times will test.</w:t>
      </w:r>
      <w:r w:rsidR="006F60BF" w:rsidRPr="00243812">
        <w:rPr>
          <w:rFonts w:ascii="Montserrat" w:hAnsi="Montserrat"/>
          <w:sz w:val="24"/>
        </w:rPr>
        <w:t xml:space="preserve"> </w:t>
      </w:r>
      <w:r w:rsidRPr="00243812">
        <w:rPr>
          <w:rFonts w:ascii="Montserrat" w:hAnsi="Montserrat"/>
          <w:sz w:val="24"/>
        </w:rPr>
        <w:t>As one can imagine, vitality has more to do with will to live than anything else.</w:t>
      </w:r>
    </w:p>
    <w:p w14:paraId="211D7AEF" w14:textId="02A381AB" w:rsidR="004E739B" w:rsidRPr="00243812" w:rsidRDefault="006F60BF" w:rsidP="00F01A18">
      <w:pPr>
        <w:pStyle w:val="NoSpacing"/>
        <w:rPr>
          <w:rFonts w:ascii="Montserrat" w:hAnsi="Montserrat"/>
          <w:sz w:val="24"/>
        </w:rPr>
      </w:pPr>
      <w:r w:rsidRPr="00243812">
        <w:rPr>
          <w:rFonts w:ascii="Montserrat" w:hAnsi="Montserrat"/>
          <w:sz w:val="24"/>
        </w:rPr>
        <w:tab/>
        <w:t>However, death is one of those things that are poorly understood in life. Death is only a door and often it leads to great change. With a change as dramatic as death it is possible for unprecidented things to result. Characters that have challenged their fates can avoid death simply by slipping through the nearest probabilities where their death did not occur. Baron von Munchousen was fameous for meeting his death on many occasions quite distinct from one another. Thus a character may collect deaths as he adventures with which to avoid the reaper.</w:t>
      </w:r>
    </w:p>
    <w:p w14:paraId="0301F09B"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4.0</w:t>
      </w:r>
      <w:r w:rsidRPr="00243812">
        <w:rPr>
          <w:rFonts w:ascii="Montserrat" w:hAnsi="Montserrat"/>
          <w:sz w:val="24"/>
        </w:rPr>
        <w:tab/>
        <w:t>ACCESS ONLY</w:t>
      </w:r>
    </w:p>
    <w:p w14:paraId="7C780C3F" w14:textId="2D616D64" w:rsidR="004E739B" w:rsidRPr="00243812" w:rsidRDefault="00243812" w:rsidP="00F01A18">
      <w:pPr>
        <w:pStyle w:val="NoSpacing"/>
        <w:rPr>
          <w:rFonts w:ascii="Montserrat" w:hAnsi="Montserrat"/>
          <w:sz w:val="24"/>
        </w:rPr>
      </w:pPr>
      <w:r w:rsidRPr="00243812">
        <w:rPr>
          <w:rFonts w:ascii="Montserrat" w:hAnsi="Montserrat"/>
          <w:sz w:val="24"/>
        </w:rPr>
        <w:t>4.1</w:t>
      </w:r>
      <w:r w:rsidR="006F60BF" w:rsidRPr="00243812">
        <w:rPr>
          <w:rFonts w:ascii="Montserrat" w:hAnsi="Montserrat"/>
          <w:sz w:val="24"/>
        </w:rPr>
        <w:tab/>
      </w:r>
      <w:r w:rsidRPr="00243812">
        <w:rPr>
          <w:rFonts w:ascii="Montserrat" w:hAnsi="Montserrat"/>
          <w:sz w:val="24"/>
        </w:rPr>
        <w:t>THRESHOLD EFFECTS : APPLICATION</w:t>
      </w:r>
    </w:p>
    <w:p w14:paraId="247AD7F5" w14:textId="75B82FA3" w:rsidR="004E739B" w:rsidRPr="00243812" w:rsidRDefault="00243812" w:rsidP="00F01A18">
      <w:pPr>
        <w:pStyle w:val="NoSpacing"/>
        <w:rPr>
          <w:rFonts w:ascii="Montserrat" w:hAnsi="Montserrat"/>
          <w:sz w:val="24"/>
        </w:rPr>
      </w:pPr>
      <w:r w:rsidRPr="00243812">
        <w:rPr>
          <w:rFonts w:ascii="Montserrat" w:hAnsi="Montserrat"/>
          <w:sz w:val="24"/>
        </w:rPr>
        <w:t>4.1.1</w:t>
      </w:r>
      <w:r w:rsidR="006F60BF" w:rsidRPr="00243812">
        <w:rPr>
          <w:rFonts w:ascii="Montserrat" w:hAnsi="Montserrat"/>
          <w:sz w:val="24"/>
        </w:rPr>
        <w:tab/>
      </w:r>
      <w:r w:rsidRPr="00243812">
        <w:rPr>
          <w:rFonts w:ascii="Montserrat" w:hAnsi="Montserrat"/>
          <w:sz w:val="24"/>
        </w:rPr>
        <w:t xml:space="preserve">ARCANUM ARS </w:t>
      </w:r>
    </w:p>
    <w:p w14:paraId="17BBA15B" w14:textId="7F7297C5" w:rsidR="004E739B" w:rsidRPr="00243812" w:rsidRDefault="00243812" w:rsidP="00F01A18">
      <w:pPr>
        <w:pStyle w:val="NoSpacing"/>
        <w:rPr>
          <w:rFonts w:ascii="Montserrat" w:hAnsi="Montserrat"/>
          <w:sz w:val="24"/>
        </w:rPr>
      </w:pPr>
      <w:r w:rsidRPr="00243812">
        <w:rPr>
          <w:rFonts w:ascii="Montserrat" w:hAnsi="Montserrat"/>
          <w:sz w:val="24"/>
        </w:rPr>
        <w:t>4.1.2</w:t>
      </w:r>
      <w:r w:rsidR="006F60BF" w:rsidRPr="00243812">
        <w:rPr>
          <w:rFonts w:ascii="Montserrat" w:hAnsi="Montserrat"/>
          <w:sz w:val="24"/>
        </w:rPr>
        <w:tab/>
      </w:r>
      <w:r w:rsidRPr="00243812">
        <w:rPr>
          <w:rFonts w:ascii="Montserrat" w:hAnsi="Montserrat"/>
          <w:sz w:val="24"/>
        </w:rPr>
        <w:t>ARTIFACTS</w:t>
      </w:r>
    </w:p>
    <w:p w14:paraId="1429E140" w14:textId="1BB1A40B" w:rsidR="004E739B" w:rsidRPr="00243812" w:rsidRDefault="00243812" w:rsidP="00F01A18">
      <w:pPr>
        <w:pStyle w:val="NoSpacing"/>
        <w:rPr>
          <w:rFonts w:ascii="Montserrat" w:hAnsi="Montserrat"/>
          <w:sz w:val="24"/>
        </w:rPr>
      </w:pPr>
      <w:r w:rsidRPr="00243812">
        <w:rPr>
          <w:rFonts w:ascii="Montserrat" w:hAnsi="Montserrat"/>
          <w:sz w:val="24"/>
        </w:rPr>
        <w:t>4.1.3</w:t>
      </w:r>
      <w:r w:rsidR="006F60BF" w:rsidRPr="00243812">
        <w:rPr>
          <w:rFonts w:ascii="Montserrat" w:hAnsi="Montserrat"/>
          <w:sz w:val="24"/>
        </w:rPr>
        <w:tab/>
      </w:r>
      <w:r w:rsidRPr="00243812">
        <w:rPr>
          <w:rFonts w:ascii="Montserrat" w:hAnsi="Montserrat"/>
          <w:sz w:val="24"/>
        </w:rPr>
        <w:t xml:space="preserve">PSIONICS </w:t>
      </w:r>
    </w:p>
    <w:p w14:paraId="25B308C7" w14:textId="54AE035F" w:rsidR="004E739B" w:rsidRPr="00243812" w:rsidRDefault="00243812" w:rsidP="00F01A18">
      <w:pPr>
        <w:pStyle w:val="NoSpacing"/>
        <w:rPr>
          <w:rFonts w:ascii="Montserrat" w:hAnsi="Montserrat"/>
          <w:sz w:val="24"/>
        </w:rPr>
      </w:pPr>
      <w:r w:rsidRPr="00243812">
        <w:rPr>
          <w:rFonts w:ascii="Montserrat" w:hAnsi="Montserrat"/>
          <w:sz w:val="24"/>
        </w:rPr>
        <w:t>4.1.4</w:t>
      </w:r>
      <w:r w:rsidR="006F60BF" w:rsidRPr="00243812">
        <w:rPr>
          <w:rFonts w:ascii="Montserrat" w:hAnsi="Montserrat"/>
          <w:sz w:val="24"/>
        </w:rPr>
        <w:tab/>
      </w:r>
      <w:r w:rsidRPr="00243812">
        <w:rPr>
          <w:rFonts w:ascii="Montserrat" w:hAnsi="Montserrat"/>
          <w:sz w:val="24"/>
        </w:rPr>
        <w:t xml:space="preserve">PARADOX </w:t>
      </w:r>
    </w:p>
    <w:p w14:paraId="60647A6E" w14:textId="2F3157A6" w:rsidR="004E739B" w:rsidRPr="00243812" w:rsidRDefault="00243812" w:rsidP="00F01A18">
      <w:pPr>
        <w:pStyle w:val="NoSpacing"/>
        <w:rPr>
          <w:rFonts w:ascii="Montserrat" w:hAnsi="Montserrat"/>
          <w:sz w:val="24"/>
        </w:rPr>
      </w:pPr>
      <w:r w:rsidRPr="00243812">
        <w:rPr>
          <w:rFonts w:ascii="Montserrat" w:hAnsi="Montserrat"/>
          <w:sz w:val="24"/>
        </w:rPr>
        <w:t>4.1.5</w:t>
      </w:r>
      <w:r w:rsidR="006F60BF" w:rsidRPr="00243812">
        <w:rPr>
          <w:rFonts w:ascii="Montserrat" w:hAnsi="Montserrat"/>
          <w:sz w:val="24"/>
        </w:rPr>
        <w:tab/>
      </w:r>
      <w:r w:rsidRPr="00243812">
        <w:rPr>
          <w:rFonts w:ascii="Montserrat" w:hAnsi="Montserrat"/>
          <w:sz w:val="24"/>
        </w:rPr>
        <w:t>UNKNOWN</w:t>
      </w:r>
    </w:p>
    <w:p w14:paraId="09B9BA63" w14:textId="719E092D" w:rsidR="004E739B" w:rsidRPr="00243812" w:rsidRDefault="00243812" w:rsidP="00F01A18">
      <w:pPr>
        <w:pStyle w:val="NoSpacing"/>
        <w:rPr>
          <w:rFonts w:ascii="Montserrat" w:hAnsi="Montserrat"/>
          <w:sz w:val="24"/>
        </w:rPr>
      </w:pPr>
      <w:r w:rsidRPr="00243812">
        <w:rPr>
          <w:rFonts w:ascii="Montserrat" w:hAnsi="Montserrat"/>
          <w:sz w:val="24"/>
        </w:rPr>
        <w:t>4.2</w:t>
      </w:r>
      <w:r w:rsidR="006F60BF" w:rsidRPr="00243812">
        <w:rPr>
          <w:rFonts w:ascii="Montserrat" w:hAnsi="Montserrat"/>
          <w:sz w:val="24"/>
        </w:rPr>
        <w:tab/>
      </w:r>
      <w:r w:rsidRPr="00243812">
        <w:rPr>
          <w:rFonts w:ascii="Montserrat" w:hAnsi="Montserrat"/>
          <w:sz w:val="24"/>
        </w:rPr>
        <w:t>REALISM : APPLICATION</w:t>
      </w:r>
    </w:p>
    <w:p w14:paraId="35301513" w14:textId="76DA79CC" w:rsidR="004E739B" w:rsidRPr="00243812" w:rsidRDefault="00243812" w:rsidP="00F01A18">
      <w:pPr>
        <w:pStyle w:val="NoSpacing"/>
        <w:rPr>
          <w:rFonts w:ascii="Montserrat" w:hAnsi="Montserrat"/>
          <w:sz w:val="24"/>
        </w:rPr>
      </w:pPr>
      <w:r w:rsidRPr="00243812">
        <w:rPr>
          <w:rFonts w:ascii="Montserrat" w:hAnsi="Montserrat"/>
          <w:sz w:val="24"/>
        </w:rPr>
        <w:t>4.2.1</w:t>
      </w:r>
      <w:r w:rsidR="006F60BF" w:rsidRPr="00243812">
        <w:rPr>
          <w:rFonts w:ascii="Montserrat" w:hAnsi="Montserrat"/>
          <w:sz w:val="24"/>
        </w:rPr>
        <w:tab/>
      </w:r>
      <w:r w:rsidRPr="00243812">
        <w:rPr>
          <w:rFonts w:ascii="Montserrat" w:hAnsi="Montserrat"/>
          <w:sz w:val="24"/>
        </w:rPr>
        <w:t>POWER VS STRUCTURE</w:t>
      </w:r>
    </w:p>
    <w:p w14:paraId="10A53AB8" w14:textId="569EEC90" w:rsidR="004E739B" w:rsidRPr="00243812" w:rsidRDefault="00243812" w:rsidP="00F01A18">
      <w:pPr>
        <w:pStyle w:val="NoSpacing"/>
        <w:rPr>
          <w:rFonts w:ascii="Montserrat" w:hAnsi="Montserrat"/>
          <w:sz w:val="24"/>
        </w:rPr>
      </w:pPr>
      <w:r w:rsidRPr="00243812">
        <w:rPr>
          <w:rFonts w:ascii="Montserrat" w:hAnsi="Montserrat"/>
          <w:sz w:val="24"/>
        </w:rPr>
        <w:t>4.3</w:t>
      </w:r>
      <w:r w:rsidR="006F60BF" w:rsidRPr="00243812">
        <w:rPr>
          <w:rFonts w:ascii="Montserrat" w:hAnsi="Montserrat"/>
          <w:sz w:val="24"/>
        </w:rPr>
        <w:tab/>
      </w:r>
      <w:r w:rsidRPr="00243812">
        <w:rPr>
          <w:rFonts w:ascii="Montserrat" w:hAnsi="Montserrat"/>
          <w:sz w:val="24"/>
        </w:rPr>
        <w:t>AFTER DEATH</w:t>
      </w:r>
    </w:p>
    <w:p w14:paraId="2DCA5CE4" w14:textId="7F9278D3" w:rsidR="004E739B" w:rsidRPr="00243812" w:rsidRDefault="00243812" w:rsidP="00F01A18">
      <w:pPr>
        <w:pStyle w:val="NoSpacing"/>
        <w:rPr>
          <w:rFonts w:ascii="Montserrat" w:hAnsi="Montserrat"/>
          <w:sz w:val="24"/>
        </w:rPr>
      </w:pPr>
      <w:r w:rsidRPr="00243812">
        <w:rPr>
          <w:rFonts w:ascii="Montserrat" w:hAnsi="Montserrat"/>
          <w:sz w:val="24"/>
        </w:rPr>
        <w:t>4.3.1</w:t>
      </w:r>
      <w:r w:rsidR="006F60BF" w:rsidRPr="00243812">
        <w:rPr>
          <w:rFonts w:ascii="Montserrat" w:hAnsi="Montserrat"/>
          <w:sz w:val="24"/>
        </w:rPr>
        <w:tab/>
      </w:r>
      <w:r w:rsidRPr="00243812">
        <w:rPr>
          <w:rFonts w:ascii="Montserrat" w:hAnsi="Montserrat"/>
          <w:sz w:val="24"/>
        </w:rPr>
        <w:t>REVIVIFICATION</w:t>
      </w:r>
    </w:p>
    <w:p w14:paraId="475A6B92" w14:textId="6F91942A" w:rsidR="004E739B" w:rsidRPr="00243812" w:rsidRDefault="00243812" w:rsidP="00F01A18">
      <w:pPr>
        <w:pStyle w:val="NoSpacing"/>
        <w:rPr>
          <w:rFonts w:ascii="Montserrat" w:hAnsi="Montserrat"/>
          <w:sz w:val="24"/>
        </w:rPr>
      </w:pPr>
      <w:r w:rsidRPr="00243812">
        <w:rPr>
          <w:rFonts w:ascii="Montserrat" w:hAnsi="Montserrat"/>
          <w:sz w:val="24"/>
        </w:rPr>
        <w:t>4.3.2</w:t>
      </w:r>
      <w:r w:rsidR="006F60BF" w:rsidRPr="00243812">
        <w:rPr>
          <w:rFonts w:ascii="Montserrat" w:hAnsi="Montserrat"/>
          <w:sz w:val="24"/>
        </w:rPr>
        <w:tab/>
      </w:r>
      <w:r w:rsidRPr="00243812">
        <w:rPr>
          <w:rFonts w:ascii="Montserrat" w:hAnsi="Montserrat"/>
          <w:sz w:val="24"/>
        </w:rPr>
        <w:t>RESSURECTION</w:t>
      </w:r>
    </w:p>
    <w:p w14:paraId="72DDAA96" w14:textId="4EA00A82" w:rsidR="004E739B" w:rsidRPr="00243812" w:rsidRDefault="00243812" w:rsidP="00F01A18">
      <w:pPr>
        <w:pStyle w:val="NoSpacing"/>
        <w:rPr>
          <w:rFonts w:ascii="Montserrat" w:hAnsi="Montserrat"/>
          <w:sz w:val="24"/>
        </w:rPr>
      </w:pPr>
      <w:r w:rsidRPr="00243812">
        <w:rPr>
          <w:rFonts w:ascii="Montserrat" w:hAnsi="Montserrat"/>
          <w:sz w:val="24"/>
        </w:rPr>
        <w:t>4.3.3</w:t>
      </w:r>
      <w:r w:rsidR="006F60BF" w:rsidRPr="00243812">
        <w:rPr>
          <w:rFonts w:ascii="Montserrat" w:hAnsi="Montserrat"/>
          <w:sz w:val="24"/>
        </w:rPr>
        <w:tab/>
      </w:r>
      <w:r w:rsidRPr="00243812">
        <w:rPr>
          <w:rFonts w:ascii="Montserrat" w:hAnsi="Montserrat"/>
          <w:sz w:val="24"/>
        </w:rPr>
        <w:t>REINCARNATION</w:t>
      </w:r>
    </w:p>
    <w:p w14:paraId="3CE62192" w14:textId="19E0CB16" w:rsidR="004E739B" w:rsidRPr="00243812" w:rsidRDefault="00243812" w:rsidP="00F01A18">
      <w:pPr>
        <w:pStyle w:val="NoSpacing"/>
        <w:rPr>
          <w:rFonts w:ascii="Montserrat" w:hAnsi="Montserrat"/>
          <w:sz w:val="24"/>
        </w:rPr>
      </w:pPr>
      <w:r w:rsidRPr="00243812">
        <w:rPr>
          <w:rFonts w:ascii="Montserrat" w:hAnsi="Montserrat"/>
          <w:sz w:val="24"/>
        </w:rPr>
        <w:t>4.3.4</w:t>
      </w:r>
      <w:r w:rsidR="006F60BF" w:rsidRPr="00243812">
        <w:rPr>
          <w:rFonts w:ascii="Montserrat" w:hAnsi="Montserrat"/>
          <w:sz w:val="24"/>
        </w:rPr>
        <w:tab/>
      </w:r>
      <w:r w:rsidRPr="00243812">
        <w:rPr>
          <w:rFonts w:ascii="Montserrat" w:hAnsi="Montserrat"/>
          <w:sz w:val="24"/>
        </w:rPr>
        <w:t>REGENERATION : CLONING</w:t>
      </w:r>
    </w:p>
    <w:p w14:paraId="63A2B93A" w14:textId="77777777" w:rsidR="004E739B" w:rsidRPr="00243812" w:rsidRDefault="004E739B" w:rsidP="00F01A18">
      <w:pPr>
        <w:pStyle w:val="NoSpacing"/>
        <w:rPr>
          <w:rFonts w:ascii="Montserrat" w:hAnsi="Montserrat"/>
          <w:sz w:val="24"/>
        </w:rPr>
      </w:pPr>
    </w:p>
    <w:p w14:paraId="74A8C214"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5.0</w:t>
      </w:r>
      <w:r w:rsidRPr="00243812">
        <w:rPr>
          <w:rFonts w:ascii="Montserrat" w:hAnsi="Montserrat"/>
          <w:sz w:val="24"/>
        </w:rPr>
        <w:tab/>
        <w:t>REFERENCE</w:t>
      </w:r>
    </w:p>
    <w:p w14:paraId="092A7B92" w14:textId="0CF00A37" w:rsidR="004E739B" w:rsidRPr="00243812" w:rsidRDefault="00243812" w:rsidP="00F01A18">
      <w:pPr>
        <w:pStyle w:val="NoSpacing"/>
        <w:rPr>
          <w:rFonts w:ascii="Montserrat" w:hAnsi="Montserrat"/>
          <w:sz w:val="24"/>
        </w:rPr>
      </w:pPr>
      <w:r w:rsidRPr="00243812">
        <w:rPr>
          <w:rFonts w:ascii="Montserrat" w:hAnsi="Montserrat"/>
          <w:sz w:val="24"/>
        </w:rPr>
        <w:t>5.1</w:t>
      </w:r>
      <w:r w:rsidR="006F60BF" w:rsidRPr="00243812">
        <w:rPr>
          <w:rFonts w:ascii="Montserrat" w:hAnsi="Montserrat"/>
          <w:sz w:val="24"/>
        </w:rPr>
        <w:tab/>
      </w:r>
      <w:r w:rsidRPr="00243812">
        <w:rPr>
          <w:rFonts w:ascii="Montserrat" w:hAnsi="Montserrat"/>
          <w:sz w:val="24"/>
        </w:rPr>
        <w:t>WEAPONS</w:t>
      </w:r>
    </w:p>
    <w:p w14:paraId="3DD33EB8" w14:textId="660BA223" w:rsidR="004E739B" w:rsidRPr="00243812" w:rsidRDefault="00243812" w:rsidP="00F01A18">
      <w:pPr>
        <w:pStyle w:val="NoSpacing"/>
        <w:rPr>
          <w:rFonts w:ascii="Montserrat" w:hAnsi="Montserrat"/>
          <w:sz w:val="24"/>
        </w:rPr>
      </w:pPr>
      <w:r w:rsidRPr="00243812">
        <w:rPr>
          <w:rFonts w:ascii="Montserrat" w:hAnsi="Montserrat"/>
          <w:sz w:val="24"/>
        </w:rPr>
        <w:t>5.1.1</w:t>
      </w:r>
      <w:r w:rsidR="006F60BF" w:rsidRPr="00243812">
        <w:rPr>
          <w:rFonts w:ascii="Montserrat" w:hAnsi="Montserrat"/>
          <w:sz w:val="24"/>
        </w:rPr>
        <w:tab/>
      </w:r>
      <w:r w:rsidRPr="00243812">
        <w:rPr>
          <w:rFonts w:ascii="Montserrat" w:hAnsi="Montserrat"/>
          <w:sz w:val="24"/>
        </w:rPr>
        <w:t>MELEE</w:t>
      </w:r>
    </w:p>
    <w:p w14:paraId="6C19F8E6" w14:textId="3537754B" w:rsidR="004E739B" w:rsidRPr="00243812" w:rsidRDefault="00243812" w:rsidP="00F01A18">
      <w:pPr>
        <w:pStyle w:val="NoSpacing"/>
        <w:rPr>
          <w:rFonts w:ascii="Montserrat" w:hAnsi="Montserrat"/>
          <w:sz w:val="24"/>
        </w:rPr>
      </w:pPr>
      <w:r w:rsidRPr="00243812">
        <w:rPr>
          <w:rFonts w:ascii="Montserrat" w:hAnsi="Montserrat"/>
          <w:sz w:val="24"/>
        </w:rPr>
        <w:t>5.1.2</w:t>
      </w:r>
      <w:r w:rsidR="006F60BF" w:rsidRPr="00243812">
        <w:rPr>
          <w:rFonts w:ascii="Montserrat" w:hAnsi="Montserrat"/>
          <w:sz w:val="24"/>
        </w:rPr>
        <w:tab/>
      </w:r>
      <w:r w:rsidRPr="00243812">
        <w:rPr>
          <w:rFonts w:ascii="Montserrat" w:hAnsi="Montserrat"/>
          <w:sz w:val="24"/>
        </w:rPr>
        <w:t>RANGED</w:t>
      </w:r>
    </w:p>
    <w:p w14:paraId="3B6E8A83" w14:textId="079FBE47" w:rsidR="004E739B" w:rsidRPr="00243812" w:rsidRDefault="00243812" w:rsidP="00F01A18">
      <w:pPr>
        <w:pStyle w:val="NoSpacing"/>
        <w:rPr>
          <w:rFonts w:ascii="Montserrat" w:hAnsi="Montserrat"/>
          <w:sz w:val="24"/>
        </w:rPr>
      </w:pPr>
      <w:r w:rsidRPr="00243812">
        <w:rPr>
          <w:rFonts w:ascii="Montserrat" w:hAnsi="Montserrat"/>
          <w:sz w:val="24"/>
        </w:rPr>
        <w:t>5.1.3</w:t>
      </w:r>
      <w:r w:rsidR="006F60BF" w:rsidRPr="00243812">
        <w:rPr>
          <w:rFonts w:ascii="Montserrat" w:hAnsi="Montserrat"/>
          <w:sz w:val="24"/>
        </w:rPr>
        <w:tab/>
      </w:r>
      <w:r w:rsidRPr="00243812">
        <w:rPr>
          <w:rFonts w:ascii="Montserrat" w:hAnsi="Montserrat"/>
          <w:sz w:val="24"/>
        </w:rPr>
        <w:t>AREA</w:t>
      </w:r>
    </w:p>
    <w:p w14:paraId="1AC4A047" w14:textId="1590045D" w:rsidR="004E739B" w:rsidRPr="00243812" w:rsidRDefault="00243812" w:rsidP="00F01A18">
      <w:pPr>
        <w:pStyle w:val="NoSpacing"/>
        <w:rPr>
          <w:rFonts w:ascii="Montserrat" w:hAnsi="Montserrat"/>
          <w:sz w:val="24"/>
        </w:rPr>
      </w:pPr>
      <w:r w:rsidRPr="00243812">
        <w:rPr>
          <w:rFonts w:ascii="Montserrat" w:hAnsi="Montserrat"/>
          <w:sz w:val="24"/>
        </w:rPr>
        <w:t>5.1.4</w:t>
      </w:r>
      <w:r w:rsidR="006F60BF" w:rsidRPr="00243812">
        <w:rPr>
          <w:rFonts w:ascii="Montserrat" w:hAnsi="Montserrat"/>
          <w:sz w:val="24"/>
        </w:rPr>
        <w:tab/>
      </w:r>
      <w:r w:rsidRPr="00243812">
        <w:rPr>
          <w:rFonts w:ascii="Montserrat" w:hAnsi="Montserrat"/>
          <w:sz w:val="24"/>
        </w:rPr>
        <w:t>EXOTIC</w:t>
      </w:r>
    </w:p>
    <w:p w14:paraId="044591B9" w14:textId="279DD8C0" w:rsidR="004E739B" w:rsidRPr="00243812" w:rsidRDefault="00243812" w:rsidP="00F01A18">
      <w:pPr>
        <w:pStyle w:val="NoSpacing"/>
        <w:rPr>
          <w:rFonts w:ascii="Montserrat" w:hAnsi="Montserrat"/>
          <w:sz w:val="24"/>
        </w:rPr>
      </w:pPr>
      <w:r w:rsidRPr="00243812">
        <w:rPr>
          <w:rFonts w:ascii="Montserrat" w:hAnsi="Montserrat"/>
          <w:sz w:val="24"/>
        </w:rPr>
        <w:t>5.2</w:t>
      </w:r>
      <w:r w:rsidR="006F60BF" w:rsidRPr="00243812">
        <w:rPr>
          <w:rFonts w:ascii="Montserrat" w:hAnsi="Montserrat"/>
          <w:sz w:val="24"/>
        </w:rPr>
        <w:tab/>
      </w:r>
      <w:r w:rsidRPr="00243812">
        <w:rPr>
          <w:rFonts w:ascii="Montserrat" w:hAnsi="Montserrat"/>
          <w:sz w:val="24"/>
        </w:rPr>
        <w:t>ACCESSORIES</w:t>
      </w:r>
    </w:p>
    <w:p w14:paraId="7BF41615" w14:textId="7168575A" w:rsidR="004E739B" w:rsidRPr="00243812" w:rsidRDefault="00243812" w:rsidP="00F01A18">
      <w:pPr>
        <w:pStyle w:val="NoSpacing"/>
        <w:rPr>
          <w:rFonts w:ascii="Montserrat" w:hAnsi="Montserrat"/>
          <w:sz w:val="24"/>
        </w:rPr>
      </w:pPr>
      <w:r w:rsidRPr="00243812">
        <w:rPr>
          <w:rFonts w:ascii="Montserrat" w:hAnsi="Montserrat"/>
          <w:sz w:val="24"/>
        </w:rPr>
        <w:t>5.2.1</w:t>
      </w:r>
      <w:r w:rsidR="006F60BF" w:rsidRPr="00243812">
        <w:rPr>
          <w:rFonts w:ascii="Montserrat" w:hAnsi="Montserrat"/>
          <w:sz w:val="24"/>
        </w:rPr>
        <w:tab/>
      </w:r>
      <w:r w:rsidRPr="00243812">
        <w:rPr>
          <w:rFonts w:ascii="Montserrat" w:hAnsi="Montserrat"/>
          <w:sz w:val="24"/>
        </w:rPr>
        <w:t>ATTIRE</w:t>
      </w:r>
    </w:p>
    <w:p w14:paraId="5E002674" w14:textId="5F4399F4" w:rsidR="004E739B" w:rsidRPr="00243812" w:rsidRDefault="00243812" w:rsidP="00F01A18">
      <w:pPr>
        <w:pStyle w:val="NoSpacing"/>
        <w:rPr>
          <w:rFonts w:ascii="Montserrat" w:hAnsi="Montserrat"/>
          <w:sz w:val="24"/>
        </w:rPr>
      </w:pPr>
      <w:r w:rsidRPr="00243812">
        <w:rPr>
          <w:rFonts w:ascii="Montserrat" w:hAnsi="Montserrat"/>
          <w:sz w:val="24"/>
        </w:rPr>
        <w:t>5.2.2</w:t>
      </w:r>
      <w:r w:rsidR="006F60BF" w:rsidRPr="00243812">
        <w:rPr>
          <w:rFonts w:ascii="Montserrat" w:hAnsi="Montserrat"/>
          <w:sz w:val="24"/>
        </w:rPr>
        <w:tab/>
      </w:r>
      <w:r w:rsidRPr="00243812">
        <w:rPr>
          <w:rFonts w:ascii="Montserrat" w:hAnsi="Montserrat"/>
          <w:sz w:val="24"/>
        </w:rPr>
        <w:t>ARMOR</w:t>
      </w:r>
    </w:p>
    <w:p w14:paraId="46D00FAD" w14:textId="3026DD35" w:rsidR="004E739B" w:rsidRPr="00243812" w:rsidRDefault="00243812" w:rsidP="00F01A18">
      <w:pPr>
        <w:pStyle w:val="NoSpacing"/>
        <w:rPr>
          <w:rFonts w:ascii="Montserrat" w:hAnsi="Montserrat"/>
          <w:sz w:val="24"/>
        </w:rPr>
      </w:pPr>
      <w:r w:rsidRPr="00243812">
        <w:rPr>
          <w:rFonts w:ascii="Montserrat" w:hAnsi="Montserrat"/>
          <w:sz w:val="24"/>
        </w:rPr>
        <w:t>5.2.3</w:t>
      </w:r>
      <w:r w:rsidR="006F60BF" w:rsidRPr="00243812">
        <w:rPr>
          <w:rFonts w:ascii="Montserrat" w:hAnsi="Montserrat"/>
          <w:sz w:val="24"/>
        </w:rPr>
        <w:tab/>
      </w:r>
      <w:r w:rsidRPr="00243812">
        <w:rPr>
          <w:rFonts w:ascii="Montserrat" w:hAnsi="Montserrat"/>
          <w:sz w:val="24"/>
        </w:rPr>
        <w:t>ERRATA</w:t>
      </w:r>
    </w:p>
    <w:p w14:paraId="36F62A07" w14:textId="6664BCD1" w:rsidR="004E739B" w:rsidRPr="00243812" w:rsidRDefault="00243812" w:rsidP="00F01A18">
      <w:pPr>
        <w:pStyle w:val="NoSpacing"/>
        <w:rPr>
          <w:rFonts w:ascii="Montserrat" w:hAnsi="Montserrat"/>
          <w:sz w:val="24"/>
        </w:rPr>
      </w:pPr>
      <w:r w:rsidRPr="00243812">
        <w:rPr>
          <w:rFonts w:ascii="Montserrat" w:hAnsi="Montserrat"/>
          <w:sz w:val="24"/>
        </w:rPr>
        <w:t>5.2.4</w:t>
      </w:r>
      <w:r w:rsidR="006F60BF" w:rsidRPr="00243812">
        <w:rPr>
          <w:rFonts w:ascii="Montserrat" w:hAnsi="Montserrat"/>
          <w:sz w:val="24"/>
        </w:rPr>
        <w:tab/>
      </w:r>
      <w:r w:rsidRPr="00243812">
        <w:rPr>
          <w:rFonts w:ascii="Montserrat" w:hAnsi="Montserrat"/>
          <w:sz w:val="24"/>
        </w:rPr>
        <w:t>TOOLS</w:t>
      </w:r>
    </w:p>
    <w:p w14:paraId="1CB721A4" w14:textId="13A8E747" w:rsidR="004E739B" w:rsidRPr="00243812" w:rsidRDefault="00243812" w:rsidP="00F01A18">
      <w:pPr>
        <w:pStyle w:val="NoSpacing"/>
        <w:rPr>
          <w:rFonts w:ascii="Montserrat" w:hAnsi="Montserrat"/>
          <w:sz w:val="24"/>
        </w:rPr>
      </w:pPr>
      <w:r w:rsidRPr="00243812">
        <w:rPr>
          <w:rFonts w:ascii="Montserrat" w:hAnsi="Montserrat"/>
          <w:sz w:val="24"/>
        </w:rPr>
        <w:t>5.3</w:t>
      </w:r>
      <w:r w:rsidR="006F60BF" w:rsidRPr="00243812">
        <w:rPr>
          <w:rFonts w:ascii="Montserrat" w:hAnsi="Montserrat"/>
          <w:sz w:val="24"/>
        </w:rPr>
        <w:tab/>
      </w:r>
      <w:r w:rsidRPr="00243812">
        <w:rPr>
          <w:rFonts w:ascii="Montserrat" w:hAnsi="Montserrat"/>
          <w:sz w:val="24"/>
        </w:rPr>
        <w:t>ACCOMPLICES</w:t>
      </w:r>
    </w:p>
    <w:p w14:paraId="389254EA" w14:textId="68055BCF" w:rsidR="004E739B" w:rsidRPr="00243812" w:rsidRDefault="00243812" w:rsidP="00F01A18">
      <w:pPr>
        <w:pStyle w:val="NoSpacing"/>
        <w:rPr>
          <w:rFonts w:ascii="Montserrat" w:hAnsi="Montserrat"/>
          <w:sz w:val="24"/>
        </w:rPr>
      </w:pPr>
      <w:r w:rsidRPr="00243812">
        <w:rPr>
          <w:rFonts w:ascii="Montserrat" w:hAnsi="Montserrat"/>
          <w:sz w:val="24"/>
        </w:rPr>
        <w:t>5.3.1</w:t>
      </w:r>
      <w:r w:rsidR="006F60BF" w:rsidRPr="00243812">
        <w:rPr>
          <w:rFonts w:ascii="Montserrat" w:hAnsi="Montserrat"/>
          <w:sz w:val="24"/>
        </w:rPr>
        <w:tab/>
      </w:r>
      <w:r w:rsidRPr="00243812">
        <w:rPr>
          <w:rFonts w:ascii="Montserrat" w:hAnsi="Montserrat"/>
          <w:sz w:val="24"/>
        </w:rPr>
        <w:t>SERVICES</w:t>
      </w:r>
    </w:p>
    <w:p w14:paraId="60D061A8" w14:textId="063EBBFC" w:rsidR="004E739B" w:rsidRPr="00243812" w:rsidRDefault="00243812" w:rsidP="00F01A18">
      <w:pPr>
        <w:pStyle w:val="NoSpacing"/>
        <w:rPr>
          <w:rFonts w:ascii="Montserrat" w:hAnsi="Montserrat"/>
          <w:sz w:val="24"/>
        </w:rPr>
      </w:pPr>
      <w:r w:rsidRPr="00243812">
        <w:rPr>
          <w:rFonts w:ascii="Montserrat" w:hAnsi="Montserrat"/>
          <w:sz w:val="24"/>
        </w:rPr>
        <w:t>5.3.2</w:t>
      </w:r>
      <w:r w:rsidR="006F60BF" w:rsidRPr="00243812">
        <w:rPr>
          <w:rFonts w:ascii="Montserrat" w:hAnsi="Montserrat"/>
          <w:sz w:val="24"/>
        </w:rPr>
        <w:tab/>
      </w:r>
      <w:r w:rsidRPr="00243812">
        <w:rPr>
          <w:rFonts w:ascii="Montserrat" w:hAnsi="Montserrat"/>
          <w:sz w:val="24"/>
        </w:rPr>
        <w:t>SUBORDINATES</w:t>
      </w:r>
    </w:p>
    <w:p w14:paraId="353F6344" w14:textId="365FA5B9" w:rsidR="004E739B" w:rsidRPr="00243812" w:rsidRDefault="00243812" w:rsidP="00F01A18">
      <w:pPr>
        <w:pStyle w:val="NoSpacing"/>
        <w:rPr>
          <w:rFonts w:ascii="Montserrat" w:hAnsi="Montserrat"/>
          <w:sz w:val="24"/>
        </w:rPr>
      </w:pPr>
      <w:r w:rsidRPr="00243812">
        <w:rPr>
          <w:rFonts w:ascii="Montserrat" w:hAnsi="Montserrat"/>
          <w:sz w:val="24"/>
        </w:rPr>
        <w:t>5.4</w:t>
      </w:r>
      <w:r w:rsidR="006F60BF" w:rsidRPr="00243812">
        <w:rPr>
          <w:rFonts w:ascii="Montserrat" w:hAnsi="Montserrat"/>
          <w:sz w:val="24"/>
        </w:rPr>
        <w:tab/>
      </w:r>
      <w:r w:rsidRPr="00243812">
        <w:rPr>
          <w:rFonts w:ascii="Montserrat" w:hAnsi="Montserrat"/>
          <w:sz w:val="24"/>
        </w:rPr>
        <w:t>RELETIVITY</w:t>
      </w:r>
    </w:p>
    <w:p w14:paraId="5BCFFD7F" w14:textId="66D839EB" w:rsidR="004E739B" w:rsidRPr="00243812" w:rsidRDefault="00243812" w:rsidP="00F01A18">
      <w:pPr>
        <w:pStyle w:val="NoSpacing"/>
        <w:rPr>
          <w:rFonts w:ascii="Montserrat" w:hAnsi="Montserrat"/>
          <w:sz w:val="24"/>
        </w:rPr>
      </w:pPr>
      <w:r w:rsidRPr="00243812">
        <w:rPr>
          <w:rFonts w:ascii="Montserrat" w:hAnsi="Montserrat"/>
          <w:sz w:val="24"/>
        </w:rPr>
        <w:t>5.4.1</w:t>
      </w:r>
      <w:r w:rsidR="006F60BF" w:rsidRPr="00243812">
        <w:rPr>
          <w:rFonts w:ascii="Montserrat" w:hAnsi="Montserrat"/>
          <w:sz w:val="24"/>
        </w:rPr>
        <w:tab/>
      </w:r>
      <w:r w:rsidRPr="00243812">
        <w:rPr>
          <w:rFonts w:ascii="Montserrat" w:hAnsi="Montserrat"/>
          <w:sz w:val="24"/>
        </w:rPr>
        <w:t>TECHNOLOGY</w:t>
      </w:r>
    </w:p>
    <w:p w14:paraId="553CCA27" w14:textId="0A071378" w:rsidR="004E739B" w:rsidRPr="00243812" w:rsidRDefault="00243812" w:rsidP="00F01A18">
      <w:pPr>
        <w:pStyle w:val="NoSpacing"/>
        <w:rPr>
          <w:rFonts w:ascii="Montserrat" w:hAnsi="Montserrat"/>
          <w:sz w:val="24"/>
        </w:rPr>
      </w:pPr>
      <w:r w:rsidRPr="00243812">
        <w:rPr>
          <w:rFonts w:ascii="Montserrat" w:hAnsi="Montserrat"/>
          <w:sz w:val="24"/>
        </w:rPr>
        <w:t>5.4.2</w:t>
      </w:r>
      <w:r w:rsidR="006F60BF" w:rsidRPr="00243812">
        <w:rPr>
          <w:rFonts w:ascii="Montserrat" w:hAnsi="Montserrat"/>
          <w:sz w:val="24"/>
        </w:rPr>
        <w:tab/>
      </w:r>
      <w:r w:rsidRPr="00243812">
        <w:rPr>
          <w:rFonts w:ascii="Montserrat" w:hAnsi="Montserrat"/>
          <w:sz w:val="24"/>
        </w:rPr>
        <w:t>PSYCHOLOGY</w:t>
      </w:r>
    </w:p>
    <w:p w14:paraId="18240BEB" w14:textId="4A1A12D2" w:rsidR="004E739B" w:rsidRPr="00243812" w:rsidRDefault="00243812" w:rsidP="00F01A18">
      <w:pPr>
        <w:pStyle w:val="NoSpacing"/>
        <w:rPr>
          <w:rFonts w:ascii="Montserrat" w:hAnsi="Montserrat"/>
          <w:sz w:val="24"/>
        </w:rPr>
      </w:pPr>
      <w:r w:rsidRPr="00243812">
        <w:rPr>
          <w:rFonts w:ascii="Montserrat" w:hAnsi="Montserrat"/>
          <w:sz w:val="24"/>
        </w:rPr>
        <w:t>5.4.3</w:t>
      </w:r>
      <w:r w:rsidR="006F60BF" w:rsidRPr="00243812">
        <w:rPr>
          <w:rFonts w:ascii="Montserrat" w:hAnsi="Montserrat"/>
          <w:sz w:val="24"/>
        </w:rPr>
        <w:tab/>
      </w:r>
      <w:r w:rsidRPr="00243812">
        <w:rPr>
          <w:rFonts w:ascii="Montserrat" w:hAnsi="Montserrat"/>
          <w:sz w:val="24"/>
        </w:rPr>
        <w:t>SPIRITUALITY</w:t>
      </w:r>
    </w:p>
    <w:p w14:paraId="39E9F05E" w14:textId="77777777" w:rsidR="004E739B" w:rsidRPr="00243812" w:rsidRDefault="004E739B" w:rsidP="00F01A18">
      <w:pPr>
        <w:pStyle w:val="NoSpacing"/>
        <w:rPr>
          <w:rFonts w:ascii="Montserrat" w:hAnsi="Montserrat"/>
          <w:sz w:val="24"/>
        </w:rPr>
      </w:pPr>
    </w:p>
    <w:p w14:paraId="5EB71040"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6.0</w:t>
      </w:r>
      <w:r w:rsidRPr="00243812">
        <w:rPr>
          <w:rFonts w:ascii="Montserrat" w:hAnsi="Montserrat"/>
          <w:sz w:val="24"/>
        </w:rPr>
        <w:tab/>
        <w:t>APPENDIX</w:t>
      </w:r>
    </w:p>
    <w:p w14:paraId="2FF759BE"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PASSIVE, ACTIVE, AGRESSIVE</w:t>
      </w:r>
    </w:p>
    <w:p w14:paraId="3F3A967B"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ARENA LINEAR ADVANCE PROFILE</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45ABB8F6" w14:textId="77777777" w:rsidR="004E739B" w:rsidRPr="00243812" w:rsidRDefault="004E739B" w:rsidP="00F01A18">
      <w:pPr>
        <w:pStyle w:val="NoSpacing"/>
        <w:rPr>
          <w:rFonts w:ascii="Montserrat" w:hAnsi="Montserrat"/>
          <w:sz w:val="24"/>
        </w:rPr>
      </w:pPr>
    </w:p>
    <w:p w14:paraId="67E38BC2" w14:textId="77777777" w:rsidR="004E739B" w:rsidRPr="00243812" w:rsidRDefault="00243812" w:rsidP="00F01A18">
      <w:pPr>
        <w:pStyle w:val="NoSpacing"/>
        <w:rPr>
          <w:rFonts w:ascii="Montserrat" w:hAnsi="Montserrat"/>
          <w:sz w:val="24"/>
        </w:rPr>
      </w:pPr>
      <w:r w:rsidRPr="00243812">
        <w:rPr>
          <w:rFonts w:ascii="Montserrat" w:hAnsi="Montserrat"/>
          <w:sz w:val="24"/>
        </w:rPr>
        <w:t>AI</w:t>
      </w:r>
      <w:r w:rsidRPr="00243812">
        <w:rPr>
          <w:rFonts w:ascii="Montserrat" w:hAnsi="Montserrat"/>
          <w:sz w:val="24"/>
        </w:rPr>
        <w:tab/>
        <w:t>SI</w:t>
      </w:r>
      <w:r w:rsidRPr="00243812">
        <w:rPr>
          <w:rFonts w:ascii="Montserrat" w:hAnsi="Montserrat"/>
          <w:sz w:val="24"/>
        </w:rPr>
        <w:tab/>
        <w:t>IA</w:t>
      </w:r>
      <w:r w:rsidRPr="00243812">
        <w:rPr>
          <w:rFonts w:ascii="Montserrat" w:hAnsi="Montserrat"/>
          <w:sz w:val="24"/>
        </w:rPr>
        <w:tab/>
        <w:t>PA</w:t>
      </w:r>
      <w:r w:rsidRPr="00243812">
        <w:rPr>
          <w:rFonts w:ascii="Montserrat" w:hAnsi="Montserrat"/>
          <w:sz w:val="24"/>
        </w:rPr>
        <w:tab/>
        <w:t>M</w:t>
      </w:r>
      <w:r w:rsidRPr="00243812">
        <w:rPr>
          <w:rFonts w:ascii="Montserrat" w:hAnsi="Montserrat"/>
          <w:sz w:val="24"/>
        </w:rPr>
        <w:tab/>
        <w:t>A</w:t>
      </w:r>
      <w:r w:rsidRPr="00243812">
        <w:rPr>
          <w:rFonts w:ascii="Montserrat" w:hAnsi="Montserrat"/>
          <w:sz w:val="24"/>
        </w:rPr>
        <w:tab/>
        <w:t>R</w:t>
      </w:r>
      <w:r w:rsidRPr="00243812">
        <w:rPr>
          <w:rFonts w:ascii="Montserrat" w:hAnsi="Montserrat"/>
          <w:sz w:val="24"/>
        </w:rPr>
        <w:tab/>
        <w:t>V</w:t>
      </w:r>
      <w:r w:rsidRPr="00243812">
        <w:rPr>
          <w:rFonts w:ascii="Montserrat" w:hAnsi="Montserrat"/>
          <w:sz w:val="24"/>
        </w:rPr>
        <w:tab/>
        <w:t>P</w:t>
      </w:r>
      <w:r w:rsidRPr="00243812">
        <w:rPr>
          <w:rFonts w:ascii="Montserrat" w:hAnsi="Montserrat"/>
          <w:sz w:val="24"/>
        </w:rPr>
        <w:tab/>
        <w:t>HH</w:t>
      </w:r>
      <w:r w:rsidRPr="00243812">
        <w:rPr>
          <w:rFonts w:ascii="Montserrat" w:hAnsi="Montserrat"/>
          <w:sz w:val="24"/>
        </w:rPr>
        <w:tab/>
        <w:t>MC</w:t>
      </w:r>
      <w:r w:rsidRPr="00243812">
        <w:rPr>
          <w:rFonts w:ascii="Montserrat" w:hAnsi="Montserrat"/>
          <w:sz w:val="24"/>
        </w:rPr>
        <w:tab/>
        <w:t>RC</w:t>
      </w:r>
      <w:r w:rsidRPr="00243812">
        <w:rPr>
          <w:rFonts w:ascii="Montserrat" w:hAnsi="Montserrat"/>
          <w:sz w:val="24"/>
        </w:rPr>
        <w:tab/>
        <w:t>AE</w:t>
      </w:r>
      <w:r w:rsidRPr="00243812">
        <w:rPr>
          <w:rFonts w:ascii="Montserrat" w:hAnsi="Montserrat"/>
          <w:sz w:val="24"/>
        </w:rPr>
        <w:tab/>
        <w:t>M</w:t>
      </w:r>
      <w:r w:rsidRPr="00243812">
        <w:rPr>
          <w:rFonts w:ascii="Montserrat" w:hAnsi="Montserrat"/>
          <w:sz w:val="24"/>
        </w:rPr>
        <w:tab/>
        <w:t>I</w:t>
      </w:r>
      <w:r w:rsidRPr="00243812">
        <w:rPr>
          <w:rFonts w:ascii="Montserrat" w:hAnsi="Montserrat"/>
          <w:sz w:val="24"/>
        </w:rPr>
        <w:tab/>
        <w:t>AD</w:t>
      </w:r>
      <w:r w:rsidRPr="00243812">
        <w:rPr>
          <w:rFonts w:ascii="Montserrat" w:hAnsi="Montserrat"/>
          <w:sz w:val="24"/>
        </w:rPr>
        <w:tab/>
        <w:t>S</w:t>
      </w:r>
      <w:r w:rsidRPr="00243812">
        <w:rPr>
          <w:rFonts w:ascii="Montserrat" w:hAnsi="Montserrat"/>
          <w:sz w:val="24"/>
        </w:rPr>
        <w:tab/>
        <w:t>T</w:t>
      </w:r>
      <w:r w:rsidRPr="00243812">
        <w:rPr>
          <w:rFonts w:ascii="Montserrat" w:hAnsi="Montserrat"/>
          <w:sz w:val="24"/>
        </w:rPr>
        <w:tab/>
        <w:t>Q</w:t>
      </w:r>
    </w:p>
    <w:p w14:paraId="1F757BE1" w14:textId="77777777" w:rsidR="004E739B" w:rsidRPr="00243812" w:rsidRDefault="00243812" w:rsidP="00F01A18">
      <w:pPr>
        <w:pStyle w:val="NoSpacing"/>
        <w:rPr>
          <w:rFonts w:ascii="Montserrat" w:hAnsi="Montserrat"/>
          <w:sz w:val="24"/>
        </w:rPr>
      </w:pPr>
      <w:r w:rsidRPr="00243812">
        <w:rPr>
          <w:rFonts w:ascii="Montserrat" w:hAnsi="Montserrat"/>
          <w:sz w:val="24"/>
        </w:rPr>
        <w:t>00</w:t>
      </w:r>
      <w:r w:rsidRPr="00243812">
        <w:rPr>
          <w:rFonts w:ascii="Montserrat" w:hAnsi="Montserrat"/>
          <w:sz w:val="24"/>
        </w:rPr>
        <w:tab/>
        <w:t>00</w:t>
      </w:r>
      <w:r w:rsidRPr="00243812">
        <w:rPr>
          <w:rFonts w:ascii="Montserrat" w:hAnsi="Montserrat"/>
          <w:sz w:val="24"/>
        </w:rPr>
        <w:tab/>
        <w:t>00</w:t>
      </w:r>
      <w:r w:rsidRPr="00243812">
        <w:rPr>
          <w:rFonts w:ascii="Montserrat" w:hAnsi="Montserrat"/>
          <w:sz w:val="24"/>
        </w:rPr>
        <w:tab/>
        <w:t>00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000</w:t>
      </w:r>
      <w:r w:rsidRPr="00243812">
        <w:rPr>
          <w:rFonts w:ascii="Montserrat" w:hAnsi="Montserrat"/>
          <w:sz w:val="24"/>
        </w:rPr>
        <w:tab/>
        <w:t>000</w:t>
      </w:r>
      <w:r w:rsidRPr="00243812">
        <w:rPr>
          <w:rFonts w:ascii="Montserrat" w:hAnsi="Montserrat"/>
          <w:sz w:val="24"/>
        </w:rPr>
        <w:tab/>
        <w:t>00</w:t>
      </w:r>
      <w:r w:rsidRPr="00243812">
        <w:rPr>
          <w:rFonts w:ascii="Montserrat" w:hAnsi="Montserrat"/>
          <w:sz w:val="24"/>
        </w:rPr>
        <w:tab/>
        <w:t>00</w:t>
      </w:r>
      <w:r w:rsidRPr="00243812">
        <w:rPr>
          <w:rFonts w:ascii="Montserrat" w:hAnsi="Montserrat"/>
          <w:sz w:val="24"/>
        </w:rPr>
        <w:tab/>
        <w:t>00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p>
    <w:p w14:paraId="791E1783" w14:textId="77777777" w:rsidR="004E739B" w:rsidRPr="00243812" w:rsidRDefault="004E739B" w:rsidP="00F01A18">
      <w:pPr>
        <w:pStyle w:val="NoSpacing"/>
        <w:rPr>
          <w:rFonts w:ascii="Montserrat" w:hAnsi="Montserrat"/>
          <w:sz w:val="24"/>
        </w:rPr>
      </w:pPr>
    </w:p>
    <w:p w14:paraId="12790650" w14:textId="374694F4" w:rsidR="004E739B" w:rsidRPr="00243812" w:rsidRDefault="00243812" w:rsidP="00F01A18">
      <w:pPr>
        <w:pStyle w:val="NoSpacing"/>
        <w:rPr>
          <w:rFonts w:ascii="Montserrat" w:hAnsi="Montserrat"/>
          <w:sz w:val="24"/>
        </w:rPr>
      </w:pPr>
      <w:r w:rsidRPr="00243812">
        <w:rPr>
          <w:rFonts w:ascii="Montserrat" w:hAnsi="Montserrat"/>
          <w:sz w:val="24"/>
        </w:rPr>
        <w:br w:type="page"/>
        <w:t>AI</w:t>
      </w:r>
      <w:r w:rsidRPr="00243812">
        <w:rPr>
          <w:rFonts w:ascii="Montserrat" w:hAnsi="Montserrat"/>
          <w:sz w:val="24"/>
        </w:rPr>
        <w:tab/>
        <w:t>3D10</w:t>
      </w:r>
      <w:r w:rsidR="006F60BF" w:rsidRPr="00243812">
        <w:rPr>
          <w:rFonts w:ascii="Montserrat" w:hAnsi="Montserrat"/>
          <w:sz w:val="24"/>
        </w:rPr>
        <w:tab/>
      </w:r>
      <w:r w:rsidRPr="00243812">
        <w:rPr>
          <w:rFonts w:ascii="Montserrat" w:hAnsi="Montserrat"/>
          <w:sz w:val="24"/>
        </w:rPr>
        <w:t>AWARENESS:INTENT</w:t>
      </w:r>
      <w:r w:rsidR="006F60BF" w:rsidRPr="00243812">
        <w:rPr>
          <w:rFonts w:ascii="Montserrat" w:hAnsi="Montserrat"/>
          <w:sz w:val="24"/>
        </w:rPr>
        <w:tab/>
      </w:r>
      <w:r w:rsidRPr="00243812">
        <w:rPr>
          <w:rFonts w:ascii="Montserrat" w:hAnsi="Montserrat"/>
          <w:sz w:val="24"/>
        </w:rPr>
        <w:t>+10</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p>
    <w:p w14:paraId="47F3D925" w14:textId="77777777" w:rsidR="004E739B" w:rsidRPr="00243812" w:rsidRDefault="004E739B" w:rsidP="00F01A18">
      <w:pPr>
        <w:pStyle w:val="NoSpacing"/>
        <w:rPr>
          <w:rFonts w:ascii="Montserrat" w:hAnsi="Montserrat"/>
          <w:sz w:val="24"/>
        </w:rPr>
      </w:pPr>
    </w:p>
    <w:p w14:paraId="70DE2F1D" w14:textId="28FA588B" w:rsidR="004E739B" w:rsidRPr="00243812" w:rsidRDefault="00243812" w:rsidP="00F01A18">
      <w:pPr>
        <w:pStyle w:val="NoSpacing"/>
        <w:rPr>
          <w:rFonts w:ascii="Montserrat" w:hAnsi="Montserrat"/>
          <w:sz w:val="24"/>
        </w:rPr>
      </w:pPr>
      <w:r w:rsidRPr="00243812">
        <w:rPr>
          <w:rFonts w:ascii="Montserrat" w:hAnsi="Montserrat"/>
          <w:sz w:val="24"/>
        </w:rPr>
        <w:t>SI</w:t>
      </w:r>
      <w:r w:rsidRPr="00243812">
        <w:rPr>
          <w:rFonts w:ascii="Montserrat" w:hAnsi="Montserrat"/>
          <w:sz w:val="24"/>
        </w:rPr>
        <w:tab/>
        <w:t>3D10</w:t>
      </w:r>
      <w:r w:rsidR="006F60BF" w:rsidRPr="00243812">
        <w:rPr>
          <w:rFonts w:ascii="Montserrat" w:hAnsi="Montserrat"/>
          <w:sz w:val="24"/>
        </w:rPr>
        <w:tab/>
      </w:r>
      <w:r w:rsidRPr="00243812">
        <w:rPr>
          <w:rFonts w:ascii="Montserrat" w:hAnsi="Montserrat"/>
          <w:sz w:val="24"/>
        </w:rPr>
        <w:t>STRUCTURE:IMPLEMENTATION</w:t>
      </w:r>
      <w:r w:rsidR="006F60BF" w:rsidRPr="00243812">
        <w:rPr>
          <w:rFonts w:ascii="Montserrat" w:hAnsi="Montserrat"/>
          <w:sz w:val="24"/>
        </w:rPr>
        <w:tab/>
      </w:r>
      <w:r w:rsidRPr="00243812">
        <w:rPr>
          <w:rFonts w:ascii="Montserrat" w:hAnsi="Montserrat"/>
          <w:sz w:val="24"/>
        </w:rPr>
        <w:t>+10</w:t>
      </w:r>
      <w:r w:rsidR="006F60BF" w:rsidRPr="00243812">
        <w:rPr>
          <w:rFonts w:ascii="Montserrat" w:hAnsi="Montserrat"/>
          <w:sz w:val="24"/>
        </w:rPr>
        <w:tab/>
      </w:r>
      <w:r w:rsidRPr="00243812">
        <w:rPr>
          <w:rFonts w:ascii="Montserrat" w:hAnsi="Montserrat"/>
          <w:sz w:val="24"/>
        </w:rPr>
        <w:t>+20</w:t>
      </w:r>
      <w:r w:rsidR="006F60BF" w:rsidRPr="00243812">
        <w:rPr>
          <w:rFonts w:ascii="Montserrat" w:hAnsi="Montserrat"/>
          <w:sz w:val="24"/>
        </w:rPr>
        <w:tab/>
      </w:r>
      <w:r w:rsidRPr="00243812">
        <w:rPr>
          <w:rFonts w:ascii="Montserrat" w:hAnsi="Montserrat"/>
          <w:sz w:val="24"/>
        </w:rPr>
        <w:t>-</w:t>
      </w:r>
    </w:p>
    <w:p w14:paraId="16C2611A" w14:textId="77777777" w:rsidR="004E739B" w:rsidRPr="00243812" w:rsidRDefault="004E739B" w:rsidP="00F01A18">
      <w:pPr>
        <w:pStyle w:val="NoSpacing"/>
        <w:rPr>
          <w:rFonts w:ascii="Montserrat" w:hAnsi="Montserrat"/>
          <w:sz w:val="24"/>
        </w:rPr>
      </w:pPr>
    </w:p>
    <w:p w14:paraId="3A13D5C6" w14:textId="52096F77" w:rsidR="004E739B" w:rsidRPr="00243812" w:rsidRDefault="00243812" w:rsidP="00F01A18">
      <w:pPr>
        <w:pStyle w:val="NoSpacing"/>
        <w:rPr>
          <w:rFonts w:ascii="Montserrat" w:hAnsi="Montserrat"/>
          <w:sz w:val="24"/>
        </w:rPr>
      </w:pPr>
      <w:r w:rsidRPr="00243812">
        <w:rPr>
          <w:rFonts w:ascii="Montserrat" w:hAnsi="Montserrat"/>
          <w:sz w:val="24"/>
        </w:rPr>
        <w:t>IA</w:t>
      </w:r>
      <w:r w:rsidRPr="00243812">
        <w:rPr>
          <w:rFonts w:ascii="Montserrat" w:hAnsi="Montserrat"/>
          <w:sz w:val="24"/>
        </w:rPr>
        <w:tab/>
        <w:t>3D10</w:t>
      </w:r>
      <w:r w:rsidR="006F60BF" w:rsidRPr="00243812">
        <w:rPr>
          <w:rFonts w:ascii="Montserrat" w:hAnsi="Montserrat"/>
          <w:sz w:val="24"/>
        </w:rPr>
        <w:tab/>
      </w:r>
      <w:r w:rsidRPr="00243812">
        <w:rPr>
          <w:rFonts w:ascii="Montserrat" w:hAnsi="Montserrat"/>
          <w:sz w:val="24"/>
        </w:rPr>
        <w:t>INTERPRETATION:ARTICULATION</w:t>
      </w:r>
      <w:r w:rsidRPr="00243812">
        <w:rPr>
          <w:rFonts w:ascii="Montserrat" w:hAnsi="Montserrat"/>
          <w:sz w:val="24"/>
        </w:rPr>
        <w:tab/>
        <w:t>+10</w:t>
      </w:r>
      <w:r w:rsidR="006F60BF" w:rsidRPr="00243812">
        <w:rPr>
          <w:rFonts w:ascii="Montserrat" w:hAnsi="Montserrat"/>
          <w:sz w:val="24"/>
        </w:rPr>
        <w:tab/>
      </w:r>
      <w:r w:rsidRPr="00243812">
        <w:rPr>
          <w:rFonts w:ascii="Montserrat" w:hAnsi="Montserrat"/>
          <w:sz w:val="24"/>
        </w:rPr>
        <w:t>+20</w:t>
      </w:r>
      <w:r w:rsidR="006F60BF" w:rsidRPr="00243812">
        <w:rPr>
          <w:rFonts w:ascii="Montserrat" w:hAnsi="Montserrat"/>
          <w:sz w:val="24"/>
        </w:rPr>
        <w:tab/>
      </w:r>
      <w:r w:rsidRPr="00243812">
        <w:rPr>
          <w:rFonts w:ascii="Montserrat" w:hAnsi="Montserrat"/>
          <w:sz w:val="24"/>
        </w:rPr>
        <w:t>-</w:t>
      </w:r>
    </w:p>
    <w:p w14:paraId="25FCD0AB" w14:textId="77777777" w:rsidR="004E739B" w:rsidRPr="00243812" w:rsidRDefault="004E739B" w:rsidP="00F01A18">
      <w:pPr>
        <w:pStyle w:val="NoSpacing"/>
        <w:rPr>
          <w:rFonts w:ascii="Montserrat" w:hAnsi="Montserrat"/>
          <w:sz w:val="24"/>
        </w:rPr>
      </w:pPr>
    </w:p>
    <w:p w14:paraId="6EDDEB63" w14:textId="2D4A4C5F" w:rsidR="004E739B" w:rsidRPr="00243812" w:rsidRDefault="00243812" w:rsidP="00F01A18">
      <w:pPr>
        <w:pStyle w:val="NoSpacing"/>
        <w:rPr>
          <w:rFonts w:ascii="Montserrat" w:hAnsi="Montserrat"/>
          <w:sz w:val="24"/>
        </w:rPr>
      </w:pPr>
      <w:r w:rsidRPr="00243812">
        <w:rPr>
          <w:rFonts w:ascii="Montserrat" w:hAnsi="Montserrat"/>
          <w:sz w:val="24"/>
        </w:rPr>
        <w:t>PA</w:t>
      </w:r>
      <w:r w:rsidRPr="00243812">
        <w:rPr>
          <w:rFonts w:ascii="Montserrat" w:hAnsi="Montserrat"/>
          <w:sz w:val="24"/>
        </w:rPr>
        <w:tab/>
        <w:t>3D10</w:t>
      </w:r>
      <w:r w:rsidR="006F60BF" w:rsidRPr="00243812">
        <w:rPr>
          <w:rFonts w:ascii="Montserrat" w:hAnsi="Montserrat"/>
          <w:sz w:val="24"/>
        </w:rPr>
        <w:tab/>
      </w:r>
      <w:r w:rsidRPr="00243812">
        <w:rPr>
          <w:rFonts w:ascii="Montserrat" w:hAnsi="Montserrat"/>
          <w:sz w:val="24"/>
        </w:rPr>
        <w:t>PERCEPTION:ASSOCIATION</w:t>
      </w:r>
      <w:r w:rsidR="006F60BF" w:rsidRPr="00243812">
        <w:rPr>
          <w:rFonts w:ascii="Montserrat" w:hAnsi="Montserrat"/>
          <w:sz w:val="24"/>
        </w:rPr>
        <w:tab/>
      </w:r>
      <w:r w:rsidRPr="00243812">
        <w:rPr>
          <w:rFonts w:ascii="Montserrat" w:hAnsi="Montserrat"/>
          <w:sz w:val="24"/>
        </w:rPr>
        <w:t>+10</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+20</w:t>
      </w:r>
    </w:p>
    <w:p w14:paraId="529C28CE" w14:textId="77777777" w:rsidR="004E739B" w:rsidRPr="00243812" w:rsidRDefault="004E739B" w:rsidP="00F01A18">
      <w:pPr>
        <w:pStyle w:val="NoSpacing"/>
        <w:rPr>
          <w:rFonts w:ascii="Montserrat" w:hAnsi="Montserrat"/>
          <w:sz w:val="24"/>
        </w:rPr>
      </w:pPr>
    </w:p>
    <w:p w14:paraId="4BD639C8" w14:textId="76C7AE86" w:rsidR="004E739B" w:rsidRPr="00243812" w:rsidRDefault="00243812" w:rsidP="00F01A18">
      <w:pPr>
        <w:pStyle w:val="NoSpacing"/>
        <w:rPr>
          <w:rFonts w:ascii="Montserrat" w:hAnsi="Montserrat"/>
          <w:sz w:val="24"/>
        </w:rPr>
      </w:pPr>
      <w:r w:rsidRPr="00243812">
        <w:rPr>
          <w:rFonts w:ascii="Montserrat" w:hAnsi="Montserrat"/>
          <w:sz w:val="24"/>
        </w:rPr>
        <w:t>M</w:t>
      </w:r>
      <w:r w:rsidRPr="00243812">
        <w:rPr>
          <w:rFonts w:ascii="Montserrat" w:hAnsi="Montserrat"/>
          <w:sz w:val="24"/>
        </w:rPr>
        <w:tab/>
        <w:t>D3+1</w:t>
      </w:r>
      <w:r w:rsidR="006F60BF" w:rsidRPr="00243812">
        <w:rPr>
          <w:rFonts w:ascii="Montserrat" w:hAnsi="Montserrat"/>
          <w:sz w:val="24"/>
        </w:rPr>
        <w:tab/>
      </w:r>
      <w:r w:rsidRPr="00243812">
        <w:rPr>
          <w:rFonts w:ascii="Montserrat" w:hAnsi="Montserrat"/>
          <w:sz w:val="24"/>
        </w:rPr>
        <w:t>MOVES</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D+/-1</w:t>
      </w:r>
      <w:r w:rsidRPr="00243812">
        <w:rPr>
          <w:rFonts w:ascii="Montserrat" w:hAnsi="Montserrat"/>
          <w:sz w:val="24"/>
        </w:rPr>
        <w:tab/>
        <w:t>D+/-1</w:t>
      </w:r>
    </w:p>
    <w:p w14:paraId="74738A6A" w14:textId="77777777" w:rsidR="004E739B" w:rsidRPr="00243812" w:rsidRDefault="004E739B" w:rsidP="00F01A18">
      <w:pPr>
        <w:pStyle w:val="NoSpacing"/>
        <w:rPr>
          <w:rFonts w:ascii="Montserrat" w:hAnsi="Montserrat"/>
          <w:sz w:val="24"/>
        </w:rPr>
      </w:pPr>
    </w:p>
    <w:p w14:paraId="0F91FFC5" w14:textId="5E0FA15E" w:rsidR="004E739B" w:rsidRPr="00243812" w:rsidRDefault="00243812" w:rsidP="00F01A18">
      <w:pPr>
        <w:pStyle w:val="NoSpacing"/>
        <w:rPr>
          <w:rFonts w:ascii="Montserrat" w:hAnsi="Montserrat"/>
          <w:sz w:val="24"/>
        </w:rPr>
      </w:pPr>
      <w:r w:rsidRPr="00243812">
        <w:rPr>
          <w:rFonts w:ascii="Montserrat" w:hAnsi="Montserrat"/>
          <w:sz w:val="24"/>
        </w:rPr>
        <w:t>A</w:t>
      </w:r>
      <w:r w:rsidRPr="00243812">
        <w:rPr>
          <w:rFonts w:ascii="Montserrat" w:hAnsi="Montserrat"/>
          <w:sz w:val="24"/>
        </w:rPr>
        <w:tab/>
        <w:t>1</w:t>
      </w:r>
      <w:r w:rsidR="006F60BF" w:rsidRPr="00243812">
        <w:rPr>
          <w:rFonts w:ascii="Montserrat" w:hAnsi="Montserrat"/>
          <w:sz w:val="24"/>
        </w:rPr>
        <w:tab/>
      </w:r>
      <w:r w:rsidRPr="00243812">
        <w:rPr>
          <w:rFonts w:ascii="Montserrat" w:hAnsi="Montserrat"/>
          <w:sz w:val="24"/>
        </w:rPr>
        <w:t>ATTACKS</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p>
    <w:p w14:paraId="6F0DD466" w14:textId="77777777" w:rsidR="004E739B" w:rsidRPr="00243812" w:rsidRDefault="004E739B" w:rsidP="00F01A18">
      <w:pPr>
        <w:pStyle w:val="NoSpacing"/>
        <w:rPr>
          <w:rFonts w:ascii="Montserrat" w:hAnsi="Montserrat"/>
          <w:sz w:val="24"/>
        </w:rPr>
      </w:pPr>
    </w:p>
    <w:p w14:paraId="009A30DD" w14:textId="4B0613AA" w:rsidR="004E739B" w:rsidRPr="00243812" w:rsidRDefault="00243812" w:rsidP="00F01A18">
      <w:pPr>
        <w:pStyle w:val="NoSpacing"/>
        <w:rPr>
          <w:rFonts w:ascii="Montserrat" w:hAnsi="Montserrat"/>
          <w:sz w:val="24"/>
        </w:rPr>
      </w:pPr>
      <w:r w:rsidRPr="00243812">
        <w:rPr>
          <w:rFonts w:ascii="Montserrat" w:hAnsi="Montserrat"/>
          <w:sz w:val="24"/>
        </w:rPr>
        <w:t>R</w:t>
      </w:r>
      <w:r w:rsidRPr="00243812">
        <w:rPr>
          <w:rFonts w:ascii="Montserrat" w:hAnsi="Montserrat"/>
          <w:sz w:val="24"/>
        </w:rPr>
        <w:tab/>
        <w:t>D3+1</w:t>
      </w:r>
      <w:r w:rsidR="006F60BF" w:rsidRPr="00243812">
        <w:rPr>
          <w:rFonts w:ascii="Montserrat" w:hAnsi="Montserrat"/>
          <w:sz w:val="24"/>
        </w:rPr>
        <w:tab/>
      </w:r>
      <w:r w:rsidRPr="00243812">
        <w:rPr>
          <w:rFonts w:ascii="Montserrat" w:hAnsi="Montserrat"/>
          <w:sz w:val="24"/>
        </w:rPr>
        <w:t>RESILIANCE</w:t>
      </w:r>
      <w:r w:rsidR="006F60BF" w:rsidRPr="00243812">
        <w:rPr>
          <w:rFonts w:ascii="Montserrat" w:hAnsi="Montserrat"/>
          <w:sz w:val="24"/>
        </w:rPr>
        <w:tab/>
      </w:r>
      <w:r w:rsidRPr="00243812">
        <w:rPr>
          <w:rFonts w:ascii="Montserrat" w:hAnsi="Montserrat"/>
          <w:sz w:val="24"/>
        </w:rPr>
        <w:t>D+/</w:t>
      </w:r>
      <w:r w:rsidRPr="00243812">
        <w:rPr>
          <w:rFonts w:ascii="Montserrat" w:hAnsi="Montserrat"/>
          <w:sz w:val="24"/>
        </w:rPr>
        <w:noBreakHyphen/>
        <w:t>1</w:t>
      </w:r>
      <w:r w:rsidRPr="00243812">
        <w:rPr>
          <w:rFonts w:ascii="Montserrat" w:hAnsi="Montserrat"/>
          <w:sz w:val="24"/>
        </w:rPr>
        <w:tab/>
        <w:t>+1</w:t>
      </w:r>
      <w:r w:rsidR="006F60BF" w:rsidRPr="00243812">
        <w:rPr>
          <w:rFonts w:ascii="Montserrat" w:hAnsi="Montserrat"/>
          <w:sz w:val="24"/>
        </w:rPr>
        <w:tab/>
      </w:r>
      <w:r w:rsidRPr="00243812">
        <w:rPr>
          <w:rFonts w:ascii="Montserrat" w:hAnsi="Montserrat"/>
          <w:sz w:val="24"/>
        </w:rPr>
        <w:t>+1</w:t>
      </w:r>
    </w:p>
    <w:p w14:paraId="36513FAA" w14:textId="77777777" w:rsidR="004E739B" w:rsidRPr="00243812" w:rsidRDefault="004E739B" w:rsidP="00F01A18">
      <w:pPr>
        <w:pStyle w:val="NoSpacing"/>
        <w:rPr>
          <w:rFonts w:ascii="Montserrat" w:hAnsi="Montserrat"/>
          <w:sz w:val="24"/>
        </w:rPr>
      </w:pPr>
    </w:p>
    <w:p w14:paraId="66042B22" w14:textId="76F11392" w:rsidR="004E739B" w:rsidRPr="00243812" w:rsidRDefault="00243812" w:rsidP="00F01A18">
      <w:pPr>
        <w:pStyle w:val="NoSpacing"/>
        <w:rPr>
          <w:rFonts w:ascii="Montserrat" w:hAnsi="Montserrat"/>
          <w:sz w:val="24"/>
        </w:rPr>
      </w:pPr>
      <w:r w:rsidRPr="00243812">
        <w:rPr>
          <w:rFonts w:ascii="Montserrat" w:hAnsi="Montserrat"/>
          <w:sz w:val="24"/>
        </w:rPr>
        <w:t>V</w:t>
      </w:r>
      <w:r w:rsidRPr="00243812">
        <w:rPr>
          <w:rFonts w:ascii="Montserrat" w:hAnsi="Montserrat"/>
          <w:sz w:val="24"/>
        </w:rPr>
        <w:tab/>
        <w:t>3D9</w:t>
      </w:r>
      <w:r w:rsidR="006F60BF" w:rsidRPr="00243812">
        <w:rPr>
          <w:rFonts w:ascii="Montserrat" w:hAnsi="Montserrat"/>
          <w:sz w:val="24"/>
        </w:rPr>
        <w:tab/>
      </w:r>
      <w:r w:rsidRPr="00243812">
        <w:rPr>
          <w:rFonts w:ascii="Montserrat" w:hAnsi="Montserrat"/>
          <w:sz w:val="24"/>
        </w:rPr>
        <w:t>VITALITY</w:t>
      </w:r>
      <w:r w:rsidR="006F60BF" w:rsidRPr="00243812">
        <w:rPr>
          <w:rFonts w:ascii="Montserrat" w:hAnsi="Montserrat"/>
          <w:sz w:val="24"/>
        </w:rPr>
        <w:tab/>
      </w:r>
      <w:r w:rsidRPr="00243812">
        <w:rPr>
          <w:rFonts w:ascii="Montserrat" w:hAnsi="Montserrat"/>
          <w:sz w:val="24"/>
        </w:rPr>
        <w:t>D+/-1</w:t>
      </w:r>
      <w:r w:rsidRPr="00243812">
        <w:rPr>
          <w:rFonts w:ascii="Montserrat" w:hAnsi="Montserrat"/>
          <w:sz w:val="24"/>
        </w:rPr>
        <w:tab/>
        <w:t>D+/-1</w:t>
      </w:r>
      <w:r w:rsidRPr="00243812">
        <w:rPr>
          <w:rFonts w:ascii="Montserrat" w:hAnsi="Montserrat"/>
          <w:sz w:val="24"/>
        </w:rPr>
        <w:tab/>
        <w:t>+1</w:t>
      </w:r>
    </w:p>
    <w:p w14:paraId="48F79C81" w14:textId="77777777" w:rsidR="004E739B" w:rsidRPr="00243812" w:rsidRDefault="004E739B" w:rsidP="00F01A18">
      <w:pPr>
        <w:pStyle w:val="NoSpacing"/>
        <w:rPr>
          <w:rFonts w:ascii="Montserrat" w:hAnsi="Montserrat"/>
          <w:sz w:val="24"/>
        </w:rPr>
      </w:pPr>
    </w:p>
    <w:p w14:paraId="5E3BE2F1" w14:textId="2D7FBAD4" w:rsidR="004E739B" w:rsidRPr="00243812" w:rsidRDefault="00243812" w:rsidP="00F01A18">
      <w:pPr>
        <w:pStyle w:val="NoSpacing"/>
        <w:rPr>
          <w:rFonts w:ascii="Montserrat" w:hAnsi="Montserrat"/>
          <w:sz w:val="24"/>
        </w:rPr>
      </w:pPr>
      <w:r w:rsidRPr="00243812">
        <w:rPr>
          <w:rFonts w:ascii="Montserrat" w:hAnsi="Montserrat"/>
          <w:sz w:val="24"/>
        </w:rPr>
        <w:t>P</w:t>
      </w:r>
      <w:r w:rsidRPr="00243812">
        <w:rPr>
          <w:rFonts w:ascii="Montserrat" w:hAnsi="Montserrat"/>
          <w:sz w:val="24"/>
        </w:rPr>
        <w:tab/>
        <w:t>3D9</w:t>
      </w:r>
      <w:r w:rsidR="006F60BF" w:rsidRPr="00243812">
        <w:rPr>
          <w:rFonts w:ascii="Montserrat" w:hAnsi="Montserrat"/>
          <w:sz w:val="24"/>
        </w:rPr>
        <w:tab/>
      </w:r>
      <w:r w:rsidRPr="00243812">
        <w:rPr>
          <w:rFonts w:ascii="Montserrat" w:hAnsi="Montserrat"/>
          <w:sz w:val="24"/>
        </w:rPr>
        <w:t>POWER</w:t>
      </w:r>
      <w:r w:rsidR="006F60BF" w:rsidRPr="00243812">
        <w:rPr>
          <w:rFonts w:ascii="Montserrat" w:hAnsi="Montserrat"/>
          <w:sz w:val="24"/>
        </w:rPr>
        <w:tab/>
      </w:r>
      <w:r w:rsidRPr="00243812">
        <w:rPr>
          <w:rFonts w:ascii="Montserrat" w:hAnsi="Montserrat"/>
          <w:sz w:val="24"/>
        </w:rPr>
        <w:t>+10</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p>
    <w:p w14:paraId="3A7E2ED6" w14:textId="77777777" w:rsidR="004E739B" w:rsidRPr="00243812" w:rsidRDefault="004E739B" w:rsidP="00F01A18">
      <w:pPr>
        <w:pStyle w:val="NoSpacing"/>
        <w:rPr>
          <w:rFonts w:ascii="Montserrat" w:hAnsi="Montserrat"/>
          <w:sz w:val="24"/>
        </w:rPr>
      </w:pPr>
    </w:p>
    <w:p w14:paraId="15D7A82E" w14:textId="1826878F" w:rsidR="004E739B" w:rsidRPr="00243812" w:rsidRDefault="00243812" w:rsidP="00F01A18">
      <w:pPr>
        <w:pStyle w:val="NoSpacing"/>
        <w:rPr>
          <w:rFonts w:ascii="Montserrat" w:hAnsi="Montserrat"/>
          <w:sz w:val="24"/>
        </w:rPr>
      </w:pPr>
      <w:r w:rsidRPr="00243812">
        <w:rPr>
          <w:rFonts w:ascii="Montserrat" w:hAnsi="Montserrat"/>
          <w:sz w:val="24"/>
        </w:rPr>
        <w:t>HH</w:t>
      </w:r>
      <w:r w:rsidRPr="00243812">
        <w:rPr>
          <w:rFonts w:ascii="Montserrat" w:hAnsi="Montserrat"/>
          <w:sz w:val="24"/>
        </w:rPr>
        <w:tab/>
        <w:t>3D10</w:t>
      </w:r>
      <w:r w:rsidR="006F60BF" w:rsidRPr="00243812">
        <w:rPr>
          <w:rFonts w:ascii="Montserrat" w:hAnsi="Montserrat"/>
          <w:sz w:val="24"/>
        </w:rPr>
        <w:tab/>
      </w:r>
      <w:r w:rsidRPr="00243812">
        <w:rPr>
          <w:rFonts w:ascii="Montserrat" w:hAnsi="Montserrat"/>
          <w:sz w:val="24"/>
        </w:rPr>
        <w:t>HAND TO HAND</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p>
    <w:p w14:paraId="0D5B976C" w14:textId="77777777" w:rsidR="004E739B" w:rsidRPr="00243812" w:rsidRDefault="004E739B" w:rsidP="00F01A18">
      <w:pPr>
        <w:pStyle w:val="NoSpacing"/>
        <w:rPr>
          <w:rFonts w:ascii="Montserrat" w:hAnsi="Montserrat"/>
          <w:sz w:val="24"/>
        </w:rPr>
      </w:pPr>
    </w:p>
    <w:p w14:paraId="0DCCD23E" w14:textId="28B8BEBF" w:rsidR="004E739B" w:rsidRPr="00243812" w:rsidRDefault="00243812" w:rsidP="00F01A18">
      <w:pPr>
        <w:pStyle w:val="NoSpacing"/>
        <w:rPr>
          <w:rFonts w:ascii="Montserrat" w:hAnsi="Montserrat"/>
          <w:sz w:val="24"/>
        </w:rPr>
      </w:pPr>
      <w:r w:rsidRPr="00243812">
        <w:rPr>
          <w:rFonts w:ascii="Montserrat" w:hAnsi="Montserrat"/>
          <w:sz w:val="24"/>
        </w:rPr>
        <w:t>MC</w:t>
      </w:r>
      <w:r w:rsidRPr="00243812">
        <w:rPr>
          <w:rFonts w:ascii="Montserrat" w:hAnsi="Montserrat"/>
          <w:sz w:val="24"/>
        </w:rPr>
        <w:tab/>
        <w:t>3D10</w:t>
      </w:r>
      <w:r w:rsidR="006F60BF" w:rsidRPr="00243812">
        <w:rPr>
          <w:rFonts w:ascii="Montserrat" w:hAnsi="Montserrat"/>
          <w:sz w:val="24"/>
        </w:rPr>
        <w:tab/>
      </w:r>
      <w:r w:rsidRPr="00243812">
        <w:rPr>
          <w:rFonts w:ascii="Montserrat" w:hAnsi="Montserrat"/>
          <w:sz w:val="24"/>
        </w:rPr>
        <w:t>MELEE COMBAT</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p>
    <w:p w14:paraId="05AA5D5C" w14:textId="77777777" w:rsidR="004E739B" w:rsidRPr="00243812" w:rsidRDefault="004E739B" w:rsidP="00F01A18">
      <w:pPr>
        <w:pStyle w:val="NoSpacing"/>
        <w:rPr>
          <w:rFonts w:ascii="Montserrat" w:hAnsi="Montserrat"/>
          <w:sz w:val="24"/>
        </w:rPr>
      </w:pPr>
    </w:p>
    <w:p w14:paraId="73CC34D0" w14:textId="3C0038D4" w:rsidR="004E739B" w:rsidRPr="00243812" w:rsidRDefault="00243812" w:rsidP="00F01A18">
      <w:pPr>
        <w:pStyle w:val="NoSpacing"/>
        <w:rPr>
          <w:rFonts w:ascii="Montserrat" w:hAnsi="Montserrat"/>
          <w:sz w:val="24"/>
        </w:rPr>
      </w:pPr>
      <w:r w:rsidRPr="00243812">
        <w:rPr>
          <w:rFonts w:ascii="Montserrat" w:hAnsi="Montserrat"/>
          <w:sz w:val="24"/>
        </w:rPr>
        <w:t>RC</w:t>
      </w:r>
      <w:r w:rsidRPr="00243812">
        <w:rPr>
          <w:rFonts w:ascii="Montserrat" w:hAnsi="Montserrat"/>
          <w:sz w:val="24"/>
        </w:rPr>
        <w:tab/>
        <w:t>3D10</w:t>
      </w:r>
      <w:r w:rsidR="006F60BF" w:rsidRPr="00243812">
        <w:rPr>
          <w:rFonts w:ascii="Montserrat" w:hAnsi="Montserrat"/>
          <w:sz w:val="24"/>
        </w:rPr>
        <w:tab/>
      </w:r>
      <w:r w:rsidRPr="00243812">
        <w:rPr>
          <w:rFonts w:ascii="Montserrat" w:hAnsi="Montserrat"/>
          <w:sz w:val="24"/>
        </w:rPr>
        <w:t>RANGED COMBAT</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p>
    <w:p w14:paraId="7C12F7B6" w14:textId="77777777" w:rsidR="004E739B" w:rsidRPr="00243812" w:rsidRDefault="004E739B" w:rsidP="00F01A18">
      <w:pPr>
        <w:pStyle w:val="NoSpacing"/>
        <w:rPr>
          <w:rFonts w:ascii="Montserrat" w:hAnsi="Montserrat"/>
          <w:sz w:val="24"/>
        </w:rPr>
      </w:pPr>
    </w:p>
    <w:p w14:paraId="7EB5ED89" w14:textId="240547A4" w:rsidR="004E739B" w:rsidRPr="00243812" w:rsidRDefault="00243812" w:rsidP="00F01A18">
      <w:pPr>
        <w:pStyle w:val="NoSpacing"/>
        <w:rPr>
          <w:rFonts w:ascii="Montserrat" w:hAnsi="Montserrat"/>
          <w:sz w:val="24"/>
        </w:rPr>
      </w:pPr>
      <w:r w:rsidRPr="00243812">
        <w:rPr>
          <w:rFonts w:ascii="Montserrat" w:hAnsi="Montserrat"/>
          <w:sz w:val="24"/>
        </w:rPr>
        <w:t>AE</w:t>
      </w:r>
      <w:r w:rsidRPr="00243812">
        <w:rPr>
          <w:rFonts w:ascii="Montserrat" w:hAnsi="Montserrat"/>
          <w:sz w:val="24"/>
        </w:rPr>
        <w:tab/>
        <w:t>5</w:t>
      </w:r>
      <w:r w:rsidR="006F60BF" w:rsidRPr="00243812">
        <w:rPr>
          <w:rFonts w:ascii="Montserrat" w:hAnsi="Montserrat"/>
          <w:sz w:val="24"/>
        </w:rPr>
        <w:tab/>
      </w:r>
      <w:r w:rsidRPr="00243812">
        <w:rPr>
          <w:rFonts w:ascii="Montserrat" w:hAnsi="Montserrat"/>
          <w:sz w:val="24"/>
        </w:rPr>
        <w:t>AEGIS ENTITY (SOUL)</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p>
    <w:p w14:paraId="24669AAE" w14:textId="77777777" w:rsidR="004E739B" w:rsidRPr="00243812" w:rsidRDefault="004E739B" w:rsidP="00F01A18">
      <w:pPr>
        <w:pStyle w:val="NoSpacing"/>
        <w:rPr>
          <w:rFonts w:ascii="Montserrat" w:hAnsi="Montserrat"/>
          <w:sz w:val="24"/>
        </w:rPr>
      </w:pPr>
    </w:p>
    <w:p w14:paraId="0F48CD12" w14:textId="6438C153" w:rsidR="004E739B" w:rsidRPr="00243812" w:rsidRDefault="00243812" w:rsidP="00F01A18">
      <w:pPr>
        <w:pStyle w:val="NoSpacing"/>
        <w:rPr>
          <w:rFonts w:ascii="Montserrat" w:hAnsi="Montserrat"/>
          <w:sz w:val="24"/>
        </w:rPr>
      </w:pPr>
      <w:r w:rsidRPr="00243812">
        <w:rPr>
          <w:rFonts w:ascii="Montserrat" w:hAnsi="Montserrat"/>
          <w:sz w:val="24"/>
        </w:rPr>
        <w:t>M</w:t>
      </w:r>
      <w:r w:rsidRPr="00243812">
        <w:rPr>
          <w:rFonts w:ascii="Montserrat" w:hAnsi="Montserrat"/>
          <w:sz w:val="24"/>
        </w:rPr>
        <w:tab/>
        <w:t>4</w:t>
      </w:r>
      <w:r w:rsidR="006F60BF" w:rsidRPr="00243812">
        <w:rPr>
          <w:rFonts w:ascii="Montserrat" w:hAnsi="Montserrat"/>
          <w:sz w:val="24"/>
        </w:rPr>
        <w:tab/>
      </w:r>
      <w:r w:rsidRPr="00243812">
        <w:rPr>
          <w:rFonts w:ascii="Montserrat" w:hAnsi="Montserrat"/>
          <w:sz w:val="24"/>
        </w:rPr>
        <w:t>MIND</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p>
    <w:p w14:paraId="76EFE66E" w14:textId="77777777" w:rsidR="004E739B" w:rsidRPr="00243812" w:rsidRDefault="004E739B" w:rsidP="00F01A18">
      <w:pPr>
        <w:pStyle w:val="NoSpacing"/>
        <w:rPr>
          <w:rFonts w:ascii="Montserrat" w:hAnsi="Montserrat"/>
          <w:sz w:val="24"/>
        </w:rPr>
      </w:pPr>
    </w:p>
    <w:p w14:paraId="6C680152" w14:textId="045C02BF" w:rsidR="004E739B" w:rsidRPr="00243812" w:rsidRDefault="00243812" w:rsidP="00F01A18">
      <w:pPr>
        <w:pStyle w:val="NoSpacing"/>
        <w:rPr>
          <w:rFonts w:ascii="Montserrat" w:hAnsi="Montserrat"/>
          <w:sz w:val="24"/>
        </w:rPr>
      </w:pPr>
      <w:r w:rsidRPr="00243812">
        <w:rPr>
          <w:rFonts w:ascii="Montserrat" w:hAnsi="Montserrat"/>
          <w:sz w:val="24"/>
        </w:rPr>
        <w:t>I</w:t>
      </w:r>
      <w:r w:rsidRPr="00243812">
        <w:rPr>
          <w:rFonts w:ascii="Montserrat" w:hAnsi="Montserrat"/>
          <w:sz w:val="24"/>
        </w:rPr>
        <w:tab/>
        <w:t>3</w:t>
      </w:r>
      <w:r w:rsidR="006F60BF" w:rsidRPr="00243812">
        <w:rPr>
          <w:rFonts w:ascii="Montserrat" w:hAnsi="Montserrat"/>
          <w:sz w:val="24"/>
        </w:rPr>
        <w:tab/>
      </w:r>
      <w:r w:rsidRPr="00243812">
        <w:rPr>
          <w:rFonts w:ascii="Montserrat" w:hAnsi="Montserrat"/>
          <w:sz w:val="24"/>
        </w:rPr>
        <w:t>INITIATIVE</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p>
    <w:p w14:paraId="6D078E43" w14:textId="77777777" w:rsidR="004E739B" w:rsidRPr="00243812" w:rsidRDefault="004E739B" w:rsidP="00F01A18">
      <w:pPr>
        <w:pStyle w:val="NoSpacing"/>
        <w:rPr>
          <w:rFonts w:ascii="Montserrat" w:hAnsi="Montserrat"/>
          <w:sz w:val="24"/>
        </w:rPr>
      </w:pPr>
    </w:p>
    <w:p w14:paraId="55E99AB2" w14:textId="70B8A71D" w:rsidR="004E739B" w:rsidRPr="00243812" w:rsidRDefault="00243812" w:rsidP="00F01A18">
      <w:pPr>
        <w:pStyle w:val="NoSpacing"/>
        <w:rPr>
          <w:rFonts w:ascii="Montserrat" w:hAnsi="Montserrat"/>
          <w:sz w:val="24"/>
        </w:rPr>
      </w:pPr>
      <w:r w:rsidRPr="00243812">
        <w:rPr>
          <w:rFonts w:ascii="Montserrat" w:hAnsi="Montserrat"/>
          <w:sz w:val="24"/>
        </w:rPr>
        <w:t>AD</w:t>
      </w:r>
      <w:r w:rsidRPr="00243812">
        <w:rPr>
          <w:rFonts w:ascii="Montserrat" w:hAnsi="Montserrat"/>
          <w:sz w:val="24"/>
        </w:rPr>
        <w:tab/>
        <w:t>3</w:t>
      </w:r>
      <w:r w:rsidR="006F60BF" w:rsidRPr="00243812">
        <w:rPr>
          <w:rFonts w:ascii="Montserrat" w:hAnsi="Montserrat"/>
          <w:sz w:val="24"/>
        </w:rPr>
        <w:tab/>
      </w:r>
      <w:r w:rsidRPr="00243812">
        <w:rPr>
          <w:rFonts w:ascii="Montserrat" w:hAnsi="Montserrat"/>
          <w:sz w:val="24"/>
        </w:rPr>
        <w:t>AESTHETIC DENSITY</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+1</w:t>
      </w:r>
    </w:p>
    <w:p w14:paraId="7DE09054" w14:textId="77777777" w:rsidR="004E739B" w:rsidRPr="00243812" w:rsidRDefault="004E739B" w:rsidP="00F01A18">
      <w:pPr>
        <w:pStyle w:val="NoSpacing"/>
        <w:rPr>
          <w:rFonts w:ascii="Montserrat" w:hAnsi="Montserrat"/>
          <w:sz w:val="24"/>
        </w:rPr>
      </w:pPr>
    </w:p>
    <w:p w14:paraId="2B0DD569" w14:textId="4E4721C7" w:rsidR="004E739B" w:rsidRPr="00243812" w:rsidRDefault="00243812" w:rsidP="00F01A18">
      <w:pPr>
        <w:pStyle w:val="NoSpacing"/>
        <w:rPr>
          <w:rFonts w:ascii="Montserrat" w:hAnsi="Montserrat"/>
          <w:sz w:val="24"/>
        </w:rPr>
      </w:pPr>
      <w:r w:rsidRPr="00243812">
        <w:rPr>
          <w:rFonts w:ascii="Montserrat" w:hAnsi="Montserrat"/>
          <w:sz w:val="24"/>
        </w:rPr>
        <w:t>S</w:t>
      </w:r>
      <w:r w:rsidRPr="00243812">
        <w:rPr>
          <w:rFonts w:ascii="Montserrat" w:hAnsi="Montserrat"/>
          <w:sz w:val="24"/>
        </w:rPr>
        <w:tab/>
        <w:t>3</w:t>
      </w:r>
      <w:r w:rsidR="006F60BF" w:rsidRPr="00243812">
        <w:rPr>
          <w:rFonts w:ascii="Montserrat" w:hAnsi="Montserrat"/>
          <w:sz w:val="24"/>
        </w:rPr>
        <w:tab/>
      </w:r>
      <w:r w:rsidRPr="00243812">
        <w:rPr>
          <w:rFonts w:ascii="Montserrat" w:hAnsi="Montserrat"/>
          <w:sz w:val="24"/>
        </w:rPr>
        <w:t>SPACE</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p>
    <w:p w14:paraId="4CC0F064" w14:textId="77777777" w:rsidR="004E739B" w:rsidRPr="00243812" w:rsidRDefault="004E739B" w:rsidP="00F01A18">
      <w:pPr>
        <w:pStyle w:val="NoSpacing"/>
        <w:rPr>
          <w:rFonts w:ascii="Montserrat" w:hAnsi="Montserrat"/>
          <w:sz w:val="24"/>
        </w:rPr>
      </w:pPr>
    </w:p>
    <w:p w14:paraId="20D2FE9A" w14:textId="653F66D1" w:rsidR="004E739B" w:rsidRPr="00243812" w:rsidRDefault="00243812" w:rsidP="00F01A18">
      <w:pPr>
        <w:pStyle w:val="NoSpacing"/>
        <w:rPr>
          <w:rFonts w:ascii="Montserrat" w:hAnsi="Montserrat"/>
          <w:sz w:val="24"/>
        </w:rPr>
      </w:pPr>
      <w:r w:rsidRPr="00243812">
        <w:rPr>
          <w:rFonts w:ascii="Montserrat" w:hAnsi="Montserrat"/>
          <w:sz w:val="24"/>
        </w:rPr>
        <w:t>T</w:t>
      </w:r>
      <w:r w:rsidRPr="00243812">
        <w:rPr>
          <w:rFonts w:ascii="Montserrat" w:hAnsi="Montserrat"/>
          <w:sz w:val="24"/>
        </w:rPr>
        <w:tab/>
        <w:t>0</w:t>
      </w:r>
      <w:r w:rsidR="006F60BF" w:rsidRPr="00243812">
        <w:rPr>
          <w:rFonts w:ascii="Montserrat" w:hAnsi="Montserrat"/>
          <w:sz w:val="24"/>
        </w:rPr>
        <w:tab/>
      </w:r>
      <w:r w:rsidRPr="00243812">
        <w:rPr>
          <w:rFonts w:ascii="Montserrat" w:hAnsi="Montserrat"/>
          <w:sz w:val="24"/>
        </w:rPr>
        <w:t>TIME</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p>
    <w:p w14:paraId="597E1E5B" w14:textId="77777777" w:rsidR="004E739B" w:rsidRPr="00243812" w:rsidRDefault="004E739B" w:rsidP="00F01A18">
      <w:pPr>
        <w:pStyle w:val="NoSpacing"/>
        <w:rPr>
          <w:rFonts w:ascii="Montserrat" w:hAnsi="Montserrat"/>
          <w:sz w:val="24"/>
        </w:rPr>
      </w:pPr>
    </w:p>
    <w:p w14:paraId="565F5CAD" w14:textId="740273F4" w:rsidR="004E739B" w:rsidRPr="00243812" w:rsidRDefault="00243812" w:rsidP="00F01A18">
      <w:pPr>
        <w:pStyle w:val="NoSpacing"/>
        <w:rPr>
          <w:rFonts w:ascii="Montserrat" w:hAnsi="Montserrat"/>
          <w:sz w:val="24"/>
        </w:rPr>
      </w:pPr>
      <w:r w:rsidRPr="00243812">
        <w:rPr>
          <w:rFonts w:ascii="Montserrat" w:hAnsi="Montserrat"/>
          <w:sz w:val="24"/>
        </w:rPr>
        <w:t>Q</w:t>
      </w:r>
      <w:r w:rsidRPr="00243812">
        <w:rPr>
          <w:rFonts w:ascii="Montserrat" w:hAnsi="Montserrat"/>
          <w:sz w:val="24"/>
        </w:rPr>
        <w:tab/>
        <w:t>0</w:t>
      </w:r>
      <w:r w:rsidR="006F60BF" w:rsidRPr="00243812">
        <w:rPr>
          <w:rFonts w:ascii="Montserrat" w:hAnsi="Montserrat"/>
          <w:sz w:val="24"/>
        </w:rPr>
        <w:tab/>
      </w:r>
      <w:r w:rsidRPr="00243812">
        <w:rPr>
          <w:rFonts w:ascii="Montserrat" w:hAnsi="Montserrat"/>
          <w:sz w:val="24"/>
        </w:rPr>
        <w:t>Q</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r w:rsidR="006F60BF" w:rsidRPr="00243812">
        <w:rPr>
          <w:rFonts w:ascii="Montserrat" w:hAnsi="Montserrat"/>
          <w:sz w:val="24"/>
        </w:rPr>
        <w:tab/>
      </w:r>
      <w:r w:rsidRPr="00243812">
        <w:rPr>
          <w:rFonts w:ascii="Montserrat" w:hAnsi="Montserrat"/>
          <w:sz w:val="24"/>
        </w:rPr>
        <w:t>-</w:t>
      </w:r>
    </w:p>
    <w:p w14:paraId="23734DF6" w14:textId="77777777" w:rsidR="004E739B" w:rsidRPr="00243812" w:rsidRDefault="004E739B" w:rsidP="00F01A18">
      <w:pPr>
        <w:pStyle w:val="NoSpacing"/>
        <w:rPr>
          <w:rFonts w:ascii="Montserrat" w:hAnsi="Montserrat"/>
          <w:sz w:val="24"/>
        </w:rPr>
      </w:pPr>
    </w:p>
    <w:p w14:paraId="1982AC8A" w14:textId="06A46AC6" w:rsidR="004E739B" w:rsidRPr="00243812" w:rsidRDefault="00243812" w:rsidP="00F01A18">
      <w:pPr>
        <w:pStyle w:val="NoSpacing"/>
        <w:rPr>
          <w:rFonts w:ascii="Montserrat" w:hAnsi="Montserrat"/>
          <w:sz w:val="24"/>
        </w:rPr>
      </w:pPr>
      <w:r w:rsidRPr="00243812">
        <w:rPr>
          <w:rFonts w:ascii="Montserrat" w:hAnsi="Montserrat"/>
          <w:sz w:val="24"/>
        </w:rPr>
        <w:t>STANDARD</w:t>
      </w:r>
      <w:r w:rsidR="006F60BF" w:rsidRPr="00243812">
        <w:rPr>
          <w:rFonts w:ascii="Montserrat" w:hAnsi="Montserrat"/>
          <w:sz w:val="24"/>
        </w:rPr>
        <w:tab/>
      </w:r>
      <w:r w:rsidRPr="00243812">
        <w:rPr>
          <w:rFonts w:ascii="Montserrat" w:hAnsi="Montserrat"/>
          <w:sz w:val="24"/>
        </w:rPr>
        <w:t>FEY</w:t>
      </w:r>
      <w:r w:rsidR="006F60BF" w:rsidRPr="00243812">
        <w:rPr>
          <w:rFonts w:ascii="Montserrat" w:hAnsi="Montserrat"/>
          <w:sz w:val="24"/>
        </w:rPr>
        <w:tab/>
      </w:r>
      <w:r w:rsidRPr="00243812">
        <w:rPr>
          <w:rFonts w:ascii="Montserrat" w:hAnsi="Montserrat"/>
          <w:sz w:val="24"/>
        </w:rPr>
        <w:t>FELL</w:t>
      </w:r>
      <w:r w:rsidR="006F60BF" w:rsidRPr="00243812">
        <w:rPr>
          <w:rFonts w:ascii="Montserrat" w:hAnsi="Montserrat"/>
          <w:sz w:val="24"/>
        </w:rPr>
        <w:tab/>
      </w:r>
      <w:r w:rsidRPr="00243812">
        <w:rPr>
          <w:rFonts w:ascii="Montserrat" w:hAnsi="Montserrat"/>
          <w:sz w:val="24"/>
        </w:rPr>
        <w:t>MORPHIC</w:t>
      </w:r>
    </w:p>
    <w:p w14:paraId="4521D943"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ARENA LINEAR ADVANCE PROFILE MIN AVERAGE</w:t>
      </w:r>
    </w:p>
    <w:p w14:paraId="3E98C2D8" w14:textId="77777777" w:rsidR="004E739B" w:rsidRPr="00243812" w:rsidRDefault="004E739B" w:rsidP="00F01A18">
      <w:pPr>
        <w:pStyle w:val="NoSpacing"/>
        <w:rPr>
          <w:rFonts w:ascii="Montserrat" w:hAnsi="Montserrat"/>
          <w:sz w:val="24"/>
        </w:rPr>
      </w:pPr>
    </w:p>
    <w:p w14:paraId="0577BAB4" w14:textId="77777777" w:rsidR="004E739B" w:rsidRPr="00243812" w:rsidRDefault="00243812" w:rsidP="00F01A18">
      <w:pPr>
        <w:pStyle w:val="NoSpacing"/>
        <w:rPr>
          <w:rFonts w:ascii="Montserrat" w:hAnsi="Montserrat"/>
          <w:sz w:val="24"/>
        </w:rPr>
      </w:pPr>
      <w:r w:rsidRPr="00243812">
        <w:rPr>
          <w:rFonts w:ascii="Montserrat" w:hAnsi="Montserrat"/>
          <w:sz w:val="24"/>
        </w:rPr>
        <w:t>AI</w:t>
      </w:r>
      <w:r w:rsidRPr="00243812">
        <w:rPr>
          <w:rFonts w:ascii="Montserrat" w:hAnsi="Montserrat"/>
          <w:sz w:val="24"/>
        </w:rPr>
        <w:tab/>
        <w:t>SI</w:t>
      </w:r>
      <w:r w:rsidRPr="00243812">
        <w:rPr>
          <w:rFonts w:ascii="Montserrat" w:hAnsi="Montserrat"/>
          <w:sz w:val="24"/>
        </w:rPr>
        <w:tab/>
        <w:t>IA</w:t>
      </w:r>
      <w:r w:rsidRPr="00243812">
        <w:rPr>
          <w:rFonts w:ascii="Montserrat" w:hAnsi="Montserrat"/>
          <w:sz w:val="24"/>
        </w:rPr>
        <w:tab/>
        <w:t>PA</w:t>
      </w:r>
      <w:r w:rsidRPr="00243812">
        <w:rPr>
          <w:rFonts w:ascii="Montserrat" w:hAnsi="Montserrat"/>
          <w:sz w:val="24"/>
        </w:rPr>
        <w:tab/>
        <w:t>M</w:t>
      </w:r>
      <w:r w:rsidRPr="00243812">
        <w:rPr>
          <w:rFonts w:ascii="Montserrat" w:hAnsi="Montserrat"/>
          <w:sz w:val="24"/>
        </w:rPr>
        <w:tab/>
        <w:t>A</w:t>
      </w:r>
      <w:r w:rsidRPr="00243812">
        <w:rPr>
          <w:rFonts w:ascii="Montserrat" w:hAnsi="Montserrat"/>
          <w:sz w:val="24"/>
        </w:rPr>
        <w:tab/>
        <w:t>R</w:t>
      </w:r>
      <w:r w:rsidRPr="00243812">
        <w:rPr>
          <w:rFonts w:ascii="Montserrat" w:hAnsi="Montserrat"/>
          <w:sz w:val="24"/>
        </w:rPr>
        <w:tab/>
        <w:t>V</w:t>
      </w:r>
      <w:r w:rsidRPr="00243812">
        <w:rPr>
          <w:rFonts w:ascii="Montserrat" w:hAnsi="Montserrat"/>
          <w:sz w:val="24"/>
        </w:rPr>
        <w:tab/>
        <w:t>P</w:t>
      </w:r>
      <w:r w:rsidRPr="00243812">
        <w:rPr>
          <w:rFonts w:ascii="Montserrat" w:hAnsi="Montserrat"/>
          <w:sz w:val="24"/>
        </w:rPr>
        <w:tab/>
        <w:t>HH</w:t>
      </w:r>
      <w:r w:rsidRPr="00243812">
        <w:rPr>
          <w:rFonts w:ascii="Montserrat" w:hAnsi="Montserrat"/>
          <w:sz w:val="24"/>
        </w:rPr>
        <w:tab/>
        <w:t>MC</w:t>
      </w:r>
      <w:r w:rsidRPr="00243812">
        <w:rPr>
          <w:rFonts w:ascii="Montserrat" w:hAnsi="Montserrat"/>
          <w:sz w:val="24"/>
        </w:rPr>
        <w:tab/>
        <w:t>RC</w:t>
      </w:r>
      <w:r w:rsidRPr="00243812">
        <w:rPr>
          <w:rFonts w:ascii="Montserrat" w:hAnsi="Montserrat"/>
          <w:sz w:val="24"/>
        </w:rPr>
        <w:tab/>
        <w:t>AE</w:t>
      </w:r>
      <w:r w:rsidRPr="00243812">
        <w:rPr>
          <w:rFonts w:ascii="Montserrat" w:hAnsi="Montserrat"/>
          <w:sz w:val="24"/>
        </w:rPr>
        <w:tab/>
        <w:t>M</w:t>
      </w:r>
      <w:r w:rsidRPr="00243812">
        <w:rPr>
          <w:rFonts w:ascii="Montserrat" w:hAnsi="Montserrat"/>
          <w:sz w:val="24"/>
        </w:rPr>
        <w:tab/>
        <w:t>I</w:t>
      </w:r>
      <w:r w:rsidRPr="00243812">
        <w:rPr>
          <w:rFonts w:ascii="Montserrat" w:hAnsi="Montserrat"/>
          <w:sz w:val="24"/>
        </w:rPr>
        <w:tab/>
        <w:t>AD</w:t>
      </w:r>
      <w:r w:rsidRPr="00243812">
        <w:rPr>
          <w:rFonts w:ascii="Montserrat" w:hAnsi="Montserrat"/>
          <w:sz w:val="24"/>
        </w:rPr>
        <w:tab/>
        <w:t>S</w:t>
      </w:r>
      <w:r w:rsidRPr="00243812">
        <w:rPr>
          <w:rFonts w:ascii="Montserrat" w:hAnsi="Montserrat"/>
          <w:sz w:val="24"/>
        </w:rPr>
        <w:tab/>
        <w:t>T</w:t>
      </w:r>
      <w:r w:rsidRPr="00243812">
        <w:rPr>
          <w:rFonts w:ascii="Montserrat" w:hAnsi="Montserrat"/>
          <w:sz w:val="24"/>
        </w:rPr>
        <w:tab/>
        <w:t>Q</w:t>
      </w:r>
    </w:p>
    <w:p w14:paraId="5D4243E3"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1</w:t>
      </w:r>
      <w:r w:rsidRPr="00243812">
        <w:rPr>
          <w:rFonts w:ascii="Montserrat" w:hAnsi="Montserrat"/>
          <w:sz w:val="24"/>
        </w:rPr>
        <w:tab/>
        <w:t>1</w:t>
      </w:r>
      <w:r w:rsidRPr="00243812">
        <w:rPr>
          <w:rFonts w:ascii="Montserrat" w:hAnsi="Montserrat"/>
          <w:sz w:val="24"/>
        </w:rPr>
        <w:tab/>
        <w:t>1</w:t>
      </w:r>
      <w:r w:rsidRPr="00243812">
        <w:rPr>
          <w:rFonts w:ascii="Montserrat" w:hAnsi="Montserrat"/>
          <w:sz w:val="24"/>
        </w:rPr>
        <w:tab/>
        <w:t>001</w:t>
      </w:r>
      <w:r w:rsidRPr="00243812">
        <w:rPr>
          <w:rFonts w:ascii="Montserrat" w:hAnsi="Montserrat"/>
          <w:sz w:val="24"/>
        </w:rPr>
        <w:tab/>
        <w:t>001</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5</w:t>
      </w:r>
      <w:r w:rsidRPr="00243812">
        <w:rPr>
          <w:rFonts w:ascii="Montserrat" w:hAnsi="Montserrat"/>
          <w:sz w:val="24"/>
        </w:rPr>
        <w:tab/>
        <w:t>4</w:t>
      </w:r>
      <w:r w:rsidRPr="00243812">
        <w:rPr>
          <w:rFonts w:ascii="Montserrat" w:hAnsi="Montserrat"/>
          <w:sz w:val="24"/>
        </w:rPr>
        <w:tab/>
        <w:t>3</w:t>
      </w:r>
      <w:r w:rsidRPr="00243812">
        <w:rPr>
          <w:rFonts w:ascii="Montserrat" w:hAnsi="Montserrat"/>
          <w:sz w:val="24"/>
        </w:rPr>
        <w:tab/>
        <w:t>3</w:t>
      </w:r>
      <w:r w:rsidRPr="00243812">
        <w:rPr>
          <w:rFonts w:ascii="Montserrat" w:hAnsi="Montserrat"/>
          <w:sz w:val="24"/>
        </w:rPr>
        <w:tab/>
        <w:t>3</w:t>
      </w:r>
      <w:r w:rsidRPr="00243812">
        <w:rPr>
          <w:rFonts w:ascii="Montserrat" w:hAnsi="Montserrat"/>
          <w:sz w:val="24"/>
        </w:rPr>
        <w:tab/>
        <w:t>0</w:t>
      </w:r>
      <w:r w:rsidRPr="00243812">
        <w:rPr>
          <w:rFonts w:ascii="Montserrat" w:hAnsi="Montserrat"/>
          <w:sz w:val="24"/>
        </w:rPr>
        <w:tab/>
        <w:t>0</w:t>
      </w:r>
    </w:p>
    <w:p w14:paraId="523333A8" w14:textId="77777777" w:rsidR="004E739B" w:rsidRPr="00243812" w:rsidRDefault="004E739B" w:rsidP="00F01A18">
      <w:pPr>
        <w:pStyle w:val="NoSpacing"/>
        <w:rPr>
          <w:rFonts w:ascii="Montserrat" w:hAnsi="Montserrat"/>
          <w:sz w:val="24"/>
        </w:rPr>
      </w:pPr>
    </w:p>
    <w:p w14:paraId="115185DB"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ARENA LINEAR ADVANCE PROFILE MAX AVARAGE</w:t>
      </w:r>
    </w:p>
    <w:p w14:paraId="7F88E385" w14:textId="77777777" w:rsidR="004E739B" w:rsidRPr="00243812" w:rsidRDefault="004E739B" w:rsidP="00F01A18">
      <w:pPr>
        <w:pStyle w:val="NoSpacing"/>
        <w:rPr>
          <w:rFonts w:ascii="Montserrat" w:hAnsi="Montserrat"/>
          <w:sz w:val="24"/>
        </w:rPr>
      </w:pPr>
    </w:p>
    <w:p w14:paraId="418D51AA" w14:textId="77777777" w:rsidR="004E739B" w:rsidRPr="00243812" w:rsidRDefault="00243812" w:rsidP="00F01A18">
      <w:pPr>
        <w:pStyle w:val="NoSpacing"/>
        <w:rPr>
          <w:rFonts w:ascii="Montserrat" w:hAnsi="Montserrat"/>
          <w:sz w:val="24"/>
        </w:rPr>
      </w:pPr>
      <w:r w:rsidRPr="00243812">
        <w:rPr>
          <w:rFonts w:ascii="Montserrat" w:hAnsi="Montserrat"/>
          <w:sz w:val="24"/>
        </w:rPr>
        <w:t>AI</w:t>
      </w:r>
      <w:r w:rsidRPr="00243812">
        <w:rPr>
          <w:rFonts w:ascii="Montserrat" w:hAnsi="Montserrat"/>
          <w:sz w:val="24"/>
        </w:rPr>
        <w:tab/>
        <w:t>SI</w:t>
      </w:r>
      <w:r w:rsidRPr="00243812">
        <w:rPr>
          <w:rFonts w:ascii="Montserrat" w:hAnsi="Montserrat"/>
          <w:sz w:val="24"/>
        </w:rPr>
        <w:tab/>
        <w:t>IA</w:t>
      </w:r>
      <w:r w:rsidRPr="00243812">
        <w:rPr>
          <w:rFonts w:ascii="Montserrat" w:hAnsi="Montserrat"/>
          <w:sz w:val="24"/>
        </w:rPr>
        <w:tab/>
        <w:t>PA</w:t>
      </w:r>
      <w:r w:rsidRPr="00243812">
        <w:rPr>
          <w:rFonts w:ascii="Montserrat" w:hAnsi="Montserrat"/>
          <w:sz w:val="24"/>
        </w:rPr>
        <w:tab/>
        <w:t>M</w:t>
      </w:r>
      <w:r w:rsidRPr="00243812">
        <w:rPr>
          <w:rFonts w:ascii="Montserrat" w:hAnsi="Montserrat"/>
          <w:sz w:val="24"/>
        </w:rPr>
        <w:tab/>
        <w:t>A</w:t>
      </w:r>
      <w:r w:rsidRPr="00243812">
        <w:rPr>
          <w:rFonts w:ascii="Montserrat" w:hAnsi="Montserrat"/>
          <w:sz w:val="24"/>
        </w:rPr>
        <w:tab/>
        <w:t>R</w:t>
      </w:r>
      <w:r w:rsidRPr="00243812">
        <w:rPr>
          <w:rFonts w:ascii="Montserrat" w:hAnsi="Montserrat"/>
          <w:sz w:val="24"/>
        </w:rPr>
        <w:tab/>
        <w:t>V</w:t>
      </w:r>
      <w:r w:rsidRPr="00243812">
        <w:rPr>
          <w:rFonts w:ascii="Montserrat" w:hAnsi="Montserrat"/>
          <w:sz w:val="24"/>
        </w:rPr>
        <w:tab/>
        <w:t>P</w:t>
      </w:r>
      <w:r w:rsidRPr="00243812">
        <w:rPr>
          <w:rFonts w:ascii="Montserrat" w:hAnsi="Montserrat"/>
          <w:sz w:val="24"/>
        </w:rPr>
        <w:tab/>
        <w:t>HH</w:t>
      </w:r>
      <w:r w:rsidRPr="00243812">
        <w:rPr>
          <w:rFonts w:ascii="Montserrat" w:hAnsi="Montserrat"/>
          <w:sz w:val="24"/>
        </w:rPr>
        <w:tab/>
        <w:t>MC</w:t>
      </w:r>
      <w:r w:rsidRPr="00243812">
        <w:rPr>
          <w:rFonts w:ascii="Montserrat" w:hAnsi="Montserrat"/>
          <w:sz w:val="24"/>
        </w:rPr>
        <w:tab/>
        <w:t>RC</w:t>
      </w:r>
      <w:r w:rsidRPr="00243812">
        <w:rPr>
          <w:rFonts w:ascii="Montserrat" w:hAnsi="Montserrat"/>
          <w:sz w:val="24"/>
        </w:rPr>
        <w:tab/>
        <w:t>AE</w:t>
      </w:r>
      <w:r w:rsidRPr="00243812">
        <w:rPr>
          <w:rFonts w:ascii="Montserrat" w:hAnsi="Montserrat"/>
          <w:sz w:val="24"/>
        </w:rPr>
        <w:tab/>
        <w:t>M</w:t>
      </w:r>
      <w:r w:rsidRPr="00243812">
        <w:rPr>
          <w:rFonts w:ascii="Montserrat" w:hAnsi="Montserrat"/>
          <w:sz w:val="24"/>
        </w:rPr>
        <w:tab/>
        <w:t>I</w:t>
      </w:r>
      <w:r w:rsidRPr="00243812">
        <w:rPr>
          <w:rFonts w:ascii="Montserrat" w:hAnsi="Montserrat"/>
          <w:sz w:val="24"/>
        </w:rPr>
        <w:tab/>
        <w:t>AD</w:t>
      </w:r>
      <w:r w:rsidRPr="00243812">
        <w:rPr>
          <w:rFonts w:ascii="Montserrat" w:hAnsi="Montserrat"/>
          <w:sz w:val="24"/>
        </w:rPr>
        <w:tab/>
        <w:t>S</w:t>
      </w:r>
      <w:r w:rsidRPr="00243812">
        <w:rPr>
          <w:rFonts w:ascii="Montserrat" w:hAnsi="Montserrat"/>
          <w:sz w:val="24"/>
        </w:rPr>
        <w:tab/>
        <w:t>T</w:t>
      </w:r>
      <w:r w:rsidRPr="00243812">
        <w:rPr>
          <w:rFonts w:ascii="Montserrat" w:hAnsi="Montserrat"/>
          <w:sz w:val="24"/>
        </w:rPr>
        <w:tab/>
        <w:t>Q</w:t>
      </w:r>
    </w:p>
    <w:p w14:paraId="6582B368" w14:textId="77777777" w:rsidR="004E739B" w:rsidRPr="00243812" w:rsidRDefault="00243812" w:rsidP="00F01A18">
      <w:pPr>
        <w:pStyle w:val="NoSpacing"/>
        <w:rPr>
          <w:rFonts w:ascii="Montserrat" w:hAnsi="Montserrat"/>
          <w:sz w:val="24"/>
        </w:rPr>
      </w:pPr>
      <w:r w:rsidRPr="00243812">
        <w:rPr>
          <w:rFonts w:ascii="Montserrat" w:hAnsi="Montserrat"/>
          <w:sz w:val="24"/>
        </w:rPr>
        <w:t>100</w:t>
      </w:r>
      <w:r w:rsidRPr="00243812">
        <w:rPr>
          <w:rFonts w:ascii="Montserrat" w:hAnsi="Montserrat"/>
          <w:sz w:val="24"/>
        </w:rPr>
        <w:tab/>
        <w:t>100</w:t>
      </w:r>
      <w:r w:rsidRPr="00243812">
        <w:rPr>
          <w:rFonts w:ascii="Montserrat" w:hAnsi="Montserrat"/>
          <w:sz w:val="24"/>
        </w:rPr>
        <w:tab/>
        <w:t>100</w:t>
      </w:r>
      <w:r w:rsidRPr="00243812">
        <w:rPr>
          <w:rFonts w:ascii="Montserrat" w:hAnsi="Montserrat"/>
          <w:sz w:val="24"/>
        </w:rPr>
        <w:tab/>
        <w:t>100</w:t>
      </w:r>
      <w:r w:rsidRPr="00243812">
        <w:rPr>
          <w:rFonts w:ascii="Montserrat" w:hAnsi="Montserrat"/>
          <w:sz w:val="24"/>
        </w:rPr>
        <w:tab/>
        <w:t>NA</w:t>
      </w:r>
      <w:r w:rsidRPr="00243812">
        <w:rPr>
          <w:rFonts w:ascii="Montserrat" w:hAnsi="Montserrat"/>
          <w:sz w:val="24"/>
        </w:rPr>
        <w:tab/>
        <w:t>NA</w:t>
      </w:r>
      <w:r w:rsidRPr="00243812">
        <w:rPr>
          <w:rFonts w:ascii="Montserrat" w:hAnsi="Montserrat"/>
          <w:sz w:val="24"/>
        </w:rPr>
        <w:tab/>
        <w:t>NA</w:t>
      </w:r>
      <w:r w:rsidRPr="00243812">
        <w:rPr>
          <w:rFonts w:ascii="Montserrat" w:hAnsi="Montserrat"/>
          <w:sz w:val="24"/>
        </w:rPr>
        <w:tab/>
        <w:t>1000</w:t>
      </w:r>
      <w:r w:rsidRPr="00243812">
        <w:rPr>
          <w:rFonts w:ascii="Montserrat" w:hAnsi="Montserrat"/>
          <w:sz w:val="24"/>
        </w:rPr>
        <w:tab/>
        <w:t>1000</w:t>
      </w:r>
      <w:r w:rsidRPr="00243812">
        <w:rPr>
          <w:rFonts w:ascii="Montserrat" w:hAnsi="Montserrat"/>
          <w:sz w:val="24"/>
        </w:rPr>
        <w:tab/>
        <w:t>100</w:t>
      </w:r>
      <w:r w:rsidRPr="00243812">
        <w:rPr>
          <w:rFonts w:ascii="Montserrat" w:hAnsi="Montserrat"/>
          <w:sz w:val="24"/>
        </w:rPr>
        <w:tab/>
        <w:t>100</w:t>
      </w:r>
      <w:r w:rsidRPr="00243812">
        <w:rPr>
          <w:rFonts w:ascii="Montserrat" w:hAnsi="Montserrat"/>
          <w:sz w:val="24"/>
        </w:rPr>
        <w:tab/>
        <w:t>100</w:t>
      </w:r>
      <w:r w:rsidRPr="00243812">
        <w:rPr>
          <w:rFonts w:ascii="Montserrat" w:hAnsi="Montserrat"/>
          <w:sz w:val="24"/>
        </w:rPr>
        <w:tab/>
        <w:t>NA</w:t>
      </w:r>
      <w:r w:rsidRPr="00243812">
        <w:rPr>
          <w:rFonts w:ascii="Montserrat" w:hAnsi="Montserrat"/>
          <w:sz w:val="24"/>
        </w:rPr>
        <w:tab/>
        <w:t>NA</w:t>
      </w:r>
      <w:r w:rsidRPr="00243812">
        <w:rPr>
          <w:rFonts w:ascii="Montserrat" w:hAnsi="Montserrat"/>
          <w:sz w:val="24"/>
        </w:rPr>
        <w:tab/>
        <w:t>NA</w:t>
      </w:r>
      <w:r w:rsidRPr="00243812">
        <w:rPr>
          <w:rFonts w:ascii="Montserrat" w:hAnsi="Montserrat"/>
          <w:sz w:val="24"/>
        </w:rPr>
        <w:tab/>
        <w:t>NA</w:t>
      </w:r>
      <w:r w:rsidRPr="00243812">
        <w:rPr>
          <w:rFonts w:ascii="Montserrat" w:hAnsi="Montserrat"/>
          <w:sz w:val="24"/>
        </w:rPr>
        <w:tab/>
        <w:t>NA</w:t>
      </w:r>
      <w:r w:rsidRPr="00243812">
        <w:rPr>
          <w:rFonts w:ascii="Montserrat" w:hAnsi="Montserrat"/>
          <w:sz w:val="24"/>
        </w:rPr>
        <w:tab/>
        <w:t>NA</w:t>
      </w:r>
      <w:r w:rsidRPr="00243812">
        <w:rPr>
          <w:rFonts w:ascii="Montserrat" w:hAnsi="Montserrat"/>
          <w:sz w:val="24"/>
        </w:rPr>
        <w:tab/>
        <w:t>NA</w:t>
      </w:r>
    </w:p>
    <w:p w14:paraId="62299603"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ARENA LINEAR ADVANCE SCHEME</w:t>
      </w:r>
    </w:p>
    <w:p w14:paraId="706CED3E" w14:textId="77777777" w:rsidR="004E739B" w:rsidRPr="00243812" w:rsidRDefault="004E739B" w:rsidP="00F01A18">
      <w:pPr>
        <w:pStyle w:val="NoSpacing"/>
        <w:rPr>
          <w:rFonts w:ascii="Montserrat" w:hAnsi="Montserrat"/>
          <w:sz w:val="24"/>
        </w:rPr>
      </w:pPr>
    </w:p>
    <w:p w14:paraId="1DD662E7" w14:textId="77777777" w:rsidR="004E739B" w:rsidRPr="00243812" w:rsidRDefault="00243812" w:rsidP="00F01A18">
      <w:pPr>
        <w:pStyle w:val="NoSpacing"/>
        <w:rPr>
          <w:rFonts w:ascii="Montserrat" w:hAnsi="Montserrat"/>
          <w:sz w:val="24"/>
        </w:rPr>
      </w:pPr>
      <w:r w:rsidRPr="00243812">
        <w:rPr>
          <w:rFonts w:ascii="Montserrat" w:hAnsi="Montserrat"/>
          <w:sz w:val="24"/>
        </w:rPr>
        <w:t>AI</w:t>
      </w:r>
      <w:r w:rsidRPr="00243812">
        <w:rPr>
          <w:rFonts w:ascii="Montserrat" w:hAnsi="Montserrat"/>
          <w:sz w:val="24"/>
        </w:rPr>
        <w:tab/>
        <w:t>SI</w:t>
      </w:r>
      <w:r w:rsidRPr="00243812">
        <w:rPr>
          <w:rFonts w:ascii="Montserrat" w:hAnsi="Montserrat"/>
          <w:sz w:val="24"/>
        </w:rPr>
        <w:tab/>
        <w:t>IA</w:t>
      </w:r>
      <w:r w:rsidRPr="00243812">
        <w:rPr>
          <w:rFonts w:ascii="Montserrat" w:hAnsi="Montserrat"/>
          <w:sz w:val="24"/>
        </w:rPr>
        <w:tab/>
        <w:t>PA</w:t>
      </w:r>
      <w:r w:rsidRPr="00243812">
        <w:rPr>
          <w:rFonts w:ascii="Montserrat" w:hAnsi="Montserrat"/>
          <w:sz w:val="24"/>
        </w:rPr>
        <w:tab/>
        <w:t>M</w:t>
      </w:r>
      <w:r w:rsidRPr="00243812">
        <w:rPr>
          <w:rFonts w:ascii="Montserrat" w:hAnsi="Montserrat"/>
          <w:sz w:val="24"/>
        </w:rPr>
        <w:tab/>
        <w:t>A</w:t>
      </w:r>
      <w:r w:rsidRPr="00243812">
        <w:rPr>
          <w:rFonts w:ascii="Montserrat" w:hAnsi="Montserrat"/>
          <w:sz w:val="24"/>
        </w:rPr>
        <w:tab/>
        <w:t>R</w:t>
      </w:r>
      <w:r w:rsidRPr="00243812">
        <w:rPr>
          <w:rFonts w:ascii="Montserrat" w:hAnsi="Montserrat"/>
          <w:sz w:val="24"/>
        </w:rPr>
        <w:tab/>
        <w:t>V</w:t>
      </w:r>
      <w:r w:rsidRPr="00243812">
        <w:rPr>
          <w:rFonts w:ascii="Montserrat" w:hAnsi="Montserrat"/>
          <w:sz w:val="24"/>
        </w:rPr>
        <w:tab/>
        <w:t>P</w:t>
      </w:r>
      <w:r w:rsidRPr="00243812">
        <w:rPr>
          <w:rFonts w:ascii="Montserrat" w:hAnsi="Montserrat"/>
          <w:sz w:val="24"/>
        </w:rPr>
        <w:tab/>
        <w:t>HH</w:t>
      </w:r>
      <w:r w:rsidRPr="00243812">
        <w:rPr>
          <w:rFonts w:ascii="Montserrat" w:hAnsi="Montserrat"/>
          <w:sz w:val="24"/>
        </w:rPr>
        <w:tab/>
        <w:t>MC</w:t>
      </w:r>
      <w:r w:rsidRPr="00243812">
        <w:rPr>
          <w:rFonts w:ascii="Montserrat" w:hAnsi="Montserrat"/>
          <w:sz w:val="24"/>
        </w:rPr>
        <w:tab/>
        <w:t>RC</w:t>
      </w:r>
      <w:r w:rsidRPr="00243812">
        <w:rPr>
          <w:rFonts w:ascii="Montserrat" w:hAnsi="Montserrat"/>
          <w:sz w:val="24"/>
        </w:rPr>
        <w:tab/>
        <w:t>AE</w:t>
      </w:r>
      <w:r w:rsidRPr="00243812">
        <w:rPr>
          <w:rFonts w:ascii="Montserrat" w:hAnsi="Montserrat"/>
          <w:sz w:val="24"/>
        </w:rPr>
        <w:tab/>
        <w:t>M</w:t>
      </w:r>
      <w:r w:rsidRPr="00243812">
        <w:rPr>
          <w:rFonts w:ascii="Montserrat" w:hAnsi="Montserrat"/>
          <w:sz w:val="24"/>
        </w:rPr>
        <w:tab/>
        <w:t>I</w:t>
      </w:r>
      <w:r w:rsidRPr="00243812">
        <w:rPr>
          <w:rFonts w:ascii="Montserrat" w:hAnsi="Montserrat"/>
          <w:sz w:val="24"/>
        </w:rPr>
        <w:tab/>
        <w:t>AD</w:t>
      </w:r>
      <w:r w:rsidRPr="00243812">
        <w:rPr>
          <w:rFonts w:ascii="Montserrat" w:hAnsi="Montserrat"/>
          <w:sz w:val="24"/>
        </w:rPr>
        <w:tab/>
        <w:t>S</w:t>
      </w:r>
      <w:r w:rsidRPr="00243812">
        <w:rPr>
          <w:rFonts w:ascii="Montserrat" w:hAnsi="Montserrat"/>
          <w:sz w:val="24"/>
        </w:rPr>
        <w:tab/>
        <w:t>T</w:t>
      </w:r>
      <w:r w:rsidRPr="00243812">
        <w:rPr>
          <w:rFonts w:ascii="Montserrat" w:hAnsi="Montserrat"/>
          <w:sz w:val="24"/>
        </w:rPr>
        <w:tab/>
        <w:t>Q</w:t>
      </w:r>
    </w:p>
    <w:p w14:paraId="449D09AA" w14:textId="77777777" w:rsidR="004E739B" w:rsidRPr="00243812" w:rsidRDefault="00243812" w:rsidP="00F01A18">
      <w:pPr>
        <w:pStyle w:val="NoSpacing"/>
        <w:rPr>
          <w:rFonts w:ascii="Montserrat" w:hAnsi="Montserrat"/>
          <w:sz w:val="24"/>
        </w:rPr>
      </w:pPr>
      <w:r w:rsidRPr="00243812">
        <w:rPr>
          <w:rFonts w:ascii="Montserrat" w:hAnsi="Montserrat"/>
          <w:sz w:val="24"/>
        </w:rPr>
        <w:t>00</w:t>
      </w:r>
      <w:r w:rsidRPr="00243812">
        <w:rPr>
          <w:rFonts w:ascii="Montserrat" w:hAnsi="Montserrat"/>
          <w:sz w:val="24"/>
        </w:rPr>
        <w:tab/>
        <w:t>00</w:t>
      </w:r>
      <w:r w:rsidRPr="00243812">
        <w:rPr>
          <w:rFonts w:ascii="Montserrat" w:hAnsi="Montserrat"/>
          <w:sz w:val="24"/>
        </w:rPr>
        <w:tab/>
        <w:t>00</w:t>
      </w:r>
      <w:r w:rsidRPr="00243812">
        <w:rPr>
          <w:rFonts w:ascii="Montserrat" w:hAnsi="Montserrat"/>
          <w:sz w:val="24"/>
        </w:rPr>
        <w:tab/>
        <w:t>00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000</w:t>
      </w:r>
      <w:r w:rsidRPr="00243812">
        <w:rPr>
          <w:rFonts w:ascii="Montserrat" w:hAnsi="Montserrat"/>
          <w:sz w:val="24"/>
        </w:rPr>
        <w:tab/>
        <w:t>000</w:t>
      </w:r>
      <w:r w:rsidRPr="00243812">
        <w:rPr>
          <w:rFonts w:ascii="Montserrat" w:hAnsi="Montserrat"/>
          <w:sz w:val="24"/>
        </w:rPr>
        <w:tab/>
        <w:t>00</w:t>
      </w:r>
      <w:r w:rsidRPr="00243812">
        <w:rPr>
          <w:rFonts w:ascii="Montserrat" w:hAnsi="Montserrat"/>
          <w:sz w:val="24"/>
        </w:rPr>
        <w:tab/>
        <w:t>00</w:t>
      </w:r>
      <w:r w:rsidRPr="00243812">
        <w:rPr>
          <w:rFonts w:ascii="Montserrat" w:hAnsi="Montserrat"/>
          <w:sz w:val="24"/>
        </w:rPr>
        <w:tab/>
        <w:t>00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r w:rsidRPr="00243812">
        <w:rPr>
          <w:rFonts w:ascii="Montserrat" w:hAnsi="Montserrat"/>
          <w:sz w:val="24"/>
        </w:rPr>
        <w:tab/>
        <w:t>0</w:t>
      </w:r>
    </w:p>
    <w:p w14:paraId="57889F1D" w14:textId="77777777" w:rsidR="004E739B" w:rsidRPr="00243812" w:rsidRDefault="00243812" w:rsidP="00F01A18">
      <w:pPr>
        <w:pStyle w:val="NoSpacing"/>
        <w:rPr>
          <w:rFonts w:ascii="Montserrat" w:hAnsi="Montserrat"/>
          <w:sz w:val="24"/>
        </w:rPr>
      </w:pPr>
      <w:r w:rsidRPr="00243812">
        <w:rPr>
          <w:rFonts w:ascii="Montserrat" w:hAnsi="Montserrat"/>
          <w:sz w:val="24"/>
        </w:rPr>
        <w:t>BASE</w:t>
      </w:r>
    </w:p>
    <w:p w14:paraId="2F4D0C01" w14:textId="77777777" w:rsidR="004E739B" w:rsidRPr="00243812" w:rsidRDefault="004E739B" w:rsidP="00F01A18">
      <w:pPr>
        <w:pStyle w:val="NoSpacing"/>
        <w:rPr>
          <w:rFonts w:ascii="Montserrat" w:hAnsi="Montserrat"/>
          <w:sz w:val="24"/>
        </w:rPr>
      </w:pPr>
    </w:p>
    <w:p w14:paraId="39D24E7E"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+1</w:t>
      </w:r>
      <w:r w:rsidRPr="00243812">
        <w:rPr>
          <w:rFonts w:ascii="Montserrat" w:hAnsi="Montserrat"/>
          <w:sz w:val="24"/>
        </w:rPr>
        <w:tab/>
        <w:t>+1</w:t>
      </w:r>
      <w:r w:rsidRPr="00243812">
        <w:rPr>
          <w:rFonts w:ascii="Montserrat" w:hAnsi="Montserrat"/>
          <w:sz w:val="24"/>
        </w:rPr>
        <w:tab/>
        <w:t>+1</w:t>
      </w:r>
      <w:r w:rsidRPr="00243812">
        <w:rPr>
          <w:rFonts w:ascii="Montserrat" w:hAnsi="Montserrat"/>
          <w:sz w:val="24"/>
        </w:rPr>
        <w:tab/>
        <w:t>+1</w:t>
      </w:r>
      <w:r w:rsidRPr="00243812">
        <w:rPr>
          <w:rFonts w:ascii="Montserrat" w:hAnsi="Montserrat"/>
          <w:sz w:val="24"/>
        </w:rPr>
        <w:tab/>
        <w:t>-</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p>
    <w:p w14:paraId="541A003A" w14:textId="77777777" w:rsidR="004E739B" w:rsidRPr="00243812" w:rsidRDefault="00243812" w:rsidP="00F01A18">
      <w:pPr>
        <w:pStyle w:val="NoSpacing"/>
        <w:rPr>
          <w:rFonts w:ascii="Montserrat" w:hAnsi="Montserrat"/>
          <w:sz w:val="24"/>
        </w:rPr>
      </w:pPr>
      <w:r w:rsidRPr="00243812">
        <w:rPr>
          <w:rFonts w:ascii="Montserrat" w:hAnsi="Montserrat"/>
          <w:sz w:val="24"/>
        </w:rPr>
        <w:t>BASIC FULL ADVANCE</w:t>
      </w:r>
    </w:p>
    <w:p w14:paraId="0487A3B7" w14:textId="77777777" w:rsidR="004E739B" w:rsidRPr="00243812" w:rsidRDefault="004E739B" w:rsidP="00F01A18">
      <w:pPr>
        <w:pStyle w:val="NoSpacing"/>
        <w:rPr>
          <w:rFonts w:ascii="Montserrat" w:hAnsi="Montserrat"/>
          <w:sz w:val="24"/>
        </w:rPr>
      </w:pPr>
    </w:p>
    <w:p w14:paraId="62A05382"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+10</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+1</w:t>
      </w:r>
      <w:r w:rsidRPr="00243812">
        <w:rPr>
          <w:rFonts w:ascii="Montserrat" w:hAnsi="Montserrat"/>
          <w:sz w:val="24"/>
        </w:rPr>
        <w:tab/>
        <w:t>+1</w:t>
      </w:r>
      <w:r w:rsidRPr="00243812">
        <w:rPr>
          <w:rFonts w:ascii="Montserrat" w:hAnsi="Montserrat"/>
          <w:sz w:val="24"/>
        </w:rPr>
        <w:tab/>
        <w:t>+1</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+10</w:t>
      </w:r>
      <w:r w:rsidRPr="00243812">
        <w:rPr>
          <w:rFonts w:ascii="Montserrat" w:hAnsi="Montserrat"/>
          <w:sz w:val="24"/>
        </w:rPr>
        <w:tab/>
        <w:t xml:space="preserve">* </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r w:rsidRPr="00243812">
        <w:rPr>
          <w:rFonts w:ascii="Montserrat" w:hAnsi="Montserrat"/>
          <w:sz w:val="24"/>
        </w:rPr>
        <w:tab/>
        <w:t>*</w:t>
      </w:r>
    </w:p>
    <w:p w14:paraId="3BB08CA0" w14:textId="7524AB3B" w:rsidR="004E739B" w:rsidRPr="00243812" w:rsidRDefault="00243812" w:rsidP="00F01A18">
      <w:pPr>
        <w:pStyle w:val="NoSpacing"/>
        <w:rPr>
          <w:rFonts w:ascii="Montserrat" w:hAnsi="Montserrat"/>
          <w:sz w:val="24"/>
        </w:rPr>
      </w:pPr>
      <w:r w:rsidRPr="00243812">
        <w:rPr>
          <w:rFonts w:ascii="Montserrat" w:hAnsi="Montserrat"/>
          <w:sz w:val="24"/>
        </w:rPr>
        <w:t>SORCERER BASIC FULL ADVANCE</w:t>
      </w:r>
      <w:r w:rsidR="006F60BF" w:rsidRPr="00243812">
        <w:rPr>
          <w:rFonts w:ascii="Montserrat" w:hAnsi="Montserrat"/>
          <w:sz w:val="24"/>
        </w:rPr>
        <w:tab/>
      </w:r>
      <w:r w:rsidRPr="00243812">
        <w:rPr>
          <w:rFonts w:ascii="Montserrat" w:hAnsi="Montserrat"/>
          <w:sz w:val="24"/>
        </w:rPr>
        <w:t>*advance through sp. initiation</w:t>
      </w:r>
    </w:p>
    <w:p w14:paraId="7F0FAD43" w14:textId="77777777" w:rsidR="004E739B" w:rsidRPr="00243812" w:rsidRDefault="004E739B" w:rsidP="00F01A18">
      <w:pPr>
        <w:pStyle w:val="NoSpacing"/>
        <w:rPr>
          <w:rFonts w:ascii="Montserrat" w:hAnsi="Montserrat"/>
          <w:sz w:val="24"/>
        </w:rPr>
      </w:pPr>
    </w:p>
    <w:p w14:paraId="1776ED10" w14:textId="3849EFA8" w:rsidR="004E739B" w:rsidRPr="00243812" w:rsidRDefault="00243812" w:rsidP="00F01A18">
      <w:pPr>
        <w:pStyle w:val="NoSpacing"/>
        <w:rPr>
          <w:rFonts w:ascii="Montserrat" w:hAnsi="Montserrat"/>
          <w:sz w:val="24"/>
        </w:rPr>
      </w:pPr>
      <w:r w:rsidRPr="00243812">
        <w:rPr>
          <w:rFonts w:ascii="Montserrat" w:hAnsi="Montserrat"/>
          <w:sz w:val="24"/>
        </w:rPr>
        <w:br w:type="page"/>
        <w:t>AI</w:t>
      </w:r>
      <w:r w:rsidRPr="00243812">
        <w:rPr>
          <w:rFonts w:ascii="Montserrat" w:hAnsi="Montserrat"/>
          <w:sz w:val="24"/>
        </w:rPr>
        <w:tab/>
        <w:t>17</w:t>
      </w:r>
      <w:r w:rsidR="006F60BF" w:rsidRPr="00243812">
        <w:rPr>
          <w:rFonts w:ascii="Montserrat" w:hAnsi="Montserrat"/>
          <w:sz w:val="24"/>
        </w:rPr>
        <w:tab/>
      </w:r>
    </w:p>
    <w:p w14:paraId="48712CE5" w14:textId="370B7E8B" w:rsidR="004E739B" w:rsidRPr="00243812" w:rsidRDefault="00243812" w:rsidP="00F01A18">
      <w:pPr>
        <w:pStyle w:val="NoSpacing"/>
        <w:rPr>
          <w:rFonts w:ascii="Montserrat" w:hAnsi="Montserrat"/>
          <w:sz w:val="24"/>
        </w:rPr>
      </w:pPr>
      <w:r w:rsidRPr="00243812">
        <w:rPr>
          <w:rFonts w:ascii="Montserrat" w:hAnsi="Montserrat"/>
          <w:sz w:val="24"/>
        </w:rPr>
        <w:t>SI</w:t>
      </w:r>
      <w:r w:rsidRPr="00243812">
        <w:rPr>
          <w:rFonts w:ascii="Montserrat" w:hAnsi="Montserrat"/>
          <w:sz w:val="24"/>
        </w:rPr>
        <w:tab/>
        <w:t>17</w:t>
      </w:r>
      <w:r w:rsidR="006F60BF" w:rsidRPr="00243812">
        <w:rPr>
          <w:rFonts w:ascii="Montserrat" w:hAnsi="Montserrat"/>
          <w:sz w:val="24"/>
        </w:rPr>
        <w:tab/>
      </w:r>
    </w:p>
    <w:p w14:paraId="38D41BDE" w14:textId="2CBA12F7" w:rsidR="004E739B" w:rsidRPr="00243812" w:rsidRDefault="00243812" w:rsidP="00F01A18">
      <w:pPr>
        <w:pStyle w:val="NoSpacing"/>
        <w:rPr>
          <w:rFonts w:ascii="Montserrat" w:hAnsi="Montserrat"/>
          <w:sz w:val="24"/>
        </w:rPr>
      </w:pPr>
      <w:r w:rsidRPr="00243812">
        <w:rPr>
          <w:rFonts w:ascii="Montserrat" w:hAnsi="Montserrat"/>
          <w:sz w:val="24"/>
        </w:rPr>
        <w:t>IA</w:t>
      </w:r>
      <w:r w:rsidRPr="00243812">
        <w:rPr>
          <w:rFonts w:ascii="Montserrat" w:hAnsi="Montserrat"/>
          <w:sz w:val="24"/>
        </w:rPr>
        <w:tab/>
        <w:t>17</w:t>
      </w:r>
      <w:r w:rsidR="006F60BF" w:rsidRPr="00243812">
        <w:rPr>
          <w:rFonts w:ascii="Montserrat" w:hAnsi="Montserrat"/>
          <w:sz w:val="24"/>
        </w:rPr>
        <w:tab/>
      </w:r>
    </w:p>
    <w:p w14:paraId="3C3DE2D9" w14:textId="4EB51A9B" w:rsidR="004E739B" w:rsidRPr="00243812" w:rsidRDefault="00243812" w:rsidP="00F01A18">
      <w:pPr>
        <w:pStyle w:val="NoSpacing"/>
        <w:rPr>
          <w:rFonts w:ascii="Montserrat" w:hAnsi="Montserrat"/>
          <w:sz w:val="24"/>
        </w:rPr>
      </w:pPr>
      <w:r w:rsidRPr="00243812">
        <w:rPr>
          <w:rFonts w:ascii="Montserrat" w:hAnsi="Montserrat"/>
          <w:sz w:val="24"/>
        </w:rPr>
        <w:t>PA</w:t>
      </w:r>
      <w:r w:rsidRPr="00243812">
        <w:rPr>
          <w:rFonts w:ascii="Montserrat" w:hAnsi="Montserrat"/>
          <w:sz w:val="24"/>
        </w:rPr>
        <w:tab/>
        <w:t>17</w:t>
      </w:r>
      <w:r w:rsidR="006F60BF" w:rsidRPr="00243812">
        <w:rPr>
          <w:rFonts w:ascii="Montserrat" w:hAnsi="Montserrat"/>
          <w:sz w:val="24"/>
        </w:rPr>
        <w:tab/>
      </w:r>
    </w:p>
    <w:p w14:paraId="2D347873" w14:textId="3AEA960F" w:rsidR="004E739B" w:rsidRPr="00243812" w:rsidRDefault="00243812" w:rsidP="00F01A18">
      <w:pPr>
        <w:pStyle w:val="NoSpacing"/>
        <w:rPr>
          <w:rFonts w:ascii="Montserrat" w:hAnsi="Montserrat"/>
          <w:sz w:val="24"/>
        </w:rPr>
      </w:pPr>
      <w:r w:rsidRPr="00243812">
        <w:rPr>
          <w:rFonts w:ascii="Montserrat" w:hAnsi="Montserrat"/>
          <w:sz w:val="24"/>
        </w:rPr>
        <w:t>M</w:t>
      </w:r>
      <w:r w:rsidRPr="00243812">
        <w:rPr>
          <w:rFonts w:ascii="Montserrat" w:hAnsi="Montserrat"/>
          <w:sz w:val="24"/>
        </w:rPr>
        <w:tab/>
        <w:t>4</w:t>
      </w:r>
      <w:r w:rsidR="006F60BF" w:rsidRPr="00243812">
        <w:rPr>
          <w:rFonts w:ascii="Montserrat" w:hAnsi="Montserrat"/>
          <w:sz w:val="24"/>
        </w:rPr>
        <w:tab/>
      </w:r>
    </w:p>
    <w:p w14:paraId="50FD908B" w14:textId="0B73F555" w:rsidR="004E739B" w:rsidRPr="00243812" w:rsidRDefault="00243812" w:rsidP="00F01A18">
      <w:pPr>
        <w:pStyle w:val="NoSpacing"/>
        <w:rPr>
          <w:rFonts w:ascii="Montserrat" w:hAnsi="Montserrat"/>
          <w:sz w:val="24"/>
        </w:rPr>
      </w:pPr>
      <w:r w:rsidRPr="00243812">
        <w:rPr>
          <w:rFonts w:ascii="Montserrat" w:hAnsi="Montserrat"/>
          <w:sz w:val="24"/>
        </w:rPr>
        <w:t>A</w:t>
      </w:r>
      <w:r w:rsidRPr="00243812">
        <w:rPr>
          <w:rFonts w:ascii="Montserrat" w:hAnsi="Montserrat"/>
          <w:sz w:val="24"/>
        </w:rPr>
        <w:tab/>
        <w:t>1</w:t>
      </w:r>
      <w:r w:rsidR="006F60BF" w:rsidRPr="00243812">
        <w:rPr>
          <w:rFonts w:ascii="Montserrat" w:hAnsi="Montserrat"/>
          <w:sz w:val="24"/>
        </w:rPr>
        <w:tab/>
      </w:r>
    </w:p>
    <w:p w14:paraId="2A9F0A40" w14:textId="1FE1765A" w:rsidR="004E739B" w:rsidRPr="00243812" w:rsidRDefault="00243812" w:rsidP="00F01A18">
      <w:pPr>
        <w:pStyle w:val="NoSpacing"/>
        <w:rPr>
          <w:rFonts w:ascii="Montserrat" w:hAnsi="Montserrat"/>
          <w:sz w:val="24"/>
        </w:rPr>
      </w:pPr>
      <w:r w:rsidRPr="00243812">
        <w:rPr>
          <w:rFonts w:ascii="Montserrat" w:hAnsi="Montserrat"/>
          <w:sz w:val="24"/>
        </w:rPr>
        <w:t>R</w:t>
      </w:r>
      <w:r w:rsidRPr="00243812">
        <w:rPr>
          <w:rFonts w:ascii="Montserrat" w:hAnsi="Montserrat"/>
          <w:sz w:val="24"/>
        </w:rPr>
        <w:tab/>
        <w:t>4</w:t>
      </w:r>
      <w:r w:rsidR="006F60BF" w:rsidRPr="00243812">
        <w:rPr>
          <w:rFonts w:ascii="Montserrat" w:hAnsi="Montserrat"/>
          <w:sz w:val="24"/>
        </w:rPr>
        <w:tab/>
      </w:r>
    </w:p>
    <w:p w14:paraId="3259065A" w14:textId="5FF3DBF6" w:rsidR="004E739B" w:rsidRPr="00243812" w:rsidRDefault="00243812" w:rsidP="00F01A18">
      <w:pPr>
        <w:pStyle w:val="NoSpacing"/>
        <w:rPr>
          <w:rFonts w:ascii="Montserrat" w:hAnsi="Montserrat"/>
          <w:sz w:val="24"/>
        </w:rPr>
      </w:pPr>
      <w:r w:rsidRPr="00243812">
        <w:rPr>
          <w:rFonts w:ascii="Montserrat" w:hAnsi="Montserrat"/>
          <w:sz w:val="24"/>
        </w:rPr>
        <w:t>V</w:t>
      </w:r>
      <w:r w:rsidRPr="00243812">
        <w:rPr>
          <w:rFonts w:ascii="Montserrat" w:hAnsi="Montserrat"/>
          <w:sz w:val="24"/>
        </w:rPr>
        <w:tab/>
        <w:t>13</w:t>
      </w:r>
      <w:r w:rsidR="006F60BF" w:rsidRPr="00243812">
        <w:rPr>
          <w:rFonts w:ascii="Montserrat" w:hAnsi="Montserrat"/>
          <w:sz w:val="24"/>
        </w:rPr>
        <w:tab/>
      </w:r>
    </w:p>
    <w:p w14:paraId="1C558104" w14:textId="23685A6D" w:rsidR="004E739B" w:rsidRPr="00243812" w:rsidRDefault="00243812" w:rsidP="00F01A18">
      <w:pPr>
        <w:pStyle w:val="NoSpacing"/>
        <w:rPr>
          <w:rFonts w:ascii="Montserrat" w:hAnsi="Montserrat"/>
          <w:sz w:val="24"/>
        </w:rPr>
      </w:pPr>
      <w:r w:rsidRPr="00243812">
        <w:rPr>
          <w:rFonts w:ascii="Montserrat" w:hAnsi="Montserrat"/>
          <w:sz w:val="24"/>
        </w:rPr>
        <w:t>P</w:t>
      </w:r>
      <w:r w:rsidRPr="00243812">
        <w:rPr>
          <w:rFonts w:ascii="Montserrat" w:hAnsi="Montserrat"/>
          <w:sz w:val="24"/>
        </w:rPr>
        <w:tab/>
        <w:t>13</w:t>
      </w:r>
      <w:r w:rsidR="006F60BF" w:rsidRPr="00243812">
        <w:rPr>
          <w:rFonts w:ascii="Montserrat" w:hAnsi="Montserrat"/>
          <w:sz w:val="24"/>
        </w:rPr>
        <w:tab/>
      </w:r>
    </w:p>
    <w:p w14:paraId="17433386" w14:textId="430785EB" w:rsidR="004E739B" w:rsidRPr="00243812" w:rsidRDefault="00243812" w:rsidP="00F01A18">
      <w:pPr>
        <w:pStyle w:val="NoSpacing"/>
        <w:rPr>
          <w:rFonts w:ascii="Montserrat" w:hAnsi="Montserrat"/>
          <w:sz w:val="24"/>
        </w:rPr>
      </w:pPr>
      <w:r w:rsidRPr="00243812">
        <w:rPr>
          <w:rFonts w:ascii="Montserrat" w:hAnsi="Montserrat"/>
          <w:sz w:val="24"/>
        </w:rPr>
        <w:t>HH</w:t>
      </w:r>
      <w:r w:rsidRPr="00243812">
        <w:rPr>
          <w:rFonts w:ascii="Montserrat" w:hAnsi="Montserrat"/>
          <w:sz w:val="24"/>
        </w:rPr>
        <w:tab/>
        <w:t>17</w:t>
      </w:r>
      <w:r w:rsidR="006F60BF" w:rsidRPr="00243812">
        <w:rPr>
          <w:rFonts w:ascii="Montserrat" w:hAnsi="Montserrat"/>
          <w:sz w:val="24"/>
        </w:rPr>
        <w:tab/>
      </w:r>
    </w:p>
    <w:p w14:paraId="081C5095" w14:textId="053B1989" w:rsidR="004E739B" w:rsidRPr="00243812" w:rsidRDefault="00243812" w:rsidP="00F01A18">
      <w:pPr>
        <w:pStyle w:val="NoSpacing"/>
        <w:rPr>
          <w:rFonts w:ascii="Montserrat" w:hAnsi="Montserrat"/>
          <w:sz w:val="24"/>
        </w:rPr>
      </w:pPr>
      <w:r w:rsidRPr="00243812">
        <w:rPr>
          <w:rFonts w:ascii="Montserrat" w:hAnsi="Montserrat"/>
          <w:sz w:val="24"/>
        </w:rPr>
        <w:t>MC</w:t>
      </w:r>
      <w:r w:rsidRPr="00243812">
        <w:rPr>
          <w:rFonts w:ascii="Montserrat" w:hAnsi="Montserrat"/>
          <w:sz w:val="24"/>
        </w:rPr>
        <w:tab/>
        <w:t>17</w:t>
      </w:r>
      <w:r w:rsidR="006F60BF" w:rsidRPr="00243812">
        <w:rPr>
          <w:rFonts w:ascii="Montserrat" w:hAnsi="Montserrat"/>
          <w:sz w:val="24"/>
        </w:rPr>
        <w:tab/>
      </w:r>
    </w:p>
    <w:p w14:paraId="414C20BF" w14:textId="4B7273C7" w:rsidR="004E739B" w:rsidRPr="00243812" w:rsidRDefault="00243812" w:rsidP="00F01A18">
      <w:pPr>
        <w:pStyle w:val="NoSpacing"/>
        <w:rPr>
          <w:rFonts w:ascii="Montserrat" w:hAnsi="Montserrat"/>
          <w:sz w:val="24"/>
        </w:rPr>
      </w:pPr>
      <w:r w:rsidRPr="00243812">
        <w:rPr>
          <w:rFonts w:ascii="Montserrat" w:hAnsi="Montserrat"/>
          <w:sz w:val="24"/>
        </w:rPr>
        <w:t>RC</w:t>
      </w:r>
      <w:r w:rsidRPr="00243812">
        <w:rPr>
          <w:rFonts w:ascii="Montserrat" w:hAnsi="Montserrat"/>
          <w:sz w:val="24"/>
        </w:rPr>
        <w:tab/>
        <w:t>17</w:t>
      </w:r>
      <w:r w:rsidR="006F60BF" w:rsidRPr="00243812">
        <w:rPr>
          <w:rFonts w:ascii="Montserrat" w:hAnsi="Montserrat"/>
          <w:sz w:val="24"/>
        </w:rPr>
        <w:tab/>
      </w:r>
    </w:p>
    <w:p w14:paraId="20911734" w14:textId="5A4A9516" w:rsidR="004E739B" w:rsidRPr="00243812" w:rsidRDefault="00243812" w:rsidP="00F01A18">
      <w:pPr>
        <w:pStyle w:val="NoSpacing"/>
        <w:rPr>
          <w:rFonts w:ascii="Montserrat" w:hAnsi="Montserrat"/>
          <w:sz w:val="24"/>
        </w:rPr>
      </w:pPr>
      <w:r w:rsidRPr="00243812">
        <w:rPr>
          <w:rFonts w:ascii="Montserrat" w:hAnsi="Montserrat"/>
          <w:sz w:val="24"/>
        </w:rPr>
        <w:t>AE</w:t>
      </w:r>
      <w:r w:rsidRPr="00243812">
        <w:rPr>
          <w:rFonts w:ascii="Montserrat" w:hAnsi="Montserrat"/>
          <w:sz w:val="24"/>
        </w:rPr>
        <w:tab/>
        <w:t>5</w:t>
      </w:r>
      <w:r w:rsidR="006F60BF" w:rsidRPr="00243812">
        <w:rPr>
          <w:rFonts w:ascii="Montserrat" w:hAnsi="Montserrat"/>
          <w:sz w:val="24"/>
        </w:rPr>
        <w:tab/>
      </w:r>
    </w:p>
    <w:p w14:paraId="7933FB3B" w14:textId="799BC286" w:rsidR="004E739B" w:rsidRPr="00243812" w:rsidRDefault="00243812" w:rsidP="00F01A18">
      <w:pPr>
        <w:pStyle w:val="NoSpacing"/>
        <w:rPr>
          <w:rFonts w:ascii="Montserrat" w:hAnsi="Montserrat"/>
          <w:sz w:val="24"/>
        </w:rPr>
      </w:pPr>
      <w:r w:rsidRPr="00243812">
        <w:rPr>
          <w:rFonts w:ascii="Montserrat" w:hAnsi="Montserrat"/>
          <w:sz w:val="24"/>
        </w:rPr>
        <w:t>M</w:t>
      </w:r>
      <w:r w:rsidRPr="00243812">
        <w:rPr>
          <w:rFonts w:ascii="Montserrat" w:hAnsi="Montserrat"/>
          <w:sz w:val="24"/>
        </w:rPr>
        <w:tab/>
        <w:t>4</w:t>
      </w:r>
      <w:r w:rsidR="006F60BF" w:rsidRPr="00243812">
        <w:rPr>
          <w:rFonts w:ascii="Montserrat" w:hAnsi="Montserrat"/>
          <w:sz w:val="24"/>
        </w:rPr>
        <w:tab/>
      </w:r>
    </w:p>
    <w:p w14:paraId="5A3A025D" w14:textId="1460207E" w:rsidR="004E739B" w:rsidRPr="00243812" w:rsidRDefault="00243812" w:rsidP="00F01A18">
      <w:pPr>
        <w:pStyle w:val="NoSpacing"/>
        <w:rPr>
          <w:rFonts w:ascii="Montserrat" w:hAnsi="Montserrat"/>
          <w:sz w:val="24"/>
        </w:rPr>
      </w:pPr>
      <w:r w:rsidRPr="00243812">
        <w:rPr>
          <w:rFonts w:ascii="Montserrat" w:hAnsi="Montserrat"/>
          <w:sz w:val="24"/>
        </w:rPr>
        <w:t>I</w:t>
      </w:r>
      <w:r w:rsidRPr="00243812">
        <w:rPr>
          <w:rFonts w:ascii="Montserrat" w:hAnsi="Montserrat"/>
          <w:sz w:val="24"/>
        </w:rPr>
        <w:tab/>
        <w:t>3</w:t>
      </w:r>
      <w:r w:rsidR="006F60BF" w:rsidRPr="00243812">
        <w:rPr>
          <w:rFonts w:ascii="Montserrat" w:hAnsi="Montserrat"/>
          <w:sz w:val="24"/>
        </w:rPr>
        <w:tab/>
      </w:r>
    </w:p>
    <w:p w14:paraId="7E799468" w14:textId="7E7E7622" w:rsidR="004E739B" w:rsidRPr="00243812" w:rsidRDefault="00243812" w:rsidP="00F01A18">
      <w:pPr>
        <w:pStyle w:val="NoSpacing"/>
        <w:rPr>
          <w:rFonts w:ascii="Montserrat" w:hAnsi="Montserrat"/>
          <w:sz w:val="24"/>
        </w:rPr>
      </w:pPr>
      <w:r w:rsidRPr="00243812">
        <w:rPr>
          <w:rFonts w:ascii="Montserrat" w:hAnsi="Montserrat"/>
          <w:sz w:val="24"/>
        </w:rPr>
        <w:t>AD</w:t>
      </w:r>
      <w:r w:rsidRPr="00243812">
        <w:rPr>
          <w:rFonts w:ascii="Montserrat" w:hAnsi="Montserrat"/>
          <w:sz w:val="24"/>
        </w:rPr>
        <w:tab/>
        <w:t>3</w:t>
      </w:r>
      <w:r w:rsidR="006F60BF" w:rsidRPr="00243812">
        <w:rPr>
          <w:rFonts w:ascii="Montserrat" w:hAnsi="Montserrat"/>
          <w:sz w:val="24"/>
        </w:rPr>
        <w:tab/>
      </w:r>
    </w:p>
    <w:p w14:paraId="193F45D5" w14:textId="561B3506" w:rsidR="004E739B" w:rsidRPr="00243812" w:rsidRDefault="00243812" w:rsidP="00F01A18">
      <w:pPr>
        <w:pStyle w:val="NoSpacing"/>
        <w:rPr>
          <w:rFonts w:ascii="Montserrat" w:hAnsi="Montserrat"/>
          <w:sz w:val="24"/>
        </w:rPr>
      </w:pPr>
      <w:r w:rsidRPr="00243812">
        <w:rPr>
          <w:rFonts w:ascii="Montserrat" w:hAnsi="Montserrat"/>
          <w:sz w:val="24"/>
        </w:rPr>
        <w:t>S</w:t>
      </w:r>
      <w:r w:rsidRPr="00243812">
        <w:rPr>
          <w:rFonts w:ascii="Montserrat" w:hAnsi="Montserrat"/>
          <w:sz w:val="24"/>
        </w:rPr>
        <w:tab/>
        <w:t>3</w:t>
      </w:r>
      <w:r w:rsidR="006F60BF" w:rsidRPr="00243812">
        <w:rPr>
          <w:rFonts w:ascii="Montserrat" w:hAnsi="Montserrat"/>
          <w:sz w:val="24"/>
        </w:rPr>
        <w:tab/>
      </w:r>
    </w:p>
    <w:p w14:paraId="2B66AD29" w14:textId="35C211B9" w:rsidR="004E739B" w:rsidRPr="00243812" w:rsidRDefault="00243812" w:rsidP="00F01A18">
      <w:pPr>
        <w:pStyle w:val="NoSpacing"/>
        <w:rPr>
          <w:rFonts w:ascii="Montserrat" w:hAnsi="Montserrat"/>
          <w:sz w:val="24"/>
        </w:rPr>
      </w:pPr>
      <w:r w:rsidRPr="00243812">
        <w:rPr>
          <w:rFonts w:ascii="Montserrat" w:hAnsi="Montserrat"/>
          <w:sz w:val="24"/>
        </w:rPr>
        <w:t>T</w:t>
      </w:r>
      <w:r w:rsidRPr="00243812">
        <w:rPr>
          <w:rFonts w:ascii="Montserrat" w:hAnsi="Montserrat"/>
          <w:sz w:val="24"/>
        </w:rPr>
        <w:tab/>
        <w:t>0</w:t>
      </w:r>
      <w:r w:rsidR="006F60BF" w:rsidRPr="00243812">
        <w:rPr>
          <w:rFonts w:ascii="Montserrat" w:hAnsi="Montserrat"/>
          <w:sz w:val="24"/>
        </w:rPr>
        <w:tab/>
      </w:r>
    </w:p>
    <w:p w14:paraId="1D0DBAE3" w14:textId="27AD3380" w:rsidR="004E739B" w:rsidRPr="00243812" w:rsidRDefault="00243812" w:rsidP="00F01A18">
      <w:pPr>
        <w:pStyle w:val="NoSpacing"/>
        <w:rPr>
          <w:rFonts w:ascii="Montserrat" w:hAnsi="Montserrat"/>
          <w:sz w:val="24"/>
        </w:rPr>
      </w:pPr>
      <w:r w:rsidRPr="00243812">
        <w:rPr>
          <w:rFonts w:ascii="Montserrat" w:hAnsi="Montserrat"/>
          <w:sz w:val="24"/>
        </w:rPr>
        <w:t>Q</w:t>
      </w:r>
      <w:r w:rsidRPr="00243812">
        <w:rPr>
          <w:rFonts w:ascii="Montserrat" w:hAnsi="Montserrat"/>
          <w:sz w:val="24"/>
        </w:rPr>
        <w:tab/>
        <w:t>0</w:t>
      </w:r>
      <w:r w:rsidR="006F60BF" w:rsidRPr="00243812">
        <w:rPr>
          <w:rFonts w:ascii="Montserrat" w:hAnsi="Montserrat"/>
          <w:sz w:val="24"/>
        </w:rPr>
        <w:tab/>
      </w:r>
    </w:p>
    <w:p w14:paraId="32C76AC3" w14:textId="77777777" w:rsidR="004E739B" w:rsidRPr="00243812" w:rsidRDefault="004E739B" w:rsidP="00F01A18">
      <w:pPr>
        <w:pStyle w:val="NoSpacing"/>
        <w:rPr>
          <w:rFonts w:ascii="Montserrat" w:hAnsi="Montserrat"/>
          <w:sz w:val="24"/>
        </w:rPr>
      </w:pPr>
    </w:p>
    <w:p w14:paraId="27577B94" w14:textId="77777777" w:rsidR="004E739B" w:rsidRPr="00243812" w:rsidRDefault="00243812" w:rsidP="00F01A18">
      <w:pPr>
        <w:pStyle w:val="NoSpacing"/>
        <w:rPr>
          <w:rFonts w:ascii="Montserrat" w:hAnsi="Montserrat"/>
          <w:sz w:val="24"/>
        </w:rPr>
      </w:pPr>
      <w:r w:rsidRPr="00243812">
        <w:rPr>
          <w:rFonts w:ascii="Montserrat" w:hAnsi="Montserrat"/>
          <w:sz w:val="24"/>
        </w:rPr>
        <w:tab/>
        <w:t>average human</w:t>
      </w:r>
    </w:p>
    <w:p w14:paraId="622CB435" w14:textId="77777777" w:rsidR="004E739B" w:rsidRPr="00243812" w:rsidRDefault="004E739B" w:rsidP="00F01A18">
      <w:pPr>
        <w:pStyle w:val="NoSpacing"/>
        <w:rPr>
          <w:rFonts w:ascii="Montserrat" w:hAnsi="Montserrat"/>
          <w:sz w:val="24"/>
        </w:rPr>
      </w:pPr>
    </w:p>
    <w:p w14:paraId="680A2E1E" w14:textId="77777777" w:rsidR="004E739B" w:rsidRPr="00243812" w:rsidRDefault="004E739B" w:rsidP="00F01A18">
      <w:pPr>
        <w:pStyle w:val="NoSpacing"/>
        <w:rPr>
          <w:rFonts w:ascii="Montserrat" w:hAnsi="Montserrat"/>
          <w:sz w:val="24"/>
        </w:rPr>
      </w:pPr>
    </w:p>
    <w:p w14:paraId="69981F12" w14:textId="77777777" w:rsidR="004E739B" w:rsidRPr="00243812" w:rsidRDefault="004E739B" w:rsidP="00F01A18">
      <w:pPr>
        <w:pStyle w:val="NoSpacing"/>
        <w:rPr>
          <w:rFonts w:ascii="Montserrat" w:hAnsi="Montserrat"/>
          <w:sz w:val="24"/>
        </w:rPr>
      </w:pPr>
    </w:p>
    <w:p w14:paraId="0BECDE24" w14:textId="77777777" w:rsidR="004E739B" w:rsidRPr="00243812" w:rsidRDefault="004E739B" w:rsidP="00F01A18">
      <w:pPr>
        <w:pStyle w:val="NoSpacing"/>
        <w:rPr>
          <w:rFonts w:ascii="Montserrat" w:hAnsi="Montserrat"/>
          <w:sz w:val="24"/>
        </w:rPr>
      </w:pPr>
    </w:p>
    <w:p w14:paraId="1912D470" w14:textId="77777777" w:rsidR="004E739B" w:rsidRPr="00243812" w:rsidRDefault="004E739B" w:rsidP="00F01A18">
      <w:pPr>
        <w:pStyle w:val="NoSpacing"/>
        <w:rPr>
          <w:rFonts w:ascii="Montserrat" w:hAnsi="Montserrat"/>
          <w:sz w:val="24"/>
        </w:rPr>
      </w:pPr>
    </w:p>
    <w:p w14:paraId="026C7980" w14:textId="77777777" w:rsidR="004E739B" w:rsidRPr="00243812" w:rsidRDefault="004E739B" w:rsidP="00F01A18">
      <w:pPr>
        <w:pStyle w:val="NoSpacing"/>
        <w:rPr>
          <w:rFonts w:ascii="Montserrat" w:hAnsi="Montserrat"/>
          <w:sz w:val="24"/>
        </w:rPr>
      </w:pPr>
    </w:p>
    <w:p w14:paraId="167DC871" w14:textId="77777777" w:rsidR="004E739B" w:rsidRPr="00243812" w:rsidRDefault="004E739B" w:rsidP="00F01A18">
      <w:pPr>
        <w:pStyle w:val="NoSpacing"/>
        <w:rPr>
          <w:rFonts w:ascii="Montserrat" w:hAnsi="Montserrat"/>
          <w:sz w:val="24"/>
        </w:rPr>
      </w:pPr>
    </w:p>
    <w:p w14:paraId="727F5F95" w14:textId="77777777" w:rsidR="004E739B" w:rsidRPr="00243812" w:rsidRDefault="004E739B" w:rsidP="00F01A18">
      <w:pPr>
        <w:pStyle w:val="NoSpacing"/>
        <w:rPr>
          <w:rFonts w:ascii="Montserrat" w:hAnsi="Montserrat"/>
          <w:sz w:val="24"/>
        </w:rPr>
      </w:pPr>
    </w:p>
    <w:p w14:paraId="1B82C161" w14:textId="77777777" w:rsidR="004E739B" w:rsidRPr="00243812" w:rsidRDefault="004E739B" w:rsidP="00F01A18">
      <w:pPr>
        <w:pStyle w:val="NoSpacing"/>
        <w:rPr>
          <w:rFonts w:ascii="Montserrat" w:hAnsi="Montserrat"/>
          <w:sz w:val="24"/>
        </w:rPr>
      </w:pPr>
    </w:p>
    <w:p w14:paraId="02416F99" w14:textId="77777777" w:rsidR="004E739B" w:rsidRPr="00243812" w:rsidRDefault="004E739B" w:rsidP="00F01A18">
      <w:pPr>
        <w:pStyle w:val="NoSpacing"/>
        <w:rPr>
          <w:rFonts w:ascii="Montserrat" w:hAnsi="Montserrat"/>
          <w:sz w:val="24"/>
        </w:rPr>
      </w:pPr>
    </w:p>
    <w:p w14:paraId="2362ED64" w14:textId="77777777" w:rsidR="004E739B" w:rsidRPr="00243812" w:rsidRDefault="004E739B" w:rsidP="00F01A18">
      <w:pPr>
        <w:pStyle w:val="NoSpacing"/>
        <w:rPr>
          <w:rFonts w:ascii="Montserrat" w:hAnsi="Montserrat"/>
          <w:sz w:val="24"/>
        </w:rPr>
      </w:pPr>
    </w:p>
    <w:p w14:paraId="2539E0A3" w14:textId="77777777" w:rsidR="004E739B" w:rsidRPr="00243812" w:rsidRDefault="004E739B" w:rsidP="00F01A18">
      <w:pPr>
        <w:pStyle w:val="NoSpacing"/>
        <w:rPr>
          <w:rFonts w:ascii="Montserrat" w:hAnsi="Montserrat"/>
          <w:sz w:val="24"/>
        </w:rPr>
      </w:pPr>
    </w:p>
    <w:p w14:paraId="386B8663" w14:textId="77777777" w:rsidR="004E739B" w:rsidRPr="00243812" w:rsidRDefault="004E739B" w:rsidP="00F01A18">
      <w:pPr>
        <w:pStyle w:val="NoSpacing"/>
        <w:rPr>
          <w:rFonts w:ascii="Montserrat" w:hAnsi="Montserrat"/>
          <w:sz w:val="24"/>
        </w:rPr>
      </w:pPr>
    </w:p>
    <w:p w14:paraId="100F4E26" w14:textId="77777777" w:rsidR="004E739B" w:rsidRPr="00243812" w:rsidRDefault="004E739B" w:rsidP="00F01A18">
      <w:pPr>
        <w:pStyle w:val="NoSpacing"/>
        <w:rPr>
          <w:rFonts w:ascii="Montserrat" w:hAnsi="Montserrat"/>
          <w:sz w:val="24"/>
        </w:rPr>
      </w:pPr>
    </w:p>
    <w:p w14:paraId="3635B48A" w14:textId="77777777" w:rsidR="004E739B" w:rsidRPr="00243812" w:rsidRDefault="004E739B" w:rsidP="00F01A18">
      <w:pPr>
        <w:pStyle w:val="NoSpacing"/>
        <w:rPr>
          <w:rFonts w:ascii="Montserrat" w:hAnsi="Montserrat"/>
          <w:sz w:val="24"/>
        </w:rPr>
      </w:pPr>
    </w:p>
    <w:p w14:paraId="455BD678" w14:textId="77777777" w:rsidR="004E739B" w:rsidRPr="00243812" w:rsidRDefault="004E739B" w:rsidP="00F01A18">
      <w:pPr>
        <w:pStyle w:val="NoSpacing"/>
        <w:rPr>
          <w:rFonts w:ascii="Montserrat" w:hAnsi="Montserrat"/>
          <w:sz w:val="24"/>
        </w:rPr>
      </w:pPr>
    </w:p>
    <w:p w14:paraId="6F3F863E" w14:textId="77777777" w:rsidR="004E739B" w:rsidRPr="00243812" w:rsidRDefault="004E739B" w:rsidP="00F01A18">
      <w:pPr>
        <w:pStyle w:val="NoSpacing"/>
        <w:rPr>
          <w:rFonts w:ascii="Montserrat" w:hAnsi="Montserrat"/>
          <w:sz w:val="24"/>
        </w:rPr>
      </w:pPr>
    </w:p>
    <w:p w14:paraId="730DF1C1"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3 x 1 to 10</w:t>
      </w:r>
    </w:p>
    <w:p w14:paraId="7900756B" w14:textId="77777777" w:rsidR="004E739B" w:rsidRPr="00243812" w:rsidRDefault="004E739B" w:rsidP="00F01A18">
      <w:pPr>
        <w:pStyle w:val="NoSpacing"/>
        <w:rPr>
          <w:rFonts w:ascii="Montserrat" w:hAnsi="Montserrat"/>
          <w:sz w:val="24"/>
        </w:rPr>
      </w:pPr>
    </w:p>
    <w:p w14:paraId="21A570E6" w14:textId="77777777" w:rsidR="004E739B" w:rsidRPr="00243812" w:rsidRDefault="00243812" w:rsidP="00F01A18">
      <w:pPr>
        <w:pStyle w:val="NoSpacing"/>
        <w:rPr>
          <w:rFonts w:ascii="Montserrat" w:hAnsi="Montserrat"/>
          <w:sz w:val="24"/>
        </w:rPr>
      </w:pPr>
      <w:r w:rsidRPr="00243812">
        <w:rPr>
          <w:rFonts w:ascii="Montserrat" w:hAnsi="Montserrat"/>
          <w:sz w:val="24"/>
        </w:rPr>
        <w:t>03 04 05 06 07 08 09 10 11 12 13 14 15 16 17 18 19 20 21 22 23 24 25 26 27 28 29 30</w:t>
      </w:r>
    </w:p>
    <w:p w14:paraId="62E8F81A" w14:textId="77777777" w:rsidR="004E739B" w:rsidRPr="00243812" w:rsidRDefault="00243812" w:rsidP="00F01A18">
      <w:pPr>
        <w:pStyle w:val="NoSpacing"/>
        <w:rPr>
          <w:rFonts w:ascii="Montserrat" w:hAnsi="Montserrat"/>
          <w:sz w:val="24"/>
        </w:rPr>
      </w:pPr>
      <w:r w:rsidRPr="00243812">
        <w:rPr>
          <w:rFonts w:ascii="Montserrat" w:hAnsi="Montserrat"/>
          <w:sz w:val="24"/>
        </w:rPr>
        <w:t>-- 04 05 06 07 08 09 10 11 12 13 14 15 16 17 18 19 20 21 22 23 24 25 26 27 28 29 --</w:t>
      </w:r>
    </w:p>
    <w:p w14:paraId="1E82E167" w14:textId="77777777" w:rsidR="004E739B" w:rsidRPr="00243812" w:rsidRDefault="00243812" w:rsidP="00F01A18">
      <w:pPr>
        <w:pStyle w:val="NoSpacing"/>
        <w:rPr>
          <w:rFonts w:ascii="Montserrat" w:hAnsi="Montserrat"/>
          <w:sz w:val="24"/>
        </w:rPr>
      </w:pPr>
      <w:r w:rsidRPr="00243812">
        <w:rPr>
          <w:rFonts w:ascii="Montserrat" w:hAnsi="Montserrat"/>
          <w:sz w:val="24"/>
        </w:rPr>
        <w:t>-- -- 05 06 07 08 09 10 11 12 13 14 15 16 17 18 19 20 21 22 23 24 25 26 27 28 29 --</w:t>
      </w:r>
    </w:p>
    <w:p w14:paraId="1E0DEBBC" w14:textId="77777777" w:rsidR="004E739B" w:rsidRPr="00243812" w:rsidRDefault="00243812" w:rsidP="00F01A18">
      <w:pPr>
        <w:pStyle w:val="NoSpacing"/>
        <w:rPr>
          <w:rFonts w:ascii="Montserrat" w:hAnsi="Montserrat"/>
          <w:sz w:val="24"/>
        </w:rPr>
      </w:pPr>
      <w:r w:rsidRPr="00243812">
        <w:rPr>
          <w:rFonts w:ascii="Montserrat" w:hAnsi="Montserrat"/>
          <w:sz w:val="24"/>
        </w:rPr>
        <w:t>-- -- -- 06 07 08 09 10 11 12 13 14 15 16 17 18 19 20 21 22 23 24 25 26 27 28 -- --</w:t>
      </w:r>
    </w:p>
    <w:p w14:paraId="1719516F" w14:textId="77777777" w:rsidR="004E739B" w:rsidRPr="00243812" w:rsidRDefault="00243812" w:rsidP="00F01A18">
      <w:pPr>
        <w:pStyle w:val="NoSpacing"/>
        <w:rPr>
          <w:rFonts w:ascii="Montserrat" w:hAnsi="Montserrat"/>
          <w:sz w:val="24"/>
        </w:rPr>
      </w:pPr>
      <w:r w:rsidRPr="00243812">
        <w:rPr>
          <w:rFonts w:ascii="Montserrat" w:hAnsi="Montserrat"/>
          <w:sz w:val="24"/>
        </w:rPr>
        <w:t>-- -- -- -- 07 08 09 10 11 12 13 14 15 16 17 18 19 20 21 22 23 24 25 26 27 -- -- --</w:t>
      </w:r>
    </w:p>
    <w:p w14:paraId="4155C366" w14:textId="77777777" w:rsidR="004E739B" w:rsidRPr="00243812" w:rsidRDefault="00243812" w:rsidP="00F01A18">
      <w:pPr>
        <w:pStyle w:val="NoSpacing"/>
        <w:rPr>
          <w:rFonts w:ascii="Montserrat" w:hAnsi="Montserrat"/>
          <w:sz w:val="24"/>
        </w:rPr>
      </w:pPr>
      <w:r w:rsidRPr="00243812">
        <w:rPr>
          <w:rFonts w:ascii="Montserrat" w:hAnsi="Montserrat"/>
          <w:sz w:val="24"/>
        </w:rPr>
        <w:t>-- -- -- -- -- 08 09 10 11 12 13 14 15 16 17 18 19 20 21 22 23 24 25 26 -- -- -- --</w:t>
      </w:r>
    </w:p>
    <w:p w14:paraId="1236031D" w14:textId="77777777" w:rsidR="004E739B" w:rsidRPr="00243812" w:rsidRDefault="00243812" w:rsidP="00F01A18">
      <w:pPr>
        <w:pStyle w:val="NoSpacing"/>
        <w:rPr>
          <w:rFonts w:ascii="Montserrat" w:hAnsi="Montserrat"/>
          <w:sz w:val="24"/>
        </w:rPr>
      </w:pPr>
      <w:r w:rsidRPr="00243812">
        <w:rPr>
          <w:rFonts w:ascii="Montserrat" w:hAnsi="Montserrat"/>
          <w:sz w:val="24"/>
        </w:rPr>
        <w:t>-- -- -- -- -- -- 09 10 11 12 13 14 15 16 17 18 19 20 21 22 23 24 25 -- -- -- -- --</w:t>
      </w:r>
    </w:p>
    <w:p w14:paraId="3D2227F5" w14:textId="77777777" w:rsidR="004E739B" w:rsidRPr="00243812" w:rsidRDefault="00243812" w:rsidP="00F01A18">
      <w:pPr>
        <w:pStyle w:val="NoSpacing"/>
        <w:rPr>
          <w:rFonts w:ascii="Montserrat" w:hAnsi="Montserrat"/>
          <w:sz w:val="24"/>
        </w:rPr>
      </w:pPr>
      <w:r w:rsidRPr="00243812">
        <w:rPr>
          <w:rFonts w:ascii="Montserrat" w:hAnsi="Montserrat"/>
          <w:sz w:val="24"/>
        </w:rPr>
        <w:t>-- -- -- -- -- -- -- 10 11 12 13 14 15 16 17 18 19 20 21 22 23 24 -- -- -- -- -- --</w:t>
      </w:r>
    </w:p>
    <w:p w14:paraId="6263B339" w14:textId="77777777" w:rsidR="004E739B" w:rsidRPr="00243812" w:rsidRDefault="00243812" w:rsidP="00F01A18">
      <w:pPr>
        <w:pStyle w:val="NoSpacing"/>
        <w:rPr>
          <w:rFonts w:ascii="Montserrat" w:hAnsi="Montserrat"/>
          <w:sz w:val="24"/>
        </w:rPr>
      </w:pPr>
      <w:r w:rsidRPr="00243812">
        <w:rPr>
          <w:rFonts w:ascii="Montserrat" w:hAnsi="Montserrat"/>
          <w:sz w:val="24"/>
        </w:rPr>
        <w:t>-- -- -- -- -- -- -- -- 11 12 13 14 15 16 17 18 19 20 21 22 23 -- -- -- -- -- -- --</w:t>
      </w:r>
    </w:p>
    <w:p w14:paraId="25DF8E04" w14:textId="77777777" w:rsidR="004E739B" w:rsidRPr="00243812" w:rsidRDefault="00243812" w:rsidP="00F01A18">
      <w:pPr>
        <w:pStyle w:val="NoSpacing"/>
        <w:rPr>
          <w:rFonts w:ascii="Montserrat" w:hAnsi="Montserrat"/>
          <w:sz w:val="24"/>
        </w:rPr>
      </w:pPr>
      <w:r w:rsidRPr="00243812">
        <w:rPr>
          <w:rFonts w:ascii="Montserrat" w:hAnsi="Montserrat"/>
          <w:sz w:val="24"/>
        </w:rPr>
        <w:t>-- -- -- -- -- -- -- -- -- 12 13 14 15 16 17 18 19 20 21 22 -- -- -- -- -- -- -- --</w:t>
      </w:r>
    </w:p>
    <w:p w14:paraId="0C57F00B" w14:textId="77777777" w:rsidR="004E739B" w:rsidRPr="00243812" w:rsidRDefault="00243812" w:rsidP="00F01A18">
      <w:pPr>
        <w:pStyle w:val="NoSpacing"/>
        <w:rPr>
          <w:rFonts w:ascii="Montserrat" w:hAnsi="Montserrat"/>
          <w:sz w:val="24"/>
        </w:rPr>
      </w:pPr>
      <w:r w:rsidRPr="00243812">
        <w:rPr>
          <w:rFonts w:ascii="Montserrat" w:hAnsi="Montserrat"/>
          <w:sz w:val="24"/>
        </w:rPr>
        <w:t>-- -- -- -- -- -- -- -- -- -- 13 14 15 16 17 18 19 20 21 -- -- -- -- -- -- -- -- --</w:t>
      </w:r>
    </w:p>
    <w:p w14:paraId="24A09F81" w14:textId="77777777" w:rsidR="004E739B" w:rsidRPr="00243812" w:rsidRDefault="00243812" w:rsidP="00F01A18">
      <w:pPr>
        <w:pStyle w:val="NoSpacing"/>
        <w:rPr>
          <w:rFonts w:ascii="Montserrat" w:hAnsi="Montserrat"/>
          <w:sz w:val="24"/>
        </w:rPr>
      </w:pPr>
      <w:r w:rsidRPr="00243812">
        <w:rPr>
          <w:rFonts w:ascii="Montserrat" w:hAnsi="Montserrat"/>
          <w:sz w:val="24"/>
        </w:rPr>
        <w:t>-- -- -- -- -- -- -- -- -- -- -- 14 15 16 17 18 19 -- -- -- -- -- -- -- -- -- -- --</w:t>
      </w:r>
    </w:p>
    <w:p w14:paraId="4113D29B" w14:textId="77777777" w:rsidR="004E739B" w:rsidRPr="00243812" w:rsidRDefault="00243812" w:rsidP="00F01A18">
      <w:pPr>
        <w:pStyle w:val="NoSpacing"/>
        <w:rPr>
          <w:rFonts w:ascii="Montserrat" w:hAnsi="Montserrat"/>
          <w:sz w:val="24"/>
        </w:rPr>
      </w:pPr>
      <w:r w:rsidRPr="00243812">
        <w:rPr>
          <w:rFonts w:ascii="Montserrat" w:hAnsi="Montserrat"/>
          <w:sz w:val="24"/>
        </w:rPr>
        <w:t>-- -- -- -- -- -- -- -- -- -- -- -- 15 16 17 18 -- -- -- -- -- -- -- -- -- -- -- --</w:t>
      </w:r>
    </w:p>
    <w:p w14:paraId="30836DBC" w14:textId="77777777" w:rsidR="004E739B" w:rsidRPr="00243812" w:rsidRDefault="00243812" w:rsidP="00F01A18">
      <w:pPr>
        <w:pStyle w:val="NoSpacing"/>
        <w:rPr>
          <w:rFonts w:ascii="Montserrat" w:hAnsi="Montserrat"/>
          <w:sz w:val="24"/>
        </w:rPr>
      </w:pPr>
      <w:r w:rsidRPr="00243812">
        <w:rPr>
          <w:rFonts w:ascii="Montserrat" w:hAnsi="Montserrat"/>
          <w:sz w:val="24"/>
        </w:rPr>
        <w:t>-- -- -- -- -- -- -- -- -- -- -- -- -- 16 17 -- -- -- -- -- -- -- -- -- -- -- -- --</w:t>
      </w:r>
    </w:p>
    <w:p w14:paraId="3D158E94" w14:textId="77777777" w:rsidR="004E739B" w:rsidRPr="00243812" w:rsidRDefault="004E739B" w:rsidP="00F01A18">
      <w:pPr>
        <w:pStyle w:val="NoSpacing"/>
        <w:rPr>
          <w:rFonts w:ascii="Montserrat" w:hAnsi="Montserrat"/>
          <w:sz w:val="24"/>
        </w:rPr>
      </w:pPr>
    </w:p>
    <w:p w14:paraId="7F0B8FF7" w14:textId="77777777" w:rsidR="004E739B" w:rsidRPr="00243812" w:rsidRDefault="00243812" w:rsidP="00F01A18">
      <w:pPr>
        <w:pStyle w:val="NoSpacing"/>
        <w:rPr>
          <w:rFonts w:ascii="Montserrat" w:hAnsi="Montserrat"/>
          <w:sz w:val="24"/>
        </w:rPr>
      </w:pPr>
      <w:r w:rsidRPr="00243812">
        <w:rPr>
          <w:rFonts w:ascii="Montserrat" w:hAnsi="Montserrat"/>
          <w:sz w:val="24"/>
        </w:rPr>
        <w:t>00 01 02 03 04 05 06 07 08 09 10 11 12 13 14 15 16 17 18 19 20 21 22 23 24 25 26 27</w:t>
      </w:r>
    </w:p>
    <w:p w14:paraId="799EEC84"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MANUAL</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60E47278" w14:textId="77777777" w:rsidR="004E739B" w:rsidRPr="00243812" w:rsidRDefault="004E739B" w:rsidP="00F01A18">
      <w:pPr>
        <w:pStyle w:val="NoSpacing"/>
        <w:rPr>
          <w:rFonts w:ascii="Montserrat" w:hAnsi="Montserrat"/>
          <w:sz w:val="24"/>
        </w:rPr>
      </w:pPr>
    </w:p>
    <w:p w14:paraId="370862CD" w14:textId="77777777" w:rsidR="004E739B" w:rsidRPr="00243812" w:rsidRDefault="00243812" w:rsidP="00F01A18">
      <w:pPr>
        <w:pStyle w:val="NoSpacing"/>
        <w:rPr>
          <w:rFonts w:ascii="Montserrat" w:hAnsi="Montserrat"/>
          <w:sz w:val="24"/>
        </w:rPr>
      </w:pPr>
      <w:r w:rsidRPr="00243812">
        <w:rPr>
          <w:rFonts w:ascii="Montserrat" w:hAnsi="Montserrat"/>
          <w:sz w:val="24"/>
        </w:rPr>
        <w:t>1.0</w:t>
      </w:r>
      <w:r w:rsidRPr="00243812">
        <w:rPr>
          <w:rFonts w:ascii="Montserrat" w:hAnsi="Montserrat"/>
          <w:sz w:val="24"/>
        </w:rPr>
        <w:tab/>
        <w:t>PLAYER'S SECTION</w:t>
      </w:r>
    </w:p>
    <w:p w14:paraId="57C319F4" w14:textId="6D0B2B7D" w:rsidR="004E739B" w:rsidRPr="00243812" w:rsidRDefault="00243812" w:rsidP="00F01A18">
      <w:pPr>
        <w:pStyle w:val="NoSpacing"/>
        <w:rPr>
          <w:rFonts w:ascii="Montserrat" w:hAnsi="Montserrat"/>
          <w:sz w:val="24"/>
        </w:rPr>
      </w:pPr>
      <w:r w:rsidRPr="00243812">
        <w:rPr>
          <w:rFonts w:ascii="Montserrat" w:hAnsi="Montserrat"/>
          <w:sz w:val="24"/>
        </w:rPr>
        <w:t>1.1</w:t>
      </w:r>
      <w:r w:rsidR="006F60BF" w:rsidRPr="00243812">
        <w:rPr>
          <w:rFonts w:ascii="Montserrat" w:hAnsi="Montserrat"/>
          <w:sz w:val="24"/>
        </w:rPr>
        <w:tab/>
      </w:r>
      <w:r w:rsidRPr="00243812">
        <w:rPr>
          <w:rFonts w:ascii="Montserrat" w:hAnsi="Montserrat"/>
          <w:sz w:val="24"/>
        </w:rPr>
        <w:t>CHARACTER PORTFOLIO GENERATION</w:t>
      </w:r>
    </w:p>
    <w:p w14:paraId="72C78A6B" w14:textId="1BB4D903" w:rsidR="004E739B" w:rsidRPr="00243812" w:rsidRDefault="00243812" w:rsidP="00F01A18">
      <w:pPr>
        <w:pStyle w:val="NoSpacing"/>
        <w:rPr>
          <w:rFonts w:ascii="Montserrat" w:hAnsi="Montserrat"/>
          <w:sz w:val="24"/>
        </w:rPr>
      </w:pPr>
      <w:r w:rsidRPr="00243812">
        <w:rPr>
          <w:rFonts w:ascii="Montserrat" w:hAnsi="Montserrat"/>
          <w:sz w:val="24"/>
        </w:rPr>
        <w:t>1.1.1</w:t>
      </w:r>
      <w:r w:rsidR="006F60BF" w:rsidRPr="00243812">
        <w:rPr>
          <w:rFonts w:ascii="Montserrat" w:hAnsi="Montserrat"/>
          <w:sz w:val="24"/>
        </w:rPr>
        <w:tab/>
      </w:r>
      <w:r w:rsidRPr="00243812">
        <w:rPr>
          <w:rFonts w:ascii="Montserrat" w:hAnsi="Montserrat"/>
          <w:sz w:val="24"/>
        </w:rPr>
        <w:t>PROFILE I : II</w:t>
      </w:r>
    </w:p>
    <w:p w14:paraId="6C161079" w14:textId="0EAC9C42" w:rsidR="004E739B" w:rsidRPr="00243812" w:rsidRDefault="00243812" w:rsidP="00F01A18">
      <w:pPr>
        <w:pStyle w:val="NoSpacing"/>
        <w:rPr>
          <w:rFonts w:ascii="Montserrat" w:hAnsi="Montserrat"/>
          <w:sz w:val="24"/>
        </w:rPr>
      </w:pPr>
      <w:r w:rsidRPr="00243812">
        <w:rPr>
          <w:rFonts w:ascii="Montserrat" w:hAnsi="Montserrat"/>
          <w:sz w:val="24"/>
        </w:rPr>
        <w:t>1.1.2</w:t>
      </w:r>
      <w:r w:rsidR="006F60BF" w:rsidRPr="00243812">
        <w:rPr>
          <w:rFonts w:ascii="Montserrat" w:hAnsi="Montserrat"/>
          <w:sz w:val="24"/>
        </w:rPr>
        <w:tab/>
      </w:r>
      <w:r w:rsidRPr="00243812">
        <w:rPr>
          <w:rFonts w:ascii="Montserrat" w:hAnsi="Montserrat"/>
          <w:sz w:val="24"/>
        </w:rPr>
        <w:t>ATTRIBUTES</w:t>
      </w:r>
    </w:p>
    <w:p w14:paraId="2582D77D" w14:textId="23F13C04" w:rsidR="004E739B" w:rsidRPr="00243812" w:rsidRDefault="00243812" w:rsidP="00F01A18">
      <w:pPr>
        <w:pStyle w:val="NoSpacing"/>
        <w:rPr>
          <w:rFonts w:ascii="Montserrat" w:hAnsi="Montserrat"/>
          <w:sz w:val="24"/>
        </w:rPr>
      </w:pPr>
      <w:r w:rsidRPr="00243812">
        <w:rPr>
          <w:rFonts w:ascii="Montserrat" w:hAnsi="Montserrat"/>
          <w:sz w:val="24"/>
        </w:rPr>
        <w:t>1.1.3</w:t>
      </w:r>
      <w:r w:rsidR="006F60BF" w:rsidRPr="00243812">
        <w:rPr>
          <w:rFonts w:ascii="Montserrat" w:hAnsi="Montserrat"/>
          <w:sz w:val="24"/>
        </w:rPr>
        <w:tab/>
      </w:r>
      <w:r w:rsidRPr="00243812">
        <w:rPr>
          <w:rFonts w:ascii="Montserrat" w:hAnsi="Montserrat"/>
          <w:sz w:val="24"/>
        </w:rPr>
        <w:t>APPLICATIONS</w:t>
      </w:r>
    </w:p>
    <w:p w14:paraId="27918EAF" w14:textId="7F9681E5" w:rsidR="004E739B" w:rsidRPr="00243812" w:rsidRDefault="00243812" w:rsidP="00F01A18">
      <w:pPr>
        <w:pStyle w:val="NoSpacing"/>
        <w:rPr>
          <w:rFonts w:ascii="Montserrat" w:hAnsi="Montserrat"/>
          <w:sz w:val="24"/>
        </w:rPr>
      </w:pPr>
      <w:r w:rsidRPr="00243812">
        <w:rPr>
          <w:rFonts w:ascii="Montserrat" w:hAnsi="Montserrat"/>
          <w:sz w:val="24"/>
        </w:rPr>
        <w:t>1.2</w:t>
      </w:r>
      <w:r w:rsidR="006F60BF" w:rsidRPr="00243812">
        <w:rPr>
          <w:rFonts w:ascii="Montserrat" w:hAnsi="Montserrat"/>
          <w:sz w:val="24"/>
        </w:rPr>
        <w:tab/>
      </w:r>
      <w:r w:rsidRPr="00243812">
        <w:rPr>
          <w:rFonts w:ascii="Montserrat" w:hAnsi="Montserrat"/>
          <w:sz w:val="24"/>
        </w:rPr>
        <w:t>ABILITIES</w:t>
      </w:r>
    </w:p>
    <w:p w14:paraId="161B92DD" w14:textId="09D4B4CA" w:rsidR="004E739B" w:rsidRPr="00243812" w:rsidRDefault="00243812" w:rsidP="00F01A18">
      <w:pPr>
        <w:pStyle w:val="NoSpacing"/>
        <w:rPr>
          <w:rFonts w:ascii="Montserrat" w:hAnsi="Montserrat"/>
          <w:sz w:val="24"/>
        </w:rPr>
      </w:pPr>
      <w:r w:rsidRPr="00243812">
        <w:rPr>
          <w:rFonts w:ascii="Montserrat" w:hAnsi="Montserrat"/>
          <w:sz w:val="24"/>
        </w:rPr>
        <w:t>1.2</w:t>
      </w:r>
      <w:r w:rsidR="006F60BF" w:rsidRPr="00243812">
        <w:rPr>
          <w:rFonts w:ascii="Montserrat" w:hAnsi="Montserrat"/>
          <w:sz w:val="24"/>
        </w:rPr>
        <w:tab/>
      </w:r>
      <w:r w:rsidRPr="00243812">
        <w:rPr>
          <w:rFonts w:ascii="Montserrat" w:hAnsi="Montserrat"/>
          <w:sz w:val="24"/>
        </w:rPr>
        <w:t>RESOURCES</w:t>
      </w:r>
    </w:p>
    <w:p w14:paraId="3ADDE01B" w14:textId="77777777" w:rsidR="004E739B" w:rsidRPr="00243812" w:rsidRDefault="004E739B" w:rsidP="00F01A18">
      <w:pPr>
        <w:pStyle w:val="NoSpacing"/>
        <w:rPr>
          <w:rFonts w:ascii="Montserrat" w:hAnsi="Montserrat"/>
          <w:sz w:val="24"/>
        </w:rPr>
      </w:pPr>
    </w:p>
    <w:p w14:paraId="6CEB5202" w14:textId="77777777" w:rsidR="004E739B" w:rsidRPr="00243812" w:rsidRDefault="00243812" w:rsidP="00F01A18">
      <w:pPr>
        <w:pStyle w:val="NoSpacing"/>
        <w:rPr>
          <w:rFonts w:ascii="Montserrat" w:hAnsi="Montserrat"/>
          <w:sz w:val="24"/>
        </w:rPr>
      </w:pPr>
      <w:r w:rsidRPr="00243812">
        <w:rPr>
          <w:rFonts w:ascii="Montserrat" w:hAnsi="Montserrat"/>
          <w:sz w:val="24"/>
        </w:rPr>
        <w:t>2.0</w:t>
      </w:r>
      <w:r w:rsidRPr="00243812">
        <w:rPr>
          <w:rFonts w:ascii="Montserrat" w:hAnsi="Montserrat"/>
          <w:sz w:val="24"/>
        </w:rPr>
        <w:tab/>
        <w:t>EXOTIC PLAYER'S SECTION</w:t>
      </w:r>
    </w:p>
    <w:p w14:paraId="1AB60DA4" w14:textId="6623653D" w:rsidR="004E739B" w:rsidRPr="00243812" w:rsidRDefault="00243812" w:rsidP="00F01A18">
      <w:pPr>
        <w:pStyle w:val="NoSpacing"/>
        <w:rPr>
          <w:rFonts w:ascii="Montserrat" w:hAnsi="Montserrat"/>
          <w:sz w:val="24"/>
        </w:rPr>
      </w:pPr>
      <w:r w:rsidRPr="00243812">
        <w:rPr>
          <w:rFonts w:ascii="Montserrat" w:hAnsi="Montserrat"/>
          <w:sz w:val="24"/>
        </w:rPr>
        <w:t>2.1</w:t>
      </w:r>
      <w:r w:rsidR="006F60BF" w:rsidRPr="00243812">
        <w:rPr>
          <w:rFonts w:ascii="Montserrat" w:hAnsi="Montserrat"/>
          <w:sz w:val="24"/>
        </w:rPr>
        <w:tab/>
      </w:r>
      <w:r w:rsidRPr="00243812">
        <w:rPr>
          <w:rFonts w:ascii="Montserrat" w:hAnsi="Montserrat"/>
          <w:sz w:val="24"/>
        </w:rPr>
        <w:t>BEASTIARY</w:t>
      </w:r>
    </w:p>
    <w:p w14:paraId="55360A3E" w14:textId="69C5035C" w:rsidR="004E739B" w:rsidRPr="00243812" w:rsidRDefault="00243812" w:rsidP="00F01A18">
      <w:pPr>
        <w:pStyle w:val="NoSpacing"/>
        <w:rPr>
          <w:rFonts w:ascii="Montserrat" w:hAnsi="Montserrat"/>
          <w:sz w:val="24"/>
        </w:rPr>
      </w:pPr>
      <w:r w:rsidRPr="00243812">
        <w:rPr>
          <w:rFonts w:ascii="Montserrat" w:hAnsi="Montserrat"/>
          <w:sz w:val="24"/>
        </w:rPr>
        <w:t>2.2</w:t>
      </w:r>
      <w:r w:rsidR="006F60BF" w:rsidRPr="00243812">
        <w:rPr>
          <w:rFonts w:ascii="Montserrat" w:hAnsi="Montserrat"/>
          <w:sz w:val="24"/>
        </w:rPr>
        <w:tab/>
      </w:r>
      <w:r w:rsidRPr="00243812">
        <w:rPr>
          <w:rFonts w:ascii="Montserrat" w:hAnsi="Montserrat"/>
          <w:sz w:val="24"/>
        </w:rPr>
        <w:t>UNDEAD</w:t>
      </w:r>
    </w:p>
    <w:p w14:paraId="1533D92C" w14:textId="2820BCDF" w:rsidR="004E739B" w:rsidRPr="00243812" w:rsidRDefault="00243812" w:rsidP="00F01A18">
      <w:pPr>
        <w:pStyle w:val="NoSpacing"/>
        <w:rPr>
          <w:rFonts w:ascii="Montserrat" w:hAnsi="Montserrat"/>
          <w:sz w:val="24"/>
        </w:rPr>
      </w:pPr>
      <w:r w:rsidRPr="00243812">
        <w:rPr>
          <w:rFonts w:ascii="Montserrat" w:hAnsi="Montserrat"/>
          <w:sz w:val="24"/>
        </w:rPr>
        <w:t>2.3</w:t>
      </w:r>
      <w:r w:rsidR="006F60BF" w:rsidRPr="00243812">
        <w:rPr>
          <w:rFonts w:ascii="Montserrat" w:hAnsi="Montserrat"/>
          <w:sz w:val="24"/>
        </w:rPr>
        <w:tab/>
      </w:r>
      <w:r w:rsidRPr="00243812">
        <w:rPr>
          <w:rFonts w:ascii="Montserrat" w:hAnsi="Montserrat"/>
          <w:sz w:val="24"/>
        </w:rPr>
        <w:t>DAEMON</w:t>
      </w:r>
    </w:p>
    <w:p w14:paraId="011F2F00" w14:textId="44CB43F6" w:rsidR="004E739B" w:rsidRPr="00243812" w:rsidRDefault="00243812" w:rsidP="00F01A18">
      <w:pPr>
        <w:pStyle w:val="NoSpacing"/>
        <w:rPr>
          <w:rFonts w:ascii="Montserrat" w:hAnsi="Montserrat"/>
          <w:sz w:val="24"/>
        </w:rPr>
      </w:pPr>
      <w:r w:rsidRPr="00243812">
        <w:rPr>
          <w:rFonts w:ascii="Montserrat" w:hAnsi="Montserrat"/>
          <w:sz w:val="24"/>
        </w:rPr>
        <w:t>2.4</w:t>
      </w:r>
      <w:r w:rsidR="006F60BF" w:rsidRPr="00243812">
        <w:rPr>
          <w:rFonts w:ascii="Montserrat" w:hAnsi="Montserrat"/>
          <w:sz w:val="24"/>
        </w:rPr>
        <w:tab/>
      </w:r>
      <w:r w:rsidRPr="00243812">
        <w:rPr>
          <w:rFonts w:ascii="Montserrat" w:hAnsi="Montserrat"/>
          <w:sz w:val="24"/>
        </w:rPr>
        <w:t>DIVINITY</w:t>
      </w:r>
    </w:p>
    <w:p w14:paraId="245AC774" w14:textId="6CECE97A" w:rsidR="004E739B" w:rsidRPr="00243812" w:rsidRDefault="006F60BF" w:rsidP="00F01A18">
      <w:pPr>
        <w:pStyle w:val="NoSpacing"/>
        <w:rPr>
          <w:rFonts w:ascii="Montserrat" w:hAnsi="Montserrat"/>
          <w:sz w:val="24"/>
        </w:rPr>
      </w:pPr>
      <w:r w:rsidRPr="00243812">
        <w:rPr>
          <w:rFonts w:ascii="Montserrat" w:hAnsi="Montserrat"/>
          <w:sz w:val="24"/>
        </w:rPr>
        <w:tab/>
      </w:r>
    </w:p>
    <w:p w14:paraId="49A26650" w14:textId="77777777" w:rsidR="004E739B" w:rsidRPr="00243812" w:rsidRDefault="00243812" w:rsidP="00F01A18">
      <w:pPr>
        <w:pStyle w:val="NoSpacing"/>
        <w:rPr>
          <w:rFonts w:ascii="Montserrat" w:hAnsi="Montserrat"/>
          <w:sz w:val="24"/>
        </w:rPr>
      </w:pPr>
      <w:r w:rsidRPr="00243812">
        <w:rPr>
          <w:rFonts w:ascii="Montserrat" w:hAnsi="Montserrat"/>
          <w:sz w:val="24"/>
        </w:rPr>
        <w:t>3.0</w:t>
      </w:r>
      <w:r w:rsidRPr="00243812">
        <w:rPr>
          <w:rFonts w:ascii="Montserrat" w:hAnsi="Montserrat"/>
          <w:sz w:val="24"/>
        </w:rPr>
        <w:tab/>
        <w:t>JUDGE'S SECTION</w:t>
      </w:r>
    </w:p>
    <w:p w14:paraId="763BE0BD" w14:textId="5DB4D0C1" w:rsidR="004E739B" w:rsidRPr="00243812" w:rsidRDefault="00243812" w:rsidP="00F01A18">
      <w:pPr>
        <w:pStyle w:val="NoSpacing"/>
        <w:rPr>
          <w:rFonts w:ascii="Montserrat" w:hAnsi="Montserrat"/>
          <w:sz w:val="24"/>
        </w:rPr>
      </w:pPr>
      <w:r w:rsidRPr="00243812">
        <w:rPr>
          <w:rFonts w:ascii="Montserrat" w:hAnsi="Montserrat"/>
          <w:sz w:val="24"/>
        </w:rPr>
        <w:t>3.1</w:t>
      </w:r>
      <w:r w:rsidR="006F60BF" w:rsidRPr="00243812">
        <w:rPr>
          <w:rFonts w:ascii="Montserrat" w:hAnsi="Montserrat"/>
          <w:sz w:val="24"/>
        </w:rPr>
        <w:tab/>
      </w:r>
      <w:r w:rsidRPr="00243812">
        <w:rPr>
          <w:rFonts w:ascii="Montserrat" w:hAnsi="Montserrat"/>
          <w:sz w:val="24"/>
        </w:rPr>
        <w:t>CAMPAIGN PORTFOLIO GENERATION</w:t>
      </w:r>
    </w:p>
    <w:p w14:paraId="7229BABA" w14:textId="7061FDEF" w:rsidR="004E739B" w:rsidRPr="00243812" w:rsidRDefault="00243812" w:rsidP="00F01A18">
      <w:pPr>
        <w:pStyle w:val="NoSpacing"/>
        <w:rPr>
          <w:rFonts w:ascii="Montserrat" w:hAnsi="Montserrat"/>
          <w:sz w:val="24"/>
        </w:rPr>
      </w:pPr>
      <w:r w:rsidRPr="00243812">
        <w:rPr>
          <w:rFonts w:ascii="Montserrat" w:hAnsi="Montserrat"/>
          <w:sz w:val="24"/>
        </w:rPr>
        <w:t>3.1.1</w:t>
      </w:r>
      <w:r w:rsidR="006F60BF" w:rsidRPr="00243812">
        <w:rPr>
          <w:rFonts w:ascii="Montserrat" w:hAnsi="Montserrat"/>
          <w:sz w:val="24"/>
        </w:rPr>
        <w:tab/>
      </w:r>
      <w:r w:rsidRPr="00243812">
        <w:rPr>
          <w:rFonts w:ascii="Montserrat" w:hAnsi="Montserrat"/>
          <w:sz w:val="24"/>
        </w:rPr>
        <w:t>ARENA</w:t>
      </w:r>
    </w:p>
    <w:p w14:paraId="45ED6C61" w14:textId="1237F3EA" w:rsidR="004E739B" w:rsidRPr="00243812" w:rsidRDefault="00243812" w:rsidP="00F01A18">
      <w:pPr>
        <w:pStyle w:val="NoSpacing"/>
        <w:rPr>
          <w:rFonts w:ascii="Montserrat" w:hAnsi="Montserrat"/>
          <w:sz w:val="24"/>
        </w:rPr>
      </w:pPr>
      <w:r w:rsidRPr="00243812">
        <w:rPr>
          <w:rFonts w:ascii="Montserrat" w:hAnsi="Montserrat"/>
          <w:sz w:val="24"/>
        </w:rPr>
        <w:t>3.1.2</w:t>
      </w:r>
      <w:r w:rsidR="006F60BF" w:rsidRPr="00243812">
        <w:rPr>
          <w:rFonts w:ascii="Montserrat" w:hAnsi="Montserrat"/>
          <w:sz w:val="24"/>
        </w:rPr>
        <w:tab/>
      </w:r>
      <w:r w:rsidRPr="00243812">
        <w:rPr>
          <w:rFonts w:ascii="Montserrat" w:hAnsi="Montserrat"/>
          <w:sz w:val="24"/>
        </w:rPr>
        <w:t>CAST</w:t>
      </w:r>
    </w:p>
    <w:p w14:paraId="406393FD" w14:textId="7CEED9D1" w:rsidR="004E739B" w:rsidRPr="00243812" w:rsidRDefault="00243812" w:rsidP="00F01A18">
      <w:pPr>
        <w:pStyle w:val="NoSpacing"/>
        <w:rPr>
          <w:rFonts w:ascii="Montserrat" w:hAnsi="Montserrat"/>
          <w:sz w:val="24"/>
        </w:rPr>
      </w:pPr>
      <w:r w:rsidRPr="00243812">
        <w:rPr>
          <w:rFonts w:ascii="Montserrat" w:hAnsi="Montserrat"/>
          <w:sz w:val="24"/>
        </w:rPr>
        <w:t>3.1.3</w:t>
      </w:r>
      <w:r w:rsidR="006F60BF" w:rsidRPr="00243812">
        <w:rPr>
          <w:rFonts w:ascii="Montserrat" w:hAnsi="Montserrat"/>
          <w:sz w:val="24"/>
        </w:rPr>
        <w:tab/>
      </w:r>
      <w:r w:rsidRPr="00243812">
        <w:rPr>
          <w:rFonts w:ascii="Montserrat" w:hAnsi="Montserrat"/>
          <w:sz w:val="24"/>
        </w:rPr>
        <w:t>POSSABILITIES</w:t>
      </w:r>
    </w:p>
    <w:p w14:paraId="47312714" w14:textId="63B027C0" w:rsidR="004E739B" w:rsidRPr="00243812" w:rsidRDefault="00243812" w:rsidP="00F01A18">
      <w:pPr>
        <w:pStyle w:val="NoSpacing"/>
        <w:rPr>
          <w:rFonts w:ascii="Montserrat" w:hAnsi="Montserrat"/>
          <w:sz w:val="24"/>
        </w:rPr>
      </w:pPr>
      <w:r w:rsidRPr="00243812">
        <w:rPr>
          <w:rFonts w:ascii="Montserrat" w:hAnsi="Montserrat"/>
          <w:sz w:val="24"/>
        </w:rPr>
        <w:t>3.2</w:t>
      </w:r>
      <w:r w:rsidR="006F60BF" w:rsidRPr="00243812">
        <w:rPr>
          <w:rFonts w:ascii="Montserrat" w:hAnsi="Montserrat"/>
          <w:sz w:val="24"/>
        </w:rPr>
        <w:tab/>
      </w:r>
      <w:r w:rsidRPr="00243812">
        <w:rPr>
          <w:rFonts w:ascii="Montserrat" w:hAnsi="Montserrat"/>
          <w:sz w:val="24"/>
        </w:rPr>
        <w:t>CAMPAIGN EXECUTION</w:t>
      </w:r>
    </w:p>
    <w:p w14:paraId="43B4FFC2" w14:textId="1417FBF5" w:rsidR="004E739B" w:rsidRPr="00243812" w:rsidRDefault="00243812" w:rsidP="00F01A18">
      <w:pPr>
        <w:pStyle w:val="NoSpacing"/>
        <w:rPr>
          <w:rFonts w:ascii="Montserrat" w:hAnsi="Montserrat"/>
          <w:sz w:val="24"/>
        </w:rPr>
      </w:pPr>
      <w:r w:rsidRPr="00243812">
        <w:rPr>
          <w:rFonts w:ascii="Montserrat" w:hAnsi="Montserrat"/>
          <w:sz w:val="24"/>
        </w:rPr>
        <w:t>3.2.1</w:t>
      </w:r>
      <w:r w:rsidR="006F60BF" w:rsidRPr="00243812">
        <w:rPr>
          <w:rFonts w:ascii="Montserrat" w:hAnsi="Montserrat"/>
          <w:sz w:val="24"/>
        </w:rPr>
        <w:tab/>
      </w:r>
      <w:r w:rsidRPr="00243812">
        <w:rPr>
          <w:rFonts w:ascii="Montserrat" w:hAnsi="Montserrat"/>
          <w:sz w:val="24"/>
        </w:rPr>
        <w:t>OBJECTIVES : CONVERGENCE</w:t>
      </w:r>
    </w:p>
    <w:p w14:paraId="11C498FC" w14:textId="1544AF14" w:rsidR="004E739B" w:rsidRPr="00243812" w:rsidRDefault="00243812" w:rsidP="00F01A18">
      <w:pPr>
        <w:pStyle w:val="NoSpacing"/>
        <w:rPr>
          <w:rFonts w:ascii="Montserrat" w:hAnsi="Montserrat"/>
          <w:sz w:val="24"/>
        </w:rPr>
      </w:pPr>
      <w:r w:rsidRPr="00243812">
        <w:rPr>
          <w:rFonts w:ascii="Montserrat" w:hAnsi="Montserrat"/>
          <w:sz w:val="24"/>
        </w:rPr>
        <w:t>3.2.2</w:t>
      </w:r>
      <w:r w:rsidR="006F60BF" w:rsidRPr="00243812">
        <w:rPr>
          <w:rFonts w:ascii="Montserrat" w:hAnsi="Montserrat"/>
          <w:sz w:val="24"/>
        </w:rPr>
        <w:tab/>
      </w:r>
      <w:r w:rsidRPr="00243812">
        <w:rPr>
          <w:rFonts w:ascii="Montserrat" w:hAnsi="Montserrat"/>
          <w:sz w:val="24"/>
        </w:rPr>
        <w:t>FEAT/TEST/CONTEST : APPLICATIONS</w:t>
      </w:r>
    </w:p>
    <w:p w14:paraId="3E2DB76A" w14:textId="3E88CEC3" w:rsidR="004E739B" w:rsidRPr="00243812" w:rsidRDefault="00243812" w:rsidP="00F01A18">
      <w:pPr>
        <w:pStyle w:val="NoSpacing"/>
        <w:rPr>
          <w:rFonts w:ascii="Montserrat" w:hAnsi="Montserrat"/>
          <w:sz w:val="24"/>
        </w:rPr>
      </w:pPr>
      <w:r w:rsidRPr="00243812">
        <w:rPr>
          <w:rFonts w:ascii="Montserrat" w:hAnsi="Montserrat"/>
          <w:sz w:val="24"/>
        </w:rPr>
        <w:t>3.3</w:t>
      </w:r>
      <w:r w:rsidR="006F60BF" w:rsidRPr="00243812">
        <w:rPr>
          <w:rFonts w:ascii="Montserrat" w:hAnsi="Montserrat"/>
          <w:sz w:val="24"/>
        </w:rPr>
        <w:tab/>
      </w:r>
      <w:r w:rsidRPr="00243812">
        <w:rPr>
          <w:rFonts w:ascii="Montserrat" w:hAnsi="Montserrat"/>
          <w:sz w:val="24"/>
        </w:rPr>
        <w:t>EXISTENCE</w:t>
      </w:r>
    </w:p>
    <w:p w14:paraId="7AE23C5D" w14:textId="05055C97" w:rsidR="004E739B" w:rsidRPr="00243812" w:rsidRDefault="00243812" w:rsidP="00F01A18">
      <w:pPr>
        <w:pStyle w:val="NoSpacing"/>
        <w:rPr>
          <w:rFonts w:ascii="Montserrat" w:hAnsi="Montserrat"/>
          <w:sz w:val="24"/>
        </w:rPr>
      </w:pPr>
      <w:r w:rsidRPr="00243812">
        <w:rPr>
          <w:rFonts w:ascii="Montserrat" w:hAnsi="Montserrat"/>
          <w:sz w:val="24"/>
        </w:rPr>
        <w:t>3.3.1</w:t>
      </w:r>
      <w:r w:rsidR="006F60BF" w:rsidRPr="00243812">
        <w:rPr>
          <w:rFonts w:ascii="Montserrat" w:hAnsi="Montserrat"/>
          <w:sz w:val="24"/>
        </w:rPr>
        <w:tab/>
      </w:r>
      <w:r w:rsidRPr="00243812">
        <w:rPr>
          <w:rFonts w:ascii="Montserrat" w:hAnsi="Montserrat"/>
          <w:sz w:val="24"/>
        </w:rPr>
        <w:t>KARMA : EXPERIENCE &amp; OBLIGATION</w:t>
      </w:r>
    </w:p>
    <w:p w14:paraId="5432BA57" w14:textId="4223308C" w:rsidR="004E739B" w:rsidRPr="00243812" w:rsidRDefault="00243812" w:rsidP="00F01A18">
      <w:pPr>
        <w:pStyle w:val="NoSpacing"/>
        <w:rPr>
          <w:rFonts w:ascii="Montserrat" w:hAnsi="Montserrat"/>
          <w:sz w:val="24"/>
        </w:rPr>
      </w:pPr>
      <w:r w:rsidRPr="00243812">
        <w:rPr>
          <w:rFonts w:ascii="Montserrat" w:hAnsi="Montserrat"/>
          <w:sz w:val="24"/>
        </w:rPr>
        <w:t>3.4</w:t>
      </w:r>
      <w:r w:rsidR="006F60BF" w:rsidRPr="00243812">
        <w:rPr>
          <w:rFonts w:ascii="Montserrat" w:hAnsi="Montserrat"/>
          <w:sz w:val="24"/>
        </w:rPr>
        <w:tab/>
      </w:r>
      <w:r w:rsidRPr="00243812">
        <w:rPr>
          <w:rFonts w:ascii="Montserrat" w:hAnsi="Montserrat"/>
          <w:sz w:val="24"/>
        </w:rPr>
        <w:t>RULES OF CONSEQUENCE</w:t>
      </w:r>
      <w:r w:rsidRPr="00243812">
        <w:rPr>
          <w:rFonts w:ascii="Montserrat" w:hAnsi="Montserrat"/>
          <w:sz w:val="24"/>
        </w:rPr>
        <w:tab/>
      </w:r>
    </w:p>
    <w:p w14:paraId="39236D81" w14:textId="345C144E" w:rsidR="004E739B" w:rsidRPr="00243812" w:rsidRDefault="00243812" w:rsidP="00F01A18">
      <w:pPr>
        <w:pStyle w:val="NoSpacing"/>
        <w:rPr>
          <w:rFonts w:ascii="Montserrat" w:hAnsi="Montserrat"/>
          <w:sz w:val="24"/>
        </w:rPr>
      </w:pPr>
      <w:r w:rsidRPr="00243812">
        <w:rPr>
          <w:rFonts w:ascii="Montserrat" w:hAnsi="Montserrat"/>
          <w:sz w:val="24"/>
        </w:rPr>
        <w:t>3.4.1</w:t>
      </w:r>
      <w:r w:rsidR="006F60BF" w:rsidRPr="00243812">
        <w:rPr>
          <w:rFonts w:ascii="Montserrat" w:hAnsi="Montserrat"/>
          <w:sz w:val="24"/>
        </w:rPr>
        <w:tab/>
      </w:r>
      <w:r w:rsidRPr="00243812">
        <w:rPr>
          <w:rFonts w:ascii="Montserrat" w:hAnsi="Montserrat"/>
          <w:sz w:val="24"/>
        </w:rPr>
        <w:t>MANIFESTATION OF INTENT</w:t>
      </w:r>
    </w:p>
    <w:p w14:paraId="1F2CB5CC" w14:textId="16B811FE" w:rsidR="004E739B" w:rsidRPr="00243812" w:rsidRDefault="00243812" w:rsidP="00F01A18">
      <w:pPr>
        <w:pStyle w:val="NoSpacing"/>
        <w:rPr>
          <w:rFonts w:ascii="Montserrat" w:hAnsi="Montserrat"/>
          <w:sz w:val="24"/>
        </w:rPr>
      </w:pPr>
      <w:r w:rsidRPr="00243812">
        <w:rPr>
          <w:rFonts w:ascii="Montserrat" w:hAnsi="Montserrat"/>
          <w:sz w:val="24"/>
        </w:rPr>
        <w:t>3.4.2</w:t>
      </w:r>
      <w:r w:rsidR="006F60BF" w:rsidRPr="00243812">
        <w:rPr>
          <w:rFonts w:ascii="Montserrat" w:hAnsi="Montserrat"/>
          <w:sz w:val="24"/>
        </w:rPr>
        <w:tab/>
      </w:r>
      <w:r w:rsidRPr="00243812">
        <w:rPr>
          <w:rFonts w:ascii="Montserrat" w:hAnsi="Montserrat"/>
          <w:sz w:val="24"/>
        </w:rPr>
        <w:t>EFFECTS</w:t>
      </w:r>
    </w:p>
    <w:p w14:paraId="114714F9" w14:textId="728FE589" w:rsidR="004E739B" w:rsidRPr="00243812" w:rsidRDefault="00243812" w:rsidP="00F01A18">
      <w:pPr>
        <w:pStyle w:val="NoSpacing"/>
        <w:rPr>
          <w:rFonts w:ascii="Montserrat" w:hAnsi="Montserrat"/>
          <w:sz w:val="24"/>
        </w:rPr>
      </w:pPr>
      <w:r w:rsidRPr="00243812">
        <w:rPr>
          <w:rFonts w:ascii="Montserrat" w:hAnsi="Montserrat"/>
          <w:sz w:val="24"/>
        </w:rPr>
        <w:t>3.4.3</w:t>
      </w:r>
      <w:r w:rsidR="006F60BF" w:rsidRPr="00243812">
        <w:rPr>
          <w:rFonts w:ascii="Montserrat" w:hAnsi="Montserrat"/>
          <w:sz w:val="24"/>
        </w:rPr>
        <w:tab/>
      </w:r>
      <w:r w:rsidRPr="00243812">
        <w:rPr>
          <w:rFonts w:ascii="Montserrat" w:hAnsi="Montserrat"/>
          <w:sz w:val="24"/>
        </w:rPr>
        <w:t>DAMAGE</w:t>
      </w:r>
    </w:p>
    <w:p w14:paraId="6EFC6155" w14:textId="7990048C" w:rsidR="004E739B" w:rsidRPr="00243812" w:rsidRDefault="00243812" w:rsidP="00F01A18">
      <w:pPr>
        <w:pStyle w:val="NoSpacing"/>
        <w:rPr>
          <w:rFonts w:ascii="Montserrat" w:hAnsi="Montserrat"/>
          <w:sz w:val="24"/>
        </w:rPr>
      </w:pPr>
      <w:r w:rsidRPr="00243812">
        <w:rPr>
          <w:rFonts w:ascii="Montserrat" w:hAnsi="Montserrat"/>
          <w:sz w:val="24"/>
        </w:rPr>
        <w:t>3.4.4</w:t>
      </w:r>
      <w:r w:rsidR="006F60BF" w:rsidRPr="00243812">
        <w:rPr>
          <w:rFonts w:ascii="Montserrat" w:hAnsi="Montserrat"/>
          <w:sz w:val="24"/>
        </w:rPr>
        <w:tab/>
      </w:r>
      <w:r w:rsidRPr="00243812">
        <w:rPr>
          <w:rFonts w:ascii="Montserrat" w:hAnsi="Montserrat"/>
          <w:sz w:val="24"/>
        </w:rPr>
        <w:t>DEATH</w:t>
      </w:r>
    </w:p>
    <w:p w14:paraId="632EE1A7" w14:textId="77777777" w:rsidR="004E739B" w:rsidRPr="00243812" w:rsidRDefault="00243812" w:rsidP="00F01A18">
      <w:pPr>
        <w:pStyle w:val="NoSpacing"/>
        <w:rPr>
          <w:rFonts w:ascii="Montserrat" w:hAnsi="Montserrat"/>
          <w:sz w:val="24"/>
        </w:rPr>
      </w:pPr>
      <w:r w:rsidRPr="00243812">
        <w:rPr>
          <w:rFonts w:ascii="Montserrat" w:hAnsi="Montserrat"/>
          <w:sz w:val="24"/>
        </w:rPr>
        <w:tab/>
      </w:r>
    </w:p>
    <w:p w14:paraId="1893B38A" w14:textId="77777777" w:rsidR="004E739B" w:rsidRPr="00243812" w:rsidRDefault="00243812" w:rsidP="00F01A18">
      <w:pPr>
        <w:pStyle w:val="NoSpacing"/>
        <w:rPr>
          <w:rFonts w:ascii="Montserrat" w:hAnsi="Montserrat"/>
          <w:sz w:val="24"/>
        </w:rPr>
      </w:pPr>
      <w:r w:rsidRPr="00243812">
        <w:rPr>
          <w:rFonts w:ascii="Montserrat" w:hAnsi="Montserrat"/>
          <w:sz w:val="24"/>
        </w:rPr>
        <w:t>4.0</w:t>
      </w:r>
      <w:r w:rsidRPr="00243812">
        <w:rPr>
          <w:rFonts w:ascii="Montserrat" w:hAnsi="Montserrat"/>
          <w:sz w:val="24"/>
        </w:rPr>
        <w:tab/>
        <w:t>ACCESS ONLY</w:t>
      </w:r>
    </w:p>
    <w:p w14:paraId="755B6FE0" w14:textId="4154BA48" w:rsidR="004E739B" w:rsidRPr="00243812" w:rsidRDefault="00243812" w:rsidP="00F01A18">
      <w:pPr>
        <w:pStyle w:val="NoSpacing"/>
        <w:rPr>
          <w:rFonts w:ascii="Montserrat" w:hAnsi="Montserrat"/>
          <w:sz w:val="24"/>
        </w:rPr>
      </w:pPr>
      <w:r w:rsidRPr="00243812">
        <w:rPr>
          <w:rFonts w:ascii="Montserrat" w:hAnsi="Montserrat"/>
          <w:sz w:val="24"/>
        </w:rPr>
        <w:t>4.1</w:t>
      </w:r>
      <w:r w:rsidR="006F60BF" w:rsidRPr="00243812">
        <w:rPr>
          <w:rFonts w:ascii="Montserrat" w:hAnsi="Montserrat"/>
          <w:sz w:val="24"/>
        </w:rPr>
        <w:tab/>
      </w:r>
      <w:r w:rsidRPr="00243812">
        <w:rPr>
          <w:rFonts w:ascii="Montserrat" w:hAnsi="Montserrat"/>
          <w:sz w:val="24"/>
        </w:rPr>
        <w:t>THRESHOLD EFFECTS : APPLICATION</w:t>
      </w:r>
    </w:p>
    <w:p w14:paraId="4FDFCDCC" w14:textId="15D5D22A" w:rsidR="004E739B" w:rsidRPr="00243812" w:rsidRDefault="00243812" w:rsidP="00F01A18">
      <w:pPr>
        <w:pStyle w:val="NoSpacing"/>
        <w:rPr>
          <w:rFonts w:ascii="Montserrat" w:hAnsi="Montserrat"/>
          <w:sz w:val="24"/>
        </w:rPr>
      </w:pPr>
      <w:r w:rsidRPr="00243812">
        <w:rPr>
          <w:rFonts w:ascii="Montserrat" w:hAnsi="Montserrat"/>
          <w:sz w:val="24"/>
        </w:rPr>
        <w:t>4.1.1</w:t>
      </w:r>
      <w:r w:rsidR="006F60BF" w:rsidRPr="00243812">
        <w:rPr>
          <w:rFonts w:ascii="Montserrat" w:hAnsi="Montserrat"/>
          <w:sz w:val="24"/>
        </w:rPr>
        <w:tab/>
      </w:r>
      <w:r w:rsidRPr="00243812">
        <w:rPr>
          <w:rFonts w:ascii="Montserrat" w:hAnsi="Montserrat"/>
          <w:sz w:val="24"/>
        </w:rPr>
        <w:t xml:space="preserve">ARCANUM ARS </w:t>
      </w:r>
    </w:p>
    <w:p w14:paraId="57E6FAD4" w14:textId="704D95E0" w:rsidR="004E739B" w:rsidRPr="00243812" w:rsidRDefault="00243812" w:rsidP="00F01A18">
      <w:pPr>
        <w:pStyle w:val="NoSpacing"/>
        <w:rPr>
          <w:rFonts w:ascii="Montserrat" w:hAnsi="Montserrat"/>
          <w:sz w:val="24"/>
        </w:rPr>
      </w:pPr>
      <w:r w:rsidRPr="00243812">
        <w:rPr>
          <w:rFonts w:ascii="Montserrat" w:hAnsi="Montserrat"/>
          <w:sz w:val="24"/>
        </w:rPr>
        <w:t>4.1.2</w:t>
      </w:r>
      <w:r w:rsidR="006F60BF" w:rsidRPr="00243812">
        <w:rPr>
          <w:rFonts w:ascii="Montserrat" w:hAnsi="Montserrat"/>
          <w:sz w:val="24"/>
        </w:rPr>
        <w:tab/>
      </w:r>
      <w:r w:rsidRPr="00243812">
        <w:rPr>
          <w:rFonts w:ascii="Montserrat" w:hAnsi="Montserrat"/>
          <w:sz w:val="24"/>
        </w:rPr>
        <w:t>ARTIFACTS</w:t>
      </w:r>
    </w:p>
    <w:p w14:paraId="53316A2F" w14:textId="7EE6FE7A" w:rsidR="004E739B" w:rsidRPr="00243812" w:rsidRDefault="00243812" w:rsidP="00F01A18">
      <w:pPr>
        <w:pStyle w:val="NoSpacing"/>
        <w:rPr>
          <w:rFonts w:ascii="Montserrat" w:hAnsi="Montserrat"/>
          <w:sz w:val="24"/>
        </w:rPr>
      </w:pPr>
      <w:r w:rsidRPr="00243812">
        <w:rPr>
          <w:rFonts w:ascii="Montserrat" w:hAnsi="Montserrat"/>
          <w:sz w:val="24"/>
        </w:rPr>
        <w:t>4.1.3</w:t>
      </w:r>
      <w:r w:rsidR="006F60BF" w:rsidRPr="00243812">
        <w:rPr>
          <w:rFonts w:ascii="Montserrat" w:hAnsi="Montserrat"/>
          <w:sz w:val="24"/>
        </w:rPr>
        <w:tab/>
      </w:r>
      <w:r w:rsidRPr="00243812">
        <w:rPr>
          <w:rFonts w:ascii="Montserrat" w:hAnsi="Montserrat"/>
          <w:sz w:val="24"/>
        </w:rPr>
        <w:t xml:space="preserve">PSIONICS </w:t>
      </w:r>
    </w:p>
    <w:p w14:paraId="29C37EBE" w14:textId="4ABAE949" w:rsidR="004E739B" w:rsidRPr="00243812" w:rsidRDefault="00243812" w:rsidP="00F01A18">
      <w:pPr>
        <w:pStyle w:val="NoSpacing"/>
        <w:rPr>
          <w:rFonts w:ascii="Montserrat" w:hAnsi="Montserrat"/>
          <w:sz w:val="24"/>
        </w:rPr>
      </w:pPr>
      <w:r w:rsidRPr="00243812">
        <w:rPr>
          <w:rFonts w:ascii="Montserrat" w:hAnsi="Montserrat"/>
          <w:sz w:val="24"/>
        </w:rPr>
        <w:t>4.1.4</w:t>
      </w:r>
      <w:r w:rsidR="006F60BF" w:rsidRPr="00243812">
        <w:rPr>
          <w:rFonts w:ascii="Montserrat" w:hAnsi="Montserrat"/>
          <w:sz w:val="24"/>
        </w:rPr>
        <w:tab/>
      </w:r>
      <w:r w:rsidRPr="00243812">
        <w:rPr>
          <w:rFonts w:ascii="Montserrat" w:hAnsi="Montserrat"/>
          <w:sz w:val="24"/>
        </w:rPr>
        <w:t xml:space="preserve">PARADOX </w:t>
      </w:r>
    </w:p>
    <w:p w14:paraId="4BE2078E" w14:textId="7E135BFC" w:rsidR="004E739B" w:rsidRPr="00243812" w:rsidRDefault="00243812" w:rsidP="00F01A18">
      <w:pPr>
        <w:pStyle w:val="NoSpacing"/>
        <w:rPr>
          <w:rFonts w:ascii="Montserrat" w:hAnsi="Montserrat"/>
          <w:sz w:val="24"/>
        </w:rPr>
      </w:pPr>
      <w:r w:rsidRPr="00243812">
        <w:rPr>
          <w:rFonts w:ascii="Montserrat" w:hAnsi="Montserrat"/>
          <w:sz w:val="24"/>
        </w:rPr>
        <w:t>4.1.5</w:t>
      </w:r>
      <w:r w:rsidR="006F60BF" w:rsidRPr="00243812">
        <w:rPr>
          <w:rFonts w:ascii="Montserrat" w:hAnsi="Montserrat"/>
          <w:sz w:val="24"/>
        </w:rPr>
        <w:tab/>
      </w:r>
      <w:r w:rsidRPr="00243812">
        <w:rPr>
          <w:rFonts w:ascii="Montserrat" w:hAnsi="Montserrat"/>
          <w:sz w:val="24"/>
        </w:rPr>
        <w:t>UNKNOWN</w:t>
      </w:r>
    </w:p>
    <w:p w14:paraId="3948A5D5" w14:textId="31A8E49A" w:rsidR="004E739B" w:rsidRPr="00243812" w:rsidRDefault="00243812" w:rsidP="00F01A18">
      <w:pPr>
        <w:pStyle w:val="NoSpacing"/>
        <w:rPr>
          <w:rFonts w:ascii="Montserrat" w:hAnsi="Montserrat"/>
          <w:sz w:val="24"/>
        </w:rPr>
      </w:pPr>
      <w:r w:rsidRPr="00243812">
        <w:rPr>
          <w:rFonts w:ascii="Montserrat" w:hAnsi="Montserrat"/>
          <w:sz w:val="24"/>
        </w:rPr>
        <w:t>4.2</w:t>
      </w:r>
      <w:r w:rsidR="006F60BF" w:rsidRPr="00243812">
        <w:rPr>
          <w:rFonts w:ascii="Montserrat" w:hAnsi="Montserrat"/>
          <w:sz w:val="24"/>
        </w:rPr>
        <w:tab/>
      </w:r>
      <w:r w:rsidRPr="00243812">
        <w:rPr>
          <w:rFonts w:ascii="Montserrat" w:hAnsi="Montserrat"/>
          <w:sz w:val="24"/>
        </w:rPr>
        <w:t>REALISM : APPLICATION</w:t>
      </w:r>
    </w:p>
    <w:p w14:paraId="330EAEA7" w14:textId="14E23E61" w:rsidR="004E739B" w:rsidRPr="00243812" w:rsidRDefault="00243812" w:rsidP="00F01A18">
      <w:pPr>
        <w:pStyle w:val="NoSpacing"/>
        <w:rPr>
          <w:rFonts w:ascii="Montserrat" w:hAnsi="Montserrat"/>
          <w:sz w:val="24"/>
        </w:rPr>
      </w:pPr>
      <w:r w:rsidRPr="00243812">
        <w:rPr>
          <w:rFonts w:ascii="Montserrat" w:hAnsi="Montserrat"/>
          <w:sz w:val="24"/>
        </w:rPr>
        <w:t>4.2.1</w:t>
      </w:r>
      <w:r w:rsidR="006F60BF" w:rsidRPr="00243812">
        <w:rPr>
          <w:rFonts w:ascii="Montserrat" w:hAnsi="Montserrat"/>
          <w:sz w:val="24"/>
        </w:rPr>
        <w:tab/>
      </w:r>
      <w:r w:rsidRPr="00243812">
        <w:rPr>
          <w:rFonts w:ascii="Montserrat" w:hAnsi="Montserrat"/>
          <w:sz w:val="24"/>
        </w:rPr>
        <w:t>POWER VS STRUCTURE</w:t>
      </w:r>
    </w:p>
    <w:p w14:paraId="554F0114" w14:textId="2D7AA25F" w:rsidR="004E739B" w:rsidRPr="00243812" w:rsidRDefault="00243812" w:rsidP="00F01A18">
      <w:pPr>
        <w:pStyle w:val="NoSpacing"/>
        <w:rPr>
          <w:rFonts w:ascii="Montserrat" w:hAnsi="Montserrat"/>
          <w:sz w:val="24"/>
        </w:rPr>
      </w:pPr>
      <w:r w:rsidRPr="00243812">
        <w:rPr>
          <w:rFonts w:ascii="Montserrat" w:hAnsi="Montserrat"/>
          <w:sz w:val="24"/>
        </w:rPr>
        <w:t>4.3</w:t>
      </w:r>
      <w:r w:rsidR="006F60BF" w:rsidRPr="00243812">
        <w:rPr>
          <w:rFonts w:ascii="Montserrat" w:hAnsi="Montserrat"/>
          <w:sz w:val="24"/>
        </w:rPr>
        <w:tab/>
      </w:r>
      <w:r w:rsidRPr="00243812">
        <w:rPr>
          <w:rFonts w:ascii="Montserrat" w:hAnsi="Montserrat"/>
          <w:sz w:val="24"/>
        </w:rPr>
        <w:t>AFTER DEATH</w:t>
      </w:r>
    </w:p>
    <w:p w14:paraId="52E92FE3" w14:textId="13134129" w:rsidR="004E739B" w:rsidRPr="00243812" w:rsidRDefault="00243812" w:rsidP="00F01A18">
      <w:pPr>
        <w:pStyle w:val="NoSpacing"/>
        <w:rPr>
          <w:rFonts w:ascii="Montserrat" w:hAnsi="Montserrat"/>
          <w:sz w:val="24"/>
        </w:rPr>
      </w:pPr>
      <w:r w:rsidRPr="00243812">
        <w:rPr>
          <w:rFonts w:ascii="Montserrat" w:hAnsi="Montserrat"/>
          <w:sz w:val="24"/>
        </w:rPr>
        <w:t>4.3.1</w:t>
      </w:r>
      <w:r w:rsidR="006F60BF" w:rsidRPr="00243812">
        <w:rPr>
          <w:rFonts w:ascii="Montserrat" w:hAnsi="Montserrat"/>
          <w:sz w:val="24"/>
        </w:rPr>
        <w:tab/>
      </w:r>
      <w:r w:rsidRPr="00243812">
        <w:rPr>
          <w:rFonts w:ascii="Montserrat" w:hAnsi="Montserrat"/>
          <w:sz w:val="24"/>
        </w:rPr>
        <w:t>REVIVIFICATION</w:t>
      </w:r>
    </w:p>
    <w:p w14:paraId="56DEE637" w14:textId="6C74F6D0" w:rsidR="004E739B" w:rsidRPr="00243812" w:rsidRDefault="00243812" w:rsidP="00F01A18">
      <w:pPr>
        <w:pStyle w:val="NoSpacing"/>
        <w:rPr>
          <w:rFonts w:ascii="Montserrat" w:hAnsi="Montserrat"/>
          <w:sz w:val="24"/>
        </w:rPr>
      </w:pPr>
      <w:r w:rsidRPr="00243812">
        <w:rPr>
          <w:rFonts w:ascii="Montserrat" w:hAnsi="Montserrat"/>
          <w:sz w:val="24"/>
        </w:rPr>
        <w:t>4.3.2</w:t>
      </w:r>
      <w:r w:rsidR="006F60BF" w:rsidRPr="00243812">
        <w:rPr>
          <w:rFonts w:ascii="Montserrat" w:hAnsi="Montserrat"/>
          <w:sz w:val="24"/>
        </w:rPr>
        <w:tab/>
      </w:r>
      <w:r w:rsidRPr="00243812">
        <w:rPr>
          <w:rFonts w:ascii="Montserrat" w:hAnsi="Montserrat"/>
          <w:sz w:val="24"/>
        </w:rPr>
        <w:t>RESSURECTION</w:t>
      </w:r>
    </w:p>
    <w:p w14:paraId="4032A226" w14:textId="102B42A5" w:rsidR="004E739B" w:rsidRPr="00243812" w:rsidRDefault="00243812" w:rsidP="00F01A18">
      <w:pPr>
        <w:pStyle w:val="NoSpacing"/>
        <w:rPr>
          <w:rFonts w:ascii="Montserrat" w:hAnsi="Montserrat"/>
          <w:sz w:val="24"/>
        </w:rPr>
      </w:pPr>
      <w:r w:rsidRPr="00243812">
        <w:rPr>
          <w:rFonts w:ascii="Montserrat" w:hAnsi="Montserrat"/>
          <w:sz w:val="24"/>
        </w:rPr>
        <w:t>4.3.3</w:t>
      </w:r>
      <w:r w:rsidR="006F60BF" w:rsidRPr="00243812">
        <w:rPr>
          <w:rFonts w:ascii="Montserrat" w:hAnsi="Montserrat"/>
          <w:sz w:val="24"/>
        </w:rPr>
        <w:tab/>
      </w:r>
      <w:r w:rsidRPr="00243812">
        <w:rPr>
          <w:rFonts w:ascii="Montserrat" w:hAnsi="Montserrat"/>
          <w:sz w:val="24"/>
        </w:rPr>
        <w:t>REINCARNATION</w:t>
      </w:r>
    </w:p>
    <w:p w14:paraId="7183614C" w14:textId="67F2CA41" w:rsidR="004E739B" w:rsidRPr="00243812" w:rsidRDefault="00243812" w:rsidP="00F01A18">
      <w:pPr>
        <w:pStyle w:val="NoSpacing"/>
        <w:rPr>
          <w:rFonts w:ascii="Montserrat" w:hAnsi="Montserrat"/>
          <w:sz w:val="24"/>
        </w:rPr>
      </w:pPr>
      <w:r w:rsidRPr="00243812">
        <w:rPr>
          <w:rFonts w:ascii="Montserrat" w:hAnsi="Montserrat"/>
          <w:sz w:val="24"/>
        </w:rPr>
        <w:t>4.3.4</w:t>
      </w:r>
      <w:r w:rsidR="006F60BF" w:rsidRPr="00243812">
        <w:rPr>
          <w:rFonts w:ascii="Montserrat" w:hAnsi="Montserrat"/>
          <w:sz w:val="24"/>
        </w:rPr>
        <w:tab/>
      </w:r>
      <w:r w:rsidRPr="00243812">
        <w:rPr>
          <w:rFonts w:ascii="Montserrat" w:hAnsi="Montserrat"/>
          <w:sz w:val="24"/>
        </w:rPr>
        <w:t>REGENERATION : CLONING</w:t>
      </w:r>
    </w:p>
    <w:p w14:paraId="5838841D" w14:textId="77777777" w:rsidR="004E739B" w:rsidRPr="00243812" w:rsidRDefault="004E739B" w:rsidP="00F01A18">
      <w:pPr>
        <w:pStyle w:val="NoSpacing"/>
        <w:rPr>
          <w:rFonts w:ascii="Montserrat" w:hAnsi="Montserrat"/>
          <w:sz w:val="24"/>
        </w:rPr>
      </w:pPr>
    </w:p>
    <w:p w14:paraId="0B312EC5" w14:textId="77777777" w:rsidR="004E739B" w:rsidRPr="00243812" w:rsidRDefault="00243812" w:rsidP="00F01A18">
      <w:pPr>
        <w:pStyle w:val="NoSpacing"/>
        <w:rPr>
          <w:rFonts w:ascii="Montserrat" w:hAnsi="Montserrat"/>
          <w:sz w:val="24"/>
        </w:rPr>
      </w:pPr>
      <w:r w:rsidRPr="00243812">
        <w:rPr>
          <w:rFonts w:ascii="Montserrat" w:hAnsi="Montserrat"/>
          <w:sz w:val="24"/>
        </w:rPr>
        <w:t>5.0</w:t>
      </w:r>
      <w:r w:rsidRPr="00243812">
        <w:rPr>
          <w:rFonts w:ascii="Montserrat" w:hAnsi="Montserrat"/>
          <w:sz w:val="24"/>
        </w:rPr>
        <w:tab/>
        <w:t>REFERENCE</w:t>
      </w:r>
    </w:p>
    <w:p w14:paraId="78DBF40F" w14:textId="6159F379" w:rsidR="004E739B" w:rsidRPr="00243812" w:rsidRDefault="00243812" w:rsidP="00F01A18">
      <w:pPr>
        <w:pStyle w:val="NoSpacing"/>
        <w:rPr>
          <w:rFonts w:ascii="Montserrat" w:hAnsi="Montserrat"/>
          <w:sz w:val="24"/>
        </w:rPr>
      </w:pPr>
      <w:r w:rsidRPr="00243812">
        <w:rPr>
          <w:rFonts w:ascii="Montserrat" w:hAnsi="Montserrat"/>
          <w:sz w:val="24"/>
        </w:rPr>
        <w:t>5.1</w:t>
      </w:r>
      <w:r w:rsidR="006F60BF" w:rsidRPr="00243812">
        <w:rPr>
          <w:rFonts w:ascii="Montserrat" w:hAnsi="Montserrat"/>
          <w:sz w:val="24"/>
        </w:rPr>
        <w:tab/>
      </w:r>
      <w:r w:rsidRPr="00243812">
        <w:rPr>
          <w:rFonts w:ascii="Montserrat" w:hAnsi="Montserrat"/>
          <w:sz w:val="24"/>
        </w:rPr>
        <w:t>WEAPONS</w:t>
      </w:r>
    </w:p>
    <w:p w14:paraId="292EE201" w14:textId="35396C53" w:rsidR="004E739B" w:rsidRPr="00243812" w:rsidRDefault="00243812" w:rsidP="00F01A18">
      <w:pPr>
        <w:pStyle w:val="NoSpacing"/>
        <w:rPr>
          <w:rFonts w:ascii="Montserrat" w:hAnsi="Montserrat"/>
          <w:sz w:val="24"/>
        </w:rPr>
      </w:pPr>
      <w:r w:rsidRPr="00243812">
        <w:rPr>
          <w:rFonts w:ascii="Montserrat" w:hAnsi="Montserrat"/>
          <w:sz w:val="24"/>
        </w:rPr>
        <w:t>5.1.1</w:t>
      </w:r>
      <w:r w:rsidR="006F60BF" w:rsidRPr="00243812">
        <w:rPr>
          <w:rFonts w:ascii="Montserrat" w:hAnsi="Montserrat"/>
          <w:sz w:val="24"/>
        </w:rPr>
        <w:tab/>
      </w:r>
      <w:r w:rsidRPr="00243812">
        <w:rPr>
          <w:rFonts w:ascii="Montserrat" w:hAnsi="Montserrat"/>
          <w:sz w:val="24"/>
        </w:rPr>
        <w:t>MELEE</w:t>
      </w:r>
    </w:p>
    <w:p w14:paraId="06A11244" w14:textId="741634F5" w:rsidR="004E739B" w:rsidRPr="00243812" w:rsidRDefault="00243812" w:rsidP="00F01A18">
      <w:pPr>
        <w:pStyle w:val="NoSpacing"/>
        <w:rPr>
          <w:rFonts w:ascii="Montserrat" w:hAnsi="Montserrat"/>
          <w:sz w:val="24"/>
        </w:rPr>
      </w:pPr>
      <w:r w:rsidRPr="00243812">
        <w:rPr>
          <w:rFonts w:ascii="Montserrat" w:hAnsi="Montserrat"/>
          <w:sz w:val="24"/>
        </w:rPr>
        <w:t>5.1.2</w:t>
      </w:r>
      <w:r w:rsidR="006F60BF" w:rsidRPr="00243812">
        <w:rPr>
          <w:rFonts w:ascii="Montserrat" w:hAnsi="Montserrat"/>
          <w:sz w:val="24"/>
        </w:rPr>
        <w:tab/>
      </w:r>
      <w:r w:rsidRPr="00243812">
        <w:rPr>
          <w:rFonts w:ascii="Montserrat" w:hAnsi="Montserrat"/>
          <w:sz w:val="24"/>
        </w:rPr>
        <w:t>RANGED</w:t>
      </w:r>
    </w:p>
    <w:p w14:paraId="6C465C45" w14:textId="2EC5C42E" w:rsidR="004E739B" w:rsidRPr="00243812" w:rsidRDefault="00243812" w:rsidP="00F01A18">
      <w:pPr>
        <w:pStyle w:val="NoSpacing"/>
        <w:rPr>
          <w:rFonts w:ascii="Montserrat" w:hAnsi="Montserrat"/>
          <w:sz w:val="24"/>
        </w:rPr>
      </w:pPr>
      <w:r w:rsidRPr="00243812">
        <w:rPr>
          <w:rFonts w:ascii="Montserrat" w:hAnsi="Montserrat"/>
          <w:sz w:val="24"/>
        </w:rPr>
        <w:t>5.1.3</w:t>
      </w:r>
      <w:r w:rsidR="006F60BF" w:rsidRPr="00243812">
        <w:rPr>
          <w:rFonts w:ascii="Montserrat" w:hAnsi="Montserrat"/>
          <w:sz w:val="24"/>
        </w:rPr>
        <w:tab/>
      </w:r>
      <w:r w:rsidRPr="00243812">
        <w:rPr>
          <w:rFonts w:ascii="Montserrat" w:hAnsi="Montserrat"/>
          <w:sz w:val="24"/>
        </w:rPr>
        <w:t>AREA</w:t>
      </w:r>
    </w:p>
    <w:p w14:paraId="624EAB4A" w14:textId="559F86DA" w:rsidR="004E739B" w:rsidRPr="00243812" w:rsidRDefault="00243812" w:rsidP="00F01A18">
      <w:pPr>
        <w:pStyle w:val="NoSpacing"/>
        <w:rPr>
          <w:rFonts w:ascii="Montserrat" w:hAnsi="Montserrat"/>
          <w:sz w:val="24"/>
        </w:rPr>
      </w:pPr>
      <w:r w:rsidRPr="00243812">
        <w:rPr>
          <w:rFonts w:ascii="Montserrat" w:hAnsi="Montserrat"/>
          <w:sz w:val="24"/>
        </w:rPr>
        <w:t>5.1.4</w:t>
      </w:r>
      <w:r w:rsidR="006F60BF" w:rsidRPr="00243812">
        <w:rPr>
          <w:rFonts w:ascii="Montserrat" w:hAnsi="Montserrat"/>
          <w:sz w:val="24"/>
        </w:rPr>
        <w:tab/>
      </w:r>
      <w:r w:rsidRPr="00243812">
        <w:rPr>
          <w:rFonts w:ascii="Montserrat" w:hAnsi="Montserrat"/>
          <w:sz w:val="24"/>
        </w:rPr>
        <w:t>EXOTIC</w:t>
      </w:r>
    </w:p>
    <w:p w14:paraId="7F0E2932" w14:textId="3804E09D" w:rsidR="004E739B" w:rsidRPr="00243812" w:rsidRDefault="00243812" w:rsidP="00F01A18">
      <w:pPr>
        <w:pStyle w:val="NoSpacing"/>
        <w:rPr>
          <w:rFonts w:ascii="Montserrat" w:hAnsi="Montserrat"/>
          <w:sz w:val="24"/>
        </w:rPr>
      </w:pPr>
      <w:r w:rsidRPr="00243812">
        <w:rPr>
          <w:rFonts w:ascii="Montserrat" w:hAnsi="Montserrat"/>
          <w:sz w:val="24"/>
        </w:rPr>
        <w:t>5.2</w:t>
      </w:r>
      <w:r w:rsidR="006F60BF" w:rsidRPr="00243812">
        <w:rPr>
          <w:rFonts w:ascii="Montserrat" w:hAnsi="Montserrat"/>
          <w:sz w:val="24"/>
        </w:rPr>
        <w:tab/>
      </w:r>
      <w:r w:rsidRPr="00243812">
        <w:rPr>
          <w:rFonts w:ascii="Montserrat" w:hAnsi="Montserrat"/>
          <w:sz w:val="24"/>
        </w:rPr>
        <w:t>ACCESSORIES</w:t>
      </w:r>
    </w:p>
    <w:p w14:paraId="5D4F51E8" w14:textId="10833DF3" w:rsidR="004E739B" w:rsidRPr="00243812" w:rsidRDefault="00243812" w:rsidP="00F01A18">
      <w:pPr>
        <w:pStyle w:val="NoSpacing"/>
        <w:rPr>
          <w:rFonts w:ascii="Montserrat" w:hAnsi="Montserrat"/>
          <w:sz w:val="24"/>
        </w:rPr>
      </w:pPr>
      <w:r w:rsidRPr="00243812">
        <w:rPr>
          <w:rFonts w:ascii="Montserrat" w:hAnsi="Montserrat"/>
          <w:sz w:val="24"/>
        </w:rPr>
        <w:t>5.2.1</w:t>
      </w:r>
      <w:r w:rsidR="006F60BF" w:rsidRPr="00243812">
        <w:rPr>
          <w:rFonts w:ascii="Montserrat" w:hAnsi="Montserrat"/>
          <w:sz w:val="24"/>
        </w:rPr>
        <w:tab/>
      </w:r>
      <w:r w:rsidRPr="00243812">
        <w:rPr>
          <w:rFonts w:ascii="Montserrat" w:hAnsi="Montserrat"/>
          <w:sz w:val="24"/>
        </w:rPr>
        <w:t>ATTIRE</w:t>
      </w:r>
    </w:p>
    <w:p w14:paraId="47061D1A" w14:textId="264BD5CD" w:rsidR="004E739B" w:rsidRPr="00243812" w:rsidRDefault="00243812" w:rsidP="00F01A18">
      <w:pPr>
        <w:pStyle w:val="NoSpacing"/>
        <w:rPr>
          <w:rFonts w:ascii="Montserrat" w:hAnsi="Montserrat"/>
          <w:sz w:val="24"/>
        </w:rPr>
      </w:pPr>
      <w:r w:rsidRPr="00243812">
        <w:rPr>
          <w:rFonts w:ascii="Montserrat" w:hAnsi="Montserrat"/>
          <w:sz w:val="24"/>
        </w:rPr>
        <w:t>5.2.2</w:t>
      </w:r>
      <w:r w:rsidR="006F60BF" w:rsidRPr="00243812">
        <w:rPr>
          <w:rFonts w:ascii="Montserrat" w:hAnsi="Montserrat"/>
          <w:sz w:val="24"/>
        </w:rPr>
        <w:tab/>
      </w:r>
      <w:r w:rsidRPr="00243812">
        <w:rPr>
          <w:rFonts w:ascii="Montserrat" w:hAnsi="Montserrat"/>
          <w:sz w:val="24"/>
        </w:rPr>
        <w:t>ARMOR</w:t>
      </w:r>
    </w:p>
    <w:p w14:paraId="509756E5" w14:textId="68D1A7D6" w:rsidR="004E739B" w:rsidRPr="00243812" w:rsidRDefault="00243812" w:rsidP="00F01A18">
      <w:pPr>
        <w:pStyle w:val="NoSpacing"/>
        <w:rPr>
          <w:rFonts w:ascii="Montserrat" w:hAnsi="Montserrat"/>
          <w:sz w:val="24"/>
        </w:rPr>
      </w:pPr>
      <w:r w:rsidRPr="00243812">
        <w:rPr>
          <w:rFonts w:ascii="Montserrat" w:hAnsi="Montserrat"/>
          <w:sz w:val="24"/>
        </w:rPr>
        <w:t>5.2.3</w:t>
      </w:r>
      <w:r w:rsidR="006F60BF" w:rsidRPr="00243812">
        <w:rPr>
          <w:rFonts w:ascii="Montserrat" w:hAnsi="Montserrat"/>
          <w:sz w:val="24"/>
        </w:rPr>
        <w:tab/>
      </w:r>
      <w:r w:rsidRPr="00243812">
        <w:rPr>
          <w:rFonts w:ascii="Montserrat" w:hAnsi="Montserrat"/>
          <w:sz w:val="24"/>
        </w:rPr>
        <w:t>ERRATA</w:t>
      </w:r>
    </w:p>
    <w:p w14:paraId="58ED70F9" w14:textId="59259FC6" w:rsidR="004E739B" w:rsidRPr="00243812" w:rsidRDefault="00243812" w:rsidP="00F01A18">
      <w:pPr>
        <w:pStyle w:val="NoSpacing"/>
        <w:rPr>
          <w:rFonts w:ascii="Montserrat" w:hAnsi="Montserrat"/>
          <w:sz w:val="24"/>
        </w:rPr>
      </w:pPr>
      <w:r w:rsidRPr="00243812">
        <w:rPr>
          <w:rFonts w:ascii="Montserrat" w:hAnsi="Montserrat"/>
          <w:sz w:val="24"/>
        </w:rPr>
        <w:t>5.2.4</w:t>
      </w:r>
      <w:r w:rsidR="006F60BF" w:rsidRPr="00243812">
        <w:rPr>
          <w:rFonts w:ascii="Montserrat" w:hAnsi="Montserrat"/>
          <w:sz w:val="24"/>
        </w:rPr>
        <w:tab/>
      </w:r>
      <w:r w:rsidRPr="00243812">
        <w:rPr>
          <w:rFonts w:ascii="Montserrat" w:hAnsi="Montserrat"/>
          <w:sz w:val="24"/>
        </w:rPr>
        <w:t>TOOLS</w:t>
      </w:r>
    </w:p>
    <w:p w14:paraId="2813DBDF" w14:textId="32105F2B" w:rsidR="004E739B" w:rsidRPr="00243812" w:rsidRDefault="00243812" w:rsidP="00F01A18">
      <w:pPr>
        <w:pStyle w:val="NoSpacing"/>
        <w:rPr>
          <w:rFonts w:ascii="Montserrat" w:hAnsi="Montserrat"/>
          <w:sz w:val="24"/>
        </w:rPr>
      </w:pPr>
      <w:r w:rsidRPr="00243812">
        <w:rPr>
          <w:rFonts w:ascii="Montserrat" w:hAnsi="Montserrat"/>
          <w:sz w:val="24"/>
        </w:rPr>
        <w:t>5.3</w:t>
      </w:r>
      <w:r w:rsidR="006F60BF" w:rsidRPr="00243812">
        <w:rPr>
          <w:rFonts w:ascii="Montserrat" w:hAnsi="Montserrat"/>
          <w:sz w:val="24"/>
        </w:rPr>
        <w:tab/>
      </w:r>
      <w:r w:rsidRPr="00243812">
        <w:rPr>
          <w:rFonts w:ascii="Montserrat" w:hAnsi="Montserrat"/>
          <w:sz w:val="24"/>
        </w:rPr>
        <w:t>ACCOMPLICES</w:t>
      </w:r>
    </w:p>
    <w:p w14:paraId="1CE6C491" w14:textId="108041BD" w:rsidR="004E739B" w:rsidRPr="00243812" w:rsidRDefault="00243812" w:rsidP="00F01A18">
      <w:pPr>
        <w:pStyle w:val="NoSpacing"/>
        <w:rPr>
          <w:rFonts w:ascii="Montserrat" w:hAnsi="Montserrat"/>
          <w:sz w:val="24"/>
        </w:rPr>
      </w:pPr>
      <w:r w:rsidRPr="00243812">
        <w:rPr>
          <w:rFonts w:ascii="Montserrat" w:hAnsi="Montserrat"/>
          <w:sz w:val="24"/>
        </w:rPr>
        <w:t>5.3.1</w:t>
      </w:r>
      <w:r w:rsidR="006F60BF" w:rsidRPr="00243812">
        <w:rPr>
          <w:rFonts w:ascii="Montserrat" w:hAnsi="Montserrat"/>
          <w:sz w:val="24"/>
        </w:rPr>
        <w:tab/>
      </w:r>
      <w:r w:rsidRPr="00243812">
        <w:rPr>
          <w:rFonts w:ascii="Montserrat" w:hAnsi="Montserrat"/>
          <w:sz w:val="24"/>
        </w:rPr>
        <w:t>SERVICES</w:t>
      </w:r>
    </w:p>
    <w:p w14:paraId="5C0FBE40" w14:textId="32C9D02F" w:rsidR="004E739B" w:rsidRPr="00243812" w:rsidRDefault="00243812" w:rsidP="00F01A18">
      <w:pPr>
        <w:pStyle w:val="NoSpacing"/>
        <w:rPr>
          <w:rFonts w:ascii="Montserrat" w:hAnsi="Montserrat"/>
          <w:sz w:val="24"/>
        </w:rPr>
      </w:pPr>
      <w:r w:rsidRPr="00243812">
        <w:rPr>
          <w:rFonts w:ascii="Montserrat" w:hAnsi="Montserrat"/>
          <w:sz w:val="24"/>
        </w:rPr>
        <w:t>5.3.2</w:t>
      </w:r>
      <w:r w:rsidR="006F60BF" w:rsidRPr="00243812">
        <w:rPr>
          <w:rFonts w:ascii="Montserrat" w:hAnsi="Montserrat"/>
          <w:sz w:val="24"/>
        </w:rPr>
        <w:tab/>
      </w:r>
      <w:r w:rsidRPr="00243812">
        <w:rPr>
          <w:rFonts w:ascii="Montserrat" w:hAnsi="Montserrat"/>
          <w:sz w:val="24"/>
        </w:rPr>
        <w:t>SUBORDINATES</w:t>
      </w:r>
    </w:p>
    <w:p w14:paraId="63027357" w14:textId="7035757E" w:rsidR="004E739B" w:rsidRPr="00243812" w:rsidRDefault="00243812" w:rsidP="00F01A18">
      <w:pPr>
        <w:pStyle w:val="NoSpacing"/>
        <w:rPr>
          <w:rFonts w:ascii="Montserrat" w:hAnsi="Montserrat"/>
          <w:sz w:val="24"/>
        </w:rPr>
      </w:pPr>
      <w:r w:rsidRPr="00243812">
        <w:rPr>
          <w:rFonts w:ascii="Montserrat" w:hAnsi="Montserrat"/>
          <w:sz w:val="24"/>
        </w:rPr>
        <w:t>5.4</w:t>
      </w:r>
      <w:r w:rsidR="006F60BF" w:rsidRPr="00243812">
        <w:rPr>
          <w:rFonts w:ascii="Montserrat" w:hAnsi="Montserrat"/>
          <w:sz w:val="24"/>
        </w:rPr>
        <w:tab/>
      </w:r>
      <w:r w:rsidRPr="00243812">
        <w:rPr>
          <w:rFonts w:ascii="Montserrat" w:hAnsi="Montserrat"/>
          <w:sz w:val="24"/>
        </w:rPr>
        <w:t>RELETIVITY</w:t>
      </w:r>
    </w:p>
    <w:p w14:paraId="700FC57E" w14:textId="0CCF01C7" w:rsidR="004E739B" w:rsidRPr="00243812" w:rsidRDefault="00243812" w:rsidP="00F01A18">
      <w:pPr>
        <w:pStyle w:val="NoSpacing"/>
        <w:rPr>
          <w:rFonts w:ascii="Montserrat" w:hAnsi="Montserrat"/>
          <w:sz w:val="24"/>
        </w:rPr>
      </w:pPr>
      <w:r w:rsidRPr="00243812">
        <w:rPr>
          <w:rFonts w:ascii="Montserrat" w:hAnsi="Montserrat"/>
          <w:sz w:val="24"/>
        </w:rPr>
        <w:t>5.4.1</w:t>
      </w:r>
      <w:r w:rsidR="006F60BF" w:rsidRPr="00243812">
        <w:rPr>
          <w:rFonts w:ascii="Montserrat" w:hAnsi="Montserrat"/>
          <w:sz w:val="24"/>
        </w:rPr>
        <w:tab/>
      </w:r>
      <w:r w:rsidRPr="00243812">
        <w:rPr>
          <w:rFonts w:ascii="Montserrat" w:hAnsi="Montserrat"/>
          <w:sz w:val="24"/>
        </w:rPr>
        <w:t>TECHNOLOGY</w:t>
      </w:r>
    </w:p>
    <w:p w14:paraId="28185A67" w14:textId="687A69F0" w:rsidR="004E739B" w:rsidRPr="00243812" w:rsidRDefault="00243812" w:rsidP="00F01A18">
      <w:pPr>
        <w:pStyle w:val="NoSpacing"/>
        <w:rPr>
          <w:rFonts w:ascii="Montserrat" w:hAnsi="Montserrat"/>
          <w:sz w:val="24"/>
        </w:rPr>
      </w:pPr>
      <w:r w:rsidRPr="00243812">
        <w:rPr>
          <w:rFonts w:ascii="Montserrat" w:hAnsi="Montserrat"/>
          <w:sz w:val="24"/>
        </w:rPr>
        <w:t>5.4.2</w:t>
      </w:r>
      <w:r w:rsidR="006F60BF" w:rsidRPr="00243812">
        <w:rPr>
          <w:rFonts w:ascii="Montserrat" w:hAnsi="Montserrat"/>
          <w:sz w:val="24"/>
        </w:rPr>
        <w:tab/>
      </w:r>
      <w:r w:rsidRPr="00243812">
        <w:rPr>
          <w:rFonts w:ascii="Montserrat" w:hAnsi="Montserrat"/>
          <w:sz w:val="24"/>
        </w:rPr>
        <w:t>PSYCHOLOGY</w:t>
      </w:r>
    </w:p>
    <w:p w14:paraId="4950DCFC" w14:textId="7C5C9A96" w:rsidR="004E739B" w:rsidRPr="00243812" w:rsidRDefault="00243812" w:rsidP="00F01A18">
      <w:pPr>
        <w:pStyle w:val="NoSpacing"/>
        <w:rPr>
          <w:rFonts w:ascii="Montserrat" w:hAnsi="Montserrat"/>
          <w:sz w:val="24"/>
        </w:rPr>
      </w:pPr>
      <w:r w:rsidRPr="00243812">
        <w:rPr>
          <w:rFonts w:ascii="Montserrat" w:hAnsi="Montserrat"/>
          <w:sz w:val="24"/>
        </w:rPr>
        <w:t>5.4.3</w:t>
      </w:r>
      <w:r w:rsidR="006F60BF" w:rsidRPr="00243812">
        <w:rPr>
          <w:rFonts w:ascii="Montserrat" w:hAnsi="Montserrat"/>
          <w:sz w:val="24"/>
        </w:rPr>
        <w:tab/>
      </w:r>
      <w:r w:rsidRPr="00243812">
        <w:rPr>
          <w:rFonts w:ascii="Montserrat" w:hAnsi="Montserrat"/>
          <w:sz w:val="24"/>
        </w:rPr>
        <w:t>SPIRITUALITY</w:t>
      </w:r>
    </w:p>
    <w:p w14:paraId="3E3A98E6" w14:textId="77777777" w:rsidR="004E739B" w:rsidRPr="00243812" w:rsidRDefault="004E739B" w:rsidP="00F01A18">
      <w:pPr>
        <w:pStyle w:val="NoSpacing"/>
        <w:rPr>
          <w:rFonts w:ascii="Montserrat" w:hAnsi="Montserrat"/>
          <w:sz w:val="24"/>
        </w:rPr>
      </w:pPr>
    </w:p>
    <w:p w14:paraId="690871DD" w14:textId="77777777" w:rsidR="004E739B" w:rsidRPr="00243812" w:rsidRDefault="00243812" w:rsidP="00F01A18">
      <w:pPr>
        <w:pStyle w:val="NoSpacing"/>
        <w:rPr>
          <w:rFonts w:ascii="Montserrat" w:hAnsi="Montserrat"/>
          <w:sz w:val="24"/>
        </w:rPr>
      </w:pPr>
      <w:r w:rsidRPr="00243812">
        <w:rPr>
          <w:rFonts w:ascii="Montserrat" w:hAnsi="Montserrat"/>
          <w:sz w:val="24"/>
        </w:rPr>
        <w:t>6.0</w:t>
      </w:r>
      <w:r w:rsidRPr="00243812">
        <w:rPr>
          <w:rFonts w:ascii="Montserrat" w:hAnsi="Montserrat"/>
          <w:sz w:val="24"/>
        </w:rPr>
        <w:tab/>
        <w:t>APPENDIX</w:t>
      </w:r>
    </w:p>
    <w:p w14:paraId="040521FA"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t>PASSIVE, ACTIVE, AGRESSIVE</w:t>
      </w:r>
    </w:p>
    <w:p w14:paraId="53F51C81" w14:textId="77777777" w:rsidR="004E739B" w:rsidRPr="00243812" w:rsidRDefault="00243812" w:rsidP="00F01A18">
      <w:pPr>
        <w:pStyle w:val="NoSpacing"/>
        <w:rPr>
          <w:rFonts w:ascii="Montserrat" w:hAnsi="Montserrat"/>
          <w:sz w:val="24"/>
        </w:rPr>
      </w:pPr>
      <w:r w:rsidRPr="00243812">
        <w:rPr>
          <w:rFonts w:ascii="Montserrat" w:hAnsi="Montserrat"/>
          <w:sz w:val="24"/>
        </w:rPr>
        <w:br w:type="page"/>
      </w:r>
    </w:p>
    <w:p w14:paraId="7D5372E7" w14:textId="77777777" w:rsidR="004E739B" w:rsidRPr="00243812" w:rsidRDefault="004E739B" w:rsidP="00F01A18">
      <w:pPr>
        <w:pStyle w:val="NoSpacing"/>
        <w:rPr>
          <w:rFonts w:ascii="Montserrat" w:hAnsi="Montserrat"/>
          <w:sz w:val="24"/>
        </w:rPr>
      </w:pPr>
    </w:p>
    <w:p w14:paraId="056BF34B" w14:textId="77777777" w:rsidR="004E739B" w:rsidRPr="00243812" w:rsidRDefault="00243812" w:rsidP="00F01A18">
      <w:pPr>
        <w:pStyle w:val="NoSpacing"/>
        <w:rPr>
          <w:rFonts w:ascii="Montserrat" w:hAnsi="Montserrat"/>
          <w:sz w:val="24"/>
        </w:rPr>
      </w:pPr>
      <w:r w:rsidRPr="00243812">
        <w:rPr>
          <w:rFonts w:ascii="Montserrat" w:hAnsi="Montserrat"/>
          <w:sz w:val="24"/>
        </w:rPr>
        <w:t>FORMAT</w:t>
      </w:r>
      <w:r w:rsidRPr="00243812">
        <w:rPr>
          <w:rFonts w:ascii="Montserrat" w:hAnsi="Montserrat"/>
          <w:sz w:val="24"/>
        </w:rPr>
        <w:fldChar w:fldCharType="begin"/>
      </w:r>
      <w:r w:rsidRPr="00243812">
        <w:rPr>
          <w:rFonts w:ascii="Montserrat" w:hAnsi="Montserrat"/>
          <w:sz w:val="24"/>
        </w:rPr>
        <w:instrText xml:space="preserve">PRIVATE </w:instrText>
      </w:r>
      <w:r w:rsidRPr="00243812">
        <w:rPr>
          <w:rFonts w:ascii="Montserrat" w:hAnsi="Montserrat"/>
          <w:sz w:val="24"/>
        </w:rPr>
        <w:fldChar w:fldCharType="end"/>
      </w:r>
    </w:p>
    <w:p w14:paraId="196142F7" w14:textId="77777777" w:rsidR="004E739B" w:rsidRPr="00243812" w:rsidRDefault="004E739B" w:rsidP="00F01A18">
      <w:pPr>
        <w:pStyle w:val="NoSpacing"/>
        <w:rPr>
          <w:rFonts w:ascii="Montserrat" w:hAnsi="Montserrat"/>
          <w:sz w:val="24"/>
        </w:rPr>
      </w:pPr>
    </w:p>
    <w:p w14:paraId="4352B27B" w14:textId="77777777" w:rsidR="004E739B" w:rsidRPr="00243812" w:rsidRDefault="00243812" w:rsidP="00F01A18">
      <w:pPr>
        <w:pStyle w:val="NoSpacing"/>
        <w:rPr>
          <w:rFonts w:ascii="Montserrat" w:hAnsi="Montserrat"/>
          <w:sz w:val="24"/>
        </w:rPr>
      </w:pPr>
      <w:r w:rsidRPr="00243812">
        <w:rPr>
          <w:rFonts w:ascii="Montserrat" w:hAnsi="Montserrat"/>
          <w:sz w:val="24"/>
        </w:rPr>
        <w:tab/>
        <w:t>PROFILE I</w:t>
      </w:r>
    </w:p>
    <w:p w14:paraId="5695EDBA" w14:textId="77777777" w:rsidR="004E739B" w:rsidRPr="00243812" w:rsidRDefault="00243812" w:rsidP="00F01A18">
      <w:pPr>
        <w:pStyle w:val="NoSpacing"/>
        <w:rPr>
          <w:rFonts w:ascii="Montserrat" w:hAnsi="Montserrat"/>
          <w:sz w:val="24"/>
        </w:rPr>
      </w:pPr>
      <w:r w:rsidRPr="00243812">
        <w:rPr>
          <w:rFonts w:ascii="Montserrat" w:hAnsi="Montserrat"/>
          <w:sz w:val="24"/>
        </w:rPr>
        <w:tab/>
        <w:t>A verbal sketch.</w:t>
      </w:r>
    </w:p>
    <w:p w14:paraId="50CDD8A1" w14:textId="77777777" w:rsidR="004E739B" w:rsidRPr="00243812" w:rsidRDefault="004E739B" w:rsidP="00F01A18">
      <w:pPr>
        <w:pStyle w:val="NoSpacing"/>
        <w:rPr>
          <w:rFonts w:ascii="Montserrat" w:hAnsi="Montserrat"/>
          <w:sz w:val="24"/>
        </w:rPr>
      </w:pPr>
    </w:p>
    <w:p w14:paraId="03FC6D16" w14:textId="77777777" w:rsidR="004E739B" w:rsidRPr="00243812" w:rsidRDefault="00243812" w:rsidP="00F01A18">
      <w:pPr>
        <w:pStyle w:val="NoSpacing"/>
        <w:rPr>
          <w:rFonts w:ascii="Montserrat" w:hAnsi="Montserrat"/>
          <w:sz w:val="24"/>
        </w:rPr>
      </w:pPr>
      <w:r w:rsidRPr="00243812">
        <w:rPr>
          <w:rFonts w:ascii="Montserrat" w:hAnsi="Montserrat"/>
          <w:sz w:val="24"/>
        </w:rPr>
        <w:tab/>
        <w:t>ATTRIBUTES</w:t>
      </w:r>
    </w:p>
    <w:p w14:paraId="05F19B3F" w14:textId="77777777" w:rsidR="004E739B" w:rsidRPr="00243812" w:rsidRDefault="004E739B" w:rsidP="00F01A18">
      <w:pPr>
        <w:pStyle w:val="NoSpacing"/>
        <w:rPr>
          <w:rFonts w:ascii="Montserrat" w:hAnsi="Montserrat"/>
          <w:sz w:val="24"/>
        </w:rPr>
      </w:pPr>
    </w:p>
    <w:p w14:paraId="20DD607C" w14:textId="77777777" w:rsidR="004E739B" w:rsidRPr="00243812" w:rsidRDefault="00243812" w:rsidP="00F01A18">
      <w:pPr>
        <w:pStyle w:val="NoSpacing"/>
        <w:rPr>
          <w:rFonts w:ascii="Montserrat" w:hAnsi="Montserrat"/>
          <w:sz w:val="24"/>
        </w:rPr>
      </w:pPr>
      <w:r w:rsidRPr="00243812">
        <w:rPr>
          <w:rFonts w:ascii="Montserrat" w:hAnsi="Montserrat"/>
          <w:sz w:val="24"/>
        </w:rPr>
        <w:tab/>
        <w:t>PROFILE II</w:t>
      </w:r>
    </w:p>
    <w:p w14:paraId="67CB290C" w14:textId="77777777"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Psychology, resources and history; ex/ob rated.</w:t>
      </w:r>
    </w:p>
    <w:p w14:paraId="77F28D71" w14:textId="77777777" w:rsidR="004E739B" w:rsidRPr="00243812" w:rsidRDefault="004E739B" w:rsidP="00F01A18">
      <w:pPr>
        <w:pStyle w:val="NoSpacing"/>
        <w:rPr>
          <w:rFonts w:ascii="Montserrat" w:hAnsi="Montserrat"/>
          <w:sz w:val="24"/>
        </w:rPr>
      </w:pPr>
    </w:p>
    <w:p w14:paraId="2F293152" w14:textId="77777777" w:rsidR="004E739B" w:rsidRPr="00243812" w:rsidRDefault="00243812" w:rsidP="00F01A18">
      <w:pPr>
        <w:pStyle w:val="NoSpacing"/>
        <w:rPr>
          <w:rFonts w:ascii="Montserrat" w:hAnsi="Montserrat"/>
          <w:sz w:val="24"/>
        </w:rPr>
      </w:pPr>
      <w:r w:rsidRPr="00243812">
        <w:rPr>
          <w:rFonts w:ascii="Montserrat" w:hAnsi="Montserrat"/>
          <w:sz w:val="24"/>
        </w:rPr>
        <w:tab/>
        <w:t>ABILITIES</w:t>
      </w:r>
    </w:p>
    <w:p w14:paraId="5A55E7A3" w14:textId="77777777" w:rsidR="004E739B" w:rsidRPr="00243812" w:rsidRDefault="00243812" w:rsidP="00F01A18">
      <w:pPr>
        <w:pStyle w:val="NoSpacing"/>
        <w:rPr>
          <w:rFonts w:ascii="Montserrat" w:hAnsi="Montserrat"/>
          <w:sz w:val="24"/>
        </w:rPr>
      </w:pPr>
      <w:r w:rsidRPr="00243812">
        <w:rPr>
          <w:rFonts w:ascii="Montserrat" w:hAnsi="Montserrat"/>
          <w:sz w:val="24"/>
        </w:rPr>
        <w:tab/>
        <w:t>Mastery of skills, talents, powers, etc.</w:t>
      </w:r>
    </w:p>
    <w:p w14:paraId="2CA431AE" w14:textId="77777777" w:rsidR="004E739B" w:rsidRPr="00243812" w:rsidRDefault="004E739B" w:rsidP="00F01A18">
      <w:pPr>
        <w:pStyle w:val="NoSpacing"/>
        <w:rPr>
          <w:rFonts w:ascii="Montserrat" w:hAnsi="Montserrat"/>
          <w:sz w:val="24"/>
        </w:rPr>
      </w:pPr>
    </w:p>
    <w:p w14:paraId="3212B568" w14:textId="77777777" w:rsidR="004E739B" w:rsidRPr="00243812" w:rsidRDefault="00243812" w:rsidP="00F01A18">
      <w:pPr>
        <w:pStyle w:val="NoSpacing"/>
        <w:rPr>
          <w:rFonts w:ascii="Montserrat" w:hAnsi="Montserrat"/>
          <w:sz w:val="24"/>
        </w:rPr>
      </w:pPr>
      <w:r w:rsidRPr="00243812">
        <w:rPr>
          <w:rFonts w:ascii="Montserrat" w:hAnsi="Montserrat"/>
          <w:sz w:val="24"/>
        </w:rPr>
        <w:tab/>
        <w:t>ERRATA</w:t>
      </w:r>
    </w:p>
    <w:p w14:paraId="12C61E6A" w14:textId="77777777" w:rsidR="004E739B" w:rsidRPr="00243812" w:rsidRDefault="00243812" w:rsidP="00F01A18">
      <w:pPr>
        <w:pStyle w:val="NoSpacing"/>
        <w:rPr>
          <w:rFonts w:ascii="Montserrat" w:hAnsi="Montserrat"/>
          <w:sz w:val="24"/>
        </w:rPr>
      </w:pPr>
      <w:r w:rsidRPr="00243812">
        <w:rPr>
          <w:rFonts w:ascii="Montserrat" w:hAnsi="Montserrat"/>
          <w:sz w:val="24"/>
        </w:rPr>
        <w:tab/>
        <w:t>Outfit, inventory, trappings, etc.</w:t>
      </w:r>
    </w:p>
    <w:p w14:paraId="558994DC" w14:textId="77777777" w:rsidR="004E739B" w:rsidRPr="00243812" w:rsidRDefault="004E739B" w:rsidP="00F01A18">
      <w:pPr>
        <w:pStyle w:val="NoSpacing"/>
        <w:rPr>
          <w:rFonts w:ascii="Montserrat" w:hAnsi="Montserrat"/>
          <w:sz w:val="24"/>
        </w:rPr>
      </w:pPr>
    </w:p>
    <w:p w14:paraId="1A209949" w14:textId="77777777" w:rsidR="004E739B" w:rsidRPr="00243812" w:rsidRDefault="00243812" w:rsidP="00F01A18">
      <w:pPr>
        <w:pStyle w:val="NoSpacing"/>
        <w:rPr>
          <w:rFonts w:ascii="Montserrat" w:hAnsi="Montserrat"/>
          <w:sz w:val="24"/>
        </w:rPr>
      </w:pPr>
      <w:r w:rsidRPr="00243812">
        <w:rPr>
          <w:rFonts w:ascii="Montserrat" w:hAnsi="Montserrat"/>
          <w:sz w:val="24"/>
        </w:rPr>
        <w:t>BASIC RESOLUTION</w:t>
      </w:r>
    </w:p>
    <w:p w14:paraId="6FA5456E" w14:textId="338E5096" w:rsidR="004E739B" w:rsidRPr="00243812" w:rsidRDefault="00243812" w:rsidP="00F01A18">
      <w:pPr>
        <w:pStyle w:val="NoSpacing"/>
        <w:rPr>
          <w:rFonts w:ascii="Montserrat" w:hAnsi="Montserrat"/>
          <w:sz w:val="24"/>
        </w:rPr>
      </w:pPr>
      <w:r w:rsidRPr="00243812">
        <w:rPr>
          <w:rFonts w:ascii="Montserrat" w:hAnsi="Montserrat"/>
          <w:sz w:val="24"/>
        </w:rPr>
        <w:tab/>
        <w:t>OBJECTIVE:</w:t>
      </w:r>
      <w:r w:rsidR="006F60BF" w:rsidRPr="00243812">
        <w:rPr>
          <w:rFonts w:ascii="Montserrat" w:hAnsi="Montserrat"/>
          <w:sz w:val="24"/>
        </w:rPr>
        <w:t xml:space="preserve"> </w:t>
      </w:r>
      <w:r w:rsidRPr="00243812">
        <w:rPr>
          <w:rFonts w:ascii="Montserrat" w:hAnsi="Montserrat"/>
          <w:sz w:val="24"/>
        </w:rPr>
        <w:t>To produce an effect from the given attribute rating in conjunction with the order of mastery, any standard effect rating invested in an item or weapon, and a roll on two die ten.</w:t>
      </w:r>
    </w:p>
    <w:p w14:paraId="32658AD7" w14:textId="77777777" w:rsidR="004E739B" w:rsidRPr="00243812" w:rsidRDefault="004E739B" w:rsidP="00F01A18">
      <w:pPr>
        <w:pStyle w:val="NoSpacing"/>
        <w:rPr>
          <w:rFonts w:ascii="Montserrat" w:hAnsi="Montserrat"/>
          <w:sz w:val="24"/>
        </w:rPr>
      </w:pPr>
    </w:p>
    <w:p w14:paraId="7C8C39EF" w14:textId="77777777" w:rsidR="004E739B" w:rsidRPr="00243812" w:rsidRDefault="00243812" w:rsidP="00F01A18">
      <w:pPr>
        <w:pStyle w:val="NoSpacing"/>
        <w:rPr>
          <w:rFonts w:ascii="Montserrat" w:hAnsi="Montserrat"/>
          <w:sz w:val="24"/>
        </w:rPr>
      </w:pPr>
      <w:r w:rsidRPr="00243812">
        <w:rPr>
          <w:rFonts w:ascii="Montserrat" w:hAnsi="Montserrat"/>
          <w:sz w:val="24"/>
        </w:rPr>
        <w:tab/>
        <w:t>FEAT, TEST, CONTEST; CRITICAL, NONCRITICAL</w:t>
      </w:r>
    </w:p>
    <w:p w14:paraId="2A97923E" w14:textId="77777777" w:rsidR="004E739B" w:rsidRPr="00243812" w:rsidRDefault="004E739B" w:rsidP="00F01A18">
      <w:pPr>
        <w:pStyle w:val="NoSpacing"/>
        <w:rPr>
          <w:rFonts w:ascii="Montserrat" w:hAnsi="Montserrat"/>
          <w:sz w:val="24"/>
        </w:rPr>
      </w:pPr>
    </w:p>
    <w:p w14:paraId="13D2174A" w14:textId="77777777" w:rsidR="004E739B" w:rsidRPr="00243812" w:rsidRDefault="00243812" w:rsidP="00F01A18">
      <w:pPr>
        <w:pStyle w:val="NoSpacing"/>
        <w:rPr>
          <w:rFonts w:ascii="Montserrat" w:hAnsi="Montserrat"/>
          <w:sz w:val="24"/>
        </w:rPr>
      </w:pPr>
      <w:r w:rsidRPr="00243812">
        <w:rPr>
          <w:rFonts w:ascii="Montserrat" w:hAnsi="Montserrat"/>
          <w:sz w:val="24"/>
        </w:rPr>
        <w:tab/>
        <w:t>EXE VAL, STD EFFECT VAL, BONUS EFFECT VAL</w:t>
      </w:r>
    </w:p>
    <w:p w14:paraId="7DD41F49" w14:textId="77777777" w:rsidR="004E739B" w:rsidRPr="00243812" w:rsidRDefault="004E739B" w:rsidP="00F01A18">
      <w:pPr>
        <w:pStyle w:val="NoSpacing"/>
        <w:rPr>
          <w:rFonts w:ascii="Montserrat" w:hAnsi="Montserrat"/>
          <w:sz w:val="24"/>
        </w:rPr>
      </w:pPr>
    </w:p>
    <w:p w14:paraId="4DC13692" w14:textId="5597C330" w:rsidR="004E739B" w:rsidRPr="00243812" w:rsidRDefault="00243812" w:rsidP="00F01A18">
      <w:pPr>
        <w:pStyle w:val="NoSpacing"/>
        <w:rPr>
          <w:rFonts w:ascii="Montserrat" w:hAnsi="Montserrat"/>
          <w:sz w:val="24"/>
        </w:rPr>
      </w:pPr>
      <w:r w:rsidRPr="00243812">
        <w:rPr>
          <w:rFonts w:ascii="Montserrat" w:hAnsi="Montserrat"/>
          <w:sz w:val="24"/>
        </w:rPr>
        <w:tab/>
      </w:r>
      <w:r w:rsidRPr="00243812">
        <w:rPr>
          <w:rFonts w:ascii="Montserrat" w:hAnsi="Montserrat"/>
          <w:sz w:val="24"/>
        </w:rPr>
        <w:t>Each attribute has a passive and active application subject to the inner wheel of existence.</w:t>
      </w:r>
      <w:r w:rsidR="006F60BF" w:rsidRPr="00243812">
        <w:rPr>
          <w:rFonts w:ascii="Montserrat" w:hAnsi="Montserrat"/>
          <w:sz w:val="24"/>
        </w:rPr>
        <w:t xml:space="preserve"> </w:t>
      </w:r>
      <w:r w:rsidRPr="00243812">
        <w:rPr>
          <w:rFonts w:ascii="Montserrat" w:hAnsi="Montserrat"/>
          <w:sz w:val="24"/>
        </w:rPr>
        <w:t>Awareness is structured through interpretation of perceptions; Intent is implemented through articulation of associations.</w:t>
      </w:r>
      <w:r w:rsidR="006F60BF" w:rsidRPr="00243812">
        <w:rPr>
          <w:rFonts w:ascii="Montserrat" w:hAnsi="Montserrat"/>
          <w:sz w:val="24"/>
        </w:rPr>
        <w:t xml:space="preserve"> </w:t>
      </w:r>
      <w:r w:rsidRPr="00243812">
        <w:rPr>
          <w:rFonts w:ascii="Montserrat" w:hAnsi="Montserrat"/>
          <w:sz w:val="24"/>
        </w:rPr>
        <w:t>Awareness gives rise to intent; structure determines the implementation; interpretation enables articulation; perception reinforces association.</w:t>
      </w:r>
      <w:r w:rsidR="006F60BF" w:rsidRPr="00243812">
        <w:rPr>
          <w:rFonts w:ascii="Montserrat" w:hAnsi="Montserrat"/>
          <w:sz w:val="24"/>
        </w:rPr>
        <w:t xml:space="preserve"> </w:t>
      </w:r>
      <w:r w:rsidRPr="00243812">
        <w:rPr>
          <w:rFonts w:ascii="Montserrat" w:hAnsi="Montserrat"/>
          <w:sz w:val="24"/>
        </w:rPr>
        <w:t>Active is drawn from the passive.</w:t>
      </w:r>
      <w:r w:rsidR="006F60BF" w:rsidRPr="00243812">
        <w:rPr>
          <w:rFonts w:ascii="Montserrat" w:hAnsi="Montserrat"/>
          <w:sz w:val="24"/>
        </w:rPr>
        <w:t xml:space="preserve"> </w:t>
      </w:r>
      <w:r w:rsidRPr="00243812">
        <w:rPr>
          <w:rFonts w:ascii="Montserrat" w:hAnsi="Montserrat"/>
          <w:sz w:val="24"/>
        </w:rPr>
        <w:t>Each attribute is rated from a tenth to ten.</w:t>
      </w:r>
    </w:p>
    <w:p w14:paraId="08574D0B" w14:textId="77777777" w:rsidR="004E739B" w:rsidRPr="00243812" w:rsidRDefault="004E739B" w:rsidP="00F01A18">
      <w:pPr>
        <w:pStyle w:val="NoSpacing"/>
        <w:rPr>
          <w:rFonts w:ascii="Montserrat" w:hAnsi="Montserrat"/>
          <w:sz w:val="24"/>
        </w:rPr>
      </w:pPr>
    </w:p>
    <w:p w14:paraId="183355D9" w14:textId="387335E6" w:rsidR="004E739B" w:rsidRPr="00243812" w:rsidRDefault="00243812" w:rsidP="00F01A18">
      <w:pPr>
        <w:pStyle w:val="NoSpacing"/>
        <w:rPr>
          <w:rFonts w:ascii="Montserrat" w:hAnsi="Montserrat"/>
          <w:sz w:val="24"/>
        </w:rPr>
      </w:pPr>
      <w:r w:rsidRPr="00243812">
        <w:rPr>
          <w:rFonts w:ascii="Montserrat" w:hAnsi="Montserrat"/>
          <w:sz w:val="24"/>
        </w:rPr>
        <w:tab/>
        <w:t>Something which is understood may be used to initiate an action.</w:t>
      </w:r>
      <w:r w:rsidR="006F60BF" w:rsidRPr="00243812">
        <w:rPr>
          <w:rFonts w:ascii="Montserrat" w:hAnsi="Montserrat"/>
          <w:sz w:val="24"/>
        </w:rPr>
        <w:t xml:space="preserve"> </w:t>
      </w:r>
      <w:r w:rsidRPr="00243812">
        <w:rPr>
          <w:rFonts w:ascii="Montserrat" w:hAnsi="Montserrat"/>
          <w:sz w:val="24"/>
        </w:rPr>
        <w:t>An ability may supplant default awareness in establishing the execution value of a feat, test or contest.</w:t>
      </w:r>
      <w:r w:rsidR="006F60BF" w:rsidRPr="00243812">
        <w:rPr>
          <w:rFonts w:ascii="Montserrat" w:hAnsi="Montserrat"/>
          <w:sz w:val="24"/>
        </w:rPr>
        <w:t xml:space="preserve"> </w:t>
      </w:r>
      <w:r w:rsidRPr="00243812">
        <w:rPr>
          <w:rFonts w:ascii="Montserrat" w:hAnsi="Montserrat"/>
          <w:sz w:val="24"/>
        </w:rPr>
        <w:t>The execution value is the degree of experteise presented in the action.</w:t>
      </w:r>
      <w:r w:rsidR="006F60BF" w:rsidRPr="00243812">
        <w:rPr>
          <w:rFonts w:ascii="Montserrat" w:hAnsi="Montserrat"/>
          <w:sz w:val="24"/>
        </w:rPr>
        <w:t xml:space="preserve"> </w:t>
      </w:r>
      <w:r w:rsidRPr="00243812">
        <w:rPr>
          <w:rFonts w:ascii="Montserrat" w:hAnsi="Montserrat"/>
          <w:sz w:val="24"/>
        </w:rPr>
        <w:t>Thus, any contest to the action must either match or foil this experteise to succeed.</w:t>
      </w:r>
      <w:r w:rsidR="006F60BF" w:rsidRPr="00243812">
        <w:rPr>
          <w:rFonts w:ascii="Montserrat" w:hAnsi="Montserrat"/>
          <w:sz w:val="24"/>
        </w:rPr>
        <w:t xml:space="preserve"> </w:t>
      </w:r>
      <w:r w:rsidRPr="00243812">
        <w:rPr>
          <w:rFonts w:ascii="Montserrat" w:hAnsi="Montserrat"/>
          <w:sz w:val="24"/>
        </w:rPr>
        <w:t>In feats, it is this level of experteise that is often crucial to many attempted feats' successes.</w:t>
      </w:r>
    </w:p>
    <w:p w14:paraId="047117D0" w14:textId="77777777" w:rsidR="004E739B" w:rsidRPr="00243812" w:rsidRDefault="004E739B" w:rsidP="00F01A18">
      <w:pPr>
        <w:pStyle w:val="NoSpacing"/>
        <w:rPr>
          <w:rFonts w:ascii="Montserrat" w:hAnsi="Montserrat"/>
          <w:sz w:val="24"/>
        </w:rPr>
      </w:pPr>
    </w:p>
    <w:p w14:paraId="01AB3FF6" w14:textId="27878C5B" w:rsidR="004E739B" w:rsidRPr="00243812" w:rsidRDefault="00243812" w:rsidP="00F01A18">
      <w:pPr>
        <w:pStyle w:val="NoSpacing"/>
        <w:rPr>
          <w:rFonts w:ascii="Montserrat" w:hAnsi="Montserrat"/>
          <w:sz w:val="24"/>
        </w:rPr>
      </w:pPr>
      <w:r w:rsidRPr="00243812">
        <w:rPr>
          <w:rFonts w:ascii="Montserrat" w:hAnsi="Montserrat"/>
          <w:sz w:val="24"/>
        </w:rPr>
        <w:tab/>
        <w:t>The vehicle used for an action fulfills the requirement of a structural value to establish a standard effect value, and allow the action to be performed.</w:t>
      </w:r>
      <w:r w:rsidR="006F60BF" w:rsidRPr="00243812">
        <w:rPr>
          <w:rFonts w:ascii="Montserrat" w:hAnsi="Montserrat"/>
          <w:sz w:val="24"/>
        </w:rPr>
        <w:t xml:space="preserve"> </w:t>
      </w:r>
      <w:r w:rsidRPr="00243812">
        <w:rPr>
          <w:rFonts w:ascii="Montserrat" w:hAnsi="Montserrat"/>
          <w:sz w:val="24"/>
        </w:rPr>
        <w:t>One's body, an item, tool, weapon, etc serves as the focus, or material componant of an action.</w:t>
      </w:r>
      <w:r w:rsidR="006F60BF" w:rsidRPr="00243812">
        <w:rPr>
          <w:rFonts w:ascii="Montserrat" w:hAnsi="Montserrat"/>
          <w:sz w:val="24"/>
        </w:rPr>
        <w:t xml:space="preserve"> </w:t>
      </w:r>
      <w:r w:rsidRPr="00243812">
        <w:rPr>
          <w:rFonts w:ascii="Montserrat" w:hAnsi="Montserrat"/>
          <w:sz w:val="24"/>
        </w:rPr>
        <w:t>All objects have a standard effect value based on mass and design.</w:t>
      </w:r>
      <w:r w:rsidR="006F60BF" w:rsidRPr="00243812">
        <w:rPr>
          <w:rFonts w:ascii="Montserrat" w:hAnsi="Montserrat"/>
          <w:sz w:val="24"/>
        </w:rPr>
        <w:t xml:space="preserve"> </w:t>
      </w:r>
      <w:r w:rsidRPr="00243812">
        <w:rPr>
          <w:rFonts w:ascii="Montserrat" w:hAnsi="Montserrat"/>
          <w:sz w:val="24"/>
        </w:rPr>
        <w:t>Abstract aplications default off the SI rating.</w:t>
      </w:r>
    </w:p>
    <w:p w14:paraId="21C17917" w14:textId="77777777" w:rsidR="004E739B" w:rsidRPr="00243812" w:rsidRDefault="004E739B" w:rsidP="00F01A18">
      <w:pPr>
        <w:pStyle w:val="NoSpacing"/>
        <w:rPr>
          <w:rFonts w:ascii="Montserrat" w:hAnsi="Montserrat"/>
          <w:sz w:val="24"/>
        </w:rPr>
      </w:pPr>
    </w:p>
    <w:p w14:paraId="164F2E18" w14:textId="553F95AF" w:rsidR="004E739B" w:rsidRPr="00243812" w:rsidRDefault="00243812" w:rsidP="00F01A18">
      <w:pPr>
        <w:pStyle w:val="NoSpacing"/>
        <w:rPr>
          <w:rFonts w:ascii="Montserrat" w:hAnsi="Montserrat"/>
          <w:sz w:val="24"/>
        </w:rPr>
      </w:pPr>
      <w:r w:rsidRPr="00243812">
        <w:rPr>
          <w:rFonts w:ascii="Montserrat" w:hAnsi="Montserrat"/>
          <w:sz w:val="24"/>
        </w:rPr>
        <w:tab/>
        <w:t>A system of interpretation applicable to an action that perfoms the neccessary calculations required of an act may supplant the IA default.</w:t>
      </w:r>
      <w:r w:rsidR="006F60BF" w:rsidRPr="00243812">
        <w:rPr>
          <w:rFonts w:ascii="Montserrat" w:hAnsi="Montserrat"/>
          <w:sz w:val="24"/>
        </w:rPr>
        <w:t xml:space="preserve"> </w:t>
      </w:r>
      <w:r w:rsidRPr="00243812">
        <w:rPr>
          <w:rFonts w:ascii="Montserrat" w:hAnsi="Montserrat"/>
          <w:sz w:val="24"/>
        </w:rPr>
        <w:t>Such complications of tracking, telemetry, range adjustments and such are often implicit in the understanding of the ability from which the action was initiated, allowing one to articulate the neccessary adjustments within the execution.</w:t>
      </w:r>
      <w:r w:rsidR="006F60BF" w:rsidRPr="00243812">
        <w:rPr>
          <w:rFonts w:ascii="Montserrat" w:hAnsi="Montserrat"/>
          <w:sz w:val="24"/>
        </w:rPr>
        <w:t xml:space="preserve"> </w:t>
      </w:r>
      <w:r w:rsidRPr="00243812">
        <w:rPr>
          <w:rFonts w:ascii="Montserrat" w:hAnsi="Montserrat"/>
          <w:sz w:val="24"/>
        </w:rPr>
        <w:t>Some of the bonus effect acheived on the resolution may be applied to overcoming applicable difficulties, as a result.</w:t>
      </w:r>
      <w:r w:rsidR="006F60BF" w:rsidRPr="00243812">
        <w:rPr>
          <w:rFonts w:ascii="Montserrat" w:hAnsi="Montserrat"/>
          <w:sz w:val="24"/>
        </w:rPr>
        <w:t xml:space="preserve"> </w:t>
      </w:r>
      <w:r w:rsidRPr="00243812">
        <w:rPr>
          <w:rFonts w:ascii="Montserrat" w:hAnsi="Montserrat"/>
          <w:sz w:val="24"/>
        </w:rPr>
        <w:t>If a secondary ability is required, then another subordinate action is consumed to do so.</w:t>
      </w:r>
    </w:p>
    <w:p w14:paraId="76A804D0" w14:textId="77777777" w:rsidR="004E739B" w:rsidRPr="00243812" w:rsidRDefault="004E739B" w:rsidP="00F01A18">
      <w:pPr>
        <w:pStyle w:val="NoSpacing"/>
        <w:rPr>
          <w:rFonts w:ascii="Montserrat" w:hAnsi="Montserrat"/>
          <w:sz w:val="24"/>
        </w:rPr>
      </w:pPr>
    </w:p>
    <w:p w14:paraId="26CDA550" w14:textId="31BC4D71" w:rsidR="004E739B" w:rsidRPr="00243812" w:rsidRDefault="00243812" w:rsidP="00F01A18">
      <w:pPr>
        <w:pStyle w:val="NoSpacing"/>
        <w:rPr>
          <w:rFonts w:ascii="Montserrat" w:hAnsi="Montserrat"/>
          <w:sz w:val="24"/>
        </w:rPr>
      </w:pPr>
      <w:r w:rsidRPr="00243812">
        <w:rPr>
          <w:rFonts w:ascii="Montserrat" w:hAnsi="Montserrat"/>
          <w:sz w:val="24"/>
        </w:rPr>
        <w:tab/>
        <w:t>Basic perceptions are all one has to gather vital information about one's environment.</w:t>
      </w:r>
      <w:r w:rsidR="006F60BF" w:rsidRPr="00243812">
        <w:rPr>
          <w:rFonts w:ascii="Montserrat" w:hAnsi="Montserrat"/>
          <w:sz w:val="24"/>
        </w:rPr>
        <w:t xml:space="preserve"> </w:t>
      </w:r>
      <w:r w:rsidRPr="00243812">
        <w:rPr>
          <w:rFonts w:ascii="Montserrat" w:hAnsi="Montserrat"/>
          <w:sz w:val="24"/>
        </w:rPr>
        <w:t>However, it is possible for one to train their perceptions to accommodate for their weaknesses, or certain difficulties through attention.</w:t>
      </w:r>
      <w:r w:rsidR="006F60BF" w:rsidRPr="00243812">
        <w:rPr>
          <w:rFonts w:ascii="Montserrat" w:hAnsi="Montserrat"/>
          <w:sz w:val="24"/>
        </w:rPr>
        <w:t xml:space="preserve"> </w:t>
      </w:r>
      <w:r w:rsidRPr="00243812">
        <w:rPr>
          <w:rFonts w:ascii="Montserrat" w:hAnsi="Montserrat"/>
          <w:sz w:val="24"/>
        </w:rPr>
        <w:t>Sometimes this training is part of that which the initiated action allows as an ability; sometimes a subordinate action is required at the cost of an action.</w:t>
      </w:r>
      <w:r w:rsidR="006F60BF" w:rsidRPr="00243812">
        <w:rPr>
          <w:rFonts w:ascii="Montserrat" w:hAnsi="Montserrat"/>
          <w:sz w:val="24"/>
        </w:rPr>
        <w:t xml:space="preserve"> </w:t>
      </w:r>
      <w:r w:rsidRPr="00243812">
        <w:rPr>
          <w:rFonts w:ascii="Montserrat" w:hAnsi="Montserrat"/>
          <w:sz w:val="24"/>
        </w:rPr>
        <w:t>Either way, the effect bonus of the initial execution, or the subordinate test can oversome difficulties of perception.</w:t>
      </w:r>
    </w:p>
    <w:p w14:paraId="3A4BAA61" w14:textId="77777777" w:rsidR="004E739B" w:rsidRPr="00243812" w:rsidRDefault="004E739B" w:rsidP="00F01A18">
      <w:pPr>
        <w:pStyle w:val="NoSpacing"/>
        <w:rPr>
          <w:rFonts w:ascii="Montserrat" w:hAnsi="Montserrat"/>
          <w:sz w:val="24"/>
        </w:rPr>
      </w:pPr>
    </w:p>
    <w:p w14:paraId="03D42D8C" w14:textId="77777777" w:rsidR="004E739B" w:rsidRPr="00243812" w:rsidRDefault="00243812" w:rsidP="00F01A18">
      <w:pPr>
        <w:pStyle w:val="NoSpacing"/>
        <w:rPr>
          <w:rFonts w:ascii="Montserrat" w:hAnsi="Montserrat"/>
          <w:sz w:val="24"/>
        </w:rPr>
      </w:pPr>
      <w:r w:rsidRPr="00243812">
        <w:rPr>
          <w:rFonts w:ascii="Montserrat" w:hAnsi="Montserrat"/>
          <w:sz w:val="24"/>
        </w:rPr>
        <w:t>BASIC REFERENCE</w:t>
      </w:r>
    </w:p>
    <w:p w14:paraId="7DE41352" w14:textId="77777777" w:rsidR="004E739B" w:rsidRPr="00243812" w:rsidRDefault="004E739B" w:rsidP="00F01A18">
      <w:pPr>
        <w:pStyle w:val="NoSpacing"/>
        <w:rPr>
          <w:rFonts w:ascii="Montserrat" w:hAnsi="Montserrat"/>
          <w:sz w:val="24"/>
        </w:rPr>
      </w:pPr>
    </w:p>
    <w:p w14:paraId="31C62B39" w14:textId="77777777" w:rsidR="004E739B" w:rsidRPr="00243812" w:rsidRDefault="00243812" w:rsidP="00F01A18">
      <w:pPr>
        <w:pStyle w:val="NoSpacing"/>
        <w:rPr>
          <w:rFonts w:ascii="Montserrat" w:hAnsi="Montserrat"/>
          <w:sz w:val="24"/>
        </w:rPr>
      </w:pPr>
      <w:r w:rsidRPr="00243812">
        <w:rPr>
          <w:rFonts w:ascii="Montserrat" w:hAnsi="Montserrat"/>
          <w:sz w:val="24"/>
        </w:rPr>
        <w:tab/>
        <w:t xml:space="preserve">DIFFICULTY </w:t>
      </w:r>
    </w:p>
    <w:p w14:paraId="1A74FC0E" w14:textId="77777777" w:rsidR="004E739B" w:rsidRPr="00243812" w:rsidRDefault="004E739B" w:rsidP="00F01A18">
      <w:pPr>
        <w:pStyle w:val="NoSpacing"/>
        <w:rPr>
          <w:rFonts w:ascii="Montserrat" w:hAnsi="Montserrat"/>
          <w:sz w:val="24"/>
        </w:rPr>
      </w:pPr>
    </w:p>
    <w:p w14:paraId="14F67077" w14:textId="77777777" w:rsidR="004E739B" w:rsidRPr="00243812" w:rsidRDefault="00243812" w:rsidP="00F01A18">
      <w:pPr>
        <w:pStyle w:val="NoSpacing"/>
        <w:rPr>
          <w:rFonts w:ascii="Montserrat" w:hAnsi="Montserrat"/>
          <w:sz w:val="24"/>
        </w:rPr>
      </w:pPr>
      <w:r w:rsidRPr="00243812">
        <w:rPr>
          <w:rFonts w:ascii="Montserrat" w:hAnsi="Montserrat"/>
          <w:sz w:val="24"/>
        </w:rPr>
        <w:tab/>
        <w:t>MODIFIERS</w:t>
      </w:r>
    </w:p>
    <w:p w14:paraId="4D4554BB" w14:textId="77777777" w:rsidR="004E739B" w:rsidRPr="00243812" w:rsidRDefault="004E739B" w:rsidP="00F01A18">
      <w:pPr>
        <w:pStyle w:val="NoSpacing"/>
        <w:rPr>
          <w:rFonts w:ascii="Montserrat" w:hAnsi="Montserrat"/>
          <w:sz w:val="24"/>
        </w:rPr>
      </w:pPr>
    </w:p>
    <w:p w14:paraId="77D0590E" w14:textId="77777777" w:rsidR="004E739B" w:rsidRPr="00243812" w:rsidRDefault="00243812" w:rsidP="00F01A18">
      <w:pPr>
        <w:pStyle w:val="NoSpacing"/>
        <w:rPr>
          <w:rFonts w:ascii="Montserrat" w:hAnsi="Montserrat"/>
          <w:sz w:val="24"/>
        </w:rPr>
      </w:pPr>
      <w:r w:rsidRPr="00243812">
        <w:rPr>
          <w:rFonts w:ascii="Montserrat" w:hAnsi="Montserrat"/>
          <w:sz w:val="24"/>
        </w:rPr>
        <w:tab/>
        <w:t>MASTERY</w:t>
      </w:r>
    </w:p>
    <w:p w14:paraId="0EF56719" w14:textId="77777777" w:rsidR="004E739B" w:rsidRPr="00243812" w:rsidRDefault="004E739B" w:rsidP="00F01A18">
      <w:pPr>
        <w:pStyle w:val="NoSpacing"/>
        <w:rPr>
          <w:rFonts w:ascii="Montserrat" w:hAnsi="Montserrat"/>
          <w:sz w:val="24"/>
        </w:rPr>
      </w:pPr>
    </w:p>
    <w:p w14:paraId="7780EB0B" w14:textId="77777777" w:rsidR="004E739B" w:rsidRPr="00243812" w:rsidRDefault="00243812" w:rsidP="00F01A18">
      <w:pPr>
        <w:pStyle w:val="NoSpacing"/>
        <w:rPr>
          <w:rFonts w:ascii="Montserrat" w:hAnsi="Montserrat"/>
          <w:sz w:val="24"/>
        </w:rPr>
      </w:pPr>
      <w:r w:rsidRPr="00243812">
        <w:rPr>
          <w:rFonts w:ascii="Montserrat" w:hAnsi="Montserrat"/>
          <w:sz w:val="24"/>
        </w:rPr>
        <w:tab/>
        <w:t>STANDARDS</w:t>
      </w:r>
    </w:p>
    <w:p w14:paraId="27C5F158" w14:textId="77777777" w:rsidR="004E739B" w:rsidRPr="00243812" w:rsidRDefault="004E739B" w:rsidP="00F01A18">
      <w:pPr>
        <w:pStyle w:val="NoSpacing"/>
        <w:rPr>
          <w:rFonts w:ascii="Montserrat" w:hAnsi="Montserrat"/>
          <w:sz w:val="24"/>
        </w:rPr>
      </w:pPr>
    </w:p>
    <w:p w14:paraId="6FC8899E" w14:textId="77777777" w:rsidR="004E739B" w:rsidRPr="00243812" w:rsidRDefault="00243812" w:rsidP="00F01A18">
      <w:pPr>
        <w:pStyle w:val="NoSpacing"/>
        <w:rPr>
          <w:rFonts w:ascii="Montserrat" w:hAnsi="Montserrat"/>
          <w:sz w:val="24"/>
        </w:rPr>
      </w:pPr>
      <w:r w:rsidRPr="00243812">
        <w:rPr>
          <w:rFonts w:ascii="Montserrat" w:hAnsi="Montserrat"/>
          <w:sz w:val="24"/>
        </w:rPr>
        <w:t>STANDARD TESTS</w:t>
      </w:r>
    </w:p>
    <w:p w14:paraId="7B546BA1" w14:textId="77777777" w:rsidR="004E739B" w:rsidRPr="00243812" w:rsidRDefault="004E739B" w:rsidP="00F01A18">
      <w:pPr>
        <w:pStyle w:val="NoSpacing"/>
        <w:rPr>
          <w:rFonts w:ascii="Montserrat" w:hAnsi="Montserrat"/>
          <w:sz w:val="24"/>
        </w:rPr>
      </w:pPr>
    </w:p>
    <w:p w14:paraId="70B1FBCB" w14:textId="77777777" w:rsidR="004E739B" w:rsidRPr="00243812" w:rsidRDefault="004E739B" w:rsidP="00F01A18">
      <w:pPr>
        <w:pStyle w:val="NoSpacing"/>
        <w:rPr>
          <w:rFonts w:ascii="Montserrat" w:hAnsi="Montserrat"/>
          <w:sz w:val="24"/>
        </w:rPr>
      </w:pPr>
    </w:p>
    <w:p w14:paraId="771581C5" w14:textId="77777777" w:rsidR="004E739B" w:rsidRPr="00243812" w:rsidRDefault="004E739B" w:rsidP="00F01A18">
      <w:pPr>
        <w:pStyle w:val="NoSpacing"/>
        <w:rPr>
          <w:rFonts w:ascii="Montserrat" w:hAnsi="Montserrat"/>
          <w:sz w:val="24"/>
        </w:rPr>
      </w:pPr>
    </w:p>
    <w:p w14:paraId="0F20597B" w14:textId="77777777" w:rsidR="004E739B" w:rsidRPr="00243812" w:rsidRDefault="004E739B" w:rsidP="00F01A18">
      <w:pPr>
        <w:pStyle w:val="NoSpacing"/>
        <w:rPr>
          <w:rFonts w:ascii="Montserrat" w:hAnsi="Montserrat"/>
          <w:sz w:val="24"/>
        </w:rPr>
      </w:pPr>
    </w:p>
    <w:p w14:paraId="67158159" w14:textId="77777777" w:rsidR="004E739B" w:rsidRPr="00243812" w:rsidRDefault="004E739B" w:rsidP="00F01A18">
      <w:pPr>
        <w:pStyle w:val="NoSpacing"/>
        <w:rPr>
          <w:rFonts w:ascii="Montserrat" w:hAnsi="Montserrat"/>
          <w:sz w:val="24"/>
        </w:rPr>
      </w:pPr>
    </w:p>
    <w:p w14:paraId="3F101FFA" w14:textId="77777777" w:rsidR="00674671" w:rsidRPr="00243812" w:rsidRDefault="00674671" w:rsidP="00F01A18">
      <w:pPr>
        <w:pStyle w:val="NoSpacing"/>
        <w:rPr>
          <w:rFonts w:ascii="Montserrat" w:hAnsi="Montserrat"/>
          <w:sz w:val="24"/>
        </w:rPr>
      </w:pPr>
    </w:p>
    <w:sectPr w:rsidR="00674671" w:rsidRPr="00243812">
      <w:pgSz w:w="12240" w:h="15840"/>
      <w:pgMar w:top="1440" w:right="3600" w:bottom="1440" w:left="1800" w:header="720" w:footer="720" w:gutter="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59B49" w14:textId="77777777" w:rsidR="00674671" w:rsidRDefault="00674671" w:rsidP="00F01A18">
      <w:r>
        <w:separator/>
      </w:r>
    </w:p>
  </w:endnote>
  <w:endnote w:type="continuationSeparator" w:id="0">
    <w:p w14:paraId="4E84EA25" w14:textId="77777777" w:rsidR="00674671" w:rsidRDefault="00674671" w:rsidP="00F01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vantGarde Bk BT">
    <w:altName w:val="Calibri"/>
    <w:charset w:val="00"/>
    <w:family w:val="swiss"/>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21DD8" w14:textId="77777777" w:rsidR="00674671" w:rsidRDefault="00674671" w:rsidP="00F01A18">
      <w:r>
        <w:separator/>
      </w:r>
    </w:p>
  </w:footnote>
  <w:footnote w:type="continuationSeparator" w:id="0">
    <w:p w14:paraId="11BCAD77" w14:textId="77777777" w:rsidR="00674671" w:rsidRDefault="00674671" w:rsidP="00F01A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61992586">
    <w:abstractNumId w:val="0"/>
  </w:num>
  <w:num w:numId="2" w16cid:durableId="922832289">
    <w:abstractNumId w:val="0"/>
  </w:num>
  <w:num w:numId="3" w16cid:durableId="1646426009">
    <w:abstractNumId w:val="0"/>
  </w:num>
  <w:num w:numId="4" w16cid:durableId="2114129668">
    <w:abstractNumId w:val="0"/>
  </w:num>
  <w:num w:numId="5" w16cid:durableId="880871119">
    <w:abstractNumId w:val="0"/>
  </w:num>
  <w:num w:numId="6" w16cid:durableId="1448350048">
    <w:abstractNumId w:val="0"/>
  </w:num>
  <w:num w:numId="7" w16cid:durableId="1031297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28FF"/>
    <w:rsid w:val="00243812"/>
    <w:rsid w:val="00330574"/>
    <w:rsid w:val="004E739B"/>
    <w:rsid w:val="00674671"/>
    <w:rsid w:val="006F60BF"/>
    <w:rsid w:val="008973B8"/>
    <w:rsid w:val="00BF28FF"/>
    <w:rsid w:val="00F01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4"/>
    <o:shapelayout v:ext="edit">
      <o:idmap v:ext="edit" data="1"/>
    </o:shapelayout>
  </w:shapeDefaults>
  <w:decimalSymbol w:val="."/>
  <w:listSeparator w:val=","/>
  <w14:docId w14:val="02E31FA2"/>
  <w15:chartTrackingRefBased/>
  <w15:docId w15:val="{9FE094EB-710D-4507-AB88-809600D63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812"/>
    <w:pPr>
      <w:spacing w:after="240" w:line="276" w:lineRule="auto"/>
    </w:pPr>
    <w:rPr>
      <w:rFonts w:cstheme="minorHAnsi"/>
      <w:sz w:val="28"/>
      <w:szCs w:val="28"/>
    </w:rPr>
  </w:style>
  <w:style w:type="paragraph" w:styleId="Heading1">
    <w:name w:val="heading 1"/>
    <w:basedOn w:val="NoSpacing"/>
    <w:next w:val="Normal"/>
    <w:link w:val="Heading1Char"/>
    <w:qFormat/>
    <w:rsid w:val="0024381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4381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43812"/>
    <w:pPr>
      <w:outlineLvl w:val="2"/>
    </w:pPr>
    <w:rPr>
      <w:sz w:val="40"/>
    </w:rPr>
  </w:style>
  <w:style w:type="paragraph" w:styleId="Heading4">
    <w:name w:val="heading 4"/>
    <w:basedOn w:val="Heading3"/>
    <w:next w:val="Normal"/>
    <w:link w:val="Heading4Char"/>
    <w:qFormat/>
    <w:rsid w:val="00243812"/>
    <w:pPr>
      <w:numPr>
        <w:ilvl w:val="3"/>
      </w:numPr>
      <w:outlineLvl w:val="3"/>
    </w:pPr>
    <w:rPr>
      <w:sz w:val="32"/>
    </w:rPr>
  </w:style>
  <w:style w:type="paragraph" w:styleId="Heading5">
    <w:name w:val="heading 5"/>
    <w:basedOn w:val="Heading4"/>
    <w:next w:val="Normal"/>
    <w:link w:val="Heading5Char"/>
    <w:qFormat/>
    <w:rsid w:val="00243812"/>
    <w:pPr>
      <w:numPr>
        <w:ilvl w:val="4"/>
      </w:numPr>
      <w:outlineLvl w:val="4"/>
    </w:pPr>
    <w:rPr>
      <w:sz w:val="28"/>
    </w:rPr>
  </w:style>
  <w:style w:type="paragraph" w:styleId="Heading6">
    <w:name w:val="heading 6"/>
    <w:basedOn w:val="Heading5"/>
    <w:next w:val="Normal"/>
    <w:link w:val="Heading6Char"/>
    <w:qFormat/>
    <w:rsid w:val="00243812"/>
    <w:pPr>
      <w:numPr>
        <w:ilvl w:val="5"/>
      </w:numPr>
      <w:outlineLvl w:val="5"/>
    </w:pPr>
    <w:rPr>
      <w:bCs/>
      <w:sz w:val="24"/>
      <w:szCs w:val="24"/>
      <w:u w:val="single"/>
    </w:rPr>
  </w:style>
  <w:style w:type="paragraph" w:styleId="Heading7">
    <w:name w:val="heading 7"/>
    <w:basedOn w:val="Heading6"/>
    <w:next w:val="Normal"/>
    <w:link w:val="Heading7Char"/>
    <w:qFormat/>
    <w:rsid w:val="00243812"/>
    <w:pPr>
      <w:keepNext w:val="0"/>
      <w:numPr>
        <w:ilvl w:val="0"/>
        <w:numId w:val="0"/>
      </w:numPr>
      <w:outlineLvl w:val="6"/>
    </w:pPr>
    <w:rPr>
      <w:b w:val="0"/>
      <w:kern w:val="0"/>
    </w:rPr>
  </w:style>
  <w:style w:type="paragraph" w:styleId="Heading8">
    <w:name w:val="heading 8"/>
    <w:basedOn w:val="Heading6"/>
    <w:next w:val="Normal"/>
    <w:link w:val="Heading8Char"/>
    <w:qFormat/>
    <w:rsid w:val="00243812"/>
    <w:pPr>
      <w:outlineLvl w:val="7"/>
    </w:pPr>
    <w:rPr>
      <w:i/>
      <w:iCs/>
      <w:u w:val="none"/>
    </w:rPr>
  </w:style>
  <w:style w:type="paragraph" w:styleId="Heading9">
    <w:name w:val="heading 9"/>
    <w:basedOn w:val="Heading8"/>
    <w:next w:val="Normal"/>
    <w:link w:val="Heading9Char"/>
    <w:qFormat/>
    <w:rsid w:val="0024381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link w:val="AvonDraftBodyChar"/>
    <w:autoRedefine/>
    <w:pPr>
      <w:spacing w:line="360" w:lineRule="auto"/>
      <w:ind w:left="720" w:right="720"/>
    </w:pPr>
    <w:rPr>
      <w:sz w:val="16"/>
    </w:r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style>
  <w:style w:type="character" w:styleId="CommentReference">
    <w:name w:val="annotation reference"/>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semiHidden/>
    <w:rPr>
      <w:color w:val="808080"/>
      <w:u w:val="none"/>
    </w:rPr>
  </w:style>
  <w:style w:type="character" w:styleId="Hyperlink">
    <w:name w:val="Hyperlink"/>
    <w:semiHidden/>
    <w:rPr>
      <w:color w:val="0000FF"/>
      <w:u w:val="none"/>
    </w:rPr>
  </w:style>
  <w:style w:type="paragraph" w:customStyle="1" w:styleId="AvonDraftNormal">
    <w:name w:val="Avon Draft Normal"/>
    <w:basedOn w:val="AvonDraftBody"/>
    <w:link w:val="AvonDraftNormalChar"/>
    <w:pPr>
      <w:spacing w:line="240" w:lineRule="auto"/>
    </w:pPr>
    <w:rPr>
      <w:sz w:val="14"/>
    </w:rPr>
  </w:style>
  <w:style w:type="paragraph" w:customStyle="1" w:styleId="0DraftNormal">
    <w:name w:val="0 Draft Normal"/>
    <w:basedOn w:val="AvonDraftNormal"/>
    <w:link w:val="0DraftNormalChar"/>
    <w:pPr>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pPr>
      <w:spacing w:line="360" w:lineRule="auto"/>
    </w:pPr>
    <w:rPr>
      <w:sz w:val="20"/>
    </w:rPr>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0DraftNormal6">
    <w:name w:val="0 Draft Normal 6"/>
    <w:basedOn w:val="0DraftNormal"/>
    <w:link w:val="0DraftNormal6Char"/>
    <w:rPr>
      <w:sz w:val="12"/>
    </w:rPr>
  </w:style>
  <w:style w:type="character" w:customStyle="1" w:styleId="EquationCaption">
    <w:name w:val="_Equation Caption"/>
  </w:style>
  <w:style w:type="paragraph" w:customStyle="1" w:styleId="Document1">
    <w:name w:val="Document 1"/>
    <w:pPr>
      <w:keepNext/>
      <w:keepLines/>
      <w:widowControl w:val="0"/>
      <w:tabs>
        <w:tab w:val="left" w:pos="-720"/>
      </w:tabs>
      <w:suppressAutoHyphens/>
      <w:overflowPunct w:val="0"/>
      <w:autoSpaceDE w:val="0"/>
      <w:autoSpaceDN w:val="0"/>
      <w:adjustRightInd w:val="0"/>
    </w:pPr>
    <w:rPr>
      <w:rFonts w:ascii="Courier New" w:hAnsi="Courier New"/>
      <w:sz w:val="24"/>
    </w:rPr>
  </w:style>
  <w:style w:type="character" w:customStyle="1" w:styleId="Document8">
    <w:name w:val="Document 8"/>
    <w:basedOn w:val="DefaultParagraphFont"/>
  </w:style>
  <w:style w:type="character" w:customStyle="1" w:styleId="Document4">
    <w:name w:val="Document 4"/>
    <w:rPr>
      <w:b/>
      <w:bCs/>
      <w:i/>
      <w:iCs/>
      <w:sz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rPr>
      <w:rFonts w:ascii="Courier New" w:hAnsi="Courier New"/>
      <w:sz w:val="24"/>
      <w:lang w:val="en-US"/>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rPr>
      <w:rFonts w:ascii="Courier New" w:hAnsi="Courier New"/>
      <w:sz w:val="24"/>
      <w:lang w:val="en-US"/>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character" w:customStyle="1" w:styleId="DocInit">
    <w:name w:val="Doc Init"/>
    <w:basedOn w:val="DefaultParagraphFont"/>
  </w:style>
  <w:style w:type="character" w:customStyle="1" w:styleId="TechInit">
    <w:name w:val="Tech Init"/>
    <w:rPr>
      <w:rFonts w:ascii="Courier New" w:hAnsi="Courier New"/>
      <w:sz w:val="24"/>
      <w:lang w:val="en-US"/>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rPr>
      <w:rFonts w:ascii="Courier New" w:hAnsi="Courier New"/>
      <w:sz w:val="24"/>
      <w:lang w:val="en-US"/>
    </w:rPr>
  </w:style>
  <w:style w:type="character" w:customStyle="1" w:styleId="Technical3">
    <w:name w:val="Technical 3"/>
    <w:rPr>
      <w:rFonts w:ascii="Courier New" w:hAnsi="Courier New"/>
      <w:sz w:val="24"/>
      <w:lang w:val="en-US"/>
    </w:rPr>
  </w:style>
  <w:style w:type="character" w:customStyle="1" w:styleId="Technical4">
    <w:name w:val="Technical 4"/>
    <w:basedOn w:val="DefaultParagraphFont"/>
  </w:style>
  <w:style w:type="character" w:customStyle="1" w:styleId="Technical1">
    <w:name w:val="Technical 1"/>
    <w:rPr>
      <w:rFonts w:ascii="Courier New" w:hAnsi="Courier New"/>
      <w:sz w:val="24"/>
      <w:lang w:val="en-US"/>
    </w:rPr>
  </w:style>
  <w:style w:type="character" w:customStyle="1" w:styleId="Technical7">
    <w:name w:val="Technical 7"/>
    <w:basedOn w:val="DefaultParagraphFont"/>
  </w:style>
  <w:style w:type="character" w:customStyle="1" w:styleId="Technical8">
    <w:name w:val="Technical 8"/>
    <w:basedOn w:val="DefaultParagraphFont"/>
  </w:style>
  <w:style w:type="paragraph" w:customStyle="1" w:styleId="AesAnnot">
    <w:name w:val="Aes Annot"/>
    <w:basedOn w:val="Normal"/>
    <w:pPr>
      <w:suppressAutoHyphens/>
      <w:overflowPunct w:val="0"/>
      <w:autoSpaceDE w:val="0"/>
      <w:autoSpaceDN w:val="0"/>
      <w:adjustRightInd w:val="0"/>
    </w:pPr>
    <w:rPr>
      <w:rFonts w:ascii="AvantGarde Bk BT" w:hAnsi="AvantGarde Bk BT"/>
      <w:color w:val="808080"/>
      <w:spacing w:val="-1"/>
      <w:sz w:val="16"/>
    </w:rPr>
  </w:style>
  <w:style w:type="paragraph" w:styleId="PlainText">
    <w:name w:val="Plain Text"/>
    <w:basedOn w:val="Normal"/>
    <w:semiHidden/>
    <w:rPr>
      <w:rFonts w:ascii="Courier New" w:hAnsi="Courier New" w:cs="Courier New"/>
    </w:rPr>
  </w:style>
  <w:style w:type="paragraph" w:styleId="NoSpacing">
    <w:name w:val="No Spacing"/>
    <w:basedOn w:val="Normal"/>
    <w:link w:val="NoSpacingChar"/>
    <w:uiPriority w:val="1"/>
    <w:qFormat/>
    <w:rsid w:val="00243812"/>
    <w:pPr>
      <w:spacing w:after="0"/>
    </w:pPr>
  </w:style>
  <w:style w:type="paragraph" w:customStyle="1" w:styleId="SubtitleWide">
    <w:name w:val="Subtitle Wide"/>
    <w:basedOn w:val="NoSpacing"/>
    <w:link w:val="SubtitleWideChar"/>
    <w:rsid w:val="00F01A18"/>
    <w:rPr>
      <w:w w:val="200"/>
      <w:vertAlign w:val="superscript"/>
    </w:rPr>
  </w:style>
  <w:style w:type="character" w:customStyle="1" w:styleId="AvonDraftBodyChar">
    <w:name w:val="Avon Draft Body Char"/>
    <w:link w:val="AvonDraftBody"/>
    <w:rsid w:val="00F01A18"/>
    <w:rPr>
      <w:rFonts w:ascii="Poppins" w:hAnsi="Poppins" w:cs="Poppins"/>
      <w:spacing w:val="-2"/>
      <w:sz w:val="16"/>
      <w:szCs w:val="22"/>
    </w:rPr>
  </w:style>
  <w:style w:type="character" w:customStyle="1" w:styleId="AvonDraftNormalChar">
    <w:name w:val="Avon Draft Normal Char"/>
    <w:link w:val="AvonDraftNormal"/>
    <w:rsid w:val="00F01A18"/>
    <w:rPr>
      <w:rFonts w:ascii="Poppins" w:hAnsi="Poppins" w:cs="Poppins"/>
      <w:spacing w:val="-2"/>
      <w:sz w:val="14"/>
      <w:szCs w:val="22"/>
    </w:rPr>
  </w:style>
  <w:style w:type="character" w:customStyle="1" w:styleId="0DraftNormalChar">
    <w:name w:val="0 Draft Normal Char"/>
    <w:basedOn w:val="AvonDraftNormalChar"/>
    <w:link w:val="0DraftNormal"/>
    <w:rsid w:val="00F01A18"/>
    <w:rPr>
      <w:rFonts w:ascii="Poppins" w:hAnsi="Poppins" w:cs="Poppins"/>
      <w:spacing w:val="-2"/>
      <w:sz w:val="14"/>
      <w:szCs w:val="22"/>
    </w:rPr>
  </w:style>
  <w:style w:type="character" w:customStyle="1" w:styleId="0DraftNormal6Char">
    <w:name w:val="0 Draft Normal 6 Char"/>
    <w:link w:val="0DraftNormal6"/>
    <w:rsid w:val="00F01A18"/>
    <w:rPr>
      <w:rFonts w:ascii="Poppins" w:hAnsi="Poppins" w:cs="Poppins"/>
      <w:spacing w:val="-2"/>
      <w:sz w:val="12"/>
      <w:szCs w:val="22"/>
    </w:rPr>
  </w:style>
  <w:style w:type="character" w:customStyle="1" w:styleId="NoSpacingChar">
    <w:name w:val="No Spacing Char"/>
    <w:link w:val="NoSpacing"/>
    <w:uiPriority w:val="1"/>
    <w:rsid w:val="00F01A18"/>
    <w:rPr>
      <w:rFonts w:cstheme="minorHAnsi"/>
      <w:sz w:val="28"/>
      <w:szCs w:val="28"/>
    </w:rPr>
  </w:style>
  <w:style w:type="character" w:customStyle="1" w:styleId="SubtitleWideChar">
    <w:name w:val="Subtitle Wide Char"/>
    <w:link w:val="SubtitleWide"/>
    <w:rsid w:val="00F01A18"/>
    <w:rPr>
      <w:rFonts w:ascii="Poppins" w:hAnsi="Poppins" w:cs="Poppins"/>
      <w:spacing w:val="-2"/>
      <w:w w:val="200"/>
      <w:sz w:val="22"/>
      <w:szCs w:val="22"/>
      <w:vertAlign w:val="superscript"/>
    </w:rPr>
  </w:style>
  <w:style w:type="character" w:customStyle="1" w:styleId="Heading1Char">
    <w:name w:val="Heading 1 Char"/>
    <w:link w:val="Heading1"/>
    <w:rsid w:val="00243812"/>
    <w:rPr>
      <w:rFonts w:eastAsia="Times New Roman" w:cstheme="minorHAnsi"/>
      <w:b/>
      <w:kern w:val="28"/>
      <w:sz w:val="56"/>
      <w:szCs w:val="28"/>
    </w:rPr>
  </w:style>
  <w:style w:type="character" w:customStyle="1" w:styleId="Heading2Char">
    <w:name w:val="Heading 2 Char"/>
    <w:link w:val="Heading2"/>
    <w:rsid w:val="00243812"/>
    <w:rPr>
      <w:rFonts w:ascii="Montserrat" w:eastAsia="Times New Roman" w:hAnsi="Montserrat" w:cstheme="minorHAnsi"/>
      <w:b/>
      <w:kern w:val="28"/>
      <w:sz w:val="48"/>
      <w:szCs w:val="48"/>
    </w:rPr>
  </w:style>
  <w:style w:type="character" w:customStyle="1" w:styleId="Heading3Char">
    <w:name w:val="Heading 3 Char"/>
    <w:link w:val="Heading3"/>
    <w:rsid w:val="00243812"/>
    <w:rPr>
      <w:rFonts w:ascii="Montserrat" w:eastAsia="Times New Roman" w:hAnsi="Montserrat" w:cstheme="minorHAnsi"/>
      <w:b/>
      <w:kern w:val="28"/>
      <w:sz w:val="40"/>
      <w:szCs w:val="48"/>
    </w:rPr>
  </w:style>
  <w:style w:type="character" w:customStyle="1" w:styleId="Heading4Char">
    <w:name w:val="Heading 4 Char"/>
    <w:link w:val="Heading4"/>
    <w:rsid w:val="00243812"/>
    <w:rPr>
      <w:rFonts w:ascii="Montserrat" w:eastAsia="Times New Roman" w:hAnsi="Montserrat" w:cstheme="minorHAnsi"/>
      <w:b/>
      <w:kern w:val="28"/>
      <w:sz w:val="32"/>
      <w:szCs w:val="48"/>
    </w:rPr>
  </w:style>
  <w:style w:type="character" w:customStyle="1" w:styleId="Heading5Char">
    <w:name w:val="Heading 5 Char"/>
    <w:link w:val="Heading5"/>
    <w:rsid w:val="00243812"/>
    <w:rPr>
      <w:rFonts w:ascii="Montserrat" w:eastAsia="Times New Roman" w:hAnsi="Montserrat" w:cstheme="minorHAnsi"/>
      <w:b/>
      <w:kern w:val="28"/>
      <w:sz w:val="28"/>
      <w:szCs w:val="48"/>
    </w:rPr>
  </w:style>
  <w:style w:type="character" w:customStyle="1" w:styleId="Heading6Char">
    <w:name w:val="Heading 6 Char"/>
    <w:link w:val="Heading6"/>
    <w:rsid w:val="00243812"/>
    <w:rPr>
      <w:rFonts w:ascii="Montserrat" w:eastAsia="Times New Roman" w:hAnsi="Montserrat" w:cstheme="minorHAnsi"/>
      <w:b/>
      <w:bCs/>
      <w:kern w:val="28"/>
      <w:sz w:val="24"/>
      <w:szCs w:val="24"/>
      <w:u w:val="single"/>
    </w:rPr>
  </w:style>
  <w:style w:type="character" w:customStyle="1" w:styleId="Heading7Char">
    <w:name w:val="Heading 7 Char"/>
    <w:link w:val="Heading7"/>
    <w:rsid w:val="00243812"/>
    <w:rPr>
      <w:rFonts w:ascii="Montserrat" w:eastAsia="Times New Roman" w:hAnsi="Montserrat" w:cstheme="minorHAnsi"/>
      <w:bCs/>
      <w:sz w:val="24"/>
      <w:szCs w:val="24"/>
      <w:u w:val="single"/>
    </w:rPr>
  </w:style>
  <w:style w:type="character" w:customStyle="1" w:styleId="Heading8Char">
    <w:name w:val="Heading 8 Char"/>
    <w:link w:val="Heading8"/>
    <w:rsid w:val="00243812"/>
    <w:rPr>
      <w:rFonts w:ascii="Montserrat" w:eastAsia="Times New Roman" w:hAnsi="Montserrat" w:cstheme="minorHAnsi"/>
      <w:b/>
      <w:bCs/>
      <w:i/>
      <w:iCs/>
      <w:kern w:val="28"/>
      <w:sz w:val="24"/>
      <w:szCs w:val="24"/>
    </w:rPr>
  </w:style>
  <w:style w:type="paragraph" w:styleId="Title">
    <w:name w:val="Title"/>
    <w:basedOn w:val="NoSpacing"/>
    <w:next w:val="Normal"/>
    <w:link w:val="TitleChar"/>
    <w:uiPriority w:val="10"/>
    <w:qFormat/>
    <w:rsid w:val="0024381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43812"/>
    <w:rPr>
      <w:rFonts w:ascii="Montserrat" w:eastAsia="Times New Roman" w:hAnsi="Montserrat" w:cs="Times New Roman"/>
      <w:b/>
      <w:bCs/>
      <w:spacing w:val="-10"/>
      <w:kern w:val="28"/>
      <w:sz w:val="72"/>
      <w:szCs w:val="72"/>
    </w:rPr>
  </w:style>
  <w:style w:type="paragraph" w:customStyle="1" w:styleId="TitleWide">
    <w:name w:val="Title Wide"/>
    <w:basedOn w:val="Title"/>
    <w:link w:val="TitleWideChar"/>
    <w:rsid w:val="008973B8"/>
    <w:rPr>
      <w:spacing w:val="-20"/>
      <w:w w:val="200"/>
    </w:rPr>
  </w:style>
  <w:style w:type="character" w:customStyle="1" w:styleId="TitleWideChar">
    <w:name w:val="Title Wide Char"/>
    <w:link w:val="TitleWide"/>
    <w:rsid w:val="008973B8"/>
    <w:rPr>
      <w:rFonts w:ascii="Poppins" w:eastAsiaTheme="majorEastAsia" w:hAnsi="Poppins" w:cs="Poppins"/>
      <w:b/>
      <w:bCs/>
      <w:spacing w:val="-20"/>
      <w:w w:val="200"/>
      <w:kern w:val="28"/>
      <w:sz w:val="48"/>
      <w:szCs w:val="48"/>
    </w:rPr>
  </w:style>
  <w:style w:type="paragraph" w:customStyle="1" w:styleId="Subheading1">
    <w:name w:val="Subheading 1"/>
    <w:basedOn w:val="Heading1"/>
    <w:next w:val="Normal"/>
    <w:link w:val="Subheading1Char"/>
    <w:qFormat/>
    <w:rsid w:val="0024381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43812"/>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243812"/>
  </w:style>
  <w:style w:type="character" w:customStyle="1" w:styleId="Subheading2Char">
    <w:name w:val="Subheading 2 Char"/>
    <w:link w:val="Subheading2"/>
    <w:rsid w:val="0024381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43812"/>
    <w:rPr>
      <w:sz w:val="40"/>
      <w:szCs w:val="40"/>
    </w:rPr>
  </w:style>
  <w:style w:type="character" w:customStyle="1" w:styleId="Subheading3Char">
    <w:name w:val="Subheading 3 Char"/>
    <w:link w:val="Subheading3"/>
    <w:rsid w:val="0024381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43812"/>
    <w:pPr>
      <w:spacing w:before="240" w:line="240" w:lineRule="auto"/>
    </w:pPr>
    <w:rPr>
      <w:vertAlign w:val="subscript"/>
    </w:rPr>
  </w:style>
  <w:style w:type="character" w:customStyle="1" w:styleId="SuptitleChar">
    <w:name w:val="Suptitle Char"/>
    <w:link w:val="Suptitle"/>
    <w:rsid w:val="0024381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43812"/>
    <w:rPr>
      <w:b w:val="0"/>
      <w:bCs w:val="0"/>
      <w:color w:val="7F7F7F"/>
      <w:vertAlign w:val="superscript"/>
    </w:rPr>
  </w:style>
  <w:style w:type="character" w:customStyle="1" w:styleId="SubtitleChar">
    <w:name w:val="Subtitle Char"/>
    <w:link w:val="Subtitle"/>
    <w:uiPriority w:val="11"/>
    <w:rsid w:val="00243812"/>
    <w:rPr>
      <w:rFonts w:ascii="Montserrat" w:eastAsia="Times New Roman" w:hAnsi="Montserrat" w:cs="Times New Roman"/>
      <w:color w:val="7F7F7F"/>
      <w:spacing w:val="-10"/>
      <w:kern w:val="28"/>
      <w:sz w:val="72"/>
      <w:szCs w:val="72"/>
      <w:vertAlign w:val="superscript"/>
    </w:rPr>
  </w:style>
  <w:style w:type="character" w:customStyle="1" w:styleId="Heading9Char">
    <w:name w:val="Heading 9 Char"/>
    <w:link w:val="Heading9"/>
    <w:rsid w:val="0024381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43812"/>
    <w:pPr>
      <w:spacing w:after="200"/>
    </w:pPr>
    <w:rPr>
      <w:rFonts w:eastAsia="Times New Roman"/>
      <w:i/>
      <w:iCs/>
      <w:color w:val="0E2841" w:themeColor="text2"/>
      <w:szCs w:val="18"/>
    </w:rPr>
  </w:style>
  <w:style w:type="character" w:styleId="Strong">
    <w:name w:val="Strong"/>
    <w:uiPriority w:val="22"/>
    <w:qFormat/>
    <w:rsid w:val="00243812"/>
    <w:rPr>
      <w:b/>
      <w:bCs/>
    </w:rPr>
  </w:style>
  <w:style w:type="character" w:styleId="Emphasis">
    <w:name w:val="Emphasis"/>
    <w:uiPriority w:val="20"/>
    <w:qFormat/>
    <w:rsid w:val="00243812"/>
    <w:rPr>
      <w:rFonts w:asciiTheme="minorHAnsi" w:hAnsiTheme="minorHAnsi" w:cstheme="minorHAnsi"/>
      <w:i/>
      <w:iCs/>
      <w:sz w:val="28"/>
      <w:szCs w:val="28"/>
    </w:rPr>
  </w:style>
  <w:style w:type="paragraph" w:styleId="ListParagraph">
    <w:name w:val="List Paragraph"/>
    <w:basedOn w:val="Normal"/>
    <w:uiPriority w:val="34"/>
    <w:qFormat/>
    <w:rsid w:val="00243812"/>
    <w:pPr>
      <w:ind w:left="720"/>
      <w:contextualSpacing/>
    </w:pPr>
    <w:rPr>
      <w:rFonts w:eastAsia="Times New Roman"/>
    </w:rPr>
  </w:style>
  <w:style w:type="paragraph" w:styleId="Quote">
    <w:name w:val="Quote"/>
    <w:basedOn w:val="Normal"/>
    <w:next w:val="Normal"/>
    <w:link w:val="QuoteChar"/>
    <w:uiPriority w:val="29"/>
    <w:qFormat/>
    <w:rsid w:val="0024381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43812"/>
    <w:rPr>
      <w:rFonts w:cstheme="minorHAnsi"/>
      <w:sz w:val="28"/>
      <w:szCs w:val="28"/>
    </w:rPr>
  </w:style>
  <w:style w:type="paragraph" w:styleId="IntenseQuote">
    <w:name w:val="Intense Quote"/>
    <w:basedOn w:val="Quote"/>
    <w:next w:val="Normal"/>
    <w:link w:val="IntenseQuoteChar"/>
    <w:uiPriority w:val="30"/>
    <w:qFormat/>
    <w:rsid w:val="00243812"/>
    <w:pPr>
      <w:pBdr>
        <w:left w:val="single" w:sz="18" w:space="7" w:color="auto"/>
      </w:pBdr>
    </w:pPr>
    <w:rPr>
      <w:b/>
      <w:bCs/>
    </w:rPr>
  </w:style>
  <w:style w:type="character" w:customStyle="1" w:styleId="IntenseQuoteChar">
    <w:name w:val="Intense Quote Char"/>
    <w:link w:val="IntenseQuote"/>
    <w:uiPriority w:val="30"/>
    <w:rsid w:val="00243812"/>
    <w:rPr>
      <w:rFonts w:cstheme="minorHAnsi"/>
      <w:b/>
      <w:bCs/>
      <w:sz w:val="28"/>
      <w:szCs w:val="28"/>
    </w:rPr>
  </w:style>
  <w:style w:type="character" w:styleId="SubtleEmphasis">
    <w:name w:val="Subtle Emphasis"/>
    <w:uiPriority w:val="19"/>
    <w:qFormat/>
    <w:rsid w:val="0024381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43812"/>
    <w:rPr>
      <w:rFonts w:asciiTheme="minorHAnsi" w:hAnsiTheme="minorHAnsi" w:cstheme="minorHAnsi"/>
      <w:b/>
      <w:bCs/>
      <w:i/>
      <w:iCs/>
      <w:sz w:val="28"/>
      <w:szCs w:val="28"/>
    </w:rPr>
  </w:style>
  <w:style w:type="character" w:styleId="SubtleReference">
    <w:name w:val="Subtle Reference"/>
    <w:uiPriority w:val="31"/>
    <w:qFormat/>
    <w:rsid w:val="00243812"/>
    <w:rPr>
      <w:caps/>
      <w:color w:val="7F7F7F" w:themeColor="text1" w:themeTint="80"/>
      <w:sz w:val="22"/>
      <w:szCs w:val="22"/>
    </w:rPr>
  </w:style>
  <w:style w:type="character" w:styleId="IntenseReference">
    <w:name w:val="Intense Reference"/>
    <w:uiPriority w:val="32"/>
    <w:qFormat/>
    <w:rsid w:val="00243812"/>
    <w:rPr>
      <w:b/>
      <w:bCs/>
      <w:caps/>
      <w:color w:val="7F7F7F" w:themeColor="text1" w:themeTint="80"/>
      <w:sz w:val="22"/>
      <w:szCs w:val="22"/>
    </w:rPr>
  </w:style>
  <w:style w:type="character" w:styleId="BookTitle">
    <w:name w:val="Book Title"/>
    <w:uiPriority w:val="33"/>
    <w:qFormat/>
    <w:rsid w:val="0024381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Work.dot</Template>
  <TotalTime>56</TotalTime>
  <Pages>1</Pages>
  <Words>120292</Words>
  <Characters>561764</Characters>
  <Application>Microsoft Office Word</Application>
  <DocSecurity>0</DocSecurity>
  <Lines>12767</Lines>
  <Paragraphs>1350</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680706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4</cp:revision>
  <cp:lastPrinted>1900-01-01T08:00:00Z</cp:lastPrinted>
  <dcterms:created xsi:type="dcterms:W3CDTF">2025-08-07T03:58:00Z</dcterms:created>
  <dcterms:modified xsi:type="dcterms:W3CDTF">2025-11-12T07:15:00Z</dcterms:modified>
</cp:coreProperties>
</file>