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347D" w14:textId="77777777" w:rsidR="00000000" w:rsidRPr="00352585" w:rsidRDefault="00000000">
      <w:pPr>
        <w:pStyle w:val="0DraftNormal"/>
        <w:tabs>
          <w:tab w:val="clear" w:pos="5040"/>
        </w:tabs>
        <w:rPr>
          <w:sz w:val="28"/>
        </w:rPr>
      </w:pPr>
    </w:p>
    <w:p w14:paraId="6D7284A3" w14:textId="77777777" w:rsidR="00000000" w:rsidRPr="00352585" w:rsidRDefault="00000000">
      <w:pPr>
        <w:pStyle w:val="0DraftTitle"/>
      </w:pPr>
      <w:r w:rsidRPr="00352585">
        <w:t>Impulses</w:t>
      </w:r>
    </w:p>
    <w:p w14:paraId="5D574A43" w14:textId="77777777" w:rsidR="00000000" w:rsidRPr="00352585" w:rsidRDefault="00000000">
      <w:pPr>
        <w:pStyle w:val="0DraftNormal"/>
        <w:tabs>
          <w:tab w:val="clear" w:pos="5040"/>
        </w:tabs>
        <w:rPr>
          <w:w w:val="200"/>
          <w:sz w:val="28"/>
          <w:vertAlign w:val="superscript"/>
        </w:rPr>
      </w:pPr>
      <w:r w:rsidRPr="00352585">
        <w:rPr>
          <w:w w:val="200"/>
          <w:sz w:val="28"/>
          <w:vertAlign w:val="superscript"/>
        </w:rPr>
        <w:t xml:space="preserve"> a child of paradox : work in progress</w:t>
      </w:r>
    </w:p>
    <w:p w14:paraId="78C8DFA7" w14:textId="77777777" w:rsidR="00000000" w:rsidRPr="00352585" w:rsidRDefault="00000000">
      <w:pPr>
        <w:pStyle w:val="0DraftNormal6"/>
        <w:rPr>
          <w:sz w:val="28"/>
        </w:rPr>
      </w:pPr>
    </w:p>
    <w:p w14:paraId="4D38F869" w14:textId="77777777" w:rsidR="00000000" w:rsidRPr="00352585" w:rsidRDefault="00000000">
      <w:pPr>
        <w:pStyle w:val="0DraftNormal6"/>
        <w:rPr>
          <w:sz w:val="28"/>
        </w:rPr>
      </w:pPr>
    </w:p>
    <w:p w14:paraId="1D9EBFF8" w14:textId="77777777" w:rsidR="00000000" w:rsidRPr="00352585" w:rsidRDefault="00000000">
      <w:pPr>
        <w:pStyle w:val="0DraftNormal6"/>
        <w:rPr>
          <w:sz w:val="28"/>
        </w:rPr>
      </w:pPr>
    </w:p>
    <w:p w14:paraId="6E374F2E" w14:textId="77777777" w:rsidR="00000000" w:rsidRPr="00352585" w:rsidRDefault="00000000">
      <w:pPr>
        <w:pStyle w:val="0DraftNormal6"/>
        <w:rPr>
          <w:sz w:val="28"/>
        </w:rPr>
      </w:pPr>
      <w:r w:rsidRPr="00352585">
        <w:rPr>
          <w:sz w:val="28"/>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is reconsidered and a new approach is defined. </w:t>
      </w:r>
    </w:p>
    <w:p w14:paraId="5AE5797E" w14:textId="77777777" w:rsidR="00000000" w:rsidRPr="00352585" w:rsidRDefault="00000000">
      <w:pPr>
        <w:pStyle w:val="0DraftNormal6"/>
        <w:rPr>
          <w:sz w:val="28"/>
        </w:rPr>
      </w:pPr>
    </w:p>
    <w:p w14:paraId="3072B243" w14:textId="77777777" w:rsidR="00000000" w:rsidRPr="00352585" w:rsidRDefault="00000000">
      <w:pPr>
        <w:pStyle w:val="0DraftNormal6"/>
        <w:rPr>
          <w:sz w:val="28"/>
        </w:rPr>
      </w:pPr>
      <w:r w:rsidRPr="00352585">
        <w:rPr>
          <w:sz w:val="28"/>
        </w:rPr>
        <w:t xml:space="preserve">The point of stopping at this point and reviewing the evolution of the dragon and the phoenix is to examine the possibility of introducing a number of key events, which were pushed into a deeply remote historical context,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14:paraId="3B2D85DD" w14:textId="77777777" w:rsidR="00000000" w:rsidRPr="00352585" w:rsidRDefault="00000000">
      <w:pPr>
        <w:pStyle w:val="0DraftNormal6"/>
        <w:rPr>
          <w:sz w:val="28"/>
        </w:rPr>
      </w:pPr>
    </w:p>
    <w:p w14:paraId="5C753ABD" w14:textId="77777777" w:rsidR="00000000" w:rsidRPr="00352585" w:rsidRDefault="00000000">
      <w:pPr>
        <w:pStyle w:val="0DraftNormal6"/>
        <w:rPr>
          <w:sz w:val="28"/>
        </w:rPr>
      </w:pPr>
      <w:r w:rsidRPr="00352585">
        <w:rPr>
          <w:sz w:val="28"/>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14:paraId="185B3B21" w14:textId="77777777" w:rsidR="00000000" w:rsidRPr="00352585" w:rsidRDefault="00000000">
      <w:pPr>
        <w:pStyle w:val="0DraftNormal6"/>
        <w:rPr>
          <w:sz w:val="28"/>
        </w:rPr>
      </w:pPr>
    </w:p>
    <w:p w14:paraId="7EF82BFD" w14:textId="77777777" w:rsidR="00000000" w:rsidRPr="00352585" w:rsidRDefault="00000000">
      <w:pPr>
        <w:pStyle w:val="0DraftNormal6"/>
        <w:rPr>
          <w:sz w:val="28"/>
        </w:rPr>
      </w:pPr>
      <w:r w:rsidRPr="00352585">
        <w:rPr>
          <w:sz w:val="28"/>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 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14:paraId="11BC824C" w14:textId="77777777" w:rsidR="00000000" w:rsidRPr="00352585" w:rsidRDefault="00000000">
      <w:pPr>
        <w:pStyle w:val="0DraftNormal6"/>
        <w:rPr>
          <w:sz w:val="28"/>
        </w:rPr>
      </w:pPr>
    </w:p>
    <w:p w14:paraId="07DF5AFB" w14:textId="77777777" w:rsidR="00000000" w:rsidRPr="00352585" w:rsidRDefault="00000000">
      <w:pPr>
        <w:pStyle w:val="0DraftNormal6"/>
        <w:rPr>
          <w:sz w:val="28"/>
        </w:rPr>
      </w:pPr>
      <w:r w:rsidRPr="00352585">
        <w:rPr>
          <w:sz w:val="28"/>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positions at a time when their actions have provoked wide 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14:paraId="1EB1F998" w14:textId="77777777" w:rsidR="00000000" w:rsidRPr="00352585" w:rsidRDefault="00000000">
      <w:pPr>
        <w:pStyle w:val="0DraftNormal6"/>
        <w:rPr>
          <w:sz w:val="28"/>
        </w:rPr>
      </w:pPr>
    </w:p>
    <w:p w14:paraId="2CC10EB7" w14:textId="77777777" w:rsidR="00000000" w:rsidRPr="00352585" w:rsidRDefault="00000000">
      <w:pPr>
        <w:pStyle w:val="0DraftNormal6"/>
        <w:rPr>
          <w:sz w:val="28"/>
        </w:rPr>
      </w:pPr>
      <w:r w:rsidRPr="00352585">
        <w:rPr>
          <w:sz w:val="28"/>
        </w:rP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055E5BCD" w14:textId="77777777" w:rsidR="00000000" w:rsidRPr="00352585" w:rsidRDefault="00000000">
      <w:pPr>
        <w:pStyle w:val="0DraftNormal6"/>
        <w:rPr>
          <w:sz w:val="28"/>
        </w:rPr>
      </w:pPr>
    </w:p>
    <w:p w14:paraId="0FF4685F" w14:textId="77777777" w:rsidR="00000000" w:rsidRPr="00352585" w:rsidRDefault="00000000">
      <w:pPr>
        <w:pStyle w:val="0DraftNormal6"/>
        <w:rPr>
          <w:sz w:val="28"/>
        </w:rPr>
      </w:pPr>
      <w:r w:rsidRPr="00352585">
        <w:rPr>
          <w:sz w:val="28"/>
        </w:rPr>
        <w:t>When Dawn was twinned, her twin assumed the identity of Dusk.</w:t>
      </w:r>
    </w:p>
    <w:p w14:paraId="2E54AE06" w14:textId="77777777" w:rsidR="00000000" w:rsidRPr="00352585" w:rsidRDefault="00000000">
      <w:pPr>
        <w:pStyle w:val="0DraftNormal6"/>
        <w:rPr>
          <w:sz w:val="28"/>
        </w:rPr>
      </w:pPr>
    </w:p>
    <w:p w14:paraId="01A4E7C9" w14:textId="77777777" w:rsidR="00000000" w:rsidRPr="00352585" w:rsidRDefault="00000000">
      <w:pPr>
        <w:pStyle w:val="0DraftNormal6"/>
        <w:rPr>
          <w:sz w:val="28"/>
        </w:rPr>
      </w:pPr>
      <w:r w:rsidRPr="00352585">
        <w:rPr>
          <w:sz w:val="28"/>
        </w:rPr>
        <w:br w:type="page"/>
        <w:t>Observations</w:t>
      </w:r>
    </w:p>
    <w:p w14:paraId="2E5CC810" w14:textId="77777777" w:rsidR="00000000" w:rsidRPr="00352585" w:rsidRDefault="00000000">
      <w:pPr>
        <w:pStyle w:val="0DraftNormal6"/>
        <w:rPr>
          <w:sz w:val="28"/>
        </w:rPr>
      </w:pPr>
    </w:p>
    <w:p w14:paraId="3873D093" w14:textId="77777777" w:rsidR="00000000" w:rsidRPr="00352585" w:rsidRDefault="00000000">
      <w:pPr>
        <w:pStyle w:val="0DraftNormal6"/>
        <w:rPr>
          <w:sz w:val="28"/>
        </w:rPr>
      </w:pPr>
      <w:r w:rsidRPr="00352585">
        <w:rPr>
          <w:sz w:val="28"/>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14:paraId="4E1576AC" w14:textId="77777777" w:rsidR="00000000" w:rsidRPr="00352585" w:rsidRDefault="00000000">
      <w:pPr>
        <w:pStyle w:val="0DraftNormal6"/>
        <w:rPr>
          <w:sz w:val="28"/>
        </w:rPr>
      </w:pPr>
    </w:p>
    <w:p w14:paraId="28768FC9" w14:textId="77777777" w:rsidR="00000000" w:rsidRPr="00352585" w:rsidRDefault="00000000">
      <w:pPr>
        <w:pStyle w:val="0DraftNormal6"/>
        <w:rPr>
          <w:sz w:val="28"/>
        </w:rPr>
      </w:pPr>
      <w:r w:rsidRPr="00352585">
        <w:rPr>
          <w:sz w:val="28"/>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14:paraId="6776C9B0" w14:textId="77777777" w:rsidR="00000000" w:rsidRPr="00352585" w:rsidRDefault="00000000">
      <w:pPr>
        <w:pStyle w:val="0DraftNormal6"/>
        <w:rPr>
          <w:sz w:val="28"/>
        </w:rPr>
      </w:pPr>
    </w:p>
    <w:p w14:paraId="53246391" w14:textId="77777777" w:rsidR="00000000" w:rsidRPr="00352585" w:rsidRDefault="00000000">
      <w:pPr>
        <w:pStyle w:val="0DraftNormal6"/>
        <w:rPr>
          <w:sz w:val="28"/>
        </w:rPr>
      </w:pPr>
      <w:r w:rsidRPr="00352585">
        <w:rPr>
          <w:sz w:val="28"/>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 time, in which the trinity of soul, mind and self would fully emerge. </w:t>
      </w:r>
    </w:p>
    <w:p w14:paraId="360C8A77" w14:textId="77777777" w:rsidR="00000000" w:rsidRPr="00352585" w:rsidRDefault="00000000">
      <w:pPr>
        <w:pStyle w:val="0DraftNormal6"/>
        <w:rPr>
          <w:sz w:val="28"/>
        </w:rPr>
      </w:pPr>
    </w:p>
    <w:p w14:paraId="1A28DA70" w14:textId="77777777" w:rsidR="00000000" w:rsidRPr="00352585" w:rsidRDefault="00000000">
      <w:pPr>
        <w:pStyle w:val="0DraftNormal6"/>
        <w:rPr>
          <w:sz w:val="28"/>
        </w:rPr>
      </w:pPr>
      <w:r w:rsidRPr="00352585">
        <w:rPr>
          <w:sz w:val="28"/>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14:paraId="2C50C10C" w14:textId="77777777" w:rsidR="00000000" w:rsidRPr="00352585" w:rsidRDefault="00000000">
      <w:pPr>
        <w:pStyle w:val="0DraftNormal6"/>
        <w:rPr>
          <w:sz w:val="28"/>
        </w:rPr>
      </w:pPr>
    </w:p>
    <w:p w14:paraId="310AB257" w14:textId="77777777" w:rsidR="00000000" w:rsidRPr="00352585" w:rsidRDefault="00000000">
      <w:pPr>
        <w:pStyle w:val="0DraftNormal6"/>
        <w:rPr>
          <w:sz w:val="28"/>
        </w:rPr>
      </w:pPr>
      <w:r w:rsidRPr="00352585">
        <w:rPr>
          <w:sz w:val="28"/>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14:paraId="02688A4D" w14:textId="77777777" w:rsidR="00000000" w:rsidRPr="00352585" w:rsidRDefault="00000000">
      <w:pPr>
        <w:pStyle w:val="0DraftNormal6"/>
        <w:rPr>
          <w:sz w:val="28"/>
        </w:rPr>
      </w:pPr>
    </w:p>
    <w:p w14:paraId="7F8E6584" w14:textId="77777777" w:rsidR="00000000" w:rsidRPr="00352585" w:rsidRDefault="00000000">
      <w:pPr>
        <w:pStyle w:val="0DraftNormal6"/>
        <w:rPr>
          <w:sz w:val="28"/>
        </w:rPr>
      </w:pPr>
      <w:r w:rsidRPr="00352585">
        <w:rPr>
          <w:sz w:val="28"/>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14:paraId="14D965FB" w14:textId="77777777" w:rsidR="00000000" w:rsidRPr="00352585" w:rsidRDefault="00000000">
      <w:pPr>
        <w:pStyle w:val="0DraftNormal6"/>
        <w:rPr>
          <w:sz w:val="28"/>
        </w:rPr>
      </w:pPr>
    </w:p>
    <w:p w14:paraId="7329FD50" w14:textId="77777777" w:rsidR="00000000" w:rsidRPr="00352585" w:rsidRDefault="00000000">
      <w:pPr>
        <w:pStyle w:val="0DraftNormal6"/>
        <w:rPr>
          <w:sz w:val="28"/>
        </w:rPr>
      </w:pPr>
      <w:r w:rsidRPr="00352585">
        <w:rPr>
          <w:sz w:val="28"/>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 consciousness within the thread, and like every phoenix initiate conceived of its true self. Unlike every other initiate, that understanding was already expressed, so the key to phoenix potential unlocked the nature and self 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2CE7C992" w14:textId="77777777" w:rsidR="00000000" w:rsidRPr="00352585" w:rsidRDefault="00000000">
      <w:pPr>
        <w:pStyle w:val="0DraftNormal6"/>
        <w:rPr>
          <w:sz w:val="28"/>
        </w:rPr>
      </w:pPr>
    </w:p>
    <w:p w14:paraId="532CA1E8" w14:textId="77777777" w:rsidR="00000000" w:rsidRPr="00352585" w:rsidRDefault="00000000">
      <w:pPr>
        <w:pStyle w:val="0DraftNormal6"/>
        <w:rPr>
          <w:sz w:val="28"/>
        </w:rPr>
      </w:pPr>
      <w:r w:rsidRPr="00352585">
        <w:rPr>
          <w:sz w:val="28"/>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focused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724C2023" w14:textId="77777777" w:rsidR="00000000" w:rsidRPr="00352585" w:rsidRDefault="00000000">
      <w:pPr>
        <w:pStyle w:val="0DraftNormal6"/>
        <w:rPr>
          <w:sz w:val="28"/>
        </w:rPr>
      </w:pPr>
    </w:p>
    <w:p w14:paraId="6D79DD44" w14:textId="77777777" w:rsidR="00000000" w:rsidRPr="00352585" w:rsidRDefault="00000000">
      <w:pPr>
        <w:pStyle w:val="0DraftNormal6"/>
        <w:rPr>
          <w:sz w:val="28"/>
        </w:rPr>
      </w:pPr>
      <w:r w:rsidRPr="00352585">
        <w:rPr>
          <w:sz w:val="28"/>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772A71F6" w14:textId="77777777" w:rsidR="00000000" w:rsidRPr="00352585" w:rsidRDefault="00000000">
      <w:pPr>
        <w:pStyle w:val="0DraftNormal6"/>
        <w:rPr>
          <w:sz w:val="28"/>
        </w:rPr>
      </w:pPr>
    </w:p>
    <w:p w14:paraId="3262D8BD" w14:textId="77777777" w:rsidR="00000000" w:rsidRPr="00352585" w:rsidRDefault="00000000">
      <w:pPr>
        <w:pStyle w:val="0DraftNormal6"/>
        <w:rPr>
          <w:sz w:val="28"/>
        </w:rPr>
      </w:pPr>
      <w:r w:rsidRPr="00352585">
        <w:rPr>
          <w:sz w:val="28"/>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14:paraId="15219391" w14:textId="77777777" w:rsidR="00000000" w:rsidRPr="00352585" w:rsidRDefault="00000000">
      <w:pPr>
        <w:pStyle w:val="0DraftNormal6"/>
        <w:rPr>
          <w:sz w:val="28"/>
        </w:rPr>
      </w:pPr>
    </w:p>
    <w:p w14:paraId="4426F166" w14:textId="77777777" w:rsidR="00000000" w:rsidRPr="00352585" w:rsidRDefault="00000000">
      <w:pPr>
        <w:pStyle w:val="0DraftNormal6"/>
        <w:rPr>
          <w:sz w:val="28"/>
        </w:rPr>
      </w:pPr>
      <w:r w:rsidRPr="00352585">
        <w:rPr>
          <w:sz w:val="28"/>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14:paraId="2507BA16" w14:textId="77777777" w:rsidR="00000000" w:rsidRPr="00352585" w:rsidRDefault="00000000">
      <w:pPr>
        <w:pStyle w:val="0DraftNormal6"/>
        <w:rPr>
          <w:sz w:val="28"/>
        </w:rPr>
      </w:pPr>
    </w:p>
    <w:p w14:paraId="347AA447" w14:textId="77777777" w:rsidR="00000000" w:rsidRPr="00352585" w:rsidRDefault="00000000">
      <w:pPr>
        <w:pStyle w:val="0DraftNormal6"/>
        <w:rPr>
          <w:sz w:val="28"/>
        </w:rPr>
      </w:pPr>
      <w:r w:rsidRPr="00352585">
        <w:rPr>
          <w:sz w:val="28"/>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14:paraId="5FFCF9CE" w14:textId="77777777" w:rsidR="00000000" w:rsidRPr="00352585" w:rsidRDefault="00000000">
      <w:pPr>
        <w:pStyle w:val="0DraftNormal6"/>
        <w:rPr>
          <w:sz w:val="28"/>
        </w:rPr>
      </w:pPr>
    </w:p>
    <w:p w14:paraId="07082EA7" w14:textId="77777777" w:rsidR="00000000" w:rsidRPr="00352585" w:rsidRDefault="00000000">
      <w:pPr>
        <w:pStyle w:val="0DraftNormal6"/>
        <w:rPr>
          <w:sz w:val="28"/>
        </w:rPr>
      </w:pPr>
      <w:r w:rsidRPr="00352585">
        <w:rPr>
          <w:sz w:val="28"/>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14:paraId="5FF275D6" w14:textId="77777777" w:rsidR="00000000" w:rsidRPr="00352585" w:rsidRDefault="00000000">
      <w:pPr>
        <w:pStyle w:val="0DraftNormal6"/>
        <w:rPr>
          <w:sz w:val="28"/>
        </w:rPr>
      </w:pPr>
    </w:p>
    <w:p w14:paraId="739F8348" w14:textId="77777777" w:rsidR="00000000" w:rsidRPr="00352585" w:rsidRDefault="00000000">
      <w:pPr>
        <w:pStyle w:val="0DraftNormal6"/>
        <w:rPr>
          <w:sz w:val="28"/>
        </w:rPr>
      </w:pPr>
      <w:r w:rsidRPr="00352585">
        <w:rPr>
          <w:sz w:val="28"/>
          <w:u w:color="CCFFFF"/>
        </w:rPr>
        <w:t>Eve becomes the focus of the story</w:t>
      </w:r>
      <w:r w:rsidRPr="00352585">
        <w:rPr>
          <w:sz w:val="28"/>
          <w:u w:val="dottedHeavy" w:color="CCFFFF"/>
        </w:rPr>
        <w:t>.</w:t>
      </w:r>
      <w:r w:rsidRPr="00352585">
        <w:rPr>
          <w:color w:val="800000"/>
          <w:sz w:val="28"/>
          <w:u w:color="FF6600"/>
        </w:rPr>
        <w:t xml:space="preserve"> </w:t>
      </w:r>
      <w:r w:rsidRPr="00352585">
        <w:rPr>
          <w:sz w:val="28"/>
        </w:rPr>
        <w:t xml:space="preserve">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14:paraId="497C5A9D" w14:textId="77777777" w:rsidR="00000000" w:rsidRPr="00352585" w:rsidRDefault="00000000">
      <w:pPr>
        <w:pStyle w:val="0DraftNormal6"/>
        <w:rPr>
          <w:color w:val="666699"/>
          <w:sz w:val="28"/>
          <w:u w:val="single"/>
        </w:rPr>
      </w:pP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r w:rsidRPr="00352585">
        <w:rPr>
          <w:color w:val="666699"/>
          <w:sz w:val="28"/>
          <w:u w:val="single"/>
        </w:rPr>
        <w:tab/>
      </w:r>
    </w:p>
    <w:p w14:paraId="42AD23CF" w14:textId="77777777" w:rsidR="00000000" w:rsidRPr="00352585" w:rsidRDefault="00000000">
      <w:pPr>
        <w:pStyle w:val="0DraftNormal6"/>
        <w:rPr>
          <w:sz w:val="28"/>
        </w:rPr>
      </w:pPr>
    </w:p>
    <w:p w14:paraId="07438FD3" w14:textId="77777777" w:rsidR="00000000" w:rsidRPr="00352585" w:rsidRDefault="00000000">
      <w:pPr>
        <w:pStyle w:val="0DraftNormal6"/>
        <w:rPr>
          <w:sz w:val="28"/>
        </w:rPr>
      </w:pPr>
      <w:r w:rsidRPr="00352585">
        <w:rPr>
          <w:sz w:val="28"/>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14:paraId="45F13A0A" w14:textId="77777777" w:rsidR="00000000" w:rsidRPr="00352585" w:rsidRDefault="00000000">
      <w:pPr>
        <w:pStyle w:val="0DraftNormal6"/>
        <w:rPr>
          <w:sz w:val="28"/>
        </w:rPr>
      </w:pPr>
    </w:p>
    <w:p w14:paraId="524C67CD" w14:textId="77777777" w:rsidR="00000000" w:rsidRPr="00352585" w:rsidRDefault="00000000">
      <w:pPr>
        <w:pStyle w:val="0DraftNormal6"/>
        <w:rPr>
          <w:sz w:val="28"/>
        </w:rPr>
      </w:pPr>
      <w:r w:rsidRPr="00352585">
        <w:rPr>
          <w:sz w:val="28"/>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 shattering dragon initiation. The conception of Dawn was joined by the conception of Eve, a reincarnation of Phoenix. The presence of Eve would protect creation from instant annihilation on the eve of paradox.  </w:t>
      </w:r>
    </w:p>
    <w:p w14:paraId="5836F8F7" w14:textId="77777777" w:rsidR="00000000" w:rsidRPr="00352585" w:rsidRDefault="00000000">
      <w:pPr>
        <w:pStyle w:val="0DraftNormal6"/>
        <w:rPr>
          <w:sz w:val="28"/>
        </w:rPr>
      </w:pPr>
    </w:p>
    <w:p w14:paraId="4FF9FF3C" w14:textId="77777777" w:rsidR="00000000" w:rsidRPr="00352585" w:rsidRDefault="00000000">
      <w:pPr>
        <w:pStyle w:val="0DraftNormal6"/>
        <w:rPr>
          <w:sz w:val="28"/>
        </w:rPr>
      </w:pPr>
      <w:r w:rsidRPr="00352585">
        <w:rPr>
          <w:sz w:val="28"/>
        </w:rPr>
        <w:br w:type="page"/>
        <w:t>An Alternate Childhood, Phoenix</w:t>
      </w:r>
    </w:p>
    <w:p w14:paraId="44C18307" w14:textId="77777777" w:rsidR="00000000" w:rsidRPr="00352585" w:rsidRDefault="00000000">
      <w:pPr>
        <w:pStyle w:val="0DraftNormal6"/>
        <w:rPr>
          <w:sz w:val="28"/>
        </w:rPr>
      </w:pPr>
    </w:p>
    <w:p w14:paraId="4ECC8267" w14:textId="77777777" w:rsidR="00000000" w:rsidRPr="00352585" w:rsidRDefault="00000000">
      <w:pPr>
        <w:pStyle w:val="0DraftNormal6"/>
        <w:rPr>
          <w:sz w:val="28"/>
        </w:rPr>
      </w:pPr>
      <w:r w:rsidRPr="00352585">
        <w:rPr>
          <w:sz w:val="28"/>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14:paraId="16B3819D" w14:textId="77777777" w:rsidR="00000000" w:rsidRPr="00352585" w:rsidRDefault="00000000">
      <w:pPr>
        <w:pStyle w:val="0DraftNormal6"/>
        <w:rPr>
          <w:sz w:val="28"/>
        </w:rPr>
      </w:pPr>
    </w:p>
    <w:p w14:paraId="7F800F7D" w14:textId="77777777" w:rsidR="00000000" w:rsidRPr="00352585" w:rsidRDefault="00000000">
      <w:pPr>
        <w:pStyle w:val="0DraftNormal6"/>
        <w:rPr>
          <w:sz w:val="28"/>
        </w:rPr>
      </w:pPr>
      <w:r w:rsidRPr="00352585">
        <w:rPr>
          <w:sz w:val="28"/>
        </w:rPr>
        <w:t xml:space="preserve">It began while she was growing up and took advantage of her androgynous appearance to pass herself off alternatively as both a boy and a girl. </w:t>
      </w:r>
    </w:p>
    <w:p w14:paraId="6EDF3C19" w14:textId="77777777" w:rsidR="00000000" w:rsidRPr="00352585" w:rsidRDefault="00000000">
      <w:pPr>
        <w:pStyle w:val="0DraftNormal6"/>
        <w:rPr>
          <w:sz w:val="28"/>
        </w:rPr>
      </w:pPr>
    </w:p>
    <w:p w14:paraId="05117782" w14:textId="77777777" w:rsidR="00000000" w:rsidRPr="00352585" w:rsidRDefault="00000000">
      <w:pPr>
        <w:pStyle w:val="0DraftNormal6"/>
        <w:rPr>
          <w:sz w:val="28"/>
        </w:rPr>
      </w:pPr>
      <w:r w:rsidRPr="00352585">
        <w:rPr>
          <w:sz w:val="28"/>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14:paraId="0A226369" w14:textId="77777777" w:rsidR="00000000" w:rsidRPr="00352585" w:rsidRDefault="00000000">
      <w:pPr>
        <w:pStyle w:val="0DraftNormal6"/>
        <w:rPr>
          <w:sz w:val="28"/>
        </w:rPr>
      </w:pPr>
    </w:p>
    <w:p w14:paraId="644C7AED" w14:textId="77777777" w:rsidR="00000000" w:rsidRPr="00352585" w:rsidRDefault="00000000">
      <w:pPr>
        <w:pStyle w:val="0DraftNormal6"/>
        <w:rPr>
          <w:sz w:val="28"/>
        </w:rPr>
      </w:pPr>
      <w:r w:rsidRPr="00352585">
        <w:rPr>
          <w:sz w:val="28"/>
        </w:rPr>
        <w:t xml:space="preserve">She accepted the proscribed life, that of a temple maiden who had been stripped of honor, as penance for allowing the phoenix to die. </w:t>
      </w:r>
    </w:p>
    <w:p w14:paraId="6514B062" w14:textId="77777777" w:rsidR="00000000" w:rsidRPr="00352585" w:rsidRDefault="00000000">
      <w:pPr>
        <w:pStyle w:val="0DraftNormal6"/>
        <w:rPr>
          <w:sz w:val="28"/>
        </w:rPr>
      </w:pPr>
    </w:p>
    <w:p w14:paraId="65BF9B15" w14:textId="77777777" w:rsidR="00000000" w:rsidRPr="00352585" w:rsidRDefault="00000000">
      <w:pPr>
        <w:pStyle w:val="0DraftNormal6"/>
        <w:rPr>
          <w:sz w:val="28"/>
        </w:rPr>
      </w:pPr>
      <w:r w:rsidRPr="00352585">
        <w:rPr>
          <w:sz w:val="28"/>
        </w:rPr>
        <w:t>Her daughter, who came as a shock to all, since there were none who could question her mother's virtue--no man had ever dared to touch her, and she was proven a virgin well into her pregnancy--was perceived as a gift from the gods and adopted by her father</w:t>
      </w:r>
    </w:p>
    <w:p w14:paraId="02AD5BA9" w14:textId="77777777" w:rsidR="00000000" w:rsidRPr="00352585" w:rsidRDefault="00000000">
      <w:pPr>
        <w:pStyle w:val="0DraftNormal6"/>
        <w:rPr>
          <w:sz w:val="28"/>
        </w:rPr>
      </w:pPr>
    </w:p>
    <w:p w14:paraId="4FA20C81" w14:textId="77777777" w:rsidR="00000000" w:rsidRPr="00352585" w:rsidRDefault="00000000">
      <w:pPr>
        <w:pStyle w:val="0DraftNormal6"/>
        <w:rPr>
          <w:sz w:val="28"/>
        </w:rPr>
      </w:pPr>
      <w:r w:rsidRPr="00352585">
        <w:rPr>
          <w:sz w:val="28"/>
        </w:rPr>
        <w:t xml:space="preserve">, where she was raised as a woman of nobility and honor. </w:t>
      </w:r>
    </w:p>
    <w:p w14:paraId="16C68DDB" w14:textId="77777777" w:rsidR="00000000" w:rsidRPr="00352585" w:rsidRDefault="00000000">
      <w:pPr>
        <w:pStyle w:val="0DraftNormal6"/>
        <w:rPr>
          <w:sz w:val="28"/>
        </w:rPr>
      </w:pPr>
    </w:p>
    <w:p w14:paraId="5A3CBEA2" w14:textId="77777777" w:rsidR="00000000" w:rsidRPr="00352585" w:rsidRDefault="00000000">
      <w:pPr>
        <w:pStyle w:val="0DraftNormal6"/>
        <w:rPr>
          <w:sz w:val="28"/>
        </w:rPr>
      </w:pPr>
      <w:r w:rsidRPr="00352585">
        <w:rPr>
          <w:sz w:val="28"/>
        </w:rPr>
        <w:t xml:space="preserve">She was respectably wed, and her legacy descended directly from her, with the birth of one daughter in each generation who was true to her image, leading inevitably to Dreamer, who married Musk. </w:t>
      </w:r>
    </w:p>
    <w:p w14:paraId="676A2FE8" w14:textId="77777777" w:rsidR="00000000" w:rsidRPr="00352585" w:rsidRDefault="00000000">
      <w:pPr>
        <w:pStyle w:val="0DraftNormal6"/>
        <w:rPr>
          <w:sz w:val="28"/>
        </w:rPr>
      </w:pPr>
    </w:p>
    <w:p w14:paraId="6FBCB610" w14:textId="77777777" w:rsidR="00000000" w:rsidRPr="00352585" w:rsidRDefault="00000000">
      <w:pPr>
        <w:pStyle w:val="0DraftNormal6"/>
        <w:rPr>
          <w:sz w:val="28"/>
        </w:rPr>
      </w:pPr>
      <w:r w:rsidRPr="00352585">
        <w:rPr>
          <w:sz w:val="28"/>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by the Prince of </w:t>
      </w:r>
      <w:proofErr w:type="spellStart"/>
      <w:r w:rsidRPr="00352585">
        <w:rPr>
          <w:sz w:val="28"/>
        </w:rPr>
        <w:t>Togenkyo</w:t>
      </w:r>
      <w:proofErr w:type="spellEnd"/>
      <w:r w:rsidRPr="00352585">
        <w:rPr>
          <w:sz w:val="28"/>
        </w:rPr>
        <w:t xml:space="preserve"> as a prospective bride of the enchanted island's prince. </w:t>
      </w:r>
    </w:p>
    <w:p w14:paraId="35A17B66" w14:textId="77777777" w:rsidR="00000000" w:rsidRPr="00352585" w:rsidRDefault="00000000">
      <w:pPr>
        <w:pStyle w:val="0DraftNormal6"/>
        <w:rPr>
          <w:sz w:val="28"/>
        </w:rPr>
      </w:pPr>
    </w:p>
    <w:p w14:paraId="0F07CE00" w14:textId="77777777" w:rsidR="00000000" w:rsidRPr="00352585" w:rsidRDefault="00000000">
      <w:pPr>
        <w:pStyle w:val="0DraftNormal6"/>
        <w:rPr>
          <w:sz w:val="28"/>
        </w:rPr>
      </w:pPr>
      <w:r w:rsidRPr="00352585">
        <w:rPr>
          <w:sz w:val="28"/>
        </w:rPr>
        <w:t>Dawn, The Drowned Girl : Impulses for Awakening</w:t>
      </w:r>
    </w:p>
    <w:p w14:paraId="39769697" w14:textId="77777777" w:rsidR="00000000" w:rsidRPr="00352585" w:rsidRDefault="00000000">
      <w:pPr>
        <w:pStyle w:val="0DraftNormal6"/>
        <w:rPr>
          <w:sz w:val="28"/>
        </w:rPr>
      </w:pPr>
    </w:p>
    <w:p w14:paraId="157BE85D" w14:textId="77777777" w:rsidR="00000000" w:rsidRPr="00352585" w:rsidRDefault="00000000">
      <w:pPr>
        <w:pStyle w:val="0DraftNormal6"/>
        <w:rPr>
          <w:sz w:val="28"/>
        </w:rPr>
      </w:pPr>
      <w:r w:rsidRPr="00352585">
        <w:rPr>
          <w:sz w:val="28"/>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Dawn, and many would say her naming was prophetic. </w:t>
      </w:r>
    </w:p>
    <w:p w14:paraId="4D8DF287" w14:textId="77777777" w:rsidR="00000000" w:rsidRPr="00352585" w:rsidRDefault="00000000">
      <w:pPr>
        <w:pStyle w:val="0DraftNormal6"/>
        <w:rPr>
          <w:sz w:val="28"/>
        </w:rPr>
      </w:pPr>
    </w:p>
    <w:p w14:paraId="599E0E77" w14:textId="77777777" w:rsidR="00000000" w:rsidRPr="00352585" w:rsidRDefault="00000000">
      <w:pPr>
        <w:pStyle w:val="0DraftNormal6"/>
        <w:rPr>
          <w:sz w:val="28"/>
        </w:rPr>
      </w:pPr>
      <w:r w:rsidRPr="00352585">
        <w:rPr>
          <w:sz w:val="28"/>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14:paraId="1F9DDAE0" w14:textId="77777777" w:rsidR="00000000" w:rsidRPr="00352585" w:rsidRDefault="00000000">
      <w:pPr>
        <w:pStyle w:val="0DraftNormal6"/>
        <w:rPr>
          <w:sz w:val="28"/>
        </w:rPr>
      </w:pPr>
    </w:p>
    <w:p w14:paraId="05E28F95" w14:textId="77777777" w:rsidR="00000000" w:rsidRPr="00352585" w:rsidRDefault="00000000">
      <w:pPr>
        <w:pStyle w:val="0DraftNormal6"/>
        <w:rPr>
          <w:rFonts w:eastAsia="MS Mincho"/>
          <w:sz w:val="28"/>
        </w:rPr>
      </w:pPr>
      <w:r w:rsidRPr="00352585">
        <w:rPr>
          <w:sz w:val="28"/>
        </w:rPr>
        <w:t>Aliases :</w:t>
      </w:r>
      <w:r w:rsidRPr="00352585">
        <w:rPr>
          <w:rFonts w:eastAsia="MS Mincho"/>
          <w:sz w:val="28"/>
        </w:rPr>
        <w:t xml:space="preserve"> Inspiration of Dusk and Dawn </w:t>
      </w:r>
    </w:p>
    <w:p w14:paraId="5FAAF030" w14:textId="77777777" w:rsidR="00000000" w:rsidRPr="00352585" w:rsidRDefault="00000000">
      <w:pPr>
        <w:pStyle w:val="0DraftNormal6"/>
        <w:rPr>
          <w:sz w:val="28"/>
        </w:rPr>
      </w:pPr>
    </w:p>
    <w:p w14:paraId="3BCD4FF5" w14:textId="77777777" w:rsidR="00000000" w:rsidRPr="00352585" w:rsidRDefault="00000000">
      <w:pPr>
        <w:pStyle w:val="0DraftNormal6"/>
        <w:rPr>
          <w:sz w:val="28"/>
        </w:rPr>
      </w:pPr>
      <w:r w:rsidRPr="00352585">
        <w:rPr>
          <w:sz w:val="28"/>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4E8140C5" w14:textId="77777777" w:rsidR="00000000" w:rsidRPr="00352585" w:rsidRDefault="00000000">
      <w:pPr>
        <w:pStyle w:val="0DraftNormal6"/>
        <w:rPr>
          <w:sz w:val="28"/>
        </w:rPr>
      </w:pPr>
    </w:p>
    <w:p w14:paraId="4F9EAC71" w14:textId="77777777" w:rsidR="00000000" w:rsidRPr="00352585" w:rsidRDefault="00000000">
      <w:pPr>
        <w:pStyle w:val="0DraftNormal6"/>
        <w:rPr>
          <w:sz w:val="28"/>
        </w:rPr>
      </w:pPr>
      <w:r w:rsidRPr="00352585">
        <w:rPr>
          <w:sz w:val="28"/>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14:paraId="154A53F4" w14:textId="77777777" w:rsidR="00000000" w:rsidRPr="00352585" w:rsidRDefault="00000000">
      <w:pPr>
        <w:pStyle w:val="0DraftNormal6"/>
        <w:rPr>
          <w:sz w:val="28"/>
        </w:rPr>
      </w:pPr>
    </w:p>
    <w:p w14:paraId="5F837681" w14:textId="77777777" w:rsidR="00000000" w:rsidRPr="00352585" w:rsidRDefault="00000000">
      <w:pPr>
        <w:pStyle w:val="0DraftNormal6"/>
        <w:rPr>
          <w:sz w:val="28"/>
        </w:rPr>
      </w:pPr>
      <w:r w:rsidRPr="00352585">
        <w:rPr>
          <w:sz w:val="28"/>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14:paraId="51661BE9" w14:textId="77777777" w:rsidR="00000000" w:rsidRPr="00352585" w:rsidRDefault="00000000">
      <w:pPr>
        <w:pStyle w:val="0DraftNormal6"/>
        <w:rPr>
          <w:sz w:val="28"/>
        </w:rPr>
      </w:pPr>
    </w:p>
    <w:p w14:paraId="5549ACCF" w14:textId="77777777" w:rsidR="00000000" w:rsidRPr="00352585" w:rsidRDefault="00000000">
      <w:pPr>
        <w:pStyle w:val="0DraftNormal6"/>
        <w:rPr>
          <w:sz w:val="28"/>
        </w:rPr>
      </w:pPr>
      <w:r w:rsidRPr="00352585">
        <w:rPr>
          <w:sz w:val="28"/>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06776203" w14:textId="77777777" w:rsidR="00000000" w:rsidRPr="00352585" w:rsidRDefault="00000000">
      <w:pPr>
        <w:pStyle w:val="0DraftNormal6"/>
        <w:rPr>
          <w:sz w:val="28"/>
        </w:rPr>
      </w:pPr>
    </w:p>
    <w:p w14:paraId="2CF7B447" w14:textId="77777777" w:rsidR="00000000" w:rsidRPr="00352585" w:rsidRDefault="00000000">
      <w:pPr>
        <w:pStyle w:val="0DraftNormal6"/>
        <w:rPr>
          <w:sz w:val="28"/>
        </w:rPr>
      </w:pPr>
      <w:r w:rsidRPr="00352585">
        <w:rPr>
          <w:sz w:val="28"/>
        </w:rPr>
        <w:t xml:space="preserve">They honed their telepathic and telekinetic abilities working together, as friends and rivals. </w:t>
      </w:r>
      <w:r w:rsidRPr="00352585">
        <w:rPr>
          <w:rFonts w:eastAsia="MS Mincho"/>
          <w:sz w:val="28"/>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352585">
        <w:rPr>
          <w:sz w:val="28"/>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35CBE18F" w14:textId="77777777" w:rsidR="00000000" w:rsidRPr="00352585" w:rsidRDefault="00000000">
      <w:pPr>
        <w:pStyle w:val="0DraftNormal6"/>
        <w:rPr>
          <w:sz w:val="28"/>
        </w:rPr>
      </w:pPr>
    </w:p>
    <w:p w14:paraId="6998F5A7" w14:textId="77777777" w:rsidR="00000000" w:rsidRPr="00352585" w:rsidRDefault="00000000">
      <w:pPr>
        <w:pStyle w:val="0DraftNormal6"/>
        <w:rPr>
          <w:sz w:val="28"/>
        </w:rPr>
      </w:pPr>
      <w:r w:rsidRPr="00352585">
        <w:rPr>
          <w:sz w:val="28"/>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 her father agreed with her. He could not lend her support, but he honored her commitment. </w:t>
      </w:r>
    </w:p>
    <w:p w14:paraId="2C14E52E" w14:textId="77777777" w:rsidR="00000000" w:rsidRPr="00352585" w:rsidRDefault="00000000">
      <w:pPr>
        <w:pStyle w:val="0DraftNormal6"/>
        <w:rPr>
          <w:sz w:val="28"/>
        </w:rPr>
      </w:pPr>
    </w:p>
    <w:p w14:paraId="38A8E390" w14:textId="77777777" w:rsidR="00000000" w:rsidRPr="00352585" w:rsidRDefault="00000000">
      <w:pPr>
        <w:pStyle w:val="0DraftNormal6"/>
        <w:rPr>
          <w:sz w:val="28"/>
        </w:rPr>
      </w:pPr>
      <w:r w:rsidRPr="00352585">
        <w:rPr>
          <w:sz w:val="28"/>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14:paraId="422EDA96" w14:textId="77777777" w:rsidR="00000000" w:rsidRPr="00352585" w:rsidRDefault="00000000">
      <w:pPr>
        <w:pStyle w:val="0DraftNormal6"/>
        <w:rPr>
          <w:sz w:val="28"/>
        </w:rPr>
      </w:pPr>
    </w:p>
    <w:p w14:paraId="1A848D14" w14:textId="77777777" w:rsidR="00000000" w:rsidRPr="00352585" w:rsidRDefault="00000000">
      <w:pPr>
        <w:pStyle w:val="0DraftNormal6"/>
        <w:rPr>
          <w:rFonts w:eastAsia="MS Mincho"/>
          <w:sz w:val="28"/>
        </w:rPr>
      </w:pPr>
      <w:r w:rsidRPr="00352585">
        <w:rPr>
          <w:rFonts w:eastAsia="MS Mincho"/>
          <w:sz w:val="28"/>
        </w:rPr>
        <w:t>Aliases : Embodiment of Dusk and Dawn</w:t>
      </w:r>
    </w:p>
    <w:p w14:paraId="6A24F0E9" w14:textId="77777777" w:rsidR="00000000" w:rsidRPr="00352585" w:rsidRDefault="00000000">
      <w:pPr>
        <w:pStyle w:val="0DraftNormal6"/>
        <w:rPr>
          <w:rFonts w:eastAsia="MS Mincho"/>
          <w:sz w:val="28"/>
        </w:rPr>
      </w:pPr>
    </w:p>
    <w:p w14:paraId="263B00C6" w14:textId="77777777" w:rsidR="00000000" w:rsidRPr="00352585" w:rsidRDefault="00000000">
      <w:pPr>
        <w:pStyle w:val="0DraftNormal6"/>
        <w:rPr>
          <w:sz w:val="28"/>
        </w:rPr>
      </w:pPr>
      <w:r w:rsidRPr="00352585">
        <w:rPr>
          <w:sz w:val="28"/>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40997582" w14:textId="77777777" w:rsidR="00000000" w:rsidRPr="00352585" w:rsidRDefault="00000000">
      <w:pPr>
        <w:pStyle w:val="0DraftNormal6"/>
        <w:rPr>
          <w:sz w:val="28"/>
        </w:rPr>
      </w:pPr>
    </w:p>
    <w:p w14:paraId="5A3DE44D" w14:textId="77777777" w:rsidR="00000000" w:rsidRPr="00352585" w:rsidRDefault="00000000">
      <w:pPr>
        <w:pStyle w:val="0DraftNormal6"/>
        <w:rPr>
          <w:rFonts w:eastAsia="MS Mincho"/>
          <w:sz w:val="28"/>
        </w:rPr>
      </w:pPr>
      <w:r w:rsidRPr="00352585">
        <w:rPr>
          <w:rFonts w:eastAsia="MS Mincho"/>
          <w:sz w:val="28"/>
        </w:rPr>
        <w:t xml:space="preserve">Her life became more complicated when she was sixteen and settled down for a year, in preparation for her final Initiation. Just when it seemed that she must expose the truth about her exotic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136C4347" w14:textId="77777777" w:rsidR="00000000" w:rsidRPr="00352585" w:rsidRDefault="00000000">
      <w:pPr>
        <w:pStyle w:val="0DraftNormal6"/>
        <w:rPr>
          <w:rFonts w:eastAsia="MS Mincho"/>
          <w:sz w:val="28"/>
        </w:rPr>
      </w:pPr>
    </w:p>
    <w:p w14:paraId="3B5DC473" w14:textId="77777777" w:rsidR="00000000" w:rsidRPr="00352585" w:rsidRDefault="00000000">
      <w:pPr>
        <w:pStyle w:val="0DraftNormal6"/>
        <w:rPr>
          <w:rFonts w:eastAsia="MS Mincho"/>
          <w:sz w:val="28"/>
        </w:rPr>
      </w:pPr>
      <w:r w:rsidRPr="00352585">
        <w:rPr>
          <w:rFonts w:eastAsia="MS Mincho"/>
          <w:sz w:val="28"/>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17463876" w14:textId="77777777" w:rsidR="00000000" w:rsidRPr="00352585" w:rsidRDefault="00000000">
      <w:pPr>
        <w:pStyle w:val="0DraftNormal6"/>
        <w:rPr>
          <w:rFonts w:eastAsia="MS Mincho"/>
          <w:sz w:val="28"/>
        </w:rPr>
      </w:pPr>
    </w:p>
    <w:p w14:paraId="7BF0C1AF" w14:textId="77777777" w:rsidR="00000000" w:rsidRPr="00352585" w:rsidRDefault="00000000">
      <w:pPr>
        <w:pStyle w:val="0DraftNormal6"/>
        <w:rPr>
          <w:rFonts w:eastAsia="MS Mincho"/>
          <w:sz w:val="28"/>
        </w:rPr>
      </w:pPr>
      <w:r w:rsidRPr="00352585">
        <w:rPr>
          <w:rFonts w:eastAsia="MS Mincho"/>
          <w:sz w:val="28"/>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5E4346F7" w14:textId="77777777" w:rsidR="00000000" w:rsidRPr="00352585" w:rsidRDefault="00000000">
      <w:pPr>
        <w:pStyle w:val="0DraftNormal6"/>
        <w:rPr>
          <w:rFonts w:eastAsia="MS Mincho"/>
          <w:sz w:val="28"/>
        </w:rPr>
      </w:pPr>
    </w:p>
    <w:p w14:paraId="56065D40" w14:textId="77777777" w:rsidR="00000000" w:rsidRPr="00352585" w:rsidRDefault="00000000">
      <w:pPr>
        <w:pStyle w:val="0DraftNormal6"/>
        <w:rPr>
          <w:rFonts w:eastAsia="MS Mincho"/>
          <w:sz w:val="28"/>
        </w:rPr>
      </w:pPr>
      <w:r w:rsidRPr="00352585">
        <w:rPr>
          <w:rFonts w:eastAsia="MS Mincho"/>
          <w:sz w:val="28"/>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4D345331" w14:textId="77777777" w:rsidR="00000000" w:rsidRPr="00352585" w:rsidRDefault="00000000">
      <w:pPr>
        <w:pStyle w:val="0DraftNormal6"/>
        <w:rPr>
          <w:rFonts w:eastAsia="MS Mincho"/>
          <w:sz w:val="28"/>
        </w:rPr>
      </w:pPr>
    </w:p>
    <w:p w14:paraId="6B684AB3" w14:textId="77777777" w:rsidR="00000000" w:rsidRPr="00352585" w:rsidRDefault="00000000">
      <w:pPr>
        <w:pStyle w:val="0DraftNormal6"/>
        <w:rPr>
          <w:rFonts w:eastAsia="MS Mincho"/>
          <w:sz w:val="28"/>
        </w:rPr>
      </w:pPr>
      <w:r w:rsidRPr="00352585">
        <w:rPr>
          <w:rFonts w:eastAsia="MS Mincho"/>
          <w:sz w:val="28"/>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1B06B54F" w14:textId="77777777" w:rsidR="00000000" w:rsidRPr="00352585" w:rsidRDefault="00000000">
      <w:pPr>
        <w:pStyle w:val="0DraftNormal6"/>
        <w:rPr>
          <w:rFonts w:eastAsia="MS Mincho"/>
          <w:sz w:val="28"/>
        </w:rPr>
      </w:pPr>
    </w:p>
    <w:p w14:paraId="6B6649F9" w14:textId="77777777" w:rsidR="00000000" w:rsidRPr="00352585" w:rsidRDefault="00000000">
      <w:pPr>
        <w:pStyle w:val="0DraftNormal6"/>
        <w:rPr>
          <w:rFonts w:eastAsia="MS Mincho"/>
          <w:sz w:val="28"/>
        </w:rPr>
      </w:pPr>
      <w:r w:rsidRPr="00352585">
        <w:rPr>
          <w:rFonts w:eastAsia="MS Mincho"/>
          <w:sz w:val="28"/>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4E30D117" w14:textId="77777777" w:rsidR="00000000" w:rsidRPr="00352585" w:rsidRDefault="00000000">
      <w:pPr>
        <w:pStyle w:val="0DraftNormal6"/>
        <w:rPr>
          <w:rFonts w:eastAsia="MS Mincho"/>
          <w:sz w:val="28"/>
        </w:rPr>
      </w:pPr>
    </w:p>
    <w:p w14:paraId="41D22E1B" w14:textId="77777777" w:rsidR="00000000" w:rsidRPr="00352585" w:rsidRDefault="00000000">
      <w:pPr>
        <w:pStyle w:val="0DraftNormal6"/>
        <w:rPr>
          <w:rFonts w:eastAsia="MS Mincho"/>
          <w:sz w:val="28"/>
        </w:rPr>
      </w:pPr>
      <w:r w:rsidRPr="00352585">
        <w:rPr>
          <w:sz w:val="28"/>
        </w:rPr>
        <w:t xml:space="preserve">Phoenix Dawn met Ash. </w:t>
      </w:r>
      <w:r w:rsidRPr="00352585">
        <w:rPr>
          <w:rFonts w:eastAsia="MS Mincho"/>
          <w:sz w:val="28"/>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14:paraId="373F97FA" w14:textId="77777777" w:rsidR="00000000" w:rsidRPr="00352585" w:rsidRDefault="00000000">
      <w:pPr>
        <w:pStyle w:val="0DraftNormal6"/>
        <w:rPr>
          <w:rFonts w:eastAsia="MS Mincho"/>
          <w:sz w:val="28"/>
        </w:rPr>
      </w:pPr>
    </w:p>
    <w:p w14:paraId="1DB62751" w14:textId="77777777" w:rsidR="00000000" w:rsidRPr="00352585" w:rsidRDefault="00000000">
      <w:pPr>
        <w:pStyle w:val="0DraftNormal6"/>
        <w:rPr>
          <w:rFonts w:eastAsia="MS Mincho"/>
          <w:sz w:val="28"/>
        </w:rPr>
      </w:pPr>
      <w:r w:rsidRPr="00352585">
        <w:rPr>
          <w:rFonts w:eastAsia="MS Mincho"/>
          <w:sz w:val="28"/>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14:paraId="700F0B91" w14:textId="77777777" w:rsidR="00000000" w:rsidRPr="00352585" w:rsidRDefault="00000000">
      <w:pPr>
        <w:pStyle w:val="0DraftNormal6"/>
        <w:rPr>
          <w:rFonts w:eastAsia="MS Mincho"/>
          <w:sz w:val="28"/>
        </w:rPr>
      </w:pPr>
    </w:p>
    <w:p w14:paraId="0C3B9BE9" w14:textId="77777777" w:rsidR="00000000" w:rsidRPr="00352585" w:rsidRDefault="00000000">
      <w:pPr>
        <w:pStyle w:val="0DraftNormal6"/>
        <w:rPr>
          <w:rFonts w:eastAsia="MS Mincho"/>
          <w:sz w:val="28"/>
        </w:rPr>
      </w:pPr>
      <w:r w:rsidRPr="00352585">
        <w:rPr>
          <w:rFonts w:eastAsia="MS Mincho"/>
          <w:sz w:val="28"/>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65D8F237" w14:textId="77777777" w:rsidR="00000000" w:rsidRPr="00352585" w:rsidRDefault="00000000">
      <w:pPr>
        <w:pStyle w:val="0DraftNormal6"/>
        <w:rPr>
          <w:rFonts w:eastAsia="MS Mincho"/>
          <w:sz w:val="28"/>
        </w:rPr>
      </w:pPr>
    </w:p>
    <w:p w14:paraId="4ED10724" w14:textId="77777777" w:rsidR="00000000" w:rsidRPr="00352585" w:rsidRDefault="00000000">
      <w:pPr>
        <w:pStyle w:val="0DraftNormal6"/>
        <w:rPr>
          <w:rFonts w:eastAsia="MS Mincho"/>
          <w:sz w:val="28"/>
        </w:rPr>
      </w:pPr>
      <w:r w:rsidRPr="00352585">
        <w:rPr>
          <w:rFonts w:eastAsia="MS Mincho"/>
          <w:sz w:val="28"/>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14:paraId="440BBDC7" w14:textId="77777777" w:rsidR="00000000" w:rsidRPr="00352585" w:rsidRDefault="00000000">
      <w:pPr>
        <w:pStyle w:val="0DraftNormal6"/>
        <w:rPr>
          <w:rFonts w:eastAsia="MS Mincho"/>
          <w:sz w:val="28"/>
        </w:rPr>
      </w:pPr>
    </w:p>
    <w:p w14:paraId="117C62FF" w14:textId="77777777" w:rsidR="00000000" w:rsidRPr="00352585" w:rsidRDefault="00000000">
      <w:pPr>
        <w:pStyle w:val="0DraftNormal6"/>
        <w:rPr>
          <w:rFonts w:eastAsia="MS Mincho"/>
          <w:sz w:val="28"/>
        </w:rPr>
      </w:pPr>
      <w:r w:rsidRPr="00352585">
        <w:rPr>
          <w:rFonts w:eastAsia="MS Mincho"/>
          <w:sz w:val="28"/>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6BEE9319" w14:textId="77777777" w:rsidR="00000000" w:rsidRPr="00352585" w:rsidRDefault="00000000">
      <w:pPr>
        <w:pStyle w:val="0DraftNormal6"/>
        <w:rPr>
          <w:rFonts w:eastAsia="MS Mincho"/>
          <w:sz w:val="28"/>
        </w:rPr>
      </w:pPr>
    </w:p>
    <w:p w14:paraId="3A8E0458" w14:textId="77777777" w:rsidR="00000000" w:rsidRPr="00352585" w:rsidRDefault="00000000">
      <w:pPr>
        <w:pStyle w:val="0DraftNormal6"/>
        <w:rPr>
          <w:rFonts w:eastAsia="MS Mincho"/>
          <w:sz w:val="28"/>
        </w:rPr>
      </w:pPr>
      <w:r w:rsidRPr="00352585">
        <w:rPr>
          <w:rFonts w:eastAsia="MS Mincho"/>
          <w:sz w:val="28"/>
        </w:rPr>
        <w:t xml:space="preserve">Dragon Initiation: Means, Motive and Opportunity </w:t>
      </w:r>
    </w:p>
    <w:p w14:paraId="75496AEC" w14:textId="77777777" w:rsidR="00000000" w:rsidRPr="00352585" w:rsidRDefault="00000000">
      <w:pPr>
        <w:pStyle w:val="0DraftNormal6"/>
        <w:rPr>
          <w:rFonts w:eastAsia="MS Mincho"/>
          <w:sz w:val="28"/>
        </w:rPr>
      </w:pPr>
    </w:p>
    <w:p w14:paraId="1C97E077" w14:textId="77777777" w:rsidR="00000000" w:rsidRPr="00352585" w:rsidRDefault="00000000">
      <w:pPr>
        <w:pStyle w:val="0DraftNormal6"/>
        <w:rPr>
          <w:rFonts w:eastAsia="MS Mincho"/>
          <w:sz w:val="28"/>
        </w:rPr>
      </w:pPr>
      <w:r w:rsidRPr="00352585">
        <w:rPr>
          <w:rFonts w:eastAsia="MS Mincho"/>
          <w:sz w:val="28"/>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098AEB1C" w14:textId="77777777" w:rsidR="00000000" w:rsidRPr="00352585" w:rsidRDefault="00000000">
      <w:pPr>
        <w:pStyle w:val="0DraftNormal6"/>
        <w:rPr>
          <w:rFonts w:eastAsia="MS Mincho"/>
          <w:sz w:val="28"/>
        </w:rPr>
      </w:pPr>
    </w:p>
    <w:p w14:paraId="316A354A" w14:textId="77777777" w:rsidR="00000000" w:rsidRPr="00352585" w:rsidRDefault="00000000">
      <w:pPr>
        <w:pStyle w:val="0DraftNormal6"/>
        <w:rPr>
          <w:sz w:val="28"/>
        </w:rPr>
      </w:pPr>
      <w:r w:rsidRPr="00352585">
        <w:rPr>
          <w:sz w:val="28"/>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14:paraId="528B207D" w14:textId="77777777" w:rsidR="00000000" w:rsidRPr="00352585" w:rsidRDefault="00000000">
      <w:pPr>
        <w:pStyle w:val="0DraftNormal6"/>
        <w:rPr>
          <w:sz w:val="28"/>
        </w:rPr>
      </w:pPr>
    </w:p>
    <w:p w14:paraId="3E6A35A0" w14:textId="77777777" w:rsidR="00000000" w:rsidRPr="00352585" w:rsidRDefault="00000000">
      <w:pPr>
        <w:pStyle w:val="0DraftNormal6"/>
        <w:rPr>
          <w:rFonts w:eastAsia="MS Mincho"/>
          <w:sz w:val="28"/>
        </w:rPr>
      </w:pPr>
      <w:r w:rsidRPr="00352585">
        <w:rPr>
          <w:rFonts w:eastAsia="MS Mincho"/>
          <w:sz w:val="28"/>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14:paraId="0B980947" w14:textId="77777777" w:rsidR="00000000" w:rsidRPr="00352585" w:rsidRDefault="00000000">
      <w:pPr>
        <w:pStyle w:val="0DraftNormal6"/>
        <w:rPr>
          <w:rFonts w:eastAsia="MS Mincho"/>
          <w:sz w:val="28"/>
        </w:rPr>
      </w:pPr>
    </w:p>
    <w:p w14:paraId="62A8AD93" w14:textId="77777777" w:rsidR="00000000" w:rsidRPr="00352585" w:rsidRDefault="00000000">
      <w:pPr>
        <w:pStyle w:val="0DraftNormal6"/>
        <w:rPr>
          <w:sz w:val="28"/>
        </w:rPr>
      </w:pPr>
      <w:r w:rsidRPr="00352585">
        <w:rPr>
          <w:sz w:val="28"/>
        </w:rPr>
        <w:t xml:space="preserve">Phoenix had already resolved at that point in her adventures to become an amazon if her quest did not succeed. Her father had asked that much of her, not to return in failure, as much as it pained him to impose such an exile on her. Phoenix had been welcomed among the Amazons, though Phoenix came perilously close to making a fatal error, and once her mission had been explained, Phoenix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 that those women had merely meant to discourage her when they betrayed her to the Damned. As it stands, it hardly mattered in the end. </w:t>
      </w:r>
    </w:p>
    <w:p w14:paraId="7C17D6DC" w14:textId="77777777" w:rsidR="00000000" w:rsidRPr="00352585" w:rsidRDefault="00000000">
      <w:pPr>
        <w:pStyle w:val="0DraftNormal6"/>
        <w:rPr>
          <w:sz w:val="28"/>
        </w:rPr>
      </w:pPr>
    </w:p>
    <w:p w14:paraId="399ABCCB" w14:textId="77777777" w:rsidR="00000000" w:rsidRPr="00352585" w:rsidRDefault="00000000">
      <w:pPr>
        <w:pStyle w:val="0DraftNormal6"/>
        <w:rPr>
          <w:rFonts w:eastAsia="MS Mincho"/>
          <w:sz w:val="28"/>
        </w:rPr>
      </w:pPr>
      <w:r w:rsidRPr="00352585">
        <w:rPr>
          <w:rFonts w:eastAsia="MS Mincho"/>
          <w:sz w:val="28"/>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00498FCB" w14:textId="77777777" w:rsidR="00000000" w:rsidRPr="00352585" w:rsidRDefault="00000000">
      <w:pPr>
        <w:pStyle w:val="0DraftNormal6"/>
        <w:rPr>
          <w:rFonts w:eastAsia="MS Mincho"/>
          <w:sz w:val="28"/>
        </w:rPr>
      </w:pPr>
    </w:p>
    <w:p w14:paraId="211DFC45" w14:textId="77777777" w:rsidR="00000000" w:rsidRPr="00352585" w:rsidRDefault="00000000">
      <w:pPr>
        <w:pStyle w:val="0DraftNormal6"/>
        <w:rPr>
          <w:rFonts w:eastAsia="MS Mincho"/>
          <w:sz w:val="28"/>
        </w:rPr>
      </w:pPr>
      <w:r w:rsidRPr="00352585">
        <w:rPr>
          <w:rFonts w:eastAsia="MS Mincho"/>
          <w:sz w:val="28"/>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1663AC47" w14:textId="77777777" w:rsidR="00000000" w:rsidRPr="00352585" w:rsidRDefault="00000000">
      <w:pPr>
        <w:pStyle w:val="0DraftNormal6"/>
        <w:rPr>
          <w:rFonts w:eastAsia="MS Mincho"/>
          <w:sz w:val="28"/>
        </w:rPr>
      </w:pPr>
    </w:p>
    <w:p w14:paraId="08D4CD0E" w14:textId="77777777" w:rsidR="00000000" w:rsidRPr="00352585" w:rsidRDefault="00000000">
      <w:pPr>
        <w:pStyle w:val="0DraftNormal6"/>
        <w:rPr>
          <w:rFonts w:eastAsia="MS Mincho"/>
          <w:sz w:val="28"/>
        </w:rPr>
      </w:pPr>
      <w:r w:rsidRPr="00352585">
        <w:rPr>
          <w:rFonts w:eastAsia="MS Mincho"/>
          <w:sz w:val="28"/>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66CB3A78" w14:textId="77777777" w:rsidR="00000000" w:rsidRPr="00352585" w:rsidRDefault="00000000">
      <w:pPr>
        <w:pStyle w:val="0DraftNormal6"/>
        <w:rPr>
          <w:rFonts w:eastAsia="MS Mincho"/>
          <w:sz w:val="28"/>
        </w:rPr>
      </w:pPr>
    </w:p>
    <w:p w14:paraId="1D8F0A21" w14:textId="77777777" w:rsidR="00000000" w:rsidRPr="00352585" w:rsidRDefault="00000000">
      <w:pPr>
        <w:pStyle w:val="0DraftNormal6"/>
        <w:rPr>
          <w:sz w:val="28"/>
        </w:rPr>
      </w:pPr>
      <w:r w:rsidRPr="00352585">
        <w:rPr>
          <w:sz w:val="28"/>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14:paraId="1384431F" w14:textId="77777777" w:rsidR="00000000" w:rsidRPr="00352585" w:rsidRDefault="00000000">
      <w:pPr>
        <w:pStyle w:val="0DraftNormal6"/>
        <w:rPr>
          <w:sz w:val="28"/>
        </w:rPr>
      </w:pPr>
    </w:p>
    <w:p w14:paraId="540FB967" w14:textId="77777777" w:rsidR="00000000" w:rsidRPr="00352585" w:rsidRDefault="00000000">
      <w:pPr>
        <w:pStyle w:val="0DraftNormal6"/>
        <w:rPr>
          <w:rFonts w:eastAsia="MS Mincho"/>
          <w:sz w:val="28"/>
        </w:rPr>
      </w:pPr>
      <w:r w:rsidRPr="00352585">
        <w:rPr>
          <w:rFonts w:eastAsia="MS Mincho"/>
          <w:sz w:val="28"/>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7A4886A5" w14:textId="77777777" w:rsidR="00000000" w:rsidRPr="00352585" w:rsidRDefault="00000000">
      <w:pPr>
        <w:pStyle w:val="0DraftNormal6"/>
        <w:rPr>
          <w:rFonts w:eastAsia="MS Mincho"/>
          <w:sz w:val="28"/>
        </w:rPr>
      </w:pPr>
    </w:p>
    <w:p w14:paraId="4B626D2A" w14:textId="77777777" w:rsidR="00000000" w:rsidRPr="00352585" w:rsidRDefault="00000000">
      <w:pPr>
        <w:pStyle w:val="0DraftNormal6"/>
        <w:rPr>
          <w:rFonts w:eastAsia="MS Mincho"/>
          <w:sz w:val="28"/>
        </w:rPr>
      </w:pPr>
      <w:r w:rsidRPr="00352585">
        <w:rPr>
          <w:rFonts w:eastAsia="MS Mincho"/>
          <w:sz w:val="28"/>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1A02BC9A" w14:textId="77777777" w:rsidR="00000000" w:rsidRPr="00352585" w:rsidRDefault="00000000">
      <w:pPr>
        <w:pStyle w:val="0DraftNormal6"/>
        <w:rPr>
          <w:rFonts w:eastAsia="MS Mincho"/>
          <w:sz w:val="28"/>
        </w:rPr>
      </w:pPr>
    </w:p>
    <w:p w14:paraId="760A1956" w14:textId="77777777" w:rsidR="00000000" w:rsidRPr="00352585" w:rsidRDefault="00000000">
      <w:pPr>
        <w:pStyle w:val="0DraftNormal6"/>
        <w:rPr>
          <w:rFonts w:eastAsia="MS Mincho"/>
          <w:sz w:val="28"/>
        </w:rPr>
      </w:pPr>
      <w:r w:rsidRPr="00352585">
        <w:rPr>
          <w:rFonts w:eastAsia="MS Mincho"/>
          <w:sz w:val="28"/>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7C7AFDB0" w14:textId="77777777" w:rsidR="00000000" w:rsidRPr="00352585" w:rsidRDefault="00000000">
      <w:pPr>
        <w:pStyle w:val="0DraftNormal6"/>
        <w:rPr>
          <w:rFonts w:eastAsia="MS Mincho"/>
          <w:sz w:val="28"/>
        </w:rPr>
      </w:pPr>
    </w:p>
    <w:p w14:paraId="1563361C" w14:textId="77777777" w:rsidR="00000000" w:rsidRPr="00352585" w:rsidRDefault="00000000">
      <w:pPr>
        <w:pStyle w:val="0DraftNormal6"/>
        <w:rPr>
          <w:sz w:val="28"/>
        </w:rPr>
      </w:pPr>
      <w:r w:rsidRPr="00352585">
        <w:rPr>
          <w:sz w:val="28"/>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amazons. </w:t>
      </w:r>
    </w:p>
    <w:p w14:paraId="1A1F9CAD" w14:textId="77777777" w:rsidR="00000000" w:rsidRPr="00352585" w:rsidRDefault="00000000">
      <w:pPr>
        <w:pStyle w:val="0DraftNormal6"/>
        <w:rPr>
          <w:sz w:val="28"/>
        </w:rPr>
      </w:pPr>
    </w:p>
    <w:p w14:paraId="49CA5DC8" w14:textId="77777777" w:rsidR="00000000" w:rsidRPr="00352585" w:rsidRDefault="00000000">
      <w:pPr>
        <w:pStyle w:val="0DraftNormal6"/>
        <w:rPr>
          <w:sz w:val="28"/>
        </w:rPr>
      </w:pPr>
      <w:r w:rsidRPr="00352585">
        <w:rPr>
          <w:sz w:val="28"/>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14:paraId="737C9FB0" w14:textId="77777777" w:rsidR="00000000" w:rsidRPr="00352585" w:rsidRDefault="00000000">
      <w:pPr>
        <w:pStyle w:val="0DraftNormal6"/>
        <w:rPr>
          <w:sz w:val="28"/>
        </w:rPr>
      </w:pPr>
    </w:p>
    <w:p w14:paraId="0F072192" w14:textId="77777777" w:rsidR="00000000" w:rsidRPr="00352585" w:rsidRDefault="00000000">
      <w:pPr>
        <w:pStyle w:val="0DraftNormal6"/>
        <w:rPr>
          <w:sz w:val="28"/>
        </w:rPr>
      </w:pPr>
      <w:r w:rsidRPr="00352585">
        <w:rPr>
          <w:sz w:val="28"/>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14:paraId="1F9F909E" w14:textId="77777777" w:rsidR="00000000" w:rsidRPr="00352585" w:rsidRDefault="00000000">
      <w:pPr>
        <w:pStyle w:val="0DraftNormal6"/>
        <w:rPr>
          <w:sz w:val="28"/>
        </w:rPr>
      </w:pPr>
    </w:p>
    <w:p w14:paraId="477BC82D" w14:textId="77777777" w:rsidR="00000000" w:rsidRPr="00352585" w:rsidRDefault="00000000">
      <w:pPr>
        <w:pStyle w:val="0DraftNormal6"/>
        <w:rPr>
          <w:sz w:val="28"/>
        </w:rPr>
      </w:pPr>
      <w:r w:rsidRPr="00352585">
        <w:rPr>
          <w:sz w:val="28"/>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14:paraId="72BB4AD3" w14:textId="77777777" w:rsidR="00000000" w:rsidRPr="00352585" w:rsidRDefault="00000000">
      <w:pPr>
        <w:pStyle w:val="0DraftNormal6"/>
        <w:rPr>
          <w:sz w:val="28"/>
        </w:rPr>
      </w:pPr>
    </w:p>
    <w:p w14:paraId="163270BF" w14:textId="77777777" w:rsidR="00000000" w:rsidRPr="00352585" w:rsidRDefault="00000000">
      <w:pPr>
        <w:pStyle w:val="0DraftNormal6"/>
        <w:rPr>
          <w:rFonts w:eastAsia="MS Mincho"/>
          <w:sz w:val="28"/>
        </w:rPr>
      </w:pPr>
      <w:r w:rsidRPr="00352585">
        <w:rPr>
          <w:rFonts w:eastAsia="MS Mincho"/>
          <w:sz w:val="28"/>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281C1F0A" w14:textId="77777777" w:rsidR="00000000" w:rsidRPr="00352585" w:rsidRDefault="00000000">
      <w:pPr>
        <w:pStyle w:val="0DraftNormal6"/>
        <w:rPr>
          <w:rFonts w:eastAsia="MS Mincho"/>
          <w:sz w:val="28"/>
        </w:rPr>
      </w:pPr>
    </w:p>
    <w:p w14:paraId="59DF7954" w14:textId="77777777" w:rsidR="00000000" w:rsidRPr="00352585" w:rsidRDefault="00000000">
      <w:pPr>
        <w:pStyle w:val="0DraftNormal6"/>
        <w:rPr>
          <w:rFonts w:eastAsia="MS Mincho"/>
          <w:sz w:val="28"/>
        </w:rPr>
      </w:pPr>
      <w:r w:rsidRPr="00352585">
        <w:rPr>
          <w:rFonts w:eastAsia="MS Mincho"/>
          <w:sz w:val="28"/>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6D3E7C48" w14:textId="77777777" w:rsidR="00000000" w:rsidRPr="00352585" w:rsidRDefault="00000000">
      <w:pPr>
        <w:pStyle w:val="0DraftNormal6"/>
        <w:rPr>
          <w:rFonts w:eastAsia="MS Mincho"/>
          <w:sz w:val="28"/>
        </w:rPr>
      </w:pPr>
    </w:p>
    <w:p w14:paraId="1132BE29" w14:textId="77777777" w:rsidR="00000000" w:rsidRPr="00352585" w:rsidRDefault="00000000">
      <w:pPr>
        <w:pStyle w:val="0DraftNormal6"/>
        <w:rPr>
          <w:rFonts w:eastAsia="MS Mincho"/>
          <w:sz w:val="28"/>
        </w:rPr>
      </w:pPr>
      <w:r w:rsidRPr="00352585">
        <w:rPr>
          <w:rFonts w:eastAsia="MS Mincho"/>
          <w:sz w:val="28"/>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62B5E2DD" w14:textId="77777777" w:rsidR="00000000" w:rsidRPr="00352585" w:rsidRDefault="00000000">
      <w:pPr>
        <w:pStyle w:val="0DraftNormal6"/>
        <w:rPr>
          <w:rFonts w:eastAsia="MS Mincho"/>
          <w:sz w:val="28"/>
        </w:rPr>
      </w:pPr>
    </w:p>
    <w:p w14:paraId="76CD2C6C" w14:textId="77777777" w:rsidR="00000000" w:rsidRPr="00352585" w:rsidRDefault="00000000">
      <w:pPr>
        <w:pStyle w:val="0DraftNormal6"/>
        <w:rPr>
          <w:rFonts w:eastAsia="MS Mincho"/>
          <w:sz w:val="28"/>
        </w:rPr>
      </w:pPr>
      <w:r w:rsidRPr="00352585">
        <w:rPr>
          <w:rFonts w:eastAsia="MS Mincho"/>
          <w:sz w:val="28"/>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382E19E7" w14:textId="77777777" w:rsidR="00000000" w:rsidRPr="00352585" w:rsidRDefault="00000000">
      <w:pPr>
        <w:pStyle w:val="0DraftNormal6"/>
        <w:rPr>
          <w:rFonts w:eastAsia="MS Mincho"/>
          <w:sz w:val="28"/>
        </w:rPr>
      </w:pPr>
    </w:p>
    <w:p w14:paraId="5BA497B2" w14:textId="77777777" w:rsidR="00000000" w:rsidRPr="00352585" w:rsidRDefault="00000000">
      <w:pPr>
        <w:pStyle w:val="0DraftNormal6"/>
        <w:rPr>
          <w:rFonts w:eastAsia="MS Mincho"/>
          <w:sz w:val="28"/>
        </w:rPr>
      </w:pPr>
      <w:r w:rsidRPr="00352585">
        <w:rPr>
          <w:rFonts w:eastAsia="MS Mincho"/>
          <w:sz w:val="28"/>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545C6D44" w14:textId="77777777" w:rsidR="00000000" w:rsidRPr="00352585" w:rsidRDefault="00000000">
      <w:pPr>
        <w:pStyle w:val="0DraftNormal6"/>
        <w:rPr>
          <w:rFonts w:eastAsia="MS Mincho"/>
          <w:sz w:val="28"/>
        </w:rPr>
      </w:pPr>
    </w:p>
    <w:p w14:paraId="78D8AF3A" w14:textId="77777777" w:rsidR="00000000" w:rsidRPr="00352585" w:rsidRDefault="00000000">
      <w:pPr>
        <w:pStyle w:val="0DraftNormal6"/>
        <w:rPr>
          <w:rFonts w:eastAsia="MS Mincho"/>
          <w:sz w:val="28"/>
        </w:rPr>
      </w:pPr>
      <w:r w:rsidRPr="00352585">
        <w:rPr>
          <w:rFonts w:eastAsia="MS Mincho"/>
          <w:sz w:val="28"/>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2BC748FF" w14:textId="77777777" w:rsidR="00000000" w:rsidRPr="00352585" w:rsidRDefault="00000000">
      <w:pPr>
        <w:pStyle w:val="0DraftNormal6"/>
        <w:rPr>
          <w:rFonts w:eastAsia="MS Mincho"/>
          <w:sz w:val="28"/>
        </w:rPr>
      </w:pPr>
    </w:p>
    <w:p w14:paraId="17481B1B" w14:textId="77777777" w:rsidR="00000000" w:rsidRPr="00352585" w:rsidRDefault="00000000">
      <w:pPr>
        <w:pStyle w:val="0DraftNormal6"/>
        <w:rPr>
          <w:rFonts w:eastAsia="MS Mincho"/>
          <w:sz w:val="28"/>
        </w:rPr>
      </w:pPr>
      <w:r w:rsidRPr="00352585">
        <w:rPr>
          <w:rFonts w:eastAsia="MS Mincho"/>
          <w:sz w:val="28"/>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4444A4B0" w14:textId="77777777" w:rsidR="00000000" w:rsidRPr="00352585" w:rsidRDefault="00000000">
      <w:pPr>
        <w:pStyle w:val="0DraftNormal6"/>
        <w:rPr>
          <w:rFonts w:eastAsia="MS Mincho"/>
          <w:sz w:val="28"/>
        </w:rPr>
      </w:pPr>
    </w:p>
    <w:p w14:paraId="186ED187" w14:textId="77777777" w:rsidR="00000000" w:rsidRPr="00352585" w:rsidRDefault="00000000">
      <w:pPr>
        <w:pStyle w:val="0DraftNormal6"/>
        <w:rPr>
          <w:rFonts w:eastAsia="MS Mincho"/>
          <w:sz w:val="28"/>
        </w:rPr>
      </w:pPr>
      <w:r w:rsidRPr="00352585">
        <w:rPr>
          <w:rFonts w:eastAsia="MS Mincho"/>
          <w:sz w:val="28"/>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6E68D67F" w14:textId="77777777" w:rsidR="00000000" w:rsidRPr="00352585" w:rsidRDefault="00000000">
      <w:pPr>
        <w:pStyle w:val="0DraftNormal6"/>
        <w:rPr>
          <w:rFonts w:eastAsia="MS Mincho"/>
          <w:sz w:val="28"/>
        </w:rPr>
      </w:pPr>
    </w:p>
    <w:p w14:paraId="46F9B7A7" w14:textId="77777777" w:rsidR="00000000" w:rsidRPr="00352585" w:rsidRDefault="00000000">
      <w:pPr>
        <w:pStyle w:val="0DraftNormal6"/>
        <w:rPr>
          <w:rFonts w:eastAsia="MS Mincho"/>
          <w:sz w:val="28"/>
        </w:rPr>
      </w:pPr>
      <w:r w:rsidRPr="00352585">
        <w:rPr>
          <w:rFonts w:eastAsia="MS Mincho"/>
          <w:sz w:val="28"/>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750762B2" w14:textId="77777777" w:rsidR="00000000" w:rsidRPr="00352585" w:rsidRDefault="00000000">
      <w:pPr>
        <w:pStyle w:val="0DraftNormal6"/>
        <w:rPr>
          <w:rFonts w:eastAsia="MS Mincho"/>
          <w:sz w:val="28"/>
        </w:rPr>
      </w:pPr>
    </w:p>
    <w:p w14:paraId="37624F7C" w14:textId="77777777" w:rsidR="00000000" w:rsidRPr="00352585" w:rsidRDefault="00000000">
      <w:pPr>
        <w:pStyle w:val="0DraftNormal6"/>
        <w:rPr>
          <w:sz w:val="28"/>
        </w:rPr>
      </w:pPr>
      <w:r w:rsidRPr="00352585">
        <w:rPr>
          <w:sz w:val="28"/>
        </w:rPr>
        <w:t>Details of Confrontation and Association</w:t>
      </w:r>
    </w:p>
    <w:p w14:paraId="51901599" w14:textId="77777777" w:rsidR="00000000" w:rsidRPr="00352585" w:rsidRDefault="00000000">
      <w:pPr>
        <w:pStyle w:val="0DraftNormal6"/>
        <w:rPr>
          <w:sz w:val="28"/>
        </w:rPr>
      </w:pPr>
    </w:p>
    <w:p w14:paraId="1F996859" w14:textId="77777777" w:rsidR="00000000" w:rsidRPr="00352585" w:rsidRDefault="00000000">
      <w:pPr>
        <w:pStyle w:val="0DraftNormal6"/>
        <w:rPr>
          <w:sz w:val="28"/>
        </w:rPr>
      </w:pPr>
      <w:r w:rsidRPr="00352585">
        <w:rPr>
          <w:sz w:val="28"/>
        </w:rPr>
        <w:t xml:space="preserve">The phoenix, which shared her soul and was her one true companion through life, was drawn by her dying thoughts, overcoming at the last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w:t>
      </w:r>
      <w:proofErr w:type="spellStart"/>
      <w:r w:rsidRPr="00352585">
        <w:rPr>
          <w:sz w:val="28"/>
        </w:rPr>
        <w:t>chisuiiton</w:t>
      </w:r>
      <w:proofErr w:type="spellEnd"/>
      <w:r w:rsidRPr="00352585">
        <w:rPr>
          <w:sz w:val="28"/>
        </w:rPr>
        <w:t xml:space="preserve">,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14:paraId="5B44E909" w14:textId="77777777" w:rsidR="00000000" w:rsidRPr="00352585" w:rsidRDefault="00000000">
      <w:pPr>
        <w:pStyle w:val="0DraftNormal6"/>
        <w:rPr>
          <w:sz w:val="28"/>
        </w:rPr>
      </w:pPr>
    </w:p>
    <w:p w14:paraId="7DACDBC7" w14:textId="77777777" w:rsidR="00000000" w:rsidRPr="00352585" w:rsidRDefault="00000000">
      <w:pPr>
        <w:pStyle w:val="0DraftNormal6"/>
        <w:rPr>
          <w:sz w:val="28"/>
        </w:rPr>
      </w:pPr>
      <w:r w:rsidRPr="00352585">
        <w:rPr>
          <w:sz w:val="28"/>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14:paraId="6B785581" w14:textId="77777777" w:rsidR="00000000" w:rsidRPr="00352585" w:rsidRDefault="00000000">
      <w:pPr>
        <w:pStyle w:val="0DraftNormal6"/>
        <w:rPr>
          <w:sz w:val="28"/>
        </w:rPr>
      </w:pPr>
    </w:p>
    <w:p w14:paraId="02752B94" w14:textId="77777777" w:rsidR="00000000" w:rsidRPr="00352585" w:rsidRDefault="00000000">
      <w:pPr>
        <w:pStyle w:val="0DraftNormal6"/>
        <w:rPr>
          <w:sz w:val="28"/>
        </w:rPr>
      </w:pPr>
      <w:r w:rsidRPr="00352585">
        <w:rPr>
          <w:sz w:val="28"/>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14:paraId="64158E07" w14:textId="77777777" w:rsidR="00000000" w:rsidRPr="00352585" w:rsidRDefault="00000000">
      <w:pPr>
        <w:pStyle w:val="0DraftNormal6"/>
        <w:rPr>
          <w:sz w:val="28"/>
        </w:rPr>
      </w:pPr>
    </w:p>
    <w:p w14:paraId="29F68467" w14:textId="77777777" w:rsidR="00000000" w:rsidRPr="00352585" w:rsidRDefault="00000000">
      <w:pPr>
        <w:pStyle w:val="0DraftNormal6"/>
        <w:rPr>
          <w:sz w:val="28"/>
        </w:rPr>
      </w:pPr>
      <w:r w:rsidRPr="00352585">
        <w:rPr>
          <w:sz w:val="28"/>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14:paraId="71423670" w14:textId="77777777" w:rsidR="00000000" w:rsidRPr="00352585" w:rsidRDefault="00000000">
      <w:pPr>
        <w:pStyle w:val="0DraftNormal6"/>
        <w:rPr>
          <w:sz w:val="28"/>
        </w:rPr>
      </w:pPr>
    </w:p>
    <w:p w14:paraId="142F4A6C" w14:textId="77777777" w:rsidR="00000000" w:rsidRPr="00352585" w:rsidRDefault="00000000">
      <w:pPr>
        <w:pStyle w:val="0DraftNormal6"/>
        <w:rPr>
          <w:sz w:val="28"/>
        </w:rPr>
      </w:pPr>
      <w:r w:rsidRPr="00352585">
        <w:rPr>
          <w:sz w:val="28"/>
        </w:rPr>
        <w:t>Key Variant</w:t>
      </w:r>
    </w:p>
    <w:p w14:paraId="7546BBB7" w14:textId="77777777" w:rsidR="00000000" w:rsidRPr="00352585" w:rsidRDefault="00000000">
      <w:pPr>
        <w:pStyle w:val="0DraftNormal6"/>
        <w:rPr>
          <w:sz w:val="28"/>
        </w:rPr>
      </w:pPr>
    </w:p>
    <w:p w14:paraId="359C5B4F" w14:textId="77777777" w:rsidR="00000000" w:rsidRPr="00352585" w:rsidRDefault="00000000">
      <w:pPr>
        <w:pStyle w:val="0DraftNormal6"/>
        <w:rPr>
          <w:sz w:val="28"/>
        </w:rPr>
      </w:pPr>
      <w:r w:rsidRPr="00352585">
        <w:rPr>
          <w:sz w:val="28"/>
        </w:rPr>
        <w:t xml:space="preserve">The unique perspective, the understanding of her 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wonder still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14:paraId="4A67BB0B" w14:textId="77777777" w:rsidR="00000000" w:rsidRPr="00352585" w:rsidRDefault="00000000">
      <w:pPr>
        <w:pStyle w:val="0DraftNormal6"/>
        <w:rPr>
          <w:sz w:val="28"/>
        </w:rPr>
      </w:pPr>
    </w:p>
    <w:p w14:paraId="087F6A91" w14:textId="77777777" w:rsidR="00000000" w:rsidRPr="00352585" w:rsidRDefault="00000000">
      <w:pPr>
        <w:pStyle w:val="0DraftNormal6"/>
        <w:rPr>
          <w:sz w:val="28"/>
        </w:rPr>
      </w:pPr>
      <w:r w:rsidRPr="00352585">
        <w:rPr>
          <w:sz w:val="28"/>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 eyed, red 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w:t>
      </w:r>
      <w:proofErr w:type="spellStart"/>
      <w:r w:rsidRPr="00352585">
        <w:rPr>
          <w:sz w:val="28"/>
        </w:rPr>
        <w:t>Togenkyo</w:t>
      </w:r>
      <w:proofErr w:type="spellEnd"/>
      <w:r w:rsidRPr="00352585">
        <w:rPr>
          <w:sz w:val="28"/>
        </w:rPr>
        <w:t xml:space="preserve">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14:paraId="1B2800CA" w14:textId="77777777" w:rsidR="00000000" w:rsidRPr="00352585" w:rsidRDefault="00000000">
      <w:pPr>
        <w:pStyle w:val="0DraftNormal6"/>
        <w:rPr>
          <w:sz w:val="28"/>
        </w:rPr>
      </w:pPr>
    </w:p>
    <w:p w14:paraId="68B2FD21" w14:textId="77777777" w:rsidR="00000000" w:rsidRPr="00352585" w:rsidRDefault="00000000">
      <w:pPr>
        <w:pStyle w:val="0DraftNormal6"/>
        <w:rPr>
          <w:sz w:val="28"/>
        </w:rPr>
      </w:pPr>
      <w:r w:rsidRPr="00352585">
        <w:rPr>
          <w:sz w:val="28"/>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14:paraId="35A5BA39" w14:textId="77777777" w:rsidR="00000000" w:rsidRPr="00352585" w:rsidRDefault="00000000">
      <w:pPr>
        <w:pStyle w:val="0DraftNormal6"/>
        <w:rPr>
          <w:sz w:val="28"/>
        </w:rPr>
      </w:pPr>
    </w:p>
    <w:p w14:paraId="31E5F161" w14:textId="77777777" w:rsidR="00000000" w:rsidRPr="00352585" w:rsidRDefault="00000000">
      <w:pPr>
        <w:pStyle w:val="0DraftNormal6"/>
        <w:rPr>
          <w:sz w:val="28"/>
        </w:rPr>
      </w:pPr>
      <w:r w:rsidRPr="00352585">
        <w:rPr>
          <w:sz w:val="28"/>
        </w:rPr>
        <w:t xml:space="preserve">All the same, the two men still lamented the lack of a proper heir to their schools. So, the following night as they were drowning their sorrows, they confided in a friend and fellow disciple of the </w:t>
      </w:r>
      <w:proofErr w:type="spellStart"/>
      <w:r w:rsidRPr="00352585">
        <w:rPr>
          <w:sz w:val="28"/>
        </w:rPr>
        <w:t>Masabetsu</w:t>
      </w:r>
      <w:proofErr w:type="spellEnd"/>
      <w:r w:rsidRPr="00352585">
        <w:rPr>
          <w:sz w:val="28"/>
        </w:rPr>
        <w:t xml:space="preserve"> </w:t>
      </w:r>
      <w:proofErr w:type="spellStart"/>
      <w:r w:rsidRPr="00352585">
        <w:rPr>
          <w:sz w:val="28"/>
        </w:rPr>
        <w:t>Kakuto</w:t>
      </w:r>
      <w:proofErr w:type="spellEnd"/>
      <w:r w:rsidRPr="00352585">
        <w:rPr>
          <w:sz w:val="28"/>
        </w:rPr>
        <w:t xml:space="preserve">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thusly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14:paraId="5D69D374" w14:textId="77777777" w:rsidR="00000000" w:rsidRPr="00352585" w:rsidRDefault="00000000">
      <w:pPr>
        <w:pStyle w:val="0DraftNormal6"/>
        <w:rPr>
          <w:sz w:val="28"/>
        </w:rPr>
      </w:pPr>
    </w:p>
    <w:p w14:paraId="3FE1F257" w14:textId="77777777" w:rsidR="00000000" w:rsidRPr="00352585" w:rsidRDefault="00000000">
      <w:pPr>
        <w:pStyle w:val="0DraftNormal6"/>
        <w:rPr>
          <w:sz w:val="28"/>
        </w:rPr>
      </w:pPr>
      <w:r w:rsidRPr="00352585">
        <w:rPr>
          <w:sz w:val="28"/>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14:paraId="5A1ACE58" w14:textId="77777777" w:rsidR="00000000" w:rsidRPr="00352585" w:rsidRDefault="00000000">
      <w:pPr>
        <w:pStyle w:val="0DraftNormal6"/>
        <w:rPr>
          <w:sz w:val="28"/>
        </w:rPr>
      </w:pPr>
    </w:p>
    <w:p w14:paraId="516ADE89" w14:textId="77777777" w:rsidR="00000000" w:rsidRPr="00352585" w:rsidRDefault="00000000">
      <w:pPr>
        <w:pStyle w:val="0DraftNormal6"/>
        <w:rPr>
          <w:sz w:val="28"/>
        </w:rPr>
      </w:pPr>
      <w:r w:rsidRPr="00352585">
        <w:rPr>
          <w:sz w:val="28"/>
        </w:rPr>
        <w:t xml:space="preserve">The instructions left for her mother required that Eve be taken to the </w:t>
      </w:r>
      <w:proofErr w:type="spellStart"/>
      <w:r w:rsidRPr="00352585">
        <w:rPr>
          <w:sz w:val="28"/>
        </w:rPr>
        <w:t>Jokezetzu</w:t>
      </w:r>
      <w:proofErr w:type="spellEnd"/>
      <w:r w:rsidRPr="00352585">
        <w:rPr>
          <w:sz w:val="28"/>
        </w:rPr>
        <w:t xml:space="preserve"> Village and presented to the Amazon Council of Elders. Her mother, and every first 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w:t>
      </w:r>
      <w:proofErr w:type="spellStart"/>
      <w:r w:rsidRPr="00352585">
        <w:rPr>
          <w:sz w:val="28"/>
        </w:rPr>
        <w:t>chisuiiton</w:t>
      </w:r>
      <w:proofErr w:type="spellEnd"/>
      <w:r w:rsidRPr="00352585">
        <w:rPr>
          <w:sz w:val="28"/>
        </w:rPr>
        <w:t xml:space="preserve">.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w:t>
      </w:r>
      <w:proofErr w:type="spellStart"/>
      <w:r w:rsidRPr="00352585">
        <w:rPr>
          <w:sz w:val="28"/>
        </w:rPr>
        <w:t>nanniichaun</w:t>
      </w:r>
      <w:proofErr w:type="spellEnd"/>
      <w:r w:rsidRPr="00352585">
        <w:rPr>
          <w:sz w:val="28"/>
        </w:rPr>
        <w:t xml:space="preserve"> and water from the </w:t>
      </w:r>
      <w:proofErr w:type="spellStart"/>
      <w:r w:rsidRPr="00352585">
        <w:rPr>
          <w:sz w:val="28"/>
        </w:rPr>
        <w:t>chisuiiton</w:t>
      </w:r>
      <w:proofErr w:type="spellEnd"/>
      <w:r w:rsidRPr="00352585">
        <w:rPr>
          <w:sz w:val="28"/>
        </w:rPr>
        <w:t xml:space="preserve">. The Guide accommodated him, explaining that there were others who had sought both, and often enough that he kept such supplies on hand. He happily informed Coal that he had just received a fresh supply of </w:t>
      </w:r>
      <w:proofErr w:type="spellStart"/>
      <w:r w:rsidRPr="00352585">
        <w:rPr>
          <w:sz w:val="28"/>
        </w:rPr>
        <w:t>chisuiiton</w:t>
      </w:r>
      <w:proofErr w:type="spellEnd"/>
      <w:r w:rsidRPr="00352585">
        <w:rPr>
          <w:sz w:val="28"/>
        </w:rPr>
        <w:t xml:space="preserve"> water the day before, so he was certain it was full potency. </w:t>
      </w:r>
    </w:p>
    <w:p w14:paraId="0BE7FC13" w14:textId="77777777" w:rsidR="00000000" w:rsidRPr="00352585" w:rsidRDefault="00000000">
      <w:pPr>
        <w:pStyle w:val="0DraftNormal6"/>
        <w:rPr>
          <w:sz w:val="28"/>
        </w:rPr>
      </w:pPr>
    </w:p>
    <w:p w14:paraId="5DBE1142" w14:textId="77777777" w:rsidR="00000000" w:rsidRPr="00352585" w:rsidRDefault="00000000">
      <w:pPr>
        <w:pStyle w:val="0DraftNormal6"/>
        <w:rPr>
          <w:sz w:val="28"/>
        </w:rPr>
      </w:pPr>
      <w:r w:rsidRPr="00352585">
        <w:rPr>
          <w:sz w:val="28"/>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w:t>
      </w:r>
      <w:proofErr w:type="spellStart"/>
      <w:r w:rsidRPr="00352585">
        <w:rPr>
          <w:sz w:val="28"/>
        </w:rPr>
        <w:t>nannichaun</w:t>
      </w:r>
      <w:proofErr w:type="spellEnd"/>
      <w:r w:rsidRPr="00352585">
        <w:rPr>
          <w:sz w:val="28"/>
        </w:rPr>
        <w:t xml:space="preserve"> water followed by the </w:t>
      </w:r>
      <w:proofErr w:type="spellStart"/>
      <w:r w:rsidRPr="00352585">
        <w:rPr>
          <w:sz w:val="28"/>
        </w:rPr>
        <w:t>chisuiiton</w:t>
      </w:r>
      <w:proofErr w:type="spellEnd"/>
      <w:r w:rsidRPr="00352585">
        <w:rPr>
          <w:sz w:val="28"/>
        </w:rPr>
        <w:t xml:space="preserve">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w:t>
      </w:r>
      <w:proofErr w:type="spellStart"/>
      <w:r w:rsidRPr="00352585">
        <w:rPr>
          <w:sz w:val="28"/>
        </w:rPr>
        <w:t>nyannichaun</w:t>
      </w:r>
      <w:proofErr w:type="spellEnd"/>
      <w:r w:rsidRPr="00352585">
        <w:rPr>
          <w:sz w:val="28"/>
        </w:rPr>
        <w:t xml:space="preserve">.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be able to manifest that form, once she knew the secret of finding and unlocking it. Ember was commanded to send her back to the village fifteen years hence to demonstrate her possession of that form, or confirm that she did not. </w:t>
      </w:r>
    </w:p>
    <w:p w14:paraId="5FA8FF32" w14:textId="77777777" w:rsidR="00000000" w:rsidRPr="00352585" w:rsidRDefault="00000000">
      <w:pPr>
        <w:pStyle w:val="0DraftNormal6"/>
        <w:rPr>
          <w:sz w:val="28"/>
        </w:rPr>
      </w:pPr>
    </w:p>
    <w:p w14:paraId="7153026B" w14:textId="77777777" w:rsidR="00000000" w:rsidRPr="00352585" w:rsidRDefault="00000000">
      <w:pPr>
        <w:pStyle w:val="0DraftNormal6"/>
        <w:rPr>
          <w:sz w:val="28"/>
        </w:rPr>
      </w:pPr>
      <w:r w:rsidRPr="00352585">
        <w:rPr>
          <w:sz w:val="28"/>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14:paraId="1890BA3C" w14:textId="77777777" w:rsidR="00000000" w:rsidRPr="00352585" w:rsidRDefault="00000000">
      <w:pPr>
        <w:pStyle w:val="0DraftNormal6"/>
        <w:rPr>
          <w:sz w:val="28"/>
        </w:rPr>
      </w:pPr>
    </w:p>
    <w:p w14:paraId="034550EA" w14:textId="77777777" w:rsidR="00000000" w:rsidRPr="00352585" w:rsidRDefault="00000000">
      <w:pPr>
        <w:pStyle w:val="0DraftNormal6"/>
        <w:rPr>
          <w:sz w:val="28"/>
        </w:rPr>
      </w:pPr>
      <w:r w:rsidRPr="00352585">
        <w:rPr>
          <w:sz w:val="28"/>
        </w:rPr>
        <w:t xml:space="preserve">The women turned from punishing Coal to assessing the consequences of his actions. The matriarch, Ash, sadly announced that too much magic had already bound itself to her, to risk any more in a futile search for a cure was simply madness. The union of the </w:t>
      </w:r>
      <w:proofErr w:type="spellStart"/>
      <w:r w:rsidRPr="00352585">
        <w:rPr>
          <w:sz w:val="28"/>
        </w:rPr>
        <w:t>nyanniichaun</w:t>
      </w:r>
      <w:proofErr w:type="spellEnd"/>
      <w:r w:rsidRPr="00352585">
        <w:rPr>
          <w:sz w:val="28"/>
        </w:rPr>
        <w:t xml:space="preserve"> had been able to effect her as if Eve were a natural boy, thanks only to the fact that her first union had been locked. As curses did not mix, the first union had been supplanted by the second, and the magic of that first union, and the </w:t>
      </w:r>
      <w:proofErr w:type="spellStart"/>
      <w:r w:rsidRPr="00352585">
        <w:rPr>
          <w:sz w:val="28"/>
        </w:rPr>
        <w:t>chisuiiton</w:t>
      </w:r>
      <w:proofErr w:type="spellEnd"/>
      <w:r w:rsidRPr="00352585">
        <w:rPr>
          <w:sz w:val="28"/>
        </w:rPr>
        <w:t xml:space="preserve"> merely added to that of the second union. On the plus side, the initial transformation worked counter to the second, so </w:t>
      </w:r>
    </w:p>
    <w:p w14:paraId="153DCE91" w14:textId="77777777" w:rsidR="00000000" w:rsidRPr="00352585" w:rsidRDefault="00000000">
      <w:pPr>
        <w:pStyle w:val="0DraftNormal6"/>
        <w:rPr>
          <w:sz w:val="28"/>
        </w:rPr>
      </w:pPr>
    </w:p>
    <w:p w14:paraId="7F2A54EF" w14:textId="77777777" w:rsidR="00000000" w:rsidRPr="00352585" w:rsidRDefault="00000000">
      <w:pPr>
        <w:pStyle w:val="0DraftNormal6"/>
        <w:rPr>
          <w:sz w:val="28"/>
        </w:rPr>
      </w:pPr>
      <w:r w:rsidRPr="00352585">
        <w:rPr>
          <w:sz w:val="28"/>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confidences we had received in this matter. </w:t>
      </w:r>
    </w:p>
    <w:p w14:paraId="160957E0" w14:textId="77777777" w:rsidR="00000000" w:rsidRPr="00352585" w:rsidRDefault="00000000">
      <w:pPr>
        <w:pStyle w:val="0DraftNormal6"/>
        <w:rPr>
          <w:sz w:val="28"/>
        </w:rPr>
      </w:pPr>
    </w:p>
    <w:p w14:paraId="7F7CFA5F" w14:textId="77777777" w:rsidR="00000000" w:rsidRPr="00352585" w:rsidRDefault="00000000">
      <w:pPr>
        <w:pStyle w:val="0DraftNormal6"/>
        <w:rPr>
          <w:sz w:val="28"/>
        </w:rPr>
      </w:pPr>
      <w:r w:rsidRPr="00352585">
        <w:rPr>
          <w:sz w:val="28"/>
        </w:rPr>
        <w:t xml:space="preserve">Because she was never exposed to the taint of </w:t>
      </w:r>
      <w:proofErr w:type="spellStart"/>
      <w:r w:rsidRPr="00352585">
        <w:rPr>
          <w:sz w:val="28"/>
        </w:rPr>
        <w:t>Togenkyo</w:t>
      </w:r>
      <w:proofErr w:type="spellEnd"/>
      <w:r w:rsidRPr="00352585">
        <w:rPr>
          <w:sz w:val="28"/>
        </w:rPr>
        <w:t>, both Eve and her mother retained their natural hair color throughout their lives. Eve was just as grey eyed and red-headed in male form as she was in her natural female form.</w:t>
      </w:r>
    </w:p>
    <w:p w14:paraId="789E1215" w14:textId="77777777" w:rsidR="00000000" w:rsidRPr="00352585" w:rsidRDefault="00000000">
      <w:pPr>
        <w:pStyle w:val="0DraftNormal6"/>
        <w:rPr>
          <w:sz w:val="28"/>
        </w:rPr>
      </w:pPr>
    </w:p>
    <w:p w14:paraId="6328AE55" w14:textId="77777777" w:rsidR="00000000" w:rsidRPr="00352585" w:rsidRDefault="00000000">
      <w:pPr>
        <w:pStyle w:val="0DraftNormal6"/>
        <w:rPr>
          <w:sz w:val="28"/>
        </w:rPr>
      </w:pPr>
      <w:r w:rsidRPr="00352585">
        <w:rPr>
          <w:sz w:val="28"/>
        </w:rPr>
        <w:t xml:space="preserve">Her mother had explained the legacy to her when Eve was younger. Eve knew that Eve would have to go to China and present herself to the Elders of </w:t>
      </w:r>
      <w:proofErr w:type="spellStart"/>
      <w:r w:rsidRPr="00352585">
        <w:rPr>
          <w:sz w:val="28"/>
        </w:rPr>
        <w:t>Jokezetzu</w:t>
      </w:r>
      <w:proofErr w:type="spellEnd"/>
      <w:r w:rsidRPr="00352585">
        <w:rPr>
          <w:sz w:val="28"/>
        </w:rPr>
        <w:t xml:space="preserve">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to consult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14:paraId="2AB4D2B7" w14:textId="77777777" w:rsidR="00000000" w:rsidRPr="00352585" w:rsidRDefault="00000000">
      <w:pPr>
        <w:pStyle w:val="0DraftNormal6"/>
        <w:rPr>
          <w:sz w:val="28"/>
        </w:rPr>
      </w:pPr>
    </w:p>
    <w:p w14:paraId="7604762B" w14:textId="77777777" w:rsidR="00000000" w:rsidRPr="00352585" w:rsidRDefault="00000000">
      <w:pPr>
        <w:pStyle w:val="0DraftNormal6"/>
        <w:rPr>
          <w:sz w:val="28"/>
        </w:rPr>
      </w:pPr>
      <w:r w:rsidRPr="00352585">
        <w:rPr>
          <w:sz w:val="28"/>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 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w:t>
      </w:r>
      <w:proofErr w:type="spellStart"/>
      <w:r w:rsidRPr="00352585">
        <w:rPr>
          <w:sz w:val="28"/>
        </w:rPr>
        <w:t>Jokezetzu</w:t>
      </w:r>
      <w:proofErr w:type="spellEnd"/>
      <w:r w:rsidRPr="00352585">
        <w:rPr>
          <w:sz w:val="28"/>
        </w:rPr>
        <w:t xml:space="preserve">.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form those accursed springs before her life got any more complicated. </w:t>
      </w:r>
    </w:p>
    <w:p w14:paraId="24363899" w14:textId="77777777" w:rsidR="00000000" w:rsidRPr="00352585" w:rsidRDefault="00000000">
      <w:pPr>
        <w:pStyle w:val="0DraftNormal6"/>
        <w:rPr>
          <w:sz w:val="28"/>
        </w:rPr>
      </w:pPr>
    </w:p>
    <w:p w14:paraId="4F260B7D" w14:textId="77777777" w:rsidR="00000000" w:rsidRPr="00352585" w:rsidRDefault="00000000">
      <w:pPr>
        <w:pStyle w:val="0DraftNormal6"/>
        <w:rPr>
          <w:sz w:val="28"/>
        </w:rPr>
      </w:pPr>
      <w:r w:rsidRPr="00352585">
        <w:rPr>
          <w:sz w:val="28"/>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14:paraId="0193A650" w14:textId="77777777" w:rsidR="00000000" w:rsidRPr="00352585" w:rsidRDefault="00000000">
      <w:pPr>
        <w:pStyle w:val="0DraftNormal6"/>
        <w:rPr>
          <w:sz w:val="28"/>
        </w:rPr>
      </w:pPr>
    </w:p>
    <w:p w14:paraId="185FEDC2" w14:textId="77777777" w:rsidR="00000000" w:rsidRPr="00352585" w:rsidRDefault="00000000">
      <w:pPr>
        <w:pStyle w:val="0DraftNormal6"/>
        <w:rPr>
          <w:sz w:val="28"/>
        </w:rPr>
      </w:pPr>
      <w:r w:rsidRPr="00352585">
        <w:rPr>
          <w:sz w:val="28"/>
        </w:rPr>
        <w:t xml:space="preserve">Due to circumstance,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 too 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14:paraId="3330E2C7" w14:textId="77777777" w:rsidR="00000000" w:rsidRPr="00352585" w:rsidRDefault="00000000">
      <w:pPr>
        <w:pStyle w:val="0DraftNormal6"/>
        <w:rPr>
          <w:sz w:val="28"/>
        </w:rPr>
      </w:pPr>
    </w:p>
    <w:p w14:paraId="7578AD37" w14:textId="77777777" w:rsidR="00000000" w:rsidRPr="00352585" w:rsidRDefault="00000000">
      <w:pPr>
        <w:pStyle w:val="0DraftNormal6"/>
        <w:rPr>
          <w:sz w:val="28"/>
        </w:rPr>
      </w:pPr>
      <w:r w:rsidRPr="00352585">
        <w:rPr>
          <w:sz w:val="28"/>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14:paraId="319A1307" w14:textId="77777777" w:rsidR="00000000" w:rsidRPr="00352585" w:rsidRDefault="00000000">
      <w:pPr>
        <w:pStyle w:val="0DraftNormal6"/>
        <w:rPr>
          <w:sz w:val="28"/>
        </w:rPr>
      </w:pPr>
    </w:p>
    <w:p w14:paraId="7ED8AEF5" w14:textId="77777777" w:rsidR="00000000" w:rsidRPr="00352585" w:rsidRDefault="00000000">
      <w:pPr>
        <w:pStyle w:val="0DraftNormal6"/>
        <w:rPr>
          <w:sz w:val="28"/>
        </w:rPr>
      </w:pPr>
      <w:r w:rsidRPr="00352585">
        <w:rPr>
          <w:sz w:val="28"/>
        </w:rPr>
        <w:t>Impulses for Awakening</w:t>
      </w:r>
    </w:p>
    <w:p w14:paraId="59BCEEC7" w14:textId="77777777" w:rsidR="00000000" w:rsidRPr="00352585" w:rsidRDefault="00000000">
      <w:pPr>
        <w:pStyle w:val="0DraftNormal6"/>
        <w:rPr>
          <w:sz w:val="28"/>
        </w:rPr>
      </w:pPr>
    </w:p>
    <w:p w14:paraId="40213936" w14:textId="77777777" w:rsidR="00000000" w:rsidRPr="00352585" w:rsidRDefault="00000000">
      <w:pPr>
        <w:pStyle w:val="0DraftNormal6"/>
        <w:rPr>
          <w:sz w:val="28"/>
        </w:rPr>
      </w:pPr>
      <w:r w:rsidRPr="00352585">
        <w:rPr>
          <w:sz w:val="28"/>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14:paraId="559C9C31" w14:textId="77777777" w:rsidR="00000000" w:rsidRPr="00352585" w:rsidRDefault="00000000">
      <w:pPr>
        <w:pStyle w:val="0DraftNormal6"/>
        <w:rPr>
          <w:sz w:val="28"/>
        </w:rPr>
      </w:pPr>
    </w:p>
    <w:p w14:paraId="7420D9E4" w14:textId="77777777" w:rsidR="00000000" w:rsidRPr="00352585" w:rsidRDefault="00000000">
      <w:pPr>
        <w:pStyle w:val="0DraftNormal6"/>
        <w:rPr>
          <w:sz w:val="28"/>
        </w:rPr>
      </w:pPr>
      <w:r w:rsidRPr="00352585">
        <w:rPr>
          <w:sz w:val="28"/>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14:paraId="2B53F4B8" w14:textId="77777777" w:rsidR="00000000" w:rsidRPr="00352585" w:rsidRDefault="00000000">
      <w:pPr>
        <w:pStyle w:val="0DraftNormal6"/>
        <w:rPr>
          <w:sz w:val="28"/>
        </w:rPr>
      </w:pPr>
    </w:p>
    <w:p w14:paraId="4EDFF81B" w14:textId="77777777" w:rsidR="00000000" w:rsidRPr="00352585" w:rsidRDefault="00000000">
      <w:pPr>
        <w:pStyle w:val="0DraftNormal6"/>
        <w:rPr>
          <w:sz w:val="28"/>
        </w:rPr>
      </w:pPr>
      <w:r w:rsidRPr="00352585">
        <w:rPr>
          <w:sz w:val="28"/>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14:paraId="013E05AB" w14:textId="77777777" w:rsidR="00000000" w:rsidRPr="00352585" w:rsidRDefault="00000000">
      <w:pPr>
        <w:pStyle w:val="0DraftNormal6"/>
        <w:rPr>
          <w:sz w:val="28"/>
        </w:rPr>
      </w:pPr>
    </w:p>
    <w:p w14:paraId="436C2D24" w14:textId="77777777" w:rsidR="00000000" w:rsidRPr="00352585" w:rsidRDefault="00000000">
      <w:pPr>
        <w:pStyle w:val="0DraftNormal6"/>
        <w:rPr>
          <w:sz w:val="28"/>
        </w:rPr>
      </w:pPr>
      <w:r w:rsidRPr="00352585">
        <w:rPr>
          <w:sz w:val="28"/>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 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14:paraId="280C8484" w14:textId="77777777" w:rsidR="00000000" w:rsidRPr="00352585" w:rsidRDefault="00000000">
      <w:pPr>
        <w:pStyle w:val="0DraftNormal6"/>
        <w:rPr>
          <w:sz w:val="28"/>
        </w:rPr>
      </w:pPr>
    </w:p>
    <w:p w14:paraId="03447102" w14:textId="77777777" w:rsidR="00000000" w:rsidRPr="00352585" w:rsidRDefault="00000000">
      <w:pPr>
        <w:pStyle w:val="0DraftNormal6"/>
        <w:rPr>
          <w:sz w:val="28"/>
        </w:rPr>
      </w:pPr>
      <w:r w:rsidRPr="00352585">
        <w:rPr>
          <w:sz w:val="28"/>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14:paraId="73AFFDEA" w14:textId="77777777" w:rsidR="00000000" w:rsidRPr="00352585" w:rsidRDefault="00000000">
      <w:pPr>
        <w:pStyle w:val="0DraftNormal6"/>
        <w:rPr>
          <w:sz w:val="28"/>
        </w:rPr>
      </w:pPr>
    </w:p>
    <w:p w14:paraId="41ACEFF3" w14:textId="77777777" w:rsidR="00000000" w:rsidRPr="00352585" w:rsidRDefault="00000000">
      <w:pPr>
        <w:pStyle w:val="0DraftNormal6"/>
        <w:rPr>
          <w:sz w:val="28"/>
        </w:rPr>
      </w:pPr>
      <w:r w:rsidRPr="00352585">
        <w:rPr>
          <w:sz w:val="28"/>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 is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14:paraId="227E0416" w14:textId="77777777" w:rsidR="00000000" w:rsidRPr="00352585" w:rsidRDefault="00000000">
      <w:pPr>
        <w:pStyle w:val="0DraftNormal6"/>
        <w:rPr>
          <w:sz w:val="28"/>
        </w:rPr>
      </w:pPr>
    </w:p>
    <w:p w14:paraId="576F8C6B" w14:textId="77777777" w:rsidR="00000000" w:rsidRPr="00352585" w:rsidRDefault="00000000">
      <w:pPr>
        <w:pStyle w:val="0DraftNormal6"/>
        <w:rPr>
          <w:sz w:val="28"/>
        </w:rPr>
      </w:pPr>
      <w:r w:rsidRPr="00352585">
        <w:rPr>
          <w:sz w:val="28"/>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14:paraId="6D6AC933" w14:textId="77777777" w:rsidR="00000000" w:rsidRPr="00352585" w:rsidRDefault="00000000">
      <w:pPr>
        <w:pStyle w:val="0DraftNormal6"/>
        <w:rPr>
          <w:sz w:val="28"/>
        </w:rPr>
      </w:pPr>
    </w:p>
    <w:p w14:paraId="34B58BAF" w14:textId="77777777" w:rsidR="00000000" w:rsidRPr="00352585" w:rsidRDefault="00000000">
      <w:pPr>
        <w:pStyle w:val="0DraftNormal6"/>
        <w:rPr>
          <w:sz w:val="28"/>
        </w:rPr>
      </w:pPr>
      <w:r w:rsidRPr="00352585">
        <w:rPr>
          <w:sz w:val="28"/>
        </w:rPr>
        <w:t>Impulses of Awakening and Recognition</w:t>
      </w:r>
    </w:p>
    <w:p w14:paraId="33BC909E" w14:textId="77777777" w:rsidR="00000000" w:rsidRPr="00352585" w:rsidRDefault="00000000">
      <w:pPr>
        <w:pStyle w:val="0DraftNormal6"/>
        <w:rPr>
          <w:sz w:val="28"/>
        </w:rPr>
      </w:pPr>
    </w:p>
    <w:p w14:paraId="6404C148" w14:textId="77777777" w:rsidR="00000000" w:rsidRPr="00352585" w:rsidRDefault="00000000">
      <w:pPr>
        <w:pStyle w:val="0DraftNormal6"/>
        <w:rPr>
          <w:sz w:val="28"/>
        </w:rPr>
      </w:pPr>
      <w:r w:rsidRPr="00352585">
        <w:rPr>
          <w:sz w:val="28"/>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352585">
        <w:rPr>
          <w:b/>
          <w:bCs/>
          <w:sz w:val="28"/>
          <w:u w:val="single"/>
        </w:rPr>
        <w:t>The Accidental Goddess</w:t>
      </w:r>
      <w:r w:rsidRPr="00352585">
        <w:rPr>
          <w:sz w:val="28"/>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 she was inventing not to have an established interest in computer 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try to remember that after what happened next, when Phoenix think of what Phoenix have gotten herself into. </w:t>
      </w:r>
    </w:p>
    <w:p w14:paraId="2577D6BA" w14:textId="77777777" w:rsidR="00000000" w:rsidRPr="00352585" w:rsidRDefault="00000000">
      <w:pPr>
        <w:pStyle w:val="0DraftNormal6"/>
        <w:rPr>
          <w:sz w:val="28"/>
        </w:rPr>
      </w:pPr>
    </w:p>
    <w:p w14:paraId="017562CF" w14:textId="77777777" w:rsidR="00000000" w:rsidRPr="00352585" w:rsidRDefault="00000000">
      <w:pPr>
        <w:pStyle w:val="0DraftNormal6"/>
        <w:rPr>
          <w:sz w:val="28"/>
        </w:rPr>
      </w:pPr>
      <w:r w:rsidRPr="00352585">
        <w:rPr>
          <w:sz w:val="28"/>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have come to understand even more the full magnitude of the responsibility Phoenix have assumed, and surprisingly her fitness for it. </w:t>
      </w:r>
    </w:p>
    <w:p w14:paraId="0F5C4C62" w14:textId="77777777" w:rsidR="00000000" w:rsidRPr="00352585" w:rsidRDefault="00000000">
      <w:pPr>
        <w:pStyle w:val="0DraftNormal6"/>
        <w:rPr>
          <w:sz w:val="28"/>
        </w:rPr>
      </w:pPr>
    </w:p>
    <w:p w14:paraId="62EB1362" w14:textId="77777777" w:rsidR="00000000" w:rsidRPr="00352585" w:rsidRDefault="00000000">
      <w:pPr>
        <w:pStyle w:val="0DraftNormal6"/>
        <w:rPr>
          <w:sz w:val="28"/>
        </w:rPr>
      </w:pPr>
      <w:r w:rsidRPr="00352585">
        <w:rPr>
          <w:sz w:val="28"/>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14:paraId="6F537C64" w14:textId="77777777" w:rsidR="00000000" w:rsidRPr="00352585" w:rsidRDefault="00000000">
      <w:pPr>
        <w:pStyle w:val="0DraftNormal6"/>
        <w:rPr>
          <w:sz w:val="28"/>
        </w:rPr>
      </w:pPr>
    </w:p>
    <w:p w14:paraId="70D7EC21" w14:textId="77777777" w:rsidR="00000000" w:rsidRPr="00352585" w:rsidRDefault="00000000">
      <w:pPr>
        <w:pStyle w:val="0DraftNormal6"/>
        <w:rPr>
          <w:sz w:val="28"/>
        </w:rPr>
      </w:pPr>
      <w:r w:rsidRPr="00352585">
        <w:rPr>
          <w:sz w:val="28"/>
        </w:rPr>
        <w:t xml:space="preserve"> </w:t>
      </w:r>
    </w:p>
    <w:p w14:paraId="268AAC18" w14:textId="77777777" w:rsidR="00000000" w:rsidRPr="00352585" w:rsidRDefault="00000000">
      <w:pPr>
        <w:pStyle w:val="0DraftNormal6"/>
        <w:rPr>
          <w:sz w:val="28"/>
        </w:rPr>
      </w:pPr>
      <w:r w:rsidRPr="00352585">
        <w:rPr>
          <w:sz w:val="28"/>
        </w:rPr>
        <w:br w:type="page"/>
        <w:t>Clips</w:t>
      </w:r>
    </w:p>
    <w:p w14:paraId="30F8E32B" w14:textId="77777777" w:rsidR="00000000" w:rsidRPr="00352585" w:rsidRDefault="00000000">
      <w:pPr>
        <w:pStyle w:val="0DraftNormal6"/>
        <w:rPr>
          <w:sz w:val="28"/>
        </w:rPr>
      </w:pPr>
    </w:p>
    <w:p w14:paraId="572FC947" w14:textId="77777777" w:rsidR="00FB5072" w:rsidRPr="00352585" w:rsidRDefault="00FB5072">
      <w:pPr>
        <w:pStyle w:val="0DraftNormal6"/>
        <w:rPr>
          <w:sz w:val="28"/>
        </w:rPr>
      </w:pPr>
    </w:p>
    <w:sectPr w:rsidR="00FB5072" w:rsidRPr="00352585">
      <w:type w:val="continuous"/>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nyx">
    <w:panose1 w:val="040506020807020202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14448826">
    <w:abstractNumId w:val="0"/>
  </w:num>
  <w:num w:numId="2" w16cid:durableId="1382633452">
    <w:abstractNumId w:val="0"/>
  </w:num>
  <w:num w:numId="3" w16cid:durableId="1142428771">
    <w:abstractNumId w:val="0"/>
  </w:num>
  <w:num w:numId="4" w16cid:durableId="1122118050">
    <w:abstractNumId w:val="0"/>
  </w:num>
  <w:num w:numId="5" w16cid:durableId="1996030667">
    <w:abstractNumId w:val="0"/>
  </w:num>
  <w:num w:numId="6" w16cid:durableId="303582966">
    <w:abstractNumId w:val="0"/>
  </w:num>
  <w:num w:numId="7" w16cid:durableId="1959145299">
    <w:abstractNumId w:val="0"/>
  </w:num>
  <w:num w:numId="8" w16cid:durableId="90245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5D"/>
    <w:rsid w:val="00352585"/>
    <w:rsid w:val="004C4D5D"/>
    <w:rsid w:val="00FB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7C199C"/>
  <w15:chartTrackingRefBased/>
  <w15:docId w15:val="{FD7E5E3D-B53B-4C16-95CE-7A27D31D8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585"/>
    <w:rPr>
      <w:rFonts w:ascii="Calibri" w:hAnsi="Calibri" w:cs="Calibri"/>
      <w:sz w:val="28"/>
      <w:szCs w:val="28"/>
    </w:rPr>
  </w:style>
  <w:style w:type="paragraph" w:styleId="Heading1">
    <w:name w:val="heading 1"/>
    <w:basedOn w:val="Normal"/>
    <w:next w:val="Normal"/>
    <w:link w:val="Heading1Char"/>
    <w:qFormat/>
    <w:rsid w:val="0035258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52585"/>
    <w:pPr>
      <w:numPr>
        <w:ilvl w:val="1"/>
        <w:numId w:val="8"/>
      </w:numPr>
      <w:outlineLvl w:val="1"/>
    </w:pPr>
    <w:rPr>
      <w:rFonts w:eastAsia="Times New Roman"/>
      <w:sz w:val="48"/>
      <w:szCs w:val="48"/>
    </w:rPr>
  </w:style>
  <w:style w:type="paragraph" w:styleId="Heading3">
    <w:name w:val="heading 3"/>
    <w:basedOn w:val="Heading2"/>
    <w:next w:val="Normal"/>
    <w:link w:val="Heading3Char"/>
    <w:qFormat/>
    <w:rsid w:val="00352585"/>
    <w:pPr>
      <w:outlineLvl w:val="2"/>
    </w:pPr>
    <w:rPr>
      <w:sz w:val="40"/>
    </w:rPr>
  </w:style>
  <w:style w:type="paragraph" w:styleId="Heading4">
    <w:name w:val="heading 4"/>
    <w:basedOn w:val="Heading3"/>
    <w:next w:val="Normal"/>
    <w:link w:val="Heading4Char"/>
    <w:qFormat/>
    <w:rsid w:val="00352585"/>
    <w:pPr>
      <w:numPr>
        <w:ilvl w:val="3"/>
      </w:numPr>
      <w:outlineLvl w:val="3"/>
    </w:pPr>
    <w:rPr>
      <w:sz w:val="32"/>
    </w:rPr>
  </w:style>
  <w:style w:type="paragraph" w:styleId="Heading5">
    <w:name w:val="heading 5"/>
    <w:basedOn w:val="Heading4"/>
    <w:next w:val="Normal"/>
    <w:link w:val="Heading5Char"/>
    <w:qFormat/>
    <w:rsid w:val="00352585"/>
    <w:pPr>
      <w:numPr>
        <w:ilvl w:val="4"/>
      </w:numPr>
      <w:outlineLvl w:val="4"/>
    </w:pPr>
    <w:rPr>
      <w:sz w:val="28"/>
    </w:rPr>
  </w:style>
  <w:style w:type="paragraph" w:styleId="Heading6">
    <w:name w:val="heading 6"/>
    <w:basedOn w:val="Normal"/>
    <w:next w:val="Normal"/>
    <w:link w:val="Heading6Char"/>
    <w:qFormat/>
    <w:rsid w:val="00352585"/>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352585"/>
    <w:pPr>
      <w:outlineLvl w:val="6"/>
    </w:pPr>
    <w:rPr>
      <w:b w:val="0"/>
      <w:bCs/>
    </w:rPr>
  </w:style>
  <w:style w:type="paragraph" w:styleId="Heading8">
    <w:name w:val="heading 8"/>
    <w:basedOn w:val="Heading7"/>
    <w:next w:val="Normal"/>
    <w:link w:val="Heading8Char"/>
    <w:qFormat/>
    <w:rsid w:val="00352585"/>
    <w:pPr>
      <w:outlineLvl w:val="7"/>
    </w:pPr>
    <w:rPr>
      <w:b/>
      <w:bCs w:val="0"/>
      <w:i/>
      <w:iCs/>
      <w:u w:val="none"/>
    </w:rPr>
  </w:style>
  <w:style w:type="paragraph" w:styleId="Heading9">
    <w:name w:val="heading 9"/>
    <w:basedOn w:val="Heading8"/>
    <w:next w:val="Normal"/>
    <w:link w:val="Heading9Char"/>
    <w:qFormat/>
    <w:rsid w:val="00352585"/>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color w:val="C0C0C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Subheading1">
    <w:name w:val="Subheading 1"/>
    <w:basedOn w:val="Heading1"/>
    <w:next w:val="Normal"/>
    <w:link w:val="Subheading1Char"/>
    <w:autoRedefine/>
    <w:qFormat/>
    <w:rsid w:val="00352585"/>
    <w:pPr>
      <w:spacing w:before="0" w:after="0"/>
      <w:contextualSpacing/>
    </w:pPr>
    <w:rPr>
      <w:rFonts w:eastAsia="Times New Roman"/>
      <w:sz w:val="48"/>
      <w:szCs w:val="48"/>
      <w:vertAlign w:val="superscript"/>
    </w:rPr>
  </w:style>
  <w:style w:type="paragraph" w:customStyle="1" w:styleId="0DraftNormal6">
    <w:name w:val="0 Draft Normal 6"/>
    <w:basedOn w:val="0DraftNormal"/>
    <w:rPr>
      <w:sz w:val="12"/>
    </w:rPr>
  </w:style>
  <w:style w:type="character" w:customStyle="1" w:styleId="Subheading1Char">
    <w:name w:val="Subheading 1 Char"/>
    <w:link w:val="Subheading1"/>
    <w:rsid w:val="00352585"/>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352585"/>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352585"/>
    <w:rPr>
      <w:vertAlign w:val="subscript"/>
    </w:rPr>
  </w:style>
  <w:style w:type="character" w:customStyle="1" w:styleId="SuptitleChar">
    <w:name w:val="Suptitle Char"/>
    <w:link w:val="Suptitle"/>
    <w:rsid w:val="00352585"/>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352585"/>
    <w:rPr>
      <w:b w:val="0"/>
      <w:bCs w:val="0"/>
      <w:color w:val="7F7F7F"/>
      <w:vertAlign w:val="superscript"/>
    </w:rPr>
  </w:style>
  <w:style w:type="character" w:customStyle="1" w:styleId="SubtitleChar">
    <w:name w:val="Subtitle Char"/>
    <w:link w:val="Subtitle"/>
    <w:uiPriority w:val="11"/>
    <w:rsid w:val="00352585"/>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352585"/>
  </w:style>
  <w:style w:type="character" w:customStyle="1" w:styleId="Subheading2Char">
    <w:name w:val="Subheading 2 Char"/>
    <w:link w:val="Subheading2"/>
    <w:rsid w:val="00352585"/>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352585"/>
    <w:rPr>
      <w:sz w:val="40"/>
      <w:szCs w:val="40"/>
    </w:rPr>
  </w:style>
  <w:style w:type="character" w:customStyle="1" w:styleId="Subheading3Char">
    <w:name w:val="Subheading 3 Char"/>
    <w:link w:val="Subheading3"/>
    <w:rsid w:val="00352585"/>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352585"/>
    <w:rPr>
      <w:rFonts w:ascii="Calibri" w:hAnsi="Calibri" w:cstheme="minorHAnsi"/>
      <w:b/>
      <w:kern w:val="28"/>
      <w:sz w:val="48"/>
      <w:szCs w:val="48"/>
    </w:rPr>
  </w:style>
  <w:style w:type="character" w:customStyle="1" w:styleId="Heading3Char">
    <w:name w:val="Heading 3 Char"/>
    <w:basedOn w:val="DefaultParagraphFont"/>
    <w:link w:val="Heading3"/>
    <w:rsid w:val="00352585"/>
    <w:rPr>
      <w:rFonts w:ascii="Calibri" w:hAnsi="Calibri" w:cstheme="minorHAnsi"/>
      <w:b/>
      <w:kern w:val="28"/>
      <w:sz w:val="40"/>
      <w:szCs w:val="48"/>
    </w:rPr>
  </w:style>
  <w:style w:type="character" w:customStyle="1" w:styleId="Heading4Char">
    <w:name w:val="Heading 4 Char"/>
    <w:basedOn w:val="DefaultParagraphFont"/>
    <w:link w:val="Heading4"/>
    <w:rsid w:val="00352585"/>
    <w:rPr>
      <w:rFonts w:ascii="Calibri" w:hAnsi="Calibri" w:cstheme="minorHAnsi"/>
      <w:b/>
      <w:kern w:val="28"/>
      <w:sz w:val="32"/>
      <w:szCs w:val="48"/>
    </w:rPr>
  </w:style>
  <w:style w:type="character" w:customStyle="1" w:styleId="Heading5Char">
    <w:name w:val="Heading 5 Char"/>
    <w:basedOn w:val="DefaultParagraphFont"/>
    <w:link w:val="Heading5"/>
    <w:rsid w:val="00352585"/>
    <w:rPr>
      <w:rFonts w:ascii="Calibri" w:hAnsi="Calibri" w:cstheme="minorHAnsi"/>
      <w:b/>
      <w:kern w:val="28"/>
      <w:sz w:val="28"/>
      <w:szCs w:val="48"/>
    </w:rPr>
  </w:style>
  <w:style w:type="character" w:customStyle="1" w:styleId="Heading6Char">
    <w:name w:val="Heading 6 Char"/>
    <w:basedOn w:val="DefaultParagraphFont"/>
    <w:link w:val="Heading6"/>
    <w:rsid w:val="00352585"/>
    <w:rPr>
      <w:rFonts w:ascii="Calibri" w:hAnsi="Calibri" w:cstheme="minorHAnsi"/>
      <w:b/>
      <w:sz w:val="24"/>
      <w:szCs w:val="24"/>
      <w:u w:val="single"/>
    </w:rPr>
  </w:style>
  <w:style w:type="character" w:customStyle="1" w:styleId="Heading7Char">
    <w:name w:val="Heading 7 Char"/>
    <w:basedOn w:val="DefaultParagraphFont"/>
    <w:link w:val="Heading7"/>
    <w:rsid w:val="00352585"/>
    <w:rPr>
      <w:rFonts w:ascii="Calibri" w:hAnsi="Calibri" w:cstheme="minorHAnsi"/>
      <w:bCs/>
      <w:sz w:val="24"/>
      <w:szCs w:val="24"/>
      <w:u w:val="single"/>
    </w:rPr>
  </w:style>
  <w:style w:type="character" w:customStyle="1" w:styleId="Heading8Char">
    <w:name w:val="Heading 8 Char"/>
    <w:basedOn w:val="DefaultParagraphFont"/>
    <w:link w:val="Heading8"/>
    <w:rsid w:val="00352585"/>
    <w:rPr>
      <w:rFonts w:ascii="Calibri" w:hAnsi="Calibri" w:cstheme="minorHAnsi"/>
      <w:b/>
      <w:i/>
      <w:iCs/>
      <w:sz w:val="24"/>
      <w:szCs w:val="24"/>
    </w:rPr>
  </w:style>
  <w:style w:type="character" w:customStyle="1" w:styleId="Heading9Char">
    <w:name w:val="Heading 9 Char"/>
    <w:basedOn w:val="DefaultParagraphFont"/>
    <w:link w:val="Heading9"/>
    <w:rsid w:val="00352585"/>
    <w:rPr>
      <w:rFonts w:ascii="Calibri" w:hAnsi="Calibri" w:cstheme="minorHAnsi"/>
      <w:bCs/>
      <w:i/>
      <w:iCs/>
      <w:sz w:val="24"/>
      <w:szCs w:val="24"/>
    </w:rPr>
  </w:style>
  <w:style w:type="paragraph" w:styleId="Title">
    <w:name w:val="Title"/>
    <w:basedOn w:val="Normal"/>
    <w:next w:val="Normal"/>
    <w:link w:val="TitleChar"/>
    <w:uiPriority w:val="10"/>
    <w:qFormat/>
    <w:rsid w:val="00352585"/>
    <w:pPr>
      <w:contextualSpacing/>
    </w:pPr>
    <w:rPr>
      <w:rFonts w:cs="Times New Roman"/>
      <w:b/>
      <w:bCs/>
      <w:spacing w:val="-10"/>
      <w:kern w:val="28"/>
      <w:sz w:val="72"/>
      <w:szCs w:val="72"/>
    </w:rPr>
  </w:style>
  <w:style w:type="character" w:customStyle="1" w:styleId="TitleChar">
    <w:name w:val="Title Char"/>
    <w:link w:val="Title"/>
    <w:uiPriority w:val="10"/>
    <w:rsid w:val="00352585"/>
    <w:rPr>
      <w:rFonts w:ascii="Calibri" w:hAnsi="Calibri"/>
      <w:b/>
      <w:bCs/>
      <w:spacing w:val="-10"/>
      <w:kern w:val="28"/>
      <w:sz w:val="72"/>
      <w:szCs w:val="72"/>
    </w:rPr>
  </w:style>
  <w:style w:type="character" w:styleId="Strong">
    <w:name w:val="Strong"/>
    <w:uiPriority w:val="22"/>
    <w:qFormat/>
    <w:rsid w:val="00352585"/>
    <w:rPr>
      <w:b/>
      <w:bCs/>
    </w:rPr>
  </w:style>
  <w:style w:type="character" w:styleId="Emphasis">
    <w:name w:val="Emphasis"/>
    <w:uiPriority w:val="20"/>
    <w:qFormat/>
    <w:rsid w:val="00352585"/>
    <w:rPr>
      <w:rFonts w:ascii="Calibri" w:hAnsi="Calibri" w:cs="Calibri"/>
      <w:i/>
      <w:iCs/>
      <w:sz w:val="28"/>
      <w:szCs w:val="28"/>
    </w:rPr>
  </w:style>
  <w:style w:type="paragraph" w:styleId="NoSpacing">
    <w:name w:val="No Spacing"/>
    <w:uiPriority w:val="1"/>
    <w:qFormat/>
    <w:rsid w:val="00352585"/>
    <w:rPr>
      <w:rFonts w:ascii="Calibri" w:hAnsi="Calibri" w:cs="Calibri"/>
      <w:sz w:val="28"/>
      <w:szCs w:val="28"/>
    </w:rPr>
  </w:style>
  <w:style w:type="paragraph" w:styleId="Quote">
    <w:name w:val="Quote"/>
    <w:basedOn w:val="NoSpacing"/>
    <w:next w:val="Normal"/>
    <w:link w:val="QuoteChar"/>
    <w:uiPriority w:val="29"/>
    <w:qFormat/>
    <w:rsid w:val="0035258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52585"/>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352585"/>
    <w:pPr>
      <w:pBdr>
        <w:left w:val="single" w:sz="18" w:space="7" w:color="auto"/>
      </w:pBdr>
    </w:pPr>
    <w:rPr>
      <w:b/>
      <w:bCs/>
    </w:rPr>
  </w:style>
  <w:style w:type="character" w:customStyle="1" w:styleId="IntenseQuoteChar">
    <w:name w:val="Intense Quote Char"/>
    <w:link w:val="IntenseQuote"/>
    <w:uiPriority w:val="30"/>
    <w:rsid w:val="00352585"/>
    <w:rPr>
      <w:rFonts w:asciiTheme="minorHAnsi" w:hAnsiTheme="minorHAnsi" w:cstheme="minorHAnsi"/>
      <w:b/>
      <w:bCs/>
      <w:sz w:val="28"/>
      <w:szCs w:val="28"/>
    </w:rPr>
  </w:style>
  <w:style w:type="character" w:styleId="SubtleEmphasis">
    <w:name w:val="Subtle Emphasis"/>
    <w:uiPriority w:val="19"/>
    <w:qFormat/>
    <w:rsid w:val="00352585"/>
    <w:rPr>
      <w:rFonts w:ascii="Calibri Light" w:hAnsi="Calibri Light" w:cs="Calibri Light"/>
      <w:i/>
      <w:iCs/>
      <w:color w:val="7F7F7F"/>
      <w:sz w:val="28"/>
      <w:szCs w:val="28"/>
    </w:rPr>
  </w:style>
  <w:style w:type="character" w:styleId="IntenseEmphasis">
    <w:name w:val="Intense Emphasis"/>
    <w:uiPriority w:val="21"/>
    <w:qFormat/>
    <w:rsid w:val="00352585"/>
    <w:rPr>
      <w:rFonts w:asciiTheme="minorHAnsi" w:hAnsiTheme="minorHAnsi" w:cstheme="minorHAnsi"/>
      <w:b/>
      <w:bCs/>
      <w:i/>
      <w:iCs/>
      <w:sz w:val="28"/>
      <w:szCs w:val="28"/>
    </w:rPr>
  </w:style>
  <w:style w:type="character" w:styleId="SubtleReference">
    <w:name w:val="Subtle Reference"/>
    <w:uiPriority w:val="31"/>
    <w:qFormat/>
    <w:rsid w:val="00352585"/>
    <w:rPr>
      <w:caps/>
      <w:color w:val="7F7F7F"/>
      <w:sz w:val="22"/>
      <w:szCs w:val="22"/>
    </w:rPr>
  </w:style>
  <w:style w:type="character" w:styleId="IntenseReference">
    <w:name w:val="Intense Reference"/>
    <w:uiPriority w:val="32"/>
    <w:qFormat/>
    <w:rsid w:val="00352585"/>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16596</Words>
  <Characters>79331</Characters>
  <Application>Microsoft Office Word</Application>
  <DocSecurity>0</DocSecurity>
  <Lines>891</Lines>
  <Paragraphs>137</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95790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2</cp:revision>
  <cp:lastPrinted>1601-01-01T00:00:00Z</cp:lastPrinted>
  <dcterms:created xsi:type="dcterms:W3CDTF">2025-11-10T04:20:00Z</dcterms:created>
  <dcterms:modified xsi:type="dcterms:W3CDTF">2025-11-10T04:20:00Z</dcterms:modified>
</cp:coreProperties>
</file>