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DB18" w14:textId="77777777" w:rsidR="00000000" w:rsidRPr="00BE752F" w:rsidRDefault="00000000"/>
    <w:p w14:paraId="5BE9EFF3" w14:textId="77777777" w:rsidR="00000000" w:rsidRPr="00BE752F" w:rsidRDefault="00000000">
      <w:r w:rsidRPr="00BE752F">
        <w:t>Female Unisex</w:t>
      </w:r>
    </w:p>
    <w:p w14:paraId="38A71B03" w14:textId="77777777" w:rsidR="00000000" w:rsidRPr="00BE752F" w:rsidRDefault="00000000"/>
    <w:p w14:paraId="7DC424D8" w14:textId="77777777" w:rsidR="00000000" w:rsidRPr="00BE752F" w:rsidRDefault="00000000">
      <w:r w:rsidRPr="00BE752F">
        <w:t>A</w:t>
      </w:r>
    </w:p>
    <w:p w14:paraId="68C65BBE" w14:textId="77777777" w:rsidR="00000000" w:rsidRPr="00BE752F" w:rsidRDefault="00000000"/>
    <w:p w14:paraId="1CBA69CF" w14:textId="77777777" w:rsidR="00000000" w:rsidRPr="00BE752F" w:rsidRDefault="00000000">
      <w:r w:rsidRPr="00BE752F">
        <w:t>'Akala | 'Ala | 'Alohi | 'Alohilani | '</w:t>
      </w:r>
      <w:proofErr w:type="spellStart"/>
      <w:r w:rsidRPr="00BE752F">
        <w:t>Alohinani</w:t>
      </w:r>
      <w:proofErr w:type="spellEnd"/>
      <w:r w:rsidRPr="00BE752F">
        <w:t xml:space="preserve"> | 'Aluna | 'Anbar | '</w:t>
      </w:r>
      <w:proofErr w:type="spellStart"/>
      <w:r w:rsidRPr="00BE752F">
        <w:t>Ano'i</w:t>
      </w:r>
      <w:proofErr w:type="spellEnd"/>
      <w:r w:rsidRPr="00BE752F">
        <w:t xml:space="preserve"> | 'Apona | '</w:t>
      </w:r>
      <w:proofErr w:type="spellStart"/>
      <w:r w:rsidRPr="00BE752F">
        <w:t>Auina</w:t>
      </w:r>
      <w:proofErr w:type="spellEnd"/>
      <w:r w:rsidRPr="00BE752F">
        <w:t xml:space="preserve"> | '</w:t>
      </w:r>
      <w:proofErr w:type="spellStart"/>
      <w:r w:rsidRPr="00BE752F">
        <w:t>E'epa</w:t>
      </w:r>
      <w:proofErr w:type="spellEnd"/>
      <w:r w:rsidRPr="00BE752F">
        <w:t xml:space="preserve"> | 'Ele | 'Ele'ele | 'Elele | 'Eleu | 'Ena | 'Enakai |</w:t>
      </w:r>
    </w:p>
    <w:p w14:paraId="3679DF40" w14:textId="77777777" w:rsidR="00000000" w:rsidRPr="00BE752F" w:rsidRDefault="00000000">
      <w:r w:rsidRPr="00BE752F">
        <w:t xml:space="preserve">'Iolana | 'Ismat | 'Urwah | 'Utbah | A | A'Bria | </w:t>
      </w:r>
      <w:proofErr w:type="spellStart"/>
      <w:r w:rsidRPr="00BE752F">
        <w:t>A'iin</w:t>
      </w:r>
      <w:proofErr w:type="spellEnd"/>
      <w:r w:rsidRPr="00BE752F">
        <w:t xml:space="preserve"> | Aabha | Aad | Aadab | Aadarsh | Aaden | Aadhira | Aadit | Aaditya | Aaf | Aafje | Aafke |</w:t>
      </w:r>
    </w:p>
    <w:p w14:paraId="7C7664CD" w14:textId="77777777" w:rsidR="00000000" w:rsidRPr="00BE752F" w:rsidRDefault="00000000">
      <w:r w:rsidRPr="00BE752F">
        <w:t xml:space="preserve">Aafreen | Aagam | Aagje | Aagtje | </w:t>
      </w:r>
      <w:proofErr w:type="spellStart"/>
      <w:r w:rsidRPr="00BE752F">
        <w:t>Aahnya</w:t>
      </w:r>
      <w:proofErr w:type="spellEnd"/>
      <w:r w:rsidRPr="00BE752F">
        <w:t xml:space="preserve"> | </w:t>
      </w:r>
      <w:proofErr w:type="spellStart"/>
      <w:r w:rsidRPr="00BE752F">
        <w:t>Aaja</w:t>
      </w:r>
      <w:proofErr w:type="spellEnd"/>
      <w:r w:rsidRPr="00BE752F">
        <w:t xml:space="preserve"> | Aakansha | Aakriti | Aala | Aalam | </w:t>
      </w:r>
      <w:proofErr w:type="spellStart"/>
      <w:r w:rsidRPr="00BE752F">
        <w:t>Aalbertje</w:t>
      </w:r>
      <w:proofErr w:type="spellEnd"/>
      <w:r w:rsidRPr="00BE752F">
        <w:t xml:space="preserve"> | Aali | Aaliyah | Aalot | Aaltje | Aamir | Aan |</w:t>
      </w:r>
    </w:p>
    <w:p w14:paraId="65060268" w14:textId="77777777" w:rsidR="00000000" w:rsidRPr="00BE752F" w:rsidRDefault="00000000">
      <w:r w:rsidRPr="00BE752F">
        <w:t xml:space="preserve">Aana | Aanal | Aanan | Aanand | Aanay | Aanchal | </w:t>
      </w:r>
      <w:proofErr w:type="spellStart"/>
      <w:r w:rsidRPr="00BE752F">
        <w:t>Aapje</w:t>
      </w:r>
      <w:proofErr w:type="spellEnd"/>
      <w:r w:rsidRPr="00BE752F">
        <w:t xml:space="preserve"> | Aapt | Aapta | Aarah | Aaran | Aarani | Aare | Aaren | Aareon | Aariel | Aarin |</w:t>
      </w:r>
    </w:p>
    <w:p w14:paraId="32974C63" w14:textId="77777777" w:rsidR="00000000" w:rsidRPr="00BE752F" w:rsidRDefault="00000000">
      <w:r w:rsidRPr="00BE752F">
        <w:t xml:space="preserve">Aarohee | Aarohi | Aaron | Aaronveer | Aarthi | Aarthika | Aarti | </w:t>
      </w:r>
      <w:proofErr w:type="spellStart"/>
      <w:r w:rsidRPr="00BE752F">
        <w:t>Aartje</w:t>
      </w:r>
      <w:proofErr w:type="spellEnd"/>
      <w:r w:rsidRPr="00BE752F">
        <w:t xml:space="preserve"> | Aarushi | Aarya | Aaryn | Aarzoo | Aash | Aasha | Aashay | Aashi |</w:t>
      </w:r>
    </w:p>
    <w:p w14:paraId="715A4E6C" w14:textId="77777777" w:rsidR="00000000" w:rsidRPr="00BE752F" w:rsidRDefault="00000000">
      <w:r w:rsidRPr="00BE752F">
        <w:t xml:space="preserve">Aashish | Aashton | Aasiah | Aat | Aatma | </w:t>
      </w:r>
      <w:proofErr w:type="spellStart"/>
      <w:r w:rsidRPr="00BE752F">
        <w:t>Aawhitu</w:t>
      </w:r>
      <w:proofErr w:type="spellEnd"/>
      <w:r w:rsidRPr="00BE752F">
        <w:t xml:space="preserve"> | Ab | Aba | Abaddon | Abagtha | Aban | Abang | Abar | Abarra | </w:t>
      </w:r>
      <w:proofErr w:type="spellStart"/>
      <w:r w:rsidRPr="00BE752F">
        <w:t>Abaume</w:t>
      </w:r>
      <w:proofErr w:type="spellEnd"/>
      <w:r w:rsidRPr="00BE752F">
        <w:t xml:space="preserve"> | Abayomi |</w:t>
      </w:r>
    </w:p>
    <w:p w14:paraId="307F8AFC" w14:textId="77777777" w:rsidR="00000000" w:rsidRPr="00BE752F" w:rsidRDefault="00000000">
      <w:r w:rsidRPr="00BE752F">
        <w:t xml:space="preserve">Abba | Abbah | </w:t>
      </w:r>
      <w:proofErr w:type="spellStart"/>
      <w:r w:rsidRPr="00BE752F">
        <w:t>Abbanob</w:t>
      </w:r>
      <w:proofErr w:type="spellEnd"/>
      <w:r w:rsidRPr="00BE752F">
        <w:t xml:space="preserve"> | Abbas | Abbe | </w:t>
      </w:r>
      <w:proofErr w:type="spellStart"/>
      <w:r w:rsidRPr="00BE752F">
        <w:t>Abber</w:t>
      </w:r>
      <w:proofErr w:type="spellEnd"/>
      <w:r w:rsidRPr="00BE752F">
        <w:t xml:space="preserve"> | Abbey | Abbi | Abbie | Abbigail | Abbo | Abbot | Abbott | Abburi | Abby | Abbye | </w:t>
      </w:r>
      <w:proofErr w:type="spellStart"/>
      <w:r w:rsidRPr="00BE752F">
        <w:t>Abc</w:t>
      </w:r>
      <w:proofErr w:type="spellEnd"/>
      <w:r w:rsidRPr="00BE752F">
        <w:t xml:space="preserve"> |</w:t>
      </w:r>
    </w:p>
    <w:p w14:paraId="2803A1DE" w14:textId="77777777" w:rsidR="00000000" w:rsidRPr="00BE752F" w:rsidRDefault="00000000">
      <w:r w:rsidRPr="00BE752F">
        <w:t>Abda | Abdala | Abdalla | Abdallah | Abdella | Abdiel | Abdirahman | Abdollah | Abdul | Abdula | Abdullah | Abdullahi | Abe | Abeba | Abebe</w:t>
      </w:r>
    </w:p>
    <w:p w14:paraId="2E657D98" w14:textId="77777777" w:rsidR="00000000" w:rsidRPr="00BE752F" w:rsidRDefault="00000000">
      <w:r w:rsidRPr="00BE752F">
        <w:t xml:space="preserve">| Abeeku | Abeer | Abejide | Abel | Abela | Abelard | Abena | Abenet | Aber | Abera | Abercrombie | Aberdeen | Aberly | </w:t>
      </w:r>
      <w:proofErr w:type="spellStart"/>
      <w:r w:rsidRPr="00BE752F">
        <w:t>Aberna</w:t>
      </w:r>
      <w:proofErr w:type="spellEnd"/>
      <w:r w:rsidRPr="00BE752F">
        <w:t xml:space="preserve"> | Abernathy</w:t>
      </w:r>
    </w:p>
    <w:p w14:paraId="068FEFB0" w14:textId="77777777" w:rsidR="00000000" w:rsidRPr="00BE752F" w:rsidRDefault="00000000">
      <w:r w:rsidRPr="00BE752F">
        <w:t xml:space="preserve">| Abet | </w:t>
      </w:r>
      <w:proofErr w:type="spellStart"/>
      <w:r w:rsidRPr="00BE752F">
        <w:t>Abetah</w:t>
      </w:r>
      <w:proofErr w:type="spellEnd"/>
      <w:r w:rsidRPr="00BE752F">
        <w:t xml:space="preserve"> | Abeth | Abey | Abeyta | Abha | Abharan | Abhay | Abhaya | Abhayaprada | Abhi | Abhidnya | Abhigna | Abhijata | Abhijaya |</w:t>
      </w:r>
    </w:p>
    <w:p w14:paraId="5AEAE0A4" w14:textId="77777777" w:rsidR="00000000" w:rsidRPr="00BE752F" w:rsidRDefault="00000000">
      <w:r w:rsidRPr="00BE752F">
        <w:t xml:space="preserve">Abhijeet | Abhijit | Abhik | Abhilasha | Abhilasin | Abhima | Abhimani | Abhimanyu | Abhinanda | Abhinandana | </w:t>
      </w:r>
      <w:proofErr w:type="spellStart"/>
      <w:r w:rsidRPr="00BE752F">
        <w:t>Abhinandita</w:t>
      </w:r>
      <w:proofErr w:type="spellEnd"/>
      <w:r w:rsidRPr="00BE752F">
        <w:t xml:space="preserve"> | Abhinatha |</w:t>
      </w:r>
    </w:p>
    <w:p w14:paraId="7FB8EC22" w14:textId="77777777" w:rsidR="00000000" w:rsidRPr="00BE752F" w:rsidRDefault="00000000">
      <w:r w:rsidRPr="00BE752F">
        <w:t xml:space="preserve">Abhinav | Abhinaya | Abhira | Abhiraksa | Abhiru | Abhiruci | Abhirupa | </w:t>
      </w:r>
      <w:proofErr w:type="spellStart"/>
      <w:r w:rsidRPr="00BE752F">
        <w:t>Abhisayana</w:t>
      </w:r>
      <w:proofErr w:type="spellEnd"/>
      <w:r w:rsidRPr="00BE752F">
        <w:t xml:space="preserve"> | Abhishek | Abhishree | Abhisri | Abhita | Abhivandya |</w:t>
      </w:r>
    </w:p>
    <w:p w14:paraId="7447DE84" w14:textId="77777777" w:rsidR="00000000" w:rsidRPr="00BE752F" w:rsidRDefault="00000000">
      <w:r w:rsidRPr="00BE752F">
        <w:t xml:space="preserve">Abhramu | Abhu | Abi | Abia | Abiah | Abiba | Abid | Abida | Abidah | Abide | Abidemi | </w:t>
      </w:r>
      <w:proofErr w:type="spellStart"/>
      <w:r w:rsidRPr="00BE752F">
        <w:t>Abidemih</w:t>
      </w:r>
      <w:proofErr w:type="spellEnd"/>
      <w:r w:rsidRPr="00BE752F">
        <w:t xml:space="preserve"> | Abie | Abiel | Abigael | Abigail | Abihail |</w:t>
      </w:r>
    </w:p>
    <w:p w14:paraId="04306C10" w14:textId="77777777" w:rsidR="00000000" w:rsidRPr="00BE752F" w:rsidRDefault="00000000">
      <w:r w:rsidRPr="00BE752F">
        <w:t xml:space="preserve">Abijah | Abike | Abil | </w:t>
      </w:r>
      <w:proofErr w:type="spellStart"/>
      <w:r w:rsidRPr="00BE752F">
        <w:t>Abilar</w:t>
      </w:r>
      <w:proofErr w:type="spellEnd"/>
      <w:r w:rsidRPr="00BE752F">
        <w:t xml:space="preserve"> | Abilene | Abilio | </w:t>
      </w:r>
      <w:proofErr w:type="spellStart"/>
      <w:r w:rsidRPr="00BE752F">
        <w:t>Abim</w:t>
      </w:r>
      <w:proofErr w:type="spellEnd"/>
      <w:r w:rsidRPr="00BE752F">
        <w:t xml:space="preserve"> | Abimbola | </w:t>
      </w:r>
      <w:proofErr w:type="spellStart"/>
      <w:r w:rsidRPr="00BE752F">
        <w:t>Abinaa</w:t>
      </w:r>
      <w:proofErr w:type="spellEnd"/>
      <w:r w:rsidRPr="00BE752F">
        <w:t xml:space="preserve"> | Abinaash | Abinash | Abinaya | Abiodun | Abiola | Abiona | Abir |</w:t>
      </w:r>
    </w:p>
    <w:p w14:paraId="50AE49E6" w14:textId="77777777" w:rsidR="00000000" w:rsidRPr="00BE752F" w:rsidRDefault="00000000">
      <w:r w:rsidRPr="00BE752F">
        <w:t xml:space="preserve">Abira | Abire | Abisai | Abish | Abisha | Abishta | Abishua | Abital | Abiy | Abiyah | Abja | </w:t>
      </w:r>
      <w:proofErr w:type="spellStart"/>
      <w:r w:rsidRPr="00BE752F">
        <w:t>Abjinipati</w:t>
      </w:r>
      <w:proofErr w:type="spellEnd"/>
      <w:r w:rsidRPr="00BE752F">
        <w:t xml:space="preserve"> | Abla | </w:t>
      </w:r>
      <w:proofErr w:type="spellStart"/>
      <w:r w:rsidRPr="00BE752F">
        <w:t>Ablach</w:t>
      </w:r>
      <w:proofErr w:type="spellEnd"/>
      <w:r w:rsidRPr="00BE752F">
        <w:t xml:space="preserve"> | Able | Ables | Abnash |</w:t>
      </w:r>
    </w:p>
    <w:p w14:paraId="4955DD36" w14:textId="77777777" w:rsidR="00000000" w:rsidRPr="00BE752F" w:rsidRDefault="00000000">
      <w:r w:rsidRPr="00BE752F">
        <w:t xml:space="preserve">Abner | Abney | Aboli | Abon | Abony | </w:t>
      </w:r>
      <w:proofErr w:type="spellStart"/>
      <w:r w:rsidRPr="00BE752F">
        <w:t>Aboo</w:t>
      </w:r>
      <w:proofErr w:type="spellEnd"/>
      <w:r w:rsidRPr="00BE752F">
        <w:t xml:space="preserve"> | Abra | Abracadabra | Abraham | Abrahamsen | Abrams | Abramson | Abrar | Abraxas | Abre |</w:t>
      </w:r>
    </w:p>
    <w:p w14:paraId="7E144697" w14:textId="77777777" w:rsidR="00000000" w:rsidRPr="00BE752F" w:rsidRDefault="00000000">
      <w:r w:rsidRPr="00BE752F">
        <w:t xml:space="preserve">Abree | Abrego | Abreu | Abrial | Abrian | </w:t>
      </w:r>
      <w:proofErr w:type="spellStart"/>
      <w:r w:rsidRPr="00BE752F">
        <w:t>Abrico</w:t>
      </w:r>
      <w:proofErr w:type="spellEnd"/>
      <w:r w:rsidRPr="00BE752F">
        <w:t xml:space="preserve"> | Abrie | Abriel | Abrien | </w:t>
      </w:r>
      <w:proofErr w:type="spellStart"/>
      <w:r w:rsidRPr="00BE752F">
        <w:t>Abriendah</w:t>
      </w:r>
      <w:proofErr w:type="spellEnd"/>
      <w:r w:rsidRPr="00BE752F">
        <w:t xml:space="preserve"> | </w:t>
      </w:r>
      <w:proofErr w:type="spellStart"/>
      <w:r w:rsidRPr="00BE752F">
        <w:t>Abriendani</w:t>
      </w:r>
      <w:proofErr w:type="spellEnd"/>
      <w:r w:rsidRPr="00BE752F">
        <w:t xml:space="preserve"> | </w:t>
      </w:r>
      <w:proofErr w:type="spellStart"/>
      <w:r w:rsidRPr="00BE752F">
        <w:t>Abriendi</w:t>
      </w:r>
      <w:proofErr w:type="spellEnd"/>
      <w:r w:rsidRPr="00BE752F">
        <w:t xml:space="preserve"> | </w:t>
      </w:r>
      <w:proofErr w:type="spellStart"/>
      <w:r w:rsidRPr="00BE752F">
        <w:t>Abriendita</w:t>
      </w:r>
      <w:proofErr w:type="spellEnd"/>
      <w:r w:rsidRPr="00BE752F">
        <w:t xml:space="preserve"> | </w:t>
      </w:r>
      <w:proofErr w:type="spellStart"/>
      <w:r w:rsidRPr="00BE752F">
        <w:t>Abrienditi</w:t>
      </w:r>
      <w:proofErr w:type="spellEnd"/>
      <w:r w:rsidRPr="00BE752F">
        <w:t xml:space="preserve"> | Abrik |</w:t>
      </w:r>
    </w:p>
    <w:p w14:paraId="6AE51739" w14:textId="77777777" w:rsidR="00000000" w:rsidRPr="00BE752F" w:rsidRDefault="00000000">
      <w:r w:rsidRPr="00BE752F">
        <w:t xml:space="preserve">Abril | </w:t>
      </w:r>
      <w:proofErr w:type="spellStart"/>
      <w:r w:rsidRPr="00BE752F">
        <w:t>Abroo</w:t>
      </w:r>
      <w:proofErr w:type="spellEnd"/>
      <w:r w:rsidRPr="00BE752F">
        <w:t xml:space="preserve"> | Abry | Abs | Absa | Absalum | Absolut | Abu | </w:t>
      </w:r>
      <w:proofErr w:type="spellStart"/>
      <w:r w:rsidRPr="00BE752F">
        <w:t>Abubu</w:t>
      </w:r>
      <w:proofErr w:type="spellEnd"/>
      <w:r w:rsidRPr="00BE752F">
        <w:t xml:space="preserve"> | Abuzar | Aby | Abye | Acadia | Acalesvara | Acari | Acca | Accepted |</w:t>
      </w:r>
    </w:p>
    <w:p w14:paraId="71B8D606" w14:textId="77777777" w:rsidR="00000000" w:rsidRPr="00BE752F" w:rsidRDefault="00000000">
      <w:r w:rsidRPr="00BE752F">
        <w:t xml:space="preserve">Access | Acchoda | </w:t>
      </w:r>
      <w:proofErr w:type="spellStart"/>
      <w:r w:rsidRPr="00BE752F">
        <w:t>Acci</w:t>
      </w:r>
      <w:proofErr w:type="spellEnd"/>
      <w:r w:rsidRPr="00BE752F">
        <w:t xml:space="preserve"> | </w:t>
      </w:r>
      <w:proofErr w:type="spellStart"/>
      <w:r w:rsidRPr="00BE752F">
        <w:t>Accipitris</w:t>
      </w:r>
      <w:proofErr w:type="spellEnd"/>
      <w:r w:rsidRPr="00BE752F">
        <w:t xml:space="preserve"> | Acco | Ace | </w:t>
      </w:r>
      <w:proofErr w:type="spellStart"/>
      <w:r w:rsidRPr="00BE752F">
        <w:t>Acea</w:t>
      </w:r>
      <w:proofErr w:type="spellEnd"/>
      <w:r w:rsidRPr="00BE752F">
        <w:t xml:space="preserve"> | Acee | </w:t>
      </w:r>
      <w:proofErr w:type="spellStart"/>
      <w:r w:rsidRPr="00BE752F">
        <w:t>Acegal</w:t>
      </w:r>
      <w:proofErr w:type="spellEnd"/>
      <w:r w:rsidRPr="00BE752F">
        <w:t xml:space="preserve"> | Acel | Acelin | Acer | Acevedo | Acey | Achaemenes | Achal |</w:t>
      </w:r>
    </w:p>
    <w:p w14:paraId="5AF788CF" w14:textId="77777777" w:rsidR="00000000" w:rsidRPr="00BE752F" w:rsidRDefault="00000000">
      <w:r w:rsidRPr="00BE752F">
        <w:t xml:space="preserve">Achala | Achan | Achaz | Achazia | Ache | Achi | Achila | Achille | Achillea | Achilles | Achim | Achint | Achintya | Achit | Achla | </w:t>
      </w:r>
      <w:proofErr w:type="spellStart"/>
      <w:r w:rsidRPr="00BE752F">
        <w:t>Achtriano</w:t>
      </w:r>
      <w:proofErr w:type="spellEnd"/>
      <w:r w:rsidRPr="00BE752F">
        <w:t xml:space="preserve"> |</w:t>
      </w:r>
    </w:p>
    <w:p w14:paraId="654844F0" w14:textId="77777777" w:rsidR="00000000" w:rsidRPr="00BE752F" w:rsidRDefault="00000000">
      <w:r w:rsidRPr="00BE752F">
        <w:t xml:space="preserve">Achyuta | Acia | Acid | Acie | </w:t>
      </w:r>
      <w:proofErr w:type="spellStart"/>
      <w:r w:rsidRPr="00BE752F">
        <w:t>Acila</w:t>
      </w:r>
      <w:proofErr w:type="spellEnd"/>
      <w:r w:rsidRPr="00BE752F">
        <w:t xml:space="preserve"> | Acintya | Acis | Acker | Ackerly | Ackerman | Ackley | </w:t>
      </w:r>
      <w:proofErr w:type="spellStart"/>
      <w:r w:rsidRPr="00BE752F">
        <w:t>Acoda</w:t>
      </w:r>
      <w:proofErr w:type="spellEnd"/>
      <w:r w:rsidRPr="00BE752F">
        <w:t xml:space="preserve"> | </w:t>
      </w:r>
      <w:proofErr w:type="spellStart"/>
      <w:r w:rsidRPr="00BE752F">
        <w:t>Acooda</w:t>
      </w:r>
      <w:proofErr w:type="spellEnd"/>
      <w:r w:rsidRPr="00BE752F">
        <w:t xml:space="preserve"> | Acosta | Acree | Action | Acton</w:t>
      </w:r>
    </w:p>
    <w:p w14:paraId="20899FEE" w14:textId="77777777" w:rsidR="00000000" w:rsidRPr="00BE752F" w:rsidRDefault="00000000">
      <w:r w:rsidRPr="00BE752F">
        <w:t xml:space="preserve">| Actoris | Acun | Acy | Acyuta | </w:t>
      </w:r>
      <w:proofErr w:type="spellStart"/>
      <w:r w:rsidRPr="00BE752F">
        <w:t>Acyutanuja</w:t>
      </w:r>
      <w:proofErr w:type="spellEnd"/>
      <w:r w:rsidRPr="00BE752F">
        <w:t xml:space="preserve"> | Ad | Ada | Adae | Adag | Adagio | Adai | Adaia | Adaiah | Adain | Adair | Adaire | Adairia | Adal</w:t>
      </w:r>
    </w:p>
    <w:p w14:paraId="5AC920C9" w14:textId="77777777" w:rsidR="00000000" w:rsidRPr="00BE752F" w:rsidRDefault="00000000">
      <w:r w:rsidRPr="00BE752F">
        <w:t xml:space="preserve">| Adalai | </w:t>
      </w:r>
      <w:proofErr w:type="spellStart"/>
      <w:r w:rsidRPr="00BE752F">
        <w:t>Adalais</w:t>
      </w:r>
      <w:proofErr w:type="spellEnd"/>
      <w:r w:rsidRPr="00BE752F">
        <w:t xml:space="preserve"> | Adalbert | Adalberte | Adale | Adaliah | </w:t>
      </w:r>
      <w:proofErr w:type="spellStart"/>
      <w:r w:rsidRPr="00BE752F">
        <w:t>Adalla</w:t>
      </w:r>
      <w:proofErr w:type="spellEnd"/>
      <w:r w:rsidRPr="00BE752F">
        <w:t xml:space="preserve"> | Adalmund | Adam | Adama | Adamantine | Adamas | Adambha | Adames |</w:t>
      </w:r>
    </w:p>
    <w:p w14:paraId="70FBA91E" w14:textId="77777777" w:rsidR="00000000" w:rsidRPr="00BE752F" w:rsidRDefault="00000000">
      <w:r w:rsidRPr="00BE752F">
        <w:t xml:space="preserve">Adami | Adamma | Adams | Adamson | Adan | Adande | </w:t>
      </w:r>
      <w:proofErr w:type="spellStart"/>
      <w:r w:rsidRPr="00BE752F">
        <w:t>Adandogu</w:t>
      </w:r>
      <w:proofErr w:type="spellEnd"/>
      <w:r w:rsidRPr="00BE752F">
        <w:t xml:space="preserve"> | Adane | </w:t>
      </w:r>
      <w:proofErr w:type="spellStart"/>
      <w:r w:rsidRPr="00BE752F">
        <w:t>Adanledzogbe</w:t>
      </w:r>
      <w:proofErr w:type="spellEnd"/>
      <w:r w:rsidRPr="00BE752F">
        <w:t xml:space="preserve"> | Adante | Adante' | Adaobi | Adapa | Adar |</w:t>
      </w:r>
    </w:p>
    <w:p w14:paraId="0193C589" w14:textId="77777777" w:rsidR="00000000" w:rsidRPr="00BE752F" w:rsidRDefault="00000000">
      <w:r w:rsidRPr="00BE752F">
        <w:t xml:space="preserve">Adare | Adarin | Adarine | Adarna | Adarsh | Adarsha | Adarshpal | </w:t>
      </w:r>
      <w:proofErr w:type="spellStart"/>
      <w:r w:rsidRPr="00BE752F">
        <w:t>Adavis</w:t>
      </w:r>
      <w:proofErr w:type="spellEnd"/>
      <w:r w:rsidRPr="00BE752F">
        <w:t xml:space="preserve"> | Adaya | Adcock | Add | Adda | Addae | Adde | Addey | Addi |</w:t>
      </w:r>
    </w:p>
    <w:p w14:paraId="1D0DBFF6" w14:textId="77777777" w:rsidR="00000000" w:rsidRPr="00BE752F" w:rsidRDefault="00000000">
      <w:r w:rsidRPr="00BE752F">
        <w:t>Addie | Addiel | Addien | Addington | Addis | Addisen | Addison | Addrian | Addy | Addyson | Ade | Adeane | Adebayo | Adebisi | Adebola |</w:t>
      </w:r>
    </w:p>
    <w:p w14:paraId="3389F3C5" w14:textId="77777777" w:rsidR="00000000" w:rsidRPr="00BE752F" w:rsidRDefault="00000000">
      <w:r w:rsidRPr="00BE752F">
        <w:t xml:space="preserve">Adedamola | Adedayo | </w:t>
      </w:r>
      <w:proofErr w:type="spellStart"/>
      <w:r w:rsidRPr="00BE752F">
        <w:t>Adedibu</w:t>
      </w:r>
      <w:proofErr w:type="spellEnd"/>
      <w:r w:rsidRPr="00BE752F">
        <w:t xml:space="preserve"> | Adedoyin | Adee | Adeel | Adeela | Adeem | Adei | Adel | Adela | Adelaja | Adelchi | Adele | Adeleke |</w:t>
      </w:r>
    </w:p>
    <w:p w14:paraId="4E59A2C5" w14:textId="77777777" w:rsidR="00000000" w:rsidRPr="00BE752F" w:rsidRDefault="00000000">
      <w:r w:rsidRPr="00BE752F">
        <w:t xml:space="preserve">Adelfred | Adelheid | Adelien | Adelin | Adeline | Adelita | Adell | Adelle | Adelpha | Adelphe | Adely | Adem | </w:t>
      </w:r>
      <w:proofErr w:type="spellStart"/>
      <w:r w:rsidRPr="00BE752F">
        <w:t>Ademenya</w:t>
      </w:r>
      <w:proofErr w:type="spellEnd"/>
      <w:r w:rsidRPr="00BE752F">
        <w:t xml:space="preserve"> | Aden | Adenike |</w:t>
      </w:r>
    </w:p>
    <w:p w14:paraId="5FC64BB9" w14:textId="77777777" w:rsidR="00000000" w:rsidRPr="00BE752F" w:rsidRDefault="00000000">
      <w:r w:rsidRPr="00BE752F">
        <w:t xml:space="preserve">Adeola | Ader | Aderemi | Aderes | Aderet | Adero | Aderonke | </w:t>
      </w:r>
      <w:proofErr w:type="spellStart"/>
      <w:r w:rsidRPr="00BE752F">
        <w:t>Adesa</w:t>
      </w:r>
      <w:proofErr w:type="spellEnd"/>
      <w:r w:rsidRPr="00BE752F">
        <w:t xml:space="preserve"> | Adesh | Adeshina | Adesina | Adesola | Adesvara | Adetayo |</w:t>
      </w:r>
    </w:p>
    <w:p w14:paraId="5553ECCB" w14:textId="77777777" w:rsidR="00000000" w:rsidRPr="00BE752F" w:rsidRDefault="00000000">
      <w:r w:rsidRPr="00BE752F">
        <w:t xml:space="preserve">Adetokunbo | </w:t>
      </w:r>
      <w:proofErr w:type="spellStart"/>
      <w:r w:rsidRPr="00BE752F">
        <w:t>Adetunde</w:t>
      </w:r>
      <w:proofErr w:type="spellEnd"/>
      <w:r w:rsidRPr="00BE752F">
        <w:t xml:space="preserve"> | Adewunmi | Adey | Adeyemi | Adeyinka | Adge | Adgie | Adhana | </w:t>
      </w:r>
      <w:proofErr w:type="spellStart"/>
      <w:r w:rsidRPr="00BE752F">
        <w:t>Adhanet</w:t>
      </w:r>
      <w:proofErr w:type="spellEnd"/>
      <w:r w:rsidRPr="00BE752F">
        <w:t xml:space="preserve"> | Adhara | Adharmaka | Adhi |</w:t>
      </w:r>
    </w:p>
    <w:p w14:paraId="0FB019DD" w14:textId="77777777" w:rsidR="00000000" w:rsidRPr="00BE752F" w:rsidRDefault="00000000">
      <w:r w:rsidRPr="00BE752F">
        <w:t xml:space="preserve">Adhideva | Adhika | Adhikara | Adhir | Adhira | Adhita | Adhoksaja | </w:t>
      </w:r>
      <w:proofErr w:type="spellStart"/>
      <w:r w:rsidRPr="00BE752F">
        <w:t>Adhoksaya</w:t>
      </w:r>
      <w:proofErr w:type="spellEnd"/>
      <w:r w:rsidRPr="00BE752F">
        <w:t xml:space="preserve"> | Adhrsya | Adhrta | Adhya | Adhyatmika | Adi | Adia | Adian</w:t>
      </w:r>
    </w:p>
    <w:p w14:paraId="71DCFF42" w14:textId="77777777" w:rsidR="00000000" w:rsidRPr="00BE752F" w:rsidRDefault="00000000">
      <w:r w:rsidRPr="00BE752F">
        <w:t xml:space="preserve">| </w:t>
      </w:r>
      <w:proofErr w:type="spellStart"/>
      <w:r w:rsidRPr="00BE752F">
        <w:t>Adiankara</w:t>
      </w:r>
      <w:proofErr w:type="spellEnd"/>
      <w:r w:rsidRPr="00BE752F">
        <w:t xml:space="preserve"> | Adideva | Adie | Adiel | </w:t>
      </w:r>
      <w:proofErr w:type="spellStart"/>
      <w:r w:rsidRPr="00BE752F">
        <w:t>Adiene</w:t>
      </w:r>
      <w:proofErr w:type="spellEnd"/>
      <w:r w:rsidRPr="00BE752F">
        <w:t xml:space="preserve"> | </w:t>
      </w:r>
      <w:proofErr w:type="spellStart"/>
      <w:r w:rsidRPr="00BE752F">
        <w:t>Adigadadhara</w:t>
      </w:r>
      <w:proofErr w:type="spellEnd"/>
      <w:r w:rsidRPr="00BE752F">
        <w:t xml:space="preserve"> | </w:t>
      </w:r>
      <w:proofErr w:type="spellStart"/>
      <w:r w:rsidRPr="00BE752F">
        <w:t>Adigard</w:t>
      </w:r>
      <w:proofErr w:type="spellEnd"/>
      <w:r w:rsidRPr="00BE752F">
        <w:t xml:space="preserve"> | Adija | Adik | Adika | </w:t>
      </w:r>
      <w:proofErr w:type="spellStart"/>
      <w:r w:rsidRPr="00BE752F">
        <w:t>Adikurma</w:t>
      </w:r>
      <w:proofErr w:type="spellEnd"/>
      <w:r w:rsidRPr="00BE752F">
        <w:t xml:space="preserve"> | Adil | Adila | </w:t>
      </w:r>
      <w:proofErr w:type="spellStart"/>
      <w:r w:rsidRPr="00BE752F">
        <w:t>Adillah</w:t>
      </w:r>
      <w:proofErr w:type="spellEnd"/>
      <w:r w:rsidRPr="00BE752F">
        <w:t xml:space="preserve"> | Adimata |</w:t>
      </w:r>
    </w:p>
    <w:p w14:paraId="46398E39" w14:textId="77777777" w:rsidR="00000000" w:rsidRPr="00BE752F" w:rsidRDefault="00000000">
      <w:r w:rsidRPr="00BE752F">
        <w:t xml:space="preserve">Adimu | Adimula | Adimurti | Adin | Adina | </w:t>
      </w:r>
      <w:proofErr w:type="spellStart"/>
      <w:r w:rsidRPr="00BE752F">
        <w:t>Adinarayana</w:t>
      </w:r>
      <w:proofErr w:type="spellEnd"/>
      <w:r w:rsidRPr="00BE752F">
        <w:t xml:space="preserve"> | Adinda | Adine | Adir | Adira | Adis | Adisa | Adisakti | </w:t>
      </w:r>
      <w:proofErr w:type="spellStart"/>
      <w:r w:rsidRPr="00BE752F">
        <w:t>Adisaya</w:t>
      </w:r>
      <w:proofErr w:type="spellEnd"/>
      <w:r w:rsidRPr="00BE752F">
        <w:t xml:space="preserve"> | Adisen | Adisha |</w:t>
      </w:r>
    </w:p>
    <w:p w14:paraId="2911F54E" w14:textId="77777777" w:rsidR="00000000" w:rsidRPr="00BE752F" w:rsidRDefault="00000000">
      <w:r w:rsidRPr="00BE752F">
        <w:t xml:space="preserve">Adison | Adit | Adita | Adith | Adithya | Aditi | Aditya | </w:t>
      </w:r>
      <w:proofErr w:type="spellStart"/>
      <w:r w:rsidRPr="00BE752F">
        <w:t>Adityakesava</w:t>
      </w:r>
      <w:proofErr w:type="spellEnd"/>
      <w:r w:rsidRPr="00BE752F">
        <w:t xml:space="preserve"> | </w:t>
      </w:r>
      <w:proofErr w:type="spellStart"/>
      <w:r w:rsidRPr="00BE752F">
        <w:t>Adityasuna</w:t>
      </w:r>
      <w:proofErr w:type="spellEnd"/>
      <w:r w:rsidRPr="00BE752F">
        <w:t xml:space="preserve"> | Adiv | </w:t>
      </w:r>
      <w:proofErr w:type="spellStart"/>
      <w:r w:rsidRPr="00BE752F">
        <w:t>Adivaraha</w:t>
      </w:r>
      <w:proofErr w:type="spellEnd"/>
      <w:r w:rsidRPr="00BE752F">
        <w:t xml:space="preserve"> | Adjan | Adje | Adjel | Adjo | Adjoa |</w:t>
      </w:r>
    </w:p>
    <w:p w14:paraId="30FC6796" w14:textId="77777777" w:rsidR="00000000" w:rsidRPr="00BE752F" w:rsidRDefault="00000000">
      <w:proofErr w:type="spellStart"/>
      <w:r w:rsidRPr="00BE752F">
        <w:t>Adjowa</w:t>
      </w:r>
      <w:proofErr w:type="spellEnd"/>
      <w:r w:rsidRPr="00BE752F">
        <w:t xml:space="preserve"> | Adjua | Adkins | Adlai | Adlakha | Adler | Adley | Adli | Adlia | Adlin | Admiral | Admire | Adna | Adnah | Adney | </w:t>
      </w:r>
      <w:proofErr w:type="spellStart"/>
      <w:r w:rsidRPr="00BE752F">
        <w:t>Adni</w:t>
      </w:r>
      <w:proofErr w:type="spellEnd"/>
      <w:r w:rsidRPr="00BE752F">
        <w:t xml:space="preserve"> | Adnil | Ado</w:t>
      </w:r>
    </w:p>
    <w:p w14:paraId="5E1EAC73" w14:textId="77777777" w:rsidR="00000000" w:rsidRPr="00BE752F" w:rsidRDefault="00000000">
      <w:r w:rsidRPr="00BE752F">
        <w:t xml:space="preserve">| Adoette | Adolfa | Adolpha | Adom | Adona | Adonai | Adonia | Adonis | </w:t>
      </w:r>
      <w:proofErr w:type="spellStart"/>
      <w:r w:rsidRPr="00BE752F">
        <w:t>Adonise</w:t>
      </w:r>
      <w:proofErr w:type="spellEnd"/>
      <w:r w:rsidRPr="00BE752F">
        <w:t xml:space="preserve"> | Adore | Adori | Adorno | Adra | Adraien | Adrain |</w:t>
      </w:r>
    </w:p>
    <w:p w14:paraId="59CA9224" w14:textId="77777777" w:rsidR="00000000" w:rsidRPr="00BE752F" w:rsidRDefault="00000000">
      <w:r w:rsidRPr="00BE752F">
        <w:t>Adraine | Adran | Adrea | Adrean | Adreanne | Adree | Adreian | Adreinne | Adrell | Adren | Adrey | Adreyan | Adri | Adria | Adriaan |</w:t>
      </w:r>
    </w:p>
    <w:p w14:paraId="4B554B2A" w14:textId="77777777" w:rsidR="00000000" w:rsidRPr="00BE752F" w:rsidRDefault="00000000">
      <w:r w:rsidRPr="00BE752F">
        <w:t xml:space="preserve">Adriaantje | Adriaen | </w:t>
      </w:r>
      <w:proofErr w:type="spellStart"/>
      <w:r w:rsidRPr="00BE752F">
        <w:t>Adriaentje</w:t>
      </w:r>
      <w:proofErr w:type="spellEnd"/>
      <w:r w:rsidRPr="00BE752F">
        <w:t xml:space="preserve"> | Adrial | Adrian | Adriana | Adriance | Adriane | Adriann | Adrianna | Adrianne | Adriano | Adriatic | Adrie |</w:t>
      </w:r>
    </w:p>
    <w:p w14:paraId="22316D2A" w14:textId="77777777" w:rsidR="00000000" w:rsidRPr="00BE752F" w:rsidRDefault="00000000">
      <w:r w:rsidRPr="00BE752F">
        <w:t xml:space="preserve">Adriel | Adrielle | Adrien | Adriene | Adrienn | Adrienne | Adrija | Adrin | Adrina | </w:t>
      </w:r>
      <w:proofErr w:type="spellStart"/>
      <w:r w:rsidRPr="00BE752F">
        <w:t>Adrinee</w:t>
      </w:r>
      <w:proofErr w:type="spellEnd"/>
      <w:r w:rsidRPr="00BE752F">
        <w:t xml:space="preserve"> | Adrinna | Adrion | </w:t>
      </w:r>
      <w:proofErr w:type="spellStart"/>
      <w:r w:rsidRPr="00BE752F">
        <w:t>Adrionn</w:t>
      </w:r>
      <w:proofErr w:type="spellEnd"/>
      <w:r w:rsidRPr="00BE752F">
        <w:t xml:space="preserve"> | Adrionne | Adris |</w:t>
      </w:r>
    </w:p>
    <w:p w14:paraId="5D35B51B" w14:textId="77777777" w:rsidR="00000000" w:rsidRPr="00BE752F" w:rsidRDefault="00000000">
      <w:r w:rsidRPr="00BE752F">
        <w:t xml:space="preserve">Adrith | Adry | Adryan | Adryon | </w:t>
      </w:r>
      <w:proofErr w:type="spellStart"/>
      <w:r w:rsidRPr="00BE752F">
        <w:t>Adus</w:t>
      </w:r>
      <w:proofErr w:type="spellEnd"/>
      <w:r w:rsidRPr="00BE752F">
        <w:t xml:space="preserve"> | Adusumilli | Advaita | Adwaita | Adwen | Adwin | Adwithiya | Adwoa | Ady | Adya | Adyn | Adynn |</w:t>
      </w:r>
    </w:p>
    <w:p w14:paraId="7071A645" w14:textId="77777777" w:rsidR="00000000" w:rsidRPr="00BE752F" w:rsidRDefault="00000000">
      <w:r w:rsidRPr="00BE752F">
        <w:t xml:space="preserve">Adyson | Adzo | </w:t>
      </w:r>
      <w:proofErr w:type="spellStart"/>
      <w:r w:rsidRPr="00BE752F">
        <w:t>Adzogenu</w:t>
      </w:r>
      <w:proofErr w:type="spellEnd"/>
      <w:r w:rsidRPr="00BE752F">
        <w:t xml:space="preserve"> | Aebba | Aebbe | Aeda | Aedan | Aedd | Aedon | Aegidius | Aegis | </w:t>
      </w:r>
      <w:proofErr w:type="spellStart"/>
      <w:r w:rsidRPr="00BE752F">
        <w:t>Aegje</w:t>
      </w:r>
      <w:proofErr w:type="spellEnd"/>
      <w:r w:rsidRPr="00BE752F">
        <w:t xml:space="preserve"> | </w:t>
      </w:r>
      <w:proofErr w:type="spellStart"/>
      <w:r w:rsidRPr="00BE752F">
        <w:t>Aegl</w:t>
      </w:r>
      <w:proofErr w:type="spellEnd"/>
      <w:r w:rsidRPr="00BE752F">
        <w:t xml:space="preserve"> | Aegle | </w:t>
      </w:r>
      <w:proofErr w:type="spellStart"/>
      <w:r w:rsidRPr="00BE752F">
        <w:t>Aei</w:t>
      </w:r>
      <w:proofErr w:type="spellEnd"/>
      <w:r w:rsidRPr="00BE752F">
        <w:t xml:space="preserve"> | Aejay | Ael |</w:t>
      </w:r>
    </w:p>
    <w:p w14:paraId="5304A09F" w14:textId="77777777" w:rsidR="00000000" w:rsidRPr="00BE752F" w:rsidRDefault="00000000">
      <w:r w:rsidRPr="00BE752F">
        <w:t xml:space="preserve">Aelan | Aeldra | Aelezig | </w:t>
      </w:r>
      <w:proofErr w:type="spellStart"/>
      <w:r w:rsidRPr="00BE752F">
        <w:t>Aelfhelm</w:t>
      </w:r>
      <w:proofErr w:type="spellEnd"/>
      <w:r w:rsidRPr="00BE752F">
        <w:t xml:space="preserve"> | Aelfraed | Aelfsige | Aelfwine | Aelig | Aella | Aelle | Aelred | </w:t>
      </w:r>
      <w:proofErr w:type="spellStart"/>
      <w:r w:rsidRPr="00BE752F">
        <w:t>Aeltie</w:t>
      </w:r>
      <w:proofErr w:type="spellEnd"/>
      <w:r w:rsidRPr="00BE752F">
        <w:t xml:space="preserve"> | Aeltje | Aelwyn | Aelyn | Aeman |</w:t>
      </w:r>
    </w:p>
    <w:p w14:paraId="7392E1D4" w14:textId="77777777" w:rsidR="00000000" w:rsidRPr="00BE752F" w:rsidRDefault="00000000">
      <w:r w:rsidRPr="00BE752F">
        <w:t xml:space="preserve">Aemilius | Aeon | Aer | Aera | </w:t>
      </w:r>
      <w:proofErr w:type="spellStart"/>
      <w:r w:rsidRPr="00BE752F">
        <w:t>Aeran</w:t>
      </w:r>
      <w:proofErr w:type="spellEnd"/>
      <w:r w:rsidRPr="00BE752F">
        <w:t xml:space="preserve"> | Aeren | Aereon | Aerial | </w:t>
      </w:r>
      <w:proofErr w:type="spellStart"/>
      <w:r w:rsidRPr="00BE752F">
        <w:t>Aeriale</w:t>
      </w:r>
      <w:proofErr w:type="spellEnd"/>
      <w:r w:rsidRPr="00BE752F">
        <w:t xml:space="preserve"> | Aerian | Aerie | Aeriel | Aeriell | Aerielle | Aeries | Aerin | Aerion |</w:t>
      </w:r>
    </w:p>
    <w:p w14:paraId="64EE7BB2" w14:textId="77777777" w:rsidR="00000000" w:rsidRPr="00BE752F" w:rsidRDefault="00000000">
      <w:r w:rsidRPr="00BE752F">
        <w:t xml:space="preserve">Aeris | </w:t>
      </w:r>
      <w:proofErr w:type="spellStart"/>
      <w:r w:rsidRPr="00BE752F">
        <w:t>Aerish</w:t>
      </w:r>
      <w:proofErr w:type="spellEnd"/>
      <w:r w:rsidRPr="00BE752F">
        <w:t xml:space="preserve"> | </w:t>
      </w:r>
      <w:proofErr w:type="spellStart"/>
      <w:r w:rsidRPr="00BE752F">
        <w:t>Aerje</w:t>
      </w:r>
      <w:proofErr w:type="spellEnd"/>
      <w:r w:rsidRPr="00BE752F">
        <w:t xml:space="preserve"> | Aernout | </w:t>
      </w:r>
      <w:proofErr w:type="spellStart"/>
      <w:r w:rsidRPr="00BE752F">
        <w:t>Aerodactyl</w:t>
      </w:r>
      <w:proofErr w:type="spellEnd"/>
      <w:r w:rsidRPr="00BE752F">
        <w:t xml:space="preserve"> | Aeron | Aeryal | </w:t>
      </w:r>
      <w:proofErr w:type="spellStart"/>
      <w:r w:rsidRPr="00BE752F">
        <w:t>Aeryelle</w:t>
      </w:r>
      <w:proofErr w:type="spellEnd"/>
      <w:r w:rsidRPr="00BE752F">
        <w:t xml:space="preserve"> | Aeryn | Aescleah | Aesha | </w:t>
      </w:r>
      <w:proofErr w:type="spellStart"/>
      <w:r w:rsidRPr="00BE752F">
        <w:t>Aeshli</w:t>
      </w:r>
      <w:proofErr w:type="spellEnd"/>
      <w:r w:rsidRPr="00BE752F">
        <w:t xml:space="preserve"> | Aeson | Aesop | Aet | </w:t>
      </w:r>
      <w:proofErr w:type="spellStart"/>
      <w:r w:rsidRPr="00BE752F">
        <w:t>Aetava</w:t>
      </w:r>
      <w:proofErr w:type="spellEnd"/>
      <w:r w:rsidRPr="00BE752F">
        <w:t xml:space="preserve"> |</w:t>
      </w:r>
    </w:p>
    <w:p w14:paraId="2C0C5B45" w14:textId="77777777" w:rsidR="00000000" w:rsidRPr="00BE752F" w:rsidRDefault="00000000">
      <w:r w:rsidRPr="00BE752F">
        <w:t xml:space="preserve">Aethel | Aethelhun | Aethelred | Aethelwine | Aether | </w:t>
      </w:r>
      <w:proofErr w:type="spellStart"/>
      <w:r w:rsidRPr="00BE752F">
        <w:t>Aeveen</w:t>
      </w:r>
      <w:proofErr w:type="spellEnd"/>
      <w:r w:rsidRPr="00BE752F">
        <w:t xml:space="preserve"> | </w:t>
      </w:r>
      <w:proofErr w:type="spellStart"/>
      <w:r w:rsidRPr="00BE752F">
        <w:t>Aeyoung</w:t>
      </w:r>
      <w:proofErr w:type="spellEnd"/>
      <w:r w:rsidRPr="00BE752F">
        <w:t xml:space="preserve"> | Afa | Afaf | Afam | </w:t>
      </w:r>
      <w:proofErr w:type="spellStart"/>
      <w:r w:rsidRPr="00BE752F">
        <w:t>Afano</w:t>
      </w:r>
      <w:proofErr w:type="spellEnd"/>
      <w:r w:rsidRPr="00BE752F">
        <w:t xml:space="preserve"> | Afaq | Afeefa | </w:t>
      </w:r>
      <w:proofErr w:type="spellStart"/>
      <w:r w:rsidRPr="00BE752F">
        <w:t>Afei</w:t>
      </w:r>
      <w:proofErr w:type="spellEnd"/>
      <w:r w:rsidRPr="00BE752F">
        <w:t xml:space="preserve"> | Aferdita | Afework |</w:t>
      </w:r>
    </w:p>
    <w:p w14:paraId="7116265A" w14:textId="77777777" w:rsidR="00000000" w:rsidRPr="00BE752F" w:rsidRDefault="00000000">
      <w:proofErr w:type="spellStart"/>
      <w:r w:rsidRPr="00BE752F">
        <w:t>Affaf</w:t>
      </w:r>
      <w:proofErr w:type="spellEnd"/>
      <w:r w:rsidRPr="00BE752F">
        <w:t xml:space="preserve"> | Affi | Affie | </w:t>
      </w:r>
      <w:proofErr w:type="spellStart"/>
      <w:r w:rsidRPr="00BE752F">
        <w:t>Affifa</w:t>
      </w:r>
      <w:proofErr w:type="spellEnd"/>
      <w:r w:rsidRPr="00BE752F">
        <w:t xml:space="preserve"> | Affrica | Afi | </w:t>
      </w:r>
      <w:proofErr w:type="spellStart"/>
      <w:r w:rsidRPr="00BE752F">
        <w:t>Afiadenyo</w:t>
      </w:r>
      <w:proofErr w:type="spellEnd"/>
      <w:r w:rsidRPr="00BE752F">
        <w:t xml:space="preserve"> | </w:t>
      </w:r>
      <w:proofErr w:type="spellStart"/>
      <w:r w:rsidRPr="00BE752F">
        <w:t>Afidah</w:t>
      </w:r>
      <w:proofErr w:type="spellEnd"/>
      <w:r w:rsidRPr="00BE752F">
        <w:t xml:space="preserve"> | Afifi | </w:t>
      </w:r>
      <w:proofErr w:type="spellStart"/>
      <w:r w:rsidRPr="00BE752F">
        <w:t>Afikoman</w:t>
      </w:r>
      <w:proofErr w:type="spellEnd"/>
      <w:r w:rsidRPr="00BE752F">
        <w:t xml:space="preserve"> | Aflah | Afnan | </w:t>
      </w:r>
      <w:proofErr w:type="spellStart"/>
      <w:r w:rsidRPr="00BE752F">
        <w:t>Afonasii</w:t>
      </w:r>
      <w:proofErr w:type="spellEnd"/>
      <w:r w:rsidRPr="00BE752F">
        <w:t xml:space="preserve"> | Afra | </w:t>
      </w:r>
      <w:proofErr w:type="spellStart"/>
      <w:r w:rsidRPr="00BE752F">
        <w:t>Afraa</w:t>
      </w:r>
      <w:proofErr w:type="spellEnd"/>
      <w:r w:rsidRPr="00BE752F">
        <w:t xml:space="preserve"> | Afreen | </w:t>
      </w:r>
      <w:proofErr w:type="spellStart"/>
      <w:r w:rsidRPr="00BE752F">
        <w:t>Afric</w:t>
      </w:r>
      <w:proofErr w:type="spellEnd"/>
      <w:r w:rsidRPr="00BE752F">
        <w:t xml:space="preserve"> | Africa |</w:t>
      </w:r>
    </w:p>
    <w:p w14:paraId="79CA450D" w14:textId="77777777" w:rsidR="00000000" w:rsidRPr="00BE752F" w:rsidRDefault="00000000">
      <w:r w:rsidRPr="00BE752F">
        <w:t xml:space="preserve">Afrin | Afroze | Afsar | Afschin | </w:t>
      </w:r>
      <w:proofErr w:type="spellStart"/>
      <w:r w:rsidRPr="00BE752F">
        <w:t>Afshaan</w:t>
      </w:r>
      <w:proofErr w:type="spellEnd"/>
      <w:r w:rsidRPr="00BE752F">
        <w:t xml:space="preserve"> | Afshar | Afsheen | Afshin | Aftab | Aftan | Aftin | Afton | Afu | </w:t>
      </w:r>
      <w:proofErr w:type="spellStart"/>
      <w:r w:rsidRPr="00BE752F">
        <w:t>Afuvale</w:t>
      </w:r>
      <w:proofErr w:type="spellEnd"/>
      <w:r w:rsidRPr="00BE752F">
        <w:t xml:space="preserve"> | Ag | Aga | Agafon | Agaja |</w:t>
      </w:r>
    </w:p>
    <w:p w14:paraId="5FC7F563" w14:textId="77777777" w:rsidR="00000000" w:rsidRPr="00BE752F" w:rsidRDefault="00000000">
      <w:r w:rsidRPr="00BE752F">
        <w:t xml:space="preserve">Agalya | Agamemnon | Agamjot | Agampreet | Aganit | Agape | Agapet | Agarwal | Agas | Agasthya | Agastya | Agata | </w:t>
      </w:r>
      <w:proofErr w:type="spellStart"/>
      <w:r w:rsidRPr="00BE752F">
        <w:t>Agatamori</w:t>
      </w:r>
      <w:proofErr w:type="spellEnd"/>
      <w:r w:rsidRPr="00BE752F">
        <w:t xml:space="preserve"> | </w:t>
      </w:r>
      <w:proofErr w:type="spellStart"/>
      <w:r w:rsidRPr="00BE752F">
        <w:t>Agathos</w:t>
      </w:r>
      <w:proofErr w:type="spellEnd"/>
      <w:r w:rsidRPr="00BE752F">
        <w:t xml:space="preserve"> |</w:t>
      </w:r>
    </w:p>
    <w:p w14:paraId="151DC5F0" w14:textId="77777777" w:rsidR="00000000" w:rsidRPr="00BE752F" w:rsidRDefault="00000000">
      <w:r w:rsidRPr="00BE752F">
        <w:t xml:space="preserve">Agaton | </w:t>
      </w:r>
      <w:proofErr w:type="spellStart"/>
      <w:r w:rsidRPr="00BE752F">
        <w:t>Agbalenyo</w:t>
      </w:r>
      <w:proofErr w:type="spellEnd"/>
      <w:r w:rsidRPr="00BE752F">
        <w:t xml:space="preserve"> | </w:t>
      </w:r>
      <w:proofErr w:type="spellStart"/>
      <w:r w:rsidRPr="00BE752F">
        <w:t>Agbeanenyo</w:t>
      </w:r>
      <w:proofErr w:type="spellEnd"/>
      <w:r w:rsidRPr="00BE752F">
        <w:t xml:space="preserve"> | </w:t>
      </w:r>
      <w:proofErr w:type="spellStart"/>
      <w:r w:rsidRPr="00BE752F">
        <w:t>Agbedufia</w:t>
      </w:r>
      <w:proofErr w:type="spellEnd"/>
      <w:r w:rsidRPr="00BE752F">
        <w:t xml:space="preserve"> | </w:t>
      </w:r>
      <w:proofErr w:type="spellStart"/>
      <w:r w:rsidRPr="00BE752F">
        <w:t>Agbedumasi</w:t>
      </w:r>
      <w:proofErr w:type="spellEnd"/>
      <w:r w:rsidRPr="00BE752F">
        <w:t xml:space="preserve"> | Agbeko | </w:t>
      </w:r>
      <w:proofErr w:type="spellStart"/>
      <w:r w:rsidRPr="00BE752F">
        <w:t>Agbekomefa</w:t>
      </w:r>
      <w:proofErr w:type="spellEnd"/>
      <w:r w:rsidRPr="00BE752F">
        <w:t xml:space="preserve"> | </w:t>
      </w:r>
      <w:proofErr w:type="spellStart"/>
      <w:r w:rsidRPr="00BE752F">
        <w:t>Agbemaple</w:t>
      </w:r>
      <w:proofErr w:type="spellEnd"/>
      <w:r w:rsidRPr="00BE752F">
        <w:t xml:space="preserve"> | </w:t>
      </w:r>
      <w:proofErr w:type="spellStart"/>
      <w:r w:rsidRPr="00BE752F">
        <w:t>Agbenowoko</w:t>
      </w:r>
      <w:proofErr w:type="spellEnd"/>
      <w:r w:rsidRPr="00BE752F">
        <w:t xml:space="preserve"> | </w:t>
      </w:r>
      <w:proofErr w:type="spellStart"/>
      <w:r w:rsidRPr="00BE752F">
        <w:t>Agbenyanyo</w:t>
      </w:r>
      <w:proofErr w:type="spellEnd"/>
      <w:r w:rsidRPr="00BE752F">
        <w:t xml:space="preserve"> | </w:t>
      </w:r>
      <w:proofErr w:type="spellStart"/>
      <w:r w:rsidRPr="00BE752F">
        <w:t>Agbenyo</w:t>
      </w:r>
      <w:proofErr w:type="spellEnd"/>
      <w:r w:rsidRPr="00BE752F">
        <w:t xml:space="preserve"> |</w:t>
      </w:r>
    </w:p>
    <w:p w14:paraId="323F3C0A" w14:textId="77777777" w:rsidR="00000000" w:rsidRPr="00BE752F" w:rsidRDefault="00000000">
      <w:proofErr w:type="spellStart"/>
      <w:r w:rsidRPr="00BE752F">
        <w:t>Agbepavi</w:t>
      </w:r>
      <w:proofErr w:type="spellEnd"/>
      <w:r w:rsidRPr="00BE752F">
        <w:t xml:space="preserve"> | </w:t>
      </w:r>
      <w:proofErr w:type="spellStart"/>
      <w:r w:rsidRPr="00BE752F">
        <w:t>Agbesinyale</w:t>
      </w:r>
      <w:proofErr w:type="spellEnd"/>
      <w:r w:rsidRPr="00BE752F">
        <w:t xml:space="preserve"> | </w:t>
      </w:r>
      <w:proofErr w:type="spellStart"/>
      <w:r w:rsidRPr="00BE752F">
        <w:t>Agbewonu</w:t>
      </w:r>
      <w:proofErr w:type="spellEnd"/>
      <w:r w:rsidRPr="00BE752F">
        <w:t xml:space="preserve"> | </w:t>
      </w:r>
      <w:proofErr w:type="spellStart"/>
      <w:r w:rsidRPr="00BE752F">
        <w:t>Agblemanyo</w:t>
      </w:r>
      <w:proofErr w:type="spellEnd"/>
      <w:r w:rsidRPr="00BE752F">
        <w:t xml:space="preserve"> | </w:t>
      </w:r>
      <w:proofErr w:type="spellStart"/>
      <w:r w:rsidRPr="00BE752F">
        <w:t>Agbomadzi</w:t>
      </w:r>
      <w:proofErr w:type="spellEnd"/>
      <w:r w:rsidRPr="00BE752F">
        <w:t xml:space="preserve"> | Agca | Age | </w:t>
      </w:r>
      <w:proofErr w:type="spellStart"/>
      <w:r w:rsidRPr="00BE752F">
        <w:t>Agea</w:t>
      </w:r>
      <w:proofErr w:type="spellEnd"/>
      <w:r w:rsidRPr="00BE752F">
        <w:t xml:space="preserve"> | </w:t>
      </w:r>
      <w:proofErr w:type="spellStart"/>
      <w:r w:rsidRPr="00BE752F">
        <w:t>Ageeth</w:t>
      </w:r>
      <w:proofErr w:type="spellEnd"/>
      <w:r w:rsidRPr="00BE752F">
        <w:t xml:space="preserve"> | Ageliki | Agga | Agge | </w:t>
      </w:r>
      <w:proofErr w:type="spellStart"/>
      <w:r w:rsidRPr="00BE752F">
        <w:t>Aggedor</w:t>
      </w:r>
      <w:proofErr w:type="spellEnd"/>
      <w:r w:rsidRPr="00BE752F">
        <w:t xml:space="preserve"> | Aggeliki |</w:t>
      </w:r>
    </w:p>
    <w:p w14:paraId="3EEF19C9" w14:textId="77777777" w:rsidR="00000000" w:rsidRPr="00BE752F" w:rsidRDefault="00000000">
      <w:r w:rsidRPr="00BE752F">
        <w:t xml:space="preserve">Aggelos | Aggi | Aggie | Aghaghna | Aghamarshan | Aghavni | Aghora | </w:t>
      </w:r>
      <w:proofErr w:type="spellStart"/>
      <w:r w:rsidRPr="00BE752F">
        <w:t>Aghraeradha</w:t>
      </w:r>
      <w:proofErr w:type="spellEnd"/>
      <w:r w:rsidRPr="00BE752F">
        <w:t xml:space="preserve"> | </w:t>
      </w:r>
      <w:proofErr w:type="spellStart"/>
      <w:r w:rsidRPr="00BE752F">
        <w:t>Aghrnivasu</w:t>
      </w:r>
      <w:proofErr w:type="spellEnd"/>
      <w:r w:rsidRPr="00BE752F">
        <w:t xml:space="preserve"> | Agi | </w:t>
      </w:r>
      <w:proofErr w:type="spellStart"/>
      <w:r w:rsidRPr="00BE752F">
        <w:t>Agia</w:t>
      </w:r>
      <w:proofErr w:type="spellEnd"/>
      <w:r w:rsidRPr="00BE752F">
        <w:t xml:space="preserve"> | Agie | Agila | Agime | Agira |</w:t>
      </w:r>
    </w:p>
    <w:p w14:paraId="75BCF8CD" w14:textId="77777777" w:rsidR="00000000" w:rsidRPr="00BE752F" w:rsidRDefault="00000000">
      <w:r w:rsidRPr="00BE752F">
        <w:t xml:space="preserve">Agnajita | Agne | Agnes | Agnesa | Agnew | Agneya | Agneyi | Agni | </w:t>
      </w:r>
      <w:proofErr w:type="spellStart"/>
      <w:r w:rsidRPr="00BE752F">
        <w:t>Agnibhatta</w:t>
      </w:r>
      <w:proofErr w:type="spellEnd"/>
      <w:r w:rsidRPr="00BE752F">
        <w:t xml:space="preserve"> | Agnidev | Agnidurga | Agnieszka | Agnietje | Agnija |</w:t>
      </w:r>
    </w:p>
    <w:p w14:paraId="6DA1C6EF" w14:textId="77777777" w:rsidR="00000000" w:rsidRPr="00BE752F" w:rsidRDefault="00000000">
      <w:proofErr w:type="spellStart"/>
      <w:r w:rsidRPr="00BE752F">
        <w:t>Agnijvala</w:t>
      </w:r>
      <w:proofErr w:type="spellEnd"/>
      <w:r w:rsidRPr="00BE752F">
        <w:t xml:space="preserve"> | Agnika | Agnikumara | Agnimitra | Agnis | </w:t>
      </w:r>
      <w:proofErr w:type="spellStart"/>
      <w:r w:rsidRPr="00BE752F">
        <w:t>Agnivesha</w:t>
      </w:r>
      <w:proofErr w:type="spellEnd"/>
      <w:r w:rsidRPr="00BE752F">
        <w:t xml:space="preserve"> | Agnola | Agnus | Ago | Agoston | Agraja | Agrata | </w:t>
      </w:r>
      <w:proofErr w:type="spellStart"/>
      <w:r w:rsidRPr="00BE752F">
        <w:t>Agreya</w:t>
      </w:r>
      <w:proofErr w:type="spellEnd"/>
      <w:r w:rsidRPr="00BE752F">
        <w:t xml:space="preserve"> | </w:t>
      </w:r>
      <w:proofErr w:type="spellStart"/>
      <w:r w:rsidRPr="00BE752F">
        <w:t>Agrias</w:t>
      </w:r>
      <w:proofErr w:type="spellEnd"/>
      <w:r w:rsidRPr="00BE752F">
        <w:t xml:space="preserve"> | Agricola</w:t>
      </w:r>
    </w:p>
    <w:p w14:paraId="72599F67" w14:textId="77777777" w:rsidR="00000000" w:rsidRPr="00BE752F" w:rsidRDefault="00000000">
      <w:r w:rsidRPr="00BE752F">
        <w:t>| Agrima | Agrippa | Agriya | Aguayo | Aguiar | Aguilar | Aguilera | Aguirre | Agung | Agusta | Ah | Ahadi | Ahanna | Ahanpati | Ahanti | Ahara |</w:t>
      </w:r>
    </w:p>
    <w:p w14:paraId="734537DD" w14:textId="77777777" w:rsidR="00000000" w:rsidRPr="00BE752F" w:rsidRDefault="00000000">
      <w:r w:rsidRPr="00BE752F">
        <w:t xml:space="preserve">Aharmani | Aharpati | </w:t>
      </w:r>
      <w:proofErr w:type="spellStart"/>
      <w:r w:rsidRPr="00BE752F">
        <w:t>Ahaskara</w:t>
      </w:r>
      <w:proofErr w:type="spellEnd"/>
      <w:r w:rsidRPr="00BE752F">
        <w:t xml:space="preserve"> | </w:t>
      </w:r>
      <w:proofErr w:type="spellStart"/>
      <w:r w:rsidRPr="00BE752F">
        <w:t>Ahauano</w:t>
      </w:r>
      <w:proofErr w:type="spellEnd"/>
      <w:r w:rsidRPr="00BE752F">
        <w:t xml:space="preserve"> | Ahava | </w:t>
      </w:r>
      <w:proofErr w:type="spellStart"/>
      <w:r w:rsidRPr="00BE752F">
        <w:t>Ahavaniyam</w:t>
      </w:r>
      <w:proofErr w:type="spellEnd"/>
      <w:r w:rsidRPr="00BE752F">
        <w:t xml:space="preserve"> | Ahd | Ahe | Ahern | </w:t>
      </w:r>
      <w:proofErr w:type="spellStart"/>
      <w:r w:rsidRPr="00BE752F">
        <w:t>Ahhotpe</w:t>
      </w:r>
      <w:proofErr w:type="spellEnd"/>
      <w:r w:rsidRPr="00BE752F">
        <w:t xml:space="preserve"> | Ahi | Ahia | Ahiah | </w:t>
      </w:r>
      <w:proofErr w:type="spellStart"/>
      <w:r w:rsidRPr="00BE752F">
        <w:t>Ahianyomade</w:t>
      </w:r>
      <w:proofErr w:type="spellEnd"/>
      <w:r w:rsidRPr="00BE752F">
        <w:t xml:space="preserve"> | </w:t>
      </w:r>
      <w:proofErr w:type="spellStart"/>
      <w:r w:rsidRPr="00BE752F">
        <w:t>Ahicza</w:t>
      </w:r>
      <w:proofErr w:type="spellEnd"/>
      <w:r w:rsidRPr="00BE752F">
        <w:t xml:space="preserve"> |</w:t>
      </w:r>
    </w:p>
    <w:p w14:paraId="417D0675" w14:textId="77777777" w:rsidR="00000000" w:rsidRPr="00BE752F" w:rsidRDefault="00000000">
      <w:r w:rsidRPr="00BE752F">
        <w:t xml:space="preserve">Ahijit | Ahika | Ahimsa | Ahindra | Ahinoam | Ahio | Ahira | Ahish | </w:t>
      </w:r>
      <w:proofErr w:type="spellStart"/>
      <w:r w:rsidRPr="00BE752F">
        <w:t>Ahiva</w:t>
      </w:r>
      <w:proofErr w:type="spellEnd"/>
      <w:r w:rsidRPr="00BE752F">
        <w:t xml:space="preserve"> | Ahl | Ahlad | Ahlai | Ahlam | </w:t>
      </w:r>
      <w:proofErr w:type="spellStart"/>
      <w:r w:rsidRPr="00BE752F">
        <w:t>AhLan</w:t>
      </w:r>
      <w:proofErr w:type="spellEnd"/>
      <w:r w:rsidRPr="00BE752F">
        <w:t xml:space="preserve"> | </w:t>
      </w:r>
      <w:proofErr w:type="spellStart"/>
      <w:r w:rsidRPr="00BE752F">
        <w:t>Ahleema</w:t>
      </w:r>
      <w:proofErr w:type="spellEnd"/>
      <w:r w:rsidRPr="00BE752F">
        <w:t xml:space="preserve"> | Ahlem | Ahluwalia |</w:t>
      </w:r>
    </w:p>
    <w:p w14:paraId="746D8301" w14:textId="77777777" w:rsidR="00000000" w:rsidRPr="00BE752F" w:rsidRDefault="00000000">
      <w:r w:rsidRPr="00BE752F">
        <w:t xml:space="preserve">Ahmad | Ahmani | Ahmari | Ahmed | Ahmet | Ahmose | Ahn | Ahna | Ahner | Aho | Ahobal | Aholelei | </w:t>
      </w:r>
      <w:proofErr w:type="spellStart"/>
      <w:r w:rsidRPr="00BE752F">
        <w:t>Aholo</w:t>
      </w:r>
      <w:proofErr w:type="spellEnd"/>
      <w:r w:rsidRPr="00BE752F">
        <w:t xml:space="preserve"> | Ahomana | Ahonui | </w:t>
      </w:r>
      <w:proofErr w:type="spellStart"/>
      <w:r w:rsidRPr="00BE752F">
        <w:t>Ahopomee</w:t>
      </w:r>
      <w:proofErr w:type="spellEnd"/>
    </w:p>
    <w:p w14:paraId="2847A8AA" w14:textId="77777777" w:rsidR="00000000" w:rsidRPr="00BE752F" w:rsidRDefault="00000000">
      <w:r w:rsidRPr="00BE752F">
        <w:t xml:space="preserve">| Ahran | Ahren | Ahrens | </w:t>
      </w:r>
      <w:proofErr w:type="spellStart"/>
      <w:r w:rsidRPr="00BE752F">
        <w:t>Ahrlene</w:t>
      </w:r>
      <w:proofErr w:type="spellEnd"/>
      <w:r w:rsidRPr="00BE752F">
        <w:t xml:space="preserve"> | </w:t>
      </w:r>
      <w:proofErr w:type="spellStart"/>
      <w:r w:rsidRPr="00BE752F">
        <w:t>Ahrodie</w:t>
      </w:r>
      <w:proofErr w:type="spellEnd"/>
      <w:r w:rsidRPr="00BE752F">
        <w:t xml:space="preserve"> | </w:t>
      </w:r>
      <w:proofErr w:type="spellStart"/>
      <w:r w:rsidRPr="00BE752F">
        <w:t>Ahrriahjannah</w:t>
      </w:r>
      <w:proofErr w:type="spellEnd"/>
      <w:r w:rsidRPr="00BE752F">
        <w:t xml:space="preserve"> | Ahsan | Ahsen | </w:t>
      </w:r>
      <w:proofErr w:type="spellStart"/>
      <w:r w:rsidRPr="00BE752F">
        <w:t>Ahsun</w:t>
      </w:r>
      <w:proofErr w:type="spellEnd"/>
      <w:r w:rsidRPr="00BE752F">
        <w:t xml:space="preserve"> | Ahu | Ahulani | Ahura | Ahuti | Ai | Aiah | Aibhne | Aida |</w:t>
      </w:r>
    </w:p>
    <w:p w14:paraId="601E396E" w14:textId="77777777" w:rsidR="00000000" w:rsidRPr="00BE752F" w:rsidRDefault="00000000">
      <w:proofErr w:type="spellStart"/>
      <w:r w:rsidRPr="00BE752F">
        <w:t>Aidale</w:t>
      </w:r>
      <w:proofErr w:type="spellEnd"/>
      <w:r w:rsidRPr="00BE752F">
        <w:t xml:space="preserve"> | Aidan | Aidas | Aide | Aideen | Aiden | Aidin | Aidrian | Aidyn | Aiello | </w:t>
      </w:r>
      <w:proofErr w:type="spellStart"/>
      <w:r w:rsidRPr="00BE752F">
        <w:t>Aifer</w:t>
      </w:r>
      <w:proofErr w:type="spellEnd"/>
      <w:r w:rsidRPr="00BE752F">
        <w:t xml:space="preserve"> | Aihua | Aija | Aijalon | Aika | </w:t>
      </w:r>
      <w:proofErr w:type="spellStart"/>
      <w:r w:rsidRPr="00BE752F">
        <w:t>Aikake</w:t>
      </w:r>
      <w:proofErr w:type="spellEnd"/>
      <w:r w:rsidRPr="00BE752F">
        <w:t xml:space="preserve"> | Aike | Aiken |</w:t>
      </w:r>
    </w:p>
    <w:p w14:paraId="028E093B" w14:textId="77777777" w:rsidR="00000000" w:rsidRPr="00BE752F" w:rsidRDefault="00000000">
      <w:r w:rsidRPr="00BE752F">
        <w:t xml:space="preserve">Aikens | </w:t>
      </w:r>
      <w:proofErr w:type="spellStart"/>
      <w:r w:rsidRPr="00BE752F">
        <w:t>Aiki</w:t>
      </w:r>
      <w:proofErr w:type="spellEnd"/>
      <w:r w:rsidRPr="00BE752F">
        <w:t xml:space="preserve"> | Aikman | Aiko | Aila | </w:t>
      </w:r>
      <w:proofErr w:type="spellStart"/>
      <w:r w:rsidRPr="00BE752F">
        <w:t>Ailal</w:t>
      </w:r>
      <w:proofErr w:type="spellEnd"/>
      <w:r w:rsidRPr="00BE752F">
        <w:t xml:space="preserve"> | Ailan | Ailani | Ailbe | Ailbhe | Ailean | Aileen | Ailein | Ailen | Ailene | Ailesh | Ailey | Aili | </w:t>
      </w:r>
      <w:proofErr w:type="spellStart"/>
      <w:r w:rsidRPr="00BE752F">
        <w:t>Ailian</w:t>
      </w:r>
      <w:proofErr w:type="spellEnd"/>
      <w:r w:rsidRPr="00BE752F">
        <w:t xml:space="preserve"> |</w:t>
      </w:r>
    </w:p>
    <w:p w14:paraId="1E04CEDD" w14:textId="77777777" w:rsidR="00000000" w:rsidRPr="00BE752F" w:rsidRDefault="00000000">
      <w:proofErr w:type="spellStart"/>
      <w:r w:rsidRPr="00BE752F">
        <w:t>Ailil</w:t>
      </w:r>
      <w:proofErr w:type="spellEnd"/>
      <w:r w:rsidRPr="00BE752F">
        <w:t xml:space="preserve"> | Ailill | Ailin | Ailis | Ailish | Aillen | </w:t>
      </w:r>
      <w:proofErr w:type="spellStart"/>
      <w:r w:rsidRPr="00BE752F">
        <w:t>Aillinn</w:t>
      </w:r>
      <w:proofErr w:type="spellEnd"/>
      <w:r w:rsidRPr="00BE752F">
        <w:t xml:space="preserve"> | Ailsa | Ailwyn | Aiman | Aimar | </w:t>
      </w:r>
      <w:proofErr w:type="spellStart"/>
      <w:r w:rsidRPr="00BE752F">
        <w:t>Aimascarya</w:t>
      </w:r>
      <w:proofErr w:type="spellEnd"/>
      <w:r w:rsidRPr="00BE752F">
        <w:t xml:space="preserve"> | Aime | Aimee | </w:t>
      </w:r>
      <w:proofErr w:type="spellStart"/>
      <w:r w:rsidRPr="00BE752F">
        <w:t>Aimei</w:t>
      </w:r>
      <w:proofErr w:type="spellEnd"/>
      <w:r w:rsidRPr="00BE752F">
        <w:t xml:space="preserve"> | </w:t>
      </w:r>
      <w:proofErr w:type="spellStart"/>
      <w:r w:rsidRPr="00BE752F">
        <w:t>Aimelin</w:t>
      </w:r>
      <w:proofErr w:type="spellEnd"/>
      <w:r w:rsidRPr="00BE752F">
        <w:t xml:space="preserve"> | Aimen | Aimer |</w:t>
      </w:r>
    </w:p>
    <w:p w14:paraId="3980B121" w14:textId="77777777" w:rsidR="00000000" w:rsidRPr="00BE752F" w:rsidRDefault="00000000">
      <w:r w:rsidRPr="00BE752F">
        <w:t xml:space="preserve">Aimers | Aimone | Aimy | </w:t>
      </w:r>
      <w:proofErr w:type="spellStart"/>
      <w:r w:rsidRPr="00BE752F">
        <w:t>Aimyleen</w:t>
      </w:r>
      <w:proofErr w:type="spellEnd"/>
      <w:r w:rsidRPr="00BE752F">
        <w:t xml:space="preserve"> | Ain | Aina | </w:t>
      </w:r>
      <w:proofErr w:type="spellStart"/>
      <w:r w:rsidRPr="00BE752F">
        <w:t>Ainaira</w:t>
      </w:r>
      <w:proofErr w:type="spellEnd"/>
      <w:r w:rsidRPr="00BE752F">
        <w:t xml:space="preserve"> | </w:t>
      </w:r>
      <w:proofErr w:type="spellStart"/>
      <w:r w:rsidRPr="00BE752F">
        <w:t>Ainairya</w:t>
      </w:r>
      <w:proofErr w:type="spellEnd"/>
      <w:r w:rsidRPr="00BE752F">
        <w:t xml:space="preserve"> | Ainalani | Ainanani | </w:t>
      </w:r>
      <w:proofErr w:type="spellStart"/>
      <w:r w:rsidRPr="00BE752F">
        <w:t>Aindra</w:t>
      </w:r>
      <w:proofErr w:type="spellEnd"/>
      <w:r w:rsidRPr="00BE752F">
        <w:t xml:space="preserve"> | Aindrea | Aindri | </w:t>
      </w:r>
      <w:proofErr w:type="spellStart"/>
      <w:r w:rsidRPr="00BE752F">
        <w:t>Aindrie</w:t>
      </w:r>
      <w:proofErr w:type="spellEnd"/>
      <w:r w:rsidRPr="00BE752F">
        <w:t xml:space="preserve"> | Aine | </w:t>
      </w:r>
      <w:proofErr w:type="spellStart"/>
      <w:r w:rsidRPr="00BE752F">
        <w:t>Ainee</w:t>
      </w:r>
      <w:proofErr w:type="spellEnd"/>
      <w:r w:rsidRPr="00BE752F">
        <w:t xml:space="preserve"> |</w:t>
      </w:r>
    </w:p>
    <w:p w14:paraId="19181C5A" w14:textId="77777777" w:rsidR="00000000" w:rsidRPr="00BE752F" w:rsidRDefault="00000000">
      <w:r w:rsidRPr="00BE752F">
        <w:t xml:space="preserve">Aineislis | Ainge | </w:t>
      </w:r>
      <w:proofErr w:type="spellStart"/>
      <w:r w:rsidRPr="00BE752F">
        <w:t>Aingel</w:t>
      </w:r>
      <w:proofErr w:type="spellEnd"/>
      <w:r w:rsidRPr="00BE752F">
        <w:t xml:space="preserve"> | Aingini | Aino | Ainoa | Ainslee | Ainsleigh | Ainsley | Ainslie | Ainsly | Ainsworth | Aintza | Aintzane | Ainul | Ainur |</w:t>
      </w:r>
    </w:p>
    <w:p w14:paraId="4D04689C" w14:textId="77777777" w:rsidR="00000000" w:rsidRPr="00BE752F" w:rsidRDefault="00000000">
      <w:proofErr w:type="spellStart"/>
      <w:r w:rsidRPr="00BE752F">
        <w:t>Ainyava</w:t>
      </w:r>
      <w:proofErr w:type="spellEnd"/>
      <w:r w:rsidRPr="00BE752F">
        <w:t xml:space="preserve"> | Aion | Air | Airana | Airavata | Aire | Aireal | Airel | Airen | Aireol | Aires | </w:t>
      </w:r>
      <w:proofErr w:type="spellStart"/>
      <w:r w:rsidRPr="00BE752F">
        <w:t>Airesh</w:t>
      </w:r>
      <w:proofErr w:type="spellEnd"/>
      <w:r w:rsidRPr="00BE752F">
        <w:t xml:space="preserve"> | Aireus | Airial | Airian | Airic | Airin | Airleas |</w:t>
      </w:r>
    </w:p>
    <w:p w14:paraId="3D2E0030" w14:textId="77777777" w:rsidR="00000000" w:rsidRPr="00BE752F" w:rsidRDefault="00000000">
      <w:r w:rsidRPr="00BE752F">
        <w:t xml:space="preserve">Airlee | Airlia | Airlie | Airn | Airon | </w:t>
      </w:r>
      <w:proofErr w:type="spellStart"/>
      <w:r w:rsidRPr="00BE752F">
        <w:t>Airraid</w:t>
      </w:r>
      <w:proofErr w:type="spellEnd"/>
      <w:r w:rsidRPr="00BE752F">
        <w:t xml:space="preserve"> | Airrion | </w:t>
      </w:r>
      <w:proofErr w:type="spellStart"/>
      <w:r w:rsidRPr="00BE752F">
        <w:t>Airyava</w:t>
      </w:r>
      <w:proofErr w:type="spellEnd"/>
      <w:r w:rsidRPr="00BE752F">
        <w:t xml:space="preserve"> | </w:t>
      </w:r>
      <w:proofErr w:type="spellStart"/>
      <w:r w:rsidRPr="00BE752F">
        <w:t>Airyel</w:t>
      </w:r>
      <w:proofErr w:type="spellEnd"/>
      <w:r w:rsidRPr="00BE752F">
        <w:t xml:space="preserve"> | Airyelle | Airyn | Ais | Aisa | Aisake | </w:t>
      </w:r>
      <w:proofErr w:type="spellStart"/>
      <w:r w:rsidRPr="00BE752F">
        <w:t>AiSan</w:t>
      </w:r>
      <w:proofErr w:type="spellEnd"/>
      <w:r w:rsidRPr="00BE752F">
        <w:t xml:space="preserve"> | Aise | Aish | Aisha | Aisley</w:t>
      </w:r>
    </w:p>
    <w:p w14:paraId="28CA1146" w14:textId="77777777" w:rsidR="00000000" w:rsidRPr="00BE752F" w:rsidRDefault="00000000">
      <w:r w:rsidRPr="00BE752F">
        <w:t xml:space="preserve">| Aislin | Aisling | Aislinn | Aison | Aissa | Aiswarya | Aita | </w:t>
      </w:r>
      <w:proofErr w:type="spellStart"/>
      <w:r w:rsidRPr="00BE752F">
        <w:t>Aitesvara</w:t>
      </w:r>
      <w:proofErr w:type="spellEnd"/>
      <w:r w:rsidRPr="00BE752F">
        <w:t xml:space="preserve"> | </w:t>
      </w:r>
      <w:proofErr w:type="spellStart"/>
      <w:r w:rsidRPr="00BE752F">
        <w:t>Aithwyav</w:t>
      </w:r>
      <w:proofErr w:type="spellEnd"/>
      <w:r w:rsidRPr="00BE752F">
        <w:t xml:space="preserve"> | Aivan | </w:t>
      </w:r>
      <w:proofErr w:type="spellStart"/>
      <w:r w:rsidRPr="00BE752F">
        <w:t>Aivars</w:t>
      </w:r>
      <w:proofErr w:type="spellEnd"/>
      <w:r w:rsidRPr="00BE752F">
        <w:t xml:space="preserve"> | Aiven | </w:t>
      </w:r>
      <w:proofErr w:type="spellStart"/>
      <w:r w:rsidRPr="00BE752F">
        <w:t>Aivin</w:t>
      </w:r>
      <w:proofErr w:type="spellEnd"/>
      <w:r w:rsidRPr="00BE752F">
        <w:t xml:space="preserve"> | Aiwa | Aiyah | Aiyana |</w:t>
      </w:r>
    </w:p>
    <w:p w14:paraId="6B056A1E" w14:textId="77777777" w:rsidR="00000000" w:rsidRPr="00BE752F" w:rsidRDefault="00000000">
      <w:r w:rsidRPr="00BE752F">
        <w:t xml:space="preserve">Aiyenar | Aiyetoro | Aizza | Aj | Aja | Ajaana | Ajab | Ajada | Ajae | Ajai | Ajaib | </w:t>
      </w:r>
      <w:proofErr w:type="spellStart"/>
      <w:r w:rsidRPr="00BE752F">
        <w:t>Ajaikapada</w:t>
      </w:r>
      <w:proofErr w:type="spellEnd"/>
      <w:r w:rsidRPr="00BE752F">
        <w:t xml:space="preserve"> | Ajaipal | Ajala | </w:t>
      </w:r>
      <w:proofErr w:type="spellStart"/>
      <w:r w:rsidRPr="00BE752F">
        <w:t>Ajalabert</w:t>
      </w:r>
      <w:proofErr w:type="spellEnd"/>
      <w:r w:rsidRPr="00BE752F">
        <w:t xml:space="preserve"> | Ajalon | </w:t>
      </w:r>
      <w:proofErr w:type="spellStart"/>
      <w:r w:rsidRPr="00BE752F">
        <w:t>Ajamidhras</w:t>
      </w:r>
      <w:proofErr w:type="spellEnd"/>
    </w:p>
    <w:p w14:paraId="49C4E9DF" w14:textId="77777777" w:rsidR="00000000" w:rsidRPr="00BE752F" w:rsidRDefault="00000000">
      <w:r w:rsidRPr="00BE752F">
        <w:t xml:space="preserve">| Ajana | Ajane | Ajani | </w:t>
      </w:r>
      <w:proofErr w:type="spellStart"/>
      <w:r w:rsidRPr="00BE752F">
        <w:t>Ajaninandara</w:t>
      </w:r>
      <w:proofErr w:type="spellEnd"/>
      <w:r w:rsidRPr="00BE752F">
        <w:t xml:space="preserve"> | Ajanta | </w:t>
      </w:r>
      <w:proofErr w:type="spellStart"/>
      <w:r w:rsidRPr="00BE752F">
        <w:t>Ajapa</w:t>
      </w:r>
      <w:proofErr w:type="spellEnd"/>
      <w:r w:rsidRPr="00BE752F">
        <w:t xml:space="preserve"> | Ajas | </w:t>
      </w:r>
      <w:proofErr w:type="spellStart"/>
      <w:r w:rsidRPr="00BE752F">
        <w:t>Ajatari</w:t>
      </w:r>
      <w:proofErr w:type="spellEnd"/>
      <w:r w:rsidRPr="00BE752F">
        <w:t xml:space="preserve"> | </w:t>
      </w:r>
      <w:proofErr w:type="spellStart"/>
      <w:r w:rsidRPr="00BE752F">
        <w:t>Ajatasatmi</w:t>
      </w:r>
      <w:proofErr w:type="spellEnd"/>
      <w:r w:rsidRPr="00BE752F">
        <w:t xml:space="preserve"> | Ajatasatru | Ajatashatru | Ajath | Ajax | Ajay | Ajaya |</w:t>
      </w:r>
    </w:p>
    <w:p w14:paraId="224CFC49" w14:textId="77777777" w:rsidR="00000000" w:rsidRPr="00BE752F" w:rsidRDefault="00000000">
      <w:r w:rsidRPr="00BE752F">
        <w:t xml:space="preserve">Ajayi | Aje | Ajee | Ajeet | </w:t>
      </w:r>
      <w:proofErr w:type="spellStart"/>
      <w:r w:rsidRPr="00BE752F">
        <w:t>Ajel</w:t>
      </w:r>
      <w:proofErr w:type="spellEnd"/>
      <w:r w:rsidRPr="00BE752F">
        <w:t xml:space="preserve"> | Ajendra | Ajene | Ajeya | </w:t>
      </w:r>
      <w:proofErr w:type="spellStart"/>
      <w:r w:rsidRPr="00BE752F">
        <w:t>Ajhan</w:t>
      </w:r>
      <w:proofErr w:type="spellEnd"/>
      <w:r w:rsidRPr="00BE752F">
        <w:t xml:space="preserve"> | Aji | Ajibola | Ajinder | Ajira | Ajisa | Ajit | Ajita | Ajitesh | Ajith | Ajitha |</w:t>
      </w:r>
    </w:p>
    <w:p w14:paraId="7E77420D" w14:textId="77777777" w:rsidR="00000000" w:rsidRPr="00BE752F" w:rsidRDefault="00000000">
      <w:r w:rsidRPr="00BE752F">
        <w:t xml:space="preserve">Ajitpal | Ajlan | Ajmani | Ajmer | Ajnur | Ajo | </w:t>
      </w:r>
      <w:proofErr w:type="spellStart"/>
      <w:r w:rsidRPr="00BE752F">
        <w:t>Ajoeb</w:t>
      </w:r>
      <w:proofErr w:type="spellEnd"/>
      <w:r w:rsidRPr="00BE752F">
        <w:t xml:space="preserve"> | Ajoke | Ajoy | Ajsa | Ajua | </w:t>
      </w:r>
      <w:proofErr w:type="spellStart"/>
      <w:r w:rsidRPr="00BE752F">
        <w:t>Ajul</w:t>
      </w:r>
      <w:proofErr w:type="spellEnd"/>
      <w:r w:rsidRPr="00BE752F">
        <w:t xml:space="preserve"> | </w:t>
      </w:r>
      <w:proofErr w:type="spellStart"/>
      <w:r w:rsidRPr="00BE752F">
        <w:t>Ajuluchukwu</w:t>
      </w:r>
      <w:proofErr w:type="spellEnd"/>
      <w:r w:rsidRPr="00BE752F">
        <w:t xml:space="preserve"> | </w:t>
      </w:r>
      <w:proofErr w:type="spellStart"/>
      <w:r w:rsidRPr="00BE752F">
        <w:t>Ajunee</w:t>
      </w:r>
      <w:proofErr w:type="spellEnd"/>
      <w:r w:rsidRPr="00BE752F">
        <w:t xml:space="preserve"> | </w:t>
      </w:r>
      <w:proofErr w:type="spellStart"/>
      <w:r w:rsidRPr="00BE752F">
        <w:t>Ajwani</w:t>
      </w:r>
      <w:proofErr w:type="spellEnd"/>
      <w:r w:rsidRPr="00BE752F">
        <w:t xml:space="preserve"> | Aka | </w:t>
      </w:r>
      <w:proofErr w:type="spellStart"/>
      <w:r w:rsidRPr="00BE752F">
        <w:t>Aka'ula</w:t>
      </w:r>
      <w:proofErr w:type="spellEnd"/>
      <w:r w:rsidRPr="00BE752F">
        <w:t xml:space="preserve"> |</w:t>
      </w:r>
    </w:p>
    <w:p w14:paraId="402DDC24" w14:textId="77777777" w:rsidR="00000000" w:rsidRPr="00BE752F" w:rsidRDefault="00000000">
      <w:r w:rsidRPr="00BE752F">
        <w:t xml:space="preserve">Akaash | </w:t>
      </w:r>
      <w:proofErr w:type="spellStart"/>
      <w:r w:rsidRPr="00BE752F">
        <w:t>Akahele</w:t>
      </w:r>
      <w:proofErr w:type="spellEnd"/>
      <w:r w:rsidRPr="00BE752F">
        <w:t xml:space="preserve"> | Akai | Akako | Akal | Akala | Akalanka | Akalbir | Akaldeep | Akaljot | </w:t>
      </w:r>
      <w:proofErr w:type="spellStart"/>
      <w:r w:rsidRPr="00BE752F">
        <w:t>AkalKeerat</w:t>
      </w:r>
      <w:proofErr w:type="spellEnd"/>
      <w:r w:rsidRPr="00BE752F">
        <w:t xml:space="preserve"> | Akalnivas | Akalpreet | Akalroop |</w:t>
      </w:r>
    </w:p>
    <w:p w14:paraId="3A632ED0" w14:textId="77777777" w:rsidR="00000000" w:rsidRPr="00BE752F" w:rsidRDefault="00000000">
      <w:r w:rsidRPr="00BE752F">
        <w:t xml:space="preserve">Akalsharan | Akalsimar | Akalsukh | Akama | Akamai | Akanksha | Akano | </w:t>
      </w:r>
      <w:proofErr w:type="spellStart"/>
      <w:r w:rsidRPr="00BE752F">
        <w:t>Akanshar</w:t>
      </w:r>
      <w:proofErr w:type="spellEnd"/>
      <w:r w:rsidRPr="00BE752F">
        <w:t xml:space="preserve"> | Akara | Akari | </w:t>
      </w:r>
      <w:proofErr w:type="spellStart"/>
      <w:r w:rsidRPr="00BE752F">
        <w:t>Akarra</w:t>
      </w:r>
      <w:proofErr w:type="spellEnd"/>
      <w:r w:rsidRPr="00BE752F">
        <w:t xml:space="preserve"> | Akarsha | Akas | Akasa |</w:t>
      </w:r>
    </w:p>
    <w:p w14:paraId="0A07C452" w14:textId="77777777" w:rsidR="00000000" w:rsidRPr="00BE752F" w:rsidRDefault="00000000">
      <w:r w:rsidRPr="00BE752F">
        <w:t xml:space="preserve">Akash | Akasha | </w:t>
      </w:r>
      <w:proofErr w:type="spellStart"/>
      <w:r w:rsidRPr="00BE752F">
        <w:t>Akaty</w:t>
      </w:r>
      <w:proofErr w:type="spellEnd"/>
      <w:r w:rsidRPr="00BE752F">
        <w:t xml:space="preserve"> | </w:t>
      </w:r>
      <w:proofErr w:type="spellStart"/>
      <w:r w:rsidRPr="00BE752F">
        <w:t>Akayadha</w:t>
      </w:r>
      <w:proofErr w:type="spellEnd"/>
      <w:r w:rsidRPr="00BE752F">
        <w:t xml:space="preserve"> | </w:t>
      </w:r>
      <w:proofErr w:type="spellStart"/>
      <w:r w:rsidRPr="00BE752F">
        <w:t>Akazome</w:t>
      </w:r>
      <w:proofErr w:type="spellEnd"/>
      <w:r w:rsidRPr="00BE752F">
        <w:t xml:space="preserve"> | Akbal | Ake | Akeakamai | Akee | Akeela | </w:t>
      </w:r>
      <w:proofErr w:type="spellStart"/>
      <w:r w:rsidRPr="00BE752F">
        <w:t>Akeeta</w:t>
      </w:r>
      <w:proofErr w:type="spellEnd"/>
      <w:r w:rsidRPr="00BE752F">
        <w:t xml:space="preserve"> | Akela | Akelia | </w:t>
      </w:r>
      <w:proofErr w:type="spellStart"/>
      <w:r w:rsidRPr="00BE752F">
        <w:t>Akelifa</w:t>
      </w:r>
      <w:proofErr w:type="spellEnd"/>
      <w:r w:rsidRPr="00BE752F">
        <w:t xml:space="preserve"> | Akella |</w:t>
      </w:r>
    </w:p>
    <w:p w14:paraId="670340B3" w14:textId="77777777" w:rsidR="00000000" w:rsidRPr="00BE752F" w:rsidRDefault="00000000">
      <w:r w:rsidRPr="00BE752F">
        <w:t xml:space="preserve">Akello | Akemi | </w:t>
      </w:r>
      <w:proofErr w:type="spellStart"/>
      <w:r w:rsidRPr="00BE752F">
        <w:t>Akempis</w:t>
      </w:r>
      <w:proofErr w:type="spellEnd"/>
      <w:r w:rsidRPr="00BE752F">
        <w:t xml:space="preserve"> | Akeno | Akera | Akers | </w:t>
      </w:r>
      <w:proofErr w:type="spellStart"/>
      <w:r w:rsidRPr="00BE752F">
        <w:t>Akeru</w:t>
      </w:r>
      <w:proofErr w:type="spellEnd"/>
      <w:r w:rsidRPr="00BE752F">
        <w:t xml:space="preserve"> | Akesh | Akey | Akeyla | Akgun | </w:t>
      </w:r>
      <w:proofErr w:type="spellStart"/>
      <w:r w:rsidRPr="00BE752F">
        <w:t>Akhandala</w:t>
      </w:r>
      <w:proofErr w:type="spellEnd"/>
      <w:r w:rsidRPr="00BE752F">
        <w:t xml:space="preserve"> | Akhil | Akhila | Akhilesh | </w:t>
      </w:r>
      <w:proofErr w:type="spellStart"/>
      <w:r w:rsidRPr="00BE752F">
        <w:t>Akhona</w:t>
      </w:r>
      <w:proofErr w:type="spellEnd"/>
      <w:r w:rsidRPr="00BE752F">
        <w:t xml:space="preserve"> |</w:t>
      </w:r>
    </w:p>
    <w:p w14:paraId="02D5F4BD" w14:textId="77777777" w:rsidR="00000000" w:rsidRPr="00BE752F" w:rsidRDefault="00000000">
      <w:r w:rsidRPr="00BE752F">
        <w:t xml:space="preserve">Akhtar | </w:t>
      </w:r>
      <w:proofErr w:type="spellStart"/>
      <w:r w:rsidRPr="00BE752F">
        <w:t>Akhuga</w:t>
      </w:r>
      <w:proofErr w:type="spellEnd"/>
      <w:r w:rsidRPr="00BE752F">
        <w:t xml:space="preserve"> | Aki | Akia | Akiah | </w:t>
      </w:r>
      <w:proofErr w:type="spellStart"/>
      <w:r w:rsidRPr="00BE752F">
        <w:t>Akiata</w:t>
      </w:r>
      <w:proofErr w:type="spellEnd"/>
      <w:r w:rsidRPr="00BE752F">
        <w:t xml:space="preserve"> | Akiba | Akid | Akie | Akieva | Akihiko | Akihiro | Akihito | Akikazu | Akiko | Akil | Akila |</w:t>
      </w:r>
    </w:p>
    <w:p w14:paraId="651AA4BD" w14:textId="77777777" w:rsidR="00000000" w:rsidRPr="00BE752F" w:rsidRDefault="00000000">
      <w:r w:rsidRPr="00BE752F">
        <w:t xml:space="preserve">Akilah | Akile | Akili | Akim | Akima | Akimitsu | Akin | Akina | </w:t>
      </w:r>
      <w:proofErr w:type="spellStart"/>
      <w:r w:rsidRPr="00BE752F">
        <w:t>Akindeji</w:t>
      </w:r>
      <w:proofErr w:type="spellEnd"/>
      <w:r w:rsidRPr="00BE752F">
        <w:t xml:space="preserve"> | Akino | Akinola | Akins | Akinyele | Akio | Akira | Akita | Akiva |</w:t>
      </w:r>
    </w:p>
    <w:p w14:paraId="4A2EDBB3" w14:textId="77777777" w:rsidR="00000000" w:rsidRPr="00BE752F" w:rsidRDefault="00000000">
      <w:r w:rsidRPr="00BE752F">
        <w:t xml:space="preserve">Akiya | Akiyatri | Akiyoshi | Akkam | </w:t>
      </w:r>
      <w:proofErr w:type="spellStart"/>
      <w:r w:rsidRPr="00BE752F">
        <w:t>Akkas</w:t>
      </w:r>
      <w:proofErr w:type="spellEnd"/>
      <w:r w:rsidRPr="00BE752F">
        <w:t xml:space="preserve"> | Akke | Akkie | </w:t>
      </w:r>
      <w:proofErr w:type="spellStart"/>
      <w:r w:rsidRPr="00BE752F">
        <w:t>Akkina</w:t>
      </w:r>
      <w:proofErr w:type="spellEnd"/>
      <w:r w:rsidRPr="00BE752F">
        <w:t xml:space="preserve"> | Akkiraju | Akko | </w:t>
      </w:r>
      <w:proofErr w:type="spellStart"/>
      <w:r w:rsidRPr="00BE752F">
        <w:t>Aklas</w:t>
      </w:r>
      <w:proofErr w:type="spellEnd"/>
      <w:r w:rsidRPr="00BE752F">
        <w:t xml:space="preserve"> | Akmal | Akna | Ako | </w:t>
      </w:r>
      <w:proofErr w:type="spellStart"/>
      <w:r w:rsidRPr="00BE752F">
        <w:t>Akolekar</w:t>
      </w:r>
      <w:proofErr w:type="spellEnd"/>
      <w:r w:rsidRPr="00BE752F">
        <w:t xml:space="preserve"> | Akolo |</w:t>
      </w:r>
    </w:p>
    <w:p w14:paraId="02AF483C" w14:textId="77777777" w:rsidR="00000000" w:rsidRPr="00BE752F" w:rsidRDefault="00000000">
      <w:r w:rsidRPr="00BE752F">
        <w:t xml:space="preserve">Akon | </w:t>
      </w:r>
      <w:proofErr w:type="spellStart"/>
      <w:r w:rsidRPr="00BE752F">
        <w:t>Akpexonu</w:t>
      </w:r>
      <w:proofErr w:type="spellEnd"/>
      <w:r w:rsidRPr="00BE752F">
        <w:t xml:space="preserve"> | Akram | </w:t>
      </w:r>
      <w:proofErr w:type="spellStart"/>
      <w:r w:rsidRPr="00BE752F">
        <w:t>Akreve</w:t>
      </w:r>
      <w:proofErr w:type="spellEnd"/>
      <w:r w:rsidRPr="00BE752F">
        <w:t xml:space="preserve"> | Akriti | Akron | </w:t>
      </w:r>
      <w:proofErr w:type="spellStart"/>
      <w:r w:rsidRPr="00BE752F">
        <w:t>Akrsna</w:t>
      </w:r>
      <w:proofErr w:type="spellEnd"/>
      <w:r w:rsidRPr="00BE752F">
        <w:t xml:space="preserve"> | Akrti | Aksa | </w:t>
      </w:r>
      <w:proofErr w:type="spellStart"/>
      <w:r w:rsidRPr="00BE752F">
        <w:t>Aksala</w:t>
      </w:r>
      <w:proofErr w:type="spellEnd"/>
      <w:r w:rsidRPr="00BE752F">
        <w:t xml:space="preserve"> | Aksamala | Aksara | Aksayini | Aksel | Akses | Aksha |</w:t>
      </w:r>
    </w:p>
    <w:p w14:paraId="1972CFFC" w14:textId="77777777" w:rsidR="00000000" w:rsidRPr="00BE752F" w:rsidRDefault="00000000">
      <w:proofErr w:type="spellStart"/>
      <w:r w:rsidRPr="00BE752F">
        <w:t>Akshana</w:t>
      </w:r>
      <w:proofErr w:type="spellEnd"/>
      <w:r w:rsidRPr="00BE752F">
        <w:t xml:space="preserve"> | Akshara | Akshata | Akshay | Akshaya | Akshaye | Akshey | Akshina | Akshobhya | Aksi | Aksitavasu | </w:t>
      </w:r>
      <w:proofErr w:type="spellStart"/>
      <w:r w:rsidRPr="00BE752F">
        <w:t>Aksitoti</w:t>
      </w:r>
      <w:proofErr w:type="spellEnd"/>
      <w:r w:rsidRPr="00BE752F">
        <w:t xml:space="preserve"> | Aksmalin | Aksu |</w:t>
      </w:r>
    </w:p>
    <w:p w14:paraId="64A1B423" w14:textId="77777777" w:rsidR="00000000" w:rsidRPr="00BE752F" w:rsidRDefault="00000000">
      <w:proofErr w:type="spellStart"/>
      <w:r w:rsidRPr="00BE752F">
        <w:t>Aksudra</w:t>
      </w:r>
      <w:proofErr w:type="spellEnd"/>
      <w:r w:rsidRPr="00BE752F">
        <w:t xml:space="preserve"> | Aksun | </w:t>
      </w:r>
      <w:proofErr w:type="spellStart"/>
      <w:r w:rsidRPr="00BE752F">
        <w:t>Aktac</w:t>
      </w:r>
      <w:proofErr w:type="spellEnd"/>
      <w:r w:rsidRPr="00BE752F">
        <w:t xml:space="preserve"> | Aku | Akua | Akuaku | Akuji | Akula | Akuma | Akumu | Akupara | Akura | Akuta | </w:t>
      </w:r>
      <w:proofErr w:type="spellStart"/>
      <w:r w:rsidRPr="00BE752F">
        <w:t>Akutascala</w:t>
      </w:r>
      <w:proofErr w:type="spellEnd"/>
      <w:r w:rsidRPr="00BE752F">
        <w:t xml:space="preserve"> | </w:t>
      </w:r>
      <w:proofErr w:type="spellStart"/>
      <w:r w:rsidRPr="00BE752F">
        <w:t>Akutenshi</w:t>
      </w:r>
      <w:proofErr w:type="spellEnd"/>
      <w:r w:rsidRPr="00BE752F">
        <w:t xml:space="preserve"> | Akuti |</w:t>
      </w:r>
    </w:p>
    <w:p w14:paraId="2A889F66" w14:textId="77777777" w:rsidR="00000000" w:rsidRPr="00BE752F" w:rsidRDefault="00000000">
      <w:r w:rsidRPr="00BE752F">
        <w:t xml:space="preserve">Akvile | Akwete | </w:t>
      </w:r>
      <w:proofErr w:type="spellStart"/>
      <w:r w:rsidRPr="00BE752F">
        <w:t>Akwetee</w:t>
      </w:r>
      <w:proofErr w:type="spellEnd"/>
      <w:r w:rsidRPr="00BE752F">
        <w:t xml:space="preserve"> | Akyah | Akyol | </w:t>
      </w:r>
      <w:proofErr w:type="spellStart"/>
      <w:r w:rsidRPr="00BE752F">
        <w:t>Akyon</w:t>
      </w:r>
      <w:proofErr w:type="spellEnd"/>
      <w:r w:rsidRPr="00BE752F">
        <w:t xml:space="preserve"> | Al | Ala | Ala' | </w:t>
      </w:r>
      <w:proofErr w:type="spellStart"/>
      <w:r w:rsidRPr="00BE752F">
        <w:t>Ala'imoana</w:t>
      </w:r>
      <w:proofErr w:type="spellEnd"/>
      <w:r w:rsidRPr="00BE752F">
        <w:t xml:space="preserve"> | Alaa | Alaba | Alabama | Alabaster | Aladdin | Aladin |</w:t>
      </w:r>
    </w:p>
    <w:p w14:paraId="5657C91F" w14:textId="77777777" w:rsidR="00000000" w:rsidRPr="00BE752F" w:rsidRDefault="00000000">
      <w:r w:rsidRPr="00BE752F">
        <w:t xml:space="preserve">Alagar | </w:t>
      </w:r>
      <w:proofErr w:type="spellStart"/>
      <w:r w:rsidRPr="00BE752F">
        <w:t>Alage</w:t>
      </w:r>
      <w:proofErr w:type="spellEnd"/>
      <w:r w:rsidRPr="00BE752F">
        <w:t xml:space="preserve"> | Alagesan | Alagh | Alagu | Alah | </w:t>
      </w:r>
      <w:proofErr w:type="spellStart"/>
      <w:r w:rsidRPr="00BE752F">
        <w:t>Alahn</w:t>
      </w:r>
      <w:proofErr w:type="spellEnd"/>
      <w:r w:rsidRPr="00BE752F">
        <w:t xml:space="preserve"> | Alai | Alain | Alaine | Alainn | Alair | Alaire | Alais | Alajah | Alak | Alaka | Alaka'i |</w:t>
      </w:r>
    </w:p>
    <w:p w14:paraId="00CB8587" w14:textId="77777777" w:rsidR="00000000" w:rsidRPr="00BE752F" w:rsidRDefault="00000000">
      <w:proofErr w:type="spellStart"/>
      <w:r w:rsidRPr="00BE752F">
        <w:t>Alakadhipa</w:t>
      </w:r>
      <w:proofErr w:type="spellEnd"/>
      <w:r w:rsidRPr="00BE752F">
        <w:t xml:space="preserve"> | Alakananda | Alakazam | Alake | Alaknanda | Alam | Alame | Alameda | Alamela | Alan | Alana | Alanche | Alane | Alang | Alani |</w:t>
      </w:r>
    </w:p>
    <w:p w14:paraId="1ACE48AA" w14:textId="77777777" w:rsidR="00000000" w:rsidRPr="00BE752F" w:rsidRDefault="00000000">
      <w:r w:rsidRPr="00BE752F">
        <w:t>Alankara | Alanoud | Alante | Alanus | Alar | Alara | Alarcon | Alari | Alaric | Alarie | Alaska | Alastair | Alastrina | Alaula | Alauna | Alavda |</w:t>
      </w:r>
    </w:p>
    <w:p w14:paraId="76C65335" w14:textId="77777777" w:rsidR="00000000" w:rsidRPr="00BE752F" w:rsidRDefault="00000000">
      <w:r w:rsidRPr="00BE752F">
        <w:t xml:space="preserve">Alaw | Alaya | Alayn | Alayne | Alazae | </w:t>
      </w:r>
      <w:proofErr w:type="spellStart"/>
      <w:r w:rsidRPr="00BE752F">
        <w:t>Alazais</w:t>
      </w:r>
      <w:proofErr w:type="spellEnd"/>
      <w:r w:rsidRPr="00BE752F">
        <w:t xml:space="preserve"> | Alba | Alban | Albane | Albanese | Albani | Albanie | Albany | Albaro | Albe | Albea | Albee |</w:t>
      </w:r>
    </w:p>
    <w:p w14:paraId="31731F77" w14:textId="77777777" w:rsidR="00000000" w:rsidRPr="00BE752F" w:rsidRDefault="00000000">
      <w:proofErr w:type="spellStart"/>
      <w:r w:rsidRPr="00BE752F">
        <w:t>Albel</w:t>
      </w:r>
      <w:proofErr w:type="spellEnd"/>
      <w:r w:rsidRPr="00BE752F">
        <w:t xml:space="preserve"> | Albena | </w:t>
      </w:r>
      <w:proofErr w:type="spellStart"/>
      <w:r w:rsidRPr="00BE752F">
        <w:t>Albeni</w:t>
      </w:r>
      <w:proofErr w:type="spellEnd"/>
      <w:r w:rsidRPr="00BE752F">
        <w:t xml:space="preserve"> | Albera | Alberad | Albers | Albert | Alberta | Albertin | Albertine | Albertini | </w:t>
      </w:r>
      <w:proofErr w:type="spellStart"/>
      <w:r w:rsidRPr="00BE752F">
        <w:t>Albertje</w:t>
      </w:r>
      <w:proofErr w:type="spellEnd"/>
      <w:r w:rsidRPr="00BE752F">
        <w:t xml:space="preserve"> | Alberto | Alberts | Albertson |</w:t>
      </w:r>
    </w:p>
    <w:p w14:paraId="288AD633" w14:textId="77777777" w:rsidR="00000000" w:rsidRPr="00BE752F" w:rsidRDefault="00000000">
      <w:r w:rsidRPr="00BE752F">
        <w:t xml:space="preserve">Albie | </w:t>
      </w:r>
      <w:proofErr w:type="spellStart"/>
      <w:r w:rsidRPr="00BE752F">
        <w:t>Albigence</w:t>
      </w:r>
      <w:proofErr w:type="spellEnd"/>
      <w:r w:rsidRPr="00BE752F">
        <w:t xml:space="preserve"> | Albin | Albion | </w:t>
      </w:r>
      <w:proofErr w:type="spellStart"/>
      <w:r w:rsidRPr="00BE752F">
        <w:t>Albora</w:t>
      </w:r>
      <w:proofErr w:type="spellEnd"/>
      <w:r w:rsidRPr="00BE752F">
        <w:t xml:space="preserve"> | Albrecht | Albright | Albritton | Albury | Alby | Alca | Alcala | Alcantar | Alcantara | Alcaraz |</w:t>
      </w:r>
    </w:p>
    <w:p w14:paraId="71481E51" w14:textId="77777777" w:rsidR="00000000" w:rsidRPr="00BE752F" w:rsidRDefault="00000000">
      <w:r w:rsidRPr="00BE752F">
        <w:t xml:space="preserve">Alcatraz | Alce | Alcee | </w:t>
      </w:r>
      <w:proofErr w:type="spellStart"/>
      <w:r w:rsidRPr="00BE752F">
        <w:t>Alceme</w:t>
      </w:r>
      <w:proofErr w:type="spellEnd"/>
      <w:r w:rsidRPr="00BE752F">
        <w:t xml:space="preserve"> | Alces | Alchemy | </w:t>
      </w:r>
      <w:proofErr w:type="spellStart"/>
      <w:r w:rsidRPr="00BE752F">
        <w:t>Alchfrid</w:t>
      </w:r>
      <w:proofErr w:type="spellEnd"/>
      <w:r w:rsidRPr="00BE752F">
        <w:t xml:space="preserve"> | Alcide | Alcor | Alcorn | Alcuin | </w:t>
      </w:r>
      <w:proofErr w:type="spellStart"/>
      <w:r w:rsidRPr="00BE752F">
        <w:t>Alcwyn</w:t>
      </w:r>
      <w:proofErr w:type="spellEnd"/>
      <w:r w:rsidRPr="00BE752F">
        <w:t xml:space="preserve"> | Alcyone | Alcyoneus | Alda | Aldama |</w:t>
      </w:r>
    </w:p>
    <w:p w14:paraId="76C007AD" w14:textId="77777777" w:rsidR="00000000" w:rsidRPr="00BE752F" w:rsidRDefault="00000000">
      <w:r w:rsidRPr="00BE752F">
        <w:t xml:space="preserve">Aldan | Aldana | Aldas | Alde | Aldean | Aldebaran | </w:t>
      </w:r>
      <w:proofErr w:type="spellStart"/>
      <w:r w:rsidRPr="00BE752F">
        <w:t>Alded</w:t>
      </w:r>
      <w:proofErr w:type="spellEnd"/>
      <w:r w:rsidRPr="00BE752F">
        <w:t xml:space="preserve"> | </w:t>
      </w:r>
      <w:proofErr w:type="spellStart"/>
      <w:r w:rsidRPr="00BE752F">
        <w:t>Aldee</w:t>
      </w:r>
      <w:proofErr w:type="spellEnd"/>
      <w:r w:rsidRPr="00BE752F">
        <w:t xml:space="preserve"> | Alden | Alder | </w:t>
      </w:r>
      <w:proofErr w:type="spellStart"/>
      <w:r w:rsidRPr="00BE752F">
        <w:t>Alderice</w:t>
      </w:r>
      <w:proofErr w:type="spellEnd"/>
      <w:r w:rsidRPr="00BE752F">
        <w:t xml:space="preserve"> | Alderman | Alderson | </w:t>
      </w:r>
      <w:proofErr w:type="spellStart"/>
      <w:r w:rsidRPr="00BE752F">
        <w:t>Aldesneiges</w:t>
      </w:r>
      <w:proofErr w:type="spellEnd"/>
      <w:r w:rsidRPr="00BE752F">
        <w:t xml:space="preserve"> | </w:t>
      </w:r>
      <w:proofErr w:type="spellStart"/>
      <w:r w:rsidRPr="00BE752F">
        <w:t>Aldet</w:t>
      </w:r>
      <w:proofErr w:type="spellEnd"/>
      <w:r w:rsidRPr="00BE752F">
        <w:t xml:space="preserve"> |</w:t>
      </w:r>
    </w:p>
    <w:p w14:paraId="3FF37A99" w14:textId="77777777" w:rsidR="00000000" w:rsidRPr="00BE752F" w:rsidRDefault="00000000">
      <w:r w:rsidRPr="00BE752F">
        <w:t xml:space="preserve">Aldeth | </w:t>
      </w:r>
      <w:proofErr w:type="spellStart"/>
      <w:r w:rsidRPr="00BE752F">
        <w:t>Aldgid</w:t>
      </w:r>
      <w:proofErr w:type="spellEnd"/>
      <w:r w:rsidRPr="00BE752F">
        <w:t xml:space="preserve"> | </w:t>
      </w:r>
      <w:proofErr w:type="spellStart"/>
      <w:r w:rsidRPr="00BE752F">
        <w:t>Aldgide</w:t>
      </w:r>
      <w:proofErr w:type="spellEnd"/>
      <w:r w:rsidRPr="00BE752F">
        <w:t xml:space="preserve"> | </w:t>
      </w:r>
      <w:proofErr w:type="spellStart"/>
      <w:r w:rsidRPr="00BE752F">
        <w:t>Aldid</w:t>
      </w:r>
      <w:proofErr w:type="spellEnd"/>
      <w:r w:rsidRPr="00BE752F">
        <w:t xml:space="preserve"> | Aldie | </w:t>
      </w:r>
      <w:proofErr w:type="spellStart"/>
      <w:r w:rsidRPr="00BE752F">
        <w:t>Aldieth</w:t>
      </w:r>
      <w:proofErr w:type="spellEnd"/>
      <w:r w:rsidRPr="00BE752F">
        <w:t xml:space="preserve"> | </w:t>
      </w:r>
      <w:proofErr w:type="spellStart"/>
      <w:r w:rsidRPr="00BE752F">
        <w:t>Aldigari</w:t>
      </w:r>
      <w:proofErr w:type="spellEnd"/>
      <w:r w:rsidRPr="00BE752F">
        <w:t xml:space="preserve"> | Aldine | Aldis | </w:t>
      </w:r>
      <w:proofErr w:type="spellStart"/>
      <w:r w:rsidRPr="00BE752F">
        <w:t>Aldith</w:t>
      </w:r>
      <w:proofErr w:type="spellEnd"/>
      <w:r w:rsidRPr="00BE752F">
        <w:t xml:space="preserve"> | Aldo | Aldon | </w:t>
      </w:r>
      <w:proofErr w:type="spellStart"/>
      <w:r w:rsidRPr="00BE752F">
        <w:t>Aldoria</w:t>
      </w:r>
      <w:proofErr w:type="spellEnd"/>
      <w:r w:rsidRPr="00BE752F">
        <w:t xml:space="preserve"> | </w:t>
      </w:r>
      <w:proofErr w:type="spellStart"/>
      <w:r w:rsidRPr="00BE752F">
        <w:t>Aldorice</w:t>
      </w:r>
      <w:proofErr w:type="spellEnd"/>
      <w:r w:rsidRPr="00BE752F">
        <w:t xml:space="preserve"> | Aldoris | </w:t>
      </w:r>
      <w:proofErr w:type="spellStart"/>
      <w:r w:rsidRPr="00BE752F">
        <w:t>Aldre</w:t>
      </w:r>
      <w:proofErr w:type="spellEnd"/>
      <w:r w:rsidRPr="00BE752F">
        <w:t xml:space="preserve"> | Aldrian</w:t>
      </w:r>
    </w:p>
    <w:p w14:paraId="7AB31812" w14:textId="77777777" w:rsidR="00000000" w:rsidRPr="00BE752F" w:rsidRDefault="00000000">
      <w:r w:rsidRPr="00BE752F">
        <w:t xml:space="preserve">| Aldrich | Aldridge | Aldrin | Aldus | Aldy | Ale | Aleatra | Alec | Alecia | Aleck | Alecks | Alecs | Alecsis | </w:t>
      </w:r>
      <w:proofErr w:type="spellStart"/>
      <w:r w:rsidRPr="00BE752F">
        <w:t>Alecx</w:t>
      </w:r>
      <w:proofErr w:type="spellEnd"/>
      <w:r w:rsidRPr="00BE752F">
        <w:t xml:space="preserve"> | Alecxis | Alee | </w:t>
      </w:r>
      <w:proofErr w:type="spellStart"/>
      <w:r w:rsidRPr="00BE752F">
        <w:t>Aleeb</w:t>
      </w:r>
      <w:proofErr w:type="spellEnd"/>
      <w:r w:rsidRPr="00BE752F">
        <w:t xml:space="preserve"> |</w:t>
      </w:r>
    </w:p>
    <w:p w14:paraId="43AF583C" w14:textId="77777777" w:rsidR="00000000" w:rsidRPr="00BE752F" w:rsidRDefault="00000000">
      <w:proofErr w:type="spellStart"/>
      <w:r w:rsidRPr="00BE752F">
        <w:t>Aleeda</w:t>
      </w:r>
      <w:proofErr w:type="spellEnd"/>
      <w:r w:rsidRPr="00BE752F">
        <w:t xml:space="preserve"> | Aleeka | Aleem | Alegre | Alei | </w:t>
      </w:r>
      <w:proofErr w:type="spellStart"/>
      <w:r w:rsidRPr="00BE752F">
        <w:t>Aleice</w:t>
      </w:r>
      <w:proofErr w:type="spellEnd"/>
      <w:r w:rsidRPr="00BE752F">
        <w:t xml:space="preserve"> | Aleid | Aleidis | </w:t>
      </w:r>
      <w:proofErr w:type="spellStart"/>
      <w:r w:rsidRPr="00BE752F">
        <w:t>Aleika</w:t>
      </w:r>
      <w:proofErr w:type="spellEnd"/>
      <w:r w:rsidRPr="00BE752F">
        <w:t xml:space="preserve"> | </w:t>
      </w:r>
      <w:proofErr w:type="spellStart"/>
      <w:r w:rsidRPr="00BE752F">
        <w:t>Aleis</w:t>
      </w:r>
      <w:proofErr w:type="spellEnd"/>
      <w:r w:rsidRPr="00BE752F">
        <w:t xml:space="preserve"> | Aleister | Aleix | Aleixo | Alejandra | Alejandro | Alejo | Alek |</w:t>
      </w:r>
    </w:p>
    <w:p w14:paraId="38D8CCA4" w14:textId="77777777" w:rsidR="00000000" w:rsidRPr="00BE752F" w:rsidRDefault="00000000">
      <w:r w:rsidRPr="00BE752F">
        <w:t xml:space="preserve">Aleka | </w:t>
      </w:r>
      <w:proofErr w:type="spellStart"/>
      <w:r w:rsidRPr="00BE752F">
        <w:t>Aleke</w:t>
      </w:r>
      <w:proofErr w:type="spellEnd"/>
      <w:r w:rsidRPr="00BE752F">
        <w:t xml:space="preserve"> | </w:t>
      </w:r>
      <w:proofErr w:type="spellStart"/>
      <w:r w:rsidRPr="00BE752F">
        <w:t>Alekewo</w:t>
      </w:r>
      <w:proofErr w:type="spellEnd"/>
      <w:r w:rsidRPr="00BE752F">
        <w:t xml:space="preserve"> | Aleki | Alekko | Aleko | Aleks | Aleksa | Alekseeva | Alekseevna | Aleksei | Aleksey | Aleksi | Aleksija | Aleksis |</w:t>
      </w:r>
    </w:p>
    <w:p w14:paraId="702F770F" w14:textId="77777777" w:rsidR="00000000" w:rsidRPr="00BE752F" w:rsidRDefault="00000000">
      <w:r w:rsidRPr="00BE752F">
        <w:t xml:space="preserve">Aleksy | Alem | Alema | Aleman | Alen | Alena | </w:t>
      </w:r>
      <w:proofErr w:type="spellStart"/>
      <w:r w:rsidRPr="00BE752F">
        <w:t>Alenander</w:t>
      </w:r>
      <w:proofErr w:type="spellEnd"/>
      <w:r w:rsidRPr="00BE752F">
        <w:t xml:space="preserve"> | Aleni | </w:t>
      </w:r>
      <w:proofErr w:type="spellStart"/>
      <w:r w:rsidRPr="00BE752F">
        <w:t>Alenita</w:t>
      </w:r>
      <w:proofErr w:type="spellEnd"/>
      <w:r w:rsidRPr="00BE752F">
        <w:t xml:space="preserve"> | </w:t>
      </w:r>
      <w:proofErr w:type="spellStart"/>
      <w:r w:rsidRPr="00BE752F">
        <w:t>Alenta</w:t>
      </w:r>
      <w:proofErr w:type="spellEnd"/>
      <w:r w:rsidRPr="00BE752F">
        <w:t xml:space="preserve"> | Aleph | Aler | Ales | Alesa | Alesha | Alesia | Alesio |</w:t>
      </w:r>
    </w:p>
    <w:p w14:paraId="67F75F3A" w14:textId="77777777" w:rsidR="00000000" w:rsidRPr="00BE752F" w:rsidRDefault="00000000">
      <w:r w:rsidRPr="00BE752F">
        <w:t xml:space="preserve">Alessandra | </w:t>
      </w:r>
      <w:proofErr w:type="spellStart"/>
      <w:r w:rsidRPr="00BE752F">
        <w:t>Alessandre</w:t>
      </w:r>
      <w:proofErr w:type="spellEnd"/>
      <w:r w:rsidRPr="00BE752F">
        <w:t xml:space="preserve"> | Alessandro | Alessi | Alessia | Alessio | Alesta | Aletea | Alethe | Alethea | Aletta | Alev | </w:t>
      </w:r>
      <w:proofErr w:type="spellStart"/>
      <w:r w:rsidRPr="00BE752F">
        <w:t>Alewyn</w:t>
      </w:r>
      <w:proofErr w:type="spellEnd"/>
      <w:r w:rsidRPr="00BE752F">
        <w:t xml:space="preserve"> | Alex | Alexa |</w:t>
      </w:r>
    </w:p>
    <w:p w14:paraId="180D19C0" w14:textId="77777777" w:rsidR="00000000" w:rsidRPr="00BE752F" w:rsidRDefault="00000000">
      <w:r w:rsidRPr="00BE752F">
        <w:t xml:space="preserve">Alexan | Alexanda | Alexande | Alexander | Alexandia | Alexandr | Alexandra | Alexandre | Alexandrer | </w:t>
      </w:r>
      <w:proofErr w:type="spellStart"/>
      <w:r w:rsidRPr="00BE752F">
        <w:t>Alexandri</w:t>
      </w:r>
      <w:proofErr w:type="spellEnd"/>
      <w:r w:rsidRPr="00BE752F">
        <w:t xml:space="preserve"> | Alexandria | Alexandrie |</w:t>
      </w:r>
    </w:p>
    <w:p w14:paraId="49A1A0E2" w14:textId="77777777" w:rsidR="00000000" w:rsidRPr="00BE752F" w:rsidRDefault="00000000">
      <w:r w:rsidRPr="00BE752F">
        <w:t xml:space="preserve">Alexandrite | Alexas | Alexavier | Alexe | Alexee | Alexei | Alexes | Alexey | </w:t>
      </w:r>
      <w:proofErr w:type="spellStart"/>
      <w:r w:rsidRPr="00BE752F">
        <w:t>Alexez</w:t>
      </w:r>
      <w:proofErr w:type="spellEnd"/>
      <w:r w:rsidRPr="00BE752F">
        <w:t xml:space="preserve"> | Alexi | Alexia | Alexian | Alexias | Alexie | Alexious |</w:t>
      </w:r>
    </w:p>
    <w:p w14:paraId="58A5D88A" w14:textId="77777777" w:rsidR="00000000" w:rsidRPr="00BE752F" w:rsidRDefault="00000000">
      <w:r w:rsidRPr="00BE752F">
        <w:t xml:space="preserve">Alexis | </w:t>
      </w:r>
      <w:proofErr w:type="spellStart"/>
      <w:r w:rsidRPr="00BE752F">
        <w:t>Alexisamir</w:t>
      </w:r>
      <w:proofErr w:type="spellEnd"/>
      <w:r w:rsidRPr="00BE752F">
        <w:t xml:space="preserve"> | Alexisia | Alexiss | </w:t>
      </w:r>
      <w:proofErr w:type="spellStart"/>
      <w:r w:rsidRPr="00BE752F">
        <w:t>Alexistian</w:t>
      </w:r>
      <w:proofErr w:type="spellEnd"/>
      <w:r w:rsidRPr="00BE752F">
        <w:t xml:space="preserve"> | Alexius | Alexiz | Alexon | Alexs | Alexsandra | Alexsandro | Alexsis | Alexsus | Alexsys |</w:t>
      </w:r>
    </w:p>
    <w:p w14:paraId="6D710930" w14:textId="77777777" w:rsidR="00000000" w:rsidRPr="00BE752F" w:rsidRDefault="00000000">
      <w:r w:rsidRPr="00BE752F">
        <w:t xml:space="preserve">Alexus | Alexx | Alexxis | Alexy | Alexys | Alexyss | Alexza | Aleya | </w:t>
      </w:r>
      <w:proofErr w:type="spellStart"/>
      <w:r w:rsidRPr="00BE752F">
        <w:t>Aleyne</w:t>
      </w:r>
      <w:proofErr w:type="spellEnd"/>
      <w:r w:rsidRPr="00BE752F">
        <w:t xml:space="preserve"> | Alf | Alfa | Alfalfa | Alfaro | </w:t>
      </w:r>
      <w:proofErr w:type="spellStart"/>
      <w:r w:rsidRPr="00BE752F">
        <w:t>Alfattha</w:t>
      </w:r>
      <w:proofErr w:type="spellEnd"/>
      <w:r w:rsidRPr="00BE752F">
        <w:t xml:space="preserve"> | Alfi | Alfie | Alfons | Alfonsa</w:t>
      </w:r>
    </w:p>
    <w:p w14:paraId="247A5539" w14:textId="77777777" w:rsidR="00000000" w:rsidRPr="00BE752F" w:rsidRDefault="00000000">
      <w:r w:rsidRPr="00BE752F">
        <w:t xml:space="preserve">| Alfonso | Alford | </w:t>
      </w:r>
      <w:proofErr w:type="spellStart"/>
      <w:r w:rsidRPr="00BE752F">
        <w:t>Alfraz</w:t>
      </w:r>
      <w:proofErr w:type="spellEnd"/>
      <w:r w:rsidRPr="00BE752F">
        <w:t xml:space="preserve"> | Alfre | Alfred | Alfreda | Alfrid | Alfride | Alfy | Alga | Algae | Alge | Alger | Algeria | Algerie | Algernon | Algert |</w:t>
      </w:r>
    </w:p>
    <w:p w14:paraId="04243D02" w14:textId="77777777" w:rsidR="00000000" w:rsidRPr="00BE752F" w:rsidRDefault="00000000">
      <w:proofErr w:type="spellStart"/>
      <w:r w:rsidRPr="00BE752F">
        <w:t>Algeth</w:t>
      </w:r>
      <w:proofErr w:type="spellEnd"/>
      <w:r w:rsidRPr="00BE752F">
        <w:t xml:space="preserve"> | Algie | </w:t>
      </w:r>
      <w:proofErr w:type="spellStart"/>
      <w:r w:rsidRPr="00BE752F">
        <w:t>Algise</w:t>
      </w:r>
      <w:proofErr w:type="spellEnd"/>
      <w:r w:rsidRPr="00BE752F">
        <w:t xml:space="preserve"> | Algot | Algy | Alham | Alhambra | Alhan | Ali | </w:t>
      </w:r>
      <w:proofErr w:type="spellStart"/>
      <w:r w:rsidRPr="00BE752F">
        <w:t>Ali'imalu</w:t>
      </w:r>
      <w:proofErr w:type="spellEnd"/>
      <w:r w:rsidRPr="00BE752F">
        <w:t xml:space="preserve"> | Alia | Aliah | Alian | </w:t>
      </w:r>
      <w:proofErr w:type="spellStart"/>
      <w:r w:rsidRPr="00BE752F">
        <w:t>Alibai</w:t>
      </w:r>
      <w:proofErr w:type="spellEnd"/>
      <w:r w:rsidRPr="00BE752F">
        <w:t xml:space="preserve"> | Alibi | Alic | Alica | Alican | Alice |</w:t>
      </w:r>
    </w:p>
    <w:p w14:paraId="7D452C45" w14:textId="77777777" w:rsidR="00000000" w:rsidRPr="00BE752F" w:rsidRDefault="00000000">
      <w:r w:rsidRPr="00BE752F">
        <w:t xml:space="preserve">Alicea | Aliceson | Alicia | Alicyn | Alida | Alide | Alie | </w:t>
      </w:r>
      <w:proofErr w:type="spellStart"/>
      <w:r w:rsidRPr="00BE752F">
        <w:t>Aliek</w:t>
      </w:r>
      <w:proofErr w:type="spellEnd"/>
      <w:r w:rsidRPr="00BE752F">
        <w:t xml:space="preserve"> | Alien | </w:t>
      </w:r>
      <w:proofErr w:type="spellStart"/>
      <w:r w:rsidRPr="00BE752F">
        <w:t>Alies</w:t>
      </w:r>
      <w:proofErr w:type="spellEnd"/>
      <w:r w:rsidRPr="00BE752F">
        <w:t xml:space="preserve"> | Alieza | </w:t>
      </w:r>
      <w:proofErr w:type="spellStart"/>
      <w:r w:rsidRPr="00BE752F">
        <w:t>Aligwen</w:t>
      </w:r>
      <w:proofErr w:type="spellEnd"/>
      <w:r w:rsidRPr="00BE752F">
        <w:t xml:space="preserve"> | </w:t>
      </w:r>
      <w:proofErr w:type="spellStart"/>
      <w:r w:rsidRPr="00BE752F">
        <w:t>Aliikai</w:t>
      </w:r>
      <w:proofErr w:type="spellEnd"/>
      <w:r w:rsidRPr="00BE752F">
        <w:t xml:space="preserve"> | Alija | Alijah | Alik | Alika | Alike |</w:t>
      </w:r>
    </w:p>
    <w:p w14:paraId="61C05C42" w14:textId="77777777" w:rsidR="00000000" w:rsidRPr="00BE752F" w:rsidRDefault="00000000">
      <w:proofErr w:type="spellStart"/>
      <w:r w:rsidRPr="00BE752F">
        <w:t>Alikeh</w:t>
      </w:r>
      <w:proofErr w:type="spellEnd"/>
      <w:r w:rsidRPr="00BE752F">
        <w:t xml:space="preserve"> | Alili | Alim | </w:t>
      </w:r>
      <w:proofErr w:type="spellStart"/>
      <w:r w:rsidRPr="00BE752F">
        <w:t>Alimamy</w:t>
      </w:r>
      <w:proofErr w:type="spellEnd"/>
      <w:r w:rsidRPr="00BE752F">
        <w:t xml:space="preserve"> | Alimony | Alin | Alina | Alinda | Alinde | </w:t>
      </w:r>
      <w:proofErr w:type="spellStart"/>
      <w:r w:rsidRPr="00BE752F">
        <w:t>Alindrea</w:t>
      </w:r>
      <w:proofErr w:type="spellEnd"/>
      <w:r w:rsidRPr="00BE752F">
        <w:t xml:space="preserve"> | Aline | </w:t>
      </w:r>
      <w:proofErr w:type="spellStart"/>
      <w:r w:rsidRPr="00BE752F">
        <w:t>Alinoe</w:t>
      </w:r>
      <w:proofErr w:type="spellEnd"/>
      <w:r w:rsidRPr="00BE752F">
        <w:t xml:space="preserve"> | Aliocha | </w:t>
      </w:r>
      <w:proofErr w:type="spellStart"/>
      <w:r w:rsidRPr="00BE752F">
        <w:t>Aliot</w:t>
      </w:r>
      <w:proofErr w:type="spellEnd"/>
      <w:r w:rsidRPr="00BE752F">
        <w:t xml:space="preserve"> | Alireza | Alis | Alisa | Alisan |</w:t>
      </w:r>
    </w:p>
    <w:p w14:paraId="2BA0404C" w14:textId="77777777" w:rsidR="00000000" w:rsidRPr="00BE752F" w:rsidRDefault="00000000">
      <w:proofErr w:type="spellStart"/>
      <w:r w:rsidRPr="00BE752F">
        <w:t>Alisanra</w:t>
      </w:r>
      <w:proofErr w:type="spellEnd"/>
      <w:r w:rsidRPr="00BE752F">
        <w:t xml:space="preserve"> | Alisdair | Alisen | Alisha | Alishah | Alishba | Alishia | </w:t>
      </w:r>
      <w:proofErr w:type="spellStart"/>
      <w:r w:rsidRPr="00BE752F">
        <w:t>Alishua</w:t>
      </w:r>
      <w:proofErr w:type="spellEnd"/>
      <w:r w:rsidRPr="00BE752F">
        <w:t xml:space="preserve"> | Alison | Alissa | Alissandre | Alissia | Alisson | Alista | Alistair | Alistaire</w:t>
      </w:r>
    </w:p>
    <w:p w14:paraId="3DCF61CD" w14:textId="77777777" w:rsidR="00000000" w:rsidRPr="00BE752F" w:rsidRDefault="00000000">
      <w:r w:rsidRPr="00BE752F">
        <w:t xml:space="preserve">| Alistar | Alistryn | Alit | Alita | Alitash | Alith | </w:t>
      </w:r>
      <w:proofErr w:type="spellStart"/>
      <w:r w:rsidRPr="00BE752F">
        <w:t>Aliuddin</w:t>
      </w:r>
      <w:proofErr w:type="spellEnd"/>
      <w:r w:rsidRPr="00BE752F">
        <w:t xml:space="preserve"> | Alix | Alixandre | Alixe | Aliy | Aliya | Aliyah | Aliz | </w:t>
      </w:r>
      <w:proofErr w:type="spellStart"/>
      <w:r w:rsidRPr="00BE752F">
        <w:t>Alizaebaig</w:t>
      </w:r>
      <w:proofErr w:type="spellEnd"/>
      <w:r w:rsidRPr="00BE752F">
        <w:t xml:space="preserve"> | Alize | Alize' | </w:t>
      </w:r>
      <w:proofErr w:type="spellStart"/>
      <w:r w:rsidRPr="00BE752F">
        <w:t>Alizoryn</w:t>
      </w:r>
      <w:proofErr w:type="spellEnd"/>
    </w:p>
    <w:p w14:paraId="57E7C62B" w14:textId="77777777" w:rsidR="00000000" w:rsidRPr="00BE752F" w:rsidRDefault="00000000">
      <w:r w:rsidRPr="00BE752F">
        <w:t xml:space="preserve">| Alja | </w:t>
      </w:r>
      <w:proofErr w:type="spellStart"/>
      <w:r w:rsidRPr="00BE752F">
        <w:t>Aljen</w:t>
      </w:r>
      <w:proofErr w:type="spellEnd"/>
      <w:r w:rsidRPr="00BE752F">
        <w:t xml:space="preserve"> | Aljo | </w:t>
      </w:r>
      <w:proofErr w:type="spellStart"/>
      <w:r w:rsidRPr="00BE752F">
        <w:t>Aljoa</w:t>
      </w:r>
      <w:proofErr w:type="spellEnd"/>
      <w:r w:rsidRPr="00BE752F">
        <w:t xml:space="preserve"> | Aljosja | Alka | Alkas | Alke | Alkesh | Alki | </w:t>
      </w:r>
      <w:proofErr w:type="spellStart"/>
      <w:r w:rsidRPr="00BE752F">
        <w:t>Alkim</w:t>
      </w:r>
      <w:proofErr w:type="spellEnd"/>
      <w:r w:rsidRPr="00BE752F">
        <w:t xml:space="preserve"> | </w:t>
      </w:r>
      <w:proofErr w:type="spellStart"/>
      <w:r w:rsidRPr="00BE752F">
        <w:t>Alkin</w:t>
      </w:r>
      <w:proofErr w:type="spellEnd"/>
      <w:r w:rsidRPr="00BE752F">
        <w:t xml:space="preserve"> | Alkira | All | Alla | </w:t>
      </w:r>
      <w:proofErr w:type="spellStart"/>
      <w:r w:rsidRPr="00BE752F">
        <w:t>Allae</w:t>
      </w:r>
      <w:proofErr w:type="spellEnd"/>
      <w:r w:rsidRPr="00BE752F">
        <w:t xml:space="preserve"> | Allain | Allaire | Allan |</w:t>
      </w:r>
    </w:p>
    <w:p w14:paraId="71AA5182" w14:textId="77777777" w:rsidR="00000000" w:rsidRPr="00BE752F" w:rsidRDefault="00000000">
      <w:r w:rsidRPr="00BE752F">
        <w:t xml:space="preserve">Allante | Allar | Allard | Allaura | Allayne | </w:t>
      </w:r>
      <w:proofErr w:type="spellStart"/>
      <w:r w:rsidRPr="00BE752F">
        <w:t>Allball</w:t>
      </w:r>
      <w:proofErr w:type="spellEnd"/>
      <w:r w:rsidRPr="00BE752F">
        <w:t xml:space="preserve"> | Alle | Alleen | Allegra | Allegro | Alleman | Allen | Allenson | Allery | </w:t>
      </w:r>
      <w:proofErr w:type="spellStart"/>
      <w:r w:rsidRPr="00BE752F">
        <w:t>Allesa</w:t>
      </w:r>
      <w:proofErr w:type="spellEnd"/>
      <w:r w:rsidRPr="00BE752F">
        <w:t xml:space="preserve"> | Alleson | Allex |</w:t>
      </w:r>
    </w:p>
    <w:p w14:paraId="2E05EC07" w14:textId="77777777" w:rsidR="00000000" w:rsidRPr="00BE752F" w:rsidRDefault="00000000">
      <w:r w:rsidRPr="00BE752F">
        <w:t xml:space="preserve">Alley | Alleyn | Alleyne | Allgood | Alli | Allia | Alliah | Allic | Allie | Alliene | Allin | Alline | Allis | Allison | Allistair | Allister | </w:t>
      </w:r>
      <w:proofErr w:type="spellStart"/>
      <w:r w:rsidRPr="00BE752F">
        <w:t>Allisund</w:t>
      </w:r>
      <w:proofErr w:type="spellEnd"/>
      <w:r w:rsidRPr="00BE752F">
        <w:t xml:space="preserve"> | Allix |</w:t>
      </w:r>
    </w:p>
    <w:p w14:paraId="343C8F80" w14:textId="77777777" w:rsidR="00000000" w:rsidRPr="00BE752F" w:rsidRDefault="00000000">
      <w:r w:rsidRPr="00BE752F">
        <w:t>Allman | Allott | Allred | Allson | Allston | Allu | Allwyn | Ally | Allyn | Allyne | Allynn | Allyson | Alma | Almanzor | Almar | Almaraz | Almas |</w:t>
      </w:r>
    </w:p>
    <w:p w14:paraId="1259FBDE" w14:textId="77777777" w:rsidR="00000000" w:rsidRPr="00BE752F" w:rsidRDefault="00000000">
      <w:r w:rsidRPr="00BE752F">
        <w:t xml:space="preserve">Almasi | Almast | Almaz | Alme | </w:t>
      </w:r>
      <w:proofErr w:type="spellStart"/>
      <w:r w:rsidRPr="00BE752F">
        <w:t>Almeddi</w:t>
      </w:r>
      <w:proofErr w:type="spellEnd"/>
      <w:r w:rsidRPr="00BE752F">
        <w:t xml:space="preserve"> | Almeida | Almen | Almeta | Almiro | Almog | Almond | Almonte | Almund | Almut | Almuth | Almy |</w:t>
      </w:r>
    </w:p>
    <w:p w14:paraId="21202960" w14:textId="77777777" w:rsidR="00000000" w:rsidRPr="00BE752F" w:rsidRDefault="00000000">
      <w:r w:rsidRPr="00BE752F">
        <w:t xml:space="preserve">Alo | Aloa | Alodia | Alof | Alofa | Alohalani | </w:t>
      </w:r>
      <w:proofErr w:type="spellStart"/>
      <w:r w:rsidRPr="00BE752F">
        <w:t>Alohanani</w:t>
      </w:r>
      <w:proofErr w:type="spellEnd"/>
      <w:r w:rsidRPr="00BE752F">
        <w:t xml:space="preserve"> | Aloi | Alois | Alojzia | Alok | Aloka | Aloki | Alola | Aloma | Alon | Alona | Alondra |</w:t>
      </w:r>
    </w:p>
    <w:p w14:paraId="69E0046A" w14:textId="77777777" w:rsidR="00000000" w:rsidRPr="00BE752F" w:rsidRDefault="00000000">
      <w:r w:rsidRPr="00BE752F">
        <w:t xml:space="preserve">Alone | Along | </w:t>
      </w:r>
      <w:proofErr w:type="spellStart"/>
      <w:r w:rsidRPr="00BE752F">
        <w:t>Alons</w:t>
      </w:r>
      <w:proofErr w:type="spellEnd"/>
      <w:r w:rsidRPr="00BE752F">
        <w:t xml:space="preserve"> | Alontay | Alonte | </w:t>
      </w:r>
      <w:proofErr w:type="spellStart"/>
      <w:r w:rsidRPr="00BE752F">
        <w:t>Alontia</w:t>
      </w:r>
      <w:proofErr w:type="spellEnd"/>
      <w:r w:rsidRPr="00BE752F">
        <w:t xml:space="preserve"> | </w:t>
      </w:r>
      <w:proofErr w:type="spellStart"/>
      <w:r w:rsidRPr="00BE752F">
        <w:t>Alonyewu</w:t>
      </w:r>
      <w:proofErr w:type="spellEnd"/>
      <w:r w:rsidRPr="00BE752F">
        <w:t xml:space="preserve"> | </w:t>
      </w:r>
      <w:proofErr w:type="spellStart"/>
      <w:r w:rsidRPr="00BE752F">
        <w:t>Alonyo</w:t>
      </w:r>
      <w:proofErr w:type="spellEnd"/>
      <w:r w:rsidRPr="00BE752F">
        <w:t xml:space="preserve"> | Alonza | Alonzo | Alopa | Alor | Aloys | Aloyse | Aloysia | Aloysius |</w:t>
      </w:r>
    </w:p>
    <w:p w14:paraId="52164DB8" w14:textId="77777777" w:rsidR="00000000" w:rsidRPr="00BE752F" w:rsidRDefault="00000000">
      <w:r w:rsidRPr="00BE752F">
        <w:t xml:space="preserve">Alpaca | Alpana | </w:t>
      </w:r>
      <w:proofErr w:type="spellStart"/>
      <w:r w:rsidRPr="00BE752F">
        <w:t>Alpesa</w:t>
      </w:r>
      <w:proofErr w:type="spellEnd"/>
      <w:r w:rsidRPr="00BE752F">
        <w:t xml:space="preserve"> | Alpha | </w:t>
      </w:r>
      <w:proofErr w:type="spellStart"/>
      <w:r w:rsidRPr="00BE752F">
        <w:t>AlphaOmega</w:t>
      </w:r>
      <w:proofErr w:type="spellEnd"/>
      <w:r w:rsidRPr="00BE752F">
        <w:t xml:space="preserve"> | </w:t>
      </w:r>
      <w:proofErr w:type="spellStart"/>
      <w:r w:rsidRPr="00BE752F">
        <w:t>Alpheda</w:t>
      </w:r>
      <w:proofErr w:type="spellEnd"/>
      <w:r w:rsidRPr="00BE752F">
        <w:t xml:space="preserve"> | </w:t>
      </w:r>
      <w:proofErr w:type="spellStart"/>
      <w:r w:rsidRPr="00BE752F">
        <w:t>Alphena</w:t>
      </w:r>
      <w:proofErr w:type="spellEnd"/>
      <w:r w:rsidRPr="00BE752F">
        <w:t xml:space="preserve"> | </w:t>
      </w:r>
      <w:proofErr w:type="spellStart"/>
      <w:r w:rsidRPr="00BE752F">
        <w:t>Alphese</w:t>
      </w:r>
      <w:proofErr w:type="spellEnd"/>
      <w:r w:rsidRPr="00BE752F">
        <w:t xml:space="preserve"> | </w:t>
      </w:r>
      <w:proofErr w:type="spellStart"/>
      <w:r w:rsidRPr="00BE752F">
        <w:t>Alphida</w:t>
      </w:r>
      <w:proofErr w:type="spellEnd"/>
      <w:r w:rsidRPr="00BE752F">
        <w:t xml:space="preserve"> | </w:t>
      </w:r>
      <w:proofErr w:type="spellStart"/>
      <w:r w:rsidRPr="00BE752F">
        <w:t>Alphide</w:t>
      </w:r>
      <w:proofErr w:type="spellEnd"/>
      <w:r w:rsidRPr="00BE752F">
        <w:t xml:space="preserve"> | Alphie | Alphonsa | Alphonse | Alphonsus |</w:t>
      </w:r>
    </w:p>
    <w:p w14:paraId="3CB0654F" w14:textId="77777777" w:rsidR="00000000" w:rsidRPr="00BE752F" w:rsidRDefault="00000000">
      <w:r w:rsidRPr="00BE752F">
        <w:t>Alphonza | Alpi | Alpine | Alrahman | Alroy | Alrun | Alson | Alston | Alsup | Alta | Altaf | Altai | Altair | Altaira | Altaire | Altamirano | Altan |</w:t>
      </w:r>
    </w:p>
    <w:p w14:paraId="562B5CE4" w14:textId="77777777" w:rsidR="00000000" w:rsidRPr="00BE752F" w:rsidRDefault="00000000">
      <w:r w:rsidRPr="00BE752F">
        <w:t xml:space="preserve">Alter | </w:t>
      </w:r>
      <w:proofErr w:type="spellStart"/>
      <w:r w:rsidRPr="00BE752F">
        <w:t>Althaf</w:t>
      </w:r>
      <w:proofErr w:type="spellEnd"/>
      <w:r w:rsidRPr="00BE752F">
        <w:t xml:space="preserve"> | Althea | Altin | Altinay | Altman | Alto | Altoun | Altovise | </w:t>
      </w:r>
      <w:proofErr w:type="spellStart"/>
      <w:r w:rsidRPr="00BE752F">
        <w:t>Aluca</w:t>
      </w:r>
      <w:proofErr w:type="spellEnd"/>
      <w:r w:rsidRPr="00BE752F">
        <w:t xml:space="preserve"> | </w:t>
      </w:r>
      <w:proofErr w:type="spellStart"/>
      <w:r w:rsidRPr="00BE752F">
        <w:t>Aluinn</w:t>
      </w:r>
      <w:proofErr w:type="spellEnd"/>
      <w:r w:rsidRPr="00BE752F">
        <w:t xml:space="preserve"> | Alula | Aluminum | Alun | </w:t>
      </w:r>
      <w:proofErr w:type="spellStart"/>
      <w:r w:rsidRPr="00BE752F">
        <w:t>Alunte</w:t>
      </w:r>
      <w:proofErr w:type="spellEnd"/>
      <w:r w:rsidRPr="00BE752F">
        <w:t xml:space="preserve"> | </w:t>
      </w:r>
      <w:proofErr w:type="spellStart"/>
      <w:r w:rsidRPr="00BE752F">
        <w:t>Aluxis</w:t>
      </w:r>
      <w:proofErr w:type="spellEnd"/>
      <w:r w:rsidRPr="00BE752F">
        <w:t xml:space="preserve"> | Alva | Alvah</w:t>
      </w:r>
    </w:p>
    <w:p w14:paraId="589784D2" w14:textId="77777777" w:rsidR="00000000" w:rsidRPr="00BE752F" w:rsidRDefault="00000000">
      <w:r w:rsidRPr="00BE752F">
        <w:t xml:space="preserve">| Alvan | Alvar | Alvara | Alvarado | Alvarez | Alvaro | Alve | </w:t>
      </w:r>
      <w:proofErr w:type="spellStart"/>
      <w:r w:rsidRPr="00BE752F">
        <w:t>Alvean</w:t>
      </w:r>
      <w:proofErr w:type="spellEnd"/>
      <w:r w:rsidRPr="00BE752F">
        <w:t xml:space="preserve"> | Alveen | Alver | Alverez | Alves | Alvey | Alvi | Alvia | Alvie | Alvin |</w:t>
      </w:r>
    </w:p>
    <w:p w14:paraId="47CF5F01" w14:textId="77777777" w:rsidR="00000000" w:rsidRPr="00BE752F" w:rsidRDefault="00000000">
      <w:r w:rsidRPr="00BE752F">
        <w:t xml:space="preserve">Alvina | Alvine | Alvion | Alvis | Alvise | Alvy | Alvyn | Alwan | Alwar | Always | Alwin | Alwine | </w:t>
      </w:r>
      <w:proofErr w:type="spellStart"/>
      <w:r w:rsidRPr="00BE752F">
        <w:t>Alwix</w:t>
      </w:r>
      <w:proofErr w:type="spellEnd"/>
      <w:r w:rsidRPr="00BE752F">
        <w:t xml:space="preserve"> | Alwyn | </w:t>
      </w:r>
      <w:proofErr w:type="spellStart"/>
      <w:r w:rsidRPr="00BE752F">
        <w:t>Alwyne</w:t>
      </w:r>
      <w:proofErr w:type="spellEnd"/>
      <w:r w:rsidRPr="00BE752F">
        <w:t xml:space="preserve"> | </w:t>
      </w:r>
      <w:proofErr w:type="spellStart"/>
      <w:r w:rsidRPr="00BE752F">
        <w:t>Alwynne</w:t>
      </w:r>
      <w:proofErr w:type="spellEnd"/>
      <w:r w:rsidRPr="00BE752F">
        <w:t xml:space="preserve"> | </w:t>
      </w:r>
      <w:proofErr w:type="spellStart"/>
      <w:r w:rsidRPr="00BE752F">
        <w:t>Alx</w:t>
      </w:r>
      <w:proofErr w:type="spellEnd"/>
      <w:r w:rsidRPr="00BE752F">
        <w:t xml:space="preserve"> | Aly |</w:t>
      </w:r>
    </w:p>
    <w:p w14:paraId="797C86B9" w14:textId="77777777" w:rsidR="00000000" w:rsidRPr="00BE752F" w:rsidRDefault="00000000">
      <w:proofErr w:type="spellStart"/>
      <w:r w:rsidRPr="00BE752F">
        <w:t>Alyasha</w:t>
      </w:r>
      <w:proofErr w:type="spellEnd"/>
      <w:r w:rsidRPr="00BE752F">
        <w:t xml:space="preserve"> | Alyce | </w:t>
      </w:r>
      <w:proofErr w:type="spellStart"/>
      <w:r w:rsidRPr="00BE752F">
        <w:t>Alycya</w:t>
      </w:r>
      <w:proofErr w:type="spellEnd"/>
      <w:r w:rsidRPr="00BE752F">
        <w:t xml:space="preserve"> | Alyeska | Alyjah | Alyn | Alyne | Alynn | Alynne | Alyona | Alys | Alysha | Alyson | Alyssa | Alysson | </w:t>
      </w:r>
      <w:proofErr w:type="spellStart"/>
      <w:r w:rsidRPr="00BE752F">
        <w:t>Alywn</w:t>
      </w:r>
      <w:proofErr w:type="spellEnd"/>
      <w:r w:rsidRPr="00BE752F">
        <w:t xml:space="preserve"> | Alyx |</w:t>
      </w:r>
    </w:p>
    <w:p w14:paraId="39494D7C" w14:textId="77777777" w:rsidR="00000000" w:rsidRPr="00BE752F" w:rsidRDefault="00000000">
      <w:r w:rsidRPr="00BE752F">
        <w:t xml:space="preserve">Alyxis | Alyze | Am | Ama | Amabile | Amabilis | Amable | </w:t>
      </w:r>
      <w:proofErr w:type="spellStart"/>
      <w:r w:rsidRPr="00BE752F">
        <w:t>Amac</w:t>
      </w:r>
      <w:proofErr w:type="spellEnd"/>
      <w:r w:rsidRPr="00BE752F">
        <w:t xml:space="preserve"> | Amadalikri | </w:t>
      </w:r>
      <w:proofErr w:type="spellStart"/>
      <w:r w:rsidRPr="00BE752F">
        <w:t>Amadana</w:t>
      </w:r>
      <w:proofErr w:type="spellEnd"/>
      <w:r w:rsidRPr="00BE752F">
        <w:t xml:space="preserve"> | Amade | Amadea | Amadee | Amadi | Amadis |</w:t>
      </w:r>
    </w:p>
    <w:p w14:paraId="4C2E65A3" w14:textId="77777777" w:rsidR="00000000" w:rsidRPr="00BE752F" w:rsidRDefault="00000000">
      <w:r w:rsidRPr="00BE752F">
        <w:t xml:space="preserve">Amador | </w:t>
      </w:r>
      <w:proofErr w:type="spellStart"/>
      <w:r w:rsidRPr="00BE752F">
        <w:t>Amadore</w:t>
      </w:r>
      <w:proofErr w:type="spellEnd"/>
      <w:r w:rsidRPr="00BE752F">
        <w:t xml:space="preserve"> | Amadou | Amahni | Amairani | Amaja | Amaka | </w:t>
      </w:r>
      <w:proofErr w:type="spellStart"/>
      <w:r w:rsidRPr="00BE752F">
        <w:t>Amakai</w:t>
      </w:r>
      <w:proofErr w:type="spellEnd"/>
      <w:r w:rsidRPr="00BE752F">
        <w:t xml:space="preserve"> | Amal | Amala | Amalendu | Amali | Amalia | Amalie | Amalin |</w:t>
      </w:r>
    </w:p>
    <w:p w14:paraId="2AFE0505" w14:textId="77777777" w:rsidR="00000000" w:rsidRPr="00BE752F" w:rsidRDefault="00000000">
      <w:r w:rsidRPr="00BE752F">
        <w:t xml:space="preserve">Amalric | Amalthea | Amama | </w:t>
      </w:r>
      <w:proofErr w:type="spellStart"/>
      <w:r w:rsidRPr="00BE752F">
        <w:t>Amamtanatha</w:t>
      </w:r>
      <w:proofErr w:type="spellEnd"/>
      <w:r w:rsidRPr="00BE752F">
        <w:t xml:space="preserve"> | Aman | Amana | Amanaki | Amanbir | Amance | Amand | Amanda | </w:t>
      </w:r>
      <w:proofErr w:type="spellStart"/>
      <w:r w:rsidRPr="00BE752F">
        <w:t>Amandamohana</w:t>
      </w:r>
      <w:proofErr w:type="spellEnd"/>
      <w:r w:rsidRPr="00BE752F">
        <w:t xml:space="preserve"> | Amande |</w:t>
      </w:r>
    </w:p>
    <w:p w14:paraId="6E134C62" w14:textId="77777777" w:rsidR="00000000" w:rsidRPr="00BE752F" w:rsidRDefault="00000000">
      <w:r w:rsidRPr="00BE752F">
        <w:t>Amandeep | Amandev | Amandip | Amandla | Amando | Amane | Amanee | Amani | Amanjeet | Amanjeevan | Amanjit | Amanjot | Amanpal |</w:t>
      </w:r>
    </w:p>
    <w:p w14:paraId="756634F3" w14:textId="77777777" w:rsidR="00000000" w:rsidRPr="00BE752F" w:rsidRDefault="00000000">
      <w:r w:rsidRPr="00BE752F">
        <w:t xml:space="preserve">Amanpreet | Amanroop | Amant | Amanta | </w:t>
      </w:r>
      <w:proofErr w:type="spellStart"/>
      <w:r w:rsidRPr="00BE752F">
        <w:t>Amantasayan</w:t>
      </w:r>
      <w:proofErr w:type="spellEnd"/>
      <w:r w:rsidRPr="00BE752F">
        <w:t xml:space="preserve"> | Amante | </w:t>
      </w:r>
      <w:proofErr w:type="spellStart"/>
      <w:r w:rsidRPr="00BE752F">
        <w:t>Amanthi</w:t>
      </w:r>
      <w:proofErr w:type="spellEnd"/>
      <w:r w:rsidRPr="00BE752F">
        <w:t xml:space="preserve"> | Amanveer | Amanvir | Amar | Amara | </w:t>
      </w:r>
      <w:proofErr w:type="spellStart"/>
      <w:r w:rsidRPr="00BE752F">
        <w:t>Amarabhartr</w:t>
      </w:r>
      <w:proofErr w:type="spellEnd"/>
      <w:r w:rsidRPr="00BE752F">
        <w:t xml:space="preserve"> |</w:t>
      </w:r>
    </w:p>
    <w:p w14:paraId="6D0A3719" w14:textId="77777777" w:rsidR="00000000" w:rsidRPr="00BE752F" w:rsidRDefault="00000000">
      <w:proofErr w:type="spellStart"/>
      <w:r w:rsidRPr="00BE752F">
        <w:t>Amaracarya</w:t>
      </w:r>
      <w:proofErr w:type="spellEnd"/>
      <w:r w:rsidRPr="00BE752F">
        <w:t xml:space="preserve"> | Amarachukwu | </w:t>
      </w:r>
      <w:proofErr w:type="spellStart"/>
      <w:r w:rsidRPr="00BE752F">
        <w:t>Amaradhipa</w:t>
      </w:r>
      <w:proofErr w:type="spellEnd"/>
      <w:r w:rsidRPr="00BE752F">
        <w:t xml:space="preserve"> | </w:t>
      </w:r>
      <w:proofErr w:type="spellStart"/>
      <w:r w:rsidRPr="00BE752F">
        <w:t>Amaraguru</w:t>
      </w:r>
      <w:proofErr w:type="spellEnd"/>
      <w:r w:rsidRPr="00BE752F">
        <w:t xml:space="preserve"> | Amaraja | </w:t>
      </w:r>
      <w:proofErr w:type="spellStart"/>
      <w:r w:rsidRPr="00BE752F">
        <w:t>Amaraji</w:t>
      </w:r>
      <w:proofErr w:type="spellEnd"/>
      <w:r w:rsidRPr="00BE752F">
        <w:t xml:space="preserve"> | </w:t>
      </w:r>
      <w:proofErr w:type="spellStart"/>
      <w:r w:rsidRPr="00BE752F">
        <w:t>Amarakunthy</w:t>
      </w:r>
      <w:proofErr w:type="spellEnd"/>
      <w:r w:rsidRPr="00BE752F">
        <w:t xml:space="preserve"> | Amaral | </w:t>
      </w:r>
      <w:proofErr w:type="spellStart"/>
      <w:r w:rsidRPr="00BE752F">
        <w:t>Amaramony</w:t>
      </w:r>
      <w:proofErr w:type="spellEnd"/>
      <w:r w:rsidRPr="00BE752F">
        <w:t xml:space="preserve"> | </w:t>
      </w:r>
      <w:proofErr w:type="spellStart"/>
      <w:r w:rsidRPr="00BE752F">
        <w:t>Amaranatha</w:t>
      </w:r>
      <w:proofErr w:type="spellEnd"/>
      <w:r w:rsidRPr="00BE752F">
        <w:t xml:space="preserve"> | Amarante |</w:t>
      </w:r>
    </w:p>
    <w:p w14:paraId="3BF0BEC8" w14:textId="77777777" w:rsidR="00000000" w:rsidRPr="00BE752F" w:rsidRDefault="00000000">
      <w:proofErr w:type="spellStart"/>
      <w:r w:rsidRPr="00BE752F">
        <w:t>Amarapa</w:t>
      </w:r>
      <w:proofErr w:type="spellEnd"/>
      <w:r w:rsidRPr="00BE752F">
        <w:t xml:space="preserve"> | </w:t>
      </w:r>
      <w:proofErr w:type="spellStart"/>
      <w:r w:rsidRPr="00BE752F">
        <w:t>Amarapati</w:t>
      </w:r>
      <w:proofErr w:type="spellEnd"/>
      <w:r w:rsidRPr="00BE752F">
        <w:t xml:space="preserve"> | </w:t>
      </w:r>
      <w:proofErr w:type="spellStart"/>
      <w:r w:rsidRPr="00BE752F">
        <w:t>Amaraphrabu</w:t>
      </w:r>
      <w:proofErr w:type="spellEnd"/>
      <w:r w:rsidRPr="00BE752F">
        <w:t xml:space="preserve"> | </w:t>
      </w:r>
      <w:proofErr w:type="spellStart"/>
      <w:r w:rsidRPr="00BE752F">
        <w:t>Amarasekera</w:t>
      </w:r>
      <w:proofErr w:type="spellEnd"/>
      <w:r w:rsidRPr="00BE752F">
        <w:t xml:space="preserve"> | </w:t>
      </w:r>
      <w:proofErr w:type="spellStart"/>
      <w:r w:rsidRPr="00BE752F">
        <w:t>Amarasri</w:t>
      </w:r>
      <w:proofErr w:type="spellEnd"/>
      <w:r w:rsidRPr="00BE752F">
        <w:t xml:space="preserve"> | Amardeep | Amardev | Amare | Amaree | Amarendra | </w:t>
      </w:r>
      <w:proofErr w:type="spellStart"/>
      <w:r w:rsidRPr="00BE752F">
        <w:t>Amaresa</w:t>
      </w:r>
      <w:proofErr w:type="spellEnd"/>
      <w:r w:rsidRPr="00BE752F">
        <w:t xml:space="preserve"> | Amaresh |</w:t>
      </w:r>
    </w:p>
    <w:p w14:paraId="1DD3CC82" w14:textId="77777777" w:rsidR="00000000" w:rsidRPr="00BE752F" w:rsidRDefault="00000000">
      <w:proofErr w:type="spellStart"/>
      <w:r w:rsidRPr="00BE752F">
        <w:t>Amaresvara</w:t>
      </w:r>
      <w:proofErr w:type="spellEnd"/>
      <w:r w:rsidRPr="00BE752F">
        <w:t xml:space="preserve"> | Amaretto | </w:t>
      </w:r>
      <w:proofErr w:type="spellStart"/>
      <w:r w:rsidRPr="00BE752F">
        <w:t>Amareyja</w:t>
      </w:r>
      <w:proofErr w:type="spellEnd"/>
      <w:r w:rsidRPr="00BE752F">
        <w:t xml:space="preserve"> | </w:t>
      </w:r>
      <w:proofErr w:type="spellStart"/>
      <w:r w:rsidRPr="00BE752F">
        <w:t>Amargi</w:t>
      </w:r>
      <w:proofErr w:type="spellEnd"/>
      <w:r w:rsidRPr="00BE752F">
        <w:t xml:space="preserve"> | Amari | Amaria | Amariah | Amariea | </w:t>
      </w:r>
      <w:proofErr w:type="spellStart"/>
      <w:r w:rsidRPr="00BE752F">
        <w:t>Amariel</w:t>
      </w:r>
      <w:proofErr w:type="spellEnd"/>
      <w:r w:rsidRPr="00BE752F">
        <w:t xml:space="preserve"> | Amarika | Amarin | Amarinder | </w:t>
      </w:r>
      <w:proofErr w:type="spellStart"/>
      <w:r w:rsidRPr="00BE752F">
        <w:t>Amarindra</w:t>
      </w:r>
      <w:proofErr w:type="spellEnd"/>
      <w:r w:rsidRPr="00BE752F">
        <w:t xml:space="preserve"> |</w:t>
      </w:r>
    </w:p>
    <w:p w14:paraId="61596680" w14:textId="77777777" w:rsidR="00000000" w:rsidRPr="00BE752F" w:rsidRDefault="00000000">
      <w:r w:rsidRPr="00BE752F">
        <w:t xml:space="preserve">Amaris | Amarisa | </w:t>
      </w:r>
      <w:proofErr w:type="spellStart"/>
      <w:r w:rsidRPr="00BE752F">
        <w:t>Amarish</w:t>
      </w:r>
      <w:proofErr w:type="spellEnd"/>
      <w:r w:rsidRPr="00BE752F">
        <w:t xml:space="preserve"> | </w:t>
      </w:r>
      <w:proofErr w:type="spellStart"/>
      <w:r w:rsidRPr="00BE752F">
        <w:t>Amarisvara</w:t>
      </w:r>
      <w:proofErr w:type="spellEnd"/>
      <w:r w:rsidRPr="00BE752F">
        <w:t xml:space="preserve"> | </w:t>
      </w:r>
      <w:proofErr w:type="spellStart"/>
      <w:r w:rsidRPr="00BE752F">
        <w:t>Amaritpal</w:t>
      </w:r>
      <w:proofErr w:type="spellEnd"/>
      <w:r w:rsidRPr="00BE752F">
        <w:t xml:space="preserve"> | Amarjeet | Amarjit | Amarjot | Amarleen | Amarnath | Amarok | Amaron | </w:t>
      </w:r>
      <w:proofErr w:type="spellStart"/>
      <w:r w:rsidRPr="00BE752F">
        <w:t>Amarottama</w:t>
      </w:r>
      <w:proofErr w:type="spellEnd"/>
      <w:r w:rsidRPr="00BE752F">
        <w:t xml:space="preserve"> |</w:t>
      </w:r>
    </w:p>
    <w:p w14:paraId="3DBE1D15" w14:textId="77777777" w:rsidR="00000000" w:rsidRPr="00BE752F" w:rsidRDefault="00000000">
      <w:r w:rsidRPr="00BE752F">
        <w:t xml:space="preserve">Amarpal | Amarpreet | Amarri | </w:t>
      </w:r>
      <w:proofErr w:type="spellStart"/>
      <w:r w:rsidRPr="00BE752F">
        <w:t>Amarsari</w:t>
      </w:r>
      <w:proofErr w:type="spellEnd"/>
      <w:r w:rsidRPr="00BE752F">
        <w:t xml:space="preserve"> | Amarthya | Amaru | </w:t>
      </w:r>
      <w:proofErr w:type="spellStart"/>
      <w:r w:rsidRPr="00BE752F">
        <w:t>Amaruka</w:t>
      </w:r>
      <w:proofErr w:type="spellEnd"/>
      <w:r w:rsidRPr="00BE752F">
        <w:t xml:space="preserve"> | Amasa | Amat | Amata | Amataga | Amati | Amato | Amauri |</w:t>
      </w:r>
    </w:p>
    <w:p w14:paraId="416E8DA3" w14:textId="77777777" w:rsidR="00000000" w:rsidRPr="00BE752F" w:rsidRDefault="00000000">
      <w:r w:rsidRPr="00BE752F">
        <w:t xml:space="preserve">Amaury | Amavashya | Amay | Amaya | </w:t>
      </w:r>
      <w:proofErr w:type="spellStart"/>
      <w:r w:rsidRPr="00BE752F">
        <w:t>Amayatman</w:t>
      </w:r>
      <w:proofErr w:type="spellEnd"/>
      <w:r w:rsidRPr="00BE752F">
        <w:t xml:space="preserve"> | Amaziah | Amazon | Amba | Ambac | Ambady | </w:t>
      </w:r>
      <w:proofErr w:type="spellStart"/>
      <w:r w:rsidRPr="00BE752F">
        <w:t>Ambansa</w:t>
      </w:r>
      <w:proofErr w:type="spellEnd"/>
      <w:r w:rsidRPr="00BE752F">
        <w:t xml:space="preserve"> | Ambar | </w:t>
      </w:r>
      <w:proofErr w:type="spellStart"/>
      <w:r w:rsidRPr="00BE752F">
        <w:t>Ambaramani</w:t>
      </w:r>
      <w:proofErr w:type="spellEnd"/>
      <w:r w:rsidRPr="00BE752F">
        <w:t xml:space="preserve"> |</w:t>
      </w:r>
    </w:p>
    <w:p w14:paraId="493C8C58" w14:textId="77777777" w:rsidR="00000000" w:rsidRPr="00BE752F" w:rsidRDefault="00000000">
      <w:proofErr w:type="spellStart"/>
      <w:r w:rsidRPr="00BE752F">
        <w:t>Ambarisa</w:t>
      </w:r>
      <w:proofErr w:type="spellEnd"/>
      <w:r w:rsidRPr="00BE752F">
        <w:t xml:space="preserve"> | Ambarish | Ambassador | </w:t>
      </w:r>
      <w:proofErr w:type="spellStart"/>
      <w:r w:rsidRPr="00BE752F">
        <w:t>Ambatipudi</w:t>
      </w:r>
      <w:proofErr w:type="spellEnd"/>
      <w:r w:rsidRPr="00BE752F">
        <w:t xml:space="preserve"> | Ambe | Amber | </w:t>
      </w:r>
      <w:proofErr w:type="spellStart"/>
      <w:r w:rsidRPr="00BE752F">
        <w:t>Amberjit</w:t>
      </w:r>
      <w:proofErr w:type="spellEnd"/>
      <w:r w:rsidRPr="00BE752F">
        <w:t xml:space="preserve"> | Amberle | Amberley | </w:t>
      </w:r>
      <w:proofErr w:type="spellStart"/>
      <w:r w:rsidRPr="00BE752F">
        <w:t>AmberRust</w:t>
      </w:r>
      <w:proofErr w:type="spellEnd"/>
      <w:r w:rsidRPr="00BE752F">
        <w:t xml:space="preserve"> | Ambert | Ambhasa |</w:t>
      </w:r>
    </w:p>
    <w:p w14:paraId="32E0D58D" w14:textId="77777777" w:rsidR="00000000" w:rsidRPr="00BE752F" w:rsidRDefault="00000000">
      <w:proofErr w:type="spellStart"/>
      <w:r w:rsidRPr="00BE752F">
        <w:t>Ambhaspati</w:t>
      </w:r>
      <w:proofErr w:type="spellEnd"/>
      <w:r w:rsidRPr="00BE752F">
        <w:t xml:space="preserve"> | Ambi | Ambidextrous | </w:t>
      </w:r>
      <w:proofErr w:type="spellStart"/>
      <w:r w:rsidRPr="00BE752F">
        <w:t>Ambie</w:t>
      </w:r>
      <w:proofErr w:type="spellEnd"/>
      <w:r w:rsidRPr="00BE752F">
        <w:t xml:space="preserve"> | Ambiguity | Ambika | </w:t>
      </w:r>
      <w:proofErr w:type="spellStart"/>
      <w:r w:rsidRPr="00BE752F">
        <w:t>Ambikapati</w:t>
      </w:r>
      <w:proofErr w:type="spellEnd"/>
      <w:r w:rsidRPr="00BE752F">
        <w:t xml:space="preserve"> | Ambikeya | Ambili | Ambir | Amble | Ambler | </w:t>
      </w:r>
      <w:proofErr w:type="spellStart"/>
      <w:r w:rsidRPr="00BE752F">
        <w:t>Ambokile</w:t>
      </w:r>
      <w:proofErr w:type="spellEnd"/>
      <w:r w:rsidRPr="00BE752F">
        <w:t xml:space="preserve"> |</w:t>
      </w:r>
    </w:p>
    <w:p w14:paraId="766D43EF" w14:textId="77777777" w:rsidR="00000000" w:rsidRPr="00BE752F" w:rsidRDefault="00000000">
      <w:r w:rsidRPr="00BE752F">
        <w:t xml:space="preserve">Ambree | </w:t>
      </w:r>
      <w:proofErr w:type="spellStart"/>
      <w:r w:rsidRPr="00BE752F">
        <w:t>Ambrina</w:t>
      </w:r>
      <w:proofErr w:type="spellEnd"/>
      <w:r w:rsidRPr="00BE752F">
        <w:t xml:space="preserve"> | Ambris | Ambrish | </w:t>
      </w:r>
      <w:proofErr w:type="spellStart"/>
      <w:r w:rsidRPr="00BE752F">
        <w:t>Ambrisha</w:t>
      </w:r>
      <w:proofErr w:type="spellEnd"/>
      <w:r w:rsidRPr="00BE752F">
        <w:t xml:space="preserve"> | Ambriz | Ambroise | Ambrose | Ambrosia | Ambrosios | Ambrosius | Ambroz | Ambu |</w:t>
      </w:r>
    </w:p>
    <w:p w14:paraId="58D40D20" w14:textId="77777777" w:rsidR="00000000" w:rsidRPr="00BE752F" w:rsidRDefault="00000000">
      <w:r w:rsidRPr="00BE752F">
        <w:t xml:space="preserve">Ambuda | </w:t>
      </w:r>
      <w:proofErr w:type="spellStart"/>
      <w:r w:rsidRPr="00BE752F">
        <w:t>Ambudesvara</w:t>
      </w:r>
      <w:proofErr w:type="spellEnd"/>
      <w:r w:rsidRPr="00BE752F">
        <w:t xml:space="preserve"> | Ambudhi | Ambuj | Ambuja | Ambumani | </w:t>
      </w:r>
      <w:proofErr w:type="spellStart"/>
      <w:r w:rsidRPr="00BE752F">
        <w:t>Ambunatha</w:t>
      </w:r>
      <w:proofErr w:type="spellEnd"/>
      <w:r w:rsidRPr="00BE752F">
        <w:t xml:space="preserve"> | Ambupa | Ambur | </w:t>
      </w:r>
      <w:proofErr w:type="spellStart"/>
      <w:r w:rsidRPr="00BE752F">
        <w:t>Amburaja</w:t>
      </w:r>
      <w:proofErr w:type="spellEnd"/>
      <w:r w:rsidRPr="00BE752F">
        <w:t xml:space="preserve"> | </w:t>
      </w:r>
      <w:proofErr w:type="spellStart"/>
      <w:r w:rsidRPr="00BE752F">
        <w:t>Ambure</w:t>
      </w:r>
      <w:proofErr w:type="spellEnd"/>
      <w:r w:rsidRPr="00BE752F">
        <w:t xml:space="preserve"> | Ambush | Amby |</w:t>
      </w:r>
    </w:p>
    <w:p w14:paraId="5A0874A4" w14:textId="77777777" w:rsidR="00000000" w:rsidRPr="00BE752F" w:rsidRDefault="00000000">
      <w:proofErr w:type="spellStart"/>
      <w:r w:rsidRPr="00BE752F">
        <w:t>Amchila</w:t>
      </w:r>
      <w:proofErr w:type="spellEnd"/>
      <w:r w:rsidRPr="00BE752F">
        <w:t xml:space="preserve"> | Amdo | Ame | </w:t>
      </w:r>
      <w:proofErr w:type="spellStart"/>
      <w:r w:rsidRPr="00BE752F">
        <w:t>Amebunegbloe</w:t>
      </w:r>
      <w:proofErr w:type="spellEnd"/>
      <w:r w:rsidRPr="00BE752F">
        <w:t xml:space="preserve"> | Amechi | Amedee | </w:t>
      </w:r>
      <w:proofErr w:type="spellStart"/>
      <w:r w:rsidRPr="00BE752F">
        <w:t>Amedekanya</w:t>
      </w:r>
      <w:proofErr w:type="spellEnd"/>
      <w:r w:rsidRPr="00BE752F">
        <w:t xml:space="preserve"> | </w:t>
      </w:r>
      <w:proofErr w:type="spellStart"/>
      <w:r w:rsidRPr="00BE752F">
        <w:t>Amedie</w:t>
      </w:r>
      <w:proofErr w:type="spellEnd"/>
      <w:r w:rsidRPr="00BE752F">
        <w:t xml:space="preserve"> | Amee | </w:t>
      </w:r>
      <w:proofErr w:type="spellStart"/>
      <w:r w:rsidRPr="00BE752F">
        <w:t>Ameedoame</w:t>
      </w:r>
      <w:proofErr w:type="spellEnd"/>
      <w:r w:rsidRPr="00BE752F">
        <w:t xml:space="preserve"> | Ameek | </w:t>
      </w:r>
      <w:proofErr w:type="spellStart"/>
      <w:r w:rsidRPr="00BE752F">
        <w:t>Ameenyo</w:t>
      </w:r>
      <w:proofErr w:type="spellEnd"/>
      <w:r w:rsidRPr="00BE752F">
        <w:t xml:space="preserve"> | </w:t>
      </w:r>
      <w:proofErr w:type="spellStart"/>
      <w:r w:rsidRPr="00BE752F">
        <w:t>Ameesuwo</w:t>
      </w:r>
      <w:proofErr w:type="spellEnd"/>
      <w:r w:rsidRPr="00BE752F">
        <w:t xml:space="preserve"> |</w:t>
      </w:r>
    </w:p>
    <w:p w14:paraId="116FA6A0" w14:textId="77777777" w:rsidR="00000000" w:rsidRPr="00BE752F" w:rsidRDefault="00000000">
      <w:r w:rsidRPr="00BE752F">
        <w:t xml:space="preserve">Ameet | </w:t>
      </w:r>
      <w:proofErr w:type="spellStart"/>
      <w:r w:rsidRPr="00BE752F">
        <w:t>Amekuadzi</w:t>
      </w:r>
      <w:proofErr w:type="spellEnd"/>
      <w:r w:rsidRPr="00BE752F">
        <w:t xml:space="preserve"> | Amel | Amelia | Amelie | Amell | </w:t>
      </w:r>
      <w:proofErr w:type="spellStart"/>
      <w:r w:rsidRPr="00BE752F">
        <w:t>Amellal</w:t>
      </w:r>
      <w:proofErr w:type="spellEnd"/>
      <w:r w:rsidRPr="00BE752F">
        <w:t xml:space="preserve"> | </w:t>
      </w:r>
      <w:proofErr w:type="spellStart"/>
      <w:r w:rsidRPr="00BE752F">
        <w:t>Amelot</w:t>
      </w:r>
      <w:proofErr w:type="spellEnd"/>
      <w:r w:rsidRPr="00BE752F">
        <w:t xml:space="preserve"> | Amely | </w:t>
      </w:r>
      <w:proofErr w:type="spellStart"/>
      <w:r w:rsidRPr="00BE752F">
        <w:t>Amemaso</w:t>
      </w:r>
      <w:proofErr w:type="spellEnd"/>
      <w:r w:rsidRPr="00BE752F">
        <w:t xml:space="preserve"> | Amen | </w:t>
      </w:r>
      <w:proofErr w:type="spellStart"/>
      <w:r w:rsidRPr="00BE752F">
        <w:t>Amendeep</w:t>
      </w:r>
      <w:proofErr w:type="spellEnd"/>
      <w:r w:rsidRPr="00BE752F">
        <w:t xml:space="preserve"> | Amene | </w:t>
      </w:r>
      <w:proofErr w:type="spellStart"/>
      <w:r w:rsidRPr="00BE752F">
        <w:t>Amenemopet</w:t>
      </w:r>
      <w:proofErr w:type="spellEnd"/>
      <w:r w:rsidRPr="00BE752F">
        <w:t xml:space="preserve"> |</w:t>
      </w:r>
    </w:p>
    <w:p w14:paraId="035802F3" w14:textId="77777777" w:rsidR="00000000" w:rsidRPr="00BE752F" w:rsidRDefault="00000000">
      <w:proofErr w:type="spellStart"/>
      <w:r w:rsidRPr="00BE752F">
        <w:t>Ameng</w:t>
      </w:r>
      <w:proofErr w:type="spellEnd"/>
      <w:r w:rsidRPr="00BE752F">
        <w:t xml:space="preserve"> | </w:t>
      </w:r>
      <w:proofErr w:type="spellStart"/>
      <w:r w:rsidRPr="00BE752F">
        <w:t>Amenuvegbe</w:t>
      </w:r>
      <w:proofErr w:type="spellEnd"/>
      <w:r w:rsidRPr="00BE752F">
        <w:t xml:space="preserve"> | </w:t>
      </w:r>
      <w:proofErr w:type="spellStart"/>
      <w:r w:rsidRPr="00BE752F">
        <w:t>Amenuwogbe</w:t>
      </w:r>
      <w:proofErr w:type="spellEnd"/>
      <w:r w:rsidRPr="00BE752F">
        <w:t xml:space="preserve"> | </w:t>
      </w:r>
      <w:proofErr w:type="spellStart"/>
      <w:r w:rsidRPr="00BE752F">
        <w:t>Amenya</w:t>
      </w:r>
      <w:proofErr w:type="spellEnd"/>
      <w:r w:rsidRPr="00BE752F">
        <w:t xml:space="preserve"> | </w:t>
      </w:r>
      <w:proofErr w:type="spellStart"/>
      <w:r w:rsidRPr="00BE752F">
        <w:t>Amenyaglo</w:t>
      </w:r>
      <w:proofErr w:type="spellEnd"/>
      <w:r w:rsidRPr="00BE752F">
        <w:t xml:space="preserve"> | Amer | Ameral | Ameretat | America | American | Americus | Amerson | Amery</w:t>
      </w:r>
    </w:p>
    <w:p w14:paraId="6275C7F1" w14:textId="77777777" w:rsidR="00000000" w:rsidRPr="00BE752F" w:rsidRDefault="00000000">
      <w:r w:rsidRPr="00BE752F">
        <w:t xml:space="preserve">| Ames | Amethyst | </w:t>
      </w:r>
      <w:proofErr w:type="spellStart"/>
      <w:r w:rsidRPr="00BE752F">
        <w:t>Ametowobla</w:t>
      </w:r>
      <w:proofErr w:type="spellEnd"/>
      <w:r w:rsidRPr="00BE752F">
        <w:t xml:space="preserve"> | Ameur | </w:t>
      </w:r>
      <w:proofErr w:type="spellStart"/>
      <w:r w:rsidRPr="00BE752F">
        <w:t>Amewuho</w:t>
      </w:r>
      <w:proofErr w:type="spellEnd"/>
      <w:r w:rsidRPr="00BE752F">
        <w:t xml:space="preserve"> | Amey | Ameya | Amherst | Amhuinn | Ami | Amia | Amiable | Amias | </w:t>
      </w:r>
      <w:proofErr w:type="spellStart"/>
      <w:r w:rsidRPr="00BE752F">
        <w:t>Amic</w:t>
      </w:r>
      <w:proofErr w:type="spellEnd"/>
      <w:r w:rsidRPr="00BE752F">
        <w:t xml:space="preserve"> | Amick |</w:t>
      </w:r>
    </w:p>
    <w:p w14:paraId="5B845412" w14:textId="77777777" w:rsidR="00000000" w:rsidRPr="00BE752F" w:rsidRDefault="00000000">
      <w:r w:rsidRPr="00BE752F">
        <w:t xml:space="preserve">Amico | Amide | Amidi | Amie | Amiel | </w:t>
      </w:r>
      <w:proofErr w:type="spellStart"/>
      <w:r w:rsidRPr="00BE752F">
        <w:t>Amien</w:t>
      </w:r>
      <w:proofErr w:type="spellEnd"/>
      <w:r w:rsidRPr="00BE752F">
        <w:t xml:space="preserve"> | Amier | Amiet | Amigas | Amigo | Amik | </w:t>
      </w:r>
      <w:proofErr w:type="spellStart"/>
      <w:r w:rsidRPr="00BE752F">
        <w:t>Amiksh</w:t>
      </w:r>
      <w:proofErr w:type="spellEnd"/>
      <w:r w:rsidRPr="00BE752F">
        <w:t xml:space="preserve"> | Amil | Amila | Amilcar | Amilda | Amili |</w:t>
      </w:r>
    </w:p>
    <w:p w14:paraId="7E9A297A" w14:textId="77777777" w:rsidR="00000000" w:rsidRPr="00BE752F" w:rsidRDefault="00000000">
      <w:r w:rsidRPr="00BE752F">
        <w:t xml:space="preserve">Amilia | Amin | Amina | Aminah | Aminat | Aminata | </w:t>
      </w:r>
      <w:proofErr w:type="spellStart"/>
      <w:r w:rsidRPr="00BE752F">
        <w:t>Aminder</w:t>
      </w:r>
      <w:proofErr w:type="spellEnd"/>
      <w:r w:rsidRPr="00BE752F">
        <w:t xml:space="preserve"> | Amine | Amini | Aminta | Amiot | Amir | Amira | Amiri | </w:t>
      </w:r>
      <w:proofErr w:type="spellStart"/>
      <w:r w:rsidRPr="00BE752F">
        <w:t>Amirtharaasan</w:t>
      </w:r>
      <w:proofErr w:type="spellEnd"/>
      <w:r w:rsidRPr="00BE752F">
        <w:t xml:space="preserve"> |</w:t>
      </w:r>
    </w:p>
    <w:p w14:paraId="7B361F95" w14:textId="77777777" w:rsidR="00000000" w:rsidRPr="00BE752F" w:rsidRDefault="00000000">
      <w:r w:rsidRPr="00BE752F">
        <w:t xml:space="preserve">Amirtharaj | Amirtharasan | Amis | Amisa | Amish | Amit | Amita | Amitabh | Amitabha | Amitai | </w:t>
      </w:r>
      <w:proofErr w:type="spellStart"/>
      <w:r w:rsidRPr="00BE752F">
        <w:t>Amitasan</w:t>
      </w:r>
      <w:proofErr w:type="spellEnd"/>
      <w:r w:rsidRPr="00BE752F">
        <w:t xml:space="preserve"> | Amitav | Amitava | </w:t>
      </w:r>
      <w:proofErr w:type="spellStart"/>
      <w:r w:rsidRPr="00BE752F">
        <w:t>Amitavikrama</w:t>
      </w:r>
      <w:proofErr w:type="spellEnd"/>
      <w:r w:rsidRPr="00BE752F">
        <w:t xml:space="preserve"> |</w:t>
      </w:r>
    </w:p>
    <w:p w14:paraId="6666977B" w14:textId="77777777" w:rsidR="00000000" w:rsidRPr="00BE752F" w:rsidRDefault="00000000">
      <w:r w:rsidRPr="00BE752F">
        <w:t xml:space="preserve">Amite | Amitee | </w:t>
      </w:r>
      <w:proofErr w:type="spellStart"/>
      <w:r w:rsidRPr="00BE752F">
        <w:t>Amitesa</w:t>
      </w:r>
      <w:proofErr w:type="spellEnd"/>
      <w:r w:rsidRPr="00BE752F">
        <w:t xml:space="preserve"> | Amitha | Amiti | Amitjyoti | Amitkumar | Amitoj | </w:t>
      </w:r>
      <w:proofErr w:type="spellStart"/>
      <w:r w:rsidRPr="00BE752F">
        <w:t>Amitrasaha</w:t>
      </w:r>
      <w:proofErr w:type="spellEnd"/>
      <w:r w:rsidRPr="00BE752F">
        <w:t xml:space="preserve"> | Amitrasudan | Amity | Amiy | Amiya | Amjad |</w:t>
      </w:r>
    </w:p>
    <w:p w14:paraId="08CE295F" w14:textId="77777777" w:rsidR="00000000" w:rsidRPr="00BE752F" w:rsidRDefault="00000000">
      <w:r w:rsidRPr="00BE752F">
        <w:t xml:space="preserve">Amlankusum | Amleto | </w:t>
      </w:r>
      <w:proofErr w:type="spellStart"/>
      <w:r w:rsidRPr="00BE752F">
        <w:t>Amlilte</w:t>
      </w:r>
      <w:proofErr w:type="spellEnd"/>
      <w:r w:rsidRPr="00BE752F">
        <w:t xml:space="preserve"> | </w:t>
      </w:r>
      <w:proofErr w:type="spellStart"/>
      <w:r w:rsidRPr="00BE752F">
        <w:t>Amlyn</w:t>
      </w:r>
      <w:proofErr w:type="spellEnd"/>
      <w:r w:rsidRPr="00BE752F">
        <w:t xml:space="preserve"> | Amma | Ammad | Amman | </w:t>
      </w:r>
      <w:proofErr w:type="spellStart"/>
      <w:r w:rsidRPr="00BE752F">
        <w:t>Ammaraahmed</w:t>
      </w:r>
      <w:proofErr w:type="spellEnd"/>
      <w:r w:rsidRPr="00BE752F">
        <w:t xml:space="preserve"> | </w:t>
      </w:r>
      <w:proofErr w:type="spellStart"/>
      <w:r w:rsidRPr="00BE752F">
        <w:t>Ammariliar</w:t>
      </w:r>
      <w:proofErr w:type="spellEnd"/>
      <w:r w:rsidRPr="00BE752F">
        <w:t xml:space="preserve"> | Amme | Ammi | </w:t>
      </w:r>
      <w:proofErr w:type="spellStart"/>
      <w:r w:rsidRPr="00BE752F">
        <w:t>Ammini</w:t>
      </w:r>
      <w:proofErr w:type="spellEnd"/>
      <w:r w:rsidRPr="00BE752F">
        <w:t xml:space="preserve"> | Ammo |</w:t>
      </w:r>
    </w:p>
    <w:p w14:paraId="6815D343" w14:textId="77777777" w:rsidR="00000000" w:rsidRPr="00BE752F" w:rsidRDefault="00000000">
      <w:r w:rsidRPr="00BE752F">
        <w:t xml:space="preserve">Ammons | </w:t>
      </w:r>
      <w:proofErr w:type="spellStart"/>
      <w:r w:rsidRPr="00BE752F">
        <w:t>Ammoun</w:t>
      </w:r>
      <w:proofErr w:type="spellEnd"/>
      <w:r w:rsidRPr="00BE752F">
        <w:t xml:space="preserve"> | Ammu | Amneet | Amninder | Amnon | Amod | Amoda | Amogha | </w:t>
      </w:r>
      <w:proofErr w:type="spellStart"/>
      <w:r w:rsidRPr="00BE752F">
        <w:t>Amoghadanda</w:t>
      </w:r>
      <w:proofErr w:type="spellEnd"/>
      <w:r w:rsidRPr="00BE752F">
        <w:t xml:space="preserve"> | </w:t>
      </w:r>
      <w:proofErr w:type="spellStart"/>
      <w:r w:rsidRPr="00BE752F">
        <w:t>Amoghasiddhi</w:t>
      </w:r>
      <w:proofErr w:type="spellEnd"/>
      <w:r w:rsidRPr="00BE752F">
        <w:t xml:space="preserve"> | </w:t>
      </w:r>
      <w:proofErr w:type="spellStart"/>
      <w:r w:rsidRPr="00BE752F">
        <w:t>Amoghavikrama</w:t>
      </w:r>
      <w:proofErr w:type="spellEnd"/>
      <w:r w:rsidRPr="00BE752F">
        <w:t xml:space="preserve"> |</w:t>
      </w:r>
    </w:p>
    <w:p w14:paraId="2856A28F" w14:textId="77777777" w:rsidR="00000000" w:rsidRPr="00BE752F" w:rsidRDefault="00000000">
      <w:r w:rsidRPr="00BE752F">
        <w:t xml:space="preserve">Amol | Amola | Amon | Amone | Amoni | </w:t>
      </w:r>
      <w:proofErr w:type="spellStart"/>
      <w:r w:rsidRPr="00BE752F">
        <w:t>Amonica</w:t>
      </w:r>
      <w:proofErr w:type="spellEnd"/>
      <w:r w:rsidRPr="00BE752F">
        <w:t xml:space="preserve"> | Amoolya | Amor | Amora | Amore | Amory | Amos | Amour | Amoy | Amparo |</w:t>
      </w:r>
    </w:p>
    <w:p w14:paraId="1EA70D09" w14:textId="77777777" w:rsidR="00000000" w:rsidRPr="00BE752F" w:rsidRDefault="00000000">
      <w:r w:rsidRPr="00BE752F">
        <w:t xml:space="preserve">Ampersand | </w:t>
      </w:r>
      <w:proofErr w:type="spellStart"/>
      <w:r w:rsidRPr="00BE752F">
        <w:t>Amphone</w:t>
      </w:r>
      <w:proofErr w:type="spellEnd"/>
      <w:r w:rsidRPr="00BE752F">
        <w:t xml:space="preserve"> | </w:t>
      </w:r>
      <w:proofErr w:type="spellStart"/>
      <w:r w:rsidRPr="00BE752F">
        <w:t>Ampi</w:t>
      </w:r>
      <w:proofErr w:type="spellEnd"/>
      <w:r w:rsidRPr="00BE752F">
        <w:t xml:space="preserve"> | </w:t>
      </w:r>
      <w:proofErr w:type="spellStart"/>
      <w:r w:rsidRPr="00BE752F">
        <w:t>Ampton</w:t>
      </w:r>
      <w:proofErr w:type="spellEnd"/>
      <w:r w:rsidRPr="00BE752F">
        <w:t xml:space="preserve"> | Amrah | Amrakuta | Amran | Amrapali | </w:t>
      </w:r>
      <w:proofErr w:type="spellStart"/>
      <w:r w:rsidRPr="00BE752F">
        <w:t>Amrav</w:t>
      </w:r>
      <w:proofErr w:type="spellEnd"/>
      <w:r w:rsidRPr="00BE752F">
        <w:t xml:space="preserve"> | Amreet | Amren | Amri | Amrik | </w:t>
      </w:r>
      <w:proofErr w:type="spellStart"/>
      <w:r w:rsidRPr="00BE752F">
        <w:t>Amril</w:t>
      </w:r>
      <w:proofErr w:type="spellEnd"/>
      <w:r w:rsidRPr="00BE752F">
        <w:t xml:space="preserve"> | Amrin |</w:t>
      </w:r>
    </w:p>
    <w:p w14:paraId="09ABD7E2" w14:textId="77777777" w:rsidR="00000000" w:rsidRPr="00BE752F" w:rsidRDefault="00000000">
      <w:proofErr w:type="spellStart"/>
      <w:r w:rsidRPr="00BE752F">
        <w:t>Amrindar</w:t>
      </w:r>
      <w:proofErr w:type="spellEnd"/>
      <w:r w:rsidRPr="00BE752F">
        <w:t xml:space="preserve"> | Amrine | Amrit | Amrita | </w:t>
      </w:r>
      <w:proofErr w:type="spellStart"/>
      <w:r w:rsidRPr="00BE752F">
        <w:t>Amritadrava</w:t>
      </w:r>
      <w:proofErr w:type="spellEnd"/>
      <w:r w:rsidRPr="00BE752F">
        <w:t xml:space="preserve"> | </w:t>
      </w:r>
      <w:proofErr w:type="spellStart"/>
      <w:r w:rsidRPr="00BE752F">
        <w:t>Amritadyuti</w:t>
      </w:r>
      <w:proofErr w:type="spellEnd"/>
      <w:r w:rsidRPr="00BE752F">
        <w:t xml:space="preserve"> | </w:t>
      </w:r>
      <w:proofErr w:type="spellStart"/>
      <w:r w:rsidRPr="00BE752F">
        <w:t>Amritaharana</w:t>
      </w:r>
      <w:proofErr w:type="spellEnd"/>
      <w:r w:rsidRPr="00BE752F">
        <w:t xml:space="preserve"> | </w:t>
      </w:r>
      <w:proofErr w:type="spellStart"/>
      <w:r w:rsidRPr="00BE752F">
        <w:t>Amritakara</w:t>
      </w:r>
      <w:proofErr w:type="spellEnd"/>
      <w:r w:rsidRPr="00BE752F">
        <w:t xml:space="preserve"> | Amritamalini | Amritambu | Amritansh | Amritapa</w:t>
      </w:r>
    </w:p>
    <w:p w14:paraId="2085A2C4" w14:textId="77777777" w:rsidR="00000000" w:rsidRPr="00BE752F" w:rsidRDefault="00000000">
      <w:r w:rsidRPr="00BE752F">
        <w:t xml:space="preserve">| </w:t>
      </w:r>
      <w:proofErr w:type="spellStart"/>
      <w:r w:rsidRPr="00BE752F">
        <w:t>Amritasa</w:t>
      </w:r>
      <w:proofErr w:type="spellEnd"/>
      <w:r w:rsidRPr="00BE752F">
        <w:t xml:space="preserve"> | </w:t>
      </w:r>
      <w:proofErr w:type="spellStart"/>
      <w:r w:rsidRPr="00BE752F">
        <w:t>Amritasu</w:t>
      </w:r>
      <w:proofErr w:type="spellEnd"/>
      <w:r w:rsidRPr="00BE752F">
        <w:t xml:space="preserve"> | </w:t>
      </w:r>
      <w:proofErr w:type="spellStart"/>
      <w:r w:rsidRPr="00BE752F">
        <w:t>Amritatansu</w:t>
      </w:r>
      <w:proofErr w:type="spellEnd"/>
      <w:r w:rsidRPr="00BE752F">
        <w:t xml:space="preserve"> | </w:t>
      </w:r>
      <w:proofErr w:type="spellStart"/>
      <w:r w:rsidRPr="00BE752F">
        <w:t>Amritavapus</w:t>
      </w:r>
      <w:proofErr w:type="spellEnd"/>
      <w:r w:rsidRPr="00BE752F">
        <w:t xml:space="preserve"> | Amritaya | Amritbaan | Amritendu | </w:t>
      </w:r>
      <w:proofErr w:type="spellStart"/>
      <w:r w:rsidRPr="00BE752F">
        <w:t>Amritesa</w:t>
      </w:r>
      <w:proofErr w:type="spellEnd"/>
      <w:r w:rsidRPr="00BE752F">
        <w:t xml:space="preserve"> | Amrith | Amritha | Amritleen | Amritpal |</w:t>
      </w:r>
    </w:p>
    <w:p w14:paraId="41C1EC61" w14:textId="77777777" w:rsidR="00000000" w:rsidRPr="00BE752F" w:rsidRDefault="00000000">
      <w:proofErr w:type="spellStart"/>
      <w:r w:rsidRPr="00BE752F">
        <w:t>Amritpaul</w:t>
      </w:r>
      <w:proofErr w:type="spellEnd"/>
      <w:r w:rsidRPr="00BE752F">
        <w:t xml:space="preserve"> | Amritvaani | Amron | </w:t>
      </w:r>
      <w:proofErr w:type="spellStart"/>
      <w:r w:rsidRPr="00BE752F">
        <w:t>Amru</w:t>
      </w:r>
      <w:proofErr w:type="spellEnd"/>
      <w:r w:rsidRPr="00BE752F">
        <w:t xml:space="preserve"> | Amruth | Amry | Amsel | Amshu | Amshula | Amsterdam | Amtrak | Amu | Amukulita | Amulya | Amun</w:t>
      </w:r>
    </w:p>
    <w:p w14:paraId="47962166" w14:textId="77777777" w:rsidR="00000000" w:rsidRPr="00BE752F" w:rsidRDefault="00000000">
      <w:r w:rsidRPr="00BE752F">
        <w:t>| Amundson | Amurta | Amurti | Amutha | Amuthan | Amway | Amy | Amyas | Amynta | Amyntas | Amyre | Amzie | An | Ana | Anaad | Anaam |</w:t>
      </w:r>
    </w:p>
    <w:p w14:paraId="658C2FED" w14:textId="77777777" w:rsidR="00000000" w:rsidRPr="00BE752F" w:rsidRDefault="00000000">
      <w:r w:rsidRPr="00BE752F">
        <w:t xml:space="preserve">Anaan | Anab | Anaba | </w:t>
      </w:r>
      <w:proofErr w:type="spellStart"/>
      <w:r w:rsidRPr="00BE752F">
        <w:t>Anabhayin</w:t>
      </w:r>
      <w:proofErr w:type="spellEnd"/>
      <w:r w:rsidRPr="00BE752F">
        <w:t xml:space="preserve"> | Anacharsis | Anacleto | Anaconda | </w:t>
      </w:r>
      <w:proofErr w:type="spellStart"/>
      <w:r w:rsidRPr="00BE752F">
        <w:t>Anad</w:t>
      </w:r>
      <w:proofErr w:type="spellEnd"/>
      <w:r w:rsidRPr="00BE752F">
        <w:t xml:space="preserve"> | Anada | </w:t>
      </w:r>
      <w:proofErr w:type="spellStart"/>
      <w:r w:rsidRPr="00BE752F">
        <w:t>Anadhya</w:t>
      </w:r>
      <w:proofErr w:type="spellEnd"/>
      <w:r w:rsidRPr="00BE752F">
        <w:t xml:space="preserve"> | Anadi | Anadil | </w:t>
      </w:r>
      <w:proofErr w:type="spellStart"/>
      <w:r w:rsidRPr="00BE752F">
        <w:t>Anadimadhyaparyanta</w:t>
      </w:r>
      <w:proofErr w:type="spellEnd"/>
      <w:r w:rsidRPr="00BE752F">
        <w:t xml:space="preserve"> |</w:t>
      </w:r>
    </w:p>
    <w:p w14:paraId="4E178A30" w14:textId="77777777" w:rsidR="00000000" w:rsidRPr="00BE752F" w:rsidRDefault="00000000">
      <w:proofErr w:type="spellStart"/>
      <w:r w:rsidRPr="00BE752F">
        <w:t>Anadinidhana</w:t>
      </w:r>
      <w:proofErr w:type="spellEnd"/>
      <w:r w:rsidRPr="00BE752F">
        <w:t xml:space="preserve"> | Anadjot | </w:t>
      </w:r>
      <w:proofErr w:type="spellStart"/>
      <w:r w:rsidRPr="00BE752F">
        <w:t>Anadyanta</w:t>
      </w:r>
      <w:proofErr w:type="spellEnd"/>
      <w:r w:rsidRPr="00BE752F">
        <w:t xml:space="preserve"> | Anael | Anagha | Anah | Anahera | Anahit | Anai | Anaia | Anais | Anak | Anaka | </w:t>
      </w:r>
      <w:proofErr w:type="spellStart"/>
      <w:r w:rsidRPr="00BE752F">
        <w:t>Anakadundubhi</w:t>
      </w:r>
      <w:proofErr w:type="spellEnd"/>
      <w:r w:rsidRPr="00BE752F">
        <w:t xml:space="preserve"> |</w:t>
      </w:r>
    </w:p>
    <w:p w14:paraId="781D2D46" w14:textId="77777777" w:rsidR="00000000" w:rsidRPr="00BE752F" w:rsidRDefault="00000000">
      <w:proofErr w:type="spellStart"/>
      <w:r w:rsidRPr="00BE752F">
        <w:t>Anakha</w:t>
      </w:r>
      <w:proofErr w:type="spellEnd"/>
      <w:r w:rsidRPr="00BE752F">
        <w:t xml:space="preserve"> | Anakin | </w:t>
      </w:r>
      <w:proofErr w:type="spellStart"/>
      <w:r w:rsidRPr="00BE752F">
        <w:t>Anakonda</w:t>
      </w:r>
      <w:proofErr w:type="spellEnd"/>
      <w:r w:rsidRPr="00BE752F">
        <w:t xml:space="preserve"> | Anala | Analaura | Analie | Analu | Anam | Anama | Anamaria | Anamay | Anamaya | Anami | Anamika |</w:t>
      </w:r>
    </w:p>
    <w:p w14:paraId="125ECE78" w14:textId="77777777" w:rsidR="00000000" w:rsidRPr="00BE752F" w:rsidRDefault="00000000">
      <w:r w:rsidRPr="00BE752F">
        <w:t xml:space="preserve">Anamitra | Anan | Anana | Anand | Ananda | </w:t>
      </w:r>
      <w:proofErr w:type="spellStart"/>
      <w:r w:rsidRPr="00BE752F">
        <w:t>Anandabhairava</w:t>
      </w:r>
      <w:proofErr w:type="spellEnd"/>
      <w:r w:rsidRPr="00BE752F">
        <w:t xml:space="preserve"> | </w:t>
      </w:r>
      <w:proofErr w:type="spellStart"/>
      <w:r w:rsidRPr="00BE752F">
        <w:t>Anandabhairavi</w:t>
      </w:r>
      <w:proofErr w:type="spellEnd"/>
      <w:r w:rsidRPr="00BE752F">
        <w:t xml:space="preserve"> | </w:t>
      </w:r>
      <w:proofErr w:type="spellStart"/>
      <w:r w:rsidRPr="00BE752F">
        <w:t>Anandam</w:t>
      </w:r>
      <w:proofErr w:type="spellEnd"/>
      <w:r w:rsidRPr="00BE752F">
        <w:t xml:space="preserve"> | Anandaprabha | </w:t>
      </w:r>
      <w:proofErr w:type="spellStart"/>
      <w:r w:rsidRPr="00BE752F">
        <w:t>Anandaroop</w:t>
      </w:r>
      <w:proofErr w:type="spellEnd"/>
      <w:r w:rsidRPr="00BE752F">
        <w:t xml:space="preserve"> | Anandi | Anandita |</w:t>
      </w:r>
    </w:p>
    <w:p w14:paraId="5A2384C5" w14:textId="77777777" w:rsidR="00000000" w:rsidRPr="00BE752F" w:rsidRDefault="00000000">
      <w:r w:rsidRPr="00BE752F">
        <w:t xml:space="preserve">Anandjot | Anandleen | </w:t>
      </w:r>
      <w:proofErr w:type="spellStart"/>
      <w:r w:rsidRPr="00BE752F">
        <w:t>Anandra</w:t>
      </w:r>
      <w:proofErr w:type="spellEnd"/>
      <w:r w:rsidRPr="00BE752F">
        <w:t xml:space="preserve"> | Anandroop | Anane | Ananga | </w:t>
      </w:r>
      <w:proofErr w:type="spellStart"/>
      <w:r w:rsidRPr="00BE752F">
        <w:t>Anangangahara</w:t>
      </w:r>
      <w:proofErr w:type="spellEnd"/>
      <w:r w:rsidRPr="00BE752F">
        <w:t xml:space="preserve"> | </w:t>
      </w:r>
      <w:proofErr w:type="spellStart"/>
      <w:r w:rsidRPr="00BE752F">
        <w:t>Anangasurid</w:t>
      </w:r>
      <w:proofErr w:type="spellEnd"/>
      <w:r w:rsidRPr="00BE752F">
        <w:t xml:space="preserve"> | Anani | Anania | Ananias | Ananjan |</w:t>
      </w:r>
    </w:p>
    <w:p w14:paraId="1FA955BB" w14:textId="77777777" w:rsidR="00000000" w:rsidRPr="00BE752F" w:rsidRDefault="00000000">
      <w:r w:rsidRPr="00BE752F">
        <w:t xml:space="preserve">Ananmaya | Anansi | Anant | Ananta | Anantaram | Anantarjot | Anantashirsa | Anantbir | Anantdev | Ananth | Anantha | </w:t>
      </w:r>
      <w:proofErr w:type="spellStart"/>
      <w:r w:rsidRPr="00BE752F">
        <w:t>Ananthakrishanan</w:t>
      </w:r>
      <w:proofErr w:type="spellEnd"/>
      <w:r w:rsidRPr="00BE752F">
        <w:t xml:space="preserve"> |</w:t>
      </w:r>
    </w:p>
    <w:p w14:paraId="3E4AAA72" w14:textId="77777777" w:rsidR="00000000" w:rsidRPr="00BE752F" w:rsidRDefault="00000000">
      <w:r w:rsidRPr="00BE752F">
        <w:t xml:space="preserve">Ananthakrishnan | Anantharaman | Anantya | Ananya | </w:t>
      </w:r>
      <w:proofErr w:type="spellStart"/>
      <w:r w:rsidRPr="00BE752F">
        <w:t>Ananyaja</w:t>
      </w:r>
      <w:proofErr w:type="spellEnd"/>
      <w:r w:rsidRPr="00BE752F">
        <w:t xml:space="preserve"> | </w:t>
      </w:r>
      <w:proofErr w:type="spellStart"/>
      <w:r w:rsidRPr="00BE752F">
        <w:t>Anapaya</w:t>
      </w:r>
      <w:proofErr w:type="spellEnd"/>
      <w:r w:rsidRPr="00BE752F">
        <w:t xml:space="preserve"> | Anar | Anara | Anarawd | Anarchy | Anarghya | Anari | </w:t>
      </w:r>
      <w:proofErr w:type="spellStart"/>
      <w:r w:rsidRPr="00BE752F">
        <w:t>Anaris</w:t>
      </w:r>
      <w:proofErr w:type="spellEnd"/>
      <w:r w:rsidRPr="00BE752F">
        <w:t xml:space="preserve"> |</w:t>
      </w:r>
    </w:p>
    <w:p w14:paraId="5179A424" w14:textId="77777777" w:rsidR="00000000" w:rsidRPr="00BE752F" w:rsidRDefault="00000000">
      <w:proofErr w:type="spellStart"/>
      <w:r w:rsidRPr="00BE752F">
        <w:t>Anarisse</w:t>
      </w:r>
      <w:proofErr w:type="spellEnd"/>
      <w:r w:rsidRPr="00BE752F">
        <w:t xml:space="preserve"> | Anasazi | </w:t>
      </w:r>
      <w:proofErr w:type="spellStart"/>
      <w:r w:rsidRPr="00BE752F">
        <w:t>Anassia</w:t>
      </w:r>
      <w:proofErr w:type="spellEnd"/>
      <w:r w:rsidRPr="00BE752F">
        <w:t xml:space="preserve"> | Anasta | </w:t>
      </w:r>
      <w:proofErr w:type="spellStart"/>
      <w:r w:rsidRPr="00BE752F">
        <w:t>Anastaise</w:t>
      </w:r>
      <w:proofErr w:type="spellEnd"/>
      <w:r w:rsidRPr="00BE752F">
        <w:t xml:space="preserve"> | Anastas | Anastase | Anastasi | Anastasia | Anastasie | Anastasio | Anastasios | Anastasis |</w:t>
      </w:r>
    </w:p>
    <w:p w14:paraId="429AD2EB" w14:textId="77777777" w:rsidR="00000000" w:rsidRPr="00BE752F" w:rsidRDefault="00000000">
      <w:r w:rsidRPr="00BE752F">
        <w:t xml:space="preserve">Anastasius | </w:t>
      </w:r>
      <w:proofErr w:type="spellStart"/>
      <w:r w:rsidRPr="00BE752F">
        <w:t>Anastay</w:t>
      </w:r>
      <w:proofErr w:type="spellEnd"/>
      <w:r w:rsidRPr="00BE752F">
        <w:t xml:space="preserve"> | Anasthasie | Anastice | Anastrophe | Anasuya | Anat | </w:t>
      </w:r>
      <w:proofErr w:type="spellStart"/>
      <w:r w:rsidRPr="00BE752F">
        <w:t>Anatarupa</w:t>
      </w:r>
      <w:proofErr w:type="spellEnd"/>
      <w:r w:rsidRPr="00BE752F">
        <w:t xml:space="preserve"> | Anath | Anatole | Anatoli | Anatolie | Anatoliy |</w:t>
      </w:r>
    </w:p>
    <w:p w14:paraId="489A530B" w14:textId="77777777" w:rsidR="00000000" w:rsidRPr="00BE752F" w:rsidRDefault="00000000">
      <w:r w:rsidRPr="00BE752F">
        <w:t xml:space="preserve">Anatoly | Anava | </w:t>
      </w:r>
      <w:proofErr w:type="spellStart"/>
      <w:r w:rsidRPr="00BE752F">
        <w:t>Anavrin</w:t>
      </w:r>
      <w:proofErr w:type="spellEnd"/>
      <w:r w:rsidRPr="00BE752F">
        <w:t xml:space="preserve"> | </w:t>
      </w:r>
      <w:proofErr w:type="spellStart"/>
      <w:r w:rsidRPr="00BE752F">
        <w:t>Anaxamandra</w:t>
      </w:r>
      <w:proofErr w:type="spellEnd"/>
      <w:r w:rsidRPr="00BE752F">
        <w:t xml:space="preserve"> | </w:t>
      </w:r>
      <w:proofErr w:type="spellStart"/>
      <w:r w:rsidRPr="00BE752F">
        <w:t>Anaxis</w:t>
      </w:r>
      <w:proofErr w:type="spellEnd"/>
      <w:r w:rsidRPr="00BE752F">
        <w:t xml:space="preserve"> | Anay | Anaya | </w:t>
      </w:r>
      <w:proofErr w:type="spellStart"/>
      <w:r w:rsidRPr="00BE752F">
        <w:t>Anayansy</w:t>
      </w:r>
      <w:proofErr w:type="spellEnd"/>
      <w:r w:rsidRPr="00BE752F">
        <w:t xml:space="preserve"> | Anbar | Anbarasi | Anbumani | Ancel | Ancelin | Ancell |</w:t>
      </w:r>
    </w:p>
    <w:p w14:paraId="6370A662" w14:textId="77777777" w:rsidR="00000000" w:rsidRPr="00BE752F" w:rsidRDefault="00000000">
      <w:r w:rsidRPr="00BE752F">
        <w:t xml:space="preserve">Ancelle | Ancelot | Anchal | Anchor | Anchovy | Ancil | Anco | Ancona | Anda | </w:t>
      </w:r>
      <w:proofErr w:type="spellStart"/>
      <w:r w:rsidRPr="00BE752F">
        <w:t>Andac</w:t>
      </w:r>
      <w:proofErr w:type="spellEnd"/>
      <w:r w:rsidRPr="00BE752F">
        <w:t xml:space="preserve"> | </w:t>
      </w:r>
      <w:proofErr w:type="spellStart"/>
      <w:r w:rsidRPr="00BE752F">
        <w:t>Andajesvara</w:t>
      </w:r>
      <w:proofErr w:type="spellEnd"/>
      <w:r w:rsidRPr="00BE752F">
        <w:t xml:space="preserve"> | Andal | Andala | Andaleeb | Andalusia |</w:t>
      </w:r>
    </w:p>
    <w:p w14:paraId="73ABF230" w14:textId="77777777" w:rsidR="00000000" w:rsidRPr="00BE752F" w:rsidRDefault="00000000">
      <w:r w:rsidRPr="00BE752F">
        <w:t xml:space="preserve">Andante | </w:t>
      </w:r>
      <w:proofErr w:type="spellStart"/>
      <w:r w:rsidRPr="00BE752F">
        <w:t>Andariel</w:t>
      </w:r>
      <w:proofErr w:type="spellEnd"/>
      <w:r w:rsidRPr="00BE752F">
        <w:t xml:space="preserve"> | Ande | Andee | Andeep | Andel | Andela | </w:t>
      </w:r>
      <w:proofErr w:type="spellStart"/>
      <w:r w:rsidRPr="00BE752F">
        <w:t>Andele</w:t>
      </w:r>
      <w:proofErr w:type="spellEnd"/>
      <w:r w:rsidRPr="00BE752F">
        <w:t xml:space="preserve"> | Andelin | Andera | Andere | Anderea | Anders | Andersen | Anderson |</w:t>
      </w:r>
    </w:p>
    <w:p w14:paraId="26770D8E" w14:textId="77777777" w:rsidR="00000000" w:rsidRPr="00BE752F" w:rsidRDefault="00000000">
      <w:r w:rsidRPr="00BE752F">
        <w:t xml:space="preserve">Anderton | Andes | </w:t>
      </w:r>
      <w:proofErr w:type="spellStart"/>
      <w:r w:rsidRPr="00BE752F">
        <w:t>Andey</w:t>
      </w:r>
      <w:proofErr w:type="spellEnd"/>
      <w:r w:rsidRPr="00BE752F">
        <w:t xml:space="preserve"> | </w:t>
      </w:r>
      <w:proofErr w:type="spellStart"/>
      <w:r w:rsidRPr="00BE752F">
        <w:t>Andha</w:t>
      </w:r>
      <w:proofErr w:type="spellEnd"/>
      <w:r w:rsidRPr="00BE752F">
        <w:t xml:space="preserve"> | </w:t>
      </w:r>
      <w:proofErr w:type="spellStart"/>
      <w:r w:rsidRPr="00BE752F">
        <w:t>Andhakagati</w:t>
      </w:r>
      <w:proofErr w:type="spellEnd"/>
      <w:r w:rsidRPr="00BE752F">
        <w:t xml:space="preserve"> | </w:t>
      </w:r>
      <w:proofErr w:type="spellStart"/>
      <w:r w:rsidRPr="00BE752F">
        <w:t>Andhakanipati</w:t>
      </w:r>
      <w:proofErr w:type="spellEnd"/>
      <w:r w:rsidRPr="00BE752F">
        <w:t xml:space="preserve"> | </w:t>
      </w:r>
      <w:proofErr w:type="spellStart"/>
      <w:r w:rsidRPr="00BE752F">
        <w:t>Andhakari</w:t>
      </w:r>
      <w:proofErr w:type="spellEnd"/>
      <w:r w:rsidRPr="00BE752F">
        <w:t xml:space="preserve"> | </w:t>
      </w:r>
      <w:proofErr w:type="spellStart"/>
      <w:r w:rsidRPr="00BE752F">
        <w:t>Andhakaripu</w:t>
      </w:r>
      <w:proofErr w:type="spellEnd"/>
      <w:r w:rsidRPr="00BE752F">
        <w:t xml:space="preserve"> | </w:t>
      </w:r>
      <w:proofErr w:type="spellStart"/>
      <w:r w:rsidRPr="00BE752F">
        <w:t>Andhakavrishninatha</w:t>
      </w:r>
      <w:proofErr w:type="spellEnd"/>
      <w:r w:rsidRPr="00BE752F">
        <w:t xml:space="preserve"> | </w:t>
      </w:r>
      <w:proofErr w:type="spellStart"/>
      <w:r w:rsidRPr="00BE752F">
        <w:t>Andhika</w:t>
      </w:r>
      <w:proofErr w:type="spellEnd"/>
      <w:r w:rsidRPr="00BE752F">
        <w:t xml:space="preserve"> | Andi | Andie |</w:t>
      </w:r>
    </w:p>
    <w:p w14:paraId="404FCCA3" w14:textId="77777777" w:rsidR="00000000" w:rsidRPr="00BE752F" w:rsidRDefault="00000000">
      <w:proofErr w:type="spellStart"/>
      <w:r w:rsidRPr="00BE752F">
        <w:t>Andii</w:t>
      </w:r>
      <w:proofErr w:type="spellEnd"/>
      <w:r w:rsidRPr="00BE752F">
        <w:t xml:space="preserve"> | Andika | Andile | Andis | Andison | </w:t>
      </w:r>
      <w:proofErr w:type="spellStart"/>
      <w:r w:rsidRPr="00BE752F">
        <w:t>Andjana</w:t>
      </w:r>
      <w:proofErr w:type="spellEnd"/>
      <w:r w:rsidRPr="00BE752F">
        <w:t xml:space="preserve"> | Ando | Andone | Andorra | Andr | Andra | Andrade | Andrae | </w:t>
      </w:r>
      <w:proofErr w:type="spellStart"/>
      <w:r w:rsidRPr="00BE752F">
        <w:t>Andrana</w:t>
      </w:r>
      <w:proofErr w:type="spellEnd"/>
      <w:r w:rsidRPr="00BE752F">
        <w:t xml:space="preserve"> | Andranique |</w:t>
      </w:r>
    </w:p>
    <w:p w14:paraId="506A7111" w14:textId="77777777" w:rsidR="00000000" w:rsidRPr="00BE752F" w:rsidRDefault="00000000">
      <w:r w:rsidRPr="00BE752F">
        <w:t>Andras | Andre | Andrea | Andreae | Andrean | Andreana | Andreane | Andreas | Andree | Andreevna | Andrei | Andreia | Andreja | Andrel |</w:t>
      </w:r>
    </w:p>
    <w:p w14:paraId="1E806994" w14:textId="77777777" w:rsidR="00000000" w:rsidRPr="00BE752F" w:rsidRDefault="00000000">
      <w:proofErr w:type="spellStart"/>
      <w:r w:rsidRPr="00BE752F">
        <w:t>Andrelia</w:t>
      </w:r>
      <w:proofErr w:type="spellEnd"/>
      <w:r w:rsidRPr="00BE752F">
        <w:t xml:space="preserve"> | Andrell | Andrelle | Andreo | </w:t>
      </w:r>
      <w:proofErr w:type="spellStart"/>
      <w:r w:rsidRPr="00BE752F">
        <w:t>Andreon</w:t>
      </w:r>
      <w:proofErr w:type="spellEnd"/>
      <w:r w:rsidRPr="00BE752F">
        <w:t xml:space="preserve"> | Andres | Andresen | Andressa | </w:t>
      </w:r>
      <w:proofErr w:type="spellStart"/>
      <w:r w:rsidRPr="00BE752F">
        <w:t>Andreta</w:t>
      </w:r>
      <w:proofErr w:type="spellEnd"/>
      <w:r w:rsidRPr="00BE752F">
        <w:t xml:space="preserve"> | Andrew | Andrews | Andrey | Andreya | Andrez |</w:t>
      </w:r>
    </w:p>
    <w:p w14:paraId="3F5F026C" w14:textId="77777777" w:rsidR="00000000" w:rsidRPr="00BE752F" w:rsidRDefault="00000000">
      <w:r w:rsidRPr="00BE752F">
        <w:t xml:space="preserve">Andri | Andria | Andrian | Andrias | </w:t>
      </w:r>
      <w:proofErr w:type="spellStart"/>
      <w:r w:rsidRPr="00BE752F">
        <w:t>Andrice</w:t>
      </w:r>
      <w:proofErr w:type="spellEnd"/>
      <w:r w:rsidRPr="00BE752F">
        <w:t xml:space="preserve"> | Andrich | Andrie | Andriel | Andrien | Andries | Andrii | Andrija | </w:t>
      </w:r>
      <w:proofErr w:type="spellStart"/>
      <w:r w:rsidRPr="00BE752F">
        <w:t>Andrike</w:t>
      </w:r>
      <w:proofErr w:type="spellEnd"/>
      <w:r w:rsidRPr="00BE752F">
        <w:t xml:space="preserve"> | Andrion | Andris |</w:t>
      </w:r>
    </w:p>
    <w:p w14:paraId="3AECB0CB" w14:textId="77777777" w:rsidR="00000000" w:rsidRPr="00BE752F" w:rsidRDefault="00000000">
      <w:r w:rsidRPr="00BE752F">
        <w:t>Android | Andromeda | Andronique | Andros | Andrue | Andrus | Andry | Andrya | Andrys | Andswaru | Anduin | Andy | Andya | Ane | Aneas</w:t>
      </w:r>
    </w:p>
    <w:p w14:paraId="25472122" w14:textId="77777777" w:rsidR="00000000" w:rsidRPr="00BE752F" w:rsidRDefault="00000000">
      <w:r w:rsidRPr="00BE752F">
        <w:t xml:space="preserve">| Aneek | Aneel | Anees | Aneesa | Aneesh | Aneesha | Aneet | Aneira | Aneka | </w:t>
      </w:r>
      <w:proofErr w:type="spellStart"/>
      <w:r w:rsidRPr="00BE752F">
        <w:t>Anekakrita</w:t>
      </w:r>
      <w:proofErr w:type="spellEnd"/>
      <w:r w:rsidRPr="00BE752F">
        <w:t xml:space="preserve"> | Aneke | Aneko | Anel | Anem | Anen | Anene |</w:t>
      </w:r>
    </w:p>
    <w:p w14:paraId="34CED079" w14:textId="77777777" w:rsidR="00000000" w:rsidRPr="00BE752F" w:rsidRDefault="00000000">
      <w:proofErr w:type="spellStart"/>
      <w:r w:rsidRPr="00BE752F">
        <w:t>Anenechukwu</w:t>
      </w:r>
      <w:proofErr w:type="spellEnd"/>
      <w:r w:rsidRPr="00BE752F">
        <w:t xml:space="preserve"> | Aner | Anes | Aneska | Anestis | Anet | Anevay | Anex | Anfal | </w:t>
      </w:r>
      <w:proofErr w:type="spellStart"/>
      <w:r w:rsidRPr="00BE752F">
        <w:t>Anfan</w:t>
      </w:r>
      <w:proofErr w:type="spellEnd"/>
      <w:r w:rsidRPr="00BE752F">
        <w:t xml:space="preserve"> | Ang | Anga | Angad | Angada | Angaja | </w:t>
      </w:r>
      <w:proofErr w:type="spellStart"/>
      <w:r w:rsidRPr="00BE752F">
        <w:t>Angam</w:t>
      </w:r>
      <w:proofErr w:type="spellEnd"/>
      <w:r w:rsidRPr="00BE752F">
        <w:t xml:space="preserve"> |</w:t>
      </w:r>
    </w:p>
    <w:p w14:paraId="7D20717E" w14:textId="77777777" w:rsidR="00000000" w:rsidRPr="00BE752F" w:rsidRDefault="00000000">
      <w:r w:rsidRPr="00BE752F">
        <w:t xml:space="preserve">Angana | Angara | </w:t>
      </w:r>
      <w:proofErr w:type="spellStart"/>
      <w:r w:rsidRPr="00BE752F">
        <w:t>Angaraja</w:t>
      </w:r>
      <w:proofErr w:type="spellEnd"/>
      <w:r w:rsidRPr="00BE752F">
        <w:t xml:space="preserve"> | Angati | Ange | Angel | Angela | Angelar | </w:t>
      </w:r>
      <w:proofErr w:type="spellStart"/>
      <w:r w:rsidRPr="00BE752F">
        <w:t>AngelaRose</w:t>
      </w:r>
      <w:proofErr w:type="spellEnd"/>
      <w:r w:rsidRPr="00BE752F">
        <w:t xml:space="preserve"> | Angelas | Angele | Angelea | Angeles | </w:t>
      </w:r>
      <w:proofErr w:type="spellStart"/>
      <w:r w:rsidRPr="00BE752F">
        <w:t>Angelfire</w:t>
      </w:r>
      <w:proofErr w:type="spellEnd"/>
      <w:r w:rsidRPr="00BE752F">
        <w:t xml:space="preserve"> | Angeli |</w:t>
      </w:r>
    </w:p>
    <w:p w14:paraId="60AEF02C" w14:textId="77777777" w:rsidR="00000000" w:rsidRPr="00BE752F" w:rsidRDefault="00000000">
      <w:r w:rsidRPr="00BE752F">
        <w:t xml:space="preserve">Angelica | Angelien | Angelier | Angelina | Angeline | Angelines | Angelino | </w:t>
      </w:r>
      <w:proofErr w:type="spellStart"/>
      <w:r w:rsidRPr="00BE752F">
        <w:t>Angelipha</w:t>
      </w:r>
      <w:proofErr w:type="spellEnd"/>
      <w:r w:rsidRPr="00BE752F">
        <w:t xml:space="preserve"> | Angelique | Angelis | Angelito | Angell | Angelle | Angelo</w:t>
      </w:r>
    </w:p>
    <w:p w14:paraId="3240BC80" w14:textId="77777777" w:rsidR="00000000" w:rsidRPr="00BE752F" w:rsidRDefault="00000000">
      <w:r w:rsidRPr="00BE752F">
        <w:t xml:space="preserve">| </w:t>
      </w:r>
      <w:proofErr w:type="spellStart"/>
      <w:r w:rsidRPr="00BE752F">
        <w:t>AngelUnderGrace</w:t>
      </w:r>
      <w:proofErr w:type="spellEnd"/>
      <w:r w:rsidRPr="00BE752F">
        <w:t xml:space="preserve"> | Angelus | Angely | Angenita | Anges | </w:t>
      </w:r>
      <w:proofErr w:type="spellStart"/>
      <w:r w:rsidRPr="00BE752F">
        <w:t>Angesvara</w:t>
      </w:r>
      <w:proofErr w:type="spellEnd"/>
      <w:r w:rsidRPr="00BE752F">
        <w:t xml:space="preserve"> | Angharad | Anghel | </w:t>
      </w:r>
      <w:proofErr w:type="spellStart"/>
      <w:r w:rsidRPr="00BE752F">
        <w:t>Anghuyav</w:t>
      </w:r>
      <w:proofErr w:type="spellEnd"/>
      <w:r w:rsidRPr="00BE752F">
        <w:t xml:space="preserve"> | Angi | Angie | Angio | Angira | Angiras</w:t>
      </w:r>
    </w:p>
    <w:p w14:paraId="788C3F48" w14:textId="77777777" w:rsidR="00000000" w:rsidRPr="00BE752F" w:rsidRDefault="00000000">
      <w:r w:rsidRPr="00BE752F">
        <w:t xml:space="preserve">| Angirasa | Angle | Angler | Anglin | </w:t>
      </w:r>
      <w:proofErr w:type="spellStart"/>
      <w:r w:rsidRPr="00BE752F">
        <w:t>Angosto</w:t>
      </w:r>
      <w:proofErr w:type="spellEnd"/>
      <w:r w:rsidRPr="00BE752F">
        <w:t xml:space="preserve"> | Angstrom | Angu | Anguiano | Angus | </w:t>
      </w:r>
      <w:proofErr w:type="spellStart"/>
      <w:r w:rsidRPr="00BE752F">
        <w:t>Angustias</w:t>
      </w:r>
      <w:proofErr w:type="spellEnd"/>
      <w:r w:rsidRPr="00BE752F">
        <w:t xml:space="preserve"> | Angy | Anh | Anhar | Anhui | Ani | Ania |</w:t>
      </w:r>
    </w:p>
    <w:p w14:paraId="3764A39E" w14:textId="77777777" w:rsidR="00000000" w:rsidRPr="00BE752F" w:rsidRDefault="00000000">
      <w:r w:rsidRPr="00BE752F">
        <w:t xml:space="preserve">Aniah | Aniam | </w:t>
      </w:r>
      <w:proofErr w:type="spellStart"/>
      <w:r w:rsidRPr="00BE752F">
        <w:t>Aniani</w:t>
      </w:r>
      <w:proofErr w:type="spellEnd"/>
      <w:r w:rsidRPr="00BE752F">
        <w:t xml:space="preserve"> | Anias | Anibal | Anichka | Anick | Aniel | </w:t>
      </w:r>
      <w:proofErr w:type="spellStart"/>
      <w:r w:rsidRPr="00BE752F">
        <w:t>Anieli</w:t>
      </w:r>
      <w:proofErr w:type="spellEnd"/>
      <w:r w:rsidRPr="00BE752F">
        <w:t xml:space="preserve"> | Anielka | Aniello | Anies | Aniha | Anik | Anika | Aniken | Aniketa |</w:t>
      </w:r>
    </w:p>
    <w:p w14:paraId="2AE5C4FC" w14:textId="77777777" w:rsidR="00000000" w:rsidRPr="00BE752F" w:rsidRDefault="00000000">
      <w:r w:rsidRPr="00BE752F">
        <w:t xml:space="preserve">Anil | Anila | Anilatmaja | </w:t>
      </w:r>
      <w:proofErr w:type="spellStart"/>
      <w:r w:rsidRPr="00BE752F">
        <w:t>Anilavayin</w:t>
      </w:r>
      <w:proofErr w:type="spellEnd"/>
      <w:r w:rsidRPr="00BE752F">
        <w:t xml:space="preserve"> | Anili | Anilkumar | Anim | Animal | Anime | </w:t>
      </w:r>
      <w:proofErr w:type="spellStart"/>
      <w:r w:rsidRPr="00BE752F">
        <w:t>Animisa</w:t>
      </w:r>
      <w:proofErr w:type="spellEnd"/>
      <w:r w:rsidRPr="00BE752F">
        <w:t xml:space="preserve"> | </w:t>
      </w:r>
      <w:proofErr w:type="spellStart"/>
      <w:r w:rsidRPr="00BE752F">
        <w:t>Anin</w:t>
      </w:r>
      <w:proofErr w:type="spellEnd"/>
      <w:r w:rsidRPr="00BE752F">
        <w:t xml:space="preserve"> | Aninda | Anindita | Anindo | Anindya |</w:t>
      </w:r>
    </w:p>
    <w:p w14:paraId="4BC2B031" w14:textId="77777777" w:rsidR="00000000" w:rsidRPr="00BE752F" w:rsidRDefault="00000000">
      <w:proofErr w:type="spellStart"/>
      <w:r w:rsidRPr="00BE752F">
        <w:t>Aninesa</w:t>
      </w:r>
      <w:proofErr w:type="spellEnd"/>
      <w:r w:rsidRPr="00BE752F">
        <w:t xml:space="preserve"> | Aniq | Anir | Anirban | Anirbana | Aniruddh | Aniruddha | Anirudh | Anirudha | Anirudhh | </w:t>
      </w:r>
      <w:proofErr w:type="spellStart"/>
      <w:r w:rsidRPr="00BE752F">
        <w:t>Anirvina</w:t>
      </w:r>
      <w:proofErr w:type="spellEnd"/>
      <w:r w:rsidRPr="00BE752F">
        <w:t xml:space="preserve"> | Anis | Anisa | </w:t>
      </w:r>
      <w:proofErr w:type="spellStart"/>
      <w:r w:rsidRPr="00BE752F">
        <w:t>Anisca</w:t>
      </w:r>
      <w:proofErr w:type="spellEnd"/>
      <w:r w:rsidRPr="00BE752F">
        <w:t xml:space="preserve"> | Anise |</w:t>
      </w:r>
    </w:p>
    <w:p w14:paraId="06EE2DEF" w14:textId="77777777" w:rsidR="00000000" w:rsidRPr="00BE752F" w:rsidRDefault="00000000">
      <w:r w:rsidRPr="00BE752F">
        <w:t xml:space="preserve">Anish | Anisha | Anishka | </w:t>
      </w:r>
      <w:proofErr w:type="spellStart"/>
      <w:r w:rsidRPr="00BE752F">
        <w:t>Anisija</w:t>
      </w:r>
      <w:proofErr w:type="spellEnd"/>
      <w:r w:rsidRPr="00BE752F">
        <w:t xml:space="preserve"> | Aniska | Anit | Anita | Anitha | </w:t>
      </w:r>
      <w:proofErr w:type="spellStart"/>
      <w:r w:rsidRPr="00BE752F">
        <w:t>Anithra</w:t>
      </w:r>
      <w:proofErr w:type="spellEnd"/>
      <w:r w:rsidRPr="00BE752F">
        <w:t xml:space="preserve"> | Anivartin | Aniweta | </w:t>
      </w:r>
      <w:proofErr w:type="spellStart"/>
      <w:r w:rsidRPr="00BE752F">
        <w:t>Anix</w:t>
      </w:r>
      <w:proofErr w:type="spellEnd"/>
      <w:r w:rsidRPr="00BE752F">
        <w:t xml:space="preserve"> | </w:t>
      </w:r>
      <w:proofErr w:type="spellStart"/>
      <w:r w:rsidRPr="00BE752F">
        <w:t>Aniz</w:t>
      </w:r>
      <w:proofErr w:type="spellEnd"/>
      <w:r w:rsidRPr="00BE752F">
        <w:t xml:space="preserve"> | Anja | Anjail | Anjal | Anjali |</w:t>
      </w:r>
    </w:p>
    <w:p w14:paraId="7A64CD0A" w14:textId="77777777" w:rsidR="00000000" w:rsidRPr="00BE752F" w:rsidRDefault="00000000">
      <w:r w:rsidRPr="00BE752F">
        <w:t xml:space="preserve">Anjalika | </w:t>
      </w:r>
      <w:proofErr w:type="spellStart"/>
      <w:r w:rsidRPr="00BE752F">
        <w:t>Anjami</w:t>
      </w:r>
      <w:proofErr w:type="spellEnd"/>
      <w:r w:rsidRPr="00BE752F">
        <w:t xml:space="preserve"> | Anjan | Anjana | Anjaneya | Anjani | </w:t>
      </w:r>
      <w:proofErr w:type="spellStart"/>
      <w:r w:rsidRPr="00BE752F">
        <w:t>Anjanii</w:t>
      </w:r>
      <w:proofErr w:type="spellEnd"/>
      <w:r w:rsidRPr="00BE752F">
        <w:t xml:space="preserve"> | Anjay | Anjel | Anjela | </w:t>
      </w:r>
      <w:proofErr w:type="spellStart"/>
      <w:r w:rsidRPr="00BE752F">
        <w:t>Anjen</w:t>
      </w:r>
      <w:proofErr w:type="spellEnd"/>
      <w:r w:rsidRPr="00BE752F">
        <w:t xml:space="preserve"> | Anji | Anjika | </w:t>
      </w:r>
      <w:proofErr w:type="spellStart"/>
      <w:r w:rsidRPr="00BE752F">
        <w:t>Anjisnu</w:t>
      </w:r>
      <w:proofErr w:type="spellEnd"/>
      <w:r w:rsidRPr="00BE752F">
        <w:t xml:space="preserve"> | </w:t>
      </w:r>
      <w:proofErr w:type="spellStart"/>
      <w:r w:rsidRPr="00BE752F">
        <w:t>Anjistha</w:t>
      </w:r>
      <w:proofErr w:type="spellEnd"/>
      <w:r w:rsidRPr="00BE752F">
        <w:t xml:space="preserve"> | Anjna | Anjo</w:t>
      </w:r>
    </w:p>
    <w:p w14:paraId="081AE0B6" w14:textId="77777777" w:rsidR="00000000" w:rsidRPr="00BE752F" w:rsidRDefault="00000000">
      <w:r w:rsidRPr="00BE752F">
        <w:t xml:space="preserve">| Anjou | Anju | Anjul | Anjuli | Anjum | Anjuman | Anjusha | Anka | Ankal | </w:t>
      </w:r>
      <w:proofErr w:type="spellStart"/>
      <w:r w:rsidRPr="00BE752F">
        <w:t>Ankalamma</w:t>
      </w:r>
      <w:proofErr w:type="spellEnd"/>
      <w:r w:rsidRPr="00BE752F">
        <w:t xml:space="preserve"> | Ankan | </w:t>
      </w:r>
      <w:proofErr w:type="spellStart"/>
      <w:r w:rsidRPr="00BE752F">
        <w:t>Ankasa</w:t>
      </w:r>
      <w:proofErr w:type="spellEnd"/>
      <w:r w:rsidRPr="00BE752F">
        <w:t xml:space="preserve"> | Anke | </w:t>
      </w:r>
      <w:proofErr w:type="spellStart"/>
      <w:r w:rsidRPr="00BE752F">
        <w:t>Ankelfraeseren</w:t>
      </w:r>
      <w:proofErr w:type="spellEnd"/>
      <w:r w:rsidRPr="00BE752F">
        <w:t xml:space="preserve"> | Ankh |</w:t>
      </w:r>
    </w:p>
    <w:p w14:paraId="0A2B6523" w14:textId="77777777" w:rsidR="00000000" w:rsidRPr="00BE752F" w:rsidRDefault="00000000">
      <w:r w:rsidRPr="00BE752F">
        <w:t xml:space="preserve">Ankie | Ankit | Ankita | Ankitha | Anku | Ankur | Ankush | Anky | </w:t>
      </w:r>
      <w:proofErr w:type="spellStart"/>
      <w:r w:rsidRPr="00BE752F">
        <w:t>Anla</w:t>
      </w:r>
      <w:proofErr w:type="spellEnd"/>
      <w:r w:rsidRPr="00BE752F">
        <w:t xml:space="preserve"> | Anli | Anmar | Anmol | </w:t>
      </w:r>
      <w:proofErr w:type="spellStart"/>
      <w:r w:rsidRPr="00BE752F">
        <w:t>Anmolpreet</w:t>
      </w:r>
      <w:proofErr w:type="spellEnd"/>
      <w:r w:rsidRPr="00BE752F">
        <w:t xml:space="preserve"> | </w:t>
      </w:r>
      <w:proofErr w:type="spellStart"/>
      <w:r w:rsidRPr="00BE752F">
        <w:t>Annabhuj</w:t>
      </w:r>
      <w:proofErr w:type="spellEnd"/>
      <w:r w:rsidRPr="00BE752F">
        <w:t xml:space="preserve"> | Annada | Annaeg |</w:t>
      </w:r>
    </w:p>
    <w:p w14:paraId="3DD399FA" w14:textId="77777777" w:rsidR="00000000" w:rsidRPr="00BE752F" w:rsidRDefault="00000000">
      <w:r w:rsidRPr="00BE752F">
        <w:t xml:space="preserve">Annalakshmi | Annam | Annamalai | </w:t>
      </w:r>
      <w:proofErr w:type="spellStart"/>
      <w:r w:rsidRPr="00BE752F">
        <w:t>Annamallai</w:t>
      </w:r>
      <w:proofErr w:type="spellEnd"/>
      <w:r w:rsidRPr="00BE752F">
        <w:t xml:space="preserve"> | Annan | Annanya | Annaog | </w:t>
      </w:r>
      <w:proofErr w:type="spellStart"/>
      <w:r w:rsidRPr="00BE752F">
        <w:t>Annapati</w:t>
      </w:r>
      <w:proofErr w:type="spellEnd"/>
      <w:r w:rsidRPr="00BE752F">
        <w:t xml:space="preserve"> | Annapurna | Annas | </w:t>
      </w:r>
      <w:proofErr w:type="spellStart"/>
      <w:r w:rsidRPr="00BE752F">
        <w:t>Annat</w:t>
      </w:r>
      <w:proofErr w:type="spellEnd"/>
      <w:r w:rsidRPr="00BE752F">
        <w:t xml:space="preserve"> | </w:t>
      </w:r>
      <w:proofErr w:type="spellStart"/>
      <w:r w:rsidRPr="00BE752F">
        <w:t>Annaviolla</w:t>
      </w:r>
      <w:proofErr w:type="spellEnd"/>
      <w:r w:rsidRPr="00BE752F">
        <w:t xml:space="preserve"> | </w:t>
      </w:r>
      <w:proofErr w:type="spellStart"/>
      <w:r w:rsidRPr="00BE752F">
        <w:t>Anndog</w:t>
      </w:r>
      <w:proofErr w:type="spellEnd"/>
      <w:r w:rsidRPr="00BE752F">
        <w:t xml:space="preserve"> |</w:t>
      </w:r>
    </w:p>
    <w:p w14:paraId="79C6D060" w14:textId="77777777" w:rsidR="00000000" w:rsidRPr="00BE752F" w:rsidRDefault="00000000">
      <w:proofErr w:type="spellStart"/>
      <w:r w:rsidRPr="00BE752F">
        <w:t>Anndra</w:t>
      </w:r>
      <w:proofErr w:type="spellEnd"/>
      <w:r w:rsidRPr="00BE752F">
        <w:t xml:space="preserve"> | Anne | </w:t>
      </w:r>
      <w:proofErr w:type="spellStart"/>
      <w:r w:rsidRPr="00BE752F">
        <w:t>Annebert</w:t>
      </w:r>
      <w:proofErr w:type="spellEnd"/>
      <w:r w:rsidRPr="00BE752F">
        <w:t xml:space="preserve"> | </w:t>
      </w:r>
      <w:proofErr w:type="spellStart"/>
      <w:r w:rsidRPr="00BE752F">
        <w:t>Annegien</w:t>
      </w:r>
      <w:proofErr w:type="spellEnd"/>
      <w:r w:rsidRPr="00BE752F">
        <w:t xml:space="preserve"> | Anneis | Anneke | Annel | Annelie | Annelies | </w:t>
      </w:r>
      <w:proofErr w:type="spellStart"/>
      <w:r w:rsidRPr="00BE752F">
        <w:t>Annelon</w:t>
      </w:r>
      <w:proofErr w:type="spellEnd"/>
      <w:r w:rsidRPr="00BE752F">
        <w:t xml:space="preserve"> | Annemarie | Annemarieke | </w:t>
      </w:r>
      <w:proofErr w:type="spellStart"/>
      <w:r w:rsidRPr="00BE752F">
        <w:t>Annemarijn</w:t>
      </w:r>
      <w:proofErr w:type="spellEnd"/>
      <w:r w:rsidRPr="00BE752F">
        <w:t xml:space="preserve"> |</w:t>
      </w:r>
    </w:p>
    <w:p w14:paraId="5B34FACB" w14:textId="77777777" w:rsidR="00000000" w:rsidRPr="00BE752F" w:rsidRDefault="00000000">
      <w:r w:rsidRPr="00BE752F">
        <w:t xml:space="preserve">Annemay | Annemie | Annemiek | Annemieke | Anner | </w:t>
      </w:r>
      <w:proofErr w:type="spellStart"/>
      <w:r w:rsidRPr="00BE752F">
        <w:t>Annerieke</w:t>
      </w:r>
      <w:proofErr w:type="spellEnd"/>
      <w:r w:rsidRPr="00BE752F">
        <w:t xml:space="preserve"> | Annes | Annesley | Annet | Annette | </w:t>
      </w:r>
      <w:proofErr w:type="spellStart"/>
      <w:r w:rsidRPr="00BE752F">
        <w:t>Annewieke</w:t>
      </w:r>
      <w:proofErr w:type="spellEnd"/>
      <w:r w:rsidRPr="00BE752F">
        <w:t xml:space="preserve"> | Anni | Annice | </w:t>
      </w:r>
      <w:proofErr w:type="spellStart"/>
      <w:r w:rsidRPr="00BE752F">
        <w:t>Annichje</w:t>
      </w:r>
      <w:proofErr w:type="spellEnd"/>
      <w:r w:rsidRPr="00BE752F">
        <w:t xml:space="preserve"> |</w:t>
      </w:r>
    </w:p>
    <w:p w14:paraId="1A862AC5" w14:textId="77777777" w:rsidR="00000000" w:rsidRPr="00BE752F" w:rsidRDefault="00000000">
      <w:r w:rsidRPr="00BE752F">
        <w:t xml:space="preserve">Annick | Annie | Anniek | Annika | Anniruddha | Annis | Annisa | Annise | Annison | Anniston | </w:t>
      </w:r>
      <w:proofErr w:type="spellStart"/>
      <w:r w:rsidRPr="00BE752F">
        <w:t>Annit</w:t>
      </w:r>
      <w:proofErr w:type="spellEnd"/>
      <w:r w:rsidRPr="00BE752F">
        <w:t xml:space="preserve"> | </w:t>
      </w:r>
      <w:proofErr w:type="spellStart"/>
      <w:r w:rsidRPr="00BE752F">
        <w:t>Annitje</w:t>
      </w:r>
      <w:proofErr w:type="spellEnd"/>
      <w:r w:rsidRPr="00BE752F">
        <w:t xml:space="preserve"> | Annitra | </w:t>
      </w:r>
      <w:proofErr w:type="spellStart"/>
      <w:r w:rsidRPr="00BE752F">
        <w:t>Annlowe</w:t>
      </w:r>
      <w:proofErr w:type="spellEnd"/>
      <w:r w:rsidRPr="00BE752F">
        <w:t xml:space="preserve"> | Anno | Annu</w:t>
      </w:r>
    </w:p>
    <w:p w14:paraId="2823860F" w14:textId="77777777" w:rsidR="00000000" w:rsidRPr="00BE752F" w:rsidRDefault="00000000">
      <w:r w:rsidRPr="00BE752F">
        <w:t xml:space="preserve">| Annunziato | Anny | Ano | Anoek | Anoeschka | </w:t>
      </w:r>
      <w:proofErr w:type="spellStart"/>
      <w:r w:rsidRPr="00BE752F">
        <w:t>Anoeshka</w:t>
      </w:r>
      <w:proofErr w:type="spellEnd"/>
      <w:r w:rsidRPr="00BE752F">
        <w:t xml:space="preserve"> | Anoeska | Anokh | Anoki | Anon | Anonymous | Anoohya | Anoop | Anoopbir |</w:t>
      </w:r>
    </w:p>
    <w:p w14:paraId="75DAB3A7" w14:textId="77777777" w:rsidR="00000000" w:rsidRPr="00BE752F" w:rsidRDefault="00000000">
      <w:r w:rsidRPr="00BE752F">
        <w:t xml:space="preserve">Anoopjot | </w:t>
      </w:r>
      <w:proofErr w:type="spellStart"/>
      <w:r w:rsidRPr="00BE752F">
        <w:t>Anooplok</w:t>
      </w:r>
      <w:proofErr w:type="spellEnd"/>
      <w:r w:rsidRPr="00BE752F">
        <w:t xml:space="preserve"> | Anoosh | Anosh | Anouck | Anouk | Anouke | Anoush | Anouska | Anousone | Anpu | Anri | Ans | Ansa | Ansam |</w:t>
      </w:r>
    </w:p>
    <w:p w14:paraId="622B1570" w14:textId="77777777" w:rsidR="00000000" w:rsidRPr="00BE752F" w:rsidRDefault="00000000">
      <w:r w:rsidRPr="00BE752F">
        <w:t xml:space="preserve">Ansar | Anschel | Anse | Ansel | Ansell | Anselm | Anselma | Anselme | </w:t>
      </w:r>
      <w:proofErr w:type="spellStart"/>
      <w:r w:rsidRPr="00BE752F">
        <w:t>Anser</w:t>
      </w:r>
      <w:proofErr w:type="spellEnd"/>
      <w:r w:rsidRPr="00BE752F">
        <w:t xml:space="preserve"> | Ansh | Anshu | Anshul | Anshumali | Anshuman | </w:t>
      </w:r>
      <w:proofErr w:type="spellStart"/>
      <w:r w:rsidRPr="00BE752F">
        <w:t>Ansila</w:t>
      </w:r>
      <w:proofErr w:type="spellEnd"/>
      <w:r w:rsidRPr="00BE752F">
        <w:t xml:space="preserve"> | Ansine</w:t>
      </w:r>
    </w:p>
    <w:p w14:paraId="29E248A0" w14:textId="77777777" w:rsidR="00000000" w:rsidRPr="00BE752F" w:rsidRDefault="00000000">
      <w:r w:rsidRPr="00BE752F">
        <w:t xml:space="preserve">| </w:t>
      </w:r>
      <w:proofErr w:type="spellStart"/>
      <w:r w:rsidRPr="00BE752F">
        <w:t>Ansje</w:t>
      </w:r>
      <w:proofErr w:type="spellEnd"/>
      <w:r w:rsidRPr="00BE752F">
        <w:t xml:space="preserve"> | Anske | Anslea | Anslee | Ansleigh | Anslem | Ansley | Anslie | Ansly | Anson | Ansruta | Anstace | </w:t>
      </w:r>
      <w:proofErr w:type="spellStart"/>
      <w:r w:rsidRPr="00BE752F">
        <w:t>Anstasie</w:t>
      </w:r>
      <w:proofErr w:type="spellEnd"/>
      <w:r w:rsidRPr="00BE752F">
        <w:t xml:space="preserve"> | Anstice | </w:t>
      </w:r>
      <w:proofErr w:type="spellStart"/>
      <w:r w:rsidRPr="00BE752F">
        <w:t>Anstiss</w:t>
      </w:r>
      <w:proofErr w:type="spellEnd"/>
      <w:r w:rsidRPr="00BE752F">
        <w:t xml:space="preserve"> |</w:t>
      </w:r>
    </w:p>
    <w:p w14:paraId="6908DAEB" w14:textId="77777777" w:rsidR="00000000" w:rsidRPr="00BE752F" w:rsidRDefault="00000000">
      <w:proofErr w:type="spellStart"/>
      <w:r w:rsidRPr="00BE752F">
        <w:t>Anstyce</w:t>
      </w:r>
      <w:proofErr w:type="spellEnd"/>
      <w:r w:rsidRPr="00BE752F">
        <w:t xml:space="preserve"> | Ansu | </w:t>
      </w:r>
      <w:proofErr w:type="spellStart"/>
      <w:r w:rsidRPr="00BE752F">
        <w:t>Ansubana</w:t>
      </w:r>
      <w:proofErr w:type="spellEnd"/>
      <w:r w:rsidRPr="00BE752F">
        <w:t xml:space="preserve"> | </w:t>
      </w:r>
      <w:proofErr w:type="spellStart"/>
      <w:r w:rsidRPr="00BE752F">
        <w:t>Ansudhara</w:t>
      </w:r>
      <w:proofErr w:type="spellEnd"/>
      <w:r w:rsidRPr="00BE752F">
        <w:t xml:space="preserve"> | </w:t>
      </w:r>
      <w:proofErr w:type="spellStart"/>
      <w:r w:rsidRPr="00BE752F">
        <w:t>Ansumalin</w:t>
      </w:r>
      <w:proofErr w:type="spellEnd"/>
      <w:r w:rsidRPr="00BE752F">
        <w:t xml:space="preserve"> | Ansuman | </w:t>
      </w:r>
      <w:proofErr w:type="spellStart"/>
      <w:r w:rsidRPr="00BE752F">
        <w:t>Ansumat</w:t>
      </w:r>
      <w:proofErr w:type="spellEnd"/>
      <w:r w:rsidRPr="00BE752F">
        <w:t xml:space="preserve"> | </w:t>
      </w:r>
      <w:proofErr w:type="spellStart"/>
      <w:r w:rsidRPr="00BE752F">
        <w:t>Ansupati</w:t>
      </w:r>
      <w:proofErr w:type="spellEnd"/>
      <w:r w:rsidRPr="00BE752F">
        <w:t xml:space="preserve"> | Ansur | </w:t>
      </w:r>
      <w:proofErr w:type="spellStart"/>
      <w:r w:rsidRPr="00BE752F">
        <w:t>Ansusvami</w:t>
      </w:r>
      <w:proofErr w:type="spellEnd"/>
      <w:r w:rsidRPr="00BE752F">
        <w:t xml:space="preserve"> | </w:t>
      </w:r>
      <w:proofErr w:type="spellStart"/>
      <w:r w:rsidRPr="00BE752F">
        <w:t>Ansuvana</w:t>
      </w:r>
      <w:proofErr w:type="spellEnd"/>
      <w:r w:rsidRPr="00BE752F">
        <w:t xml:space="preserve"> | </w:t>
      </w:r>
      <w:proofErr w:type="spellStart"/>
      <w:r w:rsidRPr="00BE752F">
        <w:t>Ansuyah</w:t>
      </w:r>
      <w:proofErr w:type="spellEnd"/>
      <w:r w:rsidRPr="00BE752F">
        <w:t xml:space="preserve"> | Ansy | Ant |</w:t>
      </w:r>
    </w:p>
    <w:p w14:paraId="13C35D70" w14:textId="77777777" w:rsidR="00000000" w:rsidRPr="00BE752F" w:rsidRDefault="00000000">
      <w:r w:rsidRPr="00BE752F">
        <w:t xml:space="preserve">Anta | Antakaripu | Antanee | Antar | Antara | Antaram | Antares | </w:t>
      </w:r>
      <w:proofErr w:type="spellStart"/>
      <w:r w:rsidRPr="00BE752F">
        <w:t>Antarhitman</w:t>
      </w:r>
      <w:proofErr w:type="spellEnd"/>
      <w:r w:rsidRPr="00BE752F">
        <w:t xml:space="preserve"> | Antariksha | </w:t>
      </w:r>
      <w:proofErr w:type="spellStart"/>
      <w:r w:rsidRPr="00BE752F">
        <w:t>Antaris</w:t>
      </w:r>
      <w:proofErr w:type="spellEnd"/>
      <w:r w:rsidRPr="00BE752F">
        <w:t xml:space="preserve"> | Antarjot | Antarpreet | Antawan | Ante |</w:t>
      </w:r>
    </w:p>
    <w:p w14:paraId="48E45306" w14:textId="77777777" w:rsidR="00000000" w:rsidRPr="00BE752F" w:rsidRDefault="00000000">
      <w:r w:rsidRPr="00BE752F">
        <w:t xml:space="preserve">Antelope | Anteneh | Antera | Anthea | </w:t>
      </w:r>
      <w:proofErr w:type="spellStart"/>
      <w:r w:rsidRPr="00BE752F">
        <w:t>Anthide</w:t>
      </w:r>
      <w:proofErr w:type="spellEnd"/>
      <w:r w:rsidRPr="00BE752F">
        <w:t xml:space="preserve"> | </w:t>
      </w:r>
      <w:proofErr w:type="spellStart"/>
      <w:r w:rsidRPr="00BE752F">
        <w:t>Anthl</w:t>
      </w:r>
      <w:proofErr w:type="spellEnd"/>
      <w:r w:rsidRPr="00BE752F">
        <w:t xml:space="preserve"> | Anthone | Anthonee | Anthoni | Anthonia | Anthonie | Anthonique | Anthony | </w:t>
      </w:r>
      <w:proofErr w:type="spellStart"/>
      <w:r w:rsidRPr="00BE752F">
        <w:t>Anthonye</w:t>
      </w:r>
      <w:proofErr w:type="spellEnd"/>
    </w:p>
    <w:p w14:paraId="7A51F600" w14:textId="77777777" w:rsidR="00000000" w:rsidRPr="00BE752F" w:rsidRDefault="00000000">
      <w:r w:rsidRPr="00BE752F">
        <w:t xml:space="preserve">| </w:t>
      </w:r>
      <w:proofErr w:type="spellStart"/>
      <w:r w:rsidRPr="00BE752F">
        <w:t>Anthonysha</w:t>
      </w:r>
      <w:proofErr w:type="spellEnd"/>
      <w:r w:rsidRPr="00BE752F">
        <w:t xml:space="preserve"> | </w:t>
      </w:r>
      <w:proofErr w:type="spellStart"/>
      <w:r w:rsidRPr="00BE752F">
        <w:t>Anthopia</w:t>
      </w:r>
      <w:proofErr w:type="spellEnd"/>
      <w:r w:rsidRPr="00BE752F">
        <w:t xml:space="preserve"> | Antigone | Antigoni | Antina | Antini | </w:t>
      </w:r>
      <w:proofErr w:type="spellStart"/>
      <w:r w:rsidRPr="00BE752F">
        <w:t>Antiochis</w:t>
      </w:r>
      <w:proofErr w:type="spellEnd"/>
      <w:r w:rsidRPr="00BE752F">
        <w:t xml:space="preserve"> | Antione | Antiqua | Antje | Antlia | Antoine | Antoinet | Antoinette |</w:t>
      </w:r>
    </w:p>
    <w:p w14:paraId="355762A0" w14:textId="77777777" w:rsidR="00000000" w:rsidRPr="00BE752F" w:rsidRDefault="00000000">
      <w:proofErr w:type="spellStart"/>
      <w:r w:rsidRPr="00BE752F">
        <w:t>Antoini</w:t>
      </w:r>
      <w:proofErr w:type="spellEnd"/>
      <w:r w:rsidRPr="00BE752F">
        <w:t xml:space="preserve"> | Antolin | Antone | Antonee | Antonella | Antonello | </w:t>
      </w:r>
      <w:proofErr w:type="spellStart"/>
      <w:r w:rsidRPr="00BE752F">
        <w:t>Antonet</w:t>
      </w:r>
      <w:proofErr w:type="spellEnd"/>
      <w:r w:rsidRPr="00BE752F">
        <w:t xml:space="preserve"> | Antonetta | Antoney | Antoni | Antonia | Antonias | Antonie | </w:t>
      </w:r>
      <w:proofErr w:type="spellStart"/>
      <w:r w:rsidRPr="00BE752F">
        <w:t>Antonien</w:t>
      </w:r>
      <w:proofErr w:type="spellEnd"/>
      <w:r w:rsidRPr="00BE752F">
        <w:t xml:space="preserve"> |</w:t>
      </w:r>
    </w:p>
    <w:p w14:paraId="746F5B14" w14:textId="77777777" w:rsidR="00000000" w:rsidRPr="00BE752F" w:rsidRDefault="00000000">
      <w:r w:rsidRPr="00BE752F">
        <w:t xml:space="preserve">Antonietta | Antonina | Antonine | Antonino | Antonio | Antonius | Antonov | Antonova | Antonovna | Antony | Antos | Antrea | </w:t>
      </w:r>
      <w:proofErr w:type="spellStart"/>
      <w:r w:rsidRPr="00BE752F">
        <w:t>Antsje</w:t>
      </w:r>
      <w:proofErr w:type="spellEnd"/>
      <w:r w:rsidRPr="00BE752F">
        <w:t xml:space="preserve"> | Antti |</w:t>
      </w:r>
    </w:p>
    <w:p w14:paraId="6F060EFD" w14:textId="77777777" w:rsidR="00000000" w:rsidRPr="00BE752F" w:rsidRDefault="00000000">
      <w:proofErr w:type="spellStart"/>
      <w:r w:rsidRPr="00BE752F">
        <w:t>Anttie</w:t>
      </w:r>
      <w:proofErr w:type="spellEnd"/>
      <w:r w:rsidRPr="00BE752F">
        <w:t xml:space="preserve"> | </w:t>
      </w:r>
      <w:proofErr w:type="spellStart"/>
      <w:r w:rsidRPr="00BE752F">
        <w:t>Anttu</w:t>
      </w:r>
      <w:proofErr w:type="spellEnd"/>
      <w:r w:rsidRPr="00BE752F">
        <w:t xml:space="preserve"> | Antur | Antwaine | Antwon | Anty | </w:t>
      </w:r>
      <w:proofErr w:type="spellStart"/>
      <w:r w:rsidRPr="00BE752F">
        <w:t>Antya</w:t>
      </w:r>
      <w:proofErr w:type="spellEnd"/>
      <w:r w:rsidRPr="00BE752F">
        <w:t xml:space="preserve"> | Anu | Anubhuti | Anubis | </w:t>
      </w:r>
      <w:proofErr w:type="spellStart"/>
      <w:r w:rsidRPr="00BE752F">
        <w:t>Anucana</w:t>
      </w:r>
      <w:proofErr w:type="spellEnd"/>
      <w:r w:rsidRPr="00BE752F">
        <w:t xml:space="preserve"> | </w:t>
      </w:r>
      <w:proofErr w:type="spellStart"/>
      <w:r w:rsidRPr="00BE752F">
        <w:t>Anuchit</w:t>
      </w:r>
      <w:proofErr w:type="spellEnd"/>
      <w:r w:rsidRPr="00BE752F">
        <w:t xml:space="preserve"> | Anudeep | Anuenue | Anugraha |</w:t>
      </w:r>
    </w:p>
    <w:p w14:paraId="567A0282" w14:textId="77777777" w:rsidR="00000000" w:rsidRPr="00BE752F" w:rsidRDefault="00000000">
      <w:r w:rsidRPr="00BE752F">
        <w:t xml:space="preserve">Anugya | Anuhea | Anuj | Anuja | </w:t>
      </w:r>
      <w:proofErr w:type="spellStart"/>
      <w:r w:rsidRPr="00BE752F">
        <w:t>Anujay</w:t>
      </w:r>
      <w:proofErr w:type="spellEnd"/>
      <w:r w:rsidRPr="00BE752F">
        <w:t xml:space="preserve"> | Anuk | Anuka | Anukampa | Anukulika | Anum | </w:t>
      </w:r>
      <w:proofErr w:type="spellStart"/>
      <w:r w:rsidRPr="00BE752F">
        <w:t>Anumanni</w:t>
      </w:r>
      <w:proofErr w:type="spellEnd"/>
      <w:r w:rsidRPr="00BE752F">
        <w:t xml:space="preserve"> | Anumati | Anumita | </w:t>
      </w:r>
      <w:proofErr w:type="spellStart"/>
      <w:r w:rsidRPr="00BE752F">
        <w:t>Anuna</w:t>
      </w:r>
      <w:proofErr w:type="spellEnd"/>
      <w:r w:rsidRPr="00BE752F">
        <w:t xml:space="preserve"> | </w:t>
      </w:r>
      <w:proofErr w:type="spellStart"/>
      <w:r w:rsidRPr="00BE752F">
        <w:t>Anunaras</w:t>
      </w:r>
      <w:proofErr w:type="spellEnd"/>
      <w:r w:rsidRPr="00BE752F">
        <w:t xml:space="preserve"> |</w:t>
      </w:r>
    </w:p>
    <w:p w14:paraId="21BF2625" w14:textId="77777777" w:rsidR="00000000" w:rsidRPr="00BE752F" w:rsidRDefault="00000000">
      <w:r w:rsidRPr="00BE752F">
        <w:t>Anup | Anupa | Anupam | Anupama | Anuprabha | Anupreet | Anupriya | Anura | Anuradha | Anurag | Anuraga | Anuranjana | Anuratha |</w:t>
      </w:r>
    </w:p>
    <w:p w14:paraId="3D272904" w14:textId="77777777" w:rsidR="00000000" w:rsidRPr="00BE752F" w:rsidRDefault="00000000">
      <w:r w:rsidRPr="00BE752F">
        <w:t xml:space="preserve">Anureet | </w:t>
      </w:r>
      <w:proofErr w:type="spellStart"/>
      <w:r w:rsidRPr="00BE752F">
        <w:t>Anuru</w:t>
      </w:r>
      <w:proofErr w:type="spellEnd"/>
      <w:r w:rsidRPr="00BE752F">
        <w:t xml:space="preserve"> | Anurupa | Anus | Anush | Anusha | Anushka | Anushree | Anuttama | Anuttara | Anuva | </w:t>
      </w:r>
      <w:proofErr w:type="spellStart"/>
      <w:r w:rsidRPr="00BE752F">
        <w:t>Anuvaa</w:t>
      </w:r>
      <w:proofErr w:type="spellEnd"/>
      <w:r w:rsidRPr="00BE752F">
        <w:t xml:space="preserve"> | Anuvinda | </w:t>
      </w:r>
      <w:proofErr w:type="spellStart"/>
      <w:r w:rsidRPr="00BE752F">
        <w:t>Anuvir</w:t>
      </w:r>
      <w:proofErr w:type="spellEnd"/>
      <w:r w:rsidRPr="00BE752F">
        <w:t xml:space="preserve"> |</w:t>
      </w:r>
    </w:p>
    <w:p w14:paraId="225D548C" w14:textId="77777777" w:rsidR="00000000" w:rsidRPr="00BE752F" w:rsidRDefault="00000000">
      <w:r w:rsidRPr="00BE752F">
        <w:t xml:space="preserve">Anuvrinda | </w:t>
      </w:r>
      <w:proofErr w:type="spellStart"/>
      <w:r w:rsidRPr="00BE752F">
        <w:t>Anveshi</w:t>
      </w:r>
      <w:proofErr w:type="spellEnd"/>
      <w:r w:rsidRPr="00BE752F">
        <w:t xml:space="preserve"> | Anvi | Anvita | </w:t>
      </w:r>
      <w:proofErr w:type="spellStart"/>
      <w:r w:rsidRPr="00BE752F">
        <w:t>Anvradha</w:t>
      </w:r>
      <w:proofErr w:type="spellEnd"/>
      <w:r w:rsidRPr="00BE752F">
        <w:t xml:space="preserve"> | Anwaar | Anwar | Anwen | Anwyl | Anxiety | Any | Anya | Anyanwu | Anys | Anyssa | Anzac |</w:t>
      </w:r>
    </w:p>
    <w:p w14:paraId="71814D62" w14:textId="77777777" w:rsidR="00000000" w:rsidRPr="00BE752F" w:rsidRDefault="00000000">
      <w:r w:rsidRPr="00BE752F">
        <w:t xml:space="preserve">Anzel | </w:t>
      </w:r>
      <w:proofErr w:type="spellStart"/>
      <w:r w:rsidRPr="00BE752F">
        <w:t>Anzelika</w:t>
      </w:r>
      <w:proofErr w:type="spellEnd"/>
      <w:r w:rsidRPr="00BE752F">
        <w:t xml:space="preserve"> | Anzio | Anzo | Ao | Aodan | Aodha | Aodhan | Aoi | Aoibhe | Aoibhinn | Aoife | Aoko | Aolani | Aon | Aona | Aonani | </w:t>
      </w:r>
      <w:proofErr w:type="spellStart"/>
      <w:r w:rsidRPr="00BE752F">
        <w:t>Aony</w:t>
      </w:r>
      <w:proofErr w:type="spellEnd"/>
    </w:p>
    <w:p w14:paraId="0882903B" w14:textId="77777777" w:rsidR="00000000" w:rsidRPr="00BE752F" w:rsidRDefault="00000000">
      <w:r w:rsidRPr="00BE752F">
        <w:t xml:space="preserve">| </w:t>
      </w:r>
      <w:proofErr w:type="spellStart"/>
      <w:r w:rsidRPr="00BE752F">
        <w:t>Aoshnara</w:t>
      </w:r>
      <w:proofErr w:type="spellEnd"/>
      <w:r w:rsidRPr="00BE752F">
        <w:t xml:space="preserve"> | Aouregan | Aourell | Aourgen | Ap | Apa | Apache | </w:t>
      </w:r>
      <w:proofErr w:type="spellStart"/>
      <w:r w:rsidRPr="00BE752F">
        <w:t>Apadeva</w:t>
      </w:r>
      <w:proofErr w:type="spellEnd"/>
      <w:r w:rsidRPr="00BE752F">
        <w:t xml:space="preserve"> | </w:t>
      </w:r>
      <w:proofErr w:type="spellStart"/>
      <w:r w:rsidRPr="00BE752F">
        <w:t>Apagasuta</w:t>
      </w:r>
      <w:proofErr w:type="spellEnd"/>
      <w:r w:rsidRPr="00BE752F">
        <w:t xml:space="preserve"> | </w:t>
      </w:r>
      <w:proofErr w:type="spellStart"/>
      <w:r w:rsidRPr="00BE752F">
        <w:t>Apageya</w:t>
      </w:r>
      <w:proofErr w:type="spellEnd"/>
      <w:r w:rsidRPr="00BE752F">
        <w:t xml:space="preserve"> | Apakura | </w:t>
      </w:r>
      <w:proofErr w:type="spellStart"/>
      <w:r w:rsidRPr="00BE752F">
        <w:t>Apampati</w:t>
      </w:r>
      <w:proofErr w:type="spellEnd"/>
      <w:r w:rsidRPr="00BE752F">
        <w:t xml:space="preserve"> | </w:t>
      </w:r>
      <w:proofErr w:type="spellStart"/>
      <w:r w:rsidRPr="00BE752F">
        <w:t>Apapati</w:t>
      </w:r>
      <w:proofErr w:type="spellEnd"/>
      <w:r w:rsidRPr="00BE752F">
        <w:t xml:space="preserve"> | Apara |</w:t>
      </w:r>
    </w:p>
    <w:p w14:paraId="13E3E301" w14:textId="77777777" w:rsidR="00000000" w:rsidRPr="00BE752F" w:rsidRDefault="00000000">
      <w:r w:rsidRPr="00BE752F">
        <w:t xml:space="preserve">Aparajita | Aparicio | Aparimita | Aparita | Aparna | </w:t>
      </w:r>
      <w:proofErr w:type="spellStart"/>
      <w:r w:rsidRPr="00BE752F">
        <w:t>Aparnesa</w:t>
      </w:r>
      <w:proofErr w:type="spellEnd"/>
      <w:r w:rsidRPr="00BE752F">
        <w:t xml:space="preserve"> | </w:t>
      </w:r>
      <w:proofErr w:type="spellStart"/>
      <w:r w:rsidRPr="00BE752F">
        <w:t>Apat</w:t>
      </w:r>
      <w:proofErr w:type="spellEnd"/>
      <w:r w:rsidRPr="00BE752F">
        <w:t xml:space="preserve"> | Apathy | </w:t>
      </w:r>
      <w:proofErr w:type="spellStart"/>
      <w:r w:rsidRPr="00BE752F">
        <w:t>Apava</w:t>
      </w:r>
      <w:proofErr w:type="spellEnd"/>
      <w:r w:rsidRPr="00BE752F">
        <w:t xml:space="preserve"> | </w:t>
      </w:r>
      <w:proofErr w:type="spellStart"/>
      <w:r w:rsidRPr="00BE752F">
        <w:t>Apeafa</w:t>
      </w:r>
      <w:proofErr w:type="spellEnd"/>
      <w:r w:rsidRPr="00BE752F">
        <w:t xml:space="preserve"> | Apel | </w:t>
      </w:r>
      <w:proofErr w:type="spellStart"/>
      <w:r w:rsidRPr="00BE752F">
        <w:t>Apelila</w:t>
      </w:r>
      <w:proofErr w:type="spellEnd"/>
      <w:r w:rsidRPr="00BE752F">
        <w:t xml:space="preserve"> | Aper | Apex | </w:t>
      </w:r>
      <w:proofErr w:type="spellStart"/>
      <w:r w:rsidRPr="00BE752F">
        <w:t>Aphrodites</w:t>
      </w:r>
      <w:proofErr w:type="spellEnd"/>
      <w:r w:rsidRPr="00BE752F">
        <w:t xml:space="preserve"> |</w:t>
      </w:r>
    </w:p>
    <w:p w14:paraId="2888605A" w14:textId="77777777" w:rsidR="00000000" w:rsidRPr="00BE752F" w:rsidRDefault="00000000">
      <w:r w:rsidRPr="00BE752F">
        <w:t xml:space="preserve">Api | </w:t>
      </w:r>
      <w:proofErr w:type="spellStart"/>
      <w:r w:rsidRPr="00BE752F">
        <w:t>Apie</w:t>
      </w:r>
      <w:proofErr w:type="spellEnd"/>
      <w:r w:rsidRPr="00BE752F">
        <w:t xml:space="preserve"> | </w:t>
      </w:r>
      <w:proofErr w:type="spellStart"/>
      <w:r w:rsidRPr="00BE752F">
        <w:t>Apiruksa</w:t>
      </w:r>
      <w:proofErr w:type="spellEnd"/>
      <w:r w:rsidRPr="00BE752F">
        <w:t xml:space="preserve"> | Apocalypse | </w:t>
      </w:r>
      <w:proofErr w:type="spellStart"/>
      <w:r w:rsidRPr="00BE752F">
        <w:t>Apoena</w:t>
      </w:r>
      <w:proofErr w:type="spellEnd"/>
      <w:r w:rsidRPr="00BE752F">
        <w:t xml:space="preserve"> | Apogee | Apol | Apollinaris | Apollo | </w:t>
      </w:r>
      <w:proofErr w:type="spellStart"/>
      <w:r w:rsidRPr="00BE752F">
        <w:t>Aponaptir</w:t>
      </w:r>
      <w:proofErr w:type="spellEnd"/>
      <w:r w:rsidRPr="00BE752F">
        <w:t xml:space="preserve"> | Aponi | Aponte | </w:t>
      </w:r>
      <w:proofErr w:type="spellStart"/>
      <w:r w:rsidRPr="00BE752F">
        <w:t>Apooh</w:t>
      </w:r>
      <w:proofErr w:type="spellEnd"/>
      <w:r w:rsidRPr="00BE752F">
        <w:t xml:space="preserve"> | Apoorva | Appa |</w:t>
      </w:r>
    </w:p>
    <w:p w14:paraId="12E51F03" w14:textId="77777777" w:rsidR="00000000" w:rsidRPr="00BE752F" w:rsidRDefault="00000000">
      <w:r w:rsidRPr="00BE752F">
        <w:t xml:space="preserve">Appanoose | Appel | </w:t>
      </w:r>
      <w:proofErr w:type="spellStart"/>
      <w:r w:rsidRPr="00BE752F">
        <w:t>Appitta</w:t>
      </w:r>
      <w:proofErr w:type="spellEnd"/>
      <w:r w:rsidRPr="00BE752F">
        <w:t xml:space="preserve"> | </w:t>
      </w:r>
      <w:proofErr w:type="spellStart"/>
      <w:r w:rsidRPr="00BE752F">
        <w:t>Applaton</w:t>
      </w:r>
      <w:proofErr w:type="spellEnd"/>
      <w:r w:rsidRPr="00BE752F">
        <w:t xml:space="preserve"> | Apple | Appleby | Applegate | Applejack | Appleton | Applewhite | Appling | Appoline | Appollo |</w:t>
      </w:r>
    </w:p>
    <w:p w14:paraId="7AE3600C" w14:textId="77777777" w:rsidR="00000000" w:rsidRPr="00BE752F" w:rsidRDefault="00000000">
      <w:r w:rsidRPr="00BE752F">
        <w:t xml:space="preserve">Apprentice | Appu | Apri | April | Aprishukta | </w:t>
      </w:r>
      <w:proofErr w:type="spellStart"/>
      <w:r w:rsidRPr="00BE752F">
        <w:t>Apritapa</w:t>
      </w:r>
      <w:proofErr w:type="spellEnd"/>
      <w:r w:rsidRPr="00BE752F">
        <w:t xml:space="preserve"> | </w:t>
      </w:r>
      <w:proofErr w:type="spellStart"/>
      <w:r w:rsidRPr="00BE752F">
        <w:t>Apsavya</w:t>
      </w:r>
      <w:proofErr w:type="spellEnd"/>
      <w:r w:rsidRPr="00BE752F">
        <w:t xml:space="preserve"> | </w:t>
      </w:r>
      <w:proofErr w:type="spellStart"/>
      <w:r w:rsidRPr="00BE752F">
        <w:t>Apthach</w:t>
      </w:r>
      <w:proofErr w:type="spellEnd"/>
      <w:r w:rsidRPr="00BE752F">
        <w:t xml:space="preserve"> | Apti | Apu | Apurba | Apurva | Aqdas | </w:t>
      </w:r>
      <w:proofErr w:type="spellStart"/>
      <w:r w:rsidRPr="00BE752F">
        <w:t>Aqira</w:t>
      </w:r>
      <w:proofErr w:type="spellEnd"/>
      <w:r w:rsidRPr="00BE752F">
        <w:t xml:space="preserve"> | Aqsa | </w:t>
      </w:r>
      <w:proofErr w:type="spellStart"/>
      <w:r w:rsidRPr="00BE752F">
        <w:t>Aqshai</w:t>
      </w:r>
      <w:proofErr w:type="spellEnd"/>
      <w:r w:rsidRPr="00BE752F">
        <w:t xml:space="preserve"> |</w:t>
      </w:r>
    </w:p>
    <w:p w14:paraId="7FE8A1C5" w14:textId="77777777" w:rsidR="00000000" w:rsidRPr="00BE752F" w:rsidRDefault="00000000">
      <w:r w:rsidRPr="00BE752F">
        <w:t xml:space="preserve">Aqua | </w:t>
      </w:r>
      <w:proofErr w:type="spellStart"/>
      <w:r w:rsidRPr="00BE752F">
        <w:t>Aquabelle</w:t>
      </w:r>
      <w:proofErr w:type="spellEnd"/>
      <w:r w:rsidRPr="00BE752F">
        <w:t xml:space="preserve"> | Aquan | Aquarius | </w:t>
      </w:r>
      <w:proofErr w:type="spellStart"/>
      <w:r w:rsidRPr="00BE752F">
        <w:t>Aqubal</w:t>
      </w:r>
      <w:proofErr w:type="spellEnd"/>
      <w:r w:rsidRPr="00BE752F">
        <w:t xml:space="preserve"> | Aquila | Aquilla | Aquinas | Aquino | </w:t>
      </w:r>
      <w:proofErr w:type="spellStart"/>
      <w:r w:rsidRPr="00BE752F">
        <w:t>Ar</w:t>
      </w:r>
      <w:proofErr w:type="spellEnd"/>
      <w:r w:rsidRPr="00BE752F">
        <w:t xml:space="preserve"> | Ara | Araam | Araba | Arabella | Arabelle |</w:t>
      </w:r>
    </w:p>
    <w:p w14:paraId="1A92F4AF" w14:textId="77777777" w:rsidR="00000000" w:rsidRPr="00BE752F" w:rsidRDefault="00000000">
      <w:r w:rsidRPr="00BE752F">
        <w:t xml:space="preserve">Arabesque | Arabi | Arabian | Araby | Araceli | Arachne | </w:t>
      </w:r>
      <w:proofErr w:type="spellStart"/>
      <w:r w:rsidRPr="00BE752F">
        <w:t>Arachosia</w:t>
      </w:r>
      <w:proofErr w:type="spellEnd"/>
      <w:r w:rsidRPr="00BE752F">
        <w:t xml:space="preserve"> | Arad | Araf | Arafat | Aragam | Aragon | Arah | Arahi | Araksi | Aral |</w:t>
      </w:r>
    </w:p>
    <w:p w14:paraId="12C1A9A1" w14:textId="77777777" w:rsidR="00000000" w:rsidRPr="00BE752F" w:rsidRDefault="00000000">
      <w:proofErr w:type="spellStart"/>
      <w:r w:rsidRPr="00BE752F">
        <w:t>Aralar</w:t>
      </w:r>
      <w:proofErr w:type="spellEnd"/>
      <w:r w:rsidRPr="00BE752F">
        <w:t xml:space="preserve"> | Arali | Araluen | Aram | Arama | </w:t>
      </w:r>
      <w:proofErr w:type="spellStart"/>
      <w:r w:rsidRPr="00BE752F">
        <w:t>Aramar</w:t>
      </w:r>
      <w:proofErr w:type="spellEnd"/>
      <w:r w:rsidRPr="00BE752F">
        <w:t xml:space="preserve"> | </w:t>
      </w:r>
      <w:proofErr w:type="spellStart"/>
      <w:r w:rsidRPr="00BE752F">
        <w:t>Aramayis</w:t>
      </w:r>
      <w:proofErr w:type="spellEnd"/>
      <w:r w:rsidRPr="00BE752F">
        <w:t xml:space="preserve"> | Aramia | Aramis | Aran | Arana | Aranda | </w:t>
      </w:r>
      <w:proofErr w:type="spellStart"/>
      <w:r w:rsidRPr="00BE752F">
        <w:t>Arande</w:t>
      </w:r>
      <w:proofErr w:type="spellEnd"/>
      <w:r w:rsidRPr="00BE752F">
        <w:t xml:space="preserve"> | Arandeep | Arane | Araneae</w:t>
      </w:r>
    </w:p>
    <w:p w14:paraId="2A9546FA" w14:textId="77777777" w:rsidR="00000000" w:rsidRPr="00BE752F" w:rsidRDefault="00000000">
      <w:r w:rsidRPr="00BE752F">
        <w:t xml:space="preserve">| Aranguiz | Arani | </w:t>
      </w:r>
      <w:proofErr w:type="spellStart"/>
      <w:r w:rsidRPr="00BE752F">
        <w:t>Aranis</w:t>
      </w:r>
      <w:proofErr w:type="spellEnd"/>
      <w:r w:rsidRPr="00BE752F">
        <w:t xml:space="preserve"> | Aranya | Aranzazu | Araoz | Arapaho | </w:t>
      </w:r>
      <w:proofErr w:type="spellStart"/>
      <w:r w:rsidRPr="00BE752F">
        <w:t>Araris</w:t>
      </w:r>
      <w:proofErr w:type="spellEnd"/>
      <w:r w:rsidRPr="00BE752F">
        <w:t xml:space="preserve"> | Aras | Arash | Arashdeep | Arashi | Arasmat | </w:t>
      </w:r>
      <w:proofErr w:type="spellStart"/>
      <w:r w:rsidRPr="00BE752F">
        <w:t>Arasta</w:t>
      </w:r>
      <w:proofErr w:type="spellEnd"/>
      <w:r w:rsidRPr="00BE752F">
        <w:t xml:space="preserve"> | </w:t>
      </w:r>
      <w:proofErr w:type="spellStart"/>
      <w:r w:rsidRPr="00BE752F">
        <w:t>Arastya</w:t>
      </w:r>
      <w:proofErr w:type="spellEnd"/>
      <w:r w:rsidRPr="00BE752F">
        <w:t xml:space="preserve"> |</w:t>
      </w:r>
    </w:p>
    <w:p w14:paraId="3BD0B538" w14:textId="77777777" w:rsidR="00000000" w:rsidRPr="00BE752F" w:rsidRDefault="00000000">
      <w:r w:rsidRPr="00BE752F">
        <w:t xml:space="preserve">Arasu | Arata | Arathi | Arati | Araujo | </w:t>
      </w:r>
      <w:proofErr w:type="spellStart"/>
      <w:r w:rsidRPr="00BE752F">
        <w:t>Aravamudan</w:t>
      </w:r>
      <w:proofErr w:type="spellEnd"/>
      <w:r w:rsidRPr="00BE752F">
        <w:t xml:space="preserve"> | </w:t>
      </w:r>
      <w:proofErr w:type="spellStart"/>
      <w:r w:rsidRPr="00BE752F">
        <w:t>Aravaoshtra</w:t>
      </w:r>
      <w:proofErr w:type="spellEnd"/>
      <w:r w:rsidRPr="00BE752F">
        <w:t xml:space="preserve"> | </w:t>
      </w:r>
      <w:proofErr w:type="spellStart"/>
      <w:r w:rsidRPr="00BE752F">
        <w:t>Aravas</w:t>
      </w:r>
      <w:proofErr w:type="spellEnd"/>
      <w:r w:rsidRPr="00BE752F">
        <w:t xml:space="preserve"> | Aravind | Aravinda | Aravindan | </w:t>
      </w:r>
      <w:proofErr w:type="spellStart"/>
      <w:r w:rsidRPr="00BE752F">
        <w:t>Aravindanabha</w:t>
      </w:r>
      <w:proofErr w:type="spellEnd"/>
      <w:r w:rsidRPr="00BE752F">
        <w:t xml:space="preserve"> | </w:t>
      </w:r>
      <w:proofErr w:type="spellStart"/>
      <w:r w:rsidRPr="00BE752F">
        <w:t>Arawaldan</w:t>
      </w:r>
      <w:proofErr w:type="spellEnd"/>
      <w:r w:rsidRPr="00BE752F">
        <w:t xml:space="preserve"> |</w:t>
      </w:r>
    </w:p>
    <w:p w14:paraId="50C4FB5C" w14:textId="77777777" w:rsidR="00000000" w:rsidRPr="00BE752F" w:rsidRDefault="00000000">
      <w:r w:rsidRPr="00BE752F">
        <w:t xml:space="preserve">Araxa | </w:t>
      </w:r>
      <w:proofErr w:type="spellStart"/>
      <w:r w:rsidRPr="00BE752F">
        <w:t>Aray</w:t>
      </w:r>
      <w:proofErr w:type="spellEnd"/>
      <w:r w:rsidRPr="00BE752F">
        <w:t xml:space="preserve"> | Araya | Araz | </w:t>
      </w:r>
      <w:proofErr w:type="spellStart"/>
      <w:r w:rsidRPr="00BE752F">
        <w:t>Arazil</w:t>
      </w:r>
      <w:proofErr w:type="spellEnd"/>
      <w:r w:rsidRPr="00BE752F">
        <w:t xml:space="preserve"> | Arba | Arbab | Arban | Arbe | Arbel | Arbell | </w:t>
      </w:r>
      <w:proofErr w:type="spellStart"/>
      <w:r w:rsidRPr="00BE752F">
        <w:t>Arbey</w:t>
      </w:r>
      <w:proofErr w:type="spellEnd"/>
      <w:r w:rsidRPr="00BE752F">
        <w:t xml:space="preserve"> | Arbie | Arbnora | Arbogast | </w:t>
      </w:r>
      <w:proofErr w:type="spellStart"/>
      <w:r w:rsidRPr="00BE752F">
        <w:t>Arbok</w:t>
      </w:r>
      <w:proofErr w:type="spellEnd"/>
      <w:r w:rsidRPr="00BE752F">
        <w:t xml:space="preserve"> | Arbra | Arby</w:t>
      </w:r>
    </w:p>
    <w:p w14:paraId="2FEBE658" w14:textId="77777777" w:rsidR="00000000" w:rsidRPr="00BE752F" w:rsidRDefault="00000000">
      <w:r w:rsidRPr="00BE752F">
        <w:t xml:space="preserve">| Arc | Arc'hantael | Arca | Arcadie | Arcady | Arcana | Arcangel | </w:t>
      </w:r>
      <w:proofErr w:type="spellStart"/>
      <w:r w:rsidRPr="00BE752F">
        <w:t>Arcanine</w:t>
      </w:r>
      <w:proofErr w:type="spellEnd"/>
      <w:r w:rsidRPr="00BE752F">
        <w:t xml:space="preserve"> | Arce | </w:t>
      </w:r>
      <w:proofErr w:type="spellStart"/>
      <w:r w:rsidRPr="00BE752F">
        <w:t>Arcedus</w:t>
      </w:r>
      <w:proofErr w:type="spellEnd"/>
      <w:r w:rsidRPr="00BE752F">
        <w:t xml:space="preserve"> | Arceneaux | Arch | Archan | Archana |</w:t>
      </w:r>
    </w:p>
    <w:p w14:paraId="07F0835B" w14:textId="77777777" w:rsidR="00000000" w:rsidRPr="00BE752F" w:rsidRDefault="00000000">
      <w:r w:rsidRPr="00BE752F">
        <w:t xml:space="preserve">Archange | Archangel | </w:t>
      </w:r>
      <w:proofErr w:type="spellStart"/>
      <w:r w:rsidRPr="00BE752F">
        <w:t>Archantael</w:t>
      </w:r>
      <w:proofErr w:type="spellEnd"/>
      <w:r w:rsidRPr="00BE752F">
        <w:t xml:space="preserve"> | Arche | </w:t>
      </w:r>
      <w:proofErr w:type="spellStart"/>
      <w:r w:rsidRPr="00BE752F">
        <w:t>Archel</w:t>
      </w:r>
      <w:proofErr w:type="spellEnd"/>
      <w:r w:rsidRPr="00BE752F">
        <w:t xml:space="preserve"> | Archelle | Archer | Archi | Archibald | Archie | Archimedes | Archit | Archna | Archuleta |</w:t>
      </w:r>
    </w:p>
    <w:p w14:paraId="30EBF52E" w14:textId="77777777" w:rsidR="00000000" w:rsidRPr="00BE752F" w:rsidRDefault="00000000">
      <w:r w:rsidRPr="00BE752F">
        <w:t xml:space="preserve">Archy | Arcilia | </w:t>
      </w:r>
      <w:proofErr w:type="spellStart"/>
      <w:r w:rsidRPr="00BE752F">
        <w:t>Arcismat</w:t>
      </w:r>
      <w:proofErr w:type="spellEnd"/>
      <w:r w:rsidRPr="00BE752F">
        <w:t xml:space="preserve"> | Arcismati | Arco | Arcturus | Arcy | Ard | Arda | Ardal | Ardala | Ardan | Ardana | </w:t>
      </w:r>
      <w:proofErr w:type="spellStart"/>
      <w:r w:rsidRPr="00BE752F">
        <w:t>Ardara</w:t>
      </w:r>
      <w:proofErr w:type="spellEnd"/>
      <w:r w:rsidRPr="00BE752F">
        <w:t xml:space="preserve"> | </w:t>
      </w:r>
      <w:proofErr w:type="spellStart"/>
      <w:r w:rsidRPr="00BE752F">
        <w:t>Ardaxcashca</w:t>
      </w:r>
      <w:proofErr w:type="spellEnd"/>
      <w:r w:rsidRPr="00BE752F">
        <w:t xml:space="preserve"> |</w:t>
      </w:r>
    </w:p>
    <w:p w14:paraId="6729A540" w14:textId="77777777" w:rsidR="00000000" w:rsidRPr="00BE752F" w:rsidRDefault="00000000">
      <w:proofErr w:type="spellStart"/>
      <w:r w:rsidRPr="00BE752F">
        <w:t>Ardaxcashda</w:t>
      </w:r>
      <w:proofErr w:type="spellEnd"/>
      <w:r w:rsidRPr="00BE752F">
        <w:t xml:space="preserve"> | Arday | Ardean | Ardeen | Ardel | Ardell | Arden | Ardene | Ardenia | Ardere | Ardeth | Ardghal | </w:t>
      </w:r>
      <w:proofErr w:type="spellStart"/>
      <w:r w:rsidRPr="00BE752F">
        <w:t>Ardhakala</w:t>
      </w:r>
      <w:proofErr w:type="spellEnd"/>
      <w:r w:rsidRPr="00BE752F">
        <w:t xml:space="preserve"> |</w:t>
      </w:r>
    </w:p>
    <w:p w14:paraId="43B5634A" w14:textId="77777777" w:rsidR="00000000" w:rsidRPr="00BE752F" w:rsidRDefault="00000000">
      <w:proofErr w:type="spellStart"/>
      <w:r w:rsidRPr="00BE752F">
        <w:t>Ardhalalakshmihari</w:t>
      </w:r>
      <w:proofErr w:type="spellEnd"/>
      <w:r w:rsidRPr="00BE752F">
        <w:t xml:space="preserve"> | </w:t>
      </w:r>
      <w:proofErr w:type="spellStart"/>
      <w:r w:rsidRPr="00BE752F">
        <w:t>Ardhendru</w:t>
      </w:r>
      <w:proofErr w:type="spellEnd"/>
      <w:r w:rsidRPr="00BE752F">
        <w:t xml:space="preserve"> | </w:t>
      </w:r>
      <w:proofErr w:type="spellStart"/>
      <w:r w:rsidRPr="00BE752F">
        <w:t>Ardhendumauli</w:t>
      </w:r>
      <w:proofErr w:type="spellEnd"/>
      <w:r w:rsidRPr="00BE752F">
        <w:t xml:space="preserve"> | Ardi | Ardiana | Ardie | Ardin | Ardine | Ardis | Ardita | Ardith | Ardo | Ardoin | Ardon |</w:t>
      </w:r>
    </w:p>
    <w:p w14:paraId="20AEDBF6" w14:textId="77777777" w:rsidR="00000000" w:rsidRPr="00BE752F" w:rsidRDefault="00000000">
      <w:r w:rsidRPr="00BE752F">
        <w:t xml:space="preserve">Ardra | </w:t>
      </w:r>
      <w:proofErr w:type="spellStart"/>
      <w:r w:rsidRPr="00BE752F">
        <w:t>Ardumanish</w:t>
      </w:r>
      <w:proofErr w:type="spellEnd"/>
      <w:r w:rsidRPr="00BE752F">
        <w:t xml:space="preserve"> | Ardy | Ardyn | Ardys | </w:t>
      </w:r>
      <w:proofErr w:type="spellStart"/>
      <w:r w:rsidRPr="00BE752F">
        <w:t>Aredi</w:t>
      </w:r>
      <w:proofErr w:type="spellEnd"/>
      <w:r w:rsidRPr="00BE752F">
        <w:t xml:space="preserve"> | Aree | Areeb | Areej | Areen | Arees | Arefa | </w:t>
      </w:r>
      <w:proofErr w:type="spellStart"/>
      <w:r w:rsidRPr="00BE752F">
        <w:t>Areguzanda</w:t>
      </w:r>
      <w:proofErr w:type="spellEnd"/>
      <w:r w:rsidRPr="00BE752F">
        <w:t xml:space="preserve"> | Arei | Areina | </w:t>
      </w:r>
      <w:proofErr w:type="spellStart"/>
      <w:r w:rsidRPr="00BE752F">
        <w:t>Arejahvant</w:t>
      </w:r>
      <w:proofErr w:type="spellEnd"/>
      <w:r w:rsidRPr="00BE752F">
        <w:t xml:space="preserve"> |</w:t>
      </w:r>
    </w:p>
    <w:p w14:paraId="6F392A2E" w14:textId="77777777" w:rsidR="00000000" w:rsidRPr="00BE752F" w:rsidRDefault="00000000">
      <w:proofErr w:type="spellStart"/>
      <w:r w:rsidRPr="00BE752F">
        <w:t>Arejavan</w:t>
      </w:r>
      <w:proofErr w:type="spellEnd"/>
      <w:r w:rsidRPr="00BE752F">
        <w:t xml:space="preserve"> | </w:t>
      </w:r>
      <w:proofErr w:type="spellStart"/>
      <w:r w:rsidRPr="00BE752F">
        <w:t>Areke</w:t>
      </w:r>
      <w:proofErr w:type="spellEnd"/>
      <w:r w:rsidRPr="00BE752F">
        <w:t xml:space="preserve"> | </w:t>
      </w:r>
      <w:proofErr w:type="spellStart"/>
      <w:r w:rsidRPr="00BE752F">
        <w:t>Arekkusu</w:t>
      </w:r>
      <w:proofErr w:type="spellEnd"/>
      <w:r w:rsidRPr="00BE752F">
        <w:t xml:space="preserve"> | Arel | Areli | Arelis | Arell | Arella | Arellano | Arely | Arem | Aren | Arena | Arenas | </w:t>
      </w:r>
      <w:proofErr w:type="spellStart"/>
      <w:r w:rsidRPr="00BE752F">
        <w:t>Arenavak</w:t>
      </w:r>
      <w:proofErr w:type="spellEnd"/>
      <w:r w:rsidRPr="00BE752F">
        <w:t xml:space="preserve"> | Arendal |</w:t>
      </w:r>
    </w:p>
    <w:p w14:paraId="7F14214A" w14:textId="77777777" w:rsidR="00000000" w:rsidRPr="00BE752F" w:rsidRDefault="00000000">
      <w:r w:rsidRPr="00BE752F">
        <w:t xml:space="preserve">Arendje | Arends | Arendse | Arene | </w:t>
      </w:r>
      <w:proofErr w:type="spellStart"/>
      <w:r w:rsidRPr="00BE752F">
        <w:t>Arentje</w:t>
      </w:r>
      <w:proofErr w:type="spellEnd"/>
      <w:r w:rsidRPr="00BE752F">
        <w:t xml:space="preserve"> | Areon | Arepa | Ares | </w:t>
      </w:r>
      <w:proofErr w:type="spellStart"/>
      <w:r w:rsidRPr="00BE752F">
        <w:t>Aret</w:t>
      </w:r>
      <w:proofErr w:type="spellEnd"/>
      <w:r w:rsidRPr="00BE752F">
        <w:t xml:space="preserve"> | Arete | Arev | Arevalo | Arevik | Areya | Arf | Arfa | </w:t>
      </w:r>
      <w:proofErr w:type="spellStart"/>
      <w:r w:rsidRPr="00BE752F">
        <w:t>Arfie</w:t>
      </w:r>
      <w:proofErr w:type="spellEnd"/>
      <w:r w:rsidRPr="00BE752F">
        <w:t xml:space="preserve"> | Arfin |</w:t>
      </w:r>
    </w:p>
    <w:p w14:paraId="424E1A61" w14:textId="77777777" w:rsidR="00000000" w:rsidRPr="00BE752F" w:rsidRDefault="00000000">
      <w:proofErr w:type="spellStart"/>
      <w:r w:rsidRPr="00BE752F">
        <w:t>Arfur</w:t>
      </w:r>
      <w:proofErr w:type="spellEnd"/>
      <w:r w:rsidRPr="00BE752F">
        <w:t xml:space="preserve"> | Argaman | </w:t>
      </w:r>
      <w:proofErr w:type="spellStart"/>
      <w:r w:rsidRPr="00BE752F">
        <w:t>Argamane</w:t>
      </w:r>
      <w:proofErr w:type="spellEnd"/>
      <w:r w:rsidRPr="00BE752F">
        <w:t xml:space="preserve"> | Argantael | Argante | Argantel | </w:t>
      </w:r>
      <w:proofErr w:type="spellStart"/>
      <w:r w:rsidRPr="00BE752F">
        <w:t>Argee</w:t>
      </w:r>
      <w:proofErr w:type="spellEnd"/>
      <w:r w:rsidRPr="00BE752F">
        <w:t xml:space="preserve"> | Argel | Argene | Argenis | Argent | </w:t>
      </w:r>
      <w:proofErr w:type="spellStart"/>
      <w:r w:rsidRPr="00BE752F">
        <w:t>Argentael</w:t>
      </w:r>
      <w:proofErr w:type="spellEnd"/>
      <w:r w:rsidRPr="00BE752F">
        <w:t xml:space="preserve"> | </w:t>
      </w:r>
      <w:proofErr w:type="spellStart"/>
      <w:r w:rsidRPr="00BE752F">
        <w:t>Argentee</w:t>
      </w:r>
      <w:proofErr w:type="spellEnd"/>
      <w:r w:rsidRPr="00BE752F">
        <w:t xml:space="preserve"> | Argenteus |</w:t>
      </w:r>
    </w:p>
    <w:p w14:paraId="4956D6E0" w14:textId="77777777" w:rsidR="00000000" w:rsidRPr="00BE752F" w:rsidRDefault="00000000">
      <w:proofErr w:type="spellStart"/>
      <w:r w:rsidRPr="00BE752F">
        <w:t>Arghesvara</w:t>
      </w:r>
      <w:proofErr w:type="spellEnd"/>
      <w:r w:rsidRPr="00BE752F">
        <w:t xml:space="preserve"> | </w:t>
      </w:r>
      <w:proofErr w:type="spellStart"/>
      <w:r w:rsidRPr="00BE752F">
        <w:t>Arghun</w:t>
      </w:r>
      <w:proofErr w:type="spellEnd"/>
      <w:r w:rsidRPr="00BE752F">
        <w:t xml:space="preserve"> | Arghya | Argi | Argie | Argina | </w:t>
      </w:r>
      <w:proofErr w:type="spellStart"/>
      <w:r w:rsidRPr="00BE752F">
        <w:t>Argiri</w:t>
      </w:r>
      <w:proofErr w:type="spellEnd"/>
      <w:r w:rsidRPr="00BE752F">
        <w:t xml:space="preserve"> | Argiro | </w:t>
      </w:r>
      <w:proofErr w:type="spellStart"/>
      <w:r w:rsidRPr="00BE752F">
        <w:t>Argiry</w:t>
      </w:r>
      <w:proofErr w:type="spellEnd"/>
      <w:r w:rsidRPr="00BE752F">
        <w:t xml:space="preserve"> | Argo | Argon | Argos | Argosy | Argue | Arguello | Argueta |</w:t>
      </w:r>
    </w:p>
    <w:p w14:paraId="237E2ED6" w14:textId="77777777" w:rsidR="00000000" w:rsidRPr="00BE752F" w:rsidRDefault="00000000">
      <w:proofErr w:type="spellStart"/>
      <w:r w:rsidRPr="00BE752F">
        <w:t>Argun</w:t>
      </w:r>
      <w:proofErr w:type="spellEnd"/>
      <w:r w:rsidRPr="00BE752F">
        <w:t xml:space="preserve"> | Argus | Argyle | Argyri | Arha | Arhana | </w:t>
      </w:r>
      <w:proofErr w:type="spellStart"/>
      <w:r w:rsidRPr="00BE752F">
        <w:t>Arhanarisvara</w:t>
      </w:r>
      <w:proofErr w:type="spellEnd"/>
      <w:r w:rsidRPr="00BE752F">
        <w:t xml:space="preserve"> | Arhant | Ari | Aria | Ariaan | Ariaantje | Ariadne | Ariah | Arial | Ariale | Ariam</w:t>
      </w:r>
    </w:p>
    <w:p w14:paraId="3AD78AF4" w14:textId="77777777" w:rsidR="00000000" w:rsidRPr="00BE752F" w:rsidRDefault="00000000">
      <w:r w:rsidRPr="00BE752F">
        <w:t xml:space="preserve">| Arian | Ariana | Ariane | Ariann | Arianne | Arianwyn | Ariaramnes | Arias | </w:t>
      </w:r>
      <w:proofErr w:type="spellStart"/>
      <w:r w:rsidRPr="00BE752F">
        <w:t>Ariatzi</w:t>
      </w:r>
      <w:proofErr w:type="spellEnd"/>
      <w:r w:rsidRPr="00BE752F">
        <w:t xml:space="preserve"> | </w:t>
      </w:r>
      <w:proofErr w:type="spellStart"/>
      <w:r w:rsidRPr="00BE752F">
        <w:t>Aribhima</w:t>
      </w:r>
      <w:proofErr w:type="spellEnd"/>
      <w:r w:rsidRPr="00BE752F">
        <w:t xml:space="preserve"> | </w:t>
      </w:r>
      <w:proofErr w:type="spellStart"/>
      <w:r w:rsidRPr="00BE752F">
        <w:t>Arices</w:t>
      </w:r>
      <w:proofErr w:type="spellEnd"/>
      <w:r w:rsidRPr="00BE752F">
        <w:t xml:space="preserve"> | Arick | Arie | Ariea | Arieal | Arieh |</w:t>
      </w:r>
    </w:p>
    <w:p w14:paraId="79FA89DB" w14:textId="77777777" w:rsidR="00000000" w:rsidRPr="00BE752F" w:rsidRDefault="00000000">
      <w:r w:rsidRPr="00BE752F">
        <w:t xml:space="preserve">Ariel | Ariell | Ariella | Arielle | Arien | Ariena | Ariene | Aries | Ariez | Arif | </w:t>
      </w:r>
      <w:proofErr w:type="spellStart"/>
      <w:r w:rsidRPr="00BE752F">
        <w:t>Arigh</w:t>
      </w:r>
      <w:proofErr w:type="spellEnd"/>
      <w:r w:rsidRPr="00BE752F">
        <w:t xml:space="preserve"> | Arihan | Arii | Arij | </w:t>
      </w:r>
      <w:proofErr w:type="spellStart"/>
      <w:r w:rsidRPr="00BE752F">
        <w:t>Arijaantje</w:t>
      </w:r>
      <w:proofErr w:type="spellEnd"/>
      <w:r w:rsidRPr="00BE752F">
        <w:t xml:space="preserve"> | Arijan | Arijana | </w:t>
      </w:r>
      <w:proofErr w:type="spellStart"/>
      <w:r w:rsidRPr="00BE752F">
        <w:t>Arije</w:t>
      </w:r>
      <w:proofErr w:type="spellEnd"/>
      <w:r w:rsidRPr="00BE752F">
        <w:t xml:space="preserve"> | Arijit</w:t>
      </w:r>
    </w:p>
    <w:p w14:paraId="1B8780E2" w14:textId="77777777" w:rsidR="00000000" w:rsidRPr="00BE752F" w:rsidRDefault="00000000">
      <w:r w:rsidRPr="00BE752F">
        <w:t xml:space="preserve">| Arik | Arike | Ariki | Arild | Arima | </w:t>
      </w:r>
      <w:proofErr w:type="spellStart"/>
      <w:r w:rsidRPr="00BE752F">
        <w:t>Arimdama</w:t>
      </w:r>
      <w:proofErr w:type="spellEnd"/>
      <w:r w:rsidRPr="00BE752F">
        <w:t xml:space="preserve"> | Arin | Arindam | Arine | Arinn | Arinori | Ario | Arioch | Arion | Arione | Aris | Arisai | Arisbel |</w:t>
      </w:r>
    </w:p>
    <w:p w14:paraId="38682E5A" w14:textId="77777777" w:rsidR="00000000" w:rsidRPr="00BE752F" w:rsidRDefault="00000000">
      <w:r w:rsidRPr="00BE752F">
        <w:t xml:space="preserve">Arish | </w:t>
      </w:r>
      <w:proofErr w:type="spellStart"/>
      <w:r w:rsidRPr="00BE752F">
        <w:t>Arislan</w:t>
      </w:r>
      <w:proofErr w:type="spellEnd"/>
      <w:r w:rsidRPr="00BE752F">
        <w:t xml:space="preserve"> | Arison | Arista | </w:t>
      </w:r>
      <w:proofErr w:type="spellStart"/>
      <w:r w:rsidRPr="00BE752F">
        <w:t>Aristahan</w:t>
      </w:r>
      <w:proofErr w:type="spellEnd"/>
      <w:r w:rsidRPr="00BE752F">
        <w:t xml:space="preserve"> | </w:t>
      </w:r>
      <w:proofErr w:type="spellStart"/>
      <w:r w:rsidRPr="00BE752F">
        <w:t>Aristanemi</w:t>
      </w:r>
      <w:proofErr w:type="spellEnd"/>
      <w:r w:rsidRPr="00BE752F">
        <w:t xml:space="preserve"> | </w:t>
      </w:r>
      <w:proofErr w:type="spellStart"/>
      <w:r w:rsidRPr="00BE752F">
        <w:t>Aristi</w:t>
      </w:r>
      <w:proofErr w:type="spellEnd"/>
      <w:r w:rsidRPr="00BE752F">
        <w:t xml:space="preserve"> | Aristide | Aristides | Aristo | Aristobule | Aristophane | Aristotle |</w:t>
      </w:r>
    </w:p>
    <w:p w14:paraId="0FC6FAC8" w14:textId="77777777" w:rsidR="00000000" w:rsidRPr="00BE752F" w:rsidRDefault="00000000">
      <w:proofErr w:type="spellStart"/>
      <w:r w:rsidRPr="00BE752F">
        <w:t>Aristtamathana</w:t>
      </w:r>
      <w:proofErr w:type="spellEnd"/>
      <w:r w:rsidRPr="00BE752F">
        <w:t xml:space="preserve"> | </w:t>
      </w:r>
      <w:proofErr w:type="spellStart"/>
      <w:r w:rsidRPr="00BE752F">
        <w:t>Aristuta</w:t>
      </w:r>
      <w:proofErr w:type="spellEnd"/>
      <w:r w:rsidRPr="00BE752F">
        <w:t xml:space="preserve"> | Arisztid | Arit | Arita | Arith | Ariunbold | Arius | Arivu | Ariya | Ariyah | </w:t>
      </w:r>
      <w:proofErr w:type="spellStart"/>
      <w:r w:rsidRPr="00BE752F">
        <w:t>Ariyamna</w:t>
      </w:r>
      <w:proofErr w:type="spellEnd"/>
      <w:r w:rsidRPr="00BE752F">
        <w:t xml:space="preserve"> | Ariyan | </w:t>
      </w:r>
      <w:proofErr w:type="spellStart"/>
      <w:r w:rsidRPr="00BE752F">
        <w:t>Ariyaramna</w:t>
      </w:r>
      <w:proofErr w:type="spellEnd"/>
      <w:r w:rsidRPr="00BE752F">
        <w:t xml:space="preserve"> | Ariyel |</w:t>
      </w:r>
    </w:p>
    <w:p w14:paraId="5F8F7417" w14:textId="77777777" w:rsidR="00000000" w:rsidRPr="00BE752F" w:rsidRDefault="00000000">
      <w:r w:rsidRPr="00BE752F">
        <w:t xml:space="preserve">Ariyon | Arizona | Arja | Arjan | Arjana | Arjay | Arjen | Arjita | Arjo | Arjon | Arju | Arjumand | Arjun | Arjuna | Arjunagraja | </w:t>
      </w:r>
      <w:proofErr w:type="spellStart"/>
      <w:r w:rsidRPr="00BE752F">
        <w:t>Arjunapala</w:t>
      </w:r>
      <w:proofErr w:type="spellEnd"/>
      <w:r w:rsidRPr="00BE752F">
        <w:t xml:space="preserve"> |</w:t>
      </w:r>
    </w:p>
    <w:p w14:paraId="1D65815B" w14:textId="77777777" w:rsidR="00000000" w:rsidRPr="00BE752F" w:rsidRDefault="00000000">
      <w:proofErr w:type="spellStart"/>
      <w:r w:rsidRPr="00BE752F">
        <w:t>Arjunapurvaja</w:t>
      </w:r>
      <w:proofErr w:type="spellEnd"/>
      <w:r w:rsidRPr="00BE752F">
        <w:t xml:space="preserve"> | </w:t>
      </w:r>
      <w:proofErr w:type="spellStart"/>
      <w:r w:rsidRPr="00BE752F">
        <w:t>Arjunasakhi</w:t>
      </w:r>
      <w:proofErr w:type="spellEnd"/>
      <w:r w:rsidRPr="00BE752F">
        <w:t xml:space="preserve"> | Arjunatmaja | Arjuni | Arka | Arkady | Arkaja | Arkan | Arkeen | Arkesh | </w:t>
      </w:r>
      <w:proofErr w:type="spellStart"/>
      <w:r w:rsidRPr="00BE752F">
        <w:t>Arkha</w:t>
      </w:r>
      <w:proofErr w:type="spellEnd"/>
      <w:r w:rsidRPr="00BE752F">
        <w:t xml:space="preserve"> | Arki | Arkie | </w:t>
      </w:r>
      <w:proofErr w:type="spellStart"/>
      <w:r w:rsidRPr="00BE752F">
        <w:t>Arkka</w:t>
      </w:r>
      <w:proofErr w:type="spellEnd"/>
      <w:r w:rsidRPr="00BE752F">
        <w:t xml:space="preserve"> | Arlan |</w:t>
      </w:r>
    </w:p>
    <w:p w14:paraId="5A204238" w14:textId="77777777" w:rsidR="00000000" w:rsidRPr="00BE752F" w:rsidRDefault="00000000">
      <w:r w:rsidRPr="00BE752F">
        <w:t xml:space="preserve">Arledge | Arlee | Arleigh | </w:t>
      </w:r>
      <w:proofErr w:type="spellStart"/>
      <w:r w:rsidRPr="00BE752F">
        <w:t>Arlem</w:t>
      </w:r>
      <w:proofErr w:type="spellEnd"/>
      <w:r w:rsidRPr="00BE752F">
        <w:t xml:space="preserve"> | Arlen | Arlene | Arles | Arlet | Arleth | Arlette | Arley | Arli | Arlia | Arlie | Arlin | Arlington | Arlis | Arliss |</w:t>
      </w:r>
    </w:p>
    <w:p w14:paraId="22994718" w14:textId="77777777" w:rsidR="00000000" w:rsidRPr="00BE752F" w:rsidRDefault="00000000">
      <w:r w:rsidRPr="00BE752F">
        <w:t xml:space="preserve">Arlo | </w:t>
      </w:r>
      <w:proofErr w:type="spellStart"/>
      <w:r w:rsidRPr="00BE752F">
        <w:t>Arlowen</w:t>
      </w:r>
      <w:proofErr w:type="spellEnd"/>
      <w:r w:rsidRPr="00BE752F">
        <w:t xml:space="preserve"> | Arly | Arlyn | Arlynn | Arlys | Arlyss | Armagan | Arman | Armanda | Armande | Armando | Armani | Armanii | </w:t>
      </w:r>
      <w:proofErr w:type="spellStart"/>
      <w:r w:rsidRPr="00BE752F">
        <w:t>Armanit</w:t>
      </w:r>
      <w:proofErr w:type="spellEnd"/>
      <w:r w:rsidRPr="00BE752F">
        <w:t xml:space="preserve"> |</w:t>
      </w:r>
    </w:p>
    <w:p w14:paraId="6D493B02" w14:textId="77777777" w:rsidR="00000000" w:rsidRPr="00BE752F" w:rsidRDefault="00000000">
      <w:r w:rsidRPr="00BE752F">
        <w:t xml:space="preserve">Armbruster | Armeen | Armel | Armend | Armendariz | </w:t>
      </w:r>
      <w:proofErr w:type="spellStart"/>
      <w:r w:rsidRPr="00BE752F">
        <w:t>Armenuhi</w:t>
      </w:r>
      <w:proofErr w:type="spellEnd"/>
      <w:r w:rsidRPr="00BE752F">
        <w:t xml:space="preserve"> | </w:t>
      </w:r>
      <w:proofErr w:type="spellStart"/>
      <w:r w:rsidRPr="00BE752F">
        <w:t>Armeti</w:t>
      </w:r>
      <w:proofErr w:type="spellEnd"/>
      <w:r w:rsidRPr="00BE752F">
        <w:t xml:space="preserve"> | Armia | Armida | Armie | Armijo | Armin | Arminder | Armine |</w:t>
      </w:r>
    </w:p>
    <w:p w14:paraId="2D69AD05" w14:textId="77777777" w:rsidR="00000000" w:rsidRPr="00BE752F" w:rsidRDefault="00000000">
      <w:proofErr w:type="spellStart"/>
      <w:r w:rsidRPr="00BE752F">
        <w:t>Arminel</w:t>
      </w:r>
      <w:proofErr w:type="spellEnd"/>
      <w:r w:rsidRPr="00BE752F">
        <w:t xml:space="preserve"> | Armitage | Armon | Armone | Armoni | Armonie | </w:t>
      </w:r>
      <w:proofErr w:type="spellStart"/>
      <w:r w:rsidRPr="00BE752F">
        <w:t>Armonti</w:t>
      </w:r>
      <w:proofErr w:type="spellEnd"/>
      <w:r w:rsidRPr="00BE752F">
        <w:t xml:space="preserve"> | </w:t>
      </w:r>
      <w:proofErr w:type="spellStart"/>
      <w:r w:rsidRPr="00BE752F">
        <w:t>Armour</w:t>
      </w:r>
      <w:proofErr w:type="spellEnd"/>
      <w:r w:rsidRPr="00BE752F">
        <w:t xml:space="preserve"> | Arms | Armstead | Armstrong | </w:t>
      </w:r>
      <w:proofErr w:type="spellStart"/>
      <w:r w:rsidRPr="00BE752F">
        <w:t>Armugam</w:t>
      </w:r>
      <w:proofErr w:type="spellEnd"/>
      <w:r w:rsidRPr="00BE752F">
        <w:t xml:space="preserve"> | Armyn | Arna |</w:t>
      </w:r>
    </w:p>
    <w:p w14:paraId="4A1F64DE" w14:textId="77777777" w:rsidR="00000000" w:rsidRPr="00BE752F" w:rsidRDefault="00000000">
      <w:r w:rsidRPr="00BE752F">
        <w:t>Arnab | Arnaud | Arnaz | Arne | Arnel | Arnell | Arnelle | Arnesha | Arness | Arnett | Arnetta | Arnette | Arney | Arni | Arnie | Arnis | Arnlaug |</w:t>
      </w:r>
    </w:p>
    <w:p w14:paraId="316D8080" w14:textId="77777777" w:rsidR="00000000" w:rsidRPr="00BE752F" w:rsidRDefault="00000000">
      <w:r w:rsidRPr="00BE752F">
        <w:t xml:space="preserve">Arnleif | Arnljot | Arno | Arnold | </w:t>
      </w:r>
      <w:proofErr w:type="spellStart"/>
      <w:r w:rsidRPr="00BE752F">
        <w:t>Arnou</w:t>
      </w:r>
      <w:proofErr w:type="spellEnd"/>
      <w:r w:rsidRPr="00BE752F">
        <w:t xml:space="preserve"> | Arny | Aro | </w:t>
      </w:r>
      <w:proofErr w:type="spellStart"/>
      <w:r w:rsidRPr="00BE752F">
        <w:t>Arody</w:t>
      </w:r>
      <w:proofErr w:type="spellEnd"/>
      <w:r w:rsidRPr="00BE752F">
        <w:t xml:space="preserve"> | Arof | </w:t>
      </w:r>
      <w:proofErr w:type="spellStart"/>
      <w:r w:rsidRPr="00BE752F">
        <w:t>Aroga</w:t>
      </w:r>
      <w:proofErr w:type="spellEnd"/>
      <w:r w:rsidRPr="00BE752F">
        <w:t xml:space="preserve"> | Arohi | Aron | Arona | Arone | Aronson | Aroon | Arora | Aros |</w:t>
      </w:r>
    </w:p>
    <w:p w14:paraId="50E77EE6" w14:textId="77777777" w:rsidR="00000000" w:rsidRPr="00BE752F" w:rsidRDefault="00000000">
      <w:r w:rsidRPr="00BE752F">
        <w:t xml:space="preserve">Arosha | </w:t>
      </w:r>
      <w:proofErr w:type="spellStart"/>
      <w:r w:rsidRPr="00BE752F">
        <w:t>Aroshie</w:t>
      </w:r>
      <w:proofErr w:type="spellEnd"/>
      <w:r w:rsidRPr="00BE752F">
        <w:t xml:space="preserve"> | Arp | </w:t>
      </w:r>
      <w:proofErr w:type="spellStart"/>
      <w:r w:rsidRPr="00BE752F">
        <w:t>Arpee</w:t>
      </w:r>
      <w:proofErr w:type="spellEnd"/>
      <w:r w:rsidRPr="00BE752F">
        <w:t xml:space="preserve"> | Arpeggio | Arpenik | </w:t>
      </w:r>
      <w:proofErr w:type="spellStart"/>
      <w:r w:rsidRPr="00BE752F">
        <w:t>Arphalia</w:t>
      </w:r>
      <w:proofErr w:type="spellEnd"/>
      <w:r w:rsidRPr="00BE752F">
        <w:t xml:space="preserve"> | Arpi | Arpiar | Arpine | Arpy | </w:t>
      </w:r>
      <w:proofErr w:type="spellStart"/>
      <w:r w:rsidRPr="00BE752F">
        <w:t>Arquise</w:t>
      </w:r>
      <w:proofErr w:type="spellEnd"/>
      <w:r w:rsidRPr="00BE752F">
        <w:t xml:space="preserve"> | Arra | Arran | Arranz | Arredondo |</w:t>
      </w:r>
    </w:p>
    <w:p w14:paraId="5BFC1392" w14:textId="77777777" w:rsidR="00000000" w:rsidRPr="00BE752F" w:rsidRDefault="00000000">
      <w:proofErr w:type="spellStart"/>
      <w:r w:rsidRPr="00BE752F">
        <w:t>Arrel</w:t>
      </w:r>
      <w:proofErr w:type="spellEnd"/>
      <w:r w:rsidRPr="00BE752F">
        <w:t xml:space="preserve"> | Arren | Arriaga | </w:t>
      </w:r>
      <w:proofErr w:type="spellStart"/>
      <w:r w:rsidRPr="00BE752F">
        <w:t>Arrial</w:t>
      </w:r>
      <w:proofErr w:type="spellEnd"/>
      <w:r w:rsidRPr="00BE752F">
        <w:t xml:space="preserve"> | Arrian | Arrick | Arrie | Arriel | Arrien | </w:t>
      </w:r>
      <w:proofErr w:type="spellStart"/>
      <w:r w:rsidRPr="00BE752F">
        <w:t>Arries</w:t>
      </w:r>
      <w:proofErr w:type="spellEnd"/>
      <w:r w:rsidRPr="00BE752F">
        <w:t xml:space="preserve"> | Arrin | Arrington | Arrion | Arris | Arrius | Arron | Arrow |</w:t>
      </w:r>
    </w:p>
    <w:p w14:paraId="7087B5F5" w14:textId="77777777" w:rsidR="00000000" w:rsidRPr="00BE752F" w:rsidRDefault="00000000">
      <w:r w:rsidRPr="00BE752F">
        <w:t xml:space="preserve">Arrowood | </w:t>
      </w:r>
      <w:proofErr w:type="spellStart"/>
      <w:r w:rsidRPr="00BE752F">
        <w:t>Arroyn</w:t>
      </w:r>
      <w:proofErr w:type="spellEnd"/>
      <w:r w:rsidRPr="00BE752F">
        <w:t xml:space="preserve"> | Arroyo | Arruda | Arry | Arryn | Arsa | Arsaces | Arsalan | Arsames | Arsan | </w:t>
      </w:r>
      <w:proofErr w:type="spellStart"/>
      <w:r w:rsidRPr="00BE752F">
        <w:t>Arschloch</w:t>
      </w:r>
      <w:proofErr w:type="spellEnd"/>
      <w:r w:rsidRPr="00BE752F">
        <w:t xml:space="preserve"> | Arsenault | Arsene | </w:t>
      </w:r>
      <w:proofErr w:type="spellStart"/>
      <w:r w:rsidRPr="00BE752F">
        <w:t>Arses</w:t>
      </w:r>
      <w:proofErr w:type="spellEnd"/>
      <w:r w:rsidRPr="00BE752F">
        <w:t xml:space="preserve"> |</w:t>
      </w:r>
    </w:p>
    <w:p w14:paraId="215C63C1" w14:textId="77777777" w:rsidR="00000000" w:rsidRPr="00BE752F" w:rsidRDefault="00000000">
      <w:r w:rsidRPr="00BE752F">
        <w:t xml:space="preserve">Arsh | Arsha | Arshad | Arshaka | Arshama | Arshan | </w:t>
      </w:r>
      <w:proofErr w:type="spellStart"/>
      <w:r w:rsidRPr="00BE752F">
        <w:t>Arshavant</w:t>
      </w:r>
      <w:proofErr w:type="spellEnd"/>
      <w:r w:rsidRPr="00BE752F">
        <w:t xml:space="preserve"> | </w:t>
      </w:r>
      <w:proofErr w:type="spellStart"/>
      <w:r w:rsidRPr="00BE752F">
        <w:t>Arshbir</w:t>
      </w:r>
      <w:proofErr w:type="spellEnd"/>
      <w:r w:rsidRPr="00BE752F">
        <w:t xml:space="preserve"> | Arshdeep | </w:t>
      </w:r>
      <w:proofErr w:type="spellStart"/>
      <w:r w:rsidRPr="00BE752F">
        <w:t>Arshe</w:t>
      </w:r>
      <w:proofErr w:type="spellEnd"/>
      <w:r w:rsidRPr="00BE752F">
        <w:t xml:space="preserve"> | Arshi | Arshia | </w:t>
      </w:r>
      <w:proofErr w:type="spellStart"/>
      <w:r w:rsidRPr="00BE752F">
        <w:t>Arshie</w:t>
      </w:r>
      <w:proofErr w:type="spellEnd"/>
      <w:r w:rsidRPr="00BE752F">
        <w:t xml:space="preserve"> | Arshon | Arshpreet |</w:t>
      </w:r>
    </w:p>
    <w:p w14:paraId="706B9E61" w14:textId="77777777" w:rsidR="00000000" w:rsidRPr="00BE752F" w:rsidRDefault="00000000">
      <w:r w:rsidRPr="00BE752F">
        <w:t xml:space="preserve">Arshvir | Arshya | Arsi | Arsinoe | Arslan | </w:t>
      </w:r>
      <w:proofErr w:type="spellStart"/>
      <w:r w:rsidRPr="00BE752F">
        <w:t>Arso</w:t>
      </w:r>
      <w:proofErr w:type="spellEnd"/>
      <w:r w:rsidRPr="00BE752F">
        <w:t xml:space="preserve"> | </w:t>
      </w:r>
      <w:proofErr w:type="spellStart"/>
      <w:r w:rsidRPr="00BE752F">
        <w:t>Arsol</w:t>
      </w:r>
      <w:proofErr w:type="spellEnd"/>
      <w:r w:rsidRPr="00BE752F">
        <w:t xml:space="preserve"> | Art | Arta | Artanis | Artavardiya | Artavius | </w:t>
      </w:r>
      <w:proofErr w:type="spellStart"/>
      <w:r w:rsidRPr="00BE752F">
        <w:t>Artax</w:t>
      </w:r>
      <w:proofErr w:type="spellEnd"/>
      <w:r w:rsidRPr="00BE752F">
        <w:t xml:space="preserve"> | Artaxerxes | </w:t>
      </w:r>
      <w:proofErr w:type="spellStart"/>
      <w:r w:rsidRPr="00BE752F">
        <w:t>Artaxshasa</w:t>
      </w:r>
      <w:proofErr w:type="spellEnd"/>
      <w:r w:rsidRPr="00BE752F">
        <w:t xml:space="preserve"> |</w:t>
      </w:r>
    </w:p>
    <w:p w14:paraId="6BA7E313" w14:textId="77777777" w:rsidR="00000000" w:rsidRPr="00BE752F" w:rsidRDefault="00000000">
      <w:proofErr w:type="spellStart"/>
      <w:r w:rsidRPr="00BE752F">
        <w:t>Artaxshathra</w:t>
      </w:r>
      <w:proofErr w:type="spellEnd"/>
      <w:r w:rsidRPr="00BE752F">
        <w:t xml:space="preserve"> | Arte | </w:t>
      </w:r>
      <w:proofErr w:type="spellStart"/>
      <w:r w:rsidRPr="00BE752F">
        <w:t>Artelle</w:t>
      </w:r>
      <w:proofErr w:type="spellEnd"/>
      <w:r w:rsidRPr="00BE752F">
        <w:t xml:space="preserve"> | Artema | Artemas | Artemi | Artemis | Artha | </w:t>
      </w:r>
      <w:proofErr w:type="spellStart"/>
      <w:r w:rsidRPr="00BE752F">
        <w:t>Arthapati</w:t>
      </w:r>
      <w:proofErr w:type="spellEnd"/>
      <w:r w:rsidRPr="00BE752F">
        <w:t xml:space="preserve"> | Arthel | </w:t>
      </w:r>
      <w:proofErr w:type="spellStart"/>
      <w:r w:rsidRPr="00BE752F">
        <w:t>Arthene</w:t>
      </w:r>
      <w:proofErr w:type="spellEnd"/>
      <w:r w:rsidRPr="00BE752F">
        <w:t xml:space="preserve"> | Arthi | Arthur | Arthy | Arti | </w:t>
      </w:r>
      <w:proofErr w:type="spellStart"/>
      <w:r w:rsidRPr="00BE752F">
        <w:t>Artic</w:t>
      </w:r>
      <w:proofErr w:type="spellEnd"/>
      <w:r w:rsidRPr="00BE752F">
        <w:t xml:space="preserve"> |</w:t>
      </w:r>
    </w:p>
    <w:p w14:paraId="22BF4937" w14:textId="77777777" w:rsidR="00000000" w:rsidRPr="00BE752F" w:rsidRDefault="00000000">
      <w:proofErr w:type="spellStart"/>
      <w:r w:rsidRPr="00BE752F">
        <w:t>Articuno</w:t>
      </w:r>
      <w:proofErr w:type="spellEnd"/>
      <w:r w:rsidRPr="00BE752F">
        <w:t xml:space="preserve"> | Artie | </w:t>
      </w:r>
      <w:proofErr w:type="spellStart"/>
      <w:r w:rsidRPr="00BE752F">
        <w:t>Artimage</w:t>
      </w:r>
      <w:proofErr w:type="spellEnd"/>
      <w:r w:rsidRPr="00BE752F">
        <w:t xml:space="preserve"> | Artimis | Artis | </w:t>
      </w:r>
      <w:proofErr w:type="spellStart"/>
      <w:r w:rsidRPr="00BE752F">
        <w:t>Artizar</w:t>
      </w:r>
      <w:proofErr w:type="spellEnd"/>
      <w:r w:rsidRPr="00BE752F">
        <w:t xml:space="preserve"> | </w:t>
      </w:r>
      <w:proofErr w:type="spellStart"/>
      <w:r w:rsidRPr="00BE752F">
        <w:t>Artostes</w:t>
      </w:r>
      <w:proofErr w:type="spellEnd"/>
      <w:r w:rsidRPr="00BE752F">
        <w:t xml:space="preserve"> | Artrell | Arty | </w:t>
      </w:r>
      <w:proofErr w:type="spellStart"/>
      <w:r w:rsidRPr="00BE752F">
        <w:t>Artymage</w:t>
      </w:r>
      <w:proofErr w:type="spellEnd"/>
      <w:r w:rsidRPr="00BE752F">
        <w:t xml:space="preserve"> | Aru | Aruba | </w:t>
      </w:r>
      <w:proofErr w:type="spellStart"/>
      <w:r w:rsidRPr="00BE752F">
        <w:t>Aruby</w:t>
      </w:r>
      <w:proofErr w:type="spellEnd"/>
      <w:r w:rsidRPr="00BE752F">
        <w:t xml:space="preserve"> | Aruj | Arul | Arum | Arumugam</w:t>
      </w:r>
    </w:p>
    <w:p w14:paraId="1F687975" w14:textId="77777777" w:rsidR="00000000" w:rsidRPr="00BE752F" w:rsidRDefault="00000000">
      <w:r w:rsidRPr="00BE752F">
        <w:t xml:space="preserve">| </w:t>
      </w:r>
      <w:proofErr w:type="spellStart"/>
      <w:r w:rsidRPr="00BE752F">
        <w:t>Arumugham</w:t>
      </w:r>
      <w:proofErr w:type="spellEnd"/>
      <w:r w:rsidRPr="00BE752F">
        <w:t xml:space="preserve"> | Arun | Aruna | Arunabha | Arunaditya | </w:t>
      </w:r>
      <w:proofErr w:type="spellStart"/>
      <w:r w:rsidRPr="00BE752F">
        <w:t>Arunagraja</w:t>
      </w:r>
      <w:proofErr w:type="spellEnd"/>
      <w:r w:rsidRPr="00BE752F">
        <w:t xml:space="preserve"> | </w:t>
      </w:r>
      <w:proofErr w:type="spellStart"/>
      <w:r w:rsidRPr="00BE752F">
        <w:t>Arunajyotis</w:t>
      </w:r>
      <w:proofErr w:type="spellEnd"/>
      <w:r w:rsidRPr="00BE752F">
        <w:t xml:space="preserve"> | </w:t>
      </w:r>
      <w:proofErr w:type="spellStart"/>
      <w:r w:rsidRPr="00BE752F">
        <w:t>Arunakara</w:t>
      </w:r>
      <w:proofErr w:type="spellEnd"/>
      <w:r w:rsidRPr="00BE752F">
        <w:t xml:space="preserve"> | </w:t>
      </w:r>
      <w:proofErr w:type="spellStart"/>
      <w:r w:rsidRPr="00BE752F">
        <w:t>Arunakham</w:t>
      </w:r>
      <w:proofErr w:type="spellEnd"/>
      <w:r w:rsidRPr="00BE752F">
        <w:t xml:space="preserve"> | Arunamshu | </w:t>
      </w:r>
      <w:proofErr w:type="spellStart"/>
      <w:r w:rsidRPr="00BE752F">
        <w:t>Arunanuja</w:t>
      </w:r>
      <w:proofErr w:type="spellEnd"/>
      <w:r w:rsidRPr="00BE752F">
        <w:t xml:space="preserve"> |</w:t>
      </w:r>
    </w:p>
    <w:p w14:paraId="06083302" w14:textId="77777777" w:rsidR="00000000" w:rsidRPr="00BE752F" w:rsidRDefault="00000000">
      <w:proofErr w:type="spellStart"/>
      <w:r w:rsidRPr="00BE752F">
        <w:t>Arunapriya</w:t>
      </w:r>
      <w:proofErr w:type="spellEnd"/>
      <w:r w:rsidRPr="00BE752F">
        <w:t xml:space="preserve"> | </w:t>
      </w:r>
      <w:proofErr w:type="spellStart"/>
      <w:r w:rsidRPr="00BE752F">
        <w:t>Arunapriyah</w:t>
      </w:r>
      <w:proofErr w:type="spellEnd"/>
      <w:r w:rsidRPr="00BE752F">
        <w:t xml:space="preserve"> | </w:t>
      </w:r>
      <w:proofErr w:type="spellStart"/>
      <w:r w:rsidRPr="00BE752F">
        <w:t>Arunasarathi</w:t>
      </w:r>
      <w:proofErr w:type="spellEnd"/>
      <w:r w:rsidRPr="00BE752F">
        <w:t xml:space="preserve"> | Arundeep | Arundel | Arundhati | </w:t>
      </w:r>
      <w:proofErr w:type="spellStart"/>
      <w:r w:rsidRPr="00BE752F">
        <w:t>Arundhatinatha</w:t>
      </w:r>
      <w:proofErr w:type="spellEnd"/>
      <w:r w:rsidRPr="00BE752F">
        <w:t xml:space="preserve"> | </w:t>
      </w:r>
      <w:proofErr w:type="spellStart"/>
      <w:r w:rsidRPr="00BE752F">
        <w:t>Arunee</w:t>
      </w:r>
      <w:proofErr w:type="spellEnd"/>
      <w:r w:rsidRPr="00BE752F">
        <w:t xml:space="preserve"> | Aruni | </w:t>
      </w:r>
      <w:proofErr w:type="spellStart"/>
      <w:r w:rsidRPr="00BE752F">
        <w:t>Arunish</w:t>
      </w:r>
      <w:proofErr w:type="spellEnd"/>
      <w:r w:rsidRPr="00BE752F">
        <w:t xml:space="preserve"> | Arunkumar | </w:t>
      </w:r>
      <w:proofErr w:type="spellStart"/>
      <w:r w:rsidRPr="00BE752F">
        <w:t>Arunpreet</w:t>
      </w:r>
      <w:proofErr w:type="spellEnd"/>
      <w:r w:rsidRPr="00BE752F">
        <w:t xml:space="preserve"> |</w:t>
      </w:r>
    </w:p>
    <w:p w14:paraId="03997B5E" w14:textId="77777777" w:rsidR="00000000" w:rsidRPr="00BE752F" w:rsidRDefault="00000000">
      <w:r w:rsidRPr="00BE752F">
        <w:t xml:space="preserve">Arunveer | Arup | </w:t>
      </w:r>
      <w:proofErr w:type="spellStart"/>
      <w:r w:rsidRPr="00BE752F">
        <w:t>Arus</w:t>
      </w:r>
      <w:proofErr w:type="spellEnd"/>
      <w:r w:rsidRPr="00BE752F">
        <w:t xml:space="preserve"> | Arusa | Arushi | Arva | Arvada | Arvan | </w:t>
      </w:r>
      <w:proofErr w:type="spellStart"/>
      <w:r w:rsidRPr="00BE752F">
        <w:t>Arvana</w:t>
      </w:r>
      <w:proofErr w:type="spellEnd"/>
      <w:r w:rsidRPr="00BE752F">
        <w:t xml:space="preserve"> | </w:t>
      </w:r>
      <w:proofErr w:type="spellStart"/>
      <w:r w:rsidRPr="00BE752F">
        <w:t>Arvavasan</w:t>
      </w:r>
      <w:proofErr w:type="spellEnd"/>
      <w:r w:rsidRPr="00BE752F">
        <w:t xml:space="preserve"> | </w:t>
      </w:r>
      <w:proofErr w:type="spellStart"/>
      <w:r w:rsidRPr="00BE752F">
        <w:t>Arvazeniah</w:t>
      </w:r>
      <w:proofErr w:type="spellEnd"/>
      <w:r w:rsidRPr="00BE752F">
        <w:t xml:space="preserve"> | Arveen | Arvel | Arvell | Arvelle | Arvi |</w:t>
      </w:r>
    </w:p>
    <w:p w14:paraId="321E7BFF" w14:textId="77777777" w:rsidR="00000000" w:rsidRPr="00BE752F" w:rsidRDefault="00000000">
      <w:r w:rsidRPr="00BE752F">
        <w:t xml:space="preserve">Arvid | Arvida | Arvil | Arvin | Arvina | Arvind | Arvinder | </w:t>
      </w:r>
      <w:proofErr w:type="spellStart"/>
      <w:r w:rsidRPr="00BE752F">
        <w:t>Arvinderjeet</w:t>
      </w:r>
      <w:proofErr w:type="spellEnd"/>
      <w:r w:rsidRPr="00BE752F">
        <w:t xml:space="preserve"> | Arvinderjit | Arvis | Arvon | Arwa | </w:t>
      </w:r>
      <w:proofErr w:type="spellStart"/>
      <w:r w:rsidRPr="00BE752F">
        <w:t>Arward</w:t>
      </w:r>
      <w:proofErr w:type="spellEnd"/>
      <w:r w:rsidRPr="00BE752F">
        <w:t xml:space="preserve"> | Arwel | Arwen | Arwin |</w:t>
      </w:r>
    </w:p>
    <w:p w14:paraId="5687BDFA" w14:textId="77777777" w:rsidR="00000000" w:rsidRPr="00BE752F" w:rsidRDefault="00000000">
      <w:r w:rsidRPr="00BE752F">
        <w:t xml:space="preserve">Arwind | Arwyn | </w:t>
      </w:r>
      <w:proofErr w:type="spellStart"/>
      <w:r w:rsidRPr="00BE752F">
        <w:t>Arxa</w:t>
      </w:r>
      <w:proofErr w:type="spellEnd"/>
      <w:r w:rsidRPr="00BE752F">
        <w:t xml:space="preserve"> | Ary | Arya | </w:t>
      </w:r>
      <w:proofErr w:type="spellStart"/>
      <w:r w:rsidRPr="00BE752F">
        <w:t>Aryaantje</w:t>
      </w:r>
      <w:proofErr w:type="spellEnd"/>
      <w:r w:rsidRPr="00BE752F">
        <w:t xml:space="preserve"> | Aryaka | Aryaki | Aryama | Aryan | Aryany | Aryel | Aryele | Aryika | Aryion | Aryk | Aryn |</w:t>
      </w:r>
    </w:p>
    <w:p w14:paraId="308FFF94" w14:textId="77777777" w:rsidR="00000000" w:rsidRPr="00BE752F" w:rsidRDefault="00000000">
      <w:r w:rsidRPr="00BE752F">
        <w:t xml:space="preserve">Arynn | Arynne | </w:t>
      </w:r>
      <w:proofErr w:type="spellStart"/>
      <w:r w:rsidRPr="00BE752F">
        <w:t>Arza</w:t>
      </w:r>
      <w:proofErr w:type="spellEnd"/>
      <w:r w:rsidRPr="00BE752F">
        <w:t xml:space="preserve"> | Arzel | Arzhaelig | Arzhel | Arzhvael | Arzu | Asa | </w:t>
      </w:r>
      <w:proofErr w:type="spellStart"/>
      <w:r w:rsidRPr="00BE752F">
        <w:t>Asabana</w:t>
      </w:r>
      <w:proofErr w:type="spellEnd"/>
      <w:r w:rsidRPr="00BE752F">
        <w:t xml:space="preserve"> | Asabi | Asad | Asadha | Asael | Asaf | Asahara | Asahel |</w:t>
      </w:r>
    </w:p>
    <w:p w14:paraId="1F4CAFDA" w14:textId="77777777" w:rsidR="00000000" w:rsidRPr="00BE752F" w:rsidRDefault="00000000">
      <w:r w:rsidRPr="00BE752F">
        <w:t xml:space="preserve">Asahi | Asahiko | Asai | Asaiah | Asal | Asali | Asambana | Asan | Asanda | Asani | Asanis | Asanka | </w:t>
      </w:r>
      <w:proofErr w:type="spellStart"/>
      <w:r w:rsidRPr="00BE752F">
        <w:t>Asanni</w:t>
      </w:r>
      <w:proofErr w:type="spellEnd"/>
      <w:r w:rsidRPr="00BE752F">
        <w:t xml:space="preserve"> | Asante | Asanti | Asariel | Asatrus</w:t>
      </w:r>
    </w:p>
    <w:p w14:paraId="5C0304ED" w14:textId="77777777" w:rsidR="00000000" w:rsidRPr="00BE752F" w:rsidRDefault="00000000">
      <w:r w:rsidRPr="00BE752F">
        <w:t xml:space="preserve">| Asberry | Asbury | Ascencion | </w:t>
      </w:r>
      <w:proofErr w:type="spellStart"/>
      <w:r w:rsidRPr="00BE752F">
        <w:t>Asceneth</w:t>
      </w:r>
      <w:proofErr w:type="spellEnd"/>
      <w:r w:rsidRPr="00BE752F">
        <w:t xml:space="preserve"> | Ascension | Ascott | Ase | Asea | Aseel | Aseelah | Aseem | Aseema | Asel | Asela | Asellus |</w:t>
      </w:r>
    </w:p>
    <w:p w14:paraId="7AE0E3EB" w14:textId="77777777" w:rsidR="00000000" w:rsidRPr="00BE752F" w:rsidRDefault="00000000">
      <w:proofErr w:type="spellStart"/>
      <w:r w:rsidRPr="00BE752F">
        <w:t>Asenahana</w:t>
      </w:r>
      <w:proofErr w:type="spellEnd"/>
      <w:r w:rsidRPr="00BE752F">
        <w:t xml:space="preserve"> | Asenath | Asencion | Aser | </w:t>
      </w:r>
      <w:proofErr w:type="spellStart"/>
      <w:r w:rsidRPr="00BE752F">
        <w:t>Asesinata</w:t>
      </w:r>
      <w:proofErr w:type="spellEnd"/>
      <w:r w:rsidRPr="00BE752F">
        <w:t xml:space="preserve"> | Asfia | Asgard | Asger | Asgerd | Ash | Asha | Ashaar | </w:t>
      </w:r>
      <w:proofErr w:type="spellStart"/>
      <w:r w:rsidRPr="00BE752F">
        <w:t>Ashahe</w:t>
      </w:r>
      <w:proofErr w:type="spellEnd"/>
      <w:r w:rsidRPr="00BE752F">
        <w:t xml:space="preserve"> | </w:t>
      </w:r>
      <w:proofErr w:type="spellStart"/>
      <w:r w:rsidRPr="00BE752F">
        <w:t>Ashahura</w:t>
      </w:r>
      <w:proofErr w:type="spellEnd"/>
      <w:r w:rsidRPr="00BE752F">
        <w:t xml:space="preserve"> | Ashaki | Ashal</w:t>
      </w:r>
    </w:p>
    <w:p w14:paraId="209496D3" w14:textId="77777777" w:rsidR="00000000" w:rsidRPr="00BE752F" w:rsidRDefault="00000000">
      <w:r w:rsidRPr="00BE752F">
        <w:t xml:space="preserve">| Asham | Ashana | Ashani | Ashante | Ashantee | </w:t>
      </w:r>
      <w:proofErr w:type="spellStart"/>
      <w:r w:rsidRPr="00BE752F">
        <w:t>Ashantha</w:t>
      </w:r>
      <w:proofErr w:type="spellEnd"/>
      <w:r w:rsidRPr="00BE752F">
        <w:t xml:space="preserve"> | </w:t>
      </w:r>
      <w:proofErr w:type="spellStart"/>
      <w:r w:rsidRPr="00BE752F">
        <w:t>Ashanthi</w:t>
      </w:r>
      <w:proofErr w:type="spellEnd"/>
      <w:r w:rsidRPr="00BE752F">
        <w:t xml:space="preserve"> | Ashanti | Ashar | Ashari | </w:t>
      </w:r>
      <w:proofErr w:type="spellStart"/>
      <w:r w:rsidRPr="00BE752F">
        <w:t>Ashasairyank</w:t>
      </w:r>
      <w:proofErr w:type="spellEnd"/>
      <w:r w:rsidRPr="00BE752F">
        <w:t xml:space="preserve"> | </w:t>
      </w:r>
      <w:proofErr w:type="spellStart"/>
      <w:r w:rsidRPr="00BE752F">
        <w:t>Ashasaredha</w:t>
      </w:r>
      <w:proofErr w:type="spellEnd"/>
      <w:r w:rsidRPr="00BE752F">
        <w:t xml:space="preserve"> | </w:t>
      </w:r>
      <w:proofErr w:type="spellStart"/>
      <w:r w:rsidRPr="00BE752F">
        <w:t>Ashasavah</w:t>
      </w:r>
      <w:proofErr w:type="spellEnd"/>
      <w:r w:rsidRPr="00BE752F">
        <w:t xml:space="preserve"> |</w:t>
      </w:r>
    </w:p>
    <w:p w14:paraId="7F6AD837" w14:textId="77777777" w:rsidR="00000000" w:rsidRPr="00BE752F" w:rsidRDefault="00000000">
      <w:proofErr w:type="spellStart"/>
      <w:r w:rsidRPr="00BE752F">
        <w:t>Ashastu</w:t>
      </w:r>
      <w:proofErr w:type="spellEnd"/>
      <w:r w:rsidRPr="00BE752F">
        <w:t xml:space="preserve"> | Ashaun | Ashaunte | Ashaunti | </w:t>
      </w:r>
      <w:proofErr w:type="spellStart"/>
      <w:r w:rsidRPr="00BE752F">
        <w:t>Ashaurvaedha</w:t>
      </w:r>
      <w:proofErr w:type="spellEnd"/>
      <w:r w:rsidRPr="00BE752F">
        <w:t xml:space="preserve"> | </w:t>
      </w:r>
      <w:proofErr w:type="spellStart"/>
      <w:r w:rsidRPr="00BE752F">
        <w:t>Ashavanghav</w:t>
      </w:r>
      <w:proofErr w:type="spellEnd"/>
      <w:r w:rsidRPr="00BE752F">
        <w:t xml:space="preserve"> | </w:t>
      </w:r>
      <w:proofErr w:type="spellStart"/>
      <w:r w:rsidRPr="00BE752F">
        <w:t>Ashavazdah</w:t>
      </w:r>
      <w:proofErr w:type="spellEnd"/>
      <w:r w:rsidRPr="00BE752F">
        <w:t xml:space="preserve"> | Ashay | Ashbel | Ashburn | Ashby | Ashcharya |</w:t>
      </w:r>
    </w:p>
    <w:p w14:paraId="40F5C5B1" w14:textId="77777777" w:rsidR="00000000" w:rsidRPr="00BE752F" w:rsidRDefault="00000000">
      <w:r w:rsidRPr="00BE752F">
        <w:t xml:space="preserve">Ashcraft | Ashden | Ashdon | Ashe | </w:t>
      </w:r>
      <w:proofErr w:type="spellStart"/>
      <w:r w:rsidRPr="00BE752F">
        <w:t>Asheala</w:t>
      </w:r>
      <w:proofErr w:type="spellEnd"/>
      <w:r w:rsidRPr="00BE752F">
        <w:t xml:space="preserve"> | Asheem | Ashel | Asheley | Ashelie | Ashely | Ashen | Asher | Ashes | Ashesh | Ashesha |</w:t>
      </w:r>
    </w:p>
    <w:p w14:paraId="2FAE0020" w14:textId="77777777" w:rsidR="00000000" w:rsidRPr="00BE752F" w:rsidRDefault="00000000">
      <w:r w:rsidRPr="00BE752F">
        <w:t xml:space="preserve">Asheton | Ashford | Ashi | </w:t>
      </w:r>
      <w:proofErr w:type="spellStart"/>
      <w:r w:rsidRPr="00BE752F">
        <w:t>Ashie</w:t>
      </w:r>
      <w:proofErr w:type="spellEnd"/>
      <w:r w:rsidRPr="00BE752F">
        <w:t xml:space="preserve"> | Ashil | </w:t>
      </w:r>
      <w:proofErr w:type="spellStart"/>
      <w:r w:rsidRPr="00BE752F">
        <w:t>Ashily</w:t>
      </w:r>
      <w:proofErr w:type="spellEnd"/>
      <w:r w:rsidRPr="00BE752F">
        <w:t xml:space="preserve"> | Ashim | Ashis | Ashish | </w:t>
      </w:r>
      <w:proofErr w:type="spellStart"/>
      <w:r w:rsidRPr="00BE752F">
        <w:t>Ashishe</w:t>
      </w:r>
      <w:proofErr w:type="spellEnd"/>
      <w:r w:rsidRPr="00BE752F">
        <w:t xml:space="preserve"> | </w:t>
      </w:r>
      <w:proofErr w:type="spellStart"/>
      <w:r w:rsidRPr="00BE752F">
        <w:t>Ashke</w:t>
      </w:r>
      <w:proofErr w:type="spellEnd"/>
      <w:r w:rsidRPr="00BE752F">
        <w:t xml:space="preserve"> | Ashkhen | Ashlan | Ashland | Ashlar | Ashlay |</w:t>
      </w:r>
    </w:p>
    <w:p w14:paraId="4147A9E3" w14:textId="77777777" w:rsidR="00000000" w:rsidRPr="00BE752F" w:rsidRDefault="00000000">
      <w:r w:rsidRPr="00BE752F">
        <w:t xml:space="preserve">Ashlea | Ashlee | Ashlei | Ashleigh | Ashlen | </w:t>
      </w:r>
      <w:proofErr w:type="spellStart"/>
      <w:r w:rsidRPr="00BE752F">
        <w:t>Ashler</w:t>
      </w:r>
      <w:proofErr w:type="spellEnd"/>
      <w:r w:rsidRPr="00BE752F">
        <w:t xml:space="preserve"> | Ashley | Ashli | Ashlie | Ashliegh | Ashlin | </w:t>
      </w:r>
      <w:proofErr w:type="spellStart"/>
      <w:r w:rsidRPr="00BE752F">
        <w:t>Ashlind</w:t>
      </w:r>
      <w:proofErr w:type="spellEnd"/>
      <w:r w:rsidRPr="00BE752F">
        <w:t xml:space="preserve"> | Ashling | Ashlinn | Ashlon | Ashlund |</w:t>
      </w:r>
    </w:p>
    <w:p w14:paraId="754D3045" w14:textId="77777777" w:rsidR="00000000" w:rsidRPr="00BE752F" w:rsidRDefault="00000000">
      <w:r w:rsidRPr="00BE752F">
        <w:t xml:space="preserve">Ashly | Ashlyn | Ashlynd | </w:t>
      </w:r>
      <w:proofErr w:type="spellStart"/>
      <w:r w:rsidRPr="00BE752F">
        <w:t>AshLynn</w:t>
      </w:r>
      <w:proofErr w:type="spellEnd"/>
      <w:r w:rsidRPr="00BE752F">
        <w:t xml:space="preserve"> | </w:t>
      </w:r>
      <w:proofErr w:type="spellStart"/>
      <w:r w:rsidRPr="00BE752F">
        <w:t>Ashmara</w:t>
      </w:r>
      <w:proofErr w:type="spellEnd"/>
      <w:r w:rsidRPr="00BE752F">
        <w:t xml:space="preserve"> | </w:t>
      </w:r>
      <w:proofErr w:type="spellStart"/>
      <w:r w:rsidRPr="00BE752F">
        <w:t>Ashmeer</w:t>
      </w:r>
      <w:proofErr w:type="spellEnd"/>
      <w:r w:rsidRPr="00BE752F">
        <w:t xml:space="preserve"> | Ashmeet | Ashmi | Ashmin | Ashmore | Ashna | Ashney | Ashok | Ashoka |</w:t>
      </w:r>
    </w:p>
    <w:p w14:paraId="2D41B9DC" w14:textId="77777777" w:rsidR="00000000" w:rsidRPr="00BE752F" w:rsidRDefault="00000000">
      <w:r w:rsidRPr="00BE752F">
        <w:t xml:space="preserve">Ashokvardan | </w:t>
      </w:r>
      <w:proofErr w:type="spellStart"/>
      <w:r w:rsidRPr="00BE752F">
        <w:t>Ashoni</w:t>
      </w:r>
      <w:proofErr w:type="spellEnd"/>
      <w:r w:rsidRPr="00BE752F">
        <w:t xml:space="preserve"> | Ashoo | Ashour | Ashpreet | Ashra | Ashraf | Ashre | Ashrita | Ashtan | Ashtar | Ashten | Ashti | Ashtian | Ashtin |</w:t>
      </w:r>
    </w:p>
    <w:p w14:paraId="4D83EAE3" w14:textId="77777777" w:rsidR="00000000" w:rsidRPr="00BE752F" w:rsidRDefault="00000000">
      <w:r w:rsidRPr="00BE752F">
        <w:t xml:space="preserve">Ashtion | Ashton | Ashtray | Ashtyn | Ashu | </w:t>
      </w:r>
      <w:proofErr w:type="spellStart"/>
      <w:r w:rsidRPr="00BE752F">
        <w:t>Ashuma</w:t>
      </w:r>
      <w:proofErr w:type="spellEnd"/>
      <w:r w:rsidRPr="00BE752F">
        <w:t xml:space="preserve"> | Ashunti | Ashur | Ashura | Ashutosh | Ashveen | Ashwa | Ashwani | </w:t>
      </w:r>
      <w:proofErr w:type="spellStart"/>
      <w:r w:rsidRPr="00BE752F">
        <w:t>Ashweni</w:t>
      </w:r>
      <w:proofErr w:type="spellEnd"/>
      <w:r w:rsidRPr="00BE752F">
        <w:t xml:space="preserve"> | Ashwin |</w:t>
      </w:r>
    </w:p>
    <w:p w14:paraId="58D6E89F" w14:textId="77777777" w:rsidR="00000000" w:rsidRPr="00BE752F" w:rsidRDefault="00000000">
      <w:proofErr w:type="spellStart"/>
      <w:r w:rsidRPr="00BE752F">
        <w:t>Ashwinee</w:t>
      </w:r>
      <w:proofErr w:type="spellEnd"/>
      <w:r w:rsidRPr="00BE752F">
        <w:t xml:space="preserve"> | Ashwini | Ashworth | Ashwyn | Asi | Asia | Asian | Asid | Asiel | Asif | Asifa | Asija | Asil | Asim | Asima | Asimo | Asina | </w:t>
      </w:r>
      <w:proofErr w:type="spellStart"/>
      <w:r w:rsidRPr="00BE752F">
        <w:t>Asion</w:t>
      </w:r>
      <w:proofErr w:type="spellEnd"/>
      <w:r w:rsidRPr="00BE752F">
        <w:t xml:space="preserve"> |</w:t>
      </w:r>
    </w:p>
    <w:p w14:paraId="47A6F3A7" w14:textId="77777777" w:rsidR="00000000" w:rsidRPr="00BE752F" w:rsidRDefault="00000000">
      <w:r w:rsidRPr="00BE752F">
        <w:t xml:space="preserve">Asira | </w:t>
      </w:r>
      <w:proofErr w:type="spellStart"/>
      <w:r w:rsidRPr="00BE752F">
        <w:t>Asirvatham</w:t>
      </w:r>
      <w:proofErr w:type="spellEnd"/>
      <w:r w:rsidRPr="00BE752F">
        <w:t xml:space="preserve"> | Asis | Asisa | Asita | </w:t>
      </w:r>
      <w:proofErr w:type="spellStart"/>
      <w:r w:rsidRPr="00BE752F">
        <w:t>Asitanga</w:t>
      </w:r>
      <w:proofErr w:type="spellEnd"/>
      <w:r w:rsidRPr="00BE752F">
        <w:t xml:space="preserve"> | Asitha | Asiya | Ask | Aska | Askarya | Askel | Askew | </w:t>
      </w:r>
      <w:proofErr w:type="spellStart"/>
      <w:r w:rsidRPr="00BE752F">
        <w:t>Askhala</w:t>
      </w:r>
      <w:proofErr w:type="spellEnd"/>
      <w:r w:rsidRPr="00BE752F">
        <w:t xml:space="preserve"> | </w:t>
      </w:r>
      <w:proofErr w:type="spellStart"/>
      <w:r w:rsidRPr="00BE752F">
        <w:t>Askher</w:t>
      </w:r>
      <w:proofErr w:type="spellEnd"/>
      <w:r w:rsidRPr="00BE752F">
        <w:t xml:space="preserve"> | Askhim | Askia</w:t>
      </w:r>
    </w:p>
    <w:p w14:paraId="6ADE29FA" w14:textId="77777777" w:rsidR="00000000" w:rsidRPr="00BE752F" w:rsidRDefault="00000000">
      <w:r w:rsidRPr="00BE752F">
        <w:t>| Askin | Askini | Aslan | Asle | Aslesa | Asley | Asli | Aslihan | Aslin | Aslynn | Asma | Asmaa | Asmah | Asmana | Asmanta | Asmar | Asmara |</w:t>
      </w:r>
    </w:p>
    <w:p w14:paraId="67FD53A1" w14:textId="77777777" w:rsidR="00000000" w:rsidRPr="00BE752F" w:rsidRDefault="00000000">
      <w:r w:rsidRPr="00BE752F">
        <w:t xml:space="preserve">Asmat | Asmita | </w:t>
      </w:r>
      <w:proofErr w:type="spellStart"/>
      <w:r w:rsidRPr="00BE752F">
        <w:t>Asmodius</w:t>
      </w:r>
      <w:proofErr w:type="spellEnd"/>
      <w:r w:rsidRPr="00BE752F">
        <w:t xml:space="preserve"> | Asna | Asnapper | </w:t>
      </w:r>
      <w:proofErr w:type="spellStart"/>
      <w:r w:rsidRPr="00BE752F">
        <w:t>Asnita</w:t>
      </w:r>
      <w:proofErr w:type="spellEnd"/>
      <w:r w:rsidRPr="00BE752F">
        <w:t xml:space="preserve"> | Asoka | Asong | Asp | Aspacanah | </w:t>
      </w:r>
      <w:proofErr w:type="spellStart"/>
      <w:r w:rsidRPr="00BE752F">
        <w:t>Aspachanah</w:t>
      </w:r>
      <w:proofErr w:type="spellEnd"/>
      <w:r w:rsidRPr="00BE752F">
        <w:t xml:space="preserve"> | Asparagus | Aspathines | Aspen |</w:t>
      </w:r>
    </w:p>
    <w:p w14:paraId="7C7E3268" w14:textId="77777777" w:rsidR="00000000" w:rsidRPr="00BE752F" w:rsidRDefault="00000000">
      <w:r w:rsidRPr="00BE752F">
        <w:t xml:space="preserve">Asper | </w:t>
      </w:r>
      <w:proofErr w:type="spellStart"/>
      <w:r w:rsidRPr="00BE752F">
        <w:t>Asperine</w:t>
      </w:r>
      <w:proofErr w:type="spellEnd"/>
      <w:r w:rsidRPr="00BE752F">
        <w:t xml:space="preserve"> | Asphalt | Aspirin | Asrar | Asrat | Asrayasa | Asres | Asri | Asriel | Asrin | Asruta | Assa | </w:t>
      </w:r>
      <w:proofErr w:type="spellStart"/>
      <w:r w:rsidRPr="00BE752F">
        <w:t>Assaji</w:t>
      </w:r>
      <w:proofErr w:type="spellEnd"/>
      <w:r w:rsidRPr="00BE752F">
        <w:t xml:space="preserve"> | Assante | Assar | </w:t>
      </w:r>
      <w:proofErr w:type="spellStart"/>
      <w:r w:rsidRPr="00BE752F">
        <w:t>Asseem</w:t>
      </w:r>
      <w:proofErr w:type="spellEnd"/>
      <w:r w:rsidRPr="00BE752F">
        <w:t xml:space="preserve"> |</w:t>
      </w:r>
    </w:p>
    <w:p w14:paraId="1060C7B4" w14:textId="77777777" w:rsidR="00000000" w:rsidRPr="00BE752F" w:rsidRDefault="00000000">
      <w:r w:rsidRPr="00BE752F">
        <w:t xml:space="preserve">Asselin | Assen | </w:t>
      </w:r>
      <w:proofErr w:type="spellStart"/>
      <w:r w:rsidRPr="00BE752F">
        <w:t>Assene</w:t>
      </w:r>
      <w:proofErr w:type="spellEnd"/>
      <w:r w:rsidRPr="00BE752F">
        <w:t xml:space="preserve"> | </w:t>
      </w:r>
      <w:proofErr w:type="spellStart"/>
      <w:r w:rsidRPr="00BE752F">
        <w:t>Assenith</w:t>
      </w:r>
      <w:proofErr w:type="spellEnd"/>
      <w:r w:rsidRPr="00BE752F">
        <w:t xml:space="preserve"> | Asser | Asset | </w:t>
      </w:r>
      <w:proofErr w:type="spellStart"/>
      <w:r w:rsidRPr="00BE752F">
        <w:t>Assez</w:t>
      </w:r>
      <w:proofErr w:type="spellEnd"/>
      <w:r w:rsidRPr="00BE752F">
        <w:t xml:space="preserve"> | Assi | Assia | Assie | Assis | Assyria | Asta | Astabhuja | Astamurti | Astara |</w:t>
      </w:r>
    </w:p>
    <w:p w14:paraId="6BDA0B0C" w14:textId="77777777" w:rsidR="00000000" w:rsidRPr="00BE752F" w:rsidRDefault="00000000">
      <w:r w:rsidRPr="00BE752F">
        <w:t xml:space="preserve">Astaroth | Astarte | Aste | Astell | Asten | Aster | Asteri | </w:t>
      </w:r>
      <w:proofErr w:type="spellStart"/>
      <w:r w:rsidRPr="00BE752F">
        <w:t>Asterie</w:t>
      </w:r>
      <w:proofErr w:type="spellEnd"/>
      <w:r w:rsidRPr="00BE752F">
        <w:t xml:space="preserve"> | Asterius | Asterix | Astha | Asther | </w:t>
      </w:r>
      <w:proofErr w:type="spellStart"/>
      <w:r w:rsidRPr="00BE752F">
        <w:t>Asthore</w:t>
      </w:r>
      <w:proofErr w:type="spellEnd"/>
      <w:r w:rsidRPr="00BE752F">
        <w:t xml:space="preserve"> | Asti | Astier | </w:t>
      </w:r>
      <w:proofErr w:type="spellStart"/>
      <w:r w:rsidRPr="00BE752F">
        <w:t>Astii</w:t>
      </w:r>
      <w:proofErr w:type="spellEnd"/>
      <w:r w:rsidRPr="00BE752F">
        <w:t xml:space="preserve"> | Astika |</w:t>
      </w:r>
    </w:p>
    <w:p w14:paraId="26E6B037" w14:textId="77777777" w:rsidR="00000000" w:rsidRPr="00BE752F" w:rsidRDefault="00000000">
      <w:r w:rsidRPr="00BE752F">
        <w:t xml:space="preserve">Astikamara | Astikya | Astin | Astley | Aston | Astor | Astore | Astra | Astral | Astrea | Astreia | Astrid | Astrit | Astrita | Astro | </w:t>
      </w:r>
      <w:proofErr w:type="spellStart"/>
      <w:r w:rsidRPr="00BE752F">
        <w:t>Astroid</w:t>
      </w:r>
      <w:proofErr w:type="spellEnd"/>
      <w:r w:rsidRPr="00BE752F">
        <w:t xml:space="preserve"> |</w:t>
      </w:r>
    </w:p>
    <w:p w14:paraId="7B02F456" w14:textId="77777777" w:rsidR="00000000" w:rsidRPr="00BE752F" w:rsidRDefault="00000000">
      <w:r w:rsidRPr="00BE752F">
        <w:t xml:space="preserve">Astrum | Astyn | Astyr | Asu | Asuka | Asula | Asuman | Asuntha | Asura | </w:t>
      </w:r>
      <w:proofErr w:type="spellStart"/>
      <w:r w:rsidRPr="00BE752F">
        <w:t>Asusuksani</w:t>
      </w:r>
      <w:proofErr w:type="spellEnd"/>
      <w:r w:rsidRPr="00BE752F">
        <w:t xml:space="preserve"> | </w:t>
      </w:r>
      <w:proofErr w:type="spellStart"/>
      <w:r w:rsidRPr="00BE752F">
        <w:t>Asutosa</w:t>
      </w:r>
      <w:proofErr w:type="spellEnd"/>
      <w:r w:rsidRPr="00BE752F">
        <w:t xml:space="preserve"> | Asutosh | Asuya | Asvadavan | </w:t>
      </w:r>
      <w:proofErr w:type="spellStart"/>
      <w:r w:rsidRPr="00BE752F">
        <w:t>Asvagriva</w:t>
      </w:r>
      <w:proofErr w:type="spellEnd"/>
      <w:r w:rsidRPr="00BE752F">
        <w:t xml:space="preserve"> |</w:t>
      </w:r>
    </w:p>
    <w:p w14:paraId="3B647696" w14:textId="77777777" w:rsidR="00000000" w:rsidRPr="00BE752F" w:rsidRDefault="00000000">
      <w:r w:rsidRPr="00BE752F">
        <w:t xml:space="preserve">Asvapati | </w:t>
      </w:r>
      <w:proofErr w:type="spellStart"/>
      <w:r w:rsidRPr="00BE752F">
        <w:t>Asvarija</w:t>
      </w:r>
      <w:proofErr w:type="spellEnd"/>
      <w:r w:rsidRPr="00BE752F">
        <w:t xml:space="preserve"> | </w:t>
      </w:r>
      <w:proofErr w:type="spellStart"/>
      <w:r w:rsidRPr="00BE752F">
        <w:t>Asvasirsa</w:t>
      </w:r>
      <w:proofErr w:type="spellEnd"/>
      <w:r w:rsidRPr="00BE752F">
        <w:t xml:space="preserve"> | Asvatara | Asvathama | Asvattha | Asvin | Asvineya | Asvini | </w:t>
      </w:r>
      <w:proofErr w:type="spellStart"/>
      <w:r w:rsidRPr="00BE752F">
        <w:t>Asvinikumara</w:t>
      </w:r>
      <w:proofErr w:type="spellEnd"/>
      <w:r w:rsidRPr="00BE752F">
        <w:t xml:space="preserve"> | </w:t>
      </w:r>
      <w:proofErr w:type="spellStart"/>
      <w:r w:rsidRPr="00BE752F">
        <w:t>Asvinikumaras</w:t>
      </w:r>
      <w:proofErr w:type="spellEnd"/>
      <w:r w:rsidRPr="00BE752F">
        <w:t xml:space="preserve"> | </w:t>
      </w:r>
      <w:proofErr w:type="spellStart"/>
      <w:r w:rsidRPr="00BE752F">
        <w:t>Asvinisuta</w:t>
      </w:r>
      <w:proofErr w:type="spellEnd"/>
      <w:r w:rsidRPr="00BE752F">
        <w:t xml:space="preserve"> |</w:t>
      </w:r>
    </w:p>
    <w:p w14:paraId="18262F56" w14:textId="77777777" w:rsidR="00000000" w:rsidRPr="00BE752F" w:rsidRDefault="00000000">
      <w:r w:rsidRPr="00BE752F">
        <w:t xml:space="preserve">Asvor | Aswad | Aswan | </w:t>
      </w:r>
      <w:proofErr w:type="spellStart"/>
      <w:r w:rsidRPr="00BE752F">
        <w:t>Aswathanarayana</w:t>
      </w:r>
      <w:proofErr w:type="spellEnd"/>
      <w:r w:rsidRPr="00BE752F">
        <w:t xml:space="preserve"> | Aswathi | Aswini | Asylum | Asymptote | At | Ata | </w:t>
      </w:r>
      <w:proofErr w:type="spellStart"/>
      <w:r w:rsidRPr="00BE752F">
        <w:t>Ataa</w:t>
      </w:r>
      <w:proofErr w:type="spellEnd"/>
      <w:r w:rsidRPr="00BE752F">
        <w:t xml:space="preserve"> | Atabey | </w:t>
      </w:r>
      <w:proofErr w:type="spellStart"/>
      <w:r w:rsidRPr="00BE752F">
        <w:t>Atair</w:t>
      </w:r>
      <w:proofErr w:type="spellEnd"/>
      <w:r w:rsidRPr="00BE752F">
        <w:t xml:space="preserve"> | </w:t>
      </w:r>
      <w:proofErr w:type="spellStart"/>
      <w:r w:rsidRPr="00BE752F">
        <w:t>Atakuma</w:t>
      </w:r>
      <w:proofErr w:type="spellEnd"/>
      <w:r w:rsidRPr="00BE752F">
        <w:t xml:space="preserve"> | Atala |</w:t>
      </w:r>
    </w:p>
    <w:p w14:paraId="0BF2BDBA" w14:textId="77777777" w:rsidR="00000000" w:rsidRPr="00BE752F" w:rsidRDefault="00000000">
      <w:proofErr w:type="spellStart"/>
      <w:r w:rsidRPr="00BE752F">
        <w:t>Atalanti</w:t>
      </w:r>
      <w:proofErr w:type="spellEnd"/>
      <w:r w:rsidRPr="00BE752F">
        <w:t xml:space="preserve"> | </w:t>
      </w:r>
      <w:proofErr w:type="spellStart"/>
      <w:r w:rsidRPr="00BE752F">
        <w:t>Atalas</w:t>
      </w:r>
      <w:proofErr w:type="spellEnd"/>
      <w:r w:rsidRPr="00BE752F">
        <w:t xml:space="preserve"> | Atalee | Atalia | Atallah | </w:t>
      </w:r>
      <w:proofErr w:type="spellStart"/>
      <w:r w:rsidRPr="00BE752F">
        <w:t>Atamaita</w:t>
      </w:r>
      <w:proofErr w:type="spellEnd"/>
      <w:r w:rsidRPr="00BE752F">
        <w:t xml:space="preserve"> | </w:t>
      </w:r>
      <w:proofErr w:type="spellStart"/>
      <w:r w:rsidRPr="00BE752F">
        <w:t>Atamjeet</w:t>
      </w:r>
      <w:proofErr w:type="spellEnd"/>
      <w:r w:rsidRPr="00BE752F">
        <w:t xml:space="preserve"> | </w:t>
      </w:r>
      <w:proofErr w:type="spellStart"/>
      <w:r w:rsidRPr="00BE752F">
        <w:t>Atamjit</w:t>
      </w:r>
      <w:proofErr w:type="spellEnd"/>
      <w:r w:rsidRPr="00BE752F">
        <w:t xml:space="preserve"> | </w:t>
      </w:r>
      <w:proofErr w:type="spellStart"/>
      <w:r w:rsidRPr="00BE752F">
        <w:t>Atamveer</w:t>
      </w:r>
      <w:proofErr w:type="spellEnd"/>
      <w:r w:rsidRPr="00BE752F">
        <w:t xml:space="preserve"> | Atanas | Atanasia | Atanu | </w:t>
      </w:r>
      <w:proofErr w:type="spellStart"/>
      <w:r w:rsidRPr="00BE752F">
        <w:t>Atanur</w:t>
      </w:r>
      <w:proofErr w:type="spellEnd"/>
      <w:r w:rsidRPr="00BE752F">
        <w:t xml:space="preserve"> | </w:t>
      </w:r>
      <w:proofErr w:type="spellStart"/>
      <w:r w:rsidRPr="00BE752F">
        <w:t>Atapana</w:t>
      </w:r>
      <w:proofErr w:type="spellEnd"/>
      <w:r w:rsidRPr="00BE752F">
        <w:t xml:space="preserve"> | Atar |</w:t>
      </w:r>
    </w:p>
    <w:p w14:paraId="7A6546FB" w14:textId="77777777" w:rsidR="00000000" w:rsidRPr="00BE752F" w:rsidRDefault="00000000">
      <w:r w:rsidRPr="00BE752F">
        <w:t xml:space="preserve">Atari | Atasi | Atavika | </w:t>
      </w:r>
      <w:proofErr w:type="spellStart"/>
      <w:r w:rsidRPr="00BE752F">
        <w:t>Ataxerxes</w:t>
      </w:r>
      <w:proofErr w:type="spellEnd"/>
      <w:r w:rsidRPr="00BE752F">
        <w:t xml:space="preserve"> | Ataya | Atchison | Atchley | Atchut | </w:t>
      </w:r>
      <w:proofErr w:type="spellStart"/>
      <w:r w:rsidRPr="00BE752F">
        <w:t>Atchuta</w:t>
      </w:r>
      <w:proofErr w:type="spellEnd"/>
      <w:r w:rsidRPr="00BE752F">
        <w:t xml:space="preserve"> | Atdhe | Ate | </w:t>
      </w:r>
      <w:proofErr w:type="spellStart"/>
      <w:r w:rsidRPr="00BE752F">
        <w:t>Ateela</w:t>
      </w:r>
      <w:proofErr w:type="spellEnd"/>
      <w:r w:rsidRPr="00BE752F">
        <w:t xml:space="preserve"> | Atencio | Atera | </w:t>
      </w:r>
      <w:proofErr w:type="spellStart"/>
      <w:r w:rsidRPr="00BE752F">
        <w:t>Aterechithra</w:t>
      </w:r>
      <w:proofErr w:type="spellEnd"/>
      <w:r w:rsidRPr="00BE752F">
        <w:t xml:space="preserve"> |</w:t>
      </w:r>
    </w:p>
    <w:p w14:paraId="1A611727" w14:textId="77777777" w:rsidR="00000000" w:rsidRPr="00BE752F" w:rsidRDefault="00000000">
      <w:proofErr w:type="spellStart"/>
      <w:r w:rsidRPr="00BE752F">
        <w:t>Ateredainghav</w:t>
      </w:r>
      <w:proofErr w:type="spellEnd"/>
      <w:r w:rsidRPr="00BE752F">
        <w:t xml:space="preserve"> | </w:t>
      </w:r>
      <w:proofErr w:type="spellStart"/>
      <w:r w:rsidRPr="00BE752F">
        <w:t>Ateredata</w:t>
      </w:r>
      <w:proofErr w:type="spellEnd"/>
      <w:r w:rsidRPr="00BE752F">
        <w:t xml:space="preserve"> | </w:t>
      </w:r>
      <w:proofErr w:type="spellStart"/>
      <w:r w:rsidRPr="00BE752F">
        <w:t>Aterepata</w:t>
      </w:r>
      <w:proofErr w:type="spellEnd"/>
      <w:r w:rsidRPr="00BE752F">
        <w:t xml:space="preserve"> | </w:t>
      </w:r>
      <w:proofErr w:type="spellStart"/>
      <w:r w:rsidRPr="00BE752F">
        <w:t>Ateresravah</w:t>
      </w:r>
      <w:proofErr w:type="spellEnd"/>
      <w:r w:rsidRPr="00BE752F">
        <w:t xml:space="preserve"> | </w:t>
      </w:r>
      <w:proofErr w:type="spellStart"/>
      <w:r w:rsidRPr="00BE752F">
        <w:t>Aterevanush</w:t>
      </w:r>
      <w:proofErr w:type="spellEnd"/>
      <w:r w:rsidRPr="00BE752F">
        <w:t xml:space="preserve"> | </w:t>
      </w:r>
      <w:proofErr w:type="spellStart"/>
      <w:r w:rsidRPr="00BE752F">
        <w:t>Aterexvarenah</w:t>
      </w:r>
      <w:proofErr w:type="spellEnd"/>
      <w:r w:rsidRPr="00BE752F">
        <w:t xml:space="preserve"> | </w:t>
      </w:r>
      <w:proofErr w:type="spellStart"/>
      <w:r w:rsidRPr="00BE752F">
        <w:t>Aterezantav</w:t>
      </w:r>
      <w:proofErr w:type="spellEnd"/>
      <w:r w:rsidRPr="00BE752F">
        <w:t xml:space="preserve"> | Ates | </w:t>
      </w:r>
      <w:proofErr w:type="spellStart"/>
      <w:r w:rsidRPr="00BE752F">
        <w:t>Ateth</w:t>
      </w:r>
      <w:proofErr w:type="spellEnd"/>
      <w:r w:rsidRPr="00BE752F">
        <w:t xml:space="preserve"> | Atha | Athalia | Athanasios |</w:t>
      </w:r>
    </w:p>
    <w:p w14:paraId="19C1F256" w14:textId="77777777" w:rsidR="00000000" w:rsidRPr="00BE752F" w:rsidRDefault="00000000">
      <w:r w:rsidRPr="00BE752F">
        <w:t xml:space="preserve">Athanasius | </w:t>
      </w:r>
      <w:proofErr w:type="spellStart"/>
      <w:r w:rsidRPr="00BE752F">
        <w:t>Athanassia</w:t>
      </w:r>
      <w:proofErr w:type="spellEnd"/>
      <w:r w:rsidRPr="00BE752F">
        <w:t xml:space="preserve"> | Atharvan | </w:t>
      </w:r>
      <w:proofErr w:type="spellStart"/>
      <w:r w:rsidRPr="00BE752F">
        <w:t>Atharvana</w:t>
      </w:r>
      <w:proofErr w:type="spellEnd"/>
      <w:r w:rsidRPr="00BE752F">
        <w:t xml:space="preserve"> | Athavale | Athawale | Athdara | Athel | </w:t>
      </w:r>
      <w:proofErr w:type="spellStart"/>
      <w:r w:rsidRPr="00BE752F">
        <w:t>Athelstane</w:t>
      </w:r>
      <w:proofErr w:type="spellEnd"/>
      <w:r w:rsidRPr="00BE752F">
        <w:t xml:space="preserve"> | Athelston | Athen | Athena | Athens |</w:t>
      </w:r>
    </w:p>
    <w:p w14:paraId="407A8570" w14:textId="77777777" w:rsidR="00000000" w:rsidRPr="00BE752F" w:rsidRDefault="00000000">
      <w:proofErr w:type="spellStart"/>
      <w:r w:rsidRPr="00BE752F">
        <w:t>Athero</w:t>
      </w:r>
      <w:proofErr w:type="spellEnd"/>
      <w:r w:rsidRPr="00BE752F">
        <w:t xml:space="preserve"> | Atherton | Athi | Athina | </w:t>
      </w:r>
      <w:proofErr w:type="spellStart"/>
      <w:r w:rsidRPr="00BE752F">
        <w:t>Athinai</w:t>
      </w:r>
      <w:proofErr w:type="spellEnd"/>
      <w:r w:rsidRPr="00BE752F">
        <w:t xml:space="preserve"> | Athir | </w:t>
      </w:r>
      <w:proofErr w:type="spellStart"/>
      <w:r w:rsidRPr="00BE752F">
        <w:t>Athiyabaushna</w:t>
      </w:r>
      <w:proofErr w:type="spellEnd"/>
      <w:r w:rsidRPr="00BE752F">
        <w:t xml:space="preserve"> | </w:t>
      </w:r>
      <w:proofErr w:type="spellStart"/>
      <w:r w:rsidRPr="00BE752F">
        <w:t>Athla</w:t>
      </w:r>
      <w:proofErr w:type="spellEnd"/>
      <w:r w:rsidRPr="00BE752F">
        <w:t xml:space="preserve"> | Athlai | Athol | </w:t>
      </w:r>
      <w:proofErr w:type="spellStart"/>
      <w:r w:rsidRPr="00BE752F">
        <w:t>Athole</w:t>
      </w:r>
      <w:proofErr w:type="spellEnd"/>
      <w:r w:rsidRPr="00BE752F">
        <w:t xml:space="preserve"> | Athreya | Athrina | Athula | </w:t>
      </w:r>
      <w:proofErr w:type="spellStart"/>
      <w:r w:rsidRPr="00BE752F">
        <w:t>Athwya</w:t>
      </w:r>
      <w:proofErr w:type="spellEnd"/>
      <w:r w:rsidRPr="00BE752F">
        <w:t xml:space="preserve"> | Ati |</w:t>
      </w:r>
    </w:p>
    <w:p w14:paraId="375DFC5E" w14:textId="77777777" w:rsidR="00000000" w:rsidRPr="00BE752F" w:rsidRDefault="00000000">
      <w:proofErr w:type="spellStart"/>
      <w:r w:rsidRPr="00BE752F">
        <w:t>Atibala</w:t>
      </w:r>
      <w:proofErr w:type="spellEnd"/>
      <w:r w:rsidRPr="00BE752F">
        <w:t xml:space="preserve"> | Aticandra | Atie | Atif | Atika | Atila | </w:t>
      </w:r>
      <w:proofErr w:type="spellStart"/>
      <w:r w:rsidRPr="00BE752F">
        <w:t>Atilia</w:t>
      </w:r>
      <w:proofErr w:type="spellEnd"/>
      <w:r w:rsidRPr="00BE752F">
        <w:t xml:space="preserve"> | Atim | Atima | Atindra | Atiqa | </w:t>
      </w:r>
      <w:proofErr w:type="spellStart"/>
      <w:r w:rsidRPr="00BE752F">
        <w:t>Atique</w:t>
      </w:r>
      <w:proofErr w:type="spellEnd"/>
      <w:r w:rsidRPr="00BE752F">
        <w:t xml:space="preserve"> | </w:t>
      </w:r>
      <w:proofErr w:type="spellStart"/>
      <w:r w:rsidRPr="00BE752F">
        <w:t>Atisa</w:t>
      </w:r>
      <w:proofErr w:type="spellEnd"/>
      <w:r w:rsidRPr="00BE752F">
        <w:t xml:space="preserve"> | Atisaya | Atish | Atitheya | Atithi | Atiya |</w:t>
      </w:r>
    </w:p>
    <w:p w14:paraId="2BA78475" w14:textId="77777777" w:rsidR="00000000" w:rsidRPr="00BE752F" w:rsidRDefault="00000000">
      <w:r w:rsidRPr="00BE752F">
        <w:t xml:space="preserve">Atje | Atkin | </w:t>
      </w:r>
      <w:proofErr w:type="spellStart"/>
      <w:r w:rsidRPr="00BE752F">
        <w:t>Atkine</w:t>
      </w:r>
      <w:proofErr w:type="spellEnd"/>
      <w:r w:rsidRPr="00BE752F">
        <w:t xml:space="preserve"> | Atkins | Atkinson | Atlanta | Atlantic | Atlantis | Atlas | Atlee | Atley | Atma | </w:t>
      </w:r>
      <w:proofErr w:type="spellStart"/>
      <w:r w:rsidRPr="00BE752F">
        <w:t>Atmabhava</w:t>
      </w:r>
      <w:proofErr w:type="spellEnd"/>
      <w:r w:rsidRPr="00BE752F">
        <w:t xml:space="preserve"> | Atmabhu | Atmaja | Atmajyoti |</w:t>
      </w:r>
    </w:p>
    <w:p w14:paraId="54913BF8" w14:textId="77777777" w:rsidR="00000000" w:rsidRPr="00BE752F" w:rsidRDefault="00000000">
      <w:r w:rsidRPr="00BE752F">
        <w:t xml:space="preserve">Atmakriya | Atmika | Atmo | </w:t>
      </w:r>
      <w:proofErr w:type="spellStart"/>
      <w:r w:rsidRPr="00BE752F">
        <w:t>Atmodbhava</w:t>
      </w:r>
      <w:proofErr w:type="spellEnd"/>
      <w:r w:rsidRPr="00BE752F">
        <w:t xml:space="preserve"> | Atnu | Atom | Atonia | Atoshi | </w:t>
      </w:r>
      <w:proofErr w:type="spellStart"/>
      <w:r w:rsidRPr="00BE752F">
        <w:t>Atour</w:t>
      </w:r>
      <w:proofErr w:type="spellEnd"/>
      <w:r w:rsidRPr="00BE752F">
        <w:t xml:space="preserve"> | </w:t>
      </w:r>
      <w:proofErr w:type="spellStart"/>
      <w:r w:rsidRPr="00BE752F">
        <w:t>Atrayue</w:t>
      </w:r>
      <w:proofErr w:type="spellEnd"/>
      <w:r w:rsidRPr="00BE752F">
        <w:t xml:space="preserve"> | </w:t>
      </w:r>
      <w:proofErr w:type="spellStart"/>
      <w:r w:rsidRPr="00BE752F">
        <w:t>Atredah'yav</w:t>
      </w:r>
      <w:proofErr w:type="spellEnd"/>
      <w:r w:rsidRPr="00BE752F">
        <w:t xml:space="preserve"> | Atreides | </w:t>
      </w:r>
      <w:proofErr w:type="spellStart"/>
      <w:r w:rsidRPr="00BE752F">
        <w:t>Atrelle</w:t>
      </w:r>
      <w:proofErr w:type="spellEnd"/>
      <w:r w:rsidRPr="00BE752F">
        <w:t xml:space="preserve"> | Atreya | Atri |</w:t>
      </w:r>
    </w:p>
    <w:p w14:paraId="62B66D29" w14:textId="77777777" w:rsidR="00000000" w:rsidRPr="00BE752F" w:rsidRDefault="00000000">
      <w:r w:rsidRPr="00BE752F">
        <w:t>Atsu | Atsumi | Atsushi | Atta | Attacker | Attahasa | Attala | Attamjeet | Attamjit | Attaway | Atte | Atti | Attia | Attica | Atticus | Attie | Attila |</w:t>
      </w:r>
    </w:p>
    <w:p w14:paraId="0B86B675" w14:textId="77777777" w:rsidR="00000000" w:rsidRPr="00BE752F" w:rsidRDefault="00000000">
      <w:r w:rsidRPr="00BE752F">
        <w:t xml:space="preserve">Attiyah | Atty | Atu | Atua | </w:t>
      </w:r>
      <w:proofErr w:type="spellStart"/>
      <w:r w:rsidRPr="00BE752F">
        <w:t>Atude</w:t>
      </w:r>
      <w:proofErr w:type="spellEnd"/>
      <w:r w:rsidRPr="00BE752F">
        <w:t xml:space="preserve"> | Atul | Atula | Atulya | Atwater | Atwell | Atwood | </w:t>
      </w:r>
      <w:proofErr w:type="spellStart"/>
      <w:r w:rsidRPr="00BE752F">
        <w:t>Aty</w:t>
      </w:r>
      <w:proofErr w:type="spellEnd"/>
      <w:r w:rsidRPr="00BE752F">
        <w:t xml:space="preserve"> | </w:t>
      </w:r>
      <w:proofErr w:type="spellStart"/>
      <w:r w:rsidRPr="00BE752F">
        <w:t>Atyadibhuta</w:t>
      </w:r>
      <w:proofErr w:type="spellEnd"/>
      <w:r w:rsidRPr="00BE752F">
        <w:t xml:space="preserve"> | Au | Auban | Aubary | Aubby | Aube</w:t>
      </w:r>
    </w:p>
    <w:p w14:paraId="4A1263F2" w14:textId="77777777" w:rsidR="00000000" w:rsidRPr="00BE752F" w:rsidRDefault="00000000">
      <w:r w:rsidRPr="00BE752F">
        <w:t xml:space="preserve">| Auber | Auberi | Aubert | Aubery | Aubie | </w:t>
      </w:r>
      <w:proofErr w:type="spellStart"/>
      <w:r w:rsidRPr="00BE752F">
        <w:t>Aubierge</w:t>
      </w:r>
      <w:proofErr w:type="spellEnd"/>
      <w:r w:rsidRPr="00BE752F">
        <w:t xml:space="preserve"> | Aubin | Aubra | Aubray | Aubre | Aubree | Aubreona | Aubrey | Aubri | </w:t>
      </w:r>
      <w:proofErr w:type="spellStart"/>
      <w:r w:rsidRPr="00BE752F">
        <w:t>Aubrian</w:t>
      </w:r>
      <w:proofErr w:type="spellEnd"/>
      <w:r w:rsidRPr="00BE752F">
        <w:t xml:space="preserve"> |</w:t>
      </w:r>
    </w:p>
    <w:p w14:paraId="3E9112A8" w14:textId="77777777" w:rsidR="00000000" w:rsidRPr="00BE752F" w:rsidRDefault="00000000">
      <w:r w:rsidRPr="00BE752F">
        <w:t xml:space="preserve">Aubriana | Aubrianna | Aubrianne | Aubrie | Aubrielle | Aubry | Auburey | Auburn | Aubury | Aubyn | Aucoin | Aud | Auda | Audacity | </w:t>
      </w:r>
      <w:proofErr w:type="spellStart"/>
      <w:r w:rsidRPr="00BE752F">
        <w:t>Auddy</w:t>
      </w:r>
      <w:proofErr w:type="spellEnd"/>
      <w:r w:rsidRPr="00BE752F">
        <w:t xml:space="preserve"> |</w:t>
      </w:r>
    </w:p>
    <w:p w14:paraId="5E858568" w14:textId="77777777" w:rsidR="00000000" w:rsidRPr="00BE752F" w:rsidRDefault="00000000">
      <w:r w:rsidRPr="00BE752F">
        <w:t xml:space="preserve">Aude | Audel | </w:t>
      </w:r>
      <w:proofErr w:type="spellStart"/>
      <w:r w:rsidRPr="00BE752F">
        <w:t>Audelisse</w:t>
      </w:r>
      <w:proofErr w:type="spellEnd"/>
      <w:r w:rsidRPr="00BE752F">
        <w:t xml:space="preserve"> | Auden | Audey | Audi | </w:t>
      </w:r>
      <w:proofErr w:type="spellStart"/>
      <w:r w:rsidRPr="00BE752F">
        <w:t>Audias</w:t>
      </w:r>
      <w:proofErr w:type="spellEnd"/>
      <w:r w:rsidRPr="00BE752F">
        <w:t xml:space="preserve"> | Audie | Audiel | </w:t>
      </w:r>
      <w:proofErr w:type="spellStart"/>
      <w:r w:rsidRPr="00BE752F">
        <w:t>Audigier</w:t>
      </w:r>
      <w:proofErr w:type="spellEnd"/>
      <w:r w:rsidRPr="00BE752F">
        <w:t xml:space="preserve"> | </w:t>
      </w:r>
      <w:proofErr w:type="spellStart"/>
      <w:r w:rsidRPr="00BE752F">
        <w:t>Audila</w:t>
      </w:r>
      <w:proofErr w:type="spellEnd"/>
      <w:r w:rsidRPr="00BE752F">
        <w:t xml:space="preserve"> | Audio | Auditor | Audley | Audney | Audra |</w:t>
      </w:r>
    </w:p>
    <w:p w14:paraId="435BC078" w14:textId="77777777" w:rsidR="00000000" w:rsidRPr="00BE752F" w:rsidRDefault="00000000">
      <w:r w:rsidRPr="00BE752F">
        <w:t xml:space="preserve">Audran | Audre | Audrea | </w:t>
      </w:r>
      <w:proofErr w:type="spellStart"/>
      <w:r w:rsidRPr="00BE752F">
        <w:t>Audress</w:t>
      </w:r>
      <w:proofErr w:type="spellEnd"/>
      <w:r w:rsidRPr="00BE752F">
        <w:t xml:space="preserve"> | Audrey | Audri | Audris | Audry | Audun | Audur | Audy | Aug | Auger | Auggie | </w:t>
      </w:r>
      <w:proofErr w:type="spellStart"/>
      <w:r w:rsidRPr="00BE752F">
        <w:t>Augi</w:t>
      </w:r>
      <w:proofErr w:type="spellEnd"/>
      <w:r w:rsidRPr="00BE752F">
        <w:t xml:space="preserve"> | Augie | Augo |</w:t>
      </w:r>
    </w:p>
    <w:p w14:paraId="31F3A5B2" w14:textId="77777777" w:rsidR="00000000" w:rsidRPr="00BE752F" w:rsidRDefault="00000000">
      <w:r w:rsidRPr="00BE752F">
        <w:t xml:space="preserve">Augus | August | Augusta | Auguste | Augustin | Augustina | Augustine | Augustus | Auja | </w:t>
      </w:r>
      <w:proofErr w:type="spellStart"/>
      <w:r w:rsidRPr="00BE752F">
        <w:t>Aujanee</w:t>
      </w:r>
      <w:proofErr w:type="spellEnd"/>
      <w:r w:rsidRPr="00BE752F">
        <w:t xml:space="preserve"> | </w:t>
      </w:r>
      <w:proofErr w:type="spellStart"/>
      <w:r w:rsidRPr="00BE752F">
        <w:t>Aujel</w:t>
      </w:r>
      <w:proofErr w:type="spellEnd"/>
      <w:r w:rsidRPr="00BE752F">
        <w:t xml:space="preserve"> | Aukai | Auke | Aukje | Aul | Aulaire</w:t>
      </w:r>
    </w:p>
    <w:p w14:paraId="6B2858EE" w14:textId="77777777" w:rsidR="00000000" w:rsidRPr="00BE752F" w:rsidRDefault="00000000">
      <w:r w:rsidRPr="00BE752F">
        <w:t xml:space="preserve">| </w:t>
      </w:r>
      <w:proofErr w:type="spellStart"/>
      <w:r w:rsidRPr="00BE752F">
        <w:t>Aulatmaja</w:t>
      </w:r>
      <w:proofErr w:type="spellEnd"/>
      <w:r w:rsidRPr="00BE752F">
        <w:t xml:space="preserve"> | Auli | </w:t>
      </w:r>
      <w:proofErr w:type="spellStart"/>
      <w:r w:rsidRPr="00BE752F">
        <w:t>Aulia</w:t>
      </w:r>
      <w:proofErr w:type="spellEnd"/>
      <w:r w:rsidRPr="00BE752F">
        <w:t xml:space="preserve"> | Aulii | Aulis | Ault | Aundre | Aundrea | Aung | Auni | Auno | </w:t>
      </w:r>
      <w:proofErr w:type="spellStart"/>
      <w:r w:rsidRPr="00BE752F">
        <w:t>Aunuttama</w:t>
      </w:r>
      <w:proofErr w:type="spellEnd"/>
      <w:r w:rsidRPr="00BE752F">
        <w:t xml:space="preserve"> | </w:t>
      </w:r>
      <w:proofErr w:type="spellStart"/>
      <w:r w:rsidRPr="00BE752F">
        <w:t>Auor</w:t>
      </w:r>
      <w:proofErr w:type="spellEnd"/>
      <w:r w:rsidRPr="00BE752F">
        <w:t xml:space="preserve"> | Aura | </w:t>
      </w:r>
      <w:proofErr w:type="spellStart"/>
      <w:r w:rsidRPr="00BE752F">
        <w:t>Aurain</w:t>
      </w:r>
      <w:proofErr w:type="spellEnd"/>
      <w:r w:rsidRPr="00BE752F">
        <w:t xml:space="preserve"> | </w:t>
      </w:r>
      <w:proofErr w:type="spellStart"/>
      <w:r w:rsidRPr="00BE752F">
        <w:t>Auralii</w:t>
      </w:r>
      <w:proofErr w:type="spellEnd"/>
      <w:r w:rsidRPr="00BE752F">
        <w:t xml:space="preserve"> | Aure | Aurea</w:t>
      </w:r>
    </w:p>
    <w:p w14:paraId="05E8964E" w14:textId="77777777" w:rsidR="00000000" w:rsidRPr="00BE752F" w:rsidRDefault="00000000">
      <w:r w:rsidRPr="00BE752F">
        <w:t xml:space="preserve">| </w:t>
      </w:r>
      <w:proofErr w:type="spellStart"/>
      <w:r w:rsidRPr="00BE752F">
        <w:t>Aurean</w:t>
      </w:r>
      <w:proofErr w:type="spellEnd"/>
      <w:r w:rsidRPr="00BE752F">
        <w:t xml:space="preserve"> | </w:t>
      </w:r>
      <w:proofErr w:type="spellStart"/>
      <w:r w:rsidRPr="00BE752F">
        <w:t>AureJudd</w:t>
      </w:r>
      <w:proofErr w:type="spellEnd"/>
      <w:r w:rsidRPr="00BE752F">
        <w:t xml:space="preserve"> | Aurek | Aurel | Aurele | Aurelie | Aurelien | Aurelija | Aurelijus | Aurelius | Aureole | Aurey | Auri | Auria | Aurie | Auriel |</w:t>
      </w:r>
    </w:p>
    <w:p w14:paraId="46DADAEB" w14:textId="77777777" w:rsidR="00000000" w:rsidRPr="00BE752F" w:rsidRDefault="00000000">
      <w:proofErr w:type="spellStart"/>
      <w:r w:rsidRPr="00BE752F">
        <w:t>Aurien</w:t>
      </w:r>
      <w:proofErr w:type="spellEnd"/>
      <w:r w:rsidRPr="00BE752F">
        <w:t xml:space="preserve"> | Aurifaber | Auriga | Aurin | </w:t>
      </w:r>
      <w:proofErr w:type="spellStart"/>
      <w:r w:rsidRPr="00BE752F">
        <w:t>Auriole</w:t>
      </w:r>
      <w:proofErr w:type="spellEnd"/>
      <w:r w:rsidRPr="00BE752F">
        <w:t xml:space="preserve"> | Aurjitya | Auron | Aurora | Aurore | </w:t>
      </w:r>
      <w:proofErr w:type="spellStart"/>
      <w:r w:rsidRPr="00BE752F">
        <w:t>Auroria</w:t>
      </w:r>
      <w:proofErr w:type="spellEnd"/>
      <w:r w:rsidRPr="00BE752F">
        <w:t xml:space="preserve"> | Aurum | Aurus | </w:t>
      </w:r>
      <w:proofErr w:type="spellStart"/>
      <w:r w:rsidRPr="00BE752F">
        <w:t>Aurva</w:t>
      </w:r>
      <w:proofErr w:type="spellEnd"/>
      <w:r w:rsidRPr="00BE752F">
        <w:t xml:space="preserve"> | </w:t>
      </w:r>
      <w:proofErr w:type="spellStart"/>
      <w:r w:rsidRPr="00BE752F">
        <w:t>Aurvasara</w:t>
      </w:r>
      <w:proofErr w:type="spellEnd"/>
      <w:r w:rsidRPr="00BE752F">
        <w:t xml:space="preserve"> | Aury | Auryn |</w:t>
      </w:r>
    </w:p>
    <w:p w14:paraId="550D4622" w14:textId="77777777" w:rsidR="00000000" w:rsidRPr="00BE752F" w:rsidRDefault="00000000">
      <w:proofErr w:type="spellStart"/>
      <w:r w:rsidRPr="00BE752F">
        <w:t>Ausbrey</w:t>
      </w:r>
      <w:proofErr w:type="spellEnd"/>
      <w:r w:rsidRPr="00BE752F">
        <w:t xml:space="preserve"> | Aussie | Austeen | Austeja | Austell | Austen | Austin | Austina | Austine | Auston | Austyn | Austyne | Austynn | Auten | </w:t>
      </w:r>
      <w:proofErr w:type="spellStart"/>
      <w:r w:rsidRPr="00BE752F">
        <w:t>Autney</w:t>
      </w:r>
      <w:proofErr w:type="spellEnd"/>
      <w:r w:rsidRPr="00BE752F">
        <w:t xml:space="preserve"> |</w:t>
      </w:r>
    </w:p>
    <w:p w14:paraId="79485B3E" w14:textId="77777777" w:rsidR="00000000" w:rsidRPr="00BE752F" w:rsidRDefault="00000000">
      <w:r w:rsidRPr="00BE752F">
        <w:t xml:space="preserve">Autobahn | Automne | Autrey | Autry | </w:t>
      </w:r>
      <w:proofErr w:type="spellStart"/>
      <w:r w:rsidRPr="00BE752F">
        <w:t>Auttamika</w:t>
      </w:r>
      <w:proofErr w:type="spellEnd"/>
      <w:r w:rsidRPr="00BE752F">
        <w:t xml:space="preserve"> | </w:t>
      </w:r>
      <w:proofErr w:type="spellStart"/>
      <w:r w:rsidRPr="00BE752F">
        <w:t>Auttamikah</w:t>
      </w:r>
      <w:proofErr w:type="spellEnd"/>
      <w:r w:rsidRPr="00BE752F">
        <w:t xml:space="preserve"> | Autumn | </w:t>
      </w:r>
      <w:proofErr w:type="spellStart"/>
      <w:r w:rsidRPr="00BE752F">
        <w:t>Auwina</w:t>
      </w:r>
      <w:proofErr w:type="spellEnd"/>
      <w:r w:rsidRPr="00BE752F">
        <w:t xml:space="preserve"> | </w:t>
      </w:r>
      <w:proofErr w:type="spellStart"/>
      <w:r w:rsidRPr="00BE752F">
        <w:t>Auxile</w:t>
      </w:r>
      <w:proofErr w:type="spellEnd"/>
      <w:r w:rsidRPr="00BE752F">
        <w:t xml:space="preserve"> | Auzhane | Av | Ava | Avachat | </w:t>
      </w:r>
      <w:proofErr w:type="spellStart"/>
      <w:r w:rsidRPr="00BE752F">
        <w:t>Avadhanam</w:t>
      </w:r>
      <w:proofErr w:type="spellEnd"/>
      <w:r w:rsidRPr="00BE752F">
        <w:t xml:space="preserve"> |</w:t>
      </w:r>
    </w:p>
    <w:p w14:paraId="67E15202" w14:textId="77777777" w:rsidR="00000000" w:rsidRPr="00BE752F" w:rsidRDefault="00000000">
      <w:proofErr w:type="spellStart"/>
      <w:r w:rsidRPr="00BE752F">
        <w:t>Avadhutesvara</w:t>
      </w:r>
      <w:proofErr w:type="spellEnd"/>
      <w:r w:rsidRPr="00BE752F">
        <w:t xml:space="preserve"> | Avajoy | Avalanche | </w:t>
      </w:r>
      <w:proofErr w:type="spellStart"/>
      <w:r w:rsidRPr="00BE752F">
        <w:t>Avalar</w:t>
      </w:r>
      <w:proofErr w:type="spellEnd"/>
      <w:r w:rsidRPr="00BE752F">
        <w:t xml:space="preserve"> | Avalokitesvara | Avalon | Avalone | Avalos | </w:t>
      </w:r>
      <w:proofErr w:type="spellStart"/>
      <w:r w:rsidRPr="00BE752F">
        <w:t>Avalur</w:t>
      </w:r>
      <w:proofErr w:type="spellEnd"/>
      <w:r w:rsidRPr="00BE752F">
        <w:t xml:space="preserve"> | Avan | </w:t>
      </w:r>
      <w:proofErr w:type="spellStart"/>
      <w:r w:rsidRPr="00BE752F">
        <w:t>Avaneal</w:t>
      </w:r>
      <w:proofErr w:type="spellEnd"/>
      <w:r w:rsidRPr="00BE752F">
        <w:t xml:space="preserve"> | Avangelia | Avani |</w:t>
      </w:r>
    </w:p>
    <w:p w14:paraId="4A13F390" w14:textId="77777777" w:rsidR="00000000" w:rsidRPr="00BE752F" w:rsidRDefault="00000000">
      <w:r w:rsidRPr="00BE752F">
        <w:t xml:space="preserve">Avanija | Avant | Avante | Avanthika | Avanti | Avantika | Avara | Avaraja | </w:t>
      </w:r>
      <w:proofErr w:type="spellStart"/>
      <w:r w:rsidRPr="00BE752F">
        <w:t>Avaraoshtri</w:t>
      </w:r>
      <w:proofErr w:type="spellEnd"/>
      <w:r w:rsidRPr="00BE752F">
        <w:t xml:space="preserve"> | Avard | </w:t>
      </w:r>
      <w:proofErr w:type="spellStart"/>
      <w:r w:rsidRPr="00BE752F">
        <w:t>Avaregav</w:t>
      </w:r>
      <w:proofErr w:type="spellEnd"/>
      <w:r w:rsidRPr="00BE752F">
        <w:t xml:space="preserve"> | </w:t>
      </w:r>
      <w:proofErr w:type="spellStart"/>
      <w:r w:rsidRPr="00BE752F">
        <w:t>Avarethrabah</w:t>
      </w:r>
      <w:proofErr w:type="spellEnd"/>
      <w:r w:rsidRPr="00BE752F">
        <w:t xml:space="preserve"> | Avary | Avasa |</w:t>
      </w:r>
    </w:p>
    <w:p w14:paraId="7A73B72C" w14:textId="77777777" w:rsidR="00000000" w:rsidRPr="00BE752F" w:rsidRDefault="00000000">
      <w:r w:rsidRPr="00BE752F">
        <w:t xml:space="preserve">Avasarala | </w:t>
      </w:r>
      <w:proofErr w:type="spellStart"/>
      <w:r w:rsidRPr="00BE752F">
        <w:t>Avasthya</w:t>
      </w:r>
      <w:proofErr w:type="spellEnd"/>
      <w:r w:rsidRPr="00BE752F">
        <w:t xml:space="preserve"> | Avasyu | Avatar | Avatara | </w:t>
      </w:r>
      <w:proofErr w:type="spellStart"/>
      <w:r w:rsidRPr="00BE752F">
        <w:t>Avatika</w:t>
      </w:r>
      <w:proofErr w:type="spellEnd"/>
      <w:r w:rsidRPr="00BE752F">
        <w:t xml:space="preserve"> | Avaya | </w:t>
      </w:r>
      <w:proofErr w:type="spellStart"/>
      <w:r w:rsidRPr="00BE752F">
        <w:t>Avaz</w:t>
      </w:r>
      <w:proofErr w:type="spellEnd"/>
      <w:r w:rsidRPr="00BE752F">
        <w:t xml:space="preserve"> | </w:t>
      </w:r>
      <w:proofErr w:type="spellStart"/>
      <w:r w:rsidRPr="00BE752F">
        <w:t>Avdei</w:t>
      </w:r>
      <w:proofErr w:type="spellEnd"/>
      <w:r w:rsidRPr="00BE752F">
        <w:t xml:space="preserve"> | Ave | Avedis | Avedon | Avee | Aveen | </w:t>
      </w:r>
      <w:proofErr w:type="spellStart"/>
      <w:r w:rsidRPr="00BE752F">
        <w:t>Aveesh</w:t>
      </w:r>
      <w:proofErr w:type="spellEnd"/>
      <w:r w:rsidRPr="00BE752F">
        <w:t xml:space="preserve"> | Aveis |</w:t>
      </w:r>
    </w:p>
    <w:p w14:paraId="44470759" w14:textId="77777777" w:rsidR="00000000" w:rsidRPr="00BE752F" w:rsidRDefault="00000000">
      <w:r w:rsidRPr="00BE752F">
        <w:t>Avel | Avelar | Avelig | Avelin | Aveline | Avella | Avelon | Aven | Avenal | Avenel | Avenell | Avenger | Aveon | Aver | Averal | Averay |</w:t>
      </w:r>
    </w:p>
    <w:p w14:paraId="73F1BE9D" w14:textId="77777777" w:rsidR="00000000" w:rsidRPr="00BE752F" w:rsidRDefault="00000000">
      <w:r w:rsidRPr="00BE752F">
        <w:t xml:space="preserve">Averee | Averel | Averell | Averey | Averi | Averie | Averiel | Averil | Averill | </w:t>
      </w:r>
      <w:proofErr w:type="spellStart"/>
      <w:r w:rsidRPr="00BE752F">
        <w:t>Averillar</w:t>
      </w:r>
      <w:proofErr w:type="spellEnd"/>
      <w:r w:rsidRPr="00BE752F">
        <w:t xml:space="preserve"> | </w:t>
      </w:r>
      <w:proofErr w:type="spellStart"/>
      <w:r w:rsidRPr="00BE752F">
        <w:t>Averjil</w:t>
      </w:r>
      <w:proofErr w:type="spellEnd"/>
      <w:r w:rsidRPr="00BE752F">
        <w:t xml:space="preserve"> | Avery | Averyl | Averyll | </w:t>
      </w:r>
      <w:proofErr w:type="spellStart"/>
      <w:r w:rsidRPr="00BE752F">
        <w:t>Averylle</w:t>
      </w:r>
      <w:proofErr w:type="spellEnd"/>
      <w:r w:rsidRPr="00BE752F">
        <w:t xml:space="preserve"> | Aves |</w:t>
      </w:r>
    </w:p>
    <w:p w14:paraId="1C2A92B6" w14:textId="77777777" w:rsidR="00000000" w:rsidRPr="00BE752F" w:rsidRDefault="00000000">
      <w:r w:rsidRPr="00BE752F">
        <w:t xml:space="preserve">Avetis | Avey | Avi | Avia | Aviah | Avian | Aviance | Avianne | Aviary | Avicenna | Avid | Avida | Avie | Aviel | </w:t>
      </w:r>
      <w:proofErr w:type="spellStart"/>
      <w:r w:rsidRPr="00BE752F">
        <w:t>Avihail</w:t>
      </w:r>
      <w:proofErr w:type="spellEnd"/>
      <w:r w:rsidRPr="00BE752F">
        <w:t xml:space="preserve"> | Avijit | Avik | Avika |</w:t>
      </w:r>
    </w:p>
    <w:p w14:paraId="284B0565" w14:textId="77777777" w:rsidR="00000000" w:rsidRPr="00BE752F" w:rsidRDefault="00000000">
      <w:r w:rsidRPr="00BE752F">
        <w:t xml:space="preserve">Avila | </w:t>
      </w:r>
      <w:proofErr w:type="spellStart"/>
      <w:r w:rsidRPr="00BE752F">
        <w:t>Avilda</w:t>
      </w:r>
      <w:proofErr w:type="spellEnd"/>
      <w:r w:rsidRPr="00BE752F">
        <w:t xml:space="preserve"> | Aviles | </w:t>
      </w:r>
      <w:proofErr w:type="spellStart"/>
      <w:r w:rsidRPr="00BE752F">
        <w:t>Avilia</w:t>
      </w:r>
      <w:proofErr w:type="spellEnd"/>
      <w:r w:rsidRPr="00BE752F">
        <w:t xml:space="preserve"> | </w:t>
      </w:r>
      <w:proofErr w:type="spellStart"/>
      <w:r w:rsidRPr="00BE752F">
        <w:t>Avimuktesa</w:t>
      </w:r>
      <w:proofErr w:type="spellEnd"/>
      <w:r w:rsidRPr="00BE752F">
        <w:t xml:space="preserve"> | Avin | Avina | Avinash | Avinashi | </w:t>
      </w:r>
      <w:proofErr w:type="spellStart"/>
      <w:r w:rsidRPr="00BE752F">
        <w:t>Avinder</w:t>
      </w:r>
      <w:proofErr w:type="spellEnd"/>
      <w:r w:rsidRPr="00BE752F">
        <w:t xml:space="preserve"> | </w:t>
      </w:r>
      <w:proofErr w:type="spellStart"/>
      <w:r w:rsidRPr="00BE752F">
        <w:t>Avine</w:t>
      </w:r>
      <w:proofErr w:type="spellEnd"/>
      <w:r w:rsidRPr="00BE752F">
        <w:t xml:space="preserve"> | Avinoam | Avion | Avira | Aviral | Aviram |</w:t>
      </w:r>
    </w:p>
    <w:p w14:paraId="611AACC9" w14:textId="77777777" w:rsidR="00000000" w:rsidRPr="00BE752F" w:rsidRDefault="00000000">
      <w:r w:rsidRPr="00BE752F">
        <w:t xml:space="preserve">Avis | Avisa | Avish | Avisha | Avishag | Avishka | Avita | Avital | Avitoria | </w:t>
      </w:r>
      <w:proofErr w:type="spellStart"/>
      <w:r w:rsidRPr="00BE752F">
        <w:t>Avittoriges</w:t>
      </w:r>
      <w:proofErr w:type="spellEnd"/>
      <w:r w:rsidRPr="00BE752F">
        <w:t xml:space="preserve"> | Aviv | Aviya | Aviyah | </w:t>
      </w:r>
      <w:proofErr w:type="spellStart"/>
      <w:r w:rsidRPr="00BE752F">
        <w:t>Avna</w:t>
      </w:r>
      <w:proofErr w:type="spellEnd"/>
      <w:r w:rsidRPr="00BE752F">
        <w:t xml:space="preserve"> | </w:t>
      </w:r>
      <w:proofErr w:type="spellStart"/>
      <w:r w:rsidRPr="00BE752F">
        <w:t>Avnee</w:t>
      </w:r>
      <w:proofErr w:type="spellEnd"/>
      <w:r w:rsidRPr="00BE752F">
        <w:t xml:space="preserve"> | Avneet | Avner |</w:t>
      </w:r>
    </w:p>
    <w:p w14:paraId="57638498" w14:textId="77777777" w:rsidR="00000000" w:rsidRPr="00BE752F" w:rsidRDefault="00000000">
      <w:r w:rsidRPr="00BE752F">
        <w:t xml:space="preserve">Avni | Avnie | </w:t>
      </w:r>
      <w:proofErr w:type="spellStart"/>
      <w:r w:rsidRPr="00BE752F">
        <w:t>Avninder</w:t>
      </w:r>
      <w:proofErr w:type="spellEnd"/>
      <w:r w:rsidRPr="00BE752F">
        <w:t xml:space="preserve"> | Avnish | </w:t>
      </w:r>
      <w:proofErr w:type="spellStart"/>
      <w:r w:rsidRPr="00BE752F">
        <w:t>Avnishe</w:t>
      </w:r>
      <w:proofErr w:type="spellEnd"/>
      <w:r w:rsidRPr="00BE752F">
        <w:t xml:space="preserve"> | </w:t>
      </w:r>
      <w:proofErr w:type="spellStart"/>
      <w:r w:rsidRPr="00BE752F">
        <w:t>Avnit</w:t>
      </w:r>
      <w:proofErr w:type="spellEnd"/>
      <w:r w:rsidRPr="00BE752F">
        <w:t xml:space="preserve"> | Avo | </w:t>
      </w:r>
      <w:proofErr w:type="spellStart"/>
      <w:r w:rsidRPr="00BE752F">
        <w:t>Avodona</w:t>
      </w:r>
      <w:proofErr w:type="spellEnd"/>
      <w:r w:rsidRPr="00BE752F">
        <w:t xml:space="preserve"> | Avon | Avonell | Avongara | </w:t>
      </w:r>
      <w:proofErr w:type="spellStart"/>
      <w:r w:rsidRPr="00BE752F">
        <w:t>Avongy</w:t>
      </w:r>
      <w:proofErr w:type="spellEnd"/>
      <w:r w:rsidRPr="00BE752F">
        <w:t xml:space="preserve"> | Avonlea | Avonte | Avory | Avra |</w:t>
      </w:r>
    </w:p>
    <w:p w14:paraId="1FE29270" w14:textId="77777777" w:rsidR="00000000" w:rsidRPr="00BE752F" w:rsidRDefault="00000000">
      <w:r w:rsidRPr="00BE752F">
        <w:t xml:space="preserve">Avram | Avree | Avrey | Avri | Avriel | </w:t>
      </w:r>
      <w:proofErr w:type="spellStart"/>
      <w:r w:rsidRPr="00BE752F">
        <w:t>Avrienda</w:t>
      </w:r>
      <w:proofErr w:type="spellEnd"/>
      <w:r w:rsidRPr="00BE752F">
        <w:t xml:space="preserve"> | </w:t>
      </w:r>
      <w:proofErr w:type="spellStart"/>
      <w:r w:rsidRPr="00BE752F">
        <w:t>Avriendani</w:t>
      </w:r>
      <w:proofErr w:type="spellEnd"/>
      <w:r w:rsidRPr="00BE752F">
        <w:t xml:space="preserve"> | </w:t>
      </w:r>
      <w:proofErr w:type="spellStart"/>
      <w:r w:rsidRPr="00BE752F">
        <w:t>Avriendita</w:t>
      </w:r>
      <w:proofErr w:type="spellEnd"/>
      <w:r w:rsidRPr="00BE752F">
        <w:t xml:space="preserve"> | </w:t>
      </w:r>
      <w:proofErr w:type="spellStart"/>
      <w:r w:rsidRPr="00BE752F">
        <w:t>Avrienditi</w:t>
      </w:r>
      <w:proofErr w:type="spellEnd"/>
      <w:r w:rsidRPr="00BE752F">
        <w:t xml:space="preserve"> | Avril | Avrill | </w:t>
      </w:r>
      <w:proofErr w:type="spellStart"/>
      <w:r w:rsidRPr="00BE752F">
        <w:t>Avrinder</w:t>
      </w:r>
      <w:proofErr w:type="spellEnd"/>
      <w:r w:rsidRPr="00BE752F">
        <w:t xml:space="preserve"> | Avry | Avtar | Avy | Avyakta |</w:t>
      </w:r>
    </w:p>
    <w:p w14:paraId="521896A6" w14:textId="77777777" w:rsidR="00000000" w:rsidRPr="00BE752F" w:rsidRDefault="00000000">
      <w:proofErr w:type="spellStart"/>
      <w:r w:rsidRPr="00BE752F">
        <w:t>Avyayas</w:t>
      </w:r>
      <w:proofErr w:type="spellEnd"/>
      <w:r w:rsidRPr="00BE752F">
        <w:t xml:space="preserve"> | Avyn | Awa | Awaiz | </w:t>
      </w:r>
      <w:proofErr w:type="spellStart"/>
      <w:r w:rsidRPr="00BE752F">
        <w:t>Awatea</w:t>
      </w:r>
      <w:proofErr w:type="spellEnd"/>
      <w:r w:rsidRPr="00BE752F">
        <w:t xml:space="preserve"> | Awatif | Awbrey | Awdhesh | Awel | Awen | Awet | </w:t>
      </w:r>
      <w:proofErr w:type="spellStart"/>
      <w:r w:rsidRPr="00BE752F">
        <w:t>Awie</w:t>
      </w:r>
      <w:proofErr w:type="spellEnd"/>
      <w:r w:rsidRPr="00BE752F">
        <w:t xml:space="preserve"> | Awk | Awo | </w:t>
      </w:r>
      <w:proofErr w:type="spellStart"/>
      <w:r w:rsidRPr="00BE752F">
        <w:t>Awogbemi</w:t>
      </w:r>
      <w:proofErr w:type="spellEnd"/>
      <w:r w:rsidRPr="00BE752F">
        <w:t xml:space="preserve"> | Awotwi |</w:t>
      </w:r>
    </w:p>
    <w:p w14:paraId="14582E7B" w14:textId="77777777" w:rsidR="00000000" w:rsidRPr="00BE752F" w:rsidRDefault="00000000">
      <w:r w:rsidRPr="00BE752F">
        <w:t xml:space="preserve">Awstin | </w:t>
      </w:r>
      <w:proofErr w:type="spellStart"/>
      <w:r w:rsidRPr="00BE752F">
        <w:t>Awushi</w:t>
      </w:r>
      <w:proofErr w:type="spellEnd"/>
      <w:r w:rsidRPr="00BE752F">
        <w:t xml:space="preserve"> | Ax | Axa | Axe | Axel | Axelia | Axelina | Axell | Axelle | Axelrod | Axi | Axiom | Axis | Axle | </w:t>
      </w:r>
      <w:proofErr w:type="spellStart"/>
      <w:r w:rsidRPr="00BE752F">
        <w:t>Axnangha</w:t>
      </w:r>
      <w:proofErr w:type="spellEnd"/>
      <w:r w:rsidRPr="00BE752F">
        <w:t xml:space="preserve"> | </w:t>
      </w:r>
      <w:proofErr w:type="spellStart"/>
      <w:r w:rsidRPr="00BE752F">
        <w:t>Axrura</w:t>
      </w:r>
      <w:proofErr w:type="spellEnd"/>
      <w:r w:rsidRPr="00BE752F">
        <w:t xml:space="preserve"> | </w:t>
      </w:r>
      <w:proofErr w:type="spellStart"/>
      <w:r w:rsidRPr="00BE752F">
        <w:t>Axtya</w:t>
      </w:r>
      <w:proofErr w:type="spellEnd"/>
      <w:r w:rsidRPr="00BE752F">
        <w:t xml:space="preserve"> | Ay</w:t>
      </w:r>
    </w:p>
    <w:p w14:paraId="15FBE5CD" w14:textId="77777777" w:rsidR="00000000" w:rsidRPr="00BE752F" w:rsidRDefault="00000000">
      <w:r w:rsidRPr="00BE752F">
        <w:t xml:space="preserve">| Aya | Ayaan | Ayaki | Ayako | </w:t>
      </w:r>
      <w:proofErr w:type="spellStart"/>
      <w:r w:rsidRPr="00BE752F">
        <w:t>Ayakura</w:t>
      </w:r>
      <w:proofErr w:type="spellEnd"/>
      <w:r w:rsidRPr="00BE752F">
        <w:t xml:space="preserve"> | Ayal | Ayala | </w:t>
      </w:r>
      <w:proofErr w:type="spellStart"/>
      <w:r w:rsidRPr="00BE752F">
        <w:t>Ayali</w:t>
      </w:r>
      <w:proofErr w:type="spellEnd"/>
      <w:r w:rsidRPr="00BE752F">
        <w:t xml:space="preserve"> | Ayame | Ayan | Ayana | Ayanda | Ayani | </w:t>
      </w:r>
      <w:proofErr w:type="spellStart"/>
      <w:r w:rsidRPr="00BE752F">
        <w:t>Ayao</w:t>
      </w:r>
      <w:proofErr w:type="spellEnd"/>
      <w:r w:rsidRPr="00BE752F">
        <w:t xml:space="preserve"> | Ayasha | Ayati | Aybek |</w:t>
      </w:r>
    </w:p>
    <w:p w14:paraId="7BAB9707" w14:textId="77777777" w:rsidR="00000000" w:rsidRPr="00BE752F" w:rsidRDefault="00000000">
      <w:r w:rsidRPr="00BE752F">
        <w:t xml:space="preserve">Aybike | Aycan | Ayce | Aycock | Aydan | Ayde | </w:t>
      </w:r>
      <w:proofErr w:type="spellStart"/>
      <w:r w:rsidRPr="00BE752F">
        <w:t>Aydel</w:t>
      </w:r>
      <w:proofErr w:type="spellEnd"/>
      <w:r w:rsidRPr="00BE752F">
        <w:t xml:space="preserve"> | Ayden | Aydin | </w:t>
      </w:r>
      <w:proofErr w:type="spellStart"/>
      <w:r w:rsidRPr="00BE752F">
        <w:t>Aydogan</w:t>
      </w:r>
      <w:proofErr w:type="spellEnd"/>
      <w:r w:rsidRPr="00BE752F">
        <w:t xml:space="preserve"> | Aydrian | Aye | Ayeesha | Ayele | Ayer | Ayers | Ayesh |</w:t>
      </w:r>
    </w:p>
    <w:p w14:paraId="00CDD22C" w14:textId="77777777" w:rsidR="00000000" w:rsidRPr="00BE752F" w:rsidRDefault="00000000">
      <w:r w:rsidRPr="00BE752F">
        <w:t xml:space="preserve">Ayesha | Ayeshah | </w:t>
      </w:r>
      <w:proofErr w:type="spellStart"/>
      <w:r w:rsidRPr="00BE752F">
        <w:t>Aygen</w:t>
      </w:r>
      <w:proofErr w:type="spellEnd"/>
      <w:r w:rsidRPr="00BE752F">
        <w:t xml:space="preserve"> | Ayhan | Ayi | </w:t>
      </w:r>
      <w:proofErr w:type="spellStart"/>
      <w:r w:rsidRPr="00BE752F">
        <w:t>Ayite</w:t>
      </w:r>
      <w:proofErr w:type="spellEnd"/>
      <w:r w:rsidRPr="00BE752F">
        <w:t xml:space="preserve"> | Ayke | Ayko | Ayla | Aylan | Aylen | Aylene | Aylin | Aylla | Aylwin | </w:t>
      </w:r>
      <w:proofErr w:type="spellStart"/>
      <w:r w:rsidRPr="00BE752F">
        <w:t>Aylwyn</w:t>
      </w:r>
      <w:proofErr w:type="spellEnd"/>
      <w:r w:rsidRPr="00BE752F">
        <w:t xml:space="preserve"> | Ayman | Ayme</w:t>
      </w:r>
    </w:p>
    <w:p w14:paraId="73048160" w14:textId="77777777" w:rsidR="00000000" w:rsidRPr="00BE752F" w:rsidRDefault="00000000">
      <w:r w:rsidRPr="00BE752F">
        <w:t xml:space="preserve">| </w:t>
      </w:r>
      <w:proofErr w:type="spellStart"/>
      <w:r w:rsidRPr="00BE752F">
        <w:t>Aymed</w:t>
      </w:r>
      <w:proofErr w:type="spellEnd"/>
      <w:r w:rsidRPr="00BE752F">
        <w:t xml:space="preserve"> | Aymie | Ayn | Aynalem | </w:t>
      </w:r>
      <w:proofErr w:type="spellStart"/>
      <w:r w:rsidRPr="00BE752F">
        <w:t>Aynasina</w:t>
      </w:r>
      <w:proofErr w:type="spellEnd"/>
      <w:r w:rsidRPr="00BE752F">
        <w:t xml:space="preserve"> | Ayni | Aynslee | Aynsley | Aynslie | Aynur | Ayo | Ayobami | Ayodele | Ayodhana | </w:t>
      </w:r>
      <w:proofErr w:type="spellStart"/>
      <w:r w:rsidRPr="00BE752F">
        <w:t>Ayoma</w:t>
      </w:r>
      <w:proofErr w:type="spellEnd"/>
      <w:r w:rsidRPr="00BE752F">
        <w:t xml:space="preserve"> |</w:t>
      </w:r>
    </w:p>
    <w:p w14:paraId="0EE44434" w14:textId="77777777" w:rsidR="00000000" w:rsidRPr="00BE752F" w:rsidRDefault="00000000">
      <w:r w:rsidRPr="00BE752F">
        <w:t xml:space="preserve">Ayon | Ayotte | Ayotunde | Ayoub | Ayre | Ayren | Ayres | Ayrian | Ayrin | Ayron | </w:t>
      </w:r>
      <w:proofErr w:type="spellStart"/>
      <w:r w:rsidRPr="00BE752F">
        <w:t>Ayrron</w:t>
      </w:r>
      <w:proofErr w:type="spellEnd"/>
      <w:r w:rsidRPr="00BE752F">
        <w:t xml:space="preserve"> | Aysa | </w:t>
      </w:r>
      <w:proofErr w:type="spellStart"/>
      <w:r w:rsidRPr="00BE752F">
        <w:t>Aysaiah</w:t>
      </w:r>
      <w:proofErr w:type="spellEnd"/>
      <w:r w:rsidRPr="00BE752F">
        <w:t xml:space="preserve"> | Aysan | </w:t>
      </w:r>
      <w:proofErr w:type="spellStart"/>
      <w:r w:rsidRPr="00BE752F">
        <w:t>Ayscha</w:t>
      </w:r>
      <w:proofErr w:type="spellEnd"/>
      <w:r w:rsidRPr="00BE752F">
        <w:t xml:space="preserve"> | Ayse | Aysegul |</w:t>
      </w:r>
    </w:p>
    <w:p w14:paraId="6619355D" w14:textId="77777777" w:rsidR="00000000" w:rsidRPr="00BE752F" w:rsidRDefault="00000000">
      <w:r w:rsidRPr="00BE752F">
        <w:t xml:space="preserve">Aysen | </w:t>
      </w:r>
      <w:proofErr w:type="spellStart"/>
      <w:r w:rsidRPr="00BE752F">
        <w:t>Aysin</w:t>
      </w:r>
      <w:proofErr w:type="spellEnd"/>
      <w:r w:rsidRPr="00BE752F">
        <w:t xml:space="preserve"> | Ayson | Aysu | Aysun | Aytac | Ayten | Aytun | </w:t>
      </w:r>
      <w:proofErr w:type="spellStart"/>
      <w:r w:rsidRPr="00BE752F">
        <w:t>Aytuna</w:t>
      </w:r>
      <w:proofErr w:type="spellEnd"/>
      <w:r w:rsidRPr="00BE752F">
        <w:t xml:space="preserve"> | Ayu | Ayubu | Ayugmanetra | Ayumi | Ayumu | Ayusha | Ayuta | </w:t>
      </w:r>
      <w:proofErr w:type="spellStart"/>
      <w:r w:rsidRPr="00BE752F">
        <w:t>Ayzsa</w:t>
      </w:r>
      <w:proofErr w:type="spellEnd"/>
    </w:p>
    <w:p w14:paraId="70210CA5" w14:textId="77777777" w:rsidR="00000000" w:rsidRPr="00BE752F" w:rsidRDefault="00000000">
      <w:r w:rsidRPr="00BE752F">
        <w:t xml:space="preserve">| Az | Aza | </w:t>
      </w:r>
      <w:proofErr w:type="spellStart"/>
      <w:r w:rsidRPr="00BE752F">
        <w:t>Azackie</w:t>
      </w:r>
      <w:proofErr w:type="spellEnd"/>
      <w:r w:rsidRPr="00BE752F">
        <w:t xml:space="preserve"> | Azad | Azade | Azalee | Azali | Azaliah | </w:t>
      </w:r>
      <w:proofErr w:type="spellStart"/>
      <w:r w:rsidRPr="00BE752F">
        <w:t>Azalin</w:t>
      </w:r>
      <w:proofErr w:type="spellEnd"/>
      <w:r w:rsidRPr="00BE752F">
        <w:t xml:space="preserve"> | Azam | Azan | Azana | Azani | Azania | Azaniah | Azar | Azara | Azarae |</w:t>
      </w:r>
    </w:p>
    <w:p w14:paraId="3EEF0A4E" w14:textId="77777777" w:rsidR="00000000" w:rsidRPr="00BE752F" w:rsidRDefault="00000000">
      <w:proofErr w:type="spellStart"/>
      <w:r w:rsidRPr="00BE752F">
        <w:t>Azareal</w:t>
      </w:r>
      <w:proofErr w:type="spellEnd"/>
      <w:r w:rsidRPr="00BE752F">
        <w:t xml:space="preserve"> | Azarel | Azari | Azaria | Azariah | Azarian | </w:t>
      </w:r>
      <w:proofErr w:type="spellStart"/>
      <w:r w:rsidRPr="00BE752F">
        <w:t>Azarine</w:t>
      </w:r>
      <w:proofErr w:type="spellEnd"/>
      <w:r w:rsidRPr="00BE752F">
        <w:t xml:space="preserve"> | </w:t>
      </w:r>
      <w:proofErr w:type="spellStart"/>
      <w:r w:rsidRPr="00BE752F">
        <w:t>Azark</w:t>
      </w:r>
      <w:proofErr w:type="spellEnd"/>
      <w:r w:rsidRPr="00BE752F">
        <w:t xml:space="preserve"> | Azarya | Azaryah | </w:t>
      </w:r>
      <w:proofErr w:type="spellStart"/>
      <w:r w:rsidRPr="00BE752F">
        <w:t>Azash</w:t>
      </w:r>
      <w:proofErr w:type="spellEnd"/>
      <w:r w:rsidRPr="00BE752F">
        <w:t xml:space="preserve"> | </w:t>
      </w:r>
      <w:proofErr w:type="spellStart"/>
      <w:r w:rsidRPr="00BE752F">
        <w:t>Azata</w:t>
      </w:r>
      <w:proofErr w:type="spellEnd"/>
      <w:r w:rsidRPr="00BE752F">
        <w:t xml:space="preserve"> | Azazel | Aze | </w:t>
      </w:r>
      <w:proofErr w:type="spellStart"/>
      <w:r w:rsidRPr="00BE752F">
        <w:t>Azeal</w:t>
      </w:r>
      <w:proofErr w:type="spellEnd"/>
      <w:r w:rsidRPr="00BE752F">
        <w:t xml:space="preserve"> | </w:t>
      </w:r>
      <w:proofErr w:type="spellStart"/>
      <w:r w:rsidRPr="00BE752F">
        <w:t>Azealand</w:t>
      </w:r>
      <w:proofErr w:type="spellEnd"/>
      <w:r w:rsidRPr="00BE752F">
        <w:t xml:space="preserve"> |</w:t>
      </w:r>
    </w:p>
    <w:p w14:paraId="736B2F9E" w14:textId="77777777" w:rsidR="00000000" w:rsidRPr="00BE752F" w:rsidRDefault="00000000">
      <w:proofErr w:type="spellStart"/>
      <w:r w:rsidRPr="00BE752F">
        <w:t>Azean</w:t>
      </w:r>
      <w:proofErr w:type="spellEnd"/>
      <w:r w:rsidRPr="00BE752F">
        <w:t xml:space="preserve"> | Azeb | Azeema | Azel | Azelin | Azena | </w:t>
      </w:r>
      <w:proofErr w:type="spellStart"/>
      <w:r w:rsidRPr="00BE752F">
        <w:t>Azenia</w:t>
      </w:r>
      <w:proofErr w:type="spellEnd"/>
      <w:r w:rsidRPr="00BE752F">
        <w:t xml:space="preserve"> | Azenor | Azevedo | </w:t>
      </w:r>
      <w:proofErr w:type="spellStart"/>
      <w:r w:rsidRPr="00BE752F">
        <w:t>Azeza</w:t>
      </w:r>
      <w:proofErr w:type="spellEnd"/>
      <w:r w:rsidRPr="00BE752F">
        <w:t xml:space="preserve"> | Azfar | Azgad | </w:t>
      </w:r>
      <w:proofErr w:type="spellStart"/>
      <w:r w:rsidRPr="00BE752F">
        <w:t>Azgush</w:t>
      </w:r>
      <w:proofErr w:type="spellEnd"/>
      <w:r w:rsidRPr="00BE752F">
        <w:t xml:space="preserve"> | Azhaar | Azhagappan | Azhane' |</w:t>
      </w:r>
    </w:p>
    <w:p w14:paraId="720EC611" w14:textId="77777777" w:rsidR="00000000" w:rsidRPr="00BE752F" w:rsidRDefault="00000000">
      <w:r w:rsidRPr="00BE752F">
        <w:t xml:space="preserve">Azhar | Azhari | </w:t>
      </w:r>
      <w:proofErr w:type="spellStart"/>
      <w:r w:rsidRPr="00BE752F">
        <w:t>Azhrarn</w:t>
      </w:r>
      <w:proofErr w:type="spellEnd"/>
      <w:r w:rsidRPr="00BE752F">
        <w:t xml:space="preserve"> | Azi | Aziah | </w:t>
      </w:r>
      <w:proofErr w:type="spellStart"/>
      <w:r w:rsidRPr="00BE752F">
        <w:t>Azidahaka</w:t>
      </w:r>
      <w:proofErr w:type="spellEnd"/>
      <w:r w:rsidRPr="00BE752F">
        <w:t xml:space="preserve"> | Aziel | </w:t>
      </w:r>
      <w:proofErr w:type="spellStart"/>
      <w:r w:rsidRPr="00BE752F">
        <w:t>Azilah</w:t>
      </w:r>
      <w:proofErr w:type="spellEnd"/>
      <w:r w:rsidRPr="00BE752F">
        <w:t xml:space="preserve"> | Aziliz | Azim | Azima | </w:t>
      </w:r>
      <w:proofErr w:type="spellStart"/>
      <w:r w:rsidRPr="00BE752F">
        <w:t>Azimelda</w:t>
      </w:r>
      <w:proofErr w:type="spellEnd"/>
      <w:r w:rsidRPr="00BE752F">
        <w:t xml:space="preserve"> | Azira | Aziraphale | Aziz | Aziza | Azizah |</w:t>
      </w:r>
    </w:p>
    <w:p w14:paraId="3BD17C2D" w14:textId="77777777" w:rsidR="00000000" w:rsidRPr="00BE752F" w:rsidRDefault="00000000">
      <w:r w:rsidRPr="00BE752F">
        <w:t xml:space="preserve">Azize | Azizi | Azka | </w:t>
      </w:r>
      <w:proofErr w:type="spellStart"/>
      <w:r w:rsidRPr="00BE752F">
        <w:t>Azko</w:t>
      </w:r>
      <w:proofErr w:type="spellEnd"/>
      <w:r w:rsidRPr="00BE752F">
        <w:t xml:space="preserve"> | Azlan | Azlee | </w:t>
      </w:r>
      <w:proofErr w:type="spellStart"/>
      <w:r w:rsidRPr="00BE752F">
        <w:t>Azli</w:t>
      </w:r>
      <w:proofErr w:type="spellEnd"/>
      <w:r w:rsidRPr="00BE752F">
        <w:t xml:space="preserve"> | Azlin | </w:t>
      </w:r>
      <w:proofErr w:type="spellStart"/>
      <w:r w:rsidRPr="00BE752F">
        <w:t>Azlina</w:t>
      </w:r>
      <w:proofErr w:type="spellEnd"/>
      <w:r w:rsidRPr="00BE752F">
        <w:t xml:space="preserve"> | Azma | Azman | Azmat | Azmera | Azmi | Azmin | Azni | </w:t>
      </w:r>
      <w:proofErr w:type="spellStart"/>
      <w:r w:rsidRPr="00BE752F">
        <w:t>Aznin</w:t>
      </w:r>
      <w:proofErr w:type="spellEnd"/>
      <w:r w:rsidRPr="00BE752F">
        <w:t xml:space="preserve"> | Azniv |</w:t>
      </w:r>
    </w:p>
    <w:p w14:paraId="6E95A9E1" w14:textId="77777777" w:rsidR="00000000" w:rsidRPr="00BE752F" w:rsidRDefault="00000000">
      <w:proofErr w:type="spellStart"/>
      <w:r w:rsidRPr="00BE752F">
        <w:t>Azonko</w:t>
      </w:r>
      <w:proofErr w:type="spellEnd"/>
      <w:r w:rsidRPr="00BE752F">
        <w:t xml:space="preserve"> | Azra | Azrael | Azreal | </w:t>
      </w:r>
      <w:proofErr w:type="spellStart"/>
      <w:r w:rsidRPr="00BE752F">
        <w:t>Azreen</w:t>
      </w:r>
      <w:proofErr w:type="spellEnd"/>
      <w:r w:rsidRPr="00BE752F">
        <w:t xml:space="preserve"> | Azri | Azriel | Azrielle | Azril | Azrin | Azrul | Azu | Azubuike | Azuka | Azuki | Azul | Azulay | Azuma |</w:t>
      </w:r>
    </w:p>
    <w:p w14:paraId="7EA30D47" w14:textId="77777777" w:rsidR="00000000" w:rsidRPr="00BE752F" w:rsidRDefault="00000000">
      <w:proofErr w:type="spellStart"/>
      <w:r w:rsidRPr="00BE752F">
        <w:t>Azumabito</w:t>
      </w:r>
      <w:proofErr w:type="spellEnd"/>
      <w:r w:rsidRPr="00BE752F">
        <w:t xml:space="preserve"> | Azumi | Azur | Azura | Azure | Azuree | Azuriah | Azwa | Azya | </w:t>
      </w:r>
      <w:proofErr w:type="spellStart"/>
      <w:r w:rsidRPr="00BE752F">
        <w:t>Azyze</w:t>
      </w:r>
      <w:proofErr w:type="spellEnd"/>
      <w:r w:rsidRPr="00BE752F">
        <w:t xml:space="preserve"> | Azza | </w:t>
      </w:r>
      <w:proofErr w:type="spellStart"/>
      <w:r w:rsidRPr="00BE752F">
        <w:t>Azzadine</w:t>
      </w:r>
      <w:proofErr w:type="spellEnd"/>
      <w:r w:rsidRPr="00BE752F">
        <w:t xml:space="preserve"> | Azzam | Azzie |</w:t>
      </w:r>
    </w:p>
    <w:p w14:paraId="50415667" w14:textId="77777777" w:rsidR="00000000" w:rsidRPr="00BE752F" w:rsidRDefault="00000000"/>
    <w:p w14:paraId="759C7FC3" w14:textId="77777777" w:rsidR="00000000" w:rsidRPr="00BE752F" w:rsidRDefault="00000000">
      <w:r w:rsidRPr="00BE752F">
        <w:t>B</w:t>
      </w:r>
    </w:p>
    <w:p w14:paraId="0FDE4D96" w14:textId="77777777" w:rsidR="00000000" w:rsidRPr="00BE752F" w:rsidRDefault="00000000"/>
    <w:p w14:paraId="5E531CC7" w14:textId="77777777" w:rsidR="00000000" w:rsidRPr="00BE752F" w:rsidRDefault="00000000">
      <w:r w:rsidRPr="00BE752F">
        <w:t xml:space="preserve">Ba | Baaba | Baako | Baalis | </w:t>
      </w:r>
      <w:proofErr w:type="spellStart"/>
      <w:r w:rsidRPr="00BE752F">
        <w:t>Baaltje</w:t>
      </w:r>
      <w:proofErr w:type="spellEnd"/>
      <w:r w:rsidRPr="00BE752F">
        <w:t xml:space="preserve"> | </w:t>
      </w:r>
      <w:proofErr w:type="spellStart"/>
      <w:r w:rsidRPr="00BE752F">
        <w:t>Baartje</w:t>
      </w:r>
      <w:proofErr w:type="spellEnd"/>
      <w:r w:rsidRPr="00BE752F">
        <w:t xml:space="preserve"> | Baasima | Bab | Baba | </w:t>
      </w:r>
      <w:proofErr w:type="spellStart"/>
      <w:r w:rsidRPr="00BE752F">
        <w:t>Babalon</w:t>
      </w:r>
      <w:proofErr w:type="spellEnd"/>
      <w:r w:rsidRPr="00BE752F">
        <w:t xml:space="preserve"> | Babaloo | Babat | Babatunde | Babb | Babbi | Babbit |</w:t>
      </w:r>
    </w:p>
    <w:p w14:paraId="3583DB5B" w14:textId="77777777" w:rsidR="00000000" w:rsidRPr="00BE752F" w:rsidRDefault="00000000">
      <w:r w:rsidRPr="00BE752F">
        <w:t>Babbitt | Babble | Babcock | Babe | Babel | Baben | Baber | Babers | Babes | Babette | Babhravi | Babhru | Babhruvahana | Babi | Babiji |</w:t>
      </w:r>
    </w:p>
    <w:p w14:paraId="1E82FC77" w14:textId="77777777" w:rsidR="00000000" w:rsidRPr="00BE752F" w:rsidRDefault="00000000">
      <w:r w:rsidRPr="00BE752F">
        <w:t>Babin | Babina | Babineaux | Babken | Babo | Babs | Babu | Babulal | Baby | Babylon | Bac | Baca | Bacall | Bacardi | Bacari | Baccarat |</w:t>
      </w:r>
    </w:p>
    <w:p w14:paraId="221C22DF" w14:textId="77777777" w:rsidR="00000000" w:rsidRPr="00BE752F" w:rsidRDefault="00000000">
      <w:proofErr w:type="spellStart"/>
      <w:r w:rsidRPr="00BE752F">
        <w:t>Bacchos</w:t>
      </w:r>
      <w:proofErr w:type="spellEnd"/>
      <w:r w:rsidRPr="00BE752F">
        <w:t xml:space="preserve"> | Bacchus | Bach | Bacha | Bachan | </w:t>
      </w:r>
      <w:proofErr w:type="spellStart"/>
      <w:r w:rsidRPr="00BE752F">
        <w:t>Bachanbinajit</w:t>
      </w:r>
      <w:proofErr w:type="spellEnd"/>
      <w:r w:rsidRPr="00BE752F">
        <w:t xml:space="preserve"> | Bachar | Bachi | Bachittar | Bachman | Bachu | Baci | Back | Backman | Backus |</w:t>
      </w:r>
    </w:p>
    <w:p w14:paraId="2C727CFC" w14:textId="77777777" w:rsidR="00000000" w:rsidRPr="00BE752F" w:rsidRDefault="00000000">
      <w:r w:rsidRPr="00BE752F">
        <w:t xml:space="preserve">Bacon | Bacs | Bada | Badani | Badar | Badarinath | </w:t>
      </w:r>
      <w:proofErr w:type="spellStart"/>
      <w:r w:rsidRPr="00BE752F">
        <w:t>Badarinatha</w:t>
      </w:r>
      <w:proofErr w:type="spellEnd"/>
      <w:r w:rsidRPr="00BE752F">
        <w:t xml:space="preserve"> | Badarivasa | </w:t>
      </w:r>
      <w:proofErr w:type="spellStart"/>
      <w:r w:rsidRPr="00BE752F">
        <w:t>Badavagni</w:t>
      </w:r>
      <w:proofErr w:type="spellEnd"/>
      <w:r w:rsidRPr="00BE752F">
        <w:t xml:space="preserve"> | </w:t>
      </w:r>
      <w:proofErr w:type="spellStart"/>
      <w:r w:rsidRPr="00BE752F">
        <w:t>Badavanala</w:t>
      </w:r>
      <w:proofErr w:type="spellEnd"/>
      <w:r w:rsidRPr="00BE752F">
        <w:t xml:space="preserve"> | Baddy | Badem | Baden | Bader |</w:t>
      </w:r>
    </w:p>
    <w:p w14:paraId="3F319D53" w14:textId="77777777" w:rsidR="00000000" w:rsidRPr="00BE752F" w:rsidRDefault="00000000">
      <w:r w:rsidRPr="00BE752F">
        <w:t xml:space="preserve">Baderinwa | Badge | Badger | </w:t>
      </w:r>
      <w:proofErr w:type="spellStart"/>
      <w:r w:rsidRPr="00BE752F">
        <w:t>Badhrabalana</w:t>
      </w:r>
      <w:proofErr w:type="spellEnd"/>
      <w:r w:rsidRPr="00BE752F">
        <w:t xml:space="preserve"> | Badia | Badiah | Badillo | </w:t>
      </w:r>
      <w:proofErr w:type="spellStart"/>
      <w:r w:rsidRPr="00BE752F">
        <w:t>Badithe</w:t>
      </w:r>
      <w:proofErr w:type="spellEnd"/>
      <w:r w:rsidRPr="00BE752F">
        <w:t xml:space="preserve"> | Badlings | Badr | Badri | Badrinath | Badru | Badrul | </w:t>
      </w:r>
      <w:proofErr w:type="spellStart"/>
      <w:r w:rsidRPr="00BE752F">
        <w:t>Badsah</w:t>
      </w:r>
      <w:proofErr w:type="spellEnd"/>
      <w:r w:rsidRPr="00BE752F">
        <w:t xml:space="preserve"> |</w:t>
      </w:r>
    </w:p>
    <w:p w14:paraId="6D6D4175" w14:textId="77777777" w:rsidR="00000000" w:rsidRPr="00BE752F" w:rsidRDefault="00000000">
      <w:proofErr w:type="spellStart"/>
      <w:r w:rsidRPr="00BE752F">
        <w:t>Badsha</w:t>
      </w:r>
      <w:proofErr w:type="spellEnd"/>
      <w:r w:rsidRPr="00BE752F">
        <w:t xml:space="preserve"> | </w:t>
      </w:r>
      <w:proofErr w:type="spellStart"/>
      <w:r w:rsidRPr="00BE752F">
        <w:t>Badtz</w:t>
      </w:r>
      <w:proofErr w:type="spellEnd"/>
      <w:r w:rsidRPr="00BE752F">
        <w:t xml:space="preserve"> | </w:t>
      </w:r>
      <w:proofErr w:type="spellStart"/>
      <w:r w:rsidRPr="00BE752F">
        <w:t>Badur</w:t>
      </w:r>
      <w:proofErr w:type="spellEnd"/>
      <w:r w:rsidRPr="00BE752F">
        <w:t xml:space="preserve"> | Bae | Baek | </w:t>
      </w:r>
      <w:proofErr w:type="spellStart"/>
      <w:r w:rsidRPr="00BE752F">
        <w:t>Baeki</w:t>
      </w:r>
      <w:proofErr w:type="spellEnd"/>
      <w:r w:rsidRPr="00BE752F">
        <w:t xml:space="preserve"> | Baeleigh | Baeley | Baelie | </w:t>
      </w:r>
      <w:proofErr w:type="spellStart"/>
      <w:r w:rsidRPr="00BE752F">
        <w:t>Baely</w:t>
      </w:r>
      <w:proofErr w:type="spellEnd"/>
      <w:r w:rsidRPr="00BE752F">
        <w:t xml:space="preserve"> | </w:t>
      </w:r>
      <w:proofErr w:type="spellStart"/>
      <w:r w:rsidRPr="00BE752F">
        <w:t>Baenre</w:t>
      </w:r>
      <w:proofErr w:type="spellEnd"/>
      <w:r w:rsidRPr="00BE752F">
        <w:t xml:space="preserve"> | </w:t>
      </w:r>
      <w:proofErr w:type="spellStart"/>
      <w:r w:rsidRPr="00BE752F">
        <w:t>Baerli</w:t>
      </w:r>
      <w:proofErr w:type="spellEnd"/>
      <w:r w:rsidRPr="00BE752F">
        <w:t xml:space="preserve"> | </w:t>
      </w:r>
      <w:proofErr w:type="spellStart"/>
      <w:r w:rsidRPr="00BE752F">
        <w:t>Baerte</w:t>
      </w:r>
      <w:proofErr w:type="spellEnd"/>
      <w:r w:rsidRPr="00BE752F">
        <w:t xml:space="preserve"> | </w:t>
      </w:r>
      <w:proofErr w:type="spellStart"/>
      <w:r w:rsidRPr="00BE752F">
        <w:t>Baertje</w:t>
      </w:r>
      <w:proofErr w:type="spellEnd"/>
      <w:r w:rsidRPr="00BE752F">
        <w:t xml:space="preserve"> | </w:t>
      </w:r>
      <w:proofErr w:type="spellStart"/>
      <w:r w:rsidRPr="00BE752F">
        <w:t>Baeth</w:t>
      </w:r>
      <w:proofErr w:type="spellEnd"/>
      <w:r w:rsidRPr="00BE752F">
        <w:t xml:space="preserve"> | Baez | Baeza |</w:t>
      </w:r>
    </w:p>
    <w:p w14:paraId="13750A36" w14:textId="77777777" w:rsidR="00000000" w:rsidRPr="00BE752F" w:rsidRDefault="00000000">
      <w:proofErr w:type="spellStart"/>
      <w:r w:rsidRPr="00BE752F">
        <w:t>Bagabigna</w:t>
      </w:r>
      <w:proofErr w:type="spellEnd"/>
      <w:r w:rsidRPr="00BE752F">
        <w:t xml:space="preserve"> | </w:t>
      </w:r>
      <w:proofErr w:type="spellStart"/>
      <w:r w:rsidRPr="00BE752F">
        <w:t>Bagabuxsha</w:t>
      </w:r>
      <w:proofErr w:type="spellEnd"/>
      <w:r w:rsidRPr="00BE752F">
        <w:t xml:space="preserve"> | Bagade | Bagamba | Bagavathi | Bagby | Bage | Bagel | Bagga | Baggett | Baggy | </w:t>
      </w:r>
      <w:proofErr w:type="spellStart"/>
      <w:r w:rsidRPr="00BE752F">
        <w:t>Baghavata</w:t>
      </w:r>
      <w:proofErr w:type="spellEnd"/>
      <w:r w:rsidRPr="00BE752F">
        <w:t xml:space="preserve"> | Baghdad | Bagheera |</w:t>
      </w:r>
    </w:p>
    <w:p w14:paraId="0C1571E4" w14:textId="77777777" w:rsidR="00000000" w:rsidRPr="00BE752F" w:rsidRDefault="00000000">
      <w:proofErr w:type="spellStart"/>
      <w:r w:rsidRPr="00BE752F">
        <w:t>Baghreeah</w:t>
      </w:r>
      <w:proofErr w:type="spellEnd"/>
      <w:r w:rsidRPr="00BE752F">
        <w:t xml:space="preserve"> | Bagley | </w:t>
      </w:r>
      <w:proofErr w:type="spellStart"/>
      <w:r w:rsidRPr="00BE752F">
        <w:t>Bagoas</w:t>
      </w:r>
      <w:proofErr w:type="spellEnd"/>
      <w:r w:rsidRPr="00BE752F">
        <w:t xml:space="preserve"> | Baguette | Bagula | Bagwell | Baha | Bahadar | Bahadur | Baham | Bahar | Bahari | Baharupa | Bahati | Bahena |</w:t>
      </w:r>
    </w:p>
    <w:p w14:paraId="2DBEFB1D" w14:textId="77777777" w:rsidR="00000000" w:rsidRPr="00BE752F" w:rsidRDefault="00000000">
      <w:proofErr w:type="spellStart"/>
      <w:r w:rsidRPr="00BE752F">
        <w:t>Bahgera</w:t>
      </w:r>
      <w:proofErr w:type="spellEnd"/>
      <w:r w:rsidRPr="00BE752F">
        <w:t xml:space="preserve"> | Bahiya | Bahne | Bahr | Bahram | </w:t>
      </w:r>
      <w:proofErr w:type="spellStart"/>
      <w:r w:rsidRPr="00BE752F">
        <w:t>Bahrija</w:t>
      </w:r>
      <w:proofErr w:type="spellEnd"/>
      <w:r w:rsidRPr="00BE752F">
        <w:t xml:space="preserve"> | Bahtiyar | </w:t>
      </w:r>
      <w:proofErr w:type="spellStart"/>
      <w:r w:rsidRPr="00BE752F">
        <w:t>Bahubhedin</w:t>
      </w:r>
      <w:proofErr w:type="spellEnd"/>
      <w:r w:rsidRPr="00BE752F">
        <w:t xml:space="preserve"> | Bahubhuja | Bahudama | Bahula | Bahuli | </w:t>
      </w:r>
      <w:proofErr w:type="spellStart"/>
      <w:r w:rsidRPr="00BE752F">
        <w:t>Bahumurdhan</w:t>
      </w:r>
      <w:proofErr w:type="spellEnd"/>
      <w:r w:rsidRPr="00BE752F">
        <w:t xml:space="preserve"> |</w:t>
      </w:r>
    </w:p>
    <w:p w14:paraId="12B465B9" w14:textId="77777777" w:rsidR="00000000" w:rsidRPr="00BE752F" w:rsidRDefault="00000000">
      <w:r w:rsidRPr="00BE752F">
        <w:t xml:space="preserve">Bahuputri | </w:t>
      </w:r>
      <w:proofErr w:type="spellStart"/>
      <w:r w:rsidRPr="00BE752F">
        <w:t>Bahuputrika</w:t>
      </w:r>
      <w:proofErr w:type="spellEnd"/>
      <w:r w:rsidRPr="00BE752F">
        <w:t xml:space="preserve"> | Bahurupa | </w:t>
      </w:r>
      <w:proofErr w:type="spellStart"/>
      <w:r w:rsidRPr="00BE752F">
        <w:t>Bahusaktin</w:t>
      </w:r>
      <w:proofErr w:type="spellEnd"/>
      <w:r w:rsidRPr="00BE752F">
        <w:t xml:space="preserve"> | </w:t>
      </w:r>
      <w:proofErr w:type="spellStart"/>
      <w:r w:rsidRPr="00BE752F">
        <w:t>Bahuyojana</w:t>
      </w:r>
      <w:proofErr w:type="spellEnd"/>
      <w:r w:rsidRPr="00BE752F">
        <w:t xml:space="preserve"> | </w:t>
      </w:r>
      <w:proofErr w:type="spellStart"/>
      <w:r w:rsidRPr="00BE752F">
        <w:t>Bahy</w:t>
      </w:r>
      <w:proofErr w:type="spellEnd"/>
      <w:r w:rsidRPr="00BE752F">
        <w:t xml:space="preserve"> | Bai | </w:t>
      </w:r>
      <w:proofErr w:type="spellStart"/>
      <w:r w:rsidRPr="00BE752F">
        <w:t>Baialee</w:t>
      </w:r>
      <w:proofErr w:type="spellEnd"/>
      <w:r w:rsidRPr="00BE752F">
        <w:t xml:space="preserve"> | </w:t>
      </w:r>
      <w:proofErr w:type="spellStart"/>
      <w:r w:rsidRPr="00BE752F">
        <w:t>Baichu</w:t>
      </w:r>
      <w:proofErr w:type="spellEnd"/>
      <w:r w:rsidRPr="00BE752F">
        <w:t xml:space="preserve"> | </w:t>
      </w:r>
      <w:proofErr w:type="spellStart"/>
      <w:r w:rsidRPr="00BE752F">
        <w:t>Baidaujas</w:t>
      </w:r>
      <w:proofErr w:type="spellEnd"/>
      <w:r w:rsidRPr="00BE752F">
        <w:t xml:space="preserve"> | Baiden | Baier | </w:t>
      </w:r>
      <w:proofErr w:type="spellStart"/>
      <w:r w:rsidRPr="00BE752F">
        <w:t>Baijinder</w:t>
      </w:r>
      <w:proofErr w:type="spellEnd"/>
      <w:r w:rsidRPr="00BE752F">
        <w:t xml:space="preserve"> | Baiju |</w:t>
      </w:r>
    </w:p>
    <w:p w14:paraId="2DAF2A0C" w14:textId="77777777" w:rsidR="00000000" w:rsidRPr="00BE752F" w:rsidRDefault="00000000">
      <w:r w:rsidRPr="00BE752F">
        <w:t xml:space="preserve">Baiko | Bail | Bailea | Bailee | </w:t>
      </w:r>
      <w:proofErr w:type="spellStart"/>
      <w:r w:rsidRPr="00BE752F">
        <w:t>Baileh</w:t>
      </w:r>
      <w:proofErr w:type="spellEnd"/>
      <w:r w:rsidRPr="00BE752F">
        <w:t xml:space="preserve"> | Baileigh | Bailey | Baili | </w:t>
      </w:r>
      <w:proofErr w:type="spellStart"/>
      <w:r w:rsidRPr="00BE752F">
        <w:t>Bailie</w:t>
      </w:r>
      <w:proofErr w:type="spellEnd"/>
      <w:r w:rsidRPr="00BE752F">
        <w:t xml:space="preserve"> | Bailin | Bailley | Baillie | Bailly | Bailu | Baily | Bailye | Bain | Bainbridge |</w:t>
      </w:r>
    </w:p>
    <w:p w14:paraId="33ECDEE9" w14:textId="77777777" w:rsidR="00000000" w:rsidRPr="00BE752F" w:rsidRDefault="00000000">
      <w:proofErr w:type="spellStart"/>
      <w:r w:rsidRPr="00BE752F">
        <w:t>Baindur</w:t>
      </w:r>
      <w:proofErr w:type="spellEnd"/>
      <w:r w:rsidRPr="00BE752F">
        <w:t xml:space="preserve"> | Baine | Baines | Bair | Bairbre | Baird | </w:t>
      </w:r>
      <w:proofErr w:type="spellStart"/>
      <w:r w:rsidRPr="00BE752F">
        <w:t>Bairn</w:t>
      </w:r>
      <w:proofErr w:type="spellEnd"/>
      <w:r w:rsidRPr="00BE752F">
        <w:t xml:space="preserve"> | </w:t>
      </w:r>
      <w:proofErr w:type="spellStart"/>
      <w:r w:rsidRPr="00BE752F">
        <w:t>Bairre</w:t>
      </w:r>
      <w:proofErr w:type="spellEnd"/>
      <w:r w:rsidRPr="00BE752F">
        <w:t xml:space="preserve"> | </w:t>
      </w:r>
      <w:proofErr w:type="spellStart"/>
      <w:r w:rsidRPr="00BE752F">
        <w:t>Bairrionn</w:t>
      </w:r>
      <w:proofErr w:type="spellEnd"/>
      <w:r w:rsidRPr="00BE752F">
        <w:t xml:space="preserve"> | Baise | Baisha | Baize | Baja | Bajan | </w:t>
      </w:r>
      <w:proofErr w:type="spellStart"/>
      <w:r w:rsidRPr="00BE752F">
        <w:t>Bajaranga</w:t>
      </w:r>
      <w:proofErr w:type="spellEnd"/>
      <w:r w:rsidRPr="00BE752F">
        <w:t xml:space="preserve"> | </w:t>
      </w:r>
      <w:proofErr w:type="spellStart"/>
      <w:r w:rsidRPr="00BE752F">
        <w:t>Bajrangabali</w:t>
      </w:r>
      <w:proofErr w:type="spellEnd"/>
      <w:r w:rsidRPr="00BE752F">
        <w:t xml:space="preserve"> | Bak</w:t>
      </w:r>
    </w:p>
    <w:p w14:paraId="21304E3D" w14:textId="77777777" w:rsidR="00000000" w:rsidRPr="00BE752F" w:rsidRDefault="00000000">
      <w:r w:rsidRPr="00BE752F">
        <w:t xml:space="preserve">| Baka | Bakajita | Bakari | Bakaripu | Bake | </w:t>
      </w:r>
      <w:proofErr w:type="spellStart"/>
      <w:r w:rsidRPr="00BE752F">
        <w:t>Bakea</w:t>
      </w:r>
      <w:proofErr w:type="spellEnd"/>
      <w:r w:rsidRPr="00BE752F">
        <w:t xml:space="preserve"> | Baker | Bakhat | Bakhsheesh | Bakhshish | Bakhtawer | Bakin | </w:t>
      </w:r>
      <w:proofErr w:type="spellStart"/>
      <w:r w:rsidRPr="00BE752F">
        <w:t>Bakine</w:t>
      </w:r>
      <w:proofErr w:type="spellEnd"/>
      <w:r w:rsidRPr="00BE752F">
        <w:t xml:space="preserve"> | Bakos |</w:t>
      </w:r>
    </w:p>
    <w:p w14:paraId="55363979" w14:textId="77777777" w:rsidR="00000000" w:rsidRPr="00BE752F" w:rsidRDefault="00000000">
      <w:proofErr w:type="spellStart"/>
      <w:r w:rsidRPr="00BE752F">
        <w:t>Bakserville</w:t>
      </w:r>
      <w:proofErr w:type="spellEnd"/>
      <w:r w:rsidRPr="00BE752F">
        <w:t xml:space="preserve"> | Bakshi | Bakshish | Baksish | </w:t>
      </w:r>
      <w:proofErr w:type="spellStart"/>
      <w:r w:rsidRPr="00BE752F">
        <w:t>Bakthavatachalam</w:t>
      </w:r>
      <w:proofErr w:type="spellEnd"/>
      <w:r w:rsidRPr="00BE752F">
        <w:t xml:space="preserve"> | Bakul | Bakula | </w:t>
      </w:r>
      <w:proofErr w:type="spellStart"/>
      <w:r w:rsidRPr="00BE752F">
        <w:t>Bakur</w:t>
      </w:r>
      <w:proofErr w:type="spellEnd"/>
      <w:r w:rsidRPr="00BE752F">
        <w:t xml:space="preserve"> | Bakura | Bal | Bala | </w:t>
      </w:r>
      <w:proofErr w:type="spellStart"/>
      <w:r w:rsidRPr="00BE752F">
        <w:t>Balabandhana</w:t>
      </w:r>
      <w:proofErr w:type="spellEnd"/>
      <w:r w:rsidRPr="00BE752F">
        <w:t xml:space="preserve"> | Balabhadra |</w:t>
      </w:r>
    </w:p>
    <w:p w14:paraId="1C47C375" w14:textId="77777777" w:rsidR="00000000" w:rsidRPr="00BE752F" w:rsidRDefault="00000000">
      <w:proofErr w:type="spellStart"/>
      <w:r w:rsidRPr="00BE752F">
        <w:t>Balabhandhu</w:t>
      </w:r>
      <w:proofErr w:type="spellEnd"/>
      <w:r w:rsidRPr="00BE752F">
        <w:t xml:space="preserve"> | Balacandra | </w:t>
      </w:r>
      <w:proofErr w:type="spellStart"/>
      <w:r w:rsidRPr="00BE752F">
        <w:t>Balacarya</w:t>
      </w:r>
      <w:proofErr w:type="spellEnd"/>
      <w:r w:rsidRPr="00BE752F">
        <w:t xml:space="preserve"> | Balachandar | Balachandran | </w:t>
      </w:r>
      <w:proofErr w:type="spellStart"/>
      <w:r w:rsidRPr="00BE752F">
        <w:t>Baladvisa</w:t>
      </w:r>
      <w:proofErr w:type="spellEnd"/>
      <w:r w:rsidRPr="00BE752F">
        <w:t xml:space="preserve"> | </w:t>
      </w:r>
      <w:proofErr w:type="spellStart"/>
      <w:r w:rsidRPr="00BE752F">
        <w:t>Balagangadhara</w:t>
      </w:r>
      <w:proofErr w:type="spellEnd"/>
      <w:r w:rsidRPr="00BE752F">
        <w:t xml:space="preserve"> | Balagopala | Balagovinda | </w:t>
      </w:r>
      <w:proofErr w:type="spellStart"/>
      <w:r w:rsidRPr="00BE752F">
        <w:t>Balahantr</w:t>
      </w:r>
      <w:proofErr w:type="spellEnd"/>
      <w:r w:rsidRPr="00BE752F">
        <w:t xml:space="preserve"> |</w:t>
      </w:r>
    </w:p>
    <w:p w14:paraId="08221395" w14:textId="77777777" w:rsidR="00000000" w:rsidRPr="00BE752F" w:rsidRDefault="00000000">
      <w:r w:rsidRPr="00BE752F">
        <w:t xml:space="preserve">Balaji | Balaka | Balakrishna | Balakrishnan | </w:t>
      </w:r>
      <w:proofErr w:type="spellStart"/>
      <w:r w:rsidRPr="00BE752F">
        <w:t>Balaksagu</w:t>
      </w:r>
      <w:proofErr w:type="spellEnd"/>
      <w:r w:rsidRPr="00BE752F">
        <w:t xml:space="preserve"> | </w:t>
      </w:r>
      <w:proofErr w:type="spellStart"/>
      <w:r w:rsidRPr="00BE752F">
        <w:t>Balakunda</w:t>
      </w:r>
      <w:proofErr w:type="spellEnd"/>
      <w:r w:rsidRPr="00BE752F">
        <w:t xml:space="preserve"> | Balamani | </w:t>
      </w:r>
      <w:proofErr w:type="spellStart"/>
      <w:r w:rsidRPr="00BE752F">
        <w:t>Balambao</w:t>
      </w:r>
      <w:proofErr w:type="spellEnd"/>
      <w:r w:rsidRPr="00BE752F">
        <w:t xml:space="preserve"> | </w:t>
      </w:r>
      <w:proofErr w:type="spellStart"/>
      <w:r w:rsidRPr="00BE752F">
        <w:t>Balamohana</w:t>
      </w:r>
      <w:proofErr w:type="spellEnd"/>
      <w:r w:rsidRPr="00BE752F">
        <w:t xml:space="preserve"> | </w:t>
      </w:r>
      <w:proofErr w:type="spellStart"/>
      <w:r w:rsidRPr="00BE752F">
        <w:t>Balamukunda</w:t>
      </w:r>
      <w:proofErr w:type="spellEnd"/>
      <w:r w:rsidRPr="00BE752F">
        <w:t xml:space="preserve"> | Balan | Balance |</w:t>
      </w:r>
    </w:p>
    <w:p w14:paraId="1E55F7D3" w14:textId="77777777" w:rsidR="00000000" w:rsidRPr="00BE752F" w:rsidRDefault="00000000">
      <w:proofErr w:type="spellStart"/>
      <w:r w:rsidRPr="00BE752F">
        <w:t>Balancita</w:t>
      </w:r>
      <w:proofErr w:type="spellEnd"/>
      <w:r w:rsidRPr="00BE752F">
        <w:t xml:space="preserve"> | </w:t>
      </w:r>
      <w:proofErr w:type="spellStart"/>
      <w:r w:rsidRPr="00BE752F">
        <w:t>Balanuja</w:t>
      </w:r>
      <w:proofErr w:type="spellEnd"/>
      <w:r w:rsidRPr="00BE752F">
        <w:t xml:space="preserve"> | </w:t>
      </w:r>
      <w:proofErr w:type="spellStart"/>
      <w:r w:rsidRPr="00BE752F">
        <w:t>Balapati</w:t>
      </w:r>
      <w:proofErr w:type="spellEnd"/>
      <w:r w:rsidRPr="00BE752F">
        <w:t xml:space="preserve"> | Balaprada | </w:t>
      </w:r>
      <w:proofErr w:type="spellStart"/>
      <w:r w:rsidRPr="00BE752F">
        <w:t>Balapramathani</w:t>
      </w:r>
      <w:proofErr w:type="spellEnd"/>
      <w:r w:rsidRPr="00BE752F">
        <w:t xml:space="preserve"> | </w:t>
      </w:r>
      <w:proofErr w:type="spellStart"/>
      <w:r w:rsidRPr="00BE752F">
        <w:t>Balaprasu</w:t>
      </w:r>
      <w:proofErr w:type="spellEnd"/>
      <w:r w:rsidRPr="00BE752F">
        <w:t xml:space="preserve"> | Balarama | Balaravi | </w:t>
      </w:r>
      <w:proofErr w:type="spellStart"/>
      <w:r w:rsidRPr="00BE752F">
        <w:t>Balarika</w:t>
      </w:r>
      <w:proofErr w:type="spellEnd"/>
      <w:r w:rsidRPr="00BE752F">
        <w:t xml:space="preserve"> | </w:t>
      </w:r>
      <w:proofErr w:type="spellStart"/>
      <w:r w:rsidRPr="00BE752F">
        <w:t>Balaruna</w:t>
      </w:r>
      <w:proofErr w:type="spellEnd"/>
      <w:r w:rsidRPr="00BE752F">
        <w:t xml:space="preserve"> | </w:t>
      </w:r>
      <w:proofErr w:type="spellStart"/>
      <w:r w:rsidRPr="00BE752F">
        <w:t>Balarunah</w:t>
      </w:r>
      <w:proofErr w:type="spellEnd"/>
      <w:r w:rsidRPr="00BE752F">
        <w:t xml:space="preserve"> | </w:t>
      </w:r>
      <w:proofErr w:type="spellStart"/>
      <w:r w:rsidRPr="00BE752F">
        <w:t>Balarupa</w:t>
      </w:r>
      <w:proofErr w:type="spellEnd"/>
      <w:r w:rsidRPr="00BE752F">
        <w:t xml:space="preserve"> |</w:t>
      </w:r>
    </w:p>
    <w:p w14:paraId="63111212" w14:textId="77777777" w:rsidR="00000000" w:rsidRPr="00BE752F" w:rsidRDefault="00000000">
      <w:proofErr w:type="spellStart"/>
      <w:r w:rsidRPr="00BE752F">
        <w:t>Balasaheb</w:t>
      </w:r>
      <w:proofErr w:type="spellEnd"/>
      <w:r w:rsidRPr="00BE752F">
        <w:t xml:space="preserve"> | Balasubramaniam | Balasubramanian | </w:t>
      </w:r>
      <w:proofErr w:type="spellStart"/>
      <w:r w:rsidRPr="00BE752F">
        <w:t>Balasubramanyam</w:t>
      </w:r>
      <w:proofErr w:type="spellEnd"/>
      <w:r w:rsidRPr="00BE752F">
        <w:t xml:space="preserve"> | </w:t>
      </w:r>
      <w:proofErr w:type="spellStart"/>
      <w:r w:rsidRPr="00BE752F">
        <w:t>Balasudana</w:t>
      </w:r>
      <w:proofErr w:type="spellEnd"/>
      <w:r w:rsidRPr="00BE752F">
        <w:t xml:space="preserve"> | </w:t>
      </w:r>
      <w:proofErr w:type="spellStart"/>
      <w:r w:rsidRPr="00BE752F">
        <w:t>Balasurya</w:t>
      </w:r>
      <w:proofErr w:type="spellEnd"/>
      <w:r w:rsidRPr="00BE752F">
        <w:t xml:space="preserve"> | Balavan | </w:t>
      </w:r>
      <w:proofErr w:type="spellStart"/>
      <w:r w:rsidRPr="00BE752F">
        <w:t>Balavenkatesh</w:t>
      </w:r>
      <w:proofErr w:type="spellEnd"/>
      <w:r w:rsidRPr="00BE752F">
        <w:t xml:space="preserve"> | Balavikarnika |</w:t>
      </w:r>
    </w:p>
    <w:p w14:paraId="20EF3420" w14:textId="77777777" w:rsidR="00000000" w:rsidRPr="00BE752F" w:rsidRDefault="00000000">
      <w:proofErr w:type="spellStart"/>
      <w:r w:rsidRPr="00BE752F">
        <w:t>Balaya</w:t>
      </w:r>
      <w:proofErr w:type="spellEnd"/>
      <w:r w:rsidRPr="00BE752F">
        <w:t xml:space="preserve"> | Balba | Balbinder | Balbir | Balbo | Balboa | Balch | Balda | Baldeep | Balderas | Baldev | Baldip | Baldish | Baldric | Baldridge |</w:t>
      </w:r>
    </w:p>
    <w:p w14:paraId="13AF8592" w14:textId="77777777" w:rsidR="00000000" w:rsidRPr="00BE752F" w:rsidRDefault="00000000">
      <w:r w:rsidRPr="00BE752F">
        <w:t xml:space="preserve">Baldwin | Baldy | Balea | Balee | Baleigh | </w:t>
      </w:r>
      <w:proofErr w:type="spellStart"/>
      <w:r w:rsidRPr="00BE752F">
        <w:t>Balem</w:t>
      </w:r>
      <w:proofErr w:type="spellEnd"/>
      <w:r w:rsidRPr="00BE752F">
        <w:t xml:space="preserve"> | Balendra | Balendu | Balentine | Bales | Baley | Bali | </w:t>
      </w:r>
      <w:proofErr w:type="spellStart"/>
      <w:r w:rsidRPr="00BE752F">
        <w:t>Balidhvansi</w:t>
      </w:r>
      <w:proofErr w:type="spellEnd"/>
      <w:r w:rsidRPr="00BE752F">
        <w:t xml:space="preserve"> | Balie | Balik | Balikuraira |</w:t>
      </w:r>
    </w:p>
    <w:p w14:paraId="4FA3F2A0" w14:textId="77777777" w:rsidR="00000000" w:rsidRPr="00BE752F" w:rsidRDefault="00000000">
      <w:r w:rsidRPr="00BE752F">
        <w:t xml:space="preserve">Balinda | Balinder | </w:t>
      </w:r>
      <w:proofErr w:type="spellStart"/>
      <w:r w:rsidRPr="00BE752F">
        <w:t>Balinderjit</w:t>
      </w:r>
      <w:proofErr w:type="spellEnd"/>
      <w:r w:rsidRPr="00BE752F">
        <w:t xml:space="preserve"> | Baljeet | Baljinder | Baljit | Balkar | </w:t>
      </w:r>
      <w:proofErr w:type="spellStart"/>
      <w:r w:rsidRPr="00BE752F">
        <w:t>Balki</w:t>
      </w:r>
      <w:proofErr w:type="spellEnd"/>
      <w:r w:rsidRPr="00BE752F">
        <w:t xml:space="preserve"> | Ball | Ballard | </w:t>
      </w:r>
      <w:proofErr w:type="spellStart"/>
      <w:r w:rsidRPr="00BE752F">
        <w:t>Ballava</w:t>
      </w:r>
      <w:proofErr w:type="spellEnd"/>
      <w:r w:rsidRPr="00BE752F">
        <w:t xml:space="preserve"> | </w:t>
      </w:r>
      <w:proofErr w:type="spellStart"/>
      <w:r w:rsidRPr="00BE752F">
        <w:t>Ballbearing</w:t>
      </w:r>
      <w:proofErr w:type="spellEnd"/>
      <w:r w:rsidRPr="00BE752F">
        <w:t xml:space="preserve"> | </w:t>
      </w:r>
      <w:proofErr w:type="spellStart"/>
      <w:r w:rsidRPr="00BE752F">
        <w:t>Ballderg</w:t>
      </w:r>
      <w:proofErr w:type="spellEnd"/>
      <w:r w:rsidRPr="00BE752F">
        <w:t xml:space="preserve"> | Ballenger |</w:t>
      </w:r>
    </w:p>
    <w:p w14:paraId="5F9FD3FE" w14:textId="77777777" w:rsidR="00000000" w:rsidRPr="00BE752F" w:rsidRDefault="00000000">
      <w:r w:rsidRPr="00BE752F">
        <w:t xml:space="preserve">Ballesteros | Ballew | Ballinger | Ballou | Bally | Baloo | </w:t>
      </w:r>
      <w:proofErr w:type="spellStart"/>
      <w:r w:rsidRPr="00BE752F">
        <w:t>Balotkata</w:t>
      </w:r>
      <w:proofErr w:type="spellEnd"/>
      <w:r w:rsidRPr="00BE752F">
        <w:t xml:space="preserve"> | Balpreet | </w:t>
      </w:r>
      <w:proofErr w:type="spellStart"/>
      <w:r w:rsidRPr="00BE752F">
        <w:t>Balquis</w:t>
      </w:r>
      <w:proofErr w:type="spellEnd"/>
      <w:r w:rsidRPr="00BE752F">
        <w:t xml:space="preserve"> | Balraj | Balram | </w:t>
      </w:r>
      <w:proofErr w:type="spellStart"/>
      <w:r w:rsidRPr="00BE752F">
        <w:t>Balreet</w:t>
      </w:r>
      <w:proofErr w:type="spellEnd"/>
      <w:r w:rsidRPr="00BE752F">
        <w:t xml:space="preserve"> | Baltazar | Baltej | Baltje | Balto</w:t>
      </w:r>
    </w:p>
    <w:p w14:paraId="11949862" w14:textId="77777777" w:rsidR="00000000" w:rsidRPr="00BE752F" w:rsidRDefault="00000000">
      <w:r w:rsidRPr="00BE752F">
        <w:t xml:space="preserve">| Balu | </w:t>
      </w:r>
      <w:proofErr w:type="spellStart"/>
      <w:r w:rsidRPr="00BE752F">
        <w:t>Balue</w:t>
      </w:r>
      <w:proofErr w:type="spellEnd"/>
      <w:r w:rsidRPr="00BE752F">
        <w:t xml:space="preserve"> | Balvan | Balvant | Balveer | Balvinder | Balwant | Balwinder | Baly | </w:t>
      </w:r>
      <w:proofErr w:type="spellStart"/>
      <w:r w:rsidRPr="00BE752F">
        <w:t>Balye</w:t>
      </w:r>
      <w:proofErr w:type="spellEnd"/>
      <w:r w:rsidRPr="00BE752F">
        <w:t xml:space="preserve"> | Bam | Bama | Bamba | Bambi | Bambino | Bamboo |</w:t>
      </w:r>
    </w:p>
    <w:p w14:paraId="0CA6AAAA" w14:textId="77777777" w:rsidR="00000000" w:rsidRPr="00BE752F" w:rsidRDefault="00000000">
      <w:r w:rsidRPr="00BE752F">
        <w:t xml:space="preserve">Bamboozler | Bamby | Bami | Bamidele | </w:t>
      </w:r>
      <w:proofErr w:type="spellStart"/>
      <w:r w:rsidRPr="00BE752F">
        <w:t>Bams</w:t>
      </w:r>
      <w:proofErr w:type="spellEnd"/>
      <w:r w:rsidRPr="00BE752F">
        <w:t xml:space="preserve"> | Ban | Bana | Banafsheh | </w:t>
      </w:r>
      <w:proofErr w:type="spellStart"/>
      <w:r w:rsidRPr="00BE752F">
        <w:t>Banajita</w:t>
      </w:r>
      <w:proofErr w:type="spellEnd"/>
      <w:r w:rsidRPr="00BE752F">
        <w:t xml:space="preserve"> | </w:t>
      </w:r>
      <w:proofErr w:type="spellStart"/>
      <w:r w:rsidRPr="00BE752F">
        <w:t>Banamalin</w:t>
      </w:r>
      <w:proofErr w:type="spellEnd"/>
      <w:r w:rsidRPr="00BE752F">
        <w:t xml:space="preserve"> | Banan | Banana | Banashree | </w:t>
      </w:r>
      <w:proofErr w:type="spellStart"/>
      <w:r w:rsidRPr="00BE752F">
        <w:t>Banavari</w:t>
      </w:r>
      <w:proofErr w:type="spellEnd"/>
      <w:r w:rsidRPr="00BE752F">
        <w:t xml:space="preserve"> |</w:t>
      </w:r>
    </w:p>
    <w:p w14:paraId="70EE0509" w14:textId="77777777" w:rsidR="00000000" w:rsidRPr="00BE752F" w:rsidRDefault="00000000">
      <w:r w:rsidRPr="00BE752F">
        <w:t xml:space="preserve">Bancroft | Banda | Bandana | Bandanna | Bandaru | </w:t>
      </w:r>
      <w:proofErr w:type="spellStart"/>
      <w:r w:rsidRPr="00BE752F">
        <w:t>Bandet</w:t>
      </w:r>
      <w:proofErr w:type="spellEnd"/>
      <w:r w:rsidRPr="00BE752F">
        <w:t xml:space="preserve"> | </w:t>
      </w:r>
      <w:proofErr w:type="spellStart"/>
      <w:r w:rsidRPr="00BE752F">
        <w:t>Bandeta</w:t>
      </w:r>
      <w:proofErr w:type="spellEnd"/>
      <w:r w:rsidRPr="00BE752F">
        <w:t xml:space="preserve"> | Bandhula | Bandi | Bandit | </w:t>
      </w:r>
      <w:proofErr w:type="spellStart"/>
      <w:r w:rsidRPr="00BE752F">
        <w:t>Bandith</w:t>
      </w:r>
      <w:proofErr w:type="spellEnd"/>
      <w:r w:rsidRPr="00BE752F">
        <w:t xml:space="preserve"> | Bandito | </w:t>
      </w:r>
      <w:proofErr w:type="spellStart"/>
      <w:r w:rsidRPr="00BE752F">
        <w:t>Bandlish</w:t>
      </w:r>
      <w:proofErr w:type="spellEnd"/>
      <w:r w:rsidRPr="00BE752F">
        <w:t xml:space="preserve"> | Bando |</w:t>
      </w:r>
    </w:p>
    <w:p w14:paraId="76441CD5" w14:textId="77777777" w:rsidR="00000000" w:rsidRPr="00BE752F" w:rsidRDefault="00000000">
      <w:r w:rsidRPr="00BE752F">
        <w:t xml:space="preserve">Bandoni | Bandy | Bane | Bang | Banga | Bangalore | Bangha | Bangle | Bangor | </w:t>
      </w:r>
      <w:proofErr w:type="spellStart"/>
      <w:r w:rsidRPr="00BE752F">
        <w:t>Banguole</w:t>
      </w:r>
      <w:proofErr w:type="spellEnd"/>
      <w:r w:rsidRPr="00BE752F">
        <w:t xml:space="preserve"> | Banh | Bani | Banister | Banji | Banjo | Banjoko |</w:t>
      </w:r>
    </w:p>
    <w:p w14:paraId="2E130D3E" w14:textId="77777777" w:rsidR="00000000" w:rsidRPr="00BE752F" w:rsidRDefault="00000000">
      <w:r w:rsidRPr="00BE752F">
        <w:t xml:space="preserve">Banjul | Banke | Banker | </w:t>
      </w:r>
      <w:proofErr w:type="spellStart"/>
      <w:r w:rsidRPr="00BE752F">
        <w:t>Bankimcandra</w:t>
      </w:r>
      <w:proofErr w:type="spellEnd"/>
      <w:r w:rsidRPr="00BE752F">
        <w:t xml:space="preserve"> | Banks | Bankston | Banna | Banner | Bannie | Bannister | Bannon | Banny | Bano | Banon | Banoo |</w:t>
      </w:r>
    </w:p>
    <w:p w14:paraId="2BEFD2B9" w14:textId="77777777" w:rsidR="00000000" w:rsidRPr="00BE752F" w:rsidRDefault="00000000">
      <w:r w:rsidRPr="00BE752F">
        <w:t xml:space="preserve">Banquo | Banshee | Bansi | </w:t>
      </w:r>
      <w:proofErr w:type="spellStart"/>
      <w:r w:rsidRPr="00BE752F">
        <w:t>Bansidhara</w:t>
      </w:r>
      <w:proofErr w:type="spellEnd"/>
      <w:r w:rsidRPr="00BE752F">
        <w:t xml:space="preserve"> | </w:t>
      </w:r>
      <w:proofErr w:type="spellStart"/>
      <w:r w:rsidRPr="00BE752F">
        <w:t>Bansivinoda</w:t>
      </w:r>
      <w:proofErr w:type="spellEnd"/>
      <w:r w:rsidRPr="00BE752F">
        <w:t xml:space="preserve"> | Bansuri | Banta | Banter | Banu | Banuelos | Banyan | Banyon | Banzai | Bao | Bap | Bape</w:t>
      </w:r>
    </w:p>
    <w:p w14:paraId="2A73DCD3" w14:textId="77777777" w:rsidR="00000000" w:rsidRPr="00BE752F" w:rsidRDefault="00000000">
      <w:r w:rsidRPr="00BE752F">
        <w:t xml:space="preserve">| Baptist | Baptista | Baptiste | Bar | Bara | Baraa | Barajas | Barak | Baraka | Barakah | </w:t>
      </w:r>
      <w:proofErr w:type="spellStart"/>
      <w:r w:rsidRPr="00BE752F">
        <w:t>Barake</w:t>
      </w:r>
      <w:proofErr w:type="spellEnd"/>
      <w:r w:rsidRPr="00BE752F">
        <w:t xml:space="preserve"> | Baran | </w:t>
      </w:r>
      <w:proofErr w:type="spellStart"/>
      <w:r w:rsidRPr="00BE752F">
        <w:t>Barasnami</w:t>
      </w:r>
      <w:proofErr w:type="spellEnd"/>
      <w:r w:rsidRPr="00BE752F">
        <w:t xml:space="preserve"> | Barat | </w:t>
      </w:r>
      <w:proofErr w:type="spellStart"/>
      <w:r w:rsidRPr="00BE752F">
        <w:t>Baratam</w:t>
      </w:r>
      <w:proofErr w:type="spellEnd"/>
      <w:r w:rsidRPr="00BE752F">
        <w:t xml:space="preserve"> | Barathi |</w:t>
      </w:r>
    </w:p>
    <w:p w14:paraId="39EB476B" w14:textId="77777777" w:rsidR="00000000" w:rsidRPr="00BE752F" w:rsidRDefault="00000000">
      <w:r w:rsidRPr="00BE752F">
        <w:t xml:space="preserve">Barati | Barb | Barba | Barban | Barbar | Barbara | Barbarian | Barbarika | Barbarino | Barbary | Barbe | </w:t>
      </w:r>
      <w:proofErr w:type="spellStart"/>
      <w:r w:rsidRPr="00BE752F">
        <w:t>Barbele</w:t>
      </w:r>
      <w:proofErr w:type="spellEnd"/>
      <w:r w:rsidRPr="00BE752F">
        <w:t xml:space="preserve"> | Barber | Barbery | Barbora |</w:t>
      </w:r>
    </w:p>
    <w:p w14:paraId="121FB9A0" w14:textId="77777777" w:rsidR="00000000" w:rsidRPr="00BE752F" w:rsidRDefault="00000000">
      <w:r w:rsidRPr="00BE752F">
        <w:t xml:space="preserve">Barbour | Barboza | Barbro | Barca | Barcelona | </w:t>
      </w:r>
      <w:proofErr w:type="spellStart"/>
      <w:r w:rsidRPr="00BE752F">
        <w:t>Barcin</w:t>
      </w:r>
      <w:proofErr w:type="spellEnd"/>
      <w:r w:rsidRPr="00BE752F">
        <w:t xml:space="preserve"> | Barclay | Bard | </w:t>
      </w:r>
      <w:proofErr w:type="spellStart"/>
      <w:r w:rsidRPr="00BE752F">
        <w:t>Bardagh</w:t>
      </w:r>
      <w:proofErr w:type="spellEnd"/>
      <w:r w:rsidRPr="00BE752F">
        <w:t xml:space="preserve"> | Bardell | Bardella | Barden | Bardi | Bardiya | Bare | Barea</w:t>
      </w:r>
    </w:p>
    <w:p w14:paraId="6620FC39" w14:textId="77777777" w:rsidR="00000000" w:rsidRPr="00BE752F" w:rsidRDefault="00000000">
      <w:r w:rsidRPr="00BE752F">
        <w:t xml:space="preserve">| </w:t>
      </w:r>
      <w:proofErr w:type="spellStart"/>
      <w:r w:rsidRPr="00BE752F">
        <w:t>Baremna</w:t>
      </w:r>
      <w:proofErr w:type="spellEnd"/>
      <w:r w:rsidRPr="00BE752F">
        <w:t xml:space="preserve"> | Baren | </w:t>
      </w:r>
      <w:proofErr w:type="spellStart"/>
      <w:r w:rsidRPr="00BE752F">
        <w:t>Barendina</w:t>
      </w:r>
      <w:proofErr w:type="spellEnd"/>
      <w:r w:rsidRPr="00BE752F">
        <w:t xml:space="preserve"> | </w:t>
      </w:r>
      <w:proofErr w:type="spellStart"/>
      <w:r w:rsidRPr="00BE752F">
        <w:t>Barendra</w:t>
      </w:r>
      <w:proofErr w:type="spellEnd"/>
      <w:r w:rsidRPr="00BE752F">
        <w:t xml:space="preserve"> | </w:t>
      </w:r>
      <w:proofErr w:type="spellStart"/>
      <w:r w:rsidRPr="00BE752F">
        <w:t>Barene</w:t>
      </w:r>
      <w:proofErr w:type="spellEnd"/>
      <w:r w:rsidRPr="00BE752F">
        <w:t xml:space="preserve"> | Baret | Baretta | Barfield | Barger | Barham | </w:t>
      </w:r>
      <w:proofErr w:type="spellStart"/>
      <w:r w:rsidRPr="00BE752F">
        <w:t>Barhidhvaja</w:t>
      </w:r>
      <w:proofErr w:type="spellEnd"/>
      <w:r w:rsidRPr="00BE752F">
        <w:t xml:space="preserve"> | </w:t>
      </w:r>
      <w:proofErr w:type="spellStart"/>
      <w:r w:rsidRPr="00BE752F">
        <w:t>Barhis</w:t>
      </w:r>
      <w:proofErr w:type="spellEnd"/>
      <w:r w:rsidRPr="00BE752F">
        <w:t xml:space="preserve"> | </w:t>
      </w:r>
      <w:proofErr w:type="spellStart"/>
      <w:r w:rsidRPr="00BE752F">
        <w:t>Barhisa</w:t>
      </w:r>
      <w:proofErr w:type="spellEnd"/>
      <w:r w:rsidRPr="00BE752F">
        <w:t xml:space="preserve"> | </w:t>
      </w:r>
      <w:proofErr w:type="spellStart"/>
      <w:r w:rsidRPr="00BE752F">
        <w:t>Barhisakesa</w:t>
      </w:r>
      <w:proofErr w:type="spellEnd"/>
      <w:r w:rsidRPr="00BE752F">
        <w:t xml:space="preserve"> |</w:t>
      </w:r>
    </w:p>
    <w:p w14:paraId="1A791364" w14:textId="77777777" w:rsidR="00000000" w:rsidRPr="00BE752F" w:rsidRDefault="00000000">
      <w:proofErr w:type="spellStart"/>
      <w:r w:rsidRPr="00BE752F">
        <w:t>Barhiyana</w:t>
      </w:r>
      <w:proofErr w:type="spellEnd"/>
      <w:r w:rsidRPr="00BE752F">
        <w:t xml:space="preserve"> | Barhorst | Bari | Bariah | Barie | Barika | Barilla | Barin | Barinder | Baris | Barita | Barjinder | Barka | </w:t>
      </w:r>
      <w:proofErr w:type="spellStart"/>
      <w:r w:rsidRPr="00BE752F">
        <w:t>BarKat</w:t>
      </w:r>
      <w:proofErr w:type="spellEnd"/>
      <w:r w:rsidRPr="00BE752F">
        <w:t xml:space="preserve"> | Barke | Barker |</w:t>
      </w:r>
    </w:p>
    <w:p w14:paraId="31E9A065" w14:textId="77777777" w:rsidR="00000000" w:rsidRPr="00BE752F" w:rsidRDefault="00000000">
      <w:r w:rsidRPr="00BE752F">
        <w:t>Barkha | Barkin | Barkley | Barksdale | Barky | Barley | Barlow | Barnaba | Barnaby | Barnacle | Barnali | Barnardine | Barner | Barnes |</w:t>
      </w:r>
    </w:p>
    <w:p w14:paraId="6ABB1DF4" w14:textId="77777777" w:rsidR="00000000" w:rsidRPr="00BE752F" w:rsidRDefault="00000000">
      <w:r w:rsidRPr="00BE752F">
        <w:t xml:space="preserve">Barnett | Barnette | Barney | Barnhart | Barnhill | Barnie | Barns | Barnum | Barnwell | </w:t>
      </w:r>
      <w:proofErr w:type="spellStart"/>
      <w:r w:rsidRPr="00BE752F">
        <w:t>Barock</w:t>
      </w:r>
      <w:proofErr w:type="spellEnd"/>
      <w:r w:rsidRPr="00BE752F">
        <w:t xml:space="preserve"> | Baron | Barone | Baroque | Barr | Barra |</w:t>
      </w:r>
    </w:p>
    <w:p w14:paraId="2778FC9F" w14:textId="77777777" w:rsidR="00000000" w:rsidRPr="00BE752F" w:rsidRDefault="00000000">
      <w:r w:rsidRPr="00BE752F">
        <w:t>Barragan | Barran | Barraza | Barrera | Barret | Barreto | Barrett | Barretta | Barrfind | Barri | Barrie | Barrientos | Barrier | Barringer |</w:t>
      </w:r>
    </w:p>
    <w:p w14:paraId="67803793" w14:textId="77777777" w:rsidR="00000000" w:rsidRPr="00BE752F" w:rsidRDefault="00000000">
      <w:r w:rsidRPr="00BE752F">
        <w:t xml:space="preserve">Barrington | Barrios | Barron | Barros | Barrow | Barrows | Barry | </w:t>
      </w:r>
      <w:proofErr w:type="spellStart"/>
      <w:r w:rsidRPr="00BE752F">
        <w:t>Barrye</w:t>
      </w:r>
      <w:proofErr w:type="spellEnd"/>
      <w:r w:rsidRPr="00BE752F">
        <w:t xml:space="preserve"> | Barse | Barsha | </w:t>
      </w:r>
      <w:proofErr w:type="spellStart"/>
      <w:r w:rsidRPr="00BE752F">
        <w:t>Barsyn</w:t>
      </w:r>
      <w:proofErr w:type="spellEnd"/>
      <w:r w:rsidRPr="00BE752F">
        <w:t xml:space="preserve"> | Bart | Barta | Barte | Bartel | Bartels |</w:t>
      </w:r>
    </w:p>
    <w:p w14:paraId="3CE0FE1C" w14:textId="77777777" w:rsidR="00000000" w:rsidRPr="00BE752F" w:rsidRDefault="00000000">
      <w:r w:rsidRPr="00BE752F">
        <w:t xml:space="preserve">Barth | </w:t>
      </w:r>
      <w:proofErr w:type="spellStart"/>
      <w:r w:rsidRPr="00BE752F">
        <w:t>Barthelemie</w:t>
      </w:r>
      <w:proofErr w:type="spellEnd"/>
      <w:r w:rsidRPr="00BE752F">
        <w:t xml:space="preserve"> | Barthelemy | Bartholet | Bartholo | Bartholomee | Bartholomew | </w:t>
      </w:r>
      <w:proofErr w:type="spellStart"/>
      <w:r w:rsidRPr="00BE752F">
        <w:t>Bartira</w:t>
      </w:r>
      <w:proofErr w:type="spellEnd"/>
      <w:r w:rsidRPr="00BE752F">
        <w:t xml:space="preserve"> | Bartje | Bartle | Bartles | Bartlett | Bartley |</w:t>
      </w:r>
    </w:p>
    <w:p w14:paraId="1E814DBE" w14:textId="77777777" w:rsidR="00000000" w:rsidRPr="00BE752F" w:rsidRDefault="00000000">
      <w:r w:rsidRPr="00BE752F">
        <w:t xml:space="preserve">Barton | Bartow | Bartz | Baruch | Bary | Bas | Basa | </w:t>
      </w:r>
      <w:proofErr w:type="spellStart"/>
      <w:r w:rsidRPr="00BE752F">
        <w:t>Basaba</w:t>
      </w:r>
      <w:proofErr w:type="spellEnd"/>
      <w:r w:rsidRPr="00BE752F">
        <w:t xml:space="preserve"> | Basabi | Basak | Basant | Basanta | Basar | Base | Basel | Basem | Bash | Basha</w:t>
      </w:r>
    </w:p>
    <w:p w14:paraId="61903622" w14:textId="77777777" w:rsidR="00000000" w:rsidRPr="00BE752F" w:rsidRDefault="00000000">
      <w:r w:rsidRPr="00BE752F">
        <w:t xml:space="preserve">| Basham | Bashan | Bashar | Basharat | Bashe | </w:t>
      </w:r>
      <w:proofErr w:type="spellStart"/>
      <w:r w:rsidRPr="00BE752F">
        <w:t>Bashee</w:t>
      </w:r>
      <w:proofErr w:type="spellEnd"/>
      <w:r w:rsidRPr="00BE752F">
        <w:t xml:space="preserve"> | Basheer | Basheera | Bashful | </w:t>
      </w:r>
      <w:proofErr w:type="spellStart"/>
      <w:r w:rsidRPr="00BE752F">
        <w:t>Bashfuly</w:t>
      </w:r>
      <w:proofErr w:type="spellEnd"/>
      <w:r w:rsidRPr="00BE752F">
        <w:t xml:space="preserve"> | Bashi | Bashir | Bashka | Bashore | Basic |</w:t>
      </w:r>
    </w:p>
    <w:p w14:paraId="74799475" w14:textId="77777777" w:rsidR="00000000" w:rsidRPr="00BE752F" w:rsidRDefault="00000000">
      <w:r w:rsidRPr="00BE752F">
        <w:t>Basil | Basile | Basileios | Basiliki | Basill | Basje | Baskaran | Basker | Baskerville | Baskin | Basmati | Baso | Bass | Bassett | Basso | Bast |</w:t>
      </w:r>
    </w:p>
    <w:p w14:paraId="77415219" w14:textId="77777777" w:rsidR="00000000" w:rsidRPr="00BE752F" w:rsidRDefault="00000000">
      <w:r w:rsidRPr="00BE752F">
        <w:t xml:space="preserve">Bastani | </w:t>
      </w:r>
      <w:proofErr w:type="spellStart"/>
      <w:r w:rsidRPr="00BE752F">
        <w:t>Bastavaray</w:t>
      </w:r>
      <w:proofErr w:type="spellEnd"/>
      <w:r w:rsidRPr="00BE752F">
        <w:t xml:space="preserve"> | Bastet | Basti | </w:t>
      </w:r>
      <w:proofErr w:type="spellStart"/>
      <w:r w:rsidRPr="00BE752F">
        <w:t>Bastiaantje</w:t>
      </w:r>
      <w:proofErr w:type="spellEnd"/>
      <w:r w:rsidRPr="00BE752F">
        <w:t xml:space="preserve"> | Bastian | Bastos | </w:t>
      </w:r>
      <w:proofErr w:type="spellStart"/>
      <w:r w:rsidRPr="00BE752F">
        <w:t>Bastu</w:t>
      </w:r>
      <w:proofErr w:type="spellEnd"/>
      <w:r w:rsidRPr="00BE752F">
        <w:t xml:space="preserve"> | </w:t>
      </w:r>
      <w:proofErr w:type="spellStart"/>
      <w:r w:rsidRPr="00BE752F">
        <w:t>Basude</w:t>
      </w:r>
      <w:proofErr w:type="spellEnd"/>
      <w:r w:rsidRPr="00BE752F">
        <w:t xml:space="preserve"> | </w:t>
      </w:r>
      <w:proofErr w:type="spellStart"/>
      <w:r w:rsidRPr="00BE752F">
        <w:t>Basvangoud</w:t>
      </w:r>
      <w:proofErr w:type="spellEnd"/>
      <w:r w:rsidRPr="00BE752F">
        <w:t xml:space="preserve"> | </w:t>
      </w:r>
      <w:proofErr w:type="spellStart"/>
      <w:r w:rsidRPr="00BE752F">
        <w:t>Basyl</w:t>
      </w:r>
      <w:proofErr w:type="spellEnd"/>
      <w:r w:rsidRPr="00BE752F">
        <w:t xml:space="preserve"> | Bat | Bata | </w:t>
      </w:r>
      <w:proofErr w:type="spellStart"/>
      <w:r w:rsidRPr="00BE752F">
        <w:t>Batachikhan</w:t>
      </w:r>
      <w:proofErr w:type="spellEnd"/>
      <w:r w:rsidRPr="00BE752F">
        <w:t xml:space="preserve"> |</w:t>
      </w:r>
    </w:p>
    <w:p w14:paraId="1FF78431" w14:textId="77777777" w:rsidR="00000000" w:rsidRPr="00BE752F" w:rsidRDefault="00000000">
      <w:proofErr w:type="spellStart"/>
      <w:r w:rsidRPr="00BE752F">
        <w:t>Batakrishna</w:t>
      </w:r>
      <w:proofErr w:type="spellEnd"/>
      <w:r w:rsidRPr="00BE752F">
        <w:t xml:space="preserve"> | Batchelder | Batchelor | Bate | Bategeka | Bateman | Bates | Batey | Bathild | Bathsheba | Bati | </w:t>
      </w:r>
      <w:proofErr w:type="spellStart"/>
      <w:r w:rsidRPr="00BE752F">
        <w:t>Batine</w:t>
      </w:r>
      <w:proofErr w:type="spellEnd"/>
      <w:r w:rsidRPr="00BE752F">
        <w:t xml:space="preserve"> | Batisha | Batista | Batiste |</w:t>
      </w:r>
    </w:p>
    <w:p w14:paraId="7597100F" w14:textId="77777777" w:rsidR="00000000" w:rsidRPr="00BE752F" w:rsidRDefault="00000000">
      <w:r w:rsidRPr="00BE752F">
        <w:t xml:space="preserve">Batman | Batool | Bator | Batra | Batson | Batta | Battaglia | Batten | Battista | Battle | Battles | Batts | Batty | Batu | Batuk | </w:t>
      </w:r>
      <w:proofErr w:type="spellStart"/>
      <w:r w:rsidRPr="00BE752F">
        <w:t>Batukanatha</w:t>
      </w:r>
      <w:proofErr w:type="spellEnd"/>
      <w:r w:rsidRPr="00BE752F">
        <w:t xml:space="preserve"> | Bau |</w:t>
      </w:r>
    </w:p>
    <w:p w14:paraId="3F4FFB7F" w14:textId="77777777" w:rsidR="00000000" w:rsidRPr="00BE752F" w:rsidRDefault="00000000">
      <w:r w:rsidRPr="00BE752F">
        <w:t xml:space="preserve">Baucis | </w:t>
      </w:r>
      <w:proofErr w:type="spellStart"/>
      <w:r w:rsidRPr="00BE752F">
        <w:t>Baudine</w:t>
      </w:r>
      <w:proofErr w:type="spellEnd"/>
      <w:r w:rsidRPr="00BE752F">
        <w:t xml:space="preserve"> | Bauer | Baugh | Baugher | Baughman | Bauke | Baum | Bauman | Baumann | Baumgardner | Baumgartner | Bautista | Bautiste</w:t>
      </w:r>
    </w:p>
    <w:p w14:paraId="7A700E46" w14:textId="77777777" w:rsidR="00000000" w:rsidRPr="00BE752F" w:rsidRDefault="00000000">
      <w:r w:rsidRPr="00BE752F">
        <w:t xml:space="preserve">| </w:t>
      </w:r>
      <w:proofErr w:type="spellStart"/>
      <w:r w:rsidRPr="00BE752F">
        <w:t>Bauzeur</w:t>
      </w:r>
      <w:proofErr w:type="spellEnd"/>
      <w:r w:rsidRPr="00BE752F">
        <w:t xml:space="preserve"> | Bava | Bavan | </w:t>
      </w:r>
      <w:proofErr w:type="spellStart"/>
      <w:r w:rsidRPr="00BE752F">
        <w:t>Baveen</w:t>
      </w:r>
      <w:proofErr w:type="spellEnd"/>
      <w:r w:rsidRPr="00BE752F">
        <w:t xml:space="preserve"> | Bavin | </w:t>
      </w:r>
      <w:proofErr w:type="spellStart"/>
      <w:r w:rsidRPr="00BE752F">
        <w:t>Bavneet</w:t>
      </w:r>
      <w:proofErr w:type="spellEnd"/>
      <w:r w:rsidRPr="00BE752F">
        <w:t xml:space="preserve"> | Bavol | Bawa | </w:t>
      </w:r>
      <w:proofErr w:type="spellStart"/>
      <w:r w:rsidRPr="00BE752F">
        <w:t>Bawara</w:t>
      </w:r>
      <w:proofErr w:type="spellEnd"/>
      <w:r w:rsidRPr="00BE752F">
        <w:t xml:space="preserve"> | Bawdy | Baxi | Baxley | Baxter | Bay | Baya | </w:t>
      </w:r>
      <w:proofErr w:type="spellStart"/>
      <w:r w:rsidRPr="00BE752F">
        <w:t>Bayabhatta</w:t>
      </w:r>
      <w:proofErr w:type="spellEnd"/>
      <w:r w:rsidRPr="00BE752F">
        <w:t xml:space="preserve"> |</w:t>
      </w:r>
    </w:p>
    <w:p w14:paraId="37E09D26" w14:textId="77777777" w:rsidR="00000000" w:rsidRPr="00BE752F" w:rsidRDefault="00000000">
      <w:r w:rsidRPr="00BE752F">
        <w:t xml:space="preserve">Bayan | Bayar | </w:t>
      </w:r>
      <w:proofErr w:type="spellStart"/>
      <w:r w:rsidRPr="00BE752F">
        <w:t>Baydan</w:t>
      </w:r>
      <w:proofErr w:type="spellEnd"/>
      <w:r w:rsidRPr="00BE752F">
        <w:t xml:space="preserve"> | Baye | Bayer | Bayla | Bayle | Baylea | Baylee | Bayleigh | Baylen | </w:t>
      </w:r>
      <w:proofErr w:type="spellStart"/>
      <w:r w:rsidRPr="00BE752F">
        <w:t>Baylene</w:t>
      </w:r>
      <w:proofErr w:type="spellEnd"/>
      <w:r w:rsidRPr="00BE752F">
        <w:t xml:space="preserve"> | Bayler | Bayless | Bayley | Bayli | Baylie |</w:t>
      </w:r>
    </w:p>
    <w:p w14:paraId="3EF98F40" w14:textId="77777777" w:rsidR="00000000" w:rsidRPr="00BE752F" w:rsidRDefault="00000000">
      <w:r w:rsidRPr="00BE752F">
        <w:t xml:space="preserve">Baylin | Baylis | Baylor | Bayly | Baylye | </w:t>
      </w:r>
      <w:proofErr w:type="spellStart"/>
      <w:r w:rsidRPr="00BE752F">
        <w:t>Baylyne</w:t>
      </w:r>
      <w:proofErr w:type="spellEnd"/>
      <w:r w:rsidRPr="00BE752F">
        <w:t xml:space="preserve"> | Bayne | Bayo | Bayonne | Bayou | Bayram | Bays | Bayu | Bayya | Baz | Bazel | Bazil | Bazile</w:t>
      </w:r>
    </w:p>
    <w:p w14:paraId="06F958EE" w14:textId="77777777" w:rsidR="00000000" w:rsidRPr="00BE752F" w:rsidRDefault="00000000">
      <w:r w:rsidRPr="00BE752F">
        <w:t xml:space="preserve">| Bazin | Bazooka | </w:t>
      </w:r>
      <w:proofErr w:type="spellStart"/>
      <w:r w:rsidRPr="00BE752F">
        <w:t>Bbusoowy</w:t>
      </w:r>
      <w:proofErr w:type="spellEnd"/>
      <w:r w:rsidRPr="00BE752F">
        <w:t xml:space="preserve"> | Be | </w:t>
      </w:r>
      <w:proofErr w:type="spellStart"/>
      <w:r w:rsidRPr="00BE752F">
        <w:t>Be'Be</w:t>
      </w:r>
      <w:proofErr w:type="spellEnd"/>
      <w:r w:rsidRPr="00BE752F">
        <w:t xml:space="preserve">' | Bea | Beach | </w:t>
      </w:r>
      <w:proofErr w:type="spellStart"/>
      <w:r w:rsidRPr="00BE752F">
        <w:t>Beachbaby</w:t>
      </w:r>
      <w:proofErr w:type="spellEnd"/>
      <w:r w:rsidRPr="00BE752F">
        <w:t xml:space="preserve"> | Beachcomber | Beacon | Beadie | </w:t>
      </w:r>
      <w:proofErr w:type="spellStart"/>
      <w:r w:rsidRPr="00BE752F">
        <w:t>Beag</w:t>
      </w:r>
      <w:proofErr w:type="spellEnd"/>
      <w:r w:rsidRPr="00BE752F">
        <w:t xml:space="preserve"> | Beaga | Beage | Beah | Beak</w:t>
      </w:r>
    </w:p>
    <w:p w14:paraId="26D54B4C" w14:textId="77777777" w:rsidR="00000000" w:rsidRPr="00BE752F" w:rsidRDefault="00000000">
      <w:r w:rsidRPr="00BE752F">
        <w:t xml:space="preserve">| Beake | Beaker | </w:t>
      </w:r>
      <w:proofErr w:type="spellStart"/>
      <w:r w:rsidRPr="00BE752F">
        <w:t>Beakin</w:t>
      </w:r>
      <w:proofErr w:type="spellEnd"/>
      <w:r w:rsidRPr="00BE752F">
        <w:t xml:space="preserve"> | Beal | Beale | Beall | Beals | Beam | Beaman | Beamer | Beamon | Bean | Beaner | Beanie | </w:t>
      </w:r>
      <w:proofErr w:type="spellStart"/>
      <w:r w:rsidRPr="00BE752F">
        <w:t>BeanMuman</w:t>
      </w:r>
      <w:proofErr w:type="spellEnd"/>
      <w:r w:rsidRPr="00BE752F">
        <w:t xml:space="preserve"> | Beano |</w:t>
      </w:r>
    </w:p>
    <w:p w14:paraId="5FB67C39" w14:textId="77777777" w:rsidR="00000000" w:rsidRPr="00BE752F" w:rsidRDefault="00000000">
      <w:proofErr w:type="spellStart"/>
      <w:r w:rsidRPr="00BE752F">
        <w:t>Beanor</w:t>
      </w:r>
      <w:proofErr w:type="spellEnd"/>
      <w:r w:rsidRPr="00BE752F">
        <w:t xml:space="preserve"> | Beans | Beant | Beany | Bear | Beara | Bearach | Beard | Bearden | Beardsley | </w:t>
      </w:r>
      <w:proofErr w:type="spellStart"/>
      <w:r w:rsidRPr="00BE752F">
        <w:t>Bearjunkee</w:t>
      </w:r>
      <w:proofErr w:type="spellEnd"/>
      <w:r w:rsidRPr="00BE752F">
        <w:t xml:space="preserve"> | </w:t>
      </w:r>
      <w:proofErr w:type="spellStart"/>
      <w:r w:rsidRPr="00BE752F">
        <w:t>Bearly</w:t>
      </w:r>
      <w:proofErr w:type="spellEnd"/>
      <w:r w:rsidRPr="00BE752F">
        <w:t xml:space="preserve"> | </w:t>
      </w:r>
      <w:proofErr w:type="spellStart"/>
      <w:r w:rsidRPr="00BE752F">
        <w:t>Bearton</w:t>
      </w:r>
      <w:proofErr w:type="spellEnd"/>
      <w:r w:rsidRPr="00BE752F">
        <w:t xml:space="preserve"> | Beasley | Beason |</w:t>
      </w:r>
    </w:p>
    <w:p w14:paraId="76C879D6" w14:textId="77777777" w:rsidR="00000000" w:rsidRPr="00BE752F" w:rsidRDefault="00000000">
      <w:r w:rsidRPr="00BE752F">
        <w:t xml:space="preserve">Beast | Beat | Beate | Beatie | Beaton | </w:t>
      </w:r>
      <w:proofErr w:type="spellStart"/>
      <w:r w:rsidRPr="00BE752F">
        <w:t>Beatri</w:t>
      </w:r>
      <w:proofErr w:type="spellEnd"/>
      <w:r w:rsidRPr="00BE752F">
        <w:t xml:space="preserve"> | Beatrice | Beatrix | Beatriz | Beattie | Beatty | Beaty | Beau | Beauchamp | </w:t>
      </w:r>
      <w:proofErr w:type="spellStart"/>
      <w:r w:rsidRPr="00BE752F">
        <w:t>Beauciphoes</w:t>
      </w:r>
      <w:proofErr w:type="spellEnd"/>
      <w:r w:rsidRPr="00BE752F">
        <w:t xml:space="preserve"> |</w:t>
      </w:r>
    </w:p>
    <w:p w14:paraId="03F6EC80" w14:textId="77777777" w:rsidR="00000000" w:rsidRPr="00BE752F" w:rsidRDefault="00000000">
      <w:r w:rsidRPr="00BE752F">
        <w:t xml:space="preserve">Beaucoup | </w:t>
      </w:r>
      <w:proofErr w:type="spellStart"/>
      <w:r w:rsidRPr="00BE752F">
        <w:t>Beaudee</w:t>
      </w:r>
      <w:proofErr w:type="spellEnd"/>
      <w:r w:rsidRPr="00BE752F">
        <w:t xml:space="preserve"> | Beaudine | </w:t>
      </w:r>
      <w:proofErr w:type="spellStart"/>
      <w:r w:rsidRPr="00BE752F">
        <w:t>Beaudreaux</w:t>
      </w:r>
      <w:proofErr w:type="spellEnd"/>
      <w:r w:rsidRPr="00BE752F">
        <w:t xml:space="preserve"> | Beaudry | Beaufort | Beaulieu | Beauregard | Beauty | Beaux | </w:t>
      </w:r>
      <w:proofErr w:type="spellStart"/>
      <w:r w:rsidRPr="00BE752F">
        <w:t>Beav</w:t>
      </w:r>
      <w:proofErr w:type="spellEnd"/>
      <w:r w:rsidRPr="00BE752F">
        <w:t xml:space="preserve"> | Beaven | Beaver |</w:t>
      </w:r>
    </w:p>
    <w:p w14:paraId="32DB9164" w14:textId="77777777" w:rsidR="00000000" w:rsidRPr="00BE752F" w:rsidRDefault="00000000">
      <w:r w:rsidRPr="00BE752F">
        <w:t xml:space="preserve">Beavers | Beavis | Beb | Bebba | Bebbe | Bebe | </w:t>
      </w:r>
      <w:proofErr w:type="spellStart"/>
      <w:r w:rsidRPr="00BE752F">
        <w:t>BeBee</w:t>
      </w:r>
      <w:proofErr w:type="spellEnd"/>
      <w:r w:rsidRPr="00BE752F">
        <w:t xml:space="preserve"> | Bebel | </w:t>
      </w:r>
      <w:proofErr w:type="spellStart"/>
      <w:r w:rsidRPr="00BE752F">
        <w:t>Bebert</w:t>
      </w:r>
      <w:proofErr w:type="spellEnd"/>
      <w:r w:rsidRPr="00BE752F">
        <w:t xml:space="preserve"> | </w:t>
      </w:r>
      <w:proofErr w:type="spellStart"/>
      <w:r w:rsidRPr="00BE752F">
        <w:t>Bebhinn</w:t>
      </w:r>
      <w:proofErr w:type="spellEnd"/>
      <w:r w:rsidRPr="00BE752F">
        <w:t xml:space="preserve"> | </w:t>
      </w:r>
      <w:proofErr w:type="spellStart"/>
      <w:r w:rsidRPr="00BE752F">
        <w:t>Bebis</w:t>
      </w:r>
      <w:proofErr w:type="spellEnd"/>
      <w:r w:rsidRPr="00BE752F">
        <w:t xml:space="preserve"> | </w:t>
      </w:r>
      <w:proofErr w:type="spellStart"/>
      <w:r w:rsidRPr="00BE752F">
        <w:t>Beblemanya</w:t>
      </w:r>
      <w:proofErr w:type="spellEnd"/>
      <w:r w:rsidRPr="00BE752F">
        <w:t xml:space="preserve"> | Bebo | Bebra | Bec | Beca | Becca |</w:t>
      </w:r>
    </w:p>
    <w:p w14:paraId="2C656738" w14:textId="77777777" w:rsidR="00000000" w:rsidRPr="00BE752F" w:rsidRDefault="00000000">
      <w:proofErr w:type="spellStart"/>
      <w:r w:rsidRPr="00BE752F">
        <w:t>Beccan</w:t>
      </w:r>
      <w:proofErr w:type="spellEnd"/>
      <w:r w:rsidRPr="00BE752F">
        <w:t xml:space="preserve"> | Becerra | Bechamel | </w:t>
      </w:r>
      <w:proofErr w:type="spellStart"/>
      <w:r w:rsidRPr="00BE752F">
        <w:t>Bechan</w:t>
      </w:r>
      <w:proofErr w:type="spellEnd"/>
      <w:r w:rsidRPr="00BE752F">
        <w:t xml:space="preserve"> | Bechara | Bechtel | Bechtold | Beck | Becker | Becket | Beckett | Beckford | Beckham | Beckles |</w:t>
      </w:r>
    </w:p>
    <w:p w14:paraId="4935AA88" w14:textId="77777777" w:rsidR="00000000" w:rsidRPr="00BE752F" w:rsidRDefault="00000000">
      <w:r w:rsidRPr="00BE752F">
        <w:t xml:space="preserve">Beckley | Beckman | Beckwith | Becnel | </w:t>
      </w:r>
      <w:proofErr w:type="spellStart"/>
      <w:r w:rsidRPr="00BE752F">
        <w:t>Becuma</w:t>
      </w:r>
      <w:proofErr w:type="spellEnd"/>
      <w:r w:rsidRPr="00BE752F">
        <w:t xml:space="preserve"> | Beda | Bedard | </w:t>
      </w:r>
      <w:proofErr w:type="spellStart"/>
      <w:r w:rsidRPr="00BE752F">
        <w:t>Beddhu</w:t>
      </w:r>
      <w:proofErr w:type="spellEnd"/>
      <w:r w:rsidRPr="00BE752F">
        <w:t xml:space="preserve"> | Bede | Bedell | Bedford | Bedi | Bedis | </w:t>
      </w:r>
      <w:proofErr w:type="spellStart"/>
      <w:r w:rsidRPr="00BE752F">
        <w:t>Bediz</w:t>
      </w:r>
      <w:proofErr w:type="spellEnd"/>
      <w:r w:rsidRPr="00BE752F">
        <w:t xml:space="preserve"> | Bedouin | Bedour</w:t>
      </w:r>
    </w:p>
    <w:p w14:paraId="2ADBFF6B" w14:textId="77777777" w:rsidR="00000000" w:rsidRPr="00BE752F" w:rsidRDefault="00000000">
      <w:r w:rsidRPr="00BE752F">
        <w:t xml:space="preserve">| Bedran | </w:t>
      </w:r>
      <w:proofErr w:type="spellStart"/>
      <w:r w:rsidRPr="00BE752F">
        <w:t>Bedrija</w:t>
      </w:r>
      <w:proofErr w:type="spellEnd"/>
      <w:r w:rsidRPr="00BE752F">
        <w:t xml:space="preserve"> | Bedwell | Bee | Beeb | </w:t>
      </w:r>
      <w:proofErr w:type="spellStart"/>
      <w:r w:rsidRPr="00BE752F">
        <w:t>Beeba</w:t>
      </w:r>
      <w:proofErr w:type="spellEnd"/>
      <w:r w:rsidRPr="00BE752F">
        <w:t xml:space="preserve"> | </w:t>
      </w:r>
      <w:proofErr w:type="spellStart"/>
      <w:r w:rsidRPr="00BE752F">
        <w:t>Beeban</w:t>
      </w:r>
      <w:proofErr w:type="spellEnd"/>
      <w:r w:rsidRPr="00BE752F">
        <w:t xml:space="preserve"> | Beebe | </w:t>
      </w:r>
      <w:proofErr w:type="spellStart"/>
      <w:r w:rsidRPr="00BE752F">
        <w:t>Beebee</w:t>
      </w:r>
      <w:proofErr w:type="spellEnd"/>
      <w:r w:rsidRPr="00BE752F">
        <w:t xml:space="preserve"> | </w:t>
      </w:r>
      <w:proofErr w:type="spellStart"/>
      <w:r w:rsidRPr="00BE752F">
        <w:t>Beebop</w:t>
      </w:r>
      <w:proofErr w:type="spellEnd"/>
      <w:r w:rsidRPr="00BE752F">
        <w:t xml:space="preserve"> | </w:t>
      </w:r>
      <w:proofErr w:type="spellStart"/>
      <w:r w:rsidRPr="00BE752F">
        <w:t>Beebs</w:t>
      </w:r>
      <w:proofErr w:type="spellEnd"/>
      <w:r w:rsidRPr="00BE752F">
        <w:t xml:space="preserve"> | </w:t>
      </w:r>
      <w:proofErr w:type="spellStart"/>
      <w:r w:rsidRPr="00BE752F">
        <w:t>Beebus</w:t>
      </w:r>
      <w:proofErr w:type="spellEnd"/>
      <w:r w:rsidRPr="00BE752F">
        <w:t xml:space="preserve"> | Beech | Beecher | Beechnut | Beedle</w:t>
      </w:r>
    </w:p>
    <w:p w14:paraId="54E287CF" w14:textId="77777777" w:rsidR="00000000" w:rsidRPr="00BE752F" w:rsidRDefault="00000000">
      <w:r w:rsidRPr="00BE752F">
        <w:t xml:space="preserve">| </w:t>
      </w:r>
      <w:proofErr w:type="spellStart"/>
      <w:r w:rsidRPr="00BE752F">
        <w:t>Beedrill</w:t>
      </w:r>
      <w:proofErr w:type="spellEnd"/>
      <w:r w:rsidRPr="00BE752F">
        <w:t xml:space="preserve"> | Beefcake | Beefeater | Beefy | Beejal | Beeler | Beelzebub | Beeman | Beena | Beene | </w:t>
      </w:r>
      <w:proofErr w:type="spellStart"/>
      <w:r w:rsidRPr="00BE752F">
        <w:t>Beentsy</w:t>
      </w:r>
      <w:proofErr w:type="spellEnd"/>
      <w:r w:rsidRPr="00BE752F">
        <w:t xml:space="preserve"> | Beenu | Beep | Beeper | Beer |</w:t>
      </w:r>
    </w:p>
    <w:p w14:paraId="1180E52C" w14:textId="77777777" w:rsidR="00000000" w:rsidRPr="00BE752F" w:rsidRDefault="00000000">
      <w:r w:rsidRPr="00BE752F">
        <w:t xml:space="preserve">Beeri | Beers | Beertje | </w:t>
      </w:r>
      <w:proofErr w:type="spellStart"/>
      <w:r w:rsidRPr="00BE752F">
        <w:t>Beerud</w:t>
      </w:r>
      <w:proofErr w:type="spellEnd"/>
      <w:r w:rsidRPr="00BE752F">
        <w:t xml:space="preserve"> | Beery | Beesigye | Beeson | Beet | Beethoven | Beetle | Beetlejuice | </w:t>
      </w:r>
      <w:proofErr w:type="spellStart"/>
      <w:r w:rsidRPr="00BE752F">
        <w:t>Beeuwke</w:t>
      </w:r>
      <w:proofErr w:type="spellEnd"/>
      <w:r w:rsidRPr="00BE752F">
        <w:t xml:space="preserve"> | Beez | Beezer | Begay |</w:t>
      </w:r>
    </w:p>
    <w:p w14:paraId="18E47BB7" w14:textId="77777777" w:rsidR="00000000" w:rsidRPr="00BE752F" w:rsidRDefault="00000000">
      <w:r w:rsidRPr="00BE752F">
        <w:t>Beggar | Beggs | Begin | Begley | Begona | Begu | Behari | Behemoth | Behi | Behjat | Behn | Behr | Behrens | Behrooz | Behruz | Behzad | Bei |</w:t>
      </w:r>
    </w:p>
    <w:p w14:paraId="106ACDD6" w14:textId="77777777" w:rsidR="00000000" w:rsidRPr="00BE752F" w:rsidRDefault="00000000">
      <w:r w:rsidRPr="00BE752F">
        <w:t xml:space="preserve">Beier | Beige | Beije | Beila | Beini | Beirne | Beiti | </w:t>
      </w:r>
      <w:proofErr w:type="spellStart"/>
      <w:r w:rsidRPr="00BE752F">
        <w:t>Bejal</w:t>
      </w:r>
      <w:proofErr w:type="spellEnd"/>
      <w:r w:rsidRPr="00BE752F">
        <w:t xml:space="preserve"> | Bejarano | Bejide | Bejo | Beju | Bek | Beka | </w:t>
      </w:r>
      <w:proofErr w:type="spellStart"/>
      <w:r w:rsidRPr="00BE752F">
        <w:t>Bekey</w:t>
      </w:r>
      <w:proofErr w:type="spellEnd"/>
      <w:r w:rsidRPr="00BE752F">
        <w:t xml:space="preserve"> | </w:t>
      </w:r>
      <w:proofErr w:type="spellStart"/>
      <w:r w:rsidRPr="00BE752F">
        <w:t>Bekkem</w:t>
      </w:r>
      <w:proofErr w:type="spellEnd"/>
      <w:r w:rsidRPr="00BE752F">
        <w:t xml:space="preserve"> | Bekki | Bektas |</w:t>
      </w:r>
    </w:p>
    <w:p w14:paraId="6C67409D" w14:textId="77777777" w:rsidR="00000000" w:rsidRPr="00BE752F" w:rsidRDefault="00000000">
      <w:proofErr w:type="spellStart"/>
      <w:r w:rsidRPr="00BE752F">
        <w:t>Bekter</w:t>
      </w:r>
      <w:proofErr w:type="spellEnd"/>
      <w:r w:rsidRPr="00BE752F">
        <w:t xml:space="preserve"> | Bel | Bela | Belair | Belanger | </w:t>
      </w:r>
      <w:proofErr w:type="spellStart"/>
      <w:r w:rsidRPr="00BE752F">
        <w:t>Belanie</w:t>
      </w:r>
      <w:proofErr w:type="spellEnd"/>
      <w:r w:rsidRPr="00BE752F">
        <w:t xml:space="preserve"> | </w:t>
      </w:r>
      <w:proofErr w:type="spellStart"/>
      <w:r w:rsidRPr="00BE752F">
        <w:t>Belara</w:t>
      </w:r>
      <w:proofErr w:type="spellEnd"/>
      <w:r w:rsidRPr="00BE752F">
        <w:t xml:space="preserve"> | Belarius | Belay | Belcher | Belden | Belem | Belen | Belgin | Belgrave | </w:t>
      </w:r>
      <w:proofErr w:type="spellStart"/>
      <w:r w:rsidRPr="00BE752F">
        <w:t>Belgutai</w:t>
      </w:r>
      <w:proofErr w:type="spellEnd"/>
      <w:r w:rsidRPr="00BE752F">
        <w:t xml:space="preserve"> | Beli |</w:t>
      </w:r>
    </w:p>
    <w:p w14:paraId="5026B7E0" w14:textId="77777777" w:rsidR="00000000" w:rsidRPr="00BE752F" w:rsidRDefault="00000000">
      <w:r w:rsidRPr="00BE752F">
        <w:t xml:space="preserve">Belial | </w:t>
      </w:r>
      <w:proofErr w:type="spellStart"/>
      <w:r w:rsidRPr="00BE752F">
        <w:t>Belicek</w:t>
      </w:r>
      <w:proofErr w:type="spellEnd"/>
      <w:r w:rsidRPr="00BE752F">
        <w:t xml:space="preserve"> | </w:t>
      </w:r>
      <w:proofErr w:type="spellStart"/>
      <w:r w:rsidRPr="00BE752F">
        <w:t>Belig</w:t>
      </w:r>
      <w:proofErr w:type="spellEnd"/>
      <w:r w:rsidRPr="00BE752F">
        <w:t xml:space="preserve"> | Belin | Belina | Belinda | Belisle | Beliz | Belk | Belka | Belkis | Bell | Bella | Bellamie | Bellamkonda | Bellamy | Bellare |</w:t>
      </w:r>
    </w:p>
    <w:p w14:paraId="7868FB7E" w14:textId="77777777" w:rsidR="00000000" w:rsidRPr="00BE752F" w:rsidRDefault="00000000">
      <w:r w:rsidRPr="00BE752F">
        <w:t xml:space="preserve">Belle | </w:t>
      </w:r>
      <w:proofErr w:type="spellStart"/>
      <w:r w:rsidRPr="00BE752F">
        <w:t>Bellekin</w:t>
      </w:r>
      <w:proofErr w:type="spellEnd"/>
      <w:r w:rsidRPr="00BE752F">
        <w:t xml:space="preserve"> | Belli | Bellinger | Bellini | Bello | Bellows | </w:t>
      </w:r>
      <w:proofErr w:type="spellStart"/>
      <w:r w:rsidRPr="00BE752F">
        <w:t>Bellsprout</w:t>
      </w:r>
      <w:proofErr w:type="spellEnd"/>
      <w:r w:rsidRPr="00BE752F">
        <w:t xml:space="preserve"> | Belly | Belma | Belmar | </w:t>
      </w:r>
      <w:proofErr w:type="spellStart"/>
      <w:r w:rsidRPr="00BE752F">
        <w:t>Belonie</w:t>
      </w:r>
      <w:proofErr w:type="spellEnd"/>
      <w:r w:rsidRPr="00BE752F">
        <w:t xml:space="preserve"> | Belora | </w:t>
      </w:r>
      <w:proofErr w:type="spellStart"/>
      <w:r w:rsidRPr="00BE752F">
        <w:t>Belotchka</w:t>
      </w:r>
      <w:proofErr w:type="spellEnd"/>
      <w:r w:rsidRPr="00BE752F">
        <w:t xml:space="preserve"> | Belou | Beloved |</w:t>
      </w:r>
    </w:p>
    <w:p w14:paraId="6E84F8EC" w14:textId="77777777" w:rsidR="00000000" w:rsidRPr="00BE752F" w:rsidRDefault="00000000">
      <w:proofErr w:type="spellStart"/>
      <w:r w:rsidRPr="00BE752F">
        <w:t>Belsis</w:t>
      </w:r>
      <w:proofErr w:type="spellEnd"/>
      <w:r w:rsidRPr="00BE752F">
        <w:t xml:space="preserve"> | Belt | Beltane | </w:t>
      </w:r>
      <w:proofErr w:type="spellStart"/>
      <w:r w:rsidRPr="00BE752F">
        <w:t>Belti</w:t>
      </w:r>
      <w:proofErr w:type="spellEnd"/>
      <w:r w:rsidRPr="00BE752F">
        <w:t xml:space="preserve"> | Belton | Beltran | Beluga | </w:t>
      </w:r>
      <w:proofErr w:type="spellStart"/>
      <w:r w:rsidRPr="00BE752F">
        <w:t>Belur</w:t>
      </w:r>
      <w:proofErr w:type="spellEnd"/>
      <w:r w:rsidRPr="00BE752F">
        <w:t xml:space="preserve"> | Belvedere | </w:t>
      </w:r>
      <w:proofErr w:type="spellStart"/>
      <w:r w:rsidRPr="00BE752F">
        <w:t>Belver</w:t>
      </w:r>
      <w:proofErr w:type="spellEnd"/>
      <w:r w:rsidRPr="00BE752F">
        <w:t xml:space="preserve"> | Bemis | </w:t>
      </w:r>
      <w:proofErr w:type="spellStart"/>
      <w:r w:rsidRPr="00BE752F">
        <w:t>Bemra</w:t>
      </w:r>
      <w:proofErr w:type="spellEnd"/>
      <w:r w:rsidRPr="00BE752F">
        <w:t xml:space="preserve"> | Ben | Bena | </w:t>
      </w:r>
      <w:proofErr w:type="spellStart"/>
      <w:r w:rsidRPr="00BE752F">
        <w:t>Benai</w:t>
      </w:r>
      <w:proofErr w:type="spellEnd"/>
      <w:r w:rsidRPr="00BE752F">
        <w:t xml:space="preserve"> | Benajah | </w:t>
      </w:r>
      <w:proofErr w:type="spellStart"/>
      <w:r w:rsidRPr="00BE752F">
        <w:t>Benal</w:t>
      </w:r>
      <w:proofErr w:type="spellEnd"/>
      <w:r w:rsidRPr="00BE752F">
        <w:t xml:space="preserve"> |</w:t>
      </w:r>
    </w:p>
    <w:p w14:paraId="7E4E6227" w14:textId="77777777" w:rsidR="00000000" w:rsidRPr="00BE752F" w:rsidRDefault="00000000">
      <w:r w:rsidRPr="00BE752F">
        <w:t xml:space="preserve">Benally | Benan | </w:t>
      </w:r>
      <w:proofErr w:type="spellStart"/>
      <w:r w:rsidRPr="00BE752F">
        <w:t>Benandanti</w:t>
      </w:r>
      <w:proofErr w:type="spellEnd"/>
      <w:r w:rsidRPr="00BE752F">
        <w:t xml:space="preserve"> | </w:t>
      </w:r>
      <w:proofErr w:type="spellStart"/>
      <w:r w:rsidRPr="00BE752F">
        <w:t>Benanuel</w:t>
      </w:r>
      <w:proofErr w:type="spellEnd"/>
      <w:r w:rsidRPr="00BE752F">
        <w:t xml:space="preserve"> | </w:t>
      </w:r>
      <w:proofErr w:type="spellStart"/>
      <w:r w:rsidRPr="00BE752F">
        <w:t>Benat</w:t>
      </w:r>
      <w:proofErr w:type="spellEnd"/>
      <w:r w:rsidRPr="00BE752F">
        <w:t xml:space="preserve"> | </w:t>
      </w:r>
      <w:proofErr w:type="spellStart"/>
      <w:r w:rsidRPr="00BE752F">
        <w:t>Benata</w:t>
      </w:r>
      <w:proofErr w:type="spellEnd"/>
      <w:r w:rsidRPr="00BE752F">
        <w:t xml:space="preserve"> | Benatar | Benavides | Benavidez | Benay | Bency | Benda | Bender | Bendu | </w:t>
      </w:r>
      <w:proofErr w:type="spellStart"/>
      <w:r w:rsidRPr="00BE752F">
        <w:t>Bendva</w:t>
      </w:r>
      <w:proofErr w:type="spellEnd"/>
    </w:p>
    <w:p w14:paraId="20186C14" w14:textId="77777777" w:rsidR="00000000" w:rsidRPr="00BE752F" w:rsidRDefault="00000000">
      <w:r w:rsidRPr="00BE752F">
        <w:t xml:space="preserve">| Bendy | Bene | Bened | Benedict | Benedicte | Benedikte | Benefield | </w:t>
      </w:r>
      <w:proofErr w:type="spellStart"/>
      <w:r w:rsidRPr="00BE752F">
        <w:t>Beneoite</w:t>
      </w:r>
      <w:proofErr w:type="spellEnd"/>
      <w:r w:rsidRPr="00BE752F">
        <w:t xml:space="preserve"> | Benet | Benete | Benette | Benfield | Benford | Beng | Bengal |</w:t>
      </w:r>
    </w:p>
    <w:p w14:paraId="63F7031F" w14:textId="77777777" w:rsidR="00000000" w:rsidRPr="00BE752F" w:rsidRDefault="00000000">
      <w:r w:rsidRPr="00BE752F">
        <w:t xml:space="preserve">Bengali | Benge | Bengie | Bengt | Benham | Beni | </w:t>
      </w:r>
      <w:proofErr w:type="spellStart"/>
      <w:r w:rsidRPr="00BE752F">
        <w:t>Benian</w:t>
      </w:r>
      <w:proofErr w:type="spellEnd"/>
      <w:r w:rsidRPr="00BE752F">
        <w:t xml:space="preserve"> | Benigne | Benilde | Benish | Benisha | Benitez | Benito | Benj | Benja | Benjamin |</w:t>
      </w:r>
    </w:p>
    <w:p w14:paraId="163F9D86" w14:textId="77777777" w:rsidR="00000000" w:rsidRPr="00BE752F" w:rsidRDefault="00000000">
      <w:r w:rsidRPr="00BE752F">
        <w:t xml:space="preserve">Benjamine | </w:t>
      </w:r>
      <w:proofErr w:type="spellStart"/>
      <w:r w:rsidRPr="00BE752F">
        <w:t>Benjavan</w:t>
      </w:r>
      <w:proofErr w:type="spellEnd"/>
      <w:r w:rsidRPr="00BE752F">
        <w:t xml:space="preserve"> | Benji | Benjie | Benkei | Benn | Benna | Benner | Bennet | Bennett | Bennette | Benney | Benni | Bennie | Bennington |</w:t>
      </w:r>
    </w:p>
    <w:p w14:paraId="218AC851" w14:textId="77777777" w:rsidR="00000000" w:rsidRPr="00BE752F" w:rsidRDefault="00000000">
      <w:r w:rsidRPr="00BE752F">
        <w:t xml:space="preserve">Bennjamin | Benny | Bennye | </w:t>
      </w:r>
      <w:proofErr w:type="spellStart"/>
      <w:r w:rsidRPr="00BE752F">
        <w:t>Benoa</w:t>
      </w:r>
      <w:proofErr w:type="spellEnd"/>
      <w:r w:rsidRPr="00BE752F">
        <w:t xml:space="preserve"> | Benoit | Benon | Benoni | Bens | Benson | Bente | Bentle | Bentleigh | Bentley | Bentlie | Benton | Bentz |</w:t>
      </w:r>
    </w:p>
    <w:p w14:paraId="64338C76" w14:textId="77777777" w:rsidR="00000000" w:rsidRPr="00BE752F" w:rsidRDefault="00000000">
      <w:r w:rsidRPr="00BE752F">
        <w:t xml:space="preserve">Benu | </w:t>
      </w:r>
      <w:proofErr w:type="spellStart"/>
      <w:r w:rsidRPr="00BE752F">
        <w:t>Benusch</w:t>
      </w:r>
      <w:proofErr w:type="spellEnd"/>
      <w:r w:rsidRPr="00BE752F">
        <w:t xml:space="preserve"> | Beny | Benz | </w:t>
      </w:r>
      <w:proofErr w:type="spellStart"/>
      <w:r w:rsidRPr="00BE752F">
        <w:t>Benzell</w:t>
      </w:r>
      <w:proofErr w:type="spellEnd"/>
      <w:r w:rsidRPr="00BE752F">
        <w:t xml:space="preserve"> | Benzo | </w:t>
      </w:r>
      <w:proofErr w:type="spellStart"/>
      <w:r w:rsidRPr="00BE752F">
        <w:t>Beorhtwine</w:t>
      </w:r>
      <w:proofErr w:type="spellEnd"/>
      <w:r w:rsidRPr="00BE752F">
        <w:t xml:space="preserve"> | Beorn | </w:t>
      </w:r>
      <w:proofErr w:type="spellStart"/>
      <w:r w:rsidRPr="00BE752F">
        <w:t>Beowolf</w:t>
      </w:r>
      <w:proofErr w:type="spellEnd"/>
      <w:r w:rsidRPr="00BE752F">
        <w:t xml:space="preserve"> | </w:t>
      </w:r>
      <w:proofErr w:type="spellStart"/>
      <w:r w:rsidRPr="00BE752F">
        <w:t>Beowoof</w:t>
      </w:r>
      <w:proofErr w:type="spellEnd"/>
      <w:r w:rsidRPr="00BE752F">
        <w:t xml:space="preserve"> | Beowulf | Bep | </w:t>
      </w:r>
      <w:proofErr w:type="spellStart"/>
      <w:r w:rsidRPr="00BE752F">
        <w:t>Beppi</w:t>
      </w:r>
      <w:proofErr w:type="spellEnd"/>
      <w:r w:rsidRPr="00BE752F">
        <w:t xml:space="preserve"> | Beppie | Ber | Bera |</w:t>
      </w:r>
    </w:p>
    <w:p w14:paraId="28A07E2F" w14:textId="77777777" w:rsidR="00000000" w:rsidRPr="00BE752F" w:rsidRDefault="00000000">
      <w:r w:rsidRPr="00BE752F">
        <w:t xml:space="preserve">Berach | Beranger | </w:t>
      </w:r>
      <w:proofErr w:type="spellStart"/>
      <w:r w:rsidRPr="00BE752F">
        <w:t>Berant</w:t>
      </w:r>
      <w:proofErr w:type="spellEnd"/>
      <w:r w:rsidRPr="00BE752F">
        <w:t xml:space="preserve"> | Berard | Berat | Beray | Berber | Berc'hed | Bercan | Berd | Berdean | Berdell | Berdy | </w:t>
      </w:r>
      <w:proofErr w:type="spellStart"/>
      <w:r w:rsidRPr="00BE752F">
        <w:t>Berehta</w:t>
      </w:r>
      <w:proofErr w:type="spellEnd"/>
      <w:r w:rsidRPr="00BE752F">
        <w:t xml:space="preserve"> | Berek | Beren |</w:t>
      </w:r>
    </w:p>
    <w:p w14:paraId="30159975" w14:textId="77777777" w:rsidR="00000000" w:rsidRPr="00BE752F" w:rsidRDefault="00000000">
      <w:r w:rsidRPr="00BE752F">
        <w:t xml:space="preserve">Berenda | </w:t>
      </w:r>
      <w:proofErr w:type="spellStart"/>
      <w:r w:rsidRPr="00BE752F">
        <w:t>Berengere</w:t>
      </w:r>
      <w:proofErr w:type="spellEnd"/>
      <w:r w:rsidRPr="00BE752F">
        <w:t xml:space="preserve"> | Berent | Beres | Beresford | Beret | Bereta | Berezavant | </w:t>
      </w:r>
      <w:proofErr w:type="spellStart"/>
      <w:r w:rsidRPr="00BE752F">
        <w:t>Berezishnav</w:t>
      </w:r>
      <w:proofErr w:type="spellEnd"/>
      <w:r w:rsidRPr="00BE752F">
        <w:t xml:space="preserve"> | </w:t>
      </w:r>
      <w:proofErr w:type="spellStart"/>
      <w:r w:rsidRPr="00BE752F">
        <w:t>Berezyarshtay</w:t>
      </w:r>
      <w:proofErr w:type="spellEnd"/>
      <w:r w:rsidRPr="00BE752F">
        <w:t xml:space="preserve"> | Berg | Bergan | Berge | Bergen |</w:t>
      </w:r>
    </w:p>
    <w:p w14:paraId="47ACE2D0" w14:textId="77777777" w:rsidR="00000000" w:rsidRPr="00BE752F" w:rsidRDefault="00000000">
      <w:r w:rsidRPr="00BE752F">
        <w:t xml:space="preserve">Berger | Bergere | Bergeron | Bergess | Bergin | Bergman | Bergmann | Bergstrom | </w:t>
      </w:r>
      <w:proofErr w:type="spellStart"/>
      <w:r w:rsidRPr="00BE752F">
        <w:t>Berhare</w:t>
      </w:r>
      <w:proofErr w:type="spellEnd"/>
      <w:r w:rsidRPr="00BE752F">
        <w:t xml:space="preserve"> | Beri | Beria | Beriah | Beric | Berin | Beris |</w:t>
      </w:r>
    </w:p>
    <w:p w14:paraId="4E862013" w14:textId="77777777" w:rsidR="00000000" w:rsidRPr="00BE752F" w:rsidRDefault="00000000">
      <w:proofErr w:type="spellStart"/>
      <w:r w:rsidRPr="00BE752F">
        <w:t>Berislava</w:t>
      </w:r>
      <w:proofErr w:type="spellEnd"/>
      <w:r w:rsidRPr="00BE752F">
        <w:t xml:space="preserve"> | Berit | </w:t>
      </w:r>
      <w:proofErr w:type="spellStart"/>
      <w:r w:rsidRPr="00BE752F">
        <w:t>Berjan</w:t>
      </w:r>
      <w:proofErr w:type="spellEnd"/>
      <w:r w:rsidRPr="00BE752F">
        <w:t xml:space="preserve"> | Berk | Berke | Berkeley | Berkely | Berkie | Berkley | Berkly | Berkowitz | Berl | </w:t>
      </w:r>
      <w:proofErr w:type="spellStart"/>
      <w:r w:rsidRPr="00BE752F">
        <w:t>Berlen</w:t>
      </w:r>
      <w:proofErr w:type="spellEnd"/>
      <w:r w:rsidRPr="00BE752F">
        <w:t xml:space="preserve"> | </w:t>
      </w:r>
      <w:proofErr w:type="spellStart"/>
      <w:r w:rsidRPr="00BE752F">
        <w:t>Berliana</w:t>
      </w:r>
      <w:proofErr w:type="spellEnd"/>
      <w:r w:rsidRPr="00BE752F">
        <w:t xml:space="preserve"> | Berlie | Berlin |</w:t>
      </w:r>
    </w:p>
    <w:p w14:paraId="0A8962EE" w14:textId="77777777" w:rsidR="00000000" w:rsidRPr="00BE752F" w:rsidRDefault="00000000">
      <w:r w:rsidRPr="00BE752F">
        <w:t xml:space="preserve">Berly | Berlyn | Berman | Bermudez | </w:t>
      </w:r>
      <w:proofErr w:type="spellStart"/>
      <w:r w:rsidRPr="00BE752F">
        <w:t>Bermuida</w:t>
      </w:r>
      <w:proofErr w:type="spellEnd"/>
      <w:r w:rsidRPr="00BE752F">
        <w:t xml:space="preserve"> | Bern | Berna | Bernabe | Bernadette | Bernadin | Bernadotte | </w:t>
      </w:r>
      <w:proofErr w:type="spellStart"/>
      <w:r w:rsidRPr="00BE752F">
        <w:t>Bernae</w:t>
      </w:r>
      <w:proofErr w:type="spellEnd"/>
      <w:r w:rsidRPr="00BE752F">
        <w:t xml:space="preserve"> | Bernai | Bernal |</w:t>
      </w:r>
    </w:p>
    <w:p w14:paraId="53A4F8C3" w14:textId="77777777" w:rsidR="00000000" w:rsidRPr="00BE752F" w:rsidRDefault="00000000">
      <w:r w:rsidRPr="00BE752F">
        <w:t xml:space="preserve">Bernard | Berne | </w:t>
      </w:r>
      <w:proofErr w:type="spellStart"/>
      <w:r w:rsidRPr="00BE752F">
        <w:t>Berness</w:t>
      </w:r>
      <w:proofErr w:type="spellEnd"/>
      <w:r w:rsidRPr="00BE752F">
        <w:t xml:space="preserve"> | Bernet | Berney | Bernhardt | Berni | Bernice | Bernie | Berniece | Bernier | Bernies | Bernis | </w:t>
      </w:r>
      <w:proofErr w:type="spellStart"/>
      <w:r w:rsidRPr="00BE752F">
        <w:t>Bernisa</w:t>
      </w:r>
      <w:proofErr w:type="spellEnd"/>
      <w:r w:rsidRPr="00BE752F">
        <w:t xml:space="preserve"> | Berns |</w:t>
      </w:r>
    </w:p>
    <w:p w14:paraId="7AE8226F" w14:textId="77777777" w:rsidR="00000000" w:rsidRPr="00BE752F" w:rsidRDefault="00000000">
      <w:r w:rsidRPr="00BE752F">
        <w:t xml:space="preserve">Bernsdorf | Bernstein | Bernward | Berny | Berot | Berra | </w:t>
      </w:r>
      <w:proofErr w:type="spellStart"/>
      <w:r w:rsidRPr="00BE752F">
        <w:t>Berrach</w:t>
      </w:r>
      <w:proofErr w:type="spellEnd"/>
      <w:r w:rsidRPr="00BE752F">
        <w:t xml:space="preserve"> | </w:t>
      </w:r>
      <w:proofErr w:type="spellStart"/>
      <w:r w:rsidRPr="00BE752F">
        <w:t>Berran</w:t>
      </w:r>
      <w:proofErr w:type="spellEnd"/>
      <w:r w:rsidRPr="00BE752F">
        <w:t xml:space="preserve"> | Berrey | Berrie | Berrin | Berrios | Berris | Berrit | Berriz | Berry |</w:t>
      </w:r>
    </w:p>
    <w:p w14:paraId="367DF51C" w14:textId="77777777" w:rsidR="00000000" w:rsidRPr="00BE752F" w:rsidRDefault="00000000">
      <w:r w:rsidRPr="00BE752F">
        <w:t xml:space="preserve">Berryhill | </w:t>
      </w:r>
      <w:proofErr w:type="spellStart"/>
      <w:r w:rsidRPr="00BE752F">
        <w:t>Berryl</w:t>
      </w:r>
      <w:proofErr w:type="spellEnd"/>
      <w:r w:rsidRPr="00BE752F">
        <w:t xml:space="preserve"> | Berryman | Bert | Berta | Bertel | Berth | Bertha | Berthe | </w:t>
      </w:r>
      <w:proofErr w:type="spellStart"/>
      <w:r w:rsidRPr="00BE752F">
        <w:t>Berthefried</w:t>
      </w:r>
      <w:proofErr w:type="spellEnd"/>
      <w:r w:rsidRPr="00BE752F">
        <w:t xml:space="preserve"> | Berthel | Berthille | Berthold | Berti | Bertie | Bertil |</w:t>
      </w:r>
    </w:p>
    <w:p w14:paraId="19310585" w14:textId="77777777" w:rsidR="00000000" w:rsidRPr="00BE752F" w:rsidRDefault="00000000">
      <w:r w:rsidRPr="00BE752F">
        <w:t xml:space="preserve">Bertille | Bertine | Bertrand | Bertrande | </w:t>
      </w:r>
      <w:proofErr w:type="spellStart"/>
      <w:r w:rsidRPr="00BE752F">
        <w:t>Bertrane</w:t>
      </w:r>
      <w:proofErr w:type="spellEnd"/>
      <w:r w:rsidRPr="00BE752F">
        <w:t xml:space="preserve"> | Bertus | Berty | Berube | Berwyn | Bery | Beryl | Bes | Besa | Besh | </w:t>
      </w:r>
      <w:proofErr w:type="spellStart"/>
      <w:r w:rsidRPr="00BE752F">
        <w:t>Besha</w:t>
      </w:r>
      <w:proofErr w:type="spellEnd"/>
      <w:r w:rsidRPr="00BE752F">
        <w:t xml:space="preserve"> | Beshara |</w:t>
      </w:r>
    </w:p>
    <w:p w14:paraId="08AD8AB3" w14:textId="77777777" w:rsidR="00000000" w:rsidRPr="00BE752F" w:rsidRDefault="00000000">
      <w:r w:rsidRPr="00BE752F">
        <w:t xml:space="preserve">Besime | Besma | </w:t>
      </w:r>
      <w:proofErr w:type="spellStart"/>
      <w:r w:rsidRPr="00BE752F">
        <w:t>Besmyertnik</w:t>
      </w:r>
      <w:proofErr w:type="spellEnd"/>
      <w:r w:rsidRPr="00BE752F">
        <w:t xml:space="preserve"> | Bess | Bessa | </w:t>
      </w:r>
      <w:proofErr w:type="spellStart"/>
      <w:r w:rsidRPr="00BE752F">
        <w:t>Bessan</w:t>
      </w:r>
      <w:proofErr w:type="spellEnd"/>
      <w:r w:rsidRPr="00BE752F">
        <w:t xml:space="preserve"> | Bessemer | Bessette | </w:t>
      </w:r>
      <w:proofErr w:type="spellStart"/>
      <w:r w:rsidRPr="00BE752F">
        <w:t>Besseya</w:t>
      </w:r>
      <w:proofErr w:type="spellEnd"/>
      <w:r w:rsidRPr="00BE752F">
        <w:t xml:space="preserve"> | Bessi | Bessie | Best | Beste | Bestla | </w:t>
      </w:r>
      <w:proofErr w:type="spellStart"/>
      <w:r w:rsidRPr="00BE752F">
        <w:t>Bestling</w:t>
      </w:r>
      <w:proofErr w:type="spellEnd"/>
      <w:r w:rsidRPr="00BE752F">
        <w:t xml:space="preserve"> | Bet |</w:t>
      </w:r>
    </w:p>
    <w:p w14:paraId="04AE9E2B" w14:textId="77777777" w:rsidR="00000000" w:rsidRPr="00BE752F" w:rsidRDefault="00000000">
      <w:r w:rsidRPr="00BE752F">
        <w:t xml:space="preserve">Beta | </w:t>
      </w:r>
      <w:proofErr w:type="spellStart"/>
      <w:r w:rsidRPr="00BE752F">
        <w:t>Betan</w:t>
      </w:r>
      <w:proofErr w:type="spellEnd"/>
      <w:r w:rsidRPr="00BE752F">
        <w:t xml:space="preserve"> | </w:t>
      </w:r>
      <w:proofErr w:type="spellStart"/>
      <w:r w:rsidRPr="00BE752F">
        <w:t>Betanabhatla</w:t>
      </w:r>
      <w:proofErr w:type="spellEnd"/>
      <w:r w:rsidRPr="00BE752F">
        <w:t xml:space="preserve"> | Betancourt | </w:t>
      </w:r>
      <w:proofErr w:type="spellStart"/>
      <w:r w:rsidRPr="00BE752F">
        <w:t>Betavia</w:t>
      </w:r>
      <w:proofErr w:type="spellEnd"/>
      <w:r w:rsidRPr="00BE752F">
        <w:t xml:space="preserve"> | Beth | Betha | Bethan | Bethany | Bethel | </w:t>
      </w:r>
      <w:proofErr w:type="spellStart"/>
      <w:r w:rsidRPr="00BE752F">
        <w:t>Bethelhem</w:t>
      </w:r>
      <w:proofErr w:type="spellEnd"/>
      <w:r w:rsidRPr="00BE752F">
        <w:t xml:space="preserve"> | Bethell | </w:t>
      </w:r>
      <w:proofErr w:type="spellStart"/>
      <w:r w:rsidRPr="00BE752F">
        <w:t>Bethelle</w:t>
      </w:r>
      <w:proofErr w:type="spellEnd"/>
      <w:r w:rsidRPr="00BE752F">
        <w:t xml:space="preserve"> | </w:t>
      </w:r>
      <w:proofErr w:type="spellStart"/>
      <w:r w:rsidRPr="00BE752F">
        <w:t>Bethinda</w:t>
      </w:r>
      <w:proofErr w:type="spellEnd"/>
      <w:r w:rsidRPr="00BE752F">
        <w:t xml:space="preserve"> |</w:t>
      </w:r>
    </w:p>
    <w:p w14:paraId="39F68062" w14:textId="77777777" w:rsidR="00000000" w:rsidRPr="00BE752F" w:rsidRDefault="00000000">
      <w:r w:rsidRPr="00BE752F">
        <w:t xml:space="preserve">Bethlehem | Bethuel | Beti | Betin | Betje | Betka | </w:t>
      </w:r>
      <w:proofErr w:type="spellStart"/>
      <w:r w:rsidRPr="00BE752F">
        <w:t>Betrix</w:t>
      </w:r>
      <w:proofErr w:type="spellEnd"/>
      <w:r w:rsidRPr="00BE752F">
        <w:t xml:space="preserve"> | Betsan | Betsie | Betsy | Betta | </w:t>
      </w:r>
      <w:proofErr w:type="spellStart"/>
      <w:r w:rsidRPr="00BE752F">
        <w:t>Bettadapura</w:t>
      </w:r>
      <w:proofErr w:type="spellEnd"/>
      <w:r w:rsidRPr="00BE752F">
        <w:t xml:space="preserve"> | </w:t>
      </w:r>
      <w:proofErr w:type="spellStart"/>
      <w:r w:rsidRPr="00BE752F">
        <w:t>Bettadpur</w:t>
      </w:r>
      <w:proofErr w:type="spellEnd"/>
      <w:r w:rsidRPr="00BE752F">
        <w:t xml:space="preserve"> | Bette | Bettencourt | Betti |</w:t>
      </w:r>
    </w:p>
    <w:p w14:paraId="40A8023F" w14:textId="77777777" w:rsidR="00000000" w:rsidRPr="00BE752F" w:rsidRDefault="00000000">
      <w:r w:rsidRPr="00BE752F">
        <w:t xml:space="preserve">Bettie | Bettina | Bettine | Bettis | Bettner | Betts | Betty | Betuel | Betul | </w:t>
      </w:r>
      <w:proofErr w:type="spellStart"/>
      <w:r w:rsidRPr="00BE752F">
        <w:t>Betyn</w:t>
      </w:r>
      <w:proofErr w:type="spellEnd"/>
      <w:r w:rsidRPr="00BE752F">
        <w:t xml:space="preserve"> | Betz | Betzy | Beulah | Beuve | Bev | Beval | Bevan | Beve |</w:t>
      </w:r>
    </w:p>
    <w:p w14:paraId="086B1224" w14:textId="77777777" w:rsidR="00000000" w:rsidRPr="00BE752F" w:rsidRDefault="00000000">
      <w:r w:rsidRPr="00BE752F">
        <w:t xml:space="preserve">Bevel | Beven | Bever | Beveridge | Beverlea | Beverleigh | Beverley | Beverlie | Beverly | Bevin | Bevins | Bevis | Bevy | </w:t>
      </w:r>
      <w:proofErr w:type="spellStart"/>
      <w:r w:rsidRPr="00BE752F">
        <w:t>Bewilda</w:t>
      </w:r>
      <w:proofErr w:type="spellEnd"/>
      <w:r w:rsidRPr="00BE752F">
        <w:t xml:space="preserve"> | Bex | Bexley</w:t>
      </w:r>
    </w:p>
    <w:p w14:paraId="0EA3AE19" w14:textId="77777777" w:rsidR="00000000" w:rsidRPr="00BE752F" w:rsidRDefault="00000000">
      <w:r w:rsidRPr="00BE752F">
        <w:t xml:space="preserve">| Bey | Beya | Beyer | Beyhan | Beyke | </w:t>
      </w:r>
      <w:proofErr w:type="spellStart"/>
      <w:r w:rsidRPr="00BE752F">
        <w:t>Beylee</w:t>
      </w:r>
      <w:proofErr w:type="spellEnd"/>
      <w:r w:rsidRPr="00BE752F">
        <w:t xml:space="preserve"> | Beyonce | Beyza | Bez | </w:t>
      </w:r>
      <w:proofErr w:type="spellStart"/>
      <w:r w:rsidRPr="00BE752F">
        <w:t>Bhaba</w:t>
      </w:r>
      <w:proofErr w:type="spellEnd"/>
      <w:r w:rsidRPr="00BE752F">
        <w:t xml:space="preserve"> | Bhabani | Bhabra | Bhadra | </w:t>
      </w:r>
      <w:proofErr w:type="spellStart"/>
      <w:r w:rsidRPr="00BE752F">
        <w:t>Bhadracaru</w:t>
      </w:r>
      <w:proofErr w:type="spellEnd"/>
      <w:r w:rsidRPr="00BE752F">
        <w:t xml:space="preserve"> | Bhadraka |</w:t>
      </w:r>
    </w:p>
    <w:p w14:paraId="385A9F58" w14:textId="77777777" w:rsidR="00000000" w:rsidRPr="00BE752F" w:rsidRDefault="00000000">
      <w:r w:rsidRPr="00BE752F">
        <w:t xml:space="preserve">Bhadrakali | </w:t>
      </w:r>
      <w:proofErr w:type="spellStart"/>
      <w:r w:rsidRPr="00BE752F">
        <w:t>Bhadrakara</w:t>
      </w:r>
      <w:proofErr w:type="spellEnd"/>
      <w:r w:rsidRPr="00BE752F">
        <w:t xml:space="preserve"> | </w:t>
      </w:r>
      <w:proofErr w:type="spellStart"/>
      <w:r w:rsidRPr="00BE752F">
        <w:t>Bhadrakarnika</w:t>
      </w:r>
      <w:proofErr w:type="spellEnd"/>
      <w:r w:rsidRPr="00BE752F">
        <w:t xml:space="preserve"> | </w:t>
      </w:r>
      <w:proofErr w:type="spellStart"/>
      <w:r w:rsidRPr="00BE752F">
        <w:t>Bhadramanda</w:t>
      </w:r>
      <w:proofErr w:type="spellEnd"/>
      <w:r w:rsidRPr="00BE752F">
        <w:t xml:space="preserve"> | </w:t>
      </w:r>
      <w:proofErr w:type="spellStart"/>
      <w:r w:rsidRPr="00BE752F">
        <w:t>Bhadrasasthi</w:t>
      </w:r>
      <w:proofErr w:type="spellEnd"/>
      <w:r w:rsidRPr="00BE752F">
        <w:t xml:space="preserve"> | </w:t>
      </w:r>
      <w:proofErr w:type="spellStart"/>
      <w:r w:rsidRPr="00BE752F">
        <w:t>Bhadravadana</w:t>
      </w:r>
      <w:proofErr w:type="spellEnd"/>
      <w:r w:rsidRPr="00BE752F">
        <w:t xml:space="preserve"> | Bhadravati | </w:t>
      </w:r>
      <w:proofErr w:type="spellStart"/>
      <w:r w:rsidRPr="00BE752F">
        <w:t>Bhadravinda</w:t>
      </w:r>
      <w:proofErr w:type="spellEnd"/>
      <w:r w:rsidRPr="00BE752F">
        <w:t xml:space="preserve"> | </w:t>
      </w:r>
      <w:proofErr w:type="spellStart"/>
      <w:r w:rsidRPr="00BE752F">
        <w:t>Bhadresa</w:t>
      </w:r>
      <w:proofErr w:type="spellEnd"/>
      <w:r w:rsidRPr="00BE752F">
        <w:t xml:space="preserve"> | Bhadrika |</w:t>
      </w:r>
    </w:p>
    <w:p w14:paraId="079FB788" w14:textId="77777777" w:rsidR="00000000" w:rsidRPr="00BE752F" w:rsidRDefault="00000000">
      <w:proofErr w:type="spellStart"/>
      <w:r w:rsidRPr="00BE752F">
        <w:t>Bhadriraju</w:t>
      </w:r>
      <w:proofErr w:type="spellEnd"/>
      <w:r w:rsidRPr="00BE752F">
        <w:t xml:space="preserve"> | Bhaga | </w:t>
      </w:r>
      <w:proofErr w:type="spellStart"/>
      <w:r w:rsidRPr="00BE752F">
        <w:t>Bhagada</w:t>
      </w:r>
      <w:proofErr w:type="spellEnd"/>
      <w:r w:rsidRPr="00BE752F">
        <w:t xml:space="preserve"> | Bhagaditya | </w:t>
      </w:r>
      <w:proofErr w:type="spellStart"/>
      <w:r w:rsidRPr="00BE752F">
        <w:t>Bhagaghna</w:t>
      </w:r>
      <w:proofErr w:type="spellEnd"/>
      <w:r w:rsidRPr="00BE752F">
        <w:t xml:space="preserve"> | </w:t>
      </w:r>
      <w:proofErr w:type="spellStart"/>
      <w:r w:rsidRPr="00BE752F">
        <w:t>Bhagalin</w:t>
      </w:r>
      <w:proofErr w:type="spellEnd"/>
      <w:r w:rsidRPr="00BE752F">
        <w:t xml:space="preserve"> | </w:t>
      </w:r>
      <w:proofErr w:type="spellStart"/>
      <w:r w:rsidRPr="00BE752F">
        <w:t>Bhagananda</w:t>
      </w:r>
      <w:proofErr w:type="spellEnd"/>
      <w:r w:rsidRPr="00BE752F">
        <w:t xml:space="preserve"> | Bhagat | Bhagatveer | </w:t>
      </w:r>
      <w:proofErr w:type="spellStart"/>
      <w:r w:rsidRPr="00BE752F">
        <w:t>Bhagatvir</w:t>
      </w:r>
      <w:proofErr w:type="spellEnd"/>
      <w:r w:rsidRPr="00BE752F">
        <w:t xml:space="preserve"> | Bhagavan | Bhagavata |</w:t>
      </w:r>
    </w:p>
    <w:p w14:paraId="1550979A" w14:textId="77777777" w:rsidR="00000000" w:rsidRPr="00BE752F" w:rsidRDefault="00000000">
      <w:r w:rsidRPr="00BE752F">
        <w:t xml:space="preserve">Bhagavati | Bhagavatula | Bhagirathi | </w:t>
      </w:r>
      <w:proofErr w:type="spellStart"/>
      <w:r w:rsidRPr="00BE752F">
        <w:t>Bhagirathiputra</w:t>
      </w:r>
      <w:proofErr w:type="spellEnd"/>
      <w:r w:rsidRPr="00BE752F">
        <w:t xml:space="preserve"> | </w:t>
      </w:r>
      <w:proofErr w:type="spellStart"/>
      <w:r w:rsidRPr="00BE752F">
        <w:t>Bhagra</w:t>
      </w:r>
      <w:proofErr w:type="spellEnd"/>
      <w:r w:rsidRPr="00BE752F">
        <w:t xml:space="preserve"> | Bhagwan | </w:t>
      </w:r>
      <w:proofErr w:type="spellStart"/>
      <w:r w:rsidRPr="00BE752F">
        <w:t>Bhagwandas</w:t>
      </w:r>
      <w:proofErr w:type="spellEnd"/>
      <w:r w:rsidRPr="00BE752F">
        <w:t xml:space="preserve"> | Bhagwant | Bhagwanti | Bhagwat | Bhagwati |</w:t>
      </w:r>
    </w:p>
    <w:p w14:paraId="4FD4B574" w14:textId="77777777" w:rsidR="00000000" w:rsidRPr="00BE752F" w:rsidRDefault="00000000">
      <w:r w:rsidRPr="00BE752F">
        <w:t xml:space="preserve">Bhagya | Bhagyasri | </w:t>
      </w:r>
      <w:proofErr w:type="spellStart"/>
      <w:r w:rsidRPr="00BE752F">
        <w:t>Bhairava</w:t>
      </w:r>
      <w:proofErr w:type="spellEnd"/>
      <w:r w:rsidRPr="00BE752F">
        <w:t xml:space="preserve"> | </w:t>
      </w:r>
      <w:proofErr w:type="spellStart"/>
      <w:r w:rsidRPr="00BE752F">
        <w:t>Bhairavesa</w:t>
      </w:r>
      <w:proofErr w:type="spellEnd"/>
      <w:r w:rsidRPr="00BE752F">
        <w:t xml:space="preserve"> | Bhairavi | </w:t>
      </w:r>
      <w:proofErr w:type="spellStart"/>
      <w:r w:rsidRPr="00BE752F">
        <w:t>Bhairika</w:t>
      </w:r>
      <w:proofErr w:type="spellEnd"/>
      <w:r w:rsidRPr="00BE752F">
        <w:t xml:space="preserve"> | </w:t>
      </w:r>
      <w:proofErr w:type="spellStart"/>
      <w:r w:rsidRPr="00BE752F">
        <w:t>Bhairman</w:t>
      </w:r>
      <w:proofErr w:type="spellEnd"/>
      <w:r w:rsidRPr="00BE752F">
        <w:t xml:space="preserve"> | </w:t>
      </w:r>
      <w:proofErr w:type="spellStart"/>
      <w:r w:rsidRPr="00BE752F">
        <w:t>Bhaisora</w:t>
      </w:r>
      <w:proofErr w:type="spellEnd"/>
      <w:r w:rsidRPr="00BE752F">
        <w:t xml:space="preserve"> | </w:t>
      </w:r>
      <w:proofErr w:type="spellStart"/>
      <w:r w:rsidRPr="00BE752F">
        <w:t>Bhajalanka</w:t>
      </w:r>
      <w:proofErr w:type="spellEnd"/>
      <w:r w:rsidRPr="00BE752F">
        <w:t xml:space="preserve"> | Bhajan | Bhakosa | Bhakti | </w:t>
      </w:r>
      <w:proofErr w:type="spellStart"/>
      <w:r w:rsidRPr="00BE752F">
        <w:t>Bhalacandra</w:t>
      </w:r>
      <w:proofErr w:type="spellEnd"/>
      <w:r w:rsidRPr="00BE752F">
        <w:t xml:space="preserve"> |</w:t>
      </w:r>
    </w:p>
    <w:p w14:paraId="2E41FA0F" w14:textId="77777777" w:rsidR="00000000" w:rsidRPr="00BE752F" w:rsidRDefault="00000000">
      <w:proofErr w:type="spellStart"/>
      <w:r w:rsidRPr="00BE752F">
        <w:t>Bhalachandra</w:t>
      </w:r>
      <w:proofErr w:type="spellEnd"/>
      <w:r w:rsidRPr="00BE752F">
        <w:t xml:space="preserve"> | </w:t>
      </w:r>
      <w:proofErr w:type="spellStart"/>
      <w:r w:rsidRPr="00BE752F">
        <w:t>Bhalanatha</w:t>
      </w:r>
      <w:proofErr w:type="spellEnd"/>
      <w:r w:rsidRPr="00BE752F">
        <w:t xml:space="preserve"> | Bhalanetra | Bhalendra | Bhalla | </w:t>
      </w:r>
      <w:proofErr w:type="spellStart"/>
      <w:r w:rsidRPr="00BE752F">
        <w:t>Bhaloo</w:t>
      </w:r>
      <w:proofErr w:type="spellEnd"/>
      <w:r w:rsidRPr="00BE752F">
        <w:t xml:space="preserve"> | Bhama | Bhambra | Bhamidipati | </w:t>
      </w:r>
      <w:proofErr w:type="spellStart"/>
      <w:r w:rsidRPr="00BE752F">
        <w:t>Bhanap</w:t>
      </w:r>
      <w:proofErr w:type="spellEnd"/>
      <w:r w:rsidRPr="00BE752F">
        <w:t xml:space="preserve"> | </w:t>
      </w:r>
      <w:proofErr w:type="spellStart"/>
      <w:r w:rsidRPr="00BE752F">
        <w:t>Bhanemi</w:t>
      </w:r>
      <w:proofErr w:type="spellEnd"/>
      <w:r w:rsidRPr="00BE752F">
        <w:t xml:space="preserve"> | Bhanot | Bhanu |</w:t>
      </w:r>
    </w:p>
    <w:p w14:paraId="3422DFE6" w14:textId="77777777" w:rsidR="00000000" w:rsidRPr="00BE752F" w:rsidRDefault="00000000">
      <w:proofErr w:type="spellStart"/>
      <w:r w:rsidRPr="00BE752F">
        <w:t>Bhanudeva</w:t>
      </w:r>
      <w:proofErr w:type="spellEnd"/>
      <w:r w:rsidRPr="00BE752F">
        <w:t xml:space="preserve"> | Bhanuja | </w:t>
      </w:r>
      <w:proofErr w:type="spellStart"/>
      <w:r w:rsidRPr="00BE752F">
        <w:t>Bhanukesara</w:t>
      </w:r>
      <w:proofErr w:type="spellEnd"/>
      <w:r w:rsidRPr="00BE752F">
        <w:t xml:space="preserve"> | </w:t>
      </w:r>
      <w:proofErr w:type="spellStart"/>
      <w:r w:rsidRPr="00BE752F">
        <w:t>Bhanuman</w:t>
      </w:r>
      <w:proofErr w:type="spellEnd"/>
      <w:r w:rsidRPr="00BE752F">
        <w:t xml:space="preserve"> | Bhanumati | </w:t>
      </w:r>
      <w:proofErr w:type="spellStart"/>
      <w:r w:rsidRPr="00BE752F">
        <w:t>Bhanunatha</w:t>
      </w:r>
      <w:proofErr w:type="spellEnd"/>
      <w:r w:rsidRPr="00BE752F">
        <w:t xml:space="preserve"> | </w:t>
      </w:r>
      <w:proofErr w:type="spellStart"/>
      <w:r w:rsidRPr="00BE752F">
        <w:t>Bhanusena</w:t>
      </w:r>
      <w:proofErr w:type="spellEnd"/>
      <w:r w:rsidRPr="00BE752F">
        <w:t xml:space="preserve"> | Bharadwaj | Bharani | Bharanyu | Bharat | Bharata |</w:t>
      </w:r>
    </w:p>
    <w:p w14:paraId="38F45B37" w14:textId="77777777" w:rsidR="00000000" w:rsidRPr="00BE752F" w:rsidRDefault="00000000">
      <w:proofErr w:type="spellStart"/>
      <w:r w:rsidRPr="00BE752F">
        <w:t>Bharatarsaba</w:t>
      </w:r>
      <w:proofErr w:type="spellEnd"/>
      <w:r w:rsidRPr="00BE752F">
        <w:t xml:space="preserve"> | </w:t>
      </w:r>
      <w:proofErr w:type="spellStart"/>
      <w:r w:rsidRPr="00BE752F">
        <w:t>Bharatarsabha</w:t>
      </w:r>
      <w:proofErr w:type="spellEnd"/>
      <w:r w:rsidRPr="00BE752F">
        <w:t xml:space="preserve"> | </w:t>
      </w:r>
      <w:proofErr w:type="spellStart"/>
      <w:r w:rsidRPr="00BE752F">
        <w:t>Bharatasardula</w:t>
      </w:r>
      <w:proofErr w:type="spellEnd"/>
      <w:r w:rsidRPr="00BE752F">
        <w:t xml:space="preserve"> | </w:t>
      </w:r>
      <w:proofErr w:type="spellStart"/>
      <w:r w:rsidRPr="00BE752F">
        <w:t>Bharatasattama</w:t>
      </w:r>
      <w:proofErr w:type="spellEnd"/>
      <w:r w:rsidRPr="00BE752F">
        <w:t xml:space="preserve"> | </w:t>
      </w:r>
      <w:proofErr w:type="spellStart"/>
      <w:r w:rsidRPr="00BE752F">
        <w:t>Bharatasimha</w:t>
      </w:r>
      <w:proofErr w:type="spellEnd"/>
      <w:r w:rsidRPr="00BE752F">
        <w:t xml:space="preserve"> | </w:t>
      </w:r>
      <w:proofErr w:type="spellStart"/>
      <w:r w:rsidRPr="00BE752F">
        <w:t>Bharatgattama</w:t>
      </w:r>
      <w:proofErr w:type="spellEnd"/>
      <w:r w:rsidRPr="00BE752F">
        <w:t xml:space="preserve"> | Bharath | Bharathi | Bharati | </w:t>
      </w:r>
      <w:proofErr w:type="spellStart"/>
      <w:r w:rsidRPr="00BE752F">
        <w:t>Bharatpravara</w:t>
      </w:r>
      <w:proofErr w:type="spellEnd"/>
      <w:r w:rsidRPr="00BE752F">
        <w:t xml:space="preserve"> |</w:t>
      </w:r>
    </w:p>
    <w:p w14:paraId="115C0C99" w14:textId="77777777" w:rsidR="00000000" w:rsidRPr="00BE752F" w:rsidRDefault="00000000">
      <w:r w:rsidRPr="00BE752F">
        <w:t xml:space="preserve">Bharava | Bharavi | Bhardwaj | Bhargava | </w:t>
      </w:r>
      <w:proofErr w:type="spellStart"/>
      <w:r w:rsidRPr="00BE752F">
        <w:t>Bhargavendu</w:t>
      </w:r>
      <w:proofErr w:type="spellEnd"/>
      <w:r w:rsidRPr="00BE752F">
        <w:t xml:space="preserve"> | Bhargavi | </w:t>
      </w:r>
      <w:proofErr w:type="spellStart"/>
      <w:r w:rsidRPr="00BE752F">
        <w:t>Bharmandala</w:t>
      </w:r>
      <w:proofErr w:type="spellEnd"/>
      <w:r w:rsidRPr="00BE752F">
        <w:t xml:space="preserve"> | Bharnayu | Bhart | Bharti | Bharu | Bharvi | Bhasanta |</w:t>
      </w:r>
    </w:p>
    <w:p w14:paraId="135C053A" w14:textId="77777777" w:rsidR="00000000" w:rsidRPr="00BE752F" w:rsidRDefault="00000000">
      <w:r w:rsidRPr="00BE752F">
        <w:t xml:space="preserve">Bhasin | Bhaskar | Bhaskara | Bhaskaran | Bhasma | </w:t>
      </w:r>
      <w:proofErr w:type="spellStart"/>
      <w:r w:rsidRPr="00BE752F">
        <w:t>Bhasmapriya</w:t>
      </w:r>
      <w:proofErr w:type="spellEnd"/>
      <w:r w:rsidRPr="00BE752F">
        <w:t xml:space="preserve"> | </w:t>
      </w:r>
      <w:proofErr w:type="spellStart"/>
      <w:r w:rsidRPr="00BE752F">
        <w:t>Bhasmasayin</w:t>
      </w:r>
      <w:proofErr w:type="spellEnd"/>
      <w:r w:rsidRPr="00BE752F">
        <w:t xml:space="preserve"> | Bhasu | Bhasvan | Bhasvara | Bhasvati | Bhatnagar |</w:t>
      </w:r>
    </w:p>
    <w:p w14:paraId="4C414C06" w14:textId="77777777" w:rsidR="00000000" w:rsidRPr="00BE752F" w:rsidRDefault="00000000">
      <w:proofErr w:type="spellStart"/>
      <w:r w:rsidRPr="00BE752F">
        <w:t>Bhattarahalli</w:t>
      </w:r>
      <w:proofErr w:type="spellEnd"/>
      <w:r w:rsidRPr="00BE752F">
        <w:t xml:space="preserve"> | </w:t>
      </w:r>
      <w:proofErr w:type="spellStart"/>
      <w:r w:rsidRPr="00BE752F">
        <w:t>Bhattaraka</w:t>
      </w:r>
      <w:proofErr w:type="spellEnd"/>
      <w:r w:rsidRPr="00BE752F">
        <w:t xml:space="preserve"> | Bhattarika | </w:t>
      </w:r>
      <w:proofErr w:type="spellStart"/>
      <w:r w:rsidRPr="00BE752F">
        <w:t>Bhattika</w:t>
      </w:r>
      <w:proofErr w:type="spellEnd"/>
      <w:r w:rsidRPr="00BE752F">
        <w:t xml:space="preserve"> | Bhatu | Bhauma | </w:t>
      </w:r>
      <w:proofErr w:type="spellStart"/>
      <w:r w:rsidRPr="00BE752F">
        <w:t>Bhaumana</w:t>
      </w:r>
      <w:proofErr w:type="spellEnd"/>
      <w:r w:rsidRPr="00BE752F">
        <w:t xml:space="preserve"> | </w:t>
      </w:r>
      <w:proofErr w:type="spellStart"/>
      <w:r w:rsidRPr="00BE752F">
        <w:t>Bhaumanah</w:t>
      </w:r>
      <w:proofErr w:type="spellEnd"/>
      <w:r w:rsidRPr="00BE752F">
        <w:t xml:space="preserve"> | Bhaumika | </w:t>
      </w:r>
      <w:proofErr w:type="spellStart"/>
      <w:r w:rsidRPr="00BE752F">
        <w:t>Bhautika</w:t>
      </w:r>
      <w:proofErr w:type="spellEnd"/>
      <w:r w:rsidRPr="00BE752F">
        <w:t xml:space="preserve"> | Bhav | Bhava | Bhavabhuti</w:t>
      </w:r>
    </w:p>
    <w:p w14:paraId="000E66BD" w14:textId="77777777" w:rsidR="00000000" w:rsidRPr="00BE752F" w:rsidRDefault="00000000">
      <w:r w:rsidRPr="00BE752F">
        <w:t xml:space="preserve">| Bhavada | </w:t>
      </w:r>
      <w:proofErr w:type="spellStart"/>
      <w:r w:rsidRPr="00BE752F">
        <w:t>Bhavaja</w:t>
      </w:r>
      <w:proofErr w:type="spellEnd"/>
      <w:r w:rsidRPr="00BE752F">
        <w:t xml:space="preserve"> | </w:t>
      </w:r>
      <w:proofErr w:type="spellStart"/>
      <w:r w:rsidRPr="00BE752F">
        <w:t>Bhavamocana</w:t>
      </w:r>
      <w:proofErr w:type="spellEnd"/>
      <w:r w:rsidRPr="00BE752F">
        <w:t xml:space="preserve"> | Bhavana | Bhavani | </w:t>
      </w:r>
      <w:proofErr w:type="spellStart"/>
      <w:r w:rsidRPr="00BE752F">
        <w:t>Bhavanisankara</w:t>
      </w:r>
      <w:proofErr w:type="spellEnd"/>
      <w:r w:rsidRPr="00BE752F">
        <w:t xml:space="preserve"> | </w:t>
      </w:r>
      <w:proofErr w:type="spellStart"/>
      <w:r w:rsidRPr="00BE752F">
        <w:t>Bhavarudra</w:t>
      </w:r>
      <w:proofErr w:type="spellEnd"/>
      <w:r w:rsidRPr="00BE752F">
        <w:t xml:space="preserve"> | </w:t>
      </w:r>
      <w:proofErr w:type="spellStart"/>
      <w:r w:rsidRPr="00BE752F">
        <w:t>Bhavasekhara</w:t>
      </w:r>
      <w:proofErr w:type="spellEnd"/>
      <w:r w:rsidRPr="00BE752F">
        <w:t xml:space="preserve"> | </w:t>
      </w:r>
      <w:proofErr w:type="spellStart"/>
      <w:r w:rsidRPr="00BE752F">
        <w:t>Bhavatamaja</w:t>
      </w:r>
      <w:proofErr w:type="spellEnd"/>
      <w:r w:rsidRPr="00BE752F">
        <w:t xml:space="preserve"> | </w:t>
      </w:r>
      <w:proofErr w:type="spellStart"/>
      <w:r w:rsidRPr="00BE752F">
        <w:t>Bhavatmaja</w:t>
      </w:r>
      <w:proofErr w:type="spellEnd"/>
      <w:r w:rsidRPr="00BE752F">
        <w:t xml:space="preserve"> |</w:t>
      </w:r>
    </w:p>
    <w:p w14:paraId="43880AFF" w14:textId="77777777" w:rsidR="00000000" w:rsidRPr="00BE752F" w:rsidRDefault="00000000">
      <w:proofErr w:type="spellStart"/>
      <w:r w:rsidRPr="00BE752F">
        <w:t>Bhavdeva</w:t>
      </w:r>
      <w:proofErr w:type="spellEnd"/>
      <w:r w:rsidRPr="00BE752F">
        <w:t xml:space="preserve"> | </w:t>
      </w:r>
      <w:proofErr w:type="spellStart"/>
      <w:r w:rsidRPr="00BE752F">
        <w:t>Bhaveen</w:t>
      </w:r>
      <w:proofErr w:type="spellEnd"/>
      <w:r w:rsidRPr="00BE752F">
        <w:t xml:space="preserve"> | </w:t>
      </w:r>
      <w:proofErr w:type="spellStart"/>
      <w:r w:rsidRPr="00BE752F">
        <w:t>Bhavender</w:t>
      </w:r>
      <w:proofErr w:type="spellEnd"/>
      <w:r w:rsidRPr="00BE752F">
        <w:t xml:space="preserve"> | Bhavesa | </w:t>
      </w:r>
      <w:proofErr w:type="spellStart"/>
      <w:r w:rsidRPr="00BE752F">
        <w:t>Bhavesha</w:t>
      </w:r>
      <w:proofErr w:type="spellEnd"/>
      <w:r w:rsidRPr="00BE752F">
        <w:t xml:space="preserve"> | Bhavi | Bhavik | Bhavika | Bhavini | Bhavisa | </w:t>
      </w:r>
      <w:proofErr w:type="spellStart"/>
      <w:r w:rsidRPr="00BE752F">
        <w:t>Bhavitra</w:t>
      </w:r>
      <w:proofErr w:type="spellEnd"/>
      <w:r w:rsidRPr="00BE752F">
        <w:t xml:space="preserve"> | Bhavjeet | Bhavjot | Bhavna |</w:t>
      </w:r>
    </w:p>
    <w:p w14:paraId="551AA42A" w14:textId="77777777" w:rsidR="00000000" w:rsidRPr="00BE752F" w:rsidRDefault="00000000">
      <w:proofErr w:type="spellStart"/>
      <w:r w:rsidRPr="00BE752F">
        <w:t>Bhavnaikanta</w:t>
      </w:r>
      <w:proofErr w:type="spellEnd"/>
      <w:r w:rsidRPr="00BE752F">
        <w:t xml:space="preserve"> | Bhavneet | Bhavsar | Bhavya | </w:t>
      </w:r>
      <w:proofErr w:type="spellStart"/>
      <w:r w:rsidRPr="00BE752F">
        <w:t>Bhaw</w:t>
      </w:r>
      <w:proofErr w:type="spellEnd"/>
      <w:r w:rsidRPr="00BE752F">
        <w:t xml:space="preserve"> | Bhawandeep | Bhawani | Bhayana | Bheem | Bheema | </w:t>
      </w:r>
      <w:proofErr w:type="spellStart"/>
      <w:r w:rsidRPr="00BE752F">
        <w:t>Bheemarasetti</w:t>
      </w:r>
      <w:proofErr w:type="spellEnd"/>
      <w:r w:rsidRPr="00BE752F">
        <w:t xml:space="preserve"> | Bhena | </w:t>
      </w:r>
      <w:proofErr w:type="spellStart"/>
      <w:r w:rsidRPr="00BE752F">
        <w:t>Bherunda</w:t>
      </w:r>
      <w:proofErr w:type="spellEnd"/>
    </w:p>
    <w:p w14:paraId="7A18CA54" w14:textId="77777777" w:rsidR="00000000" w:rsidRPr="00BE752F" w:rsidRDefault="00000000">
      <w:r w:rsidRPr="00BE752F">
        <w:t xml:space="preserve">| Bhettr | Bhim | Bhima | </w:t>
      </w:r>
      <w:proofErr w:type="spellStart"/>
      <w:r w:rsidRPr="00BE752F">
        <w:t>Bhimadhanva</w:t>
      </w:r>
      <w:proofErr w:type="spellEnd"/>
      <w:r w:rsidRPr="00BE752F">
        <w:t xml:space="preserve"> | </w:t>
      </w:r>
      <w:proofErr w:type="spellStart"/>
      <w:r w:rsidRPr="00BE752F">
        <w:t>Bhimaka</w:t>
      </w:r>
      <w:proofErr w:type="spellEnd"/>
      <w:r w:rsidRPr="00BE752F">
        <w:t xml:space="preserve"> | </w:t>
      </w:r>
      <w:proofErr w:type="spellStart"/>
      <w:r w:rsidRPr="00BE752F">
        <w:t>Bhimapurvaja</w:t>
      </w:r>
      <w:proofErr w:type="spellEnd"/>
      <w:r w:rsidRPr="00BE752F">
        <w:t xml:space="preserve"> | </w:t>
      </w:r>
      <w:proofErr w:type="spellStart"/>
      <w:r w:rsidRPr="00BE752F">
        <w:t>Bhimarika</w:t>
      </w:r>
      <w:proofErr w:type="spellEnd"/>
      <w:r w:rsidRPr="00BE752F">
        <w:t xml:space="preserve"> | </w:t>
      </w:r>
      <w:proofErr w:type="spellStart"/>
      <w:r w:rsidRPr="00BE752F">
        <w:t>Bhimasankara</w:t>
      </w:r>
      <w:proofErr w:type="spellEnd"/>
      <w:r w:rsidRPr="00BE752F">
        <w:t xml:space="preserve"> | </w:t>
      </w:r>
      <w:proofErr w:type="spellStart"/>
      <w:r w:rsidRPr="00BE752F">
        <w:t>Bhimavarapu</w:t>
      </w:r>
      <w:proofErr w:type="spellEnd"/>
      <w:r w:rsidRPr="00BE752F">
        <w:t xml:space="preserve"> | Bhiru | Bhishma | Bhisma |</w:t>
      </w:r>
    </w:p>
    <w:p w14:paraId="2416E803" w14:textId="77777777" w:rsidR="00000000" w:rsidRPr="00BE752F" w:rsidRDefault="00000000">
      <w:proofErr w:type="spellStart"/>
      <w:r w:rsidRPr="00BE752F">
        <w:t>Bhiyagari</w:t>
      </w:r>
      <w:proofErr w:type="spellEnd"/>
      <w:r w:rsidRPr="00BE752F">
        <w:t xml:space="preserve"> | Bhogavati | Bhoja | </w:t>
      </w:r>
      <w:proofErr w:type="spellStart"/>
      <w:r w:rsidRPr="00BE752F">
        <w:t>Bhojarajanvardhana</w:t>
      </w:r>
      <w:proofErr w:type="spellEnd"/>
      <w:r w:rsidRPr="00BE752F">
        <w:t xml:space="preserve"> | </w:t>
      </w:r>
      <w:proofErr w:type="spellStart"/>
      <w:r w:rsidRPr="00BE752F">
        <w:t>Bhoke</w:t>
      </w:r>
      <w:proofErr w:type="spellEnd"/>
      <w:r w:rsidRPr="00BE752F">
        <w:t xml:space="preserve"> | </w:t>
      </w:r>
      <w:proofErr w:type="spellStart"/>
      <w:r w:rsidRPr="00BE752F">
        <w:t>Bhombol</w:t>
      </w:r>
      <w:proofErr w:type="spellEnd"/>
      <w:r w:rsidRPr="00BE752F">
        <w:t xml:space="preserve"> | Bhoomi | Bhoopathi | Bhraja | </w:t>
      </w:r>
      <w:proofErr w:type="spellStart"/>
      <w:r w:rsidRPr="00BE752F">
        <w:t>Bhrajisnu</w:t>
      </w:r>
      <w:proofErr w:type="spellEnd"/>
      <w:r w:rsidRPr="00BE752F">
        <w:t xml:space="preserve"> | Bhramar | Bhramari | Bhrett</w:t>
      </w:r>
    </w:p>
    <w:p w14:paraId="1DCF795C" w14:textId="77777777" w:rsidR="00000000" w:rsidRPr="00BE752F" w:rsidRDefault="00000000">
      <w:r w:rsidRPr="00BE752F">
        <w:t xml:space="preserve">| Bhrgu | </w:t>
      </w:r>
      <w:proofErr w:type="spellStart"/>
      <w:r w:rsidRPr="00BE752F">
        <w:t>Bhrgunatha</w:t>
      </w:r>
      <w:proofErr w:type="spellEnd"/>
      <w:r w:rsidRPr="00BE752F">
        <w:t xml:space="preserve"> | Bhrigu | </w:t>
      </w:r>
      <w:proofErr w:type="spellStart"/>
      <w:r w:rsidRPr="00BE752F">
        <w:t>Bhrngarita</w:t>
      </w:r>
      <w:proofErr w:type="spellEnd"/>
      <w:r w:rsidRPr="00BE752F">
        <w:t xml:space="preserve"> | Bhrngi | </w:t>
      </w:r>
      <w:proofErr w:type="spellStart"/>
      <w:r w:rsidRPr="00BE752F">
        <w:t>Bhrngin</w:t>
      </w:r>
      <w:proofErr w:type="spellEnd"/>
      <w:r w:rsidRPr="00BE752F">
        <w:t xml:space="preserve"> | Bhu | Bhubaneswar | </w:t>
      </w:r>
      <w:proofErr w:type="spellStart"/>
      <w:r w:rsidRPr="00BE752F">
        <w:t>Bhubhrita</w:t>
      </w:r>
      <w:proofErr w:type="spellEnd"/>
      <w:r w:rsidRPr="00BE752F">
        <w:t xml:space="preserve"> | </w:t>
      </w:r>
      <w:proofErr w:type="spellStart"/>
      <w:r w:rsidRPr="00BE752F">
        <w:t>Bhudara</w:t>
      </w:r>
      <w:proofErr w:type="spellEnd"/>
      <w:r w:rsidRPr="00BE752F">
        <w:t xml:space="preserve"> | Bhudev | </w:t>
      </w:r>
      <w:proofErr w:type="spellStart"/>
      <w:r w:rsidRPr="00BE752F">
        <w:t>Bhudhara</w:t>
      </w:r>
      <w:proofErr w:type="spellEnd"/>
      <w:r w:rsidRPr="00BE752F">
        <w:t xml:space="preserve"> | </w:t>
      </w:r>
      <w:proofErr w:type="spellStart"/>
      <w:r w:rsidRPr="00BE752F">
        <w:t>Bhugadhapati</w:t>
      </w:r>
      <w:proofErr w:type="spellEnd"/>
      <w:r w:rsidRPr="00BE752F">
        <w:t xml:space="preserve"> |</w:t>
      </w:r>
    </w:p>
    <w:p w14:paraId="3B6F6FBA" w14:textId="77777777" w:rsidR="00000000" w:rsidRPr="00BE752F" w:rsidRDefault="00000000">
      <w:proofErr w:type="spellStart"/>
      <w:r w:rsidRPr="00BE752F">
        <w:t>Bhujangahan</w:t>
      </w:r>
      <w:proofErr w:type="spellEnd"/>
      <w:r w:rsidRPr="00BE752F">
        <w:t xml:space="preserve"> | Bhuji | </w:t>
      </w:r>
      <w:proofErr w:type="spellStart"/>
      <w:r w:rsidRPr="00BE752F">
        <w:t>Bhukasyapa</w:t>
      </w:r>
      <w:proofErr w:type="spellEnd"/>
      <w:r w:rsidRPr="00BE752F">
        <w:t xml:space="preserve"> | Bhumi | Bhumija | </w:t>
      </w:r>
      <w:proofErr w:type="spellStart"/>
      <w:r w:rsidRPr="00BE752F">
        <w:t>Bhumralkar</w:t>
      </w:r>
      <w:proofErr w:type="spellEnd"/>
      <w:r w:rsidRPr="00BE752F">
        <w:t xml:space="preserve"> | </w:t>
      </w:r>
      <w:proofErr w:type="spellStart"/>
      <w:r w:rsidRPr="00BE752F">
        <w:t>Bhupa</w:t>
      </w:r>
      <w:proofErr w:type="spellEnd"/>
      <w:r w:rsidRPr="00BE752F">
        <w:t xml:space="preserve"> | </w:t>
      </w:r>
      <w:proofErr w:type="spellStart"/>
      <w:r w:rsidRPr="00BE752F">
        <w:t>Bhupani</w:t>
      </w:r>
      <w:proofErr w:type="spellEnd"/>
      <w:r w:rsidRPr="00BE752F">
        <w:t xml:space="preserve"> | Bhupati | Bhupendra | Bhupesh | </w:t>
      </w:r>
      <w:proofErr w:type="spellStart"/>
      <w:r w:rsidRPr="00BE752F">
        <w:t>Bhupi</w:t>
      </w:r>
      <w:proofErr w:type="spellEnd"/>
      <w:r w:rsidRPr="00BE752F">
        <w:t xml:space="preserve"> | </w:t>
      </w:r>
      <w:proofErr w:type="spellStart"/>
      <w:r w:rsidRPr="00BE752F">
        <w:t>Bhupindar</w:t>
      </w:r>
      <w:proofErr w:type="spellEnd"/>
      <w:r w:rsidRPr="00BE752F">
        <w:t xml:space="preserve"> |</w:t>
      </w:r>
    </w:p>
    <w:p w14:paraId="3D1DF9FA" w14:textId="77777777" w:rsidR="00000000" w:rsidRPr="00BE752F" w:rsidRDefault="00000000">
      <w:proofErr w:type="spellStart"/>
      <w:r w:rsidRPr="00BE752F">
        <w:t>Bhupindarpal</w:t>
      </w:r>
      <w:proofErr w:type="spellEnd"/>
      <w:r w:rsidRPr="00BE752F">
        <w:t xml:space="preserve"> | Bhupinder | Bhupinderpal | </w:t>
      </w:r>
      <w:proofErr w:type="spellStart"/>
      <w:r w:rsidRPr="00BE752F">
        <w:t>Bhuputri</w:t>
      </w:r>
      <w:proofErr w:type="spellEnd"/>
      <w:r w:rsidRPr="00BE752F">
        <w:t xml:space="preserve"> | </w:t>
      </w:r>
      <w:proofErr w:type="spellStart"/>
      <w:r w:rsidRPr="00BE752F">
        <w:t>Bhuranju</w:t>
      </w:r>
      <w:proofErr w:type="spellEnd"/>
      <w:r w:rsidRPr="00BE752F">
        <w:t xml:space="preserve"> | </w:t>
      </w:r>
      <w:proofErr w:type="spellStart"/>
      <w:r w:rsidRPr="00BE752F">
        <w:t>Bhuranyu</w:t>
      </w:r>
      <w:proofErr w:type="spellEnd"/>
      <w:r w:rsidRPr="00BE752F">
        <w:t xml:space="preserve"> | </w:t>
      </w:r>
      <w:proofErr w:type="spellStart"/>
      <w:r w:rsidRPr="00BE752F">
        <w:t>Bhurbhuva</w:t>
      </w:r>
      <w:proofErr w:type="spellEnd"/>
      <w:r w:rsidRPr="00BE752F">
        <w:t xml:space="preserve"> | </w:t>
      </w:r>
      <w:proofErr w:type="spellStart"/>
      <w:r w:rsidRPr="00BE752F">
        <w:t>Bhuresa</w:t>
      </w:r>
      <w:proofErr w:type="spellEnd"/>
      <w:r w:rsidRPr="00BE752F">
        <w:t xml:space="preserve"> | Bhuri | Bhurisravas | </w:t>
      </w:r>
      <w:proofErr w:type="spellStart"/>
      <w:r w:rsidRPr="00BE752F">
        <w:t>Bhurji</w:t>
      </w:r>
      <w:proofErr w:type="spellEnd"/>
      <w:r w:rsidRPr="00BE752F">
        <w:t xml:space="preserve"> | Bhushan | Bhuta</w:t>
      </w:r>
    </w:p>
    <w:p w14:paraId="420BC9A1" w14:textId="77777777" w:rsidR="00000000" w:rsidRPr="00BE752F" w:rsidRDefault="00000000">
      <w:r w:rsidRPr="00BE752F">
        <w:t xml:space="preserve">| </w:t>
      </w:r>
      <w:proofErr w:type="spellStart"/>
      <w:r w:rsidRPr="00BE752F">
        <w:t>Bhutabhavana</w:t>
      </w:r>
      <w:proofErr w:type="spellEnd"/>
      <w:r w:rsidRPr="00BE752F">
        <w:t xml:space="preserve"> | </w:t>
      </w:r>
      <w:proofErr w:type="spellStart"/>
      <w:r w:rsidRPr="00BE752F">
        <w:t>Bhutabhavarna</w:t>
      </w:r>
      <w:proofErr w:type="spellEnd"/>
      <w:r w:rsidRPr="00BE752F">
        <w:t xml:space="preserve"> | </w:t>
      </w:r>
      <w:proofErr w:type="spellStart"/>
      <w:r w:rsidRPr="00BE752F">
        <w:t>Bhutadamani</w:t>
      </w:r>
      <w:proofErr w:type="spellEnd"/>
      <w:r w:rsidRPr="00BE752F">
        <w:t xml:space="preserve"> | </w:t>
      </w:r>
      <w:proofErr w:type="spellStart"/>
      <w:r w:rsidRPr="00BE752F">
        <w:t>Bhutadharma</w:t>
      </w:r>
      <w:proofErr w:type="spellEnd"/>
      <w:r w:rsidRPr="00BE752F">
        <w:t xml:space="preserve"> | </w:t>
      </w:r>
      <w:proofErr w:type="spellStart"/>
      <w:r w:rsidRPr="00BE752F">
        <w:t>Bhutadharmah</w:t>
      </w:r>
      <w:proofErr w:type="spellEnd"/>
      <w:r w:rsidRPr="00BE752F">
        <w:t xml:space="preserve"> | </w:t>
      </w:r>
      <w:proofErr w:type="spellStart"/>
      <w:r w:rsidRPr="00BE752F">
        <w:t>Bhutaman</w:t>
      </w:r>
      <w:proofErr w:type="spellEnd"/>
      <w:r w:rsidRPr="00BE752F">
        <w:t xml:space="preserve"> | </w:t>
      </w:r>
      <w:proofErr w:type="spellStart"/>
      <w:r w:rsidRPr="00BE752F">
        <w:t>Bhutanatha</w:t>
      </w:r>
      <w:proofErr w:type="spellEnd"/>
      <w:r w:rsidRPr="00BE752F">
        <w:t xml:space="preserve"> | </w:t>
      </w:r>
      <w:proofErr w:type="spellStart"/>
      <w:r w:rsidRPr="00BE752F">
        <w:t>Bhutapati</w:t>
      </w:r>
      <w:proofErr w:type="spellEnd"/>
      <w:r w:rsidRPr="00BE752F">
        <w:t xml:space="preserve"> | </w:t>
      </w:r>
      <w:proofErr w:type="spellStart"/>
      <w:r w:rsidRPr="00BE752F">
        <w:t>Bhutaraja</w:t>
      </w:r>
      <w:proofErr w:type="spellEnd"/>
      <w:r w:rsidRPr="00BE752F">
        <w:t xml:space="preserve"> | Bhutesa |</w:t>
      </w:r>
    </w:p>
    <w:p w14:paraId="59430F36" w14:textId="77777777" w:rsidR="00000000" w:rsidRPr="00BE752F" w:rsidRDefault="00000000">
      <w:proofErr w:type="spellStart"/>
      <w:r w:rsidRPr="00BE752F">
        <w:t>Bhutesvara</w:t>
      </w:r>
      <w:proofErr w:type="spellEnd"/>
      <w:r w:rsidRPr="00BE752F">
        <w:t xml:space="preserve"> | </w:t>
      </w:r>
      <w:proofErr w:type="spellStart"/>
      <w:r w:rsidRPr="00BE752F">
        <w:t>Bhutibhusana</w:t>
      </w:r>
      <w:proofErr w:type="spellEnd"/>
      <w:r w:rsidRPr="00BE752F">
        <w:t xml:space="preserve"> | </w:t>
      </w:r>
      <w:proofErr w:type="spellStart"/>
      <w:r w:rsidRPr="00BE752F">
        <w:t>Bhutigauri</w:t>
      </w:r>
      <w:proofErr w:type="spellEnd"/>
      <w:r w:rsidRPr="00BE752F">
        <w:t xml:space="preserve"> | </w:t>
      </w:r>
      <w:proofErr w:type="spellStart"/>
      <w:r w:rsidRPr="00BE752F">
        <w:t>Bhutikrt</w:t>
      </w:r>
      <w:proofErr w:type="spellEnd"/>
      <w:r w:rsidRPr="00BE752F">
        <w:t xml:space="preserve"> | Bhuva | Bhuvan | Bhuvana | </w:t>
      </w:r>
      <w:proofErr w:type="spellStart"/>
      <w:r w:rsidRPr="00BE752F">
        <w:t>Bhuvanagiri</w:t>
      </w:r>
      <w:proofErr w:type="spellEnd"/>
      <w:r w:rsidRPr="00BE752F">
        <w:t xml:space="preserve"> | </w:t>
      </w:r>
      <w:proofErr w:type="spellStart"/>
      <w:r w:rsidRPr="00BE752F">
        <w:t>Bhuvanamatr</w:t>
      </w:r>
      <w:proofErr w:type="spellEnd"/>
      <w:r w:rsidRPr="00BE752F">
        <w:t xml:space="preserve"> | </w:t>
      </w:r>
      <w:proofErr w:type="spellStart"/>
      <w:r w:rsidRPr="00BE752F">
        <w:t>Bhuvanamohana</w:t>
      </w:r>
      <w:proofErr w:type="spellEnd"/>
      <w:r w:rsidRPr="00BE752F">
        <w:t xml:space="preserve"> | </w:t>
      </w:r>
      <w:proofErr w:type="spellStart"/>
      <w:r w:rsidRPr="00BE752F">
        <w:t>Bhuvanasvara</w:t>
      </w:r>
      <w:proofErr w:type="spellEnd"/>
      <w:r w:rsidRPr="00BE752F">
        <w:t xml:space="preserve"> |</w:t>
      </w:r>
    </w:p>
    <w:p w14:paraId="7CAB6FC4" w14:textId="77777777" w:rsidR="00000000" w:rsidRPr="00BE752F" w:rsidRDefault="00000000">
      <w:r w:rsidRPr="00BE752F">
        <w:t xml:space="preserve">Bhuvanesh | </w:t>
      </w:r>
      <w:proofErr w:type="spellStart"/>
      <w:r w:rsidRPr="00BE752F">
        <w:t>Bhuvaneswary</w:t>
      </w:r>
      <w:proofErr w:type="spellEnd"/>
      <w:r w:rsidRPr="00BE752F">
        <w:t xml:space="preserve"> | </w:t>
      </w:r>
      <w:proofErr w:type="spellStart"/>
      <w:r w:rsidRPr="00BE752F">
        <w:t>Bhuvani</w:t>
      </w:r>
      <w:proofErr w:type="spellEnd"/>
      <w:r w:rsidRPr="00BE752F">
        <w:t xml:space="preserve"> | Bhuvanyu | Bhuvnesh | Bhuyan | Bi | Bia | Biagio | Bialy | Bian | Bianca | Bianchi | Bianco | Bias | Biava |</w:t>
      </w:r>
    </w:p>
    <w:p w14:paraId="57EBBAA5" w14:textId="77777777" w:rsidR="00000000" w:rsidRPr="00BE752F" w:rsidRDefault="00000000">
      <w:r w:rsidRPr="00BE752F">
        <w:t xml:space="preserve">Bib | Bibb | Bibba | Bibbi | Bibbs | Bibby | Bibi | Bibian | Bibiann | </w:t>
      </w:r>
      <w:proofErr w:type="spellStart"/>
      <w:r w:rsidRPr="00BE752F">
        <w:t>Bibibig</w:t>
      </w:r>
      <w:proofErr w:type="spellEnd"/>
      <w:r w:rsidRPr="00BE752F">
        <w:t xml:space="preserve"> | </w:t>
      </w:r>
      <w:proofErr w:type="spellStart"/>
      <w:r w:rsidRPr="00BE752F">
        <w:t>Bibien</w:t>
      </w:r>
      <w:proofErr w:type="spellEnd"/>
      <w:r w:rsidRPr="00BE752F">
        <w:t xml:space="preserve"> | Bibo | Bic | Bice | Bich | Bickel | Bickford | </w:t>
      </w:r>
      <w:proofErr w:type="spellStart"/>
      <w:r w:rsidRPr="00BE752F">
        <w:t>Bidaujas</w:t>
      </w:r>
      <w:proofErr w:type="spellEnd"/>
      <w:r w:rsidRPr="00BE752F">
        <w:t xml:space="preserve"> |</w:t>
      </w:r>
    </w:p>
    <w:p w14:paraId="0964434E" w14:textId="77777777" w:rsidR="00000000" w:rsidRPr="00BE752F" w:rsidRDefault="00000000">
      <w:r w:rsidRPr="00BE752F">
        <w:t xml:space="preserve">Bidda | Biddle | Biddy | Bidwell | Bie | Bieber | Bien | </w:t>
      </w:r>
      <w:proofErr w:type="spellStart"/>
      <w:r w:rsidRPr="00BE752F">
        <w:t>Bienvenice</w:t>
      </w:r>
      <w:proofErr w:type="spellEnd"/>
      <w:r w:rsidRPr="00BE752F">
        <w:t xml:space="preserve"> | Bienvenu | Bierman | Bierstadt | Bif | Biff | Bifrost | Biftu | Big | Bige |</w:t>
      </w:r>
    </w:p>
    <w:p w14:paraId="6676C85F" w14:textId="77777777" w:rsidR="00000000" w:rsidRPr="00BE752F" w:rsidRDefault="00000000">
      <w:r w:rsidRPr="00BE752F">
        <w:t xml:space="preserve">Bigelow | Bigfoot | Bigger | Biggers | Biggi | Biggie | Biggles | Biggs | Bigham | Bigi | Bigler | </w:t>
      </w:r>
      <w:proofErr w:type="spellStart"/>
      <w:r w:rsidRPr="00BE752F">
        <w:t>BigMac</w:t>
      </w:r>
      <w:proofErr w:type="spellEnd"/>
      <w:r w:rsidRPr="00BE752F">
        <w:t xml:space="preserve"> | Bihar | Bij | Bijal | Bijan | </w:t>
      </w:r>
      <w:proofErr w:type="spellStart"/>
      <w:r w:rsidRPr="00BE752F">
        <w:t>Bijanatha</w:t>
      </w:r>
      <w:proofErr w:type="spellEnd"/>
      <w:r w:rsidRPr="00BE752F">
        <w:t xml:space="preserve"> |</w:t>
      </w:r>
    </w:p>
    <w:p w14:paraId="75F1D7D3" w14:textId="77777777" w:rsidR="00000000" w:rsidRPr="00BE752F" w:rsidRDefault="00000000">
      <w:proofErr w:type="spellStart"/>
      <w:r w:rsidRPr="00BE752F">
        <w:t>Bijantha</w:t>
      </w:r>
      <w:proofErr w:type="spellEnd"/>
      <w:r w:rsidRPr="00BE752F">
        <w:t xml:space="preserve"> | Bijavahana | </w:t>
      </w:r>
      <w:proofErr w:type="spellStart"/>
      <w:r w:rsidRPr="00BE752F">
        <w:t>Bijen</w:t>
      </w:r>
      <w:proofErr w:type="spellEnd"/>
      <w:r w:rsidRPr="00BE752F">
        <w:t xml:space="preserve"> | </w:t>
      </w:r>
      <w:proofErr w:type="spellStart"/>
      <w:r w:rsidRPr="00BE752F">
        <w:t>Biji</w:t>
      </w:r>
      <w:proofErr w:type="spellEnd"/>
      <w:r w:rsidRPr="00BE752F">
        <w:t xml:space="preserve"> | Bijin | Bijou | Bijoux | Bijoy | Biju | </w:t>
      </w:r>
      <w:proofErr w:type="spellStart"/>
      <w:r w:rsidRPr="00BE752F">
        <w:t>Bijun</w:t>
      </w:r>
      <w:proofErr w:type="spellEnd"/>
      <w:r w:rsidRPr="00BE752F">
        <w:t xml:space="preserve"> | Bikas | Biker | Bikita | Biko | Bikram | </w:t>
      </w:r>
      <w:proofErr w:type="spellStart"/>
      <w:r w:rsidRPr="00BE752F">
        <w:t>Bikramjit</w:t>
      </w:r>
      <w:proofErr w:type="spellEnd"/>
      <w:r w:rsidRPr="00BE752F">
        <w:t xml:space="preserve"> | Bil | Bila | Bilal |</w:t>
      </w:r>
    </w:p>
    <w:p w14:paraId="59F1A865" w14:textId="77777777" w:rsidR="00000000" w:rsidRPr="00BE752F" w:rsidRDefault="00000000">
      <w:r w:rsidRPr="00BE752F">
        <w:t xml:space="preserve">Bilan | </w:t>
      </w:r>
      <w:proofErr w:type="spellStart"/>
      <w:r w:rsidRPr="00BE752F">
        <w:t>Bilaty</w:t>
      </w:r>
      <w:proofErr w:type="spellEnd"/>
      <w:r w:rsidRPr="00BE752F">
        <w:t xml:space="preserve"> | Bilbee | Bilbo | Bilby | Bilen | Biles | Bilge | Bilgehan | Bilgen | Bilgi | Bilgin | Bili | Bilie | </w:t>
      </w:r>
      <w:proofErr w:type="spellStart"/>
      <w:r w:rsidRPr="00BE752F">
        <w:t>Bilit</w:t>
      </w:r>
      <w:proofErr w:type="spellEnd"/>
      <w:r w:rsidRPr="00BE752F">
        <w:t xml:space="preserve"> | Biljana | Bilka | Bill | Billa | Bille |</w:t>
      </w:r>
    </w:p>
    <w:p w14:paraId="26D61684" w14:textId="77777777" w:rsidR="00000000" w:rsidRPr="00BE752F" w:rsidRDefault="00000000">
      <w:r w:rsidRPr="00BE752F">
        <w:t xml:space="preserve">Billee | Billey | Billi | Billie | </w:t>
      </w:r>
      <w:proofErr w:type="spellStart"/>
      <w:r w:rsidRPr="00BE752F">
        <w:t>BillieJean</w:t>
      </w:r>
      <w:proofErr w:type="spellEnd"/>
      <w:r w:rsidRPr="00BE752F">
        <w:t xml:space="preserve"> | Billings | Billingsley | Billington | Billiot | Billo | Bills | Billups | Billy | Billye | Billyjoe | Bilodeau | Bilonda |</w:t>
      </w:r>
    </w:p>
    <w:p w14:paraId="7E2A8809" w14:textId="77777777" w:rsidR="00000000" w:rsidRPr="00BE752F" w:rsidRDefault="00000000">
      <w:proofErr w:type="spellStart"/>
      <w:r w:rsidRPr="00BE752F">
        <w:t>Bilou</w:t>
      </w:r>
      <w:proofErr w:type="spellEnd"/>
      <w:r w:rsidRPr="00BE752F">
        <w:t xml:space="preserve"> | </w:t>
      </w:r>
      <w:proofErr w:type="spellStart"/>
      <w:r w:rsidRPr="00BE752F">
        <w:t>Bilun</w:t>
      </w:r>
      <w:proofErr w:type="spellEnd"/>
      <w:r w:rsidRPr="00BE752F">
        <w:t xml:space="preserve"> | Bilva | </w:t>
      </w:r>
      <w:proofErr w:type="spellStart"/>
      <w:r w:rsidRPr="00BE752F">
        <w:t>Bilvadandin</w:t>
      </w:r>
      <w:proofErr w:type="spellEnd"/>
      <w:r w:rsidRPr="00BE752F">
        <w:t xml:space="preserve"> | </w:t>
      </w:r>
      <w:proofErr w:type="spellStart"/>
      <w:r w:rsidRPr="00BE752F">
        <w:t>Bilvamangala</w:t>
      </w:r>
      <w:proofErr w:type="spellEnd"/>
      <w:r w:rsidRPr="00BE752F">
        <w:t xml:space="preserve"> | </w:t>
      </w:r>
      <w:proofErr w:type="spellStart"/>
      <w:r w:rsidRPr="00BE752F">
        <w:t>Bilvanatha</w:t>
      </w:r>
      <w:proofErr w:type="spellEnd"/>
      <w:r w:rsidRPr="00BE752F">
        <w:t xml:space="preserve"> | </w:t>
      </w:r>
      <w:proofErr w:type="spellStart"/>
      <w:r w:rsidRPr="00BE752F">
        <w:t>Bilvapattrika</w:t>
      </w:r>
      <w:proofErr w:type="spellEnd"/>
      <w:r w:rsidRPr="00BE752F">
        <w:t xml:space="preserve"> | Bilyana | Bim | Bimal | Bimbo | Bimla | Bin | Bina | Binah | Binal |</w:t>
      </w:r>
    </w:p>
    <w:p w14:paraId="40B1C96A" w14:textId="77777777" w:rsidR="00000000" w:rsidRPr="00BE752F" w:rsidRDefault="00000000">
      <w:r w:rsidRPr="00BE752F">
        <w:t xml:space="preserve">Binay | </w:t>
      </w:r>
      <w:proofErr w:type="spellStart"/>
      <w:r w:rsidRPr="00BE752F">
        <w:t>Binc</w:t>
      </w:r>
      <w:proofErr w:type="spellEnd"/>
      <w:r w:rsidRPr="00BE752F">
        <w:t xml:space="preserve"> | Bincy | Binda | Binder | Bindi | Bindiya | </w:t>
      </w:r>
      <w:proofErr w:type="spellStart"/>
      <w:r w:rsidRPr="00BE752F">
        <w:t>Bindkumadhava</w:t>
      </w:r>
      <w:proofErr w:type="spellEnd"/>
      <w:r w:rsidRPr="00BE752F">
        <w:t xml:space="preserve"> | Bindra | Bindu | </w:t>
      </w:r>
      <w:proofErr w:type="spellStart"/>
      <w:r w:rsidRPr="00BE752F">
        <w:t>Bindudeva</w:t>
      </w:r>
      <w:proofErr w:type="spellEnd"/>
      <w:r w:rsidRPr="00BE752F">
        <w:t xml:space="preserve"> | </w:t>
      </w:r>
      <w:proofErr w:type="spellStart"/>
      <w:r w:rsidRPr="00BE752F">
        <w:t>Bindunatha</w:t>
      </w:r>
      <w:proofErr w:type="spellEnd"/>
      <w:r w:rsidRPr="00BE752F">
        <w:t xml:space="preserve"> | Bindy | Bing | Binge | Binger</w:t>
      </w:r>
    </w:p>
    <w:p w14:paraId="7F88C2FE" w14:textId="77777777" w:rsidR="00000000" w:rsidRPr="00BE752F" w:rsidRDefault="00000000">
      <w:r w:rsidRPr="00BE752F">
        <w:t xml:space="preserve">| Bingham | Bingo | Binh | Bini | Binidig | Binion | Binish | Binkie | Binkley | Binks | Binky | Binne | </w:t>
      </w:r>
      <w:proofErr w:type="spellStart"/>
      <w:r w:rsidRPr="00BE752F">
        <w:t>Binnech</w:t>
      </w:r>
      <w:proofErr w:type="spellEnd"/>
      <w:r w:rsidRPr="00BE752F">
        <w:t xml:space="preserve"> | Binns | Binny | Binoo | Binta | Bintu |</w:t>
      </w:r>
    </w:p>
    <w:p w14:paraId="3CAD8229" w14:textId="77777777" w:rsidR="00000000" w:rsidRPr="00BE752F" w:rsidRDefault="00000000">
      <w:r w:rsidRPr="00BE752F">
        <w:t xml:space="preserve">Binu | Biola | </w:t>
      </w:r>
      <w:proofErr w:type="spellStart"/>
      <w:r w:rsidRPr="00BE752F">
        <w:t>Biora</w:t>
      </w:r>
      <w:proofErr w:type="spellEnd"/>
      <w:r w:rsidRPr="00BE752F">
        <w:t xml:space="preserve"> | Bipin | </w:t>
      </w:r>
      <w:proofErr w:type="spellStart"/>
      <w:r w:rsidRPr="00BE752F">
        <w:t>Bipincandra</w:t>
      </w:r>
      <w:proofErr w:type="spellEnd"/>
      <w:r w:rsidRPr="00BE752F">
        <w:t xml:space="preserve"> | </w:t>
      </w:r>
      <w:proofErr w:type="spellStart"/>
      <w:r w:rsidRPr="00BE752F">
        <w:t>Bipinkumar</w:t>
      </w:r>
      <w:proofErr w:type="spellEnd"/>
      <w:r w:rsidRPr="00BE752F">
        <w:t xml:space="preserve"> | Bir | Bira | Biraj | Biran | Bircan | Birch | Birchfield | Bird | Birdal | Birde | Birdell | Birdie</w:t>
      </w:r>
    </w:p>
    <w:p w14:paraId="67672A58" w14:textId="77777777" w:rsidR="00000000" w:rsidRPr="00BE752F" w:rsidRDefault="00000000">
      <w:r w:rsidRPr="00BE752F">
        <w:t xml:space="preserve">| </w:t>
      </w:r>
      <w:proofErr w:type="spellStart"/>
      <w:r w:rsidRPr="00BE752F">
        <w:t>Birdini</w:t>
      </w:r>
      <w:proofErr w:type="spellEnd"/>
      <w:r w:rsidRPr="00BE752F">
        <w:t xml:space="preserve"> | Birdsong | Birdy | Biren | Birewar | Birge | Birger | Birgit | Birhan | Biri | Birindar | Birinder | Birka | Birke | Birla | Birmingham | Birney</w:t>
      </w:r>
    </w:p>
    <w:p w14:paraId="7BD06ECC" w14:textId="77777777" w:rsidR="00000000" w:rsidRPr="00BE752F" w:rsidRDefault="00000000">
      <w:r w:rsidRPr="00BE752F">
        <w:t xml:space="preserve">| Birny | Biro | Birri | </w:t>
      </w:r>
      <w:proofErr w:type="spellStart"/>
      <w:r w:rsidRPr="00BE752F">
        <w:t>Birsel</w:t>
      </w:r>
      <w:proofErr w:type="spellEnd"/>
      <w:r w:rsidRPr="00BE752F">
        <w:t xml:space="preserve"> | Birsen | Birta | Birungi | Birute | Bisa | Bisaria | Bisbee | Bischoff | Biscotti | Biscuit | Bish | Bishan | Bishara | Bisher |</w:t>
      </w:r>
    </w:p>
    <w:p w14:paraId="0637797B" w14:textId="77777777" w:rsidR="00000000" w:rsidRPr="00BE752F" w:rsidRDefault="00000000">
      <w:r w:rsidRPr="00BE752F">
        <w:t xml:space="preserve">Bishnu | Bishop | Bishu | Bishwa | </w:t>
      </w:r>
      <w:proofErr w:type="spellStart"/>
      <w:r w:rsidRPr="00BE752F">
        <w:t>Bishwajeet</w:t>
      </w:r>
      <w:proofErr w:type="spellEnd"/>
      <w:r w:rsidRPr="00BE752F">
        <w:t xml:space="preserve"> | Bishwajit | Bisma | Bismark | Bisrat | Bissell | Bisson | Bissonnette | Bista | Biswanath |</w:t>
      </w:r>
    </w:p>
    <w:p w14:paraId="193C106B" w14:textId="77777777" w:rsidR="00000000" w:rsidRPr="00BE752F" w:rsidRDefault="00000000">
      <w:proofErr w:type="spellStart"/>
      <w:r w:rsidRPr="00BE752F">
        <w:t>Biswaroop</w:t>
      </w:r>
      <w:proofErr w:type="spellEnd"/>
      <w:r w:rsidRPr="00BE752F">
        <w:t xml:space="preserve"> | Bit | Bita | </w:t>
      </w:r>
      <w:proofErr w:type="spellStart"/>
      <w:r w:rsidRPr="00BE752F">
        <w:t>Biteme</w:t>
      </w:r>
      <w:proofErr w:type="spellEnd"/>
      <w:r w:rsidRPr="00BE752F">
        <w:t xml:space="preserve"> | Bithron | Bitney | Bito | Biton | Bits | Bitsy | Bitta | Bittan | Bitten | Bitters | Bittner | </w:t>
      </w:r>
      <w:proofErr w:type="spellStart"/>
      <w:r w:rsidRPr="00BE752F">
        <w:t>Bittoo</w:t>
      </w:r>
      <w:proofErr w:type="spellEnd"/>
      <w:r w:rsidRPr="00BE752F">
        <w:t xml:space="preserve"> | Bittu | Bitty |</w:t>
      </w:r>
    </w:p>
    <w:p w14:paraId="304E9D35" w14:textId="77777777" w:rsidR="00000000" w:rsidRPr="00BE752F" w:rsidRDefault="00000000">
      <w:proofErr w:type="spellStart"/>
      <w:r w:rsidRPr="00BE752F">
        <w:t>Bivandangha</w:t>
      </w:r>
      <w:proofErr w:type="spellEnd"/>
      <w:r w:rsidRPr="00BE752F">
        <w:t xml:space="preserve"> | Bivens | Bivian | Bivins | Bix | Bixby | Bixler | Biz | Biza | Bizzi | Bizzy | BJ | Bjaraja | Bjorg | Bjork | Bjorn | </w:t>
      </w:r>
      <w:proofErr w:type="spellStart"/>
      <w:r w:rsidRPr="00BE752F">
        <w:t>Bjupinder</w:t>
      </w:r>
      <w:proofErr w:type="spellEnd"/>
      <w:r w:rsidRPr="00BE752F">
        <w:t xml:space="preserve"> | Black |</w:t>
      </w:r>
    </w:p>
    <w:p w14:paraId="52F1C6E8" w14:textId="77777777" w:rsidR="00000000" w:rsidRPr="00BE752F" w:rsidRDefault="00000000">
      <w:r w:rsidRPr="00BE752F">
        <w:t xml:space="preserve">Blackberry | Blackbird | Blackburn | Blackford | Blackhawk | Blackie | Blackjack | Blackman | </w:t>
      </w:r>
      <w:proofErr w:type="spellStart"/>
      <w:r w:rsidRPr="00BE752F">
        <w:t>Blackmist</w:t>
      </w:r>
      <w:proofErr w:type="spellEnd"/>
      <w:r w:rsidRPr="00BE752F">
        <w:t xml:space="preserve"> | Blackmon | Blackmore |</w:t>
      </w:r>
    </w:p>
    <w:p w14:paraId="20688527" w14:textId="77777777" w:rsidR="00000000" w:rsidRPr="00BE752F" w:rsidRDefault="00000000">
      <w:r w:rsidRPr="00BE752F">
        <w:t xml:space="preserve">Blackshear | Blackstock | Blackwell | Blackwood | Blacky | Blada | Blade | Bladen | Blaga | </w:t>
      </w:r>
      <w:proofErr w:type="spellStart"/>
      <w:r w:rsidRPr="00BE752F">
        <w:t>Blai</w:t>
      </w:r>
      <w:proofErr w:type="spellEnd"/>
      <w:r w:rsidRPr="00BE752F">
        <w:t xml:space="preserve"> | Blaidd | Blaike | Blain | Blaine | Blainey |</w:t>
      </w:r>
    </w:p>
    <w:p w14:paraId="64C8FEF5" w14:textId="77777777" w:rsidR="00000000" w:rsidRPr="00BE752F" w:rsidRDefault="00000000">
      <w:r w:rsidRPr="00BE752F">
        <w:t>Blair | Blaire | Blais | Blaisdell | Blaise | Blaize | Blake | Blakelee | Blakeleigh | Blakeley | Blakely | Blakelyn | Blaken | Blakeney | Blakeslee |</w:t>
      </w:r>
    </w:p>
    <w:p w14:paraId="0DE9FC63" w14:textId="77777777" w:rsidR="00000000" w:rsidRPr="00BE752F" w:rsidRDefault="00000000">
      <w:r w:rsidRPr="00BE752F">
        <w:t>Blakley | Blalock | Blan | Blanaid | Blanca | Blanchard | Blanche | Blanchette | Blanco | Bland | Blanding | Blane | Blaney | Blank | Blanka |</w:t>
      </w:r>
    </w:p>
    <w:p w14:paraId="64840D59" w14:textId="77777777" w:rsidR="00000000" w:rsidRPr="00BE752F" w:rsidRDefault="00000000">
      <w:r w:rsidRPr="00BE752F">
        <w:t xml:space="preserve">Blankenship | Blanks | Blanton | Blare | Blarney | Blas | Blase | Blasi | Blaster | </w:t>
      </w:r>
      <w:proofErr w:type="spellStart"/>
      <w:r w:rsidRPr="00BE752F">
        <w:t>Blastoise</w:t>
      </w:r>
      <w:proofErr w:type="spellEnd"/>
      <w:r w:rsidRPr="00BE752F">
        <w:t xml:space="preserve"> | Blayden | Blayke | Blaylock | Blayne | Blayr | Blayre |</w:t>
      </w:r>
    </w:p>
    <w:p w14:paraId="3900EFB1" w14:textId="77777777" w:rsidR="00000000" w:rsidRPr="00BE752F" w:rsidRDefault="00000000">
      <w:r w:rsidRPr="00BE752F">
        <w:t xml:space="preserve">Blayze | Blaze | Blazer | Bleach | Bleda | Bleddyn | Bledsoe | </w:t>
      </w:r>
      <w:proofErr w:type="spellStart"/>
      <w:r w:rsidRPr="00BE752F">
        <w:t>Bleen</w:t>
      </w:r>
      <w:proofErr w:type="spellEnd"/>
      <w:r w:rsidRPr="00BE752F">
        <w:t xml:space="preserve"> | Blesi | Bless | Blessed | Blessen | Blessing | Bleu | Bleuzenn | Blevins |</w:t>
      </w:r>
    </w:p>
    <w:p w14:paraId="73F82367" w14:textId="77777777" w:rsidR="00000000" w:rsidRPr="00BE752F" w:rsidRDefault="00000000">
      <w:proofErr w:type="spellStart"/>
      <w:r w:rsidRPr="00BE752F">
        <w:t>Blewusi</w:t>
      </w:r>
      <w:proofErr w:type="spellEnd"/>
      <w:r w:rsidRPr="00BE752F">
        <w:t xml:space="preserve"> | Blide | Blimp | Blin | Blind | Blink | Blinky | Blinn | Bliss | Blitha | Blithe | Blitz | Blitzen | Blix | Blizzard | Block | Blocker | Blodgett |</w:t>
      </w:r>
    </w:p>
    <w:p w14:paraId="117318E9" w14:textId="77777777" w:rsidR="00000000" w:rsidRPr="00BE752F" w:rsidRDefault="00000000">
      <w:r w:rsidRPr="00BE752F">
        <w:t xml:space="preserve">Blodwyn | Bloeme | Blondie | Blood | </w:t>
      </w:r>
      <w:proofErr w:type="spellStart"/>
      <w:r w:rsidRPr="00BE752F">
        <w:t>BloodLust</w:t>
      </w:r>
      <w:proofErr w:type="spellEnd"/>
      <w:r w:rsidRPr="00BE752F">
        <w:t xml:space="preserve"> | </w:t>
      </w:r>
      <w:proofErr w:type="spellStart"/>
      <w:r w:rsidRPr="00BE752F">
        <w:t>BloodTears</w:t>
      </w:r>
      <w:proofErr w:type="spellEnd"/>
      <w:r w:rsidRPr="00BE752F">
        <w:t xml:space="preserve"> | Bloom | Bloomer | Bloomfield | Blot | Blotto | Blount | Blow | Blu | Blubber |</w:t>
      </w:r>
    </w:p>
    <w:p w14:paraId="078F6B1B" w14:textId="77777777" w:rsidR="00000000" w:rsidRPr="00BE752F" w:rsidRDefault="00000000">
      <w:r w:rsidRPr="00BE752F">
        <w:t xml:space="preserve">Blue | Blueberry | </w:t>
      </w:r>
      <w:proofErr w:type="spellStart"/>
      <w:r w:rsidRPr="00BE752F">
        <w:t>BlueBird</w:t>
      </w:r>
      <w:proofErr w:type="spellEnd"/>
      <w:r w:rsidRPr="00BE752F">
        <w:t xml:space="preserve"> | Bluebottle | </w:t>
      </w:r>
      <w:proofErr w:type="spellStart"/>
      <w:r w:rsidRPr="00BE752F">
        <w:t>BlueLight</w:t>
      </w:r>
      <w:proofErr w:type="spellEnd"/>
      <w:r w:rsidRPr="00BE752F">
        <w:t xml:space="preserve"> | Blueness | Blueprint | </w:t>
      </w:r>
      <w:proofErr w:type="spellStart"/>
      <w:r w:rsidRPr="00BE752F">
        <w:t>BlueRaven</w:t>
      </w:r>
      <w:proofErr w:type="spellEnd"/>
      <w:r w:rsidRPr="00BE752F">
        <w:t xml:space="preserve"> | Blues | Bluey | </w:t>
      </w:r>
      <w:proofErr w:type="spellStart"/>
      <w:r w:rsidRPr="00BE752F">
        <w:t>BluEyz</w:t>
      </w:r>
      <w:proofErr w:type="spellEnd"/>
      <w:r w:rsidRPr="00BE752F">
        <w:t xml:space="preserve"> | Blum | Blume | Blunder | Blunt |</w:t>
      </w:r>
    </w:p>
    <w:p w14:paraId="240C90B9" w14:textId="77777777" w:rsidR="00000000" w:rsidRPr="00BE752F" w:rsidRDefault="00000000">
      <w:r w:rsidRPr="00BE752F">
        <w:t xml:space="preserve">Blur | </w:t>
      </w:r>
      <w:proofErr w:type="spellStart"/>
      <w:r w:rsidRPr="00BE752F">
        <w:t>Bluraine</w:t>
      </w:r>
      <w:proofErr w:type="spellEnd"/>
      <w:r w:rsidRPr="00BE752F">
        <w:t xml:space="preserve"> | </w:t>
      </w:r>
      <w:proofErr w:type="spellStart"/>
      <w:r w:rsidRPr="00BE752F">
        <w:t>Blurp</w:t>
      </w:r>
      <w:proofErr w:type="spellEnd"/>
      <w:r w:rsidRPr="00BE752F">
        <w:t xml:space="preserve"> | Bly | Blyth | Blythe | </w:t>
      </w:r>
      <w:proofErr w:type="spellStart"/>
      <w:r w:rsidRPr="00BE752F">
        <w:t>Bnadhitra</w:t>
      </w:r>
      <w:proofErr w:type="spellEnd"/>
      <w:r w:rsidRPr="00BE752F">
        <w:t xml:space="preserve"> | Bo | Boa | Boann | Board | Boardman | Boat | Boatman | Boatright | Boatwright | Boaz |</w:t>
      </w:r>
    </w:p>
    <w:p w14:paraId="1118DF9A" w14:textId="77777777" w:rsidR="00000000" w:rsidRPr="00BE752F" w:rsidRDefault="00000000">
      <w:r w:rsidRPr="00BE752F">
        <w:t xml:space="preserve">Bob | Boba | Boban | Bobba | Bobbi | </w:t>
      </w:r>
      <w:proofErr w:type="spellStart"/>
      <w:r w:rsidRPr="00BE752F">
        <w:t>Bobbiann</w:t>
      </w:r>
      <w:proofErr w:type="spellEnd"/>
      <w:r w:rsidRPr="00BE752F">
        <w:t xml:space="preserve"> | Bobbie | Bobbin | Bobbitt | Bobby | Bobbye | Bobbyjoe | Bobbylee | </w:t>
      </w:r>
      <w:proofErr w:type="spellStart"/>
      <w:r w:rsidRPr="00BE752F">
        <w:t>BobbyT</w:t>
      </w:r>
      <w:proofErr w:type="spellEnd"/>
      <w:r w:rsidRPr="00BE752F">
        <w:t xml:space="preserve"> | Bobcat |</w:t>
      </w:r>
    </w:p>
    <w:p w14:paraId="0246DAFC" w14:textId="77777777" w:rsidR="00000000" w:rsidRPr="00BE752F" w:rsidRDefault="00000000">
      <w:proofErr w:type="spellStart"/>
      <w:r w:rsidRPr="00BE752F">
        <w:t>Bobd</w:t>
      </w:r>
      <w:proofErr w:type="spellEnd"/>
      <w:r w:rsidRPr="00BE752F">
        <w:t xml:space="preserve"> | Bobi | Bobin | Bobis | Bobo | </w:t>
      </w:r>
      <w:proofErr w:type="spellStart"/>
      <w:r w:rsidRPr="00BE752F">
        <w:t>Bobster</w:t>
      </w:r>
      <w:proofErr w:type="spellEnd"/>
      <w:r w:rsidRPr="00BE752F">
        <w:t xml:space="preserve"> | Boby | Boca | Bocca | Boccaccio | Bocephus | Bock | Boda | Bodacious | Boddie | Bode |</w:t>
      </w:r>
    </w:p>
    <w:p w14:paraId="734BA653" w14:textId="77777777" w:rsidR="00000000" w:rsidRPr="00BE752F" w:rsidRDefault="00000000">
      <w:r w:rsidRPr="00BE752F">
        <w:t xml:space="preserve">Bodean | </w:t>
      </w:r>
      <w:proofErr w:type="spellStart"/>
      <w:r w:rsidRPr="00BE752F">
        <w:t>Bodei</w:t>
      </w:r>
      <w:proofErr w:type="spellEnd"/>
      <w:r w:rsidRPr="00BE752F">
        <w:t xml:space="preserve"> | Boden | Bodene | Bodey | Bodger | Bodhana | Bodhi | Bodhisattva | Bodi | Bodicca | Bodie | Bodil | </w:t>
      </w:r>
      <w:proofErr w:type="spellStart"/>
      <w:r w:rsidRPr="00BE752F">
        <w:t>Bodina</w:t>
      </w:r>
      <w:proofErr w:type="spellEnd"/>
      <w:r w:rsidRPr="00BE752F">
        <w:t xml:space="preserve"> | Bodine | Bodo |</w:t>
      </w:r>
    </w:p>
    <w:p w14:paraId="3838A183" w14:textId="77777777" w:rsidR="00000000" w:rsidRPr="00BE752F" w:rsidRDefault="00000000">
      <w:r w:rsidRPr="00BE752F">
        <w:t xml:space="preserve">Bodor | Bodrey | Boe | Boehm | Boeing | Boel | Boen | Boetius | Boettcher | </w:t>
      </w:r>
      <w:proofErr w:type="spellStart"/>
      <w:r w:rsidRPr="00BE752F">
        <w:t>Bofa</w:t>
      </w:r>
      <w:proofErr w:type="spellEnd"/>
      <w:r w:rsidRPr="00BE752F">
        <w:t xml:space="preserve"> | Boff | Bogan | Bogar | Bogart | Bogdana | Boger | Bogey |</w:t>
      </w:r>
    </w:p>
    <w:p w14:paraId="6F98E399" w14:textId="77777777" w:rsidR="00000000" w:rsidRPr="00BE752F" w:rsidRDefault="00000000">
      <w:r w:rsidRPr="00BE752F">
        <w:t xml:space="preserve">Boggess | </w:t>
      </w:r>
      <w:proofErr w:type="spellStart"/>
      <w:r w:rsidRPr="00BE752F">
        <w:t>Bogglebo</w:t>
      </w:r>
      <w:proofErr w:type="spellEnd"/>
      <w:r w:rsidRPr="00BE752F">
        <w:t xml:space="preserve"> | Boggs | Bogi | Bogie | Bogle | Bogota | </w:t>
      </w:r>
      <w:proofErr w:type="spellStart"/>
      <w:r w:rsidRPr="00BE752F">
        <w:t>Bogwoppit</w:t>
      </w:r>
      <w:proofErr w:type="spellEnd"/>
      <w:r w:rsidRPr="00BE752F">
        <w:t xml:space="preserve"> | Boh | Bohannon | Bohdi | Bohemian | Bohn | Boi | </w:t>
      </w:r>
      <w:proofErr w:type="spellStart"/>
      <w:r w:rsidRPr="00BE752F">
        <w:t>Boika</w:t>
      </w:r>
      <w:proofErr w:type="spellEnd"/>
      <w:r w:rsidRPr="00BE752F">
        <w:t xml:space="preserve"> | Boingo |</w:t>
      </w:r>
    </w:p>
    <w:p w14:paraId="57604996" w14:textId="77777777" w:rsidR="00000000" w:rsidRPr="00BE752F" w:rsidRDefault="00000000">
      <w:r w:rsidRPr="00BE752F">
        <w:t xml:space="preserve">Boise | Boisvert | </w:t>
      </w:r>
      <w:proofErr w:type="spellStart"/>
      <w:r w:rsidRPr="00BE752F">
        <w:t>Boj</w:t>
      </w:r>
      <w:proofErr w:type="spellEnd"/>
      <w:r w:rsidRPr="00BE752F">
        <w:t xml:space="preserve"> | Bojangles | Bojorquez | </w:t>
      </w:r>
      <w:proofErr w:type="spellStart"/>
      <w:r w:rsidRPr="00BE752F">
        <w:t>Bojte</w:t>
      </w:r>
      <w:proofErr w:type="spellEnd"/>
      <w:r w:rsidRPr="00BE752F">
        <w:t xml:space="preserve"> | Bok | Boke | Bokil | Bola | Bolade | Bolaji | Boland | Bolanos | Bolden | Bolding |</w:t>
      </w:r>
    </w:p>
    <w:p w14:paraId="23F3D3A4" w14:textId="77777777" w:rsidR="00000000" w:rsidRPr="00BE752F" w:rsidRDefault="00000000">
      <w:r w:rsidRPr="00BE752F">
        <w:t xml:space="preserve">Bolduc | Bolen | </w:t>
      </w:r>
      <w:proofErr w:type="spellStart"/>
      <w:r w:rsidRPr="00BE752F">
        <w:t>Bolena</w:t>
      </w:r>
      <w:proofErr w:type="spellEnd"/>
      <w:r w:rsidRPr="00BE752F">
        <w:t xml:space="preserve"> | Bolero | Boles | Bolick | Bolin | Boling | Bolinger | Bolla | Bolling | Bollinger | Bologna | Bolt | Bolton | Bom | Boma |</w:t>
      </w:r>
    </w:p>
    <w:p w14:paraId="5C0AED61" w14:textId="77777777" w:rsidR="00000000" w:rsidRPr="00BE752F" w:rsidRDefault="00000000">
      <w:r w:rsidRPr="00BE752F">
        <w:t xml:space="preserve">Bombastic | Bombshell | Bomen | Bomi | Bommareddy | Bommel | </w:t>
      </w:r>
      <w:proofErr w:type="spellStart"/>
      <w:r w:rsidRPr="00BE752F">
        <w:t>Bommy</w:t>
      </w:r>
      <w:proofErr w:type="spellEnd"/>
      <w:r w:rsidRPr="00BE752F">
        <w:t xml:space="preserve"> | Bomy | Bon | Bona | Bonami | Bonamy | Bonaventura |</w:t>
      </w:r>
    </w:p>
    <w:p w14:paraId="2A4181EC" w14:textId="77777777" w:rsidR="00000000" w:rsidRPr="00BE752F" w:rsidRDefault="00000000">
      <w:r w:rsidRPr="00BE752F">
        <w:t>Bonaventure | Bonbon | Bond | Bonda | Bondar | Bonder | Bondi | Bondie | Bonds | Bone | Bonehead | Bones | Bonet | Bonfire | Bong |</w:t>
      </w:r>
    </w:p>
    <w:p w14:paraId="2E2212DA" w14:textId="77777777" w:rsidR="00000000" w:rsidRPr="00BE752F" w:rsidRDefault="00000000">
      <w:proofErr w:type="spellStart"/>
      <w:r w:rsidRPr="00BE752F">
        <w:t>Bongam</w:t>
      </w:r>
      <w:proofErr w:type="spellEnd"/>
      <w:r w:rsidRPr="00BE752F">
        <w:t xml:space="preserve"> | Bongi | Bongo | </w:t>
      </w:r>
      <w:proofErr w:type="spellStart"/>
      <w:r w:rsidRPr="00BE752F">
        <w:t>Bongza</w:t>
      </w:r>
      <w:proofErr w:type="spellEnd"/>
      <w:r w:rsidRPr="00BE752F">
        <w:t xml:space="preserve"> | Bonham | Boni | Bonie | Boniface | Bonin | Bonk | Bonkers | Bonn | Bonna | Bonne | Bonnell | Bonner |</w:t>
      </w:r>
    </w:p>
    <w:p w14:paraId="6C3A000C" w14:textId="77777777" w:rsidR="00000000" w:rsidRPr="00BE752F" w:rsidRDefault="00000000">
      <w:r w:rsidRPr="00BE752F">
        <w:t xml:space="preserve">Bonnett | Bonney | Bonnie | Bonnin | Bonny | Bono | Bonsa | Bonsai | Bontu | Bonz | </w:t>
      </w:r>
      <w:proofErr w:type="spellStart"/>
      <w:r w:rsidRPr="00BE752F">
        <w:t>Bonzai</w:t>
      </w:r>
      <w:proofErr w:type="spellEnd"/>
      <w:r w:rsidRPr="00BE752F">
        <w:t xml:space="preserve"> | Bonzi | Boo | </w:t>
      </w:r>
      <w:proofErr w:type="spellStart"/>
      <w:r w:rsidRPr="00BE752F">
        <w:t>BooBaby</w:t>
      </w:r>
      <w:proofErr w:type="spellEnd"/>
      <w:r w:rsidRPr="00BE752F">
        <w:t xml:space="preserve"> | Boober | </w:t>
      </w:r>
      <w:proofErr w:type="spellStart"/>
      <w:r w:rsidRPr="00BE752F">
        <w:t>BooBoo</w:t>
      </w:r>
      <w:proofErr w:type="spellEnd"/>
      <w:r w:rsidRPr="00BE752F">
        <w:t xml:space="preserve"> |</w:t>
      </w:r>
    </w:p>
    <w:p w14:paraId="0820B7CF" w14:textId="77777777" w:rsidR="00000000" w:rsidRPr="00BE752F" w:rsidRDefault="00000000">
      <w:proofErr w:type="spellStart"/>
      <w:r w:rsidRPr="00BE752F">
        <w:t>Boobool</w:t>
      </w:r>
      <w:proofErr w:type="spellEnd"/>
      <w:r w:rsidRPr="00BE752F">
        <w:t xml:space="preserve"> | </w:t>
      </w:r>
      <w:proofErr w:type="spellStart"/>
      <w:r w:rsidRPr="00BE752F">
        <w:t>Boochi</w:t>
      </w:r>
      <w:proofErr w:type="spellEnd"/>
      <w:r w:rsidRPr="00BE752F">
        <w:t xml:space="preserve"> | </w:t>
      </w:r>
      <w:proofErr w:type="spellStart"/>
      <w:r w:rsidRPr="00BE752F">
        <w:t>Boodie</w:t>
      </w:r>
      <w:proofErr w:type="spellEnd"/>
      <w:r w:rsidRPr="00BE752F">
        <w:t xml:space="preserve"> | </w:t>
      </w:r>
      <w:proofErr w:type="spellStart"/>
      <w:r w:rsidRPr="00BE752F">
        <w:t>Boodreau</w:t>
      </w:r>
      <w:proofErr w:type="spellEnd"/>
      <w:r w:rsidRPr="00BE752F">
        <w:t xml:space="preserve"> | Boofer | Boog | </w:t>
      </w:r>
      <w:proofErr w:type="spellStart"/>
      <w:r w:rsidRPr="00BE752F">
        <w:t>Booga</w:t>
      </w:r>
      <w:proofErr w:type="spellEnd"/>
      <w:r w:rsidRPr="00BE752F">
        <w:t xml:space="preserve"> | </w:t>
      </w:r>
      <w:proofErr w:type="spellStart"/>
      <w:r w:rsidRPr="00BE752F">
        <w:t>Boogaboo</w:t>
      </w:r>
      <w:proofErr w:type="spellEnd"/>
      <w:r w:rsidRPr="00BE752F">
        <w:t xml:space="preserve"> | </w:t>
      </w:r>
      <w:proofErr w:type="spellStart"/>
      <w:r w:rsidRPr="00BE752F">
        <w:t>BoogaWooga</w:t>
      </w:r>
      <w:proofErr w:type="spellEnd"/>
      <w:r w:rsidRPr="00BE752F">
        <w:t xml:space="preserve"> | </w:t>
      </w:r>
      <w:proofErr w:type="spellStart"/>
      <w:r w:rsidRPr="00BE752F">
        <w:t>Boogee</w:t>
      </w:r>
      <w:proofErr w:type="spellEnd"/>
      <w:r w:rsidRPr="00BE752F">
        <w:t xml:space="preserve"> | Booger | Boogie | </w:t>
      </w:r>
      <w:proofErr w:type="spellStart"/>
      <w:r w:rsidRPr="00BE752F">
        <w:t>Boogins</w:t>
      </w:r>
      <w:proofErr w:type="spellEnd"/>
      <w:r w:rsidRPr="00BE752F">
        <w:t xml:space="preserve"> | Booher |</w:t>
      </w:r>
    </w:p>
    <w:p w14:paraId="6A3845F5" w14:textId="77777777" w:rsidR="00000000" w:rsidRPr="00BE752F" w:rsidRDefault="00000000">
      <w:r w:rsidRPr="00BE752F">
        <w:t xml:space="preserve">Boojum | Book | Booker | Bookie | Books | </w:t>
      </w:r>
      <w:proofErr w:type="spellStart"/>
      <w:r w:rsidRPr="00BE752F">
        <w:t>Bookums</w:t>
      </w:r>
      <w:proofErr w:type="spellEnd"/>
      <w:r w:rsidRPr="00BE752F">
        <w:t xml:space="preserve"> | Bookworm | Boomer | Boomerang | Booms | Boon | Boone | Boonie | </w:t>
      </w:r>
      <w:proofErr w:type="spellStart"/>
      <w:r w:rsidRPr="00BE752F">
        <w:t>Booobooo</w:t>
      </w:r>
      <w:proofErr w:type="spellEnd"/>
      <w:r w:rsidRPr="00BE752F">
        <w:t xml:space="preserve"> |</w:t>
      </w:r>
    </w:p>
    <w:p w14:paraId="0BE0A5F8" w14:textId="77777777" w:rsidR="00000000" w:rsidRPr="00BE752F" w:rsidRDefault="00000000">
      <w:proofErr w:type="spellStart"/>
      <w:r w:rsidRPr="00BE752F">
        <w:t>Booper</w:t>
      </w:r>
      <w:proofErr w:type="spellEnd"/>
      <w:r w:rsidRPr="00BE752F">
        <w:t xml:space="preserve"> | Booters | Booth | Boothe | Boots | </w:t>
      </w:r>
      <w:proofErr w:type="spellStart"/>
      <w:r w:rsidRPr="00BE752F">
        <w:t>Bootsie</w:t>
      </w:r>
      <w:proofErr w:type="spellEnd"/>
      <w:r w:rsidRPr="00BE752F">
        <w:t xml:space="preserve"> | Booty | Boozer | </w:t>
      </w:r>
      <w:proofErr w:type="spellStart"/>
      <w:r w:rsidRPr="00BE752F">
        <w:t>Bopenya</w:t>
      </w:r>
      <w:proofErr w:type="spellEnd"/>
      <w:r w:rsidRPr="00BE752F">
        <w:t xml:space="preserve"> | Boppana | Bopper | Bor | Bora | </w:t>
      </w:r>
      <w:proofErr w:type="spellStart"/>
      <w:r w:rsidRPr="00BE752F">
        <w:t>Boraca</w:t>
      </w:r>
      <w:proofErr w:type="spellEnd"/>
      <w:r w:rsidRPr="00BE752F">
        <w:t xml:space="preserve"> | Borah | Boram |</w:t>
      </w:r>
    </w:p>
    <w:p w14:paraId="444BC607" w14:textId="77777777" w:rsidR="00000000" w:rsidRPr="00BE752F" w:rsidRDefault="00000000">
      <w:proofErr w:type="spellStart"/>
      <w:r w:rsidRPr="00BE752F">
        <w:t>Borcam</w:t>
      </w:r>
      <w:proofErr w:type="spellEnd"/>
      <w:r w:rsidRPr="00BE752F">
        <w:t xml:space="preserve"> | </w:t>
      </w:r>
      <w:proofErr w:type="spellStart"/>
      <w:r w:rsidRPr="00BE752F">
        <w:t>Borchu</w:t>
      </w:r>
      <w:proofErr w:type="spellEnd"/>
      <w:r w:rsidRPr="00BE752F">
        <w:t xml:space="preserve"> | Bordelon | Borden | Border | Borders | Bordoloi | Bore | Boreal | </w:t>
      </w:r>
      <w:proofErr w:type="spellStart"/>
      <w:r w:rsidRPr="00BE752F">
        <w:t>Boreda</w:t>
      </w:r>
      <w:proofErr w:type="spellEnd"/>
      <w:r w:rsidRPr="00BE752F">
        <w:t xml:space="preserve"> | Boren | Borg | Borgan | Borge | Borges |</w:t>
      </w:r>
    </w:p>
    <w:p w14:paraId="29F8D775" w14:textId="77777777" w:rsidR="00000000" w:rsidRPr="00BE752F" w:rsidRDefault="00000000">
      <w:r w:rsidRPr="00BE752F">
        <w:t xml:space="preserve">Borghild | Bori | Borin | Boris | </w:t>
      </w:r>
      <w:proofErr w:type="spellStart"/>
      <w:r w:rsidRPr="00BE752F">
        <w:t>Boriuta</w:t>
      </w:r>
      <w:proofErr w:type="spellEnd"/>
      <w:r w:rsidRPr="00BE752F">
        <w:t xml:space="preserve"> | Borja | Borka | Borland | Born | </w:t>
      </w:r>
      <w:proofErr w:type="spellStart"/>
      <w:r w:rsidRPr="00BE752F">
        <w:t>Bornali</w:t>
      </w:r>
      <w:proofErr w:type="spellEnd"/>
      <w:r w:rsidRPr="00BE752F">
        <w:t xml:space="preserve"> | Borodina | </w:t>
      </w:r>
      <w:proofErr w:type="spellStart"/>
      <w:r w:rsidRPr="00BE752F">
        <w:t>Borodovna</w:t>
      </w:r>
      <w:proofErr w:type="spellEnd"/>
      <w:r w:rsidRPr="00BE752F">
        <w:t xml:space="preserve"> | Boros | Borowski | Borrego |</w:t>
      </w:r>
    </w:p>
    <w:p w14:paraId="4A6E5FF9" w14:textId="77777777" w:rsidR="00000000" w:rsidRPr="00BE752F" w:rsidRDefault="00000000">
      <w:r w:rsidRPr="00BE752F">
        <w:t>Borscht | Borte | Bory | Bosa | Bosch | Bosco | Boscovich | Boseda | Bosede | Boske | Bosky | Bosley | Boss | Bossi | Bost | Bostic | Bostick |</w:t>
      </w:r>
    </w:p>
    <w:p w14:paraId="07649D57" w14:textId="77777777" w:rsidR="00000000" w:rsidRPr="00BE752F" w:rsidRDefault="00000000">
      <w:r w:rsidRPr="00BE752F">
        <w:t xml:space="preserve">Boston | Bostwick | Bostyn | Boswell | Bosworth | Bot | Botan | Bote | Botello | Boto | Bott | Bottoms | Botts | Botwe | Bou | </w:t>
      </w:r>
      <w:proofErr w:type="spellStart"/>
      <w:r w:rsidRPr="00BE752F">
        <w:t>Boualy</w:t>
      </w:r>
      <w:proofErr w:type="spellEnd"/>
      <w:r w:rsidRPr="00BE752F">
        <w:t xml:space="preserve"> | Bouba |</w:t>
      </w:r>
    </w:p>
    <w:p w14:paraId="39F4C9D4" w14:textId="77777777" w:rsidR="00000000" w:rsidRPr="00BE752F" w:rsidRDefault="00000000">
      <w:proofErr w:type="spellStart"/>
      <w:r w:rsidRPr="00BE752F">
        <w:t>Bouboule</w:t>
      </w:r>
      <w:proofErr w:type="spellEnd"/>
      <w:r w:rsidRPr="00BE752F">
        <w:t xml:space="preserve"> | Bouchard | Boucher | Boudewijn | </w:t>
      </w:r>
      <w:proofErr w:type="spellStart"/>
      <w:r w:rsidRPr="00BE752F">
        <w:t>Boudje</w:t>
      </w:r>
      <w:proofErr w:type="spellEnd"/>
      <w:r w:rsidRPr="00BE752F">
        <w:t xml:space="preserve"> | Boudreau | Boudreaux | </w:t>
      </w:r>
      <w:proofErr w:type="spellStart"/>
      <w:r w:rsidRPr="00BE752F">
        <w:t>Boudy</w:t>
      </w:r>
      <w:proofErr w:type="spellEnd"/>
      <w:r w:rsidRPr="00BE752F">
        <w:t xml:space="preserve"> | Bouffant | Boughton | Bouke | </w:t>
      </w:r>
      <w:proofErr w:type="spellStart"/>
      <w:r w:rsidRPr="00BE752F">
        <w:t>Boukje</w:t>
      </w:r>
      <w:proofErr w:type="spellEnd"/>
      <w:r w:rsidRPr="00BE752F">
        <w:t xml:space="preserve"> | Bouldin | </w:t>
      </w:r>
      <w:proofErr w:type="spellStart"/>
      <w:r w:rsidRPr="00BE752F">
        <w:t>Bouli</w:t>
      </w:r>
      <w:proofErr w:type="spellEnd"/>
    </w:p>
    <w:p w14:paraId="7EEF9ED5" w14:textId="77777777" w:rsidR="00000000" w:rsidRPr="00BE752F" w:rsidRDefault="00000000">
      <w:r w:rsidRPr="00BE752F">
        <w:t xml:space="preserve">| Bouncer | Bounds | Bounmy | Bourassa | Bourbon | Bourgeois | Bourke | Bourne | Bourque | </w:t>
      </w:r>
      <w:proofErr w:type="spellStart"/>
      <w:r w:rsidRPr="00BE752F">
        <w:t>Bourtai</w:t>
      </w:r>
      <w:proofErr w:type="spellEnd"/>
      <w:r w:rsidRPr="00BE752F">
        <w:t xml:space="preserve"> | Bousquet | Boutin | </w:t>
      </w:r>
      <w:proofErr w:type="spellStart"/>
      <w:r w:rsidRPr="00BE752F">
        <w:t>Boutje</w:t>
      </w:r>
      <w:proofErr w:type="spellEnd"/>
      <w:r w:rsidRPr="00BE752F">
        <w:t xml:space="preserve"> | Bouton |</w:t>
      </w:r>
    </w:p>
    <w:p w14:paraId="49AD42E5" w14:textId="77777777" w:rsidR="00000000" w:rsidRPr="00BE752F" w:rsidRDefault="00000000">
      <w:r w:rsidRPr="00BE752F">
        <w:t>Boutte | Boutwell | Bova | Bove | Bovine | Bovis | Bovo | Bow | Bowden | Bowdie | Bowe | Bowen | Bowens | Bower | Bowers | Bowes |</w:t>
      </w:r>
    </w:p>
    <w:p w14:paraId="16EC2C3A" w14:textId="77777777" w:rsidR="00000000" w:rsidRPr="00BE752F" w:rsidRDefault="00000000">
      <w:r w:rsidRPr="00BE752F">
        <w:t xml:space="preserve">Bowie | Bowler | Bowles | Bowlin | Bowling | Bowman | Bowser | Bowyer | Box | Boxer | Boya | Boyce | Boyd | </w:t>
      </w:r>
      <w:proofErr w:type="spellStart"/>
      <w:r w:rsidRPr="00BE752F">
        <w:t>Boyenna</w:t>
      </w:r>
      <w:proofErr w:type="spellEnd"/>
      <w:r w:rsidRPr="00BE752F">
        <w:t xml:space="preserve"> | Boyer | Boyett |</w:t>
      </w:r>
    </w:p>
    <w:p w14:paraId="7D696929" w14:textId="77777777" w:rsidR="00000000" w:rsidRPr="00BE752F" w:rsidRDefault="00000000">
      <w:r w:rsidRPr="00BE752F">
        <w:t xml:space="preserve">Boyette | Boykin | Boykins | Boylan | Boyle | Boyles | Boyne | Boynton | Boza | Bozan | Bozarth | Bozeman | Bozena | </w:t>
      </w:r>
      <w:proofErr w:type="spellStart"/>
      <w:r w:rsidRPr="00BE752F">
        <w:t>Bozi</w:t>
      </w:r>
      <w:proofErr w:type="spellEnd"/>
      <w:r w:rsidRPr="00BE752F">
        <w:t xml:space="preserve"> | Bozo | </w:t>
      </w:r>
      <w:proofErr w:type="spellStart"/>
      <w:r w:rsidRPr="00BE752F">
        <w:t>Bozy</w:t>
      </w:r>
      <w:proofErr w:type="spellEnd"/>
      <w:r w:rsidRPr="00BE752F">
        <w:t xml:space="preserve"> |</w:t>
      </w:r>
    </w:p>
    <w:p w14:paraId="4FF43DA8" w14:textId="77777777" w:rsidR="00000000" w:rsidRPr="00BE752F" w:rsidRDefault="00000000">
      <w:r w:rsidRPr="00BE752F">
        <w:t>Bozzie | Bra | Brac | Brace | Bracey | Brach | Bracken | Brackett | Brackston | Brad | Brada | Bradberry | Bradbury | Bradd | Braddock |</w:t>
      </w:r>
    </w:p>
    <w:p w14:paraId="67EE484B" w14:textId="77777777" w:rsidR="00000000" w:rsidRPr="00BE752F" w:rsidRDefault="00000000">
      <w:r w:rsidRPr="00BE752F">
        <w:t>Braden | Bradey | Bradhna | Bradi | Bradie | Bradlee | Bradleigh | Bradley | Bradlie | Bradly | Bradlyn | Bradshaw | Brady | Bradyn | Brae |</w:t>
      </w:r>
    </w:p>
    <w:p w14:paraId="3B586586" w14:textId="77777777" w:rsidR="00000000" w:rsidRPr="00BE752F" w:rsidRDefault="00000000">
      <w:r w:rsidRPr="00BE752F">
        <w:t xml:space="preserve">Braedan | Braeden | Braedin | Braedon | Braedy | Braedyn | Braelen | Braelin | Braelyn | </w:t>
      </w:r>
      <w:proofErr w:type="spellStart"/>
      <w:r w:rsidRPr="00BE752F">
        <w:t>Braent</w:t>
      </w:r>
      <w:proofErr w:type="spellEnd"/>
      <w:r w:rsidRPr="00BE752F">
        <w:t xml:space="preserve"> | </w:t>
      </w:r>
      <w:proofErr w:type="spellStart"/>
      <w:r w:rsidRPr="00BE752F">
        <w:t>Braezen</w:t>
      </w:r>
      <w:proofErr w:type="spellEnd"/>
      <w:r w:rsidRPr="00BE752F">
        <w:t xml:space="preserve"> | Brag | Braga | Bragg | Brahm |</w:t>
      </w:r>
    </w:p>
    <w:p w14:paraId="493B9E52" w14:textId="77777777" w:rsidR="00000000" w:rsidRPr="00BE752F" w:rsidRDefault="00000000">
      <w:r w:rsidRPr="00BE752F">
        <w:t xml:space="preserve">Brahma | </w:t>
      </w:r>
      <w:proofErr w:type="spellStart"/>
      <w:r w:rsidRPr="00BE752F">
        <w:t>Brahmadeva</w:t>
      </w:r>
      <w:proofErr w:type="spellEnd"/>
      <w:r w:rsidRPr="00BE752F">
        <w:t xml:space="preserve"> | </w:t>
      </w:r>
      <w:proofErr w:type="spellStart"/>
      <w:r w:rsidRPr="00BE752F">
        <w:t>Brahmanabha</w:t>
      </w:r>
      <w:proofErr w:type="spellEnd"/>
      <w:r w:rsidRPr="00BE752F">
        <w:t xml:space="preserve"> | </w:t>
      </w:r>
      <w:proofErr w:type="spellStart"/>
      <w:r w:rsidRPr="00BE752F">
        <w:t>Brahmanda</w:t>
      </w:r>
      <w:proofErr w:type="spellEnd"/>
      <w:r w:rsidRPr="00BE752F">
        <w:t xml:space="preserve"> | </w:t>
      </w:r>
      <w:proofErr w:type="spellStart"/>
      <w:r w:rsidRPr="00BE752F">
        <w:t>Brahmapitr</w:t>
      </w:r>
      <w:proofErr w:type="spellEnd"/>
      <w:r w:rsidRPr="00BE752F">
        <w:t xml:space="preserve"> | Brahmaputra | </w:t>
      </w:r>
      <w:proofErr w:type="spellStart"/>
      <w:r w:rsidRPr="00BE752F">
        <w:t>Brahmasaya</w:t>
      </w:r>
      <w:proofErr w:type="spellEnd"/>
      <w:r w:rsidRPr="00BE752F">
        <w:t xml:space="preserve"> | </w:t>
      </w:r>
      <w:proofErr w:type="spellStart"/>
      <w:r w:rsidRPr="00BE752F">
        <w:t>Brahmasu</w:t>
      </w:r>
      <w:proofErr w:type="spellEnd"/>
      <w:r w:rsidRPr="00BE752F">
        <w:t xml:space="preserve"> | </w:t>
      </w:r>
      <w:proofErr w:type="spellStart"/>
      <w:r w:rsidRPr="00BE752F">
        <w:t>Brahmayana</w:t>
      </w:r>
      <w:proofErr w:type="spellEnd"/>
      <w:r w:rsidRPr="00BE752F">
        <w:t xml:space="preserve"> | Brahmdev | Brahme |</w:t>
      </w:r>
    </w:p>
    <w:p w14:paraId="0F358510" w14:textId="77777777" w:rsidR="00000000" w:rsidRPr="00BE752F" w:rsidRDefault="00000000">
      <w:proofErr w:type="spellStart"/>
      <w:r w:rsidRPr="00BE752F">
        <w:t>Brahmistha</w:t>
      </w:r>
      <w:proofErr w:type="spellEnd"/>
      <w:r w:rsidRPr="00BE752F">
        <w:t xml:space="preserve"> | Brahmjot | Brahmleen | Brahms | Brahmvir | Brahmvire | Braia | Braid | Braidan | Braide | Braiden | Braidy | Braidyn | Brailey |</w:t>
      </w:r>
    </w:p>
    <w:p w14:paraId="133E5F0D" w14:textId="77777777" w:rsidR="00000000" w:rsidRPr="00BE752F" w:rsidRDefault="00000000">
      <w:r w:rsidRPr="00BE752F">
        <w:t xml:space="preserve">Brailyn | Braima | Brain | Brainchild | Braindead | </w:t>
      </w:r>
      <w:proofErr w:type="spellStart"/>
      <w:r w:rsidRPr="00BE752F">
        <w:t>Brainne</w:t>
      </w:r>
      <w:proofErr w:type="spellEnd"/>
      <w:r w:rsidRPr="00BE752F">
        <w:t xml:space="preserve"> | Brains | Braith | Braithwaite | Brak | Brake | Braley | Bralin | Bralyn | Bramble |</w:t>
      </w:r>
    </w:p>
    <w:p w14:paraId="5AD13DF4" w14:textId="77777777" w:rsidR="00000000" w:rsidRPr="00BE752F" w:rsidRDefault="00000000">
      <w:r w:rsidRPr="00BE752F">
        <w:t xml:space="preserve">Bramlett | Bramwell | Bran | Brana | Branch | Branco | Brand | </w:t>
      </w:r>
      <w:proofErr w:type="spellStart"/>
      <w:r w:rsidRPr="00BE752F">
        <w:t>Brandala</w:t>
      </w:r>
      <w:proofErr w:type="spellEnd"/>
      <w:r w:rsidRPr="00BE752F">
        <w:t xml:space="preserve"> | Brandan | Brande | Brandee | Brandeis | Brandel | Brandell | Branden</w:t>
      </w:r>
    </w:p>
    <w:p w14:paraId="28429761" w14:textId="77777777" w:rsidR="00000000" w:rsidRPr="00BE752F" w:rsidRDefault="00000000">
      <w:r w:rsidRPr="00BE752F">
        <w:t xml:space="preserve">| Brandenburg | Brandey | Brandi | Brandice | Brandie | Brandin | Brandis | Brando | Brandon | </w:t>
      </w:r>
      <w:proofErr w:type="spellStart"/>
      <w:r w:rsidRPr="00BE752F">
        <w:t>Brandone</w:t>
      </w:r>
      <w:proofErr w:type="spellEnd"/>
      <w:r w:rsidRPr="00BE752F">
        <w:t xml:space="preserve"> | Brandt | Brandy | Brandyce |</w:t>
      </w:r>
    </w:p>
    <w:p w14:paraId="1DB620A2" w14:textId="77777777" w:rsidR="00000000" w:rsidRPr="00BE752F" w:rsidRDefault="00000000">
      <w:r w:rsidRPr="00BE752F">
        <w:t xml:space="preserve">Brandye | Brandyn | </w:t>
      </w:r>
      <w:proofErr w:type="spellStart"/>
      <w:r w:rsidRPr="00BE752F">
        <w:t>Brandynn</w:t>
      </w:r>
      <w:proofErr w:type="spellEnd"/>
      <w:r w:rsidRPr="00BE752F">
        <w:t xml:space="preserve"> | Brane | Branford | Branham | Brani | Branigan | </w:t>
      </w:r>
      <w:proofErr w:type="spellStart"/>
      <w:r w:rsidRPr="00BE752F">
        <w:t>Branik</w:t>
      </w:r>
      <w:proofErr w:type="spellEnd"/>
      <w:r w:rsidRPr="00BE752F">
        <w:t xml:space="preserve"> | Branislava | Branka | Branley | Brann | Brannan |</w:t>
      </w:r>
    </w:p>
    <w:p w14:paraId="6F0EA9C3" w14:textId="77777777" w:rsidR="00000000" w:rsidRPr="00BE752F" w:rsidRDefault="00000000">
      <w:r w:rsidRPr="00BE752F">
        <w:t xml:space="preserve">Brannen | Brannigan | Brannon | Branny | Branson | Branta | Brante | Brantley | Branton | Branwen | Branyan | </w:t>
      </w:r>
      <w:proofErr w:type="spellStart"/>
      <w:r w:rsidRPr="00BE752F">
        <w:t>Brasha</w:t>
      </w:r>
      <w:proofErr w:type="spellEnd"/>
      <w:r w:rsidRPr="00BE752F">
        <w:t xml:space="preserve"> | Brashawn | Brashear |</w:t>
      </w:r>
    </w:p>
    <w:p w14:paraId="20937F8C" w14:textId="77777777" w:rsidR="00000000" w:rsidRPr="00BE752F" w:rsidRDefault="00000000">
      <w:r w:rsidRPr="00BE752F">
        <w:t xml:space="preserve">Brasher | </w:t>
      </w:r>
      <w:proofErr w:type="spellStart"/>
      <w:r w:rsidRPr="00BE752F">
        <w:t>Brasquet</w:t>
      </w:r>
      <w:proofErr w:type="spellEnd"/>
      <w:r w:rsidRPr="00BE752F">
        <w:t xml:space="preserve"> | Brassy | Braswell | Brat | Bratcher | </w:t>
      </w:r>
      <w:proofErr w:type="spellStart"/>
      <w:r w:rsidRPr="00BE752F">
        <w:t>Bratchild</w:t>
      </w:r>
      <w:proofErr w:type="spellEnd"/>
      <w:r w:rsidRPr="00BE752F">
        <w:t xml:space="preserve"> | </w:t>
      </w:r>
      <w:proofErr w:type="spellStart"/>
      <w:r w:rsidRPr="00BE752F">
        <w:t>Bratikins</w:t>
      </w:r>
      <w:proofErr w:type="spellEnd"/>
      <w:r w:rsidRPr="00BE752F">
        <w:t xml:space="preserve"> | Bratton | Bratwurst | Brau | Braud | Braun | Brave | Braven |</w:t>
      </w:r>
    </w:p>
    <w:p w14:paraId="5590F24D" w14:textId="77777777" w:rsidR="00000000" w:rsidRPr="00BE752F" w:rsidRDefault="00000000">
      <w:r w:rsidRPr="00BE752F">
        <w:t>Bravo | Brawley | Brawner | Braxten | Braxton | Bray | Braydan | Brayde | Braydee | Brayden | Braydin | Braydn | Braydon | Braylen | Braylie |</w:t>
      </w:r>
    </w:p>
    <w:p w14:paraId="34AC6903" w14:textId="77777777" w:rsidR="00000000" w:rsidRPr="00BE752F" w:rsidRDefault="00000000">
      <w:r w:rsidRPr="00BE752F">
        <w:t xml:space="preserve">Braylin | Braylyn | Brayton | Brazen | Brazil | Brazos | </w:t>
      </w:r>
      <w:proofErr w:type="spellStart"/>
      <w:r w:rsidRPr="00BE752F">
        <w:t>Brbadaktha</w:t>
      </w:r>
      <w:proofErr w:type="spellEnd"/>
      <w:r w:rsidRPr="00BE752F">
        <w:t xml:space="preserve"> | Bre | Breaca | </w:t>
      </w:r>
      <w:proofErr w:type="spellStart"/>
      <w:r w:rsidRPr="00BE752F">
        <w:t>Breadan</w:t>
      </w:r>
      <w:proofErr w:type="spellEnd"/>
      <w:r w:rsidRPr="00BE752F">
        <w:t xml:space="preserve"> | </w:t>
      </w:r>
      <w:proofErr w:type="spellStart"/>
      <w:r w:rsidRPr="00BE752F">
        <w:t>Breagan</w:t>
      </w:r>
      <w:proofErr w:type="spellEnd"/>
      <w:r w:rsidRPr="00BE752F">
        <w:t xml:space="preserve"> | Breage | Brean | Breandan | Breanna |</w:t>
      </w:r>
    </w:p>
    <w:p w14:paraId="5545674A" w14:textId="77777777" w:rsidR="00000000" w:rsidRPr="00BE752F" w:rsidRDefault="00000000">
      <w:proofErr w:type="spellStart"/>
      <w:r w:rsidRPr="00BE752F">
        <w:t>Breannan</w:t>
      </w:r>
      <w:proofErr w:type="spellEnd"/>
      <w:r w:rsidRPr="00BE752F">
        <w:t xml:space="preserve"> | Breanne | Breault | Breaun | Breaux | Brec | Breca | Brecc | Breccan | Brechan | Brecht | Breck | BreckAn | Brecken | Breckenridge</w:t>
      </w:r>
    </w:p>
    <w:p w14:paraId="62985B7F" w14:textId="77777777" w:rsidR="00000000" w:rsidRPr="00BE752F" w:rsidRDefault="00000000">
      <w:r w:rsidRPr="00BE752F">
        <w:t xml:space="preserve">| Breckin | Breckyn | Brecon | Brede | Bree | Breeah | Breece | Breed | Breeden | Breeding | Breedlove | Breelin | Breen | </w:t>
      </w:r>
      <w:proofErr w:type="spellStart"/>
      <w:r w:rsidRPr="00BE752F">
        <w:t>Breeon</w:t>
      </w:r>
      <w:proofErr w:type="spellEnd"/>
      <w:r w:rsidRPr="00BE752F">
        <w:t xml:space="preserve"> | Breese |</w:t>
      </w:r>
    </w:p>
    <w:p w14:paraId="09FAFA45" w14:textId="77777777" w:rsidR="00000000" w:rsidRPr="00BE752F" w:rsidRDefault="00000000">
      <w:r w:rsidRPr="00BE752F">
        <w:t xml:space="preserve">Breez | Breeze | Breezy | Breffni | Bregje | Bregt | </w:t>
      </w:r>
      <w:proofErr w:type="spellStart"/>
      <w:r w:rsidRPr="00BE752F">
        <w:t>Bregtje</w:t>
      </w:r>
      <w:proofErr w:type="spellEnd"/>
      <w:r w:rsidRPr="00BE752F">
        <w:t xml:space="preserve"> | Brehm | Brei | Breighton | </w:t>
      </w:r>
      <w:proofErr w:type="spellStart"/>
      <w:r w:rsidRPr="00BE752F">
        <w:t>Breiley</w:t>
      </w:r>
      <w:proofErr w:type="spellEnd"/>
      <w:r w:rsidRPr="00BE752F">
        <w:t xml:space="preserve"> | Brein | Breindel | Breion | Brek | Brel | Breland |</w:t>
      </w:r>
    </w:p>
    <w:p w14:paraId="7C5FE874" w14:textId="77777777" w:rsidR="00000000" w:rsidRPr="00BE752F" w:rsidRDefault="00000000">
      <w:r w:rsidRPr="00BE752F">
        <w:t xml:space="preserve">Brelyn | Bremen | </w:t>
      </w:r>
      <w:proofErr w:type="spellStart"/>
      <w:r w:rsidRPr="00BE752F">
        <w:t>Brement</w:t>
      </w:r>
      <w:proofErr w:type="spellEnd"/>
      <w:r w:rsidRPr="00BE752F">
        <w:t xml:space="preserve"> | Bremer | Bremner | Bren | Brenae | Brenan | </w:t>
      </w:r>
      <w:proofErr w:type="spellStart"/>
      <w:r w:rsidRPr="00BE752F">
        <w:t>Brenann</w:t>
      </w:r>
      <w:proofErr w:type="spellEnd"/>
      <w:r w:rsidRPr="00BE752F">
        <w:t xml:space="preserve"> | Brend | Brenda | Brendalee | Brendan | </w:t>
      </w:r>
      <w:proofErr w:type="spellStart"/>
      <w:r w:rsidRPr="00BE752F">
        <w:t>Brendarella</w:t>
      </w:r>
      <w:proofErr w:type="spellEnd"/>
      <w:r w:rsidRPr="00BE752F">
        <w:t xml:space="preserve"> |</w:t>
      </w:r>
    </w:p>
    <w:p w14:paraId="06659D9C" w14:textId="77777777" w:rsidR="00000000" w:rsidRPr="00BE752F" w:rsidRDefault="00000000">
      <w:r w:rsidRPr="00BE752F">
        <w:t xml:space="preserve">Brenden | Brender | Brendle | Brendon | </w:t>
      </w:r>
      <w:proofErr w:type="spellStart"/>
      <w:r w:rsidRPr="00BE752F">
        <w:t>Brenilda</w:t>
      </w:r>
      <w:proofErr w:type="spellEnd"/>
      <w:r w:rsidRPr="00BE752F">
        <w:t xml:space="preserve"> | Brenin | Brenley | Brenn | Brenna | Brennan | </w:t>
      </w:r>
      <w:proofErr w:type="spellStart"/>
      <w:r w:rsidRPr="00BE752F">
        <w:t>Brennann</w:t>
      </w:r>
      <w:proofErr w:type="spellEnd"/>
      <w:r w:rsidRPr="00BE752F">
        <w:t xml:space="preserve"> | Brennen | Brenner | </w:t>
      </w:r>
      <w:proofErr w:type="spellStart"/>
      <w:r w:rsidRPr="00BE752F">
        <w:t>Brennigan</w:t>
      </w:r>
      <w:proofErr w:type="spellEnd"/>
      <w:r w:rsidRPr="00BE752F">
        <w:t xml:space="preserve"> |</w:t>
      </w:r>
    </w:p>
    <w:p w14:paraId="035C19B4" w14:textId="77777777" w:rsidR="00000000" w:rsidRPr="00BE752F" w:rsidRDefault="00000000">
      <w:r w:rsidRPr="00BE752F">
        <w:t xml:space="preserve">Brennin | Brennis | Brennon | </w:t>
      </w:r>
      <w:proofErr w:type="spellStart"/>
      <w:r w:rsidRPr="00BE752F">
        <w:t>Brennun</w:t>
      </w:r>
      <w:proofErr w:type="spellEnd"/>
      <w:r w:rsidRPr="00BE752F">
        <w:t xml:space="preserve"> | Brennyn | Brent | Brentan | Brenten | Brentlee | Brentley | Brenton | Breon | </w:t>
      </w:r>
      <w:proofErr w:type="spellStart"/>
      <w:r w:rsidRPr="00BE752F">
        <w:t>Breonn</w:t>
      </w:r>
      <w:proofErr w:type="spellEnd"/>
      <w:r w:rsidRPr="00BE752F">
        <w:t xml:space="preserve"> | Breonne | </w:t>
      </w:r>
      <w:proofErr w:type="spellStart"/>
      <w:r w:rsidRPr="00BE752F">
        <w:t>Breonta</w:t>
      </w:r>
      <w:proofErr w:type="spellEnd"/>
    </w:p>
    <w:p w14:paraId="7F52D26C" w14:textId="77777777" w:rsidR="00000000" w:rsidRPr="00BE752F" w:rsidRDefault="00000000">
      <w:r w:rsidRPr="00BE752F">
        <w:t xml:space="preserve">| Breri | Breshaun | Breshawn | Bresley | Breslin | Bret | Breta | Bretagne | </w:t>
      </w:r>
      <w:proofErr w:type="spellStart"/>
      <w:r w:rsidRPr="00BE752F">
        <w:t>Bretlyn</w:t>
      </w:r>
      <w:proofErr w:type="spellEnd"/>
      <w:r w:rsidRPr="00BE752F">
        <w:t xml:space="preserve"> | Breton | Brett | Bretta | Brettan | Brette | Brettlyn | Bretton |</w:t>
      </w:r>
    </w:p>
    <w:p w14:paraId="275F76BE" w14:textId="77777777" w:rsidR="00000000" w:rsidRPr="00BE752F" w:rsidRDefault="00000000">
      <w:r w:rsidRPr="00BE752F">
        <w:t xml:space="preserve">Breunig | Brevan | Breven | Brevin | Brew | Brewer | Brewington | Brewski | </w:t>
      </w:r>
      <w:proofErr w:type="spellStart"/>
      <w:r w:rsidRPr="00BE752F">
        <w:t>Brewsky</w:t>
      </w:r>
      <w:proofErr w:type="spellEnd"/>
      <w:r w:rsidRPr="00BE752F">
        <w:t xml:space="preserve"> | Brewster | Brewton | Brey | Breyan | Breyden |</w:t>
      </w:r>
    </w:p>
    <w:p w14:paraId="145B1418" w14:textId="77777777" w:rsidR="00000000" w:rsidRPr="00BE752F" w:rsidRDefault="00000000">
      <w:r w:rsidRPr="00BE752F">
        <w:t xml:space="preserve">Breydon | Breyer | Breyon | </w:t>
      </w:r>
      <w:proofErr w:type="spellStart"/>
      <w:r w:rsidRPr="00BE752F">
        <w:t>Brhadaktha</w:t>
      </w:r>
      <w:proofErr w:type="spellEnd"/>
      <w:r w:rsidRPr="00BE752F">
        <w:t xml:space="preserve"> | </w:t>
      </w:r>
      <w:proofErr w:type="spellStart"/>
      <w:r w:rsidRPr="00BE752F">
        <w:t>Brhadambalika</w:t>
      </w:r>
      <w:proofErr w:type="spellEnd"/>
      <w:r w:rsidRPr="00BE752F">
        <w:t xml:space="preserve"> | </w:t>
      </w:r>
      <w:proofErr w:type="spellStart"/>
      <w:r w:rsidRPr="00BE752F">
        <w:t>Brhadbhanu</w:t>
      </w:r>
      <w:proofErr w:type="spellEnd"/>
      <w:r w:rsidRPr="00BE752F">
        <w:t xml:space="preserve"> | </w:t>
      </w:r>
      <w:proofErr w:type="spellStart"/>
      <w:r w:rsidRPr="00BE752F">
        <w:t>Brhadbhas</w:t>
      </w:r>
      <w:proofErr w:type="spellEnd"/>
      <w:r w:rsidRPr="00BE752F">
        <w:t xml:space="preserve"> | </w:t>
      </w:r>
      <w:proofErr w:type="spellStart"/>
      <w:r w:rsidRPr="00BE752F">
        <w:t>Brhadbhasa</w:t>
      </w:r>
      <w:proofErr w:type="spellEnd"/>
      <w:r w:rsidRPr="00BE752F">
        <w:t xml:space="preserve"> | </w:t>
      </w:r>
      <w:proofErr w:type="spellStart"/>
      <w:r w:rsidRPr="00BE752F">
        <w:t>Brhadbrahmana</w:t>
      </w:r>
      <w:proofErr w:type="spellEnd"/>
      <w:r w:rsidRPr="00BE752F">
        <w:t xml:space="preserve"> | </w:t>
      </w:r>
      <w:proofErr w:type="spellStart"/>
      <w:r w:rsidRPr="00BE752F">
        <w:t>Brhaddanta</w:t>
      </w:r>
      <w:proofErr w:type="spellEnd"/>
      <w:r w:rsidRPr="00BE752F">
        <w:t xml:space="preserve"> | </w:t>
      </w:r>
      <w:proofErr w:type="spellStart"/>
      <w:r w:rsidRPr="00BE752F">
        <w:t>Brhadketu</w:t>
      </w:r>
      <w:proofErr w:type="spellEnd"/>
      <w:r w:rsidRPr="00BE752F">
        <w:t xml:space="preserve"> |</w:t>
      </w:r>
    </w:p>
    <w:p w14:paraId="051E919F" w14:textId="77777777" w:rsidR="00000000" w:rsidRPr="00BE752F" w:rsidRDefault="00000000">
      <w:proofErr w:type="spellStart"/>
      <w:r w:rsidRPr="00BE752F">
        <w:t>Brhadkirti</w:t>
      </w:r>
      <w:proofErr w:type="spellEnd"/>
      <w:r w:rsidRPr="00BE752F">
        <w:t xml:space="preserve"> | </w:t>
      </w:r>
      <w:proofErr w:type="spellStart"/>
      <w:r w:rsidRPr="00BE752F">
        <w:t>Brhadsena</w:t>
      </w:r>
      <w:proofErr w:type="spellEnd"/>
      <w:r w:rsidRPr="00BE752F">
        <w:t xml:space="preserve"> | </w:t>
      </w:r>
      <w:proofErr w:type="spellStart"/>
      <w:r w:rsidRPr="00BE752F">
        <w:t>Brhaduktha</w:t>
      </w:r>
      <w:proofErr w:type="spellEnd"/>
      <w:r w:rsidRPr="00BE752F">
        <w:t xml:space="preserve"> | </w:t>
      </w:r>
      <w:proofErr w:type="spellStart"/>
      <w:r w:rsidRPr="00BE752F">
        <w:t>Brhajjotis</w:t>
      </w:r>
      <w:proofErr w:type="spellEnd"/>
      <w:r w:rsidRPr="00BE752F">
        <w:t xml:space="preserve"> | </w:t>
      </w:r>
      <w:proofErr w:type="spellStart"/>
      <w:r w:rsidRPr="00BE752F">
        <w:t>Brhanmanas</w:t>
      </w:r>
      <w:proofErr w:type="spellEnd"/>
      <w:r w:rsidRPr="00BE752F">
        <w:t xml:space="preserve"> | Brhaspati | Brhati | </w:t>
      </w:r>
      <w:proofErr w:type="spellStart"/>
      <w:r w:rsidRPr="00BE752F">
        <w:t>Brhatketu</w:t>
      </w:r>
      <w:proofErr w:type="spellEnd"/>
      <w:r w:rsidRPr="00BE752F">
        <w:t xml:space="preserve"> | </w:t>
      </w:r>
      <w:proofErr w:type="spellStart"/>
      <w:r w:rsidRPr="00BE752F">
        <w:t>Brhatkirti</w:t>
      </w:r>
      <w:proofErr w:type="spellEnd"/>
      <w:r w:rsidRPr="00BE752F">
        <w:t xml:space="preserve"> | </w:t>
      </w:r>
      <w:proofErr w:type="spellStart"/>
      <w:r w:rsidRPr="00BE752F">
        <w:t>Brhatsama</w:t>
      </w:r>
      <w:proofErr w:type="spellEnd"/>
      <w:r w:rsidRPr="00BE752F">
        <w:t xml:space="preserve"> | Brhita | Bri | Briac |</w:t>
      </w:r>
    </w:p>
    <w:p w14:paraId="00C53D62" w14:textId="77777777" w:rsidR="00000000" w:rsidRPr="00BE752F" w:rsidRDefault="00000000">
      <w:r w:rsidRPr="00BE752F">
        <w:t xml:space="preserve">Briagenn | Briah | Brian | Briana | Brianan | Briand | Briane | Briann | Brianna | Brianne | Briant | Briante | Briar | Briaun | Bric | </w:t>
      </w:r>
      <w:proofErr w:type="spellStart"/>
      <w:r w:rsidRPr="00BE752F">
        <w:t>Brica</w:t>
      </w:r>
      <w:proofErr w:type="spellEnd"/>
      <w:r w:rsidRPr="00BE752F">
        <w:t xml:space="preserve"> | Brice |</w:t>
      </w:r>
    </w:p>
    <w:p w14:paraId="29D08A0E" w14:textId="77777777" w:rsidR="00000000" w:rsidRPr="00BE752F" w:rsidRDefault="00000000">
      <w:r w:rsidRPr="00BE752F">
        <w:t xml:space="preserve">Brick | Bricker | Brickley | Bridge | Bridgeman | Bridger | Bridges | Bridget | Bridgetta | Bridgette | </w:t>
      </w:r>
      <w:proofErr w:type="spellStart"/>
      <w:r w:rsidRPr="00BE752F">
        <w:t>Bridgnandan</w:t>
      </w:r>
      <w:proofErr w:type="spellEnd"/>
      <w:r w:rsidRPr="00BE752F">
        <w:t xml:space="preserve"> | Bridney | Bridon | Brie | Briea</w:t>
      </w:r>
    </w:p>
    <w:p w14:paraId="404D106E" w14:textId="77777777" w:rsidR="00000000" w:rsidRPr="00BE752F" w:rsidRDefault="00000000">
      <w:r w:rsidRPr="00BE752F">
        <w:t xml:space="preserve">| </w:t>
      </w:r>
      <w:proofErr w:type="spellStart"/>
      <w:r w:rsidRPr="00BE752F">
        <w:t>Briean</w:t>
      </w:r>
      <w:proofErr w:type="spellEnd"/>
      <w:r w:rsidRPr="00BE752F">
        <w:t xml:space="preserve"> | Briel | Brielee | Brielle | Brien | Brienda | Briene | Brieon | Brier | </w:t>
      </w:r>
      <w:proofErr w:type="spellStart"/>
      <w:r w:rsidRPr="00BE752F">
        <w:t>Briera</w:t>
      </w:r>
      <w:proofErr w:type="spellEnd"/>
      <w:r w:rsidRPr="00BE752F">
        <w:t xml:space="preserve"> | Briere | Brierly | Briers | Brig | Brigand | Brigg | Briggs |</w:t>
      </w:r>
    </w:p>
    <w:p w14:paraId="677C2D07" w14:textId="77777777" w:rsidR="00000000" w:rsidRPr="00BE752F" w:rsidRDefault="00000000">
      <w:r w:rsidRPr="00BE752F">
        <w:t xml:space="preserve">Brigham | Brighid | Bright | Brighten | </w:t>
      </w:r>
      <w:proofErr w:type="spellStart"/>
      <w:r w:rsidRPr="00BE752F">
        <w:t>Brightmail</w:t>
      </w:r>
      <w:proofErr w:type="spellEnd"/>
      <w:r w:rsidRPr="00BE752F">
        <w:t xml:space="preserve"> | Brightness | Brighton | Brigid | Brigitta | Brigitte | Brii | Brij | Brijdev | Brijesh | </w:t>
      </w:r>
      <w:proofErr w:type="spellStart"/>
      <w:r w:rsidRPr="00BE752F">
        <w:t>Brikka</w:t>
      </w:r>
      <w:proofErr w:type="spellEnd"/>
      <w:r w:rsidRPr="00BE752F">
        <w:t xml:space="preserve"> | Bril |</w:t>
      </w:r>
    </w:p>
    <w:p w14:paraId="21D85EA1" w14:textId="77777777" w:rsidR="00000000" w:rsidRPr="00BE752F" w:rsidRDefault="00000000">
      <w:proofErr w:type="spellStart"/>
      <w:r w:rsidRPr="00BE752F">
        <w:t>Brilane</w:t>
      </w:r>
      <w:proofErr w:type="spellEnd"/>
      <w:r w:rsidRPr="00BE752F">
        <w:t xml:space="preserve"> | Brilee | Brilen | Briley | </w:t>
      </w:r>
      <w:proofErr w:type="spellStart"/>
      <w:r w:rsidRPr="00BE752F">
        <w:t>Brilin</w:t>
      </w:r>
      <w:proofErr w:type="spellEnd"/>
      <w:r w:rsidRPr="00BE752F">
        <w:t xml:space="preserve"> | Brill | Brilliant | Brim | Brimley | Brin | Brina | Brinda | Brindan | Brindley | Brine | </w:t>
      </w:r>
      <w:proofErr w:type="spellStart"/>
      <w:r w:rsidRPr="00BE752F">
        <w:t>Brinet</w:t>
      </w:r>
      <w:proofErr w:type="spellEnd"/>
      <w:r w:rsidRPr="00BE752F">
        <w:t xml:space="preserve"> | Brink | </w:t>
      </w:r>
      <w:proofErr w:type="spellStart"/>
      <w:r w:rsidRPr="00BE752F">
        <w:t>Brinke</w:t>
      </w:r>
      <w:proofErr w:type="spellEnd"/>
      <w:r w:rsidRPr="00BE752F">
        <w:t xml:space="preserve"> |</w:t>
      </w:r>
    </w:p>
    <w:p w14:paraId="04B30E59" w14:textId="77777777" w:rsidR="00000000" w:rsidRPr="00BE752F" w:rsidRDefault="00000000">
      <w:r w:rsidRPr="00BE752F">
        <w:t>Brinker | Brinkley | Brinkman | Brinley | Brinly | Brinn | Brinsley | Brinson | Brinton | Briny | Brion | Brione | Briones | Brionne | Brionte | Briony |</w:t>
      </w:r>
    </w:p>
    <w:p w14:paraId="643A2739" w14:textId="77777777" w:rsidR="00000000" w:rsidRPr="00BE752F" w:rsidRDefault="00000000">
      <w:r w:rsidRPr="00BE752F">
        <w:t>Briscoe | Brise | Brisen | Briseno | Brishan | Brishen | Brishon | Brisingamen | Brison | Brissen | Bristan | Bristen | Brister | Bristol | Bristow | Brit</w:t>
      </w:r>
    </w:p>
    <w:p w14:paraId="25FFAD12" w14:textId="77777777" w:rsidR="00000000" w:rsidRPr="00BE752F" w:rsidRDefault="00000000">
      <w:r w:rsidRPr="00BE752F">
        <w:t xml:space="preserve">| Britain | Britan | Britches | Brite | </w:t>
      </w:r>
      <w:proofErr w:type="spellStart"/>
      <w:r w:rsidRPr="00BE752F">
        <w:t>Briten</w:t>
      </w:r>
      <w:proofErr w:type="spellEnd"/>
      <w:r w:rsidRPr="00BE752F">
        <w:t xml:space="preserve"> | Brith | Britian | Britin | British | Britney | Brito | Briton | Britpopper | Britt | Brittain | </w:t>
      </w:r>
      <w:proofErr w:type="spellStart"/>
      <w:r w:rsidRPr="00BE752F">
        <w:t>Brittaine</w:t>
      </w:r>
      <w:proofErr w:type="spellEnd"/>
      <w:r w:rsidRPr="00BE752F">
        <w:t xml:space="preserve"> |</w:t>
      </w:r>
    </w:p>
    <w:p w14:paraId="5C9F4C93" w14:textId="77777777" w:rsidR="00000000" w:rsidRPr="00BE752F" w:rsidRDefault="00000000">
      <w:r w:rsidRPr="00BE752F">
        <w:t xml:space="preserve">Brittainie | Brittan | Brittane | Brittany | Brittanye | Britten | Brittian | Brittin | Brittney | Britto | Britton | Brittony | </w:t>
      </w:r>
      <w:proofErr w:type="spellStart"/>
      <w:r w:rsidRPr="00BE752F">
        <w:t>BritTwit</w:t>
      </w:r>
      <w:proofErr w:type="spellEnd"/>
      <w:r w:rsidRPr="00BE752F">
        <w:t xml:space="preserve"> | Britty | Brittyn | Brix |</w:t>
      </w:r>
    </w:p>
    <w:p w14:paraId="664996B7" w14:textId="77777777" w:rsidR="00000000" w:rsidRPr="00BE752F" w:rsidRDefault="00000000">
      <w:r w:rsidRPr="00BE752F">
        <w:t xml:space="preserve">Brixton | Briyonna | </w:t>
      </w:r>
      <w:proofErr w:type="spellStart"/>
      <w:r w:rsidRPr="00BE752F">
        <w:t>Brjabhusana</w:t>
      </w:r>
      <w:proofErr w:type="spellEnd"/>
      <w:r w:rsidRPr="00BE752F">
        <w:t xml:space="preserve"> | </w:t>
      </w:r>
      <w:proofErr w:type="spellStart"/>
      <w:r w:rsidRPr="00BE752F">
        <w:t>Brjabhusanah</w:t>
      </w:r>
      <w:proofErr w:type="spellEnd"/>
      <w:r w:rsidRPr="00BE752F">
        <w:t xml:space="preserve"> | Brjamohana | </w:t>
      </w:r>
      <w:proofErr w:type="spellStart"/>
      <w:r w:rsidRPr="00BE752F">
        <w:t>Brjanandana</w:t>
      </w:r>
      <w:proofErr w:type="spellEnd"/>
      <w:r w:rsidRPr="00BE752F">
        <w:t xml:space="preserve"> | </w:t>
      </w:r>
      <w:proofErr w:type="spellStart"/>
      <w:r w:rsidRPr="00BE752F">
        <w:t>Brjanarayana</w:t>
      </w:r>
      <w:proofErr w:type="spellEnd"/>
      <w:r w:rsidRPr="00BE752F">
        <w:t xml:space="preserve"> | Brjesa | </w:t>
      </w:r>
      <w:proofErr w:type="spellStart"/>
      <w:r w:rsidRPr="00BE752F">
        <w:t>Brnadbahnu</w:t>
      </w:r>
      <w:proofErr w:type="spellEnd"/>
      <w:r w:rsidRPr="00BE752F">
        <w:t xml:space="preserve"> | Broadnax | Broadwater |</w:t>
      </w:r>
    </w:p>
    <w:p w14:paraId="3027D93A" w14:textId="77777777" w:rsidR="00000000" w:rsidRPr="00BE752F" w:rsidRDefault="00000000">
      <w:r w:rsidRPr="00BE752F">
        <w:t xml:space="preserve">Broadway | Broc | Brocade | Brock | Brockington | </w:t>
      </w:r>
      <w:proofErr w:type="spellStart"/>
      <w:r w:rsidRPr="00BE752F">
        <w:t>Brockle</w:t>
      </w:r>
      <w:proofErr w:type="spellEnd"/>
      <w:r w:rsidRPr="00BE752F">
        <w:t xml:space="preserve"> | Brockman | Brockway | Brodee | Broden | Broderick | Brodeur | Brodey | Brodi</w:t>
      </w:r>
    </w:p>
    <w:p w14:paraId="03C54B62" w14:textId="77777777" w:rsidR="00000000" w:rsidRPr="00BE752F" w:rsidRDefault="00000000">
      <w:r w:rsidRPr="00BE752F">
        <w:t xml:space="preserve">| Brodie | Brodwyn | Brody | </w:t>
      </w:r>
      <w:proofErr w:type="spellStart"/>
      <w:r w:rsidRPr="00BE752F">
        <w:t>Brogain</w:t>
      </w:r>
      <w:proofErr w:type="spellEnd"/>
      <w:r w:rsidRPr="00BE752F">
        <w:t xml:space="preserve"> | Brogan | Brogdon | Brogen | Broghan | Broin | </w:t>
      </w:r>
      <w:proofErr w:type="spellStart"/>
      <w:r w:rsidRPr="00BE752F">
        <w:t>Brokerick</w:t>
      </w:r>
      <w:proofErr w:type="spellEnd"/>
      <w:r w:rsidRPr="00BE752F">
        <w:t xml:space="preserve"> | Bromley | Bron | Bronco | Brone | Bronke |</w:t>
      </w:r>
    </w:p>
    <w:p w14:paraId="42E9A2C0" w14:textId="77777777" w:rsidR="00000000" w:rsidRPr="00BE752F" w:rsidRDefault="00000000">
      <w:r w:rsidRPr="00BE752F">
        <w:t>Bronn | Bronnie | Bronny | Brono | Bronson | Bronte | Bronte' | Bronto | Bronwen | Bronwyn | Bronya | Bronze | Bronzie | Brook | Brooke |</w:t>
      </w:r>
    </w:p>
    <w:p w14:paraId="181589C7" w14:textId="77777777" w:rsidR="00000000" w:rsidRPr="00BE752F" w:rsidRDefault="00000000">
      <w:r w:rsidRPr="00BE752F">
        <w:t>Brooker | Brookes | Brookins | Brookley | Brooklin | Brooklyn | Brooklyne | Brooklynn | Brooks | Brookshire | Broom | Broome | Broox |</w:t>
      </w:r>
    </w:p>
    <w:p w14:paraId="0D534B99" w14:textId="77777777" w:rsidR="00000000" w:rsidRPr="00BE752F" w:rsidRDefault="00000000">
      <w:r w:rsidRPr="00BE752F">
        <w:t>Brophy | Brothers | Brotherton | Broughton | Brouhaha | Broun | Broussard | Browder | Brower | Brown | Browne | Brownell | Brownie |</w:t>
      </w:r>
    </w:p>
    <w:p w14:paraId="4F87D7D1" w14:textId="77777777" w:rsidR="00000000" w:rsidRPr="00BE752F" w:rsidRDefault="00000000">
      <w:r w:rsidRPr="00BE752F">
        <w:t xml:space="preserve">Browning | Brownlee | </w:t>
      </w:r>
      <w:proofErr w:type="spellStart"/>
      <w:r w:rsidRPr="00BE752F">
        <w:t>Browyn</w:t>
      </w:r>
      <w:proofErr w:type="spellEnd"/>
      <w:r w:rsidRPr="00BE752F">
        <w:t xml:space="preserve"> | Broyles | Bru | Brubaker | Bruce | Brucie | </w:t>
      </w:r>
      <w:proofErr w:type="spellStart"/>
      <w:r w:rsidRPr="00BE752F">
        <w:t>Brucy</w:t>
      </w:r>
      <w:proofErr w:type="spellEnd"/>
      <w:r w:rsidRPr="00BE752F">
        <w:t xml:space="preserve"> | </w:t>
      </w:r>
      <w:proofErr w:type="spellStart"/>
      <w:r w:rsidRPr="00BE752F">
        <w:t>Brueski</w:t>
      </w:r>
      <w:proofErr w:type="spellEnd"/>
      <w:r w:rsidRPr="00BE752F">
        <w:t xml:space="preserve"> | Bruin | Brule | </w:t>
      </w:r>
      <w:proofErr w:type="spellStart"/>
      <w:r w:rsidRPr="00BE752F">
        <w:t>Brulee</w:t>
      </w:r>
      <w:proofErr w:type="spellEnd"/>
      <w:r w:rsidRPr="00BE752F">
        <w:t xml:space="preserve"> | Brumbaugh | Brumfield |</w:t>
      </w:r>
    </w:p>
    <w:p w14:paraId="296F3F59" w14:textId="77777777" w:rsidR="00000000" w:rsidRPr="00BE752F" w:rsidRDefault="00000000">
      <w:r w:rsidRPr="00BE752F">
        <w:t xml:space="preserve">Brumley | </w:t>
      </w:r>
      <w:proofErr w:type="spellStart"/>
      <w:r w:rsidRPr="00BE752F">
        <w:t>Brumma</w:t>
      </w:r>
      <w:proofErr w:type="spellEnd"/>
      <w:r w:rsidRPr="00BE752F">
        <w:t xml:space="preserve"> | Brummett | Brun | Bruna | Brundage | Brune | Brunelle | Bruner | Brunet | Bruni | Brunner | Bruno | Brunone | Bruns |</w:t>
      </w:r>
    </w:p>
    <w:p w14:paraId="2BDE0BAE" w14:textId="77777777" w:rsidR="00000000" w:rsidRPr="00BE752F" w:rsidRDefault="00000000">
      <w:r w:rsidRPr="00BE752F">
        <w:t xml:space="preserve">Brunson | Brunt | Brutis | Bruton | Brutus | Bry | Bryace | Bryan | Bryana | </w:t>
      </w:r>
      <w:proofErr w:type="spellStart"/>
      <w:r w:rsidRPr="00BE752F">
        <w:t>Bryane</w:t>
      </w:r>
      <w:proofErr w:type="spellEnd"/>
      <w:r w:rsidRPr="00BE752F">
        <w:t xml:space="preserve"> | Bryann | Bryanne | Bryant | Bryar | Bryce | Brycen | Bryda |</w:t>
      </w:r>
    </w:p>
    <w:p w14:paraId="0072DD98" w14:textId="77777777" w:rsidR="00000000" w:rsidRPr="00BE752F" w:rsidRDefault="00000000">
      <w:r w:rsidRPr="00BE752F">
        <w:t xml:space="preserve">Bryde | Bryden | Brydie | Brydon | Brye | Bryen | Bryer | Bryin | Brylan | Brylee | Bryleigh | Bryley | Brylie | Brylin | Bryn | </w:t>
      </w:r>
      <w:proofErr w:type="spellStart"/>
      <w:r w:rsidRPr="00BE752F">
        <w:t>Brynan</w:t>
      </w:r>
      <w:proofErr w:type="spellEnd"/>
      <w:r w:rsidRPr="00BE752F">
        <w:t xml:space="preserve"> | Bryne |</w:t>
      </w:r>
    </w:p>
    <w:p w14:paraId="51ABB95B" w14:textId="77777777" w:rsidR="00000000" w:rsidRPr="00BE752F" w:rsidRDefault="00000000">
      <w:r w:rsidRPr="00BE752F">
        <w:t xml:space="preserve">Bryni | Brynie | Brynley | Brynmor | Brynn | Brynna | Brynnan | Brynnda | Brynne | Brynnen | Bryon | Bryony | </w:t>
      </w:r>
      <w:proofErr w:type="spellStart"/>
      <w:r w:rsidRPr="00BE752F">
        <w:t>Bryrony</w:t>
      </w:r>
      <w:proofErr w:type="spellEnd"/>
      <w:r w:rsidRPr="00BE752F">
        <w:t xml:space="preserve"> | Brysan | </w:t>
      </w:r>
      <w:proofErr w:type="spellStart"/>
      <w:r w:rsidRPr="00BE752F">
        <w:t>Brysatto</w:t>
      </w:r>
      <w:proofErr w:type="spellEnd"/>
      <w:r w:rsidRPr="00BE752F">
        <w:t xml:space="preserve"> |</w:t>
      </w:r>
    </w:p>
    <w:p w14:paraId="43F2A72F" w14:textId="77777777" w:rsidR="00000000" w:rsidRPr="00BE752F" w:rsidRDefault="00000000">
      <w:r w:rsidRPr="00BE752F">
        <w:t xml:space="preserve">Brysen | Bryson | </w:t>
      </w:r>
      <w:proofErr w:type="spellStart"/>
      <w:r w:rsidRPr="00BE752F">
        <w:t>Bryth</w:t>
      </w:r>
      <w:proofErr w:type="spellEnd"/>
      <w:r w:rsidRPr="00BE752F">
        <w:t xml:space="preserve"> | Brytin | Bryton | Brytton | </w:t>
      </w:r>
      <w:proofErr w:type="spellStart"/>
      <w:r w:rsidRPr="00BE752F">
        <w:t>Bthire</w:t>
      </w:r>
      <w:proofErr w:type="spellEnd"/>
      <w:r w:rsidRPr="00BE752F">
        <w:t xml:space="preserve"> | Bu | Buan | </w:t>
      </w:r>
      <w:proofErr w:type="spellStart"/>
      <w:r w:rsidRPr="00BE752F">
        <w:t>Buandelgereen</w:t>
      </w:r>
      <w:proofErr w:type="spellEnd"/>
      <w:r w:rsidRPr="00BE752F">
        <w:t xml:space="preserve"> | Bub | Buba | Bubba | </w:t>
      </w:r>
      <w:proofErr w:type="spellStart"/>
      <w:r w:rsidRPr="00BE752F">
        <w:t>Bubbie</w:t>
      </w:r>
      <w:proofErr w:type="spellEnd"/>
      <w:r w:rsidRPr="00BE752F">
        <w:t xml:space="preserve"> | Bubble | Bubbles |</w:t>
      </w:r>
    </w:p>
    <w:p w14:paraId="4F04942F" w14:textId="77777777" w:rsidR="00000000" w:rsidRPr="00BE752F" w:rsidRDefault="00000000">
      <w:r w:rsidRPr="00BE752F">
        <w:t xml:space="preserve">Bubby | Bubi | Bubo | </w:t>
      </w:r>
      <w:proofErr w:type="spellStart"/>
      <w:r w:rsidRPr="00BE752F">
        <w:t>Bubona</w:t>
      </w:r>
      <w:proofErr w:type="spellEnd"/>
      <w:r w:rsidRPr="00BE752F">
        <w:t xml:space="preserve"> | Bubu | Buca | Buccaneer | Buchanan | Bucher | Buchholz | Buchi | Buck | Bucket | Buckeye | Buckie |</w:t>
      </w:r>
    </w:p>
    <w:p w14:paraId="7DB5AE4E" w14:textId="77777777" w:rsidR="00000000" w:rsidRPr="00BE752F" w:rsidRDefault="00000000">
      <w:r w:rsidRPr="00BE752F">
        <w:t>Buckingham | Buckles | Buckley | Buckman | Buckner | Buckwheat | Bucky | Bud | Budai | Budd | Budda | Buddha | Buddhi | Buddhika |</w:t>
      </w:r>
    </w:p>
    <w:p w14:paraId="3DECE15E" w14:textId="77777777" w:rsidR="00000000" w:rsidRPr="00BE752F" w:rsidRDefault="00000000">
      <w:proofErr w:type="spellStart"/>
      <w:r w:rsidRPr="00BE752F">
        <w:t>Buddhikama</w:t>
      </w:r>
      <w:proofErr w:type="spellEnd"/>
      <w:r w:rsidRPr="00BE752F">
        <w:t xml:space="preserve"> | Buddhikari | Buddie | </w:t>
      </w:r>
      <w:proofErr w:type="spellStart"/>
      <w:r w:rsidRPr="00BE752F">
        <w:t>Buddika</w:t>
      </w:r>
      <w:proofErr w:type="spellEnd"/>
      <w:r w:rsidRPr="00BE752F">
        <w:t xml:space="preserve"> | Buddug | Buddy | Budh | Budha | Budhasuta | </w:t>
      </w:r>
      <w:proofErr w:type="spellStart"/>
      <w:r w:rsidRPr="00BE752F">
        <w:t>Budhi</w:t>
      </w:r>
      <w:proofErr w:type="spellEnd"/>
      <w:r w:rsidRPr="00BE752F">
        <w:t xml:space="preserve"> | </w:t>
      </w:r>
      <w:proofErr w:type="spellStart"/>
      <w:r w:rsidRPr="00BE752F">
        <w:t>Budhra</w:t>
      </w:r>
      <w:proofErr w:type="spellEnd"/>
      <w:r w:rsidRPr="00BE752F">
        <w:t xml:space="preserve"> | Budi | Budur | Buehler | Buelah |</w:t>
      </w:r>
    </w:p>
    <w:p w14:paraId="438EB6E1" w14:textId="77777777" w:rsidR="00000000" w:rsidRPr="00BE752F" w:rsidRDefault="00000000">
      <w:r w:rsidRPr="00BE752F">
        <w:t xml:space="preserve">Buell | Bueno | Buff | Buffalo | Buffett | Buffington | Buffoon | Buffy | Buford | Bug | Buga | Bugge | Bugger | Buggy | </w:t>
      </w:r>
      <w:proofErr w:type="spellStart"/>
      <w:r w:rsidRPr="00BE752F">
        <w:t>Buginarug</w:t>
      </w:r>
      <w:proofErr w:type="spellEnd"/>
      <w:r w:rsidRPr="00BE752F">
        <w:t xml:space="preserve"> | </w:t>
      </w:r>
      <w:proofErr w:type="spellStart"/>
      <w:r w:rsidRPr="00BE752F">
        <w:t>Bugnose</w:t>
      </w:r>
      <w:proofErr w:type="spellEnd"/>
      <w:r w:rsidRPr="00BE752F">
        <w:t xml:space="preserve"> | Bugs</w:t>
      </w:r>
    </w:p>
    <w:p w14:paraId="550AA683" w14:textId="77777777" w:rsidR="00000000" w:rsidRPr="00BE752F" w:rsidRDefault="00000000">
      <w:r w:rsidRPr="00BE752F">
        <w:t xml:space="preserve">| Bugsy | </w:t>
      </w:r>
      <w:proofErr w:type="spellStart"/>
      <w:r w:rsidRPr="00BE752F">
        <w:t>Bugtussie</w:t>
      </w:r>
      <w:proofErr w:type="spellEnd"/>
      <w:r w:rsidRPr="00BE752F">
        <w:t xml:space="preserve"> | Bui | Buick | Buie | </w:t>
      </w:r>
      <w:proofErr w:type="spellStart"/>
      <w:r w:rsidRPr="00BE752F">
        <w:t>Bujisravah</w:t>
      </w:r>
      <w:proofErr w:type="spellEnd"/>
      <w:r w:rsidRPr="00BE752F">
        <w:t xml:space="preserve"> | </w:t>
      </w:r>
      <w:proofErr w:type="spellStart"/>
      <w:r w:rsidRPr="00BE752F">
        <w:t>Bujji</w:t>
      </w:r>
      <w:proofErr w:type="spellEnd"/>
      <w:r w:rsidRPr="00BE752F">
        <w:t xml:space="preserve"> | Buju | Buka | Buket | Bukhari | </w:t>
      </w:r>
      <w:proofErr w:type="spellStart"/>
      <w:r w:rsidRPr="00BE752F">
        <w:t>Bukhval</w:t>
      </w:r>
      <w:proofErr w:type="spellEnd"/>
      <w:r w:rsidRPr="00BE752F">
        <w:t xml:space="preserve"> | Buki | Bukola | </w:t>
      </w:r>
      <w:proofErr w:type="spellStart"/>
      <w:r w:rsidRPr="00BE752F">
        <w:t>Buksis</w:t>
      </w:r>
      <w:proofErr w:type="spellEnd"/>
      <w:r w:rsidRPr="00BE752F">
        <w:t xml:space="preserve"> | Bula | Bulbasaur |</w:t>
      </w:r>
    </w:p>
    <w:p w14:paraId="14A2C217" w14:textId="77777777" w:rsidR="00000000" w:rsidRPr="00BE752F" w:rsidRDefault="00000000">
      <w:r w:rsidRPr="00BE752F">
        <w:t xml:space="preserve">Bulbul | Bullard | Buller | Bullet | Bulletproof | Bullington | Bullion | Bullock | Bulter | Bulu | Bulusu | Bum | Bumba | Bumblebee | </w:t>
      </w:r>
      <w:proofErr w:type="spellStart"/>
      <w:r w:rsidRPr="00BE752F">
        <w:t>Bumbyn</w:t>
      </w:r>
      <w:proofErr w:type="spellEnd"/>
      <w:r w:rsidRPr="00BE752F">
        <w:t xml:space="preserve"> |</w:t>
      </w:r>
    </w:p>
    <w:p w14:paraId="42FC9F4F" w14:textId="77777777" w:rsidR="00000000" w:rsidRPr="00BE752F" w:rsidRDefault="00000000">
      <w:proofErr w:type="spellStart"/>
      <w:r w:rsidRPr="00BE752F">
        <w:t>Bumekpo</w:t>
      </w:r>
      <w:proofErr w:type="spellEnd"/>
      <w:r w:rsidRPr="00BE752F">
        <w:t xml:space="preserve"> | Bumgarner | Bump | Bumper | Bumpkin | Bun | Buna | Bunch | Buncha | Bunda | Bundy | Buni | Bunk | Bunker | Bunko | Bunky |</w:t>
      </w:r>
    </w:p>
    <w:p w14:paraId="707860F4" w14:textId="77777777" w:rsidR="00000000" w:rsidRPr="00BE752F" w:rsidRDefault="00000000">
      <w:r w:rsidRPr="00BE752F">
        <w:t xml:space="preserve">Bunmi | Bunn | Bunnell | Bunnie | Bunny | Bunsen | Buntaro | Bunter | Bunting | Bunton | Bunty | Bunya | Bunyip | Buona | </w:t>
      </w:r>
      <w:proofErr w:type="spellStart"/>
      <w:r w:rsidRPr="00BE752F">
        <w:t>Buqa</w:t>
      </w:r>
      <w:proofErr w:type="spellEnd"/>
      <w:r w:rsidRPr="00BE752F">
        <w:t xml:space="preserve"> | Bura | Burak |</w:t>
      </w:r>
    </w:p>
    <w:p w14:paraId="552C66E0" w14:textId="77777777" w:rsidR="00000000" w:rsidRPr="00BE752F" w:rsidRDefault="00000000">
      <w:r w:rsidRPr="00BE752F">
        <w:t xml:space="preserve">Burbank | </w:t>
      </w:r>
      <w:proofErr w:type="spellStart"/>
      <w:r w:rsidRPr="00BE752F">
        <w:t>Burcak</w:t>
      </w:r>
      <w:proofErr w:type="spellEnd"/>
      <w:r w:rsidRPr="00BE752F">
        <w:t xml:space="preserve"> | Burce | Burch | Burcham | Burchett | Burchfield | Burcin | Burcu | Burd | Burden | Burdett | Burdette | Burdick | Burdine |</w:t>
      </w:r>
    </w:p>
    <w:p w14:paraId="2373917E" w14:textId="77777777" w:rsidR="00000000" w:rsidRPr="00BE752F" w:rsidRDefault="00000000">
      <w:proofErr w:type="spellStart"/>
      <w:r w:rsidRPr="00BE752F">
        <w:t>Buretto</w:t>
      </w:r>
      <w:proofErr w:type="spellEnd"/>
      <w:r w:rsidRPr="00BE752F">
        <w:t xml:space="preserve"> | Burford | Burg | Burgandie | Burge | Burger | Burgermeister | Burgess | Burgett | Burgheard | Burgin | Burglar | Burgos | Burgundy |</w:t>
      </w:r>
    </w:p>
    <w:p w14:paraId="23A15AC1" w14:textId="77777777" w:rsidR="00000000" w:rsidRPr="00BE752F" w:rsidRDefault="00000000">
      <w:proofErr w:type="spellStart"/>
      <w:r w:rsidRPr="00BE752F">
        <w:t>Burhred</w:t>
      </w:r>
      <w:proofErr w:type="spellEnd"/>
      <w:r w:rsidRPr="00BE752F">
        <w:t xml:space="preserve"> | Burian | </w:t>
      </w:r>
      <w:proofErr w:type="spellStart"/>
      <w:r w:rsidRPr="00BE752F">
        <w:t>Burilgi</w:t>
      </w:r>
      <w:proofErr w:type="spellEnd"/>
      <w:r w:rsidRPr="00BE752F">
        <w:t xml:space="preserve"> | Burin | </w:t>
      </w:r>
      <w:proofErr w:type="spellStart"/>
      <w:r w:rsidRPr="00BE752F">
        <w:t>Burjiz</w:t>
      </w:r>
      <w:proofErr w:type="spellEnd"/>
      <w:r w:rsidRPr="00BE752F">
        <w:t xml:space="preserve"> | Burke | Burkett | Burkey | Burkhalter | Burkhardt | Burkhart | Burkholder | Burkley | Burks | Burl |</w:t>
      </w:r>
    </w:p>
    <w:p w14:paraId="002358A3" w14:textId="77777777" w:rsidR="00000000" w:rsidRPr="00BE752F" w:rsidRDefault="00000000">
      <w:r w:rsidRPr="00BE752F">
        <w:t>Burle | Burleigh | Burleson | Burley | Burlin | Burlyn | Burma | Burmeister | Burne | Burnell | Burnett | Burnette | Burney | Burnham | Burnice |</w:t>
      </w:r>
    </w:p>
    <w:p w14:paraId="670C135E" w14:textId="77777777" w:rsidR="00000000" w:rsidRPr="00BE752F" w:rsidRDefault="00000000">
      <w:r w:rsidRPr="00BE752F">
        <w:t xml:space="preserve">Burnie | Burnis | Burns | Burnside | Burp | </w:t>
      </w:r>
      <w:proofErr w:type="spellStart"/>
      <w:r w:rsidRPr="00BE752F">
        <w:t>Burpinder</w:t>
      </w:r>
      <w:proofErr w:type="spellEnd"/>
      <w:r w:rsidRPr="00BE752F">
        <w:t xml:space="preserve"> | Burr | Burrell | Burress | Burris | Burroughs | Burrow | Burrows | Burrus | Burson | Burt |</w:t>
      </w:r>
    </w:p>
    <w:p w14:paraId="554FF928" w14:textId="77777777" w:rsidR="00000000" w:rsidRPr="00BE752F" w:rsidRDefault="00000000">
      <w:r w:rsidRPr="00BE752F">
        <w:t xml:space="preserve">Burtis | Burton | Burty | Burwell | Buryl | Busby | Busch | </w:t>
      </w:r>
      <w:proofErr w:type="spellStart"/>
      <w:r w:rsidRPr="00BE752F">
        <w:t>Busciut</w:t>
      </w:r>
      <w:proofErr w:type="spellEnd"/>
      <w:r w:rsidRPr="00BE752F">
        <w:t xml:space="preserve"> | Buse | Bush | Bushey | Bushman | Bushnell | Bushy | Busra | Buss | Busse |</w:t>
      </w:r>
    </w:p>
    <w:p w14:paraId="78164CFE" w14:textId="77777777" w:rsidR="00000000" w:rsidRPr="00BE752F" w:rsidRDefault="00000000">
      <w:r w:rsidRPr="00BE752F">
        <w:t xml:space="preserve">Bussell | Bussey | Bustamante | Buster | Bustos | Butch | Butcher | </w:t>
      </w:r>
      <w:proofErr w:type="spellStart"/>
      <w:r w:rsidRPr="00BE752F">
        <w:t>Buterscotch</w:t>
      </w:r>
      <w:proofErr w:type="spellEnd"/>
      <w:r w:rsidRPr="00BE752F">
        <w:t xml:space="preserve"> | Butkus | Butler | Buto | </w:t>
      </w:r>
      <w:proofErr w:type="spellStart"/>
      <w:r w:rsidRPr="00BE752F">
        <w:t>Butsomekpo</w:t>
      </w:r>
      <w:proofErr w:type="spellEnd"/>
      <w:r w:rsidRPr="00BE752F">
        <w:t xml:space="preserve"> | Butter | Butterball |</w:t>
      </w:r>
    </w:p>
    <w:p w14:paraId="0A94A7D5" w14:textId="77777777" w:rsidR="00000000" w:rsidRPr="00BE752F" w:rsidRDefault="00000000">
      <w:proofErr w:type="spellStart"/>
      <w:r w:rsidRPr="00BE752F">
        <w:t>ButterBean</w:t>
      </w:r>
      <w:proofErr w:type="spellEnd"/>
      <w:r w:rsidRPr="00BE752F">
        <w:t xml:space="preserve"> | Buttercup | Buttercups | Butterfield | Butterfly | </w:t>
      </w:r>
      <w:proofErr w:type="spellStart"/>
      <w:r w:rsidRPr="00BE752F">
        <w:t>Butterfree</w:t>
      </w:r>
      <w:proofErr w:type="spellEnd"/>
      <w:r w:rsidRPr="00BE752F">
        <w:t xml:space="preserve"> | Buttermilk | Butters | Butterscotch | Button | Buttons | Butts | Buu |</w:t>
      </w:r>
    </w:p>
    <w:p w14:paraId="03F75E17" w14:textId="77777777" w:rsidR="00000000" w:rsidRPr="00BE752F" w:rsidRDefault="00000000">
      <w:r w:rsidRPr="00BE752F">
        <w:t xml:space="preserve">Buxton | Buz | Buzz | Buzzell | </w:t>
      </w:r>
      <w:proofErr w:type="spellStart"/>
      <w:r w:rsidRPr="00BE752F">
        <w:t>Buzzie</w:t>
      </w:r>
      <w:proofErr w:type="spellEnd"/>
      <w:r w:rsidRPr="00BE752F">
        <w:t xml:space="preserve"> | Bwana | Byaitaka | </w:t>
      </w:r>
      <w:proofErr w:type="spellStart"/>
      <w:r w:rsidRPr="00BE752F">
        <w:t>Byakko</w:t>
      </w:r>
      <w:proofErr w:type="spellEnd"/>
      <w:r w:rsidRPr="00BE752F">
        <w:t xml:space="preserve"> | Byars | </w:t>
      </w:r>
      <w:proofErr w:type="spellStart"/>
      <w:r w:rsidRPr="00BE752F">
        <w:t>Byarshan</w:t>
      </w:r>
      <w:proofErr w:type="spellEnd"/>
      <w:r w:rsidRPr="00BE752F">
        <w:t xml:space="preserve"> | Bybee | Bychan | Byerly | Byers | Byland | Byler |</w:t>
      </w:r>
    </w:p>
    <w:p w14:paraId="43E14550" w14:textId="77777777" w:rsidR="00000000" w:rsidRPr="00BE752F" w:rsidRDefault="00000000">
      <w:r w:rsidRPr="00BE752F">
        <w:t xml:space="preserve">Bynum | Byrann | Byrd | Byrdie | </w:t>
      </w:r>
      <w:proofErr w:type="spellStart"/>
      <w:r w:rsidRPr="00BE752F">
        <w:t>Byrdine</w:t>
      </w:r>
      <w:proofErr w:type="spellEnd"/>
      <w:r w:rsidRPr="00BE752F">
        <w:t xml:space="preserve"> | Byrel | Byrl | Byrne | Byrnes | Byron | </w:t>
      </w:r>
      <w:proofErr w:type="spellStart"/>
      <w:r w:rsidRPr="00BE752F">
        <w:t>Bzbug</w:t>
      </w:r>
      <w:proofErr w:type="spellEnd"/>
      <w:r w:rsidRPr="00BE752F">
        <w:t xml:space="preserve"> | </w:t>
      </w:r>
      <w:proofErr w:type="spellStart"/>
      <w:r w:rsidRPr="00BE752F">
        <w:t>Bzdula</w:t>
      </w:r>
      <w:proofErr w:type="spellEnd"/>
      <w:r w:rsidRPr="00BE752F">
        <w:t xml:space="preserve"> |</w:t>
      </w:r>
    </w:p>
    <w:p w14:paraId="342CE74E" w14:textId="77777777" w:rsidR="00000000" w:rsidRPr="00BE752F" w:rsidRDefault="00000000"/>
    <w:p w14:paraId="39B25BA0" w14:textId="77777777" w:rsidR="00000000" w:rsidRPr="00BE752F" w:rsidRDefault="00000000">
      <w:r w:rsidRPr="00BE752F">
        <w:t>C</w:t>
      </w:r>
    </w:p>
    <w:p w14:paraId="0A71DD20" w14:textId="77777777" w:rsidR="00000000" w:rsidRPr="00BE752F" w:rsidRDefault="00000000"/>
    <w:p w14:paraId="4D3CB97D" w14:textId="77777777" w:rsidR="00000000" w:rsidRPr="00BE752F" w:rsidRDefault="00000000">
      <w:proofErr w:type="spellStart"/>
      <w:r w:rsidRPr="00BE752F">
        <w:t>C'Yonka</w:t>
      </w:r>
      <w:proofErr w:type="spellEnd"/>
      <w:r w:rsidRPr="00BE752F">
        <w:t xml:space="preserve"> | Ca | Cab | Caballero | Caban | Cabaret | Cabbage | Cabell | Cabi | Cable | Cabo | Caboodle | Caboose | Cabot | </w:t>
      </w:r>
      <w:proofErr w:type="spellStart"/>
      <w:r w:rsidRPr="00BE752F">
        <w:t>Cabra</w:t>
      </w:r>
      <w:proofErr w:type="spellEnd"/>
      <w:r w:rsidRPr="00BE752F">
        <w:t xml:space="preserve"> | Cabral |</w:t>
      </w:r>
    </w:p>
    <w:p w14:paraId="2DA4D856" w14:textId="77777777" w:rsidR="00000000" w:rsidRPr="00BE752F" w:rsidRDefault="00000000">
      <w:r w:rsidRPr="00BE752F">
        <w:t xml:space="preserve">Cabrera | </w:t>
      </w:r>
      <w:proofErr w:type="spellStart"/>
      <w:r w:rsidRPr="00BE752F">
        <w:t>Cabrino</w:t>
      </w:r>
      <w:proofErr w:type="spellEnd"/>
      <w:r w:rsidRPr="00BE752F">
        <w:t xml:space="preserve"> | Caby | Caca | Cace | </w:t>
      </w:r>
      <w:proofErr w:type="spellStart"/>
      <w:r w:rsidRPr="00BE752F">
        <w:t>Cacey</w:t>
      </w:r>
      <w:proofErr w:type="spellEnd"/>
      <w:r w:rsidRPr="00BE752F">
        <w:t xml:space="preserve"> | Cache | Cachet | Caci | Cacy | Cada | </w:t>
      </w:r>
      <w:proofErr w:type="spellStart"/>
      <w:r w:rsidRPr="00BE752F">
        <w:t>Cadalin</w:t>
      </w:r>
      <w:proofErr w:type="spellEnd"/>
      <w:r w:rsidRPr="00BE752F">
        <w:t xml:space="preserve"> | Cadao | Cadbury | </w:t>
      </w:r>
      <w:proofErr w:type="spellStart"/>
      <w:r w:rsidRPr="00BE752F">
        <w:t>Caddey</w:t>
      </w:r>
      <w:proofErr w:type="spellEnd"/>
      <w:r w:rsidRPr="00BE752F">
        <w:t xml:space="preserve"> | Caddie |</w:t>
      </w:r>
    </w:p>
    <w:p w14:paraId="280C329C" w14:textId="77777777" w:rsidR="00000000" w:rsidRPr="00BE752F" w:rsidRDefault="00000000">
      <w:r w:rsidRPr="00BE752F">
        <w:t xml:space="preserve">Caddy | Cade | Cadell | Caden | Cadena | Cadence | Cader | Cadet | Cadhla | Cadie | Cadillac | Cadis | Cadley | Cady | Cadyn | </w:t>
      </w:r>
      <w:proofErr w:type="spellStart"/>
      <w:r w:rsidRPr="00BE752F">
        <w:t>Cae</w:t>
      </w:r>
      <w:proofErr w:type="spellEnd"/>
      <w:r w:rsidRPr="00BE752F">
        <w:t xml:space="preserve"> | </w:t>
      </w:r>
      <w:proofErr w:type="spellStart"/>
      <w:r w:rsidRPr="00BE752F">
        <w:t>Caeci</w:t>
      </w:r>
      <w:proofErr w:type="spellEnd"/>
      <w:r w:rsidRPr="00BE752F">
        <w:t xml:space="preserve"> |</w:t>
      </w:r>
    </w:p>
    <w:p w14:paraId="76FE5C91" w14:textId="77777777" w:rsidR="00000000" w:rsidRPr="00BE752F" w:rsidRDefault="00000000">
      <w:r w:rsidRPr="00BE752F">
        <w:t xml:space="preserve">Caecilius | </w:t>
      </w:r>
      <w:proofErr w:type="spellStart"/>
      <w:r w:rsidRPr="00BE752F">
        <w:t>Caecus</w:t>
      </w:r>
      <w:proofErr w:type="spellEnd"/>
      <w:r w:rsidRPr="00BE752F">
        <w:t xml:space="preserve"> | Caeden | Caedmon | Caedon | Caedyn | Cael | Caelan | Caelen | Caelestis | Caeli | Caelin | Caelon | Caelyn | Caeneus |</w:t>
      </w:r>
    </w:p>
    <w:p w14:paraId="173214F9" w14:textId="77777777" w:rsidR="00000000" w:rsidRPr="00BE752F" w:rsidRDefault="00000000">
      <w:r w:rsidRPr="00BE752F">
        <w:t xml:space="preserve">Caesar | Caesare | Caeser | Cafe | Caffrey | Cagdas | Cage | </w:t>
      </w:r>
      <w:proofErr w:type="spellStart"/>
      <w:r w:rsidRPr="00BE752F">
        <w:t>Cagil</w:t>
      </w:r>
      <w:proofErr w:type="spellEnd"/>
      <w:r w:rsidRPr="00BE752F">
        <w:t xml:space="preserve"> | Cagla | Caglar | Caglayan | Cagle | Cagney | Cagri | Cahan | Cahill | Cahir |</w:t>
      </w:r>
    </w:p>
    <w:p w14:paraId="775B5651" w14:textId="77777777" w:rsidR="00000000" w:rsidRPr="00BE752F" w:rsidRDefault="00000000">
      <w:proofErr w:type="spellStart"/>
      <w:r w:rsidRPr="00BE752F">
        <w:t>Cahli</w:t>
      </w:r>
      <w:proofErr w:type="spellEnd"/>
      <w:r w:rsidRPr="00BE752F">
        <w:t xml:space="preserve"> | Cahoon | Cahya | </w:t>
      </w:r>
      <w:proofErr w:type="spellStart"/>
      <w:r w:rsidRPr="00BE752F">
        <w:t>Cahyim</w:t>
      </w:r>
      <w:proofErr w:type="spellEnd"/>
      <w:r w:rsidRPr="00BE752F">
        <w:t xml:space="preserve"> | Cahyyam | Cai | Caidan | Caide | Caiden | </w:t>
      </w:r>
      <w:proofErr w:type="spellStart"/>
      <w:r w:rsidRPr="00BE752F">
        <w:t>Caidmark</w:t>
      </w:r>
      <w:proofErr w:type="spellEnd"/>
      <w:r w:rsidRPr="00BE752F">
        <w:t xml:space="preserve"> | Caidyn | Caie | </w:t>
      </w:r>
      <w:proofErr w:type="spellStart"/>
      <w:r w:rsidRPr="00BE752F">
        <w:t>Caigen</w:t>
      </w:r>
      <w:proofErr w:type="spellEnd"/>
      <w:r w:rsidRPr="00BE752F">
        <w:t xml:space="preserve"> | Cail | </w:t>
      </w:r>
      <w:proofErr w:type="spellStart"/>
      <w:r w:rsidRPr="00BE752F">
        <w:t>Cailain</w:t>
      </w:r>
      <w:proofErr w:type="spellEnd"/>
      <w:r w:rsidRPr="00BE752F">
        <w:t xml:space="preserve"> | Cailan | Caile |</w:t>
      </w:r>
    </w:p>
    <w:p w14:paraId="060B54AB" w14:textId="77777777" w:rsidR="00000000" w:rsidRPr="00BE752F" w:rsidRDefault="00000000">
      <w:proofErr w:type="spellStart"/>
      <w:r w:rsidRPr="00BE752F">
        <w:t>Cailea</w:t>
      </w:r>
      <w:proofErr w:type="spellEnd"/>
      <w:r w:rsidRPr="00BE752F">
        <w:t xml:space="preserve"> | Cailean | Caileb | Cailen | </w:t>
      </w:r>
      <w:proofErr w:type="spellStart"/>
      <w:r w:rsidRPr="00BE752F">
        <w:t>Cailer</w:t>
      </w:r>
      <w:proofErr w:type="spellEnd"/>
      <w:r w:rsidRPr="00BE752F">
        <w:t xml:space="preserve"> | Cailey | Cailin | </w:t>
      </w:r>
      <w:proofErr w:type="spellStart"/>
      <w:r w:rsidRPr="00BE752F">
        <w:t>Caillan</w:t>
      </w:r>
      <w:proofErr w:type="spellEnd"/>
      <w:r w:rsidRPr="00BE752F">
        <w:t xml:space="preserve"> | </w:t>
      </w:r>
      <w:proofErr w:type="spellStart"/>
      <w:r w:rsidRPr="00BE752F">
        <w:t>Caillean</w:t>
      </w:r>
      <w:proofErr w:type="spellEnd"/>
      <w:r w:rsidRPr="00BE752F">
        <w:t xml:space="preserve"> | Caillen | </w:t>
      </w:r>
      <w:proofErr w:type="spellStart"/>
      <w:r w:rsidRPr="00BE752F">
        <w:t>Caillie</w:t>
      </w:r>
      <w:proofErr w:type="spellEnd"/>
      <w:r w:rsidRPr="00BE752F">
        <w:t xml:space="preserve"> | </w:t>
      </w:r>
      <w:proofErr w:type="spellStart"/>
      <w:r w:rsidRPr="00BE752F">
        <w:t>Caillin</w:t>
      </w:r>
      <w:proofErr w:type="spellEnd"/>
      <w:r w:rsidRPr="00BE752F">
        <w:t xml:space="preserve"> | Cailte | </w:t>
      </w:r>
      <w:proofErr w:type="spellStart"/>
      <w:r w:rsidRPr="00BE752F">
        <w:t>Cailun</w:t>
      </w:r>
      <w:proofErr w:type="spellEnd"/>
      <w:r w:rsidRPr="00BE752F">
        <w:t xml:space="preserve"> | Cailyn | Caiman | Caimile</w:t>
      </w:r>
    </w:p>
    <w:p w14:paraId="7BBBE5AE" w14:textId="77777777" w:rsidR="00000000" w:rsidRPr="00BE752F" w:rsidRDefault="00000000">
      <w:r w:rsidRPr="00BE752F">
        <w:t xml:space="preserve">| Caimin | Cain | Caine | Cainnech | Caio | Cairbre | Caire | Cairn | Cairns | Cairo | </w:t>
      </w:r>
      <w:proofErr w:type="spellStart"/>
      <w:r w:rsidRPr="00BE752F">
        <w:t>Cais</w:t>
      </w:r>
      <w:proofErr w:type="spellEnd"/>
      <w:r w:rsidRPr="00BE752F">
        <w:t xml:space="preserve"> | Caisey | Cait | Caitanya | Caitlan | Caitlen | Caitlin |</w:t>
      </w:r>
    </w:p>
    <w:p w14:paraId="726741F0" w14:textId="77777777" w:rsidR="00000000" w:rsidRPr="00BE752F" w:rsidRDefault="00000000">
      <w:r w:rsidRPr="00BE752F">
        <w:t xml:space="preserve">Caitlyn | </w:t>
      </w:r>
      <w:proofErr w:type="spellStart"/>
      <w:r w:rsidRPr="00BE752F">
        <w:t>Caitrasakha</w:t>
      </w:r>
      <w:proofErr w:type="spellEnd"/>
      <w:r w:rsidRPr="00BE752F">
        <w:t xml:space="preserve"> | </w:t>
      </w:r>
      <w:proofErr w:type="spellStart"/>
      <w:r w:rsidRPr="00BE752F">
        <w:t>Caitrosakha</w:t>
      </w:r>
      <w:proofErr w:type="spellEnd"/>
      <w:r w:rsidRPr="00BE752F">
        <w:t xml:space="preserve"> | Caixia | </w:t>
      </w:r>
      <w:proofErr w:type="spellStart"/>
      <w:r w:rsidRPr="00BE752F">
        <w:t>Caji</w:t>
      </w:r>
      <w:proofErr w:type="spellEnd"/>
      <w:r w:rsidRPr="00BE752F">
        <w:t xml:space="preserve"> | Cajun | Cake | Cakes | Cakir | Cakra | </w:t>
      </w:r>
      <w:proofErr w:type="spellStart"/>
      <w:r w:rsidRPr="00BE752F">
        <w:t>Cakrabandhana</w:t>
      </w:r>
      <w:proofErr w:type="spellEnd"/>
      <w:r w:rsidRPr="00BE752F">
        <w:t xml:space="preserve"> | </w:t>
      </w:r>
      <w:proofErr w:type="spellStart"/>
      <w:r w:rsidRPr="00BE752F">
        <w:t>Cakrabandhava</w:t>
      </w:r>
      <w:proofErr w:type="spellEnd"/>
      <w:r w:rsidRPr="00BE752F">
        <w:t xml:space="preserve"> | </w:t>
      </w:r>
      <w:proofErr w:type="spellStart"/>
      <w:r w:rsidRPr="00BE752F">
        <w:t>Cakrabandhu</w:t>
      </w:r>
      <w:proofErr w:type="spellEnd"/>
      <w:r w:rsidRPr="00BE752F">
        <w:t xml:space="preserve"> |</w:t>
      </w:r>
    </w:p>
    <w:p w14:paraId="7E598C98" w14:textId="77777777" w:rsidR="00000000" w:rsidRPr="00BE752F" w:rsidRDefault="00000000">
      <w:r w:rsidRPr="00BE752F">
        <w:t xml:space="preserve">Cakrabhrt | </w:t>
      </w:r>
      <w:proofErr w:type="spellStart"/>
      <w:r w:rsidRPr="00BE752F">
        <w:t>Cakrabhuj</w:t>
      </w:r>
      <w:proofErr w:type="spellEnd"/>
      <w:r w:rsidRPr="00BE752F">
        <w:t xml:space="preserve"> | Cakradeva | </w:t>
      </w:r>
      <w:proofErr w:type="spellStart"/>
      <w:r w:rsidRPr="00BE752F">
        <w:t>Cakradhara</w:t>
      </w:r>
      <w:proofErr w:type="spellEnd"/>
      <w:r w:rsidRPr="00BE752F">
        <w:t xml:space="preserve"> | </w:t>
      </w:r>
      <w:proofErr w:type="spellStart"/>
      <w:r w:rsidRPr="00BE752F">
        <w:t>Cakradhari</w:t>
      </w:r>
      <w:proofErr w:type="spellEnd"/>
      <w:r w:rsidRPr="00BE752F">
        <w:t xml:space="preserve"> | </w:t>
      </w:r>
      <w:proofErr w:type="spellStart"/>
      <w:r w:rsidRPr="00BE752F">
        <w:t>Cakragadabhrt</w:t>
      </w:r>
      <w:proofErr w:type="spellEnd"/>
      <w:r w:rsidRPr="00BE752F">
        <w:t xml:space="preserve"> | </w:t>
      </w:r>
      <w:proofErr w:type="spellStart"/>
      <w:r w:rsidRPr="00BE752F">
        <w:t>Cakragadadhara</w:t>
      </w:r>
      <w:proofErr w:type="spellEnd"/>
      <w:r w:rsidRPr="00BE752F">
        <w:t xml:space="preserve"> | </w:t>
      </w:r>
      <w:proofErr w:type="spellStart"/>
      <w:r w:rsidRPr="00BE752F">
        <w:t>Cakragadapani</w:t>
      </w:r>
      <w:proofErr w:type="spellEnd"/>
      <w:r w:rsidRPr="00BE752F">
        <w:t xml:space="preserve"> | </w:t>
      </w:r>
      <w:proofErr w:type="spellStart"/>
      <w:r w:rsidRPr="00BE752F">
        <w:t>Cakraki</w:t>
      </w:r>
      <w:proofErr w:type="spellEnd"/>
      <w:r w:rsidRPr="00BE752F">
        <w:t xml:space="preserve"> | Cakranemi |</w:t>
      </w:r>
    </w:p>
    <w:p w14:paraId="4C739F86" w14:textId="77777777" w:rsidR="00000000" w:rsidRPr="00BE752F" w:rsidRDefault="00000000">
      <w:proofErr w:type="spellStart"/>
      <w:r w:rsidRPr="00BE752F">
        <w:t>Cakrapalita</w:t>
      </w:r>
      <w:proofErr w:type="spellEnd"/>
      <w:r w:rsidRPr="00BE752F">
        <w:t xml:space="preserve"> | Cakrapani | </w:t>
      </w:r>
      <w:proofErr w:type="spellStart"/>
      <w:r w:rsidRPr="00BE752F">
        <w:t>Cakravat</w:t>
      </w:r>
      <w:proofErr w:type="spellEnd"/>
      <w:r w:rsidRPr="00BE752F">
        <w:t xml:space="preserve"> | </w:t>
      </w:r>
      <w:proofErr w:type="spellStart"/>
      <w:r w:rsidRPr="00BE752F">
        <w:t>Cakrayubha</w:t>
      </w:r>
      <w:proofErr w:type="spellEnd"/>
      <w:r w:rsidRPr="00BE752F">
        <w:t xml:space="preserve"> | </w:t>
      </w:r>
      <w:proofErr w:type="spellStart"/>
      <w:r w:rsidRPr="00BE752F">
        <w:t>Cakresa</w:t>
      </w:r>
      <w:proofErr w:type="spellEnd"/>
      <w:r w:rsidRPr="00BE752F">
        <w:t xml:space="preserve"> | </w:t>
      </w:r>
      <w:proofErr w:type="spellStart"/>
      <w:r w:rsidRPr="00BE752F">
        <w:t>Cakresvara</w:t>
      </w:r>
      <w:proofErr w:type="spellEnd"/>
      <w:r w:rsidRPr="00BE752F">
        <w:t xml:space="preserve"> | </w:t>
      </w:r>
      <w:proofErr w:type="spellStart"/>
      <w:r w:rsidRPr="00BE752F">
        <w:t>Cakrin</w:t>
      </w:r>
      <w:proofErr w:type="spellEnd"/>
      <w:r w:rsidRPr="00BE752F">
        <w:t xml:space="preserve"> | Caksas | </w:t>
      </w:r>
      <w:proofErr w:type="spellStart"/>
      <w:r w:rsidRPr="00BE752F">
        <w:t>Caksisvara</w:t>
      </w:r>
      <w:proofErr w:type="spellEnd"/>
      <w:r w:rsidRPr="00BE752F">
        <w:t xml:space="preserve"> | Caksu | Cal | Cala | Calabrese |</w:t>
      </w:r>
    </w:p>
    <w:p w14:paraId="0ABBBEB6" w14:textId="77777777" w:rsidR="00000000" w:rsidRPr="00BE752F" w:rsidRDefault="00000000">
      <w:proofErr w:type="spellStart"/>
      <w:r w:rsidRPr="00BE752F">
        <w:t>Calaco</w:t>
      </w:r>
      <w:proofErr w:type="spellEnd"/>
      <w:r w:rsidRPr="00BE752F">
        <w:t xml:space="preserve"> | Calais | Calama | </w:t>
      </w:r>
      <w:proofErr w:type="spellStart"/>
      <w:r w:rsidRPr="00BE752F">
        <w:t>Calamesvara</w:t>
      </w:r>
      <w:proofErr w:type="spellEnd"/>
      <w:r w:rsidRPr="00BE752F">
        <w:t xml:space="preserve"> | Calamity | Calan | Calandre | Calandria | </w:t>
      </w:r>
      <w:proofErr w:type="spellStart"/>
      <w:r w:rsidRPr="00BE752F">
        <w:t>Calapati</w:t>
      </w:r>
      <w:proofErr w:type="spellEnd"/>
      <w:r w:rsidRPr="00BE752F">
        <w:t xml:space="preserve"> | Calby | Calder | Caldera | Calderon | </w:t>
      </w:r>
      <w:proofErr w:type="spellStart"/>
      <w:r w:rsidRPr="00BE752F">
        <w:t>Caldine</w:t>
      </w:r>
      <w:proofErr w:type="spellEnd"/>
      <w:r w:rsidRPr="00BE752F">
        <w:t xml:space="preserve"> |</w:t>
      </w:r>
    </w:p>
    <w:p w14:paraId="5F8FF63A" w14:textId="77777777" w:rsidR="00000000" w:rsidRPr="00BE752F" w:rsidRDefault="00000000">
      <w:r w:rsidRPr="00BE752F">
        <w:t>Caldwell | Cale | Calean | Caleb | Calee | Caleigh | Calen | Calendar | Calet | Caley | Calgary | Calhoun | Cali | Caliber | Calico | California |</w:t>
      </w:r>
    </w:p>
    <w:p w14:paraId="30E5EC0F" w14:textId="77777777" w:rsidR="00000000" w:rsidRPr="00BE752F" w:rsidRDefault="00000000">
      <w:r w:rsidRPr="00BE752F">
        <w:t xml:space="preserve">Caligula | Calin | Caline | Calinte | Calis | Calisse | Calista | Calisto | </w:t>
      </w:r>
      <w:proofErr w:type="spellStart"/>
      <w:r w:rsidRPr="00BE752F">
        <w:t>Calith</w:t>
      </w:r>
      <w:proofErr w:type="spellEnd"/>
      <w:r w:rsidRPr="00BE752F">
        <w:t xml:space="preserve"> | Calix | Calixte | Calkins | Call | Callaghan | Callahan | Callan | Callas</w:t>
      </w:r>
    </w:p>
    <w:p w14:paraId="7F9DBEE2" w14:textId="77777777" w:rsidR="00000000" w:rsidRPr="00BE752F" w:rsidRDefault="00000000">
      <w:r w:rsidRPr="00BE752F">
        <w:t xml:space="preserve">| Callaway | Calle | </w:t>
      </w:r>
      <w:proofErr w:type="spellStart"/>
      <w:r w:rsidRPr="00BE752F">
        <w:t>Calleia</w:t>
      </w:r>
      <w:proofErr w:type="spellEnd"/>
      <w:r w:rsidRPr="00BE752F">
        <w:t xml:space="preserve"> | Callen | Callender | Calles | Calley | Calli | Callie | Callihan | Callin | </w:t>
      </w:r>
      <w:proofErr w:type="spellStart"/>
      <w:r w:rsidRPr="00BE752F">
        <w:t>Callipitter</w:t>
      </w:r>
      <w:proofErr w:type="spellEnd"/>
      <w:r w:rsidRPr="00BE752F">
        <w:t xml:space="preserve"> | Callis | Callison | Calliste | Callister |</w:t>
      </w:r>
    </w:p>
    <w:p w14:paraId="61B0D039" w14:textId="77777777" w:rsidR="00000000" w:rsidRPr="00BE752F" w:rsidRDefault="00000000">
      <w:r w:rsidRPr="00BE752F">
        <w:t>Callisto | Callixte | Callon | Calloway | Callum | Cally | Callyn | Calm | Calub | Calum | Calumet | Calvert | Calvery | Calvillo | Calvin | Calvine |</w:t>
      </w:r>
    </w:p>
    <w:p w14:paraId="5730F8BE" w14:textId="77777777" w:rsidR="00000000" w:rsidRPr="00BE752F" w:rsidRDefault="00000000">
      <w:proofErr w:type="spellStart"/>
      <w:r w:rsidRPr="00BE752F">
        <w:t>Calvinfan</w:t>
      </w:r>
      <w:proofErr w:type="spellEnd"/>
      <w:r w:rsidRPr="00BE752F">
        <w:t xml:space="preserve"> | Calvino | Calvo | Calvon | Calvyn | Caly | Calyn | Calyne | Calynn | Calypso | Calyx | Cam | Cama | Camacho | </w:t>
      </w:r>
      <w:proofErr w:type="spellStart"/>
      <w:r w:rsidRPr="00BE752F">
        <w:t>Camaksi</w:t>
      </w:r>
      <w:proofErr w:type="spellEnd"/>
      <w:r w:rsidRPr="00BE752F">
        <w:t xml:space="preserve"> |</w:t>
      </w:r>
    </w:p>
    <w:p w14:paraId="0CC3694B" w14:textId="77777777" w:rsidR="00000000" w:rsidRPr="00BE752F" w:rsidRDefault="00000000">
      <w:proofErr w:type="spellStart"/>
      <w:r w:rsidRPr="00BE752F">
        <w:t>Camalamma</w:t>
      </w:r>
      <w:proofErr w:type="spellEnd"/>
      <w:r w:rsidRPr="00BE752F">
        <w:t xml:space="preserve"> | Camanche | Camani | Camara | Camaran | Camari | Camaria | Camarillo | Camaro | Camaron | Camas | Cambell | Camber |</w:t>
      </w:r>
    </w:p>
    <w:p w14:paraId="3FAB14AC" w14:textId="77777777" w:rsidR="00000000" w:rsidRPr="00BE752F" w:rsidRDefault="00000000">
      <w:r w:rsidRPr="00BE752F">
        <w:t>Cambree | Cambridge | Cambriel | Cambry | Cambyses | Camden | Camdin | Camdon | Camdyn | Cameal | Camel | Cameli | Camelin |</w:t>
      </w:r>
    </w:p>
    <w:p w14:paraId="2144EDB1" w14:textId="77777777" w:rsidR="00000000" w:rsidRPr="00BE752F" w:rsidRDefault="00000000">
      <w:r w:rsidRPr="00BE752F">
        <w:t>Camelle | Camelot | Camembert | Camen | Cameo | Camera | Cameran | Cameren | Camerin | Camero | Cameron | Cameryn | Camey | Cami |</w:t>
      </w:r>
    </w:p>
    <w:p w14:paraId="6C5F65A8" w14:textId="77777777" w:rsidR="00000000" w:rsidRPr="00BE752F" w:rsidRDefault="00000000">
      <w:r w:rsidRPr="00BE752F">
        <w:t>Camie | Camiel | Camil | Camila | Camile | Camill | Camilla | Camille | Camillo | Camillus | Camina | Camiron | Camisha | Camlin | Camlyn |</w:t>
      </w:r>
    </w:p>
    <w:p w14:paraId="22CBCD60" w14:textId="77777777" w:rsidR="00000000" w:rsidRPr="00BE752F" w:rsidRDefault="00000000">
      <w:r w:rsidRPr="00BE752F">
        <w:t xml:space="preserve">Camm | Cammeron | </w:t>
      </w:r>
      <w:proofErr w:type="spellStart"/>
      <w:r w:rsidRPr="00BE752F">
        <w:t>Cammey</w:t>
      </w:r>
      <w:proofErr w:type="spellEnd"/>
      <w:r w:rsidRPr="00BE752F">
        <w:t xml:space="preserve"> | Cammi | Cammie | Cammy | Camon | Camp | Campa | Campana | Campbel | Campbell | Camper | Campesa |</w:t>
      </w:r>
    </w:p>
    <w:p w14:paraId="7F92B2B7" w14:textId="77777777" w:rsidR="00000000" w:rsidRPr="00BE752F" w:rsidRDefault="00000000">
      <w:r w:rsidRPr="00BE752F">
        <w:t xml:space="preserve">Campion | Campos | Campy | Camren | Camrin | Camron | Camry | Camryn | Camryne | Camrynn | Camunda | </w:t>
      </w:r>
      <w:proofErr w:type="spellStart"/>
      <w:r w:rsidRPr="00BE752F">
        <w:t>Camundarya</w:t>
      </w:r>
      <w:proofErr w:type="spellEnd"/>
      <w:r w:rsidRPr="00BE752F">
        <w:t xml:space="preserve"> | </w:t>
      </w:r>
      <w:proofErr w:type="spellStart"/>
      <w:r w:rsidRPr="00BE752F">
        <w:t>Camundesvari</w:t>
      </w:r>
      <w:proofErr w:type="spellEnd"/>
      <w:r w:rsidRPr="00BE752F">
        <w:t xml:space="preserve"> |</w:t>
      </w:r>
    </w:p>
    <w:p w14:paraId="39DF0453" w14:textId="77777777" w:rsidR="00000000" w:rsidRPr="00BE752F" w:rsidRDefault="00000000">
      <w:r w:rsidRPr="00BE752F">
        <w:t xml:space="preserve">Camundi | Camus | </w:t>
      </w:r>
      <w:proofErr w:type="spellStart"/>
      <w:r w:rsidRPr="00BE752F">
        <w:t>Camyn</w:t>
      </w:r>
      <w:proofErr w:type="spellEnd"/>
      <w:r w:rsidRPr="00BE752F">
        <w:t xml:space="preserve"> | Camyron | Can | Cana | Canaan | Canada | Canadian | Canady | </w:t>
      </w:r>
      <w:proofErr w:type="spellStart"/>
      <w:r w:rsidRPr="00BE752F">
        <w:t>Canalakshmi</w:t>
      </w:r>
      <w:proofErr w:type="spellEnd"/>
      <w:r w:rsidRPr="00BE752F">
        <w:t xml:space="preserve"> | Canales | Canan | Canar | Canata |</w:t>
      </w:r>
    </w:p>
    <w:p w14:paraId="3BB5C915" w14:textId="77777777" w:rsidR="00000000" w:rsidRPr="00BE752F" w:rsidRDefault="00000000">
      <w:r w:rsidRPr="00BE752F">
        <w:t xml:space="preserve">Cancer | Cand | Canda | Candace | </w:t>
      </w:r>
      <w:proofErr w:type="spellStart"/>
      <w:r w:rsidRPr="00BE752F">
        <w:t>Candaghanta</w:t>
      </w:r>
      <w:proofErr w:type="spellEnd"/>
      <w:r w:rsidRPr="00BE752F">
        <w:t xml:space="preserve"> | Candaka | Candakirana | Candalika | Candamunda | Candan | Candana | Candanayika |</w:t>
      </w:r>
    </w:p>
    <w:p w14:paraId="47EFF7CE" w14:textId="77777777" w:rsidR="00000000" w:rsidRPr="00BE752F" w:rsidRDefault="00000000">
      <w:r w:rsidRPr="00BE752F">
        <w:t xml:space="preserve">Candance | Candanin | Candansu | </w:t>
      </w:r>
      <w:proofErr w:type="spellStart"/>
      <w:r w:rsidRPr="00BE752F">
        <w:t>Candarudrika</w:t>
      </w:r>
      <w:proofErr w:type="spellEnd"/>
      <w:r w:rsidRPr="00BE752F">
        <w:t xml:space="preserve"> | </w:t>
      </w:r>
      <w:proofErr w:type="spellStart"/>
      <w:r w:rsidRPr="00BE752F">
        <w:t>Candatundaka</w:t>
      </w:r>
      <w:proofErr w:type="spellEnd"/>
      <w:r w:rsidRPr="00BE752F">
        <w:t xml:space="preserve"> | Candavata | Cande | Candelaria | </w:t>
      </w:r>
      <w:proofErr w:type="spellStart"/>
      <w:r w:rsidRPr="00BE752F">
        <w:t>Candesvara</w:t>
      </w:r>
      <w:proofErr w:type="spellEnd"/>
      <w:r w:rsidRPr="00BE752F">
        <w:t xml:space="preserve"> | Candi | Candice | Candid |</w:t>
      </w:r>
    </w:p>
    <w:p w14:paraId="5C02771F" w14:textId="77777777" w:rsidR="00000000" w:rsidRPr="00BE752F" w:rsidRDefault="00000000">
      <w:r w:rsidRPr="00BE752F">
        <w:t xml:space="preserve">Candida | Candide | </w:t>
      </w:r>
      <w:proofErr w:type="spellStart"/>
      <w:r w:rsidRPr="00BE752F">
        <w:t>Candiemac</w:t>
      </w:r>
      <w:proofErr w:type="spellEnd"/>
      <w:r w:rsidRPr="00BE752F">
        <w:t xml:space="preserve"> | Candika | Candila | Candipati | Candle | Candler | </w:t>
      </w:r>
      <w:proofErr w:type="spellStart"/>
      <w:r w:rsidRPr="00BE752F">
        <w:t>Candlynn</w:t>
      </w:r>
      <w:proofErr w:type="spellEnd"/>
      <w:r w:rsidRPr="00BE752F">
        <w:t xml:space="preserve"> | Candogra | Candra | </w:t>
      </w:r>
      <w:proofErr w:type="spellStart"/>
      <w:r w:rsidRPr="00BE752F">
        <w:t>Candrabala</w:t>
      </w:r>
      <w:proofErr w:type="spellEnd"/>
      <w:r w:rsidRPr="00BE752F">
        <w:t xml:space="preserve"> |</w:t>
      </w:r>
    </w:p>
    <w:p w14:paraId="65A0BF92" w14:textId="77777777" w:rsidR="00000000" w:rsidRPr="00BE752F" w:rsidRDefault="00000000">
      <w:proofErr w:type="spellStart"/>
      <w:r w:rsidRPr="00BE752F">
        <w:t>Candrabhaga</w:t>
      </w:r>
      <w:proofErr w:type="spellEnd"/>
      <w:r w:rsidRPr="00BE752F">
        <w:t xml:space="preserve"> | Candrabhanu | </w:t>
      </w:r>
      <w:proofErr w:type="spellStart"/>
      <w:r w:rsidRPr="00BE752F">
        <w:t>Candrabindu</w:t>
      </w:r>
      <w:proofErr w:type="spellEnd"/>
      <w:r w:rsidRPr="00BE752F">
        <w:t xml:space="preserve"> | </w:t>
      </w:r>
      <w:proofErr w:type="spellStart"/>
      <w:r w:rsidRPr="00BE752F">
        <w:t>Candracuda</w:t>
      </w:r>
      <w:proofErr w:type="spellEnd"/>
      <w:r w:rsidRPr="00BE752F">
        <w:t xml:space="preserve"> | Candradara | </w:t>
      </w:r>
      <w:proofErr w:type="spellStart"/>
      <w:r w:rsidRPr="00BE752F">
        <w:t>Candradeva</w:t>
      </w:r>
      <w:proofErr w:type="spellEnd"/>
      <w:r w:rsidRPr="00BE752F">
        <w:t xml:space="preserve"> | </w:t>
      </w:r>
      <w:proofErr w:type="spellStart"/>
      <w:r w:rsidRPr="00BE752F">
        <w:t>Candradhara</w:t>
      </w:r>
      <w:proofErr w:type="spellEnd"/>
      <w:r w:rsidRPr="00BE752F">
        <w:t xml:space="preserve"> | Candraja | Candraka | Candrakala |</w:t>
      </w:r>
    </w:p>
    <w:p w14:paraId="62E21FAD" w14:textId="77777777" w:rsidR="00000000" w:rsidRPr="00BE752F" w:rsidRDefault="00000000">
      <w:r w:rsidRPr="00BE752F">
        <w:t xml:space="preserve">Candrakanta | </w:t>
      </w:r>
      <w:proofErr w:type="spellStart"/>
      <w:r w:rsidRPr="00BE752F">
        <w:t>Candrakanti</w:t>
      </w:r>
      <w:proofErr w:type="spellEnd"/>
      <w:r w:rsidRPr="00BE752F">
        <w:t xml:space="preserve"> | Candralekha | Candrali | Candrama | </w:t>
      </w:r>
      <w:proofErr w:type="spellStart"/>
      <w:r w:rsidRPr="00BE752F">
        <w:t>Candramadharva</w:t>
      </w:r>
      <w:proofErr w:type="spellEnd"/>
      <w:r w:rsidRPr="00BE752F">
        <w:t xml:space="preserve"> | </w:t>
      </w:r>
      <w:proofErr w:type="spellStart"/>
      <w:r w:rsidRPr="00BE752F">
        <w:t>Candramallika</w:t>
      </w:r>
      <w:proofErr w:type="spellEnd"/>
      <w:r w:rsidRPr="00BE752F">
        <w:t xml:space="preserve"> | </w:t>
      </w:r>
      <w:proofErr w:type="spellStart"/>
      <w:r w:rsidRPr="00BE752F">
        <w:t>Candramanas</w:t>
      </w:r>
      <w:proofErr w:type="spellEnd"/>
      <w:r w:rsidRPr="00BE752F">
        <w:t xml:space="preserve"> | </w:t>
      </w:r>
      <w:proofErr w:type="spellStart"/>
      <w:r w:rsidRPr="00BE752F">
        <w:t>Candramasa</w:t>
      </w:r>
      <w:proofErr w:type="spellEnd"/>
      <w:r w:rsidRPr="00BE752F">
        <w:t xml:space="preserve"> |</w:t>
      </w:r>
    </w:p>
    <w:p w14:paraId="17E60F4F" w14:textId="77777777" w:rsidR="00000000" w:rsidRPr="00BE752F" w:rsidRDefault="00000000">
      <w:r w:rsidRPr="00BE752F">
        <w:t xml:space="preserve">Candramasi | </w:t>
      </w:r>
      <w:proofErr w:type="spellStart"/>
      <w:r w:rsidRPr="00BE752F">
        <w:t>Candramauli</w:t>
      </w:r>
      <w:proofErr w:type="spellEnd"/>
      <w:r w:rsidRPr="00BE752F">
        <w:t xml:space="preserve"> | </w:t>
      </w:r>
      <w:proofErr w:type="spellStart"/>
      <w:r w:rsidRPr="00BE752F">
        <w:t>Candramukuta</w:t>
      </w:r>
      <w:proofErr w:type="spellEnd"/>
      <w:r w:rsidRPr="00BE752F">
        <w:t xml:space="preserve"> | </w:t>
      </w:r>
      <w:proofErr w:type="spellStart"/>
      <w:r w:rsidRPr="00BE752F">
        <w:t>Candranana</w:t>
      </w:r>
      <w:proofErr w:type="spellEnd"/>
      <w:r w:rsidRPr="00BE752F">
        <w:t xml:space="preserve"> | Candranatha | Candrani | Candransu | </w:t>
      </w:r>
      <w:proofErr w:type="spellStart"/>
      <w:r w:rsidRPr="00BE752F">
        <w:t>Candrapada</w:t>
      </w:r>
      <w:proofErr w:type="spellEnd"/>
      <w:r w:rsidRPr="00BE752F">
        <w:t xml:space="preserve"> | </w:t>
      </w:r>
      <w:proofErr w:type="spellStart"/>
      <w:r w:rsidRPr="00BE752F">
        <w:t>Candrasaciva</w:t>
      </w:r>
      <w:proofErr w:type="spellEnd"/>
      <w:r w:rsidRPr="00BE752F">
        <w:t xml:space="preserve"> | </w:t>
      </w:r>
      <w:proofErr w:type="spellStart"/>
      <w:r w:rsidRPr="00BE752F">
        <w:t>Candrasekhara</w:t>
      </w:r>
      <w:proofErr w:type="spellEnd"/>
    </w:p>
    <w:p w14:paraId="6FE60CE8" w14:textId="77777777" w:rsidR="00000000" w:rsidRPr="00BE752F" w:rsidRDefault="00000000">
      <w:r w:rsidRPr="00BE752F">
        <w:t xml:space="preserve">| Candrasita | </w:t>
      </w:r>
      <w:proofErr w:type="spellStart"/>
      <w:r w:rsidRPr="00BE752F">
        <w:t>Candrasuryaksa</w:t>
      </w:r>
      <w:proofErr w:type="spellEnd"/>
      <w:r w:rsidRPr="00BE752F">
        <w:t xml:space="preserve"> | </w:t>
      </w:r>
      <w:proofErr w:type="spellStart"/>
      <w:r w:rsidRPr="00BE752F">
        <w:t>Candratara</w:t>
      </w:r>
      <w:proofErr w:type="spellEnd"/>
      <w:r w:rsidRPr="00BE752F">
        <w:t xml:space="preserve"> | Candravali | </w:t>
      </w:r>
      <w:proofErr w:type="spellStart"/>
      <w:r w:rsidRPr="00BE752F">
        <w:t>Candrbhaga</w:t>
      </w:r>
      <w:proofErr w:type="spellEnd"/>
      <w:r w:rsidRPr="00BE752F">
        <w:t xml:space="preserve"> | </w:t>
      </w:r>
      <w:proofErr w:type="spellStart"/>
      <w:r w:rsidRPr="00BE752F">
        <w:t>Candre</w:t>
      </w:r>
      <w:proofErr w:type="spellEnd"/>
      <w:r w:rsidRPr="00BE752F">
        <w:t xml:space="preserve"> | Candresa | Candrila | Candy | Cane | </w:t>
      </w:r>
      <w:proofErr w:type="spellStart"/>
      <w:r w:rsidRPr="00BE752F">
        <w:t>Caneil</w:t>
      </w:r>
      <w:proofErr w:type="spellEnd"/>
      <w:r w:rsidRPr="00BE752F">
        <w:t xml:space="preserve"> | Canelo | Caner</w:t>
      </w:r>
    </w:p>
    <w:p w14:paraId="678A1DDC" w14:textId="77777777" w:rsidR="00000000" w:rsidRPr="00BE752F" w:rsidRDefault="00000000">
      <w:r w:rsidRPr="00BE752F">
        <w:t xml:space="preserve">| Caney | Canfield | Cani | Canice | Canis | Canisius | </w:t>
      </w:r>
      <w:proofErr w:type="spellStart"/>
      <w:r w:rsidRPr="00BE752F">
        <w:t>Cann</w:t>
      </w:r>
      <w:proofErr w:type="spellEnd"/>
      <w:r w:rsidRPr="00BE752F">
        <w:t xml:space="preserve"> | Canna | Cannabis | Cannady | Canning | Cannon | Canny | </w:t>
      </w:r>
      <w:proofErr w:type="spellStart"/>
      <w:r w:rsidRPr="00BE752F">
        <w:t>Cano</w:t>
      </w:r>
      <w:proofErr w:type="spellEnd"/>
      <w:r w:rsidRPr="00BE752F">
        <w:t xml:space="preserve"> | Canoe | Canon |</w:t>
      </w:r>
    </w:p>
    <w:p w14:paraId="38A86B3F" w14:textId="77777777" w:rsidR="00000000" w:rsidRPr="00BE752F" w:rsidRDefault="00000000">
      <w:r w:rsidRPr="00BE752F">
        <w:t xml:space="preserve">Cansas | </w:t>
      </w:r>
      <w:proofErr w:type="spellStart"/>
      <w:r w:rsidRPr="00BE752F">
        <w:t>Cansin</w:t>
      </w:r>
      <w:proofErr w:type="spellEnd"/>
      <w:r w:rsidRPr="00BE752F">
        <w:t xml:space="preserve"> | </w:t>
      </w:r>
      <w:proofErr w:type="spellStart"/>
      <w:r w:rsidRPr="00BE752F">
        <w:t>Cansoy</w:t>
      </w:r>
      <w:proofErr w:type="spellEnd"/>
      <w:r w:rsidRPr="00BE752F">
        <w:t xml:space="preserve"> | Cantabile | Cante | Canter | Cantor | Cantrell | </w:t>
      </w:r>
      <w:proofErr w:type="spellStart"/>
      <w:r w:rsidRPr="00BE752F">
        <w:t>Cantry</w:t>
      </w:r>
      <w:proofErr w:type="spellEnd"/>
      <w:r w:rsidRPr="00BE752F">
        <w:t xml:space="preserve"> | Cantu | Cantwell | Canty | Canuk | Canute | Cany | Canyon |</w:t>
      </w:r>
    </w:p>
    <w:p w14:paraId="30272010" w14:textId="77777777" w:rsidR="00000000" w:rsidRPr="00BE752F" w:rsidRDefault="00000000">
      <w:r w:rsidRPr="00BE752F">
        <w:t xml:space="preserve">Cao | Caoilfhionn | Caoimh | Caoimhe | Caoimhin | </w:t>
      </w:r>
      <w:proofErr w:type="spellStart"/>
      <w:r w:rsidRPr="00BE752F">
        <w:t>Caoin</w:t>
      </w:r>
      <w:proofErr w:type="spellEnd"/>
      <w:r w:rsidRPr="00BE752F">
        <w:t xml:space="preserve"> | Cap | Capala | </w:t>
      </w:r>
      <w:proofErr w:type="spellStart"/>
      <w:r w:rsidRPr="00BE752F">
        <w:t>Capalou</w:t>
      </w:r>
      <w:proofErr w:type="spellEnd"/>
      <w:r w:rsidRPr="00BE752F">
        <w:t xml:space="preserve"> | Capar | Capellanus | Caper | Capers | Caperton | Caphis |</w:t>
      </w:r>
    </w:p>
    <w:p w14:paraId="6805C6EC" w14:textId="77777777" w:rsidR="00000000" w:rsidRPr="00BE752F" w:rsidRDefault="00000000">
      <w:r w:rsidRPr="00BE752F">
        <w:t xml:space="preserve">Capi | Capistrano | Capo | Capon | Capone | Capper | Cappi | Cappie | Capps | Cappy | </w:t>
      </w:r>
      <w:proofErr w:type="spellStart"/>
      <w:r w:rsidRPr="00BE752F">
        <w:t>Capreesch</w:t>
      </w:r>
      <w:proofErr w:type="spellEnd"/>
      <w:r w:rsidRPr="00BE752F">
        <w:t xml:space="preserve"> | Caprice | Capricorn | Caprie | Capriel |</w:t>
      </w:r>
    </w:p>
    <w:p w14:paraId="40AD4605" w14:textId="77777777" w:rsidR="00000000" w:rsidRPr="00BE752F" w:rsidRDefault="00000000">
      <w:proofErr w:type="spellStart"/>
      <w:r w:rsidRPr="00BE752F">
        <w:t>Capt</w:t>
      </w:r>
      <w:proofErr w:type="spellEnd"/>
      <w:r w:rsidRPr="00BE752F">
        <w:t xml:space="preserve"> | Captain | Caputo | Car | Cara | Caraballo | Caradoc | Caral | Caram | Caramba | Caramel | Caramelo | Carana | Caraway | Carbajal |</w:t>
      </w:r>
    </w:p>
    <w:p w14:paraId="5263F213" w14:textId="77777777" w:rsidR="00000000" w:rsidRPr="00BE752F" w:rsidRDefault="00000000">
      <w:r w:rsidRPr="00BE752F">
        <w:t>Carbaugh | Carbo | Carbon | Carbone | Carcika | Card | Carda | Carden | Cardenas | Carder | Cardi | Cardin | Cardinale | Cardona | Cardoza</w:t>
      </w:r>
    </w:p>
    <w:p w14:paraId="5F4AAEF3" w14:textId="77777777" w:rsidR="00000000" w:rsidRPr="00BE752F" w:rsidRDefault="00000000">
      <w:r w:rsidRPr="00BE752F">
        <w:t xml:space="preserve">| Cardwell | Care | Caree | Carel | Carell | </w:t>
      </w:r>
      <w:proofErr w:type="spellStart"/>
      <w:r w:rsidRPr="00BE752F">
        <w:t>Carelton</w:t>
      </w:r>
      <w:proofErr w:type="spellEnd"/>
      <w:r w:rsidRPr="00BE752F">
        <w:t xml:space="preserve"> | </w:t>
      </w:r>
      <w:proofErr w:type="spellStart"/>
      <w:r w:rsidRPr="00BE752F">
        <w:t>Careson</w:t>
      </w:r>
      <w:proofErr w:type="spellEnd"/>
      <w:r w:rsidRPr="00BE752F">
        <w:t xml:space="preserve"> | Carew | Carey | </w:t>
      </w:r>
      <w:proofErr w:type="spellStart"/>
      <w:r w:rsidRPr="00BE752F">
        <w:t>Carez</w:t>
      </w:r>
      <w:proofErr w:type="spellEnd"/>
      <w:r w:rsidRPr="00BE752F">
        <w:t xml:space="preserve"> | Cargill | Cargo | Cari | Cariad | Carian | Caribou | Carif</w:t>
      </w:r>
    </w:p>
    <w:p w14:paraId="4F267745" w14:textId="77777777" w:rsidR="00000000" w:rsidRPr="00BE752F" w:rsidRDefault="00000000">
      <w:r w:rsidRPr="00BE752F">
        <w:t xml:space="preserve">| Carilla | Carillo | Carim | Carin | Carina | </w:t>
      </w:r>
      <w:proofErr w:type="spellStart"/>
      <w:r w:rsidRPr="00BE752F">
        <w:t>Cariner</w:t>
      </w:r>
      <w:proofErr w:type="spellEnd"/>
      <w:r w:rsidRPr="00BE752F">
        <w:t xml:space="preserve"> | Carington | Carino | Cario | Caris | Carl | Carla | Carlan | Carle | Carlee | Carleen | Carlen |</w:t>
      </w:r>
    </w:p>
    <w:p w14:paraId="11BA677D" w14:textId="77777777" w:rsidR="00000000" w:rsidRPr="00BE752F" w:rsidRDefault="00000000">
      <w:r w:rsidRPr="00BE752F">
        <w:t xml:space="preserve">Carleton | Carley | Carli | Carlie | Carlijn | Carlile | Carlin | Carline | Carling | Carlis | Carlise | Carlisle | Carliss | </w:t>
      </w:r>
      <w:proofErr w:type="spellStart"/>
      <w:r w:rsidRPr="00BE752F">
        <w:t>Carlisse</w:t>
      </w:r>
      <w:proofErr w:type="spellEnd"/>
      <w:r w:rsidRPr="00BE752F">
        <w:t xml:space="preserve"> | Carlo | Carlon |</w:t>
      </w:r>
    </w:p>
    <w:p w14:paraId="3720DC96" w14:textId="77777777" w:rsidR="00000000" w:rsidRPr="00BE752F" w:rsidRDefault="00000000">
      <w:r w:rsidRPr="00BE752F">
        <w:t xml:space="preserve">Carlos | Carlson | Carlton | </w:t>
      </w:r>
      <w:proofErr w:type="spellStart"/>
      <w:r w:rsidRPr="00BE752F">
        <w:t>Carlu</w:t>
      </w:r>
      <w:proofErr w:type="spellEnd"/>
      <w:r w:rsidRPr="00BE752F">
        <w:t xml:space="preserve"> | Carly | Carlyle | Carlyn | Carlyne | Carlynn | Carlys | Carlysle | </w:t>
      </w:r>
      <w:proofErr w:type="spellStart"/>
      <w:r w:rsidRPr="00BE752F">
        <w:t>Carm</w:t>
      </w:r>
      <w:proofErr w:type="spellEnd"/>
      <w:r w:rsidRPr="00BE752F">
        <w:t xml:space="preserve"> | Carmack | Carmady | Carmaine |</w:t>
      </w:r>
    </w:p>
    <w:p w14:paraId="02BB267C" w14:textId="77777777" w:rsidR="00000000" w:rsidRPr="00BE752F" w:rsidRDefault="00000000">
      <w:r w:rsidRPr="00BE752F">
        <w:t xml:space="preserve">Carmala | Carman | Carmel | Carmela | Carmeli | </w:t>
      </w:r>
      <w:proofErr w:type="spellStart"/>
      <w:r w:rsidRPr="00BE752F">
        <w:t>Carmelide</w:t>
      </w:r>
      <w:proofErr w:type="spellEnd"/>
      <w:r w:rsidRPr="00BE752F">
        <w:t xml:space="preserve"> | </w:t>
      </w:r>
      <w:proofErr w:type="spellStart"/>
      <w:r w:rsidRPr="00BE752F">
        <w:t>Carmelin</w:t>
      </w:r>
      <w:proofErr w:type="spellEnd"/>
      <w:r w:rsidRPr="00BE752F">
        <w:t xml:space="preserve"> | Carmelino | Carmelo | Carmen | Carmene | Carmi | Carmichael |</w:t>
      </w:r>
    </w:p>
    <w:p w14:paraId="60C01B2B" w14:textId="77777777" w:rsidR="00000000" w:rsidRPr="00BE752F" w:rsidRDefault="00000000">
      <w:r w:rsidRPr="00BE752F">
        <w:t xml:space="preserve">Carmie | Carmilla | Carmin | Carmine | Carmit | </w:t>
      </w:r>
      <w:proofErr w:type="spellStart"/>
      <w:r w:rsidRPr="00BE752F">
        <w:t>Carmite</w:t>
      </w:r>
      <w:proofErr w:type="spellEnd"/>
      <w:r w:rsidRPr="00BE752F">
        <w:t xml:space="preserve"> | Carmody | Carmon | Carmone | Carnage | Carnahan | Carnation | Carnelian | Carnell</w:t>
      </w:r>
    </w:p>
    <w:p w14:paraId="44DF1C56" w14:textId="77777777" w:rsidR="00000000" w:rsidRPr="00BE752F" w:rsidRDefault="00000000">
      <w:r w:rsidRPr="00BE752F">
        <w:t xml:space="preserve">| Carnes | Carney | Carny | Caro | Carob | Carol | Carola | Carolan | Carole | Carolien | Carolina | Caroline | </w:t>
      </w:r>
      <w:proofErr w:type="spellStart"/>
      <w:r w:rsidRPr="00BE752F">
        <w:t>CarolJayne</w:t>
      </w:r>
      <w:proofErr w:type="spellEnd"/>
      <w:r w:rsidRPr="00BE752F">
        <w:t xml:space="preserve"> | Caroll | Carolle |</w:t>
      </w:r>
    </w:p>
    <w:p w14:paraId="3E4EE64F" w14:textId="77777777" w:rsidR="00000000" w:rsidRPr="00BE752F" w:rsidRDefault="00000000">
      <w:r w:rsidRPr="00BE752F">
        <w:t xml:space="preserve">Carollyn | Carolus | Carolyn | Caron | Carool | Carothers | Carp | Carpenter | Carper | Carr | Carragh | Carran | Carranza | </w:t>
      </w:r>
      <w:proofErr w:type="spellStart"/>
      <w:r w:rsidRPr="00BE752F">
        <w:t>Carrarini</w:t>
      </w:r>
      <w:proofErr w:type="spellEnd"/>
      <w:r w:rsidRPr="00BE752F">
        <w:t xml:space="preserve"> | Carras |</w:t>
      </w:r>
    </w:p>
    <w:p w14:paraId="73E64115" w14:textId="77777777" w:rsidR="00000000" w:rsidRPr="00BE752F" w:rsidRDefault="00000000">
      <w:r w:rsidRPr="00BE752F">
        <w:t>Carrasco | Carrasquillo | Carraway | Carre | Carree | Carrel | Carrell | Carren | Carreon | Carrera | Carrey | Carri | Carrick | Carrico | Carrie |</w:t>
      </w:r>
    </w:p>
    <w:p w14:paraId="635BC168" w14:textId="77777777" w:rsidR="00000000" w:rsidRPr="00BE752F" w:rsidRDefault="00000000">
      <w:r w:rsidRPr="00BE752F">
        <w:t>Carrier | Carrigan | Carrillo | Carrington | Carrion | Carris | Carro | Carrol | Carroll | Carron | Carros | Carrot | Carruth | Carruthers | Carry |</w:t>
      </w:r>
    </w:p>
    <w:p w14:paraId="52179982" w14:textId="77777777" w:rsidR="00000000" w:rsidRPr="00BE752F" w:rsidRDefault="00000000">
      <w:r w:rsidRPr="00BE752F">
        <w:t>Carrye | Cars | Carsani | Carsen | Carsey | Carson | Carsten | Carswell | Carsyn | Cartagena | Carter | Cartha | Carthy | Cartier | Cartman |</w:t>
      </w:r>
    </w:p>
    <w:p w14:paraId="6E68EB30" w14:textId="77777777" w:rsidR="00000000" w:rsidRPr="00BE752F" w:rsidRDefault="00000000">
      <w:r w:rsidRPr="00BE752F">
        <w:t xml:space="preserve">Cartney | Cartrell | Cartwright | Carty | Caru | </w:t>
      </w:r>
      <w:proofErr w:type="spellStart"/>
      <w:r w:rsidRPr="00BE752F">
        <w:t>Carubahu</w:t>
      </w:r>
      <w:proofErr w:type="spellEnd"/>
      <w:r w:rsidRPr="00BE752F">
        <w:t xml:space="preserve"> | Carubhadra | </w:t>
      </w:r>
      <w:proofErr w:type="spellStart"/>
      <w:r w:rsidRPr="00BE752F">
        <w:t>Carucandra</w:t>
      </w:r>
      <w:proofErr w:type="spellEnd"/>
      <w:r w:rsidRPr="00BE752F">
        <w:t xml:space="preserve"> | </w:t>
      </w:r>
      <w:proofErr w:type="spellStart"/>
      <w:r w:rsidRPr="00BE752F">
        <w:t>Carucitra</w:t>
      </w:r>
      <w:proofErr w:type="spellEnd"/>
      <w:r w:rsidRPr="00BE752F">
        <w:t xml:space="preserve"> | Carudarsana | Carudeha | </w:t>
      </w:r>
      <w:proofErr w:type="spellStart"/>
      <w:r w:rsidRPr="00BE752F">
        <w:t>Carudesna</w:t>
      </w:r>
      <w:proofErr w:type="spellEnd"/>
      <w:r w:rsidRPr="00BE752F">
        <w:t xml:space="preserve"> |</w:t>
      </w:r>
    </w:p>
    <w:p w14:paraId="4A137DE8" w14:textId="77777777" w:rsidR="00000000" w:rsidRPr="00BE752F" w:rsidRDefault="00000000">
      <w:proofErr w:type="spellStart"/>
      <w:r w:rsidRPr="00BE752F">
        <w:t>Carugarbha</w:t>
      </w:r>
      <w:proofErr w:type="spellEnd"/>
      <w:r w:rsidRPr="00BE752F">
        <w:t xml:space="preserve"> | </w:t>
      </w:r>
      <w:proofErr w:type="spellStart"/>
      <w:r w:rsidRPr="00BE752F">
        <w:t>Carugupta</w:t>
      </w:r>
      <w:proofErr w:type="spellEnd"/>
      <w:r w:rsidRPr="00BE752F">
        <w:t xml:space="preserve"> | Carus | Caruso | </w:t>
      </w:r>
      <w:proofErr w:type="spellStart"/>
      <w:r w:rsidRPr="00BE752F">
        <w:t>Carusravas</w:t>
      </w:r>
      <w:proofErr w:type="spellEnd"/>
      <w:r w:rsidRPr="00BE752F">
        <w:t xml:space="preserve"> | Caruthers | </w:t>
      </w:r>
      <w:proofErr w:type="spellStart"/>
      <w:r w:rsidRPr="00BE752F">
        <w:t>Caruvaktra</w:t>
      </w:r>
      <w:proofErr w:type="spellEnd"/>
      <w:r w:rsidRPr="00BE752F">
        <w:t xml:space="preserve"> | </w:t>
      </w:r>
      <w:proofErr w:type="spellStart"/>
      <w:r w:rsidRPr="00BE752F">
        <w:t>Caruvesa</w:t>
      </w:r>
      <w:proofErr w:type="spellEnd"/>
      <w:r w:rsidRPr="00BE752F">
        <w:t xml:space="preserve"> | </w:t>
      </w:r>
      <w:proofErr w:type="spellStart"/>
      <w:r w:rsidRPr="00BE752F">
        <w:t>Caruvinda</w:t>
      </w:r>
      <w:proofErr w:type="spellEnd"/>
      <w:r w:rsidRPr="00BE752F">
        <w:t xml:space="preserve"> | </w:t>
      </w:r>
      <w:proofErr w:type="spellStart"/>
      <w:r w:rsidRPr="00BE752F">
        <w:t>Caruyasas</w:t>
      </w:r>
      <w:proofErr w:type="spellEnd"/>
      <w:r w:rsidRPr="00BE752F">
        <w:t xml:space="preserve"> | Carvajal | Carvalho |</w:t>
      </w:r>
    </w:p>
    <w:p w14:paraId="68D215A7" w14:textId="77777777" w:rsidR="00000000" w:rsidRPr="00BE752F" w:rsidRDefault="00000000">
      <w:r w:rsidRPr="00BE752F">
        <w:t xml:space="preserve">Carvel | Carver | Carwyn | Cary | Caryl | Caryle | Carys | Caryse | Cas | Casa | Casablanca | Casady | </w:t>
      </w:r>
      <w:proofErr w:type="spellStart"/>
      <w:r w:rsidRPr="00BE752F">
        <w:t>Casael</w:t>
      </w:r>
      <w:proofErr w:type="spellEnd"/>
      <w:r w:rsidRPr="00BE752F">
        <w:t xml:space="preserve"> | Casan | Casanova | Casares |</w:t>
      </w:r>
    </w:p>
    <w:p w14:paraId="5E95A8D8" w14:textId="77777777" w:rsidR="00000000" w:rsidRPr="00BE752F" w:rsidRDefault="00000000">
      <w:r w:rsidRPr="00BE752F">
        <w:t xml:space="preserve">Casarez | Casas | </w:t>
      </w:r>
      <w:proofErr w:type="spellStart"/>
      <w:r w:rsidRPr="00BE752F">
        <w:t>Casavaktra</w:t>
      </w:r>
      <w:proofErr w:type="spellEnd"/>
      <w:r w:rsidRPr="00BE752F">
        <w:t xml:space="preserve"> | Casbah | Cascade | Case | Casee | Casella | Casey | Cash | </w:t>
      </w:r>
      <w:proofErr w:type="spellStart"/>
      <w:r w:rsidRPr="00BE752F">
        <w:t>Cashai</w:t>
      </w:r>
      <w:proofErr w:type="spellEnd"/>
      <w:r w:rsidRPr="00BE752F">
        <w:t xml:space="preserve"> | Cashe | Cashel | Cashell | Cashley |</w:t>
      </w:r>
    </w:p>
    <w:p w14:paraId="2E7B4601" w14:textId="77777777" w:rsidR="00000000" w:rsidRPr="00BE752F" w:rsidRDefault="00000000">
      <w:r w:rsidRPr="00BE752F">
        <w:t xml:space="preserve">Cashlin | Cashman | Cashmere | Cashmir | Casidhe | Casidy | Casie | Casillas | Casimir | Casino | </w:t>
      </w:r>
      <w:proofErr w:type="spellStart"/>
      <w:r w:rsidRPr="00BE752F">
        <w:t>Casinovi</w:t>
      </w:r>
      <w:proofErr w:type="spellEnd"/>
      <w:r w:rsidRPr="00BE752F">
        <w:t xml:space="preserve"> | Casity | Caskey | Caslon | Casmir |</w:t>
      </w:r>
    </w:p>
    <w:p w14:paraId="4A395E8B" w14:textId="77777777" w:rsidR="00000000" w:rsidRPr="00BE752F" w:rsidRDefault="00000000">
      <w:r w:rsidRPr="00BE752F">
        <w:t xml:space="preserve">Cason | </w:t>
      </w:r>
      <w:proofErr w:type="spellStart"/>
      <w:r w:rsidRPr="00BE752F">
        <w:t>Caspein</w:t>
      </w:r>
      <w:proofErr w:type="spellEnd"/>
      <w:r w:rsidRPr="00BE752F">
        <w:t xml:space="preserve"> | Casper | Caspian | Cass | Cassadee | Cassady | Cassan | Cassander | Cassandra | Cassandre | Cassel | Cassell | Cassey |</w:t>
      </w:r>
    </w:p>
    <w:p w14:paraId="15ECCD98" w14:textId="77777777" w:rsidR="00000000" w:rsidRPr="00BE752F" w:rsidRDefault="00000000">
      <w:r w:rsidRPr="00BE752F">
        <w:t xml:space="preserve">Cassidie | Cassidy | Cassie | Cassiel | Cassini | Cassiopeia | Cassis | </w:t>
      </w:r>
      <w:proofErr w:type="spellStart"/>
      <w:r w:rsidRPr="00BE752F">
        <w:t>Cassisdy</w:t>
      </w:r>
      <w:proofErr w:type="spellEnd"/>
      <w:r w:rsidRPr="00BE752F">
        <w:t xml:space="preserve"> | Cassity | Cassius | Cassy | Casta | Castaneda | Castaway |</w:t>
      </w:r>
    </w:p>
    <w:p w14:paraId="3898048E" w14:textId="77777777" w:rsidR="00000000" w:rsidRPr="00BE752F" w:rsidRDefault="00000000">
      <w:r w:rsidRPr="00BE752F">
        <w:t xml:space="preserve">Casteel | Castellano | Castellanos | Castilla | Castille | Castillo | Castle | Castleberry | Casto | Caston | Castor | Castro | </w:t>
      </w:r>
      <w:proofErr w:type="spellStart"/>
      <w:r w:rsidRPr="00BE752F">
        <w:t>Casukhela</w:t>
      </w:r>
      <w:proofErr w:type="spellEnd"/>
      <w:r w:rsidRPr="00BE752F">
        <w:t xml:space="preserve"> | Casula |</w:t>
      </w:r>
    </w:p>
    <w:p w14:paraId="3AF3883D" w14:textId="77777777" w:rsidR="00000000" w:rsidRPr="00BE752F" w:rsidRDefault="00000000">
      <w:r w:rsidRPr="00BE752F">
        <w:t xml:space="preserve">Caswell | </w:t>
      </w:r>
      <w:proofErr w:type="spellStart"/>
      <w:r w:rsidRPr="00BE752F">
        <w:t>Caswyn</w:t>
      </w:r>
      <w:proofErr w:type="spellEnd"/>
      <w:r w:rsidRPr="00BE752F">
        <w:t xml:space="preserve"> | Casy | Cat | Cata | Catalano | Catalin | Catalina | Cataline | Catamaran | Catara | Catastrophe | Catatonic | Catch | Cate |</w:t>
      </w:r>
    </w:p>
    <w:p w14:paraId="2BBE5F08" w14:textId="77777777" w:rsidR="00000000" w:rsidRPr="00BE752F" w:rsidRDefault="00000000">
      <w:r w:rsidRPr="00BE752F">
        <w:t xml:space="preserve">Catelyn | Cater | Caterino | </w:t>
      </w:r>
      <w:proofErr w:type="spellStart"/>
      <w:r w:rsidRPr="00BE752F">
        <w:t>Caterpie</w:t>
      </w:r>
      <w:proofErr w:type="spellEnd"/>
      <w:r w:rsidRPr="00BE752F">
        <w:t xml:space="preserve"> | Cates | Catesby | </w:t>
      </w:r>
      <w:proofErr w:type="spellStart"/>
      <w:r w:rsidRPr="00BE752F">
        <w:t>Catfood</w:t>
      </w:r>
      <w:proofErr w:type="spellEnd"/>
      <w:r w:rsidRPr="00BE752F">
        <w:t xml:space="preserve"> | Cath | Cathal | Cathan | Catharine | Catharines | Cathasach | Cathasaigh |</w:t>
      </w:r>
    </w:p>
    <w:p w14:paraId="41508BB3" w14:textId="77777777" w:rsidR="00000000" w:rsidRPr="00BE752F" w:rsidRDefault="00000000">
      <w:r w:rsidRPr="00BE752F">
        <w:t xml:space="preserve">Cathcart | </w:t>
      </w:r>
      <w:proofErr w:type="spellStart"/>
      <w:r w:rsidRPr="00BE752F">
        <w:t>Cathel</w:t>
      </w:r>
      <w:proofErr w:type="spellEnd"/>
      <w:r w:rsidRPr="00BE752F">
        <w:t xml:space="preserve"> | Cather | Catherin | Catherine | Catheryne | </w:t>
      </w:r>
      <w:proofErr w:type="spellStart"/>
      <w:r w:rsidRPr="00BE752F">
        <w:t>Cathlan</w:t>
      </w:r>
      <w:proofErr w:type="spellEnd"/>
      <w:r w:rsidRPr="00BE752F">
        <w:t xml:space="preserve"> | Cathlyn | Cathrine | Cathy | </w:t>
      </w:r>
      <w:proofErr w:type="spellStart"/>
      <w:r w:rsidRPr="00BE752F">
        <w:t>Catiane</w:t>
      </w:r>
      <w:proofErr w:type="spellEnd"/>
      <w:r w:rsidRPr="00BE752F">
        <w:t xml:space="preserve"> | Catin | </w:t>
      </w:r>
      <w:proofErr w:type="spellStart"/>
      <w:r w:rsidRPr="00BE752F">
        <w:t>Catje</w:t>
      </w:r>
      <w:proofErr w:type="spellEnd"/>
      <w:r w:rsidRPr="00BE752F">
        <w:t xml:space="preserve"> | Catkin | Catlan |</w:t>
      </w:r>
    </w:p>
    <w:p w14:paraId="4A0C2B0B" w14:textId="77777777" w:rsidR="00000000" w:rsidRPr="00BE752F" w:rsidRDefault="00000000">
      <w:r w:rsidRPr="00BE752F">
        <w:t xml:space="preserve">Catlen | Catlett | Catlin | Catline | Catlyn | Cato | Caton | </w:t>
      </w:r>
      <w:proofErr w:type="spellStart"/>
      <w:r w:rsidRPr="00BE752F">
        <w:t>Catora</w:t>
      </w:r>
      <w:proofErr w:type="spellEnd"/>
      <w:r w:rsidRPr="00BE752F">
        <w:t xml:space="preserve"> | Catra | Catron | </w:t>
      </w:r>
      <w:proofErr w:type="spellStart"/>
      <w:r w:rsidRPr="00BE752F">
        <w:t>Catsby</w:t>
      </w:r>
      <w:proofErr w:type="spellEnd"/>
      <w:r w:rsidRPr="00BE752F">
        <w:t xml:space="preserve"> | Catsup | Catt | </w:t>
      </w:r>
      <w:proofErr w:type="spellStart"/>
      <w:r w:rsidRPr="00BE752F">
        <w:t>Cattastrophie</w:t>
      </w:r>
      <w:proofErr w:type="spellEnd"/>
      <w:r w:rsidRPr="00BE752F">
        <w:t xml:space="preserve"> | </w:t>
      </w:r>
      <w:proofErr w:type="spellStart"/>
      <w:r w:rsidRPr="00BE752F">
        <w:t>Catturbahu</w:t>
      </w:r>
      <w:proofErr w:type="spellEnd"/>
      <w:r w:rsidRPr="00BE752F">
        <w:t xml:space="preserve"> | Catty |</w:t>
      </w:r>
    </w:p>
    <w:p w14:paraId="4FDC16BE" w14:textId="77777777" w:rsidR="00000000" w:rsidRPr="00BE752F" w:rsidRDefault="00000000">
      <w:proofErr w:type="spellStart"/>
      <w:r w:rsidRPr="00BE752F">
        <w:t>Caturanika</w:t>
      </w:r>
      <w:proofErr w:type="spellEnd"/>
      <w:r w:rsidRPr="00BE752F">
        <w:t xml:space="preserve"> | </w:t>
      </w:r>
      <w:proofErr w:type="spellStart"/>
      <w:r w:rsidRPr="00BE752F">
        <w:t>Caturbahu</w:t>
      </w:r>
      <w:proofErr w:type="spellEnd"/>
      <w:r w:rsidRPr="00BE752F">
        <w:t xml:space="preserve"> | </w:t>
      </w:r>
      <w:proofErr w:type="spellStart"/>
      <w:r w:rsidRPr="00BE752F">
        <w:t>Caturbhuja</w:t>
      </w:r>
      <w:proofErr w:type="spellEnd"/>
      <w:r w:rsidRPr="00BE752F">
        <w:t xml:space="preserve"> | </w:t>
      </w:r>
      <w:proofErr w:type="spellStart"/>
      <w:r w:rsidRPr="00BE752F">
        <w:t>Caturdanstra</w:t>
      </w:r>
      <w:proofErr w:type="spellEnd"/>
      <w:r w:rsidRPr="00BE752F">
        <w:t xml:space="preserve"> | </w:t>
      </w:r>
      <w:proofErr w:type="spellStart"/>
      <w:r w:rsidRPr="00BE752F">
        <w:t>Caturdanta</w:t>
      </w:r>
      <w:proofErr w:type="spellEnd"/>
      <w:r w:rsidRPr="00BE752F">
        <w:t xml:space="preserve"> | </w:t>
      </w:r>
      <w:proofErr w:type="spellStart"/>
      <w:r w:rsidRPr="00BE752F">
        <w:t>Caturmukha</w:t>
      </w:r>
      <w:proofErr w:type="spellEnd"/>
      <w:r w:rsidRPr="00BE752F">
        <w:t xml:space="preserve"> | </w:t>
      </w:r>
      <w:proofErr w:type="spellStart"/>
      <w:r w:rsidRPr="00BE752F">
        <w:t>Caturmurti</w:t>
      </w:r>
      <w:proofErr w:type="spellEnd"/>
      <w:r w:rsidRPr="00BE752F">
        <w:t xml:space="preserve"> | Catus | Catuskarni | Catuspani | </w:t>
      </w:r>
      <w:proofErr w:type="spellStart"/>
      <w:r w:rsidRPr="00BE752F">
        <w:t>Catuspatha</w:t>
      </w:r>
      <w:proofErr w:type="spellEnd"/>
      <w:r w:rsidRPr="00BE752F">
        <w:t xml:space="preserve"> |</w:t>
      </w:r>
    </w:p>
    <w:p w14:paraId="49615762" w14:textId="77777777" w:rsidR="00000000" w:rsidRPr="00BE752F" w:rsidRDefault="00000000">
      <w:proofErr w:type="spellStart"/>
      <w:r w:rsidRPr="00BE752F">
        <w:t>Catvaravasini</w:t>
      </w:r>
      <w:proofErr w:type="spellEnd"/>
      <w:r w:rsidRPr="00BE752F">
        <w:t xml:space="preserve"> | Caty | Catz | </w:t>
      </w:r>
      <w:proofErr w:type="spellStart"/>
      <w:r w:rsidRPr="00BE752F">
        <w:t>Cauchmare</w:t>
      </w:r>
      <w:proofErr w:type="spellEnd"/>
      <w:r w:rsidRPr="00BE752F">
        <w:t xml:space="preserve"> | Caudill | Caudle | Causey | Cauthen | Cauvery | Cavan | Cavanaugh | Cavanna | Cavazos | Cave |</w:t>
      </w:r>
    </w:p>
    <w:p w14:paraId="366214B5" w14:textId="77777777" w:rsidR="00000000" w:rsidRPr="00BE752F" w:rsidRDefault="00000000">
      <w:r w:rsidRPr="00BE752F">
        <w:t xml:space="preserve">Cavell | Cavelle | Cavender | Caviar | </w:t>
      </w:r>
      <w:proofErr w:type="spellStart"/>
      <w:r w:rsidRPr="00BE752F">
        <w:t>Cavier</w:t>
      </w:r>
      <w:proofErr w:type="spellEnd"/>
      <w:r w:rsidRPr="00BE752F">
        <w:t xml:space="preserve"> | Cavil | Cavill | Caviness | Cawley | Cay | Caya | Cayce | Caycee | Cayden | Caye | Cayenne |</w:t>
      </w:r>
    </w:p>
    <w:p w14:paraId="6BC12FE1" w14:textId="77777777" w:rsidR="00000000" w:rsidRPr="00BE752F" w:rsidRDefault="00000000">
      <w:r w:rsidRPr="00BE752F">
        <w:t xml:space="preserve">Caylan | Cayle | Caylee | Caylen | Cayley | Caylin | </w:t>
      </w:r>
      <w:proofErr w:type="spellStart"/>
      <w:r w:rsidRPr="00BE752F">
        <w:t>Cayline</w:t>
      </w:r>
      <w:proofErr w:type="spellEnd"/>
      <w:r w:rsidRPr="00BE752F">
        <w:t xml:space="preserve"> | Caylon | Caylor | Cayman | Caymen | </w:t>
      </w:r>
      <w:proofErr w:type="spellStart"/>
      <w:r w:rsidRPr="00BE752F">
        <w:t>Caymin</w:t>
      </w:r>
      <w:proofErr w:type="spellEnd"/>
      <w:r w:rsidRPr="00BE752F">
        <w:t xml:space="preserve"> | Cayse | Caysee | Caysey | Caysie</w:t>
      </w:r>
    </w:p>
    <w:p w14:paraId="6D56B98E" w14:textId="77777777" w:rsidR="00000000" w:rsidRPr="00BE752F" w:rsidRDefault="00000000">
      <w:r w:rsidRPr="00BE752F">
        <w:t xml:space="preserve">| Cayton | Cayuse | Caz | Cazares | </w:t>
      </w:r>
      <w:proofErr w:type="spellStart"/>
      <w:r w:rsidRPr="00BE752F">
        <w:t>Cazz</w:t>
      </w:r>
      <w:proofErr w:type="spellEnd"/>
      <w:r w:rsidRPr="00BE752F">
        <w:t xml:space="preserve"> | </w:t>
      </w:r>
      <w:proofErr w:type="spellStart"/>
      <w:r w:rsidRPr="00BE752F">
        <w:t>Cazzandra</w:t>
      </w:r>
      <w:proofErr w:type="spellEnd"/>
      <w:r w:rsidRPr="00BE752F">
        <w:t xml:space="preserve"> | Cazzie | Cazzy | </w:t>
      </w:r>
      <w:proofErr w:type="spellStart"/>
      <w:r w:rsidRPr="00BE752F">
        <w:t>Cealaigh</w:t>
      </w:r>
      <w:proofErr w:type="spellEnd"/>
      <w:r w:rsidRPr="00BE752F">
        <w:t xml:space="preserve"> | </w:t>
      </w:r>
      <w:proofErr w:type="spellStart"/>
      <w:r w:rsidRPr="00BE752F">
        <w:t>Cealan</w:t>
      </w:r>
      <w:proofErr w:type="spellEnd"/>
      <w:r w:rsidRPr="00BE752F">
        <w:t xml:space="preserve"> | </w:t>
      </w:r>
      <w:proofErr w:type="spellStart"/>
      <w:r w:rsidRPr="00BE752F">
        <w:t>Ceall</w:t>
      </w:r>
      <w:proofErr w:type="spellEnd"/>
      <w:r w:rsidRPr="00BE752F">
        <w:t xml:space="preserve"> | Ceallach | Ceallaigh | Cean | Cearia | Cearo |</w:t>
      </w:r>
    </w:p>
    <w:p w14:paraId="33196F4D" w14:textId="77777777" w:rsidR="00000000" w:rsidRPr="00BE752F" w:rsidRDefault="00000000">
      <w:r w:rsidRPr="00BE752F">
        <w:t xml:space="preserve">Ceasar | Ceason | </w:t>
      </w:r>
      <w:proofErr w:type="spellStart"/>
      <w:r w:rsidRPr="00BE752F">
        <w:t>Ceasta</w:t>
      </w:r>
      <w:proofErr w:type="spellEnd"/>
      <w:r w:rsidRPr="00BE752F">
        <w:t xml:space="preserve"> | Ceballos | </w:t>
      </w:r>
      <w:proofErr w:type="spellStart"/>
      <w:r w:rsidRPr="00BE752F">
        <w:t>Cebba</w:t>
      </w:r>
      <w:proofErr w:type="spellEnd"/>
      <w:r w:rsidRPr="00BE752F">
        <w:t xml:space="preserve"> | Cebria | </w:t>
      </w:r>
      <w:proofErr w:type="spellStart"/>
      <w:r w:rsidRPr="00BE752F">
        <w:t>Ceby</w:t>
      </w:r>
      <w:proofErr w:type="spellEnd"/>
      <w:r w:rsidRPr="00BE752F">
        <w:t xml:space="preserve"> | </w:t>
      </w:r>
      <w:proofErr w:type="spellStart"/>
      <w:r w:rsidRPr="00BE752F">
        <w:t>Cec</w:t>
      </w:r>
      <w:proofErr w:type="spellEnd"/>
      <w:r w:rsidRPr="00BE752F">
        <w:t xml:space="preserve"> | Ceca | Cecca | Cece | Cecele | Ceci | Ceciel | Cecil | Cecile | Cecilia |</w:t>
      </w:r>
    </w:p>
    <w:p w14:paraId="71CFBA68" w14:textId="77777777" w:rsidR="00000000" w:rsidRPr="00BE752F" w:rsidRDefault="00000000">
      <w:r w:rsidRPr="00BE752F">
        <w:t xml:space="preserve">Cecille | Cecily | Ceclia | Cecy | </w:t>
      </w:r>
      <w:proofErr w:type="spellStart"/>
      <w:r w:rsidRPr="00BE752F">
        <w:t>Cecyl</w:t>
      </w:r>
      <w:proofErr w:type="spellEnd"/>
      <w:r w:rsidRPr="00BE752F">
        <w:t xml:space="preserve"> | Ceda | Cedar | Cede | </w:t>
      </w:r>
      <w:proofErr w:type="spellStart"/>
      <w:r w:rsidRPr="00BE752F">
        <w:t>Cedee</w:t>
      </w:r>
      <w:proofErr w:type="spellEnd"/>
      <w:r w:rsidRPr="00BE752F">
        <w:t xml:space="preserve"> | Cedeno | Cedie | Cedric | Cee | </w:t>
      </w:r>
      <w:proofErr w:type="spellStart"/>
      <w:r w:rsidRPr="00BE752F">
        <w:t>Ceefer</w:t>
      </w:r>
      <w:proofErr w:type="spellEnd"/>
      <w:r w:rsidRPr="00BE752F">
        <w:t xml:space="preserve"> | Ceejay | </w:t>
      </w:r>
      <w:proofErr w:type="spellStart"/>
      <w:r w:rsidRPr="00BE752F">
        <w:t>Ceel</w:t>
      </w:r>
      <w:proofErr w:type="spellEnd"/>
      <w:r w:rsidRPr="00BE752F">
        <w:t xml:space="preserve"> | Cees | </w:t>
      </w:r>
      <w:proofErr w:type="spellStart"/>
      <w:r w:rsidRPr="00BE752F">
        <w:t>Cefis</w:t>
      </w:r>
      <w:proofErr w:type="spellEnd"/>
      <w:r w:rsidRPr="00BE752F">
        <w:t xml:space="preserve"> |</w:t>
      </w:r>
    </w:p>
    <w:p w14:paraId="492F1507" w14:textId="77777777" w:rsidR="00000000" w:rsidRPr="00BE752F" w:rsidRDefault="00000000">
      <w:proofErr w:type="spellStart"/>
      <w:r w:rsidRPr="00BE752F">
        <w:t>Cehridel</w:t>
      </w:r>
      <w:proofErr w:type="spellEnd"/>
      <w:r w:rsidRPr="00BE752F">
        <w:t xml:space="preserve"> | </w:t>
      </w:r>
      <w:proofErr w:type="spellStart"/>
      <w:r w:rsidRPr="00BE752F">
        <w:t>Cehui</w:t>
      </w:r>
      <w:proofErr w:type="spellEnd"/>
      <w:r w:rsidRPr="00BE752F">
        <w:t xml:space="preserve"> | Cei | Ceil | </w:t>
      </w:r>
      <w:proofErr w:type="spellStart"/>
      <w:r w:rsidRPr="00BE752F">
        <w:t>Ceile</w:t>
      </w:r>
      <w:proofErr w:type="spellEnd"/>
      <w:r w:rsidRPr="00BE752F">
        <w:t xml:space="preserve"> | </w:t>
      </w:r>
      <w:proofErr w:type="spellStart"/>
      <w:r w:rsidRPr="00BE752F">
        <w:t>Ceilidh</w:t>
      </w:r>
      <w:proofErr w:type="spellEnd"/>
      <w:r w:rsidRPr="00BE752F">
        <w:t xml:space="preserve"> | </w:t>
      </w:r>
      <w:proofErr w:type="spellStart"/>
      <w:r w:rsidRPr="00BE752F">
        <w:t>Ceiliedh</w:t>
      </w:r>
      <w:proofErr w:type="spellEnd"/>
      <w:r w:rsidRPr="00BE752F">
        <w:t xml:space="preserve"> | Cein | </w:t>
      </w:r>
      <w:proofErr w:type="spellStart"/>
      <w:r w:rsidRPr="00BE752F">
        <w:t>Ceinlys</w:t>
      </w:r>
      <w:proofErr w:type="spellEnd"/>
      <w:r w:rsidRPr="00BE752F">
        <w:t xml:space="preserve"> | Ceinwen | </w:t>
      </w:r>
      <w:proofErr w:type="spellStart"/>
      <w:r w:rsidRPr="00BE752F">
        <w:t>Ceinwene</w:t>
      </w:r>
      <w:proofErr w:type="spellEnd"/>
      <w:r w:rsidRPr="00BE752F">
        <w:t xml:space="preserve"> | Ceirnin | Cejay | </w:t>
      </w:r>
      <w:proofErr w:type="spellStart"/>
      <w:r w:rsidRPr="00BE752F">
        <w:t>Cekitana</w:t>
      </w:r>
      <w:proofErr w:type="spellEnd"/>
      <w:r w:rsidRPr="00BE752F">
        <w:t xml:space="preserve"> | Cel | </w:t>
      </w:r>
      <w:proofErr w:type="spellStart"/>
      <w:r w:rsidRPr="00BE752F">
        <w:t>Celadine</w:t>
      </w:r>
      <w:proofErr w:type="spellEnd"/>
      <w:r w:rsidRPr="00BE752F">
        <w:t xml:space="preserve"> |</w:t>
      </w:r>
    </w:p>
    <w:p w14:paraId="2E468117" w14:textId="77777777" w:rsidR="00000000" w:rsidRPr="00BE752F" w:rsidRDefault="00000000">
      <w:proofErr w:type="spellStart"/>
      <w:r w:rsidRPr="00BE752F">
        <w:t>Celby</w:t>
      </w:r>
      <w:proofErr w:type="spellEnd"/>
      <w:r w:rsidRPr="00BE752F">
        <w:t xml:space="preserve"> | Cele | Celeb | Celek | Celeste | Celestin | Celestine | Celestyn | Celi | Celian | </w:t>
      </w:r>
      <w:proofErr w:type="spellStart"/>
      <w:r w:rsidRPr="00BE752F">
        <w:t>Celidore</w:t>
      </w:r>
      <w:proofErr w:type="spellEnd"/>
      <w:r w:rsidRPr="00BE752F">
        <w:t xml:space="preserve"> | </w:t>
      </w:r>
      <w:proofErr w:type="spellStart"/>
      <w:r w:rsidRPr="00BE752F">
        <w:t>Celien</w:t>
      </w:r>
      <w:proofErr w:type="spellEnd"/>
      <w:r w:rsidRPr="00BE752F">
        <w:t xml:space="preserve"> | Celin | Celina | Celine | Cell | Cella |</w:t>
      </w:r>
    </w:p>
    <w:p w14:paraId="61D31723" w14:textId="77777777" w:rsidR="00000000" w:rsidRPr="00BE752F" w:rsidRDefault="00000000">
      <w:proofErr w:type="spellStart"/>
      <w:r w:rsidRPr="00BE752F">
        <w:t>Cellach</w:t>
      </w:r>
      <w:proofErr w:type="spellEnd"/>
      <w:r w:rsidRPr="00BE752F">
        <w:t xml:space="preserve"> | Cellan | Celli | Cello | Celly | Celsey | Celt | Celtic | </w:t>
      </w:r>
      <w:proofErr w:type="spellStart"/>
      <w:r w:rsidRPr="00BE752F">
        <w:t>Celye</w:t>
      </w:r>
      <w:proofErr w:type="spellEnd"/>
      <w:r w:rsidRPr="00BE752F">
        <w:t xml:space="preserve"> | Celyn | Cem | Cemal | </w:t>
      </w:r>
      <w:proofErr w:type="spellStart"/>
      <w:r w:rsidRPr="00BE752F">
        <w:t>Cemiyet</w:t>
      </w:r>
      <w:proofErr w:type="spellEnd"/>
      <w:r w:rsidRPr="00BE752F">
        <w:t xml:space="preserve"> | Cemlyn | Cemre | Cen | Cena | Cendy |</w:t>
      </w:r>
    </w:p>
    <w:p w14:paraId="7A2B7400" w14:textId="77777777" w:rsidR="00000000" w:rsidRPr="00BE752F" w:rsidRDefault="00000000">
      <w:r w:rsidRPr="00BE752F">
        <w:t xml:space="preserve">Cenedra | Cennet | Centauri | Centella | Centennial | Centeno | </w:t>
      </w:r>
      <w:proofErr w:type="spellStart"/>
      <w:r w:rsidRPr="00BE752F">
        <w:t>Centje</w:t>
      </w:r>
      <w:proofErr w:type="spellEnd"/>
      <w:r w:rsidRPr="00BE752F">
        <w:t xml:space="preserve"> | Centrell | </w:t>
      </w:r>
      <w:proofErr w:type="spellStart"/>
      <w:r w:rsidRPr="00BE752F">
        <w:t>Centuri</w:t>
      </w:r>
      <w:proofErr w:type="spellEnd"/>
      <w:r w:rsidRPr="00BE752F">
        <w:t xml:space="preserve"> | </w:t>
      </w:r>
      <w:proofErr w:type="spellStart"/>
      <w:r w:rsidRPr="00BE752F">
        <w:t>Cenus</w:t>
      </w:r>
      <w:proofErr w:type="spellEnd"/>
      <w:r w:rsidRPr="00BE752F">
        <w:t xml:space="preserve"> | Cenydd | Ceola | </w:t>
      </w:r>
      <w:proofErr w:type="spellStart"/>
      <w:r w:rsidRPr="00BE752F">
        <w:t>Ceolfrith</w:t>
      </w:r>
      <w:proofErr w:type="spellEnd"/>
      <w:r w:rsidRPr="00BE752F">
        <w:t xml:space="preserve"> | </w:t>
      </w:r>
      <w:proofErr w:type="spellStart"/>
      <w:r w:rsidRPr="00BE752F">
        <w:t>Ceonia</w:t>
      </w:r>
      <w:proofErr w:type="spellEnd"/>
      <w:r w:rsidRPr="00BE752F">
        <w:t xml:space="preserve"> |</w:t>
      </w:r>
    </w:p>
    <w:p w14:paraId="700E1F7B" w14:textId="77777777" w:rsidR="00000000" w:rsidRPr="00BE752F" w:rsidRDefault="00000000">
      <w:r w:rsidRPr="00BE752F">
        <w:t xml:space="preserve">Ceonna | Ceorl | Cepeda | Cera | Cerah | Ceran | Ceras | Cerasi | Cerda | Cerel | </w:t>
      </w:r>
      <w:proofErr w:type="spellStart"/>
      <w:r w:rsidRPr="00BE752F">
        <w:t>Cerelly</w:t>
      </w:r>
      <w:proofErr w:type="spellEnd"/>
      <w:r w:rsidRPr="00BE752F">
        <w:t xml:space="preserve"> | </w:t>
      </w:r>
      <w:proofErr w:type="spellStart"/>
      <w:r w:rsidRPr="00BE752F">
        <w:t>Cerem</w:t>
      </w:r>
      <w:proofErr w:type="spellEnd"/>
      <w:r w:rsidRPr="00BE752F">
        <w:t xml:space="preserve"> | Ceren | Ceres | Ceri | </w:t>
      </w:r>
      <w:proofErr w:type="spellStart"/>
      <w:r w:rsidRPr="00BE752F">
        <w:t>Cerian</w:t>
      </w:r>
      <w:proofErr w:type="spellEnd"/>
      <w:r w:rsidRPr="00BE752F">
        <w:t xml:space="preserve"> | Cerice |</w:t>
      </w:r>
    </w:p>
    <w:p w14:paraId="68DA98B5" w14:textId="77777777" w:rsidR="00000000" w:rsidRPr="00BE752F" w:rsidRDefault="00000000">
      <w:r w:rsidRPr="00BE752F">
        <w:t xml:space="preserve">Ceridwen | Ceril | Cerin | Ceris | Cerra | </w:t>
      </w:r>
      <w:proofErr w:type="spellStart"/>
      <w:r w:rsidRPr="00BE752F">
        <w:t>Cerrah</w:t>
      </w:r>
      <w:proofErr w:type="spellEnd"/>
      <w:r w:rsidRPr="00BE752F">
        <w:t xml:space="preserve"> | Cerridwen | </w:t>
      </w:r>
      <w:proofErr w:type="spellStart"/>
      <w:r w:rsidRPr="00BE752F">
        <w:t>Cerrin</w:t>
      </w:r>
      <w:proofErr w:type="spellEnd"/>
      <w:r w:rsidRPr="00BE752F">
        <w:t xml:space="preserve"> | Cerrone | Cerulean | Cervantes | Cervantez | </w:t>
      </w:r>
      <w:proofErr w:type="spellStart"/>
      <w:r w:rsidRPr="00BE752F">
        <w:t>Ceryce</w:t>
      </w:r>
      <w:proofErr w:type="spellEnd"/>
      <w:r w:rsidRPr="00BE752F">
        <w:t xml:space="preserve"> | Ceryl | Cerys |</w:t>
      </w:r>
    </w:p>
    <w:p w14:paraId="25214EAB" w14:textId="77777777" w:rsidR="00000000" w:rsidRPr="00BE752F" w:rsidRDefault="00000000">
      <w:proofErr w:type="spellStart"/>
      <w:r w:rsidRPr="00BE752F">
        <w:t>Ces</w:t>
      </w:r>
      <w:proofErr w:type="spellEnd"/>
      <w:r w:rsidRPr="00BE752F">
        <w:t xml:space="preserve"> | Cesar | Cesaria | Cesarine | </w:t>
      </w:r>
      <w:proofErr w:type="spellStart"/>
      <w:r w:rsidRPr="00BE752F">
        <w:t>Cesere</w:t>
      </w:r>
      <w:proofErr w:type="spellEnd"/>
      <w:r w:rsidRPr="00BE752F">
        <w:t xml:space="preserve"> | </w:t>
      </w:r>
      <w:proofErr w:type="spellStart"/>
      <w:r w:rsidRPr="00BE752F">
        <w:t>Cesleeter</w:t>
      </w:r>
      <w:proofErr w:type="spellEnd"/>
      <w:r w:rsidRPr="00BE752F">
        <w:t xml:space="preserve"> | </w:t>
      </w:r>
      <w:proofErr w:type="spellStart"/>
      <w:r w:rsidRPr="00BE752F">
        <w:t>Cess</w:t>
      </w:r>
      <w:proofErr w:type="spellEnd"/>
      <w:r w:rsidRPr="00BE752F">
        <w:t xml:space="preserve"> | Cesta | Cestus | Cetan | Cetana | Ceto | Cetta | Cevahir | </w:t>
      </w:r>
      <w:proofErr w:type="spellStart"/>
      <w:r w:rsidRPr="00BE752F">
        <w:t>Cevan</w:t>
      </w:r>
      <w:proofErr w:type="spellEnd"/>
      <w:r w:rsidRPr="00BE752F">
        <w:t xml:space="preserve"> | </w:t>
      </w:r>
      <w:proofErr w:type="spellStart"/>
      <w:r w:rsidRPr="00BE752F">
        <w:t>Cevik</w:t>
      </w:r>
      <w:proofErr w:type="spellEnd"/>
      <w:r w:rsidRPr="00BE752F">
        <w:t xml:space="preserve"> | </w:t>
      </w:r>
      <w:proofErr w:type="spellStart"/>
      <w:r w:rsidRPr="00BE752F">
        <w:t>Ceviller</w:t>
      </w:r>
      <w:proofErr w:type="spellEnd"/>
    </w:p>
    <w:p w14:paraId="09D3B3B7" w14:textId="77777777" w:rsidR="00000000" w:rsidRPr="00BE752F" w:rsidRDefault="00000000">
      <w:r w:rsidRPr="00BE752F">
        <w:t xml:space="preserve">| Cevin | Ceyhan | Ceyhun | Ceyla | Ceylan | </w:t>
      </w:r>
      <w:proofErr w:type="spellStart"/>
      <w:r w:rsidRPr="00BE752F">
        <w:t>Ceynur</w:t>
      </w:r>
      <w:proofErr w:type="spellEnd"/>
      <w:r w:rsidRPr="00BE752F">
        <w:t xml:space="preserve"> | </w:t>
      </w:r>
      <w:proofErr w:type="spellStart"/>
      <w:r w:rsidRPr="00BE752F">
        <w:t>Cez</w:t>
      </w:r>
      <w:proofErr w:type="spellEnd"/>
      <w:r w:rsidRPr="00BE752F">
        <w:t xml:space="preserve"> | </w:t>
      </w:r>
      <w:proofErr w:type="spellStart"/>
      <w:r w:rsidRPr="00BE752F">
        <w:t>Ceza</w:t>
      </w:r>
      <w:proofErr w:type="spellEnd"/>
      <w:r w:rsidRPr="00BE752F">
        <w:t xml:space="preserve"> | Cezary | Cha | Chablis | Chabot | Chace | Chacha | Chache | </w:t>
      </w:r>
      <w:proofErr w:type="spellStart"/>
      <w:r w:rsidRPr="00BE752F">
        <w:t>ChaChi</w:t>
      </w:r>
      <w:proofErr w:type="spellEnd"/>
      <w:r w:rsidRPr="00BE752F">
        <w:t xml:space="preserve"> |</w:t>
      </w:r>
    </w:p>
    <w:p w14:paraId="19A232CC" w14:textId="77777777" w:rsidR="00000000" w:rsidRPr="00BE752F" w:rsidRDefault="00000000">
      <w:r w:rsidRPr="00BE752F">
        <w:t xml:space="preserve">Chaco | Chacon | Chad | </w:t>
      </w:r>
      <w:proofErr w:type="spellStart"/>
      <w:r w:rsidRPr="00BE752F">
        <w:t>Chadaga</w:t>
      </w:r>
      <w:proofErr w:type="spellEnd"/>
      <w:r w:rsidRPr="00BE752F">
        <w:t xml:space="preserve"> | Chadda | </w:t>
      </w:r>
      <w:proofErr w:type="spellStart"/>
      <w:r w:rsidRPr="00BE752F">
        <w:t>Chaddalika</w:t>
      </w:r>
      <w:proofErr w:type="spellEnd"/>
      <w:r w:rsidRPr="00BE752F">
        <w:t xml:space="preserve"> | Chade | Chadi | </w:t>
      </w:r>
      <w:proofErr w:type="spellStart"/>
      <w:r w:rsidRPr="00BE752F">
        <w:t>Chadie</w:t>
      </w:r>
      <w:proofErr w:type="spellEnd"/>
      <w:r w:rsidRPr="00BE752F">
        <w:t xml:space="preserve"> | Chadley | </w:t>
      </w:r>
      <w:proofErr w:type="spellStart"/>
      <w:r w:rsidRPr="00BE752F">
        <w:t>Chadlyn</w:t>
      </w:r>
      <w:proofErr w:type="spellEnd"/>
      <w:r w:rsidRPr="00BE752F">
        <w:t xml:space="preserve"> | Chadney | Chadron | Chadwick |</w:t>
      </w:r>
    </w:p>
    <w:p w14:paraId="7E83823D" w14:textId="77777777" w:rsidR="00000000" w:rsidRPr="00BE752F" w:rsidRDefault="00000000">
      <w:r w:rsidRPr="00BE752F">
        <w:t xml:space="preserve">Chae | Chael | Chaffee | Chaffin | Chafin | </w:t>
      </w:r>
      <w:proofErr w:type="spellStart"/>
      <w:r w:rsidRPr="00BE752F">
        <w:t>Chagadai</w:t>
      </w:r>
      <w:proofErr w:type="spellEnd"/>
      <w:r w:rsidRPr="00BE752F">
        <w:t xml:space="preserve"> | </w:t>
      </w:r>
      <w:proofErr w:type="spellStart"/>
      <w:r w:rsidRPr="00BE752F">
        <w:t>Chagamukha</w:t>
      </w:r>
      <w:proofErr w:type="spellEnd"/>
      <w:r w:rsidRPr="00BE752F">
        <w:t xml:space="preserve"> | </w:t>
      </w:r>
      <w:proofErr w:type="spellStart"/>
      <w:r w:rsidRPr="00BE752F">
        <w:t>Chagan</w:t>
      </w:r>
      <w:proofErr w:type="spellEnd"/>
      <w:r w:rsidRPr="00BE752F">
        <w:t xml:space="preserve"> | Chagatai | </w:t>
      </w:r>
      <w:proofErr w:type="spellStart"/>
      <w:r w:rsidRPr="00BE752F">
        <w:t>Chagavakra</w:t>
      </w:r>
      <w:proofErr w:type="spellEnd"/>
      <w:r w:rsidRPr="00BE752F">
        <w:t xml:space="preserve"> | </w:t>
      </w:r>
      <w:proofErr w:type="spellStart"/>
      <w:r w:rsidRPr="00BE752F">
        <w:t>Chaghatai</w:t>
      </w:r>
      <w:proofErr w:type="spellEnd"/>
      <w:r w:rsidRPr="00BE752F">
        <w:t xml:space="preserve"> | </w:t>
      </w:r>
      <w:proofErr w:type="spellStart"/>
      <w:r w:rsidRPr="00BE752F">
        <w:t>Chagla</w:t>
      </w:r>
      <w:proofErr w:type="spellEnd"/>
      <w:r w:rsidRPr="00BE752F">
        <w:t xml:space="preserve"> | </w:t>
      </w:r>
      <w:proofErr w:type="spellStart"/>
      <w:r w:rsidRPr="00BE752F">
        <w:t>Chahar</w:t>
      </w:r>
      <w:proofErr w:type="spellEnd"/>
      <w:r w:rsidRPr="00BE752F">
        <w:t xml:space="preserve"> | </w:t>
      </w:r>
      <w:proofErr w:type="spellStart"/>
      <w:r w:rsidRPr="00BE752F">
        <w:t>Chahriar</w:t>
      </w:r>
      <w:proofErr w:type="spellEnd"/>
      <w:r w:rsidRPr="00BE752F">
        <w:t xml:space="preserve"> |</w:t>
      </w:r>
    </w:p>
    <w:p w14:paraId="16285EF7" w14:textId="77777777" w:rsidR="00000000" w:rsidRPr="00BE752F" w:rsidRDefault="00000000">
      <w:r w:rsidRPr="00BE752F">
        <w:t xml:space="preserve">Chai | </w:t>
      </w:r>
      <w:proofErr w:type="spellStart"/>
      <w:r w:rsidRPr="00BE752F">
        <w:t>Chaicheng</w:t>
      </w:r>
      <w:proofErr w:type="spellEnd"/>
      <w:r w:rsidRPr="00BE752F">
        <w:t xml:space="preserve"> | Chaila | Chailey | Chainsaw | </w:t>
      </w:r>
      <w:proofErr w:type="spellStart"/>
      <w:r w:rsidRPr="00BE752F">
        <w:t>Chainte</w:t>
      </w:r>
      <w:proofErr w:type="spellEnd"/>
      <w:r w:rsidRPr="00BE752F">
        <w:t xml:space="preserve"> | </w:t>
      </w:r>
      <w:proofErr w:type="spellStart"/>
      <w:r w:rsidRPr="00BE752F">
        <w:t>Chaios</w:t>
      </w:r>
      <w:proofErr w:type="spellEnd"/>
      <w:r w:rsidRPr="00BE752F">
        <w:t xml:space="preserve"> | Chair | Chais | Chaise | </w:t>
      </w:r>
      <w:proofErr w:type="spellStart"/>
      <w:r w:rsidRPr="00BE752F">
        <w:t>Chaiss</w:t>
      </w:r>
      <w:proofErr w:type="spellEnd"/>
      <w:r w:rsidRPr="00BE752F">
        <w:t xml:space="preserve"> | Chaisson | Chait | Chaitan | Chaitanya |</w:t>
      </w:r>
    </w:p>
    <w:p w14:paraId="25CFE680" w14:textId="77777777" w:rsidR="00000000" w:rsidRPr="00BE752F" w:rsidRDefault="00000000">
      <w:r w:rsidRPr="00BE752F">
        <w:t xml:space="preserve">Chaithanya | Chaithra | Chaitra | </w:t>
      </w:r>
      <w:proofErr w:type="spellStart"/>
      <w:r w:rsidRPr="00BE752F">
        <w:t>Chaitu</w:t>
      </w:r>
      <w:proofErr w:type="spellEnd"/>
      <w:r w:rsidRPr="00BE752F">
        <w:t xml:space="preserve"> | Chaitya | Chaja | Chak | Chaka | Chaki | Chakir | Chakka | Chakku | </w:t>
      </w:r>
      <w:proofErr w:type="spellStart"/>
      <w:r w:rsidRPr="00BE752F">
        <w:t>Chako</w:t>
      </w:r>
      <w:proofErr w:type="spellEnd"/>
      <w:r w:rsidRPr="00BE752F">
        <w:t xml:space="preserve"> | </w:t>
      </w:r>
      <w:proofErr w:type="spellStart"/>
      <w:r w:rsidRPr="00BE752F">
        <w:t>Chakosha</w:t>
      </w:r>
      <w:proofErr w:type="spellEnd"/>
      <w:r w:rsidRPr="00BE752F">
        <w:t xml:space="preserve"> | Chakra |</w:t>
      </w:r>
    </w:p>
    <w:p w14:paraId="33CA7BE4" w14:textId="77777777" w:rsidR="00000000" w:rsidRPr="00BE752F" w:rsidRDefault="00000000">
      <w:r w:rsidRPr="00BE752F">
        <w:t xml:space="preserve">Chakradhar | Chakrapani | Chakravarthy | </w:t>
      </w:r>
      <w:proofErr w:type="spellStart"/>
      <w:r w:rsidRPr="00BE752F">
        <w:t>Chakrya</w:t>
      </w:r>
      <w:proofErr w:type="spellEnd"/>
      <w:r w:rsidRPr="00BE752F">
        <w:t xml:space="preserve"> | Chakshu | Chalam | </w:t>
      </w:r>
      <w:proofErr w:type="spellStart"/>
      <w:r w:rsidRPr="00BE752F">
        <w:t>Chalamala</w:t>
      </w:r>
      <w:proofErr w:type="spellEnd"/>
      <w:r w:rsidRPr="00BE752F">
        <w:t xml:space="preserve"> | Chalana | Chalasani | Chale | Chalee | Chalen | Chalet |</w:t>
      </w:r>
    </w:p>
    <w:p w14:paraId="79FFA6ED" w14:textId="77777777" w:rsidR="00000000" w:rsidRPr="00BE752F" w:rsidRDefault="00000000">
      <w:r w:rsidRPr="00BE752F">
        <w:t xml:space="preserve">Chalice | Chalie | Chalil | Chalis | ChaLita | Challa | Challen | </w:t>
      </w:r>
      <w:proofErr w:type="spellStart"/>
      <w:r w:rsidRPr="00BE752F">
        <w:t>Challes</w:t>
      </w:r>
      <w:proofErr w:type="spellEnd"/>
      <w:r w:rsidRPr="00BE752F">
        <w:t xml:space="preserve"> | Challis | Chalmers | Chalon | </w:t>
      </w:r>
      <w:proofErr w:type="spellStart"/>
      <w:r w:rsidRPr="00BE752F">
        <w:t>Chalse</w:t>
      </w:r>
      <w:proofErr w:type="spellEnd"/>
      <w:r w:rsidRPr="00BE752F">
        <w:t xml:space="preserve"> | Chaly | Chalyn | Cham | Chama |</w:t>
      </w:r>
    </w:p>
    <w:p w14:paraId="5FB3CEC7" w14:textId="77777777" w:rsidR="00000000" w:rsidRPr="00BE752F" w:rsidRDefault="00000000">
      <w:r w:rsidRPr="00BE752F">
        <w:t xml:space="preserve">Chamal | Chaman | Chamara | Chamberlain | Chamberlin | Chambers | Chamblee | Chambless | Chambliss | Chambray | Chameleon | </w:t>
      </w:r>
      <w:proofErr w:type="spellStart"/>
      <w:r w:rsidRPr="00BE752F">
        <w:t>Chamera</w:t>
      </w:r>
      <w:proofErr w:type="spellEnd"/>
    </w:p>
    <w:p w14:paraId="10108BBA" w14:textId="77777777" w:rsidR="00000000" w:rsidRPr="00BE752F" w:rsidRDefault="00000000">
      <w:r w:rsidRPr="00BE752F">
        <w:t xml:space="preserve">| Chamika | Chamila | </w:t>
      </w:r>
      <w:proofErr w:type="spellStart"/>
      <w:r w:rsidRPr="00BE752F">
        <w:t>Chamindu</w:t>
      </w:r>
      <w:proofErr w:type="spellEnd"/>
      <w:r w:rsidRPr="00BE752F">
        <w:t xml:space="preserve"> | Chamique | </w:t>
      </w:r>
      <w:proofErr w:type="spellStart"/>
      <w:r w:rsidRPr="00BE752F">
        <w:t>Chamir</w:t>
      </w:r>
      <w:proofErr w:type="spellEnd"/>
      <w:r w:rsidRPr="00BE752F">
        <w:t xml:space="preserve"> | Chamira | Chamisa | Chamkaur | Chammy | Chamnan | Chamois | Champ | Champagne</w:t>
      </w:r>
    </w:p>
    <w:p w14:paraId="65CD1378" w14:textId="77777777" w:rsidR="00000000" w:rsidRPr="00BE752F" w:rsidRDefault="00000000">
      <w:r w:rsidRPr="00BE752F">
        <w:t xml:space="preserve">| Champion | Champlin | </w:t>
      </w:r>
      <w:proofErr w:type="spellStart"/>
      <w:r w:rsidRPr="00BE752F">
        <w:t>Chamrav</w:t>
      </w:r>
      <w:proofErr w:type="spellEnd"/>
      <w:r w:rsidRPr="00BE752F">
        <w:t xml:space="preserve"> | Chamroeun | Chamu | </w:t>
      </w:r>
      <w:proofErr w:type="spellStart"/>
      <w:r w:rsidRPr="00BE752F">
        <w:t>Chamuka</w:t>
      </w:r>
      <w:proofErr w:type="spellEnd"/>
      <w:r w:rsidRPr="00BE752F">
        <w:t xml:space="preserve"> | Chan | Chana | </w:t>
      </w:r>
      <w:proofErr w:type="spellStart"/>
      <w:r w:rsidRPr="00BE752F">
        <w:t>Chanakan</w:t>
      </w:r>
      <w:proofErr w:type="spellEnd"/>
      <w:r w:rsidRPr="00BE752F">
        <w:t xml:space="preserve"> | Chanan | Chanandeep | Chanandip |</w:t>
      </w:r>
    </w:p>
    <w:p w14:paraId="0770C594" w14:textId="77777777" w:rsidR="00000000" w:rsidRPr="00BE752F" w:rsidRDefault="00000000">
      <w:proofErr w:type="spellStart"/>
      <w:r w:rsidRPr="00BE752F">
        <w:t>Chanania</w:t>
      </w:r>
      <w:proofErr w:type="spellEnd"/>
      <w:r w:rsidRPr="00BE752F">
        <w:t xml:space="preserve"> | </w:t>
      </w:r>
      <w:proofErr w:type="spellStart"/>
      <w:r w:rsidRPr="00BE752F">
        <w:t>Chananjeet</w:t>
      </w:r>
      <w:proofErr w:type="spellEnd"/>
      <w:r w:rsidRPr="00BE752F">
        <w:t xml:space="preserve"> | </w:t>
      </w:r>
      <w:proofErr w:type="spellStart"/>
      <w:r w:rsidRPr="00BE752F">
        <w:t>Chananjit</w:t>
      </w:r>
      <w:proofErr w:type="spellEnd"/>
      <w:r w:rsidRPr="00BE752F">
        <w:t xml:space="preserve"> | Chance | Chancee | Chancellor | </w:t>
      </w:r>
      <w:proofErr w:type="spellStart"/>
      <w:r w:rsidRPr="00BE752F">
        <w:t>Chancely</w:t>
      </w:r>
      <w:proofErr w:type="spellEnd"/>
      <w:r w:rsidRPr="00BE752F">
        <w:t xml:space="preserve"> | Chancey | Chanchal | Chancie | Chancy | Chand | Chanda |</w:t>
      </w:r>
    </w:p>
    <w:p w14:paraId="0C587039" w14:textId="77777777" w:rsidR="00000000" w:rsidRPr="00BE752F" w:rsidRDefault="00000000">
      <w:r w:rsidRPr="00BE752F">
        <w:t xml:space="preserve">Chandak | Chandaka | Chandale | Chandan | Chandana | Chandandeep | </w:t>
      </w:r>
      <w:proofErr w:type="spellStart"/>
      <w:r w:rsidRPr="00BE752F">
        <w:t>Chandany</w:t>
      </w:r>
      <w:proofErr w:type="spellEnd"/>
      <w:r w:rsidRPr="00BE752F">
        <w:t xml:space="preserve"> | Chandar | Chandara | Chande | Chandeep | Chandel |</w:t>
      </w:r>
    </w:p>
    <w:p w14:paraId="37D5E9B0" w14:textId="77777777" w:rsidR="00000000" w:rsidRPr="00BE752F" w:rsidRDefault="00000000">
      <w:r w:rsidRPr="00BE752F">
        <w:t xml:space="preserve">Chandell | Chanden | Chander | </w:t>
      </w:r>
      <w:proofErr w:type="spellStart"/>
      <w:r w:rsidRPr="00BE752F">
        <w:t>Chandera</w:t>
      </w:r>
      <w:proofErr w:type="spellEnd"/>
      <w:r w:rsidRPr="00BE752F">
        <w:t xml:space="preserve"> | </w:t>
      </w:r>
      <w:proofErr w:type="spellStart"/>
      <w:r w:rsidRPr="00BE752F">
        <w:t>Chandey</w:t>
      </w:r>
      <w:proofErr w:type="spellEnd"/>
      <w:r w:rsidRPr="00BE752F">
        <w:t xml:space="preserve"> | Chandika | Chandima | Chandira | Chandiramani | </w:t>
      </w:r>
      <w:proofErr w:type="spellStart"/>
      <w:r w:rsidRPr="00BE752F">
        <w:t>Chandiramanis</w:t>
      </w:r>
      <w:proofErr w:type="spellEnd"/>
      <w:r w:rsidRPr="00BE752F">
        <w:t xml:space="preserve"> | Chandlar | Chandler</w:t>
      </w:r>
    </w:p>
    <w:p w14:paraId="2472DA82" w14:textId="77777777" w:rsidR="00000000" w:rsidRPr="00BE752F" w:rsidRDefault="00000000">
      <w:r w:rsidRPr="00BE752F">
        <w:t xml:space="preserve">| Chandlier | Chandlor | Chandlyr | Chandna | </w:t>
      </w:r>
      <w:proofErr w:type="spellStart"/>
      <w:r w:rsidRPr="00BE752F">
        <w:t>Chandodevi</w:t>
      </w:r>
      <w:proofErr w:type="spellEnd"/>
      <w:r w:rsidRPr="00BE752F">
        <w:t xml:space="preserve"> | Chandos | </w:t>
      </w:r>
      <w:proofErr w:type="spellStart"/>
      <w:r w:rsidRPr="00BE752F">
        <w:t>Chandr</w:t>
      </w:r>
      <w:proofErr w:type="spellEnd"/>
      <w:r w:rsidRPr="00BE752F">
        <w:t xml:space="preserve"> | Chandra | Chandrabha | Chandrabhaga | Chandrakala |</w:t>
      </w:r>
    </w:p>
    <w:p w14:paraId="65357156" w14:textId="77777777" w:rsidR="00000000" w:rsidRPr="00BE752F" w:rsidRDefault="00000000">
      <w:r w:rsidRPr="00BE752F">
        <w:t xml:space="preserve">Chandrakanta | Chandrakasan | Chandraki | Chandrakin | </w:t>
      </w:r>
      <w:proofErr w:type="spellStart"/>
      <w:r w:rsidRPr="00BE752F">
        <w:t>Chandrala</w:t>
      </w:r>
      <w:proofErr w:type="spellEnd"/>
      <w:r w:rsidRPr="00BE752F">
        <w:t xml:space="preserve"> | Chandrama | Chandramouleeswaran | Chandramouli | Chandran |</w:t>
      </w:r>
    </w:p>
    <w:p w14:paraId="4E49CE5A" w14:textId="77777777" w:rsidR="00000000" w:rsidRPr="00BE752F" w:rsidRDefault="00000000">
      <w:r w:rsidRPr="00BE752F">
        <w:t xml:space="preserve">Chandranshu | Chandraprakash | Chandrark | Chandrasekar | Chandrasekaran | </w:t>
      </w:r>
      <w:proofErr w:type="spellStart"/>
      <w:r w:rsidRPr="00BE752F">
        <w:t>Chandrasekha</w:t>
      </w:r>
      <w:proofErr w:type="spellEnd"/>
      <w:r w:rsidRPr="00BE752F">
        <w:t xml:space="preserve"> | Chandrasekhar | Chandrasekharan |</w:t>
      </w:r>
    </w:p>
    <w:p w14:paraId="007E31EF" w14:textId="77777777" w:rsidR="00000000" w:rsidRPr="00BE752F" w:rsidRDefault="00000000">
      <w:r w:rsidRPr="00BE752F">
        <w:t xml:space="preserve">Chandrashaker | Chandrashekar | Chandrea | Chandreyee | Chandrika | Chandrin | Chandru | Chandu | Chandy | Chane | </w:t>
      </w:r>
      <w:proofErr w:type="spellStart"/>
      <w:r w:rsidRPr="00BE752F">
        <w:t>Chaneen</w:t>
      </w:r>
      <w:proofErr w:type="spellEnd"/>
      <w:r w:rsidRPr="00BE752F">
        <w:t xml:space="preserve"> | Chanel |</w:t>
      </w:r>
    </w:p>
    <w:p w14:paraId="044E4C22" w14:textId="77777777" w:rsidR="00000000" w:rsidRPr="00BE752F" w:rsidRDefault="00000000">
      <w:proofErr w:type="spellStart"/>
      <w:r w:rsidRPr="00BE752F">
        <w:t>Chanelis</w:t>
      </w:r>
      <w:proofErr w:type="spellEnd"/>
      <w:r w:rsidRPr="00BE752F">
        <w:t xml:space="preserve"> | Chanelle | </w:t>
      </w:r>
      <w:proofErr w:type="spellStart"/>
      <w:r w:rsidRPr="00BE752F">
        <w:t>Chaneris</w:t>
      </w:r>
      <w:proofErr w:type="spellEnd"/>
      <w:r w:rsidRPr="00BE752F">
        <w:t xml:space="preserve"> | Chaney | Chang | Changa | Change | </w:t>
      </w:r>
      <w:proofErr w:type="spellStart"/>
      <w:r w:rsidRPr="00BE752F">
        <w:t>Changho</w:t>
      </w:r>
      <w:proofErr w:type="spellEnd"/>
      <w:r w:rsidRPr="00BE752F">
        <w:t xml:space="preserve"> | </w:t>
      </w:r>
      <w:proofErr w:type="spellStart"/>
      <w:r w:rsidRPr="00BE752F">
        <w:t>Changhsin</w:t>
      </w:r>
      <w:proofErr w:type="spellEnd"/>
      <w:r w:rsidRPr="00BE752F">
        <w:t xml:space="preserve"> | </w:t>
      </w:r>
      <w:proofErr w:type="spellStart"/>
      <w:r w:rsidRPr="00BE752F">
        <w:t>Changseng</w:t>
      </w:r>
      <w:proofErr w:type="spellEnd"/>
      <w:r w:rsidRPr="00BE752F">
        <w:t xml:space="preserve"> | Chanh | Chani | Chanida | Chanin |</w:t>
      </w:r>
    </w:p>
    <w:p w14:paraId="4ACB7192" w14:textId="77777777" w:rsidR="00000000" w:rsidRPr="00BE752F" w:rsidRDefault="00000000">
      <w:r w:rsidRPr="00BE752F">
        <w:t xml:space="preserve">Chanina | </w:t>
      </w:r>
      <w:proofErr w:type="spellStart"/>
      <w:r w:rsidRPr="00BE752F">
        <w:t>Chaning</w:t>
      </w:r>
      <w:proofErr w:type="spellEnd"/>
      <w:r w:rsidRPr="00BE752F">
        <w:t xml:space="preserve"> | </w:t>
      </w:r>
      <w:proofErr w:type="spellStart"/>
      <w:r w:rsidRPr="00BE752F">
        <w:t>Chanitr</w:t>
      </w:r>
      <w:proofErr w:type="spellEnd"/>
      <w:r w:rsidRPr="00BE752F">
        <w:t xml:space="preserve"> | </w:t>
      </w:r>
      <w:proofErr w:type="spellStart"/>
      <w:r w:rsidRPr="00BE752F">
        <w:t>Chanitre</w:t>
      </w:r>
      <w:proofErr w:type="spellEnd"/>
      <w:r w:rsidRPr="00BE752F">
        <w:t xml:space="preserve"> | </w:t>
      </w:r>
      <w:proofErr w:type="spellStart"/>
      <w:r w:rsidRPr="00BE752F">
        <w:t>Chanjiun</w:t>
      </w:r>
      <w:proofErr w:type="spellEnd"/>
      <w:r w:rsidRPr="00BE752F">
        <w:t xml:space="preserve"> | Chanler | Chann | Channa | Channan | Channarayapatra | </w:t>
      </w:r>
      <w:proofErr w:type="spellStart"/>
      <w:r w:rsidRPr="00BE752F">
        <w:t>Channarayapatrah</w:t>
      </w:r>
      <w:proofErr w:type="spellEnd"/>
      <w:r w:rsidRPr="00BE752F">
        <w:t xml:space="preserve"> | Channe |</w:t>
      </w:r>
    </w:p>
    <w:p w14:paraId="79D0BC5E" w14:textId="77777777" w:rsidR="00000000" w:rsidRPr="00BE752F" w:rsidRDefault="00000000">
      <w:r w:rsidRPr="00BE752F">
        <w:t xml:space="preserve">Channel | Channell | Channen | Channin | Channing | Channon | Channu | </w:t>
      </w:r>
      <w:proofErr w:type="spellStart"/>
      <w:r w:rsidRPr="00BE752F">
        <w:t>CHanny</w:t>
      </w:r>
      <w:proofErr w:type="spellEnd"/>
      <w:r w:rsidRPr="00BE752F">
        <w:t xml:space="preserve"> | Chanon | Chanpreet | Chansamone | Chanse | Chansey |</w:t>
      </w:r>
    </w:p>
    <w:p w14:paraId="57D76A4B" w14:textId="77777777" w:rsidR="00000000" w:rsidRPr="00BE752F" w:rsidRDefault="00000000">
      <w:proofErr w:type="spellStart"/>
      <w:r w:rsidRPr="00BE752F">
        <w:t>Chanshing</w:t>
      </w:r>
      <w:proofErr w:type="spellEnd"/>
      <w:r w:rsidRPr="00BE752F">
        <w:t xml:space="preserve"> | Chant | Chanta | Chantal | </w:t>
      </w:r>
      <w:proofErr w:type="spellStart"/>
      <w:r w:rsidRPr="00BE752F">
        <w:t>Chantavious</w:t>
      </w:r>
      <w:proofErr w:type="spellEnd"/>
      <w:r w:rsidRPr="00BE752F">
        <w:t xml:space="preserve"> | Chante | Chantel | Chantelle | Chantez | Chantha | </w:t>
      </w:r>
      <w:proofErr w:type="spellStart"/>
      <w:r w:rsidRPr="00BE752F">
        <w:t>Chanthachone</w:t>
      </w:r>
      <w:proofErr w:type="spellEnd"/>
      <w:r w:rsidRPr="00BE752F">
        <w:t xml:space="preserve"> | </w:t>
      </w:r>
      <w:proofErr w:type="spellStart"/>
      <w:r w:rsidRPr="00BE752F">
        <w:t>Chanthan</w:t>
      </w:r>
      <w:proofErr w:type="spellEnd"/>
      <w:r w:rsidRPr="00BE752F">
        <w:t xml:space="preserve"> |</w:t>
      </w:r>
    </w:p>
    <w:p w14:paraId="7E159ABB" w14:textId="77777777" w:rsidR="00000000" w:rsidRPr="00BE752F" w:rsidRDefault="00000000">
      <w:r w:rsidRPr="00BE752F">
        <w:t xml:space="preserve">Chanthaphone | Chanthara | </w:t>
      </w:r>
      <w:proofErr w:type="spellStart"/>
      <w:r w:rsidRPr="00BE752F">
        <w:t>Chanthon</w:t>
      </w:r>
      <w:proofErr w:type="spellEnd"/>
      <w:r w:rsidRPr="00BE752F">
        <w:t xml:space="preserve"> | Chanthou | </w:t>
      </w:r>
      <w:proofErr w:type="spellStart"/>
      <w:r w:rsidRPr="00BE752F">
        <w:t>Chanthran</w:t>
      </w:r>
      <w:proofErr w:type="spellEnd"/>
      <w:r w:rsidRPr="00BE752F">
        <w:t xml:space="preserve"> | Chanthy | Chanti | Chantico | </w:t>
      </w:r>
      <w:proofErr w:type="spellStart"/>
      <w:r w:rsidRPr="00BE752F">
        <w:t>Chantie</w:t>
      </w:r>
      <w:proofErr w:type="spellEnd"/>
      <w:r w:rsidRPr="00BE752F">
        <w:t xml:space="preserve"> | Chantilly | Chantis | Chantra | Chantrea |</w:t>
      </w:r>
    </w:p>
    <w:p w14:paraId="1DDDEFD2" w14:textId="77777777" w:rsidR="00000000" w:rsidRPr="00BE752F" w:rsidRDefault="00000000">
      <w:r w:rsidRPr="00BE752F">
        <w:t xml:space="preserve">Chantry | Chanty | Chantz | </w:t>
      </w:r>
      <w:proofErr w:type="spellStart"/>
      <w:r w:rsidRPr="00BE752F">
        <w:t>Chantze</w:t>
      </w:r>
      <w:proofErr w:type="spellEnd"/>
      <w:r w:rsidRPr="00BE752F">
        <w:t xml:space="preserve"> | Chany | Chanz | Chanze | Chao | </w:t>
      </w:r>
      <w:proofErr w:type="spellStart"/>
      <w:r w:rsidRPr="00BE752F">
        <w:t>Chaoping</w:t>
      </w:r>
      <w:proofErr w:type="spellEnd"/>
      <w:r w:rsidRPr="00BE752F">
        <w:t xml:space="preserve"> | Chaos | </w:t>
      </w:r>
      <w:proofErr w:type="spellStart"/>
      <w:r w:rsidRPr="00BE752F">
        <w:t>Chaozi</w:t>
      </w:r>
      <w:proofErr w:type="spellEnd"/>
      <w:r w:rsidRPr="00BE752F">
        <w:t xml:space="preserve"> | Chapa | Chapal | Chape | Chapelle |</w:t>
      </w:r>
    </w:p>
    <w:p w14:paraId="664616BD" w14:textId="77777777" w:rsidR="00000000" w:rsidRPr="00BE752F" w:rsidRDefault="00000000">
      <w:r w:rsidRPr="00BE752F">
        <w:t xml:space="preserve">Chapin | Chaplin | Chapman | Chappell | Chaps | Chaquan | Char | Charade | </w:t>
      </w:r>
      <w:proofErr w:type="spellStart"/>
      <w:r w:rsidRPr="00BE752F">
        <w:t>Charalambo</w:t>
      </w:r>
      <w:proofErr w:type="spellEnd"/>
      <w:r w:rsidRPr="00BE752F">
        <w:t xml:space="preserve"> | Charalambos | Charalambous | Charam | Charan |</w:t>
      </w:r>
    </w:p>
    <w:p w14:paraId="29E34D7E" w14:textId="77777777" w:rsidR="00000000" w:rsidRPr="00BE752F" w:rsidRDefault="00000000">
      <w:proofErr w:type="spellStart"/>
      <w:r w:rsidRPr="00BE752F">
        <w:t>Charandeep</w:t>
      </w:r>
      <w:proofErr w:type="spellEnd"/>
      <w:r w:rsidRPr="00BE752F">
        <w:t xml:space="preserve"> | Charandev | </w:t>
      </w:r>
      <w:proofErr w:type="spellStart"/>
      <w:r w:rsidRPr="00BE752F">
        <w:t>Charandip</w:t>
      </w:r>
      <w:proofErr w:type="spellEnd"/>
      <w:r w:rsidRPr="00BE752F">
        <w:t xml:space="preserve"> | Charanjeet | Charanjit | Charanjot | Charanpal | Charanpreet | Charat | </w:t>
      </w:r>
      <w:proofErr w:type="spellStart"/>
      <w:r w:rsidRPr="00BE752F">
        <w:t>Charbell</w:t>
      </w:r>
      <w:proofErr w:type="spellEnd"/>
      <w:r w:rsidRPr="00BE752F">
        <w:t xml:space="preserve"> | </w:t>
      </w:r>
      <w:proofErr w:type="spellStart"/>
      <w:r w:rsidRPr="00BE752F">
        <w:t>Charbil</w:t>
      </w:r>
      <w:proofErr w:type="spellEnd"/>
      <w:r w:rsidRPr="00BE752F">
        <w:t xml:space="preserve"> | Charcoal |</w:t>
      </w:r>
    </w:p>
    <w:p w14:paraId="1020A5C8" w14:textId="77777777" w:rsidR="00000000" w:rsidRPr="00BE752F" w:rsidRDefault="00000000">
      <w:r w:rsidRPr="00BE752F">
        <w:t xml:space="preserve">Charda | Chardon | Chardonay | Chardonnay | Chards | Charea | Charel | Charell | Chari | Charidy | </w:t>
      </w:r>
      <w:proofErr w:type="spellStart"/>
      <w:r w:rsidRPr="00BE752F">
        <w:t>Charim</w:t>
      </w:r>
      <w:proofErr w:type="spellEnd"/>
      <w:r w:rsidRPr="00BE752F">
        <w:t xml:space="preserve"> | Charin | Chariot | Charis | Charit</w:t>
      </w:r>
    </w:p>
    <w:p w14:paraId="4F849650" w14:textId="77777777" w:rsidR="00000000" w:rsidRPr="00BE752F" w:rsidRDefault="00000000">
      <w:r w:rsidRPr="00BE752F">
        <w:t xml:space="preserve">| Charita | Charith | Charitha | Charito | Chariton | Charity | Chariya | Charizard | Charl | Charla | Charlane | Charle | Charlee | </w:t>
      </w:r>
      <w:proofErr w:type="spellStart"/>
      <w:r w:rsidRPr="00BE752F">
        <w:t>Charlelie</w:t>
      </w:r>
      <w:proofErr w:type="spellEnd"/>
      <w:r w:rsidRPr="00BE752F">
        <w:t xml:space="preserve"> |</w:t>
      </w:r>
    </w:p>
    <w:p w14:paraId="2C875ECB" w14:textId="77777777" w:rsidR="00000000" w:rsidRPr="00BE752F" w:rsidRDefault="00000000">
      <w:r w:rsidRPr="00BE752F">
        <w:t>Charlemagne | Charlen | Charlene | Charles | Charleston | Charlet | Charleton | Charlette | Charley | Charli | Charlie | Charlin | Charllotte |</w:t>
      </w:r>
    </w:p>
    <w:p w14:paraId="604C6284" w14:textId="77777777" w:rsidR="00000000" w:rsidRPr="00BE752F" w:rsidRDefault="00000000">
      <w:r w:rsidRPr="00BE752F">
        <w:t>Charlo | Charlon | Charlot | Charlotta | Charlotte | Charlton | Charly | Charlyn | Charm | Charmain | Charmaine | Charmander | Charmel |</w:t>
      </w:r>
    </w:p>
    <w:p w14:paraId="6D6C5ACF" w14:textId="77777777" w:rsidR="00000000" w:rsidRPr="00BE752F" w:rsidRDefault="00000000">
      <w:proofErr w:type="spellStart"/>
      <w:r w:rsidRPr="00BE752F">
        <w:t>Charmeleon</w:t>
      </w:r>
      <w:proofErr w:type="spellEnd"/>
      <w:r w:rsidRPr="00BE752F">
        <w:t xml:space="preserve"> | Charmen | Charmer | Charmin | Charmisa | Charn | Charna | </w:t>
      </w:r>
      <w:proofErr w:type="spellStart"/>
      <w:r w:rsidRPr="00BE752F">
        <w:t>Charndeep</w:t>
      </w:r>
      <w:proofErr w:type="spellEnd"/>
      <w:r w:rsidRPr="00BE752F">
        <w:t xml:space="preserve"> | </w:t>
      </w:r>
      <w:proofErr w:type="spellStart"/>
      <w:r w:rsidRPr="00BE752F">
        <w:t>Charness</w:t>
      </w:r>
      <w:proofErr w:type="spellEnd"/>
      <w:r w:rsidRPr="00BE752F">
        <w:t xml:space="preserve"> | Charney | Charni | Charnie | Charnique |</w:t>
      </w:r>
    </w:p>
    <w:p w14:paraId="70E4B6E0" w14:textId="77777777" w:rsidR="00000000" w:rsidRPr="00BE752F" w:rsidRDefault="00000000">
      <w:r w:rsidRPr="00BE752F">
        <w:t xml:space="preserve">Charnissa | </w:t>
      </w:r>
      <w:proofErr w:type="spellStart"/>
      <w:r w:rsidRPr="00BE752F">
        <w:t>Charnvir</w:t>
      </w:r>
      <w:proofErr w:type="spellEnd"/>
      <w:r w:rsidRPr="00BE752F">
        <w:t xml:space="preserve"> | Charo | Charoen | Charol | Charon | Charone | Charonne | </w:t>
      </w:r>
      <w:proofErr w:type="spellStart"/>
      <w:r w:rsidRPr="00BE752F">
        <w:t>Charriol</w:t>
      </w:r>
      <w:proofErr w:type="spellEnd"/>
      <w:r w:rsidRPr="00BE752F">
        <w:t xml:space="preserve"> | Charro | Charron | Charry | Chars | Charta |</w:t>
      </w:r>
    </w:p>
    <w:p w14:paraId="11489D00" w14:textId="77777777" w:rsidR="00000000" w:rsidRPr="00BE752F" w:rsidRDefault="00000000">
      <w:r w:rsidRPr="00BE752F">
        <w:t xml:space="preserve">Chartell | Charter | Chartier | Charu | Charudatta | Charuhasa | Charul | Charvis | Charybdis | </w:t>
      </w:r>
      <w:proofErr w:type="spellStart"/>
      <w:r w:rsidRPr="00BE752F">
        <w:t>Charzelle</w:t>
      </w:r>
      <w:proofErr w:type="spellEnd"/>
      <w:r w:rsidRPr="00BE752F">
        <w:t xml:space="preserve"> | Chas | </w:t>
      </w:r>
      <w:proofErr w:type="spellStart"/>
      <w:r w:rsidRPr="00BE752F">
        <w:t>Chasalow</w:t>
      </w:r>
      <w:proofErr w:type="spellEnd"/>
      <w:r w:rsidRPr="00BE752F">
        <w:t xml:space="preserve"> | Chasan | Chase |</w:t>
      </w:r>
    </w:p>
    <w:p w14:paraId="29BBB296" w14:textId="77777777" w:rsidR="00000000" w:rsidRPr="00BE752F" w:rsidRDefault="00000000">
      <w:proofErr w:type="spellStart"/>
      <w:r w:rsidRPr="00BE752F">
        <w:t>Chaseland</w:t>
      </w:r>
      <w:proofErr w:type="spellEnd"/>
      <w:r w:rsidRPr="00BE752F">
        <w:t xml:space="preserve"> | Chaselyn | Chaser | Chasez | Chasie | Chasin | Chaska | </w:t>
      </w:r>
      <w:proofErr w:type="spellStart"/>
      <w:r w:rsidRPr="00BE752F">
        <w:t>Chaskae</w:t>
      </w:r>
      <w:proofErr w:type="spellEnd"/>
      <w:r w:rsidRPr="00BE752F">
        <w:t xml:space="preserve"> | Chaske | Chasma | Chason | Chasse | Chassidy | Chassie |</w:t>
      </w:r>
    </w:p>
    <w:p w14:paraId="20BEF711" w14:textId="77777777" w:rsidR="00000000" w:rsidRPr="00BE752F" w:rsidRDefault="00000000">
      <w:r w:rsidRPr="00BE752F">
        <w:t xml:space="preserve">Chassy | Chasta | Chastain | Chasteen | Chasten | Chastin | Chastine | Chaston | Chasty | Chasyn | Chat | Chata | </w:t>
      </w:r>
      <w:proofErr w:type="spellStart"/>
      <w:r w:rsidRPr="00BE752F">
        <w:t>Chatagai</w:t>
      </w:r>
      <w:proofErr w:type="spellEnd"/>
      <w:r w:rsidRPr="00BE752F">
        <w:t xml:space="preserve"> | Chatchai | Chateau</w:t>
      </w:r>
    </w:p>
    <w:p w14:paraId="59190118" w14:textId="77777777" w:rsidR="00000000" w:rsidRPr="00BE752F" w:rsidRDefault="00000000">
      <w:r w:rsidRPr="00BE752F">
        <w:t xml:space="preserve">| Chatham | Chathura | </w:t>
      </w:r>
      <w:proofErr w:type="spellStart"/>
      <w:r w:rsidRPr="00BE752F">
        <w:t>Chathwarespa</w:t>
      </w:r>
      <w:proofErr w:type="spellEnd"/>
      <w:r w:rsidRPr="00BE752F">
        <w:t xml:space="preserve"> | Chatley | Chatman | Chato | </w:t>
      </w:r>
      <w:proofErr w:type="spellStart"/>
      <w:r w:rsidRPr="00BE752F">
        <w:t>Chatool</w:t>
      </w:r>
      <w:proofErr w:type="spellEnd"/>
      <w:r w:rsidRPr="00BE752F">
        <w:t xml:space="preserve"> | </w:t>
      </w:r>
      <w:proofErr w:type="spellStart"/>
      <w:r w:rsidRPr="00BE752F">
        <w:t>Chatoyer</w:t>
      </w:r>
      <w:proofErr w:type="spellEnd"/>
      <w:r w:rsidRPr="00BE752F">
        <w:t xml:space="preserve"> | </w:t>
      </w:r>
      <w:proofErr w:type="spellStart"/>
      <w:r w:rsidRPr="00BE752F">
        <w:t>Chatresa</w:t>
      </w:r>
      <w:proofErr w:type="spellEnd"/>
      <w:r w:rsidRPr="00BE752F">
        <w:t xml:space="preserve"> | Chatta | </w:t>
      </w:r>
      <w:proofErr w:type="spellStart"/>
      <w:r w:rsidRPr="00BE752F">
        <w:t>Chatte</w:t>
      </w:r>
      <w:proofErr w:type="spellEnd"/>
      <w:r w:rsidRPr="00BE752F">
        <w:t xml:space="preserve"> | Chatter | </w:t>
      </w:r>
      <w:proofErr w:type="spellStart"/>
      <w:r w:rsidRPr="00BE752F">
        <w:t>Chattramukha</w:t>
      </w:r>
      <w:proofErr w:type="spellEnd"/>
      <w:r w:rsidRPr="00BE752F">
        <w:t xml:space="preserve"> |</w:t>
      </w:r>
    </w:p>
    <w:p w14:paraId="2F4BDF38" w14:textId="77777777" w:rsidR="00000000" w:rsidRPr="00BE752F" w:rsidRDefault="00000000">
      <w:r w:rsidRPr="00BE752F">
        <w:t xml:space="preserve">Chatura | </w:t>
      </w:r>
      <w:proofErr w:type="spellStart"/>
      <w:r w:rsidRPr="00BE752F">
        <w:t>Chaturhotri</w:t>
      </w:r>
      <w:proofErr w:type="spellEnd"/>
      <w:r w:rsidRPr="00BE752F">
        <w:t xml:space="preserve"> | </w:t>
      </w:r>
      <w:proofErr w:type="spellStart"/>
      <w:r w:rsidRPr="00BE752F">
        <w:t>Chatzie</w:t>
      </w:r>
      <w:proofErr w:type="spellEnd"/>
      <w:r w:rsidRPr="00BE752F">
        <w:t xml:space="preserve"> | Chau | Chaucer | Chaudhari | Chaudhry | Chaudhury | Chauffeur | Chaun | Chaunce | Chauncey | </w:t>
      </w:r>
      <w:proofErr w:type="spellStart"/>
      <w:r w:rsidRPr="00BE752F">
        <w:t>Chaunchy</w:t>
      </w:r>
      <w:proofErr w:type="spellEnd"/>
      <w:r w:rsidRPr="00BE752F">
        <w:t xml:space="preserve"> |</w:t>
      </w:r>
    </w:p>
    <w:p w14:paraId="0CBF3798" w14:textId="77777777" w:rsidR="00000000" w:rsidRPr="00BE752F" w:rsidRDefault="00000000">
      <w:r w:rsidRPr="00BE752F">
        <w:t xml:space="preserve">Chauncy | Chauvin | Chava | Chavarria | Chaves | Chavez | Chavi | Chavis | Chavo | Chavon | Chavvy | </w:t>
      </w:r>
      <w:proofErr w:type="spellStart"/>
      <w:r w:rsidRPr="00BE752F">
        <w:t>Chawan</w:t>
      </w:r>
      <w:proofErr w:type="spellEnd"/>
      <w:r w:rsidRPr="00BE752F">
        <w:t xml:space="preserve"> | </w:t>
      </w:r>
      <w:proofErr w:type="spellStart"/>
      <w:r w:rsidRPr="00BE752F">
        <w:t>Chawon</w:t>
      </w:r>
      <w:proofErr w:type="spellEnd"/>
      <w:r w:rsidRPr="00BE752F">
        <w:t xml:space="preserve"> | </w:t>
      </w:r>
      <w:proofErr w:type="spellStart"/>
      <w:r w:rsidRPr="00BE752F">
        <w:t>Chaxshnay</w:t>
      </w:r>
      <w:proofErr w:type="spellEnd"/>
      <w:r w:rsidRPr="00BE752F">
        <w:t xml:space="preserve"> | Chay</w:t>
      </w:r>
    </w:p>
    <w:p w14:paraId="1EC48A4D" w14:textId="77777777" w:rsidR="00000000" w:rsidRPr="00BE752F" w:rsidRDefault="00000000">
      <w:r w:rsidRPr="00BE752F">
        <w:t xml:space="preserve">| Chaya | Chayan | Chayana | </w:t>
      </w:r>
      <w:proofErr w:type="spellStart"/>
      <w:r w:rsidRPr="00BE752F">
        <w:t>Chayanatha</w:t>
      </w:r>
      <w:proofErr w:type="spellEnd"/>
      <w:r w:rsidRPr="00BE752F">
        <w:t xml:space="preserve"> | </w:t>
      </w:r>
      <w:proofErr w:type="spellStart"/>
      <w:r w:rsidRPr="00BE752F">
        <w:t>Chayanka</w:t>
      </w:r>
      <w:proofErr w:type="spellEnd"/>
      <w:r w:rsidRPr="00BE752F">
        <w:t xml:space="preserve"> | </w:t>
      </w:r>
      <w:proofErr w:type="spellStart"/>
      <w:r w:rsidRPr="00BE752F">
        <w:t>Chayann</w:t>
      </w:r>
      <w:proofErr w:type="spellEnd"/>
      <w:r w:rsidRPr="00BE752F">
        <w:t xml:space="preserve"> | Chayanne | Chayce | Chaye | </w:t>
      </w:r>
      <w:proofErr w:type="spellStart"/>
      <w:r w:rsidRPr="00BE752F">
        <w:t>Chayee</w:t>
      </w:r>
      <w:proofErr w:type="spellEnd"/>
      <w:r w:rsidRPr="00BE752F">
        <w:t xml:space="preserve"> | </w:t>
      </w:r>
      <w:proofErr w:type="spellStart"/>
      <w:r w:rsidRPr="00BE752F">
        <w:t>Chayeh</w:t>
      </w:r>
      <w:proofErr w:type="spellEnd"/>
      <w:r w:rsidRPr="00BE752F">
        <w:t xml:space="preserve"> | </w:t>
      </w:r>
      <w:proofErr w:type="spellStart"/>
      <w:r w:rsidRPr="00BE752F">
        <w:t>Chayien</w:t>
      </w:r>
      <w:proofErr w:type="spellEnd"/>
      <w:r w:rsidRPr="00BE752F">
        <w:t xml:space="preserve"> | Chayka |</w:t>
      </w:r>
    </w:p>
    <w:p w14:paraId="74FA7BC5" w14:textId="77777777" w:rsidR="00000000" w:rsidRPr="00BE752F" w:rsidRDefault="00000000">
      <w:proofErr w:type="spellStart"/>
      <w:r w:rsidRPr="00BE752F">
        <w:t>Chaylon</w:t>
      </w:r>
      <w:proofErr w:type="spellEnd"/>
      <w:r w:rsidRPr="00BE752F">
        <w:t xml:space="preserve"> | Chayne | Chayo | Chayse | Chayss | Chaz | Chazaray | </w:t>
      </w:r>
      <w:proofErr w:type="spellStart"/>
      <w:r w:rsidRPr="00BE752F">
        <w:t>Chazeray</w:t>
      </w:r>
      <w:proofErr w:type="spellEnd"/>
      <w:r w:rsidRPr="00BE752F">
        <w:t xml:space="preserve"> | </w:t>
      </w:r>
      <w:proofErr w:type="spellStart"/>
      <w:r w:rsidRPr="00BE752F">
        <w:t>Chazney</w:t>
      </w:r>
      <w:proofErr w:type="spellEnd"/>
      <w:r w:rsidRPr="00BE752F">
        <w:t xml:space="preserve"> | Chazton | Chazy | Chazz | Che | Chea | Cheah | </w:t>
      </w:r>
      <w:proofErr w:type="spellStart"/>
      <w:r w:rsidRPr="00BE752F">
        <w:t>Cheaky</w:t>
      </w:r>
      <w:proofErr w:type="spellEnd"/>
    </w:p>
    <w:p w14:paraId="486B1F90" w14:textId="77777777" w:rsidR="00000000" w:rsidRPr="00BE752F" w:rsidRDefault="00000000">
      <w:r w:rsidRPr="00BE752F">
        <w:t xml:space="preserve">| Chean | Cheatham | Checca | Cheche | </w:t>
      </w:r>
      <w:proofErr w:type="spellStart"/>
      <w:r w:rsidRPr="00BE752F">
        <w:t>Checheg</w:t>
      </w:r>
      <w:proofErr w:type="spellEnd"/>
      <w:r w:rsidRPr="00BE752F">
        <w:t xml:space="preserve"> | Check | Checker | Checkers | Checkmate | Checotah | Ched | Cheddar | </w:t>
      </w:r>
      <w:proofErr w:type="spellStart"/>
      <w:r w:rsidRPr="00BE752F">
        <w:t>Chedly</w:t>
      </w:r>
      <w:proofErr w:type="spellEnd"/>
      <w:r w:rsidRPr="00BE752F">
        <w:t xml:space="preserve"> | </w:t>
      </w:r>
      <w:proofErr w:type="spellStart"/>
      <w:r w:rsidRPr="00BE752F">
        <w:t>Chedy</w:t>
      </w:r>
      <w:proofErr w:type="spellEnd"/>
      <w:r w:rsidRPr="00BE752F">
        <w:t xml:space="preserve"> |</w:t>
      </w:r>
    </w:p>
    <w:p w14:paraId="50A6BFD6" w14:textId="77777777" w:rsidR="00000000" w:rsidRPr="00BE752F" w:rsidRDefault="00000000">
      <w:r w:rsidRPr="00BE752F">
        <w:t xml:space="preserve">Chee | </w:t>
      </w:r>
      <w:proofErr w:type="spellStart"/>
      <w:r w:rsidRPr="00BE752F">
        <w:t>Cheebah</w:t>
      </w:r>
      <w:proofErr w:type="spellEnd"/>
      <w:r w:rsidRPr="00BE752F">
        <w:t xml:space="preserve"> | Cheech | Cheek | Cheeks | Cheeky | Cheema | Cheenu | </w:t>
      </w:r>
      <w:proofErr w:type="spellStart"/>
      <w:r w:rsidRPr="00BE752F">
        <w:t>Cheerie</w:t>
      </w:r>
      <w:proofErr w:type="spellEnd"/>
      <w:r w:rsidRPr="00BE752F">
        <w:t xml:space="preserve"> | Cheerio | Cheese | </w:t>
      </w:r>
      <w:proofErr w:type="spellStart"/>
      <w:r w:rsidRPr="00BE752F">
        <w:t>Cheesers</w:t>
      </w:r>
      <w:proofErr w:type="spellEnd"/>
      <w:r w:rsidRPr="00BE752F">
        <w:t xml:space="preserve"> | Cheeta | Cheetah | Cheeto |</w:t>
      </w:r>
    </w:p>
    <w:p w14:paraId="281A5D7E" w14:textId="77777777" w:rsidR="00000000" w:rsidRPr="00BE752F" w:rsidRDefault="00000000">
      <w:r w:rsidRPr="00BE752F">
        <w:t xml:space="preserve">Cheh | Chehalis | Cheherazad | </w:t>
      </w:r>
      <w:proofErr w:type="spellStart"/>
      <w:r w:rsidRPr="00BE752F">
        <w:t>Chehreh</w:t>
      </w:r>
      <w:proofErr w:type="spellEnd"/>
      <w:r w:rsidRPr="00BE752F">
        <w:t xml:space="preserve"> | </w:t>
      </w:r>
      <w:proofErr w:type="spellStart"/>
      <w:r w:rsidRPr="00BE752F">
        <w:t>Chei</w:t>
      </w:r>
      <w:proofErr w:type="spellEnd"/>
      <w:r w:rsidRPr="00BE752F">
        <w:t xml:space="preserve"> | </w:t>
      </w:r>
      <w:proofErr w:type="spellStart"/>
      <w:r w:rsidRPr="00BE752F">
        <w:t>Cheianne</w:t>
      </w:r>
      <w:proofErr w:type="spellEnd"/>
      <w:r w:rsidRPr="00BE752F">
        <w:t xml:space="preserve"> | </w:t>
      </w:r>
      <w:proofErr w:type="spellStart"/>
      <w:r w:rsidRPr="00BE752F">
        <w:t>Cheiko</w:t>
      </w:r>
      <w:proofErr w:type="spellEnd"/>
      <w:r w:rsidRPr="00BE752F">
        <w:t xml:space="preserve"> | Cheiron | </w:t>
      </w:r>
      <w:proofErr w:type="spellStart"/>
      <w:r w:rsidRPr="00BE752F">
        <w:t>Chekai</w:t>
      </w:r>
      <w:proofErr w:type="spellEnd"/>
      <w:r w:rsidRPr="00BE752F">
        <w:t xml:space="preserve"> | Chekhov | </w:t>
      </w:r>
      <w:proofErr w:type="spellStart"/>
      <w:r w:rsidRPr="00BE752F">
        <w:t>Chekota</w:t>
      </w:r>
      <w:proofErr w:type="spellEnd"/>
      <w:r w:rsidRPr="00BE752F">
        <w:t xml:space="preserve"> | Chekov | </w:t>
      </w:r>
      <w:proofErr w:type="spellStart"/>
      <w:r w:rsidRPr="00BE752F">
        <w:t>Chekriya</w:t>
      </w:r>
      <w:proofErr w:type="spellEnd"/>
      <w:r w:rsidRPr="00BE752F">
        <w:t xml:space="preserve"> | Chel | Chela</w:t>
      </w:r>
    </w:p>
    <w:p w14:paraId="16818211" w14:textId="77777777" w:rsidR="00000000" w:rsidRPr="00BE752F" w:rsidRDefault="00000000">
      <w:r w:rsidRPr="00BE752F">
        <w:t xml:space="preserve">| Chelan | </w:t>
      </w:r>
      <w:proofErr w:type="spellStart"/>
      <w:r w:rsidRPr="00BE752F">
        <w:t>Chelane</w:t>
      </w:r>
      <w:proofErr w:type="spellEnd"/>
      <w:r w:rsidRPr="00BE752F">
        <w:t xml:space="preserve"> | </w:t>
      </w:r>
      <w:proofErr w:type="spellStart"/>
      <w:r w:rsidRPr="00BE752F">
        <w:t>Chelbea</w:t>
      </w:r>
      <w:proofErr w:type="spellEnd"/>
      <w:r w:rsidRPr="00BE752F">
        <w:t xml:space="preserve"> | Chelbi | Chelcie | Chele | Chelise | Chella | Chellaiah | Chellakili | Chellam | Chellamani | Chellappa | Chellappan |</w:t>
      </w:r>
    </w:p>
    <w:p w14:paraId="0167911C" w14:textId="77777777" w:rsidR="00000000" w:rsidRPr="00BE752F" w:rsidRDefault="00000000">
      <w:proofErr w:type="spellStart"/>
      <w:r w:rsidRPr="00BE752F">
        <w:t>Chellas</w:t>
      </w:r>
      <w:proofErr w:type="spellEnd"/>
      <w:r w:rsidRPr="00BE752F">
        <w:t xml:space="preserve"> | </w:t>
      </w:r>
      <w:proofErr w:type="spellStart"/>
      <w:r w:rsidRPr="00BE752F">
        <w:t>Chellaton</w:t>
      </w:r>
      <w:proofErr w:type="spellEnd"/>
      <w:r w:rsidRPr="00BE752F">
        <w:t xml:space="preserve"> | Chelle | Chelli | Chellis | Chelo | Chels | Chelsea | Chelsey | Chelsie | Chelson | Chelston | Chelton | Chem | Chema |</w:t>
      </w:r>
    </w:p>
    <w:p w14:paraId="7D3684DB" w14:textId="77777777" w:rsidR="00000000" w:rsidRPr="00BE752F" w:rsidRDefault="00000000">
      <w:r w:rsidRPr="00BE752F">
        <w:t xml:space="preserve">Chemarin | Chemash | Chemesh | </w:t>
      </w:r>
      <w:proofErr w:type="spellStart"/>
      <w:r w:rsidRPr="00BE752F">
        <w:t>Chemida</w:t>
      </w:r>
      <w:proofErr w:type="spellEnd"/>
      <w:r w:rsidRPr="00BE752F">
        <w:t xml:space="preserve"> | </w:t>
      </w:r>
      <w:proofErr w:type="spellStart"/>
      <w:r w:rsidRPr="00BE752F">
        <w:t>Chemion</w:t>
      </w:r>
      <w:proofErr w:type="spellEnd"/>
      <w:r w:rsidRPr="00BE752F">
        <w:t xml:space="preserve"> | </w:t>
      </w:r>
      <w:proofErr w:type="spellStart"/>
      <w:r w:rsidRPr="00BE752F">
        <w:t>Chemis</w:t>
      </w:r>
      <w:proofErr w:type="spellEnd"/>
      <w:r w:rsidRPr="00BE752F">
        <w:t xml:space="preserve"> | </w:t>
      </w:r>
      <w:proofErr w:type="spellStart"/>
      <w:r w:rsidRPr="00BE752F">
        <w:t>Chemiyan</w:t>
      </w:r>
      <w:proofErr w:type="spellEnd"/>
      <w:r w:rsidRPr="00BE752F">
        <w:t xml:space="preserve"> | Chemosh | Chen | Chenaniah | Chenara | Chenault | Chenay |</w:t>
      </w:r>
    </w:p>
    <w:p w14:paraId="2F93D3C6" w14:textId="77777777" w:rsidR="00000000" w:rsidRPr="00BE752F" w:rsidRDefault="00000000">
      <w:proofErr w:type="spellStart"/>
      <w:r w:rsidRPr="00BE752F">
        <w:t>Chenchung</w:t>
      </w:r>
      <w:proofErr w:type="spellEnd"/>
      <w:r w:rsidRPr="00BE752F">
        <w:t xml:space="preserve"> | Chendra | Chene | Chenee | Chenel | Chenet | Cheney | Cheng | </w:t>
      </w:r>
      <w:proofErr w:type="spellStart"/>
      <w:r w:rsidRPr="00BE752F">
        <w:t>Chengdong</w:t>
      </w:r>
      <w:proofErr w:type="spellEnd"/>
      <w:r w:rsidRPr="00BE752F">
        <w:t xml:space="preserve"> | </w:t>
      </w:r>
      <w:proofErr w:type="spellStart"/>
      <w:r w:rsidRPr="00BE752F">
        <w:t>Chengelay</w:t>
      </w:r>
      <w:proofErr w:type="spellEnd"/>
      <w:r w:rsidRPr="00BE752F">
        <w:t xml:space="preserve"> | Chengelpet | </w:t>
      </w:r>
      <w:proofErr w:type="spellStart"/>
      <w:r w:rsidRPr="00BE752F">
        <w:t>Chengfoo</w:t>
      </w:r>
      <w:proofErr w:type="spellEnd"/>
      <w:r w:rsidRPr="00BE752F">
        <w:t xml:space="preserve"> | Chenghong |</w:t>
      </w:r>
    </w:p>
    <w:p w14:paraId="55302EDE" w14:textId="77777777" w:rsidR="00000000" w:rsidRPr="00BE752F" w:rsidRDefault="00000000">
      <w:proofErr w:type="spellStart"/>
      <w:r w:rsidRPr="00BE752F">
        <w:t>Chenghung</w:t>
      </w:r>
      <w:proofErr w:type="spellEnd"/>
      <w:r w:rsidRPr="00BE752F">
        <w:t xml:space="preserve"> | </w:t>
      </w:r>
      <w:proofErr w:type="spellStart"/>
      <w:r w:rsidRPr="00BE752F">
        <w:t>Chengtseng</w:t>
      </w:r>
      <w:proofErr w:type="spellEnd"/>
      <w:r w:rsidRPr="00BE752F">
        <w:t xml:space="preserve"> | </w:t>
      </w:r>
      <w:proofErr w:type="spellStart"/>
      <w:r w:rsidRPr="00BE752F">
        <w:t>Chengwei</w:t>
      </w:r>
      <w:proofErr w:type="spellEnd"/>
      <w:r w:rsidRPr="00BE752F">
        <w:t xml:space="preserve"> | </w:t>
      </w:r>
      <w:proofErr w:type="spellStart"/>
      <w:r w:rsidRPr="00BE752F">
        <w:t>Chenmsien</w:t>
      </w:r>
      <w:proofErr w:type="spellEnd"/>
      <w:r w:rsidRPr="00BE752F">
        <w:t xml:space="preserve"> | Chenna | Chennapragada | Chenni | Chenoa | Chenoweth | Chenrezig | Chente | </w:t>
      </w:r>
      <w:proofErr w:type="spellStart"/>
      <w:r w:rsidRPr="00BE752F">
        <w:t>Chenye</w:t>
      </w:r>
      <w:proofErr w:type="spellEnd"/>
      <w:r w:rsidRPr="00BE752F">
        <w:t xml:space="preserve"> |</w:t>
      </w:r>
    </w:p>
    <w:p w14:paraId="3482CF9E" w14:textId="77777777" w:rsidR="00000000" w:rsidRPr="00BE752F" w:rsidRDefault="00000000">
      <w:proofErr w:type="spellStart"/>
      <w:r w:rsidRPr="00BE752F">
        <w:t>Chenyee</w:t>
      </w:r>
      <w:proofErr w:type="spellEnd"/>
      <w:r w:rsidRPr="00BE752F">
        <w:t xml:space="preserve"> | Chenzira | Cheol | </w:t>
      </w:r>
      <w:proofErr w:type="spellStart"/>
      <w:r w:rsidRPr="00BE752F">
        <w:t>Cheola</w:t>
      </w:r>
      <w:proofErr w:type="spellEnd"/>
      <w:r w:rsidRPr="00BE752F">
        <w:t xml:space="preserve"> | Cheong | Cheops | </w:t>
      </w:r>
      <w:proofErr w:type="spellStart"/>
      <w:r w:rsidRPr="00BE752F">
        <w:t>Cheowtong</w:t>
      </w:r>
      <w:proofErr w:type="spellEnd"/>
      <w:r w:rsidRPr="00BE752F">
        <w:t xml:space="preserve"> | Chephirah | Cher | Chera | Cheran | </w:t>
      </w:r>
      <w:proofErr w:type="spellStart"/>
      <w:r w:rsidRPr="00BE752F">
        <w:t>Cheraz</w:t>
      </w:r>
      <w:proofErr w:type="spellEnd"/>
      <w:r w:rsidRPr="00BE752F">
        <w:t xml:space="preserve"> | Cherden | Cherek |</w:t>
      </w:r>
    </w:p>
    <w:p w14:paraId="1963B97E" w14:textId="77777777" w:rsidR="00000000" w:rsidRPr="00BE752F" w:rsidRDefault="00000000">
      <w:r w:rsidRPr="00BE752F">
        <w:t xml:space="preserve">Cheren | </w:t>
      </w:r>
      <w:proofErr w:type="spellStart"/>
      <w:r w:rsidRPr="00BE752F">
        <w:t>Chereva</w:t>
      </w:r>
      <w:proofErr w:type="spellEnd"/>
      <w:r w:rsidRPr="00BE752F">
        <w:t xml:space="preserve"> | Cheri | Cherian | Cherine | Cherish | Cherlin | Chern | Cherokee | Cheron | Cherono | Cherrel | Cherron | Cherry | Cheru |</w:t>
      </w:r>
    </w:p>
    <w:p w14:paraId="21CFC921" w14:textId="77777777" w:rsidR="00000000" w:rsidRPr="00BE752F" w:rsidRDefault="00000000">
      <w:r w:rsidRPr="00BE752F">
        <w:t xml:space="preserve">Cherub | Cherukuri | Cherupara | Chery | </w:t>
      </w:r>
      <w:proofErr w:type="spellStart"/>
      <w:r w:rsidRPr="00BE752F">
        <w:t>Cheryda</w:t>
      </w:r>
      <w:proofErr w:type="spellEnd"/>
      <w:r w:rsidRPr="00BE752F">
        <w:t xml:space="preserve"> | Cheryl | Cherylin | Chesa | Chesapeake | </w:t>
      </w:r>
      <w:proofErr w:type="spellStart"/>
      <w:r w:rsidRPr="00BE752F">
        <w:t>Chesh</w:t>
      </w:r>
      <w:proofErr w:type="spellEnd"/>
      <w:r w:rsidRPr="00BE752F">
        <w:t xml:space="preserve"> | Cheshire | Cheska | Chesley | Cheslie |</w:t>
      </w:r>
    </w:p>
    <w:p w14:paraId="3B63ACDD" w14:textId="77777777" w:rsidR="00000000" w:rsidRPr="00BE752F" w:rsidRDefault="00000000">
      <w:r w:rsidRPr="00BE752F">
        <w:t xml:space="preserve">Chesney | </w:t>
      </w:r>
      <w:proofErr w:type="spellStart"/>
      <w:r w:rsidRPr="00BE752F">
        <w:t>Chesnut</w:t>
      </w:r>
      <w:proofErr w:type="spellEnd"/>
      <w:r w:rsidRPr="00BE752F">
        <w:t xml:space="preserve"> | Chess | Chesser | Chessie | Chesta | </w:t>
      </w:r>
      <w:proofErr w:type="spellStart"/>
      <w:r w:rsidRPr="00BE752F">
        <w:t>Chestaka</w:t>
      </w:r>
      <w:proofErr w:type="spellEnd"/>
      <w:r w:rsidRPr="00BE752F">
        <w:t xml:space="preserve"> | Chesten | Chester | </w:t>
      </w:r>
      <w:proofErr w:type="spellStart"/>
      <w:r w:rsidRPr="00BE752F">
        <w:t>Chestha</w:t>
      </w:r>
      <w:proofErr w:type="spellEnd"/>
      <w:r w:rsidRPr="00BE752F">
        <w:t xml:space="preserve"> | Chestin | Chestnut | Chet | </w:t>
      </w:r>
      <w:proofErr w:type="spellStart"/>
      <w:r w:rsidRPr="00BE752F">
        <w:t>Chetali</w:t>
      </w:r>
      <w:proofErr w:type="spellEnd"/>
      <w:r w:rsidRPr="00BE752F">
        <w:t xml:space="preserve"> | Chetan |</w:t>
      </w:r>
    </w:p>
    <w:p w14:paraId="79EB64C3" w14:textId="77777777" w:rsidR="00000000" w:rsidRPr="00BE752F" w:rsidRDefault="00000000">
      <w:r w:rsidRPr="00BE752F">
        <w:t xml:space="preserve">Chetana | Chetas | </w:t>
      </w:r>
      <w:proofErr w:type="spellStart"/>
      <w:r w:rsidRPr="00BE752F">
        <w:t>Chetayitri</w:t>
      </w:r>
      <w:proofErr w:type="spellEnd"/>
      <w:r w:rsidRPr="00BE752F">
        <w:t xml:space="preserve"> | Chethan | Chethana | </w:t>
      </w:r>
      <w:proofErr w:type="spellStart"/>
      <w:r w:rsidRPr="00BE752F">
        <w:t>Chetishta</w:t>
      </w:r>
      <w:proofErr w:type="spellEnd"/>
      <w:r w:rsidRPr="00BE752F">
        <w:t xml:space="preserve"> | Chetlapalli | </w:t>
      </w:r>
      <w:proofErr w:type="spellStart"/>
      <w:r w:rsidRPr="00BE752F">
        <w:t>Chetobuh</w:t>
      </w:r>
      <w:proofErr w:type="spellEnd"/>
      <w:r w:rsidRPr="00BE752F">
        <w:t xml:space="preserve"> | </w:t>
      </w:r>
      <w:proofErr w:type="spellStart"/>
      <w:r w:rsidRPr="00BE752F">
        <w:t>Chetsang</w:t>
      </w:r>
      <w:proofErr w:type="spellEnd"/>
      <w:r w:rsidRPr="00BE752F">
        <w:t xml:space="preserve"> | Chett | </w:t>
      </w:r>
      <w:proofErr w:type="spellStart"/>
      <w:r w:rsidRPr="00BE752F">
        <w:t>Chetuya</w:t>
      </w:r>
      <w:proofErr w:type="spellEnd"/>
      <w:r w:rsidRPr="00BE752F">
        <w:t xml:space="preserve"> | Cheuk | Cheung | </w:t>
      </w:r>
      <w:proofErr w:type="spellStart"/>
      <w:r w:rsidRPr="00BE752F">
        <w:t>Cheva</w:t>
      </w:r>
      <w:proofErr w:type="spellEnd"/>
      <w:r w:rsidRPr="00BE752F">
        <w:t xml:space="preserve"> |</w:t>
      </w:r>
    </w:p>
    <w:p w14:paraId="56857BCF" w14:textId="77777777" w:rsidR="00000000" w:rsidRPr="00BE752F" w:rsidRDefault="00000000">
      <w:r w:rsidRPr="00BE752F">
        <w:t xml:space="preserve">Cheval | </w:t>
      </w:r>
      <w:proofErr w:type="spellStart"/>
      <w:r w:rsidRPr="00BE752F">
        <w:t>Chevalia</w:t>
      </w:r>
      <w:proofErr w:type="spellEnd"/>
      <w:r w:rsidRPr="00BE752F">
        <w:t xml:space="preserve"> | Chevalier | </w:t>
      </w:r>
      <w:proofErr w:type="spellStart"/>
      <w:r w:rsidRPr="00BE752F">
        <w:t>Chevaughn</w:t>
      </w:r>
      <w:proofErr w:type="spellEnd"/>
      <w:r w:rsidRPr="00BE752F">
        <w:t xml:space="preserve"> | Chevel | Chevelle | Chevette | Chevez | Chevi | Chevie | Chevin | Chevis | Chevon | Chevrolet |</w:t>
      </w:r>
    </w:p>
    <w:p w14:paraId="59EB8E7D" w14:textId="77777777" w:rsidR="00000000" w:rsidRPr="00BE752F" w:rsidRDefault="00000000">
      <w:r w:rsidRPr="00BE752F">
        <w:t xml:space="preserve">Chevron | Chevy | Chew | Chewbacca | Chewie | Chewy | Chey | Chey' | Cheyane | Cheyanna | Cheyanne | </w:t>
      </w:r>
      <w:proofErr w:type="spellStart"/>
      <w:r w:rsidRPr="00BE752F">
        <w:t>Cheye</w:t>
      </w:r>
      <w:proofErr w:type="spellEnd"/>
      <w:r w:rsidRPr="00BE752F">
        <w:t xml:space="preserve"> | Cheyene | Cheyenna |</w:t>
      </w:r>
    </w:p>
    <w:p w14:paraId="3CC62687" w14:textId="77777777" w:rsidR="00000000" w:rsidRPr="00BE752F" w:rsidRDefault="00000000">
      <w:r w:rsidRPr="00BE752F">
        <w:t xml:space="preserve">Cheyenne | </w:t>
      </w:r>
      <w:proofErr w:type="spellStart"/>
      <w:r w:rsidRPr="00BE752F">
        <w:t>Cheylynne</w:t>
      </w:r>
      <w:proofErr w:type="spellEnd"/>
      <w:r w:rsidRPr="00BE752F">
        <w:t xml:space="preserve"> | Cheyne | Cheyney | Cheynne | Chez | Chezaray | </w:t>
      </w:r>
      <w:proofErr w:type="spellStart"/>
      <w:r w:rsidRPr="00BE752F">
        <w:t>Chezeray</w:t>
      </w:r>
      <w:proofErr w:type="spellEnd"/>
      <w:r w:rsidRPr="00BE752F">
        <w:t xml:space="preserve"> | </w:t>
      </w:r>
      <w:proofErr w:type="spellStart"/>
      <w:r w:rsidRPr="00BE752F">
        <w:t>Chezni</w:t>
      </w:r>
      <w:proofErr w:type="spellEnd"/>
      <w:r w:rsidRPr="00BE752F">
        <w:t xml:space="preserve"> | Chhabi | Chhachhi | </w:t>
      </w:r>
      <w:proofErr w:type="spellStart"/>
      <w:r w:rsidRPr="00BE752F">
        <w:t>Chhama</w:t>
      </w:r>
      <w:proofErr w:type="spellEnd"/>
      <w:r w:rsidRPr="00BE752F">
        <w:t xml:space="preserve"> | Chhavi | Chhavvi |</w:t>
      </w:r>
    </w:p>
    <w:p w14:paraId="18C0F012" w14:textId="77777777" w:rsidR="00000000" w:rsidRPr="00BE752F" w:rsidRDefault="00000000">
      <w:r w:rsidRPr="00BE752F">
        <w:t xml:space="preserve">Chhay | Chhaya | Chheda | Chi | Chia | Chiagoziem | </w:t>
      </w:r>
      <w:proofErr w:type="spellStart"/>
      <w:r w:rsidRPr="00BE752F">
        <w:t>Chiahoang</w:t>
      </w:r>
      <w:proofErr w:type="spellEnd"/>
      <w:r w:rsidRPr="00BE752F">
        <w:t xml:space="preserve"> | </w:t>
      </w:r>
      <w:proofErr w:type="spellStart"/>
      <w:r w:rsidRPr="00BE752F">
        <w:t>Chiahuan</w:t>
      </w:r>
      <w:proofErr w:type="spellEnd"/>
      <w:r w:rsidRPr="00BE752F">
        <w:t xml:space="preserve"> | Chiaki | Chialin | Chiamaka | Chian | </w:t>
      </w:r>
      <w:proofErr w:type="spellStart"/>
      <w:r w:rsidRPr="00BE752F">
        <w:t>Chianfong</w:t>
      </w:r>
      <w:proofErr w:type="spellEnd"/>
      <w:r w:rsidRPr="00BE752F">
        <w:t xml:space="preserve"> | Chiang |</w:t>
      </w:r>
    </w:p>
    <w:p w14:paraId="3CC6B303" w14:textId="77777777" w:rsidR="00000000" w:rsidRPr="00BE752F" w:rsidRDefault="00000000">
      <w:proofErr w:type="spellStart"/>
      <w:r w:rsidRPr="00BE752F">
        <w:t>Chianghua</w:t>
      </w:r>
      <w:proofErr w:type="spellEnd"/>
      <w:r w:rsidRPr="00BE752F">
        <w:t xml:space="preserve"> | Chianna | Chianne | Chiante | Chianti | Chiao | </w:t>
      </w:r>
      <w:proofErr w:type="spellStart"/>
      <w:r w:rsidRPr="00BE752F">
        <w:t>Chiaoyung</w:t>
      </w:r>
      <w:proofErr w:type="spellEnd"/>
      <w:r w:rsidRPr="00BE752F">
        <w:t xml:space="preserve"> | Chiara | Chiaro | Chibale | </w:t>
      </w:r>
      <w:proofErr w:type="spellStart"/>
      <w:r w:rsidRPr="00BE752F">
        <w:t>ChibiChibi</w:t>
      </w:r>
      <w:proofErr w:type="spellEnd"/>
      <w:r w:rsidRPr="00BE752F">
        <w:t xml:space="preserve"> | Chibueze | </w:t>
      </w:r>
      <w:proofErr w:type="spellStart"/>
      <w:r w:rsidRPr="00BE752F">
        <w:t>Chibugo</w:t>
      </w:r>
      <w:proofErr w:type="spellEnd"/>
      <w:r w:rsidRPr="00BE752F">
        <w:t xml:space="preserve"> | Chibuzo |</w:t>
      </w:r>
    </w:p>
    <w:p w14:paraId="2DCE5714" w14:textId="77777777" w:rsidR="00000000" w:rsidRPr="00BE752F" w:rsidRDefault="00000000">
      <w:r w:rsidRPr="00BE752F">
        <w:t xml:space="preserve">Chic | Chica | Chicago | Chicha | </w:t>
      </w:r>
      <w:proofErr w:type="spellStart"/>
      <w:r w:rsidRPr="00BE752F">
        <w:t>Chicharo</w:t>
      </w:r>
      <w:proofErr w:type="spellEnd"/>
      <w:r w:rsidRPr="00BE752F">
        <w:t xml:space="preserve"> | Chichi | </w:t>
      </w:r>
      <w:proofErr w:type="spellStart"/>
      <w:r w:rsidRPr="00BE752F">
        <w:t>Chichixray</w:t>
      </w:r>
      <w:proofErr w:type="spellEnd"/>
      <w:r w:rsidRPr="00BE752F">
        <w:t xml:space="preserve"> | Chick | Chickasaw | Chicken | </w:t>
      </w:r>
      <w:proofErr w:type="spellStart"/>
      <w:r w:rsidRPr="00BE752F">
        <w:t>Chicki</w:t>
      </w:r>
      <w:proofErr w:type="spellEnd"/>
      <w:r w:rsidRPr="00BE752F">
        <w:t xml:space="preserve"> | Chickie | Chicklet | </w:t>
      </w:r>
      <w:proofErr w:type="spellStart"/>
      <w:r w:rsidRPr="00BE752F">
        <w:t>Chicku</w:t>
      </w:r>
      <w:proofErr w:type="spellEnd"/>
      <w:r w:rsidRPr="00BE752F">
        <w:t xml:space="preserve"> | Chicky |</w:t>
      </w:r>
    </w:p>
    <w:p w14:paraId="5FEF5DB3" w14:textId="77777777" w:rsidR="00000000" w:rsidRPr="00BE752F" w:rsidRDefault="00000000">
      <w:r w:rsidRPr="00BE752F">
        <w:t xml:space="preserve">Chiclet | Chico | Chicomecoatl | Chicory | Chidambaram | Chidamber | Chidera | Chidi | </w:t>
      </w:r>
      <w:proofErr w:type="spellStart"/>
      <w:r w:rsidRPr="00BE752F">
        <w:t>Chidiebele</w:t>
      </w:r>
      <w:proofErr w:type="spellEnd"/>
      <w:r w:rsidRPr="00BE752F">
        <w:t xml:space="preserve"> | Chidiebere | Chidiegwu | Chidimma |</w:t>
      </w:r>
    </w:p>
    <w:p w14:paraId="7CEA8825" w14:textId="77777777" w:rsidR="00000000" w:rsidRPr="00BE752F" w:rsidRDefault="00000000">
      <w:r w:rsidRPr="00BE752F">
        <w:t xml:space="preserve">Chidinma | Chido | Chidubem | </w:t>
      </w:r>
      <w:proofErr w:type="spellStart"/>
      <w:r w:rsidRPr="00BE752F">
        <w:t>Chidumaga</w:t>
      </w:r>
      <w:proofErr w:type="spellEnd"/>
      <w:r w:rsidRPr="00BE752F">
        <w:t xml:space="preserve"> | Chie | Chief | Chieh | Chieko | Chielo | Chiem | Chiemeka | Chiemela | Chiemezie | Chien |</w:t>
      </w:r>
    </w:p>
    <w:p w14:paraId="4C75F7C4" w14:textId="77777777" w:rsidR="00000000" w:rsidRPr="00BE752F" w:rsidRDefault="00000000">
      <w:proofErr w:type="spellStart"/>
      <w:r w:rsidRPr="00BE752F">
        <w:t>Chiencheng</w:t>
      </w:r>
      <w:proofErr w:type="spellEnd"/>
      <w:r w:rsidRPr="00BE752F">
        <w:t xml:space="preserve"> | </w:t>
      </w:r>
      <w:proofErr w:type="spellStart"/>
      <w:r w:rsidRPr="00BE752F">
        <w:t>Chienching</w:t>
      </w:r>
      <w:proofErr w:type="spellEnd"/>
      <w:r w:rsidRPr="00BE752F">
        <w:t xml:space="preserve"> | </w:t>
      </w:r>
      <w:proofErr w:type="spellStart"/>
      <w:r w:rsidRPr="00BE752F">
        <w:t>Chienhsiang</w:t>
      </w:r>
      <w:proofErr w:type="spellEnd"/>
      <w:r w:rsidRPr="00BE752F">
        <w:t xml:space="preserve"> | </w:t>
      </w:r>
      <w:proofErr w:type="spellStart"/>
      <w:r w:rsidRPr="00BE752F">
        <w:t>Chienhsiung</w:t>
      </w:r>
      <w:proofErr w:type="spellEnd"/>
      <w:r w:rsidRPr="00BE752F">
        <w:t xml:space="preserve"> | </w:t>
      </w:r>
      <w:proofErr w:type="spellStart"/>
      <w:r w:rsidRPr="00BE752F">
        <w:t>Chienhuei</w:t>
      </w:r>
      <w:proofErr w:type="spellEnd"/>
      <w:r w:rsidRPr="00BE752F">
        <w:t xml:space="preserve"> | Chieu | Chiew | Chiewhwa | Chiffon | Chigozie | Chih | Chiharu | </w:t>
      </w:r>
      <w:proofErr w:type="spellStart"/>
      <w:r w:rsidRPr="00BE752F">
        <w:t>Chihaw</w:t>
      </w:r>
      <w:proofErr w:type="spellEnd"/>
      <w:r w:rsidRPr="00BE752F">
        <w:t xml:space="preserve"> |</w:t>
      </w:r>
    </w:p>
    <w:p w14:paraId="64AEEBA6" w14:textId="77777777" w:rsidR="00000000" w:rsidRPr="00BE752F" w:rsidRDefault="00000000">
      <w:proofErr w:type="spellStart"/>
      <w:r w:rsidRPr="00BE752F">
        <w:t>Chihaya</w:t>
      </w:r>
      <w:proofErr w:type="spellEnd"/>
      <w:r w:rsidRPr="00BE752F">
        <w:t xml:space="preserve"> | </w:t>
      </w:r>
      <w:proofErr w:type="spellStart"/>
      <w:r w:rsidRPr="00BE752F">
        <w:t>Chihchia</w:t>
      </w:r>
      <w:proofErr w:type="spellEnd"/>
      <w:r w:rsidRPr="00BE752F">
        <w:t xml:space="preserve"> | </w:t>
      </w:r>
      <w:proofErr w:type="spellStart"/>
      <w:r w:rsidRPr="00BE752F">
        <w:t>Chihchien</w:t>
      </w:r>
      <w:proofErr w:type="spellEnd"/>
      <w:r w:rsidRPr="00BE752F">
        <w:t xml:space="preserve"> | </w:t>
      </w:r>
      <w:proofErr w:type="spellStart"/>
      <w:r w:rsidRPr="00BE752F">
        <w:t>Chihhsiang</w:t>
      </w:r>
      <w:proofErr w:type="spellEnd"/>
      <w:r w:rsidRPr="00BE752F">
        <w:t xml:space="preserve"> | </w:t>
      </w:r>
      <w:proofErr w:type="spellStart"/>
      <w:r w:rsidRPr="00BE752F">
        <w:t>Chihhua</w:t>
      </w:r>
      <w:proofErr w:type="spellEnd"/>
      <w:r w:rsidRPr="00BE752F">
        <w:t xml:space="preserve"> | Chihiro | </w:t>
      </w:r>
      <w:proofErr w:type="spellStart"/>
      <w:r w:rsidRPr="00BE752F">
        <w:t>Chihtsai</w:t>
      </w:r>
      <w:proofErr w:type="spellEnd"/>
      <w:r w:rsidRPr="00BE752F">
        <w:t xml:space="preserve"> | Chihua | </w:t>
      </w:r>
      <w:proofErr w:type="spellStart"/>
      <w:r w:rsidRPr="00BE752F">
        <w:t>Chihuauas</w:t>
      </w:r>
      <w:proofErr w:type="spellEnd"/>
      <w:r w:rsidRPr="00BE752F">
        <w:t xml:space="preserve"> | </w:t>
      </w:r>
      <w:proofErr w:type="spellStart"/>
      <w:r w:rsidRPr="00BE752F">
        <w:t>Chihung</w:t>
      </w:r>
      <w:proofErr w:type="spellEnd"/>
      <w:r w:rsidRPr="00BE752F">
        <w:t xml:space="preserve"> | Chii | </w:t>
      </w:r>
      <w:proofErr w:type="spellStart"/>
      <w:r w:rsidRPr="00BE752F">
        <w:t>Chiiwen</w:t>
      </w:r>
      <w:proofErr w:type="spellEnd"/>
      <w:r w:rsidRPr="00BE752F">
        <w:t xml:space="preserve"> | Chijindum | Chijioke |</w:t>
      </w:r>
    </w:p>
    <w:p w14:paraId="25932A28" w14:textId="77777777" w:rsidR="00000000" w:rsidRPr="00BE752F" w:rsidRDefault="00000000">
      <w:r w:rsidRPr="00BE752F">
        <w:t>Chik | Chika | Chikae | Chikafusa | Chikai | Chikako | Chikara | Chikayo | Chike | Chikezie | Chiki | Chikki | Chikku | Chiko | Chikodi |</w:t>
      </w:r>
    </w:p>
    <w:p w14:paraId="19C4F4C2" w14:textId="77777777" w:rsidR="00000000" w:rsidRPr="00BE752F" w:rsidRDefault="00000000">
      <w:proofErr w:type="spellStart"/>
      <w:r w:rsidRPr="00BE752F">
        <w:t>Chikorita</w:t>
      </w:r>
      <w:proofErr w:type="spellEnd"/>
      <w:r w:rsidRPr="00BE752F">
        <w:t xml:space="preserve"> | Chiku | Chikwendu | </w:t>
      </w:r>
      <w:proofErr w:type="spellStart"/>
      <w:r w:rsidRPr="00BE752F">
        <w:t>Chikyab</w:t>
      </w:r>
      <w:proofErr w:type="spellEnd"/>
      <w:r w:rsidRPr="00BE752F">
        <w:t xml:space="preserve"> | Chila | Child | Childers | Childress | Childs | Chile | </w:t>
      </w:r>
      <w:proofErr w:type="spellStart"/>
      <w:r w:rsidRPr="00BE752F">
        <w:t>Chileab</w:t>
      </w:r>
      <w:proofErr w:type="spellEnd"/>
      <w:r w:rsidRPr="00BE752F">
        <w:t xml:space="preserve"> | </w:t>
      </w:r>
      <w:proofErr w:type="spellStart"/>
      <w:r w:rsidRPr="00BE752F">
        <w:t>Chilengi</w:t>
      </w:r>
      <w:proofErr w:type="spellEnd"/>
      <w:r w:rsidRPr="00BE752F">
        <w:t xml:space="preserve"> | Chili | Chill | </w:t>
      </w:r>
      <w:proofErr w:type="spellStart"/>
      <w:r w:rsidRPr="00BE752F">
        <w:t>Chillin'Thrill</w:t>
      </w:r>
      <w:proofErr w:type="spellEnd"/>
      <w:r w:rsidRPr="00BE752F">
        <w:t xml:space="preserve"> |</w:t>
      </w:r>
    </w:p>
    <w:p w14:paraId="33EE811B" w14:textId="77777777" w:rsidR="00000000" w:rsidRPr="00BE752F" w:rsidRDefault="00000000">
      <w:proofErr w:type="spellStart"/>
      <w:r w:rsidRPr="00BE752F">
        <w:t>Chillinthrill</w:t>
      </w:r>
      <w:proofErr w:type="spellEnd"/>
      <w:r w:rsidRPr="00BE752F">
        <w:t xml:space="preserve"> | Chilly | Chilo | Chilton | Chim | Chima | </w:t>
      </w:r>
      <w:proofErr w:type="spellStart"/>
      <w:r w:rsidRPr="00BE752F">
        <w:t>Chimaijem</w:t>
      </w:r>
      <w:proofErr w:type="spellEnd"/>
      <w:r w:rsidRPr="00BE752F">
        <w:t xml:space="preserve"> | Chiman | Chimaobim | Chime | </w:t>
      </w:r>
      <w:proofErr w:type="spellStart"/>
      <w:r w:rsidRPr="00BE752F">
        <w:t>Chimelu</w:t>
      </w:r>
      <w:proofErr w:type="spellEnd"/>
      <w:r w:rsidRPr="00BE752F">
        <w:t xml:space="preserve"> | Chimera | Chimezie | Chimi | Chimmy</w:t>
      </w:r>
    </w:p>
    <w:p w14:paraId="5FDBBF59" w14:textId="77777777" w:rsidR="00000000" w:rsidRPr="00BE752F" w:rsidRDefault="00000000">
      <w:r w:rsidRPr="00BE752F">
        <w:t xml:space="preserve">| </w:t>
      </w:r>
      <w:proofErr w:type="spellStart"/>
      <w:r w:rsidRPr="00BE752F">
        <w:t>Chimpu</w:t>
      </w:r>
      <w:proofErr w:type="spellEnd"/>
      <w:r w:rsidRPr="00BE752F">
        <w:t xml:space="preserve"> | </w:t>
      </w:r>
      <w:proofErr w:type="spellStart"/>
      <w:r w:rsidRPr="00BE752F">
        <w:t>Chimrat</w:t>
      </w:r>
      <w:proofErr w:type="spellEnd"/>
      <w:r w:rsidRPr="00BE752F">
        <w:t xml:space="preserve"> | Chin | China | </w:t>
      </w:r>
      <w:proofErr w:type="spellStart"/>
      <w:r w:rsidRPr="00BE752F">
        <w:t>Chinagorom</w:t>
      </w:r>
      <w:proofErr w:type="spellEnd"/>
      <w:r w:rsidRPr="00BE752F">
        <w:t xml:space="preserve"> | </w:t>
      </w:r>
      <w:proofErr w:type="spellStart"/>
      <w:r w:rsidRPr="00BE752F">
        <w:t>Chinchixray</w:t>
      </w:r>
      <w:proofErr w:type="spellEnd"/>
      <w:r w:rsidRPr="00BE752F">
        <w:t xml:space="preserve"> | Chinda | Chinedu | Chinedum | Chinelo | Chineme | Chineze | Ching |</w:t>
      </w:r>
    </w:p>
    <w:p w14:paraId="0C48B1AC" w14:textId="77777777" w:rsidR="00000000" w:rsidRPr="00BE752F" w:rsidRDefault="00000000">
      <w:r w:rsidRPr="00BE752F">
        <w:t xml:space="preserve">Chingachgook | </w:t>
      </w:r>
      <w:proofErr w:type="spellStart"/>
      <w:r w:rsidRPr="00BE752F">
        <w:t>Chingchywan</w:t>
      </w:r>
      <w:proofErr w:type="spellEnd"/>
      <w:r w:rsidRPr="00BE752F">
        <w:t xml:space="preserve"> | </w:t>
      </w:r>
      <w:proofErr w:type="spellStart"/>
      <w:r w:rsidRPr="00BE752F">
        <w:t>Chingen</w:t>
      </w:r>
      <w:proofErr w:type="spellEnd"/>
      <w:r w:rsidRPr="00BE752F">
        <w:t xml:space="preserve"> | </w:t>
      </w:r>
      <w:proofErr w:type="spellStart"/>
      <w:r w:rsidRPr="00BE752F">
        <w:t>Chingfu</w:t>
      </w:r>
      <w:proofErr w:type="spellEnd"/>
      <w:r w:rsidRPr="00BE752F">
        <w:t xml:space="preserve"> | </w:t>
      </w:r>
      <w:proofErr w:type="spellStart"/>
      <w:r w:rsidRPr="00BE752F">
        <w:t>Chingtsun</w:t>
      </w:r>
      <w:proofErr w:type="spellEnd"/>
      <w:r w:rsidRPr="00BE752F">
        <w:t xml:space="preserve"> | </w:t>
      </w:r>
      <w:proofErr w:type="spellStart"/>
      <w:r w:rsidRPr="00BE752F">
        <w:t>Chingyun</w:t>
      </w:r>
      <w:proofErr w:type="spellEnd"/>
      <w:r w:rsidRPr="00BE752F">
        <w:t xml:space="preserve"> | Chinh | </w:t>
      </w:r>
      <w:proofErr w:type="spellStart"/>
      <w:r w:rsidRPr="00BE752F">
        <w:t>Chinhin</w:t>
      </w:r>
      <w:proofErr w:type="spellEnd"/>
      <w:r w:rsidRPr="00BE752F">
        <w:t xml:space="preserve"> | </w:t>
      </w:r>
      <w:proofErr w:type="spellStart"/>
      <w:r w:rsidRPr="00BE752F">
        <w:t>Chinho</w:t>
      </w:r>
      <w:proofErr w:type="spellEnd"/>
      <w:r w:rsidRPr="00BE752F">
        <w:t xml:space="preserve"> | Chink | </w:t>
      </w:r>
      <w:proofErr w:type="spellStart"/>
      <w:r w:rsidRPr="00BE752F">
        <w:t>Chinkwan</w:t>
      </w:r>
      <w:proofErr w:type="spellEnd"/>
      <w:r w:rsidRPr="00BE752F">
        <w:t xml:space="preserve"> | </w:t>
      </w:r>
      <w:proofErr w:type="spellStart"/>
      <w:r w:rsidRPr="00BE752F">
        <w:t>Chinlin</w:t>
      </w:r>
      <w:proofErr w:type="spellEnd"/>
      <w:r w:rsidRPr="00BE752F">
        <w:t xml:space="preserve"> | Chinmay |</w:t>
      </w:r>
    </w:p>
    <w:p w14:paraId="5BD4BC05" w14:textId="77777777" w:rsidR="00000000" w:rsidRPr="00BE752F" w:rsidRDefault="00000000">
      <w:r w:rsidRPr="00BE752F">
        <w:t xml:space="preserve">Chinmaya | Chinmoy | Chinn | Chinna | Chinnakannan | </w:t>
      </w:r>
      <w:proofErr w:type="spellStart"/>
      <w:r w:rsidRPr="00BE752F">
        <w:t>Chinnamasta</w:t>
      </w:r>
      <w:proofErr w:type="spellEnd"/>
      <w:r w:rsidRPr="00BE752F">
        <w:t xml:space="preserve"> | Chinnappan | Chinni | Chinnu | Chinon | Chinonyelum | Chinook |</w:t>
      </w:r>
    </w:p>
    <w:p w14:paraId="0B3DEFED" w14:textId="77777777" w:rsidR="00000000" w:rsidRPr="00BE752F" w:rsidRDefault="00000000">
      <w:proofErr w:type="spellStart"/>
      <w:r w:rsidRPr="00BE752F">
        <w:t>Chinrungrueng</w:t>
      </w:r>
      <w:proofErr w:type="spellEnd"/>
      <w:r w:rsidRPr="00BE752F">
        <w:t xml:space="preserve"> | Chinshu | Chinta | Chintala | </w:t>
      </w:r>
      <w:proofErr w:type="spellStart"/>
      <w:r w:rsidRPr="00BE752F">
        <w:t>Chintam</w:t>
      </w:r>
      <w:proofErr w:type="spellEnd"/>
      <w:r w:rsidRPr="00BE752F">
        <w:t xml:space="preserve"> | Chintamani | Chintan | Chintana | </w:t>
      </w:r>
      <w:proofErr w:type="spellStart"/>
      <w:r w:rsidRPr="00BE752F">
        <w:t>Chinteng</w:t>
      </w:r>
      <w:proofErr w:type="spellEnd"/>
      <w:r w:rsidRPr="00BE752F">
        <w:t xml:space="preserve"> | Chinthana | </w:t>
      </w:r>
      <w:proofErr w:type="spellStart"/>
      <w:r w:rsidRPr="00BE752F">
        <w:t>Chinthu</w:t>
      </w:r>
      <w:proofErr w:type="spellEnd"/>
      <w:r w:rsidRPr="00BE752F">
        <w:t xml:space="preserve"> | Chintu | Chinua |</w:t>
      </w:r>
    </w:p>
    <w:p w14:paraId="6229FDFC" w14:textId="77777777" w:rsidR="00000000" w:rsidRPr="00BE752F" w:rsidRDefault="00000000">
      <w:r w:rsidRPr="00BE752F">
        <w:t xml:space="preserve">Chinwe | Chinweike | </w:t>
      </w:r>
      <w:proofErr w:type="spellStart"/>
      <w:r w:rsidRPr="00BE752F">
        <w:t>Chinwemma</w:t>
      </w:r>
      <w:proofErr w:type="spellEnd"/>
      <w:r w:rsidRPr="00BE752F">
        <w:t xml:space="preserve"> | </w:t>
      </w:r>
      <w:proofErr w:type="spellStart"/>
      <w:r w:rsidRPr="00BE752F">
        <w:t>Chinwen</w:t>
      </w:r>
      <w:proofErr w:type="spellEnd"/>
      <w:r w:rsidRPr="00BE752F">
        <w:t xml:space="preserve"> | Chinwendu | </w:t>
      </w:r>
      <w:proofErr w:type="spellStart"/>
      <w:r w:rsidRPr="00BE752F">
        <w:t>Chinwenma</w:t>
      </w:r>
      <w:proofErr w:type="spellEnd"/>
      <w:r w:rsidRPr="00BE752F">
        <w:t xml:space="preserve"> | Chinweuba | Chinya | Chinyelu | Chinyere | Chio | Chioma |</w:t>
      </w:r>
    </w:p>
    <w:p w14:paraId="000190CE" w14:textId="77777777" w:rsidR="00000000" w:rsidRPr="00BE752F" w:rsidRDefault="00000000">
      <w:proofErr w:type="spellStart"/>
      <w:r w:rsidRPr="00BE752F">
        <w:t>Chioneso</w:t>
      </w:r>
      <w:proofErr w:type="spellEnd"/>
      <w:r w:rsidRPr="00BE752F">
        <w:t xml:space="preserve"> | Chip | Chipman | Chipmunk | Chipo | Chippada | Chipper | Chippie | Chippy | Chips | Chiquita | Chir | Chirag | </w:t>
      </w:r>
      <w:proofErr w:type="spellStart"/>
      <w:r w:rsidRPr="00BE752F">
        <w:t>Chirage</w:t>
      </w:r>
      <w:proofErr w:type="spellEnd"/>
      <w:r w:rsidRPr="00BE752F">
        <w:t xml:space="preserve"> | Chiranjeev</w:t>
      </w:r>
    </w:p>
    <w:p w14:paraId="571CE3A9" w14:textId="77777777" w:rsidR="00000000" w:rsidRPr="00BE752F" w:rsidRDefault="00000000">
      <w:r w:rsidRPr="00BE752F">
        <w:t xml:space="preserve">| </w:t>
      </w:r>
      <w:proofErr w:type="spellStart"/>
      <w:r w:rsidRPr="00BE752F">
        <w:t>Chiranjeeva</w:t>
      </w:r>
      <w:proofErr w:type="spellEnd"/>
      <w:r w:rsidRPr="00BE752F">
        <w:t xml:space="preserve"> | Chiranjivi | Chirantana | Chirayu | </w:t>
      </w:r>
      <w:proofErr w:type="spellStart"/>
      <w:r w:rsidRPr="00BE752F">
        <w:t>Chiree</w:t>
      </w:r>
      <w:proofErr w:type="spellEnd"/>
      <w:r w:rsidRPr="00BE752F">
        <w:t xml:space="preserve"> | Chirimar | Chiron | </w:t>
      </w:r>
      <w:proofErr w:type="spellStart"/>
      <w:r w:rsidRPr="00BE752F">
        <w:t>Chirpee</w:t>
      </w:r>
      <w:proofErr w:type="spellEnd"/>
      <w:r w:rsidRPr="00BE752F">
        <w:t xml:space="preserve"> | Chirper | Chirpy | Chisato | Chisholm | </w:t>
      </w:r>
      <w:proofErr w:type="spellStart"/>
      <w:r w:rsidRPr="00BE752F">
        <w:t>Chishpay</w:t>
      </w:r>
      <w:proofErr w:type="spellEnd"/>
      <w:r w:rsidRPr="00BE752F">
        <w:t xml:space="preserve"> | Chism</w:t>
      </w:r>
    </w:p>
    <w:p w14:paraId="0A56A669" w14:textId="77777777" w:rsidR="00000000" w:rsidRPr="00BE752F" w:rsidRDefault="00000000">
      <w:r w:rsidRPr="00BE752F">
        <w:t xml:space="preserve">| Chisolm | Chisom | </w:t>
      </w:r>
      <w:proofErr w:type="spellStart"/>
      <w:r w:rsidRPr="00BE752F">
        <w:t>Chistan</w:t>
      </w:r>
      <w:proofErr w:type="spellEnd"/>
      <w:r w:rsidRPr="00BE752F">
        <w:t xml:space="preserve"> | Chit | </w:t>
      </w:r>
      <w:proofErr w:type="spellStart"/>
      <w:r w:rsidRPr="00BE752F">
        <w:t>Chithantaxma</w:t>
      </w:r>
      <w:proofErr w:type="spellEnd"/>
      <w:r w:rsidRPr="00BE752F">
        <w:t xml:space="preserve"> | </w:t>
      </w:r>
      <w:proofErr w:type="spellStart"/>
      <w:r w:rsidRPr="00BE752F">
        <w:t>Chithataxma</w:t>
      </w:r>
      <w:proofErr w:type="spellEnd"/>
      <w:r w:rsidRPr="00BE752F">
        <w:t xml:space="preserve"> | Chithra | </w:t>
      </w:r>
      <w:proofErr w:type="spellStart"/>
      <w:r w:rsidRPr="00BE752F">
        <w:t>Chithrantaxma</w:t>
      </w:r>
      <w:proofErr w:type="spellEnd"/>
      <w:r w:rsidRPr="00BE752F">
        <w:t xml:space="preserve"> | </w:t>
      </w:r>
      <w:proofErr w:type="spellStart"/>
      <w:r w:rsidRPr="00BE752F">
        <w:t>Chithrataxma</w:t>
      </w:r>
      <w:proofErr w:type="spellEnd"/>
      <w:r w:rsidRPr="00BE752F">
        <w:t xml:space="preserve"> | Chiti | Chitleen | Chitnis | Chitra |</w:t>
      </w:r>
    </w:p>
    <w:p w14:paraId="393ACD95" w14:textId="77777777" w:rsidR="00000000" w:rsidRPr="00BE752F" w:rsidRDefault="00000000">
      <w:proofErr w:type="spellStart"/>
      <w:r w:rsidRPr="00BE752F">
        <w:t>Chitramukha</w:t>
      </w:r>
      <w:proofErr w:type="spellEnd"/>
      <w:r w:rsidRPr="00BE752F">
        <w:t xml:space="preserve"> | Chitrangada | Chitrangda | Chitrani | </w:t>
      </w:r>
      <w:proofErr w:type="spellStart"/>
      <w:r w:rsidRPr="00BE752F">
        <w:t>Chitrapathi</w:t>
      </w:r>
      <w:proofErr w:type="spellEnd"/>
      <w:r w:rsidRPr="00BE752F">
        <w:t xml:space="preserve"> | Chitta | Chitti | Chittibabu | Chittin | Chittoor | Chittor | Chitturu | Chitvan |</w:t>
      </w:r>
    </w:p>
    <w:p w14:paraId="1FED92E4" w14:textId="77777777" w:rsidR="00000000" w:rsidRPr="00BE752F" w:rsidRDefault="00000000">
      <w:r w:rsidRPr="00BE752F">
        <w:t xml:space="preserve">Chitwan | Chitwood | Chiu | Chiv | Chivas | Chivukula | Chiwen | Chiya | Chiyo | Chiyoko | </w:t>
      </w:r>
      <w:proofErr w:type="spellStart"/>
      <w:r w:rsidRPr="00BE752F">
        <w:t>Chiyomi</w:t>
      </w:r>
      <w:proofErr w:type="spellEnd"/>
      <w:r w:rsidRPr="00BE752F">
        <w:t xml:space="preserve"> | </w:t>
      </w:r>
      <w:proofErr w:type="spellStart"/>
      <w:r w:rsidRPr="00BE752F">
        <w:t>Chiyuan</w:t>
      </w:r>
      <w:proofErr w:type="spellEnd"/>
      <w:r w:rsidRPr="00BE752F">
        <w:t xml:space="preserve"> | Chizoba | Chizu | Chizuko |</w:t>
      </w:r>
    </w:p>
    <w:p w14:paraId="7828EC6C" w14:textId="77777777" w:rsidR="00000000" w:rsidRPr="00BE752F" w:rsidRDefault="00000000">
      <w:proofErr w:type="spellStart"/>
      <w:r w:rsidRPr="00BE752F">
        <w:t>Chizuoke</w:t>
      </w:r>
      <w:proofErr w:type="spellEnd"/>
      <w:r w:rsidRPr="00BE752F">
        <w:t xml:space="preserve"> | Chlodosind | Chloe | </w:t>
      </w:r>
      <w:proofErr w:type="spellStart"/>
      <w:r w:rsidRPr="00BE752F">
        <w:t>Chlomeister</w:t>
      </w:r>
      <w:proofErr w:type="spellEnd"/>
      <w:r w:rsidRPr="00BE752F">
        <w:t xml:space="preserve"> | Chloris | </w:t>
      </w:r>
      <w:proofErr w:type="spellStart"/>
      <w:r w:rsidRPr="00BE752F">
        <w:t>Chlorissa</w:t>
      </w:r>
      <w:proofErr w:type="spellEnd"/>
      <w:r w:rsidRPr="00BE752F">
        <w:t xml:space="preserve"> | Cho | </w:t>
      </w:r>
      <w:proofErr w:type="spellStart"/>
      <w:r w:rsidRPr="00BE752F">
        <w:t>Choad</w:t>
      </w:r>
      <w:proofErr w:type="spellEnd"/>
      <w:r w:rsidRPr="00BE752F">
        <w:t xml:space="preserve"> | Choate | </w:t>
      </w:r>
      <w:proofErr w:type="spellStart"/>
      <w:r w:rsidRPr="00BE752F">
        <w:t>Chochon</w:t>
      </w:r>
      <w:proofErr w:type="spellEnd"/>
      <w:r w:rsidRPr="00BE752F">
        <w:t xml:space="preserve"> | </w:t>
      </w:r>
      <w:proofErr w:type="spellStart"/>
      <w:r w:rsidRPr="00BE752F">
        <w:t>Chocko</w:t>
      </w:r>
      <w:proofErr w:type="spellEnd"/>
      <w:r w:rsidRPr="00BE752F">
        <w:t xml:space="preserve"> | </w:t>
      </w:r>
      <w:proofErr w:type="spellStart"/>
      <w:r w:rsidRPr="00BE752F">
        <w:t>Chocky</w:t>
      </w:r>
      <w:proofErr w:type="spellEnd"/>
      <w:r w:rsidRPr="00BE752F">
        <w:t xml:space="preserve"> | Chocolate |</w:t>
      </w:r>
    </w:p>
    <w:p w14:paraId="5502E2E5" w14:textId="77777777" w:rsidR="00000000" w:rsidRPr="00BE752F" w:rsidRDefault="00000000">
      <w:r w:rsidRPr="00BE752F">
        <w:t xml:space="preserve">Choctaw | </w:t>
      </w:r>
      <w:proofErr w:type="spellStart"/>
      <w:r w:rsidRPr="00BE752F">
        <w:t>Chodana</w:t>
      </w:r>
      <w:proofErr w:type="spellEnd"/>
      <w:r w:rsidRPr="00BE752F">
        <w:t xml:space="preserve"> | </w:t>
      </w:r>
      <w:proofErr w:type="spellStart"/>
      <w:r w:rsidRPr="00BE752F">
        <w:t>Chodayitri</w:t>
      </w:r>
      <w:proofErr w:type="spellEnd"/>
      <w:r w:rsidRPr="00BE752F">
        <w:t xml:space="preserve"> | </w:t>
      </w:r>
      <w:proofErr w:type="spellStart"/>
      <w:r w:rsidRPr="00BE752F">
        <w:t>Choham</w:t>
      </w:r>
      <w:proofErr w:type="spellEnd"/>
      <w:r w:rsidRPr="00BE752F">
        <w:t xml:space="preserve"> | Choi | Choice | </w:t>
      </w:r>
      <w:proofErr w:type="spellStart"/>
      <w:r w:rsidRPr="00BE752F">
        <w:t>ChoiPing</w:t>
      </w:r>
      <w:proofErr w:type="spellEnd"/>
      <w:r w:rsidRPr="00BE752F">
        <w:t xml:space="preserve"> | </w:t>
      </w:r>
      <w:proofErr w:type="spellStart"/>
      <w:r w:rsidRPr="00BE752F">
        <w:t>Chojan</w:t>
      </w:r>
      <w:proofErr w:type="spellEnd"/>
      <w:r w:rsidRPr="00BE752F">
        <w:t xml:space="preserve"> | Choko | Choksha | Choky | Chola | </w:t>
      </w:r>
      <w:proofErr w:type="spellStart"/>
      <w:r w:rsidRPr="00BE752F">
        <w:t>Cholakin</w:t>
      </w:r>
      <w:proofErr w:type="spellEnd"/>
      <w:r w:rsidRPr="00BE752F">
        <w:t xml:space="preserve"> | Chole | Cholly</w:t>
      </w:r>
    </w:p>
    <w:p w14:paraId="6AC7482D" w14:textId="77777777" w:rsidR="00000000" w:rsidRPr="00BE752F" w:rsidRDefault="00000000">
      <w:r w:rsidRPr="00BE752F">
        <w:t xml:space="preserve">| Cholo | Chomei | </w:t>
      </w:r>
      <w:proofErr w:type="spellStart"/>
      <w:r w:rsidRPr="00BE752F">
        <w:t>Chomper</w:t>
      </w:r>
      <w:proofErr w:type="spellEnd"/>
      <w:r w:rsidRPr="00BE752F">
        <w:t xml:space="preserve"> | Chon | Chona | </w:t>
      </w:r>
      <w:proofErr w:type="spellStart"/>
      <w:r w:rsidRPr="00BE752F">
        <w:t>Chonchanok</w:t>
      </w:r>
      <w:proofErr w:type="spellEnd"/>
      <w:r w:rsidRPr="00BE752F">
        <w:t xml:space="preserve"> | Chong | </w:t>
      </w:r>
      <w:proofErr w:type="spellStart"/>
      <w:r w:rsidRPr="00BE752F">
        <w:t>Chongchat</w:t>
      </w:r>
      <w:proofErr w:type="spellEnd"/>
      <w:r w:rsidRPr="00BE752F">
        <w:t xml:space="preserve"> | </w:t>
      </w:r>
      <w:proofErr w:type="spellStart"/>
      <w:r w:rsidRPr="00BE752F">
        <w:t>Chongkeun</w:t>
      </w:r>
      <w:proofErr w:type="spellEnd"/>
      <w:r w:rsidRPr="00BE752F">
        <w:t xml:space="preserve"> | </w:t>
      </w:r>
      <w:proofErr w:type="spellStart"/>
      <w:r w:rsidRPr="00BE752F">
        <w:t>Chonyi</w:t>
      </w:r>
      <w:proofErr w:type="spellEnd"/>
      <w:r w:rsidRPr="00BE752F">
        <w:t xml:space="preserve"> | Choo | </w:t>
      </w:r>
      <w:proofErr w:type="spellStart"/>
      <w:r w:rsidRPr="00BE752F">
        <w:t>Chooch</w:t>
      </w:r>
      <w:proofErr w:type="spellEnd"/>
      <w:r w:rsidRPr="00BE752F">
        <w:t xml:space="preserve"> | </w:t>
      </w:r>
      <w:proofErr w:type="spellStart"/>
      <w:r w:rsidRPr="00BE752F">
        <w:t>Choochie</w:t>
      </w:r>
      <w:proofErr w:type="spellEnd"/>
      <w:r w:rsidRPr="00BE752F">
        <w:t xml:space="preserve"> | Choon |</w:t>
      </w:r>
    </w:p>
    <w:p w14:paraId="7A28D025" w14:textId="77777777" w:rsidR="00000000" w:rsidRPr="00BE752F" w:rsidRDefault="00000000">
      <w:r w:rsidRPr="00BE752F">
        <w:t xml:space="preserve">Choong | </w:t>
      </w:r>
      <w:proofErr w:type="spellStart"/>
      <w:r w:rsidRPr="00BE752F">
        <w:t>Choosen</w:t>
      </w:r>
      <w:proofErr w:type="spellEnd"/>
      <w:r w:rsidRPr="00BE752F">
        <w:t xml:space="preserve"> | Chopin | Chopper | </w:t>
      </w:r>
      <w:proofErr w:type="spellStart"/>
      <w:r w:rsidRPr="00BE752F">
        <w:t>Choppet</w:t>
      </w:r>
      <w:proofErr w:type="spellEnd"/>
      <w:r w:rsidRPr="00BE752F">
        <w:t xml:space="preserve"> | Chopsticks | Chor | Chord | Chori | Chorizo | Chorselvi | Choska | Chot | Chotchke |</w:t>
      </w:r>
    </w:p>
    <w:p w14:paraId="0AC60791" w14:textId="77777777" w:rsidR="00000000" w:rsidRPr="00BE752F" w:rsidRDefault="00000000">
      <w:proofErr w:type="spellStart"/>
      <w:r w:rsidRPr="00BE752F">
        <w:t>Chotto</w:t>
      </w:r>
      <w:proofErr w:type="spellEnd"/>
      <w:r w:rsidRPr="00BE752F">
        <w:t xml:space="preserve"> | </w:t>
      </w:r>
      <w:proofErr w:type="spellStart"/>
      <w:r w:rsidRPr="00BE752F">
        <w:t>Chottu</w:t>
      </w:r>
      <w:proofErr w:type="spellEnd"/>
      <w:r w:rsidRPr="00BE752F">
        <w:t xml:space="preserve"> | Chou | Choua | Choudhari | Choudhary | Choudhury | </w:t>
      </w:r>
      <w:proofErr w:type="spellStart"/>
      <w:r w:rsidRPr="00BE752F">
        <w:t>Choval</w:t>
      </w:r>
      <w:proofErr w:type="spellEnd"/>
      <w:r w:rsidRPr="00BE752F">
        <w:t xml:space="preserve"> | Chow | Chowder | Chowderhead | Chowdhury | Choy |</w:t>
      </w:r>
    </w:p>
    <w:p w14:paraId="6A1CFD58" w14:textId="77777777" w:rsidR="00000000" w:rsidRPr="00BE752F" w:rsidRDefault="00000000">
      <w:r w:rsidRPr="00BE752F">
        <w:t xml:space="preserve">Choya | Chren | Chresta | Chresten | Chrestian | Chris | </w:t>
      </w:r>
      <w:proofErr w:type="spellStart"/>
      <w:r w:rsidRPr="00BE752F">
        <w:t>Chrisantha</w:t>
      </w:r>
      <w:proofErr w:type="spellEnd"/>
      <w:r w:rsidRPr="00BE752F">
        <w:t xml:space="preserve"> | Chrishan | Chrishantha | Chrishawn | Chrishon | Chrishona | Chrisman |</w:t>
      </w:r>
    </w:p>
    <w:p w14:paraId="75301798" w14:textId="77777777" w:rsidR="00000000" w:rsidRPr="00BE752F" w:rsidRDefault="00000000">
      <w:proofErr w:type="spellStart"/>
      <w:r w:rsidRPr="00BE752F">
        <w:t>Chrismar</w:t>
      </w:r>
      <w:proofErr w:type="spellEnd"/>
      <w:r w:rsidRPr="00BE752F">
        <w:t xml:space="preserve"> | Chrisna | </w:t>
      </w:r>
      <w:proofErr w:type="spellStart"/>
      <w:r w:rsidRPr="00BE752F">
        <w:t>Chrisostome</w:t>
      </w:r>
      <w:proofErr w:type="spellEnd"/>
      <w:r w:rsidRPr="00BE752F">
        <w:t xml:space="preserve"> | </w:t>
      </w:r>
      <w:proofErr w:type="spellStart"/>
      <w:r w:rsidRPr="00BE752F">
        <w:t>Chrispy</w:t>
      </w:r>
      <w:proofErr w:type="spellEnd"/>
      <w:r w:rsidRPr="00BE752F">
        <w:t xml:space="preserve"> | Chriss | </w:t>
      </w:r>
      <w:proofErr w:type="spellStart"/>
      <w:r w:rsidRPr="00BE752F">
        <w:t>Chrisseyda</w:t>
      </w:r>
      <w:proofErr w:type="spellEnd"/>
      <w:r w:rsidRPr="00BE752F">
        <w:t xml:space="preserve"> | Chrissi | Chrissie | </w:t>
      </w:r>
      <w:proofErr w:type="spellStart"/>
      <w:r w:rsidRPr="00BE752F">
        <w:t>Chrissoula</w:t>
      </w:r>
      <w:proofErr w:type="spellEnd"/>
      <w:r w:rsidRPr="00BE752F">
        <w:t xml:space="preserve"> | Chrissy | Christ | Christa | </w:t>
      </w:r>
      <w:proofErr w:type="spellStart"/>
      <w:r w:rsidRPr="00BE752F">
        <w:t>Christain</w:t>
      </w:r>
      <w:proofErr w:type="spellEnd"/>
      <w:r w:rsidRPr="00BE752F">
        <w:t xml:space="preserve"> |</w:t>
      </w:r>
    </w:p>
    <w:p w14:paraId="5106215F" w14:textId="77777777" w:rsidR="00000000" w:rsidRPr="00BE752F" w:rsidRDefault="00000000">
      <w:r w:rsidRPr="00BE752F">
        <w:t>Christakis | Christal | Christan | Christane | Christe | Christean | Christee | Christein | Christel | Christen | Christensen | Christenson | Christer |</w:t>
      </w:r>
    </w:p>
    <w:p w14:paraId="733B1CCA" w14:textId="77777777" w:rsidR="00000000" w:rsidRPr="00BE752F" w:rsidRDefault="00000000">
      <w:r w:rsidRPr="00BE752F">
        <w:t>Christi | Christiaan | Christiam | Christian | Christiane | Christiann | Christianna | Christianne | Christiano | Christiansen | Christianson |</w:t>
      </w:r>
    </w:p>
    <w:p w14:paraId="3DCC6513" w14:textId="77777777" w:rsidR="00000000" w:rsidRPr="00BE752F" w:rsidRDefault="00000000">
      <w:r w:rsidRPr="00BE752F">
        <w:t xml:space="preserve">Christianto | Christianus | Christie | Christien | Christienne | Christin | Christina | </w:t>
      </w:r>
      <w:proofErr w:type="spellStart"/>
      <w:r w:rsidRPr="00BE752F">
        <w:t>Christinao</w:t>
      </w:r>
      <w:proofErr w:type="spellEnd"/>
      <w:r w:rsidRPr="00BE752F">
        <w:t xml:space="preserve"> | Christine | </w:t>
      </w:r>
      <w:proofErr w:type="spellStart"/>
      <w:r w:rsidRPr="00BE752F">
        <w:t>Christiner</w:t>
      </w:r>
      <w:proofErr w:type="spellEnd"/>
      <w:r w:rsidRPr="00BE752F">
        <w:t xml:space="preserve"> | Christion | Christl | Christman</w:t>
      </w:r>
    </w:p>
    <w:p w14:paraId="654E4EC2" w14:textId="77777777" w:rsidR="00000000" w:rsidRPr="00BE752F" w:rsidRDefault="00000000">
      <w:r w:rsidRPr="00BE752F">
        <w:t xml:space="preserve">| Christmas | Christo | Christobel | Christofer | </w:t>
      </w:r>
      <w:proofErr w:type="spellStart"/>
      <w:r w:rsidRPr="00BE752F">
        <w:t>Christofur</w:t>
      </w:r>
      <w:proofErr w:type="spellEnd"/>
      <w:r w:rsidRPr="00BE752F">
        <w:t xml:space="preserve"> | Christol | Christon | Christoph | </w:t>
      </w:r>
      <w:proofErr w:type="spellStart"/>
      <w:r w:rsidRPr="00BE752F">
        <w:t>Christopha</w:t>
      </w:r>
      <w:proofErr w:type="spellEnd"/>
      <w:r w:rsidRPr="00BE752F">
        <w:t xml:space="preserve"> | Christophe | Christopher |</w:t>
      </w:r>
    </w:p>
    <w:p w14:paraId="083065E9" w14:textId="77777777" w:rsidR="00000000" w:rsidRPr="00BE752F" w:rsidRDefault="00000000">
      <w:r w:rsidRPr="00BE752F">
        <w:t>Christopherson | Christos | Christy | Christyan | Christyn | Chriz | Chrome | Chronic | Chronicle | Chrusciel | Chrys | Chrysalis | Chrysanthe |</w:t>
      </w:r>
    </w:p>
    <w:p w14:paraId="43C251AB" w14:textId="77777777" w:rsidR="00000000" w:rsidRPr="00BE752F" w:rsidRDefault="00000000">
      <w:r w:rsidRPr="00BE752F">
        <w:t xml:space="preserve">Chrysler | Chrysoberyl | </w:t>
      </w:r>
      <w:proofErr w:type="spellStart"/>
      <w:r w:rsidRPr="00BE752F">
        <w:t>Chrysogon</w:t>
      </w:r>
      <w:proofErr w:type="spellEnd"/>
      <w:r w:rsidRPr="00BE752F">
        <w:t xml:space="preserve"> | </w:t>
      </w:r>
      <w:proofErr w:type="spellStart"/>
      <w:r w:rsidRPr="00BE752F">
        <w:t>Chryss</w:t>
      </w:r>
      <w:proofErr w:type="spellEnd"/>
      <w:r w:rsidRPr="00BE752F">
        <w:t xml:space="preserve"> | Chrystan | Chrysten | Chrystian | Chrystin | Chu | Chua | Chuah | Chuan | Chuang | </w:t>
      </w:r>
      <w:proofErr w:type="spellStart"/>
      <w:r w:rsidRPr="00BE752F">
        <w:t>Chuanhsing</w:t>
      </w:r>
      <w:proofErr w:type="spellEnd"/>
      <w:r w:rsidRPr="00BE752F">
        <w:t xml:space="preserve"> |</w:t>
      </w:r>
    </w:p>
    <w:p w14:paraId="10C3E58A" w14:textId="77777777" w:rsidR="00000000" w:rsidRPr="00BE752F" w:rsidRDefault="00000000">
      <w:r w:rsidRPr="00BE752F">
        <w:t xml:space="preserve">Chuba | Chubbs | Chubby | </w:t>
      </w:r>
      <w:proofErr w:type="spellStart"/>
      <w:r w:rsidRPr="00BE752F">
        <w:t>Chubfish</w:t>
      </w:r>
      <w:proofErr w:type="spellEnd"/>
      <w:r w:rsidRPr="00BE752F">
        <w:t xml:space="preserve"> | Chuc | </w:t>
      </w:r>
      <w:proofErr w:type="spellStart"/>
      <w:r w:rsidRPr="00BE752F">
        <w:t>Chucha</w:t>
      </w:r>
      <w:proofErr w:type="spellEnd"/>
      <w:r w:rsidRPr="00BE752F">
        <w:t xml:space="preserve"> | Chucho | Chuchuen | Chuck | Chuckie | Chucklehead | Chucky | </w:t>
      </w:r>
      <w:proofErr w:type="spellStart"/>
      <w:r w:rsidRPr="00BE752F">
        <w:t>Chudaka</w:t>
      </w:r>
      <w:proofErr w:type="spellEnd"/>
      <w:r w:rsidRPr="00BE752F">
        <w:t xml:space="preserve"> | Chudamani</w:t>
      </w:r>
    </w:p>
    <w:p w14:paraId="46499F7F" w14:textId="77777777" w:rsidR="00000000" w:rsidRPr="00BE752F" w:rsidRDefault="00000000">
      <w:r w:rsidRPr="00BE752F">
        <w:t xml:space="preserve">| Chudney | Chue | Chueh | Chuemon | Chuen | Chui | </w:t>
      </w:r>
      <w:proofErr w:type="spellStart"/>
      <w:r w:rsidRPr="00BE752F">
        <w:t>Chuj</w:t>
      </w:r>
      <w:proofErr w:type="spellEnd"/>
      <w:r w:rsidRPr="00BE752F">
        <w:t xml:space="preserve"> | Chuk | Chuki | Chukwubuikem | Chukwuebuka | Chukwuemeka | Chukwuka |</w:t>
      </w:r>
    </w:p>
    <w:p w14:paraId="1178A61A" w14:textId="77777777" w:rsidR="00000000" w:rsidRPr="00BE752F" w:rsidRDefault="00000000">
      <w:r w:rsidRPr="00BE752F">
        <w:t xml:space="preserve">Chukwuma | Chula | </w:t>
      </w:r>
      <w:proofErr w:type="spellStart"/>
      <w:r w:rsidRPr="00BE752F">
        <w:t>Chulika</w:t>
      </w:r>
      <w:proofErr w:type="spellEnd"/>
      <w:r w:rsidRPr="00BE752F">
        <w:t xml:space="preserve"> | </w:t>
      </w:r>
      <w:proofErr w:type="spellStart"/>
      <w:r w:rsidRPr="00BE752F">
        <w:t>Chulin</w:t>
      </w:r>
      <w:proofErr w:type="spellEnd"/>
      <w:r w:rsidRPr="00BE752F">
        <w:t xml:space="preserve"> | </w:t>
      </w:r>
      <w:proofErr w:type="spellStart"/>
      <w:r w:rsidRPr="00BE752F">
        <w:t>Chullaki</w:t>
      </w:r>
      <w:proofErr w:type="spellEnd"/>
      <w:r w:rsidRPr="00BE752F">
        <w:t xml:space="preserve"> | Chulli | Chulu | </w:t>
      </w:r>
      <w:proofErr w:type="spellStart"/>
      <w:r w:rsidRPr="00BE752F">
        <w:t>Chulunny</w:t>
      </w:r>
      <w:proofErr w:type="spellEnd"/>
      <w:r w:rsidRPr="00BE752F">
        <w:t xml:space="preserve"> | </w:t>
      </w:r>
      <w:proofErr w:type="spellStart"/>
      <w:r w:rsidRPr="00BE752F">
        <w:t>Chulzpa</w:t>
      </w:r>
      <w:proofErr w:type="spellEnd"/>
      <w:r w:rsidRPr="00BE752F">
        <w:t xml:space="preserve"> | Chuma | Chumani | Chun | Chundra | Chung | </w:t>
      </w:r>
      <w:proofErr w:type="spellStart"/>
      <w:r w:rsidRPr="00BE752F">
        <w:t>Chungen</w:t>
      </w:r>
      <w:proofErr w:type="spellEnd"/>
      <w:r w:rsidRPr="00BE752F">
        <w:t xml:space="preserve"> |</w:t>
      </w:r>
    </w:p>
    <w:p w14:paraId="5C88FA8D" w14:textId="77777777" w:rsidR="00000000" w:rsidRPr="00BE752F" w:rsidRDefault="00000000">
      <w:proofErr w:type="spellStart"/>
      <w:r w:rsidRPr="00BE752F">
        <w:t>Chungjen</w:t>
      </w:r>
      <w:proofErr w:type="spellEnd"/>
      <w:r w:rsidRPr="00BE752F">
        <w:t xml:space="preserve"> | </w:t>
      </w:r>
      <w:proofErr w:type="spellStart"/>
      <w:r w:rsidRPr="00BE752F">
        <w:t>Chungkwong</w:t>
      </w:r>
      <w:proofErr w:type="spellEnd"/>
      <w:r w:rsidRPr="00BE752F">
        <w:t xml:space="preserve"> | </w:t>
      </w:r>
      <w:proofErr w:type="spellStart"/>
      <w:r w:rsidRPr="00BE752F">
        <w:t>Chunglin</w:t>
      </w:r>
      <w:proofErr w:type="spellEnd"/>
      <w:r w:rsidRPr="00BE752F">
        <w:t xml:space="preserve"> | </w:t>
      </w:r>
      <w:proofErr w:type="spellStart"/>
      <w:r w:rsidRPr="00BE752F">
        <w:t>Chungte</w:t>
      </w:r>
      <w:proofErr w:type="spellEnd"/>
      <w:r w:rsidRPr="00BE752F">
        <w:t xml:space="preserve"> | Chunk | Chunks | Chunky | </w:t>
      </w:r>
      <w:proofErr w:type="spellStart"/>
      <w:r w:rsidRPr="00BE752F">
        <w:t>Chunli</w:t>
      </w:r>
      <w:proofErr w:type="spellEnd"/>
      <w:r w:rsidRPr="00BE752F">
        <w:t xml:space="preserve"> | </w:t>
      </w:r>
      <w:proofErr w:type="spellStart"/>
      <w:r w:rsidRPr="00BE752F">
        <w:t>Chunling</w:t>
      </w:r>
      <w:proofErr w:type="spellEnd"/>
      <w:r w:rsidRPr="00BE752F">
        <w:t xml:space="preserve"> | </w:t>
      </w:r>
      <w:proofErr w:type="spellStart"/>
      <w:r w:rsidRPr="00BE752F">
        <w:t>Chunmei</w:t>
      </w:r>
      <w:proofErr w:type="spellEnd"/>
      <w:r w:rsidRPr="00BE752F">
        <w:t xml:space="preserve"> | Chunni | </w:t>
      </w:r>
      <w:proofErr w:type="spellStart"/>
      <w:r w:rsidRPr="00BE752F">
        <w:t>Chunshin</w:t>
      </w:r>
      <w:proofErr w:type="spellEnd"/>
      <w:r w:rsidRPr="00BE752F">
        <w:t xml:space="preserve"> | Chunta | </w:t>
      </w:r>
      <w:proofErr w:type="spellStart"/>
      <w:r w:rsidRPr="00BE752F">
        <w:t>Chunti</w:t>
      </w:r>
      <w:proofErr w:type="spellEnd"/>
      <w:r w:rsidRPr="00BE752F">
        <w:t xml:space="preserve"> |</w:t>
      </w:r>
    </w:p>
    <w:p w14:paraId="0E00DB87" w14:textId="77777777" w:rsidR="00000000" w:rsidRPr="00BE752F" w:rsidRDefault="00000000">
      <w:proofErr w:type="spellStart"/>
      <w:r w:rsidRPr="00BE752F">
        <w:t>Chunyen</w:t>
      </w:r>
      <w:proofErr w:type="spellEnd"/>
      <w:r w:rsidRPr="00BE752F">
        <w:t xml:space="preserve"> | Chuong | Chupa | Churai | Churan | Church | Churchill | Chus | Chut | Chuta | Chute | Chutney | Chutzpa | Chuy | </w:t>
      </w:r>
      <w:proofErr w:type="spellStart"/>
      <w:r w:rsidRPr="00BE752F">
        <w:t>Chwen</w:t>
      </w:r>
      <w:proofErr w:type="spellEnd"/>
      <w:r w:rsidRPr="00BE752F">
        <w:t xml:space="preserve"> | Chy |</w:t>
      </w:r>
    </w:p>
    <w:p w14:paraId="51F27786" w14:textId="77777777" w:rsidR="00000000" w:rsidRPr="00BE752F" w:rsidRDefault="00000000">
      <w:r w:rsidRPr="00BE752F">
        <w:t xml:space="preserve">Chyan | Chyane | Chyanne | Chye | Chyenne | Chylene | Chyler | Chylo | </w:t>
      </w:r>
      <w:proofErr w:type="spellStart"/>
      <w:r w:rsidRPr="00BE752F">
        <w:t>Chyloh</w:t>
      </w:r>
      <w:proofErr w:type="spellEnd"/>
      <w:r w:rsidRPr="00BE752F">
        <w:t xml:space="preserve"> | </w:t>
      </w:r>
      <w:proofErr w:type="spellStart"/>
      <w:r w:rsidRPr="00BE752F">
        <w:t>Chyma</w:t>
      </w:r>
      <w:proofErr w:type="spellEnd"/>
      <w:r w:rsidRPr="00BE752F">
        <w:t xml:space="preserve"> | Chyna | </w:t>
      </w:r>
      <w:proofErr w:type="spellStart"/>
      <w:r w:rsidRPr="00BE752F">
        <w:t>Chynelle</w:t>
      </w:r>
      <w:proofErr w:type="spellEnd"/>
      <w:r w:rsidRPr="00BE752F">
        <w:t xml:space="preserve"> | Chynia | Chynna | </w:t>
      </w:r>
      <w:proofErr w:type="spellStart"/>
      <w:r w:rsidRPr="00BE752F">
        <w:t>Chynyia</w:t>
      </w:r>
      <w:proofErr w:type="spellEnd"/>
      <w:r w:rsidRPr="00BE752F">
        <w:t xml:space="preserve"> |</w:t>
      </w:r>
    </w:p>
    <w:p w14:paraId="5DE03355" w14:textId="77777777" w:rsidR="00000000" w:rsidRPr="00BE752F" w:rsidRDefault="00000000">
      <w:r w:rsidRPr="00BE752F">
        <w:t xml:space="preserve">Chyvonne | Ci | Cia | </w:t>
      </w:r>
      <w:proofErr w:type="spellStart"/>
      <w:r w:rsidRPr="00BE752F">
        <w:t>Ciali</w:t>
      </w:r>
      <w:proofErr w:type="spellEnd"/>
      <w:r w:rsidRPr="00BE752F">
        <w:t xml:space="preserve"> | Ciam | Cian | Cianan | </w:t>
      </w:r>
      <w:proofErr w:type="spellStart"/>
      <w:r w:rsidRPr="00BE752F">
        <w:t>Ciante</w:t>
      </w:r>
      <w:proofErr w:type="spellEnd"/>
      <w:r w:rsidRPr="00BE752F">
        <w:t xml:space="preserve"> | Ciao | Ciar | Ciara | Ciaran | Ciaron | </w:t>
      </w:r>
      <w:proofErr w:type="spellStart"/>
      <w:r w:rsidRPr="00BE752F">
        <w:t>Cibby</w:t>
      </w:r>
      <w:proofErr w:type="spellEnd"/>
      <w:r w:rsidRPr="00BE752F">
        <w:t xml:space="preserve"> | Cibele | Cibrian | </w:t>
      </w:r>
      <w:proofErr w:type="spellStart"/>
      <w:r w:rsidRPr="00BE752F">
        <w:t>Cica</w:t>
      </w:r>
      <w:proofErr w:type="spellEnd"/>
      <w:r w:rsidRPr="00BE752F">
        <w:t xml:space="preserve"> | Cicada |</w:t>
      </w:r>
    </w:p>
    <w:p w14:paraId="7D1E340B" w14:textId="77777777" w:rsidR="00000000" w:rsidRPr="00BE752F" w:rsidRDefault="00000000">
      <w:proofErr w:type="spellStart"/>
      <w:r w:rsidRPr="00BE752F">
        <w:t>Cicca</w:t>
      </w:r>
      <w:proofErr w:type="spellEnd"/>
      <w:r w:rsidRPr="00BE752F">
        <w:t xml:space="preserve"> | Cice | Cicek | Ciceli | </w:t>
      </w:r>
      <w:proofErr w:type="spellStart"/>
      <w:r w:rsidRPr="00BE752F">
        <w:t>Cicelia</w:t>
      </w:r>
      <w:proofErr w:type="spellEnd"/>
      <w:r w:rsidRPr="00BE752F">
        <w:t xml:space="preserve"> | Cicero | Cici | </w:t>
      </w:r>
      <w:proofErr w:type="spellStart"/>
      <w:r w:rsidRPr="00BE752F">
        <w:t>Ciciel</w:t>
      </w:r>
      <w:proofErr w:type="spellEnd"/>
      <w:r w:rsidRPr="00BE752F">
        <w:t xml:space="preserve"> | Cicilia | Cid | Cider | Cidney | </w:t>
      </w:r>
      <w:proofErr w:type="spellStart"/>
      <w:r w:rsidRPr="00BE752F">
        <w:t>Cidny</w:t>
      </w:r>
      <w:proofErr w:type="spellEnd"/>
      <w:r w:rsidRPr="00BE752F">
        <w:t xml:space="preserve"> | Ciel | Cielo | Cien | </w:t>
      </w:r>
      <w:proofErr w:type="spellStart"/>
      <w:r w:rsidRPr="00BE752F">
        <w:t>Cieon</w:t>
      </w:r>
      <w:proofErr w:type="spellEnd"/>
      <w:r w:rsidRPr="00BE752F">
        <w:t xml:space="preserve"> | Cieran | Cieslak |</w:t>
      </w:r>
    </w:p>
    <w:p w14:paraId="0ABF86FB" w14:textId="77777777" w:rsidR="00000000" w:rsidRPr="00BE752F" w:rsidRDefault="00000000">
      <w:proofErr w:type="spellStart"/>
      <w:r w:rsidRPr="00BE752F">
        <w:t>Cifer</w:t>
      </w:r>
      <w:proofErr w:type="spellEnd"/>
      <w:r w:rsidRPr="00BE752F">
        <w:t xml:space="preserve"> | Cig | Cigi | Ciham | Cihan | Ciji | </w:t>
      </w:r>
      <w:proofErr w:type="spellStart"/>
      <w:r w:rsidRPr="00BE752F">
        <w:t>Cijtje</w:t>
      </w:r>
      <w:proofErr w:type="spellEnd"/>
      <w:r w:rsidRPr="00BE752F">
        <w:t xml:space="preserve"> | Cikita | Cil | Cila | </w:t>
      </w:r>
      <w:proofErr w:type="spellStart"/>
      <w:r w:rsidRPr="00BE752F">
        <w:t>Cilanne</w:t>
      </w:r>
      <w:proofErr w:type="spellEnd"/>
      <w:r w:rsidRPr="00BE752F">
        <w:t xml:space="preserve"> | Cillian | Cilo | Cim | Cima | Ciman | Cimarron | Cimber | Cimbri |</w:t>
      </w:r>
    </w:p>
    <w:p w14:paraId="70A9FDC2" w14:textId="77777777" w:rsidR="00000000" w:rsidRPr="00BE752F" w:rsidRDefault="00000000">
      <w:r w:rsidRPr="00BE752F">
        <w:t xml:space="preserve">Cimmaron | Cimon | Cina | </w:t>
      </w:r>
      <w:proofErr w:type="spellStart"/>
      <w:r w:rsidRPr="00BE752F">
        <w:t>Cinaed</w:t>
      </w:r>
      <w:proofErr w:type="spellEnd"/>
      <w:r w:rsidRPr="00BE752F">
        <w:t xml:space="preserve"> | Cinar | Cinara | </w:t>
      </w:r>
      <w:proofErr w:type="spellStart"/>
      <w:r w:rsidRPr="00BE752F">
        <w:t>Cinawei</w:t>
      </w:r>
      <w:proofErr w:type="spellEnd"/>
      <w:r w:rsidRPr="00BE752F">
        <w:t xml:space="preserve"> | </w:t>
      </w:r>
      <w:proofErr w:type="spellStart"/>
      <w:r w:rsidRPr="00BE752F">
        <w:t>Cincin</w:t>
      </w:r>
      <w:proofErr w:type="spellEnd"/>
      <w:r w:rsidRPr="00BE752F">
        <w:t xml:space="preserve"> | </w:t>
      </w:r>
      <w:proofErr w:type="spellStart"/>
      <w:r w:rsidRPr="00BE752F">
        <w:t>Cincixri</w:t>
      </w:r>
      <w:proofErr w:type="spellEnd"/>
      <w:r w:rsidRPr="00BE752F">
        <w:t xml:space="preserve"> | Cinco | Cind | Cinda | </w:t>
      </w:r>
      <w:proofErr w:type="spellStart"/>
      <w:r w:rsidRPr="00BE752F">
        <w:t>Cindall</w:t>
      </w:r>
      <w:proofErr w:type="spellEnd"/>
      <w:r w:rsidRPr="00BE752F">
        <w:t xml:space="preserve"> | </w:t>
      </w:r>
      <w:proofErr w:type="spellStart"/>
      <w:r w:rsidRPr="00BE752F">
        <w:t>Cindas</w:t>
      </w:r>
      <w:proofErr w:type="spellEnd"/>
      <w:r w:rsidRPr="00BE752F">
        <w:t xml:space="preserve"> | Cinder | Cindy |</w:t>
      </w:r>
    </w:p>
    <w:p w14:paraId="4478EC9E" w14:textId="77777777" w:rsidR="00000000" w:rsidRPr="00BE752F" w:rsidRDefault="00000000">
      <w:proofErr w:type="spellStart"/>
      <w:r w:rsidRPr="00BE752F">
        <w:t>CindyKate</w:t>
      </w:r>
      <w:proofErr w:type="spellEnd"/>
      <w:r w:rsidRPr="00BE752F">
        <w:t xml:space="preserve"> | Cindyl | Cinead | Cinema | </w:t>
      </w:r>
      <w:proofErr w:type="spellStart"/>
      <w:r w:rsidRPr="00BE752F">
        <w:t>Cinese</w:t>
      </w:r>
      <w:proofErr w:type="spellEnd"/>
      <w:r w:rsidRPr="00BE752F">
        <w:t xml:space="preserve"> | </w:t>
      </w:r>
      <w:proofErr w:type="spellStart"/>
      <w:r w:rsidRPr="00BE752F">
        <w:t>Cinfetti</w:t>
      </w:r>
      <w:proofErr w:type="spellEnd"/>
      <w:r w:rsidRPr="00BE752F">
        <w:t xml:space="preserve"> | Cini | </w:t>
      </w:r>
      <w:proofErr w:type="spellStart"/>
      <w:r w:rsidRPr="00BE752F">
        <w:t>Cinjin</w:t>
      </w:r>
      <w:proofErr w:type="spellEnd"/>
      <w:r w:rsidRPr="00BE752F">
        <w:t xml:space="preserve"> | Cinna | Cinnabar | </w:t>
      </w:r>
      <w:proofErr w:type="spellStart"/>
      <w:r w:rsidRPr="00BE752F">
        <w:t>Cinnabird</w:t>
      </w:r>
      <w:proofErr w:type="spellEnd"/>
      <w:r w:rsidRPr="00BE752F">
        <w:t xml:space="preserve"> | Cinnamon | Cino | Cinque | </w:t>
      </w:r>
      <w:proofErr w:type="spellStart"/>
      <w:r w:rsidRPr="00BE752F">
        <w:t>Cintera</w:t>
      </w:r>
      <w:proofErr w:type="spellEnd"/>
      <w:r w:rsidRPr="00BE752F">
        <w:t xml:space="preserve"> |</w:t>
      </w:r>
    </w:p>
    <w:p w14:paraId="6E1A4E06" w14:textId="77777777" w:rsidR="00000000" w:rsidRPr="00BE752F" w:rsidRDefault="00000000">
      <w:r w:rsidRPr="00BE752F">
        <w:t xml:space="preserve">Cintron | Cintya | </w:t>
      </w:r>
      <w:proofErr w:type="spellStart"/>
      <w:r w:rsidRPr="00BE752F">
        <w:t>Cinu</w:t>
      </w:r>
      <w:proofErr w:type="spellEnd"/>
      <w:r w:rsidRPr="00BE752F">
        <w:t xml:space="preserve"> | </w:t>
      </w:r>
      <w:proofErr w:type="spellStart"/>
      <w:r w:rsidRPr="00BE752F">
        <w:t>Ciny</w:t>
      </w:r>
      <w:proofErr w:type="spellEnd"/>
      <w:r w:rsidRPr="00BE752F">
        <w:t xml:space="preserve"> | Cinyras | Cira | </w:t>
      </w:r>
      <w:proofErr w:type="spellStart"/>
      <w:r w:rsidRPr="00BE752F">
        <w:t>Ciranjivan</w:t>
      </w:r>
      <w:proofErr w:type="spellEnd"/>
      <w:r w:rsidRPr="00BE752F">
        <w:t xml:space="preserve"> | Cirantaka | </w:t>
      </w:r>
      <w:proofErr w:type="spellStart"/>
      <w:r w:rsidRPr="00BE752F">
        <w:t>Circashian</w:t>
      </w:r>
      <w:proofErr w:type="spellEnd"/>
      <w:r w:rsidRPr="00BE752F">
        <w:t xml:space="preserve"> | Circe | Circle | </w:t>
      </w:r>
      <w:proofErr w:type="spellStart"/>
      <w:r w:rsidRPr="00BE752F">
        <w:t>Cirdan</w:t>
      </w:r>
      <w:proofErr w:type="spellEnd"/>
      <w:r w:rsidRPr="00BE752F">
        <w:t xml:space="preserve"> | Cire | Cirinjivin | Cirion | </w:t>
      </w:r>
      <w:proofErr w:type="spellStart"/>
      <w:r w:rsidRPr="00BE752F">
        <w:t>Cirira</w:t>
      </w:r>
      <w:proofErr w:type="spellEnd"/>
      <w:r w:rsidRPr="00BE752F">
        <w:t xml:space="preserve"> |</w:t>
      </w:r>
    </w:p>
    <w:p w14:paraId="02303A37" w14:textId="77777777" w:rsidR="00000000" w:rsidRPr="00BE752F" w:rsidRDefault="00000000">
      <w:proofErr w:type="spellStart"/>
      <w:r w:rsidRPr="00BE752F">
        <w:t>Cirjivaka</w:t>
      </w:r>
      <w:proofErr w:type="spellEnd"/>
      <w:r w:rsidRPr="00BE752F">
        <w:t xml:space="preserve"> | </w:t>
      </w:r>
      <w:proofErr w:type="spellStart"/>
      <w:r w:rsidRPr="00BE752F">
        <w:t>Cirna</w:t>
      </w:r>
      <w:proofErr w:type="spellEnd"/>
      <w:r w:rsidRPr="00BE752F">
        <w:t xml:space="preserve"> | Cirocco | Cirri | Cirrus | Ciru | Cis | </w:t>
      </w:r>
      <w:proofErr w:type="spellStart"/>
      <w:r w:rsidRPr="00BE752F">
        <w:t>Cisantaxma</w:t>
      </w:r>
      <w:proofErr w:type="spellEnd"/>
      <w:r w:rsidRPr="00BE752F">
        <w:t xml:space="preserve"> | Cisca | Cisco | </w:t>
      </w:r>
      <w:proofErr w:type="spellStart"/>
      <w:r w:rsidRPr="00BE752F">
        <w:t>Cishpi</w:t>
      </w:r>
      <w:proofErr w:type="spellEnd"/>
      <w:r w:rsidRPr="00BE752F">
        <w:t xml:space="preserve"> | Ciske | Cisneros | Cissa | Cisse | Cissi | Cita |</w:t>
      </w:r>
    </w:p>
    <w:p w14:paraId="0F35F12D" w14:textId="77777777" w:rsidR="00000000" w:rsidRPr="00BE752F" w:rsidRDefault="00000000">
      <w:proofErr w:type="spellStart"/>
      <w:r w:rsidRPr="00BE752F">
        <w:t>Citapara</w:t>
      </w:r>
      <w:proofErr w:type="spellEnd"/>
      <w:r w:rsidRPr="00BE752F">
        <w:t xml:space="preserve"> | Citlali | Citra | </w:t>
      </w:r>
      <w:proofErr w:type="spellStart"/>
      <w:r w:rsidRPr="00BE752F">
        <w:t>Citrabanu</w:t>
      </w:r>
      <w:proofErr w:type="spellEnd"/>
      <w:r w:rsidRPr="00BE752F">
        <w:t xml:space="preserve"> | Citrabarhin | </w:t>
      </w:r>
      <w:proofErr w:type="spellStart"/>
      <w:r w:rsidRPr="00BE752F">
        <w:t>Citrabha</w:t>
      </w:r>
      <w:proofErr w:type="spellEnd"/>
      <w:r w:rsidRPr="00BE752F">
        <w:t xml:space="preserve"> | </w:t>
      </w:r>
      <w:proofErr w:type="spellStart"/>
      <w:r w:rsidRPr="00BE752F">
        <w:t>Citrabhanu</w:t>
      </w:r>
      <w:proofErr w:type="spellEnd"/>
      <w:r w:rsidRPr="00BE752F">
        <w:t xml:space="preserve"> | Citragu | Citramanas | </w:t>
      </w:r>
      <w:proofErr w:type="spellStart"/>
      <w:r w:rsidRPr="00BE752F">
        <w:t>Citrangada</w:t>
      </w:r>
      <w:proofErr w:type="spellEnd"/>
      <w:r w:rsidRPr="00BE752F">
        <w:t xml:space="preserve"> | Citrarathi | Citrarupa |</w:t>
      </w:r>
    </w:p>
    <w:p w14:paraId="237210BC" w14:textId="77777777" w:rsidR="00000000" w:rsidRPr="00BE752F" w:rsidRDefault="00000000">
      <w:proofErr w:type="spellStart"/>
      <w:r w:rsidRPr="00BE752F">
        <w:t>Citrasikhandi</w:t>
      </w:r>
      <w:proofErr w:type="spellEnd"/>
      <w:r w:rsidRPr="00BE752F">
        <w:t xml:space="preserve"> | </w:t>
      </w:r>
      <w:proofErr w:type="spellStart"/>
      <w:r w:rsidRPr="00BE752F">
        <w:t>Citresa</w:t>
      </w:r>
      <w:proofErr w:type="spellEnd"/>
      <w:r w:rsidRPr="00BE752F">
        <w:t xml:space="preserve"> | Citrin | </w:t>
      </w:r>
      <w:proofErr w:type="spellStart"/>
      <w:r w:rsidRPr="00BE752F">
        <w:t>Citrisa</w:t>
      </w:r>
      <w:proofErr w:type="spellEnd"/>
      <w:r w:rsidRPr="00BE752F">
        <w:t xml:space="preserve"> | Citron | Citta | Cittaja | Ciya | CJ | Cjay | Claartje | Clacia | Clack | Clady | Clae | Claes | </w:t>
      </w:r>
      <w:proofErr w:type="spellStart"/>
      <w:r w:rsidRPr="00BE752F">
        <w:t>Claesje</w:t>
      </w:r>
      <w:proofErr w:type="spellEnd"/>
      <w:r w:rsidRPr="00BE752F">
        <w:t xml:space="preserve"> |</w:t>
      </w:r>
    </w:p>
    <w:p w14:paraId="69F8CE6B" w14:textId="77777777" w:rsidR="00000000" w:rsidRPr="00BE752F" w:rsidRDefault="00000000">
      <w:r w:rsidRPr="00BE752F">
        <w:t>Claiborne | Claibourne | Claine | Clair | Claire | Clam | Clancey | Clanci | Clancie | Clancy | Clandy | Clane | Clanton | Clapp | Clapper | Clar |</w:t>
      </w:r>
    </w:p>
    <w:p w14:paraId="0913BBB6" w14:textId="77777777" w:rsidR="00000000" w:rsidRPr="00BE752F" w:rsidRDefault="00000000">
      <w:r w:rsidRPr="00BE752F">
        <w:t xml:space="preserve">Clara | Claran | Clarance | Clare | </w:t>
      </w:r>
      <w:proofErr w:type="spellStart"/>
      <w:r w:rsidRPr="00BE752F">
        <w:t>Clarel</w:t>
      </w:r>
      <w:proofErr w:type="spellEnd"/>
      <w:r w:rsidRPr="00BE752F">
        <w:t xml:space="preserve"> | Claren | Clarence | Clarette | Clarey | Clari | Claribel | Clarice | Clarien | Clarin | Clarina | Clarinda |</w:t>
      </w:r>
    </w:p>
    <w:p w14:paraId="5514EA9D" w14:textId="77777777" w:rsidR="00000000" w:rsidRPr="00BE752F" w:rsidRDefault="00000000">
      <w:r w:rsidRPr="00BE752F">
        <w:t xml:space="preserve">Clarion | Claris | Clarissa | Clarita | Clark | Clarke | Clarkson | Claron | </w:t>
      </w:r>
      <w:proofErr w:type="spellStart"/>
      <w:r w:rsidRPr="00BE752F">
        <w:t>Clarque</w:t>
      </w:r>
      <w:proofErr w:type="spellEnd"/>
      <w:r w:rsidRPr="00BE752F">
        <w:t xml:space="preserve"> | </w:t>
      </w:r>
      <w:proofErr w:type="spellStart"/>
      <w:r w:rsidRPr="00BE752F">
        <w:t>Clarrance</w:t>
      </w:r>
      <w:proofErr w:type="spellEnd"/>
      <w:r w:rsidRPr="00BE752F">
        <w:t xml:space="preserve"> | </w:t>
      </w:r>
      <w:proofErr w:type="spellStart"/>
      <w:r w:rsidRPr="00BE752F">
        <w:t>Clarrence</w:t>
      </w:r>
      <w:proofErr w:type="spellEnd"/>
      <w:r w:rsidRPr="00BE752F">
        <w:t xml:space="preserve"> | Clarrie | Clarrissa | Clarry | Clary |</w:t>
      </w:r>
    </w:p>
    <w:p w14:paraId="1E797D67" w14:textId="77777777" w:rsidR="00000000" w:rsidRPr="00BE752F" w:rsidRDefault="00000000">
      <w:proofErr w:type="spellStart"/>
      <w:r w:rsidRPr="00BE752F">
        <w:t>Clasha</w:t>
      </w:r>
      <w:proofErr w:type="spellEnd"/>
      <w:r w:rsidRPr="00BE752F">
        <w:t xml:space="preserve"> | </w:t>
      </w:r>
      <w:proofErr w:type="spellStart"/>
      <w:r w:rsidRPr="00BE752F">
        <w:t>Clasidame</w:t>
      </w:r>
      <w:proofErr w:type="spellEnd"/>
      <w:r w:rsidRPr="00BE752F">
        <w:t xml:space="preserve"> | Claske | Clau | Claud | Claude | Claudel | Claudell | Claudi | Claudia | Claudiana | Claudie | Claudin | Claudio | Claudiu |</w:t>
      </w:r>
    </w:p>
    <w:p w14:paraId="35CC8F44" w14:textId="77777777" w:rsidR="00000000" w:rsidRPr="00BE752F" w:rsidRDefault="00000000">
      <w:r w:rsidRPr="00BE752F">
        <w:t xml:space="preserve">Claudius | Clauds | Claudy | Claus | Clausen | </w:t>
      </w:r>
      <w:proofErr w:type="spellStart"/>
      <w:r w:rsidRPr="00BE752F">
        <w:t>Clava</w:t>
      </w:r>
      <w:proofErr w:type="spellEnd"/>
      <w:r w:rsidRPr="00BE752F">
        <w:t xml:space="preserve"> | Clavel | </w:t>
      </w:r>
      <w:proofErr w:type="spellStart"/>
      <w:r w:rsidRPr="00BE752F">
        <w:t>Clavis</w:t>
      </w:r>
      <w:proofErr w:type="spellEnd"/>
      <w:r w:rsidRPr="00BE752F">
        <w:t xml:space="preserve"> | Clawed | Claws | Clawson | Claxton | Clay | Clayborne | Claybourne |</w:t>
      </w:r>
    </w:p>
    <w:p w14:paraId="03A0FC0C" w14:textId="77777777" w:rsidR="00000000" w:rsidRPr="00BE752F" w:rsidRDefault="00000000">
      <w:r w:rsidRPr="00BE752F">
        <w:t xml:space="preserve">Claycomb | Clayden | </w:t>
      </w:r>
      <w:proofErr w:type="spellStart"/>
      <w:r w:rsidRPr="00BE752F">
        <w:t>Clayley</w:t>
      </w:r>
      <w:proofErr w:type="spellEnd"/>
      <w:r w:rsidRPr="00BE752F">
        <w:t xml:space="preserve"> | Claypool | Claypoole | Clayton | </w:t>
      </w:r>
      <w:proofErr w:type="spellStart"/>
      <w:r w:rsidRPr="00BE752F">
        <w:t>Clazien</w:t>
      </w:r>
      <w:proofErr w:type="spellEnd"/>
      <w:r w:rsidRPr="00BE752F">
        <w:t xml:space="preserve"> | Cle | Clea | </w:t>
      </w:r>
      <w:proofErr w:type="spellStart"/>
      <w:r w:rsidRPr="00BE752F">
        <w:t>Cleanthe</w:t>
      </w:r>
      <w:proofErr w:type="spellEnd"/>
      <w:r w:rsidRPr="00BE752F">
        <w:t xml:space="preserve"> | Clearwater | Cleary | Cleason | Cleatus |</w:t>
      </w:r>
    </w:p>
    <w:p w14:paraId="51F211C1" w14:textId="77777777" w:rsidR="00000000" w:rsidRPr="00BE752F" w:rsidRDefault="00000000">
      <w:r w:rsidRPr="00BE752F">
        <w:t xml:space="preserve">Cleavant | Cleave | Cleaver | Cledith | Cledwyn | Clee | Cleeve | </w:t>
      </w:r>
      <w:proofErr w:type="spellStart"/>
      <w:r w:rsidRPr="00BE752F">
        <w:t>Clefable</w:t>
      </w:r>
      <w:proofErr w:type="spellEnd"/>
      <w:r w:rsidRPr="00BE752F">
        <w:t xml:space="preserve"> | </w:t>
      </w:r>
      <w:proofErr w:type="spellStart"/>
      <w:r w:rsidRPr="00BE752F">
        <w:t>Clefairy</w:t>
      </w:r>
      <w:proofErr w:type="spellEnd"/>
      <w:r w:rsidRPr="00BE752F">
        <w:t xml:space="preserve"> | Clegg | Cleghorn | Clell | Clem | Cleme | Clemen |</w:t>
      </w:r>
    </w:p>
    <w:p w14:paraId="4E9FF832" w14:textId="77777777" w:rsidR="00000000" w:rsidRPr="00BE752F" w:rsidRDefault="00000000">
      <w:r w:rsidRPr="00BE752F">
        <w:t>Clemence | Clemency | Clemens | Clement | Clemente | Clementin | Clementine | Clements | Clemme | Clemmer | Clemmie | Clemmons |</w:t>
      </w:r>
    </w:p>
    <w:p w14:paraId="6A018342" w14:textId="77777777" w:rsidR="00000000" w:rsidRPr="00BE752F" w:rsidRDefault="00000000">
      <w:r w:rsidRPr="00BE752F">
        <w:t xml:space="preserve">Clemmy | Clemons | </w:t>
      </w:r>
      <w:proofErr w:type="spellStart"/>
      <w:r w:rsidRPr="00BE752F">
        <w:t>Clency</w:t>
      </w:r>
      <w:proofErr w:type="spellEnd"/>
      <w:r w:rsidRPr="00BE752F">
        <w:t xml:space="preserve"> | </w:t>
      </w:r>
      <w:proofErr w:type="spellStart"/>
      <w:r w:rsidRPr="00BE752F">
        <w:t>Cleng</w:t>
      </w:r>
      <w:proofErr w:type="spellEnd"/>
      <w:r w:rsidRPr="00BE752F">
        <w:t xml:space="preserve"> | </w:t>
      </w:r>
      <w:proofErr w:type="spellStart"/>
      <w:r w:rsidRPr="00BE752F">
        <w:t>Clentice</w:t>
      </w:r>
      <w:proofErr w:type="spellEnd"/>
      <w:r w:rsidRPr="00BE752F">
        <w:t xml:space="preserve"> | Cleo | </w:t>
      </w:r>
      <w:proofErr w:type="spellStart"/>
      <w:r w:rsidRPr="00BE752F">
        <w:t>Cleofe</w:t>
      </w:r>
      <w:proofErr w:type="spellEnd"/>
      <w:r w:rsidRPr="00BE752F">
        <w:t xml:space="preserve"> | </w:t>
      </w:r>
      <w:proofErr w:type="spellStart"/>
      <w:r w:rsidRPr="00BE752F">
        <w:t>Cleomene</w:t>
      </w:r>
      <w:proofErr w:type="spellEnd"/>
      <w:r w:rsidRPr="00BE752F">
        <w:t xml:space="preserve"> | Cleon | Cleopatra | Cleophas | </w:t>
      </w:r>
      <w:proofErr w:type="spellStart"/>
      <w:r w:rsidRPr="00BE752F">
        <w:t>Cleophe</w:t>
      </w:r>
      <w:proofErr w:type="spellEnd"/>
      <w:r w:rsidRPr="00BE752F">
        <w:t xml:space="preserve"> | </w:t>
      </w:r>
      <w:proofErr w:type="spellStart"/>
      <w:r w:rsidRPr="00BE752F">
        <w:t>Cleophee</w:t>
      </w:r>
      <w:proofErr w:type="spellEnd"/>
      <w:r w:rsidRPr="00BE752F">
        <w:t xml:space="preserve"> | </w:t>
      </w:r>
      <w:proofErr w:type="spellStart"/>
      <w:r w:rsidRPr="00BE752F">
        <w:t>Cleophile</w:t>
      </w:r>
      <w:proofErr w:type="spellEnd"/>
      <w:r w:rsidRPr="00BE752F">
        <w:t xml:space="preserve"> |</w:t>
      </w:r>
    </w:p>
    <w:p w14:paraId="571566CC" w14:textId="77777777" w:rsidR="00000000" w:rsidRPr="00BE752F" w:rsidRDefault="00000000">
      <w:r w:rsidRPr="00BE752F">
        <w:t xml:space="preserve">Cleotilde | Cler | Clerk | Clester | Cleta | </w:t>
      </w:r>
      <w:proofErr w:type="spellStart"/>
      <w:r w:rsidRPr="00BE752F">
        <w:t>Cletas</w:t>
      </w:r>
      <w:proofErr w:type="spellEnd"/>
      <w:r w:rsidRPr="00BE752F">
        <w:t xml:space="preserve"> | Clete | Cletus | Cleve | Cleveland | Clevenger | Clever | Clevon | Cliche | Click | </w:t>
      </w:r>
      <w:proofErr w:type="spellStart"/>
      <w:r w:rsidRPr="00BE752F">
        <w:t>Clickab</w:t>
      </w:r>
      <w:proofErr w:type="spellEnd"/>
      <w:r w:rsidRPr="00BE752F">
        <w:t xml:space="preserve"> |</w:t>
      </w:r>
    </w:p>
    <w:p w14:paraId="6B15888F" w14:textId="77777777" w:rsidR="00000000" w:rsidRPr="00BE752F" w:rsidRDefault="00000000">
      <w:r w:rsidRPr="00BE752F">
        <w:t>Clicker | Cliffhanger | Clifford | Clift | Clifton | Climber | Climmie | Cline | Clinique | Clink | Clint | Clinton | Clio | Clipper | Clite | Clive | Clo |</w:t>
      </w:r>
    </w:p>
    <w:p w14:paraId="3424B7BB" w14:textId="77777777" w:rsidR="00000000" w:rsidRPr="00BE752F" w:rsidRDefault="00000000">
      <w:proofErr w:type="spellStart"/>
      <w:r w:rsidRPr="00BE752F">
        <w:t>Clodomire</w:t>
      </w:r>
      <w:proofErr w:type="spellEnd"/>
      <w:r w:rsidRPr="00BE752F">
        <w:t xml:space="preserve"> | Cloe | Clois | </w:t>
      </w:r>
      <w:proofErr w:type="spellStart"/>
      <w:r w:rsidRPr="00BE752F">
        <w:t>Clomine</w:t>
      </w:r>
      <w:proofErr w:type="spellEnd"/>
      <w:r w:rsidRPr="00BE752F">
        <w:t xml:space="preserve"> | Clone | Cloria | Clorice | Clorox | </w:t>
      </w:r>
      <w:proofErr w:type="spellStart"/>
      <w:r w:rsidRPr="00BE752F">
        <w:t>Cloroxette</w:t>
      </w:r>
      <w:proofErr w:type="spellEnd"/>
      <w:r w:rsidRPr="00BE752F">
        <w:t xml:space="preserve"> | Close | Clot | Cloten | Cloud | Cloudy | Clough | Clouse |</w:t>
      </w:r>
    </w:p>
    <w:p w14:paraId="7FA95C6B" w14:textId="77777777" w:rsidR="00000000" w:rsidRPr="00BE752F" w:rsidRDefault="00000000">
      <w:r w:rsidRPr="00BE752F">
        <w:t xml:space="preserve">Cloutier | Clove | Clover | Clovis | Clown | Cloyce | </w:t>
      </w:r>
      <w:proofErr w:type="spellStart"/>
      <w:r w:rsidRPr="00BE752F">
        <w:t>Cloyster</w:t>
      </w:r>
      <w:proofErr w:type="spellEnd"/>
      <w:r w:rsidRPr="00BE752F">
        <w:t xml:space="preserve"> | Clu | </w:t>
      </w:r>
      <w:proofErr w:type="spellStart"/>
      <w:r w:rsidRPr="00BE752F">
        <w:t>Clud</w:t>
      </w:r>
      <w:proofErr w:type="spellEnd"/>
      <w:r w:rsidRPr="00BE752F">
        <w:t xml:space="preserve"> | Cluny | Cly | Clyburn | Clyde | Co | Coady | Coakley | Coal |</w:t>
      </w:r>
    </w:p>
    <w:p w14:paraId="1F4B6CC2" w14:textId="77777777" w:rsidR="00000000" w:rsidRPr="00BE752F" w:rsidRDefault="00000000">
      <w:r w:rsidRPr="00BE752F">
        <w:t xml:space="preserve">Coates | Coatl | Coats | Coba | Cobain | Cobalt | Cobb | Cobbie | Cobble | Cobbs | Cobe | </w:t>
      </w:r>
      <w:proofErr w:type="spellStart"/>
      <w:r w:rsidRPr="00BE752F">
        <w:t>Cobeena</w:t>
      </w:r>
      <w:proofErr w:type="spellEnd"/>
      <w:r w:rsidRPr="00BE752F">
        <w:t xml:space="preserve"> | Cobey | Cobi | Cobie | Cobina | Coble</w:t>
      </w:r>
    </w:p>
    <w:p w14:paraId="2B9819EE" w14:textId="77777777" w:rsidR="00000000" w:rsidRPr="00BE752F" w:rsidRDefault="00000000">
      <w:r w:rsidRPr="00BE752F">
        <w:t>| Cobol | Cobos | Cobra | Coburn | Cobus | Coby | Cocaine | Coch | Cochise | Cochran | Cockerham | Cockpit | Cockrell | Cocky | Coco |</w:t>
      </w:r>
    </w:p>
    <w:p w14:paraId="052795EF" w14:textId="77777777" w:rsidR="00000000" w:rsidRPr="00BE752F" w:rsidRDefault="00000000">
      <w:r w:rsidRPr="00BE752F">
        <w:t xml:space="preserve">Cocoa | </w:t>
      </w:r>
      <w:proofErr w:type="spellStart"/>
      <w:r w:rsidRPr="00BE752F">
        <w:t>Cocoana</w:t>
      </w:r>
      <w:proofErr w:type="spellEnd"/>
      <w:r w:rsidRPr="00BE752F">
        <w:t xml:space="preserve"> | Coconut | </w:t>
      </w:r>
      <w:proofErr w:type="spellStart"/>
      <w:r w:rsidRPr="00BE752F">
        <w:t>Cocopuff</w:t>
      </w:r>
      <w:proofErr w:type="spellEnd"/>
      <w:r w:rsidRPr="00BE752F">
        <w:t xml:space="preserve"> | Coda | Coddie | Coddy | Codee | Codeine | Codey | Codi | Codie | </w:t>
      </w:r>
      <w:proofErr w:type="spellStart"/>
      <w:r w:rsidRPr="00BE752F">
        <w:t>Codrina</w:t>
      </w:r>
      <w:proofErr w:type="spellEnd"/>
      <w:r w:rsidRPr="00BE752F">
        <w:t xml:space="preserve"> | Cody | Coe | Coel |</w:t>
      </w:r>
    </w:p>
    <w:p w14:paraId="5AAF9676" w14:textId="77777777" w:rsidR="00000000" w:rsidRPr="00BE752F" w:rsidRDefault="00000000">
      <w:r w:rsidRPr="00BE752F">
        <w:t>Coen | Coene | Coenie | Cofer | Coffee | Coffey | Coffin | Coffman | Cofield | Coggins | Cognac | Cognomen | Cohen | Cohn | Coho | Coi |</w:t>
      </w:r>
    </w:p>
    <w:p w14:paraId="1D2C2641" w14:textId="77777777" w:rsidR="00000000" w:rsidRPr="00BE752F" w:rsidRDefault="00000000">
      <w:r w:rsidRPr="00BE752F">
        <w:t xml:space="preserve">Coil | Coin | Coinneach | Cointreau | Coke | Coker | Cokie | Col | Cola | Colan | Colanda | </w:t>
      </w:r>
      <w:proofErr w:type="spellStart"/>
      <w:r w:rsidRPr="00BE752F">
        <w:t>Colatta</w:t>
      </w:r>
      <w:proofErr w:type="spellEnd"/>
      <w:r w:rsidRPr="00BE752F">
        <w:t xml:space="preserve"> | </w:t>
      </w:r>
      <w:proofErr w:type="spellStart"/>
      <w:r w:rsidRPr="00BE752F">
        <w:t>Colb</w:t>
      </w:r>
      <w:proofErr w:type="spellEnd"/>
      <w:r w:rsidRPr="00BE752F">
        <w:t xml:space="preserve"> | Colbert | Colbey | Colbi | Colbie |</w:t>
      </w:r>
    </w:p>
    <w:p w14:paraId="41C448FB" w14:textId="77777777" w:rsidR="00000000" w:rsidRPr="00BE752F" w:rsidRDefault="00000000">
      <w:r w:rsidRPr="00BE752F">
        <w:t>Colburn | Colby | Cold | Cole | Colee | Coleman | Colerick | Coles | Colet | Coleton | Colett | Colette | Coley | Colfax | Colgate | Colie |</w:t>
      </w:r>
    </w:p>
    <w:p w14:paraId="223095F5" w14:textId="77777777" w:rsidR="00000000" w:rsidRPr="00BE752F" w:rsidRDefault="00000000">
      <w:r w:rsidRPr="00BE752F">
        <w:t xml:space="preserve">Coligny | Colin | Colinda | Coll | Colla | Collado | </w:t>
      </w:r>
      <w:proofErr w:type="spellStart"/>
      <w:r w:rsidRPr="00BE752F">
        <w:t>Collane</w:t>
      </w:r>
      <w:proofErr w:type="spellEnd"/>
      <w:r w:rsidRPr="00BE752F">
        <w:t xml:space="preserve"> | Collard | Collazo | Colle | Colleen | Collen | Collett | Colley | Collice | Collie |</w:t>
      </w:r>
    </w:p>
    <w:p w14:paraId="3CF5AA80" w14:textId="77777777" w:rsidR="00000000" w:rsidRPr="00BE752F" w:rsidRDefault="00000000">
      <w:r w:rsidRPr="00BE752F">
        <w:t xml:space="preserve">Collien | Collier | Collin | Collins | Collis | </w:t>
      </w:r>
      <w:proofErr w:type="spellStart"/>
      <w:r w:rsidRPr="00BE752F">
        <w:t>Collwen</w:t>
      </w:r>
      <w:proofErr w:type="spellEnd"/>
      <w:r w:rsidRPr="00BE752F">
        <w:t xml:space="preserve"> | Colly | </w:t>
      </w:r>
      <w:proofErr w:type="spellStart"/>
      <w:r w:rsidRPr="00BE752F">
        <w:t>Collye</w:t>
      </w:r>
      <w:proofErr w:type="spellEnd"/>
      <w:r w:rsidRPr="00BE752F">
        <w:t xml:space="preserve"> | Collyn | Colm | Colman | Cologne | Colomb | Colombe | Colombi |</w:t>
      </w:r>
    </w:p>
    <w:p w14:paraId="379AC9D1" w14:textId="77777777" w:rsidR="00000000" w:rsidRPr="00BE752F" w:rsidRDefault="00000000">
      <w:r w:rsidRPr="00BE752F">
        <w:t xml:space="preserve">Colombo | Colon | Colony | Colorado | </w:t>
      </w:r>
      <w:proofErr w:type="spellStart"/>
      <w:r w:rsidRPr="00BE752F">
        <w:t>Colourado</w:t>
      </w:r>
      <w:proofErr w:type="spellEnd"/>
      <w:r w:rsidRPr="00BE752F">
        <w:t xml:space="preserve"> | Colson | Colston | Colt | Colter | Colton | Coltrane | Colucci | Columba | Columbia |</w:t>
      </w:r>
    </w:p>
    <w:p w14:paraId="483D1E2F" w14:textId="77777777" w:rsidR="00000000" w:rsidRPr="00BE752F" w:rsidRDefault="00000000">
      <w:r w:rsidRPr="00BE752F">
        <w:t xml:space="preserve">Columella | Colunga | Colville | Colvin | Colwell | Colwyn | Coly | Colyn | Comanche | </w:t>
      </w:r>
      <w:proofErr w:type="spellStart"/>
      <w:r w:rsidRPr="00BE752F">
        <w:t>Comay</w:t>
      </w:r>
      <w:proofErr w:type="spellEnd"/>
      <w:r w:rsidRPr="00BE752F">
        <w:t xml:space="preserve"> | Combs | Comeau | Comeaux | Comedy |</w:t>
      </w:r>
    </w:p>
    <w:p w14:paraId="6BBBC0F2" w14:textId="77777777" w:rsidR="00000000" w:rsidRPr="00BE752F" w:rsidRDefault="00000000">
      <w:proofErr w:type="spellStart"/>
      <w:r w:rsidRPr="00BE752F">
        <w:t>Comel</w:t>
      </w:r>
      <w:proofErr w:type="spellEnd"/>
      <w:r w:rsidRPr="00BE752F">
        <w:t xml:space="preserve"> | Comer | Comet | Comfort | Commodore | Compton | </w:t>
      </w:r>
      <w:proofErr w:type="spellStart"/>
      <w:r w:rsidRPr="00BE752F">
        <w:t>ComputerWidow</w:t>
      </w:r>
      <w:proofErr w:type="spellEnd"/>
      <w:r w:rsidRPr="00BE752F">
        <w:t xml:space="preserve"> | Comstock | Comus | Con | Cona | Conah | Conall | Conan |</w:t>
      </w:r>
    </w:p>
    <w:p w14:paraId="1CE5F5E2" w14:textId="77777777" w:rsidR="00000000" w:rsidRPr="00BE752F" w:rsidRDefault="00000000">
      <w:r w:rsidRPr="00BE752F">
        <w:t xml:space="preserve">Conant | Conar | Conaway | Concepcion | Concetto | </w:t>
      </w:r>
      <w:proofErr w:type="spellStart"/>
      <w:r w:rsidRPr="00BE752F">
        <w:t>Concezio</w:t>
      </w:r>
      <w:proofErr w:type="spellEnd"/>
      <w:r w:rsidRPr="00BE752F">
        <w:t xml:space="preserve"> | Concha | </w:t>
      </w:r>
      <w:proofErr w:type="spellStart"/>
      <w:r w:rsidRPr="00BE752F">
        <w:t>Conchenn</w:t>
      </w:r>
      <w:proofErr w:type="spellEnd"/>
      <w:r w:rsidRPr="00BE752F">
        <w:t xml:space="preserve"> | Conchobhar | Conde | Condo | Condon | Condor |</w:t>
      </w:r>
    </w:p>
    <w:p w14:paraId="3D169D38" w14:textId="77777777" w:rsidR="00000000" w:rsidRPr="00BE752F" w:rsidRDefault="00000000">
      <w:r w:rsidRPr="00BE752F">
        <w:t xml:space="preserve">Condra | Cone | Coney | Confection | Confetti | Confucius | Cong | Conga | </w:t>
      </w:r>
      <w:proofErr w:type="spellStart"/>
      <w:r w:rsidRPr="00BE752F">
        <w:t>Congan</w:t>
      </w:r>
      <w:proofErr w:type="spellEnd"/>
      <w:r w:rsidRPr="00BE752F">
        <w:t xml:space="preserve"> | Conger | </w:t>
      </w:r>
      <w:proofErr w:type="spellStart"/>
      <w:r w:rsidRPr="00BE752F">
        <w:t>Congetto</w:t>
      </w:r>
      <w:proofErr w:type="spellEnd"/>
      <w:r w:rsidRPr="00BE752F">
        <w:t xml:space="preserve"> | Congo | </w:t>
      </w:r>
      <w:proofErr w:type="spellStart"/>
      <w:r w:rsidRPr="00BE752F">
        <w:t>Congyun</w:t>
      </w:r>
      <w:proofErr w:type="spellEnd"/>
      <w:r w:rsidRPr="00BE752F">
        <w:t xml:space="preserve"> | Coni | Conie |</w:t>
      </w:r>
    </w:p>
    <w:p w14:paraId="279A3713" w14:textId="77777777" w:rsidR="00000000" w:rsidRPr="00BE752F" w:rsidRDefault="00000000">
      <w:proofErr w:type="spellStart"/>
      <w:r w:rsidRPr="00BE752F">
        <w:t>Conilee</w:t>
      </w:r>
      <w:proofErr w:type="spellEnd"/>
      <w:r w:rsidRPr="00BE752F">
        <w:t xml:space="preserve"> | Conjurer | Conklin | Conlan | Conleth | Conley | Conlin | Conlon | Conn | Conna | Connal | Connar | Conne | Connell | Connelly |</w:t>
      </w:r>
    </w:p>
    <w:p w14:paraId="623FA38D" w14:textId="77777777" w:rsidR="00000000" w:rsidRPr="00BE752F" w:rsidRDefault="00000000">
      <w:r w:rsidRPr="00BE752F">
        <w:t xml:space="preserve">Conner | Conners | Connery | Conney | Conni | Connie | </w:t>
      </w:r>
      <w:proofErr w:type="spellStart"/>
      <w:r w:rsidRPr="00BE752F">
        <w:t>Connielia</w:t>
      </w:r>
      <w:proofErr w:type="spellEnd"/>
      <w:r w:rsidRPr="00BE752F">
        <w:t xml:space="preserve"> | Connlaodh | Connolly | Connor | Connors | Conny | Conor | Conover |</w:t>
      </w:r>
    </w:p>
    <w:p w14:paraId="3E723549" w14:textId="77777777" w:rsidR="00000000" w:rsidRPr="00BE752F" w:rsidRDefault="00000000">
      <w:r w:rsidRPr="00BE752F">
        <w:t>Conrad | Conrada | Conradin | Conroy | Conry | Consepsion | Constanc | Constance | Constandina | Constans | Constant | Constante |</w:t>
      </w:r>
    </w:p>
    <w:p w14:paraId="3E72FBEC" w14:textId="77777777" w:rsidR="00000000" w:rsidRPr="00BE752F" w:rsidRDefault="00000000">
      <w:r w:rsidRPr="00BE752F">
        <w:t>Constantine | Constantinos | Consuelo | Conswella | Conte | Content | Contessa | Conti | Contreras | Converse | Conway | Conwell | Cony |</w:t>
      </w:r>
    </w:p>
    <w:p w14:paraId="5C3774BC" w14:textId="77777777" w:rsidR="00000000" w:rsidRPr="00BE752F" w:rsidRDefault="00000000">
      <w:r w:rsidRPr="00BE752F">
        <w:t xml:space="preserve">Conyers | Coo | </w:t>
      </w:r>
      <w:proofErr w:type="spellStart"/>
      <w:r w:rsidRPr="00BE752F">
        <w:t>Cooba</w:t>
      </w:r>
      <w:proofErr w:type="spellEnd"/>
      <w:r w:rsidRPr="00BE752F">
        <w:t xml:space="preserve"> | Cook | Cooke | Cookie | Cookies | Cooks | Cooksey | Cooky | Cool | CoolCat | Cooley | Coolie | Coombs |</w:t>
      </w:r>
    </w:p>
    <w:p w14:paraId="56862EA1" w14:textId="77777777" w:rsidR="00000000" w:rsidRPr="00BE752F" w:rsidRDefault="00000000">
      <w:r w:rsidRPr="00BE752F">
        <w:t>Coomer | Coon | Cooney | Coons | Cooper | Coors | Coos | Cooter | Cootje | Cope | Copeland | Copelyn | Copley | Copper | Coppola |</w:t>
      </w:r>
    </w:p>
    <w:p w14:paraId="74B7CAA0" w14:textId="77777777" w:rsidR="00000000" w:rsidRPr="00BE752F" w:rsidRDefault="00000000">
      <w:r w:rsidRPr="00BE752F">
        <w:t>Copy | Cor | Cora | Coral | Coralie | Coran | Corana | Coray | Corazon | Corban | Corbet | Corbett | Corbette | Corbie | Corbin | Corbitt |</w:t>
      </w:r>
    </w:p>
    <w:p w14:paraId="49E54ACB" w14:textId="77777777" w:rsidR="00000000" w:rsidRPr="00BE752F" w:rsidRDefault="00000000">
      <w:r w:rsidRPr="00BE752F">
        <w:t xml:space="preserve">Corbon | Corby | Corbyn | Corcoran | Cordae | Cordai | Corday | </w:t>
      </w:r>
      <w:proofErr w:type="spellStart"/>
      <w:r w:rsidRPr="00BE752F">
        <w:t>Cordaye</w:t>
      </w:r>
      <w:proofErr w:type="spellEnd"/>
      <w:r w:rsidRPr="00BE752F">
        <w:t xml:space="preserve"> | Corde | Cordea | Cordeiro | Cordel | Cordell | Cordelle | Corder</w:t>
      </w:r>
    </w:p>
    <w:p w14:paraId="7C733285" w14:textId="77777777" w:rsidR="00000000" w:rsidRPr="00BE752F" w:rsidRDefault="00000000">
      <w:r w:rsidRPr="00BE752F">
        <w:t>| Cordera | Cordero | Cordes | Cordie | Cordin | Cordoba | Cordova | Cordula | Cordule | Corduroy | Cordy | Core | Coree | Coreen |</w:t>
      </w:r>
    </w:p>
    <w:p w14:paraId="6A662448" w14:textId="77777777" w:rsidR="00000000" w:rsidRPr="00BE752F" w:rsidRDefault="00000000">
      <w:r w:rsidRPr="00BE752F">
        <w:t xml:space="preserve">Corelle | Coren | Corey | </w:t>
      </w:r>
      <w:proofErr w:type="spellStart"/>
      <w:r w:rsidRPr="00BE752F">
        <w:t>Coreyjean</w:t>
      </w:r>
      <w:proofErr w:type="spellEnd"/>
      <w:r w:rsidRPr="00BE752F">
        <w:t xml:space="preserve"> | Corgan | Cori | Coria | Corian | Coriander | Corie | Corien | Corijn | Corin | Corina | Corine | Corinna |</w:t>
      </w:r>
    </w:p>
    <w:p w14:paraId="6B8AC3AF" w14:textId="77777777" w:rsidR="00000000" w:rsidRPr="00BE752F" w:rsidRDefault="00000000">
      <w:r w:rsidRPr="00BE752F">
        <w:t>Corinne | Corinth | Corinthian | Corio | Coriolis | Corista | Corithian | Cork | Corkscrew | Corky | Corley | Corlis | Corliss | Corly | Cormier |</w:t>
      </w:r>
    </w:p>
    <w:p w14:paraId="4581EF22" w14:textId="77777777" w:rsidR="00000000" w:rsidRPr="00BE752F" w:rsidRDefault="00000000">
      <w:r w:rsidRPr="00BE752F">
        <w:t>Corn | Cornay | Corne | Corneel | Cornejo | Cornel | Cornelia | Cornelie | Corneliu | Cornelius | Cornell | Cornelle | Cornellia | Cornett |</w:t>
      </w:r>
    </w:p>
    <w:p w14:paraId="24BFCE2F" w14:textId="77777777" w:rsidR="00000000" w:rsidRPr="00BE752F" w:rsidRDefault="00000000">
      <w:r w:rsidRPr="00BE752F">
        <w:t xml:space="preserve">Corney | Cornia | </w:t>
      </w:r>
      <w:proofErr w:type="spellStart"/>
      <w:r w:rsidRPr="00BE752F">
        <w:t>Cornicis</w:t>
      </w:r>
      <w:proofErr w:type="spellEnd"/>
      <w:r w:rsidRPr="00BE752F">
        <w:t xml:space="preserve"> | Cornie | Cornielius | Cornish | </w:t>
      </w:r>
      <w:proofErr w:type="spellStart"/>
      <w:r w:rsidRPr="00BE752F">
        <w:t>Cornix</w:t>
      </w:r>
      <w:proofErr w:type="spellEnd"/>
      <w:r w:rsidRPr="00BE752F">
        <w:t xml:space="preserve"> | Cornwell | Corny | Coro | Corona | Coronado | Coronis | Corp | Corpron |</w:t>
      </w:r>
    </w:p>
    <w:p w14:paraId="6D55AAF3" w14:textId="77777777" w:rsidR="00000000" w:rsidRPr="00BE752F" w:rsidRDefault="00000000">
      <w:r w:rsidRPr="00BE752F">
        <w:t xml:space="preserve">Corra | </w:t>
      </w:r>
      <w:proofErr w:type="spellStart"/>
      <w:r w:rsidRPr="00BE752F">
        <w:t>Corrain</w:t>
      </w:r>
      <w:proofErr w:type="spellEnd"/>
      <w:r w:rsidRPr="00BE752F">
        <w:t xml:space="preserve"> | Corral | Corrales | Corran | Correa | Corree | </w:t>
      </w:r>
      <w:proofErr w:type="spellStart"/>
      <w:r w:rsidRPr="00BE752F">
        <w:t>Correin</w:t>
      </w:r>
      <w:proofErr w:type="spellEnd"/>
      <w:r w:rsidRPr="00BE752F">
        <w:t xml:space="preserve"> | Correll | Corren | Correy | Corri | Corria | Corrianne | Corrie |</w:t>
      </w:r>
    </w:p>
    <w:p w14:paraId="0A8C303B" w14:textId="77777777" w:rsidR="00000000" w:rsidRPr="00BE752F" w:rsidRDefault="00000000">
      <w:r w:rsidRPr="00BE752F">
        <w:t xml:space="preserve">Corrigan | Corrin | Corrine | Corris | Corriveau | Corry | Corryn | Corsen | Corsha | Corso | Corson | Cort | </w:t>
      </w:r>
      <w:proofErr w:type="spellStart"/>
      <w:r w:rsidRPr="00BE752F">
        <w:t>Cortaya</w:t>
      </w:r>
      <w:proofErr w:type="spellEnd"/>
      <w:r w:rsidRPr="00BE752F">
        <w:t xml:space="preserve"> | Cortes | Cortez | Cortie |</w:t>
      </w:r>
    </w:p>
    <w:p w14:paraId="3F22F5F7" w14:textId="77777777" w:rsidR="00000000" w:rsidRPr="00BE752F" w:rsidRDefault="00000000">
      <w:r w:rsidRPr="00BE752F">
        <w:t xml:space="preserve">Cortlan | Cortland | Cortlandt | Cortlin | Cortlyn | Cortne | Cortney | Cortni | Cortoria | Corty | Corum | </w:t>
      </w:r>
      <w:proofErr w:type="spellStart"/>
      <w:r w:rsidRPr="00BE752F">
        <w:t>Corva</w:t>
      </w:r>
      <w:proofErr w:type="spellEnd"/>
      <w:r w:rsidRPr="00BE752F">
        <w:t xml:space="preserve"> | Corvette | Corvid | Corvin |</w:t>
      </w:r>
    </w:p>
    <w:p w14:paraId="3B42D6DA" w14:textId="77777777" w:rsidR="00000000" w:rsidRPr="00BE752F" w:rsidRDefault="00000000">
      <w:proofErr w:type="spellStart"/>
      <w:r w:rsidRPr="00BE752F">
        <w:t>Corwan</w:t>
      </w:r>
      <w:proofErr w:type="spellEnd"/>
      <w:r w:rsidRPr="00BE752F">
        <w:t xml:space="preserve"> | Corwin | Corwyn | </w:t>
      </w:r>
      <w:proofErr w:type="spellStart"/>
      <w:r w:rsidRPr="00BE752F">
        <w:t>Corx</w:t>
      </w:r>
      <w:proofErr w:type="spellEnd"/>
      <w:r w:rsidRPr="00BE752F">
        <w:t xml:space="preserve"> | Cory | Corydon | Coryell | Coryn | Corynn | Cosa | Cosby | </w:t>
      </w:r>
      <w:proofErr w:type="spellStart"/>
      <w:r w:rsidRPr="00BE752F">
        <w:t>Coscha</w:t>
      </w:r>
      <w:proofErr w:type="spellEnd"/>
      <w:r w:rsidRPr="00BE752F">
        <w:t xml:space="preserve"> | Cosette | Cosey | Cosgrove | Cosi |</w:t>
      </w:r>
    </w:p>
    <w:p w14:paraId="0E394609" w14:textId="77777777" w:rsidR="00000000" w:rsidRPr="00BE752F" w:rsidRDefault="00000000">
      <w:r w:rsidRPr="00BE752F">
        <w:t xml:space="preserve">Cosima | Cosimo | Cosine | Cosma | Cosme | Cosmic | Cosmin | Cosmo | Cosmopolitan | Cosmos | Cosper | Cosslett | Costa | </w:t>
      </w:r>
      <w:proofErr w:type="spellStart"/>
      <w:r w:rsidRPr="00BE752F">
        <w:t>Costadia</w:t>
      </w:r>
      <w:proofErr w:type="spellEnd"/>
      <w:r w:rsidRPr="00BE752F">
        <w:t xml:space="preserve"> |</w:t>
      </w:r>
    </w:p>
    <w:p w14:paraId="46407CC5" w14:textId="77777777" w:rsidR="00000000" w:rsidRPr="00BE752F" w:rsidRDefault="00000000">
      <w:r w:rsidRPr="00BE752F">
        <w:t>Costante | Costantina | Costantino | Costello | Coston | Cota | Cote | Cothran | Coti | Cotta | Cotten | Cotter | Cottingham | Cottle | Cotto |</w:t>
      </w:r>
    </w:p>
    <w:p w14:paraId="32FF5F91" w14:textId="77777777" w:rsidR="00000000" w:rsidRPr="00BE752F" w:rsidRDefault="00000000">
      <w:r w:rsidRPr="00BE752F">
        <w:t xml:space="preserve">Cotton | Cottrell | Coty | Couch | Cougar | Coughlin | Coulombe | Coulson | Coulter | Council | Country | Counts | Courage | </w:t>
      </w:r>
      <w:proofErr w:type="spellStart"/>
      <w:r w:rsidRPr="00BE752F">
        <w:t>Courchabay</w:t>
      </w:r>
      <w:proofErr w:type="spellEnd"/>
      <w:r w:rsidRPr="00BE752F">
        <w:t xml:space="preserve"> |</w:t>
      </w:r>
    </w:p>
    <w:p w14:paraId="0A021AE4" w14:textId="77777777" w:rsidR="00000000" w:rsidRPr="00BE752F" w:rsidRDefault="00000000">
      <w:proofErr w:type="spellStart"/>
      <w:r w:rsidRPr="00BE752F">
        <w:t>Courchabey</w:t>
      </w:r>
      <w:proofErr w:type="spellEnd"/>
      <w:r w:rsidRPr="00BE752F">
        <w:t xml:space="preserve"> | </w:t>
      </w:r>
      <w:proofErr w:type="spellStart"/>
      <w:r w:rsidRPr="00BE752F">
        <w:t>Courchalais</w:t>
      </w:r>
      <w:proofErr w:type="spellEnd"/>
      <w:r w:rsidRPr="00BE752F">
        <w:t xml:space="preserve"> | </w:t>
      </w:r>
      <w:proofErr w:type="spellStart"/>
      <w:r w:rsidRPr="00BE752F">
        <w:t>Courchalay</w:t>
      </w:r>
      <w:proofErr w:type="spellEnd"/>
      <w:r w:rsidRPr="00BE752F">
        <w:t xml:space="preserve"> | </w:t>
      </w:r>
      <w:proofErr w:type="spellStart"/>
      <w:r w:rsidRPr="00BE752F">
        <w:t>Courchavel</w:t>
      </w:r>
      <w:proofErr w:type="spellEnd"/>
      <w:r w:rsidRPr="00BE752F">
        <w:t xml:space="preserve"> | </w:t>
      </w:r>
      <w:proofErr w:type="spellStart"/>
      <w:r w:rsidRPr="00BE752F">
        <w:t>Courchebay</w:t>
      </w:r>
      <w:proofErr w:type="spellEnd"/>
      <w:r w:rsidRPr="00BE752F">
        <w:t xml:space="preserve"> | Courchevel | Courney | Courson | Court | Courtenay | Courteney |</w:t>
      </w:r>
    </w:p>
    <w:p w14:paraId="0DCE4ECF" w14:textId="77777777" w:rsidR="00000000" w:rsidRPr="00BE752F" w:rsidRDefault="00000000">
      <w:r w:rsidRPr="00BE752F">
        <w:t xml:space="preserve">Courteny | Courtland | Courtlin | Courtlyn | </w:t>
      </w:r>
      <w:proofErr w:type="spellStart"/>
      <w:r w:rsidRPr="00BE752F">
        <w:t>Courtnae</w:t>
      </w:r>
      <w:proofErr w:type="spellEnd"/>
      <w:r w:rsidRPr="00BE752F">
        <w:t xml:space="preserve"> | Courtnay | Courtnee | Courtnei | Courtney | Courtnie | Courtny | Courtois | Courvoisier |</w:t>
      </w:r>
    </w:p>
    <w:p w14:paraId="3EB21498" w14:textId="77777777" w:rsidR="00000000" w:rsidRPr="00BE752F" w:rsidRDefault="00000000">
      <w:r w:rsidRPr="00BE752F">
        <w:t xml:space="preserve">Couscous | Cousins | Coutrney | </w:t>
      </w:r>
      <w:proofErr w:type="spellStart"/>
      <w:r w:rsidRPr="00BE752F">
        <w:t>Coutta</w:t>
      </w:r>
      <w:proofErr w:type="spellEnd"/>
      <w:r w:rsidRPr="00BE752F">
        <w:t xml:space="preserve"> | Couture | Cova | Covarrubias | Cove | Coven | Coventry | Cover | Covert | Covey | </w:t>
      </w:r>
      <w:proofErr w:type="spellStart"/>
      <w:r w:rsidRPr="00BE752F">
        <w:t>Covielle</w:t>
      </w:r>
      <w:proofErr w:type="spellEnd"/>
      <w:r w:rsidRPr="00BE752F">
        <w:t xml:space="preserve"> |</w:t>
      </w:r>
    </w:p>
    <w:p w14:paraId="50CCEA4D" w14:textId="77777777" w:rsidR="00000000" w:rsidRPr="00BE752F" w:rsidRDefault="00000000">
      <w:r w:rsidRPr="00BE752F">
        <w:t xml:space="preserve">Covington | Cow | Cowan | Cowans | Coward | Cowart | Cowden | Cowen | Cowie | Cowles | Cowley | Cox | </w:t>
      </w:r>
      <w:proofErr w:type="spellStart"/>
      <w:r w:rsidRPr="00BE752F">
        <w:t>Coxley</w:t>
      </w:r>
      <w:proofErr w:type="spellEnd"/>
      <w:r w:rsidRPr="00BE752F">
        <w:t xml:space="preserve"> | Coy | Coye | Coyle |</w:t>
      </w:r>
    </w:p>
    <w:p w14:paraId="60457911" w14:textId="77777777" w:rsidR="00000000" w:rsidRPr="00BE752F" w:rsidRDefault="00000000">
      <w:r w:rsidRPr="00BE752F">
        <w:t xml:space="preserve">Coyne | Coyote | Coyt | Coz | Cozart | Cozy | Crabb | Crabtree | </w:t>
      </w:r>
      <w:proofErr w:type="spellStart"/>
      <w:r w:rsidRPr="00BE752F">
        <w:t>Crac</w:t>
      </w:r>
      <w:proofErr w:type="spellEnd"/>
      <w:r w:rsidRPr="00BE752F">
        <w:t xml:space="preserve"> | Cracker | Crackers | </w:t>
      </w:r>
      <w:proofErr w:type="spellStart"/>
      <w:r w:rsidRPr="00BE752F">
        <w:t>CrackHead</w:t>
      </w:r>
      <w:proofErr w:type="spellEnd"/>
      <w:r w:rsidRPr="00BE752F">
        <w:t xml:space="preserve"> | Craddock | Craft | Crafton | Craig</w:t>
      </w:r>
    </w:p>
    <w:p w14:paraId="64426CFF" w14:textId="77777777" w:rsidR="00000000" w:rsidRPr="00BE752F" w:rsidRDefault="00000000">
      <w:r w:rsidRPr="00BE752F">
        <w:t xml:space="preserve">| Crain | </w:t>
      </w:r>
      <w:proofErr w:type="spellStart"/>
      <w:r w:rsidRPr="00BE752F">
        <w:t>Crak</w:t>
      </w:r>
      <w:proofErr w:type="spellEnd"/>
      <w:r w:rsidRPr="00BE752F">
        <w:t xml:space="preserve"> | Cramer | Cranberry | Crandall | Crandell | Crane | Cranford | Crapola | </w:t>
      </w:r>
      <w:proofErr w:type="spellStart"/>
      <w:r w:rsidRPr="00BE752F">
        <w:t>Crappa</w:t>
      </w:r>
      <w:proofErr w:type="spellEnd"/>
      <w:r w:rsidRPr="00BE752F">
        <w:t xml:space="preserve"> | Crash | </w:t>
      </w:r>
      <w:proofErr w:type="spellStart"/>
      <w:r w:rsidRPr="00BE752F">
        <w:t>Crason</w:t>
      </w:r>
      <w:proofErr w:type="spellEnd"/>
      <w:r w:rsidRPr="00BE752F">
        <w:t xml:space="preserve"> | Craven | Cravens | Craver |</w:t>
      </w:r>
    </w:p>
    <w:p w14:paraId="635C5B16" w14:textId="77777777" w:rsidR="00000000" w:rsidRPr="00BE752F" w:rsidRDefault="00000000">
      <w:r w:rsidRPr="00BE752F">
        <w:t xml:space="preserve">Crawford | Crawley | Cray | Crayola | Crayon | Crayton | Craze | Crazy | </w:t>
      </w:r>
      <w:proofErr w:type="spellStart"/>
      <w:r w:rsidRPr="00BE752F">
        <w:t>Crazzy</w:t>
      </w:r>
      <w:proofErr w:type="spellEnd"/>
      <w:r w:rsidRPr="00BE752F">
        <w:t xml:space="preserve"> | Creagh | Cream | Creamer | Creampuff | Creamy | </w:t>
      </w:r>
      <w:proofErr w:type="spellStart"/>
      <w:r w:rsidRPr="00BE752F">
        <w:t>Creda</w:t>
      </w:r>
      <w:proofErr w:type="spellEnd"/>
      <w:r w:rsidRPr="00BE752F">
        <w:t xml:space="preserve"> |</w:t>
      </w:r>
    </w:p>
    <w:p w14:paraId="691F3CC5" w14:textId="77777777" w:rsidR="00000000" w:rsidRPr="00BE752F" w:rsidRDefault="00000000">
      <w:r w:rsidRPr="00BE752F">
        <w:t xml:space="preserve">Cree | Creech | Creed | Creedence | Creek | Creekmore | Creel | Creeper | Creigh | Creighton | </w:t>
      </w:r>
      <w:proofErr w:type="spellStart"/>
      <w:r w:rsidRPr="00BE752F">
        <w:t>Crek</w:t>
      </w:r>
      <w:proofErr w:type="spellEnd"/>
      <w:r w:rsidRPr="00BE752F">
        <w:t xml:space="preserve"> | Cremona | Crenshaw | Crescens |</w:t>
      </w:r>
    </w:p>
    <w:p w14:paraId="6E6B5357" w14:textId="77777777" w:rsidR="00000000" w:rsidRPr="00BE752F" w:rsidRDefault="00000000">
      <w:r w:rsidRPr="00BE752F">
        <w:t xml:space="preserve">Crescent | Cresencia | Crespo | Cress | Cressie | </w:t>
      </w:r>
      <w:proofErr w:type="spellStart"/>
      <w:r w:rsidRPr="00BE752F">
        <w:t>Creste</w:t>
      </w:r>
      <w:proofErr w:type="spellEnd"/>
      <w:r w:rsidRPr="00BE752F">
        <w:t xml:space="preserve"> | </w:t>
      </w:r>
      <w:proofErr w:type="spellStart"/>
      <w:r w:rsidRPr="00BE752F">
        <w:t>Crestien</w:t>
      </w:r>
      <w:proofErr w:type="spellEnd"/>
      <w:r w:rsidRPr="00BE752F">
        <w:t xml:space="preserve"> | Creston | Crestone | Crete | Crews | </w:t>
      </w:r>
      <w:proofErr w:type="spellStart"/>
      <w:r w:rsidRPr="00BE752F">
        <w:t>Crian</w:t>
      </w:r>
      <w:proofErr w:type="spellEnd"/>
      <w:r w:rsidRPr="00BE752F">
        <w:t xml:space="preserve"> | Cribbs | Crick | Cricket |</w:t>
      </w:r>
    </w:p>
    <w:p w14:paraId="26692186" w14:textId="77777777" w:rsidR="00000000" w:rsidRPr="00BE752F" w:rsidRDefault="00000000">
      <w:proofErr w:type="spellStart"/>
      <w:r w:rsidRPr="00BE752F">
        <w:t>Crida</w:t>
      </w:r>
      <w:proofErr w:type="spellEnd"/>
      <w:r w:rsidRPr="00BE752F">
        <w:t xml:space="preserve"> | Crider | Crier | Crim | Crimi | Crimson | Crina | Cris | Crisanta | Crisci | </w:t>
      </w:r>
      <w:proofErr w:type="spellStart"/>
      <w:r w:rsidRPr="00BE752F">
        <w:t>Crishawna</w:t>
      </w:r>
      <w:proofErr w:type="spellEnd"/>
      <w:r w:rsidRPr="00BE752F">
        <w:t xml:space="preserve"> | Crishna | Crishon | Crisp | </w:t>
      </w:r>
      <w:proofErr w:type="spellStart"/>
      <w:r w:rsidRPr="00BE752F">
        <w:t>Crispas</w:t>
      </w:r>
      <w:proofErr w:type="spellEnd"/>
      <w:r w:rsidRPr="00BE752F">
        <w:t xml:space="preserve"> | Crispin |</w:t>
      </w:r>
    </w:p>
    <w:p w14:paraId="2A37E155" w14:textId="77777777" w:rsidR="00000000" w:rsidRPr="00BE752F" w:rsidRDefault="00000000">
      <w:r w:rsidRPr="00BE752F">
        <w:t>Crispina | Crispy | Criss | Crisson | Crist | Crista | Cristal | Cristan | Cristen | Cristi | Cristian | Cristiane | Cristiano | Cristin | Cristina | Cristino |</w:t>
      </w:r>
    </w:p>
    <w:p w14:paraId="3CCC3094" w14:textId="77777777" w:rsidR="00000000" w:rsidRPr="00BE752F" w:rsidRDefault="00000000">
      <w:r w:rsidRPr="00BE752F">
        <w:t>Cristion | Cristle | Cristo | Cristobal | Criston | Cristopher | Cristos | Cristy | Cristyan | Cristyn | Criswell | Crites | Crittenden | Critter |</w:t>
      </w:r>
    </w:p>
    <w:p w14:paraId="0070682C" w14:textId="77777777" w:rsidR="00000000" w:rsidRPr="00BE752F" w:rsidRDefault="00000000">
      <w:r w:rsidRPr="00BE752F">
        <w:t xml:space="preserve">Crocifisso | Crocker | Crockett | Crocus | Croft | </w:t>
      </w:r>
      <w:proofErr w:type="spellStart"/>
      <w:r w:rsidRPr="00BE752F">
        <w:t>Crofty</w:t>
      </w:r>
      <w:proofErr w:type="spellEnd"/>
      <w:r w:rsidRPr="00BE752F">
        <w:t xml:space="preserve"> | Croissant | Croix | Crom | Cromer | Cromwell | Cronin | Cronk | Crook | Crooks |</w:t>
      </w:r>
    </w:p>
    <w:p w14:paraId="7359219E" w14:textId="77777777" w:rsidR="00000000" w:rsidRPr="00BE752F" w:rsidRDefault="00000000">
      <w:proofErr w:type="spellStart"/>
      <w:r w:rsidRPr="00BE752F">
        <w:t>Crooksy</w:t>
      </w:r>
      <w:proofErr w:type="spellEnd"/>
      <w:r w:rsidRPr="00BE752F">
        <w:t xml:space="preserve"> | Croom | Cropper | Crosbie | Crosby | Cross | Crossland | Crossley | Crossman | Croteau | Crouch | Crouse | Crouton | Crow |</w:t>
      </w:r>
    </w:p>
    <w:p w14:paraId="3D6BAF19" w14:textId="77777777" w:rsidR="00000000" w:rsidRPr="00BE752F" w:rsidRDefault="00000000">
      <w:r w:rsidRPr="00BE752F">
        <w:t>Crowder | Crowe | Crowell | Crowley | Croy | Crozier | Crucible | Cruise | Cruiser | Crum | Crumb | Crumley | Crump | Crumpton | Crunch |</w:t>
      </w:r>
    </w:p>
    <w:p w14:paraId="67292B78" w14:textId="77777777" w:rsidR="00000000" w:rsidRPr="00BE752F" w:rsidRDefault="00000000">
      <w:r w:rsidRPr="00BE752F">
        <w:t xml:space="preserve">Cruncher | Crusader | Cruse | Crusoe | Crutcher | Crutchfield | Crux | Cruz | </w:t>
      </w:r>
      <w:proofErr w:type="spellStart"/>
      <w:r w:rsidRPr="00BE752F">
        <w:t>CryBaby</w:t>
      </w:r>
      <w:proofErr w:type="spellEnd"/>
      <w:r w:rsidRPr="00BE752F">
        <w:t xml:space="preserve"> | Cryda | Crystal | Crystall | Crystan | Crysten | Crystian</w:t>
      </w:r>
    </w:p>
    <w:p w14:paraId="31758F2F" w14:textId="77777777" w:rsidR="00000000" w:rsidRPr="00BE752F" w:rsidRDefault="00000000">
      <w:r w:rsidRPr="00BE752F">
        <w:t xml:space="preserve">| Crystin | Csaba | Csenge | </w:t>
      </w:r>
      <w:proofErr w:type="spellStart"/>
      <w:r w:rsidRPr="00BE752F">
        <w:t>Csite</w:t>
      </w:r>
      <w:proofErr w:type="spellEnd"/>
      <w:r w:rsidRPr="00BE752F">
        <w:t xml:space="preserve"> | Cthulhu | Cu | Cuan | Cuate | Cuba | Cubby | Cubbyhole | Cube | </w:t>
      </w:r>
      <w:proofErr w:type="spellStart"/>
      <w:r w:rsidRPr="00BE752F">
        <w:t>Cubone</w:t>
      </w:r>
      <w:proofErr w:type="spellEnd"/>
      <w:r w:rsidRPr="00BE752F">
        <w:t xml:space="preserve"> | Cuc | Cuca | </w:t>
      </w:r>
      <w:proofErr w:type="spellStart"/>
      <w:r w:rsidRPr="00BE752F">
        <w:t>Cuchicuchi</w:t>
      </w:r>
      <w:proofErr w:type="spellEnd"/>
      <w:r w:rsidRPr="00BE752F">
        <w:t xml:space="preserve"> |</w:t>
      </w:r>
    </w:p>
    <w:p w14:paraId="0602C9D5" w14:textId="77777777" w:rsidR="00000000" w:rsidRPr="00BE752F" w:rsidRDefault="00000000">
      <w:r w:rsidRPr="00BE752F">
        <w:t xml:space="preserve">Cuckoo | Cuda | Cuddles | Cudi | Cue | Cuellar | Cuervo | Cuevas | Cui | </w:t>
      </w:r>
      <w:proofErr w:type="spellStart"/>
      <w:r w:rsidRPr="00BE752F">
        <w:t>Cuileann</w:t>
      </w:r>
      <w:proofErr w:type="spellEnd"/>
      <w:r w:rsidRPr="00BE752F">
        <w:t xml:space="preserve"> | Cuin | Cujo | Cula | Culbertson | Culbreth | Cullan | Cullen |</w:t>
      </w:r>
    </w:p>
    <w:p w14:paraId="340595FE" w14:textId="77777777" w:rsidR="00000000" w:rsidRPr="00BE752F" w:rsidRDefault="00000000">
      <w:r w:rsidRPr="00BE752F">
        <w:t>Culler | Culley | Cully | Cullyn | Culp | Culpepper | Culver | Cuma | Cumming | Cummings | Cummins | Cunanan | Cunda | Cundiff | Cune |</w:t>
      </w:r>
    </w:p>
    <w:p w14:paraId="55581228" w14:textId="77777777" w:rsidR="00000000" w:rsidRPr="00BE752F" w:rsidRDefault="00000000">
      <w:r w:rsidRPr="00BE752F">
        <w:t xml:space="preserve">Cuneo | Cung | Cunha | Cunningham | </w:t>
      </w:r>
      <w:proofErr w:type="spellStart"/>
      <w:r w:rsidRPr="00BE752F">
        <w:t>Cunoarda</w:t>
      </w:r>
      <w:proofErr w:type="spellEnd"/>
      <w:r w:rsidRPr="00BE752F">
        <w:t xml:space="preserve"> | Cuny | Cuong | Cupcake | Cupid | Cupp | Curare | Curby | Cureton | Curi | Curiel | Curin |</w:t>
      </w:r>
    </w:p>
    <w:p w14:paraId="2EBD5D0D" w14:textId="77777777" w:rsidR="00000000" w:rsidRPr="00BE752F" w:rsidRDefault="00000000">
      <w:r w:rsidRPr="00BE752F">
        <w:t>Curiosity | Curious | Curl | Curlie | Curly | Curmudgeon | Curran | Currie | Currier | Currin | Curry | Curstin | Curt | Curtice | Curtin | Curtis |</w:t>
      </w:r>
    </w:p>
    <w:p w14:paraId="31A7915E" w14:textId="77777777" w:rsidR="00000000" w:rsidRPr="00BE752F" w:rsidRDefault="00000000">
      <w:proofErr w:type="spellStart"/>
      <w:r w:rsidRPr="00BE752F">
        <w:t>Cus</w:t>
      </w:r>
      <w:proofErr w:type="spellEnd"/>
      <w:r w:rsidRPr="00BE752F">
        <w:t xml:space="preserve"> | Cush | Cushing | Cushman | Cusick | Cuss | Custer | Cute | </w:t>
      </w:r>
      <w:proofErr w:type="spellStart"/>
      <w:r w:rsidRPr="00BE752F">
        <w:t>CuteLilRat</w:t>
      </w:r>
      <w:proofErr w:type="spellEnd"/>
      <w:r w:rsidRPr="00BE752F">
        <w:t xml:space="preserve"> | Cutey | Cutha | Cutie | Cutler | </w:t>
      </w:r>
      <w:proofErr w:type="spellStart"/>
      <w:r w:rsidRPr="00BE752F">
        <w:t>Cutta</w:t>
      </w:r>
      <w:proofErr w:type="spellEnd"/>
      <w:r w:rsidRPr="00BE752F">
        <w:t xml:space="preserve"> | Cutter | Cuttler | Cutty |</w:t>
      </w:r>
    </w:p>
    <w:p w14:paraId="04808E3B" w14:textId="77777777" w:rsidR="00000000" w:rsidRPr="00BE752F" w:rsidRDefault="00000000">
      <w:r w:rsidRPr="00BE752F">
        <w:t xml:space="preserve">Cuu | Cuyler | </w:t>
      </w:r>
      <w:proofErr w:type="spellStart"/>
      <w:r w:rsidRPr="00BE752F">
        <w:t>Cwcbear</w:t>
      </w:r>
      <w:proofErr w:type="spellEnd"/>
      <w:r w:rsidRPr="00BE752F">
        <w:t xml:space="preserve"> | Cwenburg | Cy | Cyan | Cyanide | Cyann | Cyaxares | Cyber | </w:t>
      </w:r>
      <w:proofErr w:type="spellStart"/>
      <w:r w:rsidRPr="00BE752F">
        <w:t>Cyberfreak</w:t>
      </w:r>
      <w:proofErr w:type="spellEnd"/>
      <w:r w:rsidRPr="00BE752F">
        <w:t xml:space="preserve"> | </w:t>
      </w:r>
      <w:proofErr w:type="spellStart"/>
      <w:r w:rsidRPr="00BE752F">
        <w:t>CyberGoddess</w:t>
      </w:r>
      <w:proofErr w:type="spellEnd"/>
      <w:r w:rsidRPr="00BE752F">
        <w:t xml:space="preserve"> | Cyclone | </w:t>
      </w:r>
      <w:proofErr w:type="spellStart"/>
      <w:r w:rsidRPr="00BE752F">
        <w:t>Cycore</w:t>
      </w:r>
      <w:proofErr w:type="spellEnd"/>
      <w:r w:rsidRPr="00BE752F">
        <w:t xml:space="preserve"> | Cyd</w:t>
      </w:r>
    </w:p>
    <w:p w14:paraId="52DD210F" w14:textId="77777777" w:rsidR="00000000" w:rsidRPr="00BE752F" w:rsidRDefault="00000000">
      <w:r w:rsidRPr="00BE752F">
        <w:t xml:space="preserve">| Cydney | Cydnie | Cye | </w:t>
      </w:r>
      <w:proofErr w:type="spellStart"/>
      <w:r w:rsidRPr="00BE752F">
        <w:t>Cygnea</w:t>
      </w:r>
      <w:proofErr w:type="spellEnd"/>
      <w:r w:rsidRPr="00BE752F">
        <w:t xml:space="preserve"> | Cygnus | Cyle | Cyler | </w:t>
      </w:r>
      <w:proofErr w:type="spellStart"/>
      <w:r w:rsidRPr="00BE752F">
        <w:t>Cylk</w:t>
      </w:r>
      <w:proofErr w:type="spellEnd"/>
      <w:r w:rsidRPr="00BE752F">
        <w:t xml:space="preserve"> | Cyma | Cymbeline | </w:t>
      </w:r>
      <w:proofErr w:type="spellStart"/>
      <w:r w:rsidRPr="00BE752F">
        <w:t>Cymbri</w:t>
      </w:r>
      <w:proofErr w:type="spellEnd"/>
      <w:r w:rsidRPr="00BE752F">
        <w:t xml:space="preserve"> | Cymon | Cymry | Cyn | Cyna | Cynan | Cyne |</w:t>
      </w:r>
    </w:p>
    <w:p w14:paraId="084A1C10" w14:textId="77777777" w:rsidR="00000000" w:rsidRPr="00BE752F" w:rsidRDefault="00000000">
      <w:r w:rsidRPr="00BE752F">
        <w:t xml:space="preserve">Cyneburg | </w:t>
      </w:r>
      <w:proofErr w:type="spellStart"/>
      <w:r w:rsidRPr="00BE752F">
        <w:t>Cynel</w:t>
      </w:r>
      <w:proofErr w:type="spellEnd"/>
      <w:r w:rsidRPr="00BE752F">
        <w:t xml:space="preserve"> | </w:t>
      </w:r>
      <w:proofErr w:type="spellStart"/>
      <w:r w:rsidRPr="00BE752F">
        <w:t>Cyneswith</w:t>
      </w:r>
      <w:proofErr w:type="spellEnd"/>
      <w:r w:rsidRPr="00BE752F">
        <w:t xml:space="preserve"> | </w:t>
      </w:r>
      <w:proofErr w:type="spellStart"/>
      <w:r w:rsidRPr="00BE752F">
        <w:t>Cynferth</w:t>
      </w:r>
      <w:proofErr w:type="spellEnd"/>
      <w:r w:rsidRPr="00BE752F">
        <w:t xml:space="preserve"> | Cynon | </w:t>
      </w:r>
      <w:proofErr w:type="spellStart"/>
      <w:r w:rsidRPr="00BE752F">
        <w:t>Cynta</w:t>
      </w:r>
      <w:proofErr w:type="spellEnd"/>
      <w:r w:rsidRPr="00BE752F">
        <w:t xml:space="preserve"> | Cynthia | Cynthus | </w:t>
      </w:r>
      <w:proofErr w:type="spellStart"/>
      <w:r w:rsidRPr="00BE752F">
        <w:t>Cyo</w:t>
      </w:r>
      <w:proofErr w:type="spellEnd"/>
      <w:r w:rsidRPr="00BE752F">
        <w:t xml:space="preserve"> | Cypher | </w:t>
      </w:r>
      <w:proofErr w:type="spellStart"/>
      <w:r w:rsidRPr="00BE752F">
        <w:t>Cypres</w:t>
      </w:r>
      <w:proofErr w:type="spellEnd"/>
      <w:r w:rsidRPr="00BE752F">
        <w:t xml:space="preserve"> | Cypress | Cyprian | </w:t>
      </w:r>
      <w:proofErr w:type="spellStart"/>
      <w:r w:rsidRPr="00BE752F">
        <w:t>Cyprianna</w:t>
      </w:r>
      <w:proofErr w:type="spellEnd"/>
      <w:r w:rsidRPr="00BE752F">
        <w:t xml:space="preserve"> |</w:t>
      </w:r>
    </w:p>
    <w:p w14:paraId="1E233C99" w14:textId="77777777" w:rsidR="00000000" w:rsidRPr="00BE752F" w:rsidRDefault="00000000">
      <w:r w:rsidRPr="00BE752F">
        <w:t xml:space="preserve">Cyprien | Cyprus | Cyr | Cyra | Cyrah | Cyran | Cyrano | Cyrelle | Cyrene | Cyress | Cyriel | Cyril | Cyrille | Cyris | </w:t>
      </w:r>
      <w:proofErr w:type="spellStart"/>
      <w:r w:rsidRPr="00BE752F">
        <w:t>Cyrisse</w:t>
      </w:r>
      <w:proofErr w:type="spellEnd"/>
      <w:r w:rsidRPr="00BE752F">
        <w:t xml:space="preserve"> | Cyron | Cyrus |</w:t>
      </w:r>
    </w:p>
    <w:p w14:paraId="48D8888E" w14:textId="77777777" w:rsidR="00000000" w:rsidRPr="00BE752F" w:rsidRDefault="00000000">
      <w:r w:rsidRPr="00BE752F">
        <w:t xml:space="preserve">Cyryl | </w:t>
      </w:r>
      <w:proofErr w:type="spellStart"/>
      <w:r w:rsidRPr="00BE752F">
        <w:t>Cyv</w:t>
      </w:r>
      <w:proofErr w:type="spellEnd"/>
      <w:r w:rsidRPr="00BE752F">
        <w:t xml:space="preserve"> | </w:t>
      </w:r>
      <w:proofErr w:type="spellStart"/>
      <w:r w:rsidRPr="00BE752F">
        <w:t>Cza</w:t>
      </w:r>
      <w:proofErr w:type="spellEnd"/>
      <w:r w:rsidRPr="00BE752F">
        <w:t xml:space="preserve"> | Czaja | Czar | Czerny | Czeslaw | </w:t>
      </w:r>
      <w:proofErr w:type="spellStart"/>
      <w:r w:rsidRPr="00BE752F">
        <w:t>Czylene</w:t>
      </w:r>
      <w:proofErr w:type="spellEnd"/>
      <w:r w:rsidRPr="00BE752F">
        <w:t xml:space="preserve"> |</w:t>
      </w:r>
    </w:p>
    <w:p w14:paraId="35FB9AA9" w14:textId="77777777" w:rsidR="00000000" w:rsidRPr="00BE752F" w:rsidRDefault="00000000"/>
    <w:p w14:paraId="10690E87" w14:textId="77777777" w:rsidR="00000000" w:rsidRPr="00BE752F" w:rsidRDefault="00000000">
      <w:r w:rsidRPr="00BE752F">
        <w:t>D</w:t>
      </w:r>
    </w:p>
    <w:p w14:paraId="295F0F4F" w14:textId="77777777" w:rsidR="00000000" w:rsidRPr="00BE752F" w:rsidRDefault="00000000"/>
    <w:p w14:paraId="3EDB215E" w14:textId="77777777" w:rsidR="00000000" w:rsidRPr="00BE752F" w:rsidRDefault="00000000">
      <w:r w:rsidRPr="00BE752F">
        <w:t xml:space="preserve">D'Andre | D'Andrea | </w:t>
      </w:r>
      <w:proofErr w:type="spellStart"/>
      <w:r w:rsidRPr="00BE752F">
        <w:t>D'Ann</w:t>
      </w:r>
      <w:proofErr w:type="spellEnd"/>
      <w:r w:rsidRPr="00BE752F">
        <w:t xml:space="preserve"> | D'Arcy | </w:t>
      </w:r>
      <w:proofErr w:type="spellStart"/>
      <w:r w:rsidRPr="00BE752F">
        <w:t>D'Art</w:t>
      </w:r>
      <w:proofErr w:type="spellEnd"/>
      <w:r w:rsidRPr="00BE752F">
        <w:t xml:space="preserve"> | D'asia | D'aundra | </w:t>
      </w:r>
      <w:proofErr w:type="spellStart"/>
      <w:r w:rsidRPr="00BE752F">
        <w:t>D'Avaignon</w:t>
      </w:r>
      <w:proofErr w:type="spellEnd"/>
      <w:r w:rsidRPr="00BE752F">
        <w:t xml:space="preserve"> | </w:t>
      </w:r>
      <w:proofErr w:type="spellStart"/>
      <w:r w:rsidRPr="00BE752F">
        <w:t>D'ja</w:t>
      </w:r>
      <w:proofErr w:type="spellEnd"/>
      <w:r w:rsidRPr="00BE752F">
        <w:t xml:space="preserve"> | </w:t>
      </w:r>
      <w:proofErr w:type="spellStart"/>
      <w:r w:rsidRPr="00BE752F">
        <w:t>D'Koda</w:t>
      </w:r>
      <w:proofErr w:type="spellEnd"/>
      <w:r w:rsidRPr="00BE752F">
        <w:t xml:space="preserve"> | D'Lisa | </w:t>
      </w:r>
      <w:proofErr w:type="spellStart"/>
      <w:r w:rsidRPr="00BE752F">
        <w:t>D'Loaf</w:t>
      </w:r>
      <w:proofErr w:type="spellEnd"/>
      <w:r w:rsidRPr="00BE752F">
        <w:t xml:space="preserve"> | </w:t>
      </w:r>
      <w:proofErr w:type="spellStart"/>
      <w:r w:rsidRPr="00BE752F">
        <w:t>D'ni</w:t>
      </w:r>
      <w:proofErr w:type="spellEnd"/>
      <w:r w:rsidRPr="00BE752F">
        <w:t xml:space="preserve"> | </w:t>
      </w:r>
      <w:proofErr w:type="spellStart"/>
      <w:r w:rsidRPr="00BE752F">
        <w:t>D'Ron</w:t>
      </w:r>
      <w:proofErr w:type="spellEnd"/>
      <w:r w:rsidRPr="00BE752F">
        <w:t xml:space="preserve"> | D'Shawn |</w:t>
      </w:r>
    </w:p>
    <w:p w14:paraId="779BDA8D" w14:textId="77777777" w:rsidR="00000000" w:rsidRPr="00BE752F" w:rsidRDefault="00000000">
      <w:proofErr w:type="spellStart"/>
      <w:r w:rsidRPr="00BE752F">
        <w:t>D'vaughn</w:t>
      </w:r>
      <w:proofErr w:type="spellEnd"/>
      <w:r w:rsidRPr="00BE752F">
        <w:t xml:space="preserve"> | </w:t>
      </w:r>
      <w:proofErr w:type="spellStart"/>
      <w:r w:rsidRPr="00BE752F">
        <w:t>D'Wan</w:t>
      </w:r>
      <w:proofErr w:type="spellEnd"/>
      <w:r w:rsidRPr="00BE752F">
        <w:t xml:space="preserve"> | </w:t>
      </w:r>
      <w:proofErr w:type="spellStart"/>
      <w:r w:rsidRPr="00BE752F">
        <w:t>D'yante</w:t>
      </w:r>
      <w:proofErr w:type="spellEnd"/>
      <w:r w:rsidRPr="00BE752F">
        <w:t xml:space="preserve"> | Da | </w:t>
      </w:r>
      <w:proofErr w:type="spellStart"/>
      <w:r w:rsidRPr="00BE752F">
        <w:t>Da'an</w:t>
      </w:r>
      <w:proofErr w:type="spellEnd"/>
      <w:r w:rsidRPr="00BE752F">
        <w:t xml:space="preserve"> | </w:t>
      </w:r>
      <w:proofErr w:type="spellStart"/>
      <w:r w:rsidRPr="00BE752F">
        <w:t>Da'jon</w:t>
      </w:r>
      <w:proofErr w:type="spellEnd"/>
      <w:r w:rsidRPr="00BE752F">
        <w:t xml:space="preserve"> | Da'mon | </w:t>
      </w:r>
      <w:proofErr w:type="spellStart"/>
      <w:r w:rsidRPr="00BE752F">
        <w:t>Da'shan</w:t>
      </w:r>
      <w:proofErr w:type="spellEnd"/>
      <w:r w:rsidRPr="00BE752F">
        <w:t xml:space="preserve"> | </w:t>
      </w:r>
      <w:proofErr w:type="spellStart"/>
      <w:r w:rsidRPr="00BE752F">
        <w:t>Da'shaun</w:t>
      </w:r>
      <w:proofErr w:type="spellEnd"/>
      <w:r w:rsidRPr="00BE752F">
        <w:t xml:space="preserve"> | Da'Shawn | </w:t>
      </w:r>
      <w:proofErr w:type="spellStart"/>
      <w:r w:rsidRPr="00BE752F">
        <w:t>Da'shone</w:t>
      </w:r>
      <w:proofErr w:type="spellEnd"/>
      <w:r w:rsidRPr="00BE752F">
        <w:t xml:space="preserve"> | </w:t>
      </w:r>
      <w:proofErr w:type="spellStart"/>
      <w:r w:rsidRPr="00BE752F">
        <w:t>Da'vonte</w:t>
      </w:r>
      <w:proofErr w:type="spellEnd"/>
      <w:r w:rsidRPr="00BE752F">
        <w:t xml:space="preserve"> | </w:t>
      </w:r>
      <w:proofErr w:type="spellStart"/>
      <w:r w:rsidRPr="00BE752F">
        <w:t>Daalrie</w:t>
      </w:r>
      <w:proofErr w:type="spellEnd"/>
      <w:r w:rsidRPr="00BE752F">
        <w:t xml:space="preserve"> | Daan | Daanish |</w:t>
      </w:r>
    </w:p>
    <w:p w14:paraId="311C5766" w14:textId="77777777" w:rsidR="00000000" w:rsidRPr="00BE752F" w:rsidRDefault="00000000">
      <w:r w:rsidRPr="00BE752F">
        <w:t xml:space="preserve">Daantje | Dabbi | Dabbs | </w:t>
      </w:r>
      <w:proofErr w:type="spellStart"/>
      <w:r w:rsidRPr="00BE752F">
        <w:t>Dabby</w:t>
      </w:r>
      <w:proofErr w:type="spellEnd"/>
      <w:r w:rsidRPr="00BE752F">
        <w:t xml:space="preserve"> | Dabi | Dabney | Daboo | Dabria | </w:t>
      </w:r>
      <w:proofErr w:type="spellStart"/>
      <w:r w:rsidRPr="00BE752F">
        <w:t>Dabrien</w:t>
      </w:r>
      <w:proofErr w:type="spellEnd"/>
      <w:r w:rsidRPr="00BE752F">
        <w:t xml:space="preserve"> | Dac | Dacari | Dace | Dacey | Dacha | </w:t>
      </w:r>
      <w:proofErr w:type="spellStart"/>
      <w:r w:rsidRPr="00BE752F">
        <w:t>Dachary</w:t>
      </w:r>
      <w:proofErr w:type="spellEnd"/>
      <w:r w:rsidRPr="00BE752F">
        <w:t xml:space="preserve"> | Dacian |</w:t>
      </w:r>
    </w:p>
    <w:p w14:paraId="2751A76B" w14:textId="77777777" w:rsidR="00000000" w:rsidRPr="00BE752F" w:rsidRDefault="00000000">
      <w:r w:rsidRPr="00BE752F">
        <w:t xml:space="preserve">Dacien | Dacio | Dacoda | Dacosta | Dacota | Dacre | Dacy | Dada | Dadang | </w:t>
      </w:r>
      <w:proofErr w:type="spellStart"/>
      <w:r w:rsidRPr="00BE752F">
        <w:t>Dadarshay</w:t>
      </w:r>
      <w:proofErr w:type="spellEnd"/>
      <w:r w:rsidRPr="00BE752F">
        <w:t xml:space="preserve"> | </w:t>
      </w:r>
      <w:proofErr w:type="spellStart"/>
      <w:r w:rsidRPr="00BE752F">
        <w:t>Dadarshi</w:t>
      </w:r>
      <w:proofErr w:type="spellEnd"/>
      <w:r w:rsidRPr="00BE752F">
        <w:t xml:space="preserve"> | Daddy | Dade | Dadhichi | Dadhija |</w:t>
      </w:r>
    </w:p>
    <w:p w14:paraId="029072AA" w14:textId="77777777" w:rsidR="00000000" w:rsidRPr="00BE752F" w:rsidRDefault="00000000">
      <w:r w:rsidRPr="00BE752F">
        <w:t xml:space="preserve">Dadhikra | Dadrien | Dadu | </w:t>
      </w:r>
      <w:proofErr w:type="spellStart"/>
      <w:r w:rsidRPr="00BE752F">
        <w:t>Daduhya</w:t>
      </w:r>
      <w:proofErr w:type="spellEnd"/>
      <w:r w:rsidRPr="00BE752F">
        <w:t xml:space="preserve"> | </w:t>
      </w:r>
      <w:proofErr w:type="spellStart"/>
      <w:r w:rsidRPr="00BE752F">
        <w:t>Dadul</w:t>
      </w:r>
      <w:proofErr w:type="spellEnd"/>
      <w:r w:rsidRPr="00BE752F">
        <w:t xml:space="preserve"> | Dae | Daedalus | Daegan | Daeja | Daejon | Dael | Daelan | Daelin | Daelyn | Daemon | Daen |</w:t>
      </w:r>
    </w:p>
    <w:p w14:paraId="7A8B9F79" w14:textId="77777777" w:rsidR="00000000" w:rsidRPr="00BE752F" w:rsidRDefault="00000000">
      <w:proofErr w:type="spellStart"/>
      <w:r w:rsidRPr="00BE752F">
        <w:t>Daenavazah</w:t>
      </w:r>
      <w:proofErr w:type="spellEnd"/>
      <w:r w:rsidRPr="00BE752F">
        <w:t xml:space="preserve"> | Daeng | Daeshaun | Daeshawn | Daeshon | Daeshun | Daevon | </w:t>
      </w:r>
      <w:proofErr w:type="spellStart"/>
      <w:r w:rsidRPr="00BE752F">
        <w:t>Daevonn</w:t>
      </w:r>
      <w:proofErr w:type="spellEnd"/>
      <w:r w:rsidRPr="00BE752F">
        <w:t xml:space="preserve"> | Daezon | Daffi | Daffodil | Daffy | Dafydd | Dag | Daga</w:t>
      </w:r>
    </w:p>
    <w:p w14:paraId="5971DC3E" w14:textId="77777777" w:rsidR="00000000" w:rsidRPr="00BE752F" w:rsidRDefault="00000000">
      <w:r w:rsidRPr="00BE752F">
        <w:t xml:space="preserve">| Dagan | Dagda | Dagger | Daggett | Daggi | </w:t>
      </w:r>
      <w:proofErr w:type="spellStart"/>
      <w:r w:rsidRPr="00BE752F">
        <w:t>Daghain</w:t>
      </w:r>
      <w:proofErr w:type="spellEnd"/>
      <w:r w:rsidRPr="00BE752F">
        <w:t xml:space="preserve"> | Dagmar | Dagney | Dagny | Dago | Dagomar | Dagostino | Dagwood | Daha | Dahab |</w:t>
      </w:r>
    </w:p>
    <w:p w14:paraId="001B2E0A" w14:textId="77777777" w:rsidR="00000000" w:rsidRPr="00BE752F" w:rsidRDefault="00000000">
      <w:r w:rsidRPr="00BE752F">
        <w:t xml:space="preserve">Dahadaha | Dahai | Dahaka | Dahana | Dahanapriya | </w:t>
      </w:r>
      <w:proofErr w:type="spellStart"/>
      <w:r w:rsidRPr="00BE752F">
        <w:t>Dahatr</w:t>
      </w:r>
      <w:proofErr w:type="spellEnd"/>
      <w:r w:rsidRPr="00BE752F">
        <w:t xml:space="preserve"> | Dahcota | Dahi | Dahl | Dahlen | Dahlgren | Dahli | Dahlia | Dahn | </w:t>
      </w:r>
      <w:proofErr w:type="spellStart"/>
      <w:r w:rsidRPr="00BE752F">
        <w:t>Dahniar</w:t>
      </w:r>
      <w:proofErr w:type="spellEnd"/>
      <w:r w:rsidRPr="00BE752F">
        <w:t xml:space="preserve"> |</w:t>
      </w:r>
    </w:p>
    <w:p w14:paraId="2DC1DE3F" w14:textId="77777777" w:rsidR="00000000" w:rsidRPr="00BE752F" w:rsidRDefault="00000000">
      <w:proofErr w:type="spellStart"/>
      <w:r w:rsidRPr="00BE752F">
        <w:t>Dahoma</w:t>
      </w:r>
      <w:proofErr w:type="spellEnd"/>
      <w:r w:rsidRPr="00BE752F">
        <w:t xml:space="preserve"> | </w:t>
      </w:r>
      <w:proofErr w:type="spellStart"/>
      <w:r w:rsidRPr="00BE752F">
        <w:t>Dahrl</w:t>
      </w:r>
      <w:proofErr w:type="spellEnd"/>
      <w:r w:rsidRPr="00BE752F">
        <w:t xml:space="preserve"> | Dahud | Dai | Daianna | Daicey | Daicy | </w:t>
      </w:r>
      <w:proofErr w:type="spellStart"/>
      <w:r w:rsidRPr="00BE752F">
        <w:t>Daig</w:t>
      </w:r>
      <w:proofErr w:type="spellEnd"/>
      <w:r w:rsidRPr="00BE752F">
        <w:t xml:space="preserve"> | Daigle | Daijha | Daijon | Dail | Dailen | Dailey | Dailin | Dailon | Daily | Dailyn |</w:t>
      </w:r>
    </w:p>
    <w:p w14:paraId="0177DB9A" w14:textId="77777777" w:rsidR="00000000" w:rsidRPr="00BE752F" w:rsidRDefault="00000000">
      <w:r w:rsidRPr="00BE752F">
        <w:t xml:space="preserve">Daimari | Dain | Daina | Daine | Dainel | </w:t>
      </w:r>
      <w:proofErr w:type="spellStart"/>
      <w:r w:rsidRPr="00BE752F">
        <w:t>Daingheush</w:t>
      </w:r>
      <w:proofErr w:type="spellEnd"/>
      <w:r w:rsidRPr="00BE752F">
        <w:t xml:space="preserve"> | </w:t>
      </w:r>
      <w:proofErr w:type="spellStart"/>
      <w:r w:rsidRPr="00BE752F">
        <w:t>Dainghufradah</w:t>
      </w:r>
      <w:proofErr w:type="spellEnd"/>
      <w:r w:rsidRPr="00BE752F">
        <w:t xml:space="preserve"> | Daiquiri | Daire | Dairian | </w:t>
      </w:r>
      <w:proofErr w:type="spellStart"/>
      <w:r w:rsidRPr="00BE752F">
        <w:t>Dairine</w:t>
      </w:r>
      <w:proofErr w:type="spellEnd"/>
      <w:r w:rsidRPr="00BE752F">
        <w:t xml:space="preserve"> | Dais | Daisha | Daisuke | Daisy |</w:t>
      </w:r>
    </w:p>
    <w:p w14:paraId="6E305419" w14:textId="77777777" w:rsidR="00000000" w:rsidRPr="00BE752F" w:rsidRDefault="00000000">
      <w:r w:rsidRPr="00BE752F">
        <w:t xml:space="preserve">Daiton | </w:t>
      </w:r>
      <w:proofErr w:type="spellStart"/>
      <w:r w:rsidRPr="00BE752F">
        <w:t>Daityadvipa</w:t>
      </w:r>
      <w:proofErr w:type="spellEnd"/>
      <w:r w:rsidRPr="00BE752F">
        <w:t xml:space="preserve"> | Daityahan | Daityanasana | </w:t>
      </w:r>
      <w:proofErr w:type="spellStart"/>
      <w:r w:rsidRPr="00BE752F">
        <w:t>Daityanisudana</w:t>
      </w:r>
      <w:proofErr w:type="spellEnd"/>
      <w:r w:rsidRPr="00BE752F">
        <w:t xml:space="preserve"> | Daityari | Daityn | Daivon | Daivya | Daiwa | Daizhon | </w:t>
      </w:r>
      <w:proofErr w:type="spellStart"/>
      <w:r w:rsidRPr="00BE752F">
        <w:t>Daiziane</w:t>
      </w:r>
      <w:proofErr w:type="spellEnd"/>
      <w:r w:rsidRPr="00BE752F">
        <w:t>' | Daja |</w:t>
      </w:r>
    </w:p>
    <w:p w14:paraId="4F1722EA" w14:textId="77777777" w:rsidR="00000000" w:rsidRPr="00BE752F" w:rsidRDefault="00000000">
      <w:r w:rsidRPr="00BE752F">
        <w:t xml:space="preserve">Dajae | Dajana | Dajaun | Daje | Dajon | DaJona | Dak | Dakarai | Dakari | Dakarri | </w:t>
      </w:r>
      <w:proofErr w:type="spellStart"/>
      <w:r w:rsidRPr="00BE752F">
        <w:t>Dakhota</w:t>
      </w:r>
      <w:proofErr w:type="spellEnd"/>
      <w:r w:rsidRPr="00BE752F">
        <w:t xml:space="preserve"> | Daki | Dakila | Dakin | Dakini | Dakira |</w:t>
      </w:r>
    </w:p>
    <w:p w14:paraId="45A35CAD" w14:textId="77777777" w:rsidR="00000000" w:rsidRPr="00BE752F" w:rsidRDefault="00000000">
      <w:r w:rsidRPr="00BE752F">
        <w:t xml:space="preserve">Dakkota | Dakoda | Dakodah | </w:t>
      </w:r>
      <w:proofErr w:type="spellStart"/>
      <w:r w:rsidRPr="00BE752F">
        <w:t>Dakohta</w:t>
      </w:r>
      <w:proofErr w:type="spellEnd"/>
      <w:r w:rsidRPr="00BE752F">
        <w:t xml:space="preserve"> | Dakola | Dakota | Dakotah | Dakotha | Dakotia | Dakotta | Daksa | Daksakanya | </w:t>
      </w:r>
      <w:proofErr w:type="spellStart"/>
      <w:r w:rsidRPr="00BE752F">
        <w:t>Daksaratuhara</w:t>
      </w:r>
      <w:proofErr w:type="spellEnd"/>
      <w:r w:rsidRPr="00BE752F">
        <w:t xml:space="preserve"> |</w:t>
      </w:r>
    </w:p>
    <w:p w14:paraId="27272161" w14:textId="77777777" w:rsidR="00000000" w:rsidRPr="00BE752F" w:rsidRDefault="00000000">
      <w:r w:rsidRPr="00BE752F">
        <w:t xml:space="preserve">Daksari | Daksayani | </w:t>
      </w:r>
      <w:proofErr w:type="spellStart"/>
      <w:r w:rsidRPr="00BE752F">
        <w:t>Daksayaninya</w:t>
      </w:r>
      <w:proofErr w:type="spellEnd"/>
      <w:r w:rsidRPr="00BE752F">
        <w:t xml:space="preserve"> | Daksesa | Daksh | Daksha | Dakshi | Dakshina | Daksina | Daksinakalika | </w:t>
      </w:r>
      <w:proofErr w:type="spellStart"/>
      <w:r w:rsidRPr="00BE752F">
        <w:t>Daksinam</w:t>
      </w:r>
      <w:proofErr w:type="spellEnd"/>
      <w:r w:rsidRPr="00BE752F">
        <w:t xml:space="preserve"> | </w:t>
      </w:r>
      <w:proofErr w:type="spellStart"/>
      <w:r w:rsidRPr="00BE752F">
        <w:t>Daksinamurti</w:t>
      </w:r>
      <w:proofErr w:type="spellEnd"/>
      <w:r w:rsidRPr="00BE752F">
        <w:t xml:space="preserve"> | Dal</w:t>
      </w:r>
    </w:p>
    <w:p w14:paraId="2338597C" w14:textId="77777777" w:rsidR="00000000" w:rsidRPr="00BE752F" w:rsidRDefault="00000000">
      <w:r w:rsidRPr="00BE752F">
        <w:t xml:space="preserve">| Dala | Dalai | Dalainee | </w:t>
      </w:r>
      <w:proofErr w:type="spellStart"/>
      <w:r w:rsidRPr="00BE752F">
        <w:t>Dalaineya</w:t>
      </w:r>
      <w:proofErr w:type="spellEnd"/>
      <w:r w:rsidRPr="00BE752F">
        <w:t xml:space="preserve"> | </w:t>
      </w:r>
      <w:proofErr w:type="spellStart"/>
      <w:r w:rsidRPr="00BE752F">
        <w:t>Dalainy</w:t>
      </w:r>
      <w:proofErr w:type="spellEnd"/>
      <w:r w:rsidRPr="00BE752F">
        <w:t xml:space="preserve"> | Dalal | Dalan | Dalane | Dalaney | Dalanie | Dalas | Dalbir | </w:t>
      </w:r>
      <w:proofErr w:type="spellStart"/>
      <w:r w:rsidRPr="00BE752F">
        <w:t>Dalbire</w:t>
      </w:r>
      <w:proofErr w:type="spellEnd"/>
      <w:r w:rsidRPr="00BE752F">
        <w:t xml:space="preserve"> | Dalby | Dale | </w:t>
      </w:r>
      <w:proofErr w:type="spellStart"/>
      <w:r w:rsidRPr="00BE752F">
        <w:t>Daleal</w:t>
      </w:r>
      <w:proofErr w:type="spellEnd"/>
      <w:r w:rsidRPr="00BE752F">
        <w:t xml:space="preserve"> |</w:t>
      </w:r>
    </w:p>
    <w:p w14:paraId="43CDBC51" w14:textId="77777777" w:rsidR="00000000" w:rsidRPr="00BE752F" w:rsidRDefault="00000000">
      <w:r w:rsidRPr="00BE752F">
        <w:t xml:space="preserve">Daleigh | Dalen | Dalena | Dales | Dalesha | Dalessandro | Daley | Dalgleish | </w:t>
      </w:r>
      <w:proofErr w:type="spellStart"/>
      <w:r w:rsidRPr="00BE752F">
        <w:t>Dalhie</w:t>
      </w:r>
      <w:proofErr w:type="spellEnd"/>
      <w:r w:rsidRPr="00BE752F">
        <w:t xml:space="preserve"> | Dali | Dalias | </w:t>
      </w:r>
      <w:proofErr w:type="spellStart"/>
      <w:r w:rsidRPr="00BE752F">
        <w:t>Dalica</w:t>
      </w:r>
      <w:proofErr w:type="spellEnd"/>
      <w:r w:rsidRPr="00BE752F">
        <w:t xml:space="preserve"> | Dalice | </w:t>
      </w:r>
      <w:proofErr w:type="spellStart"/>
      <w:r w:rsidRPr="00BE752F">
        <w:t>Dalicha</w:t>
      </w:r>
      <w:proofErr w:type="spellEnd"/>
      <w:r w:rsidRPr="00BE752F">
        <w:t xml:space="preserve"> | Dalien | Dalika |</w:t>
      </w:r>
    </w:p>
    <w:p w14:paraId="46BE5A33" w14:textId="77777777" w:rsidR="00000000" w:rsidRPr="00BE752F" w:rsidRDefault="00000000">
      <w:r w:rsidRPr="00BE752F">
        <w:t>Dalin | Dalip | Dalis | Daljeet | Daljinder | Daljit | Dalla | Dallace | Dallan | Dallas | Dallen | Dalles | Dalley | Dallie | Dallin | Dallis | Dally | Dallyn |</w:t>
      </w:r>
    </w:p>
    <w:p w14:paraId="0F972A27" w14:textId="77777777" w:rsidR="00000000" w:rsidRPr="00BE752F" w:rsidRDefault="00000000">
      <w:r w:rsidRPr="00BE752F">
        <w:t xml:space="preserve">Dallys | Dalma | Dalmar | </w:t>
      </w:r>
      <w:proofErr w:type="spellStart"/>
      <w:r w:rsidRPr="00BE752F">
        <w:t>Dalmi</w:t>
      </w:r>
      <w:proofErr w:type="spellEnd"/>
      <w:r w:rsidRPr="00BE752F">
        <w:t xml:space="preserve"> | Dalon | Dalphin | Dalpreet | Dalrimple | Dalrymple | Dalton | Daltrey | Daltry | Daltyn | </w:t>
      </w:r>
      <w:proofErr w:type="spellStart"/>
      <w:r w:rsidRPr="00BE752F">
        <w:t>Dalvie</w:t>
      </w:r>
      <w:proofErr w:type="spellEnd"/>
      <w:r w:rsidRPr="00BE752F">
        <w:t xml:space="preserve"> | Dalvinder |</w:t>
      </w:r>
    </w:p>
    <w:p w14:paraId="3538C28E" w14:textId="77777777" w:rsidR="00000000" w:rsidRPr="00BE752F" w:rsidRDefault="00000000">
      <w:proofErr w:type="spellStart"/>
      <w:r w:rsidRPr="00BE752F">
        <w:t>Dalvir</w:t>
      </w:r>
      <w:proofErr w:type="spellEnd"/>
      <w:r w:rsidRPr="00BE752F">
        <w:t xml:space="preserve"> | </w:t>
      </w:r>
      <w:proofErr w:type="spellStart"/>
      <w:r w:rsidRPr="00BE752F">
        <w:t>Dalwyn</w:t>
      </w:r>
      <w:proofErr w:type="spellEnd"/>
      <w:r w:rsidRPr="00BE752F">
        <w:t xml:space="preserve"> | Daly | Dalyn | Dalys | Dalziel | Dam | Dama | Damage | </w:t>
      </w:r>
      <w:proofErr w:type="spellStart"/>
      <w:r w:rsidRPr="00BE752F">
        <w:t>Damagranthi</w:t>
      </w:r>
      <w:proofErr w:type="spellEnd"/>
      <w:r w:rsidRPr="00BE752F">
        <w:t xml:space="preserve"> | </w:t>
      </w:r>
      <w:proofErr w:type="spellStart"/>
      <w:r w:rsidRPr="00BE752F">
        <w:t>Damakesin</w:t>
      </w:r>
      <w:proofErr w:type="spellEnd"/>
      <w:r w:rsidRPr="00BE752F">
        <w:t xml:space="preserve"> | Damal | Damalis | Daman | Damana |</w:t>
      </w:r>
    </w:p>
    <w:p w14:paraId="5D8C97C1" w14:textId="77777777" w:rsidR="00000000" w:rsidRPr="00BE752F" w:rsidRDefault="00000000">
      <w:r w:rsidRPr="00BE752F">
        <w:t xml:space="preserve">Damandeep | Damani | </w:t>
      </w:r>
      <w:proofErr w:type="spellStart"/>
      <w:r w:rsidRPr="00BE752F">
        <w:t>Damanique</w:t>
      </w:r>
      <w:proofErr w:type="spellEnd"/>
      <w:r w:rsidRPr="00BE752F">
        <w:t xml:space="preserve"> | Damanjit | Damanjot | Damanpreet | Damar | Damara | Damarava | Damari | Damaria | Damarie | Damaris</w:t>
      </w:r>
    </w:p>
    <w:p w14:paraId="75A69C9A" w14:textId="77777777" w:rsidR="00000000" w:rsidRPr="00BE752F" w:rsidRDefault="00000000">
      <w:r w:rsidRPr="00BE752F">
        <w:t xml:space="preserve">| Damarius | </w:t>
      </w:r>
      <w:proofErr w:type="spellStart"/>
      <w:r w:rsidRPr="00BE752F">
        <w:t>Damaryna</w:t>
      </w:r>
      <w:proofErr w:type="spellEnd"/>
      <w:r w:rsidRPr="00BE752F">
        <w:t xml:space="preserve"> | Damascene | Damascus | Damati | Damato | Damayitri | Damazy | </w:t>
      </w:r>
      <w:proofErr w:type="spellStart"/>
      <w:r w:rsidRPr="00BE752F">
        <w:t>Damballah</w:t>
      </w:r>
      <w:proofErr w:type="spellEnd"/>
      <w:r w:rsidRPr="00BE752F">
        <w:t xml:space="preserve"> | Dambara | Dambha | </w:t>
      </w:r>
      <w:proofErr w:type="spellStart"/>
      <w:r w:rsidRPr="00BE752F">
        <w:t>Dambholipani</w:t>
      </w:r>
      <w:proofErr w:type="spellEnd"/>
      <w:r w:rsidRPr="00BE752F">
        <w:t xml:space="preserve"> |</w:t>
      </w:r>
    </w:p>
    <w:p w14:paraId="13D2C9D1" w14:textId="77777777" w:rsidR="00000000" w:rsidRPr="00BE752F" w:rsidRDefault="00000000">
      <w:proofErr w:type="spellStart"/>
      <w:r w:rsidRPr="00BE752F">
        <w:t>Damdinsuryn</w:t>
      </w:r>
      <w:proofErr w:type="spellEnd"/>
      <w:r w:rsidRPr="00BE752F">
        <w:t xml:space="preserve"> | Dame | </w:t>
      </w:r>
      <w:proofErr w:type="spellStart"/>
      <w:r w:rsidRPr="00BE752F">
        <w:t>Damee</w:t>
      </w:r>
      <w:proofErr w:type="spellEnd"/>
      <w:r w:rsidRPr="00BE752F">
        <w:t xml:space="preserve"> | Damek | Damen | Dameon | Dameris | Damhnait | Dami | Damian | Damiana | Damiane | Damiann | Damico |</w:t>
      </w:r>
    </w:p>
    <w:p w14:paraId="189512CC" w14:textId="77777777" w:rsidR="00000000" w:rsidRPr="00BE752F" w:rsidRDefault="00000000">
      <w:r w:rsidRPr="00BE752F">
        <w:t xml:space="preserve">Damie | Damiel | Damielle | Damien | Damienne | Damilola | Damini | Damion | Damione | Damis | Damitha | </w:t>
      </w:r>
      <w:proofErr w:type="spellStart"/>
      <w:r w:rsidRPr="00BE752F">
        <w:t>Damiyn</w:t>
      </w:r>
      <w:proofErr w:type="spellEnd"/>
      <w:r w:rsidRPr="00BE752F">
        <w:t xml:space="preserve"> | Damjana | Damme |</w:t>
      </w:r>
    </w:p>
    <w:p w14:paraId="29FED49B" w14:textId="77777777" w:rsidR="00000000" w:rsidRPr="00BE752F" w:rsidRDefault="00000000">
      <w:proofErr w:type="spellStart"/>
      <w:r w:rsidRPr="00BE752F">
        <w:t>Dammes</w:t>
      </w:r>
      <w:proofErr w:type="spellEnd"/>
      <w:r w:rsidRPr="00BE752F">
        <w:t xml:space="preserve"> | Dammika | Dammo | Dammy | Damodara | </w:t>
      </w:r>
      <w:proofErr w:type="spellStart"/>
      <w:r w:rsidRPr="00BE752F">
        <w:t>Damodaragoun</w:t>
      </w:r>
      <w:proofErr w:type="spellEnd"/>
      <w:r w:rsidRPr="00BE752F">
        <w:t xml:space="preserve"> | Damodaran | Damon | </w:t>
      </w:r>
      <w:proofErr w:type="spellStart"/>
      <w:r w:rsidRPr="00BE752F">
        <w:t>Damondria</w:t>
      </w:r>
      <w:proofErr w:type="spellEnd"/>
      <w:r w:rsidRPr="00BE752F">
        <w:t xml:space="preserve"> | Damone | Damontae | </w:t>
      </w:r>
      <w:proofErr w:type="spellStart"/>
      <w:r w:rsidRPr="00BE752F">
        <w:t>Dampildorg</w:t>
      </w:r>
      <w:proofErr w:type="spellEnd"/>
    </w:p>
    <w:p w14:paraId="302F1680" w14:textId="77777777" w:rsidR="00000000" w:rsidRPr="00BE752F" w:rsidRDefault="00000000">
      <w:r w:rsidRPr="00BE752F">
        <w:t xml:space="preserve">| Damron | Damsel | Damu | Damunas | Damya | Dan | </w:t>
      </w:r>
      <w:proofErr w:type="spellStart"/>
      <w:r w:rsidRPr="00BE752F">
        <w:t>Dan'yl</w:t>
      </w:r>
      <w:proofErr w:type="spellEnd"/>
      <w:r w:rsidRPr="00BE752F">
        <w:t xml:space="preserve"> | Dana | Danaan | Danae | Danael | Danah | Danai | Danan | Danann | </w:t>
      </w:r>
      <w:proofErr w:type="spellStart"/>
      <w:r w:rsidRPr="00BE752F">
        <w:t>Danavapati</w:t>
      </w:r>
      <w:proofErr w:type="spellEnd"/>
    </w:p>
    <w:p w14:paraId="197EFE53" w14:textId="77777777" w:rsidR="00000000" w:rsidRPr="00BE752F" w:rsidRDefault="00000000">
      <w:r w:rsidRPr="00BE752F">
        <w:t xml:space="preserve">| </w:t>
      </w:r>
      <w:proofErr w:type="spellStart"/>
      <w:r w:rsidRPr="00BE752F">
        <w:t>DaNay</w:t>
      </w:r>
      <w:proofErr w:type="spellEnd"/>
      <w:r w:rsidRPr="00BE752F">
        <w:t xml:space="preserve"> | Dance | Dancer | Danchi | Dancing | Dancy | Danda | </w:t>
      </w:r>
      <w:proofErr w:type="spellStart"/>
      <w:r w:rsidRPr="00BE752F">
        <w:t>Dandanayaka</w:t>
      </w:r>
      <w:proofErr w:type="spellEnd"/>
      <w:r w:rsidRPr="00BE752F">
        <w:t xml:space="preserve"> | Dandapani | Dandekar | Dandelion | Dandi | Dandridge |</w:t>
      </w:r>
    </w:p>
    <w:p w14:paraId="37EF771E" w14:textId="77777777" w:rsidR="00000000" w:rsidRPr="00BE752F" w:rsidRDefault="00000000">
      <w:proofErr w:type="spellStart"/>
      <w:r w:rsidRPr="00BE752F">
        <w:t>Dandry</w:t>
      </w:r>
      <w:proofErr w:type="spellEnd"/>
      <w:r w:rsidRPr="00BE752F">
        <w:t xml:space="preserve"> | Dandy | Dane | Daneal | </w:t>
      </w:r>
      <w:proofErr w:type="spellStart"/>
      <w:r w:rsidRPr="00BE752F">
        <w:t>Daned</w:t>
      </w:r>
      <w:proofErr w:type="spellEnd"/>
      <w:r w:rsidRPr="00BE752F">
        <w:t xml:space="preserve"> | Danee | Daneel | Daneil | Danel | Danell | Danelle | Danen | </w:t>
      </w:r>
      <w:proofErr w:type="spellStart"/>
      <w:r w:rsidRPr="00BE752F">
        <w:t>Danete</w:t>
      </w:r>
      <w:proofErr w:type="spellEnd"/>
      <w:r w:rsidRPr="00BE752F">
        <w:t xml:space="preserve"> | Danette | Daney | Danforth |</w:t>
      </w:r>
    </w:p>
    <w:p w14:paraId="78B97FE1" w14:textId="77777777" w:rsidR="00000000" w:rsidRPr="00BE752F" w:rsidRDefault="00000000">
      <w:r w:rsidRPr="00BE752F">
        <w:t xml:space="preserve">Dang | Dange | Dangelo | Danger | Dangerous | </w:t>
      </w:r>
      <w:proofErr w:type="spellStart"/>
      <w:r w:rsidRPr="00BE752F">
        <w:t>Dangha</w:t>
      </w:r>
      <w:proofErr w:type="spellEnd"/>
      <w:r w:rsidRPr="00BE752F">
        <w:t xml:space="preserve"> | Danh | Dani | Danial | Daniale | Danialle | Danian | Danica | </w:t>
      </w:r>
      <w:proofErr w:type="spellStart"/>
      <w:r w:rsidRPr="00BE752F">
        <w:t>Danicha</w:t>
      </w:r>
      <w:proofErr w:type="spellEnd"/>
      <w:r w:rsidRPr="00BE752F">
        <w:t xml:space="preserve"> | Danick | Danie |</w:t>
      </w:r>
    </w:p>
    <w:p w14:paraId="7F6BCD9A" w14:textId="77777777" w:rsidR="00000000" w:rsidRPr="00BE752F" w:rsidRDefault="00000000">
      <w:r w:rsidRPr="00BE752F">
        <w:t xml:space="preserve">Danieal | Daniel | Daniela | Daniele | Danieli | Daniell | Daniella | Danielle | Daniello | Daniels | Danielson | </w:t>
      </w:r>
      <w:proofErr w:type="spellStart"/>
      <w:r w:rsidRPr="00BE752F">
        <w:t>Danier</w:t>
      </w:r>
      <w:proofErr w:type="spellEnd"/>
      <w:r w:rsidRPr="00BE752F">
        <w:t xml:space="preserve"> | Danieru | Danijela | Danika |</w:t>
      </w:r>
    </w:p>
    <w:p w14:paraId="65BB7851" w14:textId="77777777" w:rsidR="00000000" w:rsidRPr="00BE752F" w:rsidRDefault="00000000">
      <w:r w:rsidRPr="00BE752F">
        <w:t xml:space="preserve">Danil | Danila | Danile | Danilka | Danilla | Danilo | Danilova | </w:t>
      </w:r>
      <w:proofErr w:type="spellStart"/>
      <w:r w:rsidRPr="00BE752F">
        <w:t>Danique</w:t>
      </w:r>
      <w:proofErr w:type="spellEnd"/>
      <w:r w:rsidRPr="00BE752F">
        <w:t xml:space="preserve"> | Danis | Danish | Danit | Danitza | Daniyal | Daniyel | Danja | Danjela |</w:t>
      </w:r>
    </w:p>
    <w:p w14:paraId="6403A081" w14:textId="77777777" w:rsidR="00000000" w:rsidRPr="00BE752F" w:rsidRDefault="00000000">
      <w:r w:rsidRPr="00BE752F">
        <w:t xml:space="preserve">Dank | Danke | </w:t>
      </w:r>
      <w:proofErr w:type="spellStart"/>
      <w:r w:rsidRPr="00BE752F">
        <w:t>Danky</w:t>
      </w:r>
      <w:proofErr w:type="spellEnd"/>
      <w:r w:rsidRPr="00BE752F">
        <w:t xml:space="preserve"> | Danladi | Danley | Danling | Dann | Danna | Danne | Dannee | Danneel | Dannell | Dannelle | Danner | </w:t>
      </w:r>
      <w:proofErr w:type="spellStart"/>
      <w:r w:rsidRPr="00BE752F">
        <w:t>Danners</w:t>
      </w:r>
      <w:proofErr w:type="spellEnd"/>
      <w:r w:rsidRPr="00BE752F">
        <w:t xml:space="preserve"> | </w:t>
      </w:r>
      <w:proofErr w:type="spellStart"/>
      <w:r w:rsidRPr="00BE752F">
        <w:t>Dannet</w:t>
      </w:r>
      <w:proofErr w:type="spellEnd"/>
    </w:p>
    <w:p w14:paraId="7A314FF9" w14:textId="77777777" w:rsidR="00000000" w:rsidRPr="00BE752F" w:rsidRDefault="00000000">
      <w:r w:rsidRPr="00BE752F">
        <w:t>| Dannette | Danni | Dannick | Dannie | Danniel | Danniele | Danniell | Danniella | Dannii | Dannis | Dannise | Dannon | Danny | Dannye | Dannyell</w:t>
      </w:r>
    </w:p>
    <w:p w14:paraId="50D5FEDD" w14:textId="77777777" w:rsidR="00000000" w:rsidRPr="00BE752F" w:rsidRDefault="00000000">
      <w:r w:rsidRPr="00BE752F">
        <w:t xml:space="preserve">| Danon | </w:t>
      </w:r>
      <w:proofErr w:type="spellStart"/>
      <w:r w:rsidRPr="00BE752F">
        <w:t>Danou</w:t>
      </w:r>
      <w:proofErr w:type="spellEnd"/>
      <w:r w:rsidRPr="00BE752F">
        <w:t xml:space="preserve"> | Danova | </w:t>
      </w:r>
      <w:proofErr w:type="spellStart"/>
      <w:r w:rsidRPr="00BE752F">
        <w:t>Danri</w:t>
      </w:r>
      <w:proofErr w:type="spellEnd"/>
      <w:r w:rsidRPr="00BE752F">
        <w:t xml:space="preserve"> | Dansby | Danstrin | Danta | </w:t>
      </w:r>
      <w:proofErr w:type="spellStart"/>
      <w:r w:rsidRPr="00BE752F">
        <w:t>Dantavakra</w:t>
      </w:r>
      <w:proofErr w:type="spellEnd"/>
      <w:r w:rsidRPr="00BE752F">
        <w:t xml:space="preserve"> | Dante | Dantes | Danti | Dantin | </w:t>
      </w:r>
      <w:proofErr w:type="spellStart"/>
      <w:r w:rsidRPr="00BE752F">
        <w:t>Dantivakra</w:t>
      </w:r>
      <w:proofErr w:type="spellEnd"/>
      <w:r w:rsidRPr="00BE752F">
        <w:t xml:space="preserve"> | Danton | Dantrey |</w:t>
      </w:r>
    </w:p>
    <w:p w14:paraId="3C9F446B" w14:textId="77777777" w:rsidR="00000000" w:rsidRPr="00BE752F" w:rsidRDefault="00000000">
      <w:r w:rsidRPr="00BE752F">
        <w:t xml:space="preserve">Dantzler | Danu | Danual | Danube | </w:t>
      </w:r>
      <w:proofErr w:type="spellStart"/>
      <w:r w:rsidRPr="00BE752F">
        <w:t>DanuDarpa</w:t>
      </w:r>
      <w:proofErr w:type="spellEnd"/>
      <w:r w:rsidRPr="00BE752F">
        <w:t xml:space="preserve"> | </w:t>
      </w:r>
      <w:proofErr w:type="spellStart"/>
      <w:r w:rsidRPr="00BE752F">
        <w:t>Danujadvisa</w:t>
      </w:r>
      <w:proofErr w:type="spellEnd"/>
      <w:r w:rsidRPr="00BE752F">
        <w:t xml:space="preserve"> | </w:t>
      </w:r>
      <w:proofErr w:type="spellStart"/>
      <w:r w:rsidRPr="00BE752F">
        <w:t>Danujadvisah</w:t>
      </w:r>
      <w:proofErr w:type="spellEnd"/>
      <w:r w:rsidRPr="00BE752F">
        <w:t xml:space="preserve"> | </w:t>
      </w:r>
      <w:proofErr w:type="spellStart"/>
      <w:r w:rsidRPr="00BE752F">
        <w:t>Danukudi</w:t>
      </w:r>
      <w:proofErr w:type="spellEnd"/>
      <w:r w:rsidRPr="00BE752F">
        <w:t xml:space="preserve"> | </w:t>
      </w:r>
      <w:proofErr w:type="spellStart"/>
      <w:r w:rsidRPr="00BE752F">
        <w:t>Danurdaktra</w:t>
      </w:r>
      <w:proofErr w:type="spellEnd"/>
      <w:r w:rsidRPr="00BE752F">
        <w:t xml:space="preserve"> | Danush | Danushka | Danuta | Danute</w:t>
      </w:r>
    </w:p>
    <w:p w14:paraId="4510986F" w14:textId="77777777" w:rsidR="00000000" w:rsidRPr="00BE752F" w:rsidRDefault="00000000">
      <w:r w:rsidRPr="00BE752F">
        <w:t xml:space="preserve">| Dany | Danya | Danyael | Danyal | Danyale | </w:t>
      </w:r>
      <w:proofErr w:type="spellStart"/>
      <w:r w:rsidRPr="00BE752F">
        <w:t>Danyan</w:t>
      </w:r>
      <w:proofErr w:type="spellEnd"/>
      <w:r w:rsidRPr="00BE752F">
        <w:t xml:space="preserve"> | Danye | Danyel | Danyele | Danyell | Danyiel | Danyl | Danyle | </w:t>
      </w:r>
      <w:proofErr w:type="spellStart"/>
      <w:r w:rsidRPr="00BE752F">
        <w:t>Danyta</w:t>
      </w:r>
      <w:proofErr w:type="spellEnd"/>
      <w:r w:rsidRPr="00BE752F">
        <w:t xml:space="preserve"> | </w:t>
      </w:r>
      <w:proofErr w:type="spellStart"/>
      <w:r w:rsidRPr="00BE752F">
        <w:t>Danyual</w:t>
      </w:r>
      <w:proofErr w:type="spellEnd"/>
      <w:r w:rsidRPr="00BE752F">
        <w:t xml:space="preserve"> |</w:t>
      </w:r>
    </w:p>
    <w:p w14:paraId="28B4B2D1" w14:textId="77777777" w:rsidR="00000000" w:rsidRPr="00BE752F" w:rsidRDefault="00000000">
      <w:r w:rsidRPr="00BE752F">
        <w:t xml:space="preserve">Danzel | Danzig | Dao | </w:t>
      </w:r>
      <w:proofErr w:type="spellStart"/>
      <w:r w:rsidRPr="00BE752F">
        <w:t>Daochuan</w:t>
      </w:r>
      <w:proofErr w:type="spellEnd"/>
      <w:r w:rsidRPr="00BE752F">
        <w:t xml:space="preserve"> | Daoud | Daphne | Daphnis | </w:t>
      </w:r>
      <w:proofErr w:type="spellStart"/>
      <w:r w:rsidRPr="00BE752F">
        <w:t>Dapinder</w:t>
      </w:r>
      <w:proofErr w:type="spellEnd"/>
      <w:r w:rsidRPr="00BE752F">
        <w:t xml:space="preserve"> | Daquan | </w:t>
      </w:r>
      <w:proofErr w:type="spellStart"/>
      <w:r w:rsidRPr="00BE752F">
        <w:t>Daquari</w:t>
      </w:r>
      <w:proofErr w:type="spellEnd"/>
      <w:r w:rsidRPr="00BE752F">
        <w:t xml:space="preserve"> | Dar | Dara | Daragh | Darah | Daral | Darani |</w:t>
      </w:r>
    </w:p>
    <w:p w14:paraId="373CC342" w14:textId="77777777" w:rsidR="00000000" w:rsidRPr="00BE752F" w:rsidRDefault="00000000">
      <w:r w:rsidRPr="00BE752F">
        <w:t xml:space="preserve">Daras | Daray | </w:t>
      </w:r>
      <w:proofErr w:type="spellStart"/>
      <w:r w:rsidRPr="00BE752F">
        <w:t>Darayahvahav</w:t>
      </w:r>
      <w:proofErr w:type="spellEnd"/>
      <w:r w:rsidRPr="00BE752F">
        <w:t xml:space="preserve"> | </w:t>
      </w:r>
      <w:proofErr w:type="spellStart"/>
      <w:r w:rsidRPr="00BE752F">
        <w:t>Darayavahav</w:t>
      </w:r>
      <w:proofErr w:type="spellEnd"/>
      <w:r w:rsidRPr="00BE752F">
        <w:t xml:space="preserve"> | </w:t>
      </w:r>
      <w:proofErr w:type="spellStart"/>
      <w:r w:rsidRPr="00BE752F">
        <w:t>Darayavahu</w:t>
      </w:r>
      <w:proofErr w:type="spellEnd"/>
      <w:r w:rsidRPr="00BE752F">
        <w:t xml:space="preserve"> | Darb | Darbee | Darbey | Darbha | Darbi | Darbie | </w:t>
      </w:r>
      <w:proofErr w:type="spellStart"/>
      <w:r w:rsidRPr="00BE752F">
        <w:t>Darbin</w:t>
      </w:r>
      <w:proofErr w:type="spellEnd"/>
      <w:r w:rsidRPr="00BE752F">
        <w:t xml:space="preserve"> | Darby | Darcee |</w:t>
      </w:r>
    </w:p>
    <w:p w14:paraId="311B91D2" w14:textId="77777777" w:rsidR="00000000" w:rsidRPr="00BE752F" w:rsidRDefault="00000000">
      <w:r w:rsidRPr="00BE752F">
        <w:t>Darcel | Darcell | Darcey | Darci | Darcie | Darcus | Darcy | Darda | Dardar | Darden | Dare | Darean | Daredevil | Dareen | Dareese | Dareian |</w:t>
      </w:r>
    </w:p>
    <w:p w14:paraId="09B5ECC6" w14:textId="77777777" w:rsidR="00000000" w:rsidRPr="00BE752F" w:rsidRDefault="00000000">
      <w:r w:rsidRPr="00BE752F">
        <w:t xml:space="preserve">Darein | Dareion | </w:t>
      </w:r>
      <w:proofErr w:type="spellStart"/>
      <w:r w:rsidRPr="00BE752F">
        <w:t>DaRel</w:t>
      </w:r>
      <w:proofErr w:type="spellEnd"/>
      <w:r w:rsidRPr="00BE752F">
        <w:t xml:space="preserve"> | Darelle | Daren | Dareon | </w:t>
      </w:r>
      <w:proofErr w:type="spellStart"/>
      <w:r w:rsidRPr="00BE752F">
        <w:t>Dareza</w:t>
      </w:r>
      <w:proofErr w:type="spellEnd"/>
      <w:r w:rsidRPr="00BE752F">
        <w:t xml:space="preserve"> | Dargan | Dari | Daria | Darian | Dariann | Darianne | Daric | Darice | Darie |</w:t>
      </w:r>
    </w:p>
    <w:p w14:paraId="23492659" w14:textId="77777777" w:rsidR="00000000" w:rsidRPr="00BE752F" w:rsidRDefault="00000000">
      <w:r w:rsidRPr="00BE752F">
        <w:t xml:space="preserve">Dariea | Dariean | Dariel | Dariell | Darielle | Darien | </w:t>
      </w:r>
      <w:proofErr w:type="spellStart"/>
      <w:r w:rsidRPr="00BE752F">
        <w:t>Darieth</w:t>
      </w:r>
      <w:proofErr w:type="spellEnd"/>
      <w:r w:rsidRPr="00BE752F">
        <w:t xml:space="preserve"> | Darijan | Daril | Darin | Darina | Darine | Darion | Daris | Darisipudi | Darith |</w:t>
      </w:r>
    </w:p>
    <w:p w14:paraId="4850E392" w14:textId="77777777" w:rsidR="00000000" w:rsidRPr="00BE752F" w:rsidRDefault="00000000">
      <w:r w:rsidRPr="00BE752F">
        <w:t xml:space="preserve">Darius | Dariush | Dariyan | </w:t>
      </w:r>
      <w:proofErr w:type="spellStart"/>
      <w:r w:rsidRPr="00BE752F">
        <w:t>Dariyen</w:t>
      </w:r>
      <w:proofErr w:type="spellEnd"/>
      <w:r w:rsidRPr="00BE752F">
        <w:t xml:space="preserve"> | </w:t>
      </w:r>
      <w:proofErr w:type="spellStart"/>
      <w:r w:rsidRPr="00BE752F">
        <w:t>Dariyn</w:t>
      </w:r>
      <w:proofErr w:type="spellEnd"/>
      <w:r w:rsidRPr="00BE752F">
        <w:t xml:space="preserve"> | </w:t>
      </w:r>
      <w:proofErr w:type="spellStart"/>
      <w:r w:rsidRPr="00BE752F">
        <w:t>Dariys</w:t>
      </w:r>
      <w:proofErr w:type="spellEnd"/>
      <w:r w:rsidRPr="00BE752F">
        <w:t xml:space="preserve"> | Dark | </w:t>
      </w:r>
      <w:proofErr w:type="spellStart"/>
      <w:r w:rsidRPr="00BE752F">
        <w:t>Darkey</w:t>
      </w:r>
      <w:proofErr w:type="spellEnd"/>
      <w:r w:rsidRPr="00BE752F">
        <w:t xml:space="preserve"> | </w:t>
      </w:r>
      <w:proofErr w:type="spellStart"/>
      <w:r w:rsidRPr="00BE752F">
        <w:t>Darkfire</w:t>
      </w:r>
      <w:proofErr w:type="spellEnd"/>
      <w:r w:rsidRPr="00BE752F">
        <w:t xml:space="preserve"> | </w:t>
      </w:r>
      <w:proofErr w:type="spellStart"/>
      <w:r w:rsidRPr="00BE752F">
        <w:t>DarkMyst</w:t>
      </w:r>
      <w:proofErr w:type="spellEnd"/>
      <w:r w:rsidRPr="00BE752F">
        <w:t xml:space="preserve"> | </w:t>
      </w:r>
      <w:proofErr w:type="spellStart"/>
      <w:r w:rsidRPr="00BE752F">
        <w:t>DarkNight</w:t>
      </w:r>
      <w:proofErr w:type="spellEnd"/>
      <w:r w:rsidRPr="00BE752F">
        <w:t xml:space="preserve"> | Darko | </w:t>
      </w:r>
      <w:proofErr w:type="spellStart"/>
      <w:r w:rsidRPr="00BE752F">
        <w:t>DarkPhoenix</w:t>
      </w:r>
      <w:proofErr w:type="spellEnd"/>
      <w:r w:rsidRPr="00BE752F">
        <w:t xml:space="preserve"> | Darkstar |</w:t>
      </w:r>
    </w:p>
    <w:p w14:paraId="62373D91" w14:textId="77777777" w:rsidR="00000000" w:rsidRPr="00BE752F" w:rsidRDefault="00000000">
      <w:proofErr w:type="spellStart"/>
      <w:r w:rsidRPr="00BE752F">
        <w:t>Darkwind</w:t>
      </w:r>
      <w:proofErr w:type="spellEnd"/>
      <w:r w:rsidRPr="00BE752F">
        <w:t xml:space="preserve"> | Darl | Darla | Darlen | Darlene | Darley | Darli | Darlie | Darlin | Darling | </w:t>
      </w:r>
      <w:proofErr w:type="spellStart"/>
      <w:r w:rsidRPr="00BE752F">
        <w:t>Darlou</w:t>
      </w:r>
      <w:proofErr w:type="spellEnd"/>
      <w:r w:rsidRPr="00BE752F">
        <w:t xml:space="preserve"> | Darly | Darma | </w:t>
      </w:r>
      <w:proofErr w:type="spellStart"/>
      <w:r w:rsidRPr="00BE752F">
        <w:t>Darmel</w:t>
      </w:r>
      <w:proofErr w:type="spellEnd"/>
      <w:r w:rsidRPr="00BE752F">
        <w:t xml:space="preserve"> | Darn | Darna | </w:t>
      </w:r>
      <w:proofErr w:type="spellStart"/>
      <w:r w:rsidRPr="00BE752F">
        <w:t>Darnall</w:t>
      </w:r>
      <w:proofErr w:type="spellEnd"/>
      <w:r w:rsidRPr="00BE752F">
        <w:t xml:space="preserve"> |</w:t>
      </w:r>
    </w:p>
    <w:p w14:paraId="7C41C23B" w14:textId="77777777" w:rsidR="00000000" w:rsidRPr="00BE752F" w:rsidRDefault="00000000">
      <w:r w:rsidRPr="00BE752F">
        <w:t xml:space="preserve">Darnay | Darnayitri | Darne | Darneil | Darnel | Darnell | Darnelle | Darnesha | </w:t>
      </w:r>
      <w:proofErr w:type="spellStart"/>
      <w:r w:rsidRPr="00BE752F">
        <w:t>Darnyell</w:t>
      </w:r>
      <w:proofErr w:type="spellEnd"/>
      <w:r w:rsidRPr="00BE752F">
        <w:t xml:space="preserve"> | Darol | Daron | Darpa | </w:t>
      </w:r>
      <w:proofErr w:type="spellStart"/>
      <w:r w:rsidRPr="00BE752F">
        <w:t>Darpahan</w:t>
      </w:r>
      <w:proofErr w:type="spellEnd"/>
      <w:r w:rsidRPr="00BE752F">
        <w:t xml:space="preserve"> | </w:t>
      </w:r>
      <w:proofErr w:type="spellStart"/>
      <w:r w:rsidRPr="00BE752F">
        <w:t>Darpahara</w:t>
      </w:r>
      <w:proofErr w:type="spellEnd"/>
      <w:r w:rsidRPr="00BE752F">
        <w:t xml:space="preserve"> |</w:t>
      </w:r>
    </w:p>
    <w:p w14:paraId="01C55A7B" w14:textId="77777777" w:rsidR="00000000" w:rsidRPr="00BE752F" w:rsidRDefault="00000000">
      <w:proofErr w:type="spellStart"/>
      <w:r w:rsidRPr="00BE752F">
        <w:t>Darpaka</w:t>
      </w:r>
      <w:proofErr w:type="spellEnd"/>
      <w:r w:rsidRPr="00BE752F">
        <w:t xml:space="preserve"> | Darpan | Darpana | </w:t>
      </w:r>
      <w:proofErr w:type="spellStart"/>
      <w:r w:rsidRPr="00BE752F">
        <w:t>Darq</w:t>
      </w:r>
      <w:proofErr w:type="spellEnd"/>
      <w:r w:rsidRPr="00BE752F">
        <w:t xml:space="preserve"> | </w:t>
      </w:r>
      <w:proofErr w:type="spellStart"/>
      <w:r w:rsidRPr="00BE752F">
        <w:t>Darquelle</w:t>
      </w:r>
      <w:proofErr w:type="spellEnd"/>
      <w:r w:rsidRPr="00BE752F">
        <w:t xml:space="preserve"> | Darquise | Darr | Darra | Darragh | Darrah | Darrean | Darrein | Darrel | Darrell | Darrelle |</w:t>
      </w:r>
    </w:p>
    <w:p w14:paraId="0B2CDCB4" w14:textId="77777777" w:rsidR="00000000" w:rsidRPr="00BE752F" w:rsidRDefault="00000000">
      <w:r w:rsidRPr="00BE752F">
        <w:t xml:space="preserve">Darrelyn | Darren | </w:t>
      </w:r>
      <w:proofErr w:type="spellStart"/>
      <w:r w:rsidRPr="00BE752F">
        <w:t>Darrenisha</w:t>
      </w:r>
      <w:proofErr w:type="spellEnd"/>
      <w:r w:rsidRPr="00BE752F">
        <w:t xml:space="preserve"> | </w:t>
      </w:r>
      <w:proofErr w:type="spellStart"/>
      <w:r w:rsidRPr="00BE752F">
        <w:t>Darrey</w:t>
      </w:r>
      <w:proofErr w:type="spellEnd"/>
      <w:r w:rsidRPr="00BE752F">
        <w:t xml:space="preserve"> | Darri | Darrian | </w:t>
      </w:r>
      <w:proofErr w:type="spellStart"/>
      <w:r w:rsidRPr="00BE752F">
        <w:t>Darrice</w:t>
      </w:r>
      <w:proofErr w:type="spellEnd"/>
      <w:r w:rsidRPr="00BE752F">
        <w:t xml:space="preserve"> | Darriel | Darriell | Darrien | Darril | Darrill | Darrin | Darrion | Darrione |</w:t>
      </w:r>
    </w:p>
    <w:p w14:paraId="531BABD3" w14:textId="77777777" w:rsidR="00000000" w:rsidRPr="00BE752F" w:rsidRDefault="00000000">
      <w:r w:rsidRPr="00BE752F">
        <w:t xml:space="preserve">Darris | Darro | Darron | Darrow | Darry | Darryan | Darryl | Darryle | Darryll | </w:t>
      </w:r>
      <w:proofErr w:type="spellStart"/>
      <w:r w:rsidRPr="00BE752F">
        <w:t>Darrylynn</w:t>
      </w:r>
      <w:proofErr w:type="spellEnd"/>
      <w:r w:rsidRPr="00BE752F">
        <w:t xml:space="preserve"> | Darryn | Darsa | Darsani | </w:t>
      </w:r>
      <w:proofErr w:type="spellStart"/>
      <w:r w:rsidRPr="00BE752F">
        <w:t>Darsata</w:t>
      </w:r>
      <w:proofErr w:type="spellEnd"/>
      <w:r w:rsidRPr="00BE752F">
        <w:t xml:space="preserve"> | Darsen | Darsey</w:t>
      </w:r>
    </w:p>
    <w:p w14:paraId="679BA498" w14:textId="77777777" w:rsidR="00000000" w:rsidRPr="00BE752F" w:rsidRDefault="00000000">
      <w:r w:rsidRPr="00BE752F">
        <w:t xml:space="preserve">| Darsh | Darshan | Darshana | Darshanbir | Darshay | Darshen | </w:t>
      </w:r>
      <w:proofErr w:type="spellStart"/>
      <w:r w:rsidRPr="00BE752F">
        <w:t>Darshey</w:t>
      </w:r>
      <w:proofErr w:type="spellEnd"/>
      <w:r w:rsidRPr="00BE752F">
        <w:t xml:space="preserve"> | Darshi | </w:t>
      </w:r>
      <w:proofErr w:type="spellStart"/>
      <w:r w:rsidRPr="00BE752F">
        <w:t>Darshin</w:t>
      </w:r>
      <w:proofErr w:type="spellEnd"/>
      <w:r w:rsidRPr="00BE752F">
        <w:t xml:space="preserve"> | Darshinika | Darsie | Darsy | Dart | </w:t>
      </w:r>
      <w:proofErr w:type="spellStart"/>
      <w:r w:rsidRPr="00BE752F">
        <w:t>Dartania</w:t>
      </w:r>
      <w:proofErr w:type="spellEnd"/>
      <w:r w:rsidRPr="00BE752F">
        <w:t xml:space="preserve"> |</w:t>
      </w:r>
    </w:p>
    <w:p w14:paraId="59063BCD" w14:textId="77777777" w:rsidR="00000000" w:rsidRPr="00BE752F" w:rsidRDefault="00000000">
      <w:r w:rsidRPr="00BE752F">
        <w:t xml:space="preserve">Dartanya | Darth | Daru | </w:t>
      </w:r>
      <w:proofErr w:type="spellStart"/>
      <w:r w:rsidRPr="00BE752F">
        <w:t>Daruius</w:t>
      </w:r>
      <w:proofErr w:type="spellEnd"/>
      <w:r w:rsidRPr="00BE752F">
        <w:t xml:space="preserve"> | Daruka | Darun | Darvelle | Darvesh | Darvi | Darwin | Darwyn | Dary | Darya | Daryan | Daryapurkar |</w:t>
      </w:r>
    </w:p>
    <w:p w14:paraId="5F31067B" w14:textId="77777777" w:rsidR="00000000" w:rsidRPr="00BE752F" w:rsidRDefault="00000000">
      <w:r w:rsidRPr="00BE752F">
        <w:t xml:space="preserve">Daryell | </w:t>
      </w:r>
      <w:proofErr w:type="spellStart"/>
      <w:r w:rsidRPr="00BE752F">
        <w:t>Daryin</w:t>
      </w:r>
      <w:proofErr w:type="spellEnd"/>
      <w:r w:rsidRPr="00BE752F">
        <w:t xml:space="preserve"> | Daryl | Daryle | Daryll | Daryn | Daryon | </w:t>
      </w:r>
      <w:proofErr w:type="spellStart"/>
      <w:r w:rsidRPr="00BE752F">
        <w:t>Daryss</w:t>
      </w:r>
      <w:proofErr w:type="spellEnd"/>
      <w:r w:rsidRPr="00BE752F">
        <w:t xml:space="preserve"> | </w:t>
      </w:r>
      <w:proofErr w:type="spellStart"/>
      <w:r w:rsidRPr="00BE752F">
        <w:t>Darythe</w:t>
      </w:r>
      <w:proofErr w:type="spellEnd"/>
      <w:r w:rsidRPr="00BE752F">
        <w:t xml:space="preserve"> | Das | Dasa | </w:t>
      </w:r>
      <w:proofErr w:type="spellStart"/>
      <w:r w:rsidRPr="00BE752F">
        <w:t>Dasabahu</w:t>
      </w:r>
      <w:proofErr w:type="spellEnd"/>
      <w:r w:rsidRPr="00BE752F">
        <w:t xml:space="preserve"> | </w:t>
      </w:r>
      <w:proofErr w:type="spellStart"/>
      <w:r w:rsidRPr="00BE752F">
        <w:t>Dasakanthajita</w:t>
      </w:r>
      <w:proofErr w:type="spellEnd"/>
      <w:r w:rsidRPr="00BE752F">
        <w:t xml:space="preserve"> | </w:t>
      </w:r>
      <w:proofErr w:type="spellStart"/>
      <w:r w:rsidRPr="00BE752F">
        <w:t>Dasamukharipa</w:t>
      </w:r>
      <w:proofErr w:type="spellEnd"/>
      <w:r w:rsidRPr="00BE752F">
        <w:t xml:space="preserve"> | Dasan</w:t>
      </w:r>
    </w:p>
    <w:p w14:paraId="76D282CF" w14:textId="77777777" w:rsidR="00000000" w:rsidRPr="00BE752F" w:rsidRDefault="00000000">
      <w:r w:rsidRPr="00BE752F">
        <w:t xml:space="preserve">| </w:t>
      </w:r>
      <w:proofErr w:type="spellStart"/>
      <w:r w:rsidRPr="00BE752F">
        <w:t>Dasardhabhana</w:t>
      </w:r>
      <w:proofErr w:type="spellEnd"/>
      <w:r w:rsidRPr="00BE752F">
        <w:t xml:space="preserve"> | Dasarha | </w:t>
      </w:r>
      <w:proofErr w:type="spellStart"/>
      <w:r w:rsidRPr="00BE752F">
        <w:t>Dasarhabharta</w:t>
      </w:r>
      <w:proofErr w:type="spellEnd"/>
      <w:r w:rsidRPr="00BE752F">
        <w:t xml:space="preserve"> | </w:t>
      </w:r>
      <w:proofErr w:type="spellStart"/>
      <w:r w:rsidRPr="00BE752F">
        <w:t>Dasarhadipa</w:t>
      </w:r>
      <w:proofErr w:type="spellEnd"/>
      <w:r w:rsidRPr="00BE752F">
        <w:t xml:space="preserve"> | </w:t>
      </w:r>
      <w:proofErr w:type="spellStart"/>
      <w:r w:rsidRPr="00BE752F">
        <w:t>Dasarhakulavardhana</w:t>
      </w:r>
      <w:proofErr w:type="spellEnd"/>
      <w:r w:rsidRPr="00BE752F">
        <w:t xml:space="preserve"> | </w:t>
      </w:r>
      <w:proofErr w:type="spellStart"/>
      <w:r w:rsidRPr="00BE752F">
        <w:t>Dasarhanandana</w:t>
      </w:r>
      <w:proofErr w:type="spellEnd"/>
      <w:r w:rsidRPr="00BE752F">
        <w:t xml:space="preserve"> | </w:t>
      </w:r>
      <w:proofErr w:type="spellStart"/>
      <w:r w:rsidRPr="00BE752F">
        <w:t>Dasarhanatha</w:t>
      </w:r>
      <w:proofErr w:type="spellEnd"/>
      <w:r w:rsidRPr="00BE752F">
        <w:t xml:space="preserve"> | </w:t>
      </w:r>
      <w:proofErr w:type="spellStart"/>
      <w:r w:rsidRPr="00BE752F">
        <w:t>Dasarhasimha</w:t>
      </w:r>
      <w:proofErr w:type="spellEnd"/>
      <w:r w:rsidRPr="00BE752F">
        <w:t xml:space="preserve"> |</w:t>
      </w:r>
    </w:p>
    <w:p w14:paraId="04F12F25" w14:textId="77777777" w:rsidR="00000000" w:rsidRPr="00BE752F" w:rsidRDefault="00000000">
      <w:proofErr w:type="spellStart"/>
      <w:r w:rsidRPr="00BE752F">
        <w:t>Dasarhavina</w:t>
      </w:r>
      <w:proofErr w:type="spellEnd"/>
      <w:r w:rsidRPr="00BE752F">
        <w:t xml:space="preserve"> | Dasari | </w:t>
      </w:r>
      <w:proofErr w:type="spellStart"/>
      <w:r w:rsidRPr="00BE752F">
        <w:t>Dasavajin</w:t>
      </w:r>
      <w:proofErr w:type="spellEnd"/>
      <w:r w:rsidRPr="00BE752F">
        <w:t xml:space="preserve"> | </w:t>
      </w:r>
      <w:proofErr w:type="spellStart"/>
      <w:r w:rsidRPr="00BE752F">
        <w:t>Dasayajit</w:t>
      </w:r>
      <w:proofErr w:type="spellEnd"/>
      <w:r w:rsidRPr="00BE752F">
        <w:t xml:space="preserve"> | Daschel | </w:t>
      </w:r>
      <w:proofErr w:type="spellStart"/>
      <w:r w:rsidRPr="00BE752F">
        <w:t>DasGerber</w:t>
      </w:r>
      <w:proofErr w:type="spellEnd"/>
      <w:r w:rsidRPr="00BE752F">
        <w:t xml:space="preserve"> | Dash | Dasha | Dashae | Dashan | Dashane | </w:t>
      </w:r>
      <w:proofErr w:type="spellStart"/>
      <w:r w:rsidRPr="00BE752F">
        <w:t>Dashante</w:t>
      </w:r>
      <w:proofErr w:type="spellEnd"/>
      <w:r w:rsidRPr="00BE752F">
        <w:t xml:space="preserve"> | </w:t>
      </w:r>
      <w:proofErr w:type="spellStart"/>
      <w:r w:rsidRPr="00BE752F">
        <w:t>Dasharatham</w:t>
      </w:r>
      <w:proofErr w:type="spellEnd"/>
      <w:r w:rsidRPr="00BE752F">
        <w:t xml:space="preserve"> |</w:t>
      </w:r>
    </w:p>
    <w:p w14:paraId="33AA604E" w14:textId="77777777" w:rsidR="00000000" w:rsidRPr="00BE752F" w:rsidRDefault="00000000">
      <w:r w:rsidRPr="00BE752F">
        <w:t xml:space="preserve">Dashaun | </w:t>
      </w:r>
      <w:proofErr w:type="spellStart"/>
      <w:r w:rsidRPr="00BE752F">
        <w:t>Dashaunte</w:t>
      </w:r>
      <w:proofErr w:type="spellEnd"/>
      <w:r w:rsidRPr="00BE752F">
        <w:t xml:space="preserve"> | Dashawn | </w:t>
      </w:r>
      <w:proofErr w:type="spellStart"/>
      <w:r w:rsidRPr="00BE752F">
        <w:t>Dashaye</w:t>
      </w:r>
      <w:proofErr w:type="spellEnd"/>
      <w:r w:rsidRPr="00BE752F">
        <w:t xml:space="preserve"> | Dashel | Dashell | Dasher | Dashiell | </w:t>
      </w:r>
      <w:proofErr w:type="spellStart"/>
      <w:r w:rsidRPr="00BE752F">
        <w:t>Dashih</w:t>
      </w:r>
      <w:proofErr w:type="spellEnd"/>
      <w:r w:rsidRPr="00BE752F">
        <w:t xml:space="preserve"> | Dashon | Dashonte | </w:t>
      </w:r>
      <w:proofErr w:type="spellStart"/>
      <w:r w:rsidRPr="00BE752F">
        <w:t>Dashtaghnay</w:t>
      </w:r>
      <w:proofErr w:type="spellEnd"/>
      <w:r w:rsidRPr="00BE752F">
        <w:t xml:space="preserve"> | </w:t>
      </w:r>
      <w:proofErr w:type="spellStart"/>
      <w:r w:rsidRPr="00BE752F">
        <w:t>Dashtayanay</w:t>
      </w:r>
      <w:proofErr w:type="spellEnd"/>
      <w:r w:rsidRPr="00BE752F">
        <w:t xml:space="preserve"> |</w:t>
      </w:r>
    </w:p>
    <w:p w14:paraId="2A3D5D37" w14:textId="77777777" w:rsidR="00000000" w:rsidRPr="00BE752F" w:rsidRDefault="00000000">
      <w:r w:rsidRPr="00BE752F">
        <w:t xml:space="preserve">Dasia | Dasian | Dasie | Dasilva | Dasjah | </w:t>
      </w:r>
      <w:proofErr w:type="spellStart"/>
      <w:r w:rsidRPr="00BE752F">
        <w:t>Dasmin</w:t>
      </w:r>
      <w:proofErr w:type="spellEnd"/>
      <w:r w:rsidRPr="00BE752F">
        <w:t xml:space="preserve"> | Dason | </w:t>
      </w:r>
      <w:proofErr w:type="spellStart"/>
      <w:r w:rsidRPr="00BE752F">
        <w:t>Dasonda</w:t>
      </w:r>
      <w:proofErr w:type="spellEnd"/>
      <w:r w:rsidRPr="00BE752F">
        <w:t xml:space="preserve"> | Daspada | Dasra | Dass | Dasya | Dat | Data | Datar | Date | </w:t>
      </w:r>
      <w:proofErr w:type="spellStart"/>
      <w:r w:rsidRPr="00BE752F">
        <w:t>Dathuya</w:t>
      </w:r>
      <w:proofErr w:type="spellEnd"/>
      <w:r w:rsidRPr="00BE752F">
        <w:t xml:space="preserve"> |</w:t>
      </w:r>
    </w:p>
    <w:p w14:paraId="0F2DC865" w14:textId="77777777" w:rsidR="00000000" w:rsidRPr="00BE752F" w:rsidRDefault="00000000">
      <w:r w:rsidRPr="00BE752F">
        <w:t xml:space="preserve">Datla | Datrell | Datrice | Dattatray | Dattatreya | </w:t>
      </w:r>
      <w:proofErr w:type="spellStart"/>
      <w:r w:rsidRPr="00BE752F">
        <w:t>Datuki</w:t>
      </w:r>
      <w:proofErr w:type="spellEnd"/>
      <w:r w:rsidRPr="00BE752F">
        <w:t xml:space="preserve"> | </w:t>
      </w:r>
      <w:proofErr w:type="spellStart"/>
      <w:r w:rsidRPr="00BE752F">
        <w:t>Datuvahya</w:t>
      </w:r>
      <w:proofErr w:type="spellEnd"/>
      <w:r w:rsidRPr="00BE752F">
        <w:t xml:space="preserve"> | Dau | Daufin | Daugherty | Daughtry | Daulah | Daulat | Daun | Daune |</w:t>
      </w:r>
    </w:p>
    <w:p w14:paraId="6A6D941E" w14:textId="77777777" w:rsidR="00000000" w:rsidRPr="00BE752F" w:rsidRDefault="00000000">
      <w:proofErr w:type="spellStart"/>
      <w:r w:rsidRPr="00BE752F">
        <w:t>Daunette</w:t>
      </w:r>
      <w:proofErr w:type="spellEnd"/>
      <w:r w:rsidRPr="00BE752F">
        <w:t xml:space="preserve"> | Daunte | </w:t>
      </w:r>
      <w:proofErr w:type="spellStart"/>
      <w:r w:rsidRPr="00BE752F">
        <w:t>Daupadi</w:t>
      </w:r>
      <w:proofErr w:type="spellEnd"/>
      <w:r w:rsidRPr="00BE752F">
        <w:t xml:space="preserve"> | Dauphin | </w:t>
      </w:r>
      <w:proofErr w:type="spellStart"/>
      <w:r w:rsidRPr="00BE752F">
        <w:t>Dautrey</w:t>
      </w:r>
      <w:proofErr w:type="spellEnd"/>
      <w:r w:rsidRPr="00BE752F">
        <w:t xml:space="preserve"> | Dava | Davan | Davanta | Davante | Davante' | Davarika | Dave | Davee | Davelle | Daven |</w:t>
      </w:r>
    </w:p>
    <w:p w14:paraId="08D84367" w14:textId="77777777" w:rsidR="00000000" w:rsidRPr="00BE752F" w:rsidRDefault="00000000">
      <w:r w:rsidRPr="00BE752F">
        <w:t xml:space="preserve">Davender | Davene | Davenport | Daveon | Daver | Davey | Davi | Davian | David | Davida | Davide | </w:t>
      </w:r>
      <w:proofErr w:type="spellStart"/>
      <w:r w:rsidRPr="00BE752F">
        <w:t>DavidO</w:t>
      </w:r>
      <w:proofErr w:type="spellEnd"/>
      <w:r w:rsidRPr="00BE752F">
        <w:t xml:space="preserve"> | Davidson | Davie | Davielle |</w:t>
      </w:r>
    </w:p>
    <w:p w14:paraId="6B9E8D99" w14:textId="77777777" w:rsidR="00000000" w:rsidRPr="00BE752F" w:rsidRDefault="00000000">
      <w:r w:rsidRPr="00BE752F">
        <w:t xml:space="preserve">Davien | Davies | Davila | Davin | Davinci | Davinder | </w:t>
      </w:r>
      <w:proofErr w:type="spellStart"/>
      <w:r w:rsidRPr="00BE752F">
        <w:t>Davinderjeet</w:t>
      </w:r>
      <w:proofErr w:type="spellEnd"/>
      <w:r w:rsidRPr="00BE752F">
        <w:t xml:space="preserve"> | </w:t>
      </w:r>
      <w:proofErr w:type="spellStart"/>
      <w:r w:rsidRPr="00BE752F">
        <w:t>Davinderjit</w:t>
      </w:r>
      <w:proofErr w:type="spellEnd"/>
      <w:r w:rsidRPr="00BE752F">
        <w:t xml:space="preserve"> | </w:t>
      </w:r>
      <w:proofErr w:type="spellStart"/>
      <w:r w:rsidRPr="00BE752F">
        <w:t>Davinderpal</w:t>
      </w:r>
      <w:proofErr w:type="spellEnd"/>
      <w:r w:rsidRPr="00BE752F">
        <w:t xml:space="preserve"> | Davine | Davio | Davion | Davis | Davison |</w:t>
      </w:r>
    </w:p>
    <w:p w14:paraId="3CAB15DA" w14:textId="77777777" w:rsidR="00000000" w:rsidRPr="00BE752F" w:rsidRDefault="00000000">
      <w:r w:rsidRPr="00BE752F">
        <w:t xml:space="preserve">Davon | Davone | Davonne | </w:t>
      </w:r>
      <w:proofErr w:type="spellStart"/>
      <w:r w:rsidRPr="00BE752F">
        <w:t>Davonnte</w:t>
      </w:r>
      <w:proofErr w:type="spellEnd"/>
      <w:r w:rsidRPr="00BE752F">
        <w:t xml:space="preserve"> | Davonta | Davontae | Davontay | Davonte | Davu | Davuluri | Davy | Davyd | Davyon | Daw | Dawa |</w:t>
      </w:r>
    </w:p>
    <w:p w14:paraId="0A721BFF" w14:textId="77777777" w:rsidR="00000000" w:rsidRPr="00BE752F" w:rsidRDefault="00000000">
      <w:r w:rsidRPr="00BE752F">
        <w:t xml:space="preserve">Dawan | Dawar | Dawe | Dawen | Dawes | Dawg | </w:t>
      </w:r>
      <w:proofErr w:type="spellStart"/>
      <w:r w:rsidRPr="00BE752F">
        <w:t>Dawgy</w:t>
      </w:r>
      <w:proofErr w:type="spellEnd"/>
      <w:r w:rsidRPr="00BE752F">
        <w:t xml:space="preserve"> | Dawid | Dawie | Dawin | Dawkins | Dawn | </w:t>
      </w:r>
      <w:proofErr w:type="spellStart"/>
      <w:r w:rsidRPr="00BE752F">
        <w:t>Dawn'nasia</w:t>
      </w:r>
      <w:proofErr w:type="spellEnd"/>
      <w:r w:rsidRPr="00BE752F">
        <w:t xml:space="preserve"> | Dawnne | Dawon |</w:t>
      </w:r>
    </w:p>
    <w:p w14:paraId="56A8CA45" w14:textId="77777777" w:rsidR="00000000" w:rsidRPr="00BE752F" w:rsidRDefault="00000000">
      <w:proofErr w:type="spellStart"/>
      <w:r w:rsidRPr="00BE752F">
        <w:t>Dawramaeshti</w:t>
      </w:r>
      <w:proofErr w:type="spellEnd"/>
      <w:r w:rsidRPr="00BE752F">
        <w:t xml:space="preserve"> | Dawson | Dax | Daxton | Day | Daya | Dayadi | Dayah | Dayakara | Dayakurca | Dayal | Dayala | Dayananda | Dayane |</w:t>
      </w:r>
    </w:p>
    <w:p w14:paraId="2464A198" w14:textId="77777777" w:rsidR="00000000" w:rsidRPr="00BE752F" w:rsidRDefault="00000000">
      <w:r w:rsidRPr="00BE752F">
        <w:t xml:space="preserve">Dayanidhi | Dayanita | </w:t>
      </w:r>
      <w:proofErr w:type="spellStart"/>
      <w:r w:rsidRPr="00BE752F">
        <w:t>Dayanthi</w:t>
      </w:r>
      <w:proofErr w:type="spellEnd"/>
      <w:r w:rsidRPr="00BE752F">
        <w:t xml:space="preserve"> | </w:t>
      </w:r>
      <w:proofErr w:type="spellStart"/>
      <w:r w:rsidRPr="00BE752F">
        <w:t>Dayasankara</w:t>
      </w:r>
      <w:proofErr w:type="spellEnd"/>
      <w:r w:rsidRPr="00BE752F">
        <w:t xml:space="preserve"> | Daydream | </w:t>
      </w:r>
      <w:proofErr w:type="spellStart"/>
      <w:r w:rsidRPr="00BE752F">
        <w:t>Daydree</w:t>
      </w:r>
      <w:proofErr w:type="spellEnd"/>
      <w:r w:rsidRPr="00BE752F">
        <w:t xml:space="preserve"> | Daye | </w:t>
      </w:r>
      <w:proofErr w:type="spellStart"/>
      <w:r w:rsidRPr="00BE752F">
        <w:t>Dayel</w:t>
      </w:r>
      <w:proofErr w:type="spellEnd"/>
      <w:r w:rsidRPr="00BE752F">
        <w:t xml:space="preserve"> | Dayen | </w:t>
      </w:r>
      <w:proofErr w:type="spellStart"/>
      <w:r w:rsidRPr="00BE752F">
        <w:t>Dayenne</w:t>
      </w:r>
      <w:proofErr w:type="spellEnd"/>
      <w:r w:rsidRPr="00BE752F">
        <w:t xml:space="preserve"> | </w:t>
      </w:r>
      <w:proofErr w:type="spellStart"/>
      <w:r w:rsidRPr="00BE752F">
        <w:t>Dayien</w:t>
      </w:r>
      <w:proofErr w:type="spellEnd"/>
      <w:r w:rsidRPr="00BE752F">
        <w:t xml:space="preserve"> | </w:t>
      </w:r>
      <w:proofErr w:type="spellStart"/>
      <w:r w:rsidRPr="00BE752F">
        <w:t>Dayin</w:t>
      </w:r>
      <w:proofErr w:type="spellEnd"/>
      <w:r w:rsidRPr="00BE752F">
        <w:t xml:space="preserve"> | Dayita | Daykota |</w:t>
      </w:r>
    </w:p>
    <w:p w14:paraId="4398069B" w14:textId="77777777" w:rsidR="00000000" w:rsidRPr="00BE752F" w:rsidRDefault="00000000">
      <w:r w:rsidRPr="00BE752F">
        <w:t xml:space="preserve">Dayl | Daylan | Dayle | Daylen | Daylight | Daylin | Daylon | Daylyn | Daymin | Daymon | Dayn | Dayna | Daynah | Dayne | </w:t>
      </w:r>
      <w:proofErr w:type="spellStart"/>
      <w:r w:rsidRPr="00BE752F">
        <w:t>Daynen</w:t>
      </w:r>
      <w:proofErr w:type="spellEnd"/>
      <w:r w:rsidRPr="00BE752F">
        <w:t xml:space="preserve"> | </w:t>
      </w:r>
      <w:proofErr w:type="spellStart"/>
      <w:r w:rsidRPr="00BE752F">
        <w:t>Dayner</w:t>
      </w:r>
      <w:proofErr w:type="spellEnd"/>
      <w:r w:rsidRPr="00BE752F">
        <w:t xml:space="preserve"> |</w:t>
      </w:r>
    </w:p>
    <w:p w14:paraId="3A423F9A" w14:textId="77777777" w:rsidR="00000000" w:rsidRPr="00BE752F" w:rsidRDefault="00000000">
      <w:r w:rsidRPr="00BE752F">
        <w:t xml:space="preserve">Dayo | Dayon | </w:t>
      </w:r>
      <w:proofErr w:type="spellStart"/>
      <w:r w:rsidRPr="00BE752F">
        <w:t>Dayone</w:t>
      </w:r>
      <w:proofErr w:type="spellEnd"/>
      <w:r w:rsidRPr="00BE752F">
        <w:t xml:space="preserve"> | </w:t>
      </w:r>
      <w:proofErr w:type="spellStart"/>
      <w:r w:rsidRPr="00BE752F">
        <w:t>Dayonne</w:t>
      </w:r>
      <w:proofErr w:type="spellEnd"/>
      <w:r w:rsidRPr="00BE752F">
        <w:t xml:space="preserve"> | </w:t>
      </w:r>
      <w:proofErr w:type="spellStart"/>
      <w:r w:rsidRPr="00BE752F">
        <w:t>Dayrell</w:t>
      </w:r>
      <w:proofErr w:type="spellEnd"/>
      <w:r w:rsidRPr="00BE752F">
        <w:t xml:space="preserve"> | </w:t>
      </w:r>
      <w:proofErr w:type="spellStart"/>
      <w:r w:rsidRPr="00BE752F">
        <w:t>Dayshel</w:t>
      </w:r>
      <w:proofErr w:type="spellEnd"/>
      <w:r w:rsidRPr="00BE752F">
        <w:t xml:space="preserve"> | Dayspring | Daystar | Dayton | Daytona | </w:t>
      </w:r>
      <w:proofErr w:type="spellStart"/>
      <w:r w:rsidRPr="00BE752F">
        <w:t>Daytoria</w:t>
      </w:r>
      <w:proofErr w:type="spellEnd"/>
      <w:r w:rsidRPr="00BE752F">
        <w:t xml:space="preserve"> | Dayu | </w:t>
      </w:r>
      <w:proofErr w:type="spellStart"/>
      <w:r w:rsidRPr="00BE752F">
        <w:t>Dayverthi</w:t>
      </w:r>
      <w:proofErr w:type="spellEnd"/>
      <w:r w:rsidRPr="00BE752F">
        <w:t xml:space="preserve"> | Dayvon | Daza |</w:t>
      </w:r>
    </w:p>
    <w:p w14:paraId="1A8EC1E0" w14:textId="77777777" w:rsidR="00000000" w:rsidRPr="00BE752F" w:rsidRDefault="00000000">
      <w:r w:rsidRPr="00BE752F">
        <w:t xml:space="preserve">Daze | </w:t>
      </w:r>
      <w:proofErr w:type="spellStart"/>
      <w:r w:rsidRPr="00BE752F">
        <w:t>Dazh</w:t>
      </w:r>
      <w:proofErr w:type="spellEnd"/>
      <w:r w:rsidRPr="00BE752F">
        <w:t xml:space="preserve"> | Dazha | Dazia | Dazmon | Dazzler | </w:t>
      </w:r>
      <w:proofErr w:type="spellStart"/>
      <w:r w:rsidRPr="00BE752F">
        <w:t>Dazzmin</w:t>
      </w:r>
      <w:proofErr w:type="spellEnd"/>
      <w:r w:rsidRPr="00BE752F">
        <w:t xml:space="preserve"> | </w:t>
      </w:r>
      <w:proofErr w:type="spellStart"/>
      <w:r w:rsidRPr="00BE752F">
        <w:t>DDai</w:t>
      </w:r>
      <w:proofErr w:type="spellEnd"/>
      <w:r w:rsidRPr="00BE752F">
        <w:t xml:space="preserve"> | </w:t>
      </w:r>
      <w:proofErr w:type="spellStart"/>
      <w:r w:rsidRPr="00BE752F">
        <w:t>DDam</w:t>
      </w:r>
      <w:proofErr w:type="spellEnd"/>
      <w:r w:rsidRPr="00BE752F">
        <w:t xml:space="preserve"> | </w:t>
      </w:r>
      <w:proofErr w:type="spellStart"/>
      <w:r w:rsidRPr="00BE752F">
        <w:t>DDang</w:t>
      </w:r>
      <w:proofErr w:type="spellEnd"/>
      <w:r w:rsidRPr="00BE752F">
        <w:t xml:space="preserve"> | </w:t>
      </w:r>
      <w:proofErr w:type="spellStart"/>
      <w:r w:rsidRPr="00BE752F">
        <w:t>DDao</w:t>
      </w:r>
      <w:proofErr w:type="spellEnd"/>
      <w:r w:rsidRPr="00BE752F">
        <w:t xml:space="preserve"> | </w:t>
      </w:r>
      <w:proofErr w:type="spellStart"/>
      <w:r w:rsidRPr="00BE752F">
        <w:t>DDeo</w:t>
      </w:r>
      <w:proofErr w:type="spellEnd"/>
      <w:r w:rsidRPr="00BE752F">
        <w:t xml:space="preserve"> | </w:t>
      </w:r>
      <w:proofErr w:type="spellStart"/>
      <w:r w:rsidRPr="00BE752F">
        <w:t>DDien</w:t>
      </w:r>
      <w:proofErr w:type="spellEnd"/>
      <w:r w:rsidRPr="00BE752F">
        <w:t xml:space="preserve"> | </w:t>
      </w:r>
      <w:proofErr w:type="spellStart"/>
      <w:r w:rsidRPr="00BE752F">
        <w:t>DDieu</w:t>
      </w:r>
      <w:proofErr w:type="spellEnd"/>
      <w:r w:rsidRPr="00BE752F">
        <w:t xml:space="preserve"> | </w:t>
      </w:r>
      <w:proofErr w:type="spellStart"/>
      <w:r w:rsidRPr="00BE752F">
        <w:t>DDinh</w:t>
      </w:r>
      <w:proofErr w:type="spellEnd"/>
      <w:r w:rsidRPr="00BE752F">
        <w:t xml:space="preserve"> | </w:t>
      </w:r>
      <w:proofErr w:type="spellStart"/>
      <w:r w:rsidRPr="00BE752F">
        <w:t>DDo</w:t>
      </w:r>
      <w:proofErr w:type="spellEnd"/>
      <w:r w:rsidRPr="00BE752F">
        <w:t xml:space="preserve"> | </w:t>
      </w:r>
      <w:proofErr w:type="spellStart"/>
      <w:r w:rsidRPr="00BE752F">
        <w:t>DDoan</w:t>
      </w:r>
      <w:proofErr w:type="spellEnd"/>
      <w:r w:rsidRPr="00BE752F">
        <w:t xml:space="preserve"> |</w:t>
      </w:r>
    </w:p>
    <w:p w14:paraId="71B07A6D" w14:textId="77777777" w:rsidR="00000000" w:rsidRPr="00BE752F" w:rsidRDefault="00000000">
      <w:proofErr w:type="spellStart"/>
      <w:r w:rsidRPr="00BE752F">
        <w:t>DDong</w:t>
      </w:r>
      <w:proofErr w:type="spellEnd"/>
      <w:r w:rsidRPr="00BE752F">
        <w:t xml:space="preserve"> | </w:t>
      </w:r>
      <w:proofErr w:type="spellStart"/>
      <w:r w:rsidRPr="00BE752F">
        <w:t>DDuong</w:t>
      </w:r>
      <w:proofErr w:type="spellEnd"/>
      <w:r w:rsidRPr="00BE752F">
        <w:t xml:space="preserve"> | De | </w:t>
      </w:r>
      <w:proofErr w:type="spellStart"/>
      <w:r w:rsidRPr="00BE752F">
        <w:t>De'Andra</w:t>
      </w:r>
      <w:proofErr w:type="spellEnd"/>
      <w:r w:rsidRPr="00BE752F">
        <w:t xml:space="preserve"> | </w:t>
      </w:r>
      <w:proofErr w:type="spellStart"/>
      <w:r w:rsidRPr="00BE752F">
        <w:t>De'Jonae</w:t>
      </w:r>
      <w:proofErr w:type="spellEnd"/>
      <w:r w:rsidRPr="00BE752F">
        <w:t xml:space="preserve"> | De'Von | Dea | Deacon | Deadra | Deadre | Deaglan | Deakin | Deal | </w:t>
      </w:r>
      <w:proofErr w:type="spellStart"/>
      <w:r w:rsidRPr="00BE752F">
        <w:t>Dealla</w:t>
      </w:r>
      <w:proofErr w:type="spellEnd"/>
      <w:r w:rsidRPr="00BE752F">
        <w:t xml:space="preserve"> | Dean | Deana |</w:t>
      </w:r>
    </w:p>
    <w:p w14:paraId="1A558F73" w14:textId="77777777" w:rsidR="00000000" w:rsidRPr="00BE752F" w:rsidRDefault="00000000">
      <w:r w:rsidRPr="00BE752F">
        <w:t xml:space="preserve">Deandra | Deandre | Deandre' | Deandrea | Deane | </w:t>
      </w:r>
      <w:proofErr w:type="spellStart"/>
      <w:r w:rsidRPr="00BE752F">
        <w:t>Deangelis</w:t>
      </w:r>
      <w:proofErr w:type="spellEnd"/>
      <w:r w:rsidRPr="00BE752F">
        <w:t xml:space="preserve"> | Deangelo | Deann | Deanna | Deanne | </w:t>
      </w:r>
      <w:proofErr w:type="spellStart"/>
      <w:r w:rsidRPr="00BE752F">
        <w:t>Deanny</w:t>
      </w:r>
      <w:proofErr w:type="spellEnd"/>
      <w:r w:rsidRPr="00BE752F">
        <w:t xml:space="preserve"> | Deans | Deanta | Deante |</w:t>
      </w:r>
    </w:p>
    <w:p w14:paraId="5F6CFF53" w14:textId="77777777" w:rsidR="00000000" w:rsidRPr="00BE752F" w:rsidRDefault="00000000">
      <w:r w:rsidRPr="00BE752F">
        <w:t xml:space="preserve">Deantre | Deany | Dear | </w:t>
      </w:r>
      <w:proofErr w:type="spellStart"/>
      <w:r w:rsidRPr="00BE752F">
        <w:t>Dearbhail</w:t>
      </w:r>
      <w:proofErr w:type="spellEnd"/>
      <w:r w:rsidRPr="00BE752F">
        <w:t xml:space="preserve"> | Dearborn | Dearest | Dearing | Deas | Deason | Death | Deaton | Deatra | Deaundra | Deavan | Deaven |</w:t>
      </w:r>
    </w:p>
    <w:p w14:paraId="738BF71B" w14:textId="77777777" w:rsidR="00000000" w:rsidRPr="00BE752F" w:rsidRDefault="00000000">
      <w:r w:rsidRPr="00BE752F">
        <w:t xml:space="preserve">Deavin | Deavon | </w:t>
      </w:r>
      <w:proofErr w:type="spellStart"/>
      <w:r w:rsidRPr="00BE752F">
        <w:t>Deavun</w:t>
      </w:r>
      <w:proofErr w:type="spellEnd"/>
      <w:r w:rsidRPr="00BE752F">
        <w:t xml:space="preserve"> | Deb | Deba | </w:t>
      </w:r>
      <w:proofErr w:type="spellStart"/>
      <w:r w:rsidRPr="00BE752F">
        <w:t>Debabani</w:t>
      </w:r>
      <w:proofErr w:type="spellEnd"/>
      <w:r w:rsidRPr="00BE752F">
        <w:t xml:space="preserve"> | Debabrata | </w:t>
      </w:r>
      <w:proofErr w:type="spellStart"/>
      <w:r w:rsidRPr="00BE752F">
        <w:t>Debangshu</w:t>
      </w:r>
      <w:proofErr w:type="spellEnd"/>
      <w:r w:rsidRPr="00BE752F">
        <w:t xml:space="preserve"> | </w:t>
      </w:r>
      <w:proofErr w:type="spellStart"/>
      <w:r w:rsidRPr="00BE752F">
        <w:t>Debaprosad</w:t>
      </w:r>
      <w:proofErr w:type="spellEnd"/>
      <w:r w:rsidRPr="00BE752F">
        <w:t xml:space="preserve"> | Debarati | </w:t>
      </w:r>
      <w:proofErr w:type="spellStart"/>
      <w:r w:rsidRPr="00BE752F">
        <w:t>Debashis</w:t>
      </w:r>
      <w:proofErr w:type="spellEnd"/>
      <w:r w:rsidRPr="00BE752F">
        <w:t xml:space="preserve"> | Debashish | Debasis |</w:t>
      </w:r>
    </w:p>
    <w:p w14:paraId="5B93AC7C" w14:textId="77777777" w:rsidR="00000000" w:rsidRPr="00BE752F" w:rsidRDefault="00000000">
      <w:r w:rsidRPr="00BE752F">
        <w:t xml:space="preserve">Debasish | Debasmita | Debbi | Debbie | </w:t>
      </w:r>
      <w:proofErr w:type="spellStart"/>
      <w:r w:rsidRPr="00BE752F">
        <w:t>Debdutta</w:t>
      </w:r>
      <w:proofErr w:type="spellEnd"/>
      <w:r w:rsidRPr="00BE752F">
        <w:t xml:space="preserve"> | </w:t>
      </w:r>
      <w:proofErr w:type="spellStart"/>
      <w:r w:rsidRPr="00BE752F">
        <w:t>Debdyuti</w:t>
      </w:r>
      <w:proofErr w:type="spellEnd"/>
      <w:r w:rsidRPr="00BE752F">
        <w:t xml:space="preserve"> | Deberry | </w:t>
      </w:r>
      <w:proofErr w:type="spellStart"/>
      <w:r w:rsidRPr="00BE752F">
        <w:t>Debkumar</w:t>
      </w:r>
      <w:proofErr w:type="spellEnd"/>
      <w:r w:rsidRPr="00BE752F">
        <w:t xml:space="preserve"> | Debo | </w:t>
      </w:r>
      <w:proofErr w:type="spellStart"/>
      <w:r w:rsidRPr="00BE752F">
        <w:t>Deboer</w:t>
      </w:r>
      <w:proofErr w:type="spellEnd"/>
      <w:r w:rsidRPr="00BE752F">
        <w:t xml:space="preserve"> | Debonair | Debonaire | Debony |</w:t>
      </w:r>
    </w:p>
    <w:p w14:paraId="4B4CFD9E" w14:textId="77777777" w:rsidR="00000000" w:rsidRPr="00BE752F" w:rsidRDefault="00000000">
      <w:r w:rsidRPr="00BE752F">
        <w:t xml:space="preserve">Debora | Deborah | Debose | Debra | Debree | Debron | </w:t>
      </w:r>
      <w:proofErr w:type="spellStart"/>
      <w:r w:rsidRPr="00BE752F">
        <w:t>Debryn</w:t>
      </w:r>
      <w:proofErr w:type="spellEnd"/>
      <w:r w:rsidRPr="00BE752F">
        <w:t xml:space="preserve"> | Debut | Debutante | Deca | Decarlo | </w:t>
      </w:r>
      <w:proofErr w:type="spellStart"/>
      <w:r w:rsidRPr="00BE752F">
        <w:t>Decastro</w:t>
      </w:r>
      <w:proofErr w:type="spellEnd"/>
      <w:r w:rsidRPr="00BE752F">
        <w:t xml:space="preserve"> | </w:t>
      </w:r>
      <w:proofErr w:type="spellStart"/>
      <w:r w:rsidRPr="00BE752F">
        <w:t>Decathalon</w:t>
      </w:r>
      <w:proofErr w:type="spellEnd"/>
      <w:r w:rsidRPr="00BE752F">
        <w:t xml:space="preserve"> | Decatur |</w:t>
      </w:r>
    </w:p>
    <w:p w14:paraId="63AA77CE" w14:textId="77777777" w:rsidR="00000000" w:rsidRPr="00BE752F" w:rsidRDefault="00000000">
      <w:r w:rsidRPr="00BE752F">
        <w:t xml:space="preserve">Decca | December | Decha | Dechen | Decimus | Deck | Deckard | Decker | </w:t>
      </w:r>
      <w:proofErr w:type="spellStart"/>
      <w:r w:rsidRPr="00BE752F">
        <w:t>Decky</w:t>
      </w:r>
      <w:proofErr w:type="spellEnd"/>
      <w:r w:rsidRPr="00BE752F">
        <w:t xml:space="preserve"> | Declan | Declyn | Decoda | Decole | Decosta | Decota |</w:t>
      </w:r>
    </w:p>
    <w:p w14:paraId="1DC2F8C6" w14:textId="77777777" w:rsidR="00000000" w:rsidRPr="00BE752F" w:rsidRDefault="00000000">
      <w:r w:rsidRPr="00BE752F">
        <w:t xml:space="preserve">Decoteau | Dede | Dedee | Dedi | </w:t>
      </w:r>
      <w:proofErr w:type="spellStart"/>
      <w:r w:rsidRPr="00BE752F">
        <w:t>Dedoazi</w:t>
      </w:r>
      <w:proofErr w:type="spellEnd"/>
      <w:r w:rsidRPr="00BE752F">
        <w:t xml:space="preserve"> | </w:t>
      </w:r>
      <w:proofErr w:type="spellStart"/>
      <w:r w:rsidRPr="00BE752F">
        <w:t>Dedwydd</w:t>
      </w:r>
      <w:proofErr w:type="spellEnd"/>
      <w:r w:rsidRPr="00BE752F">
        <w:t xml:space="preserve"> | Dedy | Dee | Deeandra | Deeandre | </w:t>
      </w:r>
      <w:proofErr w:type="spellStart"/>
      <w:r w:rsidRPr="00BE752F">
        <w:t>Deeber</w:t>
      </w:r>
      <w:proofErr w:type="spellEnd"/>
      <w:r w:rsidRPr="00BE752F">
        <w:t xml:space="preserve"> | Deed | Deeda | Deedee | </w:t>
      </w:r>
      <w:proofErr w:type="spellStart"/>
      <w:r w:rsidRPr="00BE752F">
        <w:t>Deee</w:t>
      </w:r>
      <w:proofErr w:type="spellEnd"/>
      <w:r w:rsidRPr="00BE752F">
        <w:t xml:space="preserve"> | Deegan</w:t>
      </w:r>
    </w:p>
    <w:p w14:paraId="5BCE7CB9" w14:textId="77777777" w:rsidR="00000000" w:rsidRPr="00BE752F" w:rsidRDefault="00000000">
      <w:r w:rsidRPr="00BE752F">
        <w:t xml:space="preserve">| Deej | Deejay | </w:t>
      </w:r>
      <w:proofErr w:type="spellStart"/>
      <w:r w:rsidRPr="00BE752F">
        <w:t>DeeLyn</w:t>
      </w:r>
      <w:proofErr w:type="spellEnd"/>
      <w:r w:rsidRPr="00BE752F">
        <w:t xml:space="preserve"> | Deema | Deems | Deen | Deena | Deene | Deenpal | </w:t>
      </w:r>
      <w:proofErr w:type="spellStart"/>
      <w:r w:rsidRPr="00BE752F">
        <w:t>Deeogee</w:t>
      </w:r>
      <w:proofErr w:type="spellEnd"/>
      <w:r w:rsidRPr="00BE752F">
        <w:t xml:space="preserve"> | </w:t>
      </w:r>
      <w:proofErr w:type="spellStart"/>
      <w:r w:rsidRPr="00BE752F">
        <w:t>Deeon</w:t>
      </w:r>
      <w:proofErr w:type="spellEnd"/>
      <w:r w:rsidRPr="00BE752F">
        <w:t xml:space="preserve"> | Deep | Deepa | Deepak | Deepal | Deepali |</w:t>
      </w:r>
    </w:p>
    <w:p w14:paraId="1B93B946" w14:textId="77777777" w:rsidR="00000000" w:rsidRPr="00BE752F" w:rsidRDefault="00000000">
      <w:proofErr w:type="spellStart"/>
      <w:r w:rsidRPr="00BE752F">
        <w:t>Deepam</w:t>
      </w:r>
      <w:proofErr w:type="spellEnd"/>
      <w:r w:rsidRPr="00BE752F">
        <w:t xml:space="preserve"> | Deepamala | Deepika | Deepinder | </w:t>
      </w:r>
      <w:proofErr w:type="spellStart"/>
      <w:r w:rsidRPr="00BE752F">
        <w:t>Deepkaran</w:t>
      </w:r>
      <w:proofErr w:type="spellEnd"/>
      <w:r w:rsidRPr="00BE752F">
        <w:t xml:space="preserve"> | Deepon | Deepta | Deepthi | Deepti | Deepu | Deering | Dees | Deese | Deetz |</w:t>
      </w:r>
    </w:p>
    <w:p w14:paraId="0D3773C5" w14:textId="77777777" w:rsidR="00000000" w:rsidRPr="00BE752F" w:rsidRDefault="00000000">
      <w:proofErr w:type="spellStart"/>
      <w:r w:rsidRPr="00BE752F">
        <w:t>Defenbocker</w:t>
      </w:r>
      <w:proofErr w:type="spellEnd"/>
      <w:r w:rsidRPr="00BE752F">
        <w:t xml:space="preserve"> | </w:t>
      </w:r>
      <w:proofErr w:type="spellStart"/>
      <w:r w:rsidRPr="00BE752F">
        <w:t>Deffie</w:t>
      </w:r>
      <w:proofErr w:type="spellEnd"/>
      <w:r w:rsidRPr="00BE752F">
        <w:t xml:space="preserve"> | Defiance | Degas | </w:t>
      </w:r>
      <w:proofErr w:type="spellStart"/>
      <w:r w:rsidRPr="00BE752F">
        <w:t>Degenere</w:t>
      </w:r>
      <w:proofErr w:type="spellEnd"/>
      <w:r w:rsidRPr="00BE752F">
        <w:t xml:space="preserve"> | Deger | </w:t>
      </w:r>
      <w:proofErr w:type="spellStart"/>
      <w:r w:rsidRPr="00BE752F">
        <w:t>Deghan</w:t>
      </w:r>
      <w:proofErr w:type="spellEnd"/>
      <w:r w:rsidRPr="00BE752F">
        <w:t xml:space="preserve"> | Deguzman | Deha | Dehabhrt | Dehabhuj | Dehaja | </w:t>
      </w:r>
      <w:proofErr w:type="spellStart"/>
      <w:r w:rsidRPr="00BE752F">
        <w:t>Dehanne</w:t>
      </w:r>
      <w:proofErr w:type="spellEnd"/>
      <w:r w:rsidRPr="00BE752F">
        <w:t xml:space="preserve"> | Dehart |</w:t>
      </w:r>
    </w:p>
    <w:p w14:paraId="23610F08" w14:textId="77777777" w:rsidR="00000000" w:rsidRPr="00BE752F" w:rsidRDefault="00000000">
      <w:proofErr w:type="spellStart"/>
      <w:r w:rsidRPr="00BE752F">
        <w:t>Dehaven</w:t>
      </w:r>
      <w:proofErr w:type="spellEnd"/>
      <w:r w:rsidRPr="00BE752F">
        <w:t xml:space="preserve"> | Dehiya | </w:t>
      </w:r>
      <w:proofErr w:type="spellStart"/>
      <w:r w:rsidRPr="00BE752F">
        <w:t>Dehr</w:t>
      </w:r>
      <w:proofErr w:type="spellEnd"/>
      <w:r w:rsidRPr="00BE752F">
        <w:t xml:space="preserve"> | Dei | </w:t>
      </w:r>
      <w:proofErr w:type="spellStart"/>
      <w:r w:rsidRPr="00BE752F">
        <w:t>Deiadrel</w:t>
      </w:r>
      <w:proofErr w:type="spellEnd"/>
      <w:r w:rsidRPr="00BE752F">
        <w:t xml:space="preserve"> | Deidre | Deidrea | Deighton | </w:t>
      </w:r>
      <w:proofErr w:type="spellStart"/>
      <w:r w:rsidRPr="00BE752F">
        <w:t>Deika</w:t>
      </w:r>
      <w:proofErr w:type="spellEnd"/>
      <w:r w:rsidRPr="00BE752F">
        <w:t xml:space="preserve"> | Deimos | Deio | Deion | Deiondre | Deione | Deirdre | Deisel |</w:t>
      </w:r>
    </w:p>
    <w:p w14:paraId="5D8A5DCD" w14:textId="77777777" w:rsidR="00000000" w:rsidRPr="00BE752F" w:rsidRDefault="00000000">
      <w:proofErr w:type="spellStart"/>
      <w:r w:rsidRPr="00BE752F">
        <w:t>Deitane</w:t>
      </w:r>
      <w:proofErr w:type="spellEnd"/>
      <w:r w:rsidRPr="00BE752F">
        <w:t xml:space="preserve"> | Deitrich | Deity | Deitz | Deivan | </w:t>
      </w:r>
      <w:proofErr w:type="spellStart"/>
      <w:r w:rsidRPr="00BE752F">
        <w:t>Deivit</w:t>
      </w:r>
      <w:proofErr w:type="spellEnd"/>
      <w:r w:rsidRPr="00BE752F">
        <w:t xml:space="preserve"> | Deja | Dejae | Dejah | Dejahn | Dejai | </w:t>
      </w:r>
      <w:proofErr w:type="spellStart"/>
      <w:r w:rsidRPr="00BE752F">
        <w:t>Dejamaspa</w:t>
      </w:r>
      <w:proofErr w:type="spellEnd"/>
      <w:r w:rsidRPr="00BE752F">
        <w:t xml:space="preserve"> | Dejan | </w:t>
      </w:r>
      <w:proofErr w:type="spellStart"/>
      <w:r w:rsidRPr="00BE752F">
        <w:t>Dejanara</w:t>
      </w:r>
      <w:proofErr w:type="spellEnd"/>
      <w:r w:rsidRPr="00BE752F">
        <w:t xml:space="preserve"> | Dejaun | </w:t>
      </w:r>
      <w:proofErr w:type="spellStart"/>
      <w:r w:rsidRPr="00BE752F">
        <w:t>Dejaunte</w:t>
      </w:r>
      <w:proofErr w:type="spellEnd"/>
      <w:r w:rsidRPr="00BE752F">
        <w:t xml:space="preserve"> |</w:t>
      </w:r>
    </w:p>
    <w:p w14:paraId="203D6EA5" w14:textId="77777777" w:rsidR="00000000" w:rsidRPr="00BE752F" w:rsidRDefault="00000000">
      <w:r w:rsidRPr="00BE752F">
        <w:t xml:space="preserve">Dejean | Dejesus | Deji | </w:t>
      </w:r>
      <w:proofErr w:type="spellStart"/>
      <w:r w:rsidRPr="00BE752F">
        <w:t>Dejo</w:t>
      </w:r>
      <w:proofErr w:type="spellEnd"/>
      <w:r w:rsidRPr="00BE752F">
        <w:t xml:space="preserve"> | </w:t>
      </w:r>
      <w:proofErr w:type="spellStart"/>
      <w:r w:rsidRPr="00BE752F">
        <w:t>Dejohnette</w:t>
      </w:r>
      <w:proofErr w:type="spellEnd"/>
      <w:r w:rsidRPr="00BE752F">
        <w:t xml:space="preserve"> | </w:t>
      </w:r>
      <w:proofErr w:type="spellStart"/>
      <w:r w:rsidRPr="00BE752F">
        <w:t>DeJon</w:t>
      </w:r>
      <w:proofErr w:type="spellEnd"/>
      <w:r w:rsidRPr="00BE752F">
        <w:t xml:space="preserve"> | Dejuan | Dejuante | Deka | Dekai | </w:t>
      </w:r>
      <w:proofErr w:type="spellStart"/>
      <w:r w:rsidRPr="00BE752F">
        <w:t>Dekamile</w:t>
      </w:r>
      <w:proofErr w:type="spellEnd"/>
      <w:r w:rsidRPr="00BE752F">
        <w:t xml:space="preserve"> | Dekan | Deke | </w:t>
      </w:r>
      <w:proofErr w:type="spellStart"/>
      <w:r w:rsidRPr="00BE752F">
        <w:t>Deki</w:t>
      </w:r>
      <w:proofErr w:type="spellEnd"/>
      <w:r w:rsidRPr="00BE752F">
        <w:t xml:space="preserve"> | Dekka |</w:t>
      </w:r>
    </w:p>
    <w:p w14:paraId="6FCA7C5E" w14:textId="77777777" w:rsidR="00000000" w:rsidRPr="00BE752F" w:rsidRDefault="00000000">
      <w:proofErr w:type="spellStart"/>
      <w:r w:rsidRPr="00BE752F">
        <w:t>Dekkarnicus</w:t>
      </w:r>
      <w:proofErr w:type="spellEnd"/>
      <w:r w:rsidRPr="00BE752F">
        <w:t xml:space="preserve"> | Deklan | Dekoda | Dekota | Del | Dela | Delacruz | </w:t>
      </w:r>
      <w:proofErr w:type="spellStart"/>
      <w:r w:rsidRPr="00BE752F">
        <w:t>Delacy</w:t>
      </w:r>
      <w:proofErr w:type="spellEnd"/>
      <w:r w:rsidRPr="00BE752F">
        <w:t xml:space="preserve"> | </w:t>
      </w:r>
      <w:proofErr w:type="spellStart"/>
      <w:r w:rsidRPr="00BE752F">
        <w:t>Delafruz</w:t>
      </w:r>
      <w:proofErr w:type="spellEnd"/>
      <w:r w:rsidRPr="00BE752F">
        <w:t xml:space="preserve"> | Delafuente | Delagarza | Delaiah | Delain | </w:t>
      </w:r>
      <w:proofErr w:type="spellStart"/>
      <w:r w:rsidRPr="00BE752F">
        <w:t>DeLaina</w:t>
      </w:r>
      <w:proofErr w:type="spellEnd"/>
      <w:r w:rsidRPr="00BE752F">
        <w:t xml:space="preserve"> |</w:t>
      </w:r>
    </w:p>
    <w:p w14:paraId="4612067A" w14:textId="77777777" w:rsidR="00000000" w:rsidRPr="00BE752F" w:rsidRDefault="00000000">
      <w:r w:rsidRPr="00BE752F">
        <w:t>Delaine | Delainee | Delainey | Delainy | Delal | Delali | DeLamar | Delan | Delana | Delancey | Deland | Delane | Delaney | Delani | Delanie |</w:t>
      </w:r>
    </w:p>
    <w:p w14:paraId="3C8F588D" w14:textId="77777777" w:rsidR="00000000" w:rsidRPr="00BE752F" w:rsidRDefault="00000000">
      <w:r w:rsidRPr="00BE752F">
        <w:t>Delann | Delanny | Delano | Delany | Delapaz | Delaris | DeLarme | Delarosa | Delatorre | Delaun | Delayne | Delaynee | Delaynie | Delba |</w:t>
      </w:r>
    </w:p>
    <w:p w14:paraId="6244F815" w14:textId="77777777" w:rsidR="00000000" w:rsidRPr="00BE752F" w:rsidRDefault="00000000">
      <w:r w:rsidRPr="00BE752F">
        <w:t xml:space="preserve">Delbin | Dele | Delean | </w:t>
      </w:r>
      <w:proofErr w:type="spellStart"/>
      <w:r w:rsidRPr="00BE752F">
        <w:t>Deleanie</w:t>
      </w:r>
      <w:proofErr w:type="spellEnd"/>
      <w:r w:rsidRPr="00BE752F">
        <w:t xml:space="preserve"> | Delen | Delene | Deleon | Delerium | Delfi | Delfin | Delfine | Delfino | Delgadillo | Delgado | Delger | Deli |</w:t>
      </w:r>
    </w:p>
    <w:p w14:paraId="0AEE15D3" w14:textId="77777777" w:rsidR="00000000" w:rsidRPr="00BE752F" w:rsidRDefault="00000000">
      <w:r w:rsidRPr="00BE752F">
        <w:t xml:space="preserve">Delia | Delian | Delias | Delice | Delijah | Delilah | Delirious | Delirium | DeLisle | Delita | Delius | Delk | Dell | Della | Dellaney | </w:t>
      </w:r>
      <w:proofErr w:type="spellStart"/>
      <w:r w:rsidRPr="00BE752F">
        <w:t>Dellany</w:t>
      </w:r>
      <w:proofErr w:type="spellEnd"/>
      <w:r w:rsidRPr="00BE752F">
        <w:t xml:space="preserve"> | Dellas |</w:t>
      </w:r>
    </w:p>
    <w:p w14:paraId="6AC7EB1C" w14:textId="77777777" w:rsidR="00000000" w:rsidRPr="00BE752F" w:rsidRDefault="00000000">
      <w:r w:rsidRPr="00BE752F">
        <w:t xml:space="preserve">Delle | </w:t>
      </w:r>
      <w:proofErr w:type="spellStart"/>
      <w:r w:rsidRPr="00BE752F">
        <w:t>Delleene</w:t>
      </w:r>
      <w:proofErr w:type="spellEnd"/>
      <w:r w:rsidRPr="00BE752F">
        <w:t xml:space="preserve"> | Dellen | Dellinger | Dellis | </w:t>
      </w:r>
      <w:proofErr w:type="spellStart"/>
      <w:r w:rsidRPr="00BE752F">
        <w:t>Dellwyn</w:t>
      </w:r>
      <w:proofErr w:type="spellEnd"/>
      <w:r w:rsidRPr="00BE752F">
        <w:t xml:space="preserve"> | Delly | Delma | Delman | Delmar | </w:t>
      </w:r>
      <w:proofErr w:type="spellStart"/>
      <w:r w:rsidRPr="00BE752F">
        <w:t>Delmare</w:t>
      </w:r>
      <w:proofErr w:type="spellEnd"/>
      <w:r w:rsidRPr="00BE752F">
        <w:t xml:space="preserve"> | Delmis | Delnaz | Deloach | Delois | Delon |</w:t>
      </w:r>
    </w:p>
    <w:p w14:paraId="12937880" w14:textId="77777777" w:rsidR="00000000" w:rsidRPr="00BE752F" w:rsidRDefault="00000000">
      <w:proofErr w:type="spellStart"/>
      <w:r w:rsidRPr="00BE752F">
        <w:t>DeLone</w:t>
      </w:r>
      <w:proofErr w:type="spellEnd"/>
      <w:r w:rsidRPr="00BE752F">
        <w:t xml:space="preserve"> | Delong | Deloni | Delorean | Deloria | Deloris | Delossantos | </w:t>
      </w:r>
      <w:proofErr w:type="spellStart"/>
      <w:r w:rsidRPr="00BE752F">
        <w:t>Delourdes</w:t>
      </w:r>
      <w:proofErr w:type="spellEnd"/>
      <w:r w:rsidRPr="00BE752F">
        <w:t xml:space="preserve"> | Deloy | Delp | Delpha | </w:t>
      </w:r>
      <w:proofErr w:type="spellStart"/>
      <w:r w:rsidRPr="00BE752F">
        <w:t>Delphan</w:t>
      </w:r>
      <w:proofErr w:type="spellEnd"/>
      <w:r w:rsidRPr="00BE752F">
        <w:t xml:space="preserve"> | Delphin | Delphine |</w:t>
      </w:r>
    </w:p>
    <w:p w14:paraId="3E828C8F" w14:textId="77777777" w:rsidR="00000000" w:rsidRPr="00BE752F" w:rsidRDefault="00000000">
      <w:r w:rsidRPr="00BE752F">
        <w:t xml:space="preserve">Delphinus | Delphis | Delrae | </w:t>
      </w:r>
      <w:proofErr w:type="spellStart"/>
      <w:r w:rsidRPr="00BE752F">
        <w:t>DelRay</w:t>
      </w:r>
      <w:proofErr w:type="spellEnd"/>
      <w:r w:rsidRPr="00BE752F">
        <w:t xml:space="preserve"> | Delree | </w:t>
      </w:r>
      <w:proofErr w:type="spellStart"/>
      <w:r w:rsidRPr="00BE752F">
        <w:t>Delreese</w:t>
      </w:r>
      <w:proofErr w:type="spellEnd"/>
      <w:r w:rsidRPr="00BE752F">
        <w:t xml:space="preserve"> | Delrio | Delroy | </w:t>
      </w:r>
      <w:proofErr w:type="spellStart"/>
      <w:r w:rsidRPr="00BE752F">
        <w:t>Delsenora</w:t>
      </w:r>
      <w:proofErr w:type="spellEnd"/>
      <w:r w:rsidRPr="00BE752F">
        <w:t xml:space="preserve"> | Delsy | Delta | Delu | Deluca | Deluna | Delvalle |</w:t>
      </w:r>
    </w:p>
    <w:p w14:paraId="31571D6C" w14:textId="77777777" w:rsidR="00000000" w:rsidRPr="00BE752F" w:rsidRDefault="00000000">
      <w:proofErr w:type="spellStart"/>
      <w:r w:rsidRPr="00BE752F">
        <w:t>Delvenie</w:t>
      </w:r>
      <w:proofErr w:type="spellEnd"/>
      <w:r w:rsidRPr="00BE752F">
        <w:t xml:space="preserve"> | Delvin | Delvine | Delvis | </w:t>
      </w:r>
      <w:proofErr w:type="spellStart"/>
      <w:r w:rsidRPr="00BE752F">
        <w:t>Delwar</w:t>
      </w:r>
      <w:proofErr w:type="spellEnd"/>
      <w:r w:rsidRPr="00BE752F">
        <w:t xml:space="preserve"> | Delwin | Delwyn | Delwynn | Delya | Delyle | Delyn | </w:t>
      </w:r>
      <w:proofErr w:type="spellStart"/>
      <w:r w:rsidRPr="00BE752F">
        <w:t>Delynn</w:t>
      </w:r>
      <w:proofErr w:type="spellEnd"/>
      <w:r w:rsidRPr="00BE752F">
        <w:t xml:space="preserve"> | </w:t>
      </w:r>
      <w:proofErr w:type="spellStart"/>
      <w:r w:rsidRPr="00BE752F">
        <w:t>DeLys</w:t>
      </w:r>
      <w:proofErr w:type="spellEnd"/>
      <w:r w:rsidRPr="00BE752F">
        <w:t xml:space="preserve"> | </w:t>
      </w:r>
      <w:proofErr w:type="spellStart"/>
      <w:r w:rsidRPr="00BE752F">
        <w:t>Delyte</w:t>
      </w:r>
      <w:proofErr w:type="spellEnd"/>
      <w:r w:rsidRPr="00BE752F">
        <w:t xml:space="preserve"> | Dema | Deman |</w:t>
      </w:r>
    </w:p>
    <w:p w14:paraId="7610790B" w14:textId="77777777" w:rsidR="00000000" w:rsidRPr="00BE752F" w:rsidRDefault="00000000">
      <w:r w:rsidRPr="00BE752F">
        <w:t xml:space="preserve">Demani | Demar | DeMarco | Demaree | Demari | Demaria | Demarie | Demario | Demarion | </w:t>
      </w:r>
      <w:proofErr w:type="spellStart"/>
      <w:r w:rsidRPr="00BE752F">
        <w:t>DeMaris</w:t>
      </w:r>
      <w:proofErr w:type="spellEnd"/>
      <w:r w:rsidRPr="00BE752F">
        <w:t xml:space="preserve"> | Demarius | DeMarre | Demarri |</w:t>
      </w:r>
    </w:p>
    <w:p w14:paraId="71009FC4" w14:textId="77777777" w:rsidR="00000000" w:rsidRPr="00BE752F" w:rsidRDefault="00000000">
      <w:proofErr w:type="spellStart"/>
      <w:r w:rsidRPr="00BE752F">
        <w:t>Demarshay</w:t>
      </w:r>
      <w:proofErr w:type="spellEnd"/>
      <w:r w:rsidRPr="00BE752F">
        <w:t xml:space="preserve"> | Demarus | Demas | Demba | Dembe | Deme | </w:t>
      </w:r>
      <w:proofErr w:type="spellStart"/>
      <w:r w:rsidRPr="00BE752F">
        <w:t>Demello</w:t>
      </w:r>
      <w:proofErr w:type="spellEnd"/>
      <w:r w:rsidRPr="00BE752F">
        <w:t xml:space="preserve"> | Demelza | Dement | Dementia | Demeri | </w:t>
      </w:r>
      <w:proofErr w:type="spellStart"/>
      <w:r w:rsidRPr="00BE752F">
        <w:t>Demerias</w:t>
      </w:r>
      <w:proofErr w:type="spellEnd"/>
      <w:r w:rsidRPr="00BE752F">
        <w:t xml:space="preserve"> | </w:t>
      </w:r>
      <w:proofErr w:type="spellStart"/>
      <w:r w:rsidRPr="00BE752F">
        <w:t>Demerise</w:t>
      </w:r>
      <w:proofErr w:type="spellEnd"/>
      <w:r w:rsidRPr="00BE752F">
        <w:t xml:space="preserve"> | Demers |</w:t>
      </w:r>
    </w:p>
    <w:p w14:paraId="3FFE1D50" w14:textId="77777777" w:rsidR="00000000" w:rsidRPr="00BE752F" w:rsidRDefault="00000000">
      <w:r w:rsidRPr="00BE752F">
        <w:t>Demery | Demeter | Demetress | Demetri | Demetria | Demetrial | Demetrias | Demetric | Demetrica | Demetrice | Demetrie | Demetries |</w:t>
      </w:r>
    </w:p>
    <w:p w14:paraId="12B74A53" w14:textId="77777777" w:rsidR="00000000" w:rsidRPr="00BE752F" w:rsidRDefault="00000000">
      <w:r w:rsidRPr="00BE752F">
        <w:t xml:space="preserve">Demetrious | Demetris | </w:t>
      </w:r>
      <w:proofErr w:type="spellStart"/>
      <w:r w:rsidRPr="00BE752F">
        <w:t>Demetriua</w:t>
      </w:r>
      <w:proofErr w:type="spellEnd"/>
      <w:r w:rsidRPr="00BE752F">
        <w:t xml:space="preserve"> | Demetrius | Demi | Demiah | Demian | Demie | Deming | Demion | Demirel | Demirhan | Demitra | Demitri |</w:t>
      </w:r>
    </w:p>
    <w:p w14:paraId="1CAB17D7" w14:textId="77777777" w:rsidR="00000000" w:rsidRPr="00BE752F" w:rsidRDefault="00000000">
      <w:r w:rsidRPr="00BE752F">
        <w:t xml:space="preserve">Demitria | Demitrice | Demitrus | Demitry | </w:t>
      </w:r>
      <w:proofErr w:type="spellStart"/>
      <w:r w:rsidRPr="00BE752F">
        <w:t>Demka</w:t>
      </w:r>
      <w:proofErr w:type="spellEnd"/>
      <w:r w:rsidRPr="00BE752F">
        <w:t xml:space="preserve"> | Demmi | Demmie | Demmin | Demmy | Demon | </w:t>
      </w:r>
      <w:proofErr w:type="spellStart"/>
      <w:r w:rsidRPr="00BE752F">
        <w:t>Demondrea</w:t>
      </w:r>
      <w:proofErr w:type="spellEnd"/>
      <w:r w:rsidRPr="00BE752F">
        <w:t xml:space="preserve"> | Demone | </w:t>
      </w:r>
      <w:proofErr w:type="spellStart"/>
      <w:r w:rsidRPr="00BE752F">
        <w:t>Demonique</w:t>
      </w:r>
      <w:proofErr w:type="spellEnd"/>
      <w:r w:rsidRPr="00BE752F">
        <w:t xml:space="preserve"> |</w:t>
      </w:r>
    </w:p>
    <w:p w14:paraId="6ABE43BB" w14:textId="77777777" w:rsidR="00000000" w:rsidRPr="00BE752F" w:rsidRDefault="00000000">
      <w:proofErr w:type="spellStart"/>
      <w:r w:rsidRPr="00BE752F">
        <w:t>Demoree</w:t>
      </w:r>
      <w:proofErr w:type="spellEnd"/>
      <w:r w:rsidRPr="00BE752F">
        <w:t xml:space="preserve"> | </w:t>
      </w:r>
      <w:proofErr w:type="spellStart"/>
      <w:r w:rsidRPr="00BE752F">
        <w:t>Demornay</w:t>
      </w:r>
      <w:proofErr w:type="spellEnd"/>
      <w:r w:rsidRPr="00BE752F">
        <w:t xml:space="preserve"> | Demos | Demoss | </w:t>
      </w:r>
      <w:proofErr w:type="spellStart"/>
      <w:r w:rsidRPr="00BE752F">
        <w:t>Demoy</w:t>
      </w:r>
      <w:proofErr w:type="spellEnd"/>
      <w:r w:rsidRPr="00BE752F">
        <w:t xml:space="preserve"> | </w:t>
      </w:r>
      <w:proofErr w:type="spellStart"/>
      <w:r w:rsidRPr="00BE752F">
        <w:t>Demoyn</w:t>
      </w:r>
      <w:proofErr w:type="spellEnd"/>
      <w:r w:rsidRPr="00BE752F">
        <w:t xml:space="preserve"> | Dempsey | Dempsie | Demri | </w:t>
      </w:r>
      <w:proofErr w:type="spellStart"/>
      <w:r w:rsidRPr="00BE752F">
        <w:t>Demsie</w:t>
      </w:r>
      <w:proofErr w:type="spellEnd"/>
      <w:r w:rsidRPr="00BE752F">
        <w:t xml:space="preserve"> | Demuth | Demy | Den | Denada |</w:t>
      </w:r>
    </w:p>
    <w:p w14:paraId="203958B8" w14:textId="77777777" w:rsidR="00000000" w:rsidRPr="00BE752F" w:rsidRDefault="00000000">
      <w:proofErr w:type="spellStart"/>
      <w:r w:rsidRPr="00BE752F">
        <w:t>DeNadda</w:t>
      </w:r>
      <w:proofErr w:type="spellEnd"/>
      <w:r w:rsidRPr="00BE752F">
        <w:t xml:space="preserve"> | </w:t>
      </w:r>
      <w:proofErr w:type="spellStart"/>
      <w:r w:rsidRPr="00BE752F">
        <w:t>DeNaddtha</w:t>
      </w:r>
      <w:proofErr w:type="spellEnd"/>
      <w:r w:rsidRPr="00BE752F">
        <w:t xml:space="preserve"> | </w:t>
      </w:r>
      <w:proofErr w:type="spellStart"/>
      <w:r w:rsidRPr="00BE752F">
        <w:t>Denadtha</w:t>
      </w:r>
      <w:proofErr w:type="spellEnd"/>
      <w:r w:rsidRPr="00BE752F">
        <w:t xml:space="preserve"> | </w:t>
      </w:r>
      <w:proofErr w:type="spellStart"/>
      <w:r w:rsidRPr="00BE752F">
        <w:t>DeNai</w:t>
      </w:r>
      <w:proofErr w:type="spellEnd"/>
      <w:r w:rsidRPr="00BE752F">
        <w:t xml:space="preserve"> | Denali | Denan | Denbeigh | Denbigh | Denby | Dende | Denden | Dendy | Dene | Denea | </w:t>
      </w:r>
      <w:proofErr w:type="spellStart"/>
      <w:r w:rsidRPr="00BE752F">
        <w:t>Deneata</w:t>
      </w:r>
      <w:proofErr w:type="spellEnd"/>
    </w:p>
    <w:p w14:paraId="530D4104" w14:textId="77777777" w:rsidR="00000000" w:rsidRPr="00BE752F" w:rsidRDefault="00000000">
      <w:r w:rsidRPr="00BE752F">
        <w:t xml:space="preserve">| Deneb | Denee | Deneen | Denei | Deneil | Denel | Denell | Denes | Denesia | Deneuve | Deng | </w:t>
      </w:r>
      <w:proofErr w:type="spellStart"/>
      <w:r w:rsidRPr="00BE752F">
        <w:t>Dengjyi</w:t>
      </w:r>
      <w:proofErr w:type="spellEnd"/>
      <w:r w:rsidRPr="00BE752F">
        <w:t xml:space="preserve"> | Denham | Deni | Denice | Denicia |</w:t>
      </w:r>
    </w:p>
    <w:p w14:paraId="3E841CCE" w14:textId="77777777" w:rsidR="00000000" w:rsidRPr="00BE752F" w:rsidRDefault="00000000">
      <w:r w:rsidRPr="00BE752F">
        <w:t xml:space="preserve">Denie | Deniel | Denies | </w:t>
      </w:r>
      <w:proofErr w:type="spellStart"/>
      <w:r w:rsidRPr="00BE752F">
        <w:t>Deniet</w:t>
      </w:r>
      <w:proofErr w:type="spellEnd"/>
      <w:r w:rsidRPr="00BE752F">
        <w:t xml:space="preserve"> | Denika | Denile | Denim | Denis | Denise | Deniska | Denison | Deniss | </w:t>
      </w:r>
      <w:proofErr w:type="spellStart"/>
      <w:r w:rsidRPr="00BE752F">
        <w:t>Deniuenkhons</w:t>
      </w:r>
      <w:proofErr w:type="spellEnd"/>
      <w:r w:rsidRPr="00BE752F">
        <w:t xml:space="preserve"> | Deniz | </w:t>
      </w:r>
      <w:proofErr w:type="spellStart"/>
      <w:r w:rsidRPr="00BE752F">
        <w:t>Denizia</w:t>
      </w:r>
      <w:proofErr w:type="spellEnd"/>
      <w:r w:rsidRPr="00BE752F">
        <w:t xml:space="preserve"> | Denki</w:t>
      </w:r>
    </w:p>
    <w:p w14:paraId="6D51E951" w14:textId="77777777" w:rsidR="00000000" w:rsidRPr="00BE752F" w:rsidRDefault="00000000">
      <w:r w:rsidRPr="00BE752F">
        <w:t>| Denko | Denly | Denman | Dennard | Denne | Dennet | Dennett | Dennette | Denney | Denni | Dennie | Denning | Dennis | Dennise | Dennison |</w:t>
      </w:r>
    </w:p>
    <w:p w14:paraId="7A70CA80" w14:textId="77777777" w:rsidR="00000000" w:rsidRPr="00BE752F" w:rsidRDefault="00000000">
      <w:r w:rsidRPr="00BE752F">
        <w:t xml:space="preserve">Denny | Dennys | </w:t>
      </w:r>
      <w:proofErr w:type="spellStart"/>
      <w:r w:rsidRPr="00BE752F">
        <w:t>Denoel</w:t>
      </w:r>
      <w:proofErr w:type="spellEnd"/>
      <w:r w:rsidRPr="00BE752F">
        <w:t xml:space="preserve"> | Denoelig | Densmore | Denson | Dent | Denton | </w:t>
      </w:r>
      <w:proofErr w:type="spellStart"/>
      <w:r w:rsidRPr="00BE752F">
        <w:t>Denuka</w:t>
      </w:r>
      <w:proofErr w:type="spellEnd"/>
      <w:r w:rsidRPr="00BE752F">
        <w:t xml:space="preserve"> | Denva | Denver | Deny | Denya | Denyell | Denys | Denyse</w:t>
      </w:r>
    </w:p>
    <w:p w14:paraId="541576ED" w14:textId="77777777" w:rsidR="00000000" w:rsidRPr="00BE752F" w:rsidRDefault="00000000">
      <w:r w:rsidRPr="00BE752F">
        <w:t xml:space="preserve">| Denzel | </w:t>
      </w:r>
      <w:proofErr w:type="spellStart"/>
      <w:r w:rsidRPr="00BE752F">
        <w:t>Denzele</w:t>
      </w:r>
      <w:proofErr w:type="spellEnd"/>
      <w:r w:rsidRPr="00BE752F">
        <w:t xml:space="preserve"> | </w:t>
      </w:r>
      <w:proofErr w:type="spellStart"/>
      <w:r w:rsidRPr="00BE752F">
        <w:t>Denzi</w:t>
      </w:r>
      <w:proofErr w:type="spellEnd"/>
      <w:r w:rsidRPr="00BE752F">
        <w:t xml:space="preserve"> | Denzil | Deo | Deochand | Deodata | </w:t>
      </w:r>
      <w:proofErr w:type="spellStart"/>
      <w:r w:rsidRPr="00BE752F">
        <w:t>Deoge</w:t>
      </w:r>
      <w:proofErr w:type="spellEnd"/>
      <w:r w:rsidRPr="00BE752F">
        <w:t xml:space="preserve"> | Deogracia | </w:t>
      </w:r>
      <w:proofErr w:type="spellStart"/>
      <w:r w:rsidRPr="00BE752F">
        <w:t>Deoin</w:t>
      </w:r>
      <w:proofErr w:type="spellEnd"/>
      <w:r w:rsidRPr="00BE752F">
        <w:t xml:space="preserve"> | </w:t>
      </w:r>
      <w:proofErr w:type="spellStart"/>
      <w:r w:rsidRPr="00BE752F">
        <w:t>Deoiridh</w:t>
      </w:r>
      <w:proofErr w:type="spellEnd"/>
      <w:r w:rsidRPr="00BE752F">
        <w:t xml:space="preserve"> | Deon | </w:t>
      </w:r>
      <w:proofErr w:type="spellStart"/>
      <w:r w:rsidRPr="00BE752F">
        <w:t>Deonaid</w:t>
      </w:r>
      <w:proofErr w:type="spellEnd"/>
      <w:r w:rsidRPr="00BE752F">
        <w:t xml:space="preserve"> | Deondra | Deondrea |</w:t>
      </w:r>
    </w:p>
    <w:p w14:paraId="568047A0" w14:textId="77777777" w:rsidR="00000000" w:rsidRPr="00BE752F" w:rsidRDefault="00000000">
      <w:r w:rsidRPr="00BE752F">
        <w:t xml:space="preserve">Deone | Deonn | Deonta | Deontae | Deonte | Deonte' | Deontee | Deontra | Deora | </w:t>
      </w:r>
      <w:proofErr w:type="spellStart"/>
      <w:r w:rsidRPr="00BE752F">
        <w:t>Deorling</w:t>
      </w:r>
      <w:proofErr w:type="spellEnd"/>
      <w:r w:rsidRPr="00BE752F">
        <w:t xml:space="preserve"> | Depeche | Depew | </w:t>
      </w:r>
      <w:proofErr w:type="spellStart"/>
      <w:r w:rsidRPr="00BE752F">
        <w:t>Depresso</w:t>
      </w:r>
      <w:proofErr w:type="spellEnd"/>
      <w:r w:rsidRPr="00BE752F">
        <w:t xml:space="preserve"> | Depriest |</w:t>
      </w:r>
    </w:p>
    <w:p w14:paraId="1248A3B0" w14:textId="77777777" w:rsidR="00000000" w:rsidRPr="00BE752F" w:rsidRDefault="00000000">
      <w:r w:rsidRPr="00BE752F">
        <w:t xml:space="preserve">Dequan | Dequana | </w:t>
      </w:r>
      <w:proofErr w:type="spellStart"/>
      <w:r w:rsidRPr="00BE752F">
        <w:t>Deraadt</w:t>
      </w:r>
      <w:proofErr w:type="spellEnd"/>
      <w:r w:rsidRPr="00BE752F">
        <w:t xml:space="preserve"> | Derain | Deran | Derby | </w:t>
      </w:r>
      <w:proofErr w:type="spellStart"/>
      <w:r w:rsidRPr="00BE752F">
        <w:t>Dereese</w:t>
      </w:r>
      <w:proofErr w:type="spellEnd"/>
      <w:r w:rsidRPr="00BE752F">
        <w:t xml:space="preserve"> | Derek | Dereka | Derelle | Deren | Derene | </w:t>
      </w:r>
      <w:proofErr w:type="spellStart"/>
      <w:r w:rsidRPr="00BE752F">
        <w:t>Derese</w:t>
      </w:r>
      <w:proofErr w:type="spellEnd"/>
      <w:r w:rsidRPr="00BE752F">
        <w:t xml:space="preserve"> | Derg | Deri | Derian |</w:t>
      </w:r>
    </w:p>
    <w:p w14:paraId="07BC5342" w14:textId="77777777" w:rsidR="00000000" w:rsidRPr="00BE752F" w:rsidRDefault="00000000">
      <w:r w:rsidRPr="00BE752F">
        <w:t xml:space="preserve">Derice | Derick | Dericka | Derien | Derin | Derion | Deris | Derise | </w:t>
      </w:r>
      <w:proofErr w:type="spellStart"/>
      <w:r w:rsidRPr="00BE752F">
        <w:t>Deriva</w:t>
      </w:r>
      <w:proofErr w:type="spellEnd"/>
      <w:r w:rsidRPr="00BE752F">
        <w:t xml:space="preserve"> | Derive | Derk | Derly | Derman | Dermot | Derny | Deron | Derosa |</w:t>
      </w:r>
    </w:p>
    <w:p w14:paraId="5ED2C6EB" w14:textId="77777777" w:rsidR="00000000" w:rsidRPr="00BE752F" w:rsidRDefault="00000000">
      <w:r w:rsidRPr="00BE752F">
        <w:t xml:space="preserve">Derose | Derr | Derran | </w:t>
      </w:r>
      <w:proofErr w:type="spellStart"/>
      <w:r w:rsidRPr="00BE752F">
        <w:t>Derreion</w:t>
      </w:r>
      <w:proofErr w:type="spellEnd"/>
      <w:r w:rsidRPr="00BE752F">
        <w:t xml:space="preserve"> | Derrel | Derrell | Derren | Derri | Derrian | Derrice | Derrick | Derrie | </w:t>
      </w:r>
      <w:proofErr w:type="spellStart"/>
      <w:r w:rsidRPr="00BE752F">
        <w:t>Derriel</w:t>
      </w:r>
      <w:proofErr w:type="spellEnd"/>
      <w:r w:rsidRPr="00BE752F">
        <w:t xml:space="preserve"> | Derrin | Derrion | Derris |</w:t>
      </w:r>
    </w:p>
    <w:p w14:paraId="57260B33" w14:textId="77777777" w:rsidR="00000000" w:rsidRPr="00BE752F" w:rsidRDefault="00000000">
      <w:r w:rsidRPr="00BE752F">
        <w:t xml:space="preserve">Derron | Derry | Derryl | Derryn | </w:t>
      </w:r>
      <w:proofErr w:type="spellStart"/>
      <w:r w:rsidRPr="00BE752F">
        <w:t>Dersheng</w:t>
      </w:r>
      <w:proofErr w:type="spellEnd"/>
      <w:r w:rsidRPr="00BE752F">
        <w:t xml:space="preserve"> | Dersim | Deru | Derval | Dervila | Dervin | Dervish | Derya | Deryan | Derych | Deryl | </w:t>
      </w:r>
      <w:proofErr w:type="spellStart"/>
      <w:r w:rsidRPr="00BE752F">
        <w:t>Deryll</w:t>
      </w:r>
      <w:proofErr w:type="spellEnd"/>
      <w:r w:rsidRPr="00BE752F">
        <w:t xml:space="preserve"> |</w:t>
      </w:r>
    </w:p>
    <w:p w14:paraId="69887798" w14:textId="77777777" w:rsidR="00000000" w:rsidRPr="00BE752F" w:rsidRDefault="00000000">
      <w:r w:rsidRPr="00BE752F">
        <w:t xml:space="preserve">Deryn | Des | </w:t>
      </w:r>
      <w:proofErr w:type="spellStart"/>
      <w:r w:rsidRPr="00BE752F">
        <w:t>Des'tanee</w:t>
      </w:r>
      <w:proofErr w:type="spellEnd"/>
      <w:r w:rsidRPr="00BE752F">
        <w:t xml:space="preserve">' | Desa | Desai | Desantis | Desaray | Deschutes | Desdemona | Desean | Desert | Desh | Desha | Deshae | </w:t>
      </w:r>
      <w:proofErr w:type="spellStart"/>
      <w:r w:rsidRPr="00BE752F">
        <w:t>Deshal</w:t>
      </w:r>
      <w:proofErr w:type="spellEnd"/>
      <w:r w:rsidRPr="00BE752F">
        <w:t xml:space="preserve"> |</w:t>
      </w:r>
    </w:p>
    <w:p w14:paraId="3360FAC8" w14:textId="77777777" w:rsidR="00000000" w:rsidRPr="00BE752F" w:rsidRDefault="00000000">
      <w:r w:rsidRPr="00BE752F">
        <w:t xml:space="preserve">Deshan | Deshandra | Deshane | Deshannon | Deshante | </w:t>
      </w:r>
      <w:proofErr w:type="spellStart"/>
      <w:r w:rsidRPr="00BE752F">
        <w:t>Deshari</w:t>
      </w:r>
      <w:proofErr w:type="spellEnd"/>
      <w:r w:rsidRPr="00BE752F">
        <w:t xml:space="preserve"> | DeShaun | DeShaune | DeShaunta | Deshawn | </w:t>
      </w:r>
      <w:proofErr w:type="spellStart"/>
      <w:r w:rsidRPr="00BE752F">
        <w:t>Deshawntae</w:t>
      </w:r>
      <w:proofErr w:type="spellEnd"/>
      <w:r w:rsidRPr="00BE752F">
        <w:t xml:space="preserve"> | Deshay |</w:t>
      </w:r>
    </w:p>
    <w:p w14:paraId="2A818819" w14:textId="77777777" w:rsidR="00000000" w:rsidRPr="00BE752F" w:rsidRDefault="00000000">
      <w:proofErr w:type="spellStart"/>
      <w:r w:rsidRPr="00BE752F">
        <w:t>Deshayne</w:t>
      </w:r>
      <w:proofErr w:type="spellEnd"/>
      <w:r w:rsidRPr="00BE752F">
        <w:t xml:space="preserve"> | </w:t>
      </w:r>
      <w:proofErr w:type="spellStart"/>
      <w:r w:rsidRPr="00BE752F">
        <w:t>Deshe</w:t>
      </w:r>
      <w:proofErr w:type="spellEnd"/>
      <w:r w:rsidRPr="00BE752F">
        <w:t xml:space="preserve"> | </w:t>
      </w:r>
      <w:proofErr w:type="spellStart"/>
      <w:r w:rsidRPr="00BE752F">
        <w:t>DeShea</w:t>
      </w:r>
      <w:proofErr w:type="spellEnd"/>
      <w:r w:rsidRPr="00BE752F">
        <w:t xml:space="preserve"> | Deshi | Deshon | </w:t>
      </w:r>
      <w:proofErr w:type="spellStart"/>
      <w:r w:rsidRPr="00BE752F">
        <w:t>Deshone</w:t>
      </w:r>
      <w:proofErr w:type="spellEnd"/>
      <w:r w:rsidRPr="00BE752F">
        <w:t xml:space="preserve"> | </w:t>
      </w:r>
      <w:proofErr w:type="spellStart"/>
      <w:r w:rsidRPr="00BE752F">
        <w:t>DeShonn</w:t>
      </w:r>
      <w:proofErr w:type="spellEnd"/>
      <w:r w:rsidRPr="00BE752F">
        <w:t xml:space="preserve"> | </w:t>
      </w:r>
      <w:proofErr w:type="spellStart"/>
      <w:r w:rsidRPr="00BE752F">
        <w:t>Deshontae</w:t>
      </w:r>
      <w:proofErr w:type="spellEnd"/>
      <w:r w:rsidRPr="00BE752F">
        <w:t xml:space="preserve"> | Deshonte | Deshun | Desi | </w:t>
      </w:r>
      <w:proofErr w:type="spellStart"/>
      <w:r w:rsidRPr="00BE752F">
        <w:t>Desiadenyo</w:t>
      </w:r>
      <w:proofErr w:type="spellEnd"/>
      <w:r w:rsidRPr="00BE752F">
        <w:t xml:space="preserve"> | Desiderio | Desie |</w:t>
      </w:r>
    </w:p>
    <w:p w14:paraId="464EFED3" w14:textId="77777777" w:rsidR="00000000" w:rsidRPr="00BE752F" w:rsidRDefault="00000000">
      <w:proofErr w:type="spellStart"/>
      <w:r w:rsidRPr="00BE752F">
        <w:t>Desilva</w:t>
      </w:r>
      <w:proofErr w:type="spellEnd"/>
      <w:r w:rsidRPr="00BE752F">
        <w:t xml:space="preserve"> | Desimone | </w:t>
      </w:r>
      <w:proofErr w:type="spellStart"/>
      <w:r w:rsidRPr="00BE752F">
        <w:t>Desin</w:t>
      </w:r>
      <w:proofErr w:type="spellEnd"/>
      <w:r w:rsidRPr="00BE752F">
        <w:t xml:space="preserve"> | </w:t>
      </w:r>
      <w:proofErr w:type="spellStart"/>
      <w:r w:rsidRPr="00BE752F">
        <w:t>Desirat</w:t>
      </w:r>
      <w:proofErr w:type="spellEnd"/>
      <w:r w:rsidRPr="00BE752F">
        <w:t xml:space="preserve"> | Desire | Desiree | Desjardins | Deska | Desleigh | Desley | Deslie | Desmal | Desman | </w:t>
      </w:r>
      <w:proofErr w:type="spellStart"/>
      <w:r w:rsidRPr="00BE752F">
        <w:t>Desmie</w:t>
      </w:r>
      <w:proofErr w:type="spellEnd"/>
      <w:r w:rsidRPr="00BE752F">
        <w:t xml:space="preserve"> | Desmin |</w:t>
      </w:r>
    </w:p>
    <w:p w14:paraId="5F92B307" w14:textId="77777777" w:rsidR="00000000" w:rsidRPr="00BE752F" w:rsidRDefault="00000000">
      <w:r w:rsidRPr="00BE752F">
        <w:t xml:space="preserve">Desmine | Desmond | </w:t>
      </w:r>
      <w:proofErr w:type="spellStart"/>
      <w:r w:rsidRPr="00BE752F">
        <w:t>Desmyn</w:t>
      </w:r>
      <w:proofErr w:type="spellEnd"/>
      <w:r w:rsidRPr="00BE752F">
        <w:t xml:space="preserve"> | </w:t>
      </w:r>
      <w:proofErr w:type="spellStart"/>
      <w:r w:rsidRPr="00BE752F">
        <w:t>Desne</w:t>
      </w:r>
      <w:proofErr w:type="spellEnd"/>
      <w:r w:rsidRPr="00BE752F">
        <w:t xml:space="preserve"> | </w:t>
      </w:r>
      <w:proofErr w:type="spellStart"/>
      <w:r w:rsidRPr="00BE752F">
        <w:t>Desney</w:t>
      </w:r>
      <w:proofErr w:type="spellEnd"/>
      <w:r w:rsidRPr="00BE752F">
        <w:t xml:space="preserve"> | </w:t>
      </w:r>
      <w:proofErr w:type="spellStart"/>
      <w:r w:rsidRPr="00BE752F">
        <w:t>Desoer</w:t>
      </w:r>
      <w:proofErr w:type="spellEnd"/>
      <w:r w:rsidRPr="00BE752F">
        <w:t xml:space="preserve"> | Desolate | Desoto | </w:t>
      </w:r>
      <w:proofErr w:type="spellStart"/>
      <w:r w:rsidRPr="00BE752F">
        <w:t>Desperardo</w:t>
      </w:r>
      <w:proofErr w:type="spellEnd"/>
      <w:r w:rsidRPr="00BE752F">
        <w:t xml:space="preserve"> | Despina | </w:t>
      </w:r>
      <w:proofErr w:type="spellStart"/>
      <w:r w:rsidRPr="00BE752F">
        <w:t>Despo</w:t>
      </w:r>
      <w:proofErr w:type="spellEnd"/>
      <w:r w:rsidRPr="00BE752F">
        <w:t xml:space="preserve"> | </w:t>
      </w:r>
      <w:proofErr w:type="spellStart"/>
      <w:r w:rsidRPr="00BE752F">
        <w:t>Desre</w:t>
      </w:r>
      <w:proofErr w:type="spellEnd"/>
      <w:r w:rsidRPr="00BE752F">
        <w:t xml:space="preserve"> | Desrochers |</w:t>
      </w:r>
    </w:p>
    <w:p w14:paraId="19EAED3C" w14:textId="77777777" w:rsidR="00000000" w:rsidRPr="00BE752F" w:rsidRDefault="00000000">
      <w:r w:rsidRPr="00BE752F">
        <w:t>Desrosiers | Dess | Dessi | Dessie | Desta | Destan | Destani | Destanie | Destany | Destefano | Desteny | Destin | Destina | Destine | Destinee |</w:t>
      </w:r>
    </w:p>
    <w:p w14:paraId="649BDA88" w14:textId="77777777" w:rsidR="00000000" w:rsidRPr="00BE752F" w:rsidRDefault="00000000">
      <w:r w:rsidRPr="00BE752F">
        <w:t xml:space="preserve">Destinee' | Destiney | Destini | Destinie | Destiny | Destony | Destree | Destri | </w:t>
      </w:r>
      <w:proofErr w:type="spellStart"/>
      <w:r w:rsidRPr="00BE752F">
        <w:t>Destrian</w:t>
      </w:r>
      <w:proofErr w:type="spellEnd"/>
      <w:r w:rsidRPr="00BE752F">
        <w:t xml:space="preserve"> | </w:t>
      </w:r>
      <w:proofErr w:type="spellStart"/>
      <w:r w:rsidRPr="00BE752F">
        <w:t>Destrie</w:t>
      </w:r>
      <w:proofErr w:type="spellEnd"/>
      <w:r w:rsidRPr="00BE752F">
        <w:t xml:space="preserve"> | Destry | Destyn | </w:t>
      </w:r>
      <w:proofErr w:type="spellStart"/>
      <w:r w:rsidRPr="00BE752F">
        <w:t>Deswick</w:t>
      </w:r>
      <w:proofErr w:type="spellEnd"/>
      <w:r w:rsidRPr="00BE752F">
        <w:t xml:space="preserve"> | Desy | Desya |</w:t>
      </w:r>
    </w:p>
    <w:p w14:paraId="4A1B750A" w14:textId="77777777" w:rsidR="00000000" w:rsidRPr="00BE752F" w:rsidRDefault="00000000">
      <w:r w:rsidRPr="00BE752F">
        <w:t xml:space="preserve">Det | </w:t>
      </w:r>
      <w:proofErr w:type="spellStart"/>
      <w:r w:rsidRPr="00BE752F">
        <w:t>Detha</w:t>
      </w:r>
      <w:proofErr w:type="spellEnd"/>
      <w:r w:rsidRPr="00BE752F">
        <w:t xml:space="preserve"> | </w:t>
      </w:r>
      <w:proofErr w:type="spellStart"/>
      <w:r w:rsidRPr="00BE752F">
        <w:t>Detjens</w:t>
      </w:r>
      <w:proofErr w:type="spellEnd"/>
      <w:r w:rsidRPr="00BE752F">
        <w:t xml:space="preserve"> | </w:t>
      </w:r>
      <w:proofErr w:type="spellStart"/>
      <w:r w:rsidRPr="00BE752F">
        <w:t>Deto</w:t>
      </w:r>
      <w:proofErr w:type="spellEnd"/>
      <w:r w:rsidRPr="00BE752F">
        <w:t xml:space="preserve"> | Detour | Detra | Detrice | Detroit | Dett | Detty | Deu | Deuce | Deutsch | Dev | Deva | </w:t>
      </w:r>
      <w:proofErr w:type="spellStart"/>
      <w:r w:rsidRPr="00BE752F">
        <w:t>Devada</w:t>
      </w:r>
      <w:proofErr w:type="spellEnd"/>
      <w:r w:rsidRPr="00BE752F">
        <w:t xml:space="preserve"> | </w:t>
      </w:r>
      <w:proofErr w:type="spellStart"/>
      <w:r w:rsidRPr="00BE752F">
        <w:t>Devail</w:t>
      </w:r>
      <w:proofErr w:type="spellEnd"/>
      <w:r w:rsidRPr="00BE752F">
        <w:t xml:space="preserve"> | </w:t>
      </w:r>
      <w:proofErr w:type="spellStart"/>
      <w:r w:rsidRPr="00BE752F">
        <w:t>Devair</w:t>
      </w:r>
      <w:proofErr w:type="spellEnd"/>
      <w:r w:rsidRPr="00BE752F">
        <w:t xml:space="preserve"> |</w:t>
      </w:r>
    </w:p>
    <w:p w14:paraId="1A65CE1C" w14:textId="77777777" w:rsidR="00000000" w:rsidRPr="00BE752F" w:rsidRDefault="00000000">
      <w:proofErr w:type="spellStart"/>
      <w:r w:rsidRPr="00BE752F">
        <w:t>Devajanman</w:t>
      </w:r>
      <w:proofErr w:type="spellEnd"/>
      <w:r w:rsidRPr="00BE752F">
        <w:t xml:space="preserve"> | </w:t>
      </w:r>
      <w:proofErr w:type="spellStart"/>
      <w:r w:rsidRPr="00BE752F">
        <w:t>Devajya</w:t>
      </w:r>
      <w:proofErr w:type="spellEnd"/>
      <w:r w:rsidRPr="00BE752F">
        <w:t xml:space="preserve"> | Devak | Devaki | Devakumar | Deval | Devamani | </w:t>
      </w:r>
      <w:proofErr w:type="spellStart"/>
      <w:r w:rsidRPr="00BE752F">
        <w:t>Devamaru</w:t>
      </w:r>
      <w:proofErr w:type="spellEnd"/>
      <w:r w:rsidRPr="00BE752F">
        <w:t xml:space="preserve"> | </w:t>
      </w:r>
      <w:proofErr w:type="spellStart"/>
      <w:r w:rsidRPr="00BE752F">
        <w:t>Devamatr</w:t>
      </w:r>
      <w:proofErr w:type="spellEnd"/>
      <w:r w:rsidRPr="00BE752F">
        <w:t xml:space="preserve"> | </w:t>
      </w:r>
      <w:proofErr w:type="spellStart"/>
      <w:r w:rsidRPr="00BE752F">
        <w:t>Devamatra</w:t>
      </w:r>
      <w:proofErr w:type="spellEnd"/>
      <w:r w:rsidRPr="00BE752F">
        <w:t xml:space="preserve"> | Devamidha | Devan | Devana |</w:t>
      </w:r>
    </w:p>
    <w:p w14:paraId="4EA0DAF8" w14:textId="77777777" w:rsidR="00000000" w:rsidRPr="00BE752F" w:rsidRDefault="00000000">
      <w:r w:rsidRPr="00BE752F">
        <w:t>Devanand | Devananda | Devanatha | Devandra | Devane | Devang | Devann | Devanna | Devanne | Devanta | Devante | Devante' | Devany |</w:t>
      </w:r>
    </w:p>
    <w:p w14:paraId="0BFD2AEC" w14:textId="77777777" w:rsidR="00000000" w:rsidRPr="00BE752F" w:rsidRDefault="00000000">
      <w:r w:rsidRPr="00BE752F">
        <w:t xml:space="preserve">Devaprabha | Devapriya | </w:t>
      </w:r>
      <w:proofErr w:type="spellStart"/>
      <w:r w:rsidRPr="00BE752F">
        <w:t>Devapujeta</w:t>
      </w:r>
      <w:proofErr w:type="spellEnd"/>
      <w:r w:rsidRPr="00BE752F">
        <w:t xml:space="preserve"> | </w:t>
      </w:r>
      <w:proofErr w:type="spellStart"/>
      <w:r w:rsidRPr="00BE752F">
        <w:t>Devapujita</w:t>
      </w:r>
      <w:proofErr w:type="spellEnd"/>
      <w:r w:rsidRPr="00BE752F">
        <w:t xml:space="preserve"> | Devapujya | </w:t>
      </w:r>
      <w:proofErr w:type="spellStart"/>
      <w:r w:rsidRPr="00BE752F">
        <w:t>Devarae</w:t>
      </w:r>
      <w:proofErr w:type="spellEnd"/>
      <w:r w:rsidRPr="00BE752F">
        <w:t xml:space="preserve"> | Devaraja | Devarajan | Devarapalli | </w:t>
      </w:r>
      <w:proofErr w:type="spellStart"/>
      <w:r w:rsidRPr="00BE752F">
        <w:t>Devarasvas</w:t>
      </w:r>
      <w:proofErr w:type="spellEnd"/>
      <w:r w:rsidRPr="00BE752F">
        <w:t xml:space="preserve"> | Devarata |</w:t>
      </w:r>
    </w:p>
    <w:p w14:paraId="0A645683" w14:textId="77777777" w:rsidR="00000000" w:rsidRPr="00BE752F" w:rsidRDefault="00000000">
      <w:proofErr w:type="spellStart"/>
      <w:r w:rsidRPr="00BE752F">
        <w:t>Devarika</w:t>
      </w:r>
      <w:proofErr w:type="spellEnd"/>
      <w:r w:rsidRPr="00BE752F">
        <w:t xml:space="preserve"> | Devaron | Devarsabha | Devarsi | Devasena | </w:t>
      </w:r>
      <w:proofErr w:type="spellStart"/>
      <w:r w:rsidRPr="00BE752F">
        <w:t>Devashan</w:t>
      </w:r>
      <w:proofErr w:type="spellEnd"/>
      <w:r w:rsidRPr="00BE752F">
        <w:t xml:space="preserve"> | Devasinha | Devasree | Devasri | </w:t>
      </w:r>
      <w:proofErr w:type="spellStart"/>
      <w:r w:rsidRPr="00BE752F">
        <w:t>Devasva</w:t>
      </w:r>
      <w:proofErr w:type="spellEnd"/>
      <w:r w:rsidRPr="00BE752F">
        <w:t xml:space="preserve"> | </w:t>
      </w:r>
      <w:proofErr w:type="spellStart"/>
      <w:r w:rsidRPr="00BE752F">
        <w:t>Devatatman</w:t>
      </w:r>
      <w:proofErr w:type="spellEnd"/>
      <w:r w:rsidRPr="00BE752F">
        <w:t xml:space="preserve"> | Devatideva |</w:t>
      </w:r>
    </w:p>
    <w:p w14:paraId="46578A99" w14:textId="77777777" w:rsidR="00000000" w:rsidRPr="00BE752F" w:rsidRDefault="00000000">
      <w:r w:rsidRPr="00BE752F">
        <w:t xml:space="preserve">Devaughn | DeVaunte | </w:t>
      </w:r>
      <w:proofErr w:type="spellStart"/>
      <w:r w:rsidRPr="00BE752F">
        <w:t>Devavaktra</w:t>
      </w:r>
      <w:proofErr w:type="spellEnd"/>
      <w:r w:rsidRPr="00BE752F">
        <w:t xml:space="preserve"> | </w:t>
      </w:r>
      <w:proofErr w:type="spellStart"/>
      <w:r w:rsidRPr="00BE752F">
        <w:t>Devavardhaki</w:t>
      </w:r>
      <w:proofErr w:type="spellEnd"/>
      <w:r w:rsidRPr="00BE752F">
        <w:t xml:space="preserve"> | Devavarnini | Devavarya | </w:t>
      </w:r>
      <w:proofErr w:type="spellStart"/>
      <w:r w:rsidRPr="00BE752F">
        <w:t>Devavati</w:t>
      </w:r>
      <w:proofErr w:type="spellEnd"/>
      <w:r w:rsidRPr="00BE752F">
        <w:t xml:space="preserve"> | Devayani | </w:t>
      </w:r>
      <w:proofErr w:type="spellStart"/>
      <w:r w:rsidRPr="00BE752F">
        <w:t>Devayayi</w:t>
      </w:r>
      <w:proofErr w:type="spellEnd"/>
      <w:r w:rsidRPr="00BE752F">
        <w:t xml:space="preserve"> | Devayudha | Devdutta |</w:t>
      </w:r>
    </w:p>
    <w:p w14:paraId="276CF377" w14:textId="77777777" w:rsidR="00000000" w:rsidRPr="00BE752F" w:rsidRDefault="00000000">
      <w:proofErr w:type="spellStart"/>
      <w:r w:rsidRPr="00BE752F">
        <w:t>Deveal</w:t>
      </w:r>
      <w:proofErr w:type="spellEnd"/>
      <w:r w:rsidRPr="00BE752F">
        <w:t xml:space="preserve"> | Devean | Devel | Deven | Devender | Devendra | </w:t>
      </w:r>
      <w:proofErr w:type="spellStart"/>
      <w:r w:rsidRPr="00BE752F">
        <w:t>Devenn</w:t>
      </w:r>
      <w:proofErr w:type="spellEnd"/>
      <w:r w:rsidRPr="00BE752F">
        <w:t xml:space="preserve"> | Deveon | Dever | Devere | Devereaux | Deverell | </w:t>
      </w:r>
      <w:proofErr w:type="spellStart"/>
      <w:r w:rsidRPr="00BE752F">
        <w:t>Deverin</w:t>
      </w:r>
      <w:proofErr w:type="spellEnd"/>
      <w:r w:rsidRPr="00BE752F">
        <w:t xml:space="preserve"> | Devern |</w:t>
      </w:r>
    </w:p>
    <w:p w14:paraId="19C4D494" w14:textId="77777777" w:rsidR="00000000" w:rsidRPr="00BE752F" w:rsidRDefault="00000000">
      <w:r w:rsidRPr="00BE752F">
        <w:t xml:space="preserve">DeVerne | Deverter | Devery | Devesh | Devesi | </w:t>
      </w:r>
      <w:proofErr w:type="spellStart"/>
      <w:r w:rsidRPr="00BE752F">
        <w:t>Devesvara</w:t>
      </w:r>
      <w:proofErr w:type="spellEnd"/>
      <w:r w:rsidRPr="00BE752F">
        <w:t xml:space="preserve"> | Deveyn | Devi | Devian | </w:t>
      </w:r>
      <w:proofErr w:type="spellStart"/>
      <w:r w:rsidRPr="00BE752F">
        <w:t>Deviare</w:t>
      </w:r>
      <w:proofErr w:type="spellEnd"/>
      <w:r w:rsidRPr="00BE752F">
        <w:t xml:space="preserve"> | </w:t>
      </w:r>
      <w:proofErr w:type="spellStart"/>
      <w:r w:rsidRPr="00BE752F">
        <w:t>Devibala</w:t>
      </w:r>
      <w:proofErr w:type="spellEnd"/>
      <w:r w:rsidRPr="00BE752F">
        <w:t xml:space="preserve"> | Devika | </w:t>
      </w:r>
      <w:proofErr w:type="spellStart"/>
      <w:r w:rsidRPr="00BE752F">
        <w:t>Devikadevi</w:t>
      </w:r>
      <w:proofErr w:type="spellEnd"/>
      <w:r w:rsidRPr="00BE752F">
        <w:t xml:space="preserve"> | Devil | Deville</w:t>
      </w:r>
    </w:p>
    <w:p w14:paraId="2F1BFC05" w14:textId="77777777" w:rsidR="00000000" w:rsidRPr="00BE752F" w:rsidRDefault="00000000">
      <w:r w:rsidRPr="00BE752F">
        <w:t>| Devin | Devina | Devindar | Devinder | Devindra | Devine | Devinn | Devion | Deviprasad | Devipriya | Devisa | Devisi | Devita | Devito | Devki</w:t>
      </w:r>
    </w:p>
    <w:p w14:paraId="5FA025E1" w14:textId="77777777" w:rsidR="00000000" w:rsidRPr="00BE752F" w:rsidRDefault="00000000">
      <w:r w:rsidRPr="00BE752F">
        <w:t xml:space="preserve">| Devlin | Devlyn | Devlynn | Devmani | Devn | Devnet | Devo | </w:t>
      </w:r>
      <w:proofErr w:type="spellStart"/>
      <w:r w:rsidRPr="00BE752F">
        <w:t>Devochka</w:t>
      </w:r>
      <w:proofErr w:type="spellEnd"/>
      <w:r w:rsidRPr="00BE752F">
        <w:t xml:space="preserve"> | Devoe | Devon | Devonae | Devondra | Devone | Devonee | Devoni</w:t>
      </w:r>
    </w:p>
    <w:p w14:paraId="1DDA0F51" w14:textId="77777777" w:rsidR="00000000" w:rsidRPr="00BE752F" w:rsidRDefault="00000000">
      <w:r w:rsidRPr="00BE752F">
        <w:t xml:space="preserve">| Devonn | Devonne | </w:t>
      </w:r>
      <w:proofErr w:type="spellStart"/>
      <w:r w:rsidRPr="00BE752F">
        <w:t>Devonnie</w:t>
      </w:r>
      <w:proofErr w:type="spellEnd"/>
      <w:r w:rsidRPr="00BE752F">
        <w:t xml:space="preserve"> | </w:t>
      </w:r>
      <w:proofErr w:type="spellStart"/>
      <w:r w:rsidRPr="00BE752F">
        <w:t>DeVonta</w:t>
      </w:r>
      <w:proofErr w:type="spellEnd"/>
      <w:r w:rsidRPr="00BE752F">
        <w:t xml:space="preserve"> | Devontaye | </w:t>
      </w:r>
      <w:proofErr w:type="spellStart"/>
      <w:r w:rsidRPr="00BE752F">
        <w:t>DeVonte</w:t>
      </w:r>
      <w:proofErr w:type="spellEnd"/>
      <w:r w:rsidRPr="00BE752F">
        <w:t xml:space="preserve"> | Devontea | Devore | Devoria | Devorit | Devotion | Devren | Devrie |</w:t>
      </w:r>
    </w:p>
    <w:p w14:paraId="518A6374" w14:textId="77777777" w:rsidR="00000000" w:rsidRPr="00BE752F" w:rsidRDefault="00000000">
      <w:r w:rsidRPr="00BE752F">
        <w:t>Devries | Devrim | Devrin | Devron | Devvin | Devy | Devya | Devyn | Devyne | Devynn | Devynne | Dew | Dewalt | Dewanna | Dewar |</w:t>
      </w:r>
    </w:p>
    <w:p w14:paraId="4516287D" w14:textId="77777777" w:rsidR="00000000" w:rsidRPr="00BE752F" w:rsidRDefault="00000000">
      <w:r w:rsidRPr="00BE752F">
        <w:t xml:space="preserve">Dewberry | Deweese | Dewei | Dewell | Dewey | </w:t>
      </w:r>
      <w:proofErr w:type="spellStart"/>
      <w:r w:rsidRPr="00BE752F">
        <w:t>Dewgong</w:t>
      </w:r>
      <w:proofErr w:type="spellEnd"/>
      <w:r w:rsidRPr="00BE752F">
        <w:t xml:space="preserve"> | Dewi | Dewitt | Dewon | </w:t>
      </w:r>
      <w:proofErr w:type="spellStart"/>
      <w:r w:rsidRPr="00BE752F">
        <w:t>Dewotonyo</w:t>
      </w:r>
      <w:proofErr w:type="spellEnd"/>
      <w:r w:rsidRPr="00BE752F">
        <w:t xml:space="preserve"> | Dewran | Dews | Dewy | Dex | Dexedrine |</w:t>
      </w:r>
    </w:p>
    <w:p w14:paraId="7E1C2AF5" w14:textId="77777777" w:rsidR="00000000" w:rsidRPr="00BE752F" w:rsidRDefault="00000000">
      <w:proofErr w:type="spellStart"/>
      <w:r w:rsidRPr="00BE752F">
        <w:t>Dexiang</w:t>
      </w:r>
      <w:proofErr w:type="spellEnd"/>
      <w:r w:rsidRPr="00BE752F">
        <w:t xml:space="preserve"> | Dexter | </w:t>
      </w:r>
      <w:proofErr w:type="spellStart"/>
      <w:r w:rsidRPr="00BE752F">
        <w:t>Dexy</w:t>
      </w:r>
      <w:proofErr w:type="spellEnd"/>
      <w:r w:rsidRPr="00BE752F">
        <w:t xml:space="preserve"> | Dey | Deya | </w:t>
      </w:r>
      <w:proofErr w:type="spellStart"/>
      <w:r w:rsidRPr="00BE752F">
        <w:t>Deybe</w:t>
      </w:r>
      <w:proofErr w:type="spellEnd"/>
      <w:r w:rsidRPr="00BE752F">
        <w:t xml:space="preserve"> | </w:t>
      </w:r>
      <w:proofErr w:type="spellStart"/>
      <w:r w:rsidRPr="00BE752F">
        <w:t>Deying</w:t>
      </w:r>
      <w:proofErr w:type="spellEnd"/>
      <w:r w:rsidRPr="00BE752F">
        <w:t xml:space="preserve"> | Deyla | Deylon | Deyon | Deyonce | Deyonne | </w:t>
      </w:r>
      <w:proofErr w:type="spellStart"/>
      <w:r w:rsidRPr="00BE752F">
        <w:t>Deyoung</w:t>
      </w:r>
      <w:proofErr w:type="spellEnd"/>
      <w:r w:rsidRPr="00BE752F">
        <w:t xml:space="preserve"> | Deyra | Dez | </w:t>
      </w:r>
      <w:proofErr w:type="spellStart"/>
      <w:r w:rsidRPr="00BE752F">
        <w:t>Dezbah</w:t>
      </w:r>
      <w:proofErr w:type="spellEnd"/>
      <w:r w:rsidRPr="00BE752F">
        <w:t xml:space="preserve"> |</w:t>
      </w:r>
    </w:p>
    <w:p w14:paraId="19A8FA42" w14:textId="77777777" w:rsidR="00000000" w:rsidRPr="00BE752F" w:rsidRDefault="00000000">
      <w:proofErr w:type="spellStart"/>
      <w:r w:rsidRPr="00BE752F">
        <w:t>Dezel</w:t>
      </w:r>
      <w:proofErr w:type="spellEnd"/>
      <w:r w:rsidRPr="00BE752F">
        <w:t xml:space="preserve"> | Dezhane | Dezi | Dezmin | Dezmon | Dezra | Deztiny | Dhairya | Dhaliwal | </w:t>
      </w:r>
      <w:proofErr w:type="spellStart"/>
      <w:r w:rsidRPr="00BE752F">
        <w:t>Dhama</w:t>
      </w:r>
      <w:proofErr w:type="spellEnd"/>
      <w:r w:rsidRPr="00BE752F">
        <w:t xml:space="preserve"> | </w:t>
      </w:r>
      <w:proofErr w:type="spellStart"/>
      <w:r w:rsidRPr="00BE752F">
        <w:t>Dhamadhama</w:t>
      </w:r>
      <w:proofErr w:type="spellEnd"/>
      <w:r w:rsidRPr="00BE752F">
        <w:t xml:space="preserve"> | </w:t>
      </w:r>
      <w:proofErr w:type="spellStart"/>
      <w:r w:rsidRPr="00BE752F">
        <w:t>Dhamadhipa</w:t>
      </w:r>
      <w:proofErr w:type="spellEnd"/>
      <w:r w:rsidRPr="00BE752F">
        <w:t xml:space="preserve"> | </w:t>
      </w:r>
      <w:proofErr w:type="spellStart"/>
      <w:r w:rsidRPr="00BE752F">
        <w:t>Dhamaidhi</w:t>
      </w:r>
      <w:proofErr w:type="spellEnd"/>
      <w:r w:rsidRPr="00BE752F">
        <w:t xml:space="preserve"> |</w:t>
      </w:r>
    </w:p>
    <w:p w14:paraId="02957632" w14:textId="77777777" w:rsidR="00000000" w:rsidRPr="00BE752F" w:rsidRDefault="00000000">
      <w:proofErr w:type="spellStart"/>
      <w:r w:rsidRPr="00BE752F">
        <w:t>Dhamakesin</w:t>
      </w:r>
      <w:proofErr w:type="spellEnd"/>
      <w:r w:rsidRPr="00BE752F">
        <w:t xml:space="preserve"> | Dhammika | Dhan | Dhana | Dhanada | </w:t>
      </w:r>
      <w:proofErr w:type="spellStart"/>
      <w:r w:rsidRPr="00BE752F">
        <w:t>Dhanadadesvara</w:t>
      </w:r>
      <w:proofErr w:type="spellEnd"/>
      <w:r w:rsidRPr="00BE752F">
        <w:t xml:space="preserve"> | </w:t>
      </w:r>
      <w:proofErr w:type="spellStart"/>
      <w:r w:rsidRPr="00BE752F">
        <w:t>Dhanadhipati</w:t>
      </w:r>
      <w:proofErr w:type="spellEnd"/>
      <w:r w:rsidRPr="00BE752F">
        <w:t xml:space="preserve"> | </w:t>
      </w:r>
      <w:proofErr w:type="spellStart"/>
      <w:r w:rsidRPr="00BE752F">
        <w:t>Dhanagopta</w:t>
      </w:r>
      <w:proofErr w:type="spellEnd"/>
      <w:r w:rsidRPr="00BE752F">
        <w:t xml:space="preserve"> | </w:t>
      </w:r>
      <w:proofErr w:type="spellStart"/>
      <w:r w:rsidRPr="00BE752F">
        <w:t>Dhanajayasuta</w:t>
      </w:r>
      <w:proofErr w:type="spellEnd"/>
      <w:r w:rsidRPr="00BE752F">
        <w:t xml:space="preserve"> | Dhanalakshmi |</w:t>
      </w:r>
    </w:p>
    <w:p w14:paraId="3AE402D4" w14:textId="77777777" w:rsidR="00000000" w:rsidRPr="00BE752F" w:rsidRDefault="00000000">
      <w:r w:rsidRPr="00BE752F">
        <w:t xml:space="preserve">Dhananjay | Dhananjaya | Dhanapati | Dhanayus | Dhanda | Dhandapani | Dhanesa | Dhanesh | Dhanesha | </w:t>
      </w:r>
      <w:proofErr w:type="spellStart"/>
      <w:r w:rsidRPr="00BE752F">
        <w:t>Dhanesvara</w:t>
      </w:r>
      <w:proofErr w:type="spellEnd"/>
      <w:r w:rsidRPr="00BE752F">
        <w:t xml:space="preserve"> | </w:t>
      </w:r>
      <w:proofErr w:type="spellStart"/>
      <w:r w:rsidRPr="00BE752F">
        <w:t>Dhanesvari</w:t>
      </w:r>
      <w:proofErr w:type="spellEnd"/>
      <w:r w:rsidRPr="00BE752F">
        <w:t xml:space="preserve"> | Dhani |</w:t>
      </w:r>
    </w:p>
    <w:p w14:paraId="584D4E5E" w14:textId="77777777" w:rsidR="00000000" w:rsidRPr="00BE752F" w:rsidRDefault="00000000">
      <w:r w:rsidRPr="00BE752F">
        <w:t xml:space="preserve">Dhanika | Dhanin | </w:t>
      </w:r>
      <w:proofErr w:type="spellStart"/>
      <w:r w:rsidRPr="00BE752F">
        <w:t>Dhann</w:t>
      </w:r>
      <w:proofErr w:type="spellEnd"/>
      <w:r w:rsidRPr="00BE752F">
        <w:t xml:space="preserve"> | Dhanna | Dhanu | </w:t>
      </w:r>
      <w:proofErr w:type="spellStart"/>
      <w:r w:rsidRPr="00BE752F">
        <w:t>Dhanuhasta</w:t>
      </w:r>
      <w:proofErr w:type="spellEnd"/>
      <w:r w:rsidRPr="00BE752F">
        <w:t xml:space="preserve"> | Dhanurdhara | Dhanurvedin | Dhanusha | Dhanvant | Dhanvantari | Dhanvin |</w:t>
      </w:r>
    </w:p>
    <w:p w14:paraId="28C44457" w14:textId="77777777" w:rsidR="00000000" w:rsidRPr="00BE752F" w:rsidRDefault="00000000">
      <w:r w:rsidRPr="00BE752F">
        <w:t xml:space="preserve">Dhanwant | Dhanya | Dhara | Dharam | Dharamjot | Dharamleen | Dharampal | </w:t>
      </w:r>
      <w:proofErr w:type="spellStart"/>
      <w:r w:rsidRPr="00BE752F">
        <w:t>Dharamsi</w:t>
      </w:r>
      <w:proofErr w:type="spellEnd"/>
      <w:r w:rsidRPr="00BE752F">
        <w:t xml:space="preserve"> | Dharamveer | Dharana | Dharani | </w:t>
      </w:r>
      <w:proofErr w:type="spellStart"/>
      <w:r w:rsidRPr="00BE752F">
        <w:t>Dharanisuta</w:t>
      </w:r>
      <w:proofErr w:type="spellEnd"/>
      <w:r w:rsidRPr="00BE752F">
        <w:t xml:space="preserve"> |</w:t>
      </w:r>
    </w:p>
    <w:p w14:paraId="0C7E8F6E" w14:textId="77777777" w:rsidR="00000000" w:rsidRPr="00BE752F" w:rsidRDefault="00000000">
      <w:r w:rsidRPr="00BE752F">
        <w:t xml:space="preserve">Dharapati | </w:t>
      </w:r>
      <w:proofErr w:type="spellStart"/>
      <w:r w:rsidRPr="00BE752F">
        <w:t>Dhareshwar</w:t>
      </w:r>
      <w:proofErr w:type="spellEnd"/>
      <w:r w:rsidRPr="00BE752F">
        <w:t xml:space="preserve"> | Dharinee | Dharma | </w:t>
      </w:r>
      <w:proofErr w:type="spellStart"/>
      <w:r w:rsidRPr="00BE752F">
        <w:t>Dharmacarin</w:t>
      </w:r>
      <w:proofErr w:type="spellEnd"/>
      <w:r w:rsidRPr="00BE752F">
        <w:t xml:space="preserve"> | Dharmada | Dharmadhatu | Dharmadhvaja | Dharmaja | Dharmanabha |</w:t>
      </w:r>
    </w:p>
    <w:p w14:paraId="6E512FEC" w14:textId="77777777" w:rsidR="00000000" w:rsidRPr="00BE752F" w:rsidRDefault="00000000">
      <w:proofErr w:type="spellStart"/>
      <w:r w:rsidRPr="00BE752F">
        <w:t>Dharmanandana</w:t>
      </w:r>
      <w:proofErr w:type="spellEnd"/>
      <w:r w:rsidRPr="00BE752F">
        <w:t xml:space="preserve"> | Dharmanga | </w:t>
      </w:r>
      <w:proofErr w:type="spellStart"/>
      <w:r w:rsidRPr="00BE752F">
        <w:t>Dharmaprabhava</w:t>
      </w:r>
      <w:proofErr w:type="spellEnd"/>
      <w:r w:rsidRPr="00BE752F">
        <w:t xml:space="preserve"> | Dharmaputra | </w:t>
      </w:r>
      <w:proofErr w:type="spellStart"/>
      <w:r w:rsidRPr="00BE752F">
        <w:t>Dharmaragas</w:t>
      </w:r>
      <w:proofErr w:type="spellEnd"/>
      <w:r w:rsidRPr="00BE752F">
        <w:t xml:space="preserve"> | Dharmaraj | Dharmaraja | </w:t>
      </w:r>
      <w:proofErr w:type="spellStart"/>
      <w:r w:rsidRPr="00BE752F">
        <w:t>Dharmasura</w:t>
      </w:r>
      <w:proofErr w:type="spellEnd"/>
      <w:r w:rsidRPr="00BE752F">
        <w:t xml:space="preserve"> | </w:t>
      </w:r>
      <w:proofErr w:type="spellStart"/>
      <w:r w:rsidRPr="00BE752F">
        <w:t>Dharmavadhana</w:t>
      </w:r>
      <w:proofErr w:type="spellEnd"/>
      <w:r w:rsidRPr="00BE752F">
        <w:t xml:space="preserve"> |</w:t>
      </w:r>
    </w:p>
    <w:p w14:paraId="3BA85D15" w14:textId="77777777" w:rsidR="00000000" w:rsidRPr="00BE752F" w:rsidRDefault="00000000">
      <w:r w:rsidRPr="00BE752F">
        <w:t xml:space="preserve">Dharmavahana | </w:t>
      </w:r>
      <w:proofErr w:type="spellStart"/>
      <w:r w:rsidRPr="00BE752F">
        <w:t>Dharmavarman</w:t>
      </w:r>
      <w:proofErr w:type="spellEnd"/>
      <w:r w:rsidRPr="00BE752F">
        <w:t xml:space="preserve"> | </w:t>
      </w:r>
      <w:proofErr w:type="spellStart"/>
      <w:r w:rsidRPr="00BE752F">
        <w:t>Dharmavathy</w:t>
      </w:r>
      <w:proofErr w:type="spellEnd"/>
      <w:r w:rsidRPr="00BE752F">
        <w:t xml:space="preserve"> | Dharmavira | </w:t>
      </w:r>
      <w:proofErr w:type="spellStart"/>
      <w:r w:rsidRPr="00BE752F">
        <w:t>Dharmavrata</w:t>
      </w:r>
      <w:proofErr w:type="spellEnd"/>
      <w:r w:rsidRPr="00BE752F">
        <w:t xml:space="preserve"> | </w:t>
      </w:r>
      <w:proofErr w:type="spellStart"/>
      <w:r w:rsidRPr="00BE752F">
        <w:t>Dharmawan</w:t>
      </w:r>
      <w:proofErr w:type="spellEnd"/>
      <w:r w:rsidRPr="00BE752F">
        <w:t xml:space="preserve"> | </w:t>
      </w:r>
      <w:proofErr w:type="spellStart"/>
      <w:r w:rsidRPr="00BE752F">
        <w:t>Dharmayoni</w:t>
      </w:r>
      <w:proofErr w:type="spellEnd"/>
      <w:r w:rsidRPr="00BE752F">
        <w:t xml:space="preserve"> | Dharmendra | Dharmesa |</w:t>
      </w:r>
    </w:p>
    <w:p w14:paraId="4507BB48" w14:textId="77777777" w:rsidR="00000000" w:rsidRPr="00BE752F" w:rsidRDefault="00000000">
      <w:proofErr w:type="spellStart"/>
      <w:r w:rsidRPr="00BE752F">
        <w:t>Dharmindra</w:t>
      </w:r>
      <w:proofErr w:type="spellEnd"/>
      <w:r w:rsidRPr="00BE752F">
        <w:t xml:space="preserve"> | </w:t>
      </w:r>
      <w:proofErr w:type="spellStart"/>
      <w:r w:rsidRPr="00BE752F">
        <w:t>Dharmistha</w:t>
      </w:r>
      <w:proofErr w:type="spellEnd"/>
      <w:r w:rsidRPr="00BE752F">
        <w:t xml:space="preserve"> | </w:t>
      </w:r>
      <w:proofErr w:type="spellStart"/>
      <w:r w:rsidRPr="00BE752F">
        <w:t>Dharsasatman</w:t>
      </w:r>
      <w:proofErr w:type="spellEnd"/>
      <w:r w:rsidRPr="00BE752F">
        <w:t xml:space="preserve"> | Dharsha | Dharshana | Dharshna | Dharuna | Dhatri | </w:t>
      </w:r>
      <w:proofErr w:type="spellStart"/>
      <w:r w:rsidRPr="00BE752F">
        <w:t>Dhaumaketu</w:t>
      </w:r>
      <w:proofErr w:type="spellEnd"/>
      <w:r w:rsidRPr="00BE752F">
        <w:t xml:space="preserve"> | Dhaumya | Dhaval | Dhavala |</w:t>
      </w:r>
    </w:p>
    <w:p w14:paraId="54A88C07" w14:textId="77777777" w:rsidR="00000000" w:rsidRPr="00BE752F" w:rsidRDefault="00000000">
      <w:proofErr w:type="spellStart"/>
      <w:r w:rsidRPr="00BE752F">
        <w:t>Dhavita</w:t>
      </w:r>
      <w:proofErr w:type="spellEnd"/>
      <w:r w:rsidRPr="00BE752F">
        <w:t xml:space="preserve"> | Dhaya | Dheena | Dheer | Dheera | Dheeraj | Dhena | Dhenuka | </w:t>
      </w:r>
      <w:proofErr w:type="spellStart"/>
      <w:r w:rsidRPr="00BE752F">
        <w:t>Dhenukari</w:t>
      </w:r>
      <w:proofErr w:type="spellEnd"/>
      <w:r w:rsidRPr="00BE752F">
        <w:t xml:space="preserve"> | Dhia | Dhiaan | </w:t>
      </w:r>
      <w:proofErr w:type="spellStart"/>
      <w:r w:rsidRPr="00BE752F">
        <w:t>Dhillip</w:t>
      </w:r>
      <w:proofErr w:type="spellEnd"/>
      <w:r w:rsidRPr="00BE752F">
        <w:t xml:space="preserve"> | Dhillon | Dhiman | Dhimant |</w:t>
      </w:r>
    </w:p>
    <w:p w14:paraId="6110BE56" w14:textId="77777777" w:rsidR="00000000" w:rsidRPr="00BE752F" w:rsidRDefault="00000000">
      <w:proofErr w:type="spellStart"/>
      <w:r w:rsidRPr="00BE752F">
        <w:t>Dhimat</w:t>
      </w:r>
      <w:proofErr w:type="spellEnd"/>
      <w:r w:rsidRPr="00BE752F">
        <w:t xml:space="preserve"> | Dhinakar | </w:t>
      </w:r>
      <w:proofErr w:type="spellStart"/>
      <w:r w:rsidRPr="00BE752F">
        <w:t>Dhinu</w:t>
      </w:r>
      <w:proofErr w:type="spellEnd"/>
      <w:r w:rsidRPr="00BE752F">
        <w:t xml:space="preserve"> | </w:t>
      </w:r>
      <w:proofErr w:type="spellStart"/>
      <w:r w:rsidRPr="00BE752F">
        <w:t>Dhira</w:t>
      </w:r>
      <w:proofErr w:type="spellEnd"/>
      <w:r w:rsidRPr="00BE752F">
        <w:t xml:space="preserve"> | Dhiraj | Dhiraja | Dhiren | Dhiru | </w:t>
      </w:r>
      <w:proofErr w:type="spellStart"/>
      <w:r w:rsidRPr="00BE752F">
        <w:t>Dhisna</w:t>
      </w:r>
      <w:proofErr w:type="spellEnd"/>
      <w:r w:rsidRPr="00BE752F">
        <w:t xml:space="preserve"> | Dhiya | </w:t>
      </w:r>
      <w:proofErr w:type="spellStart"/>
      <w:r w:rsidRPr="00BE752F">
        <w:t>Dhoby</w:t>
      </w:r>
      <w:proofErr w:type="spellEnd"/>
      <w:r w:rsidRPr="00BE752F">
        <w:t xml:space="preserve"> | Dhrsti | Dhrtarcis | Dhrtavrata | Dhrtimat |</w:t>
      </w:r>
    </w:p>
    <w:p w14:paraId="5A62C241" w14:textId="77777777" w:rsidR="00000000" w:rsidRPr="00BE752F" w:rsidRDefault="00000000">
      <w:proofErr w:type="spellStart"/>
      <w:r w:rsidRPr="00BE752F">
        <w:t>Dhrtvan</w:t>
      </w:r>
      <w:proofErr w:type="spellEnd"/>
      <w:r w:rsidRPr="00BE752F">
        <w:t xml:space="preserve"> | Dhruba | Dhrumana | Dhruv | Dhruva | Dhruvaka | </w:t>
      </w:r>
      <w:proofErr w:type="spellStart"/>
      <w:r w:rsidRPr="00BE752F">
        <w:t>Dhruvaratna</w:t>
      </w:r>
      <w:proofErr w:type="spellEnd"/>
      <w:r w:rsidRPr="00BE752F">
        <w:t xml:space="preserve"> | Dhruvi | Dhuha | Dhulipala | </w:t>
      </w:r>
      <w:proofErr w:type="spellStart"/>
      <w:r w:rsidRPr="00BE752F">
        <w:t>Dhulipalla</w:t>
      </w:r>
      <w:proofErr w:type="spellEnd"/>
      <w:r w:rsidRPr="00BE752F">
        <w:t xml:space="preserve"> | </w:t>
      </w:r>
      <w:proofErr w:type="spellStart"/>
      <w:r w:rsidRPr="00BE752F">
        <w:t>Dhumorna</w:t>
      </w:r>
      <w:proofErr w:type="spellEnd"/>
      <w:r w:rsidRPr="00BE752F">
        <w:t xml:space="preserve"> | Dhumra |</w:t>
      </w:r>
    </w:p>
    <w:p w14:paraId="19C32FBA" w14:textId="77777777" w:rsidR="00000000" w:rsidRPr="00BE752F" w:rsidRDefault="00000000">
      <w:proofErr w:type="spellStart"/>
      <w:r w:rsidRPr="00BE752F">
        <w:t>Dhundiraja</w:t>
      </w:r>
      <w:proofErr w:type="spellEnd"/>
      <w:r w:rsidRPr="00BE752F">
        <w:t xml:space="preserve"> | Dhupam | </w:t>
      </w:r>
      <w:proofErr w:type="spellStart"/>
      <w:r w:rsidRPr="00BE752F">
        <w:t>Dhurandhara</w:t>
      </w:r>
      <w:proofErr w:type="spellEnd"/>
      <w:r w:rsidRPr="00BE752F">
        <w:t xml:space="preserve"> | Dhurjati | Dhurvasula | Dhvajavati | Dhwani | Dhyan | Dhyana | Dhyani | </w:t>
      </w:r>
      <w:proofErr w:type="spellStart"/>
      <w:r w:rsidRPr="00BE752F">
        <w:t>Dhyannah</w:t>
      </w:r>
      <w:proofErr w:type="spellEnd"/>
      <w:r w:rsidRPr="00BE752F">
        <w:t xml:space="preserve"> | Dhyeya | Di | Dia |</w:t>
      </w:r>
    </w:p>
    <w:p w14:paraId="700AAC90" w14:textId="77777777" w:rsidR="00000000" w:rsidRPr="00BE752F" w:rsidRDefault="00000000">
      <w:r w:rsidRPr="00BE752F">
        <w:t xml:space="preserve">Diaan | Diablo | Diah | </w:t>
      </w:r>
      <w:proofErr w:type="spellStart"/>
      <w:r w:rsidRPr="00BE752F">
        <w:t>Diaisampi</w:t>
      </w:r>
      <w:proofErr w:type="spellEnd"/>
      <w:r w:rsidRPr="00BE752F">
        <w:t xml:space="preserve"> | Dial | Diallo | Diam | Diama | Diamandi | Diamanta | Diamante | Diamanti | Diamanto | </w:t>
      </w:r>
      <w:proofErr w:type="spellStart"/>
      <w:r w:rsidRPr="00BE752F">
        <w:t>Diamar</w:t>
      </w:r>
      <w:proofErr w:type="spellEnd"/>
      <w:r w:rsidRPr="00BE752F">
        <w:t xml:space="preserve"> | Diamon |</w:t>
      </w:r>
    </w:p>
    <w:p w14:paraId="648B00C7" w14:textId="77777777" w:rsidR="00000000" w:rsidRPr="00BE752F" w:rsidRDefault="00000000">
      <w:r w:rsidRPr="00BE752F">
        <w:t>Diamond | Diamonds | Diamonique | Diamonte | Dian | Diana | Diandre | Diane | Diann | Dianna | Dianne | Diante | Diar | Diara | Diarmaid |</w:t>
      </w:r>
    </w:p>
    <w:p w14:paraId="43A9C4DC" w14:textId="77777777" w:rsidR="00000000" w:rsidRPr="00BE752F" w:rsidRDefault="00000000">
      <w:r w:rsidRPr="00BE752F">
        <w:t xml:space="preserve">Diarmuid | Diarra | Dias | Diata | Diaz | </w:t>
      </w:r>
      <w:proofErr w:type="spellStart"/>
      <w:r w:rsidRPr="00BE752F">
        <w:t>Dibagh</w:t>
      </w:r>
      <w:proofErr w:type="spellEnd"/>
      <w:r w:rsidRPr="00BE752F">
        <w:t xml:space="preserve"> | Dibble | Dibri | Dibyendu | </w:t>
      </w:r>
      <w:proofErr w:type="spellStart"/>
      <w:r w:rsidRPr="00BE752F">
        <w:t>Dica</w:t>
      </w:r>
      <w:proofErr w:type="spellEnd"/>
      <w:r w:rsidRPr="00BE752F">
        <w:t xml:space="preserve"> | </w:t>
      </w:r>
      <w:proofErr w:type="spellStart"/>
      <w:r w:rsidRPr="00BE752F">
        <w:t>Dicarlo</w:t>
      </w:r>
      <w:proofErr w:type="spellEnd"/>
      <w:r w:rsidRPr="00BE752F">
        <w:t xml:space="preserve"> | Dice | Dick | Dicke | Dicken | Dickens | Dickenson |</w:t>
      </w:r>
    </w:p>
    <w:p w14:paraId="62F1FB58" w14:textId="77777777" w:rsidR="00000000" w:rsidRPr="00BE752F" w:rsidRDefault="00000000">
      <w:r w:rsidRPr="00BE752F">
        <w:t xml:space="preserve">Dickerson | Dickey | Dickie | Dickinson | Dickman | Dicks | Dickson | Dicky | Dicle | Dida | Didar | Diddi | Diddle | Diddley | </w:t>
      </w:r>
      <w:proofErr w:type="spellStart"/>
      <w:r w:rsidRPr="00BE752F">
        <w:t>Dideke</w:t>
      </w:r>
      <w:proofErr w:type="spellEnd"/>
      <w:r w:rsidRPr="00BE752F">
        <w:t xml:space="preserve"> | Didhi |</w:t>
      </w:r>
    </w:p>
    <w:p w14:paraId="78444D7C" w14:textId="77777777" w:rsidR="00000000" w:rsidRPr="00BE752F" w:rsidRDefault="00000000">
      <w:r w:rsidRPr="00BE752F">
        <w:t xml:space="preserve">Didi | </w:t>
      </w:r>
      <w:proofErr w:type="spellStart"/>
      <w:r w:rsidRPr="00BE752F">
        <w:t>Didie</w:t>
      </w:r>
      <w:proofErr w:type="spellEnd"/>
      <w:r w:rsidRPr="00BE752F">
        <w:t xml:space="preserve"> | Didier | Dido | </w:t>
      </w:r>
      <w:proofErr w:type="spellStart"/>
      <w:r w:rsidRPr="00BE752F">
        <w:t>Didou</w:t>
      </w:r>
      <w:proofErr w:type="spellEnd"/>
      <w:r w:rsidRPr="00BE752F">
        <w:t xml:space="preserve"> | Didyme | Die | </w:t>
      </w:r>
      <w:proofErr w:type="spellStart"/>
      <w:r w:rsidRPr="00BE752F">
        <w:t>Dieauka</w:t>
      </w:r>
      <w:proofErr w:type="spellEnd"/>
      <w:r w:rsidRPr="00BE752F">
        <w:t xml:space="preserve"> | Diede | Diega | </w:t>
      </w:r>
      <w:proofErr w:type="spellStart"/>
      <w:r w:rsidRPr="00BE752F">
        <w:t>Diege</w:t>
      </w:r>
      <w:proofErr w:type="spellEnd"/>
      <w:r w:rsidRPr="00BE752F">
        <w:t xml:space="preserve"> | Diego | Diehl | </w:t>
      </w:r>
      <w:proofErr w:type="spellStart"/>
      <w:r w:rsidRPr="00BE752F">
        <w:t>Diek</w:t>
      </w:r>
      <w:proofErr w:type="spellEnd"/>
      <w:r w:rsidRPr="00BE752F">
        <w:t xml:space="preserve"> | Dieke | Diem | Dien | Diep | Dies |</w:t>
      </w:r>
    </w:p>
    <w:p w14:paraId="6F5D8B2D" w14:textId="77777777" w:rsidR="00000000" w:rsidRPr="00BE752F" w:rsidRDefault="00000000">
      <w:r w:rsidRPr="00BE752F">
        <w:t xml:space="preserve">Diesel | Diet | Dieta | </w:t>
      </w:r>
      <w:proofErr w:type="spellStart"/>
      <w:r w:rsidRPr="00BE752F">
        <w:t>Diete</w:t>
      </w:r>
      <w:proofErr w:type="spellEnd"/>
      <w:r w:rsidRPr="00BE752F">
        <w:t xml:space="preserve"> | Dietlind | Dietra | Dietrich | Dietz | Dieu | </w:t>
      </w:r>
      <w:proofErr w:type="spellStart"/>
      <w:r w:rsidRPr="00BE752F">
        <w:t>Dieuseul</w:t>
      </w:r>
      <w:proofErr w:type="spellEnd"/>
      <w:r w:rsidRPr="00BE752F">
        <w:t xml:space="preserve"> | Dieuwertje | Dig | Digambara | Digambari | </w:t>
      </w:r>
      <w:proofErr w:type="spellStart"/>
      <w:r w:rsidRPr="00BE752F">
        <w:t>Digame</w:t>
      </w:r>
      <w:proofErr w:type="spellEnd"/>
      <w:r w:rsidRPr="00BE752F">
        <w:t xml:space="preserve"> | Digby |</w:t>
      </w:r>
    </w:p>
    <w:p w14:paraId="72B1245F" w14:textId="77777777" w:rsidR="00000000" w:rsidRPr="00BE752F" w:rsidRDefault="00000000">
      <w:r w:rsidRPr="00BE752F">
        <w:t xml:space="preserve">Diggavi | Digger | </w:t>
      </w:r>
      <w:proofErr w:type="spellStart"/>
      <w:r w:rsidRPr="00BE752F">
        <w:t>Diggo</w:t>
      </w:r>
      <w:proofErr w:type="spellEnd"/>
      <w:r w:rsidRPr="00BE752F">
        <w:t xml:space="preserve"> | Diggs | Digit | </w:t>
      </w:r>
      <w:proofErr w:type="spellStart"/>
      <w:r w:rsidRPr="00BE752F">
        <w:t>Diglett</w:t>
      </w:r>
      <w:proofErr w:type="spellEnd"/>
      <w:r w:rsidRPr="00BE752F">
        <w:t xml:space="preserve"> | Digne | </w:t>
      </w:r>
      <w:proofErr w:type="spellStart"/>
      <w:r w:rsidRPr="00BE752F">
        <w:t>Digvasas</w:t>
      </w:r>
      <w:proofErr w:type="spellEnd"/>
      <w:r w:rsidRPr="00BE752F">
        <w:t xml:space="preserve"> | Digvastra | Dihan | </w:t>
      </w:r>
      <w:proofErr w:type="spellStart"/>
      <w:r w:rsidRPr="00BE752F">
        <w:t>Diijot</w:t>
      </w:r>
      <w:proofErr w:type="spellEnd"/>
      <w:r w:rsidRPr="00BE752F">
        <w:t xml:space="preserve"> | </w:t>
      </w:r>
      <w:proofErr w:type="spellStart"/>
      <w:r w:rsidRPr="00BE752F">
        <w:t>Dijaili</w:t>
      </w:r>
      <w:proofErr w:type="spellEnd"/>
      <w:r w:rsidRPr="00BE752F">
        <w:t xml:space="preserve"> | </w:t>
      </w:r>
      <w:proofErr w:type="spellStart"/>
      <w:r w:rsidRPr="00BE752F">
        <w:t>Dijian</w:t>
      </w:r>
      <w:proofErr w:type="spellEnd"/>
      <w:r w:rsidRPr="00BE752F">
        <w:t xml:space="preserve"> | </w:t>
      </w:r>
      <w:proofErr w:type="spellStart"/>
      <w:r w:rsidRPr="00BE752F">
        <w:t>Dijie</w:t>
      </w:r>
      <w:proofErr w:type="spellEnd"/>
      <w:r w:rsidRPr="00BE752F">
        <w:t xml:space="preserve"> | </w:t>
      </w:r>
      <w:proofErr w:type="spellStart"/>
      <w:r w:rsidRPr="00BE752F">
        <w:t>Dijinane</w:t>
      </w:r>
      <w:proofErr w:type="spellEnd"/>
      <w:r w:rsidRPr="00BE752F">
        <w:t xml:space="preserve"> | Dijon | </w:t>
      </w:r>
      <w:proofErr w:type="spellStart"/>
      <w:r w:rsidRPr="00BE752F">
        <w:t>Dijs</w:t>
      </w:r>
      <w:proofErr w:type="spellEnd"/>
      <w:r w:rsidRPr="00BE752F">
        <w:t xml:space="preserve"> |</w:t>
      </w:r>
    </w:p>
    <w:p w14:paraId="10CD476D" w14:textId="77777777" w:rsidR="00000000" w:rsidRPr="00BE752F" w:rsidRDefault="00000000">
      <w:r w:rsidRPr="00BE752F">
        <w:t xml:space="preserve">Dijuan | Dike | Dikla | Diklah | </w:t>
      </w:r>
      <w:proofErr w:type="spellStart"/>
      <w:r w:rsidRPr="00BE752F">
        <w:t>Diksapala</w:t>
      </w:r>
      <w:proofErr w:type="spellEnd"/>
      <w:r w:rsidRPr="00BE752F">
        <w:t xml:space="preserve"> | </w:t>
      </w:r>
      <w:proofErr w:type="spellStart"/>
      <w:r w:rsidRPr="00BE752F">
        <w:t>Diku</w:t>
      </w:r>
      <w:proofErr w:type="spellEnd"/>
      <w:r w:rsidRPr="00BE752F">
        <w:t xml:space="preserve"> | Dil | </w:t>
      </w:r>
      <w:proofErr w:type="spellStart"/>
      <w:r w:rsidRPr="00BE752F">
        <w:t>Dil'kin</w:t>
      </w:r>
      <w:proofErr w:type="spellEnd"/>
      <w:r w:rsidRPr="00BE752F">
        <w:t xml:space="preserve"> | Dila | Dilan | </w:t>
      </w:r>
      <w:proofErr w:type="spellStart"/>
      <w:r w:rsidRPr="00BE752F">
        <w:t>Dilane</w:t>
      </w:r>
      <w:proofErr w:type="spellEnd"/>
      <w:r w:rsidRPr="00BE752F">
        <w:t xml:space="preserve"> | Dilani | Dilanthi | Dilbaag | </w:t>
      </w:r>
      <w:proofErr w:type="spellStart"/>
      <w:r w:rsidRPr="00BE752F">
        <w:t>Dilbah</w:t>
      </w:r>
      <w:proofErr w:type="spellEnd"/>
      <w:r w:rsidRPr="00BE752F">
        <w:t xml:space="preserve"> | Dilber | </w:t>
      </w:r>
      <w:proofErr w:type="spellStart"/>
      <w:r w:rsidRPr="00BE752F">
        <w:t>Dildeep</w:t>
      </w:r>
      <w:proofErr w:type="spellEnd"/>
      <w:r w:rsidRPr="00BE752F">
        <w:t xml:space="preserve"> | Dildo |</w:t>
      </w:r>
    </w:p>
    <w:p w14:paraId="2E39DE44" w14:textId="77777777" w:rsidR="00000000" w:rsidRPr="00BE752F" w:rsidRDefault="00000000">
      <w:r w:rsidRPr="00BE752F">
        <w:t xml:space="preserve">Dileep | Dilek | </w:t>
      </w:r>
      <w:proofErr w:type="spellStart"/>
      <w:r w:rsidRPr="00BE752F">
        <w:t>Diler</w:t>
      </w:r>
      <w:proofErr w:type="spellEnd"/>
      <w:r w:rsidRPr="00BE752F">
        <w:t xml:space="preserve"> | Dilhan | </w:t>
      </w:r>
      <w:proofErr w:type="spellStart"/>
      <w:r w:rsidRPr="00BE752F">
        <w:t>Dilian</w:t>
      </w:r>
      <w:proofErr w:type="spellEnd"/>
      <w:r w:rsidRPr="00BE752F">
        <w:t xml:space="preserve"> | Dilip | Dilipa | Diljeet | Diljit | </w:t>
      </w:r>
      <w:proofErr w:type="spellStart"/>
      <w:r w:rsidRPr="00BE752F">
        <w:t>Dilkush</w:t>
      </w:r>
      <w:proofErr w:type="spellEnd"/>
      <w:r w:rsidRPr="00BE752F">
        <w:t xml:space="preserve"> | Dill | Dillan | Dillard | Dille | Dillen | Dilley | Dilli | Dillian | Dillie |</w:t>
      </w:r>
    </w:p>
    <w:p w14:paraId="7D109CFC" w14:textId="77777777" w:rsidR="00000000" w:rsidRPr="00BE752F" w:rsidRDefault="00000000">
      <w:r w:rsidRPr="00BE752F">
        <w:t xml:space="preserve">Dillin | Dillingham | Dillion | Dillman | Dillo | Dillon | Dilly | Dillyn | Dilmeet | </w:t>
      </w:r>
      <w:proofErr w:type="spellStart"/>
      <w:r w:rsidRPr="00BE752F">
        <w:t>Dilmohan</w:t>
      </w:r>
      <w:proofErr w:type="spellEnd"/>
      <w:r w:rsidRPr="00BE752F">
        <w:t xml:space="preserve"> | Dilnaz | Dilpreet | Dilraj | </w:t>
      </w:r>
      <w:proofErr w:type="spellStart"/>
      <w:r w:rsidRPr="00BE752F">
        <w:t>Dilrukshan</w:t>
      </w:r>
      <w:proofErr w:type="spellEnd"/>
      <w:r w:rsidRPr="00BE752F">
        <w:t xml:space="preserve"> | </w:t>
      </w:r>
      <w:proofErr w:type="spellStart"/>
      <w:r w:rsidRPr="00BE752F">
        <w:t>Dilshaad</w:t>
      </w:r>
      <w:proofErr w:type="spellEnd"/>
      <w:r w:rsidRPr="00BE752F">
        <w:t xml:space="preserve"> | Dilshad |</w:t>
      </w:r>
    </w:p>
    <w:p w14:paraId="016357ED" w14:textId="77777777" w:rsidR="00000000" w:rsidRPr="00BE752F" w:rsidRDefault="00000000">
      <w:proofErr w:type="spellStart"/>
      <w:r w:rsidRPr="00BE752F">
        <w:t>Diltaj</w:t>
      </w:r>
      <w:proofErr w:type="spellEnd"/>
      <w:r w:rsidRPr="00BE752F">
        <w:t xml:space="preserve"> | </w:t>
      </w:r>
      <w:proofErr w:type="spellStart"/>
      <w:r w:rsidRPr="00BE752F">
        <w:t>Dilu</w:t>
      </w:r>
      <w:proofErr w:type="spellEnd"/>
      <w:r w:rsidRPr="00BE752F">
        <w:t xml:space="preserve"> | </w:t>
      </w:r>
      <w:proofErr w:type="spellStart"/>
      <w:r w:rsidRPr="00BE752F">
        <w:t>Dilum</w:t>
      </w:r>
      <w:proofErr w:type="spellEnd"/>
      <w:r w:rsidRPr="00BE752F">
        <w:t xml:space="preserve"> | Dilworth | </w:t>
      </w:r>
      <w:proofErr w:type="spellStart"/>
      <w:r w:rsidRPr="00BE752F">
        <w:t>Dilya</w:t>
      </w:r>
      <w:proofErr w:type="spellEnd"/>
      <w:r w:rsidRPr="00BE752F">
        <w:t xml:space="preserve"> | Dilyara | Dilyn | Dilynn | Dilys | Dim | Dima | Dimaggio | Dimanche | Dimante | </w:t>
      </w:r>
      <w:proofErr w:type="spellStart"/>
      <w:r w:rsidRPr="00BE752F">
        <w:t>Dimaris</w:t>
      </w:r>
      <w:proofErr w:type="spellEnd"/>
      <w:r w:rsidRPr="00BE752F">
        <w:t xml:space="preserve"> | Dimas |</w:t>
      </w:r>
    </w:p>
    <w:p w14:paraId="5B30D39F" w14:textId="77777777" w:rsidR="00000000" w:rsidRPr="00BE752F" w:rsidRDefault="00000000">
      <w:proofErr w:type="spellStart"/>
      <w:r w:rsidRPr="00BE752F">
        <w:t>Dimbesvari</w:t>
      </w:r>
      <w:proofErr w:type="spellEnd"/>
      <w:r w:rsidRPr="00BE752F">
        <w:t xml:space="preserve"> | </w:t>
      </w:r>
      <w:proofErr w:type="spellStart"/>
      <w:r w:rsidRPr="00BE752F">
        <w:t>Dimblethumb</w:t>
      </w:r>
      <w:proofErr w:type="spellEnd"/>
      <w:r w:rsidRPr="00BE752F">
        <w:t xml:space="preserve"> | </w:t>
      </w:r>
      <w:proofErr w:type="spellStart"/>
      <w:r w:rsidRPr="00BE752F">
        <w:t>Dimea</w:t>
      </w:r>
      <w:proofErr w:type="spellEnd"/>
      <w:r w:rsidRPr="00BE752F">
        <w:t xml:space="preserve"> | Dimetra | Dimi | Dimitar | </w:t>
      </w:r>
      <w:proofErr w:type="spellStart"/>
      <w:r w:rsidRPr="00BE752F">
        <w:t>Dimithra</w:t>
      </w:r>
      <w:proofErr w:type="spellEnd"/>
      <w:r w:rsidRPr="00BE752F">
        <w:t xml:space="preserve"> | Dimitr | Dimitri | Dimitria | Dimitrios | Dimitris | </w:t>
      </w:r>
      <w:proofErr w:type="spellStart"/>
      <w:r w:rsidRPr="00BE752F">
        <w:t>Dimitro</w:t>
      </w:r>
      <w:proofErr w:type="spellEnd"/>
      <w:r w:rsidRPr="00BE752F">
        <w:t xml:space="preserve"> | Dimity |</w:t>
      </w:r>
    </w:p>
    <w:p w14:paraId="7B336143" w14:textId="77777777" w:rsidR="00000000" w:rsidRPr="00BE752F" w:rsidRDefault="00000000">
      <w:r w:rsidRPr="00BE752F">
        <w:t xml:space="preserve">Dimka | Dimon | Dimond | </w:t>
      </w:r>
      <w:proofErr w:type="spellStart"/>
      <w:r w:rsidRPr="00BE752F">
        <w:t>Dimphie</w:t>
      </w:r>
      <w:proofErr w:type="spellEnd"/>
      <w:r w:rsidRPr="00BE752F">
        <w:t xml:space="preserve"> | Dimple | Dimples | Dimps | Dimpy | </w:t>
      </w:r>
      <w:proofErr w:type="spellStart"/>
      <w:r w:rsidRPr="00BE752F">
        <w:t>Dimuthu</w:t>
      </w:r>
      <w:proofErr w:type="spellEnd"/>
      <w:r w:rsidRPr="00BE752F">
        <w:t xml:space="preserve"> | Din | Dina | Dinabandhu | </w:t>
      </w:r>
      <w:proofErr w:type="spellStart"/>
      <w:r w:rsidRPr="00BE752F">
        <w:t>Dinadhinatha</w:t>
      </w:r>
      <w:proofErr w:type="spellEnd"/>
      <w:r w:rsidRPr="00BE752F">
        <w:t xml:space="preserve"> | </w:t>
      </w:r>
      <w:proofErr w:type="spellStart"/>
      <w:r w:rsidRPr="00BE752F">
        <w:t>Dinadhisa</w:t>
      </w:r>
      <w:proofErr w:type="spellEnd"/>
      <w:r w:rsidRPr="00BE752F">
        <w:t xml:space="preserve"> |</w:t>
      </w:r>
    </w:p>
    <w:p w14:paraId="7D273F39" w14:textId="77777777" w:rsidR="00000000" w:rsidRPr="00BE752F" w:rsidRDefault="00000000">
      <w:proofErr w:type="spellStart"/>
      <w:r w:rsidRPr="00BE752F">
        <w:t>Dinadinaka</w:t>
      </w:r>
      <w:proofErr w:type="spellEnd"/>
      <w:r w:rsidRPr="00BE752F">
        <w:t xml:space="preserve"> | Dinae | Dinah | </w:t>
      </w:r>
      <w:proofErr w:type="spellStart"/>
      <w:r w:rsidRPr="00BE752F">
        <w:t>Dinajyotis</w:t>
      </w:r>
      <w:proofErr w:type="spellEnd"/>
      <w:r w:rsidRPr="00BE752F">
        <w:t xml:space="preserve"> | </w:t>
      </w:r>
      <w:proofErr w:type="spellStart"/>
      <w:r w:rsidRPr="00BE752F">
        <w:t>Dinakara</w:t>
      </w:r>
      <w:proofErr w:type="spellEnd"/>
      <w:r w:rsidRPr="00BE752F">
        <w:t xml:space="preserve"> | </w:t>
      </w:r>
      <w:proofErr w:type="spellStart"/>
      <w:r w:rsidRPr="00BE752F">
        <w:t>Dinaksaya</w:t>
      </w:r>
      <w:proofErr w:type="spellEnd"/>
      <w:r w:rsidRPr="00BE752F">
        <w:t xml:space="preserve"> | Dinamani | Dinanatha | </w:t>
      </w:r>
      <w:proofErr w:type="spellStart"/>
      <w:r w:rsidRPr="00BE752F">
        <w:t>Dinanda</w:t>
      </w:r>
      <w:proofErr w:type="spellEnd"/>
      <w:r w:rsidRPr="00BE752F">
        <w:t xml:space="preserve"> | </w:t>
      </w:r>
      <w:proofErr w:type="spellStart"/>
      <w:r w:rsidRPr="00BE752F">
        <w:t>Dinanta</w:t>
      </w:r>
      <w:proofErr w:type="spellEnd"/>
      <w:r w:rsidRPr="00BE752F">
        <w:t xml:space="preserve"> | Dinapati | Dinar | </w:t>
      </w:r>
      <w:proofErr w:type="spellStart"/>
      <w:r w:rsidRPr="00BE752F">
        <w:t>Dinaraja</w:t>
      </w:r>
      <w:proofErr w:type="spellEnd"/>
      <w:r w:rsidRPr="00BE752F">
        <w:t xml:space="preserve"> | Dincer |</w:t>
      </w:r>
    </w:p>
    <w:p w14:paraId="65B15F85" w14:textId="77777777" w:rsidR="00000000" w:rsidRPr="00BE752F" w:rsidRDefault="00000000">
      <w:r w:rsidRPr="00BE752F">
        <w:t xml:space="preserve">Dindo | Dine | Dineh | Dineke | Dinesa | </w:t>
      </w:r>
      <w:proofErr w:type="spellStart"/>
      <w:r w:rsidRPr="00BE752F">
        <w:t>Dinesah</w:t>
      </w:r>
      <w:proofErr w:type="spellEnd"/>
      <w:r w:rsidRPr="00BE752F">
        <w:t xml:space="preserve"> | Dinesh | Ding | Dingdong | Dingess | </w:t>
      </w:r>
      <w:proofErr w:type="spellStart"/>
      <w:r w:rsidRPr="00BE752F">
        <w:t>Dinghui</w:t>
      </w:r>
      <w:proofErr w:type="spellEnd"/>
      <w:r w:rsidRPr="00BE752F">
        <w:t xml:space="preserve"> | Dingle | Dingleberry | Dingman | Dingo | Dinh |</w:t>
      </w:r>
    </w:p>
    <w:p w14:paraId="60AA6E38" w14:textId="77777777" w:rsidR="00000000" w:rsidRPr="00BE752F" w:rsidRDefault="00000000">
      <w:r w:rsidRPr="00BE752F">
        <w:t xml:space="preserve">Dini | </w:t>
      </w:r>
      <w:proofErr w:type="spellStart"/>
      <w:r w:rsidRPr="00BE752F">
        <w:t>Dinie</w:t>
      </w:r>
      <w:proofErr w:type="spellEnd"/>
      <w:r w:rsidRPr="00BE752F">
        <w:t xml:space="preserve"> | </w:t>
      </w:r>
      <w:proofErr w:type="spellStart"/>
      <w:r w:rsidRPr="00BE752F">
        <w:t>Dinja</w:t>
      </w:r>
      <w:proofErr w:type="spellEnd"/>
      <w:r w:rsidRPr="00BE752F">
        <w:t xml:space="preserve"> | Dinkar | </w:t>
      </w:r>
      <w:proofErr w:type="spellStart"/>
      <w:r w:rsidRPr="00BE752F">
        <w:t>Dinkaradeva</w:t>
      </w:r>
      <w:proofErr w:type="spellEnd"/>
      <w:r w:rsidRPr="00BE752F">
        <w:t xml:space="preserve"> | Dinkerrai | </w:t>
      </w:r>
      <w:proofErr w:type="spellStart"/>
      <w:r w:rsidRPr="00BE752F">
        <w:t>Dinkie</w:t>
      </w:r>
      <w:proofErr w:type="spellEnd"/>
      <w:r w:rsidRPr="00BE752F">
        <w:t xml:space="preserve"> | Dinkins | Dinky | Dinn | Dinnie | Dinny | Dino | </w:t>
      </w:r>
      <w:proofErr w:type="spellStart"/>
      <w:r w:rsidRPr="00BE752F">
        <w:t>Dinsdag</w:t>
      </w:r>
      <w:proofErr w:type="spellEnd"/>
      <w:r w:rsidRPr="00BE752F">
        <w:t xml:space="preserve"> | </w:t>
      </w:r>
      <w:proofErr w:type="spellStart"/>
      <w:r w:rsidRPr="00BE752F">
        <w:t>Dinsey</w:t>
      </w:r>
      <w:proofErr w:type="spellEnd"/>
      <w:r w:rsidRPr="00BE752F">
        <w:t xml:space="preserve"> | Dinsmore |</w:t>
      </w:r>
    </w:p>
    <w:p w14:paraId="055352AF" w14:textId="77777777" w:rsidR="00000000" w:rsidRPr="00BE752F" w:rsidRDefault="00000000">
      <w:r w:rsidRPr="00BE752F">
        <w:t xml:space="preserve">Dinu | </w:t>
      </w:r>
      <w:proofErr w:type="spellStart"/>
      <w:r w:rsidRPr="00BE752F">
        <w:t>Dinuka</w:t>
      </w:r>
      <w:proofErr w:type="spellEnd"/>
      <w:r w:rsidRPr="00BE752F">
        <w:t xml:space="preserve"> | Diny | Dio | Diomede | Dion | Diondra | Dione | Dionis | Dionn | Dionne | Dionta | Diontae | Dionte | Dionysios | Dionysius |</w:t>
      </w:r>
    </w:p>
    <w:p w14:paraId="6897AC1C" w14:textId="77777777" w:rsidR="00000000" w:rsidRPr="00BE752F" w:rsidRDefault="00000000">
      <w:r w:rsidRPr="00BE752F">
        <w:t>Dionysos | Dionysus | Dior | Dios | Diovan | Dipa | Dipal | Dipan | Dipana | Dipanwita | Dipen | Dipendra | Diphthong | Dipietro | Dipika |</w:t>
      </w:r>
    </w:p>
    <w:p w14:paraId="1DB29247" w14:textId="77777777" w:rsidR="00000000" w:rsidRPr="00BE752F" w:rsidRDefault="00000000">
      <w:proofErr w:type="spellStart"/>
      <w:r w:rsidRPr="00BE752F">
        <w:t>Dipinder</w:t>
      </w:r>
      <w:proofErr w:type="spellEnd"/>
      <w:r w:rsidRPr="00BE752F">
        <w:t xml:space="preserve"> | </w:t>
      </w:r>
      <w:proofErr w:type="spellStart"/>
      <w:r w:rsidRPr="00BE752F">
        <w:t>Dipita</w:t>
      </w:r>
      <w:proofErr w:type="spellEnd"/>
      <w:r w:rsidRPr="00BE752F">
        <w:t xml:space="preserve"> | </w:t>
      </w:r>
      <w:proofErr w:type="spellStart"/>
      <w:r w:rsidRPr="00BE752F">
        <w:t>Dipmani</w:t>
      </w:r>
      <w:proofErr w:type="spellEnd"/>
      <w:r w:rsidRPr="00BE752F">
        <w:t xml:space="preserve"> | Dippy | Dipstick | Dipsy | Dipta | </w:t>
      </w:r>
      <w:proofErr w:type="spellStart"/>
      <w:r w:rsidRPr="00BE752F">
        <w:t>Diptakirta</w:t>
      </w:r>
      <w:proofErr w:type="spellEnd"/>
      <w:r w:rsidRPr="00BE752F">
        <w:t xml:space="preserve"> | Diptansu | </w:t>
      </w:r>
      <w:proofErr w:type="spellStart"/>
      <w:r w:rsidRPr="00BE752F">
        <w:t>Diptasakti</w:t>
      </w:r>
      <w:proofErr w:type="spellEnd"/>
      <w:r w:rsidRPr="00BE752F">
        <w:t xml:space="preserve"> | </w:t>
      </w:r>
      <w:proofErr w:type="spellStart"/>
      <w:r w:rsidRPr="00BE752F">
        <w:t>Diptavrna</w:t>
      </w:r>
      <w:proofErr w:type="spellEnd"/>
      <w:r w:rsidRPr="00BE752F">
        <w:t xml:space="preserve"> | </w:t>
      </w:r>
      <w:proofErr w:type="spellStart"/>
      <w:r w:rsidRPr="00BE752F">
        <w:t>Diptendra</w:t>
      </w:r>
      <w:proofErr w:type="spellEnd"/>
      <w:r w:rsidRPr="00BE752F">
        <w:t xml:space="preserve"> | Dipti | </w:t>
      </w:r>
      <w:proofErr w:type="spellStart"/>
      <w:r w:rsidRPr="00BE752F">
        <w:t>Diptiman</w:t>
      </w:r>
      <w:proofErr w:type="spellEnd"/>
      <w:r w:rsidRPr="00BE752F">
        <w:t xml:space="preserve"> | Dipu</w:t>
      </w:r>
    </w:p>
    <w:p w14:paraId="66A27B0B" w14:textId="77777777" w:rsidR="00000000" w:rsidRPr="00BE752F" w:rsidRDefault="00000000">
      <w:r w:rsidRPr="00BE752F">
        <w:t xml:space="preserve">| </w:t>
      </w:r>
      <w:proofErr w:type="spellStart"/>
      <w:r w:rsidRPr="00BE752F">
        <w:t>Diqla</w:t>
      </w:r>
      <w:proofErr w:type="spellEnd"/>
      <w:r w:rsidRPr="00BE752F">
        <w:t xml:space="preserve"> | Dir | Dira | Director | </w:t>
      </w:r>
      <w:proofErr w:type="spellStart"/>
      <w:r w:rsidRPr="00BE752F">
        <w:t>Direll</w:t>
      </w:r>
      <w:proofErr w:type="spellEnd"/>
      <w:r w:rsidRPr="00BE752F">
        <w:t xml:space="preserve"> | Diren | Dirgha | </w:t>
      </w:r>
      <w:proofErr w:type="spellStart"/>
      <w:r w:rsidRPr="00BE752F">
        <w:t>Dirghabhuja</w:t>
      </w:r>
      <w:proofErr w:type="spellEnd"/>
      <w:r w:rsidRPr="00BE752F">
        <w:t xml:space="preserve"> | </w:t>
      </w:r>
      <w:proofErr w:type="spellStart"/>
      <w:r w:rsidRPr="00BE752F">
        <w:t>Dirgharaman</w:t>
      </w:r>
      <w:proofErr w:type="spellEnd"/>
      <w:r w:rsidRPr="00BE752F">
        <w:t xml:space="preserve"> | </w:t>
      </w:r>
      <w:proofErr w:type="spellStart"/>
      <w:r w:rsidRPr="00BE752F">
        <w:t>Dirghika</w:t>
      </w:r>
      <w:proofErr w:type="spellEnd"/>
      <w:r w:rsidRPr="00BE752F">
        <w:t xml:space="preserve"> | Dirk | </w:t>
      </w:r>
      <w:proofErr w:type="spellStart"/>
      <w:r w:rsidRPr="00BE752F">
        <w:t>Dirkie</w:t>
      </w:r>
      <w:proofErr w:type="spellEnd"/>
      <w:r w:rsidRPr="00BE752F">
        <w:t xml:space="preserve"> | Dirkje | </w:t>
      </w:r>
      <w:proofErr w:type="spellStart"/>
      <w:r w:rsidRPr="00BE752F">
        <w:t>Diro</w:t>
      </w:r>
      <w:proofErr w:type="spellEnd"/>
      <w:r w:rsidRPr="00BE752F">
        <w:t xml:space="preserve"> | Dirt | Dis |</w:t>
      </w:r>
    </w:p>
    <w:p w14:paraId="02573941" w14:textId="77777777" w:rsidR="00000000" w:rsidRPr="00BE752F" w:rsidRDefault="00000000">
      <w:proofErr w:type="spellStart"/>
      <w:r w:rsidRPr="00BE752F">
        <w:t>Disacaksus</w:t>
      </w:r>
      <w:proofErr w:type="spellEnd"/>
      <w:r w:rsidRPr="00BE752F">
        <w:t xml:space="preserve"> | Disan | Disco | Dish | Dishana | </w:t>
      </w:r>
      <w:proofErr w:type="spellStart"/>
      <w:r w:rsidRPr="00BE752F">
        <w:t>Dishane</w:t>
      </w:r>
      <w:proofErr w:type="spellEnd"/>
      <w:r w:rsidRPr="00BE752F">
        <w:t xml:space="preserve"> | DiShawn | Dishman | Disney | Distefano | Distiny | </w:t>
      </w:r>
      <w:proofErr w:type="spellStart"/>
      <w:r w:rsidRPr="00BE752F">
        <w:t>Ditakirana</w:t>
      </w:r>
      <w:proofErr w:type="spellEnd"/>
      <w:r w:rsidRPr="00BE752F">
        <w:t xml:space="preserve"> | </w:t>
      </w:r>
      <w:proofErr w:type="spellStart"/>
      <w:r w:rsidRPr="00BE752F">
        <w:t>Ditar</w:t>
      </w:r>
      <w:proofErr w:type="spellEnd"/>
      <w:r w:rsidRPr="00BE752F">
        <w:t xml:space="preserve"> | Dite | Dither |</w:t>
      </w:r>
    </w:p>
    <w:p w14:paraId="673C2770" w14:textId="77777777" w:rsidR="00000000" w:rsidRPr="00BE752F" w:rsidRDefault="00000000">
      <w:proofErr w:type="spellStart"/>
      <w:r w:rsidRPr="00BE752F">
        <w:t>Ditijarati</w:t>
      </w:r>
      <w:proofErr w:type="spellEnd"/>
      <w:r w:rsidRPr="00BE752F">
        <w:t xml:space="preserve"> | </w:t>
      </w:r>
      <w:proofErr w:type="spellStart"/>
      <w:r w:rsidRPr="00BE752F">
        <w:t>Ditimat</w:t>
      </w:r>
      <w:proofErr w:type="spellEnd"/>
      <w:r w:rsidRPr="00BE752F">
        <w:t xml:space="preserve"> | Ditto | Ditty | Diu | Div | Diva | Divad | Divamani | Divan | </w:t>
      </w:r>
      <w:proofErr w:type="spellStart"/>
      <w:r w:rsidRPr="00BE752F">
        <w:t>Divapati</w:t>
      </w:r>
      <w:proofErr w:type="spellEnd"/>
      <w:r w:rsidRPr="00BE752F">
        <w:t xml:space="preserve"> | </w:t>
      </w:r>
      <w:proofErr w:type="spellStart"/>
      <w:r w:rsidRPr="00BE752F">
        <w:t>Divar</w:t>
      </w:r>
      <w:proofErr w:type="spellEnd"/>
      <w:r w:rsidRPr="00BE752F">
        <w:t xml:space="preserve"> | </w:t>
      </w:r>
      <w:proofErr w:type="spellStart"/>
      <w:r w:rsidRPr="00BE752F">
        <w:t>Divaratha</w:t>
      </w:r>
      <w:proofErr w:type="spellEnd"/>
      <w:r w:rsidRPr="00BE752F">
        <w:t xml:space="preserve"> | </w:t>
      </w:r>
      <w:proofErr w:type="spellStart"/>
      <w:r w:rsidRPr="00BE752F">
        <w:t>Divasabhartr</w:t>
      </w:r>
      <w:proofErr w:type="spellEnd"/>
      <w:r w:rsidRPr="00BE752F">
        <w:t xml:space="preserve"> | </w:t>
      </w:r>
      <w:proofErr w:type="spellStart"/>
      <w:r w:rsidRPr="00BE752F">
        <w:t>Divasakara</w:t>
      </w:r>
      <w:proofErr w:type="spellEnd"/>
      <w:r w:rsidRPr="00BE752F">
        <w:t xml:space="preserve"> |</w:t>
      </w:r>
    </w:p>
    <w:p w14:paraId="09C1CFB5" w14:textId="77777777" w:rsidR="00000000" w:rsidRPr="00BE752F" w:rsidRDefault="00000000">
      <w:proofErr w:type="spellStart"/>
      <w:r w:rsidRPr="00BE752F">
        <w:t>Divasanatha</w:t>
      </w:r>
      <w:proofErr w:type="spellEnd"/>
      <w:r w:rsidRPr="00BE752F">
        <w:t xml:space="preserve"> | </w:t>
      </w:r>
      <w:proofErr w:type="spellStart"/>
      <w:r w:rsidRPr="00BE752F">
        <w:t>Divasapati</w:t>
      </w:r>
      <w:proofErr w:type="spellEnd"/>
      <w:r w:rsidRPr="00BE752F">
        <w:t xml:space="preserve"> | </w:t>
      </w:r>
      <w:proofErr w:type="spellStart"/>
      <w:r w:rsidRPr="00BE752F">
        <w:t>Divasesvara</w:t>
      </w:r>
      <w:proofErr w:type="spellEnd"/>
      <w:r w:rsidRPr="00BE752F">
        <w:t xml:space="preserve"> | </w:t>
      </w:r>
      <w:proofErr w:type="spellStart"/>
      <w:r w:rsidRPr="00BE752F">
        <w:t>Divaspati</w:t>
      </w:r>
      <w:proofErr w:type="spellEnd"/>
      <w:r w:rsidRPr="00BE752F">
        <w:t xml:space="preserve"> | Divavasu | Diveja | Divekar | Divesh | Divi | Divia | Divian | Divija | Divijata | Divin | Divina |</w:t>
      </w:r>
    </w:p>
    <w:p w14:paraId="6B49F8F7" w14:textId="77777777" w:rsidR="00000000" w:rsidRPr="00BE752F" w:rsidRDefault="00000000">
      <w:r w:rsidRPr="00BE752F">
        <w:t xml:space="preserve">Divine | Divita | </w:t>
      </w:r>
      <w:proofErr w:type="spellStart"/>
      <w:r w:rsidRPr="00BE752F">
        <w:t>Diviyani</w:t>
      </w:r>
      <w:proofErr w:type="spellEnd"/>
      <w:r w:rsidRPr="00BE752F">
        <w:t xml:space="preserve"> | </w:t>
      </w:r>
      <w:proofErr w:type="spellStart"/>
      <w:r w:rsidRPr="00BE752F">
        <w:t>Divone</w:t>
      </w:r>
      <w:proofErr w:type="spellEnd"/>
      <w:r w:rsidRPr="00BE752F">
        <w:t xml:space="preserve"> | Divot | Divy | Divya | </w:t>
      </w:r>
      <w:proofErr w:type="spellStart"/>
      <w:r w:rsidRPr="00BE752F">
        <w:t>Divyagovrsabhadhvaja</w:t>
      </w:r>
      <w:proofErr w:type="spellEnd"/>
      <w:r w:rsidRPr="00BE752F">
        <w:t xml:space="preserve"> | Divyanga | Divyansu | Divyesh | Diwa | Diwakar | Diwali |</w:t>
      </w:r>
    </w:p>
    <w:p w14:paraId="0FE10E00" w14:textId="77777777" w:rsidR="00000000" w:rsidRPr="00BE752F" w:rsidRDefault="00000000">
      <w:r w:rsidRPr="00BE752F">
        <w:t xml:space="preserve">Diwan | Dix | </w:t>
      </w:r>
      <w:proofErr w:type="spellStart"/>
      <w:r w:rsidRPr="00BE752F">
        <w:t>Dixal</w:t>
      </w:r>
      <w:proofErr w:type="spellEnd"/>
      <w:r w:rsidRPr="00BE752F">
        <w:t xml:space="preserve"> | </w:t>
      </w:r>
      <w:proofErr w:type="spellStart"/>
      <w:r w:rsidRPr="00BE752F">
        <w:t>Dixan</w:t>
      </w:r>
      <w:proofErr w:type="spellEnd"/>
      <w:r w:rsidRPr="00BE752F">
        <w:t xml:space="preserve"> | Dixey | Dixi | Dixie | Dixita | Dixon | Diya | Diyaa | Diyan | Diyar | Diz | Dizon | Dizzy | DJ | Djali | Djamin | Django |</w:t>
      </w:r>
    </w:p>
    <w:p w14:paraId="47E2C9A0" w14:textId="77777777" w:rsidR="00000000" w:rsidRPr="00BE752F" w:rsidRDefault="00000000">
      <w:proofErr w:type="spellStart"/>
      <w:r w:rsidRPr="00BE752F">
        <w:t>Djanir</w:t>
      </w:r>
      <w:proofErr w:type="spellEnd"/>
      <w:r w:rsidRPr="00BE752F">
        <w:t xml:space="preserve"> | </w:t>
      </w:r>
      <w:proofErr w:type="spellStart"/>
      <w:r w:rsidRPr="00BE752F">
        <w:t>Djariah</w:t>
      </w:r>
      <w:proofErr w:type="spellEnd"/>
      <w:r w:rsidRPr="00BE752F">
        <w:t xml:space="preserve"> | </w:t>
      </w:r>
      <w:proofErr w:type="spellStart"/>
      <w:r w:rsidRPr="00BE752F">
        <w:t>Djavaheri</w:t>
      </w:r>
      <w:proofErr w:type="spellEnd"/>
      <w:r w:rsidRPr="00BE752F">
        <w:t xml:space="preserve"> | </w:t>
      </w:r>
      <w:proofErr w:type="spellStart"/>
      <w:r w:rsidRPr="00BE752F">
        <w:t>Djaya</w:t>
      </w:r>
      <w:proofErr w:type="spellEnd"/>
      <w:r w:rsidRPr="00BE752F">
        <w:t xml:space="preserve"> | </w:t>
      </w:r>
      <w:proofErr w:type="spellStart"/>
      <w:r w:rsidRPr="00BE752F">
        <w:t>Djed</w:t>
      </w:r>
      <w:proofErr w:type="spellEnd"/>
      <w:r w:rsidRPr="00BE752F">
        <w:t xml:space="preserve"> | </w:t>
      </w:r>
      <w:proofErr w:type="spellStart"/>
      <w:r w:rsidRPr="00BE752F">
        <w:t>Djeddy</w:t>
      </w:r>
      <w:proofErr w:type="spellEnd"/>
      <w:r w:rsidRPr="00BE752F">
        <w:t xml:space="preserve"> | Djenaba | </w:t>
      </w:r>
      <w:proofErr w:type="spellStart"/>
      <w:r w:rsidRPr="00BE752F">
        <w:t>Djidade</w:t>
      </w:r>
      <w:proofErr w:type="spellEnd"/>
      <w:r w:rsidRPr="00BE752F">
        <w:t xml:space="preserve"> | </w:t>
      </w:r>
      <w:proofErr w:type="spellStart"/>
      <w:r w:rsidRPr="00BE752F">
        <w:t>Djill</w:t>
      </w:r>
      <w:proofErr w:type="spellEnd"/>
      <w:r w:rsidRPr="00BE752F">
        <w:t xml:space="preserve"> | Djimon | Djinn | </w:t>
      </w:r>
      <w:proofErr w:type="spellStart"/>
      <w:r w:rsidRPr="00BE752F">
        <w:t>Djoon</w:t>
      </w:r>
      <w:proofErr w:type="spellEnd"/>
      <w:r w:rsidRPr="00BE752F">
        <w:t xml:space="preserve"> | </w:t>
      </w:r>
      <w:proofErr w:type="spellStart"/>
      <w:r w:rsidRPr="00BE752F">
        <w:t>Djorn</w:t>
      </w:r>
      <w:proofErr w:type="spellEnd"/>
      <w:r w:rsidRPr="00BE752F">
        <w:t xml:space="preserve"> | </w:t>
      </w:r>
      <w:proofErr w:type="spellStart"/>
      <w:r w:rsidRPr="00BE752F">
        <w:t>Djula</w:t>
      </w:r>
      <w:proofErr w:type="spellEnd"/>
      <w:r w:rsidRPr="00BE752F">
        <w:t xml:space="preserve"> | </w:t>
      </w:r>
      <w:proofErr w:type="spellStart"/>
      <w:r w:rsidRPr="00BE752F">
        <w:t>Djura</w:t>
      </w:r>
      <w:proofErr w:type="spellEnd"/>
      <w:r w:rsidRPr="00BE752F">
        <w:t xml:space="preserve"> | </w:t>
      </w:r>
      <w:proofErr w:type="spellStart"/>
      <w:r w:rsidRPr="00BE752F">
        <w:t>Djurdjinka</w:t>
      </w:r>
      <w:proofErr w:type="spellEnd"/>
      <w:r w:rsidRPr="00BE752F">
        <w:t xml:space="preserve"> |</w:t>
      </w:r>
    </w:p>
    <w:p w14:paraId="625DDEBB" w14:textId="77777777" w:rsidR="00000000" w:rsidRPr="00BE752F" w:rsidRDefault="00000000">
      <w:r w:rsidRPr="00BE752F">
        <w:t xml:space="preserve">Dmitri | Dmitry | Dmonte | Do | Doa | Doak | Doan | Doat | Dobbin | Dobbins | Dobbs | Dobe | Dobie | Dobre | </w:t>
      </w:r>
      <w:proofErr w:type="spellStart"/>
      <w:r w:rsidRPr="00BE752F">
        <w:t>Dobrina</w:t>
      </w:r>
      <w:proofErr w:type="spellEnd"/>
      <w:r w:rsidRPr="00BE752F">
        <w:t xml:space="preserve"> | </w:t>
      </w:r>
      <w:proofErr w:type="spellStart"/>
      <w:r w:rsidRPr="00BE752F">
        <w:t>Dobritsa</w:t>
      </w:r>
      <w:proofErr w:type="spellEnd"/>
      <w:r w:rsidRPr="00BE752F">
        <w:t xml:space="preserve"> | </w:t>
      </w:r>
      <w:proofErr w:type="spellStart"/>
      <w:r w:rsidRPr="00BE752F">
        <w:t>Dobryna</w:t>
      </w:r>
      <w:proofErr w:type="spellEnd"/>
      <w:r w:rsidRPr="00BE752F">
        <w:t xml:space="preserve"> |</w:t>
      </w:r>
    </w:p>
    <w:p w14:paraId="4636A372" w14:textId="77777777" w:rsidR="00000000" w:rsidRPr="00BE752F" w:rsidRDefault="00000000">
      <w:r w:rsidRPr="00BE752F">
        <w:t xml:space="preserve">Dobson | Doby | Doc | Dochin | Dock | Docker | Dockery | Doctor | </w:t>
      </w:r>
      <w:proofErr w:type="spellStart"/>
      <w:r w:rsidRPr="00BE752F">
        <w:t>Docyttice</w:t>
      </w:r>
      <w:proofErr w:type="spellEnd"/>
      <w:r w:rsidRPr="00BE752F">
        <w:t xml:space="preserve"> | Doda | </w:t>
      </w:r>
      <w:proofErr w:type="spellStart"/>
      <w:r w:rsidRPr="00BE752F">
        <w:t>Dodahi</w:t>
      </w:r>
      <w:proofErr w:type="spellEnd"/>
      <w:r w:rsidRPr="00BE752F">
        <w:t xml:space="preserve"> | Dodd | Dodda | Doddle | Dodds | Doddy |</w:t>
      </w:r>
    </w:p>
    <w:p w14:paraId="39291B64" w14:textId="77777777" w:rsidR="00000000" w:rsidRPr="00BE752F" w:rsidRDefault="00000000">
      <w:r w:rsidRPr="00BE752F">
        <w:t xml:space="preserve">Dode | Dodge | Dodger | Dodi | Dodie | Dodiya | Dodo | </w:t>
      </w:r>
      <w:proofErr w:type="spellStart"/>
      <w:r w:rsidRPr="00BE752F">
        <w:t>Dodrio</w:t>
      </w:r>
      <w:proofErr w:type="spellEnd"/>
      <w:r w:rsidRPr="00BE752F">
        <w:t xml:space="preserve"> | Dodson | </w:t>
      </w:r>
      <w:proofErr w:type="spellStart"/>
      <w:r w:rsidRPr="00BE752F">
        <w:t>Dodtc</w:t>
      </w:r>
      <w:proofErr w:type="spellEnd"/>
      <w:r w:rsidRPr="00BE752F">
        <w:t xml:space="preserve"> | </w:t>
      </w:r>
      <w:proofErr w:type="spellStart"/>
      <w:r w:rsidRPr="00BE752F">
        <w:t>Doduo</w:t>
      </w:r>
      <w:proofErr w:type="spellEnd"/>
      <w:r w:rsidRPr="00BE752F">
        <w:t xml:space="preserve"> | Dody | Doe | </w:t>
      </w:r>
      <w:proofErr w:type="spellStart"/>
      <w:r w:rsidRPr="00BE752F">
        <w:t>Doededzi</w:t>
      </w:r>
      <w:proofErr w:type="spellEnd"/>
      <w:r w:rsidRPr="00BE752F">
        <w:t xml:space="preserve"> | Doering | Doerr | </w:t>
      </w:r>
      <w:proofErr w:type="spellStart"/>
      <w:r w:rsidRPr="00BE752F">
        <w:t>Doete</w:t>
      </w:r>
      <w:proofErr w:type="spellEnd"/>
    </w:p>
    <w:p w14:paraId="790C9009" w14:textId="77777777" w:rsidR="00000000" w:rsidRPr="00BE752F" w:rsidRDefault="00000000">
      <w:r w:rsidRPr="00BE752F">
        <w:t xml:space="preserve">| Doezema | Dog | Doga | </w:t>
      </w:r>
      <w:proofErr w:type="spellStart"/>
      <w:r w:rsidRPr="00BE752F">
        <w:t>Doganay</w:t>
      </w:r>
      <w:proofErr w:type="spellEnd"/>
      <w:r w:rsidRPr="00BE752F">
        <w:t xml:space="preserve"> | </w:t>
      </w:r>
      <w:proofErr w:type="spellStart"/>
      <w:r w:rsidRPr="00BE752F">
        <w:t>Dogangun</w:t>
      </w:r>
      <w:proofErr w:type="spellEnd"/>
      <w:r w:rsidRPr="00BE752F">
        <w:t xml:space="preserve"> | Dogg | Doggett | Doggie | Doggs | </w:t>
      </w:r>
      <w:proofErr w:type="spellStart"/>
      <w:r w:rsidRPr="00BE752F">
        <w:t>Doglet</w:t>
      </w:r>
      <w:proofErr w:type="spellEnd"/>
      <w:r w:rsidRPr="00BE752F">
        <w:t xml:space="preserve"> | Doheny | Doherty | Doi | Doink | Doire | </w:t>
      </w:r>
      <w:proofErr w:type="spellStart"/>
      <w:r w:rsidRPr="00BE752F">
        <w:t>Dojn</w:t>
      </w:r>
      <w:proofErr w:type="spellEnd"/>
      <w:r w:rsidRPr="00BE752F">
        <w:t xml:space="preserve"> |</w:t>
      </w:r>
    </w:p>
    <w:p w14:paraId="71FE98C3" w14:textId="77777777" w:rsidR="00000000" w:rsidRPr="00BE752F" w:rsidRDefault="00000000">
      <w:proofErr w:type="spellStart"/>
      <w:r w:rsidRPr="00BE752F">
        <w:t>Dojoodorj</w:t>
      </w:r>
      <w:proofErr w:type="spellEnd"/>
      <w:r w:rsidRPr="00BE752F">
        <w:t xml:space="preserve"> | Dok | Doki | </w:t>
      </w:r>
      <w:proofErr w:type="spellStart"/>
      <w:r w:rsidRPr="00BE752F">
        <w:t>Dokie</w:t>
      </w:r>
      <w:proofErr w:type="spellEnd"/>
      <w:r w:rsidRPr="00BE752F">
        <w:t xml:space="preserve"> | Dokken | Dol | Dola | Dolan | Dolapo | Dolat | Dolby | Dolce | Dolev | Dolf | Doli | Dolin | Dolkar | Doll |</w:t>
      </w:r>
    </w:p>
    <w:p w14:paraId="4F375578" w14:textId="77777777" w:rsidR="00000000" w:rsidRPr="00BE752F" w:rsidRDefault="00000000">
      <w:r w:rsidRPr="00BE752F">
        <w:t xml:space="preserve">Dollar | Dolli | Dollie | Dolly | </w:t>
      </w:r>
      <w:proofErr w:type="spellStart"/>
      <w:r w:rsidRPr="00BE752F">
        <w:t>Dologhon</w:t>
      </w:r>
      <w:proofErr w:type="spellEnd"/>
      <w:r w:rsidRPr="00BE752F">
        <w:t xml:space="preserve"> | Dolon | Dolores | Dolphin | Dolphine | Dolphus | Dom | Doma | Domanick | Domanik | Domanique |</w:t>
      </w:r>
    </w:p>
    <w:p w14:paraId="18D6B456" w14:textId="77777777" w:rsidR="00000000" w:rsidRPr="00BE752F" w:rsidRDefault="00000000">
      <w:r w:rsidRPr="00BE752F">
        <w:t xml:space="preserve">Dombey | Dombrowski | </w:t>
      </w:r>
      <w:proofErr w:type="spellStart"/>
      <w:r w:rsidRPr="00BE752F">
        <w:t>Domefa</w:t>
      </w:r>
      <w:proofErr w:type="spellEnd"/>
      <w:r w:rsidRPr="00BE752F">
        <w:t xml:space="preserve"> | Domeka | Domel | Domeneque | Domenge | Domenic | Domenica | Domenico | Domenique | </w:t>
      </w:r>
      <w:proofErr w:type="spellStart"/>
      <w:r w:rsidRPr="00BE752F">
        <w:t>Domevonli</w:t>
      </w:r>
      <w:proofErr w:type="spellEnd"/>
      <w:r w:rsidRPr="00BE752F">
        <w:t xml:space="preserve"> |</w:t>
      </w:r>
    </w:p>
    <w:p w14:paraId="7FD1159D" w14:textId="77777777" w:rsidR="00000000" w:rsidRPr="00BE752F" w:rsidRDefault="00000000">
      <w:r w:rsidRPr="00BE752F">
        <w:t>Domhnall | Domi | Domicile | Domico | Domina | Domine | Dominek | Domineque | Domingo | Dominguez | Domini | Dominic | Dominica |</w:t>
      </w:r>
    </w:p>
    <w:p w14:paraId="13372817" w14:textId="77777777" w:rsidR="00000000" w:rsidRPr="00BE752F" w:rsidRDefault="00000000">
      <w:r w:rsidRPr="00BE752F">
        <w:t xml:space="preserve">Dominicc | Dominici | Dominick | </w:t>
      </w:r>
      <w:proofErr w:type="spellStart"/>
      <w:r w:rsidRPr="00BE752F">
        <w:t>Dominicke</w:t>
      </w:r>
      <w:proofErr w:type="spellEnd"/>
      <w:r w:rsidRPr="00BE752F">
        <w:t xml:space="preserve"> | Dominie | Dominiek | Dominik | Dominike | Dominion | Dominiq | Dominique | Domino |</w:t>
      </w:r>
    </w:p>
    <w:p w14:paraId="4609BE2A" w14:textId="77777777" w:rsidR="00000000" w:rsidRPr="00BE752F" w:rsidRDefault="00000000">
      <w:r w:rsidRPr="00BE752F">
        <w:t xml:space="preserve">Dominque | Dominquez | Dominy | Domique | </w:t>
      </w:r>
      <w:proofErr w:type="spellStart"/>
      <w:r w:rsidRPr="00BE752F">
        <w:t>Dommin</w:t>
      </w:r>
      <w:proofErr w:type="spellEnd"/>
      <w:r w:rsidRPr="00BE752F">
        <w:t xml:space="preserve"> | Domminic | </w:t>
      </w:r>
      <w:proofErr w:type="spellStart"/>
      <w:r w:rsidRPr="00BE752F">
        <w:t>Domnici</w:t>
      </w:r>
      <w:proofErr w:type="spellEnd"/>
      <w:r w:rsidRPr="00BE752F">
        <w:t xml:space="preserve"> | Domnique | Domonic | Domonick | Domonique | Domunique |</w:t>
      </w:r>
    </w:p>
    <w:p w14:paraId="7ED139DB" w14:textId="77777777" w:rsidR="00000000" w:rsidRPr="00BE752F" w:rsidRDefault="00000000">
      <w:r w:rsidRPr="00BE752F">
        <w:t xml:space="preserve">Domynique | Don | Dona | Donae | Donagh | Donahue | Donail | Donal | Donald | Donaldson | </w:t>
      </w:r>
      <w:proofErr w:type="spellStart"/>
      <w:r w:rsidRPr="00BE752F">
        <w:t>Donale</w:t>
      </w:r>
      <w:proofErr w:type="spellEnd"/>
      <w:r w:rsidRPr="00BE752F">
        <w:t xml:space="preserve"> | Donat | Donata | Donate | Donatello |</w:t>
      </w:r>
    </w:p>
    <w:p w14:paraId="3BA57647" w14:textId="77777777" w:rsidR="00000000" w:rsidRPr="00BE752F" w:rsidRDefault="00000000">
      <w:r w:rsidRPr="00BE752F">
        <w:t xml:space="preserve">Donato | </w:t>
      </w:r>
      <w:proofErr w:type="spellStart"/>
      <w:r w:rsidRPr="00BE752F">
        <w:t>Donaugh</w:t>
      </w:r>
      <w:proofErr w:type="spellEnd"/>
      <w:r w:rsidRPr="00BE752F">
        <w:t xml:space="preserve"> | </w:t>
      </w:r>
      <w:proofErr w:type="spellStart"/>
      <w:r w:rsidRPr="00BE752F">
        <w:t>Donche</w:t>
      </w:r>
      <w:proofErr w:type="spellEnd"/>
      <w:r w:rsidRPr="00BE752F">
        <w:t xml:space="preserve"> | Dondi | Dondra | Dondrea | Dondu | Done | Doneal | Donegal | </w:t>
      </w:r>
      <w:proofErr w:type="spellStart"/>
      <w:r w:rsidRPr="00BE752F">
        <w:t>Donele</w:t>
      </w:r>
      <w:proofErr w:type="spellEnd"/>
      <w:r w:rsidRPr="00BE752F">
        <w:t xml:space="preserve"> | Donell | Donelle | Donelly | Donette |</w:t>
      </w:r>
    </w:p>
    <w:p w14:paraId="55B7550A" w14:textId="77777777" w:rsidR="00000000" w:rsidRPr="00BE752F" w:rsidRDefault="00000000">
      <w:r w:rsidRPr="00BE752F">
        <w:t xml:space="preserve">Dong | Donghal | </w:t>
      </w:r>
      <w:proofErr w:type="spellStart"/>
      <w:r w:rsidRPr="00BE752F">
        <w:t>Dongik</w:t>
      </w:r>
      <w:proofErr w:type="spellEnd"/>
      <w:r w:rsidRPr="00BE752F">
        <w:t xml:space="preserve"> | </w:t>
      </w:r>
      <w:proofErr w:type="spellStart"/>
      <w:r w:rsidRPr="00BE752F">
        <w:t>Dongjoo</w:t>
      </w:r>
      <w:proofErr w:type="spellEnd"/>
      <w:r w:rsidRPr="00BE752F">
        <w:t xml:space="preserve"> | </w:t>
      </w:r>
      <w:proofErr w:type="spellStart"/>
      <w:r w:rsidRPr="00BE752F">
        <w:t>Dongmoon</w:t>
      </w:r>
      <w:proofErr w:type="spellEnd"/>
      <w:r w:rsidRPr="00BE752F">
        <w:t xml:space="preserve"> | </w:t>
      </w:r>
      <w:proofErr w:type="spellStart"/>
      <w:r w:rsidRPr="00BE752F">
        <w:t>Dongpyo</w:t>
      </w:r>
      <w:proofErr w:type="spellEnd"/>
      <w:r w:rsidRPr="00BE752F">
        <w:t xml:space="preserve"> | Doni | Donia | Donie | Doniel | Donielle | Donin | Doninic | Donique | Donis |</w:t>
      </w:r>
    </w:p>
    <w:p w14:paraId="754632E7" w14:textId="77777777" w:rsidR="00000000" w:rsidRPr="00BE752F" w:rsidRDefault="00000000">
      <w:r w:rsidRPr="00BE752F">
        <w:t xml:space="preserve">Donja | Donkey | Donley | Donminique | Donn | Donna | Donnan | Donnay | Donnchadh | Donne | </w:t>
      </w:r>
      <w:proofErr w:type="spellStart"/>
      <w:r w:rsidRPr="00BE752F">
        <w:t>Donnea</w:t>
      </w:r>
      <w:proofErr w:type="spellEnd"/>
      <w:r w:rsidRPr="00BE752F">
        <w:t xml:space="preserve"> | </w:t>
      </w:r>
      <w:proofErr w:type="spellStart"/>
      <w:r w:rsidRPr="00BE752F">
        <w:t>Donnee</w:t>
      </w:r>
      <w:proofErr w:type="spellEnd"/>
      <w:r w:rsidRPr="00BE752F">
        <w:t xml:space="preserve"> | Donnel | Donnell |</w:t>
      </w:r>
    </w:p>
    <w:p w14:paraId="211BB2B1" w14:textId="77777777" w:rsidR="00000000" w:rsidRPr="00BE752F" w:rsidRDefault="00000000">
      <w:r w:rsidRPr="00BE752F">
        <w:t xml:space="preserve">Donnelly | Donner | </w:t>
      </w:r>
      <w:proofErr w:type="spellStart"/>
      <w:r w:rsidRPr="00BE752F">
        <w:t>Donnet</w:t>
      </w:r>
      <w:proofErr w:type="spellEnd"/>
      <w:r w:rsidRPr="00BE752F">
        <w:t xml:space="preserve"> | Donnette | </w:t>
      </w:r>
      <w:proofErr w:type="spellStart"/>
      <w:r w:rsidRPr="00BE752F">
        <w:t>Donneybrook</w:t>
      </w:r>
      <w:proofErr w:type="spellEnd"/>
      <w:r w:rsidRPr="00BE752F">
        <w:t xml:space="preserve"> | Donni | Donnie | Donnis | Donny | </w:t>
      </w:r>
      <w:proofErr w:type="spellStart"/>
      <w:r w:rsidRPr="00BE752F">
        <w:t>Donnyell</w:t>
      </w:r>
      <w:proofErr w:type="spellEnd"/>
      <w:r w:rsidRPr="00BE752F">
        <w:t xml:space="preserve"> | Dono | Donofrio | Donohue | Donon |</w:t>
      </w:r>
    </w:p>
    <w:p w14:paraId="3EA303FF" w14:textId="77777777" w:rsidR="00000000" w:rsidRPr="00BE752F" w:rsidRDefault="00000000">
      <w:r w:rsidRPr="00BE752F">
        <w:t xml:space="preserve">Donostia | Donovan | </w:t>
      </w:r>
      <w:proofErr w:type="spellStart"/>
      <w:r w:rsidRPr="00BE752F">
        <w:t>Donoza</w:t>
      </w:r>
      <w:proofErr w:type="spellEnd"/>
      <w:r w:rsidRPr="00BE752F">
        <w:t xml:space="preserve"> | Donsha | Donshay | </w:t>
      </w:r>
      <w:proofErr w:type="spellStart"/>
      <w:r w:rsidRPr="00BE752F">
        <w:t>Donshe</w:t>
      </w:r>
      <w:proofErr w:type="spellEnd"/>
      <w:r w:rsidRPr="00BE752F">
        <w:t xml:space="preserve"> | </w:t>
      </w:r>
      <w:proofErr w:type="spellStart"/>
      <w:r w:rsidRPr="00BE752F">
        <w:t>Donshel</w:t>
      </w:r>
      <w:proofErr w:type="spellEnd"/>
      <w:r w:rsidRPr="00BE752F">
        <w:t xml:space="preserve"> | Donta | Dontae | Dontay | Dontaye | Donte | </w:t>
      </w:r>
      <w:proofErr w:type="spellStart"/>
      <w:r w:rsidRPr="00BE752F">
        <w:t>Donteria</w:t>
      </w:r>
      <w:proofErr w:type="spellEnd"/>
      <w:r w:rsidRPr="00BE752F">
        <w:t xml:space="preserve"> | </w:t>
      </w:r>
      <w:proofErr w:type="spellStart"/>
      <w:r w:rsidRPr="00BE752F">
        <w:t>Donthi</w:t>
      </w:r>
      <w:proofErr w:type="spellEnd"/>
      <w:r w:rsidRPr="00BE752F">
        <w:t xml:space="preserve"> | Dontia</w:t>
      </w:r>
    </w:p>
    <w:p w14:paraId="0EDD235C" w14:textId="77777777" w:rsidR="00000000" w:rsidRPr="00BE752F" w:rsidRDefault="00000000">
      <w:r w:rsidRPr="00BE752F">
        <w:t xml:space="preserve">| Dontrell | Dontrelle | </w:t>
      </w:r>
      <w:proofErr w:type="spellStart"/>
      <w:r w:rsidRPr="00BE752F">
        <w:t>Dontrese</w:t>
      </w:r>
      <w:proofErr w:type="spellEnd"/>
      <w:r w:rsidRPr="00BE752F">
        <w:t xml:space="preserve"> | Dontrice | Donudenu | </w:t>
      </w:r>
      <w:proofErr w:type="spellStart"/>
      <w:r w:rsidRPr="00BE752F">
        <w:t>Donukui</w:t>
      </w:r>
      <w:proofErr w:type="spellEnd"/>
      <w:r w:rsidRPr="00BE752F">
        <w:t xml:space="preserve"> | Donya | Donyae | </w:t>
      </w:r>
      <w:proofErr w:type="spellStart"/>
      <w:r w:rsidRPr="00BE752F">
        <w:t>Donyah</w:t>
      </w:r>
      <w:proofErr w:type="spellEnd"/>
      <w:r w:rsidRPr="00BE752F">
        <w:t xml:space="preserve"> | Donye | Donyea | Donyel | Donyell | </w:t>
      </w:r>
      <w:proofErr w:type="spellStart"/>
      <w:r w:rsidRPr="00BE752F">
        <w:t>Donyle</w:t>
      </w:r>
      <w:proofErr w:type="spellEnd"/>
      <w:r w:rsidRPr="00BE752F">
        <w:t xml:space="preserve"> |</w:t>
      </w:r>
    </w:p>
    <w:p w14:paraId="54A22C1B" w14:textId="77777777" w:rsidR="00000000" w:rsidRPr="00BE752F" w:rsidRDefault="00000000">
      <w:r w:rsidRPr="00BE752F">
        <w:t xml:space="preserve">Donzel | </w:t>
      </w:r>
      <w:proofErr w:type="spellStart"/>
      <w:r w:rsidRPr="00BE752F">
        <w:t>Donzelle</w:t>
      </w:r>
      <w:proofErr w:type="spellEnd"/>
      <w:r w:rsidRPr="00BE752F">
        <w:t xml:space="preserve"> | Doobie | Dooby | Doodle | Doodles | Doody | Doofus | Doogan | Dooley | Doolittle | Doon | Doone | Door | Dopey | Dor |</w:t>
      </w:r>
    </w:p>
    <w:p w14:paraId="6C82DDAD" w14:textId="77777777" w:rsidR="00000000" w:rsidRPr="00BE752F" w:rsidRDefault="00000000">
      <w:r w:rsidRPr="00BE752F">
        <w:t xml:space="preserve">Dora | Doraemon | Dorai | Dorain | Doraiswamy | Doral | </w:t>
      </w:r>
      <w:proofErr w:type="spellStart"/>
      <w:r w:rsidRPr="00BE752F">
        <w:t>Dorali</w:t>
      </w:r>
      <w:proofErr w:type="spellEnd"/>
      <w:r w:rsidRPr="00BE752F">
        <w:t xml:space="preserve"> | Doran | </w:t>
      </w:r>
      <w:proofErr w:type="spellStart"/>
      <w:r w:rsidRPr="00BE752F">
        <w:t>Doranal</w:t>
      </w:r>
      <w:proofErr w:type="spellEnd"/>
      <w:r w:rsidRPr="00BE752F">
        <w:t xml:space="preserve"> | </w:t>
      </w:r>
      <w:proofErr w:type="spellStart"/>
      <w:r w:rsidRPr="00BE752F">
        <w:t>Dorben</w:t>
      </w:r>
      <w:proofErr w:type="spellEnd"/>
      <w:r w:rsidRPr="00BE752F">
        <w:t xml:space="preserve"> | Dorca | Dorcas | Dorcy | Dorde | Dore | Dorean</w:t>
      </w:r>
    </w:p>
    <w:p w14:paraId="737F15D4" w14:textId="77777777" w:rsidR="00000000" w:rsidRPr="00BE752F" w:rsidRDefault="00000000">
      <w:r w:rsidRPr="00BE752F">
        <w:t xml:space="preserve">| </w:t>
      </w:r>
      <w:proofErr w:type="spellStart"/>
      <w:r w:rsidRPr="00BE752F">
        <w:t>Doreas</w:t>
      </w:r>
      <w:proofErr w:type="spellEnd"/>
      <w:r w:rsidRPr="00BE752F">
        <w:t xml:space="preserve"> | Doreen | Dorel | Dorell | Doren | Dores | Dorethe | </w:t>
      </w:r>
      <w:proofErr w:type="spellStart"/>
      <w:r w:rsidRPr="00BE752F">
        <w:t>Dorett</w:t>
      </w:r>
      <w:proofErr w:type="spellEnd"/>
      <w:r w:rsidRPr="00BE752F">
        <w:t xml:space="preserve"> | Dorey | Dorf | Dori | Doria | Dorian | Doric | Dorie | Doriel | Dorien |</w:t>
      </w:r>
    </w:p>
    <w:p w14:paraId="6D755A14" w14:textId="77777777" w:rsidR="00000000" w:rsidRPr="00BE752F" w:rsidRDefault="00000000">
      <w:r w:rsidRPr="00BE752F">
        <w:t xml:space="preserve">Dorienne | </w:t>
      </w:r>
      <w:proofErr w:type="spellStart"/>
      <w:r w:rsidRPr="00BE752F">
        <w:t>Dorila</w:t>
      </w:r>
      <w:proofErr w:type="spellEnd"/>
      <w:r w:rsidRPr="00BE752F">
        <w:t xml:space="preserve"> | Dorin | Dorina | Dorion | Doris | Dorise | Dorit | Dorito | </w:t>
      </w:r>
      <w:proofErr w:type="spellStart"/>
      <w:r w:rsidRPr="00BE752F">
        <w:t>Doriva</w:t>
      </w:r>
      <w:proofErr w:type="spellEnd"/>
      <w:r w:rsidRPr="00BE752F">
        <w:t xml:space="preserve"> | Dorj | Dork | Dorkas | Dorko | </w:t>
      </w:r>
      <w:proofErr w:type="spellStart"/>
      <w:r w:rsidRPr="00BE752F">
        <w:t>Dorkus</w:t>
      </w:r>
      <w:proofErr w:type="spellEnd"/>
      <w:r w:rsidRPr="00BE752F">
        <w:t xml:space="preserve"> | Dorman | Dorn |</w:t>
      </w:r>
    </w:p>
    <w:p w14:paraId="4A0D990B" w14:textId="77777777" w:rsidR="00000000" w:rsidRPr="00BE752F" w:rsidRDefault="00000000">
      <w:r w:rsidRPr="00BE752F">
        <w:t xml:space="preserve">Dorne | Dornell | Doron | Dorona | Dorota | Dorothea | Dorotheos | Dorothy | Dorr | Dorrance | Dorrel | Dorrell | </w:t>
      </w:r>
      <w:proofErr w:type="spellStart"/>
      <w:r w:rsidRPr="00BE752F">
        <w:t>Dorrelle</w:t>
      </w:r>
      <w:proofErr w:type="spellEnd"/>
      <w:r w:rsidRPr="00BE752F">
        <w:t xml:space="preserve"> | Dorren | </w:t>
      </w:r>
      <w:proofErr w:type="spellStart"/>
      <w:r w:rsidRPr="00BE752F">
        <w:t>Dorrey</w:t>
      </w:r>
      <w:proofErr w:type="spellEnd"/>
      <w:r w:rsidRPr="00BE752F">
        <w:t xml:space="preserve"> |</w:t>
      </w:r>
    </w:p>
    <w:p w14:paraId="06B50481" w14:textId="77777777" w:rsidR="00000000" w:rsidRPr="00BE752F" w:rsidRDefault="00000000">
      <w:r w:rsidRPr="00BE752F">
        <w:t xml:space="preserve">Dorri | Dorrian | Dorrin | Dorris | Dorry | Dorset | Dorsett | Dorsey | Dorsie | Dort | </w:t>
      </w:r>
      <w:proofErr w:type="spellStart"/>
      <w:r w:rsidRPr="00BE752F">
        <w:t>Dortas</w:t>
      </w:r>
      <w:proofErr w:type="spellEnd"/>
      <w:r w:rsidRPr="00BE752F">
        <w:t xml:space="preserve"> | Dortch | Dorth | Dorus | Dory | Doryan | </w:t>
      </w:r>
      <w:proofErr w:type="spellStart"/>
      <w:r w:rsidRPr="00BE752F">
        <w:t>Dosakara</w:t>
      </w:r>
      <w:proofErr w:type="spellEnd"/>
    </w:p>
    <w:p w14:paraId="697A839B" w14:textId="77777777" w:rsidR="00000000" w:rsidRPr="00BE752F" w:rsidRDefault="00000000">
      <w:r w:rsidRPr="00BE752F">
        <w:t xml:space="preserve">| Dosan | </w:t>
      </w:r>
      <w:proofErr w:type="spellStart"/>
      <w:r w:rsidRPr="00BE752F">
        <w:t>Dosaramanja</w:t>
      </w:r>
      <w:proofErr w:type="spellEnd"/>
      <w:r w:rsidRPr="00BE752F">
        <w:t xml:space="preserve"> | </w:t>
      </w:r>
      <w:proofErr w:type="spellStart"/>
      <w:r w:rsidRPr="00BE752F">
        <w:t>Doseda</w:t>
      </w:r>
      <w:proofErr w:type="spellEnd"/>
      <w:r w:rsidRPr="00BE752F">
        <w:t xml:space="preserve"> | Doshi | Doss | Dossie | Dot | Doto | Dotson | Doty | Dou | Doua | Doucet | Doucette | Doudou | Dougal |</w:t>
      </w:r>
    </w:p>
    <w:p w14:paraId="1C17BABC" w14:textId="77777777" w:rsidR="00000000" w:rsidRPr="00BE752F" w:rsidRDefault="00000000">
      <w:r w:rsidRPr="00BE752F">
        <w:t xml:space="preserve">Dougherty | Doughty | Dougie | Dougla | Douglas | </w:t>
      </w:r>
      <w:proofErr w:type="spellStart"/>
      <w:r w:rsidRPr="00BE752F">
        <w:t>Doumia</w:t>
      </w:r>
      <w:proofErr w:type="spellEnd"/>
      <w:r w:rsidRPr="00BE752F">
        <w:t xml:space="preserve"> | Doune | </w:t>
      </w:r>
      <w:proofErr w:type="spellStart"/>
      <w:r w:rsidRPr="00BE752F">
        <w:t>Douta</w:t>
      </w:r>
      <w:proofErr w:type="spellEnd"/>
      <w:r w:rsidRPr="00BE752F">
        <w:t xml:space="preserve"> | </w:t>
      </w:r>
      <w:proofErr w:type="spellStart"/>
      <w:r w:rsidRPr="00BE752F">
        <w:t>Doutje</w:t>
      </w:r>
      <w:proofErr w:type="spellEnd"/>
      <w:r w:rsidRPr="00BE752F">
        <w:t xml:space="preserve"> | </w:t>
      </w:r>
      <w:proofErr w:type="spellStart"/>
      <w:r w:rsidRPr="00BE752F">
        <w:t>Doutsen</w:t>
      </w:r>
      <w:proofErr w:type="spellEnd"/>
      <w:r w:rsidRPr="00BE752F">
        <w:t xml:space="preserve"> | Dov | Dove | Dover | Dovi | Dovie | Dow |</w:t>
      </w:r>
    </w:p>
    <w:p w14:paraId="55638793" w14:textId="77777777" w:rsidR="00000000" w:rsidRPr="00BE752F" w:rsidRDefault="00000000">
      <w:r w:rsidRPr="00BE752F">
        <w:t xml:space="preserve">Dowd | Dowdell | </w:t>
      </w:r>
      <w:proofErr w:type="spellStart"/>
      <w:r w:rsidRPr="00BE752F">
        <w:t>Dowdiddie</w:t>
      </w:r>
      <w:proofErr w:type="spellEnd"/>
      <w:r w:rsidRPr="00BE752F">
        <w:t xml:space="preserve"> | Dowdy | Dowell | Dowling | Downer | Downes | Downey | Downing | Downs | Downy | Doy | Doyal | Doyel |</w:t>
      </w:r>
    </w:p>
    <w:p w14:paraId="665504F7" w14:textId="77777777" w:rsidR="00000000" w:rsidRPr="00BE752F" w:rsidRDefault="00000000">
      <w:r w:rsidRPr="00BE752F">
        <w:t xml:space="preserve">Doyle | Doyne | Doyon | Dozer | Dozier | Dr | Drac | Drace | </w:t>
      </w:r>
      <w:proofErr w:type="spellStart"/>
      <w:r w:rsidRPr="00BE752F">
        <w:t>Dracha</w:t>
      </w:r>
      <w:proofErr w:type="spellEnd"/>
      <w:r w:rsidRPr="00BE752F">
        <w:t xml:space="preserve"> | </w:t>
      </w:r>
      <w:proofErr w:type="spellStart"/>
      <w:r w:rsidRPr="00BE752F">
        <w:t>Drachen</w:t>
      </w:r>
      <w:proofErr w:type="spellEnd"/>
      <w:r w:rsidRPr="00BE752F">
        <w:t xml:space="preserve"> | Draco | Draconis | </w:t>
      </w:r>
      <w:proofErr w:type="spellStart"/>
      <w:r w:rsidRPr="00BE752F">
        <w:t>Dradha</w:t>
      </w:r>
      <w:proofErr w:type="spellEnd"/>
      <w:r w:rsidRPr="00BE752F">
        <w:t xml:space="preserve"> | Drae | Draga | Dragan | Dragana |</w:t>
      </w:r>
    </w:p>
    <w:p w14:paraId="66AC6D84" w14:textId="77777777" w:rsidR="00000000" w:rsidRPr="00BE752F" w:rsidRDefault="00000000">
      <w:proofErr w:type="spellStart"/>
      <w:r w:rsidRPr="00BE752F">
        <w:t>Dragin'ia</w:t>
      </w:r>
      <w:proofErr w:type="spellEnd"/>
      <w:r w:rsidRPr="00BE752F">
        <w:t xml:space="preserve"> | </w:t>
      </w:r>
      <w:proofErr w:type="spellStart"/>
      <w:r w:rsidRPr="00BE752F">
        <w:t>Draginia</w:t>
      </w:r>
      <w:proofErr w:type="spellEnd"/>
      <w:r w:rsidRPr="00BE752F">
        <w:t xml:space="preserve"> | Dragon | </w:t>
      </w:r>
      <w:proofErr w:type="spellStart"/>
      <w:r w:rsidRPr="00BE752F">
        <w:t>Dragonair</w:t>
      </w:r>
      <w:proofErr w:type="spellEnd"/>
      <w:r w:rsidRPr="00BE752F">
        <w:t xml:space="preserve"> | Dragonfly | </w:t>
      </w:r>
      <w:proofErr w:type="spellStart"/>
      <w:r w:rsidRPr="00BE752F">
        <w:t>Dragonite</w:t>
      </w:r>
      <w:proofErr w:type="spellEnd"/>
      <w:r w:rsidRPr="00BE752F">
        <w:t xml:space="preserve"> | Dragos | </w:t>
      </w:r>
      <w:proofErr w:type="spellStart"/>
      <w:r w:rsidRPr="00BE752F">
        <w:t>Drahcir</w:t>
      </w:r>
      <w:proofErr w:type="spellEnd"/>
      <w:r w:rsidRPr="00BE752F">
        <w:t xml:space="preserve"> | </w:t>
      </w:r>
      <w:proofErr w:type="spellStart"/>
      <w:r w:rsidRPr="00BE752F">
        <w:t>Draia</w:t>
      </w:r>
      <w:proofErr w:type="spellEnd"/>
      <w:r w:rsidRPr="00BE752F">
        <w:t xml:space="preserve"> | Drain | </w:t>
      </w:r>
      <w:proofErr w:type="spellStart"/>
      <w:r w:rsidRPr="00BE752F">
        <w:t>Draino</w:t>
      </w:r>
      <w:proofErr w:type="spellEnd"/>
      <w:r w:rsidRPr="00BE752F">
        <w:t xml:space="preserve"> | </w:t>
      </w:r>
      <w:proofErr w:type="spellStart"/>
      <w:r w:rsidRPr="00BE752F">
        <w:t>Draka</w:t>
      </w:r>
      <w:proofErr w:type="spellEnd"/>
      <w:r w:rsidRPr="00BE752F">
        <w:t xml:space="preserve"> | Drake | </w:t>
      </w:r>
      <w:proofErr w:type="spellStart"/>
      <w:r w:rsidRPr="00BE752F">
        <w:t>Drakken</w:t>
      </w:r>
      <w:proofErr w:type="spellEnd"/>
      <w:r w:rsidRPr="00BE752F">
        <w:t xml:space="preserve"> |</w:t>
      </w:r>
    </w:p>
    <w:p w14:paraId="7FF24F78" w14:textId="77777777" w:rsidR="00000000" w:rsidRPr="00BE752F" w:rsidRDefault="00000000">
      <w:proofErr w:type="spellStart"/>
      <w:r w:rsidRPr="00BE752F">
        <w:t>Drakkon</w:t>
      </w:r>
      <w:proofErr w:type="spellEnd"/>
      <w:r w:rsidRPr="00BE752F">
        <w:t xml:space="preserve"> | </w:t>
      </w:r>
      <w:proofErr w:type="spellStart"/>
      <w:r w:rsidRPr="00BE752F">
        <w:t>Draksaramesvar</w:t>
      </w:r>
      <w:proofErr w:type="spellEnd"/>
      <w:r w:rsidRPr="00BE752F">
        <w:t xml:space="preserve"> | Drama | Drambuie | Drammen | </w:t>
      </w:r>
      <w:proofErr w:type="spellStart"/>
      <w:r w:rsidRPr="00BE752F">
        <w:t>Draon</w:t>
      </w:r>
      <w:proofErr w:type="spellEnd"/>
      <w:r w:rsidRPr="00BE752F">
        <w:t xml:space="preserve"> | </w:t>
      </w:r>
      <w:proofErr w:type="spellStart"/>
      <w:r w:rsidRPr="00BE752F">
        <w:t>Drapa</w:t>
      </w:r>
      <w:proofErr w:type="spellEnd"/>
      <w:r w:rsidRPr="00BE752F">
        <w:t xml:space="preserve"> | Draper | </w:t>
      </w:r>
      <w:proofErr w:type="spellStart"/>
      <w:r w:rsidRPr="00BE752F">
        <w:t>Dratini</w:t>
      </w:r>
      <w:proofErr w:type="spellEnd"/>
      <w:r w:rsidRPr="00BE752F">
        <w:t xml:space="preserve"> | Draupadi | Draupnir | Draven | </w:t>
      </w:r>
      <w:proofErr w:type="spellStart"/>
      <w:r w:rsidRPr="00BE752F">
        <w:t>Dravi</w:t>
      </w:r>
      <w:proofErr w:type="spellEnd"/>
      <w:r w:rsidRPr="00BE752F">
        <w:t xml:space="preserve"> | Dravida |</w:t>
      </w:r>
    </w:p>
    <w:p w14:paraId="0DDFABBA" w14:textId="77777777" w:rsidR="00000000" w:rsidRPr="00BE752F" w:rsidRDefault="00000000">
      <w:proofErr w:type="spellStart"/>
      <w:r w:rsidRPr="00BE752F">
        <w:t>Dravinesvara</w:t>
      </w:r>
      <w:proofErr w:type="spellEnd"/>
      <w:r w:rsidRPr="00BE752F">
        <w:t xml:space="preserve"> | Drax | Dray | Drayke | Drayton | Drazan | Drazic | Drdahana | </w:t>
      </w:r>
      <w:proofErr w:type="spellStart"/>
      <w:r w:rsidRPr="00BE752F">
        <w:t>Drdhayudna</w:t>
      </w:r>
      <w:proofErr w:type="spellEnd"/>
      <w:r w:rsidRPr="00BE752F">
        <w:t xml:space="preserve"> | Dre | Drea | Dream | Dreama | Dreamer |</w:t>
      </w:r>
    </w:p>
    <w:p w14:paraId="58CBBF3B" w14:textId="77777777" w:rsidR="00000000" w:rsidRPr="00BE752F" w:rsidRDefault="00000000">
      <w:r w:rsidRPr="00BE752F">
        <w:t xml:space="preserve">Dreamweaver | Drean | Dree | Dreena | Dreher | </w:t>
      </w:r>
      <w:proofErr w:type="spellStart"/>
      <w:r w:rsidRPr="00BE752F">
        <w:t>Dreime</w:t>
      </w:r>
      <w:proofErr w:type="spellEnd"/>
      <w:r w:rsidRPr="00BE752F">
        <w:t xml:space="preserve"> | </w:t>
      </w:r>
      <w:proofErr w:type="spellStart"/>
      <w:r w:rsidRPr="00BE752F">
        <w:t>Drellie</w:t>
      </w:r>
      <w:proofErr w:type="spellEnd"/>
      <w:r w:rsidRPr="00BE752F">
        <w:t xml:space="preserve"> | Drene | Drennan | Drennen | Dresden | Dressler | Dreu | Drew | Drewann |</w:t>
      </w:r>
    </w:p>
    <w:p w14:paraId="1B743146" w14:textId="77777777" w:rsidR="00000000" w:rsidRPr="00BE752F" w:rsidRDefault="00000000">
      <w:r w:rsidRPr="00BE752F">
        <w:t xml:space="preserve">Drewe | Drewery | Drewett | Drewry | Drexel | Drey | Dreyer | Dreyfus | Drezden | </w:t>
      </w:r>
      <w:proofErr w:type="spellStart"/>
      <w:r w:rsidRPr="00BE752F">
        <w:t>Driade</w:t>
      </w:r>
      <w:proofErr w:type="spellEnd"/>
      <w:r w:rsidRPr="00BE752F">
        <w:t xml:space="preserve"> | Dribbles | </w:t>
      </w:r>
      <w:proofErr w:type="spellStart"/>
      <w:r w:rsidRPr="00BE752F">
        <w:t>Dric</w:t>
      </w:r>
      <w:proofErr w:type="spellEnd"/>
      <w:r w:rsidRPr="00BE752F">
        <w:t xml:space="preserve"> | </w:t>
      </w:r>
      <w:proofErr w:type="spellStart"/>
      <w:r w:rsidRPr="00BE752F">
        <w:t>Drie</w:t>
      </w:r>
      <w:proofErr w:type="spellEnd"/>
      <w:r w:rsidRPr="00BE752F">
        <w:t xml:space="preserve"> | Drienne | Drifter |</w:t>
      </w:r>
    </w:p>
    <w:p w14:paraId="5393010D" w14:textId="77777777" w:rsidR="00000000" w:rsidRPr="00BE752F" w:rsidRDefault="00000000">
      <w:r w:rsidRPr="00BE752F">
        <w:t xml:space="preserve">Driftwood | Driggers | </w:t>
      </w:r>
      <w:proofErr w:type="spellStart"/>
      <w:r w:rsidRPr="00BE752F">
        <w:t>Drigung</w:t>
      </w:r>
      <w:proofErr w:type="spellEnd"/>
      <w:r w:rsidRPr="00BE752F">
        <w:t xml:space="preserve"> | Drini | Driscoll | Driskell | Dristan | Dristi | </w:t>
      </w:r>
      <w:proofErr w:type="spellStart"/>
      <w:r w:rsidRPr="00BE752F">
        <w:t>Driva</w:t>
      </w:r>
      <w:proofErr w:type="spellEnd"/>
      <w:r w:rsidRPr="00BE752F">
        <w:t xml:space="preserve"> | Driver | Drogo | </w:t>
      </w:r>
      <w:proofErr w:type="spellStart"/>
      <w:r w:rsidRPr="00BE752F">
        <w:t>Drolma</w:t>
      </w:r>
      <w:proofErr w:type="spellEnd"/>
      <w:r w:rsidRPr="00BE752F">
        <w:t xml:space="preserve"> | Dron | Drona | Droopy | Dror |</w:t>
      </w:r>
    </w:p>
    <w:p w14:paraId="499C3985" w14:textId="77777777" w:rsidR="00000000" w:rsidRPr="00BE752F" w:rsidRDefault="00000000">
      <w:proofErr w:type="spellStart"/>
      <w:r w:rsidRPr="00BE752F">
        <w:t>Drosis</w:t>
      </w:r>
      <w:proofErr w:type="spellEnd"/>
      <w:r w:rsidRPr="00BE752F">
        <w:t xml:space="preserve"> | Drover | Drowzee | </w:t>
      </w:r>
      <w:proofErr w:type="spellStart"/>
      <w:r w:rsidRPr="00BE752F">
        <w:t>Drsadvati</w:t>
      </w:r>
      <w:proofErr w:type="spellEnd"/>
      <w:r w:rsidRPr="00BE752F">
        <w:t xml:space="preserve"> | Drsalu | Drsika | </w:t>
      </w:r>
      <w:proofErr w:type="spellStart"/>
      <w:r w:rsidRPr="00BE752F">
        <w:t>Drstiguru</w:t>
      </w:r>
      <w:proofErr w:type="spellEnd"/>
      <w:r w:rsidRPr="00BE752F">
        <w:t xml:space="preserve"> | Dru | </w:t>
      </w:r>
      <w:proofErr w:type="spellStart"/>
      <w:r w:rsidRPr="00BE752F">
        <w:t>Druculia</w:t>
      </w:r>
      <w:proofErr w:type="spellEnd"/>
      <w:r w:rsidRPr="00BE752F">
        <w:t xml:space="preserve"> | Drude | Drue | Druff | Drug | </w:t>
      </w:r>
      <w:proofErr w:type="spellStart"/>
      <w:r w:rsidRPr="00BE752F">
        <w:t>Drugchen</w:t>
      </w:r>
      <w:proofErr w:type="spellEnd"/>
      <w:r w:rsidRPr="00BE752F">
        <w:t xml:space="preserve"> | Druhi | </w:t>
      </w:r>
      <w:proofErr w:type="spellStart"/>
      <w:r w:rsidRPr="00BE752F">
        <w:t>Druhina</w:t>
      </w:r>
      <w:proofErr w:type="spellEnd"/>
      <w:r w:rsidRPr="00BE752F">
        <w:t xml:space="preserve"> |</w:t>
      </w:r>
    </w:p>
    <w:p w14:paraId="09578F71" w14:textId="77777777" w:rsidR="00000000" w:rsidRPr="00BE752F" w:rsidRDefault="00000000">
      <w:r w:rsidRPr="00BE752F">
        <w:t xml:space="preserve">Druid | </w:t>
      </w:r>
      <w:proofErr w:type="spellStart"/>
      <w:r w:rsidRPr="00BE752F">
        <w:t>Druis</w:t>
      </w:r>
      <w:proofErr w:type="spellEnd"/>
      <w:r w:rsidRPr="00BE752F">
        <w:t xml:space="preserve"> | Drum | </w:t>
      </w:r>
      <w:proofErr w:type="spellStart"/>
      <w:r w:rsidRPr="00BE752F">
        <w:t>Druma</w:t>
      </w:r>
      <w:proofErr w:type="spellEnd"/>
      <w:r w:rsidRPr="00BE752F">
        <w:t xml:space="preserve"> | Drummer | Drummond | </w:t>
      </w:r>
      <w:proofErr w:type="spellStart"/>
      <w:r w:rsidRPr="00BE752F">
        <w:t>Drune</w:t>
      </w:r>
      <w:proofErr w:type="spellEnd"/>
      <w:r w:rsidRPr="00BE752F">
        <w:t xml:space="preserve"> | Drupa | Drupada | Drury | </w:t>
      </w:r>
      <w:proofErr w:type="spellStart"/>
      <w:r w:rsidRPr="00BE752F">
        <w:t>Druscha</w:t>
      </w:r>
      <w:proofErr w:type="spellEnd"/>
      <w:r w:rsidRPr="00BE752F">
        <w:t xml:space="preserve"> | Dryden | </w:t>
      </w:r>
      <w:proofErr w:type="spellStart"/>
      <w:r w:rsidRPr="00BE752F">
        <w:t>Dryfuss</w:t>
      </w:r>
      <w:proofErr w:type="spellEnd"/>
      <w:r w:rsidRPr="00BE752F">
        <w:t xml:space="preserve"> | </w:t>
      </w:r>
      <w:proofErr w:type="spellStart"/>
      <w:r w:rsidRPr="00BE752F">
        <w:t>Dsoda</w:t>
      </w:r>
      <w:proofErr w:type="spellEnd"/>
      <w:r w:rsidRPr="00BE752F">
        <w:t xml:space="preserve"> | </w:t>
      </w:r>
      <w:proofErr w:type="spellStart"/>
      <w:r w:rsidRPr="00BE752F">
        <w:t>Dsu</w:t>
      </w:r>
      <w:proofErr w:type="spellEnd"/>
      <w:r w:rsidRPr="00BE752F">
        <w:t xml:space="preserve"> | </w:t>
      </w:r>
      <w:proofErr w:type="spellStart"/>
      <w:r w:rsidRPr="00BE752F">
        <w:t>Dsufo</w:t>
      </w:r>
      <w:proofErr w:type="spellEnd"/>
      <w:r w:rsidRPr="00BE752F">
        <w:t xml:space="preserve"> |</w:t>
      </w:r>
    </w:p>
    <w:p w14:paraId="7F2699A5" w14:textId="77777777" w:rsidR="00000000" w:rsidRPr="00BE752F" w:rsidRDefault="00000000">
      <w:r w:rsidRPr="00BE752F">
        <w:t xml:space="preserve">Du | Duan | Duana | Duane | Duann | Duanne | Duarte | </w:t>
      </w:r>
      <w:proofErr w:type="spellStart"/>
      <w:r w:rsidRPr="00BE752F">
        <w:t>Duawogbe</w:t>
      </w:r>
      <w:proofErr w:type="spellEnd"/>
      <w:r w:rsidRPr="00BE752F">
        <w:t xml:space="preserve"> | Dub | Dubaku | Dube | Dubh | </w:t>
      </w:r>
      <w:proofErr w:type="spellStart"/>
      <w:r w:rsidRPr="00BE752F">
        <w:t>Dubhain</w:t>
      </w:r>
      <w:proofErr w:type="spellEnd"/>
      <w:r w:rsidRPr="00BE752F">
        <w:t xml:space="preserve"> | Dubhgall | </w:t>
      </w:r>
      <w:proofErr w:type="spellStart"/>
      <w:r w:rsidRPr="00BE752F">
        <w:t>Dubhlaing</w:t>
      </w:r>
      <w:proofErr w:type="spellEnd"/>
      <w:r w:rsidRPr="00BE752F">
        <w:t xml:space="preserve"> | Dublin |</w:t>
      </w:r>
    </w:p>
    <w:p w14:paraId="06E1469B" w14:textId="77777777" w:rsidR="00000000" w:rsidRPr="00BE752F" w:rsidRDefault="00000000">
      <w:r w:rsidRPr="00BE752F">
        <w:t xml:space="preserve">Dublyn | </w:t>
      </w:r>
      <w:proofErr w:type="spellStart"/>
      <w:r w:rsidRPr="00BE752F">
        <w:t>Dublynn</w:t>
      </w:r>
      <w:proofErr w:type="spellEnd"/>
      <w:r w:rsidRPr="00BE752F">
        <w:t xml:space="preserve"> | Dubois | Dubonnet | Dubose | Dubs | Duby | Duc | Duce | Ducharme | Duchess | Duck | Duckett | Duckie | </w:t>
      </w:r>
      <w:proofErr w:type="spellStart"/>
      <w:r w:rsidRPr="00BE752F">
        <w:t>Duckman</w:t>
      </w:r>
      <w:proofErr w:type="spellEnd"/>
      <w:r w:rsidRPr="00BE752F">
        <w:t xml:space="preserve"> |</w:t>
      </w:r>
    </w:p>
    <w:p w14:paraId="0B5E5EEF" w14:textId="77777777" w:rsidR="00000000" w:rsidRPr="00BE752F" w:rsidRDefault="00000000">
      <w:r w:rsidRPr="00BE752F">
        <w:t xml:space="preserve">Duckworth | Ducky | Duco | Ducy | Duda | </w:t>
      </w:r>
      <w:proofErr w:type="spellStart"/>
      <w:r w:rsidRPr="00BE752F">
        <w:t>Dudder</w:t>
      </w:r>
      <w:proofErr w:type="spellEnd"/>
      <w:r w:rsidRPr="00BE752F">
        <w:t xml:space="preserve"> | </w:t>
      </w:r>
      <w:proofErr w:type="spellStart"/>
      <w:r w:rsidRPr="00BE752F">
        <w:t>Duddu</w:t>
      </w:r>
      <w:proofErr w:type="spellEnd"/>
      <w:r w:rsidRPr="00BE752F">
        <w:t xml:space="preserve"> | Dude | Dudi | Dudley | </w:t>
      </w:r>
      <w:proofErr w:type="spellStart"/>
      <w:r w:rsidRPr="00BE752F">
        <w:t>Dudly</w:t>
      </w:r>
      <w:proofErr w:type="spellEnd"/>
      <w:r w:rsidRPr="00BE752F">
        <w:t xml:space="preserve"> | Dudu | Duece | Duenas | Duff | Duffey | Duffie |</w:t>
      </w:r>
    </w:p>
    <w:p w14:paraId="3E6CBA43" w14:textId="77777777" w:rsidR="00000000" w:rsidRPr="00BE752F" w:rsidRDefault="00000000">
      <w:r w:rsidRPr="00BE752F">
        <w:t xml:space="preserve">Duffy | Dufresne | Dufus | Dugan | Dugas | </w:t>
      </w:r>
      <w:proofErr w:type="spellStart"/>
      <w:r w:rsidRPr="00BE752F">
        <w:t>Dugbloekpo</w:t>
      </w:r>
      <w:proofErr w:type="spellEnd"/>
      <w:r w:rsidRPr="00BE752F">
        <w:t xml:space="preserve"> | Duger | </w:t>
      </w:r>
      <w:proofErr w:type="spellStart"/>
      <w:r w:rsidRPr="00BE752F">
        <w:t>Dugga</w:t>
      </w:r>
      <w:proofErr w:type="spellEnd"/>
      <w:r w:rsidRPr="00BE752F">
        <w:t xml:space="preserve"> | Duggan | Dugger | Duggu | Dugong | </w:t>
      </w:r>
      <w:proofErr w:type="spellStart"/>
      <w:r w:rsidRPr="00BE752F">
        <w:t>Dugtrio</w:t>
      </w:r>
      <w:proofErr w:type="spellEnd"/>
      <w:r w:rsidRPr="00BE752F">
        <w:t xml:space="preserve"> | Duhon | </w:t>
      </w:r>
      <w:proofErr w:type="spellStart"/>
      <w:r w:rsidRPr="00BE752F">
        <w:t>Duilliath</w:t>
      </w:r>
      <w:proofErr w:type="spellEnd"/>
      <w:r w:rsidRPr="00BE752F">
        <w:t xml:space="preserve"> | Duir</w:t>
      </w:r>
    </w:p>
    <w:p w14:paraId="6C326219" w14:textId="77777777" w:rsidR="00000000" w:rsidRPr="00BE752F" w:rsidRDefault="00000000">
      <w:r w:rsidRPr="00BE752F">
        <w:t xml:space="preserve">| Duka | Duke | Dukes | Dukie | Duko | Dulal | Dulana | </w:t>
      </w:r>
      <w:proofErr w:type="spellStart"/>
      <w:r w:rsidRPr="00BE752F">
        <w:t>Dulane</w:t>
      </w:r>
      <w:proofErr w:type="spellEnd"/>
      <w:r w:rsidRPr="00BE752F">
        <w:t xml:space="preserve"> | Dulaney | Dulani | Dulce | Dulcie | Dulcy | Dule | Duli | Dulin | Dulle |</w:t>
      </w:r>
    </w:p>
    <w:p w14:paraId="63EA370A" w14:textId="77777777" w:rsidR="00000000" w:rsidRPr="00BE752F" w:rsidRDefault="00000000">
      <w:proofErr w:type="spellStart"/>
      <w:r w:rsidRPr="00BE752F">
        <w:t>Duluvaishvanara</w:t>
      </w:r>
      <w:proofErr w:type="spellEnd"/>
      <w:r w:rsidRPr="00BE752F">
        <w:t xml:space="preserve"> | Duma | Dumas | </w:t>
      </w:r>
      <w:proofErr w:type="spellStart"/>
      <w:r w:rsidRPr="00BE752F">
        <w:t>Dumass</w:t>
      </w:r>
      <w:proofErr w:type="spellEnd"/>
      <w:r w:rsidRPr="00BE752F">
        <w:t xml:space="preserve"> | </w:t>
      </w:r>
      <w:proofErr w:type="spellStart"/>
      <w:r w:rsidRPr="00BE752F">
        <w:t>Dumbie</w:t>
      </w:r>
      <w:proofErr w:type="spellEnd"/>
      <w:r w:rsidRPr="00BE752F">
        <w:t xml:space="preserve"> | Dumble | Dumbo | Dumdum | Dumi | Dummy | Dumont | Dumpling | Dun | Duna |</w:t>
      </w:r>
    </w:p>
    <w:p w14:paraId="2B4E7272" w14:textId="77777777" w:rsidR="00000000" w:rsidRPr="00BE752F" w:rsidRDefault="00000000">
      <w:r w:rsidRPr="00BE752F">
        <w:t xml:space="preserve">Dunagan | Dunai | Dunaway | Dunbar | Duncan | Dundee | Dundu | Dundubha | Dune | </w:t>
      </w:r>
      <w:proofErr w:type="spellStart"/>
      <w:r w:rsidRPr="00BE752F">
        <w:t>Dunegbloe</w:t>
      </w:r>
      <w:proofErr w:type="spellEnd"/>
      <w:r w:rsidRPr="00BE752F">
        <w:t xml:space="preserve"> | Dunford | Dung | Dunga | Dunham | Dunia |</w:t>
      </w:r>
    </w:p>
    <w:p w14:paraId="7B8943E5" w14:textId="77777777" w:rsidR="00000000" w:rsidRPr="00BE752F" w:rsidRDefault="00000000">
      <w:proofErr w:type="spellStart"/>
      <w:r w:rsidRPr="00BE752F">
        <w:t>Dunixi</w:t>
      </w:r>
      <w:proofErr w:type="spellEnd"/>
      <w:r w:rsidRPr="00BE752F">
        <w:t xml:space="preserve"> | Dunja | Dunk | Dunka | Dunlap | Dunlop | Dunn | Dunne | Dunning | Dunno | Dunson | Dunston | Dunton | </w:t>
      </w:r>
      <w:proofErr w:type="spellStart"/>
      <w:r w:rsidRPr="00BE752F">
        <w:t>Dunvel</w:t>
      </w:r>
      <w:proofErr w:type="spellEnd"/>
      <w:r w:rsidRPr="00BE752F">
        <w:t xml:space="preserve"> | Dunya | Duo |</w:t>
      </w:r>
    </w:p>
    <w:p w14:paraId="5BFEA924" w14:textId="77777777" w:rsidR="00000000" w:rsidRPr="00BE752F" w:rsidRDefault="00000000">
      <w:proofErr w:type="spellStart"/>
      <w:r w:rsidRPr="00BE752F">
        <w:t>Duone</w:t>
      </w:r>
      <w:proofErr w:type="spellEnd"/>
      <w:r w:rsidRPr="00BE752F">
        <w:t xml:space="preserve"> | Duong | Duotone | Duplessis | Dupont | Dupre | Dupree | Duprey | Dupuis | </w:t>
      </w:r>
      <w:proofErr w:type="spellStart"/>
      <w:r w:rsidRPr="00BE752F">
        <w:t>Duqaq</w:t>
      </w:r>
      <w:proofErr w:type="spellEnd"/>
      <w:r w:rsidRPr="00BE752F">
        <w:t xml:space="preserve"> | Duque | Duquette | Dura | </w:t>
      </w:r>
      <w:proofErr w:type="spellStart"/>
      <w:r w:rsidRPr="00BE752F">
        <w:t>Durabhadana</w:t>
      </w:r>
      <w:proofErr w:type="spellEnd"/>
      <w:r w:rsidRPr="00BE752F">
        <w:t xml:space="preserve"> |</w:t>
      </w:r>
    </w:p>
    <w:p w14:paraId="53ABBB25" w14:textId="77777777" w:rsidR="00000000" w:rsidRPr="00BE752F" w:rsidRDefault="00000000">
      <w:proofErr w:type="spellStart"/>
      <w:r w:rsidRPr="00BE752F">
        <w:t>Duraekaeta</w:t>
      </w:r>
      <w:proofErr w:type="spellEnd"/>
      <w:r w:rsidRPr="00BE752F">
        <w:t xml:space="preserve"> | </w:t>
      </w:r>
      <w:proofErr w:type="spellStart"/>
      <w:r w:rsidRPr="00BE752F">
        <w:t>Duraesruta</w:t>
      </w:r>
      <w:proofErr w:type="spellEnd"/>
      <w:r w:rsidRPr="00BE752F">
        <w:t xml:space="preserve"> | Durai | Duran | Durand | Durango | Duranjaya | Durant | </w:t>
      </w:r>
      <w:proofErr w:type="spellStart"/>
      <w:r w:rsidRPr="00BE752F">
        <w:t>Durarihan</w:t>
      </w:r>
      <w:proofErr w:type="spellEnd"/>
      <w:r w:rsidRPr="00BE752F">
        <w:t xml:space="preserve"> | Durasada | Durba | Durbin | </w:t>
      </w:r>
      <w:proofErr w:type="spellStart"/>
      <w:r w:rsidRPr="00BE752F">
        <w:t>Durdama</w:t>
      </w:r>
      <w:proofErr w:type="spellEnd"/>
      <w:r w:rsidRPr="00BE752F">
        <w:t xml:space="preserve"> | Durden |</w:t>
      </w:r>
    </w:p>
    <w:p w14:paraId="7E3757F3" w14:textId="77777777" w:rsidR="00000000" w:rsidRPr="00BE752F" w:rsidRDefault="00000000">
      <w:proofErr w:type="spellStart"/>
      <w:r w:rsidRPr="00BE752F">
        <w:t>Durdinka</w:t>
      </w:r>
      <w:proofErr w:type="spellEnd"/>
      <w:r w:rsidRPr="00BE752F">
        <w:t xml:space="preserve"> | Durdu | Dure | Duree | Durel | Durell | Durfee | Durga | </w:t>
      </w:r>
      <w:proofErr w:type="spellStart"/>
      <w:r w:rsidRPr="00BE752F">
        <w:t>Durgamadhab</w:t>
      </w:r>
      <w:proofErr w:type="spellEnd"/>
      <w:r w:rsidRPr="00BE752F">
        <w:t xml:space="preserve"> | </w:t>
      </w:r>
      <w:proofErr w:type="spellStart"/>
      <w:r w:rsidRPr="00BE752F">
        <w:t>Durgatinasini</w:t>
      </w:r>
      <w:proofErr w:type="spellEnd"/>
      <w:r w:rsidRPr="00BE752F">
        <w:t xml:space="preserve"> | </w:t>
      </w:r>
      <w:proofErr w:type="spellStart"/>
      <w:r w:rsidRPr="00BE752F">
        <w:t>Durgavallabha</w:t>
      </w:r>
      <w:proofErr w:type="spellEnd"/>
      <w:r w:rsidRPr="00BE752F">
        <w:t xml:space="preserve"> | Durgesh | Durgi | Durgila |</w:t>
      </w:r>
    </w:p>
    <w:p w14:paraId="2C35F97E" w14:textId="77777777" w:rsidR="00000000" w:rsidRPr="00BE752F" w:rsidRDefault="00000000">
      <w:r w:rsidRPr="00BE752F">
        <w:t xml:space="preserve">Durham | Duri | Durias | Durjaya | Durkee | Durkin | Durko | Durmada | Durna | Duron | </w:t>
      </w:r>
      <w:proofErr w:type="spellStart"/>
      <w:r w:rsidRPr="00BE752F">
        <w:t>Durosimi</w:t>
      </w:r>
      <w:proofErr w:type="spellEnd"/>
      <w:r w:rsidRPr="00BE752F">
        <w:t xml:space="preserve"> | Durr | Durrett | Durst | Durva | </w:t>
      </w:r>
      <w:proofErr w:type="spellStart"/>
      <w:r w:rsidRPr="00BE752F">
        <w:t>Durvisaha</w:t>
      </w:r>
      <w:proofErr w:type="spellEnd"/>
      <w:r w:rsidRPr="00BE752F">
        <w:t xml:space="preserve"> |</w:t>
      </w:r>
    </w:p>
    <w:p w14:paraId="2DB12620" w14:textId="77777777" w:rsidR="00000000" w:rsidRPr="00BE752F" w:rsidRDefault="00000000">
      <w:r w:rsidRPr="00BE752F">
        <w:t xml:space="preserve">Dusa | Dusan | Dusana | </w:t>
      </w:r>
      <w:proofErr w:type="spellStart"/>
      <w:r w:rsidRPr="00BE752F">
        <w:t>Dusanari</w:t>
      </w:r>
      <w:proofErr w:type="spellEnd"/>
      <w:r w:rsidRPr="00BE752F">
        <w:t xml:space="preserve"> | Dusca | </w:t>
      </w:r>
      <w:proofErr w:type="spellStart"/>
      <w:r w:rsidRPr="00BE752F">
        <w:t>Duscyavana</w:t>
      </w:r>
      <w:proofErr w:type="spellEnd"/>
      <w:r w:rsidRPr="00BE752F">
        <w:t xml:space="preserve"> | Dusha | Dushawn | </w:t>
      </w:r>
      <w:proofErr w:type="spellStart"/>
      <w:r w:rsidRPr="00BE752F">
        <w:t>Dushinka</w:t>
      </w:r>
      <w:proofErr w:type="spellEnd"/>
      <w:r w:rsidRPr="00BE752F">
        <w:t xml:space="preserve"> | </w:t>
      </w:r>
      <w:proofErr w:type="spellStart"/>
      <w:r w:rsidRPr="00BE752F">
        <w:t>Dushun</w:t>
      </w:r>
      <w:proofErr w:type="spellEnd"/>
      <w:r w:rsidRPr="00BE752F">
        <w:t xml:space="preserve"> | Dusi | Dusk | Duska | Duskala | Dusko |</w:t>
      </w:r>
    </w:p>
    <w:p w14:paraId="00105AD1" w14:textId="77777777" w:rsidR="00000000" w:rsidRPr="00BE752F" w:rsidRDefault="00000000">
      <w:r w:rsidRPr="00BE752F">
        <w:t>Dusky | Dust | Dustan | Dustee | Dusti | Dustie | Dustin | Dustine | Dustmop | Dusty | Dustyn | Dutcher | Dutra | Dutton | Duty | Duval | Duvall |</w:t>
      </w:r>
    </w:p>
    <w:p w14:paraId="0E78B874" w14:textId="77777777" w:rsidR="00000000" w:rsidRPr="00BE752F" w:rsidRDefault="00000000">
      <w:r w:rsidRPr="00BE752F">
        <w:t xml:space="preserve">Duvvoori | Duy | </w:t>
      </w:r>
      <w:proofErr w:type="spellStart"/>
      <w:r w:rsidRPr="00BE752F">
        <w:t>Duyal</w:t>
      </w:r>
      <w:proofErr w:type="spellEnd"/>
      <w:r w:rsidRPr="00BE752F">
        <w:t xml:space="preserve"> | Duyen | Duygu | </w:t>
      </w:r>
      <w:proofErr w:type="spellStart"/>
      <w:r w:rsidRPr="00BE752F">
        <w:t>Duzgun</w:t>
      </w:r>
      <w:proofErr w:type="spellEnd"/>
      <w:r w:rsidRPr="00BE752F">
        <w:t xml:space="preserve"> | </w:t>
      </w:r>
      <w:proofErr w:type="spellStart"/>
      <w:r w:rsidRPr="00BE752F">
        <w:t>Dvadasabhuja</w:t>
      </w:r>
      <w:proofErr w:type="spellEnd"/>
      <w:r w:rsidRPr="00BE752F">
        <w:t xml:space="preserve"> | </w:t>
      </w:r>
      <w:proofErr w:type="spellStart"/>
      <w:r w:rsidRPr="00BE752F">
        <w:t>Dvadasakara</w:t>
      </w:r>
      <w:proofErr w:type="spellEnd"/>
      <w:r w:rsidRPr="00BE752F">
        <w:t xml:space="preserve"> | </w:t>
      </w:r>
      <w:proofErr w:type="spellStart"/>
      <w:r w:rsidRPr="00BE752F">
        <w:t>Dvadasaksa</w:t>
      </w:r>
      <w:proofErr w:type="spellEnd"/>
      <w:r w:rsidRPr="00BE752F">
        <w:t xml:space="preserve"> | </w:t>
      </w:r>
      <w:proofErr w:type="spellStart"/>
      <w:r w:rsidRPr="00BE752F">
        <w:t>Dvadasatman</w:t>
      </w:r>
      <w:proofErr w:type="spellEnd"/>
      <w:r w:rsidRPr="00BE752F">
        <w:t xml:space="preserve"> | Dvaimatura | Dvapara |</w:t>
      </w:r>
    </w:p>
    <w:p w14:paraId="4848FA48" w14:textId="77777777" w:rsidR="00000000" w:rsidRPr="00BE752F" w:rsidRDefault="00000000">
      <w:r w:rsidRPr="00BE752F">
        <w:t xml:space="preserve">Dvaraka | </w:t>
      </w:r>
      <w:proofErr w:type="spellStart"/>
      <w:r w:rsidRPr="00BE752F">
        <w:t>Dvarakanatha</w:t>
      </w:r>
      <w:proofErr w:type="spellEnd"/>
      <w:r w:rsidRPr="00BE752F">
        <w:t xml:space="preserve"> | </w:t>
      </w:r>
      <w:proofErr w:type="spellStart"/>
      <w:r w:rsidRPr="00BE752F">
        <w:t>Dvarakesa</w:t>
      </w:r>
      <w:proofErr w:type="spellEnd"/>
      <w:r w:rsidRPr="00BE752F">
        <w:t xml:space="preserve"> | </w:t>
      </w:r>
      <w:proofErr w:type="spellStart"/>
      <w:r w:rsidRPr="00BE752F">
        <w:t>Dvibahuka</w:t>
      </w:r>
      <w:proofErr w:type="spellEnd"/>
      <w:r w:rsidRPr="00BE752F">
        <w:t xml:space="preserve"> | </w:t>
      </w:r>
      <w:proofErr w:type="spellStart"/>
      <w:r w:rsidRPr="00BE752F">
        <w:t>Dvidhatsu</w:t>
      </w:r>
      <w:proofErr w:type="spellEnd"/>
      <w:r w:rsidRPr="00BE752F">
        <w:t xml:space="preserve"> | </w:t>
      </w:r>
      <w:proofErr w:type="spellStart"/>
      <w:r w:rsidRPr="00BE752F">
        <w:t>Dvijapati</w:t>
      </w:r>
      <w:proofErr w:type="spellEnd"/>
      <w:r w:rsidRPr="00BE752F">
        <w:t xml:space="preserve"> | </w:t>
      </w:r>
      <w:proofErr w:type="spellStart"/>
      <w:r w:rsidRPr="00BE752F">
        <w:t>Dvijaraja</w:t>
      </w:r>
      <w:proofErr w:type="spellEnd"/>
      <w:r w:rsidRPr="00BE752F">
        <w:t xml:space="preserve"> | </w:t>
      </w:r>
      <w:proofErr w:type="spellStart"/>
      <w:r w:rsidRPr="00BE752F">
        <w:t>Dvijavahana</w:t>
      </w:r>
      <w:proofErr w:type="spellEnd"/>
      <w:r w:rsidRPr="00BE752F">
        <w:t xml:space="preserve"> | </w:t>
      </w:r>
      <w:proofErr w:type="spellStart"/>
      <w:r w:rsidRPr="00BE752F">
        <w:t>Dvijavarhana</w:t>
      </w:r>
      <w:proofErr w:type="spellEnd"/>
      <w:r w:rsidRPr="00BE752F">
        <w:t xml:space="preserve"> | </w:t>
      </w:r>
      <w:proofErr w:type="spellStart"/>
      <w:r w:rsidRPr="00BE752F">
        <w:t>Dvijesa</w:t>
      </w:r>
      <w:proofErr w:type="spellEnd"/>
      <w:r w:rsidRPr="00BE752F">
        <w:t xml:space="preserve"> | </w:t>
      </w:r>
      <w:proofErr w:type="spellStart"/>
      <w:r w:rsidRPr="00BE752F">
        <w:t>Dvijesah</w:t>
      </w:r>
      <w:proofErr w:type="spellEnd"/>
      <w:r w:rsidRPr="00BE752F">
        <w:t xml:space="preserve"> |</w:t>
      </w:r>
    </w:p>
    <w:p w14:paraId="32B66FDF" w14:textId="77777777" w:rsidR="00000000" w:rsidRPr="00BE752F" w:rsidRDefault="00000000">
      <w:proofErr w:type="spellStart"/>
      <w:r w:rsidRPr="00BE752F">
        <w:t>Dvijesvara</w:t>
      </w:r>
      <w:proofErr w:type="spellEnd"/>
      <w:r w:rsidRPr="00BE752F">
        <w:t xml:space="preserve"> | </w:t>
      </w:r>
      <w:proofErr w:type="spellStart"/>
      <w:r w:rsidRPr="00BE752F">
        <w:t>Dvijesvari</w:t>
      </w:r>
      <w:proofErr w:type="spellEnd"/>
      <w:r w:rsidRPr="00BE752F">
        <w:t xml:space="preserve"> | Dvimidha | Dvipendra | Dvita | </w:t>
      </w:r>
      <w:proofErr w:type="spellStart"/>
      <w:r w:rsidRPr="00BE752F">
        <w:t>Dvividari</w:t>
      </w:r>
      <w:proofErr w:type="spellEnd"/>
      <w:r w:rsidRPr="00BE752F">
        <w:t xml:space="preserve"> | Dvorak | </w:t>
      </w:r>
      <w:proofErr w:type="spellStart"/>
      <w:r w:rsidRPr="00BE752F">
        <w:t>Dvrakaprasada</w:t>
      </w:r>
      <w:proofErr w:type="spellEnd"/>
      <w:r w:rsidRPr="00BE752F">
        <w:t xml:space="preserve"> | Dwan | Dwana | Dwanna | Dwaun | Dwayne |</w:t>
      </w:r>
    </w:p>
    <w:p w14:paraId="1BEE8BDD" w14:textId="77777777" w:rsidR="00000000" w:rsidRPr="00BE752F" w:rsidRDefault="00000000">
      <w:r w:rsidRPr="00BE752F">
        <w:t xml:space="preserve">Dweeb | Dweezil | Dwi | Dwijen | Dwyer | Dwyfor | </w:t>
      </w:r>
      <w:proofErr w:type="spellStart"/>
      <w:r w:rsidRPr="00BE752F">
        <w:t>Dwyryd</w:t>
      </w:r>
      <w:proofErr w:type="spellEnd"/>
      <w:r w:rsidRPr="00BE752F">
        <w:t xml:space="preserve"> | Dy | Dyal | Dyami | Dyan | Dyani | Dye | Dyea | Dyer | Dyfan | </w:t>
      </w:r>
      <w:proofErr w:type="spellStart"/>
      <w:r w:rsidRPr="00BE752F">
        <w:t>Dyfi</w:t>
      </w:r>
      <w:proofErr w:type="spellEnd"/>
      <w:r w:rsidRPr="00BE752F">
        <w:t xml:space="preserve"> | </w:t>
      </w:r>
      <w:proofErr w:type="spellStart"/>
      <w:r w:rsidRPr="00BE752F">
        <w:t>Dyfyr</w:t>
      </w:r>
      <w:proofErr w:type="spellEnd"/>
      <w:r w:rsidRPr="00BE752F">
        <w:t xml:space="preserve"> |</w:t>
      </w:r>
    </w:p>
    <w:p w14:paraId="29786C90" w14:textId="77777777" w:rsidR="00000000" w:rsidRPr="00BE752F" w:rsidRDefault="00000000">
      <w:r w:rsidRPr="00BE752F">
        <w:t>Dykes | Dykstra | Dyla | Dylan | Dylane | Dylann | Dylanne | Dyle | Dylen | Dylin | Dylla | Dyllan | Dyllen | Dyllian | Dyllon | Dylon | Dylyn |</w:t>
      </w:r>
    </w:p>
    <w:p w14:paraId="0BE98A89" w14:textId="77777777" w:rsidR="00000000" w:rsidRPr="00BE752F" w:rsidRDefault="00000000">
      <w:proofErr w:type="spellStart"/>
      <w:r w:rsidRPr="00BE752F">
        <w:t>Dymaris</w:t>
      </w:r>
      <w:proofErr w:type="spellEnd"/>
      <w:r w:rsidRPr="00BE752F">
        <w:t xml:space="preserve"> | Dymond | Dymphna | </w:t>
      </w:r>
      <w:proofErr w:type="spellStart"/>
      <w:r w:rsidRPr="00BE752F">
        <w:t>Dymphy</w:t>
      </w:r>
      <w:proofErr w:type="spellEnd"/>
      <w:r w:rsidRPr="00BE752F">
        <w:t xml:space="preserve"> | </w:t>
      </w:r>
      <w:proofErr w:type="spellStart"/>
      <w:r w:rsidRPr="00BE752F">
        <w:t>Dympsy</w:t>
      </w:r>
      <w:proofErr w:type="spellEnd"/>
      <w:r w:rsidRPr="00BE752F">
        <w:t xml:space="preserve"> | Dynamis | Dynamite | Dynamo | Dynia | Dyon | Dyonne | Dyota | </w:t>
      </w:r>
      <w:proofErr w:type="spellStart"/>
      <w:r w:rsidRPr="00BE752F">
        <w:t>Dyrall</w:t>
      </w:r>
      <w:proofErr w:type="spellEnd"/>
      <w:r w:rsidRPr="00BE752F">
        <w:t xml:space="preserve"> | Dyre | Dyrk |</w:t>
      </w:r>
    </w:p>
    <w:p w14:paraId="1974626B" w14:textId="77777777" w:rsidR="00000000" w:rsidRPr="00BE752F" w:rsidRDefault="00000000">
      <w:r w:rsidRPr="00BE752F">
        <w:t xml:space="preserve">Dyshawn | </w:t>
      </w:r>
      <w:proofErr w:type="spellStart"/>
      <w:r w:rsidRPr="00BE752F">
        <w:t>Dyshea</w:t>
      </w:r>
      <w:proofErr w:type="spellEnd"/>
      <w:r w:rsidRPr="00BE752F">
        <w:t xml:space="preserve"> | Dyshon | Dysis | Dyson | Dystiny | Dyu | Dyuksa | Dyumani | </w:t>
      </w:r>
      <w:proofErr w:type="spellStart"/>
      <w:r w:rsidRPr="00BE752F">
        <w:t>Dyumat</w:t>
      </w:r>
      <w:proofErr w:type="spellEnd"/>
      <w:r w:rsidRPr="00BE752F">
        <w:t xml:space="preserve"> | Dyumna | Dyumnika | Dyupati | Dyuratna | </w:t>
      </w:r>
      <w:proofErr w:type="spellStart"/>
      <w:r w:rsidRPr="00BE752F">
        <w:t>Dyuthy</w:t>
      </w:r>
      <w:proofErr w:type="spellEnd"/>
      <w:r w:rsidRPr="00BE752F">
        <w:t xml:space="preserve"> |</w:t>
      </w:r>
    </w:p>
    <w:p w14:paraId="20F062A3" w14:textId="77777777" w:rsidR="00000000" w:rsidRPr="00BE752F" w:rsidRDefault="00000000">
      <w:r w:rsidRPr="00BE752F">
        <w:t xml:space="preserve">Dyveke | Dzaghig | </w:t>
      </w:r>
      <w:proofErr w:type="spellStart"/>
      <w:r w:rsidRPr="00BE752F">
        <w:t>Dzasa</w:t>
      </w:r>
      <w:proofErr w:type="spellEnd"/>
      <w:r w:rsidRPr="00BE752F">
        <w:t xml:space="preserve"> | </w:t>
      </w:r>
      <w:proofErr w:type="spellStart"/>
      <w:r w:rsidRPr="00BE752F">
        <w:t>Dzenawo</w:t>
      </w:r>
      <w:proofErr w:type="spellEnd"/>
      <w:r w:rsidRPr="00BE752F">
        <w:t xml:space="preserve"> | </w:t>
      </w:r>
      <w:proofErr w:type="spellStart"/>
      <w:r w:rsidRPr="00BE752F">
        <w:t>Dzidonu</w:t>
      </w:r>
      <w:proofErr w:type="spellEnd"/>
      <w:r w:rsidRPr="00BE752F">
        <w:t xml:space="preserve"> | </w:t>
      </w:r>
      <w:proofErr w:type="spellStart"/>
      <w:r w:rsidRPr="00BE752F">
        <w:t>Dzidzoe</w:t>
      </w:r>
      <w:proofErr w:type="spellEnd"/>
      <w:r w:rsidRPr="00BE752F">
        <w:t xml:space="preserve"> | </w:t>
      </w:r>
      <w:proofErr w:type="spellStart"/>
      <w:r w:rsidRPr="00BE752F">
        <w:t>Dzifanu</w:t>
      </w:r>
      <w:proofErr w:type="spellEnd"/>
      <w:r w:rsidRPr="00BE752F">
        <w:t xml:space="preserve"> | </w:t>
      </w:r>
      <w:proofErr w:type="spellStart"/>
      <w:r w:rsidRPr="00BE752F">
        <w:t>Dzifanya</w:t>
      </w:r>
      <w:proofErr w:type="spellEnd"/>
      <w:r w:rsidRPr="00BE752F">
        <w:t xml:space="preserve"> | </w:t>
      </w:r>
      <w:proofErr w:type="spellStart"/>
      <w:r w:rsidRPr="00BE752F">
        <w:t>Dzorlali</w:t>
      </w:r>
      <w:proofErr w:type="spellEnd"/>
      <w:r w:rsidRPr="00BE752F">
        <w:t xml:space="preserve"> | </w:t>
      </w:r>
      <w:proofErr w:type="spellStart"/>
      <w:r w:rsidRPr="00BE752F">
        <w:t>Dzosh</w:t>
      </w:r>
      <w:proofErr w:type="spellEnd"/>
      <w:r w:rsidRPr="00BE752F">
        <w:t xml:space="preserve"> | </w:t>
      </w:r>
      <w:proofErr w:type="spellStart"/>
      <w:r w:rsidRPr="00BE752F">
        <w:t>Dzramedo</w:t>
      </w:r>
      <w:proofErr w:type="spellEnd"/>
      <w:r w:rsidRPr="00BE752F">
        <w:t xml:space="preserve"> | Dzung |</w:t>
      </w:r>
    </w:p>
    <w:p w14:paraId="4104D0CB" w14:textId="77777777" w:rsidR="00000000" w:rsidRPr="00BE752F" w:rsidRDefault="00000000"/>
    <w:p w14:paraId="70CAE3D2" w14:textId="77777777" w:rsidR="00000000" w:rsidRPr="00BE752F" w:rsidRDefault="00000000">
      <w:r w:rsidRPr="00BE752F">
        <w:t>E</w:t>
      </w:r>
    </w:p>
    <w:p w14:paraId="3292D498" w14:textId="77777777" w:rsidR="00000000" w:rsidRPr="00BE752F" w:rsidRDefault="00000000"/>
    <w:p w14:paraId="45F294E0" w14:textId="77777777" w:rsidR="00000000" w:rsidRPr="00BE752F" w:rsidRDefault="00000000">
      <w:r w:rsidRPr="00BE752F">
        <w:t xml:space="preserve">E | </w:t>
      </w:r>
      <w:proofErr w:type="spellStart"/>
      <w:r w:rsidRPr="00BE752F">
        <w:t>Ea</w:t>
      </w:r>
      <w:proofErr w:type="spellEnd"/>
      <w:r w:rsidRPr="00BE752F">
        <w:t xml:space="preserve"> | Ead | Eada | Eadan | Eadda | Eaddy | Eaden | Eades | Eadie | Eadmund | Eadoin | Eads | Eadwine | Eagan | Eagle | Eagon | </w:t>
      </w:r>
      <w:proofErr w:type="spellStart"/>
      <w:r w:rsidRPr="00BE752F">
        <w:t>Eal</w:t>
      </w:r>
      <w:proofErr w:type="spellEnd"/>
      <w:r w:rsidRPr="00BE752F">
        <w:t xml:space="preserve"> | Ealga |</w:t>
      </w:r>
    </w:p>
    <w:p w14:paraId="06461E0F" w14:textId="77777777" w:rsidR="00000000" w:rsidRPr="00BE752F" w:rsidRDefault="00000000">
      <w:r w:rsidRPr="00BE752F">
        <w:t xml:space="preserve">Ealhred | </w:t>
      </w:r>
      <w:proofErr w:type="spellStart"/>
      <w:r w:rsidRPr="00BE752F">
        <w:t>Ealhswith</w:t>
      </w:r>
      <w:proofErr w:type="spellEnd"/>
      <w:r w:rsidRPr="00BE752F">
        <w:t xml:space="preserve"> | Ealon | Eaman | </w:t>
      </w:r>
      <w:proofErr w:type="spellStart"/>
      <w:r w:rsidRPr="00BE752F">
        <w:t>Eamann</w:t>
      </w:r>
      <w:proofErr w:type="spellEnd"/>
      <w:r w:rsidRPr="00BE752F">
        <w:t xml:space="preserve"> | Eames | Eamma | Eamon | Eamonn | Eana | Eang | Eanna | Ear | Earie | Earl | Earle | Earley |</w:t>
      </w:r>
    </w:p>
    <w:p w14:paraId="4AFBE045" w14:textId="77777777" w:rsidR="00000000" w:rsidRPr="00BE752F" w:rsidRDefault="00000000">
      <w:r w:rsidRPr="00BE752F">
        <w:t>Earlie | Earline | Earls | Early | Earlybird | Earn | Earna | Ears | Eart | Earth | Earthling | Earwine | Earwyn | Easel | Eashana | Easley | Eason |</w:t>
      </w:r>
    </w:p>
    <w:p w14:paraId="3BD78119" w14:textId="77777777" w:rsidR="00000000" w:rsidRPr="00BE752F" w:rsidRDefault="00000000">
      <w:r w:rsidRPr="00BE752F">
        <w:t xml:space="preserve">East | Eastan | Easten | Easter | Easterling | Eastin | Eastman | Easton | Eastwood | Eastyn | Easy | Eaton | Eavan | Eaves | Eb | Eban | </w:t>
      </w:r>
      <w:proofErr w:type="spellStart"/>
      <w:r w:rsidRPr="00BE752F">
        <w:t>Ebanee</w:t>
      </w:r>
      <w:proofErr w:type="spellEnd"/>
      <w:r w:rsidRPr="00BE752F">
        <w:t xml:space="preserve"> |</w:t>
      </w:r>
    </w:p>
    <w:p w14:paraId="5580613D" w14:textId="77777777" w:rsidR="00000000" w:rsidRPr="00BE752F" w:rsidRDefault="00000000">
      <w:r w:rsidRPr="00BE752F">
        <w:t xml:space="preserve">Ebany | Ebb | Ebba | Ebbe | Ebbets | Ebbie | Ebby | Ebe | Ebele | </w:t>
      </w:r>
      <w:proofErr w:type="spellStart"/>
      <w:r w:rsidRPr="00BE752F">
        <w:t>Ebelechukwu</w:t>
      </w:r>
      <w:proofErr w:type="spellEnd"/>
      <w:r w:rsidRPr="00BE752F">
        <w:t xml:space="preserve"> | </w:t>
      </w:r>
      <w:proofErr w:type="spellStart"/>
      <w:r w:rsidRPr="00BE752F">
        <w:t>Ebelegbulam</w:t>
      </w:r>
      <w:proofErr w:type="spellEnd"/>
      <w:r w:rsidRPr="00BE752F">
        <w:t xml:space="preserve"> | Ebenezer | Ebere | Eberechukwu |</w:t>
      </w:r>
    </w:p>
    <w:p w14:paraId="391F541A" w14:textId="77777777" w:rsidR="00000000" w:rsidRPr="00BE752F" w:rsidRDefault="00000000">
      <w:proofErr w:type="spellStart"/>
      <w:r w:rsidRPr="00BE752F">
        <w:t>Eberegbulam</w:t>
      </w:r>
      <w:proofErr w:type="spellEnd"/>
      <w:r w:rsidRPr="00BE752F">
        <w:t xml:space="preserve"> | Eberhard | Eberhardt | Eberle | Eberly | </w:t>
      </w:r>
      <w:proofErr w:type="spellStart"/>
      <w:r w:rsidRPr="00BE752F">
        <w:t>Ebhan</w:t>
      </w:r>
      <w:proofErr w:type="spellEnd"/>
      <w:r w:rsidRPr="00BE752F">
        <w:t xml:space="preserve"> | Ebi | Ebin | Eble | Ebo | Ebon | Ebonee | Eboney | Eboni | Ebonie | Ebonnie |</w:t>
      </w:r>
    </w:p>
    <w:p w14:paraId="01EA355A" w14:textId="77777777" w:rsidR="00000000" w:rsidRPr="00BE752F" w:rsidRDefault="00000000">
      <w:r w:rsidRPr="00BE752F">
        <w:t xml:space="preserve">Ebony | Ebrahim | Ebrahima | Ebro | Ebru | </w:t>
      </w:r>
      <w:proofErr w:type="spellStart"/>
      <w:r w:rsidRPr="00BE752F">
        <w:t>Ebtesam</w:t>
      </w:r>
      <w:proofErr w:type="spellEnd"/>
      <w:r w:rsidRPr="00BE752F">
        <w:t xml:space="preserve"> | </w:t>
      </w:r>
      <w:proofErr w:type="spellStart"/>
      <w:r w:rsidRPr="00BE752F">
        <w:t>Ebtihal</w:t>
      </w:r>
      <w:proofErr w:type="spellEnd"/>
      <w:r w:rsidRPr="00BE752F">
        <w:t xml:space="preserve"> | Ebtissam | Ebuka | Ebun | Eby | Ecco | Ece | </w:t>
      </w:r>
      <w:proofErr w:type="spellStart"/>
      <w:r w:rsidRPr="00BE752F">
        <w:t>Ecehan</w:t>
      </w:r>
      <w:proofErr w:type="spellEnd"/>
      <w:r w:rsidRPr="00BE752F">
        <w:t xml:space="preserve"> | Ecgfrith | Echevarria |</w:t>
      </w:r>
    </w:p>
    <w:p w14:paraId="110D7140" w14:textId="77777777" w:rsidR="00000000" w:rsidRPr="00BE752F" w:rsidRDefault="00000000">
      <w:r w:rsidRPr="00BE752F">
        <w:t xml:space="preserve">Echeverria | </w:t>
      </w:r>
      <w:proofErr w:type="spellStart"/>
      <w:r w:rsidRPr="00BE752F">
        <w:t>Echluath</w:t>
      </w:r>
      <w:proofErr w:type="spellEnd"/>
      <w:r w:rsidRPr="00BE752F">
        <w:t xml:space="preserve"> | Echo | Echols | Eck | Eckert | Eckle | Eckman | </w:t>
      </w:r>
      <w:proofErr w:type="spellStart"/>
      <w:r w:rsidRPr="00BE752F">
        <w:t>Ecky</w:t>
      </w:r>
      <w:proofErr w:type="spellEnd"/>
      <w:r w:rsidRPr="00BE752F">
        <w:t xml:space="preserve"> | Eclair | Eclipse | </w:t>
      </w:r>
      <w:proofErr w:type="spellStart"/>
      <w:r w:rsidRPr="00BE752F">
        <w:t>Ecmel</w:t>
      </w:r>
      <w:proofErr w:type="spellEnd"/>
      <w:r w:rsidRPr="00BE752F">
        <w:t xml:space="preserve"> | Eco | Ed | Eda | Edain | Edan | </w:t>
      </w:r>
      <w:proofErr w:type="spellStart"/>
      <w:r w:rsidRPr="00BE752F">
        <w:t>Edayu</w:t>
      </w:r>
      <w:proofErr w:type="spellEnd"/>
      <w:r w:rsidRPr="00BE752F">
        <w:t xml:space="preserve"> |</w:t>
      </w:r>
    </w:p>
    <w:p w14:paraId="4BBE5687" w14:textId="77777777" w:rsidR="00000000" w:rsidRPr="00BE752F" w:rsidRDefault="00000000">
      <w:r w:rsidRPr="00BE752F">
        <w:t>Edda | Edde | Edden | Eddi | Eddie | Eddings | Eddins | Eddy | Eddye | Ede | Edel | Edelfried | Edelin | Edell | Edelman | Edelstein | Edeltraut |</w:t>
      </w:r>
    </w:p>
    <w:p w14:paraId="600A6550" w14:textId="77777777" w:rsidR="00000000" w:rsidRPr="00BE752F" w:rsidRDefault="00000000">
      <w:proofErr w:type="spellStart"/>
      <w:r w:rsidRPr="00BE752F">
        <w:t>Edelvice</w:t>
      </w:r>
      <w:proofErr w:type="spellEnd"/>
      <w:r w:rsidRPr="00BE752F">
        <w:t xml:space="preserve"> | Edelweiss | Edem | Eden | Edene | Edens | Edern | Ederne | Edernez | </w:t>
      </w:r>
      <w:proofErr w:type="spellStart"/>
      <w:r w:rsidRPr="00BE752F">
        <w:t>Edetuquese</w:t>
      </w:r>
      <w:proofErr w:type="spellEnd"/>
      <w:r w:rsidRPr="00BE752F">
        <w:t xml:space="preserve"> | Edgar | Edgars | Edge | Edgerton | Edha | Edi |</w:t>
      </w:r>
    </w:p>
    <w:p w14:paraId="09DD99F6" w14:textId="77777777" w:rsidR="00000000" w:rsidRPr="00BE752F" w:rsidRDefault="00000000">
      <w:r w:rsidRPr="00BE752F">
        <w:t xml:space="preserve">Edibe | Edica | Edid | Edie | Ediel | </w:t>
      </w:r>
      <w:proofErr w:type="spellStart"/>
      <w:r w:rsidRPr="00BE752F">
        <w:t>Edigey</w:t>
      </w:r>
      <w:proofErr w:type="spellEnd"/>
      <w:r w:rsidRPr="00BE752F">
        <w:t xml:space="preserve"> | Edil | Edin | Edington | </w:t>
      </w:r>
      <w:proofErr w:type="spellStart"/>
      <w:r w:rsidRPr="00BE752F">
        <w:t>Ediraj</w:t>
      </w:r>
      <w:proofErr w:type="spellEnd"/>
      <w:r w:rsidRPr="00BE752F">
        <w:t xml:space="preserve"> | Edis | Edisa | Edison | Edita | Edith | Ediz | Edla | Edlin | Edlow |</w:t>
      </w:r>
    </w:p>
    <w:p w14:paraId="15683B6D" w14:textId="77777777" w:rsidR="00000000" w:rsidRPr="00BE752F" w:rsidRDefault="00000000">
      <w:proofErr w:type="spellStart"/>
      <w:r w:rsidRPr="00BE752F">
        <w:t>Edlun</w:t>
      </w:r>
      <w:proofErr w:type="spellEnd"/>
      <w:r w:rsidRPr="00BE752F">
        <w:t xml:space="preserve"> | Edly | Edlyn | Edman | Edme | Edmee | Edmiston | Edmond | Edmonde | Edmonds | Edmondson | Edmonson | Edmund | Edmunds |</w:t>
      </w:r>
    </w:p>
    <w:p w14:paraId="5ABC7BE5" w14:textId="77777777" w:rsidR="00000000" w:rsidRPr="00BE752F" w:rsidRDefault="00000000">
      <w:r w:rsidRPr="00BE752F">
        <w:t xml:space="preserve">Edna | Edner | Edney | </w:t>
      </w:r>
      <w:proofErr w:type="spellStart"/>
      <w:r w:rsidRPr="00BE752F">
        <w:t>Ednisa</w:t>
      </w:r>
      <w:proofErr w:type="spellEnd"/>
      <w:r w:rsidRPr="00BE752F">
        <w:t xml:space="preserve"> | Edo | Edon | </w:t>
      </w:r>
      <w:proofErr w:type="spellStart"/>
      <w:r w:rsidRPr="00BE752F">
        <w:t>Edosa</w:t>
      </w:r>
      <w:proofErr w:type="spellEnd"/>
      <w:r w:rsidRPr="00BE752F">
        <w:t xml:space="preserve"> | Edralin | </w:t>
      </w:r>
      <w:proofErr w:type="spellStart"/>
      <w:r w:rsidRPr="00BE752F">
        <w:t>Edress</w:t>
      </w:r>
      <w:proofErr w:type="spellEnd"/>
      <w:r w:rsidRPr="00BE752F">
        <w:t xml:space="preserve"> | Edrie | </w:t>
      </w:r>
      <w:proofErr w:type="spellStart"/>
      <w:r w:rsidRPr="00BE752F">
        <w:t>Edrienne</w:t>
      </w:r>
      <w:proofErr w:type="spellEnd"/>
      <w:r w:rsidRPr="00BE752F">
        <w:t xml:space="preserve"> | Edris | </w:t>
      </w:r>
      <w:proofErr w:type="spellStart"/>
      <w:r w:rsidRPr="00BE752F">
        <w:t>Edrissa</w:t>
      </w:r>
      <w:proofErr w:type="spellEnd"/>
      <w:r w:rsidRPr="00BE752F">
        <w:t xml:space="preserve"> | Edryd | Eds | Edsel | </w:t>
      </w:r>
      <w:proofErr w:type="spellStart"/>
      <w:r w:rsidRPr="00BE752F">
        <w:t>Edsiljah</w:t>
      </w:r>
      <w:proofErr w:type="spellEnd"/>
      <w:r w:rsidRPr="00BE752F">
        <w:t xml:space="preserve"> | Edson |</w:t>
      </w:r>
    </w:p>
    <w:p w14:paraId="0BE9DBFB" w14:textId="77777777" w:rsidR="00000000" w:rsidRPr="00BE752F" w:rsidRDefault="00000000">
      <w:r w:rsidRPr="00BE752F">
        <w:t xml:space="preserve">Eduardo | Edulbehram | </w:t>
      </w:r>
      <w:proofErr w:type="spellStart"/>
      <w:r w:rsidRPr="00BE752F">
        <w:t>Edus</w:t>
      </w:r>
      <w:proofErr w:type="spellEnd"/>
      <w:r w:rsidRPr="00BE752F">
        <w:t xml:space="preserve"> | </w:t>
      </w:r>
      <w:proofErr w:type="spellStart"/>
      <w:r w:rsidRPr="00BE752F">
        <w:t>Eduwodzi</w:t>
      </w:r>
      <w:proofErr w:type="spellEnd"/>
      <w:r w:rsidRPr="00BE752F">
        <w:t xml:space="preserve"> | Edviga | Edvinas | Edward | Edwardine | Edwards | Edwen | Edwidge | Edwin | Edwina | Edwyn |</w:t>
      </w:r>
    </w:p>
    <w:p w14:paraId="25A8F338" w14:textId="77777777" w:rsidR="00000000" w:rsidRPr="00BE752F" w:rsidRDefault="00000000">
      <w:r w:rsidRPr="00BE752F">
        <w:t xml:space="preserve">Edwynn | Edy | Edyn | </w:t>
      </w:r>
      <w:proofErr w:type="spellStart"/>
      <w:r w:rsidRPr="00BE752F">
        <w:t>Edys</w:t>
      </w:r>
      <w:proofErr w:type="spellEnd"/>
      <w:r w:rsidRPr="00BE752F">
        <w:t xml:space="preserve"> | </w:t>
      </w:r>
      <w:proofErr w:type="spellStart"/>
      <w:r w:rsidRPr="00BE752F">
        <w:t>Edzodzinam</w:t>
      </w:r>
      <w:proofErr w:type="spellEnd"/>
      <w:r w:rsidRPr="00BE752F">
        <w:t xml:space="preserve"> | </w:t>
      </w:r>
      <w:proofErr w:type="spellStart"/>
      <w:r w:rsidRPr="00BE752F">
        <w:t>Edzodzinawo</w:t>
      </w:r>
      <w:proofErr w:type="spellEnd"/>
      <w:r w:rsidRPr="00BE752F">
        <w:t xml:space="preserve"> | Ee | </w:t>
      </w:r>
      <w:proofErr w:type="spellStart"/>
      <w:r w:rsidRPr="00BE752F">
        <w:t>Eeaoo</w:t>
      </w:r>
      <w:proofErr w:type="spellEnd"/>
      <w:r w:rsidRPr="00BE752F">
        <w:t xml:space="preserve"> | </w:t>
      </w:r>
      <w:proofErr w:type="spellStart"/>
      <w:r w:rsidRPr="00BE752F">
        <w:t>Eecat</w:t>
      </w:r>
      <w:proofErr w:type="spellEnd"/>
      <w:r w:rsidRPr="00BE752F">
        <w:t xml:space="preserve"> | </w:t>
      </w:r>
      <w:proofErr w:type="spellStart"/>
      <w:r w:rsidRPr="00BE752F">
        <w:t>Eef</w:t>
      </w:r>
      <w:proofErr w:type="spellEnd"/>
      <w:r w:rsidRPr="00BE752F">
        <w:t xml:space="preserve"> | Eefje | Eefke | Eelia | </w:t>
      </w:r>
      <w:proofErr w:type="spellStart"/>
      <w:r w:rsidRPr="00BE752F">
        <w:t>Eelien</w:t>
      </w:r>
      <w:proofErr w:type="spellEnd"/>
      <w:r w:rsidRPr="00BE752F">
        <w:t xml:space="preserve"> | Eelke | </w:t>
      </w:r>
      <w:proofErr w:type="spellStart"/>
      <w:r w:rsidRPr="00BE752F">
        <w:t>Eelkje</w:t>
      </w:r>
      <w:proofErr w:type="spellEnd"/>
      <w:r w:rsidRPr="00BE752F">
        <w:t xml:space="preserve"> | </w:t>
      </w:r>
      <w:proofErr w:type="spellStart"/>
      <w:r w:rsidRPr="00BE752F">
        <w:t>Eeltje</w:t>
      </w:r>
      <w:proofErr w:type="spellEnd"/>
      <w:r w:rsidRPr="00BE752F">
        <w:t xml:space="preserve"> | Eema</w:t>
      </w:r>
    </w:p>
    <w:p w14:paraId="5D876650" w14:textId="77777777" w:rsidR="00000000" w:rsidRPr="00BE752F" w:rsidRDefault="00000000">
      <w:r w:rsidRPr="00BE752F">
        <w:t xml:space="preserve">| Eeman | Een | </w:t>
      </w:r>
      <w:proofErr w:type="spellStart"/>
      <w:r w:rsidRPr="00BE752F">
        <w:t>Eener</w:t>
      </w:r>
      <w:proofErr w:type="spellEnd"/>
      <w:r w:rsidRPr="00BE752F">
        <w:t xml:space="preserve"> | </w:t>
      </w:r>
      <w:proofErr w:type="spellStart"/>
      <w:r w:rsidRPr="00BE752F">
        <w:t>Eeraja</w:t>
      </w:r>
      <w:proofErr w:type="spellEnd"/>
      <w:r w:rsidRPr="00BE752F">
        <w:t xml:space="preserve"> | Ees | Eevee | Eeyore | Efa | Efah | </w:t>
      </w:r>
      <w:proofErr w:type="spellStart"/>
      <w:r w:rsidRPr="00BE752F">
        <w:t>Efasehun</w:t>
      </w:r>
      <w:proofErr w:type="spellEnd"/>
      <w:r w:rsidRPr="00BE752F">
        <w:t xml:space="preserve"> | Efdal | Efe | Effa | Effat | Effie | </w:t>
      </w:r>
      <w:proofErr w:type="spellStart"/>
      <w:r w:rsidRPr="00BE752F">
        <w:t>Effim</w:t>
      </w:r>
      <w:proofErr w:type="spellEnd"/>
      <w:r w:rsidRPr="00BE752F">
        <w:t xml:space="preserve"> | Efflamm | Effy | Efi | Efie |</w:t>
      </w:r>
    </w:p>
    <w:p w14:paraId="2E6CE308" w14:textId="77777777" w:rsidR="00000000" w:rsidRPr="00BE752F" w:rsidRDefault="00000000">
      <w:r w:rsidRPr="00BE752F">
        <w:t xml:space="preserve">Eflez | Efrat | </w:t>
      </w:r>
      <w:proofErr w:type="spellStart"/>
      <w:r w:rsidRPr="00BE752F">
        <w:t>Efthichia</w:t>
      </w:r>
      <w:proofErr w:type="spellEnd"/>
      <w:r w:rsidRPr="00BE752F">
        <w:t xml:space="preserve"> | Efuru | Ega | Egale | Egan | Egberte | </w:t>
      </w:r>
      <w:proofErr w:type="spellStart"/>
      <w:r w:rsidRPr="00BE752F">
        <w:t>Egbetonyo</w:t>
      </w:r>
      <w:proofErr w:type="spellEnd"/>
      <w:r w:rsidRPr="00BE752F">
        <w:t xml:space="preserve"> | </w:t>
      </w:r>
      <w:proofErr w:type="spellStart"/>
      <w:r w:rsidRPr="00BE752F">
        <w:t>Egblomase</w:t>
      </w:r>
      <w:proofErr w:type="spellEnd"/>
      <w:r w:rsidRPr="00BE752F">
        <w:t xml:space="preserve"> | Ege | Egg | Eggers | Eggert | </w:t>
      </w:r>
      <w:proofErr w:type="spellStart"/>
      <w:r w:rsidRPr="00BE752F">
        <w:t>Eggie</w:t>
      </w:r>
      <w:proofErr w:type="spellEnd"/>
      <w:r w:rsidRPr="00BE752F">
        <w:t xml:space="preserve"> | Eggleston | Eggo |</w:t>
      </w:r>
    </w:p>
    <w:p w14:paraId="224E66D3" w14:textId="77777777" w:rsidR="00000000" w:rsidRPr="00BE752F" w:rsidRDefault="00000000">
      <w:r w:rsidRPr="00BE752F">
        <w:t xml:space="preserve">Eggplant | Eggs | Eggy | Egide | </w:t>
      </w:r>
      <w:proofErr w:type="spellStart"/>
      <w:r w:rsidRPr="00BE752F">
        <w:t>Egnas</w:t>
      </w:r>
      <w:proofErr w:type="spellEnd"/>
      <w:r w:rsidRPr="00BE752F">
        <w:t xml:space="preserve"> | </w:t>
      </w:r>
      <w:proofErr w:type="spellStart"/>
      <w:r w:rsidRPr="00BE752F">
        <w:t>Egne</w:t>
      </w:r>
      <w:proofErr w:type="spellEnd"/>
      <w:r w:rsidRPr="00BE752F">
        <w:t xml:space="preserve"> | Ego | </w:t>
      </w:r>
      <w:proofErr w:type="spellStart"/>
      <w:r w:rsidRPr="00BE752F">
        <w:t>Egoiste</w:t>
      </w:r>
      <w:proofErr w:type="spellEnd"/>
      <w:r w:rsidRPr="00BE752F">
        <w:t xml:space="preserve"> | Eguia | Eguzki | </w:t>
      </w:r>
      <w:proofErr w:type="spellStart"/>
      <w:r w:rsidRPr="00BE752F">
        <w:t>Egwene</w:t>
      </w:r>
      <w:proofErr w:type="spellEnd"/>
      <w:r w:rsidRPr="00BE752F">
        <w:t xml:space="preserve"> | Egypt | Eh | Eha | Ehi | </w:t>
      </w:r>
      <w:proofErr w:type="spellStart"/>
      <w:r w:rsidRPr="00BE752F">
        <w:t>Ehiko</w:t>
      </w:r>
      <w:proofErr w:type="spellEnd"/>
      <w:r w:rsidRPr="00BE752F">
        <w:t xml:space="preserve"> | Ehlers | Ehren | Ehrin |</w:t>
      </w:r>
    </w:p>
    <w:p w14:paraId="34CB79FB" w14:textId="77777777" w:rsidR="00000000" w:rsidRPr="00BE752F" w:rsidRDefault="00000000">
      <w:r w:rsidRPr="00BE752F">
        <w:t xml:space="preserve">Ehrlich | Ehsaan | Ehsan | Ehud | Ei | Eibhear | </w:t>
      </w:r>
      <w:proofErr w:type="spellStart"/>
      <w:r w:rsidRPr="00BE752F">
        <w:t>Eibhir</w:t>
      </w:r>
      <w:proofErr w:type="spellEnd"/>
      <w:r w:rsidRPr="00BE752F">
        <w:t xml:space="preserve"> | Eicher | Eichi | </w:t>
      </w:r>
      <w:proofErr w:type="spellStart"/>
      <w:r w:rsidRPr="00BE752F">
        <w:t>Eichiro</w:t>
      </w:r>
      <w:proofErr w:type="spellEnd"/>
      <w:r w:rsidRPr="00BE752F">
        <w:t xml:space="preserve"> | Eicke | Eid | Eida | </w:t>
      </w:r>
      <w:proofErr w:type="spellStart"/>
      <w:r w:rsidRPr="00BE752F">
        <w:t>Eidann</w:t>
      </w:r>
      <w:proofErr w:type="spellEnd"/>
      <w:r w:rsidRPr="00BE752F">
        <w:t xml:space="preserve"> | Eiden | </w:t>
      </w:r>
      <w:proofErr w:type="spellStart"/>
      <w:r w:rsidRPr="00BE752F">
        <w:t>Eidorian</w:t>
      </w:r>
      <w:proofErr w:type="spellEnd"/>
      <w:r w:rsidRPr="00BE752F">
        <w:t xml:space="preserve"> | </w:t>
      </w:r>
      <w:proofErr w:type="spellStart"/>
      <w:r w:rsidRPr="00BE752F">
        <w:t>Eien</w:t>
      </w:r>
      <w:proofErr w:type="spellEnd"/>
      <w:r w:rsidRPr="00BE752F">
        <w:t xml:space="preserve"> | </w:t>
      </w:r>
      <w:proofErr w:type="spellStart"/>
      <w:r w:rsidRPr="00BE752F">
        <w:t>Eieshia</w:t>
      </w:r>
      <w:proofErr w:type="spellEnd"/>
      <w:r w:rsidRPr="00BE752F">
        <w:t xml:space="preserve"> | Eifa |</w:t>
      </w:r>
    </w:p>
    <w:p w14:paraId="7D13570A" w14:textId="77777777" w:rsidR="00000000" w:rsidRPr="00BE752F" w:rsidRDefault="00000000">
      <w:proofErr w:type="spellStart"/>
      <w:r w:rsidRPr="00BE752F">
        <w:t>Eifah</w:t>
      </w:r>
      <w:proofErr w:type="spellEnd"/>
      <w:r w:rsidRPr="00BE752F">
        <w:t xml:space="preserve"> | Eifion | Eighmy | Eija | Eiji | </w:t>
      </w:r>
      <w:proofErr w:type="spellStart"/>
      <w:r w:rsidRPr="00BE752F">
        <w:t>Eijonnae</w:t>
      </w:r>
      <w:proofErr w:type="spellEnd"/>
      <w:r w:rsidRPr="00BE752F">
        <w:t xml:space="preserve"> | Eik | Eike | Eikel | Eiki | Eiko | Eila | Eilan | Eiland | </w:t>
      </w:r>
      <w:proofErr w:type="spellStart"/>
      <w:r w:rsidRPr="00BE752F">
        <w:t>Eilard</w:t>
      </w:r>
      <w:proofErr w:type="spellEnd"/>
      <w:r w:rsidRPr="00BE752F">
        <w:t xml:space="preserve"> | Eile | Eileen | Eili | Eilif | Eilir | Eilis |</w:t>
      </w:r>
    </w:p>
    <w:p w14:paraId="69FF1810" w14:textId="77777777" w:rsidR="00000000" w:rsidRPr="00BE752F" w:rsidRDefault="00000000">
      <w:r w:rsidRPr="00BE752F">
        <w:t xml:space="preserve">Eilish | Eiljah | Eilmar | </w:t>
      </w:r>
      <w:proofErr w:type="spellStart"/>
      <w:r w:rsidRPr="00BE752F">
        <w:t>Eilvila</w:t>
      </w:r>
      <w:proofErr w:type="spellEnd"/>
      <w:r w:rsidRPr="00BE752F">
        <w:t xml:space="preserve"> | </w:t>
      </w:r>
      <w:proofErr w:type="spellStart"/>
      <w:r w:rsidRPr="00BE752F">
        <w:t>Eilvilah</w:t>
      </w:r>
      <w:proofErr w:type="spellEnd"/>
      <w:r w:rsidRPr="00BE752F">
        <w:t xml:space="preserve"> | Eiman | Eimear | </w:t>
      </w:r>
      <w:proofErr w:type="spellStart"/>
      <w:r w:rsidRPr="00BE752F">
        <w:t>Eimhin</w:t>
      </w:r>
      <w:proofErr w:type="spellEnd"/>
      <w:r w:rsidRPr="00BE752F">
        <w:t xml:space="preserve"> | Eimhir | </w:t>
      </w:r>
      <w:proofErr w:type="spellStart"/>
      <w:r w:rsidRPr="00BE752F">
        <w:t>Eimine</w:t>
      </w:r>
      <w:proofErr w:type="spellEnd"/>
      <w:r w:rsidRPr="00BE752F">
        <w:t xml:space="preserve"> | Ein | Einar | Einav | Eine | Eini | Einir | Einstein | Eintou |</w:t>
      </w:r>
    </w:p>
    <w:p w14:paraId="7A4AFA59" w14:textId="77777777" w:rsidR="00000000" w:rsidRPr="00BE752F" w:rsidRDefault="00000000">
      <w:proofErr w:type="spellStart"/>
      <w:r w:rsidRPr="00BE752F">
        <w:t>Einwys</w:t>
      </w:r>
      <w:proofErr w:type="spellEnd"/>
      <w:r w:rsidRPr="00BE752F">
        <w:t xml:space="preserve"> | Eira | Eiran | Eiren | Eirian | Eiric | Eirlys | Eirnin | Eirwen | Eisa | Eisenberg | </w:t>
      </w:r>
      <w:proofErr w:type="spellStart"/>
      <w:r w:rsidRPr="00BE752F">
        <w:t>Eishi</w:t>
      </w:r>
      <w:proofErr w:type="spellEnd"/>
      <w:r w:rsidRPr="00BE752F">
        <w:t xml:space="preserve"> | Eisley | Eita | Eitan | Eivind | </w:t>
      </w:r>
      <w:proofErr w:type="spellStart"/>
      <w:r w:rsidRPr="00BE752F">
        <w:t>Ej</w:t>
      </w:r>
      <w:proofErr w:type="spellEnd"/>
      <w:r w:rsidRPr="00BE752F">
        <w:t xml:space="preserve"> | Ejay | Ejaz | </w:t>
      </w:r>
      <w:proofErr w:type="spellStart"/>
      <w:r w:rsidRPr="00BE752F">
        <w:t>Ejii</w:t>
      </w:r>
      <w:proofErr w:type="spellEnd"/>
      <w:r w:rsidRPr="00BE752F">
        <w:t xml:space="preserve"> |</w:t>
      </w:r>
    </w:p>
    <w:p w14:paraId="29730EB0" w14:textId="77777777" w:rsidR="00000000" w:rsidRPr="00BE752F" w:rsidRDefault="00000000">
      <w:proofErr w:type="spellStart"/>
      <w:r w:rsidRPr="00BE752F">
        <w:t>Ejimofor</w:t>
      </w:r>
      <w:proofErr w:type="spellEnd"/>
      <w:r w:rsidRPr="00BE752F">
        <w:t xml:space="preserve"> | Ek | Eka | </w:t>
      </w:r>
      <w:proofErr w:type="spellStart"/>
      <w:r w:rsidRPr="00BE752F">
        <w:t>Ekaagra</w:t>
      </w:r>
      <w:proofErr w:type="spellEnd"/>
      <w:r w:rsidRPr="00BE752F">
        <w:t xml:space="preserve"> | </w:t>
      </w:r>
      <w:proofErr w:type="spellStart"/>
      <w:r w:rsidRPr="00BE752F">
        <w:t>Ekaanta</w:t>
      </w:r>
      <w:proofErr w:type="spellEnd"/>
      <w:r w:rsidRPr="00BE752F">
        <w:t xml:space="preserve"> | </w:t>
      </w:r>
      <w:proofErr w:type="spellStart"/>
      <w:r w:rsidRPr="00BE752F">
        <w:t>Ekacakra</w:t>
      </w:r>
      <w:proofErr w:type="spellEnd"/>
      <w:r w:rsidRPr="00BE752F">
        <w:t xml:space="preserve"> | Ekacandra | Ekachakra | </w:t>
      </w:r>
      <w:proofErr w:type="spellStart"/>
      <w:r w:rsidRPr="00BE752F">
        <w:t>Ekacuda</w:t>
      </w:r>
      <w:proofErr w:type="spellEnd"/>
      <w:r w:rsidRPr="00BE752F">
        <w:t xml:space="preserve"> | Ekadanta | Ekadeva | Ekaja | Ekajata | </w:t>
      </w:r>
      <w:proofErr w:type="spellStart"/>
      <w:r w:rsidRPr="00BE752F">
        <w:t>Ekajyotis</w:t>
      </w:r>
      <w:proofErr w:type="spellEnd"/>
      <w:r w:rsidRPr="00BE752F">
        <w:t xml:space="preserve"> |</w:t>
      </w:r>
    </w:p>
    <w:p w14:paraId="3E072E36" w14:textId="77777777" w:rsidR="00000000" w:rsidRPr="00BE752F" w:rsidRDefault="00000000">
      <w:proofErr w:type="spellStart"/>
      <w:r w:rsidRPr="00BE752F">
        <w:t>Ekakasa</w:t>
      </w:r>
      <w:proofErr w:type="spellEnd"/>
      <w:r w:rsidRPr="00BE752F">
        <w:t xml:space="preserve"> | Ekaksha | </w:t>
      </w:r>
      <w:proofErr w:type="spellStart"/>
      <w:r w:rsidRPr="00BE752F">
        <w:t>Ekakundala</w:t>
      </w:r>
      <w:proofErr w:type="spellEnd"/>
      <w:r w:rsidRPr="00BE752F">
        <w:t xml:space="preserve"> | Ekala | Ekalinga | Ekamjot | </w:t>
      </w:r>
      <w:proofErr w:type="spellStart"/>
      <w:r w:rsidRPr="00BE752F">
        <w:t>Ekamranatha</w:t>
      </w:r>
      <w:proofErr w:type="spellEnd"/>
      <w:r w:rsidRPr="00BE752F">
        <w:t xml:space="preserve"> | Ekamukha | Ekanayaka | </w:t>
      </w:r>
      <w:proofErr w:type="spellStart"/>
      <w:r w:rsidRPr="00BE752F">
        <w:t>Ekanayana</w:t>
      </w:r>
      <w:proofErr w:type="spellEnd"/>
      <w:r w:rsidRPr="00BE752F">
        <w:t xml:space="preserve"> | Ekanga | Ekani | </w:t>
      </w:r>
      <w:proofErr w:type="spellStart"/>
      <w:r w:rsidRPr="00BE752F">
        <w:t>Ekans</w:t>
      </w:r>
      <w:proofErr w:type="spellEnd"/>
      <w:r w:rsidRPr="00BE752F">
        <w:t xml:space="preserve"> |</w:t>
      </w:r>
    </w:p>
    <w:p w14:paraId="348490E7" w14:textId="77777777" w:rsidR="00000000" w:rsidRPr="00BE752F" w:rsidRDefault="00000000">
      <w:proofErr w:type="spellStart"/>
      <w:r w:rsidRPr="00BE752F">
        <w:t>Ekapada</w:t>
      </w:r>
      <w:proofErr w:type="spellEnd"/>
      <w:r w:rsidRPr="00BE752F">
        <w:t xml:space="preserve"> | </w:t>
      </w:r>
      <w:proofErr w:type="spellStart"/>
      <w:r w:rsidRPr="00BE752F">
        <w:t>Ekapat</w:t>
      </w:r>
      <w:proofErr w:type="spellEnd"/>
      <w:r w:rsidRPr="00BE752F">
        <w:t xml:space="preserve"> | </w:t>
      </w:r>
      <w:proofErr w:type="spellStart"/>
      <w:r w:rsidRPr="00BE752F">
        <w:t>Ekapinga</w:t>
      </w:r>
      <w:proofErr w:type="spellEnd"/>
      <w:r w:rsidRPr="00BE752F">
        <w:t xml:space="preserve"> | </w:t>
      </w:r>
      <w:proofErr w:type="spellStart"/>
      <w:r w:rsidRPr="00BE752F">
        <w:t>Ekarishi</w:t>
      </w:r>
      <w:proofErr w:type="spellEnd"/>
      <w:r w:rsidRPr="00BE752F">
        <w:t xml:space="preserve"> | Ekata | </w:t>
      </w:r>
      <w:proofErr w:type="spellStart"/>
      <w:r w:rsidRPr="00BE752F">
        <w:t>Ekatala</w:t>
      </w:r>
      <w:proofErr w:type="spellEnd"/>
      <w:r w:rsidRPr="00BE752F">
        <w:t xml:space="preserve"> | Ekaterini | </w:t>
      </w:r>
      <w:proofErr w:type="spellStart"/>
      <w:r w:rsidRPr="00BE752F">
        <w:t>Ekatvacha</w:t>
      </w:r>
      <w:proofErr w:type="spellEnd"/>
      <w:r w:rsidRPr="00BE752F">
        <w:t xml:space="preserve"> | Ekavira | Ekbal | Eke | </w:t>
      </w:r>
      <w:proofErr w:type="spellStart"/>
      <w:r w:rsidRPr="00BE752F">
        <w:t>Ekela</w:t>
      </w:r>
      <w:proofErr w:type="spellEnd"/>
      <w:r w:rsidRPr="00BE752F">
        <w:t xml:space="preserve"> | Ekene | Ekenedilichukwu |</w:t>
      </w:r>
    </w:p>
    <w:p w14:paraId="5CB7CC1A" w14:textId="77777777" w:rsidR="00000000" w:rsidRPr="00BE752F" w:rsidRDefault="00000000">
      <w:proofErr w:type="spellStart"/>
      <w:r w:rsidRPr="00BE752F">
        <w:t>Ekenedilinna</w:t>
      </w:r>
      <w:proofErr w:type="spellEnd"/>
      <w:r w:rsidRPr="00BE752F">
        <w:t xml:space="preserve"> | Eki | </w:t>
      </w:r>
      <w:proofErr w:type="spellStart"/>
      <w:r w:rsidRPr="00BE752F">
        <w:t>Ekikarana</w:t>
      </w:r>
      <w:proofErr w:type="spellEnd"/>
      <w:r w:rsidRPr="00BE752F">
        <w:t xml:space="preserve"> | Ekim | Ekin | Ekisa | Ekiya | Ekjot | Ekke | Ekko | Eknath | Eko | </w:t>
      </w:r>
      <w:proofErr w:type="spellStart"/>
      <w:r w:rsidRPr="00BE752F">
        <w:t>Ekodara</w:t>
      </w:r>
      <w:proofErr w:type="spellEnd"/>
      <w:r w:rsidRPr="00BE752F">
        <w:t xml:space="preserve"> | Ekon | Ekram | Ekta | </w:t>
      </w:r>
      <w:proofErr w:type="spellStart"/>
      <w:r w:rsidRPr="00BE752F">
        <w:t>Ekwutosi</w:t>
      </w:r>
      <w:proofErr w:type="spellEnd"/>
      <w:r w:rsidRPr="00BE752F">
        <w:t xml:space="preserve"> |</w:t>
      </w:r>
    </w:p>
    <w:p w14:paraId="121DE7A7" w14:textId="77777777" w:rsidR="00000000" w:rsidRPr="00BE752F" w:rsidRDefault="00000000">
      <w:proofErr w:type="spellStart"/>
      <w:r w:rsidRPr="00BE752F">
        <w:t>Ekya</w:t>
      </w:r>
      <w:proofErr w:type="spellEnd"/>
      <w:r w:rsidRPr="00BE752F">
        <w:t xml:space="preserve"> | El | Ela | Elad | Elah | Elaijah | Elain | Elaina | Elaine | Elaini | Elam | Elan | Elana | Elandra | Elango | Elann | </w:t>
      </w:r>
      <w:proofErr w:type="spellStart"/>
      <w:r w:rsidRPr="00BE752F">
        <w:t>Elano</w:t>
      </w:r>
      <w:proofErr w:type="spellEnd"/>
      <w:r w:rsidRPr="00BE752F">
        <w:t xml:space="preserve"> | Elante | </w:t>
      </w:r>
      <w:proofErr w:type="spellStart"/>
      <w:r w:rsidRPr="00BE752F">
        <w:t>Elaputra</w:t>
      </w:r>
      <w:proofErr w:type="spellEnd"/>
      <w:r w:rsidRPr="00BE752F">
        <w:t xml:space="preserve"> | Elas</w:t>
      </w:r>
    </w:p>
    <w:p w14:paraId="204C9BDB" w14:textId="77777777" w:rsidR="00000000" w:rsidRPr="00BE752F" w:rsidRDefault="00000000">
      <w:r w:rsidRPr="00BE752F">
        <w:t xml:space="preserve">| Elasah | </w:t>
      </w:r>
      <w:proofErr w:type="spellStart"/>
      <w:r w:rsidRPr="00BE752F">
        <w:t>Elatha</w:t>
      </w:r>
      <w:proofErr w:type="spellEnd"/>
      <w:r w:rsidRPr="00BE752F">
        <w:t xml:space="preserve"> | </w:t>
      </w:r>
      <w:proofErr w:type="spellStart"/>
      <w:r w:rsidRPr="00BE752F">
        <w:t>Elavali</w:t>
      </w:r>
      <w:proofErr w:type="spellEnd"/>
      <w:r w:rsidRPr="00BE752F">
        <w:t xml:space="preserve"> | </w:t>
      </w:r>
      <w:proofErr w:type="spellStart"/>
      <w:r w:rsidRPr="00BE752F">
        <w:t>Elavanyo</w:t>
      </w:r>
      <w:proofErr w:type="spellEnd"/>
      <w:r w:rsidRPr="00BE752F">
        <w:t xml:space="preserve"> | Elay | Elaya | Elayavalli | Elba | Elbaum | Elbe | Elbee | Elber | Elbert | Elbie | Elby | </w:t>
      </w:r>
      <w:proofErr w:type="spellStart"/>
      <w:r w:rsidRPr="00BE752F">
        <w:t>Elc</w:t>
      </w:r>
      <w:proofErr w:type="spellEnd"/>
      <w:r w:rsidRPr="00BE752F">
        <w:t xml:space="preserve"> | Elce | Elcee |</w:t>
      </w:r>
    </w:p>
    <w:p w14:paraId="3603DE27" w14:textId="77777777" w:rsidR="00000000" w:rsidRPr="00BE752F" w:rsidRDefault="00000000">
      <w:r w:rsidRPr="00BE752F">
        <w:t xml:space="preserve">Elcid | </w:t>
      </w:r>
      <w:proofErr w:type="spellStart"/>
      <w:r w:rsidRPr="00BE752F">
        <w:t>Elcim</w:t>
      </w:r>
      <w:proofErr w:type="spellEnd"/>
      <w:r w:rsidRPr="00BE752F">
        <w:t xml:space="preserve"> | Elcin | Elcira | Elcy | Eldar | Elde | Eldem | Eldene | Elder | Elderberry | Eldie | Eldine | Eldora | Eldred | Eldredge | Eldrid |</w:t>
      </w:r>
    </w:p>
    <w:p w14:paraId="4D6E3D7B" w14:textId="77777777" w:rsidR="00000000" w:rsidRPr="00BE752F" w:rsidRDefault="00000000">
      <w:r w:rsidRPr="00BE752F">
        <w:t xml:space="preserve">Eldridge | </w:t>
      </w:r>
      <w:proofErr w:type="spellStart"/>
      <w:r w:rsidRPr="00BE752F">
        <w:t>Eldrydd</w:t>
      </w:r>
      <w:proofErr w:type="spellEnd"/>
      <w:r w:rsidRPr="00BE752F">
        <w:t xml:space="preserve"> | </w:t>
      </w:r>
      <w:proofErr w:type="spellStart"/>
      <w:r w:rsidRPr="00BE752F">
        <w:t>Eldy</w:t>
      </w:r>
      <w:proofErr w:type="spellEnd"/>
      <w:r w:rsidRPr="00BE752F">
        <w:t xml:space="preserve"> | Ele | Elea | Eleanor | Eleasa | Eleasah | </w:t>
      </w:r>
      <w:proofErr w:type="spellStart"/>
      <w:r w:rsidRPr="00BE752F">
        <w:t>Eleasit</w:t>
      </w:r>
      <w:proofErr w:type="spellEnd"/>
      <w:r w:rsidRPr="00BE752F">
        <w:t xml:space="preserve"> | </w:t>
      </w:r>
      <w:proofErr w:type="spellStart"/>
      <w:r w:rsidRPr="00BE752F">
        <w:t>Eleavor</w:t>
      </w:r>
      <w:proofErr w:type="spellEnd"/>
      <w:r w:rsidRPr="00BE752F">
        <w:t xml:space="preserve"> | Eleazar | Elechi | Electabuzz | </w:t>
      </w:r>
      <w:proofErr w:type="spellStart"/>
      <w:r w:rsidRPr="00BE752F">
        <w:t>Electious</w:t>
      </w:r>
      <w:proofErr w:type="spellEnd"/>
      <w:r w:rsidRPr="00BE752F">
        <w:t xml:space="preserve"> | Electra | Electrode</w:t>
      </w:r>
    </w:p>
    <w:p w14:paraId="1939842F" w14:textId="77777777" w:rsidR="00000000" w:rsidRPr="00BE752F" w:rsidRDefault="00000000">
      <w:r w:rsidRPr="00BE752F">
        <w:t xml:space="preserve">| </w:t>
      </w:r>
      <w:proofErr w:type="spellStart"/>
      <w:r w:rsidRPr="00BE752F">
        <w:t>Eledzinawo</w:t>
      </w:r>
      <w:proofErr w:type="spellEnd"/>
      <w:r w:rsidRPr="00BE752F">
        <w:t xml:space="preserve"> | Elee | Eleecia | </w:t>
      </w:r>
      <w:proofErr w:type="spellStart"/>
      <w:r w:rsidRPr="00BE752F">
        <w:t>Elefteri</w:t>
      </w:r>
      <w:proofErr w:type="spellEnd"/>
      <w:r w:rsidRPr="00BE752F">
        <w:t xml:space="preserve"> | Eleftheriou | Eleia | Elek | </w:t>
      </w:r>
      <w:proofErr w:type="spellStart"/>
      <w:r w:rsidRPr="00BE752F">
        <w:t>Eleki</w:t>
      </w:r>
      <w:proofErr w:type="spellEnd"/>
      <w:r w:rsidRPr="00BE752F">
        <w:t xml:space="preserve"> | </w:t>
      </w:r>
      <w:proofErr w:type="spellStart"/>
      <w:r w:rsidRPr="00BE752F">
        <w:t>Elekonawo</w:t>
      </w:r>
      <w:proofErr w:type="spellEnd"/>
      <w:r w:rsidRPr="00BE752F">
        <w:t xml:space="preserve"> | Elem | Elen | Elena | </w:t>
      </w:r>
      <w:proofErr w:type="spellStart"/>
      <w:r w:rsidRPr="00BE752F">
        <w:t>Elendil</w:t>
      </w:r>
      <w:proofErr w:type="spellEnd"/>
      <w:r w:rsidRPr="00BE752F">
        <w:t xml:space="preserve"> | Eleni | Eleno | </w:t>
      </w:r>
      <w:proofErr w:type="spellStart"/>
      <w:r w:rsidRPr="00BE752F">
        <w:t>Eleonard</w:t>
      </w:r>
      <w:proofErr w:type="spellEnd"/>
      <w:r w:rsidRPr="00BE752F">
        <w:t xml:space="preserve"> | Eleri</w:t>
      </w:r>
    </w:p>
    <w:p w14:paraId="4E90B326" w14:textId="77777777" w:rsidR="00000000" w:rsidRPr="00BE752F" w:rsidRDefault="00000000">
      <w:r w:rsidRPr="00BE752F">
        <w:t xml:space="preserve">| Eles | Elesa | Elesha | Elessar | </w:t>
      </w:r>
      <w:proofErr w:type="spellStart"/>
      <w:r w:rsidRPr="00BE752F">
        <w:t>Eleswarapu</w:t>
      </w:r>
      <w:proofErr w:type="spellEnd"/>
      <w:r w:rsidRPr="00BE752F">
        <w:t xml:space="preserve"> | Eleven | </w:t>
      </w:r>
      <w:proofErr w:type="spellStart"/>
      <w:r w:rsidRPr="00BE752F">
        <w:t>Elewechi</w:t>
      </w:r>
      <w:proofErr w:type="spellEnd"/>
      <w:r w:rsidRPr="00BE752F">
        <w:t xml:space="preserve"> | </w:t>
      </w:r>
      <w:proofErr w:type="spellStart"/>
      <w:r w:rsidRPr="00BE752F">
        <w:t>Elewogbo</w:t>
      </w:r>
      <w:proofErr w:type="spellEnd"/>
      <w:r w:rsidRPr="00BE752F">
        <w:t xml:space="preserve"> | Elex | </w:t>
      </w:r>
      <w:proofErr w:type="spellStart"/>
      <w:r w:rsidRPr="00BE752F">
        <w:t>Elexious</w:t>
      </w:r>
      <w:proofErr w:type="spellEnd"/>
      <w:r w:rsidRPr="00BE752F">
        <w:t xml:space="preserve"> | Elexis | Elexus | Eley | </w:t>
      </w:r>
      <w:proofErr w:type="spellStart"/>
      <w:r w:rsidRPr="00BE752F">
        <w:t>Elezar</w:t>
      </w:r>
      <w:proofErr w:type="spellEnd"/>
      <w:r w:rsidRPr="00BE752F">
        <w:t xml:space="preserve"> | Elf | Elfa | Elfed |</w:t>
      </w:r>
    </w:p>
    <w:p w14:paraId="20359BDD" w14:textId="77777777" w:rsidR="00000000" w:rsidRPr="00BE752F" w:rsidRDefault="00000000">
      <w:r w:rsidRPr="00BE752F">
        <w:t xml:space="preserve">Elfi | Elfie | Elfin | Elfred | Elfrid | Elfriede | </w:t>
      </w:r>
      <w:proofErr w:type="spellStart"/>
      <w:r w:rsidRPr="00BE752F">
        <w:t>Elfrin</w:t>
      </w:r>
      <w:proofErr w:type="spellEnd"/>
      <w:r w:rsidRPr="00BE752F">
        <w:t xml:space="preserve"> | Elfyn | Elga | Elgene | Elger | Elgia | Elgie | Elgin | Elgine | Elham | Eli | Elia | Eliada | Eliah |</w:t>
      </w:r>
    </w:p>
    <w:p w14:paraId="43A925B5" w14:textId="77777777" w:rsidR="00000000" w:rsidRPr="00BE752F" w:rsidRDefault="00000000">
      <w:proofErr w:type="spellStart"/>
      <w:r w:rsidRPr="00BE752F">
        <w:t>Eliahn</w:t>
      </w:r>
      <w:proofErr w:type="spellEnd"/>
      <w:r w:rsidRPr="00BE752F">
        <w:t xml:space="preserve"> | Elian | Eliana | Elianne | Elianora | Elias | </w:t>
      </w:r>
      <w:proofErr w:type="spellStart"/>
      <w:r w:rsidRPr="00BE752F">
        <w:t>Eliasa</w:t>
      </w:r>
      <w:proofErr w:type="spellEnd"/>
      <w:r w:rsidRPr="00BE752F">
        <w:t xml:space="preserve"> | Eliason | Eliazer | Elic | Elice | Elide | Elie | Elies | Eliese | Eliezer | Elif | Elige | Eligha |</w:t>
      </w:r>
    </w:p>
    <w:p w14:paraId="4B1861FA" w14:textId="77777777" w:rsidR="00000000" w:rsidRPr="00BE752F" w:rsidRDefault="00000000">
      <w:r w:rsidRPr="00BE752F">
        <w:t xml:space="preserve">Eligia | Elihu | Elihue | Elija | Elijah | Elijay | Elika | </w:t>
      </w:r>
      <w:proofErr w:type="spellStart"/>
      <w:r w:rsidRPr="00BE752F">
        <w:t>Eliki</w:t>
      </w:r>
      <w:proofErr w:type="spellEnd"/>
      <w:r w:rsidRPr="00BE752F">
        <w:t xml:space="preserve"> | Elili | Elim | Elima | Elin | Elina | </w:t>
      </w:r>
      <w:proofErr w:type="spellStart"/>
      <w:r w:rsidRPr="00BE752F">
        <w:t>Elinand</w:t>
      </w:r>
      <w:proofErr w:type="spellEnd"/>
      <w:r w:rsidRPr="00BE752F">
        <w:t xml:space="preserve"> | Elinar | Eline | Eling | Elinor | Elior | Elios | Eliot</w:t>
      </w:r>
    </w:p>
    <w:p w14:paraId="017389C4" w14:textId="77777777" w:rsidR="00000000" w:rsidRPr="00BE752F" w:rsidRDefault="00000000">
      <w:r w:rsidRPr="00BE752F">
        <w:t>| Eliphalet | Elis | Elisa | Elisabet | Elisabeth | Elisah | Elisandra | Elise | Elisee | Eliseo | Eliseu | Elisey | Elish | Elisha | Elishah | Elishama | Elisheba</w:t>
      </w:r>
    </w:p>
    <w:p w14:paraId="4878E4CB" w14:textId="77777777" w:rsidR="00000000" w:rsidRPr="00BE752F" w:rsidRDefault="00000000">
      <w:r w:rsidRPr="00BE752F">
        <w:t xml:space="preserve">| Elisheva | Elishia | Elishua | </w:t>
      </w:r>
      <w:proofErr w:type="spellStart"/>
      <w:r w:rsidRPr="00BE752F">
        <w:t>Elisian</w:t>
      </w:r>
      <w:proofErr w:type="spellEnd"/>
      <w:r w:rsidRPr="00BE752F">
        <w:t xml:space="preserve"> | Elison | Elissa | Elit | </w:t>
      </w:r>
      <w:proofErr w:type="spellStart"/>
      <w:r w:rsidRPr="00BE752F">
        <w:t>Elital</w:t>
      </w:r>
      <w:proofErr w:type="spellEnd"/>
      <w:r w:rsidRPr="00BE752F">
        <w:t xml:space="preserve"> | Elitsa | </w:t>
      </w:r>
      <w:proofErr w:type="spellStart"/>
      <w:r w:rsidRPr="00BE752F">
        <w:t>Elittle</w:t>
      </w:r>
      <w:proofErr w:type="spellEnd"/>
      <w:r w:rsidRPr="00BE752F">
        <w:t xml:space="preserve"> | Eliya | Eliyah | Eliyahu | Eliza | Elizabel | Elizabet | Elizabeth |</w:t>
      </w:r>
    </w:p>
    <w:p w14:paraId="60EE0940" w14:textId="77777777" w:rsidR="00000000" w:rsidRPr="00BE752F" w:rsidRDefault="00000000">
      <w:r w:rsidRPr="00BE752F">
        <w:t xml:space="preserve">Elizabetta | Elizah | Elizar | Elizardo | Elize | Elizer | Elizey | Elja | Eljah | </w:t>
      </w:r>
      <w:proofErr w:type="spellStart"/>
      <w:r w:rsidRPr="00BE752F">
        <w:t>Eljo</w:t>
      </w:r>
      <w:proofErr w:type="spellEnd"/>
      <w:r w:rsidRPr="00BE752F">
        <w:t xml:space="preserve"> | Elka | Elkan | Elkana | Elkanah | Elke | Elki | Elkin | Elkins | Ell |</w:t>
      </w:r>
    </w:p>
    <w:p w14:paraId="26E5C8D3" w14:textId="77777777" w:rsidR="00000000" w:rsidRPr="00BE752F" w:rsidRDefault="00000000">
      <w:r w:rsidRPr="00BE752F">
        <w:t xml:space="preserve">Ella | </w:t>
      </w:r>
      <w:proofErr w:type="spellStart"/>
      <w:r w:rsidRPr="00BE752F">
        <w:t>Ellakiah</w:t>
      </w:r>
      <w:proofErr w:type="spellEnd"/>
      <w:r w:rsidRPr="00BE752F">
        <w:t xml:space="preserve"> | Ellan | </w:t>
      </w:r>
      <w:proofErr w:type="spellStart"/>
      <w:r w:rsidRPr="00BE752F">
        <w:t>Ellaraino</w:t>
      </w:r>
      <w:proofErr w:type="spellEnd"/>
      <w:r w:rsidRPr="00BE752F">
        <w:t xml:space="preserve"> | Ellary | Ellas | </w:t>
      </w:r>
      <w:proofErr w:type="spellStart"/>
      <w:r w:rsidRPr="00BE752F">
        <w:t>Ellasha</w:t>
      </w:r>
      <w:proofErr w:type="spellEnd"/>
      <w:r w:rsidRPr="00BE752F">
        <w:t xml:space="preserve"> | Elle | Elledge | Ellee | </w:t>
      </w:r>
      <w:proofErr w:type="spellStart"/>
      <w:r w:rsidRPr="00BE752F">
        <w:t>Elleke</w:t>
      </w:r>
      <w:proofErr w:type="spellEnd"/>
      <w:r w:rsidRPr="00BE752F">
        <w:t xml:space="preserve"> | </w:t>
      </w:r>
      <w:proofErr w:type="spellStart"/>
      <w:r w:rsidRPr="00BE752F">
        <w:t>Ellemiek</w:t>
      </w:r>
      <w:proofErr w:type="spellEnd"/>
      <w:r w:rsidRPr="00BE752F">
        <w:t xml:space="preserve"> | Ellen | Ellena | Ellery | Elles | Ellesmere | Ellett |</w:t>
      </w:r>
    </w:p>
    <w:p w14:paraId="585601B2" w14:textId="77777777" w:rsidR="00000000" w:rsidRPr="00BE752F" w:rsidRDefault="00000000">
      <w:r w:rsidRPr="00BE752F">
        <w:t xml:space="preserve">Elley | Elli | Ellia | Ellice | Ellie | </w:t>
      </w:r>
      <w:proofErr w:type="spellStart"/>
      <w:r w:rsidRPr="00BE752F">
        <w:t>Ellieth</w:t>
      </w:r>
      <w:proofErr w:type="spellEnd"/>
      <w:r w:rsidRPr="00BE752F">
        <w:t xml:space="preserve"> | Ellingson | Ellington | Ellion | Elliot | Elliott | Elliotte | Ellis | </w:t>
      </w:r>
      <w:proofErr w:type="spellStart"/>
      <w:r w:rsidRPr="00BE752F">
        <w:t>Elliscia</w:t>
      </w:r>
      <w:proofErr w:type="spellEnd"/>
      <w:r w:rsidRPr="00BE752F">
        <w:t xml:space="preserve"> | Ellison | Elliw | Elloise | Ellon | Ellory |</w:t>
      </w:r>
    </w:p>
    <w:p w14:paraId="768BE898" w14:textId="77777777" w:rsidR="00000000" w:rsidRPr="00BE752F" w:rsidRDefault="00000000">
      <w:proofErr w:type="spellStart"/>
      <w:r w:rsidRPr="00BE752F">
        <w:t>Ellot</w:t>
      </w:r>
      <w:proofErr w:type="spellEnd"/>
      <w:r w:rsidRPr="00BE752F">
        <w:t xml:space="preserve"> | ElLouise | Ellsworth | Ellwyn | Elly | Ellyn | Ellyott | Ellys | Ellyson | Elm | Elma | Elmar | Elmas | Elmaz | Elmer | Elmi | Elmire | Elmis | Elmo</w:t>
      </w:r>
    </w:p>
    <w:p w14:paraId="706714BD" w14:textId="77777777" w:rsidR="00000000" w:rsidRPr="00BE752F" w:rsidRDefault="00000000">
      <w:r w:rsidRPr="00BE752F">
        <w:t xml:space="preserve">| </w:t>
      </w:r>
      <w:proofErr w:type="spellStart"/>
      <w:r w:rsidRPr="00BE752F">
        <w:t>Elmoe</w:t>
      </w:r>
      <w:proofErr w:type="spellEnd"/>
      <w:r w:rsidRPr="00BE752F">
        <w:t xml:space="preserve"> | Elmore | Elms | Elnor | Elo | Elodi | Eloi | Eloise | Elon | Elona | </w:t>
      </w:r>
      <w:proofErr w:type="spellStart"/>
      <w:r w:rsidRPr="00BE752F">
        <w:t>Elone</w:t>
      </w:r>
      <w:proofErr w:type="spellEnd"/>
      <w:r w:rsidRPr="00BE752F">
        <w:t xml:space="preserve"> | Eloni | Elorie | Elory | Elouise | Elowen | Eloy | </w:t>
      </w:r>
      <w:proofErr w:type="spellStart"/>
      <w:r w:rsidRPr="00BE752F">
        <w:t>Eloys</w:t>
      </w:r>
      <w:proofErr w:type="spellEnd"/>
      <w:r w:rsidRPr="00BE752F">
        <w:t xml:space="preserve"> | Elphege |</w:t>
      </w:r>
    </w:p>
    <w:p w14:paraId="3D938AE0" w14:textId="77777777" w:rsidR="00000000" w:rsidRPr="00BE752F" w:rsidRDefault="00000000">
      <w:r w:rsidRPr="00BE752F">
        <w:t xml:space="preserve">Elphin | </w:t>
      </w:r>
      <w:proofErr w:type="spellStart"/>
      <w:r w:rsidRPr="00BE752F">
        <w:t>Elphire</w:t>
      </w:r>
      <w:proofErr w:type="spellEnd"/>
      <w:r w:rsidRPr="00BE752F">
        <w:t xml:space="preserve"> | </w:t>
      </w:r>
      <w:proofErr w:type="spellStart"/>
      <w:r w:rsidRPr="00BE752F">
        <w:t>Elphyre</w:t>
      </w:r>
      <w:proofErr w:type="spellEnd"/>
      <w:r w:rsidRPr="00BE752F">
        <w:t xml:space="preserve"> | </w:t>
      </w:r>
      <w:proofErr w:type="spellStart"/>
      <w:r w:rsidRPr="00BE752F">
        <w:t>Elpi</w:t>
      </w:r>
      <w:proofErr w:type="spellEnd"/>
      <w:r w:rsidRPr="00BE752F">
        <w:t xml:space="preserve"> | Elpida | Elpide | Elray | </w:t>
      </w:r>
      <w:proofErr w:type="spellStart"/>
      <w:r w:rsidRPr="00BE752F">
        <w:t>Elrica</w:t>
      </w:r>
      <w:proofErr w:type="spellEnd"/>
      <w:r w:rsidRPr="00BE752F">
        <w:t xml:space="preserve"> | Elroy | Els | Elsa | Elsbeth | Else | Elsen | Elsey | Elsie | Elske | Elston | Elsu | Elsy</w:t>
      </w:r>
    </w:p>
    <w:p w14:paraId="604382B9" w14:textId="77777777" w:rsidR="00000000" w:rsidRPr="00BE752F" w:rsidRDefault="00000000">
      <w:r w:rsidRPr="00BE752F">
        <w:t xml:space="preserve">| Elta | Eltanin | Elte | </w:t>
      </w:r>
      <w:proofErr w:type="spellStart"/>
      <w:r w:rsidRPr="00BE752F">
        <w:t>Eltje</w:t>
      </w:r>
      <w:proofErr w:type="spellEnd"/>
      <w:r w:rsidRPr="00BE752F">
        <w:t xml:space="preserve"> | Elton | Elu | </w:t>
      </w:r>
      <w:proofErr w:type="spellStart"/>
      <w:r w:rsidRPr="00BE752F">
        <w:t>Eluca</w:t>
      </w:r>
      <w:proofErr w:type="spellEnd"/>
      <w:r w:rsidRPr="00BE752F">
        <w:t xml:space="preserve"> | </w:t>
      </w:r>
      <w:proofErr w:type="spellStart"/>
      <w:r w:rsidRPr="00BE752F">
        <w:t>Eluemuno</w:t>
      </w:r>
      <w:proofErr w:type="spellEnd"/>
      <w:r w:rsidRPr="00BE752F">
        <w:t xml:space="preserve"> | Eluned | </w:t>
      </w:r>
      <w:proofErr w:type="spellStart"/>
      <w:r w:rsidRPr="00BE752F">
        <w:t>Elusis</w:t>
      </w:r>
      <w:proofErr w:type="spellEnd"/>
      <w:r w:rsidRPr="00BE752F">
        <w:t xml:space="preserve"> | Elusive | Elva | Elvan | Elve | Elven | Elvey | Elvi | Elvie | Elvin | Elvine</w:t>
      </w:r>
    </w:p>
    <w:p w14:paraId="18FADAC3" w14:textId="77777777" w:rsidR="00000000" w:rsidRPr="00BE752F" w:rsidRDefault="00000000">
      <w:r w:rsidRPr="00BE752F">
        <w:t xml:space="preserve">| Elvio | Elvira | Elvis | Elvy | Elvyn | Elwell | Elwen | Elwin | Elwy | Elwyn | Elwyne | Ely | Elya | Elyah | </w:t>
      </w:r>
      <w:proofErr w:type="spellStart"/>
      <w:r w:rsidRPr="00BE752F">
        <w:t>Elyania</w:t>
      </w:r>
      <w:proofErr w:type="spellEnd"/>
      <w:r w:rsidRPr="00BE752F">
        <w:t xml:space="preserve"> | Elyn | Elyor | Elys | Elyse |</w:t>
      </w:r>
    </w:p>
    <w:p w14:paraId="6AA71F5D" w14:textId="77777777" w:rsidR="00000000" w:rsidRPr="00BE752F" w:rsidRDefault="00000000">
      <w:r w:rsidRPr="00BE752F">
        <w:t xml:space="preserve">Elysee | Elysha | Elysian | </w:t>
      </w:r>
      <w:proofErr w:type="spellStart"/>
      <w:r w:rsidRPr="00BE752F">
        <w:t>Elyss</w:t>
      </w:r>
      <w:proofErr w:type="spellEnd"/>
      <w:r w:rsidRPr="00BE752F">
        <w:t xml:space="preserve"> | Elyssa | Elyza | Elza | Elzbieta | Elze | Elzie | Elzy | Em | Emaan | </w:t>
      </w:r>
      <w:proofErr w:type="spellStart"/>
      <w:r w:rsidRPr="00BE752F">
        <w:t>Emabel</w:t>
      </w:r>
      <w:proofErr w:type="spellEnd"/>
      <w:r w:rsidRPr="00BE752F">
        <w:t xml:space="preserve"> | Emad | Emaje | Emal | Emalyn |</w:t>
      </w:r>
    </w:p>
    <w:p w14:paraId="286B194A" w14:textId="77777777" w:rsidR="00000000" w:rsidRPr="00BE752F" w:rsidRDefault="00000000">
      <w:proofErr w:type="spellStart"/>
      <w:r w:rsidRPr="00BE752F">
        <w:t>Emamuel</w:t>
      </w:r>
      <w:proofErr w:type="spellEnd"/>
      <w:r w:rsidRPr="00BE752F">
        <w:t xml:space="preserve"> | Eman | </w:t>
      </w:r>
      <w:proofErr w:type="spellStart"/>
      <w:r w:rsidRPr="00BE752F">
        <w:t>Emandi</w:t>
      </w:r>
      <w:proofErr w:type="spellEnd"/>
      <w:r w:rsidRPr="00BE752F">
        <w:t xml:space="preserve"> | Emane | Emani | Emankum | Emankumar | Emanual | Emanuel | Emanuela | Emanuele | Emanuell | Emanuelle | Emar</w:t>
      </w:r>
    </w:p>
    <w:p w14:paraId="2FB5F1F1" w14:textId="77777777" w:rsidR="00000000" w:rsidRPr="00BE752F" w:rsidRDefault="00000000">
      <w:r w:rsidRPr="00BE752F">
        <w:t xml:space="preserve">| Emari | Emaurri | Emba | Ember | </w:t>
      </w:r>
      <w:proofErr w:type="spellStart"/>
      <w:r w:rsidRPr="00BE752F">
        <w:t>Embere</w:t>
      </w:r>
      <w:proofErr w:type="spellEnd"/>
      <w:r w:rsidRPr="00BE752F">
        <w:t xml:space="preserve"> | Embers | </w:t>
      </w:r>
      <w:proofErr w:type="spellStart"/>
      <w:r w:rsidRPr="00BE752F">
        <w:t>Embre</w:t>
      </w:r>
      <w:proofErr w:type="spellEnd"/>
      <w:r w:rsidRPr="00BE752F">
        <w:t xml:space="preserve"> | Embry | Eme | Emeche | </w:t>
      </w:r>
      <w:proofErr w:type="spellStart"/>
      <w:r w:rsidRPr="00BE752F">
        <w:t>Emefanawo</w:t>
      </w:r>
      <w:proofErr w:type="spellEnd"/>
      <w:r w:rsidRPr="00BE752F">
        <w:t xml:space="preserve"> | Emek | Emeka | Emel | Emelen | Emeli |</w:t>
      </w:r>
    </w:p>
    <w:p w14:paraId="720F7E05" w14:textId="77777777" w:rsidR="00000000" w:rsidRPr="00BE752F" w:rsidRDefault="00000000">
      <w:proofErr w:type="spellStart"/>
      <w:r w:rsidRPr="00BE752F">
        <w:t>Emene</w:t>
      </w:r>
      <w:proofErr w:type="spellEnd"/>
      <w:r w:rsidRPr="00BE752F">
        <w:t xml:space="preserve"> | Emer | Emerald | Emeralda | Emerey | Emeri | Emerie | Emeril | Emerita | Emersen | Emerson | Emery | Emet | Emi | Emie | Emiko |</w:t>
      </w:r>
    </w:p>
    <w:p w14:paraId="57626CFE" w14:textId="77777777" w:rsidR="00000000" w:rsidRPr="00BE752F" w:rsidRDefault="00000000">
      <w:r w:rsidRPr="00BE752F">
        <w:t>Emil | Emile | Emilene | Emili | Emilia | Emilie | Emilien | Emilija | Emilio | Emilion | Emilis | Emille | Emily | Emin | Emine | Eminem | Emirhan |</w:t>
      </w:r>
    </w:p>
    <w:p w14:paraId="75FC2AC1" w14:textId="77777777" w:rsidR="00000000" w:rsidRPr="00BE752F" w:rsidRDefault="00000000">
      <w:r w:rsidRPr="00BE752F">
        <w:t xml:space="preserve">Emiri | </w:t>
      </w:r>
      <w:proofErr w:type="spellStart"/>
      <w:r w:rsidRPr="00BE752F">
        <w:t>Emisen</w:t>
      </w:r>
      <w:proofErr w:type="spellEnd"/>
      <w:r w:rsidRPr="00BE752F">
        <w:t xml:space="preserve"> | Emishi | Emjay | Emke | Emlen | Emlin | Emlyn | Emma | Emman | Emmanuel | Emmanuela | Emmanuele | Emmanuelle | Emme |</w:t>
      </w:r>
    </w:p>
    <w:p w14:paraId="66013030" w14:textId="77777777" w:rsidR="00000000" w:rsidRPr="00BE752F" w:rsidRDefault="00000000">
      <w:r w:rsidRPr="00BE752F">
        <w:t xml:space="preserve">Emmely | Emmerson | Emmery | Emmet | Emmi | </w:t>
      </w:r>
      <w:proofErr w:type="spellStart"/>
      <w:r w:rsidRPr="00BE752F">
        <w:t>Emmidahl</w:t>
      </w:r>
      <w:proofErr w:type="spellEnd"/>
      <w:r w:rsidRPr="00BE752F">
        <w:t xml:space="preserve"> | Emmie | </w:t>
      </w:r>
      <w:proofErr w:type="spellStart"/>
      <w:r w:rsidRPr="00BE752F">
        <w:t>Emmille</w:t>
      </w:r>
      <w:proofErr w:type="spellEnd"/>
      <w:r w:rsidRPr="00BE752F">
        <w:t xml:space="preserve"> | </w:t>
      </w:r>
      <w:proofErr w:type="spellStart"/>
      <w:r w:rsidRPr="00BE752F">
        <w:t>Emmitje</w:t>
      </w:r>
      <w:proofErr w:type="spellEnd"/>
      <w:r w:rsidRPr="00BE752F">
        <w:t xml:space="preserve"> | Emmons | Emmot | Emmy | </w:t>
      </w:r>
      <w:proofErr w:type="spellStart"/>
      <w:r w:rsidRPr="00BE752F">
        <w:t>EmmyLou</w:t>
      </w:r>
      <w:proofErr w:type="spellEnd"/>
      <w:r w:rsidRPr="00BE752F">
        <w:t xml:space="preserve"> | Emna | Emo |</w:t>
      </w:r>
    </w:p>
    <w:p w14:paraId="56A287DD" w14:textId="77777777" w:rsidR="00000000" w:rsidRPr="00BE752F" w:rsidRDefault="00000000">
      <w:r w:rsidRPr="00BE752F">
        <w:t xml:space="preserve">Emon | Emoni | Emonie | Emonte | Emony | Emory | Emporia | Emra | Emrah | Emran | Emre | </w:t>
      </w:r>
      <w:proofErr w:type="spellStart"/>
      <w:r w:rsidRPr="00BE752F">
        <w:t>Emren</w:t>
      </w:r>
      <w:proofErr w:type="spellEnd"/>
      <w:r w:rsidRPr="00BE752F">
        <w:t xml:space="preserve"> | Emri | Emris | Emry | Emrys | Emu | Emy</w:t>
      </w:r>
    </w:p>
    <w:p w14:paraId="34430EBD" w14:textId="77777777" w:rsidR="00000000" w:rsidRPr="00BE752F" w:rsidRDefault="00000000">
      <w:r w:rsidRPr="00BE752F">
        <w:t xml:space="preserve">| Emzy | En | Ena | </w:t>
      </w:r>
      <w:proofErr w:type="spellStart"/>
      <w:r w:rsidRPr="00BE752F">
        <w:t>Enaam</w:t>
      </w:r>
      <w:proofErr w:type="spellEnd"/>
      <w:r w:rsidRPr="00BE752F">
        <w:t xml:space="preserve"> | </w:t>
      </w:r>
      <w:proofErr w:type="spellStart"/>
      <w:r w:rsidRPr="00BE752F">
        <w:t>Enajina</w:t>
      </w:r>
      <w:proofErr w:type="spellEnd"/>
      <w:r w:rsidRPr="00BE752F">
        <w:t xml:space="preserve"> | Enam | Enayat | Enayet | Encarnacion | Enceladus | Enchante | Enchilada | Encore | Enda | Endang | Ender |</w:t>
      </w:r>
    </w:p>
    <w:p w14:paraId="0B994041" w14:textId="77777777" w:rsidR="00000000" w:rsidRPr="00BE752F" w:rsidRDefault="00000000">
      <w:r w:rsidRPr="00BE752F">
        <w:t xml:space="preserve">Endicott | Endira | </w:t>
      </w:r>
      <w:proofErr w:type="spellStart"/>
      <w:r w:rsidRPr="00BE752F">
        <w:t>Endree</w:t>
      </w:r>
      <w:proofErr w:type="spellEnd"/>
      <w:r w:rsidRPr="00BE752F">
        <w:t xml:space="preserve"> | Endri | Endy | Endymion | Enea | Eneas | </w:t>
      </w:r>
      <w:proofErr w:type="spellStart"/>
      <w:r w:rsidRPr="00BE752F">
        <w:t>Enede</w:t>
      </w:r>
      <w:proofErr w:type="spellEnd"/>
      <w:r w:rsidRPr="00BE752F">
        <w:t xml:space="preserve"> | </w:t>
      </w:r>
      <w:proofErr w:type="spellStart"/>
      <w:r w:rsidRPr="00BE752F">
        <w:t>Enee</w:t>
      </w:r>
      <w:proofErr w:type="spellEnd"/>
      <w:r w:rsidRPr="00BE752F">
        <w:t xml:space="preserve"> | Eneida | Eneka | Eneko | Enel | Ener | Energizer | Enes |</w:t>
      </w:r>
    </w:p>
    <w:p w14:paraId="1142BE0E" w14:textId="77777777" w:rsidR="00000000" w:rsidRPr="00BE752F" w:rsidRDefault="00000000">
      <w:r w:rsidRPr="00BE752F">
        <w:t>Enfys | Eng | Engel | Engelbert | Engelberta | Engelhardt | Engelien | Engelke | Engels | Engeltje | Engi | England | Engle | Engler | Englert | English</w:t>
      </w:r>
    </w:p>
    <w:p w14:paraId="4881DAA7" w14:textId="77777777" w:rsidR="00000000" w:rsidRPr="00BE752F" w:rsidRDefault="00000000">
      <w:r w:rsidRPr="00BE752F">
        <w:t xml:space="preserve">| </w:t>
      </w:r>
      <w:proofErr w:type="spellStart"/>
      <w:r w:rsidRPr="00BE752F">
        <w:t>Englwell</w:t>
      </w:r>
      <w:proofErr w:type="spellEnd"/>
      <w:r w:rsidRPr="00BE752F">
        <w:t xml:space="preserve"> | Engstrom | </w:t>
      </w:r>
      <w:proofErr w:type="spellStart"/>
      <w:r w:rsidRPr="00BE752F">
        <w:t>Enhil</w:t>
      </w:r>
      <w:proofErr w:type="spellEnd"/>
      <w:r w:rsidRPr="00BE752F">
        <w:t xml:space="preserve"> | Eni | Enid | Enide | Enigma | Eniko | Eniola | Enis | </w:t>
      </w:r>
      <w:proofErr w:type="spellStart"/>
      <w:r w:rsidRPr="00BE752F">
        <w:t>Eniz</w:t>
      </w:r>
      <w:proofErr w:type="spellEnd"/>
      <w:r w:rsidRPr="00BE752F">
        <w:t xml:space="preserve"> | Enkai | </w:t>
      </w:r>
      <w:proofErr w:type="spellStart"/>
      <w:r w:rsidRPr="00BE752F">
        <w:t>Enko</w:t>
      </w:r>
      <w:proofErr w:type="spellEnd"/>
      <w:r w:rsidRPr="00BE752F">
        <w:t xml:space="preserve"> | Enlli | Enn | Enna | </w:t>
      </w:r>
      <w:proofErr w:type="spellStart"/>
      <w:r w:rsidRPr="00BE752F">
        <w:t>Ennai</w:t>
      </w:r>
      <w:proofErr w:type="spellEnd"/>
      <w:r w:rsidRPr="00BE752F">
        <w:t xml:space="preserve"> | Enne | </w:t>
      </w:r>
      <w:proofErr w:type="spellStart"/>
      <w:r w:rsidRPr="00BE752F">
        <w:t>Ennel</w:t>
      </w:r>
      <w:proofErr w:type="spellEnd"/>
      <w:r w:rsidRPr="00BE752F">
        <w:t xml:space="preserve"> |</w:t>
      </w:r>
    </w:p>
    <w:p w14:paraId="38AE2205" w14:textId="77777777" w:rsidR="00000000" w:rsidRPr="00BE752F" w:rsidRDefault="00000000">
      <w:r w:rsidRPr="00BE752F">
        <w:t xml:space="preserve">Enni | Ennis | Enno | Eno | Enok | Enoka | Enomwoyi | Enon | Enor | Enora | Enos | </w:t>
      </w:r>
      <w:proofErr w:type="spellStart"/>
      <w:r w:rsidRPr="00BE752F">
        <w:t>Enq</w:t>
      </w:r>
      <w:proofErr w:type="spellEnd"/>
      <w:r w:rsidRPr="00BE752F">
        <w:t xml:space="preserve"> | Enri | Enright | </w:t>
      </w:r>
      <w:proofErr w:type="spellStart"/>
      <w:r w:rsidRPr="00BE752F">
        <w:t>Enriki</w:t>
      </w:r>
      <w:proofErr w:type="spellEnd"/>
      <w:r w:rsidRPr="00BE752F">
        <w:t xml:space="preserve"> | Enrique | Enriquez | Ensign |</w:t>
      </w:r>
    </w:p>
    <w:p w14:paraId="0B5BDC22" w14:textId="77777777" w:rsidR="00000000" w:rsidRPr="00BE752F" w:rsidRDefault="00000000">
      <w:r w:rsidRPr="00BE752F">
        <w:t xml:space="preserve">Ensley | </w:t>
      </w:r>
      <w:proofErr w:type="spellStart"/>
      <w:r w:rsidRPr="00BE752F">
        <w:t>Entesar</w:t>
      </w:r>
      <w:proofErr w:type="spellEnd"/>
      <w:r w:rsidRPr="00BE752F">
        <w:t xml:space="preserve"> | Enti | Entilaka | Entropy | Enu | Enuma | Envel | Envy | Enya | Enza | Enzo | </w:t>
      </w:r>
      <w:proofErr w:type="spellStart"/>
      <w:r w:rsidRPr="00BE752F">
        <w:t>Eo</w:t>
      </w:r>
      <w:proofErr w:type="spellEnd"/>
      <w:r w:rsidRPr="00BE752F">
        <w:t xml:space="preserve"> | Eodez | Eoghan | Eoin | Eolande | Eon | </w:t>
      </w:r>
      <w:proofErr w:type="spellStart"/>
      <w:r w:rsidRPr="00BE752F">
        <w:t>Eonna</w:t>
      </w:r>
      <w:proofErr w:type="spellEnd"/>
    </w:p>
    <w:p w14:paraId="5E18AE4F" w14:textId="77777777" w:rsidR="00000000" w:rsidRPr="00BE752F" w:rsidRDefault="00000000">
      <w:r w:rsidRPr="00BE752F">
        <w:t xml:space="preserve">| Eos | Epcot | Epenetus | Epha | Ephah | Ephie | </w:t>
      </w:r>
      <w:proofErr w:type="spellStart"/>
      <w:r w:rsidRPr="00BE752F">
        <w:t>Ephogenie</w:t>
      </w:r>
      <w:proofErr w:type="spellEnd"/>
      <w:r w:rsidRPr="00BE752F">
        <w:t xml:space="preserve"> | Ephraim | Ephron | Epic | </w:t>
      </w:r>
      <w:proofErr w:type="spellStart"/>
      <w:r w:rsidRPr="00BE752F">
        <w:t>Epigmenia</w:t>
      </w:r>
      <w:proofErr w:type="spellEnd"/>
      <w:r w:rsidRPr="00BE752F">
        <w:t xml:space="preserve"> | </w:t>
      </w:r>
      <w:proofErr w:type="spellStart"/>
      <w:r w:rsidRPr="00BE752F">
        <w:t>Epiphanie</w:t>
      </w:r>
      <w:proofErr w:type="spellEnd"/>
      <w:r w:rsidRPr="00BE752F">
        <w:t xml:space="preserve"> | </w:t>
      </w:r>
      <w:proofErr w:type="spellStart"/>
      <w:r w:rsidRPr="00BE752F">
        <w:t>Epje</w:t>
      </w:r>
      <w:proofErr w:type="spellEnd"/>
      <w:r w:rsidRPr="00BE752F">
        <w:t xml:space="preserve"> | Epke | Epperson | Eppie |</w:t>
      </w:r>
    </w:p>
    <w:p w14:paraId="73E4021C" w14:textId="77777777" w:rsidR="00000000" w:rsidRPr="00BE752F" w:rsidRDefault="00000000">
      <w:r w:rsidRPr="00BE752F">
        <w:t xml:space="preserve">Epps | </w:t>
      </w:r>
      <w:proofErr w:type="spellStart"/>
      <w:r w:rsidRPr="00BE752F">
        <w:t>Eppy</w:t>
      </w:r>
      <w:proofErr w:type="spellEnd"/>
      <w:r w:rsidRPr="00BE752F">
        <w:t xml:space="preserve"> | Epsilon | Epstein | </w:t>
      </w:r>
      <w:proofErr w:type="spellStart"/>
      <w:r w:rsidRPr="00BE752F">
        <w:t>Epyon</w:t>
      </w:r>
      <w:proofErr w:type="spellEnd"/>
      <w:r w:rsidRPr="00BE752F">
        <w:t xml:space="preserve"> | Equal | Equinox | Equity | Er | Era | Eral | Eram | Eran | Eranda | Erato | Eray | Erb | Ercelle |</w:t>
      </w:r>
    </w:p>
    <w:p w14:paraId="0D31DE37" w14:textId="77777777" w:rsidR="00000000" w:rsidRPr="00BE752F" w:rsidRDefault="00000000">
      <w:proofErr w:type="spellStart"/>
      <w:r w:rsidRPr="00BE752F">
        <w:t>Erchambaut</w:t>
      </w:r>
      <w:proofErr w:type="spellEnd"/>
      <w:r w:rsidRPr="00BE752F">
        <w:t xml:space="preserve"> | </w:t>
      </w:r>
      <w:proofErr w:type="spellStart"/>
      <w:r w:rsidRPr="00BE752F">
        <w:t>Erci</w:t>
      </w:r>
      <w:proofErr w:type="spellEnd"/>
      <w:r w:rsidRPr="00BE752F">
        <w:t xml:space="preserve"> | Ercil | Erdem | </w:t>
      </w:r>
      <w:proofErr w:type="spellStart"/>
      <w:r w:rsidRPr="00BE752F">
        <w:t>Erdemli</w:t>
      </w:r>
      <w:proofErr w:type="spellEnd"/>
      <w:r w:rsidRPr="00BE752F">
        <w:t xml:space="preserve"> | Erden | </w:t>
      </w:r>
      <w:proofErr w:type="spellStart"/>
      <w:r w:rsidRPr="00BE752F">
        <w:t>Erdenay</w:t>
      </w:r>
      <w:proofErr w:type="spellEnd"/>
      <w:r w:rsidRPr="00BE752F">
        <w:t xml:space="preserve"> | Erdene | </w:t>
      </w:r>
      <w:proofErr w:type="spellStart"/>
      <w:r w:rsidRPr="00BE752F">
        <w:t>Erdin</w:t>
      </w:r>
      <w:proofErr w:type="spellEnd"/>
      <w:r w:rsidRPr="00BE752F">
        <w:t xml:space="preserve"> | </w:t>
      </w:r>
      <w:proofErr w:type="spellStart"/>
      <w:r w:rsidRPr="00BE752F">
        <w:t>Erdina</w:t>
      </w:r>
      <w:proofErr w:type="spellEnd"/>
      <w:r w:rsidRPr="00BE752F">
        <w:t xml:space="preserve"> | Erdman | Erdmann | Erdogan | Ere | Erea | Erebus |</w:t>
      </w:r>
    </w:p>
    <w:p w14:paraId="4D26A924" w14:textId="77777777" w:rsidR="00000000" w:rsidRPr="00BE752F" w:rsidRDefault="00000000">
      <w:proofErr w:type="spellStart"/>
      <w:r w:rsidRPr="00BE752F">
        <w:t>Eredhwa</w:t>
      </w:r>
      <w:proofErr w:type="spellEnd"/>
      <w:r w:rsidRPr="00BE752F">
        <w:t xml:space="preserve"> | Erein | Ereka | Erel | Erell | Erem | Eren | Erenay | Erendiz | </w:t>
      </w:r>
      <w:proofErr w:type="spellStart"/>
      <w:r w:rsidRPr="00BE752F">
        <w:t>Erennach</w:t>
      </w:r>
      <w:proofErr w:type="spellEnd"/>
      <w:r w:rsidRPr="00BE752F">
        <w:t xml:space="preserve"> | Eretria | </w:t>
      </w:r>
      <w:proofErr w:type="spellStart"/>
      <w:r w:rsidRPr="00BE752F">
        <w:t>Erexsha</w:t>
      </w:r>
      <w:proofErr w:type="spellEnd"/>
      <w:r w:rsidRPr="00BE752F">
        <w:t xml:space="preserve"> | </w:t>
      </w:r>
      <w:proofErr w:type="spellStart"/>
      <w:r w:rsidRPr="00BE752F">
        <w:t>Erezav</w:t>
      </w:r>
      <w:proofErr w:type="spellEnd"/>
      <w:r w:rsidRPr="00BE752F">
        <w:t xml:space="preserve"> | </w:t>
      </w:r>
      <w:proofErr w:type="spellStart"/>
      <w:r w:rsidRPr="00BE752F">
        <w:t>Erezavant</w:t>
      </w:r>
      <w:proofErr w:type="spellEnd"/>
      <w:r w:rsidRPr="00BE752F">
        <w:t xml:space="preserve"> | </w:t>
      </w:r>
      <w:proofErr w:type="spellStart"/>
      <w:r w:rsidRPr="00BE752F">
        <w:t>Erezraspa</w:t>
      </w:r>
      <w:proofErr w:type="spellEnd"/>
      <w:r w:rsidRPr="00BE752F">
        <w:t xml:space="preserve"> | </w:t>
      </w:r>
      <w:proofErr w:type="spellStart"/>
      <w:r w:rsidRPr="00BE752F">
        <w:t>Ergul</w:t>
      </w:r>
      <w:proofErr w:type="spellEnd"/>
      <w:r w:rsidRPr="00BE752F">
        <w:t xml:space="preserve"> | Eri |</w:t>
      </w:r>
    </w:p>
    <w:p w14:paraId="5F3396A7" w14:textId="77777777" w:rsidR="00000000" w:rsidRPr="00BE752F" w:rsidRDefault="00000000">
      <w:r w:rsidRPr="00BE752F">
        <w:t xml:space="preserve">Eria | Eriah | Erian | Eriberto | Eric | Erica | Erice | Erick | </w:t>
      </w:r>
      <w:proofErr w:type="spellStart"/>
      <w:r w:rsidRPr="00BE752F">
        <w:t>Erickite</w:t>
      </w:r>
      <w:proofErr w:type="spellEnd"/>
      <w:r w:rsidRPr="00BE752F">
        <w:t xml:space="preserve"> | Erickson | Erico | Ericson | Eridan | Eridian | Erie | Eriel | Erien | Erik | Erika |</w:t>
      </w:r>
    </w:p>
    <w:p w14:paraId="592776EF" w14:textId="77777777" w:rsidR="00000000" w:rsidRPr="00BE752F" w:rsidRDefault="00000000">
      <w:r w:rsidRPr="00BE752F">
        <w:t xml:space="preserve">Erikah | Erike | Eriko | Eril | Erim | </w:t>
      </w:r>
      <w:proofErr w:type="spellStart"/>
      <w:r w:rsidRPr="00BE752F">
        <w:t>Erima</w:t>
      </w:r>
      <w:proofErr w:type="spellEnd"/>
      <w:r w:rsidRPr="00BE752F">
        <w:t xml:space="preserve"> | Erin | Erinc | Erine | </w:t>
      </w:r>
      <w:proofErr w:type="spellStart"/>
      <w:r w:rsidRPr="00BE752F">
        <w:t>Eriner</w:t>
      </w:r>
      <w:proofErr w:type="spellEnd"/>
      <w:r w:rsidRPr="00BE752F">
        <w:t xml:space="preserve"> | Erinn | Erinne | Erioku | </w:t>
      </w:r>
      <w:proofErr w:type="spellStart"/>
      <w:r w:rsidRPr="00BE752F">
        <w:t>Eriol</w:t>
      </w:r>
      <w:proofErr w:type="spellEnd"/>
      <w:r w:rsidRPr="00BE752F">
        <w:t xml:space="preserve"> | Erion | Erique | Eris | </w:t>
      </w:r>
      <w:proofErr w:type="spellStart"/>
      <w:r w:rsidRPr="00BE752F">
        <w:t>Erisu</w:t>
      </w:r>
      <w:proofErr w:type="spellEnd"/>
      <w:r w:rsidRPr="00BE752F">
        <w:t xml:space="preserve"> | Erkenrad |</w:t>
      </w:r>
    </w:p>
    <w:p w14:paraId="5A0A88BD" w14:textId="77777777" w:rsidR="00000000" w:rsidRPr="00BE752F" w:rsidRDefault="00000000">
      <w:r w:rsidRPr="00BE752F">
        <w:t xml:space="preserve">Erkin | Erkka | Erland | Erle | Erlin | Erlind | Erling | Erma | Ermal | </w:t>
      </w:r>
      <w:proofErr w:type="spellStart"/>
      <w:r w:rsidRPr="00BE752F">
        <w:t>Erme</w:t>
      </w:r>
      <w:proofErr w:type="spellEnd"/>
      <w:r w:rsidRPr="00BE752F">
        <w:t xml:space="preserve"> | Ermel | Ermengard | Ermengarde | </w:t>
      </w:r>
      <w:proofErr w:type="spellStart"/>
      <w:r w:rsidRPr="00BE752F">
        <w:t>Ermengild</w:t>
      </w:r>
      <w:proofErr w:type="spellEnd"/>
      <w:r w:rsidRPr="00BE752F">
        <w:t xml:space="preserve"> | </w:t>
      </w:r>
      <w:proofErr w:type="spellStart"/>
      <w:r w:rsidRPr="00BE752F">
        <w:t>Ermenjard</w:t>
      </w:r>
      <w:proofErr w:type="spellEnd"/>
      <w:r w:rsidRPr="00BE752F">
        <w:t xml:space="preserve"> | Ermete |</w:t>
      </w:r>
    </w:p>
    <w:p w14:paraId="612C934C" w14:textId="77777777" w:rsidR="00000000" w:rsidRPr="00BE752F" w:rsidRDefault="00000000">
      <w:r w:rsidRPr="00BE752F">
        <w:t xml:space="preserve">Ermil | Ermin | Ermine | Ermione | Ermon | </w:t>
      </w:r>
      <w:proofErr w:type="spellStart"/>
      <w:r w:rsidRPr="00BE752F">
        <w:t>Ermpje</w:t>
      </w:r>
      <w:proofErr w:type="spellEnd"/>
      <w:r w:rsidRPr="00BE752F">
        <w:t xml:space="preserve"> | Erna | Ernani | Ernesha | Ernest | Ernesta | Ernestine | Erni | Ernie | </w:t>
      </w:r>
      <w:proofErr w:type="spellStart"/>
      <w:r w:rsidRPr="00BE752F">
        <w:t>Ernin</w:t>
      </w:r>
      <w:proofErr w:type="spellEnd"/>
      <w:r w:rsidRPr="00BE752F">
        <w:t xml:space="preserve"> | </w:t>
      </w:r>
      <w:proofErr w:type="spellStart"/>
      <w:r w:rsidRPr="00BE752F">
        <w:t>Ernine</w:t>
      </w:r>
      <w:proofErr w:type="spellEnd"/>
      <w:r w:rsidRPr="00BE752F">
        <w:t xml:space="preserve"> | Erno |</w:t>
      </w:r>
    </w:p>
    <w:p w14:paraId="061BC63F" w14:textId="77777777" w:rsidR="00000000" w:rsidRPr="00BE752F" w:rsidRDefault="00000000">
      <w:proofErr w:type="spellStart"/>
      <w:r w:rsidRPr="00BE752F">
        <w:t>Ernsten</w:t>
      </w:r>
      <w:proofErr w:type="spellEnd"/>
      <w:r w:rsidRPr="00BE752F">
        <w:t xml:space="preserve"> | </w:t>
      </w:r>
      <w:proofErr w:type="spellStart"/>
      <w:r w:rsidRPr="00BE752F">
        <w:t>Ernur</w:t>
      </w:r>
      <w:proofErr w:type="spellEnd"/>
      <w:r w:rsidRPr="00BE752F">
        <w:t xml:space="preserve"> | Erny | Erol | </w:t>
      </w:r>
      <w:proofErr w:type="spellStart"/>
      <w:r w:rsidRPr="00BE752F">
        <w:t>Erole</w:t>
      </w:r>
      <w:proofErr w:type="spellEnd"/>
      <w:r w:rsidRPr="00BE752F">
        <w:t xml:space="preserve"> | Eron | Eros | </w:t>
      </w:r>
      <w:proofErr w:type="spellStart"/>
      <w:r w:rsidRPr="00BE752F">
        <w:t>Erren</w:t>
      </w:r>
      <w:proofErr w:type="spellEnd"/>
      <w:r w:rsidRPr="00BE752F">
        <w:t xml:space="preserve"> | </w:t>
      </w:r>
      <w:proofErr w:type="spellStart"/>
      <w:r w:rsidRPr="00BE752F">
        <w:t>Erril</w:t>
      </w:r>
      <w:proofErr w:type="spellEnd"/>
      <w:r w:rsidRPr="00BE752F">
        <w:t xml:space="preserve"> | Errin | </w:t>
      </w:r>
      <w:proofErr w:type="spellStart"/>
      <w:r w:rsidRPr="00BE752F">
        <w:t>Erris</w:t>
      </w:r>
      <w:proofErr w:type="spellEnd"/>
      <w:r w:rsidRPr="00BE752F">
        <w:t xml:space="preserve"> | Erro | Errol | Erroll | </w:t>
      </w:r>
      <w:proofErr w:type="spellStart"/>
      <w:r w:rsidRPr="00BE752F">
        <w:t>Errolyn</w:t>
      </w:r>
      <w:proofErr w:type="spellEnd"/>
      <w:r w:rsidRPr="00BE752F">
        <w:t xml:space="preserve"> | Erron | Error | </w:t>
      </w:r>
      <w:proofErr w:type="spellStart"/>
      <w:r w:rsidRPr="00BE752F">
        <w:t>Erry</w:t>
      </w:r>
      <w:proofErr w:type="spellEnd"/>
      <w:r w:rsidRPr="00BE752F">
        <w:t xml:space="preserve"> | </w:t>
      </w:r>
      <w:proofErr w:type="spellStart"/>
      <w:r w:rsidRPr="00BE752F">
        <w:t>Erryl</w:t>
      </w:r>
      <w:proofErr w:type="spellEnd"/>
      <w:r w:rsidRPr="00BE752F">
        <w:t xml:space="preserve"> | Erryn |</w:t>
      </w:r>
    </w:p>
    <w:p w14:paraId="7291071F" w14:textId="77777777" w:rsidR="00000000" w:rsidRPr="00BE752F" w:rsidRDefault="00000000">
      <w:r w:rsidRPr="00BE752F">
        <w:t xml:space="preserve">Ersa | Ersan | </w:t>
      </w:r>
      <w:proofErr w:type="spellStart"/>
      <w:r w:rsidRPr="00BE752F">
        <w:t>Ersen</w:t>
      </w:r>
      <w:proofErr w:type="spellEnd"/>
      <w:r w:rsidRPr="00BE752F">
        <w:t xml:space="preserve"> | Ersin | Erskine | </w:t>
      </w:r>
      <w:proofErr w:type="spellStart"/>
      <w:r w:rsidRPr="00BE752F">
        <w:t>Ersu</w:t>
      </w:r>
      <w:proofErr w:type="spellEnd"/>
      <w:r w:rsidRPr="00BE752F">
        <w:t xml:space="preserve"> | </w:t>
      </w:r>
      <w:proofErr w:type="spellStart"/>
      <w:r w:rsidRPr="00BE752F">
        <w:t>Ersun</w:t>
      </w:r>
      <w:proofErr w:type="spellEnd"/>
      <w:r w:rsidRPr="00BE752F">
        <w:t xml:space="preserve"> | </w:t>
      </w:r>
      <w:proofErr w:type="spellStart"/>
      <w:r w:rsidRPr="00BE752F">
        <w:t>Erth</w:t>
      </w:r>
      <w:proofErr w:type="spellEnd"/>
      <w:r w:rsidRPr="00BE752F">
        <w:t xml:space="preserve"> | </w:t>
      </w:r>
      <w:proofErr w:type="spellStart"/>
      <w:r w:rsidRPr="00BE752F">
        <w:t>Eru</w:t>
      </w:r>
      <w:proofErr w:type="spellEnd"/>
      <w:r w:rsidRPr="00BE752F">
        <w:t xml:space="preserve"> | Erum | </w:t>
      </w:r>
      <w:proofErr w:type="spellStart"/>
      <w:r w:rsidRPr="00BE752F">
        <w:t>Erund</w:t>
      </w:r>
      <w:proofErr w:type="spellEnd"/>
      <w:r w:rsidRPr="00BE752F">
        <w:t xml:space="preserve"> | Erva | Ervan | Ervene | Ervie | Ervin | Ervina | Ervine | Ervyn |</w:t>
      </w:r>
    </w:p>
    <w:p w14:paraId="40CB1EDB" w14:textId="77777777" w:rsidR="00000000" w:rsidRPr="00BE752F" w:rsidRDefault="00000000">
      <w:r w:rsidRPr="00BE752F">
        <w:t xml:space="preserve">Erwanez | Erwin | Ery | Eryan | </w:t>
      </w:r>
      <w:proofErr w:type="spellStart"/>
      <w:r w:rsidRPr="00BE752F">
        <w:t>Erye</w:t>
      </w:r>
      <w:proofErr w:type="spellEnd"/>
      <w:r w:rsidRPr="00BE752F">
        <w:t xml:space="preserve"> | Eryl | Eryn | Erynn | Erynne | </w:t>
      </w:r>
      <w:proofErr w:type="spellStart"/>
      <w:r w:rsidRPr="00BE752F">
        <w:t>Eryque</w:t>
      </w:r>
      <w:proofErr w:type="spellEnd"/>
      <w:r w:rsidRPr="00BE752F">
        <w:t xml:space="preserve"> | Erza | Erzan | Es | Esa | Esabelle | Esai | Esau | Esben | Esber |</w:t>
      </w:r>
    </w:p>
    <w:p w14:paraId="4B6B954B" w14:textId="77777777" w:rsidR="00000000" w:rsidRPr="00BE752F" w:rsidRDefault="00000000">
      <w:r w:rsidRPr="00BE752F">
        <w:t xml:space="preserve">Escalante | Escalus | Escamilla | Escapade | Escar | Escarlet | </w:t>
      </w:r>
      <w:proofErr w:type="spellStart"/>
      <w:r w:rsidRPr="00BE752F">
        <w:t>Eschel</w:t>
      </w:r>
      <w:proofErr w:type="spellEnd"/>
      <w:r w:rsidRPr="00BE752F">
        <w:t xml:space="preserve"> | Eschol | Escobar | Escobedo | Escort | </w:t>
      </w:r>
      <w:proofErr w:type="spellStart"/>
      <w:r w:rsidRPr="00BE752F">
        <w:t>Esdra</w:t>
      </w:r>
      <w:proofErr w:type="spellEnd"/>
      <w:r w:rsidRPr="00BE752F">
        <w:t xml:space="preserve"> | Esdraelon | Esdras | </w:t>
      </w:r>
      <w:proofErr w:type="spellStart"/>
      <w:r w:rsidRPr="00BE752F">
        <w:t>Esefe</w:t>
      </w:r>
      <w:proofErr w:type="spellEnd"/>
    </w:p>
    <w:p w14:paraId="794B4100" w14:textId="77777777" w:rsidR="00000000" w:rsidRPr="00BE752F" w:rsidRDefault="00000000">
      <w:r w:rsidRPr="00BE752F">
        <w:t xml:space="preserve">| </w:t>
      </w:r>
      <w:proofErr w:type="spellStart"/>
      <w:r w:rsidRPr="00BE752F">
        <w:t>Esekia</w:t>
      </w:r>
      <w:proofErr w:type="spellEnd"/>
      <w:r w:rsidRPr="00BE752F">
        <w:t xml:space="preserve"> | Esen | </w:t>
      </w:r>
      <w:proofErr w:type="spellStart"/>
      <w:r w:rsidRPr="00BE752F">
        <w:t>Esene</w:t>
      </w:r>
      <w:proofErr w:type="spellEnd"/>
      <w:r w:rsidRPr="00BE752F">
        <w:t xml:space="preserve"> | </w:t>
      </w:r>
      <w:proofErr w:type="spellStart"/>
      <w:r w:rsidRPr="00BE752F">
        <w:t>Esepe</w:t>
      </w:r>
      <w:proofErr w:type="spellEnd"/>
      <w:r w:rsidRPr="00BE752F">
        <w:t xml:space="preserve"> | Esequiel | Eser | Esera | Esh | Esha | Eshana | Esharveer | Eshe | </w:t>
      </w:r>
      <w:proofErr w:type="spellStart"/>
      <w:r w:rsidRPr="00BE752F">
        <w:t>Eshrat</w:t>
      </w:r>
      <w:proofErr w:type="spellEnd"/>
      <w:r w:rsidRPr="00BE752F">
        <w:t xml:space="preserve"> | Esi | Esin | Eska | Eske | Eskew |</w:t>
      </w:r>
    </w:p>
    <w:p w14:paraId="57098646" w14:textId="77777777" w:rsidR="00000000" w:rsidRPr="00BE752F" w:rsidRDefault="00000000">
      <w:r w:rsidRPr="00BE752F">
        <w:t xml:space="preserve">Eskimo | Eskridge | Esli | Eslie | Esly | Esma | Esmat | Esme | Esmee | Esmer | Esmeralda | Esmie | Esmo | Esmonde | </w:t>
      </w:r>
      <w:proofErr w:type="spellStart"/>
      <w:r w:rsidRPr="00BE752F">
        <w:t>Esmour</w:t>
      </w:r>
      <w:proofErr w:type="spellEnd"/>
      <w:r w:rsidRPr="00BE752F">
        <w:t xml:space="preserve"> | Esne | </w:t>
      </w:r>
      <w:proofErr w:type="spellStart"/>
      <w:r w:rsidRPr="00BE752F">
        <w:t>Esoenam</w:t>
      </w:r>
      <w:proofErr w:type="spellEnd"/>
      <w:r w:rsidRPr="00BE752F">
        <w:t xml:space="preserve"> |</w:t>
      </w:r>
    </w:p>
    <w:p w14:paraId="23710D37" w14:textId="77777777" w:rsidR="00000000" w:rsidRPr="00BE752F" w:rsidRDefault="00000000">
      <w:r w:rsidRPr="00BE752F">
        <w:t xml:space="preserve">Esparza | Espen | Esper | Espinal | Espino | Espinosa | Espinoza | Espiridion | </w:t>
      </w:r>
      <w:proofErr w:type="spellStart"/>
      <w:r w:rsidRPr="00BE752F">
        <w:t>Espirit</w:t>
      </w:r>
      <w:proofErr w:type="spellEnd"/>
      <w:r w:rsidRPr="00BE752F">
        <w:t xml:space="preserve"> | Esposito | Espresso | Esprit | Espy | Esquibel | </w:t>
      </w:r>
      <w:proofErr w:type="spellStart"/>
      <w:r w:rsidRPr="00BE752F">
        <w:t>Esquipula</w:t>
      </w:r>
      <w:proofErr w:type="spellEnd"/>
      <w:r w:rsidRPr="00BE752F">
        <w:t xml:space="preserve"> |</w:t>
      </w:r>
    </w:p>
    <w:p w14:paraId="4314AC08" w14:textId="77777777" w:rsidR="00000000" w:rsidRPr="00BE752F" w:rsidRDefault="00000000">
      <w:r w:rsidRPr="00BE752F">
        <w:t xml:space="preserve">Esquire | Esquivel | Esra | </w:t>
      </w:r>
      <w:proofErr w:type="spellStart"/>
      <w:r w:rsidRPr="00BE752F">
        <w:t>Esrah</w:t>
      </w:r>
      <w:proofErr w:type="spellEnd"/>
      <w:r w:rsidRPr="00BE752F">
        <w:t xml:space="preserve"> | </w:t>
      </w:r>
      <w:proofErr w:type="spellStart"/>
      <w:r w:rsidRPr="00BE752F">
        <w:t>Esrin</w:t>
      </w:r>
      <w:proofErr w:type="spellEnd"/>
      <w:r w:rsidRPr="00BE752F">
        <w:t xml:space="preserve"> | Essa | Essam | Esse | Essex | Essi | Essie | Estaing | Estanislao | Este | Esteban | Estel | </w:t>
      </w:r>
      <w:proofErr w:type="spellStart"/>
      <w:r w:rsidRPr="00BE752F">
        <w:t>Estelah</w:t>
      </w:r>
      <w:proofErr w:type="spellEnd"/>
      <w:r w:rsidRPr="00BE752F">
        <w:t xml:space="preserve"> | Estell |</w:t>
      </w:r>
    </w:p>
    <w:p w14:paraId="0B187977" w14:textId="77777777" w:rsidR="00000000" w:rsidRPr="00BE752F" w:rsidRDefault="00000000">
      <w:r w:rsidRPr="00BE752F">
        <w:t xml:space="preserve">Estelle | Esten | </w:t>
      </w:r>
      <w:proofErr w:type="spellStart"/>
      <w:r w:rsidRPr="00BE752F">
        <w:t>Estene</w:t>
      </w:r>
      <w:proofErr w:type="spellEnd"/>
      <w:r w:rsidRPr="00BE752F">
        <w:t xml:space="preserve"> | Estep | Ester | Estes | Esteva | Estevan | Esteve | Estevez | Esther | Esthrella | </w:t>
      </w:r>
      <w:proofErr w:type="spellStart"/>
      <w:r w:rsidRPr="00BE752F">
        <w:t>Esthy</w:t>
      </w:r>
      <w:proofErr w:type="spellEnd"/>
      <w:r w:rsidRPr="00BE752F">
        <w:t xml:space="preserve"> | Esti | Estienne | Estill | Estlin |</w:t>
      </w:r>
    </w:p>
    <w:p w14:paraId="44F87371" w14:textId="77777777" w:rsidR="00000000" w:rsidRPr="00BE752F" w:rsidRDefault="00000000">
      <w:r w:rsidRPr="00BE752F">
        <w:t xml:space="preserve">Estrada | Estrella | Estrith | Esvin | Eswara | Eswarapu | Esyllt | Eszter | Et | Eta | Etain | </w:t>
      </w:r>
      <w:proofErr w:type="spellStart"/>
      <w:r w:rsidRPr="00BE752F">
        <w:t>Etaka</w:t>
      </w:r>
      <w:proofErr w:type="spellEnd"/>
      <w:r w:rsidRPr="00BE752F">
        <w:t xml:space="preserve"> | Etan | Etana | Etania | </w:t>
      </w:r>
      <w:proofErr w:type="spellStart"/>
      <w:r w:rsidRPr="00BE752F">
        <w:t>Etaoku</w:t>
      </w:r>
      <w:proofErr w:type="spellEnd"/>
      <w:r w:rsidRPr="00BE752F">
        <w:t xml:space="preserve"> | Etasa | Ete | Eteri</w:t>
      </w:r>
    </w:p>
    <w:p w14:paraId="0A718C26" w14:textId="77777777" w:rsidR="00000000" w:rsidRPr="00BE752F" w:rsidRDefault="00000000">
      <w:r w:rsidRPr="00BE752F">
        <w:t xml:space="preserve">| Eternity | Ethan | </w:t>
      </w:r>
      <w:proofErr w:type="spellStart"/>
      <w:r w:rsidRPr="00BE752F">
        <w:t>Ethanne</w:t>
      </w:r>
      <w:proofErr w:type="spellEnd"/>
      <w:r w:rsidRPr="00BE752F">
        <w:t xml:space="preserve"> | Ethari | Ethel | Ethelred | Ethelreda | Ethelrede | Ethen | Ether | Etheridge | Ethney | Ethni | Ethridge | </w:t>
      </w:r>
      <w:proofErr w:type="spellStart"/>
      <w:r w:rsidRPr="00BE752F">
        <w:t>Etiane</w:t>
      </w:r>
      <w:proofErr w:type="spellEnd"/>
      <w:r w:rsidRPr="00BE752F">
        <w:t xml:space="preserve"> | Etien |</w:t>
      </w:r>
    </w:p>
    <w:p w14:paraId="411A35F7" w14:textId="77777777" w:rsidR="00000000" w:rsidRPr="00BE752F" w:rsidRDefault="00000000">
      <w:r w:rsidRPr="00BE752F">
        <w:t xml:space="preserve">Etienne | </w:t>
      </w:r>
      <w:proofErr w:type="spellStart"/>
      <w:r w:rsidRPr="00BE752F">
        <w:t>Etni</w:t>
      </w:r>
      <w:proofErr w:type="spellEnd"/>
      <w:r w:rsidRPr="00BE752F">
        <w:t xml:space="preserve"> | Eto | Etoile | Eton | Etter | Ettienne | Etty | Ety | Eu | Eubank | Eubanks | Eucharis | Eudell | Eudene | Eudor | </w:t>
      </w:r>
      <w:proofErr w:type="spellStart"/>
      <w:r w:rsidRPr="00BE752F">
        <w:t>Eudore</w:t>
      </w:r>
      <w:proofErr w:type="spellEnd"/>
      <w:r w:rsidRPr="00BE752F">
        <w:t xml:space="preserve"> | Eufemie |</w:t>
      </w:r>
    </w:p>
    <w:p w14:paraId="25952C5C" w14:textId="77777777" w:rsidR="00000000" w:rsidRPr="00BE752F" w:rsidRDefault="00000000">
      <w:r w:rsidRPr="00BE752F">
        <w:t xml:space="preserve">Eugen | Eugene | Eugenie | Eugine | </w:t>
      </w:r>
      <w:proofErr w:type="spellStart"/>
      <w:r w:rsidRPr="00BE752F">
        <w:t>Euki</w:t>
      </w:r>
      <w:proofErr w:type="spellEnd"/>
      <w:r w:rsidRPr="00BE752F">
        <w:t xml:space="preserve"> | Eulalie | Eulogia | </w:t>
      </w:r>
      <w:proofErr w:type="spellStart"/>
      <w:r w:rsidRPr="00BE752F">
        <w:t>Eumanze</w:t>
      </w:r>
      <w:proofErr w:type="spellEnd"/>
      <w:r w:rsidRPr="00BE752F">
        <w:t xml:space="preserve"> | Eun | Eunice | Eunique | Eunji | </w:t>
      </w:r>
      <w:proofErr w:type="spellStart"/>
      <w:r w:rsidRPr="00BE752F">
        <w:t>Euno</w:t>
      </w:r>
      <w:proofErr w:type="spellEnd"/>
      <w:r w:rsidRPr="00BE752F">
        <w:t xml:space="preserve"> | Euny | Euphoria | Eureka |</w:t>
      </w:r>
    </w:p>
    <w:p w14:paraId="66D380EA" w14:textId="77777777" w:rsidR="00000000" w:rsidRPr="00BE752F" w:rsidRDefault="00000000">
      <w:r w:rsidRPr="00BE752F">
        <w:t xml:space="preserve">Euridice | Eurie | </w:t>
      </w:r>
      <w:proofErr w:type="spellStart"/>
      <w:r w:rsidRPr="00BE752F">
        <w:t>Eurliw</w:t>
      </w:r>
      <w:proofErr w:type="spellEnd"/>
      <w:r w:rsidRPr="00BE752F">
        <w:t xml:space="preserve"> | </w:t>
      </w:r>
      <w:proofErr w:type="spellStart"/>
      <w:r w:rsidRPr="00BE752F">
        <w:t>Eurmpje</w:t>
      </w:r>
      <w:proofErr w:type="spellEnd"/>
      <w:r w:rsidRPr="00BE752F">
        <w:t xml:space="preserve"> | </w:t>
      </w:r>
      <w:proofErr w:type="spellStart"/>
      <w:r w:rsidRPr="00BE752F">
        <w:t>Euronymous</w:t>
      </w:r>
      <w:proofErr w:type="spellEnd"/>
      <w:r w:rsidRPr="00BE752F">
        <w:t xml:space="preserve"> | Europa | Europe | Euros | Eurwen | Eury | Euryale | Eurydice | </w:t>
      </w:r>
      <w:proofErr w:type="spellStart"/>
      <w:r w:rsidRPr="00BE752F">
        <w:t>Eus</w:t>
      </w:r>
      <w:proofErr w:type="spellEnd"/>
      <w:r w:rsidRPr="00BE752F">
        <w:t xml:space="preserve"> | </w:t>
      </w:r>
      <w:proofErr w:type="spellStart"/>
      <w:r w:rsidRPr="00BE752F">
        <w:t>Eusebe</w:t>
      </w:r>
      <w:proofErr w:type="spellEnd"/>
      <w:r w:rsidRPr="00BE752F">
        <w:t xml:space="preserve"> | </w:t>
      </w:r>
      <w:proofErr w:type="spellStart"/>
      <w:r w:rsidRPr="00BE752F">
        <w:t>Eusebie</w:t>
      </w:r>
      <w:proofErr w:type="spellEnd"/>
      <w:r w:rsidRPr="00BE752F">
        <w:t xml:space="preserve"> |</w:t>
      </w:r>
    </w:p>
    <w:p w14:paraId="5B057363" w14:textId="77777777" w:rsidR="00000000" w:rsidRPr="00BE752F" w:rsidRDefault="00000000">
      <w:r w:rsidRPr="00BE752F">
        <w:t xml:space="preserve">Eustace | </w:t>
      </w:r>
      <w:proofErr w:type="spellStart"/>
      <w:r w:rsidRPr="00BE752F">
        <w:t>Eustachia</w:t>
      </w:r>
      <w:proofErr w:type="spellEnd"/>
      <w:r w:rsidRPr="00BE752F">
        <w:t xml:space="preserve"> | </w:t>
      </w:r>
      <w:proofErr w:type="spellStart"/>
      <w:r w:rsidRPr="00BE752F">
        <w:t>Eustratia</w:t>
      </w:r>
      <w:proofErr w:type="spellEnd"/>
      <w:r w:rsidRPr="00BE752F">
        <w:t xml:space="preserve"> | Euterpe | Eutha | Eutrope | </w:t>
      </w:r>
      <w:proofErr w:type="spellStart"/>
      <w:r w:rsidRPr="00BE752F">
        <w:t>Euwetje</w:t>
      </w:r>
      <w:proofErr w:type="spellEnd"/>
      <w:r w:rsidRPr="00BE752F">
        <w:t xml:space="preserve"> | </w:t>
      </w:r>
      <w:proofErr w:type="spellStart"/>
      <w:r w:rsidRPr="00BE752F">
        <w:t>Euysoo</w:t>
      </w:r>
      <w:proofErr w:type="spellEnd"/>
      <w:r w:rsidRPr="00BE752F">
        <w:t xml:space="preserve"> | </w:t>
      </w:r>
      <w:proofErr w:type="spellStart"/>
      <w:r w:rsidRPr="00BE752F">
        <w:t>Euysung</w:t>
      </w:r>
      <w:proofErr w:type="spellEnd"/>
      <w:r w:rsidRPr="00BE752F">
        <w:t xml:space="preserve"> | </w:t>
      </w:r>
      <w:proofErr w:type="spellStart"/>
      <w:r w:rsidRPr="00BE752F">
        <w:t>Euzebe</w:t>
      </w:r>
      <w:proofErr w:type="spellEnd"/>
      <w:r w:rsidRPr="00BE752F">
        <w:t xml:space="preserve"> | Ev | Eva | </w:t>
      </w:r>
      <w:proofErr w:type="spellStart"/>
      <w:r w:rsidRPr="00BE752F">
        <w:t>Evahyr</w:t>
      </w:r>
      <w:proofErr w:type="spellEnd"/>
      <w:r w:rsidRPr="00BE752F">
        <w:t xml:space="preserve"> | Evaine | Evaldas | Evaline</w:t>
      </w:r>
    </w:p>
    <w:p w14:paraId="7B2889C2" w14:textId="77777777" w:rsidR="00000000" w:rsidRPr="00BE752F" w:rsidRDefault="00000000">
      <w:r w:rsidRPr="00BE752F">
        <w:t xml:space="preserve">| Evan | Evandra | </w:t>
      </w:r>
      <w:proofErr w:type="spellStart"/>
      <w:r w:rsidRPr="00BE752F">
        <w:t>Evandre</w:t>
      </w:r>
      <w:proofErr w:type="spellEnd"/>
      <w:r w:rsidRPr="00BE752F">
        <w:t xml:space="preserve"> | Evane | </w:t>
      </w:r>
      <w:proofErr w:type="spellStart"/>
      <w:r w:rsidRPr="00BE752F">
        <w:t>Evanele</w:t>
      </w:r>
      <w:proofErr w:type="spellEnd"/>
      <w:r w:rsidRPr="00BE752F">
        <w:t xml:space="preserve"> | Evangel | Evangelia | Evangelis | Evangelista | Evani | Evann | Evanna | Evanne | Evans | Evante |</w:t>
      </w:r>
    </w:p>
    <w:p w14:paraId="5D39CDC9" w14:textId="77777777" w:rsidR="00000000" w:rsidRPr="00BE752F" w:rsidRDefault="00000000">
      <w:r w:rsidRPr="00BE752F">
        <w:t xml:space="preserve">Evanthia | Evany | Evar | Evatt | Evay | Eve | </w:t>
      </w:r>
      <w:proofErr w:type="spellStart"/>
      <w:r w:rsidRPr="00BE752F">
        <w:t>Eved</w:t>
      </w:r>
      <w:proofErr w:type="spellEnd"/>
      <w:r w:rsidRPr="00BE752F">
        <w:t xml:space="preserve"> | </w:t>
      </w:r>
      <w:proofErr w:type="spellStart"/>
      <w:r w:rsidRPr="00BE752F">
        <w:t>Eveen</w:t>
      </w:r>
      <w:proofErr w:type="spellEnd"/>
      <w:r w:rsidRPr="00BE752F">
        <w:t xml:space="preserve"> | Evel | </w:t>
      </w:r>
      <w:proofErr w:type="spellStart"/>
      <w:r w:rsidRPr="00BE752F">
        <w:t>Evelaine</w:t>
      </w:r>
      <w:proofErr w:type="spellEnd"/>
      <w:r w:rsidRPr="00BE752F">
        <w:t xml:space="preserve"> | Evelien | </w:t>
      </w:r>
      <w:proofErr w:type="spellStart"/>
      <w:r w:rsidRPr="00BE752F">
        <w:t>Evelijn</w:t>
      </w:r>
      <w:proofErr w:type="spellEnd"/>
      <w:r w:rsidRPr="00BE752F">
        <w:t xml:space="preserve"> | Evelin | Eveline | </w:t>
      </w:r>
      <w:proofErr w:type="spellStart"/>
      <w:r w:rsidRPr="00BE752F">
        <w:t>Evelyeen</w:t>
      </w:r>
      <w:proofErr w:type="spellEnd"/>
      <w:r w:rsidRPr="00BE752F">
        <w:t xml:space="preserve"> | </w:t>
      </w:r>
      <w:proofErr w:type="spellStart"/>
      <w:r w:rsidRPr="00BE752F">
        <w:t>Evelyin</w:t>
      </w:r>
      <w:proofErr w:type="spellEnd"/>
      <w:r w:rsidRPr="00BE752F">
        <w:t xml:space="preserve"> | Evelyn |</w:t>
      </w:r>
    </w:p>
    <w:p w14:paraId="0D989108" w14:textId="77777777" w:rsidR="00000000" w:rsidRPr="00BE752F" w:rsidRDefault="00000000">
      <w:r w:rsidRPr="00BE752F">
        <w:t xml:space="preserve">Evelyne | Even | Evenson | Eveny | Ever | Everal | </w:t>
      </w:r>
      <w:proofErr w:type="spellStart"/>
      <w:r w:rsidRPr="00BE752F">
        <w:t>Everell</w:t>
      </w:r>
      <w:proofErr w:type="spellEnd"/>
      <w:r w:rsidRPr="00BE752F">
        <w:t xml:space="preserve"> | Everest | Everett | Everette | Everhart | Everild | Everill | </w:t>
      </w:r>
      <w:proofErr w:type="spellStart"/>
      <w:r w:rsidRPr="00BE752F">
        <w:t>Everish</w:t>
      </w:r>
      <w:proofErr w:type="spellEnd"/>
      <w:r w:rsidRPr="00BE752F">
        <w:t xml:space="preserve"> | Everleigh | </w:t>
      </w:r>
      <w:proofErr w:type="spellStart"/>
      <w:r w:rsidRPr="00BE752F">
        <w:t>Everlen</w:t>
      </w:r>
      <w:proofErr w:type="spellEnd"/>
    </w:p>
    <w:p w14:paraId="3100A0CC" w14:textId="77777777" w:rsidR="00000000" w:rsidRPr="00BE752F" w:rsidRDefault="00000000">
      <w:r w:rsidRPr="00BE752F">
        <w:t xml:space="preserve">| Everley | Everly | Evern | Everon | Evers | Eversole | Everson | </w:t>
      </w:r>
      <w:proofErr w:type="spellStart"/>
      <w:r w:rsidRPr="00BE752F">
        <w:t>Evertje</w:t>
      </w:r>
      <w:proofErr w:type="spellEnd"/>
      <w:r w:rsidRPr="00BE752F">
        <w:t xml:space="preserve"> | Evett | </w:t>
      </w:r>
      <w:proofErr w:type="spellStart"/>
      <w:r w:rsidRPr="00BE752F">
        <w:t>Evgin</w:t>
      </w:r>
      <w:proofErr w:type="spellEnd"/>
      <w:r w:rsidRPr="00BE752F">
        <w:t xml:space="preserve"> | </w:t>
      </w:r>
      <w:proofErr w:type="spellStart"/>
      <w:r w:rsidRPr="00BE752F">
        <w:t>Evhan</w:t>
      </w:r>
      <w:proofErr w:type="spellEnd"/>
      <w:r w:rsidRPr="00BE752F">
        <w:t xml:space="preserve"> | Evi | Evian | </w:t>
      </w:r>
      <w:proofErr w:type="spellStart"/>
      <w:r w:rsidRPr="00BE752F">
        <w:t>Evianne</w:t>
      </w:r>
      <w:proofErr w:type="spellEnd"/>
      <w:r w:rsidRPr="00BE752F">
        <w:t xml:space="preserve"> | Evie | Evil | </w:t>
      </w:r>
      <w:proofErr w:type="spellStart"/>
      <w:r w:rsidRPr="00BE752F">
        <w:t>Evile</w:t>
      </w:r>
      <w:proofErr w:type="spellEnd"/>
      <w:r w:rsidRPr="00BE752F">
        <w:t xml:space="preserve"> | </w:t>
      </w:r>
      <w:proofErr w:type="spellStart"/>
      <w:r w:rsidRPr="00BE752F">
        <w:t>Evilio</w:t>
      </w:r>
      <w:proofErr w:type="spellEnd"/>
      <w:r w:rsidRPr="00BE752F">
        <w:t xml:space="preserve"> |</w:t>
      </w:r>
    </w:p>
    <w:p w14:paraId="00257121" w14:textId="77777777" w:rsidR="00000000" w:rsidRPr="00BE752F" w:rsidRDefault="00000000">
      <w:r w:rsidRPr="00BE752F">
        <w:t xml:space="preserve">Evin | Evis | </w:t>
      </w:r>
      <w:proofErr w:type="spellStart"/>
      <w:r w:rsidRPr="00BE752F">
        <w:t>Evneet</w:t>
      </w:r>
      <w:proofErr w:type="spellEnd"/>
      <w:r w:rsidRPr="00BE752F">
        <w:t xml:space="preserve"> | Evol | Evon | Evona | Evonne | Evren | </w:t>
      </w:r>
      <w:proofErr w:type="spellStart"/>
      <w:r w:rsidRPr="00BE752F">
        <w:t>Evrene</w:t>
      </w:r>
      <w:proofErr w:type="spellEnd"/>
      <w:r w:rsidRPr="00BE752F">
        <w:t xml:space="preserve"> | Evrim | </w:t>
      </w:r>
      <w:proofErr w:type="spellStart"/>
      <w:r w:rsidRPr="00BE752F">
        <w:t>Evroy</w:t>
      </w:r>
      <w:proofErr w:type="spellEnd"/>
      <w:r w:rsidRPr="00BE752F">
        <w:t xml:space="preserve"> | Evy | Evyan | Evyavan | Evyn | Evynne | </w:t>
      </w:r>
      <w:proofErr w:type="spellStart"/>
      <w:r w:rsidRPr="00BE752F">
        <w:t>Evza</w:t>
      </w:r>
      <w:proofErr w:type="spellEnd"/>
      <w:r w:rsidRPr="00BE752F">
        <w:t xml:space="preserve"> | Ewe |</w:t>
      </w:r>
    </w:p>
    <w:p w14:paraId="3771A940" w14:textId="77777777" w:rsidR="00000000" w:rsidRPr="00BE752F" w:rsidRDefault="00000000">
      <w:proofErr w:type="spellStart"/>
      <w:r w:rsidRPr="00BE752F">
        <w:t>Ewegbemi</w:t>
      </w:r>
      <w:proofErr w:type="spellEnd"/>
      <w:r w:rsidRPr="00BE752F">
        <w:t xml:space="preserve"> | </w:t>
      </w:r>
      <w:proofErr w:type="spellStart"/>
      <w:r w:rsidRPr="00BE752F">
        <w:t>Eweji</w:t>
      </w:r>
      <w:proofErr w:type="spellEnd"/>
      <w:r w:rsidRPr="00BE752F">
        <w:t xml:space="preserve"> | Ewen | Ewer | Ewing | </w:t>
      </w:r>
      <w:proofErr w:type="spellStart"/>
      <w:r w:rsidRPr="00BE752F">
        <w:t>Ewitje</w:t>
      </w:r>
      <w:proofErr w:type="spellEnd"/>
      <w:r w:rsidRPr="00BE752F">
        <w:t xml:space="preserve"> | Ewok | </w:t>
      </w:r>
      <w:proofErr w:type="spellStart"/>
      <w:r w:rsidRPr="00BE752F">
        <w:t>Ewomitso</w:t>
      </w:r>
      <w:proofErr w:type="spellEnd"/>
      <w:r w:rsidRPr="00BE752F">
        <w:t xml:space="preserve"> | Ewy | Exantus | </w:t>
      </w:r>
      <w:proofErr w:type="spellStart"/>
      <w:r w:rsidRPr="00BE752F">
        <w:t>Exaucille</w:t>
      </w:r>
      <w:proofErr w:type="spellEnd"/>
      <w:r w:rsidRPr="00BE752F">
        <w:t xml:space="preserve"> | </w:t>
      </w:r>
      <w:proofErr w:type="spellStart"/>
      <w:r w:rsidRPr="00BE752F">
        <w:t>Exauria</w:t>
      </w:r>
      <w:proofErr w:type="spellEnd"/>
      <w:r w:rsidRPr="00BE752F">
        <w:t xml:space="preserve"> | Excalibur | Excell | </w:t>
      </w:r>
      <w:proofErr w:type="spellStart"/>
      <w:r w:rsidRPr="00BE752F">
        <w:t>Exeggcute</w:t>
      </w:r>
      <w:proofErr w:type="spellEnd"/>
      <w:r w:rsidRPr="00BE752F">
        <w:t xml:space="preserve"> |</w:t>
      </w:r>
    </w:p>
    <w:p w14:paraId="1E76C0D0" w14:textId="77777777" w:rsidR="00000000" w:rsidRPr="00BE752F" w:rsidRDefault="00000000">
      <w:proofErr w:type="spellStart"/>
      <w:r w:rsidRPr="00BE752F">
        <w:t>Exeggutor</w:t>
      </w:r>
      <w:proofErr w:type="spellEnd"/>
      <w:r w:rsidRPr="00BE752F">
        <w:t xml:space="preserve"> | </w:t>
      </w:r>
      <w:proofErr w:type="spellStart"/>
      <w:r w:rsidRPr="00BE752F">
        <w:t>Exerie</w:t>
      </w:r>
      <w:proofErr w:type="spellEnd"/>
      <w:r w:rsidRPr="00BE752F">
        <w:t xml:space="preserve"> | Exeter | Exie | </w:t>
      </w:r>
      <w:proofErr w:type="spellStart"/>
      <w:r w:rsidRPr="00BE752F">
        <w:t>Existe</w:t>
      </w:r>
      <w:proofErr w:type="spellEnd"/>
      <w:r w:rsidRPr="00BE752F">
        <w:t xml:space="preserve"> | Exodus | Exotica | Expo | Expression | Expresso | </w:t>
      </w:r>
      <w:proofErr w:type="spellStart"/>
      <w:r w:rsidRPr="00BE752F">
        <w:t>Exte</w:t>
      </w:r>
      <w:proofErr w:type="spellEnd"/>
      <w:r w:rsidRPr="00BE752F">
        <w:t xml:space="preserve"> | Extra | </w:t>
      </w:r>
      <w:proofErr w:type="spellStart"/>
      <w:r w:rsidRPr="00BE752F">
        <w:t>Exubert</w:t>
      </w:r>
      <w:proofErr w:type="spellEnd"/>
      <w:r w:rsidRPr="00BE752F">
        <w:t xml:space="preserve"> | Exum | </w:t>
      </w:r>
      <w:proofErr w:type="spellStart"/>
      <w:r w:rsidRPr="00BE752F">
        <w:t>Exupere</w:t>
      </w:r>
      <w:proofErr w:type="spellEnd"/>
      <w:r w:rsidRPr="00BE752F">
        <w:t xml:space="preserve"> | </w:t>
      </w:r>
      <w:proofErr w:type="spellStart"/>
      <w:r w:rsidRPr="00BE752F">
        <w:t>Exurie</w:t>
      </w:r>
      <w:proofErr w:type="spellEnd"/>
      <w:r w:rsidRPr="00BE752F">
        <w:t xml:space="preserve"> |</w:t>
      </w:r>
    </w:p>
    <w:p w14:paraId="4CCFB524" w14:textId="77777777" w:rsidR="00000000" w:rsidRPr="00BE752F" w:rsidRDefault="00000000">
      <w:r w:rsidRPr="00BE752F">
        <w:t xml:space="preserve">Eyan | Eyde | Eydie | Eydis | Eye | </w:t>
      </w:r>
      <w:proofErr w:type="spellStart"/>
      <w:r w:rsidRPr="00BE752F">
        <w:t>Eyeore</w:t>
      </w:r>
      <w:proofErr w:type="spellEnd"/>
      <w:r w:rsidRPr="00BE752F">
        <w:t xml:space="preserve"> | Eyitayo | Eylat | Eylem | </w:t>
      </w:r>
      <w:proofErr w:type="spellStart"/>
      <w:r w:rsidRPr="00BE752F">
        <w:t>Eylis</w:t>
      </w:r>
      <w:proofErr w:type="spellEnd"/>
      <w:r w:rsidRPr="00BE752F">
        <w:t xml:space="preserve"> | Eylul | Eymard | </w:t>
      </w:r>
      <w:proofErr w:type="spellStart"/>
      <w:r w:rsidRPr="00BE752F">
        <w:t>Eymon</w:t>
      </w:r>
      <w:proofErr w:type="spellEnd"/>
      <w:r w:rsidRPr="00BE752F">
        <w:t xml:space="preserve"> | </w:t>
      </w:r>
      <w:proofErr w:type="spellStart"/>
      <w:r w:rsidRPr="00BE752F">
        <w:t>Eyore</w:t>
      </w:r>
      <w:proofErr w:type="spellEnd"/>
      <w:r w:rsidRPr="00BE752F">
        <w:t xml:space="preserve"> | Eyota | Eyra | Eyre | Eyrich | Eythel</w:t>
      </w:r>
    </w:p>
    <w:p w14:paraId="57650E27" w14:textId="77777777" w:rsidR="00000000" w:rsidRPr="00BE752F" w:rsidRDefault="00000000">
      <w:r w:rsidRPr="00BE752F">
        <w:t xml:space="preserve">| </w:t>
      </w:r>
      <w:proofErr w:type="spellStart"/>
      <w:r w:rsidRPr="00BE752F">
        <w:t>Eyvol</w:t>
      </w:r>
      <w:proofErr w:type="spellEnd"/>
      <w:r w:rsidRPr="00BE752F">
        <w:t xml:space="preserve"> | Ezana | Ezani | Ezara | Eze | Ezekiel | Ezel | Ezell | Ezera | Ezhil | Ezi | Ezio | </w:t>
      </w:r>
      <w:proofErr w:type="spellStart"/>
      <w:r w:rsidRPr="00BE752F">
        <w:t>Ezize</w:t>
      </w:r>
      <w:proofErr w:type="spellEnd"/>
      <w:r w:rsidRPr="00BE752F">
        <w:t xml:space="preserve"> | Ezma | Ezra | Ezrah | Ezri | </w:t>
      </w:r>
      <w:proofErr w:type="spellStart"/>
      <w:r w:rsidRPr="00BE752F">
        <w:t>Ezther</w:t>
      </w:r>
      <w:proofErr w:type="spellEnd"/>
      <w:r w:rsidRPr="00BE752F">
        <w:t xml:space="preserve"> | </w:t>
      </w:r>
      <w:proofErr w:type="spellStart"/>
      <w:r w:rsidRPr="00BE752F">
        <w:t>Ezunukpe</w:t>
      </w:r>
      <w:proofErr w:type="spellEnd"/>
      <w:r w:rsidRPr="00BE752F">
        <w:t xml:space="preserve"> | Ezza</w:t>
      </w:r>
    </w:p>
    <w:p w14:paraId="5ADCD378" w14:textId="77777777" w:rsidR="00000000" w:rsidRPr="00BE752F" w:rsidRDefault="00000000">
      <w:r w:rsidRPr="00BE752F">
        <w:t>| Ezzat |</w:t>
      </w:r>
    </w:p>
    <w:p w14:paraId="64A9929C" w14:textId="77777777" w:rsidR="00000000" w:rsidRPr="00BE752F" w:rsidRDefault="00000000"/>
    <w:p w14:paraId="586A59B7" w14:textId="77777777" w:rsidR="00000000" w:rsidRPr="00BE752F" w:rsidRDefault="00000000">
      <w:r w:rsidRPr="00BE752F">
        <w:t>F</w:t>
      </w:r>
    </w:p>
    <w:p w14:paraId="0300A2AB" w14:textId="77777777" w:rsidR="00000000" w:rsidRPr="00BE752F" w:rsidRDefault="00000000"/>
    <w:p w14:paraId="4A6D1DC9" w14:textId="77777777" w:rsidR="00000000" w:rsidRPr="00BE752F" w:rsidRDefault="00000000">
      <w:r w:rsidRPr="00BE752F">
        <w:t xml:space="preserve">Fa | </w:t>
      </w:r>
      <w:proofErr w:type="spellStart"/>
      <w:r w:rsidRPr="00BE752F">
        <w:t>Faahotu</w:t>
      </w:r>
      <w:proofErr w:type="spellEnd"/>
      <w:r w:rsidRPr="00BE752F">
        <w:t xml:space="preserve"> | </w:t>
      </w:r>
      <w:proofErr w:type="spellStart"/>
      <w:r w:rsidRPr="00BE752F">
        <w:t>Faamanu</w:t>
      </w:r>
      <w:proofErr w:type="spellEnd"/>
      <w:r w:rsidRPr="00BE752F">
        <w:t xml:space="preserve"> | </w:t>
      </w:r>
      <w:proofErr w:type="spellStart"/>
      <w:r w:rsidRPr="00BE752F">
        <w:t>Faatauvoa</w:t>
      </w:r>
      <w:proofErr w:type="spellEnd"/>
      <w:r w:rsidRPr="00BE752F">
        <w:t xml:space="preserve"> | Faatin | Fab | Fabe | </w:t>
      </w:r>
      <w:proofErr w:type="spellStart"/>
      <w:r w:rsidRPr="00BE752F">
        <w:t>Fabeni</w:t>
      </w:r>
      <w:proofErr w:type="spellEnd"/>
      <w:r w:rsidRPr="00BE752F">
        <w:t xml:space="preserve"> | Faber | Fabi | Fabia | Fabian | Fabianne | Fabien | Fabienne | Fabiha |</w:t>
      </w:r>
    </w:p>
    <w:p w14:paraId="571C938B" w14:textId="77777777" w:rsidR="00000000" w:rsidRPr="00BE752F" w:rsidRDefault="00000000">
      <w:r w:rsidRPr="00BE752F">
        <w:t xml:space="preserve">Fabio | Fabiola | Fabion | Fable | Fabri | Fabrian | </w:t>
      </w:r>
      <w:proofErr w:type="spellStart"/>
      <w:r w:rsidRPr="00BE752F">
        <w:t>Fabrianne</w:t>
      </w:r>
      <w:proofErr w:type="spellEnd"/>
      <w:r w:rsidRPr="00BE752F">
        <w:t xml:space="preserve"> | Fabrice | Fabunni | Faby | </w:t>
      </w:r>
      <w:proofErr w:type="spellStart"/>
      <w:r w:rsidRPr="00BE752F">
        <w:t>Facchetti</w:t>
      </w:r>
      <w:proofErr w:type="spellEnd"/>
      <w:r w:rsidRPr="00BE752F">
        <w:t xml:space="preserve"> | Face | Fachtna | Fadda | Fade | Fadee |</w:t>
      </w:r>
    </w:p>
    <w:p w14:paraId="7E551F13" w14:textId="77777777" w:rsidR="00000000" w:rsidRPr="00BE752F" w:rsidRDefault="00000000">
      <w:r w:rsidRPr="00BE752F">
        <w:t xml:space="preserve">Fadhili | Fadi | Fadil | Fadile | Fadim | Fadl | Fadma | Fadwa | Fady | Fadzilah | Faegan | Faelan | Faez | Fafa | Fafadzi | </w:t>
      </w:r>
      <w:proofErr w:type="spellStart"/>
      <w:r w:rsidRPr="00BE752F">
        <w:t>Fafali</w:t>
      </w:r>
      <w:proofErr w:type="spellEnd"/>
      <w:r w:rsidRPr="00BE752F">
        <w:t xml:space="preserve"> | </w:t>
      </w:r>
      <w:proofErr w:type="spellStart"/>
      <w:r w:rsidRPr="00BE752F">
        <w:t>Fafanyo</w:t>
      </w:r>
      <w:proofErr w:type="spellEnd"/>
      <w:r w:rsidRPr="00BE752F">
        <w:t xml:space="preserve"> | Fagan</w:t>
      </w:r>
    </w:p>
    <w:p w14:paraId="2296051B" w14:textId="77777777" w:rsidR="00000000" w:rsidRPr="00BE752F" w:rsidRDefault="00000000">
      <w:r w:rsidRPr="00BE752F">
        <w:t xml:space="preserve">| Fagen | Fahey | Fahmidah | </w:t>
      </w:r>
      <w:proofErr w:type="spellStart"/>
      <w:r w:rsidRPr="00BE752F">
        <w:t>Fahrija</w:t>
      </w:r>
      <w:proofErr w:type="spellEnd"/>
      <w:r w:rsidRPr="00BE752F">
        <w:t xml:space="preserve"> | Fahy | Fai | Faida | Faik | Fain | Faine | Fainga | Fainne | Faipa | Fair | Fairbanks | Fairchild | Faircloth |</w:t>
      </w:r>
    </w:p>
    <w:p w14:paraId="704E912E" w14:textId="77777777" w:rsidR="00000000" w:rsidRPr="00BE752F" w:rsidRDefault="00000000">
      <w:r w:rsidRPr="00BE752F">
        <w:t xml:space="preserve">Fairen | Fairlee | Fairleigh | Fairley | Fairlie | Fairly | Fairuz | Fairway | Fairy | Fais | Faisal | Faison | Faith | Faithful | </w:t>
      </w:r>
      <w:proofErr w:type="spellStart"/>
      <w:r w:rsidRPr="00BE752F">
        <w:t>Faiva</w:t>
      </w:r>
      <w:proofErr w:type="spellEnd"/>
      <w:r w:rsidRPr="00BE752F">
        <w:t xml:space="preserve"> | Faizal | Faizan |</w:t>
      </w:r>
    </w:p>
    <w:p w14:paraId="112490A5" w14:textId="77777777" w:rsidR="00000000" w:rsidRPr="00BE752F" w:rsidRDefault="00000000">
      <w:r w:rsidRPr="00BE752F">
        <w:t xml:space="preserve">Faize | Fajar | Fajardo | Fajer | Fajita | </w:t>
      </w:r>
      <w:proofErr w:type="spellStart"/>
      <w:r w:rsidRPr="00BE752F">
        <w:t>Fakapelea</w:t>
      </w:r>
      <w:proofErr w:type="spellEnd"/>
      <w:r w:rsidRPr="00BE752F">
        <w:t xml:space="preserve"> | Fakeer | Fakhri | </w:t>
      </w:r>
      <w:proofErr w:type="spellStart"/>
      <w:r w:rsidRPr="00BE752F">
        <w:t>Fakhria</w:t>
      </w:r>
      <w:proofErr w:type="spellEnd"/>
      <w:r w:rsidRPr="00BE752F">
        <w:t xml:space="preserve"> | Fakih | Fakir | Fala | Falafel | Falah | Falak | Falakika | </w:t>
      </w:r>
      <w:proofErr w:type="spellStart"/>
      <w:r w:rsidRPr="00BE752F">
        <w:t>Falali</w:t>
      </w:r>
      <w:proofErr w:type="spellEnd"/>
      <w:r w:rsidRPr="00BE752F">
        <w:t xml:space="preserve"> |</w:t>
      </w:r>
    </w:p>
    <w:p w14:paraId="42CDB207" w14:textId="77777777" w:rsidR="00000000" w:rsidRPr="00BE752F" w:rsidRDefault="00000000">
      <w:r w:rsidRPr="00BE752F">
        <w:t xml:space="preserve">Falan | </w:t>
      </w:r>
      <w:proofErr w:type="spellStart"/>
      <w:r w:rsidRPr="00BE752F">
        <w:t>Falca</w:t>
      </w:r>
      <w:proofErr w:type="spellEnd"/>
      <w:r w:rsidRPr="00BE752F">
        <w:t xml:space="preserve"> | Falcon | Falcone | </w:t>
      </w:r>
      <w:proofErr w:type="spellStart"/>
      <w:r w:rsidRPr="00BE752F">
        <w:t>Falconis</w:t>
      </w:r>
      <w:proofErr w:type="spellEnd"/>
      <w:r w:rsidRPr="00BE752F">
        <w:t xml:space="preserve"> | </w:t>
      </w:r>
      <w:proofErr w:type="spellStart"/>
      <w:r w:rsidRPr="00BE752F">
        <w:t>Falcor</w:t>
      </w:r>
      <w:proofErr w:type="spellEnd"/>
      <w:r w:rsidRPr="00BE752F">
        <w:t xml:space="preserve"> | Fale | Faleaka | </w:t>
      </w:r>
      <w:proofErr w:type="spellStart"/>
      <w:r w:rsidRPr="00BE752F">
        <w:t>Faleen</w:t>
      </w:r>
      <w:proofErr w:type="spellEnd"/>
      <w:r w:rsidRPr="00BE752F">
        <w:t xml:space="preserve"> | Falen | Falgoust | Falgu | Falgun | Falguni | Falin | Falk | Fall |</w:t>
      </w:r>
    </w:p>
    <w:p w14:paraId="68339733" w14:textId="77777777" w:rsidR="00000000" w:rsidRPr="00BE752F" w:rsidRDefault="00000000">
      <w:r w:rsidRPr="00BE752F">
        <w:t xml:space="preserve">Fallon | Falls | </w:t>
      </w:r>
      <w:proofErr w:type="spellStart"/>
      <w:r w:rsidRPr="00BE752F">
        <w:t>Falmai</w:t>
      </w:r>
      <w:proofErr w:type="spellEnd"/>
      <w:r w:rsidRPr="00BE752F">
        <w:t xml:space="preserve"> | Falon | Faly | Falyn | Falynn | Fam | </w:t>
      </w:r>
      <w:proofErr w:type="spellStart"/>
      <w:r w:rsidRPr="00BE752F">
        <w:t>Famete</w:t>
      </w:r>
      <w:proofErr w:type="spellEnd"/>
      <w:r w:rsidRPr="00BE752F">
        <w:t xml:space="preserve"> | </w:t>
      </w:r>
      <w:proofErr w:type="spellStart"/>
      <w:r w:rsidRPr="00BE752F">
        <w:t>Famia</w:t>
      </w:r>
      <w:proofErr w:type="spellEnd"/>
      <w:r w:rsidRPr="00BE752F">
        <w:t xml:space="preserve"> | Fan | Fancher | Fanchon | Fancy | Fane | </w:t>
      </w:r>
      <w:proofErr w:type="spellStart"/>
      <w:r w:rsidRPr="00BE752F">
        <w:t>Faneendra</w:t>
      </w:r>
      <w:proofErr w:type="spellEnd"/>
      <w:r w:rsidRPr="00BE752F">
        <w:t xml:space="preserve"> | Fanel |</w:t>
      </w:r>
    </w:p>
    <w:p w14:paraId="1E3C6582" w14:textId="77777777" w:rsidR="00000000" w:rsidRPr="00BE752F" w:rsidRDefault="00000000">
      <w:r w:rsidRPr="00BE752F">
        <w:t xml:space="preserve">Fanfan | Fang | Fangaloka | Fangatua | Fange | Fani | Fania | Fanie | Fann | Fannin | Fanning | Fanny | </w:t>
      </w:r>
      <w:proofErr w:type="spellStart"/>
      <w:r w:rsidRPr="00BE752F">
        <w:t>Fannya</w:t>
      </w:r>
      <w:proofErr w:type="spellEnd"/>
      <w:r w:rsidRPr="00BE752F">
        <w:t xml:space="preserve"> | </w:t>
      </w:r>
      <w:proofErr w:type="spellStart"/>
      <w:r w:rsidRPr="00BE752F">
        <w:t>Fanousek</w:t>
      </w:r>
      <w:proofErr w:type="spellEnd"/>
      <w:r w:rsidRPr="00BE752F">
        <w:t xml:space="preserve"> | </w:t>
      </w:r>
      <w:proofErr w:type="spellStart"/>
      <w:r w:rsidRPr="00BE752F">
        <w:t>Fanrong</w:t>
      </w:r>
      <w:proofErr w:type="spellEnd"/>
      <w:r w:rsidRPr="00BE752F">
        <w:t xml:space="preserve"> | Fant |</w:t>
      </w:r>
    </w:p>
    <w:p w14:paraId="0E0EE7DF" w14:textId="77777777" w:rsidR="00000000" w:rsidRPr="00BE752F" w:rsidRDefault="00000000">
      <w:r w:rsidRPr="00BE752F">
        <w:t xml:space="preserve">Fanta | </w:t>
      </w:r>
      <w:proofErr w:type="spellStart"/>
      <w:r w:rsidRPr="00BE752F">
        <w:t>Fanua</w:t>
      </w:r>
      <w:proofErr w:type="spellEnd"/>
      <w:r w:rsidRPr="00BE752F">
        <w:t xml:space="preserve"> | Fanus | </w:t>
      </w:r>
      <w:proofErr w:type="spellStart"/>
      <w:r w:rsidRPr="00BE752F">
        <w:t>Faofua</w:t>
      </w:r>
      <w:proofErr w:type="spellEnd"/>
      <w:r w:rsidRPr="00BE752F">
        <w:t xml:space="preserve"> | Faolan | Faquir | Far | Fara | Faraday | </w:t>
      </w:r>
      <w:proofErr w:type="spellStart"/>
      <w:r w:rsidRPr="00BE752F">
        <w:t>Faradiba</w:t>
      </w:r>
      <w:proofErr w:type="spellEnd"/>
      <w:r w:rsidRPr="00BE752F">
        <w:t xml:space="preserve"> | </w:t>
      </w:r>
      <w:proofErr w:type="spellStart"/>
      <w:r w:rsidRPr="00BE752F">
        <w:t>Faradina</w:t>
      </w:r>
      <w:proofErr w:type="spellEnd"/>
      <w:r w:rsidRPr="00BE752F">
        <w:t xml:space="preserve"> | Farah | Farai | Faraji | </w:t>
      </w:r>
      <w:proofErr w:type="spellStart"/>
      <w:r w:rsidRPr="00BE752F">
        <w:t>Faramaz</w:t>
      </w:r>
      <w:proofErr w:type="spellEnd"/>
      <w:r w:rsidRPr="00BE752F">
        <w:t xml:space="preserve"> | Faran | Farand |</w:t>
      </w:r>
    </w:p>
    <w:p w14:paraId="6CE21FF7" w14:textId="77777777" w:rsidR="00000000" w:rsidRPr="00BE752F" w:rsidRDefault="00000000">
      <w:r w:rsidRPr="00BE752F">
        <w:t xml:space="preserve">Farani | Farar | Farber | Fardo | Fardowsa | Fareen | </w:t>
      </w:r>
      <w:proofErr w:type="spellStart"/>
      <w:r w:rsidRPr="00BE752F">
        <w:t>Fareesh</w:t>
      </w:r>
      <w:proofErr w:type="spellEnd"/>
      <w:r w:rsidRPr="00BE752F">
        <w:t xml:space="preserve"> | </w:t>
      </w:r>
      <w:proofErr w:type="spellStart"/>
      <w:r w:rsidRPr="00BE752F">
        <w:t>Fareez</w:t>
      </w:r>
      <w:proofErr w:type="spellEnd"/>
      <w:r w:rsidRPr="00BE752F">
        <w:t xml:space="preserve"> | Faren | </w:t>
      </w:r>
      <w:proofErr w:type="spellStart"/>
      <w:r w:rsidRPr="00BE752F">
        <w:t>Farenna</w:t>
      </w:r>
      <w:proofErr w:type="spellEnd"/>
      <w:r w:rsidRPr="00BE752F">
        <w:t xml:space="preserve"> | Farewell | Farfel | </w:t>
      </w:r>
      <w:proofErr w:type="spellStart"/>
      <w:r w:rsidRPr="00BE752F">
        <w:t>Farfetch'd</w:t>
      </w:r>
      <w:proofErr w:type="spellEnd"/>
      <w:r w:rsidRPr="00BE752F">
        <w:t xml:space="preserve"> | Fargo | Farha | Farhad</w:t>
      </w:r>
    </w:p>
    <w:p w14:paraId="39F12B49" w14:textId="77777777" w:rsidR="00000000" w:rsidRPr="00BE752F" w:rsidRDefault="00000000">
      <w:r w:rsidRPr="00BE752F">
        <w:t>| Farhan | Farhana | Farhang | Farhat | Farhi | Farhin | Fari | Farias | Fariba | Farid | Farida | Farideh | Faried | Fariel | Farih | Farin | Farina |</w:t>
      </w:r>
    </w:p>
    <w:p w14:paraId="7416605D" w14:textId="77777777" w:rsidR="00000000" w:rsidRPr="00BE752F" w:rsidRDefault="00000000">
      <w:r w:rsidRPr="00BE752F">
        <w:t xml:space="preserve">Faris | Farish | </w:t>
      </w:r>
      <w:proofErr w:type="spellStart"/>
      <w:r w:rsidRPr="00BE752F">
        <w:t>Farizan</w:t>
      </w:r>
      <w:proofErr w:type="spellEnd"/>
      <w:r w:rsidRPr="00BE752F">
        <w:t xml:space="preserve"> | Farkas | Farkhondeh | Farkleberry | Farle | Farleigh | </w:t>
      </w:r>
      <w:proofErr w:type="spellStart"/>
      <w:r w:rsidRPr="00BE752F">
        <w:t>Farlena</w:t>
      </w:r>
      <w:proofErr w:type="spellEnd"/>
      <w:r w:rsidRPr="00BE752F">
        <w:t xml:space="preserve"> | Farley | Farlie | Farmer | </w:t>
      </w:r>
      <w:proofErr w:type="spellStart"/>
      <w:r w:rsidRPr="00BE752F">
        <w:t>Farnaaz</w:t>
      </w:r>
      <w:proofErr w:type="spellEnd"/>
      <w:r w:rsidRPr="00BE752F">
        <w:t xml:space="preserve"> | Farnham | Farnoush |</w:t>
      </w:r>
    </w:p>
    <w:p w14:paraId="197BCF9E" w14:textId="77777777" w:rsidR="00000000" w:rsidRPr="00BE752F" w:rsidRDefault="00000000">
      <w:r w:rsidRPr="00BE752F">
        <w:t>Farnsworth | Faro | Farohar | Faron | Farozan | Farquar | Farr | Farra | Farrah | Farran | Farrand | Farrar | Farrel | Farrell | Farren | Farrer |</w:t>
      </w:r>
    </w:p>
    <w:p w14:paraId="3DD88F61" w14:textId="77777777" w:rsidR="00000000" w:rsidRPr="00BE752F" w:rsidRDefault="00000000">
      <w:proofErr w:type="spellStart"/>
      <w:r w:rsidRPr="00BE752F">
        <w:t>Farriday</w:t>
      </w:r>
      <w:proofErr w:type="spellEnd"/>
      <w:r w:rsidRPr="00BE752F">
        <w:t xml:space="preserve"> | Farrin | Farrington | Farris | Farron | Farrow | Farrukh | Farry | Farryl | Farryn | Farva | Farwell | Faryl | Faryn | </w:t>
      </w:r>
      <w:proofErr w:type="spellStart"/>
      <w:r w:rsidRPr="00BE752F">
        <w:t>Faryne</w:t>
      </w:r>
      <w:proofErr w:type="spellEnd"/>
      <w:r w:rsidRPr="00BE752F">
        <w:t xml:space="preserve"> | Farzana |</w:t>
      </w:r>
    </w:p>
    <w:p w14:paraId="380151CF" w14:textId="77777777" w:rsidR="00000000" w:rsidRPr="00BE752F" w:rsidRDefault="00000000">
      <w:r w:rsidRPr="00BE752F">
        <w:t xml:space="preserve">Farzeen | Farzin | </w:t>
      </w:r>
      <w:proofErr w:type="spellStart"/>
      <w:r w:rsidRPr="00BE752F">
        <w:t>Fasica</w:t>
      </w:r>
      <w:proofErr w:type="spellEnd"/>
      <w:r w:rsidRPr="00BE752F">
        <w:t xml:space="preserve"> | Fassett | Fast | Fat | Fata | Fatah | </w:t>
      </w:r>
      <w:proofErr w:type="spellStart"/>
      <w:r w:rsidRPr="00BE752F">
        <w:t>Fatcat</w:t>
      </w:r>
      <w:proofErr w:type="spellEnd"/>
      <w:r w:rsidRPr="00BE752F">
        <w:t xml:space="preserve"> | Fate | Fateen | Fateh | Fatehpal | Fatema | Fatemeh | Faten | Fathma |</w:t>
      </w:r>
    </w:p>
    <w:p w14:paraId="25AC3650" w14:textId="77777777" w:rsidR="00000000" w:rsidRPr="00BE752F" w:rsidRDefault="00000000">
      <w:r w:rsidRPr="00BE752F">
        <w:t>Fathollah | Fathom | Fati | Fatih | Fatik | Fatim | Fatima | Fatimah | Fatin | Fatma | Fatme | Fatmir | Fato | Fatos | Fatou | Fatouma | Fatoumata |</w:t>
      </w:r>
    </w:p>
    <w:p w14:paraId="5AAC52CF" w14:textId="77777777" w:rsidR="00000000" w:rsidRPr="00BE752F" w:rsidRDefault="00000000">
      <w:proofErr w:type="spellStart"/>
      <w:r w:rsidRPr="00BE752F">
        <w:t>Fatpants</w:t>
      </w:r>
      <w:proofErr w:type="spellEnd"/>
      <w:r w:rsidRPr="00BE752F">
        <w:t xml:space="preserve"> | Fats | Fatso | Fattoum | Fatty | Fatu | </w:t>
      </w:r>
      <w:proofErr w:type="spellStart"/>
      <w:r w:rsidRPr="00BE752F">
        <w:t>Fatuimoana</w:t>
      </w:r>
      <w:proofErr w:type="spellEnd"/>
      <w:r w:rsidRPr="00BE752F">
        <w:t xml:space="preserve"> | Fau | Fauiki | Faulk | Faulkner | </w:t>
      </w:r>
      <w:proofErr w:type="spellStart"/>
      <w:r w:rsidRPr="00BE752F">
        <w:t>Faullenn</w:t>
      </w:r>
      <w:proofErr w:type="spellEnd"/>
      <w:r w:rsidRPr="00BE752F">
        <w:t xml:space="preserve"> | Faun | Fauna | Faune | Fauquet | </w:t>
      </w:r>
      <w:proofErr w:type="spellStart"/>
      <w:r w:rsidRPr="00BE752F">
        <w:t>Faury</w:t>
      </w:r>
      <w:proofErr w:type="spellEnd"/>
    </w:p>
    <w:p w14:paraId="1FF1AE6F" w14:textId="77777777" w:rsidR="00000000" w:rsidRPr="00BE752F" w:rsidRDefault="00000000">
      <w:r w:rsidRPr="00BE752F">
        <w:t>| Faust | Faustin | Faustine | Faustyn | Fautave | Fauzi | Favaro | Favell | Favor | Favors | Fawaz | Fawcett | Fawn | Fawne | Fawz | Faxon | Fay</w:t>
      </w:r>
    </w:p>
    <w:p w14:paraId="15BDACFF" w14:textId="77777777" w:rsidR="00000000" w:rsidRPr="00BE752F" w:rsidRDefault="00000000">
      <w:r w:rsidRPr="00BE752F">
        <w:t xml:space="preserve">| Fayd | Faye | </w:t>
      </w:r>
      <w:proofErr w:type="spellStart"/>
      <w:r w:rsidRPr="00BE752F">
        <w:t>Fayegan</w:t>
      </w:r>
      <w:proofErr w:type="spellEnd"/>
      <w:r w:rsidRPr="00BE752F">
        <w:t xml:space="preserve"> | Fayette | Fayez | </w:t>
      </w:r>
      <w:proofErr w:type="spellStart"/>
      <w:r w:rsidRPr="00BE752F">
        <w:t>Fayeza</w:t>
      </w:r>
      <w:proofErr w:type="spellEnd"/>
      <w:r w:rsidRPr="00BE752F">
        <w:t xml:space="preserve"> | Fayne | Faysal | Fayth | Fayyim | Faz | Fazila | </w:t>
      </w:r>
      <w:proofErr w:type="spellStart"/>
      <w:r w:rsidRPr="00BE752F">
        <w:t>Fazilla</w:t>
      </w:r>
      <w:proofErr w:type="spellEnd"/>
      <w:r w:rsidRPr="00BE752F">
        <w:t xml:space="preserve"> | </w:t>
      </w:r>
      <w:proofErr w:type="spellStart"/>
      <w:r w:rsidRPr="00BE752F">
        <w:t>Fazira</w:t>
      </w:r>
      <w:proofErr w:type="spellEnd"/>
      <w:r w:rsidRPr="00BE752F">
        <w:t xml:space="preserve"> | </w:t>
      </w:r>
      <w:proofErr w:type="spellStart"/>
      <w:r w:rsidRPr="00BE752F">
        <w:t>Fazlin</w:t>
      </w:r>
      <w:proofErr w:type="spellEnd"/>
      <w:r w:rsidRPr="00BE752F">
        <w:t xml:space="preserve"> | Fe | Fean | Fear |</w:t>
      </w:r>
    </w:p>
    <w:p w14:paraId="28A26FDB" w14:textId="77777777" w:rsidR="00000000" w:rsidRPr="00BE752F" w:rsidRDefault="00000000">
      <w:r w:rsidRPr="00BE752F">
        <w:t xml:space="preserve">Fearghal | Fearghus | Fearn | Fearne | </w:t>
      </w:r>
      <w:proofErr w:type="spellStart"/>
      <w:r w:rsidRPr="00BE752F">
        <w:t>Fearow</w:t>
      </w:r>
      <w:proofErr w:type="spellEnd"/>
      <w:r w:rsidRPr="00BE752F">
        <w:t xml:space="preserve"> | Fears | Feaster | Feather | Feathers | Featherstone | Febe | Feben | Febin | </w:t>
      </w:r>
      <w:proofErr w:type="spellStart"/>
      <w:r w:rsidRPr="00BE752F">
        <w:t>Febrian</w:t>
      </w:r>
      <w:proofErr w:type="spellEnd"/>
      <w:r w:rsidRPr="00BE752F">
        <w:t xml:space="preserve"> | February |</w:t>
      </w:r>
    </w:p>
    <w:p w14:paraId="7AA9E764" w14:textId="77777777" w:rsidR="00000000" w:rsidRPr="00BE752F" w:rsidRDefault="00000000">
      <w:r w:rsidRPr="00BE752F">
        <w:t xml:space="preserve">Fecca | </w:t>
      </w:r>
      <w:proofErr w:type="spellStart"/>
      <w:r w:rsidRPr="00BE752F">
        <w:t>Fed'ka</w:t>
      </w:r>
      <w:proofErr w:type="spellEnd"/>
      <w:r w:rsidRPr="00BE752F">
        <w:t xml:space="preserve"> | Feda | </w:t>
      </w:r>
      <w:proofErr w:type="spellStart"/>
      <w:r w:rsidRPr="00BE752F">
        <w:t>Fedan</w:t>
      </w:r>
      <w:proofErr w:type="spellEnd"/>
      <w:r w:rsidRPr="00BE752F">
        <w:t xml:space="preserve"> | Fede | Federico | </w:t>
      </w:r>
      <w:proofErr w:type="spellStart"/>
      <w:r w:rsidRPr="00BE752F">
        <w:t>Federyc</w:t>
      </w:r>
      <w:proofErr w:type="spellEnd"/>
      <w:r w:rsidRPr="00BE752F">
        <w:t xml:space="preserve"> | Fedi | </w:t>
      </w:r>
      <w:proofErr w:type="spellStart"/>
      <w:r w:rsidRPr="00BE752F">
        <w:t>Fedka</w:t>
      </w:r>
      <w:proofErr w:type="spellEnd"/>
      <w:r w:rsidRPr="00BE752F">
        <w:t xml:space="preserve"> | Fedora | Fedorka | Fedorova | </w:t>
      </w:r>
      <w:proofErr w:type="spellStart"/>
      <w:r w:rsidRPr="00BE752F">
        <w:t>Fedorovna</w:t>
      </w:r>
      <w:proofErr w:type="spellEnd"/>
      <w:r w:rsidRPr="00BE752F">
        <w:t xml:space="preserve"> | </w:t>
      </w:r>
      <w:proofErr w:type="spellStart"/>
      <w:r w:rsidRPr="00BE752F">
        <w:t>Fedos</w:t>
      </w:r>
      <w:proofErr w:type="spellEnd"/>
      <w:r w:rsidRPr="00BE752F">
        <w:t xml:space="preserve"> | Fedy | Fedya |</w:t>
      </w:r>
    </w:p>
    <w:p w14:paraId="631EE86E" w14:textId="77777777" w:rsidR="00000000" w:rsidRPr="00BE752F" w:rsidRDefault="00000000">
      <w:r w:rsidRPr="00BE752F">
        <w:t xml:space="preserve">Fee | </w:t>
      </w:r>
      <w:proofErr w:type="spellStart"/>
      <w:r w:rsidRPr="00BE752F">
        <w:t>Feebee</w:t>
      </w:r>
      <w:proofErr w:type="spellEnd"/>
      <w:r w:rsidRPr="00BE752F">
        <w:t xml:space="preserve"> | Feedback | Feel | </w:t>
      </w:r>
      <w:proofErr w:type="spellStart"/>
      <w:r w:rsidRPr="00BE752F">
        <w:t>Feelfree</w:t>
      </w:r>
      <w:proofErr w:type="spellEnd"/>
      <w:r w:rsidRPr="00BE752F">
        <w:t xml:space="preserve"> | Feena | Feeney | Fegan | Feh | </w:t>
      </w:r>
      <w:proofErr w:type="spellStart"/>
      <w:r w:rsidRPr="00BE752F">
        <w:t>Fehamet</w:t>
      </w:r>
      <w:proofErr w:type="spellEnd"/>
      <w:r w:rsidRPr="00BE752F">
        <w:t xml:space="preserve"> | </w:t>
      </w:r>
      <w:proofErr w:type="spellStart"/>
      <w:r w:rsidRPr="00BE752F">
        <w:t>Fehona</w:t>
      </w:r>
      <w:proofErr w:type="spellEnd"/>
      <w:r w:rsidRPr="00BE752F">
        <w:t xml:space="preserve"> | </w:t>
      </w:r>
      <w:proofErr w:type="spellStart"/>
      <w:r w:rsidRPr="00BE752F">
        <w:t>Fehu</w:t>
      </w:r>
      <w:proofErr w:type="spellEnd"/>
      <w:r w:rsidRPr="00BE752F">
        <w:t xml:space="preserve"> | Fei | </w:t>
      </w:r>
      <w:proofErr w:type="spellStart"/>
      <w:r w:rsidRPr="00BE752F">
        <w:t>Feich</w:t>
      </w:r>
      <w:proofErr w:type="spellEnd"/>
      <w:r w:rsidRPr="00BE752F">
        <w:t xml:space="preserve"> | Feidhlim | Feign | </w:t>
      </w:r>
      <w:proofErr w:type="spellStart"/>
      <w:r w:rsidRPr="00BE752F">
        <w:t>Feijtje</w:t>
      </w:r>
      <w:proofErr w:type="spellEnd"/>
      <w:r w:rsidRPr="00BE752F">
        <w:t xml:space="preserve"> |</w:t>
      </w:r>
    </w:p>
    <w:p w14:paraId="33C79C9A" w14:textId="77777777" w:rsidR="00000000" w:rsidRPr="00BE752F" w:rsidRDefault="00000000">
      <w:r w:rsidRPr="00BE752F">
        <w:t xml:space="preserve">Feike | </w:t>
      </w:r>
      <w:proofErr w:type="spellStart"/>
      <w:r w:rsidRPr="00BE752F">
        <w:t>Feikje</w:t>
      </w:r>
      <w:proofErr w:type="spellEnd"/>
      <w:r w:rsidRPr="00BE752F">
        <w:t xml:space="preserve"> | Feil | Feilo | Feitel | </w:t>
      </w:r>
      <w:proofErr w:type="spellStart"/>
      <w:r w:rsidRPr="00BE752F">
        <w:t>Feiticeira</w:t>
      </w:r>
      <w:proofErr w:type="spellEnd"/>
      <w:r w:rsidRPr="00BE752F">
        <w:t xml:space="preserve"> | </w:t>
      </w:r>
      <w:proofErr w:type="spellStart"/>
      <w:r w:rsidRPr="00BE752F">
        <w:t>Feiwen</w:t>
      </w:r>
      <w:proofErr w:type="spellEnd"/>
      <w:r w:rsidRPr="00BE752F">
        <w:t xml:space="preserve"> | Fekla | Fela | Felan | Felder | Feldman | Feles | Feli | Felice | Felicia | Felician |</w:t>
      </w:r>
    </w:p>
    <w:p w14:paraId="0BCF9538" w14:textId="77777777" w:rsidR="00000000" w:rsidRPr="00BE752F" w:rsidRDefault="00000000">
      <w:r w:rsidRPr="00BE752F">
        <w:t xml:space="preserve">Feliciano | Felicidad | Felicie | </w:t>
      </w:r>
      <w:proofErr w:type="spellStart"/>
      <w:r w:rsidRPr="00BE752F">
        <w:t>Felicija</w:t>
      </w:r>
      <w:proofErr w:type="spellEnd"/>
      <w:r w:rsidRPr="00BE752F">
        <w:t xml:space="preserve"> | Felicita | Felicity | Felicjan | Felies | </w:t>
      </w:r>
      <w:proofErr w:type="spellStart"/>
      <w:r w:rsidRPr="00BE752F">
        <w:t>Felike</w:t>
      </w:r>
      <w:proofErr w:type="spellEnd"/>
      <w:r w:rsidRPr="00BE752F">
        <w:t xml:space="preserve"> | Felimy | Feline | </w:t>
      </w:r>
      <w:proofErr w:type="spellStart"/>
      <w:r w:rsidRPr="00BE752F">
        <w:t>Felini</w:t>
      </w:r>
      <w:proofErr w:type="spellEnd"/>
      <w:r w:rsidRPr="00BE752F">
        <w:t xml:space="preserve"> | Felipe | Felis | Felise | Felix | Feliz |</w:t>
      </w:r>
    </w:p>
    <w:p w14:paraId="359C2D95" w14:textId="77777777" w:rsidR="00000000" w:rsidRPr="00BE752F" w:rsidRDefault="00000000">
      <w:r w:rsidRPr="00BE752F">
        <w:t>Felizitas | Felker | Fell | Fella | Fellah | Feller | Fellon | Fellows | Felte | Felton | Felts | Felty | Felyce | Fem | Femi | Femke | Femme | Femmetje</w:t>
      </w:r>
    </w:p>
    <w:p w14:paraId="438D755C" w14:textId="77777777" w:rsidR="00000000" w:rsidRPr="00BE752F" w:rsidRDefault="00000000">
      <w:r w:rsidRPr="00BE752F">
        <w:t xml:space="preserve">| Femy | Fen | Fena | Fender | Fendi | Fendy | </w:t>
      </w:r>
      <w:proofErr w:type="spellStart"/>
      <w:r w:rsidRPr="00BE752F">
        <w:t>Fenessa</w:t>
      </w:r>
      <w:proofErr w:type="spellEnd"/>
      <w:r w:rsidRPr="00BE752F">
        <w:t xml:space="preserve"> | Feng | </w:t>
      </w:r>
      <w:proofErr w:type="spellStart"/>
      <w:r w:rsidRPr="00BE752F">
        <w:t>Fengi</w:t>
      </w:r>
      <w:proofErr w:type="spellEnd"/>
      <w:r w:rsidRPr="00BE752F">
        <w:t xml:space="preserve"> | </w:t>
      </w:r>
      <w:proofErr w:type="spellStart"/>
      <w:r w:rsidRPr="00BE752F">
        <w:t>FengMing</w:t>
      </w:r>
      <w:proofErr w:type="spellEnd"/>
      <w:r w:rsidRPr="00BE752F">
        <w:t xml:space="preserve"> | Fenia | </w:t>
      </w:r>
      <w:proofErr w:type="spellStart"/>
      <w:r w:rsidRPr="00BE752F">
        <w:t>Fenis</w:t>
      </w:r>
      <w:proofErr w:type="spellEnd"/>
      <w:r w:rsidRPr="00BE752F">
        <w:t xml:space="preserve"> | Fenix | Fenley | Fenn | Fenna | Fenne | Fennel</w:t>
      </w:r>
    </w:p>
    <w:p w14:paraId="24DC2829" w14:textId="77777777" w:rsidR="00000000" w:rsidRPr="00BE752F" w:rsidRDefault="00000000">
      <w:r w:rsidRPr="00BE752F">
        <w:t xml:space="preserve">| Fennell | Fenner | Fennessey | Fennie | </w:t>
      </w:r>
      <w:proofErr w:type="spellStart"/>
      <w:r w:rsidRPr="00BE752F">
        <w:t>Fenno</w:t>
      </w:r>
      <w:proofErr w:type="spellEnd"/>
      <w:r w:rsidRPr="00BE752F">
        <w:t xml:space="preserve"> | Fenny | Fenris | Fenton | Fenway | Fenwick | </w:t>
      </w:r>
      <w:proofErr w:type="spellStart"/>
      <w:r w:rsidRPr="00BE752F">
        <w:t>Feny</w:t>
      </w:r>
      <w:proofErr w:type="spellEnd"/>
      <w:r w:rsidRPr="00BE752F">
        <w:t xml:space="preserve"> | Fenya | Fenyang | Feoras | </w:t>
      </w:r>
      <w:proofErr w:type="spellStart"/>
      <w:r w:rsidRPr="00BE752F">
        <w:t>Fepi</w:t>
      </w:r>
      <w:proofErr w:type="spellEnd"/>
      <w:r w:rsidRPr="00BE752F">
        <w:t xml:space="preserve"> | </w:t>
      </w:r>
      <w:proofErr w:type="spellStart"/>
      <w:r w:rsidRPr="00BE752F">
        <w:t>Fepiku</w:t>
      </w:r>
      <w:proofErr w:type="spellEnd"/>
      <w:r w:rsidRPr="00BE752F">
        <w:t xml:space="preserve"> |</w:t>
      </w:r>
    </w:p>
    <w:p w14:paraId="2CFD694A" w14:textId="77777777" w:rsidR="00000000" w:rsidRPr="00BE752F" w:rsidRDefault="00000000">
      <w:r w:rsidRPr="00BE752F">
        <w:t xml:space="preserve">Fer | </w:t>
      </w:r>
      <w:proofErr w:type="spellStart"/>
      <w:r w:rsidRPr="00BE752F">
        <w:t>Ferai</w:t>
      </w:r>
      <w:proofErr w:type="spellEnd"/>
      <w:r w:rsidRPr="00BE752F">
        <w:t xml:space="preserve"> | </w:t>
      </w:r>
      <w:proofErr w:type="spellStart"/>
      <w:r w:rsidRPr="00BE752F">
        <w:t>Feramorz</w:t>
      </w:r>
      <w:proofErr w:type="spellEnd"/>
      <w:r w:rsidRPr="00BE752F">
        <w:t xml:space="preserve"> | Feran | </w:t>
      </w:r>
      <w:proofErr w:type="spellStart"/>
      <w:r w:rsidRPr="00BE752F">
        <w:t>Ferashaoshtra</w:t>
      </w:r>
      <w:proofErr w:type="spellEnd"/>
      <w:r w:rsidRPr="00BE752F">
        <w:t xml:space="preserve"> | </w:t>
      </w:r>
      <w:proofErr w:type="spellStart"/>
      <w:r w:rsidRPr="00BE752F">
        <w:t>Ferat</w:t>
      </w:r>
      <w:proofErr w:type="spellEnd"/>
      <w:r w:rsidRPr="00BE752F">
        <w:t xml:space="preserve"> | Ferby | Ferda | </w:t>
      </w:r>
      <w:proofErr w:type="spellStart"/>
      <w:r w:rsidRPr="00BE752F">
        <w:t>Ferdah</w:t>
      </w:r>
      <w:proofErr w:type="spellEnd"/>
      <w:r w:rsidRPr="00BE752F">
        <w:t xml:space="preserve"> | Ferdi | Ferdie | Ferdinande | </w:t>
      </w:r>
      <w:proofErr w:type="spellStart"/>
      <w:r w:rsidRPr="00BE752F">
        <w:t>Ferdinski</w:t>
      </w:r>
      <w:proofErr w:type="spellEnd"/>
      <w:r w:rsidRPr="00BE752F">
        <w:t xml:space="preserve"> | </w:t>
      </w:r>
      <w:proofErr w:type="spellStart"/>
      <w:r w:rsidRPr="00BE752F">
        <w:t>Ferdos</w:t>
      </w:r>
      <w:proofErr w:type="spellEnd"/>
      <w:r w:rsidRPr="00BE752F">
        <w:t xml:space="preserve"> | Ferdous |</w:t>
      </w:r>
    </w:p>
    <w:p w14:paraId="10BCFECC" w14:textId="77777777" w:rsidR="00000000" w:rsidRPr="00BE752F" w:rsidRDefault="00000000">
      <w:r w:rsidRPr="00BE752F">
        <w:t xml:space="preserve">Ferdy | Ferebee | Feren | Fereshta | Fergal | </w:t>
      </w:r>
      <w:proofErr w:type="spellStart"/>
      <w:r w:rsidRPr="00BE752F">
        <w:t>Fergel</w:t>
      </w:r>
      <w:proofErr w:type="spellEnd"/>
      <w:r w:rsidRPr="00BE752F">
        <w:t xml:space="preserve"> | Fergie | Fergus | Ferguson | Fergy | Ferhan | Feri | Ferin | Ferland | Ferman | </w:t>
      </w:r>
      <w:proofErr w:type="spellStart"/>
      <w:r w:rsidRPr="00BE752F">
        <w:t>Fermine</w:t>
      </w:r>
      <w:proofErr w:type="spellEnd"/>
      <w:r w:rsidRPr="00BE752F">
        <w:t xml:space="preserve"> |</w:t>
      </w:r>
    </w:p>
    <w:p w14:paraId="3D879374" w14:textId="77777777" w:rsidR="00000000" w:rsidRPr="00BE752F" w:rsidRDefault="00000000">
      <w:r w:rsidRPr="00BE752F">
        <w:t xml:space="preserve">Fern | Ferna | Fernand | Fernande | Fernandes | Fernandez | Fernando | </w:t>
      </w:r>
      <w:proofErr w:type="spellStart"/>
      <w:r w:rsidRPr="00BE752F">
        <w:t>Fernie</w:t>
      </w:r>
      <w:proofErr w:type="spellEnd"/>
      <w:r w:rsidRPr="00BE752F">
        <w:t xml:space="preserve"> | Fernlee | </w:t>
      </w:r>
      <w:proofErr w:type="spellStart"/>
      <w:r w:rsidRPr="00BE752F">
        <w:t>Fernleigh</w:t>
      </w:r>
      <w:proofErr w:type="spellEnd"/>
      <w:r w:rsidRPr="00BE752F">
        <w:t xml:space="preserve"> | Fernley | Fernly | Ferol | Feron | Ferra |</w:t>
      </w:r>
    </w:p>
    <w:p w14:paraId="15309D96" w14:textId="77777777" w:rsidR="00000000" w:rsidRPr="00BE752F" w:rsidRDefault="00000000">
      <w:r w:rsidRPr="00BE752F">
        <w:t xml:space="preserve">Ferran | Ferrante | Ferrari | Ferraro | Ferreira | Ferrell | Ferren | </w:t>
      </w:r>
      <w:proofErr w:type="spellStart"/>
      <w:r w:rsidRPr="00BE752F">
        <w:t>Ferreo</w:t>
      </w:r>
      <w:proofErr w:type="spellEnd"/>
      <w:r w:rsidRPr="00BE752F">
        <w:t xml:space="preserve"> | Ferrer | Ferres | Ferret | Ferri | Ferrie | Ferrin | Ferris | Ferron | Ferry |</w:t>
      </w:r>
    </w:p>
    <w:p w14:paraId="051A522C" w14:textId="77777777" w:rsidR="00000000" w:rsidRPr="00BE752F" w:rsidRDefault="00000000">
      <w:r w:rsidRPr="00BE752F">
        <w:t xml:space="preserve">Ferrys | Feruzi | Feryal | Ferzan | Festa | Festus | Feta | Feth | Fetija | </w:t>
      </w:r>
      <w:proofErr w:type="spellStart"/>
      <w:r w:rsidRPr="00BE752F">
        <w:t>Fetje</w:t>
      </w:r>
      <w:proofErr w:type="spellEnd"/>
      <w:r w:rsidRPr="00BE752F">
        <w:t xml:space="preserve"> | Fetter | Fettucine | Fetuu | Feu | </w:t>
      </w:r>
      <w:proofErr w:type="spellStart"/>
      <w:r w:rsidRPr="00BE752F">
        <w:t>Feva</w:t>
      </w:r>
      <w:proofErr w:type="spellEnd"/>
      <w:r w:rsidRPr="00BE752F">
        <w:t xml:space="preserve"> | Feven | Fever | Fey | Feye |</w:t>
      </w:r>
    </w:p>
    <w:p w14:paraId="5DCF0AD2" w14:textId="77777777" w:rsidR="00000000" w:rsidRPr="00BE752F" w:rsidRDefault="00000000">
      <w:r w:rsidRPr="00BE752F">
        <w:t xml:space="preserve">Feyisayo | Feza | </w:t>
      </w:r>
      <w:proofErr w:type="spellStart"/>
      <w:r w:rsidRPr="00BE752F">
        <w:t>Fezil</w:t>
      </w:r>
      <w:proofErr w:type="spellEnd"/>
      <w:r w:rsidRPr="00BE752F">
        <w:t xml:space="preserve"> | Fezzik | Ffion | Fi | Fia | Fiacha | Fiachna | Fiachra | Fiacre | Fiam | Fian | Fick | Fickle | Fida | Fida' | Fidah | Fidan |</w:t>
      </w:r>
    </w:p>
    <w:p w14:paraId="6ADEF3E7" w14:textId="77777777" w:rsidR="00000000" w:rsidRPr="00BE752F" w:rsidRDefault="00000000">
      <w:r w:rsidRPr="00BE752F">
        <w:t xml:space="preserve">Fiddlesticks | Fidel | Fidele | Fidelis | Fidelity | Fides | Fidget | </w:t>
      </w:r>
      <w:proofErr w:type="spellStart"/>
      <w:r w:rsidRPr="00BE752F">
        <w:t>Fidi</w:t>
      </w:r>
      <w:proofErr w:type="spellEnd"/>
      <w:r w:rsidRPr="00BE752F">
        <w:t xml:space="preserve"> | </w:t>
      </w:r>
      <w:proofErr w:type="spellStart"/>
      <w:r w:rsidRPr="00BE752F">
        <w:t>Fidji</w:t>
      </w:r>
      <w:proofErr w:type="spellEnd"/>
      <w:r w:rsidRPr="00BE752F">
        <w:t xml:space="preserve"> | Fidler | Fido | </w:t>
      </w:r>
      <w:proofErr w:type="spellStart"/>
      <w:r w:rsidRPr="00BE752F">
        <w:t>Fidon</w:t>
      </w:r>
      <w:proofErr w:type="spellEnd"/>
      <w:r w:rsidRPr="00BE752F">
        <w:t xml:space="preserve"> | Fie | Fiedler | Fieke | Field | Fielder | Fielding |</w:t>
      </w:r>
    </w:p>
    <w:p w14:paraId="063FC80D" w14:textId="77777777" w:rsidR="00000000" w:rsidRPr="00BE752F" w:rsidRDefault="00000000">
      <w:r w:rsidRPr="00BE752F">
        <w:t xml:space="preserve">Fields | </w:t>
      </w:r>
      <w:proofErr w:type="spellStart"/>
      <w:r w:rsidRPr="00BE752F">
        <w:t>Fieliki</w:t>
      </w:r>
      <w:proofErr w:type="spellEnd"/>
      <w:r w:rsidRPr="00BE752F">
        <w:t xml:space="preserve"> | </w:t>
      </w:r>
      <w:proofErr w:type="spellStart"/>
      <w:r w:rsidRPr="00BE752F">
        <w:t>Fieneke</w:t>
      </w:r>
      <w:proofErr w:type="spellEnd"/>
      <w:r w:rsidRPr="00BE752F">
        <w:t xml:space="preserve"> | Fiesta | </w:t>
      </w:r>
      <w:proofErr w:type="spellStart"/>
      <w:r w:rsidRPr="00BE752F">
        <w:t>Fietje</w:t>
      </w:r>
      <w:proofErr w:type="spellEnd"/>
      <w:r w:rsidRPr="00BE752F">
        <w:t xml:space="preserve"> | Fife | Fifi | Fifield | </w:t>
      </w:r>
      <w:proofErr w:type="spellStart"/>
      <w:r w:rsidRPr="00BE752F">
        <w:t>Fify</w:t>
      </w:r>
      <w:proofErr w:type="spellEnd"/>
      <w:r w:rsidRPr="00BE752F">
        <w:t xml:space="preserve"> | Figaro | Figen | Figment | Figueroa | </w:t>
      </w:r>
      <w:proofErr w:type="spellStart"/>
      <w:r w:rsidRPr="00BE752F">
        <w:t>Fihaki</w:t>
      </w:r>
      <w:proofErr w:type="spellEnd"/>
      <w:r w:rsidRPr="00BE752F">
        <w:t xml:space="preserve"> | Fiji | </w:t>
      </w:r>
      <w:proofErr w:type="spellStart"/>
      <w:r w:rsidRPr="00BE752F">
        <w:t>Fijtje</w:t>
      </w:r>
      <w:proofErr w:type="spellEnd"/>
      <w:r w:rsidRPr="00BE752F">
        <w:t xml:space="preserve"> | Fike | Fikret |</w:t>
      </w:r>
    </w:p>
    <w:p w14:paraId="57EA5A30" w14:textId="77777777" w:rsidR="00000000" w:rsidRPr="00BE752F" w:rsidRDefault="00000000">
      <w:r w:rsidRPr="00BE752F">
        <w:t xml:space="preserve">Fikreta | Fikri | Fila | </w:t>
      </w:r>
      <w:proofErr w:type="spellStart"/>
      <w:r w:rsidRPr="00BE752F">
        <w:t>Filarete</w:t>
      </w:r>
      <w:proofErr w:type="spellEnd"/>
      <w:r w:rsidRPr="00BE752F">
        <w:t xml:space="preserve"> | Filda | File | Filemon | Fili | Filia | Filiberto | Filica | Filimoeika | Filip | Filipa | Filipinas | Filippa | Filippo | Filis |</w:t>
      </w:r>
    </w:p>
    <w:p w14:paraId="5492B782" w14:textId="77777777" w:rsidR="00000000" w:rsidRPr="00BE752F" w:rsidRDefault="00000000">
      <w:proofErr w:type="spellStart"/>
      <w:r w:rsidRPr="00BE752F">
        <w:t>Filise</w:t>
      </w:r>
      <w:proofErr w:type="spellEnd"/>
      <w:r w:rsidRPr="00BE752F">
        <w:t xml:space="preserve"> | Filiz | Fillet | Fillipa | Fillis | Fillmore | Filly | Filo | </w:t>
      </w:r>
      <w:proofErr w:type="spellStart"/>
      <w:r w:rsidRPr="00BE752F">
        <w:t>Filofei</w:t>
      </w:r>
      <w:proofErr w:type="spellEnd"/>
      <w:r w:rsidRPr="00BE752F">
        <w:t xml:space="preserve"> | Filzah | Fima | </w:t>
      </w:r>
      <w:proofErr w:type="spellStart"/>
      <w:r w:rsidRPr="00BE752F">
        <w:t>Fimme</w:t>
      </w:r>
      <w:proofErr w:type="spellEnd"/>
      <w:r w:rsidRPr="00BE752F">
        <w:t xml:space="preserve"> | Fin | Fina | </w:t>
      </w:r>
      <w:proofErr w:type="spellStart"/>
      <w:r w:rsidRPr="00BE752F">
        <w:t>Finabair</w:t>
      </w:r>
      <w:proofErr w:type="spellEnd"/>
      <w:r w:rsidRPr="00BE752F">
        <w:t xml:space="preserve"> | Finale | Finbar | Finch | Fincher |</w:t>
      </w:r>
    </w:p>
    <w:p w14:paraId="1B96C86D" w14:textId="77777777" w:rsidR="00000000" w:rsidRPr="00BE752F" w:rsidRDefault="00000000">
      <w:r w:rsidRPr="00BE752F">
        <w:t xml:space="preserve">Find | </w:t>
      </w:r>
      <w:proofErr w:type="spellStart"/>
      <w:r w:rsidRPr="00BE752F">
        <w:t>Findabair</w:t>
      </w:r>
      <w:proofErr w:type="spellEnd"/>
      <w:r w:rsidRPr="00BE752F">
        <w:t xml:space="preserve"> | </w:t>
      </w:r>
      <w:proofErr w:type="spellStart"/>
      <w:r w:rsidRPr="00BE752F">
        <w:t>Findi</w:t>
      </w:r>
      <w:proofErr w:type="spellEnd"/>
      <w:r w:rsidRPr="00BE752F">
        <w:t xml:space="preserve"> | Findlay | Findley | Fine | Fineen | Finesse | Fingers | Fini | Finian | </w:t>
      </w:r>
      <w:proofErr w:type="spellStart"/>
      <w:r w:rsidRPr="00BE752F">
        <w:t>Finie</w:t>
      </w:r>
      <w:proofErr w:type="spellEnd"/>
      <w:r w:rsidRPr="00BE752F">
        <w:t xml:space="preserve"> | Finis | Fink | Finlay | Finley | Finn | Finnan |</w:t>
      </w:r>
    </w:p>
    <w:p w14:paraId="0293BB0B" w14:textId="77777777" w:rsidR="00000000" w:rsidRPr="00BE752F" w:rsidRDefault="00000000">
      <w:r w:rsidRPr="00BE752F">
        <w:t xml:space="preserve">Finnegan | Finnen | Finney | Finni | Finnian | Finnie | </w:t>
      </w:r>
      <w:proofErr w:type="spellStart"/>
      <w:r w:rsidRPr="00BE752F">
        <w:t>Finnseach</w:t>
      </w:r>
      <w:proofErr w:type="spellEnd"/>
      <w:r w:rsidRPr="00BE752F">
        <w:t xml:space="preserve"> | Finny | Finos | Fintan | </w:t>
      </w:r>
      <w:proofErr w:type="spellStart"/>
      <w:r w:rsidRPr="00BE752F">
        <w:t>Finza</w:t>
      </w:r>
      <w:proofErr w:type="spellEnd"/>
      <w:r w:rsidRPr="00BE752F">
        <w:t xml:space="preserve"> | Fio | Fion | Fiona | Fionan | </w:t>
      </w:r>
      <w:proofErr w:type="spellStart"/>
      <w:r w:rsidRPr="00BE752F">
        <w:t>Fionlex</w:t>
      </w:r>
      <w:proofErr w:type="spellEnd"/>
      <w:r w:rsidRPr="00BE752F">
        <w:t xml:space="preserve"> | Fionn |</w:t>
      </w:r>
    </w:p>
    <w:p w14:paraId="787B465F" w14:textId="77777777" w:rsidR="00000000" w:rsidRPr="00BE752F" w:rsidRDefault="00000000">
      <w:r w:rsidRPr="00BE752F">
        <w:t xml:space="preserve">Fionnbharr | </w:t>
      </w:r>
      <w:proofErr w:type="spellStart"/>
      <w:r w:rsidRPr="00BE752F">
        <w:t>Fionnghal</w:t>
      </w:r>
      <w:proofErr w:type="spellEnd"/>
      <w:r w:rsidRPr="00BE752F">
        <w:t xml:space="preserve"> | </w:t>
      </w:r>
      <w:proofErr w:type="spellStart"/>
      <w:r w:rsidRPr="00BE752F">
        <w:t>Fiontan</w:t>
      </w:r>
      <w:proofErr w:type="spellEnd"/>
      <w:r w:rsidRPr="00BE752F">
        <w:t xml:space="preserve"> | Fiore | Fiorella | Fiorello | Fiori | Firaki | Firat | Firdaus | Firdevs | Firdos | Firdose | Firdous | </w:t>
      </w:r>
      <w:proofErr w:type="spellStart"/>
      <w:r w:rsidRPr="00BE752F">
        <w:t>Firdoze</w:t>
      </w:r>
      <w:proofErr w:type="spellEnd"/>
      <w:r w:rsidRPr="00BE752F">
        <w:t xml:space="preserve"> | Fire |</w:t>
      </w:r>
    </w:p>
    <w:p w14:paraId="2C479F41" w14:textId="77777777" w:rsidR="00000000" w:rsidRPr="00BE752F" w:rsidRDefault="00000000">
      <w:r w:rsidRPr="00BE752F">
        <w:t xml:space="preserve">Fireball | Firebird | Firebug | Firecracker | Firefly | Fireheart | </w:t>
      </w:r>
      <w:proofErr w:type="spellStart"/>
      <w:r w:rsidRPr="00BE752F">
        <w:t>Firelily</w:t>
      </w:r>
      <w:proofErr w:type="spellEnd"/>
      <w:r w:rsidRPr="00BE752F">
        <w:t xml:space="preserve"> | Firenze | </w:t>
      </w:r>
      <w:proofErr w:type="spellStart"/>
      <w:r w:rsidRPr="00BE752F">
        <w:t>Firesong</w:t>
      </w:r>
      <w:proofErr w:type="spellEnd"/>
      <w:r w:rsidRPr="00BE752F">
        <w:t xml:space="preserve"> | Firmine | Firouz | Firoz | Firth | Firuz | </w:t>
      </w:r>
      <w:proofErr w:type="spellStart"/>
      <w:r w:rsidRPr="00BE752F">
        <w:t>Firuzan</w:t>
      </w:r>
      <w:proofErr w:type="spellEnd"/>
      <w:r w:rsidRPr="00BE752F">
        <w:t xml:space="preserve"> | Firyal</w:t>
      </w:r>
    </w:p>
    <w:p w14:paraId="52B54B04" w14:textId="77777777" w:rsidR="00000000" w:rsidRPr="00BE752F" w:rsidRDefault="00000000">
      <w:r w:rsidRPr="00BE752F">
        <w:t xml:space="preserve">| Fisch | Fischer | Fish | Fishbone | Fisher | Fishman | Fishy | Fisi | Fisk | Fisseha | </w:t>
      </w:r>
      <w:proofErr w:type="spellStart"/>
      <w:r w:rsidRPr="00BE752F">
        <w:t>Fita</w:t>
      </w:r>
      <w:proofErr w:type="spellEnd"/>
      <w:r w:rsidRPr="00BE752F">
        <w:t xml:space="preserve"> | Fitch | Fite | </w:t>
      </w:r>
      <w:proofErr w:type="spellStart"/>
      <w:r w:rsidRPr="00BE752F">
        <w:t>Fitri</w:t>
      </w:r>
      <w:proofErr w:type="spellEnd"/>
      <w:r w:rsidRPr="00BE752F">
        <w:t xml:space="preserve"> | Fitts | Fitzgerald | </w:t>
      </w:r>
      <w:proofErr w:type="spellStart"/>
      <w:r w:rsidRPr="00BE752F">
        <w:t>Fitzowen</w:t>
      </w:r>
      <w:proofErr w:type="spellEnd"/>
      <w:r w:rsidRPr="00BE752F">
        <w:t xml:space="preserve"> |</w:t>
      </w:r>
    </w:p>
    <w:p w14:paraId="100BC075" w14:textId="77777777" w:rsidR="00000000" w:rsidRPr="00BE752F" w:rsidRDefault="00000000">
      <w:r w:rsidRPr="00BE752F">
        <w:t xml:space="preserve">Fitzpatrick | Fitzsimmons | Fitzwater | </w:t>
      </w:r>
      <w:proofErr w:type="spellStart"/>
      <w:r w:rsidRPr="00BE752F">
        <w:t>Fiu</w:t>
      </w:r>
      <w:proofErr w:type="spellEnd"/>
      <w:r w:rsidRPr="00BE752F">
        <w:t xml:space="preserve"> | Five | Fiver | </w:t>
      </w:r>
      <w:proofErr w:type="spellStart"/>
      <w:r w:rsidRPr="00BE752F">
        <w:t>Fix</w:t>
      </w:r>
      <w:proofErr w:type="spellEnd"/>
      <w:r w:rsidRPr="00BE752F">
        <w:t xml:space="preserve"> | Fiza | Fizz | Fizzgig | </w:t>
      </w:r>
      <w:proofErr w:type="spellStart"/>
      <w:r w:rsidRPr="00BE752F">
        <w:t>Fizzie</w:t>
      </w:r>
      <w:proofErr w:type="spellEnd"/>
      <w:r w:rsidRPr="00BE752F">
        <w:t xml:space="preserve"> | Fjodor | Flack | Flagg | Flaherty | Flame |</w:t>
      </w:r>
    </w:p>
    <w:p w14:paraId="2DE3007A" w14:textId="77777777" w:rsidR="00000000" w:rsidRPr="00BE752F" w:rsidRDefault="00000000">
      <w:proofErr w:type="spellStart"/>
      <w:r w:rsidRPr="00BE752F">
        <w:t>Flamedramon</w:t>
      </w:r>
      <w:proofErr w:type="spellEnd"/>
      <w:r w:rsidRPr="00BE752F">
        <w:t xml:space="preserve"> | Flan | Flanagan | Flanders | Flanigan | Flann | Flanna | </w:t>
      </w:r>
      <w:proofErr w:type="spellStart"/>
      <w:r w:rsidRPr="00BE752F">
        <w:t>Flannacan</w:t>
      </w:r>
      <w:proofErr w:type="spellEnd"/>
      <w:r w:rsidRPr="00BE752F">
        <w:t xml:space="preserve"> | Flannel | Flannery | Flap | Flapper | Flara | Flare | </w:t>
      </w:r>
      <w:proofErr w:type="spellStart"/>
      <w:r w:rsidRPr="00BE752F">
        <w:t>Flareon</w:t>
      </w:r>
      <w:proofErr w:type="spellEnd"/>
      <w:r w:rsidRPr="00BE752F">
        <w:t xml:space="preserve"> |</w:t>
      </w:r>
    </w:p>
    <w:p w14:paraId="78961618" w14:textId="77777777" w:rsidR="00000000" w:rsidRPr="00BE752F" w:rsidRDefault="00000000">
      <w:r w:rsidRPr="00BE752F">
        <w:t xml:space="preserve">Flash | </w:t>
      </w:r>
      <w:proofErr w:type="spellStart"/>
      <w:r w:rsidRPr="00BE752F">
        <w:t>Flashbolt</w:t>
      </w:r>
      <w:proofErr w:type="spellEnd"/>
      <w:r w:rsidRPr="00BE752F">
        <w:t xml:space="preserve"> | Flatt | Flavel | </w:t>
      </w:r>
      <w:proofErr w:type="spellStart"/>
      <w:r w:rsidRPr="00BE752F">
        <w:t>Flavi</w:t>
      </w:r>
      <w:proofErr w:type="spellEnd"/>
      <w:r w:rsidRPr="00BE752F">
        <w:t xml:space="preserve"> | Flavia | Flavien | Flavio | Flavius | Flawiusz | Flax | Flay | Flayo | Flea | Fleabag | Flechette | Fleck |</w:t>
      </w:r>
    </w:p>
    <w:p w14:paraId="30DA8564" w14:textId="77777777" w:rsidR="00000000" w:rsidRPr="00BE752F" w:rsidRDefault="00000000">
      <w:r w:rsidRPr="00BE752F">
        <w:t xml:space="preserve">Fledermaus | Fleenor | Fleetwood | Fleming | Flemming | Fletch | Fletcher | Fleur | </w:t>
      </w:r>
      <w:proofErr w:type="spellStart"/>
      <w:r w:rsidRPr="00BE752F">
        <w:t>Fleurisse</w:t>
      </w:r>
      <w:proofErr w:type="spellEnd"/>
      <w:r w:rsidRPr="00BE752F">
        <w:t xml:space="preserve"> | Fleury | Flick | Flicka | Flicker | Fling | Flint | Flip |</w:t>
      </w:r>
    </w:p>
    <w:p w14:paraId="4A3C0BBE" w14:textId="77777777" w:rsidR="00000000" w:rsidRPr="00BE752F" w:rsidRDefault="00000000">
      <w:proofErr w:type="spellStart"/>
      <w:r w:rsidRPr="00BE752F">
        <w:t>Flipot</w:t>
      </w:r>
      <w:proofErr w:type="spellEnd"/>
      <w:r w:rsidRPr="00BE752F">
        <w:t xml:space="preserve"> | Flipper | Flippy | Flirt | </w:t>
      </w:r>
      <w:proofErr w:type="spellStart"/>
      <w:r w:rsidRPr="00BE752F">
        <w:t>Flirtsie</w:t>
      </w:r>
      <w:proofErr w:type="spellEnd"/>
      <w:r w:rsidRPr="00BE752F">
        <w:t xml:space="preserve"> | Flit | Flo | </w:t>
      </w:r>
      <w:proofErr w:type="spellStart"/>
      <w:r w:rsidRPr="00BE752F">
        <w:t>Floallie</w:t>
      </w:r>
      <w:proofErr w:type="spellEnd"/>
      <w:r w:rsidRPr="00BE752F">
        <w:t xml:space="preserve"> | </w:t>
      </w:r>
      <w:proofErr w:type="spellStart"/>
      <w:r w:rsidRPr="00BE752F">
        <w:t>Floatsom</w:t>
      </w:r>
      <w:proofErr w:type="spellEnd"/>
      <w:r w:rsidRPr="00BE752F">
        <w:t xml:space="preserve"> | Flood | Floor | Floortje | </w:t>
      </w:r>
      <w:proofErr w:type="spellStart"/>
      <w:r w:rsidRPr="00BE752F">
        <w:t>Floosie</w:t>
      </w:r>
      <w:proofErr w:type="spellEnd"/>
      <w:r w:rsidRPr="00BE752F">
        <w:t xml:space="preserve"> | Floozy | Flop | Floppy | Flopsy | Flor |</w:t>
      </w:r>
    </w:p>
    <w:p w14:paraId="7C9B5D9F" w14:textId="77777777" w:rsidR="00000000" w:rsidRPr="00BE752F" w:rsidRDefault="00000000">
      <w:r w:rsidRPr="00BE752F">
        <w:t xml:space="preserve">Flora | Florance | Florante | Flore | Floren | </w:t>
      </w:r>
      <w:proofErr w:type="spellStart"/>
      <w:r w:rsidRPr="00BE752F">
        <w:t>Florenc</w:t>
      </w:r>
      <w:proofErr w:type="spellEnd"/>
      <w:r w:rsidRPr="00BE752F">
        <w:t xml:space="preserve"> | Florence | Florencio | Florens | Florent | Florentine | Florentino | Florentinus | Florentius |</w:t>
      </w:r>
    </w:p>
    <w:p w14:paraId="6F63A8A6" w14:textId="77777777" w:rsidR="00000000" w:rsidRPr="00BE752F" w:rsidRDefault="00000000">
      <w:r w:rsidRPr="00BE752F">
        <w:t xml:space="preserve">Florenz | Flores | Floresita | Florez | Flori | Florian | Floriane | Florien | Florijan | Florijn | Florin | Florio | Floris | </w:t>
      </w:r>
      <w:proofErr w:type="spellStart"/>
      <w:r w:rsidRPr="00BE752F">
        <w:t>Florisse</w:t>
      </w:r>
      <w:proofErr w:type="spellEnd"/>
      <w:r w:rsidRPr="00BE752F">
        <w:t xml:space="preserve"> | Florius | </w:t>
      </w:r>
      <w:proofErr w:type="spellStart"/>
      <w:r w:rsidRPr="00BE752F">
        <w:t>Florka</w:t>
      </w:r>
      <w:proofErr w:type="spellEnd"/>
      <w:r w:rsidRPr="00BE752F">
        <w:t xml:space="preserve"> |</w:t>
      </w:r>
    </w:p>
    <w:p w14:paraId="5D49ED4D" w14:textId="77777777" w:rsidR="00000000" w:rsidRPr="00BE752F" w:rsidRDefault="00000000">
      <w:r w:rsidRPr="00BE752F">
        <w:t xml:space="preserve">Florry | Flory | Flos | Floss | Flour | Flournoy | Flow | Flower | Flowers | Floy | Floyd | Fluegel | Fluff | </w:t>
      </w:r>
      <w:proofErr w:type="spellStart"/>
      <w:r w:rsidRPr="00BE752F">
        <w:t>Fluffee</w:t>
      </w:r>
      <w:proofErr w:type="spellEnd"/>
      <w:r w:rsidRPr="00BE752F">
        <w:t xml:space="preserve"> | Fluffernutter | Fluffers | </w:t>
      </w:r>
      <w:proofErr w:type="spellStart"/>
      <w:r w:rsidRPr="00BE752F">
        <w:t>Fluffkin</w:t>
      </w:r>
      <w:proofErr w:type="spellEnd"/>
      <w:r w:rsidRPr="00BE752F">
        <w:t xml:space="preserve"> |</w:t>
      </w:r>
    </w:p>
    <w:p w14:paraId="78218CB2" w14:textId="77777777" w:rsidR="00000000" w:rsidRPr="00BE752F" w:rsidRDefault="00000000">
      <w:proofErr w:type="spellStart"/>
      <w:r w:rsidRPr="00BE752F">
        <w:t>Fluffles</w:t>
      </w:r>
      <w:proofErr w:type="spellEnd"/>
      <w:r w:rsidRPr="00BE752F">
        <w:t xml:space="preserve"> | </w:t>
      </w:r>
      <w:proofErr w:type="spellStart"/>
      <w:r w:rsidRPr="00BE752F">
        <w:t>Fluffly</w:t>
      </w:r>
      <w:proofErr w:type="spellEnd"/>
      <w:r w:rsidRPr="00BE752F">
        <w:t xml:space="preserve"> | </w:t>
      </w:r>
      <w:proofErr w:type="spellStart"/>
      <w:r w:rsidRPr="00BE752F">
        <w:t>Fluffmister</w:t>
      </w:r>
      <w:proofErr w:type="spellEnd"/>
      <w:r w:rsidRPr="00BE752F">
        <w:t xml:space="preserve"> | </w:t>
      </w:r>
      <w:proofErr w:type="spellStart"/>
      <w:r w:rsidRPr="00BE752F">
        <w:t>Fluffo</w:t>
      </w:r>
      <w:proofErr w:type="spellEnd"/>
      <w:r w:rsidRPr="00BE752F">
        <w:t xml:space="preserve"> | Fluffy | Fluke | Fluker | Flurri | Flurry | Flush | Flute | Fly | Flye | Flyn | Flynn | Flynne | </w:t>
      </w:r>
      <w:proofErr w:type="spellStart"/>
      <w:r w:rsidRPr="00BE752F">
        <w:t>Fnord</w:t>
      </w:r>
      <w:proofErr w:type="spellEnd"/>
      <w:r w:rsidRPr="00BE752F">
        <w:t xml:space="preserve"> | </w:t>
      </w:r>
      <w:proofErr w:type="spellStart"/>
      <w:r w:rsidRPr="00BE752F">
        <w:t>Fnutt</w:t>
      </w:r>
      <w:proofErr w:type="spellEnd"/>
      <w:r w:rsidRPr="00BE752F">
        <w:t xml:space="preserve"> |</w:t>
      </w:r>
    </w:p>
    <w:p w14:paraId="3A1F6DD1" w14:textId="77777777" w:rsidR="00000000" w:rsidRPr="00BE752F" w:rsidRDefault="00000000">
      <w:proofErr w:type="spellStart"/>
      <w:r w:rsidRPr="00BE752F">
        <w:t>Fodla</w:t>
      </w:r>
      <w:proofErr w:type="spellEnd"/>
      <w:r w:rsidRPr="00BE752F">
        <w:t xml:space="preserve"> | </w:t>
      </w:r>
      <w:proofErr w:type="spellStart"/>
      <w:r w:rsidRPr="00BE752F">
        <w:t>Foekje</w:t>
      </w:r>
      <w:proofErr w:type="spellEnd"/>
      <w:r w:rsidRPr="00BE752F">
        <w:t xml:space="preserve"> | Fofo | Fogarty | Fogel | Fogg | Foggy | Foghorn | Fogle | </w:t>
      </w:r>
      <w:proofErr w:type="spellStart"/>
      <w:r w:rsidRPr="00BE752F">
        <w:t>Fojome</w:t>
      </w:r>
      <w:proofErr w:type="spellEnd"/>
      <w:r w:rsidRPr="00BE752F">
        <w:t xml:space="preserve"> | Foke | Fola | </w:t>
      </w:r>
      <w:proofErr w:type="spellStart"/>
      <w:r w:rsidRPr="00BE752F">
        <w:t>Folahan</w:t>
      </w:r>
      <w:proofErr w:type="spellEnd"/>
      <w:r w:rsidRPr="00BE752F">
        <w:t xml:space="preserve"> | Folashade | Folau | Folda | Foley |</w:t>
      </w:r>
    </w:p>
    <w:p w14:paraId="62C4CD28" w14:textId="77777777" w:rsidR="00000000" w:rsidRPr="00BE752F" w:rsidRDefault="00000000">
      <w:r w:rsidRPr="00BE752F">
        <w:t xml:space="preserve">Folk | Folke | Follow | </w:t>
      </w:r>
      <w:proofErr w:type="spellStart"/>
      <w:r w:rsidRPr="00BE752F">
        <w:t>Folquet</w:t>
      </w:r>
      <w:proofErr w:type="spellEnd"/>
      <w:r w:rsidRPr="00BE752F">
        <w:t xml:space="preserve"> | Folse | Folsom | Folta | Foltz | Foluke | Fon | Fona | Fonda | Fondd | Fondue | Fong | </w:t>
      </w:r>
      <w:proofErr w:type="spellStart"/>
      <w:r w:rsidRPr="00BE752F">
        <w:t>Foni</w:t>
      </w:r>
      <w:proofErr w:type="spellEnd"/>
      <w:r w:rsidRPr="00BE752F">
        <w:t xml:space="preserve"> | Fonnie | Fonny |</w:t>
      </w:r>
    </w:p>
    <w:p w14:paraId="32FF5664" w14:textId="77777777" w:rsidR="00000000" w:rsidRPr="00BE752F" w:rsidRDefault="00000000">
      <w:r w:rsidRPr="00BE752F">
        <w:t xml:space="preserve">Fons | Fonseca | Fonsie | Fonta | Fontaine | Fontana | Fontane | Fontayne | Fontenot | </w:t>
      </w:r>
      <w:proofErr w:type="spellStart"/>
      <w:r w:rsidRPr="00BE752F">
        <w:t>Fony</w:t>
      </w:r>
      <w:proofErr w:type="spellEnd"/>
      <w:r w:rsidRPr="00BE752F">
        <w:t xml:space="preserve"> | </w:t>
      </w:r>
      <w:proofErr w:type="spellStart"/>
      <w:r w:rsidRPr="00BE752F">
        <w:t>Fonya</w:t>
      </w:r>
      <w:proofErr w:type="spellEnd"/>
      <w:r w:rsidRPr="00BE752F">
        <w:t xml:space="preserve"> | Fonzi | Fonzie | Foo | Food | </w:t>
      </w:r>
      <w:proofErr w:type="spellStart"/>
      <w:r w:rsidRPr="00BE752F">
        <w:t>Foofus</w:t>
      </w:r>
      <w:proofErr w:type="spellEnd"/>
      <w:r w:rsidRPr="00BE752F">
        <w:t xml:space="preserve"> |</w:t>
      </w:r>
    </w:p>
    <w:p w14:paraId="08A21286" w14:textId="77777777" w:rsidR="00000000" w:rsidRPr="00BE752F" w:rsidRDefault="00000000">
      <w:r w:rsidRPr="00BE752F">
        <w:t xml:space="preserve">Foon | Foos | Football | Foote | </w:t>
      </w:r>
      <w:proofErr w:type="spellStart"/>
      <w:r w:rsidRPr="00BE752F">
        <w:t>Foozy</w:t>
      </w:r>
      <w:proofErr w:type="spellEnd"/>
      <w:r w:rsidRPr="00BE752F">
        <w:t xml:space="preserve"> | Forba | Forbes | Ford | Forde | Fordham | Fordon | Fore | Foreman | Forest | Foresta | Forester |</w:t>
      </w:r>
    </w:p>
    <w:p w14:paraId="4CAD4A23" w14:textId="77777777" w:rsidR="00000000" w:rsidRPr="00BE752F" w:rsidRDefault="00000000">
      <w:r w:rsidRPr="00BE752F">
        <w:t xml:space="preserve">Foret | Forever | </w:t>
      </w:r>
      <w:proofErr w:type="spellStart"/>
      <w:r w:rsidRPr="00BE752F">
        <w:t>Forie</w:t>
      </w:r>
      <w:proofErr w:type="spellEnd"/>
      <w:r w:rsidRPr="00BE752F">
        <w:t xml:space="preserve"> | Forman | Formosa | Forn | Forney | </w:t>
      </w:r>
      <w:proofErr w:type="spellStart"/>
      <w:r w:rsidRPr="00BE752F">
        <w:t>Fornit</w:t>
      </w:r>
      <w:proofErr w:type="spellEnd"/>
      <w:r w:rsidRPr="00BE752F">
        <w:t xml:space="preserve"> | Forrest | Forrester | Forrette | Forsaken | Forsberg | Forshey | Forster |</w:t>
      </w:r>
    </w:p>
    <w:p w14:paraId="2F02080B" w14:textId="77777777" w:rsidR="00000000" w:rsidRPr="00BE752F" w:rsidRDefault="00000000">
      <w:r w:rsidRPr="00BE752F">
        <w:t>Forsyth | Forsythe | Fort | Forte | Fortenberry | Fortier | Fortin | Fortitude | Fortner | Fortney | Fortson | Fortuna | Fortunat | Fortunato |</w:t>
      </w:r>
    </w:p>
    <w:p w14:paraId="7BFB53FA" w14:textId="77777777" w:rsidR="00000000" w:rsidRPr="00BE752F" w:rsidRDefault="00000000">
      <w:r w:rsidRPr="00BE752F">
        <w:t xml:space="preserve">Fortune | </w:t>
      </w:r>
      <w:proofErr w:type="spellStart"/>
      <w:r w:rsidRPr="00BE752F">
        <w:t>Fortura</w:t>
      </w:r>
      <w:proofErr w:type="spellEnd"/>
      <w:r w:rsidRPr="00BE752F">
        <w:t xml:space="preserve"> | Forum | Fos | Foss | Fossey | Foster | </w:t>
      </w:r>
      <w:proofErr w:type="spellStart"/>
      <w:r w:rsidRPr="00BE752F">
        <w:t>Fotie</w:t>
      </w:r>
      <w:proofErr w:type="spellEnd"/>
      <w:r w:rsidRPr="00BE752F">
        <w:t xml:space="preserve"> | </w:t>
      </w:r>
      <w:proofErr w:type="spellStart"/>
      <w:r w:rsidRPr="00BE752F">
        <w:t>Fotin</w:t>
      </w:r>
      <w:proofErr w:type="spellEnd"/>
      <w:r w:rsidRPr="00BE752F">
        <w:t xml:space="preserve"> | Fotini | Fotios | Found | Foung | Fountain | </w:t>
      </w:r>
      <w:proofErr w:type="spellStart"/>
      <w:r w:rsidRPr="00BE752F">
        <w:t>Fountane</w:t>
      </w:r>
      <w:proofErr w:type="spellEnd"/>
      <w:r w:rsidRPr="00BE752F">
        <w:t xml:space="preserve"> | Four | Fournier |</w:t>
      </w:r>
    </w:p>
    <w:p w14:paraId="73D190AF" w14:textId="77777777" w:rsidR="00000000" w:rsidRPr="00BE752F" w:rsidRDefault="00000000">
      <w:r w:rsidRPr="00BE752F">
        <w:t xml:space="preserve">Foust | Fouts | Fouzia | Fowler | Fowlkes | Fox | Foxbat | Foxe | Foxfire | </w:t>
      </w:r>
      <w:proofErr w:type="spellStart"/>
      <w:r w:rsidRPr="00BE752F">
        <w:t>Foxfur</w:t>
      </w:r>
      <w:proofErr w:type="spellEnd"/>
      <w:r w:rsidRPr="00BE752F">
        <w:t xml:space="preserve"> | Foxglove | Foxworth | Foxx | </w:t>
      </w:r>
      <w:proofErr w:type="spellStart"/>
      <w:r w:rsidRPr="00BE752F">
        <w:t>Foxxana</w:t>
      </w:r>
      <w:proofErr w:type="spellEnd"/>
      <w:r w:rsidRPr="00BE752F">
        <w:t xml:space="preserve"> | </w:t>
      </w:r>
      <w:proofErr w:type="spellStart"/>
      <w:r w:rsidRPr="00BE752F">
        <w:t>Foxxglove</w:t>
      </w:r>
      <w:proofErr w:type="spellEnd"/>
      <w:r w:rsidRPr="00BE752F">
        <w:t xml:space="preserve"> | Foxy |</w:t>
      </w:r>
    </w:p>
    <w:p w14:paraId="49A874F2" w14:textId="77777777" w:rsidR="00000000" w:rsidRPr="00BE752F" w:rsidRDefault="00000000">
      <w:r w:rsidRPr="00BE752F">
        <w:t xml:space="preserve">Foy | </w:t>
      </w:r>
      <w:proofErr w:type="spellStart"/>
      <w:r w:rsidRPr="00BE752F">
        <w:t>Fozzer</w:t>
      </w:r>
      <w:proofErr w:type="spellEnd"/>
      <w:r w:rsidRPr="00BE752F">
        <w:t xml:space="preserve"> | Fozzie | Fozzy | Frac | </w:t>
      </w:r>
      <w:proofErr w:type="spellStart"/>
      <w:r w:rsidRPr="00BE752F">
        <w:t>Frachithra</w:t>
      </w:r>
      <w:proofErr w:type="spellEnd"/>
      <w:r w:rsidRPr="00BE752F">
        <w:t xml:space="preserve"> | </w:t>
      </w:r>
      <w:proofErr w:type="spellStart"/>
      <w:r w:rsidRPr="00BE752F">
        <w:t>Frachya</w:t>
      </w:r>
      <w:proofErr w:type="spellEnd"/>
      <w:r w:rsidRPr="00BE752F">
        <w:t xml:space="preserve"> | Frack | Frada | </w:t>
      </w:r>
      <w:proofErr w:type="spellStart"/>
      <w:r w:rsidRPr="00BE752F">
        <w:t>Fradelle</w:t>
      </w:r>
      <w:proofErr w:type="spellEnd"/>
      <w:r w:rsidRPr="00BE752F">
        <w:t xml:space="preserve"> | </w:t>
      </w:r>
      <w:proofErr w:type="spellStart"/>
      <w:r w:rsidRPr="00BE752F">
        <w:t>Fradhaxshtay</w:t>
      </w:r>
      <w:proofErr w:type="spellEnd"/>
      <w:r w:rsidRPr="00BE752F">
        <w:t xml:space="preserve"> | Fraga | </w:t>
      </w:r>
      <w:proofErr w:type="spellStart"/>
      <w:r w:rsidRPr="00BE752F">
        <w:t>Fraidey</w:t>
      </w:r>
      <w:proofErr w:type="spellEnd"/>
      <w:r w:rsidRPr="00BE752F">
        <w:t xml:space="preserve"> | Fraidy | Fraine | Fraley |</w:t>
      </w:r>
    </w:p>
    <w:p w14:paraId="5E9B4CFE" w14:textId="77777777" w:rsidR="00000000" w:rsidRPr="00BE752F" w:rsidRDefault="00000000">
      <w:r w:rsidRPr="00BE752F">
        <w:t xml:space="preserve">Frame | Fran | Frana | Franc | Franca | France | </w:t>
      </w:r>
      <w:proofErr w:type="spellStart"/>
      <w:r w:rsidRPr="00BE752F">
        <w:t>Francelin</w:t>
      </w:r>
      <w:proofErr w:type="spellEnd"/>
      <w:r w:rsidRPr="00BE752F">
        <w:t xml:space="preserve"> | Frances | Francesca | Francesco | </w:t>
      </w:r>
      <w:proofErr w:type="spellStart"/>
      <w:r w:rsidRPr="00BE752F">
        <w:t>Franceys</w:t>
      </w:r>
      <w:proofErr w:type="spellEnd"/>
      <w:r w:rsidRPr="00BE752F">
        <w:t xml:space="preserve"> | </w:t>
      </w:r>
      <w:proofErr w:type="spellStart"/>
      <w:r w:rsidRPr="00BE752F">
        <w:t>Franchet</w:t>
      </w:r>
      <w:proofErr w:type="spellEnd"/>
      <w:r w:rsidRPr="00BE752F">
        <w:t xml:space="preserve"> | Franchette | Franchot |</w:t>
      </w:r>
    </w:p>
    <w:p w14:paraId="06E58764" w14:textId="77777777" w:rsidR="00000000" w:rsidRPr="00BE752F" w:rsidRDefault="00000000">
      <w:r w:rsidRPr="00BE752F">
        <w:t xml:space="preserve">Franci | Francie | Francien | Franciene | Francies | </w:t>
      </w:r>
      <w:proofErr w:type="spellStart"/>
      <w:r w:rsidRPr="00BE752F">
        <w:t>Francilla</w:t>
      </w:r>
      <w:proofErr w:type="spellEnd"/>
      <w:r w:rsidRPr="00BE752F">
        <w:t xml:space="preserve"> | </w:t>
      </w:r>
      <w:proofErr w:type="spellStart"/>
      <w:r w:rsidRPr="00BE752F">
        <w:t>Francin</w:t>
      </w:r>
      <w:proofErr w:type="spellEnd"/>
      <w:r w:rsidRPr="00BE752F">
        <w:t xml:space="preserve"> | Francine | Francis | Francisca | Francisco | Francise | Francisque |</w:t>
      </w:r>
    </w:p>
    <w:p w14:paraId="2E87B603" w14:textId="77777777" w:rsidR="00000000" w:rsidRPr="00BE752F" w:rsidRDefault="00000000">
      <w:r w:rsidRPr="00BE752F">
        <w:t xml:space="preserve">Franco | Francois | Francoise | </w:t>
      </w:r>
      <w:proofErr w:type="spellStart"/>
      <w:r w:rsidRPr="00BE752F">
        <w:t>Francon</w:t>
      </w:r>
      <w:proofErr w:type="spellEnd"/>
      <w:r w:rsidRPr="00BE752F">
        <w:t xml:space="preserve"> | Francyne | Frane | Franek | Frangag | </w:t>
      </w:r>
      <w:proofErr w:type="spellStart"/>
      <w:r w:rsidRPr="00BE752F">
        <w:t>Franghad</w:t>
      </w:r>
      <w:proofErr w:type="spellEnd"/>
      <w:r w:rsidRPr="00BE752F">
        <w:t xml:space="preserve"> | Frangipane | </w:t>
      </w:r>
      <w:proofErr w:type="spellStart"/>
      <w:r w:rsidRPr="00BE752F">
        <w:t>Frango</w:t>
      </w:r>
      <w:proofErr w:type="spellEnd"/>
      <w:r w:rsidRPr="00BE752F">
        <w:t xml:space="preserve"> | </w:t>
      </w:r>
      <w:proofErr w:type="spellStart"/>
      <w:r w:rsidRPr="00BE752F">
        <w:t>Frangrasyan</w:t>
      </w:r>
      <w:proofErr w:type="spellEnd"/>
      <w:r w:rsidRPr="00BE752F">
        <w:t xml:space="preserve"> | </w:t>
      </w:r>
      <w:proofErr w:type="spellStart"/>
      <w:r w:rsidRPr="00BE752F">
        <w:t>Franie</w:t>
      </w:r>
      <w:proofErr w:type="spellEnd"/>
      <w:r w:rsidRPr="00BE752F">
        <w:t xml:space="preserve"> | Frank |</w:t>
      </w:r>
    </w:p>
    <w:p w14:paraId="275E4AC9" w14:textId="77777777" w:rsidR="00000000" w:rsidRPr="00BE752F" w:rsidRDefault="00000000">
      <w:r w:rsidRPr="00BE752F">
        <w:t>Franka | Franke | Frankel | Frankenstein | Frankey | Franki | Frankie | Franklin | Franklyn | Franks | Franky | Frann | Franna | Frannie |</w:t>
      </w:r>
    </w:p>
    <w:p w14:paraId="6767D59D" w14:textId="77777777" w:rsidR="00000000" w:rsidRPr="00BE752F" w:rsidRDefault="00000000">
      <w:proofErr w:type="spellStart"/>
      <w:r w:rsidRPr="00BE752F">
        <w:t>Frannsaidh</w:t>
      </w:r>
      <w:proofErr w:type="spellEnd"/>
      <w:r w:rsidRPr="00BE752F">
        <w:t xml:space="preserve"> | Franny | Frans | Fransa | Franse | </w:t>
      </w:r>
      <w:proofErr w:type="spellStart"/>
      <w:r w:rsidRPr="00BE752F">
        <w:t>Franshawn</w:t>
      </w:r>
      <w:proofErr w:type="spellEnd"/>
      <w:r w:rsidRPr="00BE752F">
        <w:t xml:space="preserve"> | Fransis | Fransje | Franta | </w:t>
      </w:r>
      <w:proofErr w:type="spellStart"/>
      <w:r w:rsidRPr="00BE752F">
        <w:t>Frantik</w:t>
      </w:r>
      <w:proofErr w:type="spellEnd"/>
      <w:r w:rsidRPr="00BE752F">
        <w:t xml:space="preserve"> | Frantisek | Frany | </w:t>
      </w:r>
      <w:proofErr w:type="spellStart"/>
      <w:r w:rsidRPr="00BE752F">
        <w:t>Franya</w:t>
      </w:r>
      <w:proofErr w:type="spellEnd"/>
      <w:r w:rsidRPr="00BE752F">
        <w:t xml:space="preserve"> | Franza | </w:t>
      </w:r>
      <w:proofErr w:type="spellStart"/>
      <w:r w:rsidRPr="00BE752F">
        <w:t>Franzchen</w:t>
      </w:r>
      <w:proofErr w:type="spellEnd"/>
    </w:p>
    <w:p w14:paraId="157AC4A6" w14:textId="77777777" w:rsidR="00000000" w:rsidRPr="00BE752F" w:rsidRDefault="00000000">
      <w:r w:rsidRPr="00BE752F">
        <w:t xml:space="preserve">| Franzel | Franzen | </w:t>
      </w:r>
      <w:proofErr w:type="spellStart"/>
      <w:r w:rsidRPr="00BE752F">
        <w:t>Franzes</w:t>
      </w:r>
      <w:proofErr w:type="spellEnd"/>
      <w:r w:rsidRPr="00BE752F">
        <w:t xml:space="preserve"> | Franzi | Franzie | </w:t>
      </w:r>
      <w:proofErr w:type="spellStart"/>
      <w:r w:rsidRPr="00BE752F">
        <w:t>Fraoraosa</w:t>
      </w:r>
      <w:proofErr w:type="spellEnd"/>
      <w:r w:rsidRPr="00BE752F">
        <w:t xml:space="preserve"> | </w:t>
      </w:r>
      <w:proofErr w:type="spellStart"/>
      <w:r w:rsidRPr="00BE752F">
        <w:t>Frarazay</w:t>
      </w:r>
      <w:proofErr w:type="spellEnd"/>
      <w:r w:rsidRPr="00BE752F">
        <w:t xml:space="preserve"> | Fraser | Frashaoshtra | </w:t>
      </w:r>
      <w:proofErr w:type="spellStart"/>
      <w:r w:rsidRPr="00BE752F">
        <w:t>Frashavaxsha</w:t>
      </w:r>
      <w:proofErr w:type="spellEnd"/>
      <w:r w:rsidRPr="00BE752F">
        <w:t xml:space="preserve"> | Frasier | </w:t>
      </w:r>
      <w:proofErr w:type="spellStart"/>
      <w:r w:rsidRPr="00BE752F">
        <w:t>Frasrutar</w:t>
      </w:r>
      <w:proofErr w:type="spellEnd"/>
      <w:r w:rsidRPr="00BE752F">
        <w:t xml:space="preserve"> | </w:t>
      </w:r>
      <w:proofErr w:type="spellStart"/>
      <w:r w:rsidRPr="00BE752F">
        <w:t>Fratura</w:t>
      </w:r>
      <w:proofErr w:type="spellEnd"/>
      <w:r w:rsidRPr="00BE752F">
        <w:t xml:space="preserve"> |</w:t>
      </w:r>
    </w:p>
    <w:p w14:paraId="21D6DB44" w14:textId="77777777" w:rsidR="00000000" w:rsidRPr="00BE752F" w:rsidRDefault="00000000">
      <w:r w:rsidRPr="00BE752F">
        <w:t xml:space="preserve">Frauke | Fraunces | </w:t>
      </w:r>
      <w:proofErr w:type="spellStart"/>
      <w:r w:rsidRPr="00BE752F">
        <w:t>Frava</w:t>
      </w:r>
      <w:proofErr w:type="spellEnd"/>
      <w:r w:rsidRPr="00BE752F">
        <w:t xml:space="preserve"> | </w:t>
      </w:r>
      <w:proofErr w:type="spellStart"/>
      <w:r w:rsidRPr="00BE752F">
        <w:t>Fravartay</w:t>
      </w:r>
      <w:proofErr w:type="spellEnd"/>
      <w:r w:rsidRPr="00BE752F">
        <w:t xml:space="preserve"> | </w:t>
      </w:r>
      <w:proofErr w:type="spellStart"/>
      <w:r w:rsidRPr="00BE752F">
        <w:t>Fravarti</w:t>
      </w:r>
      <w:proofErr w:type="spellEnd"/>
      <w:r w:rsidRPr="00BE752F">
        <w:t xml:space="preserve"> | Frawley | </w:t>
      </w:r>
      <w:proofErr w:type="spellStart"/>
      <w:r w:rsidRPr="00BE752F">
        <w:t>Frayaodha</w:t>
      </w:r>
      <w:proofErr w:type="spellEnd"/>
      <w:r w:rsidRPr="00BE752F">
        <w:t xml:space="preserve"> | </w:t>
      </w:r>
      <w:proofErr w:type="spellStart"/>
      <w:r w:rsidRPr="00BE752F">
        <w:t>Frayazenta</w:t>
      </w:r>
      <w:proofErr w:type="spellEnd"/>
      <w:r w:rsidRPr="00BE752F">
        <w:t xml:space="preserve"> | Frayne | Fraze | Frazee | Frazer | Frazier | Frazzle | Fre |</w:t>
      </w:r>
    </w:p>
    <w:p w14:paraId="4AA673B4" w14:textId="77777777" w:rsidR="00000000" w:rsidRPr="00BE752F" w:rsidRDefault="00000000">
      <w:r w:rsidRPr="00BE752F">
        <w:t xml:space="preserve">Frea | Freak | </w:t>
      </w:r>
      <w:proofErr w:type="spellStart"/>
      <w:r w:rsidRPr="00BE752F">
        <w:t>Freakie</w:t>
      </w:r>
      <w:proofErr w:type="spellEnd"/>
      <w:r w:rsidRPr="00BE752F">
        <w:t xml:space="preserve"> | Frear | Frechette | Freckles | Fred | Freddi | Freddie | Freddy | Frede | Frederic | Frederick | Fredericks | Frederiek |</w:t>
      </w:r>
    </w:p>
    <w:p w14:paraId="6EB19C7A" w14:textId="77777777" w:rsidR="00000000" w:rsidRPr="00BE752F" w:rsidRDefault="00000000">
      <w:proofErr w:type="spellStart"/>
      <w:r w:rsidRPr="00BE752F">
        <w:t>Frederieke</w:t>
      </w:r>
      <w:proofErr w:type="spellEnd"/>
      <w:r w:rsidRPr="00BE752F">
        <w:t xml:space="preserve"> | Frederik | Frederike | Frederique | Fredette | Fredi | Fredie | Fredonia | Fredrick | Fredrickson | Fredrik | </w:t>
      </w:r>
      <w:proofErr w:type="spellStart"/>
      <w:r w:rsidRPr="00BE752F">
        <w:t>Fredsel</w:t>
      </w:r>
      <w:proofErr w:type="spellEnd"/>
      <w:r w:rsidRPr="00BE752F">
        <w:t xml:space="preserve"> | Fredy | Free |</w:t>
      </w:r>
    </w:p>
    <w:p w14:paraId="2ECCD73A" w14:textId="77777777" w:rsidR="00000000" w:rsidRPr="00BE752F" w:rsidRDefault="00000000">
      <w:r w:rsidRPr="00BE752F">
        <w:t>Freebie | Freed | Freedman | Freedom | Freek | Freeland | Freeman | Freerk | Freese | Freeway | Freitag | Freki | Frem | Fremont | Fren |</w:t>
      </w:r>
    </w:p>
    <w:p w14:paraId="03699CEC" w14:textId="77777777" w:rsidR="00000000" w:rsidRPr="00BE752F" w:rsidRDefault="00000000">
      <w:proofErr w:type="spellStart"/>
      <w:r w:rsidRPr="00BE752F">
        <w:t>Frenah</w:t>
      </w:r>
      <w:proofErr w:type="spellEnd"/>
      <w:r w:rsidRPr="00BE752F">
        <w:t xml:space="preserve"> | Frenay | French | Frenchie | Frenchy | Frencis | Freo | </w:t>
      </w:r>
      <w:proofErr w:type="spellStart"/>
      <w:r w:rsidRPr="00BE752F">
        <w:t>Fresa</w:t>
      </w:r>
      <w:proofErr w:type="spellEnd"/>
      <w:r w:rsidRPr="00BE752F">
        <w:t xml:space="preserve"> | Fresca | Freshta | Freta | Freud | Freund | Frey | </w:t>
      </w:r>
      <w:proofErr w:type="spellStart"/>
      <w:r w:rsidRPr="00BE752F">
        <w:t>Freyan</w:t>
      </w:r>
      <w:proofErr w:type="spellEnd"/>
      <w:r w:rsidRPr="00BE752F">
        <w:t xml:space="preserve"> | Freydis |</w:t>
      </w:r>
    </w:p>
    <w:p w14:paraId="05B5BCD7" w14:textId="77777777" w:rsidR="00000000" w:rsidRPr="00BE752F" w:rsidRDefault="00000000">
      <w:r w:rsidRPr="00BE752F">
        <w:t xml:space="preserve">Freyja | </w:t>
      </w:r>
      <w:proofErr w:type="spellStart"/>
      <w:r w:rsidRPr="00BE752F">
        <w:t>Frian</w:t>
      </w:r>
      <w:proofErr w:type="spellEnd"/>
      <w:r w:rsidRPr="00BE752F">
        <w:t xml:space="preserve"> | Friar | Frias | Fric | Frici | Frick | Frid | Friday | Fridel | Fridl | Fridolin | Fried | Frieda | Friede | Friedel | Friederike | Friedl |</w:t>
      </w:r>
    </w:p>
    <w:p w14:paraId="281A32F0" w14:textId="77777777" w:rsidR="00000000" w:rsidRPr="00BE752F" w:rsidRDefault="00000000">
      <w:r w:rsidRPr="00BE752F">
        <w:t xml:space="preserve">Friedman | </w:t>
      </w:r>
      <w:proofErr w:type="spellStart"/>
      <w:r w:rsidRPr="00BE752F">
        <w:t>Friedrike</w:t>
      </w:r>
      <w:proofErr w:type="spellEnd"/>
      <w:r w:rsidRPr="00BE752F">
        <w:t xml:space="preserve"> | Friel | Friend | Friendly | Friends | </w:t>
      </w:r>
      <w:proofErr w:type="spellStart"/>
      <w:r w:rsidRPr="00BE752F">
        <w:t>Friendy</w:t>
      </w:r>
      <w:proofErr w:type="spellEnd"/>
      <w:r w:rsidRPr="00BE752F">
        <w:t xml:space="preserve"> | Frierson | Fries | Friesen | </w:t>
      </w:r>
      <w:proofErr w:type="spellStart"/>
      <w:r w:rsidRPr="00BE752F">
        <w:t>Frietzen</w:t>
      </w:r>
      <w:proofErr w:type="spellEnd"/>
      <w:r w:rsidRPr="00BE752F">
        <w:t xml:space="preserve"> | </w:t>
      </w:r>
      <w:proofErr w:type="spellStart"/>
      <w:r w:rsidRPr="00BE752F">
        <w:t>Frieza</w:t>
      </w:r>
      <w:proofErr w:type="spellEnd"/>
      <w:r w:rsidRPr="00BE752F">
        <w:t xml:space="preserve"> | Frigg | Frijole | Frika | </w:t>
      </w:r>
      <w:proofErr w:type="spellStart"/>
      <w:r w:rsidRPr="00BE752F">
        <w:t>Frinaspa</w:t>
      </w:r>
      <w:proofErr w:type="spellEnd"/>
      <w:r w:rsidRPr="00BE752F">
        <w:t xml:space="preserve"> |</w:t>
      </w:r>
    </w:p>
    <w:p w14:paraId="1020E8D2" w14:textId="77777777" w:rsidR="00000000" w:rsidRPr="00BE752F" w:rsidRDefault="00000000">
      <w:proofErr w:type="spellStart"/>
      <w:r w:rsidRPr="00BE752F">
        <w:t>Frini</w:t>
      </w:r>
      <w:proofErr w:type="spellEnd"/>
      <w:r w:rsidRPr="00BE752F">
        <w:t xml:space="preserve"> | Frink | Frisa | Frisbee | Frisby | </w:t>
      </w:r>
      <w:proofErr w:type="spellStart"/>
      <w:r w:rsidRPr="00BE752F">
        <w:t>Friscoe</w:t>
      </w:r>
      <w:proofErr w:type="spellEnd"/>
      <w:r w:rsidRPr="00BE752F">
        <w:t xml:space="preserve"> | Frish | Frisk | Friskey | </w:t>
      </w:r>
      <w:proofErr w:type="spellStart"/>
      <w:r w:rsidRPr="00BE752F">
        <w:t>Friskie</w:t>
      </w:r>
      <w:proofErr w:type="spellEnd"/>
      <w:r w:rsidRPr="00BE752F">
        <w:t xml:space="preserve"> | Frisky | Friso | Frith | Fritjof | Frito | Fritts | Fritz | Fritzi | Fritzie</w:t>
      </w:r>
    </w:p>
    <w:p w14:paraId="59908CA4" w14:textId="77777777" w:rsidR="00000000" w:rsidRPr="00BE752F" w:rsidRDefault="00000000">
      <w:r w:rsidRPr="00BE752F">
        <w:t xml:space="preserve">| Frizzell | </w:t>
      </w:r>
      <w:proofErr w:type="spellStart"/>
      <w:r w:rsidRPr="00BE752F">
        <w:t>Fro</w:t>
      </w:r>
      <w:proofErr w:type="spellEnd"/>
      <w:r w:rsidRPr="00BE752F">
        <w:t xml:space="preserve"> | Froda | Frodo | Frog | Frogger | Froggy | Froilan | Fromut | Frond | Fronde | Front | Frost | Froster | Frosti | Frostie | Frosty |</w:t>
      </w:r>
    </w:p>
    <w:p w14:paraId="19704CF1" w14:textId="77777777" w:rsidR="00000000" w:rsidRPr="00BE752F" w:rsidRDefault="00000000">
      <w:r w:rsidRPr="00BE752F">
        <w:t xml:space="preserve">Froukje | Frowin | Froydis | Fruit | </w:t>
      </w:r>
      <w:proofErr w:type="spellStart"/>
      <w:r w:rsidRPr="00BE752F">
        <w:t>Fruitbat</w:t>
      </w:r>
      <w:proofErr w:type="spellEnd"/>
      <w:r w:rsidRPr="00BE752F">
        <w:t xml:space="preserve"> | Fruitcake | </w:t>
      </w:r>
      <w:proofErr w:type="spellStart"/>
      <w:r w:rsidRPr="00BE752F">
        <w:t>Fruitloop</w:t>
      </w:r>
      <w:proofErr w:type="spellEnd"/>
      <w:r w:rsidRPr="00BE752F">
        <w:t xml:space="preserve"> | Frunze | </w:t>
      </w:r>
      <w:proofErr w:type="spellStart"/>
      <w:r w:rsidRPr="00BE752F">
        <w:t>Frutrell</w:t>
      </w:r>
      <w:proofErr w:type="spellEnd"/>
      <w:r w:rsidRPr="00BE752F">
        <w:t xml:space="preserve"> | Fry | </w:t>
      </w:r>
      <w:proofErr w:type="spellStart"/>
      <w:r w:rsidRPr="00BE752F">
        <w:t>Frya</w:t>
      </w:r>
      <w:proofErr w:type="spellEnd"/>
      <w:r w:rsidRPr="00BE752F">
        <w:t xml:space="preserve"> | </w:t>
      </w:r>
      <w:proofErr w:type="spellStart"/>
      <w:r w:rsidRPr="00BE752F">
        <w:t>Fryana</w:t>
      </w:r>
      <w:proofErr w:type="spellEnd"/>
      <w:r w:rsidRPr="00BE752F">
        <w:t xml:space="preserve"> | Frye | Fryer | Fu | </w:t>
      </w:r>
      <w:proofErr w:type="spellStart"/>
      <w:r w:rsidRPr="00BE752F">
        <w:t>Fuamawo</w:t>
      </w:r>
      <w:proofErr w:type="spellEnd"/>
      <w:r w:rsidRPr="00BE752F">
        <w:t xml:space="preserve"> |</w:t>
      </w:r>
    </w:p>
    <w:p w14:paraId="04447978" w14:textId="77777777" w:rsidR="00000000" w:rsidRPr="00BE752F" w:rsidRDefault="00000000">
      <w:proofErr w:type="spellStart"/>
      <w:r w:rsidRPr="00BE752F">
        <w:t>Fuanileva</w:t>
      </w:r>
      <w:proofErr w:type="spellEnd"/>
      <w:r w:rsidRPr="00BE752F">
        <w:t xml:space="preserve"> | Fubar | Fuchs | Fuchsia | Fudd | Fuddles | Fudge | Fuentes | </w:t>
      </w:r>
      <w:proofErr w:type="spellStart"/>
      <w:r w:rsidRPr="00BE752F">
        <w:t>Fuff</w:t>
      </w:r>
      <w:proofErr w:type="spellEnd"/>
      <w:r w:rsidRPr="00BE752F">
        <w:t xml:space="preserve"> | </w:t>
      </w:r>
      <w:proofErr w:type="spellStart"/>
      <w:r w:rsidRPr="00BE752F">
        <w:t>Fuffly</w:t>
      </w:r>
      <w:proofErr w:type="spellEnd"/>
      <w:r w:rsidRPr="00BE752F">
        <w:t xml:space="preserve"> | Fugate | Fugazi | </w:t>
      </w:r>
      <w:proofErr w:type="spellStart"/>
      <w:r w:rsidRPr="00BE752F">
        <w:t>Fugen</w:t>
      </w:r>
      <w:proofErr w:type="spellEnd"/>
      <w:r w:rsidRPr="00BE752F">
        <w:t xml:space="preserve"> | Fuhito | Fuhrman | Fui | </w:t>
      </w:r>
      <w:proofErr w:type="spellStart"/>
      <w:r w:rsidRPr="00BE752F">
        <w:t>Fuikefu</w:t>
      </w:r>
      <w:proofErr w:type="spellEnd"/>
      <w:r w:rsidRPr="00BE752F">
        <w:t xml:space="preserve"> |</w:t>
      </w:r>
    </w:p>
    <w:p w14:paraId="51F4A1BF" w14:textId="77777777" w:rsidR="00000000" w:rsidRPr="00BE752F" w:rsidRDefault="00000000">
      <w:proofErr w:type="spellStart"/>
      <w:r w:rsidRPr="00BE752F">
        <w:t>Fuite</w:t>
      </w:r>
      <w:proofErr w:type="spellEnd"/>
      <w:r w:rsidRPr="00BE752F">
        <w:t xml:space="preserve"> | Fuji | </w:t>
      </w:r>
      <w:proofErr w:type="spellStart"/>
      <w:r w:rsidRPr="00BE752F">
        <w:t>Fujifusa</w:t>
      </w:r>
      <w:proofErr w:type="spellEnd"/>
      <w:r w:rsidRPr="00BE752F">
        <w:t xml:space="preserve"> | </w:t>
      </w:r>
      <w:proofErr w:type="spellStart"/>
      <w:r w:rsidRPr="00BE752F">
        <w:t>Fujin</w:t>
      </w:r>
      <w:proofErr w:type="spellEnd"/>
      <w:r w:rsidRPr="00BE752F">
        <w:t xml:space="preserve"> | Fujita | Fujitaka | Fulani | Fulcher | </w:t>
      </w:r>
      <w:proofErr w:type="spellStart"/>
      <w:r w:rsidRPr="00BE752F">
        <w:t>Fulehu</w:t>
      </w:r>
      <w:proofErr w:type="spellEnd"/>
      <w:r w:rsidRPr="00BE752F">
        <w:t xml:space="preserve"> | Fulford | Fulgence | Fuli | Fulk | Fulke | Fulkerson | Fulki | Fulks | Fulla</w:t>
      </w:r>
    </w:p>
    <w:p w14:paraId="30EDFC39" w14:textId="77777777" w:rsidR="00000000" w:rsidRPr="00BE752F" w:rsidRDefault="00000000">
      <w:r w:rsidRPr="00BE752F">
        <w:t>| Fuller | Fullerton | Fullmer | Fulmer | Fulton | Fultz | Fulumirani | Fulvia | Fumi | Fumihiko | Fumiko | Fuminori | Fumio | Fumo | Fun | Funaki |</w:t>
      </w:r>
    </w:p>
    <w:p w14:paraId="34F1D666" w14:textId="77777777" w:rsidR="00000000" w:rsidRPr="00BE752F" w:rsidRDefault="00000000">
      <w:r w:rsidRPr="00BE752F">
        <w:t xml:space="preserve">Funda | Funderburk | Fung | Fungai | Fungus | Funk | Funky | Funny | Funsani | </w:t>
      </w:r>
      <w:proofErr w:type="spellStart"/>
      <w:r w:rsidRPr="00BE752F">
        <w:t>Funtime</w:t>
      </w:r>
      <w:proofErr w:type="spellEnd"/>
      <w:r w:rsidRPr="00BE752F">
        <w:t xml:space="preserve"> | </w:t>
      </w:r>
      <w:proofErr w:type="spellStart"/>
      <w:r w:rsidRPr="00BE752F">
        <w:t>Fuping</w:t>
      </w:r>
      <w:proofErr w:type="spellEnd"/>
      <w:r w:rsidRPr="00BE752F">
        <w:t xml:space="preserve"> | Fuqua | </w:t>
      </w:r>
      <w:proofErr w:type="spellStart"/>
      <w:r w:rsidRPr="00BE752F">
        <w:t>FuR</w:t>
      </w:r>
      <w:proofErr w:type="spellEnd"/>
      <w:r w:rsidRPr="00BE752F">
        <w:t xml:space="preserve"> | Furaha | Furan | Furat | Furball</w:t>
      </w:r>
    </w:p>
    <w:p w14:paraId="3CBAC9AB" w14:textId="77777777" w:rsidR="00000000" w:rsidRPr="00BE752F" w:rsidRDefault="00000000">
      <w:r w:rsidRPr="00BE752F">
        <w:t xml:space="preserve">| </w:t>
      </w:r>
      <w:proofErr w:type="spellStart"/>
      <w:r w:rsidRPr="00BE752F">
        <w:t>Furbeast</w:t>
      </w:r>
      <w:proofErr w:type="spellEnd"/>
      <w:r w:rsidRPr="00BE752F">
        <w:t xml:space="preserve"> | </w:t>
      </w:r>
      <w:proofErr w:type="spellStart"/>
      <w:r w:rsidRPr="00BE752F">
        <w:t>Furbs</w:t>
      </w:r>
      <w:proofErr w:type="spellEnd"/>
      <w:r w:rsidRPr="00BE752F">
        <w:t xml:space="preserve"> | Furby | </w:t>
      </w:r>
      <w:proofErr w:type="spellStart"/>
      <w:r w:rsidRPr="00BE752F">
        <w:t>Furface</w:t>
      </w:r>
      <w:proofErr w:type="spellEnd"/>
      <w:r w:rsidRPr="00BE752F">
        <w:t xml:space="preserve"> | </w:t>
      </w:r>
      <w:proofErr w:type="spellStart"/>
      <w:r w:rsidRPr="00BE752F">
        <w:t>Furigty</w:t>
      </w:r>
      <w:proofErr w:type="spellEnd"/>
      <w:r w:rsidRPr="00BE752F">
        <w:t xml:space="preserve"> | Furioso | Furkan | Furlong | Furman | Furney | </w:t>
      </w:r>
      <w:proofErr w:type="spellStart"/>
      <w:r w:rsidRPr="00BE752F">
        <w:t>Fuross</w:t>
      </w:r>
      <w:proofErr w:type="spellEnd"/>
      <w:r w:rsidRPr="00BE752F">
        <w:t xml:space="preserve"> | </w:t>
      </w:r>
      <w:proofErr w:type="spellStart"/>
      <w:r w:rsidRPr="00BE752F">
        <w:t>Furp</w:t>
      </w:r>
      <w:proofErr w:type="spellEnd"/>
      <w:r w:rsidRPr="00BE752F">
        <w:t xml:space="preserve"> | Furqan | Furr | </w:t>
      </w:r>
      <w:proofErr w:type="spellStart"/>
      <w:r w:rsidRPr="00BE752F">
        <w:t>Furrball</w:t>
      </w:r>
      <w:proofErr w:type="spellEnd"/>
      <w:r w:rsidRPr="00BE752F">
        <w:t xml:space="preserve"> | Furry |</w:t>
      </w:r>
    </w:p>
    <w:p w14:paraId="64D76AF4" w14:textId="77777777" w:rsidR="00000000" w:rsidRPr="00BE752F" w:rsidRDefault="00000000">
      <w:r w:rsidRPr="00BE752F">
        <w:t xml:space="preserve">Fursat | </w:t>
      </w:r>
      <w:proofErr w:type="spellStart"/>
      <w:r w:rsidRPr="00BE752F">
        <w:t>Fursy</w:t>
      </w:r>
      <w:proofErr w:type="spellEnd"/>
      <w:r w:rsidRPr="00BE752F">
        <w:t xml:space="preserve"> | Furtado | Fury | </w:t>
      </w:r>
      <w:proofErr w:type="spellStart"/>
      <w:r w:rsidRPr="00BE752F">
        <w:t>Fusa</w:t>
      </w:r>
      <w:proofErr w:type="spellEnd"/>
      <w:r w:rsidRPr="00BE752F">
        <w:t xml:space="preserve"> | Fusco | </w:t>
      </w:r>
      <w:proofErr w:type="spellStart"/>
      <w:r w:rsidRPr="00BE752F">
        <w:t>Fusheng</w:t>
      </w:r>
      <w:proofErr w:type="spellEnd"/>
      <w:r w:rsidRPr="00BE752F">
        <w:t xml:space="preserve"> | Fushia | Fusi | </w:t>
      </w:r>
      <w:proofErr w:type="spellStart"/>
      <w:r w:rsidRPr="00BE752F">
        <w:t>Fusileka</w:t>
      </w:r>
      <w:proofErr w:type="spellEnd"/>
      <w:r w:rsidRPr="00BE752F">
        <w:t xml:space="preserve"> | </w:t>
      </w:r>
      <w:proofErr w:type="spellStart"/>
      <w:r w:rsidRPr="00BE752F">
        <w:t>Fusitua</w:t>
      </w:r>
      <w:proofErr w:type="spellEnd"/>
      <w:r w:rsidRPr="00BE752F">
        <w:t xml:space="preserve"> | Fussell | Fussy | Fusun | </w:t>
      </w:r>
      <w:proofErr w:type="spellStart"/>
      <w:r w:rsidRPr="00BE752F">
        <w:t>Fususaki</w:t>
      </w:r>
      <w:proofErr w:type="spellEnd"/>
      <w:r w:rsidRPr="00BE752F">
        <w:t xml:space="preserve"> | Futrell | </w:t>
      </w:r>
      <w:proofErr w:type="spellStart"/>
      <w:r w:rsidRPr="00BE752F">
        <w:t>Fuziah</w:t>
      </w:r>
      <w:proofErr w:type="spellEnd"/>
      <w:r w:rsidRPr="00BE752F">
        <w:t xml:space="preserve"> |</w:t>
      </w:r>
    </w:p>
    <w:p w14:paraId="372EF792" w14:textId="77777777" w:rsidR="00000000" w:rsidRPr="00BE752F" w:rsidRDefault="00000000">
      <w:r w:rsidRPr="00BE752F">
        <w:t xml:space="preserve">Fuzz | </w:t>
      </w:r>
      <w:proofErr w:type="spellStart"/>
      <w:r w:rsidRPr="00BE752F">
        <w:t>Fuzzb</w:t>
      </w:r>
      <w:proofErr w:type="spellEnd"/>
      <w:r w:rsidRPr="00BE752F">
        <w:t xml:space="preserve"> | Fuzzball | Fuzzie | </w:t>
      </w:r>
      <w:proofErr w:type="spellStart"/>
      <w:r w:rsidRPr="00BE752F">
        <w:t>Fuzzmeist</w:t>
      </w:r>
      <w:proofErr w:type="spellEnd"/>
      <w:r w:rsidRPr="00BE752F">
        <w:t xml:space="preserve"> | </w:t>
      </w:r>
      <w:proofErr w:type="spellStart"/>
      <w:r w:rsidRPr="00BE752F">
        <w:t>Fuzzmuzz</w:t>
      </w:r>
      <w:proofErr w:type="spellEnd"/>
      <w:r w:rsidRPr="00BE752F">
        <w:t xml:space="preserve"> | Fuzzy | Fye | Fynn | Fyre | </w:t>
      </w:r>
      <w:proofErr w:type="spellStart"/>
      <w:r w:rsidRPr="00BE752F">
        <w:t>Fyushta</w:t>
      </w:r>
      <w:proofErr w:type="spellEnd"/>
      <w:r w:rsidRPr="00BE752F">
        <w:t xml:space="preserve"> |</w:t>
      </w:r>
    </w:p>
    <w:p w14:paraId="1FDC6938" w14:textId="77777777" w:rsidR="00000000" w:rsidRPr="00BE752F" w:rsidRDefault="00000000"/>
    <w:p w14:paraId="65BD4044" w14:textId="77777777" w:rsidR="00000000" w:rsidRPr="00BE752F" w:rsidRDefault="00000000">
      <w:r w:rsidRPr="00BE752F">
        <w:t>G</w:t>
      </w:r>
    </w:p>
    <w:p w14:paraId="28575004" w14:textId="77777777" w:rsidR="00000000" w:rsidRPr="00BE752F" w:rsidRDefault="00000000"/>
    <w:p w14:paraId="38A55EBA" w14:textId="77777777" w:rsidR="00000000" w:rsidRPr="00BE752F" w:rsidRDefault="00000000">
      <w:r w:rsidRPr="00BE752F">
        <w:t xml:space="preserve">G | Ga | Gaan | Gab | Gabba | Gabbard | Gabbers | Gabbey | Gabbi | Gabbie | Gabble | Gabby | Gabe | Gabel | </w:t>
      </w:r>
      <w:proofErr w:type="spellStart"/>
      <w:r w:rsidRPr="00BE752F">
        <w:t>Gabhastimata</w:t>
      </w:r>
      <w:proofErr w:type="spellEnd"/>
      <w:r w:rsidRPr="00BE752F">
        <w:t xml:space="preserve"> | Gabi | Gabianu</w:t>
      </w:r>
    </w:p>
    <w:p w14:paraId="3B2FE508" w14:textId="77777777" w:rsidR="00000000" w:rsidRPr="00BE752F" w:rsidRDefault="00000000">
      <w:r w:rsidRPr="00BE752F">
        <w:t xml:space="preserve">| Gabie | </w:t>
      </w:r>
      <w:proofErr w:type="spellStart"/>
      <w:r w:rsidRPr="00BE752F">
        <w:t>Gabien</w:t>
      </w:r>
      <w:proofErr w:type="spellEnd"/>
      <w:r w:rsidRPr="00BE752F">
        <w:t xml:space="preserve"> | Gabija | Gable | Gabor | Gabre | Gabreal | Gabreil | Gabri | Gabrial | </w:t>
      </w:r>
      <w:proofErr w:type="spellStart"/>
      <w:r w:rsidRPr="00BE752F">
        <w:t>Gabriale</w:t>
      </w:r>
      <w:proofErr w:type="spellEnd"/>
      <w:r w:rsidRPr="00BE752F">
        <w:t xml:space="preserve"> | Gabrieal | Gabriel | Gabriela | Gabriele |</w:t>
      </w:r>
    </w:p>
    <w:p w14:paraId="3772271E" w14:textId="77777777" w:rsidR="00000000" w:rsidRPr="00BE752F" w:rsidRDefault="00000000">
      <w:r w:rsidRPr="00BE752F">
        <w:t xml:space="preserve">Gabriell | Gabriella | Gabrielle | Gabriello | Gabrien | Gabrijel | </w:t>
      </w:r>
      <w:proofErr w:type="spellStart"/>
      <w:r w:rsidRPr="00BE752F">
        <w:t>Gabry</w:t>
      </w:r>
      <w:proofErr w:type="spellEnd"/>
      <w:r w:rsidRPr="00BE752F">
        <w:t xml:space="preserve"> | Gabryal | Gabryel | Gabryell | Gabryl | Gaby | Gace | Gada | Gadabhrt |</w:t>
      </w:r>
    </w:p>
    <w:p w14:paraId="3153811E" w14:textId="77777777" w:rsidR="00000000" w:rsidRPr="00BE752F" w:rsidRDefault="00000000">
      <w:r w:rsidRPr="00BE752F">
        <w:t xml:space="preserve">Gadadhara | </w:t>
      </w:r>
      <w:proofErr w:type="spellStart"/>
      <w:r w:rsidRPr="00BE752F">
        <w:t>Gadagbe</w:t>
      </w:r>
      <w:proofErr w:type="spellEnd"/>
      <w:r w:rsidRPr="00BE752F">
        <w:t xml:space="preserve"> | Gadde | Gaddis | Gade | Gadepalli | Gadget | Gadha | Gadi | Gadia | Gadin | Gadir | Gadison | Gadson | </w:t>
      </w:r>
      <w:proofErr w:type="spellStart"/>
      <w:r w:rsidRPr="00BE752F">
        <w:t>Gadzekpo</w:t>
      </w:r>
      <w:proofErr w:type="spellEnd"/>
      <w:r w:rsidRPr="00BE752F">
        <w:t xml:space="preserve"> |</w:t>
      </w:r>
    </w:p>
    <w:p w14:paraId="6B8D1FDB" w14:textId="77777777" w:rsidR="00000000" w:rsidRPr="00BE752F" w:rsidRDefault="00000000">
      <w:r w:rsidRPr="00BE752F">
        <w:t xml:space="preserve">Gael | Gaelan | Gaele | Gaelen | Gaelic | Gaelle | </w:t>
      </w:r>
      <w:proofErr w:type="spellStart"/>
      <w:r w:rsidRPr="00BE752F">
        <w:t>Gaelon</w:t>
      </w:r>
      <w:proofErr w:type="spellEnd"/>
      <w:r w:rsidRPr="00BE752F">
        <w:t xml:space="preserve"> | Gaelyn | Gaenor | Gaeta | Gaetan | Gaetana | Gaetane | Gaetanne | Gaete | </w:t>
      </w:r>
      <w:proofErr w:type="spellStart"/>
      <w:r w:rsidRPr="00BE752F">
        <w:t>Gaeti</w:t>
      </w:r>
      <w:proofErr w:type="spellEnd"/>
      <w:r w:rsidRPr="00BE752F">
        <w:t xml:space="preserve"> |</w:t>
      </w:r>
    </w:p>
    <w:p w14:paraId="200C0B19" w14:textId="77777777" w:rsidR="00000000" w:rsidRPr="00BE752F" w:rsidRDefault="00000000">
      <w:proofErr w:type="spellStart"/>
      <w:r w:rsidRPr="00BE752F">
        <w:t>Gaevanay</w:t>
      </w:r>
      <w:proofErr w:type="spellEnd"/>
      <w:r w:rsidRPr="00BE752F">
        <w:t xml:space="preserve"> | Gafferty | Gaffney | Gafna | Gaga | </w:t>
      </w:r>
      <w:proofErr w:type="spellStart"/>
      <w:r w:rsidRPr="00BE752F">
        <w:t>Gagamel</w:t>
      </w:r>
      <w:proofErr w:type="spellEnd"/>
      <w:r w:rsidRPr="00BE752F">
        <w:t xml:space="preserve"> | Gagan | Gaganadhvaja | Gaganadipika | Gaganavihari | Gagandeep | Gagandip |</w:t>
      </w:r>
    </w:p>
    <w:p w14:paraId="09127F59" w14:textId="77777777" w:rsidR="00000000" w:rsidRPr="00BE752F" w:rsidRDefault="00000000">
      <w:r w:rsidRPr="00BE752F">
        <w:t xml:space="preserve">Gaganecara | </w:t>
      </w:r>
      <w:proofErr w:type="spellStart"/>
      <w:r w:rsidRPr="00BE752F">
        <w:t>Gaganesvara</w:t>
      </w:r>
      <w:proofErr w:type="spellEnd"/>
      <w:r w:rsidRPr="00BE752F">
        <w:t xml:space="preserve"> | </w:t>
      </w:r>
      <w:proofErr w:type="spellStart"/>
      <w:r w:rsidRPr="00BE752F">
        <w:t>Gaganimani</w:t>
      </w:r>
      <w:proofErr w:type="spellEnd"/>
      <w:r w:rsidRPr="00BE752F">
        <w:t xml:space="preserve"> | Gaganjit | Gaganjot | Gaganpreet | </w:t>
      </w:r>
      <w:proofErr w:type="spellStart"/>
      <w:r w:rsidRPr="00BE752F">
        <w:t>Gaganveer</w:t>
      </w:r>
      <w:proofErr w:type="spellEnd"/>
      <w:r w:rsidRPr="00BE752F">
        <w:t xml:space="preserve"> | Gage | </w:t>
      </w:r>
      <w:proofErr w:type="spellStart"/>
      <w:r w:rsidRPr="00BE752F">
        <w:t>Gagelin</w:t>
      </w:r>
      <w:proofErr w:type="spellEnd"/>
      <w:r w:rsidRPr="00BE752F">
        <w:t xml:space="preserve"> | Gagik | Gagne | Gagnon | Gahan |</w:t>
      </w:r>
    </w:p>
    <w:p w14:paraId="25AC34D4" w14:textId="77777777" w:rsidR="00000000" w:rsidRPr="00BE752F" w:rsidRDefault="00000000">
      <w:r w:rsidRPr="00BE752F">
        <w:t xml:space="preserve">Gahlot | Gaho | Gai | Gaige | Gail | Gaila | Gailan | Gaile | Gailen | Gailin | Gaillard | Gailon | </w:t>
      </w:r>
      <w:proofErr w:type="spellStart"/>
      <w:r w:rsidRPr="00BE752F">
        <w:t>Gailute</w:t>
      </w:r>
      <w:proofErr w:type="spellEnd"/>
      <w:r w:rsidRPr="00BE752F">
        <w:t xml:space="preserve"> | Gainell | Gainer | Gaines | Gainey | Gainor |</w:t>
      </w:r>
    </w:p>
    <w:p w14:paraId="5A736508" w14:textId="77777777" w:rsidR="00000000" w:rsidRPr="00BE752F" w:rsidRDefault="00000000">
      <w:r w:rsidRPr="00BE752F">
        <w:t xml:space="preserve">Gair | Gaisu | Gaitan | Gaither | Gaius | Gaja | Gajadanta | Gajakarna | </w:t>
      </w:r>
      <w:proofErr w:type="spellStart"/>
      <w:r w:rsidRPr="00BE752F">
        <w:t>Gajakurmanin</w:t>
      </w:r>
      <w:proofErr w:type="spellEnd"/>
      <w:r w:rsidRPr="00BE752F">
        <w:t xml:space="preserve"> | </w:t>
      </w:r>
      <w:proofErr w:type="spellStart"/>
      <w:r w:rsidRPr="00BE752F">
        <w:t>Gajamukha</w:t>
      </w:r>
      <w:proofErr w:type="spellEnd"/>
      <w:r w:rsidRPr="00BE752F">
        <w:t xml:space="preserve"> | Gajanana | </w:t>
      </w:r>
      <w:proofErr w:type="spellStart"/>
      <w:r w:rsidRPr="00BE752F">
        <w:t>Gajapathi</w:t>
      </w:r>
      <w:proofErr w:type="spellEnd"/>
      <w:r w:rsidRPr="00BE752F">
        <w:t xml:space="preserve"> | Gajapati | </w:t>
      </w:r>
      <w:proofErr w:type="spellStart"/>
      <w:r w:rsidRPr="00BE752F">
        <w:t>Gajaraja</w:t>
      </w:r>
      <w:proofErr w:type="spellEnd"/>
      <w:r w:rsidRPr="00BE752F">
        <w:t xml:space="preserve"> |</w:t>
      </w:r>
    </w:p>
    <w:p w14:paraId="17F7D0B4" w14:textId="77777777" w:rsidR="00000000" w:rsidRPr="00BE752F" w:rsidRDefault="00000000">
      <w:r w:rsidRPr="00BE752F">
        <w:t xml:space="preserve">Gajaren | </w:t>
      </w:r>
      <w:proofErr w:type="spellStart"/>
      <w:r w:rsidRPr="00BE752F">
        <w:t>Gajarupa</w:t>
      </w:r>
      <w:proofErr w:type="spellEnd"/>
      <w:r w:rsidRPr="00BE752F">
        <w:t xml:space="preserve"> | </w:t>
      </w:r>
      <w:proofErr w:type="spellStart"/>
      <w:r w:rsidRPr="00BE752F">
        <w:t>Gajasiras</w:t>
      </w:r>
      <w:proofErr w:type="spellEnd"/>
      <w:r w:rsidRPr="00BE752F">
        <w:t xml:space="preserve"> | </w:t>
      </w:r>
      <w:proofErr w:type="spellStart"/>
      <w:r w:rsidRPr="00BE752F">
        <w:t>Gajasya</w:t>
      </w:r>
      <w:proofErr w:type="spellEnd"/>
      <w:r w:rsidRPr="00BE752F">
        <w:t xml:space="preserve"> | </w:t>
      </w:r>
      <w:proofErr w:type="spellStart"/>
      <w:r w:rsidRPr="00BE752F">
        <w:t>Gajaweera</w:t>
      </w:r>
      <w:proofErr w:type="spellEnd"/>
      <w:r w:rsidRPr="00BE752F">
        <w:t xml:space="preserve"> | Gaje | Gajendra | </w:t>
      </w:r>
      <w:proofErr w:type="spellStart"/>
      <w:r w:rsidRPr="00BE752F">
        <w:t>Gajestha</w:t>
      </w:r>
      <w:proofErr w:type="spellEnd"/>
      <w:r w:rsidRPr="00BE752F">
        <w:t xml:space="preserve"> | </w:t>
      </w:r>
      <w:proofErr w:type="spellStart"/>
      <w:r w:rsidRPr="00BE752F">
        <w:t>Gajodara</w:t>
      </w:r>
      <w:proofErr w:type="spellEnd"/>
      <w:r w:rsidRPr="00BE752F">
        <w:t xml:space="preserve"> | Gajra | Gajraj | Gal | Gala | </w:t>
      </w:r>
      <w:proofErr w:type="spellStart"/>
      <w:r w:rsidRPr="00BE752F">
        <w:t>Galacia</w:t>
      </w:r>
      <w:proofErr w:type="spellEnd"/>
      <w:r w:rsidRPr="00BE752F">
        <w:t xml:space="preserve"> | Galan |</w:t>
      </w:r>
    </w:p>
    <w:p w14:paraId="190E5958" w14:textId="77777777" w:rsidR="00000000" w:rsidRPr="00BE752F" w:rsidRDefault="00000000">
      <w:r w:rsidRPr="00BE752F">
        <w:t>Galang | Galar | Galarza | Galatea | Galaxy | Galbraith | Galbreath | Gale | Galen | Galena | Gali | Galiel | Galilee | Galileo | Galin | Galina |</w:t>
      </w:r>
    </w:p>
    <w:p w14:paraId="5686312D" w14:textId="77777777" w:rsidR="00000000" w:rsidRPr="00BE752F" w:rsidRDefault="00000000">
      <w:r w:rsidRPr="00BE752F">
        <w:t>Galindo | Galka | Gall | Gallagher | Gallant | Gallardo | Gallegos | Galli | Gallie | Gallien | Gallienne | Gallo | Gallon | Galloway | Gallup | Gallus |</w:t>
      </w:r>
    </w:p>
    <w:p w14:paraId="75196BA1" w14:textId="77777777" w:rsidR="00000000" w:rsidRPr="00BE752F" w:rsidRDefault="00000000">
      <w:r w:rsidRPr="00BE752F">
        <w:t>Gally | Galt | Galu | Galvan | Galvez | Galya | Galyn | Gam | Gama | Gamache | Gamada | Gamage | Gamal | Gamali | Gamaliel | Gamar |</w:t>
      </w:r>
    </w:p>
    <w:p w14:paraId="6B42E8FC" w14:textId="77777777" w:rsidR="00000000" w:rsidRPr="00BE752F" w:rsidRDefault="00000000">
      <w:r w:rsidRPr="00BE752F">
        <w:t xml:space="preserve">Gambheera | Gambhir | Gambit | Gamble | Gambler | Gamboa | Gambrell | </w:t>
      </w:r>
      <w:proofErr w:type="spellStart"/>
      <w:r w:rsidRPr="00BE752F">
        <w:t>Gameli</w:t>
      </w:r>
      <w:proofErr w:type="spellEnd"/>
      <w:r w:rsidRPr="00BE752F">
        <w:t xml:space="preserve"> | Gamer | Gamez | </w:t>
      </w:r>
      <w:proofErr w:type="spellStart"/>
      <w:r w:rsidRPr="00BE752F">
        <w:t>Gamie</w:t>
      </w:r>
      <w:proofErr w:type="spellEnd"/>
      <w:r w:rsidRPr="00BE752F">
        <w:t xml:space="preserve"> | Gamin | Gamine | Gamma |</w:t>
      </w:r>
    </w:p>
    <w:p w14:paraId="00F1022A" w14:textId="77777777" w:rsidR="00000000" w:rsidRPr="00BE752F" w:rsidRDefault="00000000">
      <w:proofErr w:type="spellStart"/>
      <w:r w:rsidRPr="00BE752F">
        <w:t>Gammer</w:t>
      </w:r>
      <w:proofErr w:type="spellEnd"/>
      <w:r w:rsidRPr="00BE752F">
        <w:t xml:space="preserve"> | </w:t>
      </w:r>
      <w:proofErr w:type="spellStart"/>
      <w:r w:rsidRPr="00BE752F">
        <w:t>Gammeron</w:t>
      </w:r>
      <w:proofErr w:type="spellEnd"/>
      <w:r w:rsidRPr="00BE752F">
        <w:t xml:space="preserve"> | Gammon | Gamze | Gan | Gana | </w:t>
      </w:r>
      <w:proofErr w:type="spellStart"/>
      <w:r w:rsidRPr="00BE752F">
        <w:t>Ganadhapati</w:t>
      </w:r>
      <w:proofErr w:type="spellEnd"/>
      <w:r w:rsidRPr="00BE752F">
        <w:t xml:space="preserve"> | </w:t>
      </w:r>
      <w:proofErr w:type="spellStart"/>
      <w:r w:rsidRPr="00BE752F">
        <w:t>Ganadhipati</w:t>
      </w:r>
      <w:proofErr w:type="spellEnd"/>
      <w:r w:rsidRPr="00BE752F">
        <w:t xml:space="preserve"> | </w:t>
      </w:r>
      <w:proofErr w:type="spellStart"/>
      <w:r w:rsidRPr="00BE752F">
        <w:t>GanaGatitalin</w:t>
      </w:r>
      <w:proofErr w:type="spellEnd"/>
      <w:r w:rsidRPr="00BE752F">
        <w:t xml:space="preserve"> | Gananatha | Gananayika |</w:t>
      </w:r>
    </w:p>
    <w:p w14:paraId="38ECA70D" w14:textId="77777777" w:rsidR="00000000" w:rsidRPr="00BE752F" w:rsidRDefault="00000000">
      <w:r w:rsidRPr="00BE752F">
        <w:t xml:space="preserve">Ganapathiraman | Ganapathy | Ganapati | Ganda | Gandaki | </w:t>
      </w:r>
      <w:proofErr w:type="spellStart"/>
      <w:r w:rsidRPr="00BE752F">
        <w:t>Gandarewa</w:t>
      </w:r>
      <w:proofErr w:type="spellEnd"/>
      <w:r w:rsidRPr="00BE752F">
        <w:t xml:space="preserve"> | </w:t>
      </w:r>
      <w:proofErr w:type="spellStart"/>
      <w:r w:rsidRPr="00BE752F">
        <w:t>Gandhadharin</w:t>
      </w:r>
      <w:proofErr w:type="spellEnd"/>
      <w:r w:rsidRPr="00BE752F">
        <w:t xml:space="preserve"> | Gandhali | </w:t>
      </w:r>
      <w:proofErr w:type="spellStart"/>
      <w:r w:rsidRPr="00BE752F">
        <w:t>Gandhapalin</w:t>
      </w:r>
      <w:proofErr w:type="spellEnd"/>
      <w:r w:rsidRPr="00BE752F">
        <w:t xml:space="preserve"> | Gandharin | Gandharva |</w:t>
      </w:r>
    </w:p>
    <w:p w14:paraId="69D1747D" w14:textId="77777777" w:rsidR="00000000" w:rsidRPr="00BE752F" w:rsidRDefault="00000000">
      <w:r w:rsidRPr="00BE752F">
        <w:t xml:space="preserve">Gandharvi | </w:t>
      </w:r>
      <w:proofErr w:type="spellStart"/>
      <w:r w:rsidRPr="00BE752F">
        <w:t>Gandhavati</w:t>
      </w:r>
      <w:proofErr w:type="spellEnd"/>
      <w:r w:rsidRPr="00BE752F">
        <w:t xml:space="preserve"> | </w:t>
      </w:r>
      <w:proofErr w:type="spellStart"/>
      <w:r w:rsidRPr="00BE752F">
        <w:t>Gandhewar</w:t>
      </w:r>
      <w:proofErr w:type="spellEnd"/>
      <w:r w:rsidRPr="00BE752F">
        <w:t xml:space="preserve"> | Gandhi | Gandiva | </w:t>
      </w:r>
      <w:proofErr w:type="spellStart"/>
      <w:r w:rsidRPr="00BE752F">
        <w:t>Gandrewa</w:t>
      </w:r>
      <w:proofErr w:type="spellEnd"/>
      <w:r w:rsidRPr="00BE752F">
        <w:t xml:space="preserve"> | </w:t>
      </w:r>
      <w:proofErr w:type="spellStart"/>
      <w:r w:rsidRPr="00BE752F">
        <w:t>Gandry</w:t>
      </w:r>
      <w:proofErr w:type="spellEnd"/>
      <w:r w:rsidRPr="00BE752F">
        <w:t xml:space="preserve"> | </w:t>
      </w:r>
      <w:proofErr w:type="spellStart"/>
      <w:r w:rsidRPr="00BE752F">
        <w:t>Ganduri</w:t>
      </w:r>
      <w:proofErr w:type="spellEnd"/>
      <w:r w:rsidRPr="00BE752F">
        <w:t xml:space="preserve"> | Gandy | Gane | Ganell | Ganesa | Ganesan | Ganesh |</w:t>
      </w:r>
    </w:p>
    <w:p w14:paraId="236ED1C1" w14:textId="77777777" w:rsidR="00000000" w:rsidRPr="00BE752F" w:rsidRDefault="00000000">
      <w:r w:rsidRPr="00BE752F">
        <w:t xml:space="preserve">Ganesha | Ganeshram | </w:t>
      </w:r>
      <w:proofErr w:type="spellStart"/>
      <w:r w:rsidRPr="00BE752F">
        <w:t>Ganesvara</w:t>
      </w:r>
      <w:proofErr w:type="spellEnd"/>
      <w:r w:rsidRPr="00BE752F">
        <w:t xml:space="preserve"> | Ganet | Gang | Ganga | </w:t>
      </w:r>
      <w:proofErr w:type="spellStart"/>
      <w:r w:rsidRPr="00BE752F">
        <w:t>Gangabhrti</w:t>
      </w:r>
      <w:proofErr w:type="spellEnd"/>
      <w:r w:rsidRPr="00BE752F">
        <w:t xml:space="preserve"> | </w:t>
      </w:r>
      <w:proofErr w:type="spellStart"/>
      <w:r w:rsidRPr="00BE752F">
        <w:t>Gangadatta</w:t>
      </w:r>
      <w:proofErr w:type="spellEnd"/>
      <w:r w:rsidRPr="00BE752F">
        <w:t xml:space="preserve"> | Gangadhara | Gangadharan | Gangaja | </w:t>
      </w:r>
      <w:proofErr w:type="spellStart"/>
      <w:r w:rsidRPr="00BE752F">
        <w:t>Ganganatha</w:t>
      </w:r>
      <w:proofErr w:type="spellEnd"/>
      <w:r w:rsidRPr="00BE752F">
        <w:t xml:space="preserve"> |</w:t>
      </w:r>
    </w:p>
    <w:p w14:paraId="6D7193A1" w14:textId="77777777" w:rsidR="00000000" w:rsidRPr="00BE752F" w:rsidRDefault="00000000">
      <w:proofErr w:type="spellStart"/>
      <w:r w:rsidRPr="00BE752F">
        <w:t>Gangaputra</w:t>
      </w:r>
      <w:proofErr w:type="spellEnd"/>
      <w:r w:rsidRPr="00BE752F">
        <w:t xml:space="preserve"> | </w:t>
      </w:r>
      <w:proofErr w:type="spellStart"/>
      <w:r w:rsidRPr="00BE752F">
        <w:t>Gangesa</w:t>
      </w:r>
      <w:proofErr w:type="spellEnd"/>
      <w:r w:rsidRPr="00BE752F">
        <w:t xml:space="preserve"> | Gangeya | Gangi | Gangika | </w:t>
      </w:r>
      <w:proofErr w:type="spellStart"/>
      <w:r w:rsidRPr="00BE752F">
        <w:t>Gangodawilage</w:t>
      </w:r>
      <w:proofErr w:type="spellEnd"/>
      <w:r w:rsidRPr="00BE752F">
        <w:t xml:space="preserve"> | Gangotri | Gangrel | </w:t>
      </w:r>
      <w:proofErr w:type="spellStart"/>
      <w:r w:rsidRPr="00BE752F">
        <w:t>Ganhakali</w:t>
      </w:r>
      <w:proofErr w:type="spellEnd"/>
      <w:r w:rsidRPr="00BE752F">
        <w:t xml:space="preserve"> | Gani | Gania | Ganika | Ganit | Ganita |</w:t>
      </w:r>
    </w:p>
    <w:p w14:paraId="3939825F" w14:textId="77777777" w:rsidR="00000000" w:rsidRPr="00BE752F" w:rsidRDefault="00000000">
      <w:r w:rsidRPr="00BE752F">
        <w:t xml:space="preserve">Ganja | Ganjan | Gann | Gannon | Gano | Ganon | Gant | Gantt | Ganya | Ganymede | Gao | </w:t>
      </w:r>
      <w:proofErr w:type="spellStart"/>
      <w:r w:rsidRPr="00BE752F">
        <w:t>Gaomant</w:t>
      </w:r>
      <w:proofErr w:type="spellEnd"/>
      <w:r w:rsidRPr="00BE752F">
        <w:t xml:space="preserve"> | </w:t>
      </w:r>
      <w:proofErr w:type="spellStart"/>
      <w:r w:rsidRPr="00BE752F">
        <w:t>Gaone</w:t>
      </w:r>
      <w:proofErr w:type="spellEnd"/>
      <w:r w:rsidRPr="00BE752F">
        <w:t xml:space="preserve"> | </w:t>
      </w:r>
      <w:proofErr w:type="spellStart"/>
      <w:r w:rsidRPr="00BE752F">
        <w:t>Gaopivanghav</w:t>
      </w:r>
      <w:proofErr w:type="spellEnd"/>
      <w:r w:rsidRPr="00BE752F">
        <w:t xml:space="preserve"> | </w:t>
      </w:r>
      <w:proofErr w:type="spellStart"/>
      <w:r w:rsidRPr="00BE752F">
        <w:t>Gaoray</w:t>
      </w:r>
      <w:proofErr w:type="spellEnd"/>
      <w:r w:rsidRPr="00BE752F">
        <w:t xml:space="preserve"> |</w:t>
      </w:r>
    </w:p>
    <w:p w14:paraId="6E4B4C27" w14:textId="77777777" w:rsidR="00000000" w:rsidRPr="00BE752F" w:rsidRDefault="00000000">
      <w:proofErr w:type="spellStart"/>
      <w:r w:rsidRPr="00BE752F">
        <w:t>Gaorayana</w:t>
      </w:r>
      <w:proofErr w:type="spellEnd"/>
      <w:r w:rsidRPr="00BE752F">
        <w:t xml:space="preserve"> | </w:t>
      </w:r>
      <w:proofErr w:type="spellStart"/>
      <w:r w:rsidRPr="00BE752F">
        <w:t>Gaotema</w:t>
      </w:r>
      <w:proofErr w:type="spellEnd"/>
      <w:r w:rsidRPr="00BE752F">
        <w:t xml:space="preserve"> | Gar | Gara | Garad | Garan | Garance | </w:t>
      </w:r>
      <w:proofErr w:type="spellStart"/>
      <w:r w:rsidRPr="00BE752F">
        <w:t>Garann</w:t>
      </w:r>
      <w:proofErr w:type="spellEnd"/>
      <w:r w:rsidRPr="00BE752F">
        <w:t xml:space="preserve"> | Garay | Garb | Garber | Garbo | Garby | Garci | Garcia | Garcias |</w:t>
      </w:r>
    </w:p>
    <w:p w14:paraId="59B5659C" w14:textId="77777777" w:rsidR="00000000" w:rsidRPr="00BE752F" w:rsidRDefault="00000000">
      <w:r w:rsidRPr="00BE752F">
        <w:t xml:space="preserve">Gard | Gardar | Garde | Garden | Gardi | Gardiner | Gardner | Gardy | Garen | Garet | Gareth | </w:t>
      </w:r>
      <w:proofErr w:type="spellStart"/>
      <w:r w:rsidRPr="00BE752F">
        <w:t>Garethe</w:t>
      </w:r>
      <w:proofErr w:type="spellEnd"/>
      <w:r w:rsidRPr="00BE752F">
        <w:t xml:space="preserve"> | Garett | Garf | </w:t>
      </w:r>
      <w:proofErr w:type="spellStart"/>
      <w:r w:rsidRPr="00BE752F">
        <w:t>Garfct</w:t>
      </w:r>
      <w:proofErr w:type="spellEnd"/>
      <w:r w:rsidRPr="00BE752F">
        <w:t xml:space="preserve"> | Garfield |</w:t>
      </w:r>
    </w:p>
    <w:p w14:paraId="1F07EBD0" w14:textId="77777777" w:rsidR="00000000" w:rsidRPr="00BE752F" w:rsidRDefault="00000000">
      <w:proofErr w:type="spellStart"/>
      <w:r w:rsidRPr="00BE752F">
        <w:t>Garfme</w:t>
      </w:r>
      <w:proofErr w:type="spellEnd"/>
      <w:r w:rsidRPr="00BE752F">
        <w:t xml:space="preserve"> | </w:t>
      </w:r>
      <w:proofErr w:type="spellStart"/>
      <w:r w:rsidRPr="00BE752F">
        <w:t>Garfy</w:t>
      </w:r>
      <w:proofErr w:type="spellEnd"/>
      <w:r w:rsidRPr="00BE752F">
        <w:t xml:space="preserve"> | Garg | Gargantua | Gargeya | Gargi | </w:t>
      </w:r>
      <w:proofErr w:type="spellStart"/>
      <w:r w:rsidRPr="00BE752F">
        <w:t>Gargie</w:t>
      </w:r>
      <w:proofErr w:type="spellEnd"/>
      <w:r w:rsidRPr="00BE752F">
        <w:t xml:space="preserve"> | Gargoyle | </w:t>
      </w:r>
      <w:proofErr w:type="spellStart"/>
      <w:r w:rsidRPr="00BE752F">
        <w:t>Garhapati</w:t>
      </w:r>
      <w:proofErr w:type="spellEnd"/>
      <w:r w:rsidRPr="00BE752F">
        <w:t xml:space="preserve"> | </w:t>
      </w:r>
      <w:proofErr w:type="spellStart"/>
      <w:r w:rsidRPr="00BE752F">
        <w:t>Garhapatyam</w:t>
      </w:r>
      <w:proofErr w:type="spellEnd"/>
      <w:r w:rsidRPr="00BE752F">
        <w:t xml:space="preserve"> | Gari | Garibay | Gariel | </w:t>
      </w:r>
      <w:proofErr w:type="spellStart"/>
      <w:r w:rsidRPr="00BE752F">
        <w:t>Garien</w:t>
      </w:r>
      <w:proofErr w:type="spellEnd"/>
      <w:r w:rsidRPr="00BE752F">
        <w:t xml:space="preserve"> |</w:t>
      </w:r>
    </w:p>
    <w:p w14:paraId="0DEE51BF" w14:textId="77777777" w:rsidR="00000000" w:rsidRPr="00BE752F" w:rsidRDefault="00000000">
      <w:r w:rsidRPr="00BE752F">
        <w:t>Garikapaty | Garin | Garion | Garis | Garlan | Garland | Garlanka | Garlic | Garlin | Garlyn | Garman | Garmo | Garmon | Garn | Garner | Garnet |</w:t>
      </w:r>
    </w:p>
    <w:p w14:paraId="0AC2D54C" w14:textId="77777777" w:rsidR="00000000" w:rsidRPr="00BE752F" w:rsidRDefault="00000000">
      <w:r w:rsidRPr="00BE752F">
        <w:t>Garnett | Garnette | Garnier | Garoa | Garon | Garrel | Garret | Garretson | Garrett | Garri | Garrido | Garrie | Garris | Garrison | Garrith | Garrity</w:t>
      </w:r>
    </w:p>
    <w:p w14:paraId="6F7D6DF8" w14:textId="77777777" w:rsidR="00000000" w:rsidRPr="00BE752F" w:rsidRDefault="00000000">
      <w:r w:rsidRPr="00BE752F">
        <w:t xml:space="preserve">| Garry | Garson | Garth | Gartheride | Gartner | Garuda | </w:t>
      </w:r>
      <w:proofErr w:type="spellStart"/>
      <w:r w:rsidRPr="00BE752F">
        <w:t>Garudadhvaja</w:t>
      </w:r>
      <w:proofErr w:type="spellEnd"/>
      <w:r w:rsidRPr="00BE752F">
        <w:t xml:space="preserve"> | Garula | </w:t>
      </w:r>
      <w:proofErr w:type="spellStart"/>
      <w:r w:rsidRPr="00BE752F">
        <w:t>Garutmat</w:t>
      </w:r>
      <w:proofErr w:type="spellEnd"/>
      <w:r w:rsidRPr="00BE752F">
        <w:t xml:space="preserve"> | Garva | </w:t>
      </w:r>
      <w:proofErr w:type="spellStart"/>
      <w:r w:rsidRPr="00BE752F">
        <w:t>Garvari</w:t>
      </w:r>
      <w:proofErr w:type="spellEnd"/>
      <w:r w:rsidRPr="00BE752F">
        <w:t xml:space="preserve"> | Garver | Garvey | Garvin |</w:t>
      </w:r>
    </w:p>
    <w:p w14:paraId="39F0A720" w14:textId="77777777" w:rsidR="00000000" w:rsidRPr="00BE752F" w:rsidRDefault="00000000">
      <w:proofErr w:type="spellStart"/>
      <w:r w:rsidRPr="00BE752F">
        <w:t>Garwen</w:t>
      </w:r>
      <w:proofErr w:type="spellEnd"/>
      <w:r w:rsidRPr="00BE752F">
        <w:t xml:space="preserve"> | </w:t>
      </w:r>
      <w:proofErr w:type="spellStart"/>
      <w:r w:rsidRPr="00BE752F">
        <w:t>Garwynn</w:t>
      </w:r>
      <w:proofErr w:type="spellEnd"/>
      <w:r w:rsidRPr="00BE752F">
        <w:t xml:space="preserve"> | Gary | Garyn | Garyon | Garza | Gaskill | Gaskin | Gaskins | Gaspard | </w:t>
      </w:r>
      <w:proofErr w:type="spellStart"/>
      <w:r w:rsidRPr="00BE752F">
        <w:t>Gasteiz</w:t>
      </w:r>
      <w:proofErr w:type="spellEnd"/>
      <w:r w:rsidRPr="00BE752F">
        <w:t xml:space="preserve"> | </w:t>
      </w:r>
      <w:proofErr w:type="spellStart"/>
      <w:r w:rsidRPr="00BE752F">
        <w:t>Gastly</w:t>
      </w:r>
      <w:proofErr w:type="spellEnd"/>
      <w:r w:rsidRPr="00BE752F">
        <w:t xml:space="preserve"> | Gaston | Gatekeeper | Gates |</w:t>
      </w:r>
    </w:p>
    <w:p w14:paraId="60483CFB" w14:textId="77777777" w:rsidR="00000000" w:rsidRPr="00BE752F" w:rsidRDefault="00000000">
      <w:r w:rsidRPr="00BE752F">
        <w:t xml:space="preserve">Gatewood | Gath | Gatha | Gathorne | Gati | Gatleen | Gatlin | Gatling | Gatnam | Gato | </w:t>
      </w:r>
      <w:proofErr w:type="spellStart"/>
      <w:r w:rsidRPr="00BE752F">
        <w:t>Gatomon</w:t>
      </w:r>
      <w:proofErr w:type="spellEnd"/>
      <w:r w:rsidRPr="00BE752F">
        <w:t xml:space="preserve"> | Gator | Gatos | </w:t>
      </w:r>
      <w:proofErr w:type="spellStart"/>
      <w:r w:rsidRPr="00BE752F">
        <w:t>Gatowogo</w:t>
      </w:r>
      <w:proofErr w:type="spellEnd"/>
      <w:r w:rsidRPr="00BE752F">
        <w:t xml:space="preserve"> | </w:t>
      </w:r>
      <w:proofErr w:type="spellStart"/>
      <w:r w:rsidRPr="00BE752F">
        <w:t>Gatragupta</w:t>
      </w:r>
      <w:proofErr w:type="spellEnd"/>
      <w:r w:rsidRPr="00BE752F">
        <w:t xml:space="preserve"> |</w:t>
      </w:r>
    </w:p>
    <w:p w14:paraId="4E585887" w14:textId="77777777" w:rsidR="00000000" w:rsidRPr="00BE752F" w:rsidRDefault="00000000">
      <w:proofErr w:type="spellStart"/>
      <w:r w:rsidRPr="00BE752F">
        <w:t>Gatravat</w:t>
      </w:r>
      <w:proofErr w:type="spellEnd"/>
      <w:r w:rsidRPr="00BE752F">
        <w:t xml:space="preserve"> | Gatravati | </w:t>
      </w:r>
      <w:proofErr w:type="spellStart"/>
      <w:r w:rsidRPr="00BE752F">
        <w:t>Gatravinda</w:t>
      </w:r>
      <w:proofErr w:type="spellEnd"/>
      <w:r w:rsidRPr="00BE752F">
        <w:t xml:space="preserve"> | Gatsby | Gatsharan | Gattani | Gatto | Gau | Gaubaruva | </w:t>
      </w:r>
      <w:proofErr w:type="spellStart"/>
      <w:r w:rsidRPr="00BE752F">
        <w:t>Gaubruva</w:t>
      </w:r>
      <w:proofErr w:type="spellEnd"/>
      <w:r w:rsidRPr="00BE752F">
        <w:t xml:space="preserve"> | Gaud | Gauda | Gaude | Gaudence |</w:t>
      </w:r>
    </w:p>
    <w:p w14:paraId="2E4909BD" w14:textId="77777777" w:rsidR="00000000" w:rsidRPr="00BE752F" w:rsidRDefault="00000000">
      <w:r w:rsidRPr="00BE752F">
        <w:t xml:space="preserve">Gaudet | Gauge | </w:t>
      </w:r>
      <w:proofErr w:type="spellStart"/>
      <w:r w:rsidRPr="00BE752F">
        <w:t>Gauhar</w:t>
      </w:r>
      <w:proofErr w:type="spellEnd"/>
      <w:r w:rsidRPr="00BE752F">
        <w:t xml:space="preserve"> | Gaul | Gault | Gaumata | Gaur | Gaura | Gaurang | Gauranga | </w:t>
      </w:r>
      <w:proofErr w:type="spellStart"/>
      <w:r w:rsidRPr="00BE752F">
        <w:t>Gaurangah</w:t>
      </w:r>
      <w:proofErr w:type="spellEnd"/>
      <w:r w:rsidRPr="00BE752F">
        <w:t xml:space="preserve"> | Gaurangi | Gaurav | Gauri | Gaurija |</w:t>
      </w:r>
    </w:p>
    <w:p w14:paraId="43075135" w14:textId="77777777" w:rsidR="00000000" w:rsidRPr="00BE752F" w:rsidRDefault="00000000">
      <w:r w:rsidRPr="00BE752F">
        <w:t xml:space="preserve">Gaurika | </w:t>
      </w:r>
      <w:proofErr w:type="spellStart"/>
      <w:r w:rsidRPr="00BE752F">
        <w:t>Gaurikanta</w:t>
      </w:r>
      <w:proofErr w:type="spellEnd"/>
      <w:r w:rsidRPr="00BE752F">
        <w:t xml:space="preserve"> | </w:t>
      </w:r>
      <w:proofErr w:type="spellStart"/>
      <w:r w:rsidRPr="00BE752F">
        <w:t>Gaurinatha</w:t>
      </w:r>
      <w:proofErr w:type="spellEnd"/>
      <w:r w:rsidRPr="00BE752F">
        <w:t xml:space="preserve"> | </w:t>
      </w:r>
      <w:proofErr w:type="spellStart"/>
      <w:r w:rsidRPr="00BE752F">
        <w:t>Gauriprasanna</w:t>
      </w:r>
      <w:proofErr w:type="spellEnd"/>
      <w:r w:rsidRPr="00BE752F">
        <w:t xml:space="preserve"> | </w:t>
      </w:r>
      <w:proofErr w:type="spellStart"/>
      <w:r w:rsidRPr="00BE752F">
        <w:t>Gauriputra</w:t>
      </w:r>
      <w:proofErr w:type="spellEnd"/>
      <w:r w:rsidRPr="00BE752F">
        <w:t xml:space="preserve"> | Gaurisa | Gause | Gautam | Gautami | Gauthier | </w:t>
      </w:r>
      <w:proofErr w:type="spellStart"/>
      <w:r w:rsidRPr="00BE752F">
        <w:t>Gauwsikan</w:t>
      </w:r>
      <w:proofErr w:type="spellEnd"/>
      <w:r w:rsidRPr="00BE752F">
        <w:t xml:space="preserve"> | Gav | </w:t>
      </w:r>
      <w:proofErr w:type="spellStart"/>
      <w:r w:rsidRPr="00BE752F">
        <w:t>Gavalon</w:t>
      </w:r>
      <w:proofErr w:type="spellEnd"/>
      <w:r w:rsidRPr="00BE752F">
        <w:t xml:space="preserve"> |</w:t>
      </w:r>
    </w:p>
    <w:p w14:paraId="0AC324EA" w14:textId="77777777" w:rsidR="00000000" w:rsidRPr="00BE752F" w:rsidRDefault="00000000">
      <w:r w:rsidRPr="00BE752F">
        <w:t xml:space="preserve">Gavan | Gavarasana | </w:t>
      </w:r>
      <w:proofErr w:type="spellStart"/>
      <w:r w:rsidRPr="00BE752F">
        <w:t>Gavayan</w:t>
      </w:r>
      <w:proofErr w:type="spellEnd"/>
      <w:r w:rsidRPr="00BE752F">
        <w:t xml:space="preserve"> | Gavendra | Gavi | Gavin | </w:t>
      </w:r>
      <w:proofErr w:type="spellStart"/>
      <w:r w:rsidRPr="00BE752F">
        <w:t>Gavisvara</w:t>
      </w:r>
      <w:proofErr w:type="spellEnd"/>
      <w:r w:rsidRPr="00BE752F">
        <w:t xml:space="preserve"> | Gavivi | </w:t>
      </w:r>
      <w:proofErr w:type="spellStart"/>
      <w:r w:rsidRPr="00BE752F">
        <w:t>Gavneet</w:t>
      </w:r>
      <w:proofErr w:type="spellEnd"/>
      <w:r w:rsidRPr="00BE752F">
        <w:t xml:space="preserve"> | Gavra | Gavriel | Gavrila | Gavynn | Gawin | Gawyn |</w:t>
      </w:r>
    </w:p>
    <w:p w14:paraId="7B6BE37F" w14:textId="77777777" w:rsidR="00000000" w:rsidRPr="00BE752F" w:rsidRDefault="00000000">
      <w:r w:rsidRPr="00BE752F">
        <w:t xml:space="preserve">Gay | Gaya | </w:t>
      </w:r>
      <w:proofErr w:type="spellStart"/>
      <w:r w:rsidRPr="00BE752F">
        <w:t>Gayadhastay</w:t>
      </w:r>
      <w:proofErr w:type="spellEnd"/>
      <w:r w:rsidRPr="00BE752F">
        <w:t xml:space="preserve"> | Gayan | Gayane | </w:t>
      </w:r>
      <w:proofErr w:type="spellStart"/>
      <w:r w:rsidRPr="00BE752F">
        <w:t>Gayanthi</w:t>
      </w:r>
      <w:proofErr w:type="spellEnd"/>
      <w:r w:rsidRPr="00BE752F">
        <w:t xml:space="preserve"> | Gayathiri | Gayathri | Gayatri | Gaye | Gayee | Gayen | Gaylan | Gayle | Gaylen | Gaylin</w:t>
      </w:r>
    </w:p>
    <w:p w14:paraId="75036BB4" w14:textId="77777777" w:rsidR="00000000" w:rsidRPr="00BE752F" w:rsidRDefault="00000000">
      <w:r w:rsidRPr="00BE752F">
        <w:t xml:space="preserve">| Gayln | Gaylon | Gaylor | Gaylord | Gaylyn | Gayne | Gaynell | Gayner | Gaynes | Gaynor | Gayo | Gaytan | </w:t>
      </w:r>
      <w:proofErr w:type="spellStart"/>
      <w:r w:rsidRPr="00BE752F">
        <w:t>Gaythorne</w:t>
      </w:r>
      <w:proofErr w:type="spellEnd"/>
      <w:r w:rsidRPr="00BE752F">
        <w:t xml:space="preserve"> | Gayton | Gaz | Gazal |</w:t>
      </w:r>
    </w:p>
    <w:p w14:paraId="1F47E03D" w14:textId="77777777" w:rsidR="00000000" w:rsidRPr="00BE752F" w:rsidRDefault="00000000">
      <w:r w:rsidRPr="00BE752F">
        <w:t xml:space="preserve">Gazali | </w:t>
      </w:r>
      <w:proofErr w:type="spellStart"/>
      <w:r w:rsidRPr="00BE752F">
        <w:t>Gazarii</w:t>
      </w:r>
      <w:proofErr w:type="spellEnd"/>
      <w:r w:rsidRPr="00BE752F">
        <w:t xml:space="preserve"> | Gazel | Gazit | </w:t>
      </w:r>
      <w:proofErr w:type="spellStart"/>
      <w:r w:rsidRPr="00BE752F">
        <w:t>Gazork</w:t>
      </w:r>
      <w:proofErr w:type="spellEnd"/>
      <w:r w:rsidRPr="00BE752F">
        <w:t xml:space="preserve"> | Gazpacho | </w:t>
      </w:r>
      <w:proofErr w:type="spellStart"/>
      <w:r w:rsidRPr="00BE752F">
        <w:t>Gbenyo</w:t>
      </w:r>
      <w:proofErr w:type="spellEnd"/>
      <w:r w:rsidRPr="00BE752F">
        <w:t xml:space="preserve"> | </w:t>
      </w:r>
      <w:proofErr w:type="spellStart"/>
      <w:r w:rsidRPr="00BE752F">
        <w:t>Gbodi</w:t>
      </w:r>
      <w:proofErr w:type="spellEnd"/>
      <w:r w:rsidRPr="00BE752F">
        <w:t xml:space="preserve"> | Ge | Gea | Gean | Geana | Geanne | Gearhart | </w:t>
      </w:r>
      <w:proofErr w:type="spellStart"/>
      <w:r w:rsidRPr="00BE752F">
        <w:t>Geat</w:t>
      </w:r>
      <w:proofErr w:type="spellEnd"/>
      <w:r w:rsidRPr="00BE752F">
        <w:t xml:space="preserve"> | Geba | Gebke |</w:t>
      </w:r>
    </w:p>
    <w:p w14:paraId="237243C7" w14:textId="77777777" w:rsidR="00000000" w:rsidRPr="00BE752F" w:rsidRDefault="00000000">
      <w:r w:rsidRPr="00BE752F">
        <w:t xml:space="preserve">Gecko | Gedalia | Gedd | Geddy | Geder | Gediz | Gee | </w:t>
      </w:r>
      <w:proofErr w:type="spellStart"/>
      <w:r w:rsidRPr="00BE752F">
        <w:t>Geegym</w:t>
      </w:r>
      <w:proofErr w:type="spellEnd"/>
      <w:r w:rsidRPr="00BE752F">
        <w:t xml:space="preserve"> | Geek | Geekie | </w:t>
      </w:r>
      <w:proofErr w:type="spellStart"/>
      <w:r w:rsidRPr="00BE752F">
        <w:t>Geener</w:t>
      </w:r>
      <w:proofErr w:type="spellEnd"/>
      <w:r w:rsidRPr="00BE752F">
        <w:t xml:space="preserve"> | Geert | Geerte | Geerten | </w:t>
      </w:r>
      <w:proofErr w:type="spellStart"/>
      <w:r w:rsidRPr="00BE752F">
        <w:t>Geertie</w:t>
      </w:r>
      <w:proofErr w:type="spellEnd"/>
      <w:r w:rsidRPr="00BE752F">
        <w:t xml:space="preserve"> | Geertje |</w:t>
      </w:r>
    </w:p>
    <w:p w14:paraId="719EE4EF" w14:textId="77777777" w:rsidR="00000000" w:rsidRPr="00BE752F" w:rsidRDefault="00000000">
      <w:proofErr w:type="spellStart"/>
      <w:r w:rsidRPr="00BE752F">
        <w:t>Geertjen</w:t>
      </w:r>
      <w:proofErr w:type="spellEnd"/>
      <w:r w:rsidRPr="00BE752F">
        <w:t xml:space="preserve"> | Geertruida | </w:t>
      </w:r>
      <w:proofErr w:type="spellStart"/>
      <w:r w:rsidRPr="00BE752F">
        <w:t>Geesien</w:t>
      </w:r>
      <w:proofErr w:type="spellEnd"/>
      <w:r w:rsidRPr="00BE752F">
        <w:t xml:space="preserve"> | </w:t>
      </w:r>
      <w:proofErr w:type="spellStart"/>
      <w:r w:rsidRPr="00BE752F">
        <w:t>Geesje</w:t>
      </w:r>
      <w:proofErr w:type="spellEnd"/>
      <w:r w:rsidRPr="00BE752F">
        <w:t xml:space="preserve"> | Geeske | Geet | Geeta | </w:t>
      </w:r>
      <w:proofErr w:type="spellStart"/>
      <w:r w:rsidRPr="00BE752F">
        <w:t>Geete</w:t>
      </w:r>
      <w:proofErr w:type="spellEnd"/>
      <w:r w:rsidRPr="00BE752F">
        <w:t xml:space="preserve"> | Geetha | </w:t>
      </w:r>
      <w:proofErr w:type="spellStart"/>
      <w:r w:rsidRPr="00BE752F">
        <w:t>Geethakrishnan</w:t>
      </w:r>
      <w:proofErr w:type="spellEnd"/>
      <w:r w:rsidRPr="00BE752F">
        <w:t xml:space="preserve"> | Geethanjali | Geethasree | </w:t>
      </w:r>
      <w:proofErr w:type="spellStart"/>
      <w:r w:rsidRPr="00BE752F">
        <w:t>Geety</w:t>
      </w:r>
      <w:proofErr w:type="spellEnd"/>
      <w:r w:rsidRPr="00BE752F">
        <w:t xml:space="preserve"> | Geezer |</w:t>
      </w:r>
    </w:p>
    <w:p w14:paraId="77C19523" w14:textId="77777777" w:rsidR="00000000" w:rsidRPr="00BE752F" w:rsidRDefault="00000000">
      <w:r w:rsidRPr="00BE752F">
        <w:t xml:space="preserve">Geffen | Geffrey | </w:t>
      </w:r>
      <w:proofErr w:type="spellStart"/>
      <w:r w:rsidRPr="00BE752F">
        <w:t>Geg</w:t>
      </w:r>
      <w:proofErr w:type="spellEnd"/>
      <w:r w:rsidRPr="00BE752F">
        <w:t xml:space="preserve"> | Gehan | Gehazi | Gehna | Gehring | Gei | Geiger | Geike | </w:t>
      </w:r>
      <w:proofErr w:type="spellStart"/>
      <w:r w:rsidRPr="00BE752F">
        <w:t>Geiri</w:t>
      </w:r>
      <w:proofErr w:type="spellEnd"/>
      <w:r w:rsidRPr="00BE752F">
        <w:t xml:space="preserve"> | Geisha | Geisler | Geist | </w:t>
      </w:r>
      <w:proofErr w:type="spellStart"/>
      <w:r w:rsidRPr="00BE752F">
        <w:t>Geit</w:t>
      </w:r>
      <w:proofErr w:type="spellEnd"/>
      <w:r w:rsidRPr="00BE752F">
        <w:t xml:space="preserve"> | GeJuan | </w:t>
      </w:r>
      <w:proofErr w:type="spellStart"/>
      <w:r w:rsidRPr="00BE752F">
        <w:t>Geke</w:t>
      </w:r>
      <w:proofErr w:type="spellEnd"/>
      <w:r w:rsidRPr="00BE752F">
        <w:t xml:space="preserve"> | </w:t>
      </w:r>
      <w:proofErr w:type="spellStart"/>
      <w:r w:rsidRPr="00BE752F">
        <w:t>Gekkai</w:t>
      </w:r>
      <w:proofErr w:type="spellEnd"/>
    </w:p>
    <w:p w14:paraId="58836AB5" w14:textId="77777777" w:rsidR="00000000" w:rsidRPr="00BE752F" w:rsidRDefault="00000000">
      <w:r w:rsidRPr="00BE752F">
        <w:t xml:space="preserve">| Gel | </w:t>
      </w:r>
      <w:proofErr w:type="spellStart"/>
      <w:r w:rsidRPr="00BE752F">
        <w:t>Gelana</w:t>
      </w:r>
      <w:proofErr w:type="spellEnd"/>
      <w:r w:rsidRPr="00BE752F">
        <w:t xml:space="preserve"> | Gele | Gelen | Geli | Gelin | Gelis | Gelissa | Geller | Gelly | </w:t>
      </w:r>
      <w:proofErr w:type="spellStart"/>
      <w:r w:rsidRPr="00BE752F">
        <w:t>Gelse</w:t>
      </w:r>
      <w:proofErr w:type="spellEnd"/>
      <w:r w:rsidRPr="00BE752F">
        <w:t xml:space="preserve"> | Gelsey | </w:t>
      </w:r>
      <w:proofErr w:type="spellStart"/>
      <w:r w:rsidRPr="00BE752F">
        <w:t>Gely</w:t>
      </w:r>
      <w:proofErr w:type="spellEnd"/>
      <w:r w:rsidRPr="00BE752F">
        <w:t xml:space="preserve"> | Gem | Gema | </w:t>
      </w:r>
      <w:proofErr w:type="spellStart"/>
      <w:r w:rsidRPr="00BE752F">
        <w:t>Gemaine</w:t>
      </w:r>
      <w:proofErr w:type="spellEnd"/>
      <w:r w:rsidRPr="00BE752F">
        <w:t xml:space="preserve"> | Gemal | </w:t>
      </w:r>
      <w:proofErr w:type="spellStart"/>
      <w:r w:rsidRPr="00BE752F">
        <w:t>Gemani</w:t>
      </w:r>
      <w:proofErr w:type="spellEnd"/>
      <w:r w:rsidRPr="00BE752F">
        <w:t xml:space="preserve"> |</w:t>
      </w:r>
    </w:p>
    <w:p w14:paraId="44A1797F" w14:textId="77777777" w:rsidR="00000000" w:rsidRPr="00BE752F" w:rsidRDefault="00000000">
      <w:r w:rsidRPr="00BE752F">
        <w:t xml:space="preserve">Gemar | Gemari | </w:t>
      </w:r>
      <w:proofErr w:type="spellStart"/>
      <w:r w:rsidRPr="00BE752F">
        <w:t>Gemeelah</w:t>
      </w:r>
      <w:proofErr w:type="spellEnd"/>
      <w:r w:rsidRPr="00BE752F">
        <w:t xml:space="preserve"> | Gemel | Gemelle | </w:t>
      </w:r>
      <w:proofErr w:type="spellStart"/>
      <w:r w:rsidRPr="00BE752F">
        <w:t>Gemeni</w:t>
      </w:r>
      <w:proofErr w:type="spellEnd"/>
      <w:r w:rsidRPr="00BE752F">
        <w:t xml:space="preserve"> | </w:t>
      </w:r>
      <w:proofErr w:type="spellStart"/>
      <w:r w:rsidRPr="00BE752F">
        <w:t>Gemiah</w:t>
      </w:r>
      <w:proofErr w:type="spellEnd"/>
      <w:r w:rsidRPr="00BE752F">
        <w:t xml:space="preserve"> | </w:t>
      </w:r>
      <w:proofErr w:type="spellStart"/>
      <w:r w:rsidRPr="00BE752F">
        <w:t>Gemilah</w:t>
      </w:r>
      <w:proofErr w:type="spellEnd"/>
      <w:r w:rsidRPr="00BE752F">
        <w:t xml:space="preserve"> | </w:t>
      </w:r>
      <w:proofErr w:type="spellStart"/>
      <w:r w:rsidRPr="00BE752F">
        <w:t>Gemin</w:t>
      </w:r>
      <w:proofErr w:type="spellEnd"/>
      <w:r w:rsidRPr="00BE752F">
        <w:t xml:space="preserve"> | Gemini | </w:t>
      </w:r>
      <w:proofErr w:type="spellStart"/>
      <w:r w:rsidRPr="00BE752F">
        <w:t>Gemirah</w:t>
      </w:r>
      <w:proofErr w:type="spellEnd"/>
      <w:r w:rsidRPr="00BE752F">
        <w:t xml:space="preserve"> | Gemma | Gemmel | Gen | Gena |</w:t>
      </w:r>
    </w:p>
    <w:p w14:paraId="01BECB84" w14:textId="77777777" w:rsidR="00000000" w:rsidRPr="00BE752F" w:rsidRDefault="00000000">
      <w:r w:rsidRPr="00BE752F">
        <w:t xml:space="preserve">Genae | Genai | Genat | </w:t>
      </w:r>
      <w:proofErr w:type="spellStart"/>
      <w:r w:rsidRPr="00BE752F">
        <w:t>Genava</w:t>
      </w:r>
      <w:proofErr w:type="spellEnd"/>
      <w:r w:rsidRPr="00BE752F">
        <w:t xml:space="preserve"> | Genay | Gencay | Gendron | Gendry | Gene | Genelle | General | Genero | Genes | Genese | Genesis | Genessa</w:t>
      </w:r>
    </w:p>
    <w:p w14:paraId="0F923A48" w14:textId="77777777" w:rsidR="00000000" w:rsidRPr="00BE752F" w:rsidRDefault="00000000">
      <w:r w:rsidRPr="00BE752F">
        <w:t xml:space="preserve">| Genessis | Genet | Geneva | Genevieve | Genevote | Geng | Gengar | Genghis | </w:t>
      </w:r>
      <w:proofErr w:type="spellStart"/>
      <w:r w:rsidRPr="00BE752F">
        <w:t>Genghiskhat</w:t>
      </w:r>
      <w:proofErr w:type="spellEnd"/>
      <w:r w:rsidRPr="00BE752F">
        <w:t xml:space="preserve"> | </w:t>
      </w:r>
      <w:proofErr w:type="spellStart"/>
      <w:r w:rsidRPr="00BE752F">
        <w:t>Gengy</w:t>
      </w:r>
      <w:proofErr w:type="spellEnd"/>
      <w:r w:rsidRPr="00BE752F">
        <w:t xml:space="preserve"> | Geni | Genia | Genie | Genies | Genii |</w:t>
      </w:r>
    </w:p>
    <w:p w14:paraId="77D29FE4" w14:textId="77777777" w:rsidR="00000000" w:rsidRPr="00BE752F" w:rsidRDefault="00000000">
      <w:proofErr w:type="spellStart"/>
      <w:r w:rsidRPr="00BE752F">
        <w:t>Genior</w:t>
      </w:r>
      <w:proofErr w:type="spellEnd"/>
      <w:r w:rsidRPr="00BE752F">
        <w:t xml:space="preserve"> | Genis | Genisis | Genius | Genji | Genka | Genn | Genna | Gennadiy | </w:t>
      </w:r>
      <w:proofErr w:type="spellStart"/>
      <w:r w:rsidRPr="00BE752F">
        <w:t>Gennai</w:t>
      </w:r>
      <w:proofErr w:type="spellEnd"/>
      <w:r w:rsidRPr="00BE752F">
        <w:t xml:space="preserve"> | </w:t>
      </w:r>
      <w:proofErr w:type="spellStart"/>
      <w:r w:rsidRPr="00BE752F">
        <w:t>Gennedy</w:t>
      </w:r>
      <w:proofErr w:type="spellEnd"/>
      <w:r w:rsidRPr="00BE752F">
        <w:t xml:space="preserve"> | Gennie | Genny | Genoa | Genova | </w:t>
      </w:r>
      <w:proofErr w:type="spellStart"/>
      <w:r w:rsidRPr="00BE752F">
        <w:t>Genovie</w:t>
      </w:r>
      <w:proofErr w:type="spellEnd"/>
      <w:r w:rsidRPr="00BE752F">
        <w:t xml:space="preserve"> |</w:t>
      </w:r>
    </w:p>
    <w:p w14:paraId="664CE676" w14:textId="77777777" w:rsidR="00000000" w:rsidRPr="00BE752F" w:rsidRDefault="00000000">
      <w:r w:rsidRPr="00BE752F">
        <w:t xml:space="preserve">Genta | Gentian | Gentil | Gentile | Gentle | Gentri | Gentrie | Gentry | Genty | Genuine | Genya | Geo | </w:t>
      </w:r>
      <w:proofErr w:type="spellStart"/>
      <w:r w:rsidRPr="00BE752F">
        <w:t>Geodude</w:t>
      </w:r>
      <w:proofErr w:type="spellEnd"/>
      <w:r w:rsidRPr="00BE752F">
        <w:t xml:space="preserve"> | Geoff | Geoffery | Geoffrey |</w:t>
      </w:r>
    </w:p>
    <w:p w14:paraId="2F3227CB" w14:textId="77777777" w:rsidR="00000000" w:rsidRPr="00BE752F" w:rsidRDefault="00000000">
      <w:r w:rsidRPr="00BE752F">
        <w:t xml:space="preserve">Geofrey | </w:t>
      </w:r>
      <w:proofErr w:type="spellStart"/>
      <w:r w:rsidRPr="00BE752F">
        <w:t>Geomar</w:t>
      </w:r>
      <w:proofErr w:type="spellEnd"/>
      <w:r w:rsidRPr="00BE752F">
        <w:t xml:space="preserve"> | Geon | Geordan | </w:t>
      </w:r>
      <w:proofErr w:type="spellStart"/>
      <w:r w:rsidRPr="00BE752F">
        <w:t>Geordee</w:t>
      </w:r>
      <w:proofErr w:type="spellEnd"/>
      <w:r w:rsidRPr="00BE752F">
        <w:t xml:space="preserve"> | Georden | Geordi | Geordie | </w:t>
      </w:r>
      <w:proofErr w:type="spellStart"/>
      <w:r w:rsidRPr="00BE752F">
        <w:t>Geordin</w:t>
      </w:r>
      <w:proofErr w:type="spellEnd"/>
      <w:r w:rsidRPr="00BE752F">
        <w:t xml:space="preserve"> | Geordon | Geordy | Georg | Georganne | George |</w:t>
      </w:r>
    </w:p>
    <w:p w14:paraId="322D51F1" w14:textId="77777777" w:rsidR="00000000" w:rsidRPr="00BE752F" w:rsidRDefault="00000000">
      <w:r w:rsidRPr="00BE752F">
        <w:t xml:space="preserve">Georgea | Georgei | Georges | Georget | Georgett | Georgey | Georgi | Georgia | Georgian | Georgias | Georgie | </w:t>
      </w:r>
      <w:proofErr w:type="spellStart"/>
      <w:r w:rsidRPr="00BE752F">
        <w:t>Georgien</w:t>
      </w:r>
      <w:proofErr w:type="spellEnd"/>
      <w:r w:rsidRPr="00BE752F">
        <w:t xml:space="preserve"> | Georgina | Georgio</w:t>
      </w:r>
    </w:p>
    <w:p w14:paraId="0FAD5110" w14:textId="77777777" w:rsidR="00000000" w:rsidRPr="00BE752F" w:rsidRDefault="00000000">
      <w:r w:rsidRPr="00BE752F">
        <w:t xml:space="preserve">| Georgiou | Georgy | </w:t>
      </w:r>
      <w:proofErr w:type="spellStart"/>
      <w:r w:rsidRPr="00BE752F">
        <w:t>Georna</w:t>
      </w:r>
      <w:proofErr w:type="spellEnd"/>
      <w:r w:rsidRPr="00BE752F">
        <w:t xml:space="preserve"> | Geory | </w:t>
      </w:r>
      <w:proofErr w:type="spellStart"/>
      <w:r w:rsidRPr="00BE752F">
        <w:t>Geot</w:t>
      </w:r>
      <w:proofErr w:type="spellEnd"/>
      <w:r w:rsidRPr="00BE752F">
        <w:t xml:space="preserve"> | Geovanne | Geovanni | Geovanny | Geovany | Gepje | Geppetto | Ger | Gera | Gerah | Geraint |</w:t>
      </w:r>
    </w:p>
    <w:p w14:paraId="070B835F" w14:textId="77777777" w:rsidR="00000000" w:rsidRPr="00BE752F" w:rsidRDefault="00000000">
      <w:r w:rsidRPr="00BE752F">
        <w:t xml:space="preserve">Geral | Gerald | Geralde | Geraldean | Geraldine | Geraldino | </w:t>
      </w:r>
      <w:proofErr w:type="spellStart"/>
      <w:r w:rsidRPr="00BE752F">
        <w:t>Geramey</w:t>
      </w:r>
      <w:proofErr w:type="spellEnd"/>
      <w:r w:rsidRPr="00BE752F">
        <w:t xml:space="preserve"> | Gerami | Gerard | Gerarde | Gerardina | Gerardo | Gerardus | </w:t>
      </w:r>
      <w:proofErr w:type="spellStart"/>
      <w:r w:rsidRPr="00BE752F">
        <w:t>Gerbaut</w:t>
      </w:r>
      <w:proofErr w:type="spellEnd"/>
    </w:p>
    <w:p w14:paraId="5FBB7B99" w14:textId="77777777" w:rsidR="00000000" w:rsidRPr="00BE752F" w:rsidRDefault="00000000">
      <w:r w:rsidRPr="00BE752F">
        <w:t xml:space="preserve">| Gerben | Gerber | Gerbil | </w:t>
      </w:r>
      <w:proofErr w:type="spellStart"/>
      <w:r w:rsidRPr="00BE752F">
        <w:t>Gercek</w:t>
      </w:r>
      <w:proofErr w:type="spellEnd"/>
      <w:r w:rsidRPr="00BE752F">
        <w:t xml:space="preserve"> | Gerd | Gerda | Gerdien | Gerdina | Gerel | Gerell | </w:t>
      </w:r>
      <w:proofErr w:type="spellStart"/>
      <w:r w:rsidRPr="00BE752F">
        <w:t>Geremey</w:t>
      </w:r>
      <w:proofErr w:type="spellEnd"/>
      <w:r w:rsidRPr="00BE752F">
        <w:t xml:space="preserve"> | Geremia | Geremy | Gerene | Gergis | Geri |</w:t>
      </w:r>
    </w:p>
    <w:p w14:paraId="36817D3E" w14:textId="77777777" w:rsidR="00000000" w:rsidRPr="00BE752F" w:rsidRDefault="00000000">
      <w:proofErr w:type="spellStart"/>
      <w:r w:rsidRPr="00BE752F">
        <w:t>Gerian</w:t>
      </w:r>
      <w:proofErr w:type="spellEnd"/>
      <w:r w:rsidRPr="00BE752F">
        <w:t xml:space="preserve"> | Gerie | Gerit | </w:t>
      </w:r>
      <w:proofErr w:type="spellStart"/>
      <w:r w:rsidRPr="00BE752F">
        <w:t>Gerjan</w:t>
      </w:r>
      <w:proofErr w:type="spellEnd"/>
      <w:r w:rsidRPr="00BE752F">
        <w:t xml:space="preserve"> | </w:t>
      </w:r>
      <w:proofErr w:type="spellStart"/>
      <w:r w:rsidRPr="00BE752F">
        <w:t>Gerjanne</w:t>
      </w:r>
      <w:proofErr w:type="spellEnd"/>
      <w:r w:rsidRPr="00BE752F">
        <w:t xml:space="preserve"> | Gerke | Gerla | Gerlach | Gerlind | Gerlinde | Gerly | Germain | Germaine | German | Germane |</w:t>
      </w:r>
    </w:p>
    <w:p w14:paraId="20AE7324" w14:textId="77777777" w:rsidR="00000000" w:rsidRPr="00BE752F" w:rsidRDefault="00000000">
      <w:r w:rsidRPr="00BE752F">
        <w:t xml:space="preserve">Germany | Germayne | Germund | Gern | Gero | </w:t>
      </w:r>
      <w:proofErr w:type="spellStart"/>
      <w:r w:rsidRPr="00BE752F">
        <w:t>Geroma</w:t>
      </w:r>
      <w:proofErr w:type="spellEnd"/>
      <w:r w:rsidRPr="00BE752F">
        <w:t xml:space="preserve"> | Geron | Geroni | Geronimo | Gerrard | Gerre | Gerren | Gerri | </w:t>
      </w:r>
      <w:proofErr w:type="spellStart"/>
      <w:r w:rsidRPr="00BE752F">
        <w:t>Gerrian</w:t>
      </w:r>
      <w:proofErr w:type="spellEnd"/>
      <w:r w:rsidRPr="00BE752F">
        <w:t xml:space="preserve"> | Gerrianne |</w:t>
      </w:r>
    </w:p>
    <w:p w14:paraId="5F83E7B8" w14:textId="77777777" w:rsidR="00000000" w:rsidRPr="00BE752F" w:rsidRDefault="00000000">
      <w:r w:rsidRPr="00BE752F">
        <w:t xml:space="preserve">Gerrie | </w:t>
      </w:r>
      <w:proofErr w:type="spellStart"/>
      <w:r w:rsidRPr="00BE752F">
        <w:t>Gerriet</w:t>
      </w:r>
      <w:proofErr w:type="spellEnd"/>
      <w:r w:rsidRPr="00BE752F">
        <w:t xml:space="preserve"> | Gerrit | </w:t>
      </w:r>
      <w:proofErr w:type="spellStart"/>
      <w:r w:rsidRPr="00BE752F">
        <w:t>Gerritje</w:t>
      </w:r>
      <w:proofErr w:type="spellEnd"/>
      <w:r w:rsidRPr="00BE752F">
        <w:t xml:space="preserve"> | Gerro | </w:t>
      </w:r>
      <w:proofErr w:type="spellStart"/>
      <w:r w:rsidRPr="00BE752F">
        <w:t>Gerrol</w:t>
      </w:r>
      <w:proofErr w:type="spellEnd"/>
      <w:r w:rsidRPr="00BE752F">
        <w:t xml:space="preserve"> | Gerry | Gersende | Gert | Gerte | Gertie | Gertje | Gertraud | </w:t>
      </w:r>
      <w:proofErr w:type="spellStart"/>
      <w:r w:rsidRPr="00BE752F">
        <w:t>Gertride</w:t>
      </w:r>
      <w:proofErr w:type="spellEnd"/>
      <w:r w:rsidRPr="00BE752F">
        <w:t xml:space="preserve"> | Gertruda | Gertrude |</w:t>
      </w:r>
    </w:p>
    <w:p w14:paraId="625D6E29" w14:textId="77777777" w:rsidR="00000000" w:rsidRPr="00BE752F" w:rsidRDefault="00000000">
      <w:r w:rsidRPr="00BE752F">
        <w:t xml:space="preserve">Gervais | Gervaise | Gervase | Gervese | Gerwin | Gery | Gese | </w:t>
      </w:r>
      <w:proofErr w:type="spellStart"/>
      <w:r w:rsidRPr="00BE752F">
        <w:t>Geshe</w:t>
      </w:r>
      <w:proofErr w:type="spellEnd"/>
      <w:r w:rsidRPr="00BE752F">
        <w:t xml:space="preserve"> | Gesine | </w:t>
      </w:r>
      <w:proofErr w:type="spellStart"/>
      <w:r w:rsidRPr="00BE752F">
        <w:t>Gessi</w:t>
      </w:r>
      <w:proofErr w:type="spellEnd"/>
      <w:r w:rsidRPr="00BE752F">
        <w:t xml:space="preserve"> | Gesu | </w:t>
      </w:r>
      <w:proofErr w:type="spellStart"/>
      <w:r w:rsidRPr="00BE752F">
        <w:t>Gesvalda</w:t>
      </w:r>
      <w:proofErr w:type="spellEnd"/>
      <w:r w:rsidRPr="00BE752F">
        <w:t xml:space="preserve"> | Geta | Geter | Getha | Gether |</w:t>
      </w:r>
    </w:p>
    <w:p w14:paraId="3557FF73" w14:textId="77777777" w:rsidR="00000000" w:rsidRPr="00BE752F" w:rsidRDefault="00000000">
      <w:r w:rsidRPr="00BE752F">
        <w:t xml:space="preserve">Gethin | Gethsemane | Getty | Getz | Geva | </w:t>
      </w:r>
      <w:proofErr w:type="spellStart"/>
      <w:r w:rsidRPr="00BE752F">
        <w:t>Geve</w:t>
      </w:r>
      <w:proofErr w:type="spellEnd"/>
      <w:r w:rsidRPr="00BE752F">
        <w:t xml:space="preserve"> | Gevon | Geyer | Geza | </w:t>
      </w:r>
      <w:proofErr w:type="spellStart"/>
      <w:r w:rsidRPr="00BE752F">
        <w:t>Gezkin</w:t>
      </w:r>
      <w:proofErr w:type="spellEnd"/>
      <w:r w:rsidRPr="00BE752F">
        <w:t xml:space="preserve"> | Ghadeer | Ghadir | Ghaibi | </w:t>
      </w:r>
      <w:proofErr w:type="spellStart"/>
      <w:r w:rsidRPr="00BE752F">
        <w:t>Ghanajani</w:t>
      </w:r>
      <w:proofErr w:type="spellEnd"/>
      <w:r w:rsidRPr="00BE752F">
        <w:t xml:space="preserve"> | Ghanapriya |</w:t>
      </w:r>
    </w:p>
    <w:p w14:paraId="0BEFAF7B" w14:textId="77777777" w:rsidR="00000000" w:rsidRPr="00BE752F" w:rsidRDefault="00000000">
      <w:proofErr w:type="spellStart"/>
      <w:r w:rsidRPr="00BE752F">
        <w:t>Ghanasravas</w:t>
      </w:r>
      <w:proofErr w:type="spellEnd"/>
      <w:r w:rsidRPr="00BE752F">
        <w:t xml:space="preserve"> | Ghanasyama | </w:t>
      </w:r>
      <w:proofErr w:type="spellStart"/>
      <w:r w:rsidRPr="00BE752F">
        <w:t>Ghanavahana</w:t>
      </w:r>
      <w:proofErr w:type="spellEnd"/>
      <w:r w:rsidRPr="00BE752F">
        <w:t xml:space="preserve"> | Ghane | Ghanshyam | </w:t>
      </w:r>
      <w:proofErr w:type="spellStart"/>
      <w:r w:rsidRPr="00BE752F">
        <w:t>Ghantaka</w:t>
      </w:r>
      <w:proofErr w:type="spellEnd"/>
      <w:r w:rsidRPr="00BE752F">
        <w:t xml:space="preserve"> | </w:t>
      </w:r>
      <w:proofErr w:type="spellStart"/>
      <w:r w:rsidRPr="00BE752F">
        <w:t>Ghantakarna</w:t>
      </w:r>
      <w:proofErr w:type="spellEnd"/>
      <w:r w:rsidRPr="00BE752F">
        <w:t xml:space="preserve"> | </w:t>
      </w:r>
      <w:proofErr w:type="spellStart"/>
      <w:r w:rsidRPr="00BE752F">
        <w:t>Ghantin</w:t>
      </w:r>
      <w:proofErr w:type="spellEnd"/>
      <w:r w:rsidRPr="00BE752F">
        <w:t xml:space="preserve"> | </w:t>
      </w:r>
      <w:proofErr w:type="spellStart"/>
      <w:r w:rsidRPr="00BE752F">
        <w:t>Ghantine</w:t>
      </w:r>
      <w:proofErr w:type="spellEnd"/>
      <w:r w:rsidRPr="00BE752F">
        <w:t xml:space="preserve"> | Ghanya | Gharcheen |</w:t>
      </w:r>
    </w:p>
    <w:p w14:paraId="052BA6DA" w14:textId="77777777" w:rsidR="00000000" w:rsidRPr="00BE752F" w:rsidRDefault="00000000">
      <w:r w:rsidRPr="00BE752F">
        <w:t xml:space="preserve">Gharchet | Ghasi | </w:t>
      </w:r>
      <w:proofErr w:type="spellStart"/>
      <w:r w:rsidRPr="00BE752F">
        <w:t>Ghasita</w:t>
      </w:r>
      <w:proofErr w:type="spellEnd"/>
      <w:r w:rsidRPr="00BE752F">
        <w:t xml:space="preserve"> | </w:t>
      </w:r>
      <w:proofErr w:type="spellStart"/>
      <w:r w:rsidRPr="00BE752F">
        <w:t>Ghatakarna</w:t>
      </w:r>
      <w:proofErr w:type="spellEnd"/>
      <w:r w:rsidRPr="00BE752F">
        <w:t xml:space="preserve"> | </w:t>
      </w:r>
      <w:proofErr w:type="spellStart"/>
      <w:r w:rsidRPr="00BE752F">
        <w:t>Ghatala</w:t>
      </w:r>
      <w:proofErr w:type="spellEnd"/>
      <w:r w:rsidRPr="00BE752F">
        <w:t xml:space="preserve"> | </w:t>
      </w:r>
      <w:proofErr w:type="spellStart"/>
      <w:r w:rsidRPr="00BE752F">
        <w:t>Ghatalika</w:t>
      </w:r>
      <w:proofErr w:type="spellEnd"/>
      <w:r w:rsidRPr="00BE752F">
        <w:t xml:space="preserve"> | </w:t>
      </w:r>
      <w:proofErr w:type="spellStart"/>
      <w:r w:rsidRPr="00BE752F">
        <w:t>Ghatari</w:t>
      </w:r>
      <w:proofErr w:type="spellEnd"/>
      <w:r w:rsidRPr="00BE752F">
        <w:t xml:space="preserve"> | Ghatin | </w:t>
      </w:r>
      <w:proofErr w:type="spellStart"/>
      <w:r w:rsidRPr="00BE752F">
        <w:t>Ghatodara</w:t>
      </w:r>
      <w:proofErr w:type="spellEnd"/>
      <w:r w:rsidRPr="00BE752F">
        <w:t xml:space="preserve"> | </w:t>
      </w:r>
      <w:proofErr w:type="spellStart"/>
      <w:r w:rsidRPr="00BE752F">
        <w:t>Ghatta</w:t>
      </w:r>
      <w:proofErr w:type="spellEnd"/>
      <w:r w:rsidRPr="00BE752F">
        <w:t xml:space="preserve"> | Ghazal | Ghazala | Ghazali | </w:t>
      </w:r>
      <w:proofErr w:type="spellStart"/>
      <w:r w:rsidRPr="00BE752F">
        <w:t>Ghazan</w:t>
      </w:r>
      <w:proofErr w:type="spellEnd"/>
      <w:r w:rsidRPr="00BE752F">
        <w:t xml:space="preserve"> |</w:t>
      </w:r>
    </w:p>
    <w:p w14:paraId="76ACB044" w14:textId="77777777" w:rsidR="00000000" w:rsidRPr="00BE752F" w:rsidRDefault="00000000">
      <w:proofErr w:type="spellStart"/>
      <w:r w:rsidRPr="00BE752F">
        <w:t>Ghelein</w:t>
      </w:r>
      <w:proofErr w:type="spellEnd"/>
      <w:r w:rsidRPr="00BE752F">
        <w:t xml:space="preserve"> | Gheleyn | Ghemawat | </w:t>
      </w:r>
      <w:proofErr w:type="spellStart"/>
      <w:r w:rsidRPr="00BE752F">
        <w:t>Ghenima</w:t>
      </w:r>
      <w:proofErr w:type="spellEnd"/>
      <w:r w:rsidRPr="00BE752F">
        <w:t xml:space="preserve"> | Ghent | </w:t>
      </w:r>
      <w:proofErr w:type="spellStart"/>
      <w:r w:rsidRPr="00BE752F">
        <w:t>Gheri</w:t>
      </w:r>
      <w:proofErr w:type="spellEnd"/>
      <w:r w:rsidRPr="00BE752F">
        <w:t xml:space="preserve"> | Ghezal | </w:t>
      </w:r>
      <w:proofErr w:type="spellStart"/>
      <w:r w:rsidRPr="00BE752F">
        <w:t>Ghilain</w:t>
      </w:r>
      <w:proofErr w:type="spellEnd"/>
      <w:r w:rsidRPr="00BE752F">
        <w:t xml:space="preserve"> | </w:t>
      </w:r>
      <w:proofErr w:type="spellStart"/>
      <w:r w:rsidRPr="00BE752F">
        <w:t>Ghiradelli</w:t>
      </w:r>
      <w:proofErr w:type="spellEnd"/>
      <w:r w:rsidRPr="00BE752F">
        <w:t xml:space="preserve"> | Ghislain | Ghislaine | Ghita | Gholam | Ghost |</w:t>
      </w:r>
    </w:p>
    <w:p w14:paraId="59F30DF3" w14:textId="77777777" w:rsidR="00000000" w:rsidRPr="00BE752F" w:rsidRDefault="00000000">
      <w:r w:rsidRPr="00BE752F">
        <w:t xml:space="preserve">Ghostbuster | Ghouse | </w:t>
      </w:r>
      <w:proofErr w:type="spellStart"/>
      <w:r w:rsidRPr="00BE752F">
        <w:t>Ghrtaprstha</w:t>
      </w:r>
      <w:proofErr w:type="spellEnd"/>
      <w:r w:rsidRPr="00BE752F">
        <w:t xml:space="preserve"> | Ghufran | Gi | Gia | Giaan | Giaandeep | Giaanleen | Giaanpreet | Giaanroop | Giaanveer | Giacoma |</w:t>
      </w:r>
    </w:p>
    <w:p w14:paraId="5C6AF6D2" w14:textId="77777777" w:rsidR="00000000" w:rsidRPr="00BE752F" w:rsidRDefault="00000000">
      <w:r w:rsidRPr="00BE752F">
        <w:t xml:space="preserve">Giacomo | </w:t>
      </w:r>
      <w:proofErr w:type="spellStart"/>
      <w:r w:rsidRPr="00BE752F">
        <w:t>Giade</w:t>
      </w:r>
      <w:proofErr w:type="spellEnd"/>
      <w:r w:rsidRPr="00BE752F">
        <w:t xml:space="preserve"> | Gian | Gianandrea | </w:t>
      </w:r>
      <w:proofErr w:type="spellStart"/>
      <w:r w:rsidRPr="00BE752F">
        <w:t>Giane</w:t>
      </w:r>
      <w:proofErr w:type="spellEnd"/>
      <w:r w:rsidRPr="00BE752F">
        <w:t xml:space="preserve"> | Giang | Giani | Gianmaria | Giann | Gianna | Gianne | Gianni | Giannina | Giannis | Gianny | Giao |</w:t>
      </w:r>
    </w:p>
    <w:p w14:paraId="0E8BC470" w14:textId="77777777" w:rsidR="00000000" w:rsidRPr="00BE752F" w:rsidRDefault="00000000">
      <w:r w:rsidRPr="00BE752F">
        <w:t xml:space="preserve">Giap | Gib | Gibbie | Gibbons | Gibbs | Gibby | Gibe | Gibi | </w:t>
      </w:r>
      <w:proofErr w:type="spellStart"/>
      <w:r w:rsidRPr="00BE752F">
        <w:t>Gibrian</w:t>
      </w:r>
      <w:proofErr w:type="spellEnd"/>
      <w:r w:rsidRPr="00BE752F">
        <w:t xml:space="preserve"> | </w:t>
      </w:r>
      <w:proofErr w:type="spellStart"/>
      <w:r w:rsidRPr="00BE752F">
        <w:t>Gibron</w:t>
      </w:r>
      <w:proofErr w:type="spellEnd"/>
      <w:r w:rsidRPr="00BE752F">
        <w:t xml:space="preserve"> | Gibson | </w:t>
      </w:r>
      <w:proofErr w:type="spellStart"/>
      <w:r w:rsidRPr="00BE752F">
        <w:t>Gidayu</w:t>
      </w:r>
      <w:proofErr w:type="spellEnd"/>
      <w:r w:rsidRPr="00BE752F">
        <w:t xml:space="preserve"> | Giddens | Giddeon | </w:t>
      </w:r>
      <w:proofErr w:type="spellStart"/>
      <w:r w:rsidRPr="00BE752F">
        <w:t>Giddie</w:t>
      </w:r>
      <w:proofErr w:type="spellEnd"/>
      <w:r w:rsidRPr="00BE752F">
        <w:t xml:space="preserve"> | Giddings | Giddy</w:t>
      </w:r>
    </w:p>
    <w:p w14:paraId="22FBB09D" w14:textId="77777777" w:rsidR="00000000" w:rsidRPr="00BE752F" w:rsidRDefault="00000000">
      <w:r w:rsidRPr="00BE752F">
        <w:t xml:space="preserve">| Gideon | Gidget | Gidh | Gie | Giedi | </w:t>
      </w:r>
      <w:proofErr w:type="spellStart"/>
      <w:r w:rsidRPr="00BE752F">
        <w:t>Giedre</w:t>
      </w:r>
      <w:proofErr w:type="spellEnd"/>
      <w:r w:rsidRPr="00BE752F">
        <w:t xml:space="preserve"> | Giel | </w:t>
      </w:r>
      <w:proofErr w:type="spellStart"/>
      <w:r w:rsidRPr="00BE752F">
        <w:t>Gien</w:t>
      </w:r>
      <w:proofErr w:type="spellEnd"/>
      <w:r w:rsidRPr="00BE752F">
        <w:t xml:space="preserve"> | Giese | </w:t>
      </w:r>
      <w:proofErr w:type="spellStart"/>
      <w:r w:rsidRPr="00BE752F">
        <w:t>Giester</w:t>
      </w:r>
      <w:proofErr w:type="spellEnd"/>
      <w:r w:rsidRPr="00BE752F">
        <w:t xml:space="preserve"> | Giffin | Gifford | Gift | Gig | </w:t>
      </w:r>
      <w:proofErr w:type="spellStart"/>
      <w:r w:rsidRPr="00BE752F">
        <w:t>Gigel</w:t>
      </w:r>
      <w:proofErr w:type="spellEnd"/>
      <w:r w:rsidRPr="00BE752F">
        <w:t xml:space="preserve"> | Giggey | Giggs | Gigi | </w:t>
      </w:r>
      <w:proofErr w:type="spellStart"/>
      <w:r w:rsidRPr="00BE752F">
        <w:t>Gigio</w:t>
      </w:r>
      <w:proofErr w:type="spellEnd"/>
      <w:r w:rsidRPr="00BE752F">
        <w:t xml:space="preserve"> |</w:t>
      </w:r>
    </w:p>
    <w:p w14:paraId="2CB34C28" w14:textId="77777777" w:rsidR="00000000" w:rsidRPr="00BE752F" w:rsidRDefault="00000000">
      <w:r w:rsidRPr="00BE752F">
        <w:t xml:space="preserve">Gihan | </w:t>
      </w:r>
      <w:proofErr w:type="spellStart"/>
      <w:r w:rsidRPr="00BE752F">
        <w:t>Gihane</w:t>
      </w:r>
      <w:proofErr w:type="spellEnd"/>
      <w:r w:rsidRPr="00BE752F">
        <w:t xml:space="preserve"> | Gijs | </w:t>
      </w:r>
      <w:proofErr w:type="spellStart"/>
      <w:r w:rsidRPr="00BE752F">
        <w:t>Gijsbertje</w:t>
      </w:r>
      <w:proofErr w:type="spellEnd"/>
      <w:r w:rsidRPr="00BE752F">
        <w:t xml:space="preserve"> | Gijsje | Gil | Gilan | Gilbert | Gilberto | Gilbertson | Gilbey | Gilbreath | Gilchrist | Gilda | Gildas | Gile | Gilead |</w:t>
      </w:r>
    </w:p>
    <w:p w14:paraId="757D5B31" w14:textId="77777777" w:rsidR="00000000" w:rsidRPr="00BE752F" w:rsidRDefault="00000000">
      <w:r w:rsidRPr="00BE752F">
        <w:t xml:space="preserve">Gilen | Giles | Gilgamesh | Gili | Gilian | Gilie | </w:t>
      </w:r>
      <w:proofErr w:type="spellStart"/>
      <w:r w:rsidRPr="00BE752F">
        <w:t>Giliian</w:t>
      </w:r>
      <w:proofErr w:type="spellEnd"/>
      <w:r w:rsidRPr="00BE752F">
        <w:t xml:space="preserve"> | Gilkey | Gill | Gilla | Gillam | Gillan | Gillane | Gillard | Gille | Gillean | </w:t>
      </w:r>
      <w:proofErr w:type="spellStart"/>
      <w:r w:rsidRPr="00BE752F">
        <w:t>Gillee</w:t>
      </w:r>
      <w:proofErr w:type="spellEnd"/>
      <w:r w:rsidRPr="00BE752F">
        <w:t xml:space="preserve"> | Gilleece |</w:t>
      </w:r>
    </w:p>
    <w:p w14:paraId="65205DA3" w14:textId="77777777" w:rsidR="00000000" w:rsidRPr="00BE752F" w:rsidRDefault="00000000">
      <w:r w:rsidRPr="00BE752F">
        <w:t>Gillen | Gilles | Gillespie | Gillett | Gillette | Gilley | Gilli | Gilliam | Gillian | Gilliane | Gillie | Gillien | Gilligan | Gilliland | Gillion | Gillis | Gillispie |</w:t>
      </w:r>
    </w:p>
    <w:p w14:paraId="25B5135A" w14:textId="77777777" w:rsidR="00000000" w:rsidRPr="00BE752F" w:rsidRDefault="00000000">
      <w:r w:rsidRPr="00BE752F">
        <w:t xml:space="preserve">Gillman | Gillot | Gillum | Gilly | </w:t>
      </w:r>
      <w:proofErr w:type="spellStart"/>
      <w:r w:rsidRPr="00BE752F">
        <w:t>Gillyeard</w:t>
      </w:r>
      <w:proofErr w:type="spellEnd"/>
      <w:r w:rsidRPr="00BE752F">
        <w:t xml:space="preserve"> | Gilman | Gilmer | Gilmore | </w:t>
      </w:r>
      <w:proofErr w:type="spellStart"/>
      <w:r w:rsidRPr="00BE752F">
        <w:t>Gilnei</w:t>
      </w:r>
      <w:proofErr w:type="spellEnd"/>
      <w:r w:rsidRPr="00BE752F">
        <w:t xml:space="preserve"> | Gilon | Gilpin | Gilreath | Gilson | Gim | </w:t>
      </w:r>
      <w:proofErr w:type="spellStart"/>
      <w:r w:rsidRPr="00BE752F">
        <w:t>Gimi</w:t>
      </w:r>
      <w:proofErr w:type="spellEnd"/>
      <w:r w:rsidRPr="00BE752F">
        <w:t xml:space="preserve"> | Gimle | Gimlet |</w:t>
      </w:r>
    </w:p>
    <w:p w14:paraId="2EB43512" w14:textId="77777777" w:rsidR="00000000" w:rsidRPr="00BE752F" w:rsidRDefault="00000000">
      <w:r w:rsidRPr="00BE752F">
        <w:t xml:space="preserve">Gimma | Gimp | Gin | Gina | </w:t>
      </w:r>
      <w:proofErr w:type="spellStart"/>
      <w:r w:rsidRPr="00BE752F">
        <w:t>Ginan</w:t>
      </w:r>
      <w:proofErr w:type="spellEnd"/>
      <w:r w:rsidRPr="00BE752F">
        <w:t xml:space="preserve"> | Ginda | Ginder | Gine | Gines | Ginette | Ginge | Ginger | Gingersnap | Gingham | </w:t>
      </w:r>
      <w:proofErr w:type="spellStart"/>
      <w:r w:rsidRPr="00BE752F">
        <w:t>Gingy</w:t>
      </w:r>
      <w:proofErr w:type="spellEnd"/>
      <w:r w:rsidRPr="00BE752F">
        <w:t xml:space="preserve"> | Ginika | Ginikanwa</w:t>
      </w:r>
    </w:p>
    <w:p w14:paraId="5264B10E" w14:textId="77777777" w:rsidR="00000000" w:rsidRPr="00BE752F" w:rsidRDefault="00000000">
      <w:r w:rsidRPr="00BE752F">
        <w:t xml:space="preserve">| Ginko | Ginly | Ginn | Ginni | Ginnungagap | Ginny | </w:t>
      </w:r>
      <w:proofErr w:type="spellStart"/>
      <w:r w:rsidRPr="00BE752F">
        <w:t>Ginrummy</w:t>
      </w:r>
      <w:proofErr w:type="spellEnd"/>
      <w:r w:rsidRPr="00BE752F">
        <w:t xml:space="preserve"> | Ginsberg | Ginseng | </w:t>
      </w:r>
      <w:proofErr w:type="spellStart"/>
      <w:r w:rsidRPr="00BE752F">
        <w:t>Ginster</w:t>
      </w:r>
      <w:proofErr w:type="spellEnd"/>
      <w:r w:rsidRPr="00BE752F">
        <w:t xml:space="preserve"> | Ginta | Gintaras | Ginty | Ginu | </w:t>
      </w:r>
      <w:proofErr w:type="spellStart"/>
      <w:r w:rsidRPr="00BE752F">
        <w:t>Gioa</w:t>
      </w:r>
      <w:proofErr w:type="spellEnd"/>
      <w:r w:rsidRPr="00BE752F">
        <w:t xml:space="preserve"> | Giok |</w:t>
      </w:r>
    </w:p>
    <w:p w14:paraId="7BE944CB" w14:textId="77777777" w:rsidR="00000000" w:rsidRPr="00BE752F" w:rsidRDefault="00000000">
      <w:r w:rsidRPr="00BE752F">
        <w:t xml:space="preserve">Giolla | Giomar | Giona | Gionata | </w:t>
      </w:r>
      <w:proofErr w:type="spellStart"/>
      <w:r w:rsidRPr="00BE752F">
        <w:t>Gionne</w:t>
      </w:r>
      <w:proofErr w:type="spellEnd"/>
      <w:r w:rsidRPr="00BE752F">
        <w:t xml:space="preserve"> | Gionni | Giora | Giordana | Giordano | Giorgi | Giorgio | Giorgis | Giosi | Giovanna | Giovanne |</w:t>
      </w:r>
    </w:p>
    <w:p w14:paraId="3F01105D" w14:textId="77777777" w:rsidR="00000000" w:rsidRPr="00BE752F" w:rsidRDefault="00000000">
      <w:r w:rsidRPr="00BE752F">
        <w:t xml:space="preserve">Giovanni | </w:t>
      </w:r>
      <w:proofErr w:type="spellStart"/>
      <w:r w:rsidRPr="00BE752F">
        <w:t>Giovannia</w:t>
      </w:r>
      <w:proofErr w:type="spellEnd"/>
      <w:r w:rsidRPr="00BE752F">
        <w:t xml:space="preserve"> | Giovannie | </w:t>
      </w:r>
      <w:proofErr w:type="spellStart"/>
      <w:r w:rsidRPr="00BE752F">
        <w:t>Giovannino</w:t>
      </w:r>
      <w:proofErr w:type="spellEnd"/>
      <w:r w:rsidRPr="00BE752F">
        <w:t xml:space="preserve"> | Giovanno | Giovanny | </w:t>
      </w:r>
      <w:proofErr w:type="spellStart"/>
      <w:r w:rsidRPr="00BE752F">
        <w:t>Giovanta</w:t>
      </w:r>
      <w:proofErr w:type="spellEnd"/>
      <w:r w:rsidRPr="00BE752F">
        <w:t xml:space="preserve"> | Giovonni | </w:t>
      </w:r>
      <w:proofErr w:type="spellStart"/>
      <w:r w:rsidRPr="00BE752F">
        <w:t>Gip</w:t>
      </w:r>
      <w:proofErr w:type="spellEnd"/>
      <w:r w:rsidRPr="00BE752F">
        <w:t xml:space="preserve"> | Gipper | Gipson | Gipsy | Gipuzkoa | </w:t>
      </w:r>
      <w:proofErr w:type="spellStart"/>
      <w:r w:rsidRPr="00BE752F">
        <w:t>Gique</w:t>
      </w:r>
      <w:proofErr w:type="spellEnd"/>
      <w:r w:rsidRPr="00BE752F">
        <w:t xml:space="preserve"> |</w:t>
      </w:r>
    </w:p>
    <w:p w14:paraId="26DD99ED" w14:textId="77777777" w:rsidR="00000000" w:rsidRPr="00BE752F" w:rsidRDefault="00000000">
      <w:r w:rsidRPr="00BE752F">
        <w:t xml:space="preserve">Gira | Giradevi | </w:t>
      </w:r>
      <w:proofErr w:type="spellStart"/>
      <w:r w:rsidRPr="00BE752F">
        <w:t>Girauda</w:t>
      </w:r>
      <w:proofErr w:type="spellEnd"/>
      <w:r w:rsidRPr="00BE752F">
        <w:t xml:space="preserve"> | </w:t>
      </w:r>
      <w:proofErr w:type="spellStart"/>
      <w:r w:rsidRPr="00BE752F">
        <w:t>Girbe</w:t>
      </w:r>
      <w:proofErr w:type="spellEnd"/>
      <w:r w:rsidRPr="00BE752F">
        <w:t xml:space="preserve"> | </w:t>
      </w:r>
      <w:proofErr w:type="spellStart"/>
      <w:r w:rsidRPr="00BE752F">
        <w:t>Gireka</w:t>
      </w:r>
      <w:proofErr w:type="spellEnd"/>
      <w:r w:rsidRPr="00BE752F">
        <w:t xml:space="preserve"> | Giri | </w:t>
      </w:r>
      <w:proofErr w:type="spellStart"/>
      <w:r w:rsidRPr="00BE752F">
        <w:t>Giribandhava</w:t>
      </w:r>
      <w:proofErr w:type="spellEnd"/>
      <w:r w:rsidRPr="00BE752F">
        <w:t xml:space="preserve"> | Giridhar | Giridhara | Giridharan | Giridhari | </w:t>
      </w:r>
      <w:proofErr w:type="spellStart"/>
      <w:r w:rsidRPr="00BE752F">
        <w:t>Giridhvaja</w:t>
      </w:r>
      <w:proofErr w:type="spellEnd"/>
      <w:r w:rsidRPr="00BE752F">
        <w:t xml:space="preserve"> | Giriganga | Girija |</w:t>
      </w:r>
    </w:p>
    <w:p w14:paraId="1E66E048" w14:textId="77777777" w:rsidR="00000000" w:rsidRPr="00BE752F" w:rsidRDefault="00000000">
      <w:proofErr w:type="spellStart"/>
      <w:r w:rsidRPr="00BE752F">
        <w:t>Girijamba</w:t>
      </w:r>
      <w:proofErr w:type="spellEnd"/>
      <w:r w:rsidRPr="00BE752F">
        <w:t xml:space="preserve"> | </w:t>
      </w:r>
      <w:proofErr w:type="spellStart"/>
      <w:r w:rsidRPr="00BE752F">
        <w:t>Girijanatha</w:t>
      </w:r>
      <w:proofErr w:type="spellEnd"/>
      <w:r w:rsidRPr="00BE752F">
        <w:t xml:space="preserve"> | Girijapati | </w:t>
      </w:r>
      <w:proofErr w:type="spellStart"/>
      <w:r w:rsidRPr="00BE752F">
        <w:t>Girijavallabha</w:t>
      </w:r>
      <w:proofErr w:type="spellEnd"/>
      <w:r w:rsidRPr="00BE752F">
        <w:t xml:space="preserve"> | </w:t>
      </w:r>
      <w:proofErr w:type="spellStart"/>
      <w:r w:rsidRPr="00BE752F">
        <w:t>Girijvara</w:t>
      </w:r>
      <w:proofErr w:type="spellEnd"/>
      <w:r w:rsidRPr="00BE752F">
        <w:t xml:space="preserve"> | Girika | </w:t>
      </w:r>
      <w:proofErr w:type="spellStart"/>
      <w:r w:rsidRPr="00BE752F">
        <w:t>Giriksita</w:t>
      </w:r>
      <w:proofErr w:type="spellEnd"/>
      <w:r w:rsidRPr="00BE752F">
        <w:t xml:space="preserve"> | </w:t>
      </w:r>
      <w:proofErr w:type="spellStart"/>
      <w:r w:rsidRPr="00BE752F">
        <w:t>Girilala</w:t>
      </w:r>
      <w:proofErr w:type="spellEnd"/>
      <w:r w:rsidRPr="00BE752F">
        <w:t xml:space="preserve"> | </w:t>
      </w:r>
      <w:proofErr w:type="spellStart"/>
      <w:r w:rsidRPr="00BE752F">
        <w:t>Girinanadana</w:t>
      </w:r>
      <w:proofErr w:type="spellEnd"/>
      <w:r w:rsidRPr="00BE752F">
        <w:t xml:space="preserve"> | </w:t>
      </w:r>
      <w:proofErr w:type="spellStart"/>
      <w:r w:rsidRPr="00BE752F">
        <w:t>Girinandana</w:t>
      </w:r>
      <w:proofErr w:type="spellEnd"/>
      <w:r w:rsidRPr="00BE752F">
        <w:t xml:space="preserve"> | Girinandini | </w:t>
      </w:r>
      <w:proofErr w:type="spellStart"/>
      <w:r w:rsidRPr="00BE752F">
        <w:t>Girinatha</w:t>
      </w:r>
      <w:proofErr w:type="spellEnd"/>
      <w:r w:rsidRPr="00BE752F">
        <w:t xml:space="preserve"> |</w:t>
      </w:r>
    </w:p>
    <w:p w14:paraId="6BB6F30F" w14:textId="77777777" w:rsidR="00000000" w:rsidRPr="00BE752F" w:rsidRDefault="00000000">
      <w:r w:rsidRPr="00BE752F">
        <w:t xml:space="preserve">Girindra | </w:t>
      </w:r>
      <w:proofErr w:type="spellStart"/>
      <w:r w:rsidRPr="00BE752F">
        <w:t>Girindramohini</w:t>
      </w:r>
      <w:proofErr w:type="spellEnd"/>
      <w:r w:rsidRPr="00BE752F">
        <w:t xml:space="preserve"> | </w:t>
      </w:r>
      <w:proofErr w:type="spellStart"/>
      <w:r w:rsidRPr="00BE752F">
        <w:t>Giripati</w:t>
      </w:r>
      <w:proofErr w:type="spellEnd"/>
      <w:r w:rsidRPr="00BE752F">
        <w:t xml:space="preserve"> | Girisa | Girish | Girisha | </w:t>
      </w:r>
      <w:proofErr w:type="spellStart"/>
      <w:r w:rsidRPr="00BE752F">
        <w:t>Girisuta</w:t>
      </w:r>
      <w:proofErr w:type="spellEnd"/>
      <w:r w:rsidRPr="00BE752F">
        <w:t xml:space="preserve"> | </w:t>
      </w:r>
      <w:proofErr w:type="spellStart"/>
      <w:r w:rsidRPr="00BE752F">
        <w:t>Girivara</w:t>
      </w:r>
      <w:proofErr w:type="spellEnd"/>
      <w:r w:rsidRPr="00BE752F">
        <w:t xml:space="preserve"> | Giro | Girolama | Giron | </w:t>
      </w:r>
      <w:proofErr w:type="spellStart"/>
      <w:r w:rsidRPr="00BE752F">
        <w:t>Girout</w:t>
      </w:r>
      <w:proofErr w:type="spellEnd"/>
      <w:r w:rsidRPr="00BE752F">
        <w:t xml:space="preserve"> | Giroux | Girsh | Gisela | Gisele</w:t>
      </w:r>
    </w:p>
    <w:p w14:paraId="64977C89" w14:textId="77777777" w:rsidR="00000000" w:rsidRPr="00BE752F" w:rsidRDefault="00000000">
      <w:r w:rsidRPr="00BE752F">
        <w:t xml:space="preserve">| Gisella | Giselle | Gish | Gisla | </w:t>
      </w:r>
      <w:proofErr w:type="spellStart"/>
      <w:r w:rsidRPr="00BE752F">
        <w:t>Gislain</w:t>
      </w:r>
      <w:proofErr w:type="spellEnd"/>
      <w:r w:rsidRPr="00BE752F">
        <w:t xml:space="preserve"> | Gislaine | Giso | Gissel | Gist | Git | Gita | Gitane | Gitanjali | </w:t>
      </w:r>
      <w:proofErr w:type="spellStart"/>
      <w:r w:rsidRPr="00BE752F">
        <w:t>Gitapriya</w:t>
      </w:r>
      <w:proofErr w:type="spellEnd"/>
      <w:r w:rsidRPr="00BE752F">
        <w:t xml:space="preserve"> | Gitashri | Gitel | Githa | Gitika |</w:t>
      </w:r>
    </w:p>
    <w:p w14:paraId="229177CD" w14:textId="77777777" w:rsidR="00000000" w:rsidRPr="00BE752F" w:rsidRDefault="00000000">
      <w:r w:rsidRPr="00BE752F">
        <w:t xml:space="preserve">Gitta | Gittel | Gitz | </w:t>
      </w:r>
      <w:proofErr w:type="spellStart"/>
      <w:r w:rsidRPr="00BE752F">
        <w:t>Giuda</w:t>
      </w:r>
      <w:proofErr w:type="spellEnd"/>
      <w:r w:rsidRPr="00BE752F">
        <w:t xml:space="preserve"> | Giuliana | Giuliano | </w:t>
      </w:r>
      <w:proofErr w:type="spellStart"/>
      <w:r w:rsidRPr="00BE752F">
        <w:t>Giurgii</w:t>
      </w:r>
      <w:proofErr w:type="spellEnd"/>
      <w:r w:rsidRPr="00BE752F">
        <w:t xml:space="preserve"> | Giuseppa | Giuseppe | </w:t>
      </w:r>
      <w:proofErr w:type="spellStart"/>
      <w:r w:rsidRPr="00BE752F">
        <w:t>Giuseppino</w:t>
      </w:r>
      <w:proofErr w:type="spellEnd"/>
      <w:r w:rsidRPr="00BE752F">
        <w:t xml:space="preserve"> | Giusi | Giusy | Givan | Given | Givens | Giverny |</w:t>
      </w:r>
    </w:p>
    <w:p w14:paraId="41ADB9C1" w14:textId="77777777" w:rsidR="00000000" w:rsidRPr="00BE752F" w:rsidRDefault="00000000">
      <w:r w:rsidRPr="00BE752F">
        <w:t xml:space="preserve">Giz | Gizel | </w:t>
      </w:r>
      <w:proofErr w:type="spellStart"/>
      <w:r w:rsidRPr="00BE752F">
        <w:t>Gizette</w:t>
      </w:r>
      <w:proofErr w:type="spellEnd"/>
      <w:r w:rsidRPr="00BE752F">
        <w:t xml:space="preserve"> | </w:t>
      </w:r>
      <w:proofErr w:type="spellStart"/>
      <w:r w:rsidRPr="00BE752F">
        <w:t>Gizgog</w:t>
      </w:r>
      <w:proofErr w:type="spellEnd"/>
      <w:r w:rsidRPr="00BE752F">
        <w:t xml:space="preserve"> | Gizmo | </w:t>
      </w:r>
      <w:proofErr w:type="spellStart"/>
      <w:r w:rsidRPr="00BE752F">
        <w:t>Gizzy</w:t>
      </w:r>
      <w:proofErr w:type="spellEnd"/>
      <w:r w:rsidRPr="00BE752F">
        <w:t xml:space="preserve"> | Glacial | Glacier | </w:t>
      </w:r>
      <w:proofErr w:type="spellStart"/>
      <w:r w:rsidRPr="00BE752F">
        <w:t>Glacieroonie</w:t>
      </w:r>
      <w:proofErr w:type="spellEnd"/>
      <w:r w:rsidRPr="00BE752F">
        <w:t xml:space="preserve"> | </w:t>
      </w:r>
      <w:proofErr w:type="spellStart"/>
      <w:r w:rsidRPr="00BE752F">
        <w:t>Glacius</w:t>
      </w:r>
      <w:proofErr w:type="spellEnd"/>
      <w:r w:rsidRPr="00BE752F">
        <w:t xml:space="preserve"> | Glad | Gladden | </w:t>
      </w:r>
      <w:proofErr w:type="spellStart"/>
      <w:r w:rsidRPr="00BE752F">
        <w:t>Gladdie</w:t>
      </w:r>
      <w:proofErr w:type="spellEnd"/>
      <w:r w:rsidRPr="00BE752F">
        <w:t xml:space="preserve"> | </w:t>
      </w:r>
      <w:proofErr w:type="spellStart"/>
      <w:r w:rsidRPr="00BE752F">
        <w:t>Gladdy</w:t>
      </w:r>
      <w:proofErr w:type="spellEnd"/>
      <w:r w:rsidRPr="00BE752F">
        <w:t xml:space="preserve"> | Glade | </w:t>
      </w:r>
      <w:proofErr w:type="spellStart"/>
      <w:r w:rsidRPr="00BE752F">
        <w:t>Gladell</w:t>
      </w:r>
      <w:proofErr w:type="spellEnd"/>
      <w:r w:rsidRPr="00BE752F">
        <w:t xml:space="preserve"> |</w:t>
      </w:r>
    </w:p>
    <w:p w14:paraId="40BC097D" w14:textId="77777777" w:rsidR="00000000" w:rsidRPr="00BE752F" w:rsidRDefault="00000000">
      <w:r w:rsidRPr="00BE752F">
        <w:t xml:space="preserve">Gladez | Gladney | Gladstone | </w:t>
      </w:r>
      <w:proofErr w:type="spellStart"/>
      <w:r w:rsidRPr="00BE752F">
        <w:t>Gladymir</w:t>
      </w:r>
      <w:proofErr w:type="spellEnd"/>
      <w:r w:rsidRPr="00BE752F">
        <w:t xml:space="preserve"> | Gladys | Glain | Glam | Glan | </w:t>
      </w:r>
      <w:proofErr w:type="spellStart"/>
      <w:r w:rsidRPr="00BE752F">
        <w:t>Glaoda</w:t>
      </w:r>
      <w:proofErr w:type="spellEnd"/>
      <w:r w:rsidRPr="00BE752F">
        <w:t xml:space="preserve"> | Glaser | Glasgow | Glass | Glaucia | </w:t>
      </w:r>
      <w:proofErr w:type="spellStart"/>
      <w:r w:rsidRPr="00BE752F">
        <w:t>Glaudi</w:t>
      </w:r>
      <w:proofErr w:type="spellEnd"/>
      <w:r w:rsidRPr="00BE752F">
        <w:t xml:space="preserve"> | Glaze | Gleason |</w:t>
      </w:r>
    </w:p>
    <w:p w14:paraId="08C4DB3A" w14:textId="77777777" w:rsidR="00000000" w:rsidRPr="00BE752F" w:rsidRDefault="00000000">
      <w:r w:rsidRPr="00BE752F">
        <w:t xml:space="preserve">Gledis | </w:t>
      </w:r>
      <w:proofErr w:type="spellStart"/>
      <w:r w:rsidRPr="00BE752F">
        <w:t>Gledson</w:t>
      </w:r>
      <w:proofErr w:type="spellEnd"/>
      <w:r w:rsidRPr="00BE752F">
        <w:t xml:space="preserve"> | Glee | Glen | Glend | Glenda | Glendale | Glendel | </w:t>
      </w:r>
      <w:proofErr w:type="spellStart"/>
      <w:r w:rsidRPr="00BE752F">
        <w:t>Glenden</w:t>
      </w:r>
      <w:proofErr w:type="spellEnd"/>
      <w:r w:rsidRPr="00BE752F">
        <w:t xml:space="preserve"> | Glendia | Glendy | </w:t>
      </w:r>
      <w:proofErr w:type="spellStart"/>
      <w:r w:rsidRPr="00BE752F">
        <w:t>Gleneth</w:t>
      </w:r>
      <w:proofErr w:type="spellEnd"/>
      <w:r w:rsidRPr="00BE752F">
        <w:t xml:space="preserve"> | Glenice | Glenis | Glenise | Glenn |</w:t>
      </w:r>
    </w:p>
    <w:p w14:paraId="031AF93F" w14:textId="77777777" w:rsidR="00000000" w:rsidRPr="00BE752F" w:rsidRDefault="00000000">
      <w:proofErr w:type="spellStart"/>
      <w:r w:rsidRPr="00BE752F">
        <w:t>GlennaLee</w:t>
      </w:r>
      <w:proofErr w:type="spellEnd"/>
      <w:r w:rsidRPr="00BE752F">
        <w:t xml:space="preserve"> | Glenne | Glennie | Glennis | </w:t>
      </w:r>
      <w:proofErr w:type="spellStart"/>
      <w:r w:rsidRPr="00BE752F">
        <w:t>Glenniss</w:t>
      </w:r>
      <w:proofErr w:type="spellEnd"/>
      <w:r w:rsidRPr="00BE752F">
        <w:t xml:space="preserve"> | Glenny | </w:t>
      </w:r>
      <w:proofErr w:type="spellStart"/>
      <w:r w:rsidRPr="00BE752F">
        <w:t>Glennydd</w:t>
      </w:r>
      <w:proofErr w:type="spellEnd"/>
      <w:r w:rsidRPr="00BE752F">
        <w:t xml:space="preserve"> | </w:t>
      </w:r>
      <w:proofErr w:type="spellStart"/>
      <w:r w:rsidRPr="00BE752F">
        <w:t>Glenwyn</w:t>
      </w:r>
      <w:proofErr w:type="spellEnd"/>
      <w:r w:rsidRPr="00BE752F">
        <w:t xml:space="preserve"> | Glenys | Glesni | Glick | Glidden | </w:t>
      </w:r>
      <w:proofErr w:type="spellStart"/>
      <w:r w:rsidRPr="00BE752F">
        <w:t>Glidell</w:t>
      </w:r>
      <w:proofErr w:type="spellEnd"/>
      <w:r w:rsidRPr="00BE752F">
        <w:t xml:space="preserve"> | </w:t>
      </w:r>
      <w:proofErr w:type="spellStart"/>
      <w:r w:rsidRPr="00BE752F">
        <w:t>Glimfeather</w:t>
      </w:r>
      <w:proofErr w:type="spellEnd"/>
      <w:r w:rsidRPr="00BE752F">
        <w:t xml:space="preserve"> | Glint |</w:t>
      </w:r>
    </w:p>
    <w:p w14:paraId="3CD889B4" w14:textId="77777777" w:rsidR="00000000" w:rsidRPr="00BE752F" w:rsidRDefault="00000000">
      <w:r w:rsidRPr="00BE752F">
        <w:t xml:space="preserve">Glisson | Glitter | </w:t>
      </w:r>
      <w:proofErr w:type="spellStart"/>
      <w:r w:rsidRPr="00BE752F">
        <w:t>Glizzette</w:t>
      </w:r>
      <w:proofErr w:type="spellEnd"/>
      <w:r w:rsidRPr="00BE752F">
        <w:t xml:space="preserve"> | Glo | Gloire | Gloom | Gloria | Glorian | Gloribel | Glorimar | Glorious | Glory | Glova | Glover | Glowworm | Glyde |</w:t>
      </w:r>
    </w:p>
    <w:p w14:paraId="5A27917D" w14:textId="77777777" w:rsidR="00000000" w:rsidRPr="00BE752F" w:rsidRDefault="00000000">
      <w:r w:rsidRPr="00BE752F">
        <w:t>Glyn | Glynis | Glynn | Glynne | Glynnis | Gnalam | Gnanam | Gnanamani | Gnat | Gnome | Go | Goa | Goad | Goalie | Goat | Gobble | Gobbles |</w:t>
      </w:r>
    </w:p>
    <w:p w14:paraId="3B0543C0" w14:textId="77777777" w:rsidR="00000000" w:rsidRPr="00BE752F" w:rsidRDefault="00000000">
      <w:r w:rsidRPr="00BE752F">
        <w:t xml:space="preserve">Gobby | Gobelin | Gobha | Gobhanu | Gobin | Gobind | Goble | Goblin | Gobnait | Gobnet | Gobryas | </w:t>
      </w:r>
      <w:proofErr w:type="spellStart"/>
      <w:r w:rsidRPr="00BE752F">
        <w:t>Goch</w:t>
      </w:r>
      <w:proofErr w:type="spellEnd"/>
      <w:r w:rsidRPr="00BE752F">
        <w:t xml:space="preserve"> | </w:t>
      </w:r>
      <w:proofErr w:type="spellStart"/>
      <w:r w:rsidRPr="00BE752F">
        <w:t>Gocheco</w:t>
      </w:r>
      <w:proofErr w:type="spellEnd"/>
      <w:r w:rsidRPr="00BE752F">
        <w:t xml:space="preserve"> | God | Goda | Godana</w:t>
      </w:r>
    </w:p>
    <w:p w14:paraId="5404E056" w14:textId="77777777" w:rsidR="00000000" w:rsidRPr="00BE752F" w:rsidRDefault="00000000">
      <w:r w:rsidRPr="00BE752F">
        <w:t xml:space="preserve">| Godavari | Goddard | Gode | Godeleva | </w:t>
      </w:r>
      <w:proofErr w:type="spellStart"/>
      <w:r w:rsidRPr="00BE752F">
        <w:t>Godharin</w:t>
      </w:r>
      <w:proofErr w:type="spellEnd"/>
      <w:r w:rsidRPr="00BE752F">
        <w:t xml:space="preserve"> | </w:t>
      </w:r>
      <w:proofErr w:type="spellStart"/>
      <w:r w:rsidRPr="00BE752F">
        <w:t>Godhvaja</w:t>
      </w:r>
      <w:proofErr w:type="spellEnd"/>
      <w:r w:rsidRPr="00BE752F">
        <w:t xml:space="preserve"> | Godila | Godine | Godinez | Godiva | Godly | Godoy | Godric | Godsey |</w:t>
      </w:r>
    </w:p>
    <w:p w14:paraId="5A1F16F0" w14:textId="77777777" w:rsidR="00000000" w:rsidRPr="00BE752F" w:rsidRDefault="00000000">
      <w:r w:rsidRPr="00BE752F">
        <w:t xml:space="preserve">Godwin | Godwine | Godzilla | Goebel | Goethe | Goetz | </w:t>
      </w:r>
      <w:proofErr w:type="spellStart"/>
      <w:r w:rsidRPr="00BE752F">
        <w:t>Gof</w:t>
      </w:r>
      <w:proofErr w:type="spellEnd"/>
      <w:r w:rsidRPr="00BE752F">
        <w:t xml:space="preserve"> | Goff | Goffredo | Goforth | Gofran | Goga | Gogi | Gogo | Goh | Gohar | </w:t>
      </w:r>
      <w:proofErr w:type="spellStart"/>
      <w:r w:rsidRPr="00BE752F">
        <w:t>Goher</w:t>
      </w:r>
      <w:proofErr w:type="spellEnd"/>
      <w:r w:rsidRPr="00BE752F">
        <w:t xml:space="preserve"> |</w:t>
      </w:r>
    </w:p>
    <w:p w14:paraId="75BFCAE7" w14:textId="77777777" w:rsidR="00000000" w:rsidRPr="00BE752F" w:rsidRDefault="00000000">
      <w:r w:rsidRPr="00BE752F">
        <w:t xml:space="preserve">Goi | </w:t>
      </w:r>
      <w:proofErr w:type="spellStart"/>
      <w:r w:rsidRPr="00BE752F">
        <w:t>Goibne</w:t>
      </w:r>
      <w:proofErr w:type="spellEnd"/>
      <w:r w:rsidRPr="00BE752F">
        <w:t xml:space="preserve"> | Goings | Goins | </w:t>
      </w:r>
      <w:proofErr w:type="spellStart"/>
      <w:r w:rsidRPr="00BE752F">
        <w:t>Gokama</w:t>
      </w:r>
      <w:proofErr w:type="spellEnd"/>
      <w:r w:rsidRPr="00BE752F">
        <w:t xml:space="preserve"> | </w:t>
      </w:r>
      <w:proofErr w:type="spellStart"/>
      <w:r w:rsidRPr="00BE752F">
        <w:t>Gokanya</w:t>
      </w:r>
      <w:proofErr w:type="spellEnd"/>
      <w:r w:rsidRPr="00BE752F">
        <w:t xml:space="preserve"> | Gokaraju | Gokarna | </w:t>
      </w:r>
      <w:proofErr w:type="spellStart"/>
      <w:r w:rsidRPr="00BE752F">
        <w:t>Gokarni</w:t>
      </w:r>
      <w:proofErr w:type="spellEnd"/>
      <w:r w:rsidRPr="00BE752F">
        <w:t xml:space="preserve"> | </w:t>
      </w:r>
      <w:proofErr w:type="spellStart"/>
      <w:r w:rsidRPr="00BE752F">
        <w:t>Gokce</w:t>
      </w:r>
      <w:proofErr w:type="spellEnd"/>
      <w:r w:rsidRPr="00BE752F">
        <w:t xml:space="preserve"> | Gokcen | Goke | Goksan | </w:t>
      </w:r>
      <w:proofErr w:type="spellStart"/>
      <w:r w:rsidRPr="00BE752F">
        <w:t>Goksel</w:t>
      </w:r>
      <w:proofErr w:type="spellEnd"/>
      <w:r w:rsidRPr="00BE752F">
        <w:t xml:space="preserve"> | </w:t>
      </w:r>
      <w:proofErr w:type="spellStart"/>
      <w:r w:rsidRPr="00BE752F">
        <w:t>Goksem</w:t>
      </w:r>
      <w:proofErr w:type="spellEnd"/>
      <w:r w:rsidRPr="00BE752F">
        <w:t xml:space="preserve"> |</w:t>
      </w:r>
    </w:p>
    <w:p w14:paraId="59D7F854" w14:textId="77777777" w:rsidR="00000000" w:rsidRPr="00BE752F" w:rsidRDefault="00000000">
      <w:proofErr w:type="spellStart"/>
      <w:r w:rsidRPr="00BE752F">
        <w:t>Goksin</w:t>
      </w:r>
      <w:proofErr w:type="spellEnd"/>
      <w:r w:rsidRPr="00BE752F">
        <w:t xml:space="preserve"> | </w:t>
      </w:r>
      <w:proofErr w:type="spellStart"/>
      <w:r w:rsidRPr="00BE752F">
        <w:t>Goksu</w:t>
      </w:r>
      <w:proofErr w:type="spellEnd"/>
      <w:r w:rsidRPr="00BE752F">
        <w:t xml:space="preserve"> | </w:t>
      </w:r>
      <w:proofErr w:type="spellStart"/>
      <w:r w:rsidRPr="00BE752F">
        <w:t>Goksun</w:t>
      </w:r>
      <w:proofErr w:type="spellEnd"/>
      <w:r w:rsidRPr="00BE752F">
        <w:t xml:space="preserve"> | Gol | Gola | Golbat | Gold | Golda | Goldberg | Goldberry | </w:t>
      </w:r>
      <w:proofErr w:type="spellStart"/>
      <w:r w:rsidRPr="00BE752F">
        <w:t>Golddigger</w:t>
      </w:r>
      <w:proofErr w:type="spellEnd"/>
      <w:r w:rsidRPr="00BE752F">
        <w:t xml:space="preserve"> | Goldeen | Golden | Goldenrod | Goldfinger</w:t>
      </w:r>
    </w:p>
    <w:p w14:paraId="4D5E8475" w14:textId="77777777" w:rsidR="00000000" w:rsidRPr="00BE752F" w:rsidRDefault="00000000">
      <w:r w:rsidRPr="00BE752F">
        <w:t xml:space="preserve">| Goldie | Goldilocks | Goldine | Golding | Goldman | Goldsberry | Goldsmith | Goldstein | </w:t>
      </w:r>
      <w:proofErr w:type="spellStart"/>
      <w:r w:rsidRPr="00BE752F">
        <w:t>Golduck</w:t>
      </w:r>
      <w:proofErr w:type="spellEnd"/>
      <w:r w:rsidRPr="00BE752F">
        <w:t xml:space="preserve"> | Goldy | Gole | Golem | </w:t>
      </w:r>
      <w:proofErr w:type="spellStart"/>
      <w:r w:rsidRPr="00BE752F">
        <w:t>Golfball</w:t>
      </w:r>
      <w:proofErr w:type="spellEnd"/>
      <w:r w:rsidRPr="00BE752F">
        <w:t xml:space="preserve"> | Golgotha</w:t>
      </w:r>
    </w:p>
    <w:p w14:paraId="3E0C6375" w14:textId="77777777" w:rsidR="00000000" w:rsidRPr="00BE752F" w:rsidRDefault="00000000">
      <w:r w:rsidRPr="00BE752F">
        <w:t xml:space="preserve">| Goli | Goliath | Golla | Golu | Goly | </w:t>
      </w:r>
      <w:proofErr w:type="spellStart"/>
      <w:r w:rsidRPr="00BE752F">
        <w:t>Gomatesvara</w:t>
      </w:r>
      <w:proofErr w:type="spellEnd"/>
      <w:r w:rsidRPr="00BE752F">
        <w:t xml:space="preserve"> | Gomathi | Gomati | Gombo | Gomer | </w:t>
      </w:r>
      <w:proofErr w:type="spellStart"/>
      <w:r w:rsidRPr="00BE752F">
        <w:t>Gomere</w:t>
      </w:r>
      <w:proofErr w:type="spellEnd"/>
      <w:r w:rsidRPr="00BE752F">
        <w:t xml:space="preserve"> | Gomes | Gomez | Gomin | Gomorrah |</w:t>
      </w:r>
    </w:p>
    <w:p w14:paraId="7C504901" w14:textId="77777777" w:rsidR="00000000" w:rsidRPr="00BE752F" w:rsidRDefault="00000000">
      <w:r w:rsidRPr="00BE752F">
        <w:t xml:space="preserve">Gon | </w:t>
      </w:r>
      <w:proofErr w:type="spellStart"/>
      <w:r w:rsidRPr="00BE752F">
        <w:t>Gonanda</w:t>
      </w:r>
      <w:proofErr w:type="spellEnd"/>
      <w:r w:rsidRPr="00BE752F">
        <w:t xml:space="preserve"> | Gonce | Gonen | </w:t>
      </w:r>
      <w:proofErr w:type="spellStart"/>
      <w:r w:rsidRPr="00BE752F">
        <w:t>Gongoro</w:t>
      </w:r>
      <w:proofErr w:type="spellEnd"/>
      <w:r w:rsidRPr="00BE752F">
        <w:t xml:space="preserve"> | Gonnie | </w:t>
      </w:r>
      <w:proofErr w:type="spellStart"/>
      <w:r w:rsidRPr="00BE752F">
        <w:t>Gonny</w:t>
      </w:r>
      <w:proofErr w:type="spellEnd"/>
      <w:r w:rsidRPr="00BE752F">
        <w:t xml:space="preserve"> | Gonsalves | </w:t>
      </w:r>
      <w:proofErr w:type="spellStart"/>
      <w:r w:rsidRPr="00BE752F">
        <w:t>Gonse</w:t>
      </w:r>
      <w:proofErr w:type="spellEnd"/>
      <w:r w:rsidRPr="00BE752F">
        <w:t xml:space="preserve"> | Gonza | Gonzales | Gonzalez | </w:t>
      </w:r>
      <w:proofErr w:type="spellStart"/>
      <w:r w:rsidRPr="00BE752F">
        <w:t>Gonzilla</w:t>
      </w:r>
      <w:proofErr w:type="spellEnd"/>
      <w:r w:rsidRPr="00BE752F">
        <w:t xml:space="preserve"> | Gonzo | Goo |</w:t>
      </w:r>
    </w:p>
    <w:p w14:paraId="2F0DB2D6" w14:textId="77777777" w:rsidR="00000000" w:rsidRPr="00BE752F" w:rsidRDefault="00000000">
      <w:r w:rsidRPr="00BE752F">
        <w:t xml:space="preserve">Goober | </w:t>
      </w:r>
      <w:proofErr w:type="spellStart"/>
      <w:r w:rsidRPr="00BE752F">
        <w:t>Goobs</w:t>
      </w:r>
      <w:proofErr w:type="spellEnd"/>
      <w:r w:rsidRPr="00BE752F">
        <w:t xml:space="preserve"> | Gooch | Good | Goodale | Goodall | Goode | Goodell | Gooden | Goodie | Goodin | Gooding | Goodman | Goodrich |</w:t>
      </w:r>
    </w:p>
    <w:p w14:paraId="3B927ECE" w14:textId="77777777" w:rsidR="00000000" w:rsidRPr="00BE752F" w:rsidRDefault="00000000">
      <w:r w:rsidRPr="00BE752F">
        <w:t xml:space="preserve">Goodson | Goodwin | Goody | Goodyear | Goof | Goofy | </w:t>
      </w:r>
      <w:proofErr w:type="spellStart"/>
      <w:r w:rsidRPr="00BE752F">
        <w:t>Googy</w:t>
      </w:r>
      <w:proofErr w:type="spellEnd"/>
      <w:r w:rsidRPr="00BE752F">
        <w:t xml:space="preserve"> | Goolsby | </w:t>
      </w:r>
      <w:proofErr w:type="spellStart"/>
      <w:r w:rsidRPr="00BE752F">
        <w:t>Goolshan</w:t>
      </w:r>
      <w:proofErr w:type="spellEnd"/>
      <w:r w:rsidRPr="00BE752F">
        <w:t xml:space="preserve"> | </w:t>
      </w:r>
      <w:proofErr w:type="spellStart"/>
      <w:r w:rsidRPr="00BE752F">
        <w:t>Goomba</w:t>
      </w:r>
      <w:proofErr w:type="spellEnd"/>
      <w:r w:rsidRPr="00BE752F">
        <w:t xml:space="preserve"> | Goose | Goosebump | Gopa | </w:t>
      </w:r>
      <w:proofErr w:type="spellStart"/>
      <w:r w:rsidRPr="00BE752F">
        <w:t>Gopakumar</w:t>
      </w:r>
      <w:proofErr w:type="spellEnd"/>
    </w:p>
    <w:p w14:paraId="7E176E1D" w14:textId="77777777" w:rsidR="00000000" w:rsidRPr="00BE752F" w:rsidRDefault="00000000">
      <w:r w:rsidRPr="00BE752F">
        <w:t xml:space="preserve">| Gopal | Gopala | Gopalakrishna | Gopalakrishnan | Gopalan | Gopalaswamy | Gopalkrishna | Gopalkrishnan | Gopan | </w:t>
      </w:r>
      <w:proofErr w:type="spellStart"/>
      <w:r w:rsidRPr="00BE752F">
        <w:t>Gopanadana</w:t>
      </w:r>
      <w:proofErr w:type="spellEnd"/>
      <w:r w:rsidRPr="00BE752F">
        <w:t xml:space="preserve"> | </w:t>
      </w:r>
      <w:proofErr w:type="spellStart"/>
      <w:r w:rsidRPr="00BE752F">
        <w:t>Gopesa</w:t>
      </w:r>
      <w:proofErr w:type="spellEnd"/>
      <w:r w:rsidRPr="00BE752F">
        <w:t xml:space="preserve"> |</w:t>
      </w:r>
    </w:p>
    <w:p w14:paraId="63E84119" w14:textId="77777777" w:rsidR="00000000" w:rsidRPr="00BE752F" w:rsidRDefault="00000000">
      <w:r w:rsidRPr="00BE752F">
        <w:t xml:space="preserve">Gopher | Gopi | </w:t>
      </w:r>
      <w:proofErr w:type="spellStart"/>
      <w:r w:rsidRPr="00BE752F">
        <w:t>Gopicandra</w:t>
      </w:r>
      <w:proofErr w:type="spellEnd"/>
      <w:r w:rsidRPr="00BE752F">
        <w:t xml:space="preserve"> | </w:t>
      </w:r>
      <w:proofErr w:type="spellStart"/>
      <w:r w:rsidRPr="00BE752F">
        <w:t>Gopichandra</w:t>
      </w:r>
      <w:proofErr w:type="spellEnd"/>
      <w:r w:rsidRPr="00BE752F">
        <w:t xml:space="preserve"> | Gopikrishna | Gopinath | Gopinatha | Gopis | Gopivallabha | Gopu | </w:t>
      </w:r>
      <w:proofErr w:type="spellStart"/>
      <w:r w:rsidRPr="00BE752F">
        <w:t>Goputra</w:t>
      </w:r>
      <w:proofErr w:type="spellEnd"/>
      <w:r w:rsidRPr="00BE752F">
        <w:t xml:space="preserve"> | Gora | Goral |</w:t>
      </w:r>
    </w:p>
    <w:p w14:paraId="601651F1" w14:textId="77777777" w:rsidR="00000000" w:rsidRPr="00BE752F" w:rsidRDefault="00000000">
      <w:r w:rsidRPr="00BE752F">
        <w:t xml:space="preserve">Goran | Gorantla | Gorawala | Gorbea | </w:t>
      </w:r>
      <w:proofErr w:type="spellStart"/>
      <w:r w:rsidRPr="00BE752F">
        <w:t>Gorbi</w:t>
      </w:r>
      <w:proofErr w:type="spellEnd"/>
      <w:r w:rsidRPr="00BE752F">
        <w:t xml:space="preserve"> | </w:t>
      </w:r>
      <w:proofErr w:type="spellStart"/>
      <w:r w:rsidRPr="00BE752F">
        <w:t>Gordine</w:t>
      </w:r>
      <w:proofErr w:type="spellEnd"/>
      <w:r w:rsidRPr="00BE752F">
        <w:t xml:space="preserve"> | Gordo | Gordon | Gordy | Gore | Gorel | Gorete | Gorge | Gorgeous | Gorgo | Gorgol</w:t>
      </w:r>
    </w:p>
    <w:p w14:paraId="5352800A" w14:textId="77777777" w:rsidR="00000000" w:rsidRPr="00BE752F" w:rsidRDefault="00000000">
      <w:r w:rsidRPr="00BE752F">
        <w:t xml:space="preserve">| Gorgy | Gorham | Gori | Gorilla | Gorka | Gorkem | Gorky | Gorm | Gorma | </w:t>
      </w:r>
      <w:proofErr w:type="spellStart"/>
      <w:r w:rsidRPr="00BE752F">
        <w:t>Gormal</w:t>
      </w:r>
      <w:proofErr w:type="spellEnd"/>
      <w:r w:rsidRPr="00BE752F">
        <w:t xml:space="preserve"> | Gorman | </w:t>
      </w:r>
      <w:proofErr w:type="spellStart"/>
      <w:r w:rsidRPr="00BE752F">
        <w:t>Gormfhlaith</w:t>
      </w:r>
      <w:proofErr w:type="spellEnd"/>
      <w:r w:rsidRPr="00BE752F">
        <w:t xml:space="preserve"> | Gormley | Gorom | Gorski |</w:t>
      </w:r>
    </w:p>
    <w:p w14:paraId="1F06D248" w14:textId="77777777" w:rsidR="00000000" w:rsidRPr="00BE752F" w:rsidRDefault="00000000">
      <w:r w:rsidRPr="00BE752F">
        <w:t xml:space="preserve">Gorti | Gorun | Gory | Gosling | Gosnell | Goss | Gosselin | Gossett | Gossip | Gosta | </w:t>
      </w:r>
      <w:proofErr w:type="spellStart"/>
      <w:r w:rsidRPr="00BE752F">
        <w:t>Gostani</w:t>
      </w:r>
      <w:proofErr w:type="spellEnd"/>
      <w:r w:rsidRPr="00BE752F">
        <w:t xml:space="preserve"> | Gosvami | Gota | </w:t>
      </w:r>
      <w:proofErr w:type="spellStart"/>
      <w:r w:rsidRPr="00BE752F">
        <w:t>Gotcbr</w:t>
      </w:r>
      <w:proofErr w:type="spellEnd"/>
      <w:r w:rsidRPr="00BE752F">
        <w:t xml:space="preserve"> | </w:t>
      </w:r>
      <w:proofErr w:type="spellStart"/>
      <w:r w:rsidRPr="00BE752F">
        <w:t>Gote</w:t>
      </w:r>
      <w:proofErr w:type="spellEnd"/>
      <w:r w:rsidRPr="00BE752F">
        <w:t xml:space="preserve"> | </w:t>
      </w:r>
      <w:proofErr w:type="spellStart"/>
      <w:r w:rsidRPr="00BE752F">
        <w:t>Gotelind</w:t>
      </w:r>
      <w:proofErr w:type="spellEnd"/>
      <w:r w:rsidRPr="00BE752F">
        <w:t xml:space="preserve"> | Goth</w:t>
      </w:r>
    </w:p>
    <w:p w14:paraId="63BDD50B" w14:textId="77777777" w:rsidR="00000000" w:rsidRPr="00BE752F" w:rsidRDefault="00000000">
      <w:r w:rsidRPr="00BE752F">
        <w:t xml:space="preserve">| Gothic | </w:t>
      </w:r>
      <w:proofErr w:type="spellStart"/>
      <w:r w:rsidRPr="00BE752F">
        <w:t>Gothicky</w:t>
      </w:r>
      <w:proofErr w:type="spellEnd"/>
      <w:r w:rsidRPr="00BE752F">
        <w:t xml:space="preserve"> | Goto | Gotra | </w:t>
      </w:r>
      <w:proofErr w:type="spellStart"/>
      <w:r w:rsidRPr="00BE752F">
        <w:t>Gotrabhid</w:t>
      </w:r>
      <w:proofErr w:type="spellEnd"/>
      <w:r w:rsidRPr="00BE752F">
        <w:t xml:space="preserve"> | Gott | Gottfrid | Gottlieb | Gouda | Gough | Goulash | Gould | Goulet | </w:t>
      </w:r>
      <w:proofErr w:type="spellStart"/>
      <w:r w:rsidRPr="00BE752F">
        <w:t>Gounia</w:t>
      </w:r>
      <w:proofErr w:type="spellEnd"/>
      <w:r w:rsidRPr="00BE752F">
        <w:t xml:space="preserve"> | Gouri | Gourley |</w:t>
      </w:r>
    </w:p>
    <w:p w14:paraId="04A2EC61" w14:textId="77777777" w:rsidR="00000000" w:rsidRPr="00BE752F" w:rsidRDefault="00000000">
      <w:proofErr w:type="spellStart"/>
      <w:r w:rsidRPr="00BE752F">
        <w:t>Goury</w:t>
      </w:r>
      <w:proofErr w:type="spellEnd"/>
      <w:r w:rsidRPr="00BE752F">
        <w:t xml:space="preserve"> | Goutham | </w:t>
      </w:r>
      <w:proofErr w:type="spellStart"/>
      <w:r w:rsidRPr="00BE752F">
        <w:t>Govardhanen</w:t>
      </w:r>
      <w:proofErr w:type="spellEnd"/>
      <w:r w:rsidRPr="00BE752F">
        <w:t xml:space="preserve"> | Gove | Governor | Govil | Govind | Govinda | </w:t>
      </w:r>
      <w:proofErr w:type="spellStart"/>
      <w:r w:rsidRPr="00BE752F">
        <w:t>Govindagowda</w:t>
      </w:r>
      <w:proofErr w:type="spellEnd"/>
      <w:r w:rsidRPr="00BE752F">
        <w:t xml:space="preserve"> | Govindan | </w:t>
      </w:r>
      <w:proofErr w:type="spellStart"/>
      <w:r w:rsidRPr="00BE752F">
        <w:t>Govindappa</w:t>
      </w:r>
      <w:proofErr w:type="spellEnd"/>
      <w:r w:rsidRPr="00BE752F">
        <w:t xml:space="preserve"> | Govindarajan |</w:t>
      </w:r>
    </w:p>
    <w:p w14:paraId="7952EF7F" w14:textId="77777777" w:rsidR="00000000" w:rsidRPr="00BE752F" w:rsidRDefault="00000000">
      <w:r w:rsidRPr="00BE752F">
        <w:t xml:space="preserve">Govindarajulu | </w:t>
      </w:r>
      <w:proofErr w:type="spellStart"/>
      <w:r w:rsidRPr="00BE752F">
        <w:t>Govindaswamy</w:t>
      </w:r>
      <w:proofErr w:type="spellEnd"/>
      <w:r w:rsidRPr="00BE752F">
        <w:t xml:space="preserve"> | </w:t>
      </w:r>
      <w:proofErr w:type="spellStart"/>
      <w:r w:rsidRPr="00BE752F">
        <w:t>Govraja</w:t>
      </w:r>
      <w:proofErr w:type="spellEnd"/>
      <w:r w:rsidRPr="00BE752F">
        <w:t xml:space="preserve"> | Gowan | Gowd | Gowda | Gowen | Gower | Gowravaram | Gowri | Gowrishankar | Goya | </w:t>
      </w:r>
      <w:proofErr w:type="spellStart"/>
      <w:r w:rsidRPr="00BE752F">
        <w:t>Goz</w:t>
      </w:r>
      <w:proofErr w:type="spellEnd"/>
      <w:r w:rsidRPr="00BE752F">
        <w:t xml:space="preserve"> |</w:t>
      </w:r>
    </w:p>
    <w:p w14:paraId="7DBAC60E" w14:textId="77777777" w:rsidR="00000000" w:rsidRPr="00BE752F" w:rsidRDefault="00000000">
      <w:proofErr w:type="spellStart"/>
      <w:r w:rsidRPr="00BE752F">
        <w:t>Gozal</w:t>
      </w:r>
      <w:proofErr w:type="spellEnd"/>
      <w:r w:rsidRPr="00BE752F">
        <w:t xml:space="preserve"> | </w:t>
      </w:r>
      <w:proofErr w:type="spellStart"/>
      <w:r w:rsidRPr="00BE752F">
        <w:t>Gozie</w:t>
      </w:r>
      <w:proofErr w:type="spellEnd"/>
      <w:r w:rsidRPr="00BE752F">
        <w:t xml:space="preserve"> | Gozo | </w:t>
      </w:r>
      <w:proofErr w:type="spellStart"/>
      <w:r w:rsidRPr="00BE752F">
        <w:t>Graaben</w:t>
      </w:r>
      <w:proofErr w:type="spellEnd"/>
      <w:r w:rsidRPr="00BE752F">
        <w:t xml:space="preserve"> | Graber | Grabowski | Grace | Gracen | Gracey | Grach | Gracia | Gracian | Gracie | Graciela | </w:t>
      </w:r>
      <w:proofErr w:type="spellStart"/>
      <w:r w:rsidRPr="00BE752F">
        <w:t>Gracien</w:t>
      </w:r>
      <w:proofErr w:type="spellEnd"/>
      <w:r w:rsidRPr="00BE752F">
        <w:t xml:space="preserve"> |</w:t>
      </w:r>
    </w:p>
    <w:p w14:paraId="014D0F16" w14:textId="77777777" w:rsidR="00000000" w:rsidRPr="00BE752F" w:rsidRDefault="00000000">
      <w:r w:rsidRPr="00BE752F">
        <w:t xml:space="preserve">Gracin | Gracious | </w:t>
      </w:r>
      <w:proofErr w:type="spellStart"/>
      <w:r w:rsidRPr="00BE752F">
        <w:t>Gracyen</w:t>
      </w:r>
      <w:proofErr w:type="spellEnd"/>
      <w:r w:rsidRPr="00BE752F">
        <w:t xml:space="preserve"> | Grada | Gradey | Grady | Grae | Graeme | Graeson | Graf | Grafe | Graff | Gragg | Graham | Grahame | </w:t>
      </w:r>
      <w:proofErr w:type="spellStart"/>
      <w:r w:rsidRPr="00BE752F">
        <w:t>Graharaja</w:t>
      </w:r>
      <w:proofErr w:type="spellEnd"/>
    </w:p>
    <w:p w14:paraId="0448662F" w14:textId="77777777" w:rsidR="00000000" w:rsidRPr="00BE752F" w:rsidRDefault="00000000">
      <w:r w:rsidRPr="00BE752F">
        <w:t xml:space="preserve">| </w:t>
      </w:r>
      <w:proofErr w:type="spellStart"/>
      <w:r w:rsidRPr="00BE752F">
        <w:t>Graharajan</w:t>
      </w:r>
      <w:proofErr w:type="spellEnd"/>
      <w:r w:rsidRPr="00BE752F">
        <w:t xml:space="preserve"> | </w:t>
      </w:r>
      <w:proofErr w:type="spellStart"/>
      <w:r w:rsidRPr="00BE752F">
        <w:t>Grahisa</w:t>
      </w:r>
      <w:proofErr w:type="spellEnd"/>
      <w:r w:rsidRPr="00BE752F">
        <w:t xml:space="preserve"> | Graig | Graine | Grainne | Graison | Gram | Grama | </w:t>
      </w:r>
      <w:proofErr w:type="spellStart"/>
      <w:r w:rsidRPr="00BE752F">
        <w:t>Gramaghosin</w:t>
      </w:r>
      <w:proofErr w:type="spellEnd"/>
      <w:r w:rsidRPr="00BE752F">
        <w:t xml:space="preserve"> | </w:t>
      </w:r>
      <w:proofErr w:type="spellStart"/>
      <w:r w:rsidRPr="00BE752F">
        <w:t>Gramatiki</w:t>
      </w:r>
      <w:proofErr w:type="spellEnd"/>
      <w:r w:rsidRPr="00BE752F">
        <w:t xml:space="preserve"> | Grammer | Gran | Grana | Granada |</w:t>
      </w:r>
    </w:p>
    <w:p w14:paraId="6884CC79" w14:textId="77777777" w:rsidR="00000000" w:rsidRPr="00BE752F" w:rsidRDefault="00000000">
      <w:r w:rsidRPr="00BE752F">
        <w:t xml:space="preserve">Granado | Granados | Granata | Grand | Grande | Grandeur | Grandy | Granger | Grani | Grannie | Granny | Grant | Grantham | </w:t>
      </w:r>
      <w:proofErr w:type="spellStart"/>
      <w:r w:rsidRPr="00BE752F">
        <w:t>Grantia</w:t>
      </w:r>
      <w:proofErr w:type="spellEnd"/>
      <w:r w:rsidRPr="00BE752F">
        <w:t xml:space="preserve"> |</w:t>
      </w:r>
    </w:p>
    <w:p w14:paraId="49A53A85" w14:textId="77777777" w:rsidR="00000000" w:rsidRPr="00BE752F" w:rsidRDefault="00000000">
      <w:r w:rsidRPr="00BE752F">
        <w:t xml:space="preserve">Granville | Grapes | Grass | Grasso | Gratiano | </w:t>
      </w:r>
      <w:proofErr w:type="spellStart"/>
      <w:r w:rsidRPr="00BE752F">
        <w:t>Gravaratav</w:t>
      </w:r>
      <w:proofErr w:type="spellEnd"/>
      <w:r w:rsidRPr="00BE752F">
        <w:t xml:space="preserve"> | Gravedancer | </w:t>
      </w:r>
      <w:proofErr w:type="spellStart"/>
      <w:r w:rsidRPr="00BE752F">
        <w:t>Graveler</w:t>
      </w:r>
      <w:proofErr w:type="spellEnd"/>
      <w:r w:rsidRPr="00BE752F">
        <w:t xml:space="preserve"> | Gravely | Graves | Gravy | Gray | Graybill | Graydon |</w:t>
      </w:r>
    </w:p>
    <w:p w14:paraId="62C2E4DE" w14:textId="77777777" w:rsidR="00000000" w:rsidRPr="00BE752F" w:rsidRDefault="00000000">
      <w:r w:rsidRPr="00BE752F">
        <w:t xml:space="preserve">Graysen | Grayson | Grazia | Graziano | </w:t>
      </w:r>
      <w:proofErr w:type="spellStart"/>
      <w:r w:rsidRPr="00BE752F">
        <w:t>Grazide</w:t>
      </w:r>
      <w:proofErr w:type="spellEnd"/>
      <w:r w:rsidRPr="00BE752F">
        <w:t xml:space="preserve"> | Grazie | Graziella | Grazio | Grazyna | </w:t>
      </w:r>
      <w:proofErr w:type="spellStart"/>
      <w:r w:rsidRPr="00BE752F">
        <w:t>Grazzi</w:t>
      </w:r>
      <w:proofErr w:type="spellEnd"/>
      <w:r w:rsidRPr="00BE752F">
        <w:t xml:space="preserve"> | </w:t>
      </w:r>
      <w:proofErr w:type="spellStart"/>
      <w:r w:rsidRPr="00BE752F">
        <w:t>Gre</w:t>
      </w:r>
      <w:proofErr w:type="spellEnd"/>
      <w:r w:rsidRPr="00BE752F">
        <w:t xml:space="preserve"> | Grean | Grear | Greathouse | Greaves |</w:t>
      </w:r>
    </w:p>
    <w:p w14:paraId="69D30FB5" w14:textId="77777777" w:rsidR="00000000" w:rsidRPr="00BE752F" w:rsidRDefault="00000000">
      <w:r w:rsidRPr="00BE752F">
        <w:t xml:space="preserve">Greda | </w:t>
      </w:r>
      <w:proofErr w:type="spellStart"/>
      <w:r w:rsidRPr="00BE752F">
        <w:t>Gredia</w:t>
      </w:r>
      <w:proofErr w:type="spellEnd"/>
      <w:r w:rsidRPr="00BE752F">
        <w:t xml:space="preserve"> | Greeley | Green | Greenberg | Greene | Greenfield | </w:t>
      </w:r>
      <w:proofErr w:type="spellStart"/>
      <w:r w:rsidRPr="00BE752F">
        <w:t>GreenGoblin</w:t>
      </w:r>
      <w:proofErr w:type="spellEnd"/>
      <w:r w:rsidRPr="00BE752F">
        <w:t xml:space="preserve"> | Greenleaf | Greenlee | Greenwald | Greenwell | Greenwood</w:t>
      </w:r>
    </w:p>
    <w:p w14:paraId="610E84A5" w14:textId="77777777" w:rsidR="00000000" w:rsidRPr="00BE752F" w:rsidRDefault="00000000">
      <w:r w:rsidRPr="00BE752F">
        <w:t xml:space="preserve">| Greer | Greeshma | Greet | Greg | Gregan | Gregg | Gregori | Gregoria | Gregorie | Gregorio | Gregory | </w:t>
      </w:r>
      <w:proofErr w:type="spellStart"/>
      <w:r w:rsidRPr="00BE752F">
        <w:t>Grehma</w:t>
      </w:r>
      <w:proofErr w:type="spellEnd"/>
      <w:r w:rsidRPr="00BE752F">
        <w:t xml:space="preserve"> | Greig | Greiner | Greis |</w:t>
      </w:r>
    </w:p>
    <w:p w14:paraId="05038B62" w14:textId="77777777" w:rsidR="00000000" w:rsidRPr="00BE752F" w:rsidRDefault="00000000">
      <w:r w:rsidRPr="00BE752F">
        <w:t xml:space="preserve">Grek | Gremlin | Gremmie | Grendel | Grenier | Grenouille | Gresham | Gret | Greta | Gretal | </w:t>
      </w:r>
      <w:proofErr w:type="spellStart"/>
      <w:r w:rsidRPr="00BE752F">
        <w:t>Gretchec</w:t>
      </w:r>
      <w:proofErr w:type="spellEnd"/>
      <w:r w:rsidRPr="00BE752F">
        <w:t xml:space="preserve"> | Gretchen | Gretel | Gretna | Grey |</w:t>
      </w:r>
    </w:p>
    <w:p w14:paraId="7406CF1E" w14:textId="77777777" w:rsidR="00000000" w:rsidRPr="00BE752F" w:rsidRDefault="00000000">
      <w:r w:rsidRPr="00BE752F">
        <w:t xml:space="preserve">Greybear | </w:t>
      </w:r>
      <w:proofErr w:type="spellStart"/>
      <w:r w:rsidRPr="00BE752F">
        <w:t>Greycee</w:t>
      </w:r>
      <w:proofErr w:type="spellEnd"/>
      <w:r w:rsidRPr="00BE752F">
        <w:t xml:space="preserve"> | </w:t>
      </w:r>
      <w:proofErr w:type="spellStart"/>
      <w:r w:rsidRPr="00BE752F">
        <w:t>Greycloak</w:t>
      </w:r>
      <w:proofErr w:type="spellEnd"/>
      <w:r w:rsidRPr="00BE752F">
        <w:t xml:space="preserve"> | </w:t>
      </w:r>
      <w:proofErr w:type="spellStart"/>
      <w:r w:rsidRPr="00BE752F">
        <w:t>Greyel</w:t>
      </w:r>
      <w:proofErr w:type="spellEnd"/>
      <w:r w:rsidRPr="00BE752F">
        <w:t xml:space="preserve"> | Greylin | Greyling | Greysen | Greyson | Greystoke | </w:t>
      </w:r>
      <w:proofErr w:type="spellStart"/>
      <w:r w:rsidRPr="00BE752F">
        <w:t>Grhanayaka</w:t>
      </w:r>
      <w:proofErr w:type="spellEnd"/>
      <w:r w:rsidRPr="00BE752F">
        <w:t xml:space="preserve"> | </w:t>
      </w:r>
      <w:proofErr w:type="spellStart"/>
      <w:r w:rsidRPr="00BE752F">
        <w:t>Grhapati</w:t>
      </w:r>
      <w:proofErr w:type="spellEnd"/>
      <w:r w:rsidRPr="00BE752F">
        <w:t xml:space="preserve"> | Grian | Gribble | Grice |</w:t>
      </w:r>
    </w:p>
    <w:p w14:paraId="4444ABA8" w14:textId="77777777" w:rsidR="00000000" w:rsidRPr="00BE752F" w:rsidRDefault="00000000">
      <w:r w:rsidRPr="00BE752F">
        <w:t xml:space="preserve">Grid | Grider | </w:t>
      </w:r>
      <w:proofErr w:type="spellStart"/>
      <w:r w:rsidRPr="00BE752F">
        <w:t>Gridha</w:t>
      </w:r>
      <w:proofErr w:type="spellEnd"/>
      <w:r w:rsidRPr="00BE752F">
        <w:t xml:space="preserve"> | Gridharan | Griego | </w:t>
      </w:r>
      <w:proofErr w:type="spellStart"/>
      <w:r w:rsidRPr="00BE752F">
        <w:t>Griel</w:t>
      </w:r>
      <w:proofErr w:type="spellEnd"/>
      <w:r w:rsidRPr="00BE752F">
        <w:t xml:space="preserve"> | Grier | Grietje | Griffaw | Griffen | Griffey | Griffin | Griffis | Griffith | Griffiths | Griffon | Grigg |</w:t>
      </w:r>
    </w:p>
    <w:p w14:paraId="197A2C51" w14:textId="77777777" w:rsidR="00000000" w:rsidRPr="00BE752F" w:rsidRDefault="00000000">
      <w:r w:rsidRPr="00BE752F">
        <w:t xml:space="preserve">Griggs | Grigsby | Grijalva | Grillo | Grim | Grima | </w:t>
      </w:r>
      <w:proofErr w:type="spellStart"/>
      <w:r w:rsidRPr="00BE752F">
        <w:t>Grimer</w:t>
      </w:r>
      <w:proofErr w:type="spellEnd"/>
      <w:r w:rsidRPr="00BE752F">
        <w:t xml:space="preserve"> | Grimes | Grimm | Grimmett | Grimsley | Grin | </w:t>
      </w:r>
      <w:proofErr w:type="spellStart"/>
      <w:r w:rsidRPr="00BE752F">
        <w:t>Grinia</w:t>
      </w:r>
      <w:proofErr w:type="spellEnd"/>
      <w:r w:rsidRPr="00BE752F">
        <w:t xml:space="preserve"> | Gris | </w:t>
      </w:r>
      <w:proofErr w:type="spellStart"/>
      <w:r w:rsidRPr="00BE752F">
        <w:t>Grisabella</w:t>
      </w:r>
      <w:proofErr w:type="spellEnd"/>
      <w:r w:rsidRPr="00BE752F">
        <w:t xml:space="preserve"> | Grischa |</w:t>
      </w:r>
    </w:p>
    <w:p w14:paraId="7F02E28F" w14:textId="77777777" w:rsidR="00000000" w:rsidRPr="00BE752F" w:rsidRDefault="00000000">
      <w:r w:rsidRPr="00BE752F">
        <w:t xml:space="preserve">Grisel | Grisham | Grishma | </w:t>
      </w:r>
      <w:proofErr w:type="spellStart"/>
      <w:r w:rsidRPr="00BE752F">
        <w:t>Grisigion</w:t>
      </w:r>
      <w:proofErr w:type="spellEnd"/>
      <w:r w:rsidRPr="00BE752F">
        <w:t xml:space="preserve"> | Grissom | Griswold | Grit | Grith | Griz | Grizel | Grizzley | Grizzy | Groce | Groff | Grogan | Gromit |</w:t>
      </w:r>
    </w:p>
    <w:p w14:paraId="2CBA7E90" w14:textId="77777777" w:rsidR="00000000" w:rsidRPr="00BE752F" w:rsidRDefault="00000000">
      <w:r w:rsidRPr="00BE752F">
        <w:t xml:space="preserve">Grooms | Grose | Gross | Grossman | </w:t>
      </w:r>
      <w:proofErr w:type="spellStart"/>
      <w:r w:rsidRPr="00BE752F">
        <w:t>Groth</w:t>
      </w:r>
      <w:proofErr w:type="spellEnd"/>
      <w:r w:rsidRPr="00BE752F">
        <w:t xml:space="preserve"> | Groucho | Grove | Grover | Groves | Grow | </w:t>
      </w:r>
      <w:proofErr w:type="spellStart"/>
      <w:r w:rsidRPr="00BE752F">
        <w:t>Growlithe</w:t>
      </w:r>
      <w:proofErr w:type="spellEnd"/>
      <w:r w:rsidRPr="00BE752F">
        <w:t xml:space="preserve"> | Groza | </w:t>
      </w:r>
      <w:proofErr w:type="spellStart"/>
      <w:r w:rsidRPr="00BE752F">
        <w:t>Grtsamara</w:t>
      </w:r>
      <w:proofErr w:type="spellEnd"/>
      <w:r w:rsidRPr="00BE752F">
        <w:t xml:space="preserve"> | Grub | Grubb |</w:t>
      </w:r>
    </w:p>
    <w:p w14:paraId="09962279" w14:textId="77777777" w:rsidR="00000000" w:rsidRPr="00BE752F" w:rsidRDefault="00000000">
      <w:r w:rsidRPr="00BE752F">
        <w:t xml:space="preserve">Grubbs | Grube | Gruber | </w:t>
      </w:r>
      <w:proofErr w:type="spellStart"/>
      <w:r w:rsidRPr="00BE752F">
        <w:t>Grublette</w:t>
      </w:r>
      <w:proofErr w:type="spellEnd"/>
      <w:r w:rsidRPr="00BE752F">
        <w:t xml:space="preserve"> | Gruesome | Grum | </w:t>
      </w:r>
      <w:proofErr w:type="spellStart"/>
      <w:r w:rsidRPr="00BE752F">
        <w:t>Grumk</w:t>
      </w:r>
      <w:proofErr w:type="spellEnd"/>
      <w:r w:rsidRPr="00BE752F">
        <w:t xml:space="preserve"> | </w:t>
      </w:r>
      <w:proofErr w:type="spellStart"/>
      <w:r w:rsidRPr="00BE752F">
        <w:t>Grummitch</w:t>
      </w:r>
      <w:proofErr w:type="spellEnd"/>
      <w:r w:rsidRPr="00BE752F">
        <w:t xml:space="preserve"> | </w:t>
      </w:r>
      <w:proofErr w:type="spellStart"/>
      <w:r w:rsidRPr="00BE752F">
        <w:t>Grumpus</w:t>
      </w:r>
      <w:proofErr w:type="spellEnd"/>
      <w:r w:rsidRPr="00BE752F">
        <w:t xml:space="preserve"> | Grumpy | Grundy | Grunge | Grunion | Grunt |</w:t>
      </w:r>
    </w:p>
    <w:p w14:paraId="5FB52C5C" w14:textId="77777777" w:rsidR="00000000" w:rsidRPr="00BE752F" w:rsidRDefault="00000000">
      <w:r w:rsidRPr="00BE752F">
        <w:t xml:space="preserve">Grusha | Gry | </w:t>
      </w:r>
      <w:proofErr w:type="spellStart"/>
      <w:r w:rsidRPr="00BE752F">
        <w:t>Gryffydd</w:t>
      </w:r>
      <w:proofErr w:type="spellEnd"/>
      <w:r w:rsidRPr="00BE752F">
        <w:t xml:space="preserve"> | </w:t>
      </w:r>
      <w:proofErr w:type="spellStart"/>
      <w:r w:rsidRPr="00BE752F">
        <w:t>Grymalkin</w:t>
      </w:r>
      <w:proofErr w:type="spellEnd"/>
      <w:r w:rsidRPr="00BE752F">
        <w:t xml:space="preserve"> | Gryphon | </w:t>
      </w:r>
      <w:proofErr w:type="spellStart"/>
      <w:r w:rsidRPr="00BE752F">
        <w:t>Gryteke</w:t>
      </w:r>
      <w:proofErr w:type="spellEnd"/>
      <w:r w:rsidRPr="00BE752F">
        <w:t xml:space="preserve"> | Gua | </w:t>
      </w:r>
      <w:proofErr w:type="spellStart"/>
      <w:r w:rsidRPr="00BE752F">
        <w:t>Guacira</w:t>
      </w:r>
      <w:proofErr w:type="spellEnd"/>
      <w:r w:rsidRPr="00BE752F">
        <w:t xml:space="preserve"> | Guadalope | Guadalupe | </w:t>
      </w:r>
      <w:proofErr w:type="spellStart"/>
      <w:r w:rsidRPr="00BE752F">
        <w:t>Guadulesa</w:t>
      </w:r>
      <w:proofErr w:type="spellEnd"/>
      <w:r w:rsidRPr="00BE752F">
        <w:t xml:space="preserve"> | Guage | Guajardo | Guan |</w:t>
      </w:r>
    </w:p>
    <w:p w14:paraId="4473AC4C" w14:textId="77777777" w:rsidR="00000000" w:rsidRPr="00BE752F" w:rsidRDefault="00000000">
      <w:r w:rsidRPr="00BE752F">
        <w:t xml:space="preserve">Guang | Guardado | Guardian | Guarino | Guay | Guaymas | Gucci | Guda | Gudda | Guddu | Gude | </w:t>
      </w:r>
      <w:proofErr w:type="spellStart"/>
      <w:r w:rsidRPr="00BE752F">
        <w:t>Gudfrid</w:t>
      </w:r>
      <w:proofErr w:type="spellEnd"/>
      <w:r w:rsidRPr="00BE752F">
        <w:t xml:space="preserve"> | Gudrun | Gudule | </w:t>
      </w:r>
      <w:proofErr w:type="spellStart"/>
      <w:r w:rsidRPr="00BE752F">
        <w:t>Guedado</w:t>
      </w:r>
      <w:proofErr w:type="spellEnd"/>
      <w:r w:rsidRPr="00BE752F">
        <w:t xml:space="preserve"> |</w:t>
      </w:r>
    </w:p>
    <w:p w14:paraId="24A5C883" w14:textId="77777777" w:rsidR="00000000" w:rsidRPr="00BE752F" w:rsidRDefault="00000000">
      <w:r w:rsidRPr="00BE752F">
        <w:t xml:space="preserve">Guelda | Guen | Guenevere | </w:t>
      </w:r>
      <w:proofErr w:type="spellStart"/>
      <w:r w:rsidRPr="00BE752F">
        <w:t>Guennole</w:t>
      </w:r>
      <w:proofErr w:type="spellEnd"/>
      <w:r w:rsidRPr="00BE752F">
        <w:t xml:space="preserve"> | Guera | Guerin | Guerra | Guerrero | Guertin | Guess | Guest | Guevara | Guffaw | Guffey | Guffy | Gugu</w:t>
      </w:r>
    </w:p>
    <w:p w14:paraId="070A0875" w14:textId="77777777" w:rsidR="00000000" w:rsidRPr="00BE752F" w:rsidRDefault="00000000">
      <w:r w:rsidRPr="00BE752F">
        <w:t xml:space="preserve">| Guha | Guhamaya | </w:t>
      </w:r>
      <w:proofErr w:type="spellStart"/>
      <w:r w:rsidRPr="00BE752F">
        <w:t>Guhapriya</w:t>
      </w:r>
      <w:proofErr w:type="spellEnd"/>
      <w:r w:rsidRPr="00BE752F">
        <w:t xml:space="preserve"> | </w:t>
      </w:r>
      <w:proofErr w:type="spellStart"/>
      <w:r w:rsidRPr="00BE752F">
        <w:t>Guhesvara</w:t>
      </w:r>
      <w:proofErr w:type="spellEnd"/>
      <w:r w:rsidRPr="00BE752F">
        <w:t xml:space="preserve"> | </w:t>
      </w:r>
      <w:proofErr w:type="spellStart"/>
      <w:r w:rsidRPr="00BE752F">
        <w:t>Guhyakadhipati</w:t>
      </w:r>
      <w:proofErr w:type="spellEnd"/>
      <w:r w:rsidRPr="00BE752F">
        <w:t xml:space="preserve"> | </w:t>
      </w:r>
      <w:proofErr w:type="spellStart"/>
      <w:r w:rsidRPr="00BE752F">
        <w:t>Guhyakali</w:t>
      </w:r>
      <w:proofErr w:type="spellEnd"/>
      <w:r w:rsidRPr="00BE752F">
        <w:t xml:space="preserve"> | Gui | </w:t>
      </w:r>
      <w:proofErr w:type="spellStart"/>
      <w:r w:rsidRPr="00BE752F">
        <w:t>Guibour</w:t>
      </w:r>
      <w:proofErr w:type="spellEnd"/>
      <w:r w:rsidRPr="00BE752F">
        <w:t xml:space="preserve"> | Guida | Guido | Guidry | </w:t>
      </w:r>
      <w:proofErr w:type="spellStart"/>
      <w:r w:rsidRPr="00BE752F">
        <w:t>Guige</w:t>
      </w:r>
      <w:proofErr w:type="spellEnd"/>
      <w:r w:rsidRPr="00BE752F">
        <w:t xml:space="preserve"> | </w:t>
      </w:r>
      <w:proofErr w:type="spellStart"/>
      <w:r w:rsidRPr="00BE752F">
        <w:t>Guildar</w:t>
      </w:r>
      <w:proofErr w:type="spellEnd"/>
      <w:r w:rsidRPr="00BE752F">
        <w:t xml:space="preserve"> | </w:t>
      </w:r>
      <w:proofErr w:type="spellStart"/>
      <w:r w:rsidRPr="00BE752F">
        <w:t>Guillane</w:t>
      </w:r>
      <w:proofErr w:type="spellEnd"/>
      <w:r w:rsidRPr="00BE752F">
        <w:t xml:space="preserve"> |</w:t>
      </w:r>
    </w:p>
    <w:p w14:paraId="26F33331" w14:textId="77777777" w:rsidR="00000000" w:rsidRPr="00BE752F" w:rsidRDefault="00000000">
      <w:r w:rsidRPr="00BE752F">
        <w:t xml:space="preserve">Guillaume | Guillen | Guillette | </w:t>
      </w:r>
      <w:proofErr w:type="spellStart"/>
      <w:r w:rsidRPr="00BE752F">
        <w:t>Guilli</w:t>
      </w:r>
      <w:proofErr w:type="spellEnd"/>
      <w:r w:rsidRPr="00BE752F">
        <w:t xml:space="preserve"> | </w:t>
      </w:r>
      <w:proofErr w:type="spellStart"/>
      <w:r w:rsidRPr="00BE752F">
        <w:t>Guillian</w:t>
      </w:r>
      <w:proofErr w:type="spellEnd"/>
      <w:r w:rsidRPr="00BE752F">
        <w:t xml:space="preserve"> | Guillory | Guillot | Guillotin | Guimond | Guin | Guinan | Guinevere | Guinn | Guinness | Guiomar |</w:t>
      </w:r>
    </w:p>
    <w:p w14:paraId="5AFFAB9A" w14:textId="77777777" w:rsidR="00000000" w:rsidRPr="00BE752F" w:rsidRDefault="00000000">
      <w:proofErr w:type="spellStart"/>
      <w:r w:rsidRPr="00BE752F">
        <w:t>Guiora</w:t>
      </w:r>
      <w:proofErr w:type="spellEnd"/>
      <w:r w:rsidRPr="00BE752F">
        <w:t xml:space="preserve"> | Guiseppie | Guisoo | Gul | Gula | Gulab | Gulal | Gulay | Gulbahar | Gulcan | Guldan | Gulen | Guler | </w:t>
      </w:r>
      <w:proofErr w:type="spellStart"/>
      <w:r w:rsidRPr="00BE752F">
        <w:t>Gulhan</w:t>
      </w:r>
      <w:proofErr w:type="spellEnd"/>
      <w:r w:rsidRPr="00BE752F">
        <w:t xml:space="preserve"> | Gulin | Gull | Gulla | Guller</w:t>
      </w:r>
    </w:p>
    <w:p w14:paraId="1D6713C1" w14:textId="77777777" w:rsidR="00000000" w:rsidRPr="00BE752F" w:rsidRDefault="00000000">
      <w:r w:rsidRPr="00BE752F">
        <w:t xml:space="preserve">| Gullett | Gulley | Gulli | Gulliver | Gully | Gulnar | Gulrez | </w:t>
      </w:r>
      <w:proofErr w:type="spellStart"/>
      <w:r w:rsidRPr="00BE752F">
        <w:t>Gulseren</w:t>
      </w:r>
      <w:proofErr w:type="spellEnd"/>
      <w:r w:rsidRPr="00BE752F">
        <w:t xml:space="preserve"> | Gulshan | Gultekin | </w:t>
      </w:r>
      <w:proofErr w:type="spellStart"/>
      <w:r w:rsidRPr="00BE752F">
        <w:t>Gulten</w:t>
      </w:r>
      <w:proofErr w:type="spellEnd"/>
      <w:r w:rsidRPr="00BE752F">
        <w:t xml:space="preserve"> | </w:t>
      </w:r>
      <w:proofErr w:type="spellStart"/>
      <w:r w:rsidRPr="00BE752F">
        <w:t>Gulteri</w:t>
      </w:r>
      <w:proofErr w:type="spellEnd"/>
      <w:r w:rsidRPr="00BE752F">
        <w:t xml:space="preserve"> | Gulu | Gulwant | </w:t>
      </w:r>
      <w:proofErr w:type="spellStart"/>
      <w:r w:rsidRPr="00BE752F">
        <w:t>Guly</w:t>
      </w:r>
      <w:proofErr w:type="spellEnd"/>
      <w:r w:rsidRPr="00BE752F">
        <w:t xml:space="preserve"> | </w:t>
      </w:r>
      <w:proofErr w:type="spellStart"/>
      <w:r w:rsidRPr="00BE752F">
        <w:t>Gulyani</w:t>
      </w:r>
      <w:proofErr w:type="spellEnd"/>
      <w:r w:rsidRPr="00BE752F">
        <w:t xml:space="preserve"> |</w:t>
      </w:r>
    </w:p>
    <w:p w14:paraId="166DA0AB" w14:textId="77777777" w:rsidR="00000000" w:rsidRPr="00BE752F" w:rsidRDefault="00000000">
      <w:r w:rsidRPr="00BE752F">
        <w:t xml:space="preserve">Gulzar | </w:t>
      </w:r>
      <w:proofErr w:type="spellStart"/>
      <w:r w:rsidRPr="00BE752F">
        <w:t>Gulzara</w:t>
      </w:r>
      <w:proofErr w:type="spellEnd"/>
      <w:r w:rsidRPr="00BE752F">
        <w:t xml:space="preserve"> | Gum | Gumball | Gumbo | Gumby | </w:t>
      </w:r>
      <w:proofErr w:type="spellStart"/>
      <w:r w:rsidRPr="00BE752F">
        <w:t>Gummie</w:t>
      </w:r>
      <w:proofErr w:type="spellEnd"/>
      <w:r w:rsidRPr="00BE752F">
        <w:t xml:space="preserve"> | </w:t>
      </w:r>
      <w:proofErr w:type="spellStart"/>
      <w:r w:rsidRPr="00BE752F">
        <w:t>Gummitch</w:t>
      </w:r>
      <w:proofErr w:type="spellEnd"/>
      <w:r w:rsidRPr="00BE752F">
        <w:t xml:space="preserve"> | Gumps | Gumus | Gun | Guna | </w:t>
      </w:r>
      <w:proofErr w:type="spellStart"/>
      <w:r w:rsidRPr="00BE752F">
        <w:t>Gunakara</w:t>
      </w:r>
      <w:proofErr w:type="spellEnd"/>
      <w:r w:rsidRPr="00BE752F">
        <w:t xml:space="preserve"> | Gunal | Gunalakshmi |</w:t>
      </w:r>
    </w:p>
    <w:p w14:paraId="06B97387" w14:textId="77777777" w:rsidR="00000000" w:rsidRPr="00BE752F" w:rsidRDefault="00000000">
      <w:proofErr w:type="spellStart"/>
      <w:r w:rsidRPr="00BE752F">
        <w:t>Gunamaya</w:t>
      </w:r>
      <w:proofErr w:type="spellEnd"/>
      <w:r w:rsidRPr="00BE752F">
        <w:t xml:space="preserve"> | </w:t>
      </w:r>
      <w:proofErr w:type="spellStart"/>
      <w:r w:rsidRPr="00BE752F">
        <w:t>Gunanni</w:t>
      </w:r>
      <w:proofErr w:type="spellEnd"/>
      <w:r w:rsidRPr="00BE752F">
        <w:t xml:space="preserve"> | </w:t>
      </w:r>
      <w:proofErr w:type="spellStart"/>
      <w:r w:rsidRPr="00BE752F">
        <w:t>Gunarasi</w:t>
      </w:r>
      <w:proofErr w:type="spellEnd"/>
      <w:r w:rsidRPr="00BE752F">
        <w:t xml:space="preserve"> | Gunasundari | Gunavati | Gunay | Gunbir | Gunda | Gundamaraju | Gunde | Gundeep | Gundel | Gunderson |</w:t>
      </w:r>
    </w:p>
    <w:p w14:paraId="1391A663" w14:textId="77777777" w:rsidR="00000000" w:rsidRPr="00BE752F" w:rsidRDefault="00000000">
      <w:r w:rsidRPr="00BE752F">
        <w:t xml:space="preserve">Gundlapalli | Gundugollu | Gunduz | Guneet | </w:t>
      </w:r>
      <w:proofErr w:type="spellStart"/>
      <w:r w:rsidRPr="00BE752F">
        <w:t>Guneeta</w:t>
      </w:r>
      <w:proofErr w:type="spellEnd"/>
      <w:r w:rsidRPr="00BE752F">
        <w:t xml:space="preserve"> | </w:t>
      </w:r>
      <w:proofErr w:type="spellStart"/>
      <w:r w:rsidRPr="00BE752F">
        <w:t>Guneev</w:t>
      </w:r>
      <w:proofErr w:type="spellEnd"/>
      <w:r w:rsidRPr="00BE752F">
        <w:t xml:space="preserve"> | Gunendran | </w:t>
      </w:r>
      <w:proofErr w:type="spellStart"/>
      <w:r w:rsidRPr="00BE752F">
        <w:t>Gunep</w:t>
      </w:r>
      <w:proofErr w:type="spellEnd"/>
      <w:r w:rsidRPr="00BE752F">
        <w:t xml:space="preserve"> | Guner | Gunes | Gunesa | </w:t>
      </w:r>
      <w:proofErr w:type="spellStart"/>
      <w:r w:rsidRPr="00BE752F">
        <w:t>Gunet</w:t>
      </w:r>
      <w:proofErr w:type="spellEnd"/>
      <w:r w:rsidRPr="00BE752F">
        <w:t xml:space="preserve"> | </w:t>
      </w:r>
      <w:proofErr w:type="spellStart"/>
      <w:r w:rsidRPr="00BE752F">
        <w:t>Guneth</w:t>
      </w:r>
      <w:proofErr w:type="spellEnd"/>
      <w:r w:rsidRPr="00BE752F">
        <w:t xml:space="preserve"> | Guney |</w:t>
      </w:r>
    </w:p>
    <w:p w14:paraId="55A8DB1C" w14:textId="77777777" w:rsidR="00000000" w:rsidRPr="00BE752F" w:rsidRDefault="00000000">
      <w:r w:rsidRPr="00BE752F">
        <w:t xml:space="preserve">Gungor | Gunhild | Guni | Gunja | Gunjan | </w:t>
      </w:r>
      <w:proofErr w:type="spellStart"/>
      <w:r w:rsidRPr="00BE752F">
        <w:t>Gunjeet</w:t>
      </w:r>
      <w:proofErr w:type="spellEnd"/>
      <w:r w:rsidRPr="00BE752F">
        <w:t xml:space="preserve"> | Gunkar | Gunlaug | Gunn | Gunna | Gunne | Gunnel | Gunnell | Gunner | </w:t>
      </w:r>
      <w:proofErr w:type="spellStart"/>
      <w:r w:rsidRPr="00BE752F">
        <w:t>Gunnevi</w:t>
      </w:r>
      <w:proofErr w:type="spellEnd"/>
      <w:r w:rsidRPr="00BE752F">
        <w:t xml:space="preserve"> | </w:t>
      </w:r>
      <w:proofErr w:type="spellStart"/>
      <w:r w:rsidRPr="00BE752F">
        <w:t>Gunnidhi</w:t>
      </w:r>
      <w:proofErr w:type="spellEnd"/>
      <w:r w:rsidRPr="00BE752F">
        <w:t xml:space="preserve"> |</w:t>
      </w:r>
    </w:p>
    <w:p w14:paraId="49EAB563" w14:textId="77777777" w:rsidR="00000000" w:rsidRPr="00BE752F" w:rsidRDefault="00000000">
      <w:r w:rsidRPr="00BE752F">
        <w:t xml:space="preserve">Gunnlaug | Gunny | Gunpreet | Guns | </w:t>
      </w:r>
      <w:proofErr w:type="spellStart"/>
      <w:r w:rsidRPr="00BE752F">
        <w:t>Gunsa</w:t>
      </w:r>
      <w:proofErr w:type="spellEnd"/>
      <w:r w:rsidRPr="00BE752F">
        <w:t xml:space="preserve"> | Gunsel | Guntas | Gunter | Gunther | </w:t>
      </w:r>
      <w:proofErr w:type="spellStart"/>
      <w:r w:rsidRPr="00BE752F">
        <w:t>Gunti</w:t>
      </w:r>
      <w:proofErr w:type="spellEnd"/>
      <w:r w:rsidRPr="00BE752F">
        <w:t xml:space="preserve"> | Guntupalli | Guntur | Gunturu | Gunvor | Gunwant |</w:t>
      </w:r>
    </w:p>
    <w:p w14:paraId="4C3D663D" w14:textId="77777777" w:rsidR="00000000" w:rsidRPr="00BE752F" w:rsidRDefault="00000000">
      <w:r w:rsidRPr="00BE752F">
        <w:t xml:space="preserve">Guo | </w:t>
      </w:r>
      <w:proofErr w:type="spellStart"/>
      <w:r w:rsidRPr="00BE752F">
        <w:t>Guoqing</w:t>
      </w:r>
      <w:proofErr w:type="spellEnd"/>
      <w:r w:rsidRPr="00BE752F">
        <w:t xml:space="preserve"> | Gupil | Guppy | Gupta | Gur | Guray | Gurbachan | Gurbakhsh | Gurbaksh | Gurban | </w:t>
      </w:r>
      <w:proofErr w:type="spellStart"/>
      <w:r w:rsidRPr="00BE752F">
        <w:t>Gurbans</w:t>
      </w:r>
      <w:proofErr w:type="spellEnd"/>
      <w:r w:rsidRPr="00BE752F">
        <w:t xml:space="preserve"> | Gurbax | </w:t>
      </w:r>
      <w:proofErr w:type="spellStart"/>
      <w:r w:rsidRPr="00BE752F">
        <w:t>Gurbeh</w:t>
      </w:r>
      <w:proofErr w:type="spellEnd"/>
      <w:r w:rsidRPr="00BE752F">
        <w:t xml:space="preserve"> | </w:t>
      </w:r>
      <w:proofErr w:type="spellStart"/>
      <w:r w:rsidRPr="00BE752F">
        <w:t>Gurbinder</w:t>
      </w:r>
      <w:proofErr w:type="spellEnd"/>
      <w:r w:rsidRPr="00BE752F">
        <w:t xml:space="preserve"> |</w:t>
      </w:r>
    </w:p>
    <w:p w14:paraId="6A8812BE" w14:textId="77777777" w:rsidR="00000000" w:rsidRPr="00BE752F" w:rsidRDefault="00000000">
      <w:r w:rsidRPr="00BE752F">
        <w:t xml:space="preserve">Gurbir | Gurbux | Gurcan | </w:t>
      </w:r>
      <w:proofErr w:type="spellStart"/>
      <w:r w:rsidRPr="00BE752F">
        <w:t>Gurchandip</w:t>
      </w:r>
      <w:proofErr w:type="spellEnd"/>
      <w:r w:rsidRPr="00BE752F">
        <w:t xml:space="preserve"> | Gurcharan | </w:t>
      </w:r>
      <w:proofErr w:type="spellStart"/>
      <w:r w:rsidRPr="00BE752F">
        <w:t>Gurcharandeep</w:t>
      </w:r>
      <w:proofErr w:type="spellEnd"/>
      <w:r w:rsidRPr="00BE752F">
        <w:t xml:space="preserve"> | </w:t>
      </w:r>
      <w:proofErr w:type="spellStart"/>
      <w:r w:rsidRPr="00BE752F">
        <w:t>Gurcharanjeet</w:t>
      </w:r>
      <w:proofErr w:type="spellEnd"/>
      <w:r w:rsidRPr="00BE752F">
        <w:t xml:space="preserve"> | </w:t>
      </w:r>
      <w:proofErr w:type="spellStart"/>
      <w:r w:rsidRPr="00BE752F">
        <w:t>Gurcharanjit</w:t>
      </w:r>
      <w:proofErr w:type="spellEnd"/>
      <w:r w:rsidRPr="00BE752F">
        <w:t xml:space="preserve"> | </w:t>
      </w:r>
      <w:proofErr w:type="spellStart"/>
      <w:r w:rsidRPr="00BE752F">
        <w:t>Gurcharanpal</w:t>
      </w:r>
      <w:proofErr w:type="spellEnd"/>
      <w:r w:rsidRPr="00BE752F">
        <w:t xml:space="preserve"> | Gurchet | </w:t>
      </w:r>
      <w:proofErr w:type="spellStart"/>
      <w:r w:rsidRPr="00BE752F">
        <w:t>Gurdal</w:t>
      </w:r>
      <w:proofErr w:type="spellEnd"/>
      <w:r w:rsidRPr="00BE752F">
        <w:t xml:space="preserve"> |</w:t>
      </w:r>
    </w:p>
    <w:p w14:paraId="0143E209" w14:textId="77777777" w:rsidR="00000000" w:rsidRPr="00BE752F" w:rsidRDefault="00000000">
      <w:proofErr w:type="spellStart"/>
      <w:r w:rsidRPr="00BE752F">
        <w:t>Gurdarshan</w:t>
      </w:r>
      <w:proofErr w:type="spellEnd"/>
      <w:r w:rsidRPr="00BE752F">
        <w:t xml:space="preserve"> | Gurdas | </w:t>
      </w:r>
      <w:proofErr w:type="spellStart"/>
      <w:r w:rsidRPr="00BE752F">
        <w:t>Gurdave</w:t>
      </w:r>
      <w:proofErr w:type="spellEnd"/>
      <w:r w:rsidRPr="00BE752F">
        <w:t xml:space="preserve"> | Gurdaya | Gurdeep | Gurdev | Gurdial | </w:t>
      </w:r>
      <w:proofErr w:type="spellStart"/>
      <w:r w:rsidRPr="00BE752F">
        <w:t>Gurdip</w:t>
      </w:r>
      <w:proofErr w:type="spellEnd"/>
      <w:r w:rsidRPr="00BE752F">
        <w:t xml:space="preserve"> | Gurditta | Gure | </w:t>
      </w:r>
      <w:proofErr w:type="spellStart"/>
      <w:r w:rsidRPr="00BE752F">
        <w:t>Gureet</w:t>
      </w:r>
      <w:proofErr w:type="spellEnd"/>
      <w:r w:rsidRPr="00BE752F">
        <w:t xml:space="preserve"> | </w:t>
      </w:r>
      <w:proofErr w:type="spellStart"/>
      <w:r w:rsidRPr="00BE752F">
        <w:t>Gurg</w:t>
      </w:r>
      <w:proofErr w:type="spellEnd"/>
      <w:r w:rsidRPr="00BE752F">
        <w:t xml:space="preserve"> | Gurgian | Guri | Guria |</w:t>
      </w:r>
    </w:p>
    <w:p w14:paraId="24433309" w14:textId="77777777" w:rsidR="00000000" w:rsidRPr="00BE752F" w:rsidRDefault="00000000">
      <w:r w:rsidRPr="00BE752F">
        <w:t xml:space="preserve">Gurijala | Gurinder | Gurjas | Gurjeet | Gurjeevan | Gurjinder | Gurjit | </w:t>
      </w:r>
      <w:proofErr w:type="spellStart"/>
      <w:r w:rsidRPr="00BE752F">
        <w:t>Gurjiwan</w:t>
      </w:r>
      <w:proofErr w:type="spellEnd"/>
      <w:r w:rsidRPr="00BE752F">
        <w:t xml:space="preserve"> | Gurjot | Gurkamal | </w:t>
      </w:r>
      <w:proofErr w:type="spellStart"/>
      <w:r w:rsidRPr="00BE752F">
        <w:t>Gurkamaljit</w:t>
      </w:r>
      <w:proofErr w:type="spellEnd"/>
      <w:r w:rsidRPr="00BE752F">
        <w:t xml:space="preserve"> | Gurkeerat | Gurkiran |</w:t>
      </w:r>
    </w:p>
    <w:p w14:paraId="4109A9DA" w14:textId="77777777" w:rsidR="00000000" w:rsidRPr="00BE752F" w:rsidRDefault="00000000">
      <w:r w:rsidRPr="00BE752F">
        <w:t xml:space="preserve">Gurkirat | Gurleen | Gurley | Gurmail | Gurman | Gurmeet | </w:t>
      </w:r>
      <w:proofErr w:type="spellStart"/>
      <w:r w:rsidRPr="00BE752F">
        <w:t>Gurmej</w:t>
      </w:r>
      <w:proofErr w:type="spellEnd"/>
      <w:r w:rsidRPr="00BE752F">
        <w:t xml:space="preserve"> | Gurminder | Gurmit | </w:t>
      </w:r>
      <w:proofErr w:type="spellStart"/>
      <w:r w:rsidRPr="00BE752F">
        <w:t>Gurmohit</w:t>
      </w:r>
      <w:proofErr w:type="spellEnd"/>
      <w:r w:rsidRPr="00BE752F">
        <w:t xml:space="preserve"> | Gurmukh | Gurnam | Gurneet | </w:t>
      </w:r>
      <w:proofErr w:type="spellStart"/>
      <w:r w:rsidRPr="00BE752F">
        <w:t>Gurnek</w:t>
      </w:r>
      <w:proofErr w:type="spellEnd"/>
      <w:r w:rsidRPr="00BE752F">
        <w:t xml:space="preserve"> |</w:t>
      </w:r>
    </w:p>
    <w:p w14:paraId="2AC5DD69" w14:textId="77777777" w:rsidR="00000000" w:rsidRPr="00BE752F" w:rsidRDefault="00000000">
      <w:r w:rsidRPr="00BE752F">
        <w:t xml:space="preserve">Gurney | Gurnoor | Gurpal | </w:t>
      </w:r>
      <w:proofErr w:type="spellStart"/>
      <w:r w:rsidRPr="00BE752F">
        <w:t>Gurpinder</w:t>
      </w:r>
      <w:proofErr w:type="spellEnd"/>
      <w:r w:rsidRPr="00BE752F">
        <w:t xml:space="preserve"> | </w:t>
      </w:r>
      <w:proofErr w:type="spellStart"/>
      <w:r w:rsidRPr="00BE752F">
        <w:t>Gurpratap</w:t>
      </w:r>
      <w:proofErr w:type="spellEnd"/>
      <w:r w:rsidRPr="00BE752F">
        <w:t xml:space="preserve"> | Gurpreet | Gurrola | </w:t>
      </w:r>
      <w:proofErr w:type="spellStart"/>
      <w:r w:rsidRPr="00BE752F">
        <w:t>Gursev</w:t>
      </w:r>
      <w:proofErr w:type="spellEnd"/>
      <w:r w:rsidRPr="00BE752F">
        <w:t xml:space="preserve"> | Gursewak | </w:t>
      </w:r>
      <w:proofErr w:type="spellStart"/>
      <w:r w:rsidRPr="00BE752F">
        <w:t>Gurshaman</w:t>
      </w:r>
      <w:proofErr w:type="spellEnd"/>
      <w:r w:rsidRPr="00BE752F">
        <w:t xml:space="preserve"> | Gurshan | Gurshant | Gursharan |</w:t>
      </w:r>
    </w:p>
    <w:p w14:paraId="03CBD2C6" w14:textId="77777777" w:rsidR="00000000" w:rsidRPr="00BE752F" w:rsidRDefault="00000000">
      <w:proofErr w:type="spellStart"/>
      <w:r w:rsidRPr="00BE752F">
        <w:t>Gursharn</w:t>
      </w:r>
      <w:proofErr w:type="spellEnd"/>
      <w:r w:rsidRPr="00BE752F">
        <w:t xml:space="preserve"> | Gursimran | </w:t>
      </w:r>
      <w:proofErr w:type="spellStart"/>
      <w:r w:rsidRPr="00BE752F">
        <w:t>Gursu</w:t>
      </w:r>
      <w:proofErr w:type="spellEnd"/>
      <w:r w:rsidRPr="00BE752F">
        <w:t xml:space="preserve"> | Gursukh | </w:t>
      </w:r>
      <w:proofErr w:type="spellStart"/>
      <w:r w:rsidRPr="00BE752F">
        <w:t>Gurtaran</w:t>
      </w:r>
      <w:proofErr w:type="spellEnd"/>
      <w:r w:rsidRPr="00BE752F">
        <w:t xml:space="preserve"> | Gurtej | Guru | Gurucarana | Guruda | </w:t>
      </w:r>
      <w:proofErr w:type="spellStart"/>
      <w:r w:rsidRPr="00BE752F">
        <w:t>Gurudara</w:t>
      </w:r>
      <w:proofErr w:type="spellEnd"/>
      <w:r w:rsidRPr="00BE752F">
        <w:t xml:space="preserve"> | Gurudeva | </w:t>
      </w:r>
      <w:proofErr w:type="spellStart"/>
      <w:r w:rsidRPr="00BE752F">
        <w:t>Gurudipa</w:t>
      </w:r>
      <w:proofErr w:type="spellEnd"/>
      <w:r w:rsidRPr="00BE752F">
        <w:t xml:space="preserve"> | Gurudutt | Gurule |</w:t>
      </w:r>
    </w:p>
    <w:p w14:paraId="3D61B04D" w14:textId="77777777" w:rsidR="00000000" w:rsidRPr="00BE752F" w:rsidRDefault="00000000">
      <w:r w:rsidRPr="00BE752F">
        <w:t xml:space="preserve">Gurumita | </w:t>
      </w:r>
      <w:proofErr w:type="spellStart"/>
      <w:r w:rsidRPr="00BE752F">
        <w:t>Gurumukha</w:t>
      </w:r>
      <w:proofErr w:type="spellEnd"/>
      <w:r w:rsidRPr="00BE752F">
        <w:t xml:space="preserve"> | Gurumurthi | </w:t>
      </w:r>
      <w:proofErr w:type="spellStart"/>
      <w:r w:rsidRPr="00BE752F">
        <w:t>Gurunama</w:t>
      </w:r>
      <w:proofErr w:type="spellEnd"/>
      <w:r w:rsidRPr="00BE752F">
        <w:t xml:space="preserve"> | Guruprasad | </w:t>
      </w:r>
      <w:proofErr w:type="spellStart"/>
      <w:r w:rsidRPr="00BE752F">
        <w:t>Guruprasada</w:t>
      </w:r>
      <w:proofErr w:type="spellEnd"/>
      <w:r w:rsidRPr="00BE752F">
        <w:t xml:space="preserve"> | Gururaja | Gururajan | </w:t>
      </w:r>
      <w:proofErr w:type="spellStart"/>
      <w:r w:rsidRPr="00BE752F">
        <w:t>Gurusarana</w:t>
      </w:r>
      <w:proofErr w:type="spellEnd"/>
      <w:r w:rsidRPr="00BE752F">
        <w:t xml:space="preserve"> | Guruswamy | </w:t>
      </w:r>
      <w:proofErr w:type="spellStart"/>
      <w:r w:rsidRPr="00BE752F">
        <w:t>Guruttama</w:t>
      </w:r>
      <w:proofErr w:type="spellEnd"/>
      <w:r w:rsidRPr="00BE752F">
        <w:t xml:space="preserve"> |</w:t>
      </w:r>
    </w:p>
    <w:p w14:paraId="67B5408E" w14:textId="77777777" w:rsidR="00000000" w:rsidRPr="00BE752F" w:rsidRDefault="00000000">
      <w:proofErr w:type="spellStart"/>
      <w:r w:rsidRPr="00BE752F">
        <w:t>Guruvacana</w:t>
      </w:r>
      <w:proofErr w:type="spellEnd"/>
      <w:r w:rsidRPr="00BE752F">
        <w:t xml:space="preserve"> | </w:t>
      </w:r>
      <w:proofErr w:type="spellStart"/>
      <w:r w:rsidRPr="00BE752F">
        <w:t>Guruvayur</w:t>
      </w:r>
      <w:proofErr w:type="spellEnd"/>
      <w:r w:rsidRPr="00BE752F">
        <w:t xml:space="preserve"> | Gurveen | Gurveer | Gurvinder | Gurvir | </w:t>
      </w:r>
      <w:proofErr w:type="spellStart"/>
      <w:r w:rsidRPr="00BE752F">
        <w:t>Gurwinder</w:t>
      </w:r>
      <w:proofErr w:type="spellEnd"/>
      <w:r w:rsidRPr="00BE752F">
        <w:t xml:space="preserve"> | Gury | Gus | Gusa | </w:t>
      </w:r>
      <w:proofErr w:type="spellStart"/>
      <w:r w:rsidRPr="00BE752F">
        <w:t>Gusaleh</w:t>
      </w:r>
      <w:proofErr w:type="spellEnd"/>
      <w:r w:rsidRPr="00BE752F">
        <w:t xml:space="preserve"> | </w:t>
      </w:r>
      <w:proofErr w:type="spellStart"/>
      <w:r w:rsidRPr="00BE752F">
        <w:t>Gushneet</w:t>
      </w:r>
      <w:proofErr w:type="spellEnd"/>
      <w:r w:rsidRPr="00BE752F">
        <w:t xml:space="preserve"> | Gusman | Gussie |</w:t>
      </w:r>
    </w:p>
    <w:p w14:paraId="2F7A6579" w14:textId="77777777" w:rsidR="00000000" w:rsidRPr="00BE752F" w:rsidRDefault="00000000">
      <w:r w:rsidRPr="00BE752F">
        <w:t xml:space="preserve">Gussy | Gust | Gusta | Gustaaf | Gustafson | Gustav | Gustava | Gustave | Gustavo | Gustel | </w:t>
      </w:r>
      <w:proofErr w:type="spellStart"/>
      <w:r w:rsidRPr="00BE752F">
        <w:t>Gustelle</w:t>
      </w:r>
      <w:proofErr w:type="spellEnd"/>
      <w:r w:rsidRPr="00BE752F">
        <w:t xml:space="preserve"> | Gusti | Gustin | Gustina | Gustine | Gustl |</w:t>
      </w:r>
    </w:p>
    <w:p w14:paraId="05939D4A" w14:textId="77777777" w:rsidR="00000000" w:rsidRPr="00BE752F" w:rsidRDefault="00000000">
      <w:r w:rsidRPr="00BE752F">
        <w:t xml:space="preserve">Gustus | Gusty | Gutala | </w:t>
      </w:r>
      <w:proofErr w:type="spellStart"/>
      <w:r w:rsidRPr="00BE752F">
        <w:t>Gutchluk</w:t>
      </w:r>
      <w:proofErr w:type="spellEnd"/>
      <w:r w:rsidRPr="00BE752F">
        <w:t xml:space="preserve"> | Guthrie | Gutierrez | Gutta | </w:t>
      </w:r>
      <w:proofErr w:type="spellStart"/>
      <w:r w:rsidRPr="00BE752F">
        <w:t>Guus</w:t>
      </w:r>
      <w:proofErr w:type="spellEnd"/>
      <w:r w:rsidRPr="00BE752F">
        <w:t xml:space="preserve"> | </w:t>
      </w:r>
      <w:proofErr w:type="spellStart"/>
      <w:r w:rsidRPr="00BE752F">
        <w:t>Guv'ner</w:t>
      </w:r>
      <w:proofErr w:type="spellEnd"/>
      <w:r w:rsidRPr="00BE752F">
        <w:t xml:space="preserve"> | Guven | Guy | Guyan | Guyer | Guyla | </w:t>
      </w:r>
      <w:proofErr w:type="spellStart"/>
      <w:r w:rsidRPr="00BE752F">
        <w:t>Guymar</w:t>
      </w:r>
      <w:proofErr w:type="spellEnd"/>
      <w:r w:rsidRPr="00BE752F">
        <w:t xml:space="preserve"> | Guyton |</w:t>
      </w:r>
    </w:p>
    <w:p w14:paraId="0B05DA8E" w14:textId="77777777" w:rsidR="00000000" w:rsidRPr="00BE752F" w:rsidRDefault="00000000">
      <w:proofErr w:type="spellStart"/>
      <w:r w:rsidRPr="00BE752F">
        <w:t>Guyuk</w:t>
      </w:r>
      <w:proofErr w:type="spellEnd"/>
      <w:r w:rsidRPr="00BE752F">
        <w:t xml:space="preserve"> | </w:t>
      </w:r>
      <w:proofErr w:type="spellStart"/>
      <w:r w:rsidRPr="00BE752F">
        <w:t>Guzin</w:t>
      </w:r>
      <w:proofErr w:type="spellEnd"/>
      <w:r w:rsidRPr="00BE752F">
        <w:t xml:space="preserve"> | Guzman | Gwang | </w:t>
      </w:r>
      <w:proofErr w:type="spellStart"/>
      <w:r w:rsidRPr="00BE752F">
        <w:t>Gwawl</w:t>
      </w:r>
      <w:proofErr w:type="spellEnd"/>
      <w:r w:rsidRPr="00BE752F">
        <w:t xml:space="preserve"> | Gwawr | Gwen | </w:t>
      </w:r>
      <w:proofErr w:type="spellStart"/>
      <w:r w:rsidRPr="00BE752F">
        <w:t>Gwenabwy</w:t>
      </w:r>
      <w:proofErr w:type="spellEnd"/>
      <w:r w:rsidRPr="00BE752F">
        <w:t xml:space="preserve"> | Gwenael | </w:t>
      </w:r>
      <w:proofErr w:type="spellStart"/>
      <w:r w:rsidRPr="00BE752F">
        <w:t>Gwencalon</w:t>
      </w:r>
      <w:proofErr w:type="spellEnd"/>
      <w:r w:rsidRPr="00BE752F">
        <w:t xml:space="preserve"> | Gwend | Gwenda | Gwendelyn |</w:t>
      </w:r>
    </w:p>
    <w:p w14:paraId="7A9E35AD" w14:textId="77777777" w:rsidR="00000000" w:rsidRPr="00BE752F" w:rsidRDefault="00000000">
      <w:r w:rsidRPr="00BE752F">
        <w:t>Gwendoline | Gwendolyn | Gwendy | Gwenel | Gweneth | Gwenivive | Gwenlaouen | Gwenlyn | Gwenn | Gwenna | Gwennan | Gwenneg |</w:t>
      </w:r>
    </w:p>
    <w:p w14:paraId="227E219D" w14:textId="77777777" w:rsidR="00000000" w:rsidRPr="00BE752F" w:rsidRDefault="00000000">
      <w:r w:rsidRPr="00BE752F">
        <w:t xml:space="preserve">Gwenneth | </w:t>
      </w:r>
      <w:proofErr w:type="spellStart"/>
      <w:r w:rsidRPr="00BE752F">
        <w:t>Gwennig</w:t>
      </w:r>
      <w:proofErr w:type="spellEnd"/>
      <w:r w:rsidRPr="00BE752F">
        <w:t xml:space="preserve"> | Gwenno | </w:t>
      </w:r>
      <w:proofErr w:type="spellStart"/>
      <w:r w:rsidRPr="00BE752F">
        <w:t>Gwennoal</w:t>
      </w:r>
      <w:proofErr w:type="spellEnd"/>
      <w:r w:rsidRPr="00BE752F">
        <w:t xml:space="preserve"> | Gwenog | </w:t>
      </w:r>
      <w:proofErr w:type="spellStart"/>
      <w:r w:rsidRPr="00BE752F">
        <w:t>Gwenogfryn</w:t>
      </w:r>
      <w:proofErr w:type="spellEnd"/>
      <w:r w:rsidRPr="00BE752F">
        <w:t xml:space="preserve"> | Gwenole | Gwent | Gwenyth | Gwili | Gwin | Gwinn | </w:t>
      </w:r>
      <w:proofErr w:type="spellStart"/>
      <w:r w:rsidRPr="00BE752F">
        <w:t>Gwinne</w:t>
      </w:r>
      <w:proofErr w:type="spellEnd"/>
      <w:r w:rsidRPr="00BE752F">
        <w:t xml:space="preserve"> | Gwinnett |</w:t>
      </w:r>
    </w:p>
    <w:p w14:paraId="5BDC4FF0" w14:textId="77777777" w:rsidR="00000000" w:rsidRPr="00BE752F" w:rsidRDefault="00000000">
      <w:r w:rsidRPr="00BE752F">
        <w:t xml:space="preserve">Gwyn | Gwynedd | Gwyneira | Gwynn | Gwynne | Gy | </w:t>
      </w:r>
      <w:proofErr w:type="spellStart"/>
      <w:r w:rsidRPr="00BE752F">
        <w:t>Gyalo</w:t>
      </w:r>
      <w:proofErr w:type="spellEnd"/>
      <w:r w:rsidRPr="00BE752F">
        <w:t xml:space="preserve"> | </w:t>
      </w:r>
      <w:proofErr w:type="spellStart"/>
      <w:r w:rsidRPr="00BE752F">
        <w:t>Gyalpo</w:t>
      </w:r>
      <w:proofErr w:type="spellEnd"/>
      <w:r w:rsidRPr="00BE752F">
        <w:t xml:space="preserve"> | </w:t>
      </w:r>
      <w:proofErr w:type="spellStart"/>
      <w:r w:rsidRPr="00BE752F">
        <w:t>Gyaltag</w:t>
      </w:r>
      <w:proofErr w:type="spellEnd"/>
      <w:r w:rsidRPr="00BE752F">
        <w:t xml:space="preserve"> | Gyaltsen | Gyan | Gyaneshwar | Gyani | Gyanprakash | Gyasi</w:t>
      </w:r>
    </w:p>
    <w:p w14:paraId="2DF3841A" w14:textId="77777777" w:rsidR="00000000" w:rsidRPr="00BE752F" w:rsidRDefault="00000000">
      <w:r w:rsidRPr="00BE752F">
        <w:t xml:space="preserve">| Gyges | </w:t>
      </w:r>
      <w:proofErr w:type="spellStart"/>
      <w:r w:rsidRPr="00BE752F">
        <w:t>Gylian</w:t>
      </w:r>
      <w:proofErr w:type="spellEnd"/>
      <w:r w:rsidRPr="00BE752F">
        <w:t xml:space="preserve"> | </w:t>
      </w:r>
      <w:proofErr w:type="spellStart"/>
      <w:r w:rsidRPr="00BE752F">
        <w:t>Gylie</w:t>
      </w:r>
      <w:proofErr w:type="spellEnd"/>
      <w:r w:rsidRPr="00BE752F">
        <w:t xml:space="preserve"> | Gylla | Gymi | Gyneth | </w:t>
      </w:r>
      <w:proofErr w:type="spellStart"/>
      <w:r w:rsidRPr="00BE752F">
        <w:t>Gyokuran</w:t>
      </w:r>
      <w:proofErr w:type="spellEnd"/>
      <w:r w:rsidRPr="00BE752F">
        <w:t xml:space="preserve"> | Gyorgyi | Gyp | Gypper | </w:t>
      </w:r>
      <w:proofErr w:type="spellStart"/>
      <w:r w:rsidRPr="00BE752F">
        <w:t>Gypsaroo</w:t>
      </w:r>
      <w:proofErr w:type="spellEnd"/>
      <w:r w:rsidRPr="00BE752F">
        <w:t xml:space="preserve"> | Gypsy | </w:t>
      </w:r>
      <w:proofErr w:type="spellStart"/>
      <w:r w:rsidRPr="00BE752F">
        <w:t>Gyrados</w:t>
      </w:r>
      <w:proofErr w:type="spellEnd"/>
      <w:r w:rsidRPr="00BE752F">
        <w:t xml:space="preserve"> | Gyrd | Gysel | Gyula |</w:t>
      </w:r>
    </w:p>
    <w:p w14:paraId="721FB215" w14:textId="77777777" w:rsidR="00000000" w:rsidRPr="00BE752F" w:rsidRDefault="00000000">
      <w:proofErr w:type="spellStart"/>
      <w:r w:rsidRPr="00BE752F">
        <w:t>Gyver</w:t>
      </w:r>
      <w:proofErr w:type="spellEnd"/>
      <w:r w:rsidRPr="00BE752F">
        <w:t xml:space="preserve"> |</w:t>
      </w:r>
    </w:p>
    <w:p w14:paraId="44FFCB43" w14:textId="77777777" w:rsidR="00000000" w:rsidRPr="00BE752F" w:rsidRDefault="00000000"/>
    <w:p w14:paraId="24259817" w14:textId="77777777" w:rsidR="00000000" w:rsidRPr="00BE752F" w:rsidRDefault="00000000">
      <w:r w:rsidRPr="00BE752F">
        <w:t>H</w:t>
      </w:r>
    </w:p>
    <w:p w14:paraId="51488086" w14:textId="77777777" w:rsidR="00000000" w:rsidRPr="00BE752F" w:rsidRDefault="00000000"/>
    <w:p w14:paraId="65776A2C" w14:textId="77777777" w:rsidR="00000000" w:rsidRPr="00BE752F" w:rsidRDefault="00000000">
      <w:r w:rsidRPr="00BE752F">
        <w:t xml:space="preserve">Ha | </w:t>
      </w:r>
      <w:proofErr w:type="spellStart"/>
      <w:r w:rsidRPr="00BE752F">
        <w:t>Ha'iku</w:t>
      </w:r>
      <w:proofErr w:type="spellEnd"/>
      <w:r w:rsidRPr="00BE752F">
        <w:t xml:space="preserve"> | Haadiya | Haag | </w:t>
      </w:r>
      <w:proofErr w:type="spellStart"/>
      <w:r w:rsidRPr="00BE752F">
        <w:t>Haakawau</w:t>
      </w:r>
      <w:proofErr w:type="spellEnd"/>
      <w:r w:rsidRPr="00BE752F">
        <w:t xml:space="preserve"> | Haala | Haani | Haans | Haas | Haase | </w:t>
      </w:r>
      <w:proofErr w:type="spellStart"/>
      <w:r w:rsidRPr="00BE752F">
        <w:t>Haasje</w:t>
      </w:r>
      <w:proofErr w:type="spellEnd"/>
      <w:r w:rsidRPr="00BE752F">
        <w:t xml:space="preserve"> | </w:t>
      </w:r>
      <w:proofErr w:type="spellStart"/>
      <w:r w:rsidRPr="00BE752F">
        <w:t>Habaspa</w:t>
      </w:r>
      <w:proofErr w:type="spellEnd"/>
      <w:r w:rsidRPr="00BE752F">
        <w:t xml:space="preserve"> | Haben | Haber | Habibi | </w:t>
      </w:r>
      <w:proofErr w:type="spellStart"/>
      <w:r w:rsidRPr="00BE752F">
        <w:t>Hachelle</w:t>
      </w:r>
      <w:proofErr w:type="spellEnd"/>
      <w:r w:rsidRPr="00BE752F">
        <w:t xml:space="preserve"> | Haci</w:t>
      </w:r>
    </w:p>
    <w:p w14:paraId="3130FD7E" w14:textId="77777777" w:rsidR="00000000" w:rsidRPr="00BE752F" w:rsidRDefault="00000000">
      <w:r w:rsidRPr="00BE752F">
        <w:t>| Hack | Hacker | Hackett | Hackler | Hackman | Hackney | Hackworth | Hada | Hadad | Hadan | Hadar | Hadasa | Hadass | Hadassah |</w:t>
      </w:r>
    </w:p>
    <w:p w14:paraId="3F7986A4" w14:textId="77777777" w:rsidR="00000000" w:rsidRPr="00BE752F" w:rsidRDefault="00000000">
      <w:r w:rsidRPr="00BE752F">
        <w:t xml:space="preserve">Hadasse | </w:t>
      </w:r>
      <w:proofErr w:type="spellStart"/>
      <w:r w:rsidRPr="00BE752F">
        <w:t>Hadaxaya</w:t>
      </w:r>
      <w:proofErr w:type="spellEnd"/>
      <w:r w:rsidRPr="00BE752F">
        <w:t xml:space="preserve"> | Haddad | Hadden | Haddi | Haddie | Haddix | Haddock | Hade | Haden | Hades | </w:t>
      </w:r>
      <w:proofErr w:type="spellStart"/>
      <w:r w:rsidRPr="00BE752F">
        <w:t>Hadey</w:t>
      </w:r>
      <w:proofErr w:type="spellEnd"/>
      <w:r w:rsidRPr="00BE752F">
        <w:t xml:space="preserve"> | Hadi | </w:t>
      </w:r>
      <w:proofErr w:type="spellStart"/>
      <w:r w:rsidRPr="00BE752F">
        <w:t>Hadice</w:t>
      </w:r>
      <w:proofErr w:type="spellEnd"/>
      <w:r w:rsidRPr="00BE752F">
        <w:t xml:space="preserve"> | Hadir |</w:t>
      </w:r>
    </w:p>
    <w:p w14:paraId="342F2070" w14:textId="77777777" w:rsidR="00000000" w:rsidRPr="00BE752F" w:rsidRDefault="00000000">
      <w:r w:rsidRPr="00BE752F">
        <w:t xml:space="preserve">Hadiya | Hadlea | Hadlee | Hadleigh | </w:t>
      </w:r>
      <w:proofErr w:type="spellStart"/>
      <w:r w:rsidRPr="00BE752F">
        <w:t>Hadlen</w:t>
      </w:r>
      <w:proofErr w:type="spellEnd"/>
      <w:r w:rsidRPr="00BE752F">
        <w:t xml:space="preserve"> | Hadley | Hadly | </w:t>
      </w:r>
      <w:proofErr w:type="spellStart"/>
      <w:r w:rsidRPr="00BE752F">
        <w:t>Hado</w:t>
      </w:r>
      <w:proofErr w:type="spellEnd"/>
      <w:r w:rsidRPr="00BE752F">
        <w:t xml:space="preserve"> | Hadrian | Hadriana | Hady | Hadya | Hadyn | Hae | Haeden | Haedyn |</w:t>
      </w:r>
    </w:p>
    <w:p w14:paraId="0EFC40E2" w14:textId="77777777" w:rsidR="00000000" w:rsidRPr="00BE752F" w:rsidRDefault="00000000">
      <w:r w:rsidRPr="00BE752F">
        <w:t>Haele | Haely | Haelyn | Haeven | Haf | Hafeez | Hafer | Haffie | Hafgan | Hafiz | Hafizh | Hafoka | Hafwen | Hag | Hagan | Hagans | Hagar |</w:t>
      </w:r>
    </w:p>
    <w:p w14:paraId="7E51C98E" w14:textId="77777777" w:rsidR="00000000" w:rsidRPr="00BE752F" w:rsidRDefault="00000000">
      <w:r w:rsidRPr="00BE752F">
        <w:t xml:space="preserve">Hageman | Hagen | Hager | Hagerman | Haggar | Haggard | Haggerty | Hagia | Hagler | Hagop | Hague | Haha | </w:t>
      </w:r>
      <w:proofErr w:type="spellStart"/>
      <w:r w:rsidRPr="00BE752F">
        <w:t>Hahahahahah</w:t>
      </w:r>
      <w:proofErr w:type="spellEnd"/>
      <w:r w:rsidRPr="00BE752F">
        <w:t xml:space="preserve"> | Hahn | Hai |</w:t>
      </w:r>
    </w:p>
    <w:p w14:paraId="22AE5A47" w14:textId="77777777" w:rsidR="00000000" w:rsidRPr="00BE752F" w:rsidRDefault="00000000">
      <w:r w:rsidRPr="00BE752F">
        <w:t xml:space="preserve">Haiden | Haides | Haidn | Haidyn | Haifa | Haifang | </w:t>
      </w:r>
      <w:proofErr w:type="spellStart"/>
      <w:r w:rsidRPr="00BE752F">
        <w:t>Haigan</w:t>
      </w:r>
      <w:proofErr w:type="spellEnd"/>
      <w:r w:rsidRPr="00BE752F">
        <w:t xml:space="preserve"> | Haight | Haike | Haiko | Haiku | Haile | Hailey | Haille | Haily | Haima | Haimanot |</w:t>
      </w:r>
    </w:p>
    <w:p w14:paraId="15CA1BDB" w14:textId="77777777" w:rsidR="00000000" w:rsidRPr="00BE752F" w:rsidRDefault="00000000">
      <w:r w:rsidRPr="00BE752F">
        <w:t xml:space="preserve">Haimavati | Haime | Haimi | Haines | Haiping | Hair | Hairball | </w:t>
      </w:r>
      <w:proofErr w:type="spellStart"/>
      <w:r w:rsidRPr="00BE752F">
        <w:t>Hairi</w:t>
      </w:r>
      <w:proofErr w:type="spellEnd"/>
      <w:r w:rsidRPr="00BE752F">
        <w:t xml:space="preserve"> | </w:t>
      </w:r>
      <w:proofErr w:type="spellStart"/>
      <w:r w:rsidRPr="00BE752F">
        <w:t>Hairil</w:t>
      </w:r>
      <w:proofErr w:type="spellEnd"/>
      <w:r w:rsidRPr="00BE752F">
        <w:t xml:space="preserve"> | Hairston | </w:t>
      </w:r>
      <w:proofErr w:type="spellStart"/>
      <w:r w:rsidRPr="00BE752F">
        <w:t>Haishung</w:t>
      </w:r>
      <w:proofErr w:type="spellEnd"/>
      <w:r w:rsidRPr="00BE752F">
        <w:t xml:space="preserve"> | </w:t>
      </w:r>
      <w:proofErr w:type="spellStart"/>
      <w:r w:rsidRPr="00BE752F">
        <w:t>Haiston</w:t>
      </w:r>
      <w:proofErr w:type="spellEnd"/>
      <w:r w:rsidRPr="00BE752F">
        <w:t xml:space="preserve"> | </w:t>
      </w:r>
      <w:proofErr w:type="spellStart"/>
      <w:r w:rsidRPr="00BE752F">
        <w:t>Haitani</w:t>
      </w:r>
      <w:proofErr w:type="spellEnd"/>
      <w:r w:rsidRPr="00BE752F">
        <w:t xml:space="preserve"> | Haite | </w:t>
      </w:r>
      <w:proofErr w:type="spellStart"/>
      <w:r w:rsidRPr="00BE752F">
        <w:t>Haituka</w:t>
      </w:r>
      <w:proofErr w:type="spellEnd"/>
      <w:r w:rsidRPr="00BE752F">
        <w:t xml:space="preserve"> | Haja |</w:t>
      </w:r>
    </w:p>
    <w:p w14:paraId="059B4DAB" w14:textId="77777777" w:rsidR="00000000" w:rsidRPr="00BE752F" w:rsidRDefault="00000000">
      <w:r w:rsidRPr="00BE752F">
        <w:t xml:space="preserve">Hajar | Hajari | </w:t>
      </w:r>
      <w:proofErr w:type="spellStart"/>
      <w:r w:rsidRPr="00BE752F">
        <w:t>Hajdana</w:t>
      </w:r>
      <w:proofErr w:type="spellEnd"/>
      <w:r w:rsidRPr="00BE752F">
        <w:t xml:space="preserve"> | </w:t>
      </w:r>
      <w:proofErr w:type="spellStart"/>
      <w:r w:rsidRPr="00BE752F">
        <w:t>Haje</w:t>
      </w:r>
      <w:proofErr w:type="spellEnd"/>
      <w:r w:rsidRPr="00BE752F">
        <w:t xml:space="preserve"> | Haji | Hajji | Hajnal | Hajrija | Hak | Hakan | </w:t>
      </w:r>
      <w:proofErr w:type="spellStart"/>
      <w:r w:rsidRPr="00BE752F">
        <w:t>Hakatoko</w:t>
      </w:r>
      <w:proofErr w:type="spellEnd"/>
      <w:r w:rsidRPr="00BE752F">
        <w:t xml:space="preserve"> | Hake | Hakea | Hakeem | Hakima | Hako | Haku |</w:t>
      </w:r>
    </w:p>
    <w:p w14:paraId="31FF59EF" w14:textId="77777777" w:rsidR="00000000" w:rsidRPr="00BE752F" w:rsidRDefault="00000000">
      <w:proofErr w:type="spellStart"/>
      <w:r w:rsidRPr="00BE752F">
        <w:t>Hakumele</w:t>
      </w:r>
      <w:proofErr w:type="spellEnd"/>
      <w:r w:rsidRPr="00BE752F">
        <w:t xml:space="preserve"> | Hal | Hala | </w:t>
      </w:r>
      <w:proofErr w:type="spellStart"/>
      <w:r w:rsidRPr="00BE752F">
        <w:t>Halabhrt</w:t>
      </w:r>
      <w:proofErr w:type="spellEnd"/>
      <w:r w:rsidRPr="00BE752F">
        <w:t xml:space="preserve"> | Halacy | </w:t>
      </w:r>
      <w:proofErr w:type="spellStart"/>
      <w:r w:rsidRPr="00BE752F">
        <w:t>Haladhara</w:t>
      </w:r>
      <w:proofErr w:type="spellEnd"/>
      <w:r w:rsidRPr="00BE752F">
        <w:t xml:space="preserve"> | </w:t>
      </w:r>
      <w:proofErr w:type="spellStart"/>
      <w:r w:rsidRPr="00BE752F">
        <w:t>Haladharanuja</w:t>
      </w:r>
      <w:proofErr w:type="spellEnd"/>
      <w:r w:rsidRPr="00BE752F">
        <w:t xml:space="preserve"> | Halan | Halani | </w:t>
      </w:r>
      <w:proofErr w:type="spellStart"/>
      <w:r w:rsidRPr="00BE752F">
        <w:t>Halapolo</w:t>
      </w:r>
      <w:proofErr w:type="spellEnd"/>
      <w:r w:rsidRPr="00BE752F">
        <w:t xml:space="preserve"> | </w:t>
      </w:r>
      <w:proofErr w:type="spellStart"/>
      <w:r w:rsidRPr="00BE752F">
        <w:t>Halapua</w:t>
      </w:r>
      <w:proofErr w:type="spellEnd"/>
      <w:r w:rsidRPr="00BE752F">
        <w:t xml:space="preserve"> | </w:t>
      </w:r>
      <w:proofErr w:type="spellStart"/>
      <w:r w:rsidRPr="00BE752F">
        <w:t>Halatoa</w:t>
      </w:r>
      <w:proofErr w:type="spellEnd"/>
      <w:r w:rsidRPr="00BE752F">
        <w:t xml:space="preserve"> | Halayudha | Halbert |</w:t>
      </w:r>
    </w:p>
    <w:p w14:paraId="2C2A043C" w14:textId="77777777" w:rsidR="00000000" w:rsidRPr="00BE752F" w:rsidRDefault="00000000">
      <w:r w:rsidRPr="00BE752F">
        <w:t xml:space="preserve">Halc | Halcomb | Halcyon | Halda | Haldi | </w:t>
      </w:r>
      <w:proofErr w:type="spellStart"/>
      <w:r w:rsidRPr="00BE752F">
        <w:t>Haldita</w:t>
      </w:r>
      <w:proofErr w:type="spellEnd"/>
      <w:r w:rsidRPr="00BE752F">
        <w:t xml:space="preserve"> | Hale | </w:t>
      </w:r>
      <w:proofErr w:type="spellStart"/>
      <w:r w:rsidRPr="00BE752F">
        <w:t>Haleakua</w:t>
      </w:r>
      <w:proofErr w:type="spellEnd"/>
      <w:r w:rsidRPr="00BE752F">
        <w:t xml:space="preserve"> | Halee | Haleigh | Halen | Hales | Halet | Haley | </w:t>
      </w:r>
      <w:proofErr w:type="spellStart"/>
      <w:r w:rsidRPr="00BE752F">
        <w:t>Halfrid</w:t>
      </w:r>
      <w:proofErr w:type="spellEnd"/>
      <w:r w:rsidRPr="00BE752F">
        <w:t xml:space="preserve"> | Hali | Halide |</w:t>
      </w:r>
    </w:p>
    <w:p w14:paraId="62F1468A" w14:textId="77777777" w:rsidR="00000000" w:rsidRPr="00BE752F" w:rsidRDefault="00000000">
      <w:r w:rsidRPr="00BE752F">
        <w:t xml:space="preserve">Halie | Haliey | Halifax | Halig | </w:t>
      </w:r>
      <w:proofErr w:type="spellStart"/>
      <w:r w:rsidRPr="00BE752F">
        <w:t>Haligan</w:t>
      </w:r>
      <w:proofErr w:type="spellEnd"/>
      <w:r w:rsidRPr="00BE752F">
        <w:t xml:space="preserve"> | Halil | Halim | Halima | Halimah | Halime | Halin | Halina | Halipriya | Halis | Halius | Hall | Hallam |</w:t>
      </w:r>
    </w:p>
    <w:p w14:paraId="5D2C06AE" w14:textId="77777777" w:rsidR="00000000" w:rsidRPr="00BE752F" w:rsidRDefault="00000000">
      <w:r w:rsidRPr="00BE752F">
        <w:t xml:space="preserve">Halle | Hallelujah | Hallen | Haller | Hallett | Halley | Hallgrim | Halli | </w:t>
      </w:r>
      <w:proofErr w:type="spellStart"/>
      <w:r w:rsidRPr="00BE752F">
        <w:t>Hallia</w:t>
      </w:r>
      <w:proofErr w:type="spellEnd"/>
      <w:r w:rsidRPr="00BE752F">
        <w:t xml:space="preserve"> | Halliday | Hallie | Halliwell | Hallman | Hallmark | Hallock | Halloran</w:t>
      </w:r>
    </w:p>
    <w:p w14:paraId="7D092649" w14:textId="77777777" w:rsidR="00000000" w:rsidRPr="00BE752F" w:rsidRDefault="00000000">
      <w:r w:rsidRPr="00BE752F">
        <w:t xml:space="preserve">| Halloween | Hallvor | Hallway | Hally | Halo | </w:t>
      </w:r>
      <w:proofErr w:type="spellStart"/>
      <w:r w:rsidRPr="00BE752F">
        <w:t>Halolani</w:t>
      </w:r>
      <w:proofErr w:type="spellEnd"/>
      <w:r w:rsidRPr="00BE752F">
        <w:t xml:space="preserve"> | Halpain | Halpern | Halpin | Halsey | </w:t>
      </w:r>
      <w:proofErr w:type="spellStart"/>
      <w:r w:rsidRPr="00BE752F">
        <w:t>Halshey</w:t>
      </w:r>
      <w:proofErr w:type="spellEnd"/>
      <w:r w:rsidRPr="00BE752F">
        <w:t xml:space="preserve"> | Halstead | Halsted | Halston | </w:t>
      </w:r>
      <w:proofErr w:type="spellStart"/>
      <w:r w:rsidRPr="00BE752F">
        <w:t>Haltijatar</w:t>
      </w:r>
      <w:proofErr w:type="spellEnd"/>
    </w:p>
    <w:p w14:paraId="630EBFFE" w14:textId="77777777" w:rsidR="00000000" w:rsidRPr="00BE752F" w:rsidRDefault="00000000">
      <w:r w:rsidRPr="00BE752F">
        <w:t xml:space="preserve">| Halverson | Halvorson | Haly | Ham | Hama | Hamako | Hamam | Hamana | </w:t>
      </w:r>
      <w:proofErr w:type="spellStart"/>
      <w:r w:rsidRPr="00BE752F">
        <w:t>Hamanari</w:t>
      </w:r>
      <w:proofErr w:type="spellEnd"/>
      <w:r w:rsidRPr="00BE752F">
        <w:t xml:space="preserve"> | Hamann | Hamas | Hamblin | Hambone | Hambrick |</w:t>
      </w:r>
    </w:p>
    <w:p w14:paraId="47E86EAE" w14:textId="77777777" w:rsidR="00000000" w:rsidRPr="00BE752F" w:rsidRDefault="00000000">
      <w:r w:rsidRPr="00BE752F">
        <w:t xml:space="preserve">Hamby | Hamda | Hamdi | Hamdiya | Hamdy | Hameed | </w:t>
      </w:r>
      <w:proofErr w:type="spellStart"/>
      <w:r w:rsidRPr="00BE752F">
        <w:t>Hameet</w:t>
      </w:r>
      <w:proofErr w:type="spellEnd"/>
      <w:r w:rsidRPr="00BE752F">
        <w:t xml:space="preserve"> | Hamel | Hament | Hamer | Hami | Hamid | Hamida | Hamill | Hamilton |</w:t>
      </w:r>
    </w:p>
    <w:p w14:paraId="3AEAE945" w14:textId="77777777" w:rsidR="00000000" w:rsidRPr="00BE752F" w:rsidRDefault="00000000">
      <w:r w:rsidRPr="00BE752F">
        <w:t>Hamish | Hamisi | Hamlet | Hamlett | Hamlin | Hamm | Hamma | Hammack | Hammer | Hammett | Hammie | Hammock | Hammon | Hammond |</w:t>
      </w:r>
    </w:p>
    <w:p w14:paraId="6103D0A9" w14:textId="77777777" w:rsidR="00000000" w:rsidRPr="00BE752F" w:rsidRDefault="00000000">
      <w:r w:rsidRPr="00BE752F">
        <w:t xml:space="preserve">Hammonds | Hammons | Hammurabi | Hammy | Hampton | Hamrick | Hamsa | Hamsini | Hamster | Hamuera | Hamutal | </w:t>
      </w:r>
      <w:proofErr w:type="spellStart"/>
      <w:r w:rsidRPr="00BE752F">
        <w:t>Hamutana</w:t>
      </w:r>
      <w:proofErr w:type="spellEnd"/>
      <w:r w:rsidRPr="00BE752F">
        <w:t xml:space="preserve"> | Hamza |</w:t>
      </w:r>
    </w:p>
    <w:p w14:paraId="6A68C001" w14:textId="77777777" w:rsidR="00000000" w:rsidRPr="00BE752F" w:rsidRDefault="00000000">
      <w:r w:rsidRPr="00BE752F">
        <w:t xml:space="preserve">Hamzah | Hamzi | </w:t>
      </w:r>
      <w:proofErr w:type="spellStart"/>
      <w:r w:rsidRPr="00BE752F">
        <w:t>Hamzia</w:t>
      </w:r>
      <w:proofErr w:type="spellEnd"/>
      <w:r w:rsidRPr="00BE752F">
        <w:t xml:space="preserve"> | Han | Hana | Hanad | Hanah | </w:t>
      </w:r>
      <w:proofErr w:type="spellStart"/>
      <w:r w:rsidRPr="00BE752F">
        <w:t>Hanahoulani</w:t>
      </w:r>
      <w:proofErr w:type="spellEnd"/>
      <w:r w:rsidRPr="00BE752F">
        <w:t xml:space="preserve"> | Hanam | Hanami | </w:t>
      </w:r>
      <w:proofErr w:type="spellStart"/>
      <w:r w:rsidRPr="00BE752F">
        <w:t>Hanamichi</w:t>
      </w:r>
      <w:proofErr w:type="spellEnd"/>
      <w:r w:rsidRPr="00BE752F">
        <w:t xml:space="preserve"> | Hanan | Hanane | Hanani | Hananja |</w:t>
      </w:r>
    </w:p>
    <w:p w14:paraId="4F9AD3AF" w14:textId="77777777" w:rsidR="00000000" w:rsidRPr="00BE752F" w:rsidRDefault="00000000">
      <w:proofErr w:type="spellStart"/>
      <w:r w:rsidRPr="00BE752F">
        <w:t>Hanara</w:t>
      </w:r>
      <w:proofErr w:type="spellEnd"/>
      <w:r w:rsidRPr="00BE752F">
        <w:t xml:space="preserve"> | </w:t>
      </w:r>
      <w:proofErr w:type="spellStart"/>
      <w:r w:rsidRPr="00BE752F">
        <w:t>Hanauhou</w:t>
      </w:r>
      <w:proofErr w:type="spellEnd"/>
      <w:r w:rsidRPr="00BE752F">
        <w:t xml:space="preserve"> | </w:t>
      </w:r>
      <w:proofErr w:type="spellStart"/>
      <w:r w:rsidRPr="00BE752F">
        <w:t>Hanazono</w:t>
      </w:r>
      <w:proofErr w:type="spellEnd"/>
      <w:r w:rsidRPr="00BE752F">
        <w:t xml:space="preserve"> | Hance | </w:t>
      </w:r>
      <w:proofErr w:type="spellStart"/>
      <w:r w:rsidRPr="00BE752F">
        <w:t>Hanchieh</w:t>
      </w:r>
      <w:proofErr w:type="spellEnd"/>
      <w:r w:rsidRPr="00BE752F">
        <w:t xml:space="preserve"> | Hancock | Hand | Handan | </w:t>
      </w:r>
      <w:proofErr w:type="spellStart"/>
      <w:r w:rsidRPr="00BE752F">
        <w:t>Handarahanda</w:t>
      </w:r>
      <w:proofErr w:type="spellEnd"/>
      <w:r w:rsidRPr="00BE752F">
        <w:t xml:space="preserve"> | Handel | Handley | Handsome | Handy |</w:t>
      </w:r>
    </w:p>
    <w:p w14:paraId="01B7BAF1" w14:textId="77777777" w:rsidR="00000000" w:rsidRPr="00BE752F" w:rsidRDefault="00000000">
      <w:r w:rsidRPr="00BE752F">
        <w:t xml:space="preserve">Hane | Haneefa | </w:t>
      </w:r>
      <w:proofErr w:type="spellStart"/>
      <w:r w:rsidRPr="00BE752F">
        <w:t>Haneet</w:t>
      </w:r>
      <w:proofErr w:type="spellEnd"/>
      <w:r w:rsidRPr="00BE752F">
        <w:t xml:space="preserve"> | Haneke | Hanel | Hanen | Hanes | Haney | Hang | </w:t>
      </w:r>
      <w:proofErr w:type="spellStart"/>
      <w:r w:rsidRPr="00BE752F">
        <w:t>Hanghaurvah</w:t>
      </w:r>
      <w:proofErr w:type="spellEnd"/>
      <w:r w:rsidRPr="00BE752F">
        <w:t xml:space="preserve"> | Hanh | Hani | Hania | Hanie | Haniel | Hanif | Hanifa</w:t>
      </w:r>
    </w:p>
    <w:p w14:paraId="008B6547" w14:textId="77777777" w:rsidR="00000000" w:rsidRPr="00BE752F" w:rsidRDefault="00000000">
      <w:r w:rsidRPr="00BE752F">
        <w:t>| Hanis | Hanisha | Hank | Hanka | Hanke | Hankins | Hanks | Hanky | Hanley | Hanlon | Hann | Hanna | Hannah | Hannan | Hannay | Hanne |</w:t>
      </w:r>
    </w:p>
    <w:p w14:paraId="7EB91155" w14:textId="77777777" w:rsidR="00000000" w:rsidRPr="00BE752F" w:rsidRDefault="00000000">
      <w:r w:rsidRPr="00BE752F">
        <w:t xml:space="preserve">Hanneke | Hannel | Hannele | </w:t>
      </w:r>
      <w:proofErr w:type="spellStart"/>
      <w:r w:rsidRPr="00BE752F">
        <w:t>Hannelie</w:t>
      </w:r>
      <w:proofErr w:type="spellEnd"/>
      <w:r w:rsidRPr="00BE752F">
        <w:t xml:space="preserve"> | Hannelore | Hannes | Hanney | Hanni | Hannibal | Hannie | Hanniel | Hannigan | Hannis | Hanno |</w:t>
      </w:r>
    </w:p>
    <w:p w14:paraId="1CDAF817" w14:textId="77777777" w:rsidR="00000000" w:rsidRPr="00BE752F" w:rsidRDefault="00000000">
      <w:r w:rsidRPr="00BE752F">
        <w:t xml:space="preserve">Hannon | Hanny | Hano | Hanon | Hanora | Hanrahan | Hanri | Hans | Hansa | </w:t>
      </w:r>
      <w:proofErr w:type="spellStart"/>
      <w:r w:rsidRPr="00BE752F">
        <w:t>Hansaja</w:t>
      </w:r>
      <w:proofErr w:type="spellEnd"/>
      <w:r w:rsidRPr="00BE752F">
        <w:t xml:space="preserve"> | </w:t>
      </w:r>
      <w:proofErr w:type="spellStart"/>
      <w:r w:rsidRPr="00BE752F">
        <w:t>Hansarudha</w:t>
      </w:r>
      <w:proofErr w:type="spellEnd"/>
      <w:r w:rsidRPr="00BE752F">
        <w:t xml:space="preserve"> | </w:t>
      </w:r>
      <w:proofErr w:type="spellStart"/>
      <w:r w:rsidRPr="00BE752F">
        <w:t>Hansavaktra</w:t>
      </w:r>
      <w:proofErr w:type="spellEnd"/>
      <w:r w:rsidRPr="00BE752F">
        <w:t xml:space="preserve"> | Hansaveni | Hansel |</w:t>
      </w:r>
    </w:p>
    <w:p w14:paraId="176C47B9" w14:textId="77777777" w:rsidR="00000000" w:rsidRPr="00BE752F" w:rsidRDefault="00000000">
      <w:r w:rsidRPr="00BE752F">
        <w:t xml:space="preserve">Hansen | Hansi | Hansie | Hansin | Hansini | </w:t>
      </w:r>
      <w:proofErr w:type="spellStart"/>
      <w:r w:rsidRPr="00BE752F">
        <w:t>Hansmukh</w:t>
      </w:r>
      <w:proofErr w:type="spellEnd"/>
      <w:r w:rsidRPr="00BE752F">
        <w:t xml:space="preserve"> | Hanson | </w:t>
      </w:r>
      <w:proofErr w:type="spellStart"/>
      <w:r w:rsidRPr="00BE752F">
        <w:t>Hanspreet</w:t>
      </w:r>
      <w:proofErr w:type="spellEnd"/>
      <w:r w:rsidRPr="00BE752F">
        <w:t xml:space="preserve"> | </w:t>
      </w:r>
      <w:proofErr w:type="spellStart"/>
      <w:r w:rsidRPr="00BE752F">
        <w:t>Hanssie</w:t>
      </w:r>
      <w:proofErr w:type="spellEnd"/>
      <w:r w:rsidRPr="00BE752F">
        <w:t xml:space="preserve"> | </w:t>
      </w:r>
      <w:proofErr w:type="spellStart"/>
      <w:r w:rsidRPr="00BE752F">
        <w:t>Hansu</w:t>
      </w:r>
      <w:proofErr w:type="spellEnd"/>
      <w:r w:rsidRPr="00BE752F">
        <w:t xml:space="preserve"> | </w:t>
      </w:r>
      <w:proofErr w:type="spellStart"/>
      <w:r w:rsidRPr="00BE752F">
        <w:t>Hantu</w:t>
      </w:r>
      <w:proofErr w:type="spellEnd"/>
      <w:r w:rsidRPr="00BE752F">
        <w:t xml:space="preserve"> | Hanuman | Hanumant | </w:t>
      </w:r>
      <w:proofErr w:type="spellStart"/>
      <w:r w:rsidRPr="00BE752F">
        <w:t>Hanumantha</w:t>
      </w:r>
      <w:proofErr w:type="spellEnd"/>
      <w:r w:rsidRPr="00BE752F">
        <w:t xml:space="preserve"> |</w:t>
      </w:r>
    </w:p>
    <w:p w14:paraId="300854FB" w14:textId="77777777" w:rsidR="00000000" w:rsidRPr="00BE752F" w:rsidRDefault="00000000">
      <w:proofErr w:type="spellStart"/>
      <w:r w:rsidRPr="00BE752F">
        <w:t>Hanumesa</w:t>
      </w:r>
      <w:proofErr w:type="spellEnd"/>
      <w:r w:rsidRPr="00BE752F">
        <w:t xml:space="preserve"> | </w:t>
      </w:r>
      <w:proofErr w:type="spellStart"/>
      <w:r w:rsidRPr="00BE752F">
        <w:t>Hanwen</w:t>
      </w:r>
      <w:proofErr w:type="spellEnd"/>
      <w:r w:rsidRPr="00BE752F">
        <w:t xml:space="preserve"> | Hany | Hanz | Hanzel | Hanzila | Hao | Haoniyao | </w:t>
      </w:r>
      <w:proofErr w:type="spellStart"/>
      <w:r w:rsidRPr="00BE752F">
        <w:t>Haoshyangha</w:t>
      </w:r>
      <w:proofErr w:type="spellEnd"/>
      <w:r w:rsidRPr="00BE752F">
        <w:t xml:space="preserve"> | </w:t>
      </w:r>
      <w:proofErr w:type="spellStart"/>
      <w:r w:rsidRPr="00BE752F">
        <w:t>Haosravah</w:t>
      </w:r>
      <w:proofErr w:type="spellEnd"/>
      <w:r w:rsidRPr="00BE752F">
        <w:t xml:space="preserve"> | Hap | Hapa | Happie | Happy | Hapu |</w:t>
      </w:r>
    </w:p>
    <w:p w14:paraId="4AB0F3AE" w14:textId="77777777" w:rsidR="00000000" w:rsidRPr="00BE752F" w:rsidRDefault="00000000">
      <w:r w:rsidRPr="00BE752F">
        <w:t xml:space="preserve">Har | Hara | Haracha | </w:t>
      </w:r>
      <w:proofErr w:type="spellStart"/>
      <w:r w:rsidRPr="00BE752F">
        <w:t>Haracudamani</w:t>
      </w:r>
      <w:proofErr w:type="spellEnd"/>
      <w:r w:rsidRPr="00BE752F">
        <w:t xml:space="preserve"> | </w:t>
      </w:r>
      <w:proofErr w:type="spellStart"/>
      <w:r w:rsidRPr="00BE752F">
        <w:t>Haradeva</w:t>
      </w:r>
      <w:proofErr w:type="spellEnd"/>
      <w:r w:rsidRPr="00BE752F">
        <w:t xml:space="preserve"> | </w:t>
      </w:r>
      <w:proofErr w:type="spellStart"/>
      <w:r w:rsidRPr="00BE752F">
        <w:t>Haragauri</w:t>
      </w:r>
      <w:proofErr w:type="spellEnd"/>
      <w:r w:rsidRPr="00BE752F">
        <w:t xml:space="preserve"> | </w:t>
      </w:r>
      <w:proofErr w:type="spellStart"/>
      <w:r w:rsidRPr="00BE752F">
        <w:t>Haragovinda</w:t>
      </w:r>
      <w:proofErr w:type="spellEnd"/>
      <w:r w:rsidRPr="00BE752F">
        <w:t xml:space="preserve"> | Haraka | Harald | </w:t>
      </w:r>
      <w:proofErr w:type="spellStart"/>
      <w:r w:rsidRPr="00BE752F">
        <w:t>Haramrit</w:t>
      </w:r>
      <w:proofErr w:type="spellEnd"/>
      <w:r w:rsidRPr="00BE752F">
        <w:t xml:space="preserve"> | Haran | </w:t>
      </w:r>
      <w:proofErr w:type="spellStart"/>
      <w:r w:rsidRPr="00BE752F">
        <w:t>Haranarayana</w:t>
      </w:r>
      <w:proofErr w:type="spellEnd"/>
      <w:r w:rsidRPr="00BE752F">
        <w:t xml:space="preserve"> | Haranath |</w:t>
      </w:r>
    </w:p>
    <w:p w14:paraId="01813388" w14:textId="77777777" w:rsidR="00000000" w:rsidRPr="00BE752F" w:rsidRDefault="00000000">
      <w:proofErr w:type="spellStart"/>
      <w:r w:rsidRPr="00BE752F">
        <w:t>Harapriya</w:t>
      </w:r>
      <w:proofErr w:type="spellEnd"/>
      <w:r w:rsidRPr="00BE752F">
        <w:t xml:space="preserve"> | Harasakha | </w:t>
      </w:r>
      <w:proofErr w:type="spellStart"/>
      <w:r w:rsidRPr="00BE752F">
        <w:t>Harash</w:t>
      </w:r>
      <w:proofErr w:type="spellEnd"/>
      <w:r w:rsidRPr="00BE752F">
        <w:t xml:space="preserve"> | </w:t>
      </w:r>
      <w:proofErr w:type="spellStart"/>
      <w:r w:rsidRPr="00BE752F">
        <w:t>Harasiddha</w:t>
      </w:r>
      <w:proofErr w:type="spellEnd"/>
      <w:r w:rsidRPr="00BE752F">
        <w:t xml:space="preserve"> | </w:t>
      </w:r>
      <w:proofErr w:type="spellStart"/>
      <w:r w:rsidRPr="00BE752F">
        <w:t>Harasunu</w:t>
      </w:r>
      <w:proofErr w:type="spellEnd"/>
      <w:r w:rsidRPr="00BE752F">
        <w:t xml:space="preserve"> | Harbajan | Harbans | Harbel | Harbhajan | </w:t>
      </w:r>
      <w:proofErr w:type="spellStart"/>
      <w:r w:rsidRPr="00BE752F">
        <w:t>Harbie</w:t>
      </w:r>
      <w:proofErr w:type="spellEnd"/>
      <w:r w:rsidRPr="00BE752F">
        <w:t xml:space="preserve"> | Harbin | Harbinder | Harbir |</w:t>
      </w:r>
    </w:p>
    <w:p w14:paraId="54A2894D" w14:textId="77777777" w:rsidR="00000000" w:rsidRPr="00BE752F" w:rsidRDefault="00000000">
      <w:r w:rsidRPr="00BE752F">
        <w:t xml:space="preserve">Harbison | Harbona | </w:t>
      </w:r>
      <w:proofErr w:type="spellStart"/>
      <w:r w:rsidRPr="00BE752F">
        <w:t>Harbooz</w:t>
      </w:r>
      <w:proofErr w:type="spellEnd"/>
      <w:r w:rsidRPr="00BE752F">
        <w:t xml:space="preserve"> | Harbor | </w:t>
      </w:r>
      <w:proofErr w:type="spellStart"/>
      <w:r w:rsidRPr="00BE752F">
        <w:t>Harbour</w:t>
      </w:r>
      <w:proofErr w:type="spellEnd"/>
      <w:r w:rsidRPr="00BE752F">
        <w:t xml:space="preserve"> | Harbux | </w:t>
      </w:r>
      <w:proofErr w:type="spellStart"/>
      <w:r w:rsidRPr="00BE752F">
        <w:t>Harchanan</w:t>
      </w:r>
      <w:proofErr w:type="spellEnd"/>
      <w:r w:rsidRPr="00BE752F">
        <w:t xml:space="preserve"> | </w:t>
      </w:r>
      <w:proofErr w:type="spellStart"/>
      <w:r w:rsidRPr="00BE752F">
        <w:t>Harchandh</w:t>
      </w:r>
      <w:proofErr w:type="spellEnd"/>
      <w:r w:rsidRPr="00BE752F">
        <w:t xml:space="preserve"> | Harcharan | Harda | Hardas | Hardaway | Hardee |</w:t>
      </w:r>
    </w:p>
    <w:p w14:paraId="7A7A1ED8" w14:textId="77777777" w:rsidR="00000000" w:rsidRPr="00BE752F" w:rsidRDefault="00000000">
      <w:r w:rsidRPr="00BE752F">
        <w:t xml:space="preserve">Hardeep | Hardeesh | Hardeman | Harden | Harder | Hardesty | Hardev | Hardhian | Hardi | Hardial | Hardie | </w:t>
      </w:r>
      <w:proofErr w:type="spellStart"/>
      <w:r w:rsidRPr="00BE752F">
        <w:t>Hardikya</w:t>
      </w:r>
      <w:proofErr w:type="spellEnd"/>
      <w:r w:rsidRPr="00BE752F">
        <w:t xml:space="preserve"> | Hardiman | Hardin |</w:t>
      </w:r>
    </w:p>
    <w:p w14:paraId="39FE41E6" w14:textId="77777777" w:rsidR="00000000" w:rsidRPr="00BE752F" w:rsidRDefault="00000000">
      <w:r w:rsidRPr="00BE752F">
        <w:t xml:space="preserve">Harding | Hardip | Hardison | Hardit | Hardman | Hardwick | Hardy | Hare | </w:t>
      </w:r>
      <w:proofErr w:type="spellStart"/>
      <w:r w:rsidRPr="00BE752F">
        <w:t>Haredhaspa</w:t>
      </w:r>
      <w:proofErr w:type="spellEnd"/>
      <w:r w:rsidRPr="00BE752F">
        <w:t xml:space="preserve"> | Hareem | </w:t>
      </w:r>
      <w:proofErr w:type="spellStart"/>
      <w:r w:rsidRPr="00BE752F">
        <w:t>Hareen</w:t>
      </w:r>
      <w:proofErr w:type="spellEnd"/>
      <w:r w:rsidRPr="00BE752F">
        <w:t xml:space="preserve"> | Haregewoin | Harel | Harendra |</w:t>
      </w:r>
    </w:p>
    <w:p w14:paraId="6A32F117" w14:textId="77777777" w:rsidR="00000000" w:rsidRPr="00BE752F" w:rsidRDefault="00000000">
      <w:proofErr w:type="spellStart"/>
      <w:r w:rsidRPr="00BE752F">
        <w:t>Haresvara</w:t>
      </w:r>
      <w:proofErr w:type="spellEnd"/>
      <w:r w:rsidRPr="00BE752F">
        <w:t xml:space="preserve"> | Hargett | Hargis | </w:t>
      </w:r>
      <w:proofErr w:type="spellStart"/>
      <w:r w:rsidRPr="00BE752F">
        <w:t>Hargobinda</w:t>
      </w:r>
      <w:proofErr w:type="spellEnd"/>
      <w:r w:rsidRPr="00BE752F">
        <w:t xml:space="preserve"> | Hargrave | Hargrove | Hargun | Hari | Haria | Hariaksa | </w:t>
      </w:r>
      <w:proofErr w:type="spellStart"/>
      <w:r w:rsidRPr="00BE752F">
        <w:t>Hariaksva</w:t>
      </w:r>
      <w:proofErr w:type="spellEnd"/>
      <w:r w:rsidRPr="00BE752F">
        <w:t xml:space="preserve"> | Haribala | </w:t>
      </w:r>
      <w:proofErr w:type="spellStart"/>
      <w:r w:rsidRPr="00BE752F">
        <w:t>Haridasva</w:t>
      </w:r>
      <w:proofErr w:type="spellEnd"/>
      <w:r w:rsidRPr="00BE752F">
        <w:t xml:space="preserve"> |</w:t>
      </w:r>
    </w:p>
    <w:p w14:paraId="3F57E5B5" w14:textId="77777777" w:rsidR="00000000" w:rsidRPr="00BE752F" w:rsidRDefault="00000000">
      <w:proofErr w:type="spellStart"/>
      <w:r w:rsidRPr="00BE752F">
        <w:t>Haridraganapati</w:t>
      </w:r>
      <w:proofErr w:type="spellEnd"/>
      <w:r w:rsidRPr="00BE752F">
        <w:t xml:space="preserve"> | </w:t>
      </w:r>
      <w:proofErr w:type="spellStart"/>
      <w:r w:rsidRPr="00BE752F">
        <w:t>Haridraganesa</w:t>
      </w:r>
      <w:proofErr w:type="spellEnd"/>
      <w:r w:rsidRPr="00BE752F">
        <w:t xml:space="preserve"> | Hariel | Hariganga | Harihara | Hariharan | </w:t>
      </w:r>
      <w:proofErr w:type="spellStart"/>
      <w:r w:rsidRPr="00BE752F">
        <w:t>Harihaya</w:t>
      </w:r>
      <w:proofErr w:type="spellEnd"/>
      <w:r w:rsidRPr="00BE752F">
        <w:t xml:space="preserve"> | Harija | Harijs | </w:t>
      </w:r>
      <w:proofErr w:type="spellStart"/>
      <w:r w:rsidRPr="00BE752F">
        <w:t>Harikanta</w:t>
      </w:r>
      <w:proofErr w:type="spellEnd"/>
      <w:r w:rsidRPr="00BE752F">
        <w:t xml:space="preserve"> | Harikishan | Harikrishna |</w:t>
      </w:r>
    </w:p>
    <w:p w14:paraId="2A142F3D" w14:textId="77777777" w:rsidR="00000000" w:rsidRPr="00BE752F" w:rsidRDefault="00000000">
      <w:r w:rsidRPr="00BE752F">
        <w:t xml:space="preserve">Harimandir | </w:t>
      </w:r>
      <w:proofErr w:type="spellStart"/>
      <w:r w:rsidRPr="00BE752F">
        <w:t>Harimani</w:t>
      </w:r>
      <w:proofErr w:type="spellEnd"/>
      <w:r w:rsidRPr="00BE752F">
        <w:t xml:space="preserve"> | </w:t>
      </w:r>
      <w:proofErr w:type="spellStart"/>
      <w:r w:rsidRPr="00BE752F">
        <w:t>Harimat</w:t>
      </w:r>
      <w:proofErr w:type="spellEnd"/>
      <w:r w:rsidRPr="00BE752F">
        <w:t xml:space="preserve"> | </w:t>
      </w:r>
      <w:proofErr w:type="spellStart"/>
      <w:r w:rsidRPr="00BE752F">
        <w:t>Harimedhas</w:t>
      </w:r>
      <w:proofErr w:type="spellEnd"/>
      <w:r w:rsidRPr="00BE752F">
        <w:t xml:space="preserve"> | Harin | Harina | </w:t>
      </w:r>
      <w:proofErr w:type="spellStart"/>
      <w:r w:rsidRPr="00BE752F">
        <w:t>Harinaka</w:t>
      </w:r>
      <w:proofErr w:type="spellEnd"/>
      <w:r w:rsidRPr="00BE752F">
        <w:t xml:space="preserve"> | </w:t>
      </w:r>
      <w:proofErr w:type="spellStart"/>
      <w:r w:rsidRPr="00BE752F">
        <w:t>Harinaksa</w:t>
      </w:r>
      <w:proofErr w:type="spellEnd"/>
      <w:r w:rsidRPr="00BE752F">
        <w:t xml:space="preserve"> | Harinaksi | </w:t>
      </w:r>
      <w:proofErr w:type="spellStart"/>
      <w:r w:rsidRPr="00BE752F">
        <w:t>Harinarine</w:t>
      </w:r>
      <w:proofErr w:type="spellEnd"/>
      <w:r w:rsidRPr="00BE752F">
        <w:t xml:space="preserve"> | Harinath | Harinder |</w:t>
      </w:r>
    </w:p>
    <w:p w14:paraId="636512DF" w14:textId="77777777" w:rsidR="00000000" w:rsidRPr="00BE752F" w:rsidRDefault="00000000">
      <w:proofErr w:type="spellStart"/>
      <w:r w:rsidRPr="00BE752F">
        <w:t>Harinderpal</w:t>
      </w:r>
      <w:proofErr w:type="spellEnd"/>
      <w:r w:rsidRPr="00BE752F">
        <w:t xml:space="preserve"> | Harindra | Harini | Haripinda | Haripriya | </w:t>
      </w:r>
      <w:proofErr w:type="spellStart"/>
      <w:r w:rsidRPr="00BE752F">
        <w:t>Harirama</w:t>
      </w:r>
      <w:proofErr w:type="spellEnd"/>
      <w:r w:rsidRPr="00BE752F">
        <w:t xml:space="preserve"> | </w:t>
      </w:r>
      <w:proofErr w:type="spellStart"/>
      <w:r w:rsidRPr="00BE752F">
        <w:t>Harirudra</w:t>
      </w:r>
      <w:proofErr w:type="spellEnd"/>
      <w:r w:rsidRPr="00BE752F">
        <w:t xml:space="preserve"> | Haris | Harisa | </w:t>
      </w:r>
      <w:proofErr w:type="spellStart"/>
      <w:r w:rsidRPr="00BE752F">
        <w:t>Harisankara</w:t>
      </w:r>
      <w:proofErr w:type="spellEnd"/>
      <w:r w:rsidRPr="00BE752F">
        <w:t xml:space="preserve"> | </w:t>
      </w:r>
      <w:proofErr w:type="spellStart"/>
      <w:r w:rsidRPr="00BE752F">
        <w:t>Harisara</w:t>
      </w:r>
      <w:proofErr w:type="spellEnd"/>
      <w:r w:rsidRPr="00BE752F">
        <w:t xml:space="preserve"> | Harish | Harishan |</w:t>
      </w:r>
    </w:p>
    <w:p w14:paraId="3791DB71" w14:textId="77777777" w:rsidR="00000000" w:rsidRPr="00BE752F" w:rsidRDefault="00000000">
      <w:r w:rsidRPr="00BE752F">
        <w:t xml:space="preserve">Harishkumar | </w:t>
      </w:r>
      <w:proofErr w:type="spellStart"/>
      <w:r w:rsidRPr="00BE752F">
        <w:t>Harishma</w:t>
      </w:r>
      <w:proofErr w:type="spellEnd"/>
      <w:r w:rsidRPr="00BE752F">
        <w:t xml:space="preserve"> | </w:t>
      </w:r>
      <w:proofErr w:type="spellStart"/>
      <w:r w:rsidRPr="00BE752F">
        <w:t>Harisipra</w:t>
      </w:r>
      <w:proofErr w:type="spellEnd"/>
      <w:r w:rsidRPr="00BE752F">
        <w:t xml:space="preserve"> | Harison | </w:t>
      </w:r>
      <w:proofErr w:type="spellStart"/>
      <w:r w:rsidRPr="00BE752F">
        <w:t>Harisuta</w:t>
      </w:r>
      <w:proofErr w:type="spellEnd"/>
      <w:r w:rsidRPr="00BE752F">
        <w:t xml:space="preserve"> | Harita | Harith | Haritha | </w:t>
      </w:r>
      <w:proofErr w:type="spellStart"/>
      <w:r w:rsidRPr="00BE752F">
        <w:t>Harithah</w:t>
      </w:r>
      <w:proofErr w:type="spellEnd"/>
      <w:r w:rsidRPr="00BE752F">
        <w:t xml:space="preserve"> | </w:t>
      </w:r>
      <w:proofErr w:type="spellStart"/>
      <w:r w:rsidRPr="00BE752F">
        <w:t>Hariturangam</w:t>
      </w:r>
      <w:proofErr w:type="spellEnd"/>
      <w:r w:rsidRPr="00BE752F">
        <w:t xml:space="preserve"> | </w:t>
      </w:r>
      <w:proofErr w:type="spellStart"/>
      <w:r w:rsidRPr="00BE752F">
        <w:t>Harivahana</w:t>
      </w:r>
      <w:proofErr w:type="spellEnd"/>
      <w:r w:rsidRPr="00BE752F">
        <w:t xml:space="preserve"> | </w:t>
      </w:r>
      <w:proofErr w:type="spellStart"/>
      <w:r w:rsidRPr="00BE752F">
        <w:t>Harivallabha</w:t>
      </w:r>
      <w:proofErr w:type="spellEnd"/>
      <w:r w:rsidRPr="00BE752F">
        <w:t xml:space="preserve"> |</w:t>
      </w:r>
    </w:p>
    <w:p w14:paraId="719C3D23" w14:textId="77777777" w:rsidR="00000000" w:rsidRPr="00BE752F" w:rsidRDefault="00000000">
      <w:proofErr w:type="spellStart"/>
      <w:r w:rsidRPr="00BE752F">
        <w:t>Harivana</w:t>
      </w:r>
      <w:proofErr w:type="spellEnd"/>
      <w:r w:rsidRPr="00BE752F">
        <w:t xml:space="preserve"> | </w:t>
      </w:r>
      <w:proofErr w:type="spellStart"/>
      <w:r w:rsidRPr="00BE752F">
        <w:t>Harivarna</w:t>
      </w:r>
      <w:proofErr w:type="spellEnd"/>
      <w:r w:rsidRPr="00BE752F">
        <w:t xml:space="preserve"> | </w:t>
      </w:r>
      <w:proofErr w:type="spellStart"/>
      <w:r w:rsidRPr="00BE752F">
        <w:t>Harivatsa</w:t>
      </w:r>
      <w:proofErr w:type="spellEnd"/>
      <w:r w:rsidRPr="00BE752F">
        <w:t xml:space="preserve"> | </w:t>
      </w:r>
      <w:proofErr w:type="spellStart"/>
      <w:r w:rsidRPr="00BE752F">
        <w:t>Harj</w:t>
      </w:r>
      <w:proofErr w:type="spellEnd"/>
      <w:r w:rsidRPr="00BE752F">
        <w:t xml:space="preserve"> | Harjap | Harjas | Harjeet | Harjeevan | </w:t>
      </w:r>
      <w:proofErr w:type="spellStart"/>
      <w:r w:rsidRPr="00BE752F">
        <w:t>Harjet</w:t>
      </w:r>
      <w:proofErr w:type="spellEnd"/>
      <w:r w:rsidRPr="00BE752F">
        <w:t xml:space="preserve"> | Harjinder | Harjit | Harjodh | Harjot | Harkamal |</w:t>
      </w:r>
    </w:p>
    <w:p w14:paraId="11E265AC" w14:textId="77777777" w:rsidR="00000000" w:rsidRPr="00BE752F" w:rsidRDefault="00000000">
      <w:r w:rsidRPr="00BE752F">
        <w:t xml:space="preserve">Harkeerat | Harken | Harker | Harkins | Harkiran | Harkirat | Harkness | </w:t>
      </w:r>
      <w:proofErr w:type="spellStart"/>
      <w:r w:rsidRPr="00BE752F">
        <w:t>Harkomal</w:t>
      </w:r>
      <w:proofErr w:type="spellEnd"/>
      <w:r w:rsidRPr="00BE752F">
        <w:t xml:space="preserve"> | Harlan | Harle | Harlea | Harlee | Harleen | Harleigh |</w:t>
      </w:r>
    </w:p>
    <w:p w14:paraId="35633800" w14:textId="77777777" w:rsidR="00000000" w:rsidRPr="00BE752F" w:rsidRDefault="00000000">
      <w:r w:rsidRPr="00BE752F">
        <w:t xml:space="preserve">Harlem | Harlen | Harlene | Harlequin | Harless | Harley | Harli | Harlie | Harlin | </w:t>
      </w:r>
      <w:proofErr w:type="spellStart"/>
      <w:r w:rsidRPr="00BE752F">
        <w:t>Harliquin</w:t>
      </w:r>
      <w:proofErr w:type="spellEnd"/>
      <w:r w:rsidRPr="00BE752F">
        <w:t xml:space="preserve"> | Harlow | Harlowe | Harly | Harlyn | Harlynn | Harm |</w:t>
      </w:r>
    </w:p>
    <w:p w14:paraId="3A681A89" w14:textId="77777777" w:rsidR="00000000" w:rsidRPr="00BE752F" w:rsidRDefault="00000000">
      <w:proofErr w:type="spellStart"/>
      <w:r w:rsidRPr="00BE752F">
        <w:t>Harmail</w:t>
      </w:r>
      <w:proofErr w:type="spellEnd"/>
      <w:r w:rsidRPr="00BE752F">
        <w:t xml:space="preserve"> | Harman | Harmandar | Harmandeep | Harmanjit | Harmanjot | Harmanpreet | </w:t>
      </w:r>
      <w:proofErr w:type="spellStart"/>
      <w:r w:rsidRPr="00BE752F">
        <w:t>Harme</w:t>
      </w:r>
      <w:proofErr w:type="spellEnd"/>
      <w:r w:rsidRPr="00BE752F">
        <w:t xml:space="preserve"> | Harmeet | Harmel | Harmen | Harmesh |</w:t>
      </w:r>
    </w:p>
    <w:p w14:paraId="46CEDEFF" w14:textId="77777777" w:rsidR="00000000" w:rsidRPr="00BE752F" w:rsidRDefault="00000000">
      <w:r w:rsidRPr="00BE752F">
        <w:t xml:space="preserve">Harminder | Harmit | </w:t>
      </w:r>
      <w:proofErr w:type="spellStart"/>
      <w:r w:rsidRPr="00BE752F">
        <w:t>Harmke</w:t>
      </w:r>
      <w:proofErr w:type="spellEnd"/>
      <w:r w:rsidRPr="00BE752F">
        <w:t xml:space="preserve"> | Harmohinder | </w:t>
      </w:r>
      <w:proofErr w:type="spellStart"/>
      <w:r w:rsidRPr="00BE752F">
        <w:t>Harmohinderjeet</w:t>
      </w:r>
      <w:proofErr w:type="spellEnd"/>
      <w:r w:rsidRPr="00BE752F">
        <w:t xml:space="preserve"> | </w:t>
      </w:r>
      <w:proofErr w:type="spellStart"/>
      <w:r w:rsidRPr="00BE752F">
        <w:t>Harmohinderjit</w:t>
      </w:r>
      <w:proofErr w:type="spellEnd"/>
      <w:r w:rsidRPr="00BE752F">
        <w:t xml:space="preserve"> | Harmon | </w:t>
      </w:r>
      <w:proofErr w:type="spellStart"/>
      <w:r w:rsidRPr="00BE752F">
        <w:t>Harmonhinderpal</w:t>
      </w:r>
      <w:proofErr w:type="spellEnd"/>
      <w:r w:rsidRPr="00BE752F">
        <w:t xml:space="preserve"> | Harmony | Harms | Harmut |</w:t>
      </w:r>
    </w:p>
    <w:p w14:paraId="094DC5B1" w14:textId="77777777" w:rsidR="00000000" w:rsidRPr="00BE752F" w:rsidRDefault="00000000">
      <w:r w:rsidRPr="00BE752F">
        <w:t xml:space="preserve">Harn | Harnail | </w:t>
      </w:r>
      <w:proofErr w:type="spellStart"/>
      <w:r w:rsidRPr="00BE752F">
        <w:t>Harnain</w:t>
      </w:r>
      <w:proofErr w:type="spellEnd"/>
      <w:r w:rsidRPr="00BE752F">
        <w:t xml:space="preserve"> | Harnam | Harneet | Harnek | Harness | Harney | Harnish | Harnoor | Harny | Haro | Harold | Harolyn | Harp | Harpal |</w:t>
      </w:r>
    </w:p>
    <w:p w14:paraId="07A5BDBE" w14:textId="77777777" w:rsidR="00000000" w:rsidRPr="00BE752F" w:rsidRDefault="00000000">
      <w:proofErr w:type="spellStart"/>
      <w:r w:rsidRPr="00BE752F">
        <w:t>Harpartap</w:t>
      </w:r>
      <w:proofErr w:type="spellEnd"/>
      <w:r w:rsidRPr="00BE752F">
        <w:t xml:space="preserve"> | Harper | Harpinder | Harpo | </w:t>
      </w:r>
      <w:proofErr w:type="spellStart"/>
      <w:r w:rsidRPr="00BE752F">
        <w:t>Harpratap</w:t>
      </w:r>
      <w:proofErr w:type="spellEnd"/>
      <w:r w:rsidRPr="00BE752F">
        <w:t xml:space="preserve"> | Harpreet | Harprit | Harpuneet | Harr | Harrah | Harrell | Harrelson | Harri | Harrie |</w:t>
      </w:r>
    </w:p>
    <w:p w14:paraId="7C6CDC77" w14:textId="77777777" w:rsidR="00000000" w:rsidRPr="00BE752F" w:rsidRDefault="00000000">
      <w:r w:rsidRPr="00BE752F">
        <w:t xml:space="preserve">Harriet | Harriett | Harriette | Harrigan | Harriman | Harrington | Harriott | Harris | </w:t>
      </w:r>
      <w:proofErr w:type="spellStart"/>
      <w:r w:rsidRPr="00BE752F">
        <w:t>Harrise</w:t>
      </w:r>
      <w:proofErr w:type="spellEnd"/>
      <w:r w:rsidRPr="00BE752F">
        <w:t xml:space="preserve"> | Harrison | Harrod | Harry | Harryl | Harrys | Harsa |</w:t>
      </w:r>
    </w:p>
    <w:p w14:paraId="7752B524" w14:textId="77777777" w:rsidR="00000000" w:rsidRPr="00BE752F" w:rsidRDefault="00000000">
      <w:r w:rsidRPr="00BE752F">
        <w:t>Harsajjan | Harsala | Harsana | Harsh | Harsha | Harshad | Harshada | Harshal | Harshana | Harsharan | Harshdeep | Harshini | Harshita |</w:t>
      </w:r>
    </w:p>
    <w:p w14:paraId="3AFC2648" w14:textId="77777777" w:rsidR="00000000" w:rsidRPr="00BE752F" w:rsidRDefault="00000000">
      <w:r w:rsidRPr="00BE752F">
        <w:t>Harshvardhan | Harsimran | Harsukh | Hart | Harte | Harter | Hartfield | Hartford | Hartle | Hartley | Hartman | Hartmann | Hartnett | Hartsell |</w:t>
      </w:r>
    </w:p>
    <w:p w14:paraId="765569E6" w14:textId="77777777" w:rsidR="00000000" w:rsidRPr="00BE752F" w:rsidRDefault="00000000">
      <w:r w:rsidRPr="00BE752F">
        <w:t>Hartsfield | Hartung | Hartwell | Hartwig | Hartzell | Haru | Haruhisa | Haruka | Haruki | Haruko | Harumi | Haruni | Haruo | Harv | Harveen |</w:t>
      </w:r>
    </w:p>
    <w:p w14:paraId="45CCA347" w14:textId="77777777" w:rsidR="00000000" w:rsidRPr="00BE752F" w:rsidRDefault="00000000">
      <w:r w:rsidRPr="00BE752F">
        <w:t xml:space="preserve">Harveer | Harvell | Harven | Harvest | Harvey | Harvin | </w:t>
      </w:r>
      <w:proofErr w:type="spellStart"/>
      <w:r w:rsidRPr="00BE752F">
        <w:t>Harvindar</w:t>
      </w:r>
      <w:proofErr w:type="spellEnd"/>
      <w:r w:rsidRPr="00BE752F">
        <w:t xml:space="preserve"> | Harvinder | </w:t>
      </w:r>
      <w:proofErr w:type="spellStart"/>
      <w:r w:rsidRPr="00BE752F">
        <w:t>Harvinderpal</w:t>
      </w:r>
      <w:proofErr w:type="spellEnd"/>
      <w:r w:rsidRPr="00BE752F">
        <w:t xml:space="preserve"> | Harvir | Harwell | Harwin | Harwinder |</w:t>
      </w:r>
    </w:p>
    <w:p w14:paraId="56A0A50C" w14:textId="77777777" w:rsidR="00000000" w:rsidRPr="00BE752F" w:rsidRDefault="00000000">
      <w:r w:rsidRPr="00BE752F">
        <w:t xml:space="preserve">Harwood | Hary | Haryadi | </w:t>
      </w:r>
      <w:proofErr w:type="spellStart"/>
      <w:r w:rsidRPr="00BE752F">
        <w:t>Haryaksa</w:t>
      </w:r>
      <w:proofErr w:type="spellEnd"/>
      <w:r w:rsidRPr="00BE752F">
        <w:t xml:space="preserve"> | </w:t>
      </w:r>
      <w:proofErr w:type="spellStart"/>
      <w:r w:rsidRPr="00BE752F">
        <w:t>Haryanti</w:t>
      </w:r>
      <w:proofErr w:type="spellEnd"/>
      <w:r w:rsidRPr="00BE752F">
        <w:t xml:space="preserve"> | </w:t>
      </w:r>
      <w:proofErr w:type="spellStart"/>
      <w:r w:rsidRPr="00BE752F">
        <w:t>Haryasva</w:t>
      </w:r>
      <w:proofErr w:type="spellEnd"/>
      <w:r w:rsidRPr="00BE752F">
        <w:t xml:space="preserve"> | Hasan | Hasana | Hasani | Hasanti | Hasas | </w:t>
      </w:r>
      <w:proofErr w:type="spellStart"/>
      <w:r w:rsidRPr="00BE752F">
        <w:t>Hasbie</w:t>
      </w:r>
      <w:proofErr w:type="spellEnd"/>
      <w:r w:rsidRPr="00BE752F">
        <w:t xml:space="preserve"> | </w:t>
      </w:r>
      <w:proofErr w:type="spellStart"/>
      <w:r w:rsidRPr="00BE752F">
        <w:t>Hasdog</w:t>
      </w:r>
      <w:proofErr w:type="spellEnd"/>
      <w:r w:rsidRPr="00BE752F">
        <w:t xml:space="preserve"> | Hase | Hasel |</w:t>
      </w:r>
    </w:p>
    <w:p w14:paraId="6BE8976C" w14:textId="77777777" w:rsidR="00000000" w:rsidRPr="00BE752F" w:rsidRDefault="00000000">
      <w:proofErr w:type="spellStart"/>
      <w:r w:rsidRPr="00BE752F">
        <w:t>Haseo</w:t>
      </w:r>
      <w:proofErr w:type="spellEnd"/>
      <w:r w:rsidRPr="00BE752F">
        <w:t xml:space="preserve"> | Haset | Hash | </w:t>
      </w:r>
      <w:proofErr w:type="spellStart"/>
      <w:r w:rsidRPr="00BE752F">
        <w:t>Hashema</w:t>
      </w:r>
      <w:proofErr w:type="spellEnd"/>
      <w:r w:rsidRPr="00BE752F">
        <w:t xml:space="preserve"> | Hashi | Hashim | Hashimi | Hashmat | Hasi | Hasibe | </w:t>
      </w:r>
      <w:proofErr w:type="spellStart"/>
      <w:r w:rsidRPr="00BE752F">
        <w:t>Hasie</w:t>
      </w:r>
      <w:proofErr w:type="spellEnd"/>
      <w:r w:rsidRPr="00BE752F">
        <w:t xml:space="preserve"> | Hasita | Hasitha | Haske | Haskell | Haskins |</w:t>
      </w:r>
    </w:p>
    <w:p w14:paraId="5505F0CF" w14:textId="77777777" w:rsidR="00000000" w:rsidRPr="00BE752F" w:rsidRDefault="00000000">
      <w:r w:rsidRPr="00BE752F">
        <w:t xml:space="preserve">Hasley | Hasmik | Hasna | </w:t>
      </w:r>
      <w:proofErr w:type="spellStart"/>
      <w:r w:rsidRPr="00BE752F">
        <w:t>Hasnida</w:t>
      </w:r>
      <w:proofErr w:type="spellEnd"/>
      <w:r w:rsidRPr="00BE752F">
        <w:t xml:space="preserve"> | Hasrah | Hasret | Hass | Hassa | Hassain | Hassam | Hassan | </w:t>
      </w:r>
      <w:proofErr w:type="spellStart"/>
      <w:r w:rsidRPr="00BE752F">
        <w:t>Hassanat</w:t>
      </w:r>
      <w:proofErr w:type="spellEnd"/>
      <w:r w:rsidRPr="00BE752F">
        <w:t xml:space="preserve"> | Hasse | Hassel | Hassell | Hassiba</w:t>
      </w:r>
    </w:p>
    <w:p w14:paraId="5FF428A9" w14:textId="77777777" w:rsidR="00000000" w:rsidRPr="00BE752F" w:rsidRDefault="00000000">
      <w:r w:rsidRPr="00BE752F">
        <w:t xml:space="preserve">| Hasson | </w:t>
      </w:r>
      <w:proofErr w:type="spellStart"/>
      <w:r w:rsidRPr="00BE752F">
        <w:t>Hastakamala</w:t>
      </w:r>
      <w:proofErr w:type="spellEnd"/>
      <w:r w:rsidRPr="00BE752F">
        <w:t xml:space="preserve"> | </w:t>
      </w:r>
      <w:proofErr w:type="spellStart"/>
      <w:r w:rsidRPr="00BE752F">
        <w:t>Hastikarna</w:t>
      </w:r>
      <w:proofErr w:type="spellEnd"/>
      <w:r w:rsidRPr="00BE752F">
        <w:t xml:space="preserve"> | </w:t>
      </w:r>
      <w:proofErr w:type="spellStart"/>
      <w:r w:rsidRPr="00BE752F">
        <w:t>Hastimalla</w:t>
      </w:r>
      <w:proofErr w:type="spellEnd"/>
      <w:r w:rsidRPr="00BE752F">
        <w:t xml:space="preserve"> | </w:t>
      </w:r>
      <w:proofErr w:type="spellStart"/>
      <w:r w:rsidRPr="00BE752F">
        <w:t>Hastimukha</w:t>
      </w:r>
      <w:proofErr w:type="spellEnd"/>
      <w:r w:rsidRPr="00BE752F">
        <w:t xml:space="preserve"> | Hastin | Hastings | </w:t>
      </w:r>
      <w:proofErr w:type="spellStart"/>
      <w:r w:rsidRPr="00BE752F">
        <w:t>Hastle</w:t>
      </w:r>
      <w:proofErr w:type="spellEnd"/>
      <w:r w:rsidRPr="00BE752F">
        <w:t xml:space="preserve"> | Hasu | Hat | Hata | </w:t>
      </w:r>
      <w:proofErr w:type="spellStart"/>
      <w:r w:rsidRPr="00BE752F">
        <w:t>Hatakakeshana</w:t>
      </w:r>
      <w:proofErr w:type="spellEnd"/>
      <w:r w:rsidRPr="00BE752F">
        <w:t xml:space="preserve"> | </w:t>
      </w:r>
      <w:proofErr w:type="spellStart"/>
      <w:r w:rsidRPr="00BE752F">
        <w:t>Hatakamaya</w:t>
      </w:r>
      <w:proofErr w:type="spellEnd"/>
      <w:r w:rsidRPr="00BE752F">
        <w:t xml:space="preserve"> |</w:t>
      </w:r>
    </w:p>
    <w:p w14:paraId="34C8D814" w14:textId="77777777" w:rsidR="00000000" w:rsidRPr="00BE752F" w:rsidRDefault="00000000">
      <w:proofErr w:type="spellStart"/>
      <w:r w:rsidRPr="00BE752F">
        <w:t>Hatakesa</w:t>
      </w:r>
      <w:proofErr w:type="spellEnd"/>
      <w:r w:rsidRPr="00BE752F">
        <w:t xml:space="preserve"> | </w:t>
      </w:r>
      <w:proofErr w:type="spellStart"/>
      <w:r w:rsidRPr="00BE752F">
        <w:t>Hatakiya</w:t>
      </w:r>
      <w:proofErr w:type="spellEnd"/>
      <w:r w:rsidRPr="00BE752F">
        <w:t xml:space="preserve"> | Hatch | Hatcher | Hatchett | </w:t>
      </w:r>
      <w:proofErr w:type="spellStart"/>
      <w:r w:rsidRPr="00BE752F">
        <w:t>Hatekesvara</w:t>
      </w:r>
      <w:proofErr w:type="spellEnd"/>
      <w:r w:rsidRPr="00BE752F">
        <w:t xml:space="preserve"> | Hatem | Hatfield | </w:t>
      </w:r>
      <w:proofErr w:type="spellStart"/>
      <w:r w:rsidRPr="00BE752F">
        <w:t>Hathavilasini</w:t>
      </w:r>
      <w:proofErr w:type="spellEnd"/>
      <w:r w:rsidRPr="00BE752F">
        <w:t xml:space="preserve"> | Hathaway | Hathor | Hati | Hatice | Hatley |</w:t>
      </w:r>
    </w:p>
    <w:p w14:paraId="18163456" w14:textId="77777777" w:rsidR="00000000" w:rsidRPr="00BE752F" w:rsidRDefault="00000000">
      <w:r w:rsidRPr="00BE752F">
        <w:t xml:space="preserve">Hatsumi | Hatten | Hatton | Hau | Hau'oli | Hauck | Haug | Haugen | </w:t>
      </w:r>
      <w:proofErr w:type="spellStart"/>
      <w:r w:rsidRPr="00BE752F">
        <w:t>Haugesund</w:t>
      </w:r>
      <w:proofErr w:type="spellEnd"/>
      <w:r w:rsidRPr="00BE752F">
        <w:t xml:space="preserve"> | Hauke | Haukea | </w:t>
      </w:r>
      <w:proofErr w:type="spellStart"/>
      <w:r w:rsidRPr="00BE752F">
        <w:t>Haukka</w:t>
      </w:r>
      <w:proofErr w:type="spellEnd"/>
      <w:r w:rsidRPr="00BE752F">
        <w:t xml:space="preserve"> | Haulani | </w:t>
      </w:r>
      <w:proofErr w:type="spellStart"/>
      <w:r w:rsidRPr="00BE752F">
        <w:t>Haumoe</w:t>
      </w:r>
      <w:proofErr w:type="spellEnd"/>
      <w:r w:rsidRPr="00BE752F">
        <w:t xml:space="preserve"> | Haun |</w:t>
      </w:r>
    </w:p>
    <w:p w14:paraId="26E27C25" w14:textId="77777777" w:rsidR="00000000" w:rsidRPr="00BE752F" w:rsidRDefault="00000000">
      <w:r w:rsidRPr="00BE752F">
        <w:t xml:space="preserve">Haunani | Haunter | </w:t>
      </w:r>
      <w:proofErr w:type="spellStart"/>
      <w:r w:rsidRPr="00BE752F">
        <w:t>Hauoli</w:t>
      </w:r>
      <w:proofErr w:type="spellEnd"/>
      <w:r w:rsidRPr="00BE752F">
        <w:t xml:space="preserve"> | Haupt | Hauser | Hava | Havalah | Havan | Havana | </w:t>
      </w:r>
      <w:proofErr w:type="spellStart"/>
      <w:r w:rsidRPr="00BE752F">
        <w:t>Havaruni</w:t>
      </w:r>
      <w:proofErr w:type="spellEnd"/>
      <w:r w:rsidRPr="00BE752F">
        <w:t xml:space="preserve"> | Havelock | Haven | Havens | Haver | Havey | Havi |</w:t>
      </w:r>
    </w:p>
    <w:p w14:paraId="59C1540F" w14:textId="77777777" w:rsidR="00000000" w:rsidRPr="00BE752F" w:rsidRDefault="00000000">
      <w:r w:rsidRPr="00BE752F">
        <w:t xml:space="preserve">Havilah | Haviland | Havin | </w:t>
      </w:r>
      <w:proofErr w:type="spellStart"/>
      <w:r w:rsidRPr="00BE752F">
        <w:t>Havirbhuj</w:t>
      </w:r>
      <w:proofErr w:type="spellEnd"/>
      <w:r w:rsidRPr="00BE752F">
        <w:t xml:space="preserve"> | Havis | </w:t>
      </w:r>
      <w:proofErr w:type="spellStart"/>
      <w:r w:rsidRPr="00BE752F">
        <w:t>Havismati</w:t>
      </w:r>
      <w:proofErr w:type="spellEnd"/>
      <w:r w:rsidRPr="00BE752F">
        <w:t xml:space="preserve"> | Havoc | </w:t>
      </w:r>
      <w:proofErr w:type="spellStart"/>
      <w:r w:rsidRPr="00BE752F">
        <w:t>Havoise</w:t>
      </w:r>
      <w:proofErr w:type="spellEnd"/>
      <w:r w:rsidRPr="00BE752F">
        <w:t xml:space="preserve"> | Havu | </w:t>
      </w:r>
      <w:proofErr w:type="spellStart"/>
      <w:r w:rsidRPr="00BE752F">
        <w:t>Havyaghna</w:t>
      </w:r>
      <w:proofErr w:type="spellEnd"/>
      <w:r w:rsidRPr="00BE752F">
        <w:t xml:space="preserve"> | </w:t>
      </w:r>
      <w:proofErr w:type="spellStart"/>
      <w:r w:rsidRPr="00BE752F">
        <w:t>Havyavahana</w:t>
      </w:r>
      <w:proofErr w:type="spellEnd"/>
      <w:r w:rsidRPr="00BE752F">
        <w:t xml:space="preserve"> | Havyn | Hawaiki |</w:t>
      </w:r>
    </w:p>
    <w:p w14:paraId="68C29B43" w14:textId="77777777" w:rsidR="00000000" w:rsidRPr="00BE752F" w:rsidRDefault="00000000">
      <w:proofErr w:type="spellStart"/>
      <w:r w:rsidRPr="00BE752F">
        <w:t>Hawepootki</w:t>
      </w:r>
      <w:proofErr w:type="spellEnd"/>
      <w:r w:rsidRPr="00BE752F">
        <w:t xml:space="preserve"> | Hawes | Hawk | Hawken | Hawkes | Hawkeye | Hawkins | Hawks | Hawley | Hawn | Haworth | Haws | Hawthorn | Hawthorne</w:t>
      </w:r>
    </w:p>
    <w:p w14:paraId="0CCB550D" w14:textId="77777777" w:rsidR="00000000" w:rsidRPr="00BE752F" w:rsidRDefault="00000000">
      <w:r w:rsidRPr="00BE752F">
        <w:t xml:space="preserve">| </w:t>
      </w:r>
      <w:proofErr w:type="spellStart"/>
      <w:r w:rsidRPr="00BE752F">
        <w:t>Haxamanish</w:t>
      </w:r>
      <w:proofErr w:type="spellEnd"/>
      <w:r w:rsidRPr="00BE752F">
        <w:t xml:space="preserve"> | Haxhi | Hay | Haya | Hayaam | Hayagriva | Hayah | Hayami | Hayana | Hayasiras | Hayastan | Hayat | Hayate | Hayati | Hayde |</w:t>
      </w:r>
    </w:p>
    <w:p w14:paraId="6F8A82ED" w14:textId="77777777" w:rsidR="00000000" w:rsidRPr="00BE752F" w:rsidRDefault="00000000">
      <w:r w:rsidRPr="00BE752F">
        <w:t xml:space="preserve">Haydeh | Hayden | Haydin | Haydn | Haydon | Haydyn | Hayek | Hayes | Haygood | Hayi | </w:t>
      </w:r>
      <w:proofErr w:type="spellStart"/>
      <w:r w:rsidRPr="00BE752F">
        <w:t>Haykanush</w:t>
      </w:r>
      <w:proofErr w:type="spellEnd"/>
      <w:r w:rsidRPr="00BE752F">
        <w:t xml:space="preserve"> | </w:t>
      </w:r>
      <w:proofErr w:type="spellStart"/>
      <w:r w:rsidRPr="00BE752F">
        <w:t>Hayke</w:t>
      </w:r>
      <w:proofErr w:type="spellEnd"/>
      <w:r w:rsidRPr="00BE752F">
        <w:t xml:space="preserve"> | Haylan | Hayle | Haylea |</w:t>
      </w:r>
    </w:p>
    <w:p w14:paraId="2FCDA892" w14:textId="77777777" w:rsidR="00000000" w:rsidRPr="00BE752F" w:rsidRDefault="00000000">
      <w:r w:rsidRPr="00BE752F">
        <w:t xml:space="preserve">Haylee | Hayleigh | Haylen | Hayley | Hayli | Haylin | Hayly | Hayman | Haynes | Haynie | </w:t>
      </w:r>
      <w:proofErr w:type="spellStart"/>
      <w:r w:rsidRPr="00BE752F">
        <w:t>Haynz</w:t>
      </w:r>
      <w:proofErr w:type="spellEnd"/>
      <w:r w:rsidRPr="00BE752F">
        <w:t xml:space="preserve"> | Hays | Hayward | Haywood | Hazael | Hazar |</w:t>
      </w:r>
    </w:p>
    <w:p w14:paraId="7FC8C738" w14:textId="77777777" w:rsidR="00000000" w:rsidRPr="00BE752F" w:rsidRDefault="00000000">
      <w:r w:rsidRPr="00BE752F">
        <w:t xml:space="preserve">Hazara | Haze | Hazel | Hazell | Hazelton | Hazelwood | Hazem | Hazen | </w:t>
      </w:r>
      <w:proofErr w:type="spellStart"/>
      <w:r w:rsidRPr="00BE752F">
        <w:t>Hazeq</w:t>
      </w:r>
      <w:proofErr w:type="spellEnd"/>
      <w:r w:rsidRPr="00BE752F">
        <w:t xml:space="preserve"> | Hazer | Haziel | Hazime | Hazin | </w:t>
      </w:r>
      <w:proofErr w:type="spellStart"/>
      <w:r w:rsidRPr="00BE752F">
        <w:t>Hazina</w:t>
      </w:r>
      <w:proofErr w:type="spellEnd"/>
      <w:r w:rsidRPr="00BE752F">
        <w:t xml:space="preserve"> | Hazlett | Hazra |</w:t>
      </w:r>
    </w:p>
    <w:p w14:paraId="548FBBE9" w14:textId="77777777" w:rsidR="00000000" w:rsidRPr="00BE752F" w:rsidRDefault="00000000">
      <w:proofErr w:type="spellStart"/>
      <w:r w:rsidRPr="00BE752F">
        <w:t>Hazrin</w:t>
      </w:r>
      <w:proofErr w:type="spellEnd"/>
      <w:r w:rsidRPr="00BE752F">
        <w:t xml:space="preserve"> | Hazzard | Hea | Head | Headley | Headrick | Heald | Healer | Healey | Healy | Heang | Heard | Hearn | Hearne | Heart | Heartbreaker |</w:t>
      </w:r>
    </w:p>
    <w:p w14:paraId="2928AA32" w14:textId="77777777" w:rsidR="00000000" w:rsidRPr="00BE752F" w:rsidRDefault="00000000">
      <w:r w:rsidRPr="00BE752F">
        <w:t xml:space="preserve">Hearts | Heath | Heathcliff | Heathe | Heathen | Heather | Heaton | Heaven | Heb | Hebah | </w:t>
      </w:r>
      <w:proofErr w:type="spellStart"/>
      <w:r w:rsidRPr="00BE752F">
        <w:t>Hebba</w:t>
      </w:r>
      <w:proofErr w:type="spellEnd"/>
      <w:r w:rsidRPr="00BE752F">
        <w:t xml:space="preserve"> | Hebe | </w:t>
      </w:r>
      <w:proofErr w:type="spellStart"/>
      <w:r w:rsidRPr="00BE752F">
        <w:t>Hebes</w:t>
      </w:r>
      <w:proofErr w:type="spellEnd"/>
      <w:r w:rsidRPr="00BE752F">
        <w:t xml:space="preserve"> | Hecate | Hecht | Heck |</w:t>
      </w:r>
    </w:p>
    <w:p w14:paraId="1815FDC2" w14:textId="77777777" w:rsidR="00000000" w:rsidRPr="00BE752F" w:rsidRDefault="00000000">
      <w:r w:rsidRPr="00BE752F">
        <w:t xml:space="preserve">Hecker | Heckman | Hedd | Hedda | Heddy | Heden | Hedge | Hedgepeth | Hedges | Hedi | Hedley | Hedonist | Hedrick | </w:t>
      </w:r>
      <w:proofErr w:type="spellStart"/>
      <w:r w:rsidRPr="00BE752F">
        <w:t>Hedvick</w:t>
      </w:r>
      <w:proofErr w:type="spellEnd"/>
      <w:r w:rsidRPr="00BE752F">
        <w:t xml:space="preserve"> | Hedvig |</w:t>
      </w:r>
    </w:p>
    <w:p w14:paraId="1EB4BACB" w14:textId="77777777" w:rsidR="00000000" w:rsidRPr="00BE752F" w:rsidRDefault="00000000">
      <w:proofErr w:type="spellStart"/>
      <w:r w:rsidRPr="00BE752F">
        <w:t>Hedwick</w:t>
      </w:r>
      <w:proofErr w:type="spellEnd"/>
      <w:r w:rsidRPr="00BE752F">
        <w:t xml:space="preserve"> | Hedwig | Hedy | </w:t>
      </w:r>
      <w:proofErr w:type="spellStart"/>
      <w:r w:rsidRPr="00BE752F">
        <w:t>Hedya</w:t>
      </w:r>
      <w:proofErr w:type="spellEnd"/>
      <w:r w:rsidRPr="00BE752F">
        <w:t xml:space="preserve"> | </w:t>
      </w:r>
      <w:proofErr w:type="spellStart"/>
      <w:r w:rsidRPr="00BE752F">
        <w:t>Hedyah</w:t>
      </w:r>
      <w:proofErr w:type="spellEnd"/>
      <w:r w:rsidRPr="00BE752F">
        <w:t xml:space="preserve"> | </w:t>
      </w:r>
      <w:proofErr w:type="spellStart"/>
      <w:r w:rsidRPr="00BE752F">
        <w:t>Hee</w:t>
      </w:r>
      <w:proofErr w:type="spellEnd"/>
      <w:r w:rsidRPr="00BE752F">
        <w:t xml:space="preserve"> | </w:t>
      </w:r>
      <w:proofErr w:type="spellStart"/>
      <w:r w:rsidRPr="00BE752F">
        <w:t>Heedy</w:t>
      </w:r>
      <w:proofErr w:type="spellEnd"/>
      <w:r w:rsidRPr="00BE752F">
        <w:t xml:space="preserve"> | Heejin | Heena | Heenal | Heer | Heera | </w:t>
      </w:r>
      <w:proofErr w:type="spellStart"/>
      <w:r w:rsidRPr="00BE752F">
        <w:t>Heerak</w:t>
      </w:r>
      <w:proofErr w:type="spellEnd"/>
      <w:r w:rsidRPr="00BE752F">
        <w:t xml:space="preserve"> | </w:t>
      </w:r>
      <w:proofErr w:type="spellStart"/>
      <w:r w:rsidRPr="00BE752F">
        <w:t>Heeral</w:t>
      </w:r>
      <w:proofErr w:type="spellEnd"/>
      <w:r w:rsidRPr="00BE752F">
        <w:t xml:space="preserve"> | </w:t>
      </w:r>
      <w:proofErr w:type="spellStart"/>
      <w:r w:rsidRPr="00BE752F">
        <w:t>Heesoo</w:t>
      </w:r>
      <w:proofErr w:type="spellEnd"/>
      <w:r w:rsidRPr="00BE752F">
        <w:t xml:space="preserve"> | </w:t>
      </w:r>
      <w:proofErr w:type="spellStart"/>
      <w:r w:rsidRPr="00BE752F">
        <w:t>Hef</w:t>
      </w:r>
      <w:proofErr w:type="spellEnd"/>
      <w:r w:rsidRPr="00BE752F">
        <w:t xml:space="preserve"> |</w:t>
      </w:r>
    </w:p>
    <w:p w14:paraId="166EC3E2" w14:textId="77777777" w:rsidR="00000000" w:rsidRPr="00BE752F" w:rsidRDefault="00000000">
      <w:r w:rsidRPr="00BE752F">
        <w:t xml:space="preserve">Heffernan | Heffner | Heflin | Hefner | Hefty | </w:t>
      </w:r>
      <w:proofErr w:type="spellStart"/>
      <w:r w:rsidRPr="00BE752F">
        <w:t>Heg</w:t>
      </w:r>
      <w:proofErr w:type="spellEnd"/>
      <w:r w:rsidRPr="00BE752F">
        <w:t xml:space="preserve"> | Hega | Hehe | Hei | Heidi | Heidrun | Heike | Heiki | Heile | </w:t>
      </w:r>
      <w:proofErr w:type="spellStart"/>
      <w:r w:rsidRPr="00BE752F">
        <w:t>Heilin</w:t>
      </w:r>
      <w:proofErr w:type="spellEnd"/>
      <w:r w:rsidRPr="00BE752F">
        <w:t xml:space="preserve"> | Heilman | Heilwig | Heilyn</w:t>
      </w:r>
    </w:p>
    <w:p w14:paraId="325D692E" w14:textId="77777777" w:rsidR="00000000" w:rsidRPr="00BE752F" w:rsidRDefault="00000000">
      <w:r w:rsidRPr="00BE752F">
        <w:t xml:space="preserve">| Heim | </w:t>
      </w:r>
      <w:proofErr w:type="spellStart"/>
      <w:r w:rsidRPr="00BE752F">
        <w:t>Heimao</w:t>
      </w:r>
      <w:proofErr w:type="spellEnd"/>
      <w:r w:rsidRPr="00BE752F">
        <w:t xml:space="preserve"> | Hein | Heine | Heini | Heinke | Heinrich | Heintje | Heiny | Heinz | </w:t>
      </w:r>
      <w:proofErr w:type="spellStart"/>
      <w:r w:rsidRPr="00BE752F">
        <w:t>Heiri</w:t>
      </w:r>
      <w:proofErr w:type="spellEnd"/>
      <w:r w:rsidRPr="00BE752F">
        <w:t xml:space="preserve"> | Heiser | Heisler | </w:t>
      </w:r>
      <w:proofErr w:type="spellStart"/>
      <w:r w:rsidRPr="00BE752F">
        <w:t>Heiu</w:t>
      </w:r>
      <w:proofErr w:type="spellEnd"/>
      <w:r w:rsidRPr="00BE752F">
        <w:t xml:space="preserve"> | Heja | Hejar | Hekima |</w:t>
      </w:r>
    </w:p>
    <w:p w14:paraId="4498C667" w14:textId="77777777" w:rsidR="00000000" w:rsidRPr="00BE752F" w:rsidRDefault="00000000">
      <w:r w:rsidRPr="00BE752F">
        <w:t xml:space="preserve">Hekmat | Hel | Hela | Helai | Helain | Helaine | Helaku | Helal | Helan | </w:t>
      </w:r>
      <w:proofErr w:type="spellStart"/>
      <w:r w:rsidRPr="00BE752F">
        <w:t>Helas</w:t>
      </w:r>
      <w:proofErr w:type="spellEnd"/>
      <w:r w:rsidRPr="00BE752F">
        <w:t xml:space="preserve"> | Held | Helda | Heldai | </w:t>
      </w:r>
      <w:proofErr w:type="spellStart"/>
      <w:r w:rsidRPr="00BE752F">
        <w:t>Heldi</w:t>
      </w:r>
      <w:proofErr w:type="spellEnd"/>
      <w:r w:rsidRPr="00BE752F">
        <w:t xml:space="preserve"> | Heledd | </w:t>
      </w:r>
      <w:proofErr w:type="spellStart"/>
      <w:r w:rsidRPr="00BE752F">
        <w:t>Helee</w:t>
      </w:r>
      <w:proofErr w:type="spellEnd"/>
      <w:r w:rsidRPr="00BE752F">
        <w:t xml:space="preserve"> | Heleen | Helem |</w:t>
      </w:r>
    </w:p>
    <w:p w14:paraId="34003C34" w14:textId="77777777" w:rsidR="00000000" w:rsidRPr="00BE752F" w:rsidRDefault="00000000">
      <w:r w:rsidRPr="00BE752F">
        <w:t>Helen | Helena | Helene | Helfred | Helfried | Helga | Helgard | Helge | Helgi | Heli | Helie | Helin | Helje | Helke | Helki | Helle | Hellen | Heller |</w:t>
      </w:r>
    </w:p>
    <w:p w14:paraId="0812681E" w14:textId="77777777" w:rsidR="00000000" w:rsidRPr="00BE752F" w:rsidRDefault="00000000">
      <w:r w:rsidRPr="00BE752F">
        <w:t>Hellin | Hellion | Hello | Helm | Helma | Helmer | Helmet | Helmi | Helmich | Helmick | Helmke | Helms | Helmy | Helon | Helori | Helton |</w:t>
      </w:r>
    </w:p>
    <w:p w14:paraId="4530F67A" w14:textId="77777777" w:rsidR="00000000" w:rsidRPr="00BE752F" w:rsidRDefault="00000000">
      <w:proofErr w:type="spellStart"/>
      <w:r w:rsidRPr="00BE752F">
        <w:t>Heluma</w:t>
      </w:r>
      <w:proofErr w:type="spellEnd"/>
      <w:r w:rsidRPr="00BE752F">
        <w:t xml:space="preserve"> | Hely | Hem | Hema | Hemachandra | Hemadri | Hemagiri | Hemai | </w:t>
      </w:r>
      <w:proofErr w:type="spellStart"/>
      <w:r w:rsidRPr="00BE752F">
        <w:t>Hemakalasa</w:t>
      </w:r>
      <w:proofErr w:type="spellEnd"/>
      <w:r w:rsidRPr="00BE752F">
        <w:t xml:space="preserve"> | Hemakamala | </w:t>
      </w:r>
      <w:proofErr w:type="spellStart"/>
      <w:r w:rsidRPr="00BE752F">
        <w:t>Hemakandala</w:t>
      </w:r>
      <w:proofErr w:type="spellEnd"/>
      <w:r w:rsidRPr="00BE752F">
        <w:t xml:space="preserve"> | Hemakanti |</w:t>
      </w:r>
    </w:p>
    <w:p w14:paraId="026C8D47" w14:textId="77777777" w:rsidR="00000000" w:rsidRPr="00BE752F" w:rsidRDefault="00000000">
      <w:r w:rsidRPr="00BE752F">
        <w:t xml:space="preserve">Hemakesha | Hemal | Hemala | Hemalata | Hemalatha | Hemamala | </w:t>
      </w:r>
      <w:proofErr w:type="spellStart"/>
      <w:r w:rsidRPr="00BE752F">
        <w:t>Hemamali</w:t>
      </w:r>
      <w:proofErr w:type="spellEnd"/>
      <w:r w:rsidRPr="00BE752F">
        <w:t xml:space="preserve"> | </w:t>
      </w:r>
      <w:proofErr w:type="spellStart"/>
      <w:r w:rsidRPr="00BE752F">
        <w:t>Hemamalin</w:t>
      </w:r>
      <w:proofErr w:type="spellEnd"/>
      <w:r w:rsidRPr="00BE752F">
        <w:t xml:space="preserve"> | </w:t>
      </w:r>
      <w:proofErr w:type="spellStart"/>
      <w:r w:rsidRPr="00BE752F">
        <w:t>Hemamaya</w:t>
      </w:r>
      <w:proofErr w:type="spellEnd"/>
      <w:r w:rsidRPr="00BE752F">
        <w:t xml:space="preserve"> | Hemambika | Heman | </w:t>
      </w:r>
      <w:proofErr w:type="spellStart"/>
      <w:r w:rsidRPr="00BE752F">
        <w:t>Hemanatha</w:t>
      </w:r>
      <w:proofErr w:type="spellEnd"/>
      <w:r w:rsidRPr="00BE752F">
        <w:t xml:space="preserve"> |</w:t>
      </w:r>
    </w:p>
    <w:p w14:paraId="19747FF0" w14:textId="77777777" w:rsidR="00000000" w:rsidRPr="00BE752F" w:rsidRDefault="00000000">
      <w:r w:rsidRPr="00BE752F">
        <w:t xml:space="preserve">Hemanga | Hemani | Hemant | Hemanta | </w:t>
      </w:r>
      <w:proofErr w:type="spellStart"/>
      <w:r w:rsidRPr="00BE752F">
        <w:t>Hemantanila</w:t>
      </w:r>
      <w:proofErr w:type="spellEnd"/>
      <w:r w:rsidRPr="00BE752F">
        <w:t xml:space="preserve"> | </w:t>
      </w:r>
      <w:proofErr w:type="spellStart"/>
      <w:r w:rsidRPr="00BE752F">
        <w:t>Hemantasisira</w:t>
      </w:r>
      <w:proofErr w:type="spellEnd"/>
      <w:r w:rsidRPr="00BE752F">
        <w:t xml:space="preserve"> | Hemanth | Hemapriya | </w:t>
      </w:r>
      <w:proofErr w:type="spellStart"/>
      <w:r w:rsidRPr="00BE752F">
        <w:t>Hemapushpa</w:t>
      </w:r>
      <w:proofErr w:type="spellEnd"/>
      <w:r w:rsidRPr="00BE752F">
        <w:t xml:space="preserve"> | </w:t>
      </w:r>
      <w:proofErr w:type="spellStart"/>
      <w:r w:rsidRPr="00BE752F">
        <w:t>Hemaraja</w:t>
      </w:r>
      <w:proofErr w:type="spellEnd"/>
      <w:r w:rsidRPr="00BE752F">
        <w:t xml:space="preserve"> | </w:t>
      </w:r>
      <w:proofErr w:type="spellStart"/>
      <w:r w:rsidRPr="00BE752F">
        <w:t>Hemasankha</w:t>
      </w:r>
      <w:proofErr w:type="spellEnd"/>
      <w:r w:rsidRPr="00BE752F">
        <w:t xml:space="preserve"> |</w:t>
      </w:r>
    </w:p>
    <w:p w14:paraId="255CD4F0" w14:textId="77777777" w:rsidR="00000000" w:rsidRPr="00BE752F" w:rsidRDefault="00000000">
      <w:proofErr w:type="spellStart"/>
      <w:r w:rsidRPr="00BE752F">
        <w:t>Hemasita</w:t>
      </w:r>
      <w:proofErr w:type="spellEnd"/>
      <w:r w:rsidRPr="00BE752F">
        <w:t xml:space="preserve"> | </w:t>
      </w:r>
      <w:proofErr w:type="spellStart"/>
      <w:r w:rsidRPr="00BE752F">
        <w:t>Hematara</w:t>
      </w:r>
      <w:proofErr w:type="spellEnd"/>
      <w:r w:rsidRPr="00BE752F">
        <w:t xml:space="preserve"> | Hematite | </w:t>
      </w:r>
      <w:proofErr w:type="spellStart"/>
      <w:r w:rsidRPr="00BE752F">
        <w:t>Hemavala</w:t>
      </w:r>
      <w:proofErr w:type="spellEnd"/>
      <w:r w:rsidRPr="00BE752F">
        <w:t xml:space="preserve"> | </w:t>
      </w:r>
      <w:proofErr w:type="spellStart"/>
      <w:r w:rsidRPr="00BE752F">
        <w:t>Hemavalli</w:t>
      </w:r>
      <w:proofErr w:type="spellEnd"/>
      <w:r w:rsidRPr="00BE752F">
        <w:t xml:space="preserve"> | </w:t>
      </w:r>
      <w:proofErr w:type="spellStart"/>
      <w:r w:rsidRPr="00BE752F">
        <w:t>Hemavarna</w:t>
      </w:r>
      <w:proofErr w:type="spellEnd"/>
      <w:r w:rsidRPr="00BE752F">
        <w:t xml:space="preserve"> | Hemavathi | Hemavati | </w:t>
      </w:r>
      <w:proofErr w:type="spellStart"/>
      <w:r w:rsidRPr="00BE752F">
        <w:t>Hemavatinandana</w:t>
      </w:r>
      <w:proofErr w:type="spellEnd"/>
      <w:r w:rsidRPr="00BE752F">
        <w:t xml:space="preserve"> | </w:t>
      </w:r>
      <w:proofErr w:type="spellStart"/>
      <w:r w:rsidRPr="00BE752F">
        <w:t>Hemavijaya</w:t>
      </w:r>
      <w:proofErr w:type="spellEnd"/>
      <w:r w:rsidRPr="00BE752F">
        <w:t xml:space="preserve"> | Hembree |</w:t>
      </w:r>
    </w:p>
    <w:p w14:paraId="7561AEE3" w14:textId="77777777" w:rsidR="00000000" w:rsidRPr="00BE752F" w:rsidRDefault="00000000">
      <w:r w:rsidRPr="00BE752F">
        <w:t xml:space="preserve">Hemendra | </w:t>
      </w:r>
      <w:proofErr w:type="spellStart"/>
      <w:r w:rsidRPr="00BE752F">
        <w:t>Hemey</w:t>
      </w:r>
      <w:proofErr w:type="spellEnd"/>
      <w:r w:rsidRPr="00BE752F">
        <w:t xml:space="preserve"> | Hemi | Hemin | Hemingway | Hemkanta | Hemke | Hemma | Hemmie | </w:t>
      </w:r>
      <w:proofErr w:type="spellStart"/>
      <w:r w:rsidRPr="00BE752F">
        <w:t>Hemolekekeakua</w:t>
      </w:r>
      <w:proofErr w:type="spellEnd"/>
      <w:r w:rsidRPr="00BE752F">
        <w:t xml:space="preserve"> | Hemphill | Hen | Hena | Henal |</w:t>
      </w:r>
    </w:p>
    <w:p w14:paraId="3F7F210B" w14:textId="77777777" w:rsidR="00000000" w:rsidRPr="00BE752F" w:rsidRDefault="00000000">
      <w:r w:rsidRPr="00BE752F">
        <w:t xml:space="preserve">Hence | Hencher | Hend | Hendershot | Henderson | Hendley | Hendon | Hendra | Hendren | Hendrick | Hendricks | Hendrickson | </w:t>
      </w:r>
      <w:proofErr w:type="spellStart"/>
      <w:r w:rsidRPr="00BE752F">
        <w:t>Hendrien</w:t>
      </w:r>
      <w:proofErr w:type="spellEnd"/>
      <w:r w:rsidRPr="00BE752F">
        <w:t xml:space="preserve"> |</w:t>
      </w:r>
    </w:p>
    <w:p w14:paraId="0B23701A" w14:textId="77777777" w:rsidR="00000000" w:rsidRPr="00BE752F" w:rsidRDefault="00000000">
      <w:r w:rsidRPr="00BE752F">
        <w:t xml:space="preserve">Hendrik | Hendrika | Hendrikje | Hendriks | Hendrina | Hendrix | Hendry | Hendy | Hene | Heneage | Heng | </w:t>
      </w:r>
      <w:proofErr w:type="spellStart"/>
      <w:r w:rsidRPr="00BE752F">
        <w:t>Hengbok</w:t>
      </w:r>
      <w:proofErr w:type="spellEnd"/>
      <w:r w:rsidRPr="00BE752F">
        <w:t xml:space="preserve"> | </w:t>
      </w:r>
      <w:proofErr w:type="spellStart"/>
      <w:r w:rsidRPr="00BE752F">
        <w:t>Hengda</w:t>
      </w:r>
      <w:proofErr w:type="spellEnd"/>
      <w:r w:rsidRPr="00BE752F">
        <w:t xml:space="preserve"> | Henk | Henke</w:t>
      </w:r>
    </w:p>
    <w:p w14:paraId="69904566" w14:textId="77777777" w:rsidR="00000000" w:rsidRPr="00BE752F" w:rsidRDefault="00000000">
      <w:r w:rsidRPr="00BE752F">
        <w:t xml:space="preserve">| Henkel | Henley | Henn | Henna | Henne | Henneke | Hennessey | Hennessy | Henni | Hennie | </w:t>
      </w:r>
      <w:proofErr w:type="spellStart"/>
      <w:r w:rsidRPr="00BE752F">
        <w:t>Hennike</w:t>
      </w:r>
      <w:proofErr w:type="spellEnd"/>
      <w:r w:rsidRPr="00BE752F">
        <w:t xml:space="preserve"> | Henning | Henninger | Henny | </w:t>
      </w:r>
      <w:proofErr w:type="spellStart"/>
      <w:r w:rsidRPr="00BE752F">
        <w:t>Henoze</w:t>
      </w:r>
      <w:proofErr w:type="spellEnd"/>
    </w:p>
    <w:p w14:paraId="5EC33D7C" w14:textId="77777777" w:rsidR="00000000" w:rsidRPr="00BE752F" w:rsidRDefault="00000000">
      <w:r w:rsidRPr="00BE752F">
        <w:t xml:space="preserve">| Henri | Henrie | </w:t>
      </w:r>
      <w:proofErr w:type="spellStart"/>
      <w:r w:rsidRPr="00BE752F">
        <w:t>Henrieke</w:t>
      </w:r>
      <w:proofErr w:type="spellEnd"/>
      <w:r w:rsidRPr="00BE752F">
        <w:t xml:space="preserve"> | Henriet | Henriette | Henrik | Henrike | Henriot | Henrique | </w:t>
      </w:r>
      <w:proofErr w:type="spellStart"/>
      <w:r w:rsidRPr="00BE752F">
        <w:t>Henrotte</w:t>
      </w:r>
      <w:proofErr w:type="spellEnd"/>
      <w:r w:rsidRPr="00BE752F">
        <w:t xml:space="preserve"> | Henry | Henryk | Hens | </w:t>
      </w:r>
      <w:proofErr w:type="spellStart"/>
      <w:r w:rsidRPr="00BE752F">
        <w:t>Henseus</w:t>
      </w:r>
      <w:proofErr w:type="spellEnd"/>
      <w:r w:rsidRPr="00BE752F">
        <w:t xml:space="preserve"> | Henshaw</w:t>
      </w:r>
    </w:p>
    <w:p w14:paraId="031A9950" w14:textId="77777777" w:rsidR="00000000" w:rsidRPr="00BE752F" w:rsidRDefault="00000000">
      <w:r w:rsidRPr="00BE752F">
        <w:t xml:space="preserve">| Hensley | Henson | Heny | Heodez | Hepburn | </w:t>
      </w:r>
      <w:proofErr w:type="spellStart"/>
      <w:r w:rsidRPr="00BE752F">
        <w:t>Hepcat</w:t>
      </w:r>
      <w:proofErr w:type="spellEnd"/>
      <w:r w:rsidRPr="00BE752F">
        <w:t xml:space="preserve"> | Hepzibah | Her | Hera | Heramba | Heran | Herbert | Herbie | Herbst | Herby |</w:t>
      </w:r>
    </w:p>
    <w:p w14:paraId="2E784EAE" w14:textId="77777777" w:rsidR="00000000" w:rsidRPr="00BE752F" w:rsidRDefault="00000000">
      <w:r w:rsidRPr="00BE752F">
        <w:t xml:space="preserve">Herchel | Hercules | Herd | Herden | Here | Heredia | Hereford | Heremia | Herena | Heri | Heriberto | </w:t>
      </w:r>
      <w:proofErr w:type="spellStart"/>
      <w:r w:rsidRPr="00BE752F">
        <w:t>Heriburg</w:t>
      </w:r>
      <w:proofErr w:type="spellEnd"/>
      <w:r w:rsidRPr="00BE752F">
        <w:t xml:space="preserve"> | Herish | Herkie | Herle | Herlin</w:t>
      </w:r>
    </w:p>
    <w:p w14:paraId="586F4107" w14:textId="77777777" w:rsidR="00000000" w:rsidRPr="00BE752F" w:rsidRDefault="00000000">
      <w:r w:rsidRPr="00BE752F">
        <w:t xml:space="preserve">| Herm | Herma | Herman | Hermance | Hermande | </w:t>
      </w:r>
      <w:proofErr w:type="spellStart"/>
      <w:r w:rsidRPr="00BE752F">
        <w:t>Hermanpreet</w:t>
      </w:r>
      <w:proofErr w:type="spellEnd"/>
      <w:r w:rsidRPr="00BE752F">
        <w:t xml:space="preserve"> | </w:t>
      </w:r>
      <w:proofErr w:type="spellStart"/>
      <w:r w:rsidRPr="00BE752F">
        <w:t>Hermanprit</w:t>
      </w:r>
      <w:proofErr w:type="spellEnd"/>
      <w:r w:rsidRPr="00BE752F">
        <w:t xml:space="preserve"> | Hermas | </w:t>
      </w:r>
      <w:proofErr w:type="spellStart"/>
      <w:r w:rsidRPr="00BE752F">
        <w:t>Hermenegilde</w:t>
      </w:r>
      <w:proofErr w:type="spellEnd"/>
      <w:r w:rsidRPr="00BE752F">
        <w:t xml:space="preserve"> | </w:t>
      </w:r>
      <w:proofErr w:type="spellStart"/>
      <w:r w:rsidRPr="00BE752F">
        <w:t>Hermengild</w:t>
      </w:r>
      <w:proofErr w:type="spellEnd"/>
      <w:r w:rsidRPr="00BE752F">
        <w:t xml:space="preserve"> | Hermes | Hermie |</w:t>
      </w:r>
    </w:p>
    <w:p w14:paraId="3F1E95E4" w14:textId="77777777" w:rsidR="00000000" w:rsidRPr="00BE752F" w:rsidRDefault="00000000">
      <w:r w:rsidRPr="00BE752F">
        <w:t xml:space="preserve">Hermien | </w:t>
      </w:r>
      <w:proofErr w:type="spellStart"/>
      <w:r w:rsidRPr="00BE752F">
        <w:t>Hermijntje</w:t>
      </w:r>
      <w:proofErr w:type="spellEnd"/>
      <w:r w:rsidRPr="00BE752F">
        <w:t xml:space="preserve"> | Hermin | Hermina | </w:t>
      </w:r>
      <w:proofErr w:type="spellStart"/>
      <w:r w:rsidRPr="00BE752F">
        <w:t>Herminder</w:t>
      </w:r>
      <w:proofErr w:type="spellEnd"/>
      <w:r w:rsidRPr="00BE752F">
        <w:t xml:space="preserve"> | Hermine | Hermione | Hermit | Hermon | </w:t>
      </w:r>
      <w:proofErr w:type="spellStart"/>
      <w:r w:rsidRPr="00BE752F">
        <w:t>Hermy</w:t>
      </w:r>
      <w:proofErr w:type="spellEnd"/>
      <w:r w:rsidRPr="00BE752F">
        <w:t xml:space="preserve"> | Hernadez | Hernandes | Hernandez |</w:t>
      </w:r>
    </w:p>
    <w:p w14:paraId="13691855" w14:textId="77777777" w:rsidR="00000000" w:rsidRPr="00BE752F" w:rsidRDefault="00000000">
      <w:r w:rsidRPr="00BE752F">
        <w:t xml:space="preserve">Hernani | Herndon | Herni | </w:t>
      </w:r>
      <w:proofErr w:type="spellStart"/>
      <w:r w:rsidRPr="00BE752F">
        <w:t>Hernie</w:t>
      </w:r>
      <w:proofErr w:type="spellEnd"/>
      <w:r w:rsidRPr="00BE752F">
        <w:t xml:space="preserve"> | Herny | Hero | Herodias | Herold | Heron | Herr | Herren | Herrera | Herrick | Herrie | Herrin | Herring |</w:t>
      </w:r>
    </w:p>
    <w:p w14:paraId="41D739D0" w14:textId="77777777" w:rsidR="00000000" w:rsidRPr="00BE752F" w:rsidRDefault="00000000">
      <w:r w:rsidRPr="00BE752F">
        <w:t xml:space="preserve">Herrington | Herriot | Herrmann | Herron | Herschell | Herse | </w:t>
      </w:r>
      <w:proofErr w:type="spellStart"/>
      <w:r w:rsidRPr="00BE752F">
        <w:t>Hersent</w:t>
      </w:r>
      <w:proofErr w:type="spellEnd"/>
      <w:r w:rsidRPr="00BE752F">
        <w:t xml:space="preserve"> | Hersey | Hersh | Hershberger | Hershell | Hershey | Hertel | </w:t>
      </w:r>
      <w:proofErr w:type="spellStart"/>
      <w:r w:rsidRPr="00BE752F">
        <w:t>Hertzfulian</w:t>
      </w:r>
      <w:proofErr w:type="spellEnd"/>
      <w:r w:rsidRPr="00BE752F">
        <w:t xml:space="preserve"> |</w:t>
      </w:r>
    </w:p>
    <w:p w14:paraId="78D1BE98" w14:textId="77777777" w:rsidR="00000000" w:rsidRPr="00BE752F" w:rsidRDefault="00000000">
      <w:proofErr w:type="spellStart"/>
      <w:r w:rsidRPr="00BE752F">
        <w:t>Hervez</w:t>
      </w:r>
      <w:proofErr w:type="spellEnd"/>
      <w:r w:rsidRPr="00BE752F">
        <w:t xml:space="preserve"> | Hervise | </w:t>
      </w:r>
      <w:proofErr w:type="spellStart"/>
      <w:r w:rsidRPr="00BE752F">
        <w:t>Herygh</w:t>
      </w:r>
      <w:proofErr w:type="spellEnd"/>
      <w:r w:rsidRPr="00BE752F">
        <w:t xml:space="preserve"> | Herzog | </w:t>
      </w:r>
      <w:proofErr w:type="spellStart"/>
      <w:r w:rsidRPr="00BE752F">
        <w:t>Hesa</w:t>
      </w:r>
      <w:proofErr w:type="spellEnd"/>
      <w:r w:rsidRPr="00BE752F">
        <w:t xml:space="preserve"> | Hesen | Heshima | Hesketh | Hesper | Hess | Hesse | Hessen | Hessie | Hester | Hesther | Heston |</w:t>
      </w:r>
    </w:p>
    <w:p w14:paraId="2189CBDA" w14:textId="77777777" w:rsidR="00000000" w:rsidRPr="00BE752F" w:rsidRDefault="00000000">
      <w:r w:rsidRPr="00BE752F">
        <w:t xml:space="preserve">Heta | Hetal | Heth | Hetrick | Hette | </w:t>
      </w:r>
      <w:proofErr w:type="spellStart"/>
      <w:r w:rsidRPr="00BE752F">
        <w:t>Hettiarachchige</w:t>
      </w:r>
      <w:proofErr w:type="spellEnd"/>
      <w:r w:rsidRPr="00BE752F">
        <w:t xml:space="preserve"> | Hetty | </w:t>
      </w:r>
      <w:proofErr w:type="spellStart"/>
      <w:r w:rsidRPr="00BE752F">
        <w:t>Hetuka</w:t>
      </w:r>
      <w:proofErr w:type="spellEnd"/>
      <w:r w:rsidRPr="00BE752F">
        <w:t xml:space="preserve"> | </w:t>
      </w:r>
      <w:proofErr w:type="spellStart"/>
      <w:r w:rsidRPr="00BE752F">
        <w:t>Heubre</w:t>
      </w:r>
      <w:proofErr w:type="spellEnd"/>
      <w:r w:rsidRPr="00BE752F">
        <w:t xml:space="preserve"> | Heulwen | Heulyn | Hevin | Hewan | Hewett | Hewitt | Hewlett</w:t>
      </w:r>
    </w:p>
    <w:p w14:paraId="3E5E1CC6" w14:textId="77777777" w:rsidR="00000000" w:rsidRPr="00BE752F" w:rsidRDefault="00000000">
      <w:r w:rsidRPr="00BE752F">
        <w:t xml:space="preserve">| Hexa | </w:t>
      </w:r>
      <w:proofErr w:type="spellStart"/>
      <w:r w:rsidRPr="00BE752F">
        <w:t>Hexacol</w:t>
      </w:r>
      <w:proofErr w:type="spellEnd"/>
      <w:r w:rsidRPr="00BE752F">
        <w:t xml:space="preserve"> | Hey | Heyer | Heylin | Heyltje | Heyward | Hez | Heza | Hezakiah | </w:t>
      </w:r>
      <w:proofErr w:type="spellStart"/>
      <w:r w:rsidRPr="00BE752F">
        <w:t>Hezal</w:t>
      </w:r>
      <w:proofErr w:type="spellEnd"/>
      <w:r w:rsidRPr="00BE752F">
        <w:t xml:space="preserve"> | Hezekiah | Hi | </w:t>
      </w:r>
      <w:proofErr w:type="spellStart"/>
      <w:r w:rsidRPr="00BE752F">
        <w:t>Hi'ilani</w:t>
      </w:r>
      <w:proofErr w:type="spellEnd"/>
      <w:r w:rsidRPr="00BE752F">
        <w:t xml:space="preserve"> | Hia | Hiam | </w:t>
      </w:r>
      <w:proofErr w:type="spellStart"/>
      <w:r w:rsidRPr="00BE752F">
        <w:t>Hiami</w:t>
      </w:r>
      <w:proofErr w:type="spellEnd"/>
      <w:r w:rsidRPr="00BE752F">
        <w:t xml:space="preserve"> | Hiatt |</w:t>
      </w:r>
    </w:p>
    <w:p w14:paraId="3B82A2B5" w14:textId="77777777" w:rsidR="00000000" w:rsidRPr="00BE752F" w:rsidRDefault="00000000">
      <w:r w:rsidRPr="00BE752F">
        <w:t xml:space="preserve">Hiawatha | Hiba | Hibah | Hiban | Hibba | Hibbard | </w:t>
      </w:r>
      <w:proofErr w:type="spellStart"/>
      <w:r w:rsidRPr="00BE752F">
        <w:t>Hibbo</w:t>
      </w:r>
      <w:proofErr w:type="spellEnd"/>
      <w:r w:rsidRPr="00BE752F">
        <w:t xml:space="preserve"> | Hibbs | Hibley | </w:t>
      </w:r>
      <w:proofErr w:type="spellStart"/>
      <w:r w:rsidRPr="00BE752F">
        <w:t>Hicela</w:t>
      </w:r>
      <w:proofErr w:type="spellEnd"/>
      <w:r w:rsidRPr="00BE752F">
        <w:t xml:space="preserve"> | Hick | Hickerson | Hickey | Hickman | Hickory | Hicks |</w:t>
      </w:r>
    </w:p>
    <w:p w14:paraId="1DA8DE3C" w14:textId="77777777" w:rsidR="00000000" w:rsidRPr="00BE752F" w:rsidRDefault="00000000">
      <w:r w:rsidRPr="00BE752F">
        <w:t>Hickson | Hicran | Hida | Hidalgo | Hidaya | Hidayet | Hidda | Hidde | Hide | Hideaki | Hideharu | Hidekazu | Hideki | Hidemaro | Hidemi |</w:t>
      </w:r>
    </w:p>
    <w:p w14:paraId="72626D86" w14:textId="77777777" w:rsidR="00000000" w:rsidRPr="00BE752F" w:rsidRDefault="00000000">
      <w:r w:rsidRPr="00BE752F">
        <w:t xml:space="preserve">Hideo | Hidetaka | </w:t>
      </w:r>
      <w:proofErr w:type="spellStart"/>
      <w:r w:rsidRPr="00BE752F">
        <w:t>Hidetanda</w:t>
      </w:r>
      <w:proofErr w:type="spellEnd"/>
      <w:r w:rsidRPr="00BE752F">
        <w:t xml:space="preserve"> | Hideyo | Hideyoshi | Hideyuki | Hidi | </w:t>
      </w:r>
      <w:proofErr w:type="spellStart"/>
      <w:r w:rsidRPr="00BE752F">
        <w:t>Hidyho</w:t>
      </w:r>
      <w:proofErr w:type="spellEnd"/>
      <w:r w:rsidRPr="00BE752F">
        <w:t xml:space="preserve"> | Hieke | Hielke | Hien | </w:t>
      </w:r>
      <w:proofErr w:type="spellStart"/>
      <w:r w:rsidRPr="00BE752F">
        <w:t>Hientje</w:t>
      </w:r>
      <w:proofErr w:type="spellEnd"/>
      <w:r w:rsidRPr="00BE752F">
        <w:t xml:space="preserve"> | Hiep | Hieronymus | Hieu | </w:t>
      </w:r>
      <w:proofErr w:type="spellStart"/>
      <w:r w:rsidRPr="00BE752F">
        <w:t>Hifo</w:t>
      </w:r>
      <w:proofErr w:type="spellEnd"/>
      <w:r w:rsidRPr="00BE752F">
        <w:t xml:space="preserve"> |</w:t>
      </w:r>
    </w:p>
    <w:p w14:paraId="4510A3B1" w14:textId="77777777" w:rsidR="00000000" w:rsidRPr="00BE752F" w:rsidRDefault="00000000">
      <w:r w:rsidRPr="00BE752F">
        <w:t xml:space="preserve">Hifumi | Higdon | Higgins | Higgs | High | Highsmith | Hight | Hightower | </w:t>
      </w:r>
      <w:proofErr w:type="spellStart"/>
      <w:r w:rsidRPr="00BE752F">
        <w:t>Hihikara</w:t>
      </w:r>
      <w:proofErr w:type="spellEnd"/>
      <w:r w:rsidRPr="00BE752F">
        <w:t xml:space="preserve"> | Hijab | Hijiri | Hijltje | Hikari | Hikaru | </w:t>
      </w:r>
      <w:proofErr w:type="spellStart"/>
      <w:r w:rsidRPr="00BE752F">
        <w:t>Hikila</w:t>
      </w:r>
      <w:proofErr w:type="spellEnd"/>
      <w:r w:rsidRPr="00BE752F">
        <w:t xml:space="preserve"> | Hikmat |</w:t>
      </w:r>
    </w:p>
    <w:p w14:paraId="2A649A70" w14:textId="77777777" w:rsidR="00000000" w:rsidRPr="00BE752F" w:rsidRDefault="00000000">
      <w:r w:rsidRPr="00BE752F">
        <w:t xml:space="preserve">Hikmet | Hiko | </w:t>
      </w:r>
      <w:proofErr w:type="spellStart"/>
      <w:r w:rsidRPr="00BE752F">
        <w:t>Hikuleo</w:t>
      </w:r>
      <w:proofErr w:type="spellEnd"/>
      <w:r w:rsidRPr="00BE752F">
        <w:t xml:space="preserve"> | Hil | Hila | Hilaire | Hilal | Hilan | </w:t>
      </w:r>
      <w:proofErr w:type="spellStart"/>
      <w:r w:rsidRPr="00BE752F">
        <w:t>Hilaras</w:t>
      </w:r>
      <w:proofErr w:type="spellEnd"/>
      <w:r w:rsidRPr="00BE752F">
        <w:t xml:space="preserve"> | </w:t>
      </w:r>
      <w:proofErr w:type="spellStart"/>
      <w:r w:rsidRPr="00BE752F">
        <w:t>Hilare</w:t>
      </w:r>
      <w:proofErr w:type="spellEnd"/>
      <w:r w:rsidRPr="00BE752F">
        <w:t xml:space="preserve"> | Hilari | Hilarie | Hilario | Hilarius | Hilary | Hilbert | Hild | Hilda |</w:t>
      </w:r>
    </w:p>
    <w:p w14:paraId="70858C0F" w14:textId="77777777" w:rsidR="00000000" w:rsidRPr="00BE752F" w:rsidRDefault="00000000">
      <w:r w:rsidRPr="00BE752F">
        <w:t xml:space="preserve">Hilde | Hildebrand | Hildebrandt | Hildegard | Hildemar | Hildimar | Hildo | Hildra | Hildred | Hildreth | Hildur | Hilen | Hilery | Hiles | </w:t>
      </w:r>
      <w:proofErr w:type="spellStart"/>
      <w:r w:rsidRPr="00BE752F">
        <w:t>Hili</w:t>
      </w:r>
      <w:proofErr w:type="spellEnd"/>
      <w:r w:rsidRPr="00BE752F">
        <w:t xml:space="preserve"> |</w:t>
      </w:r>
    </w:p>
    <w:p w14:paraId="4E5AFF54" w14:textId="77777777" w:rsidR="00000000" w:rsidRPr="00BE752F" w:rsidRDefault="00000000">
      <w:proofErr w:type="spellStart"/>
      <w:r w:rsidRPr="00BE752F">
        <w:t>Hiliaras</w:t>
      </w:r>
      <w:proofErr w:type="spellEnd"/>
      <w:r w:rsidRPr="00BE752F">
        <w:t xml:space="preserve"> | Hiliary | </w:t>
      </w:r>
      <w:proofErr w:type="spellStart"/>
      <w:r w:rsidRPr="00BE752F">
        <w:t>Hilje</w:t>
      </w:r>
      <w:proofErr w:type="spellEnd"/>
      <w:r w:rsidRPr="00BE752F">
        <w:t xml:space="preserve"> | Hiljo | Hilke | Hilkka | Hill | Hilla | Hillaire | Hillar | Hillard | Hillary | Hille | Hilleary | Hillegien | </w:t>
      </w:r>
      <w:proofErr w:type="spellStart"/>
      <w:r w:rsidRPr="00BE752F">
        <w:t>Hillegond</w:t>
      </w:r>
      <w:proofErr w:type="spellEnd"/>
      <w:r w:rsidRPr="00BE752F">
        <w:t xml:space="preserve"> | </w:t>
      </w:r>
      <w:proofErr w:type="spellStart"/>
      <w:r w:rsidRPr="00BE752F">
        <w:t>Hillegont</w:t>
      </w:r>
      <w:proofErr w:type="spellEnd"/>
      <w:r w:rsidRPr="00BE752F">
        <w:t xml:space="preserve"> |</w:t>
      </w:r>
    </w:p>
    <w:p w14:paraId="1402184E" w14:textId="77777777" w:rsidR="00000000" w:rsidRPr="00BE752F" w:rsidRDefault="00000000">
      <w:r w:rsidRPr="00BE752F">
        <w:t xml:space="preserve">Hiller | Hillery | Hilletje | Hillevi | Hilli | Hilliard | Hillie | Hillier | </w:t>
      </w:r>
      <w:proofErr w:type="spellStart"/>
      <w:r w:rsidRPr="00BE752F">
        <w:t>Hilligje</w:t>
      </w:r>
      <w:proofErr w:type="spellEnd"/>
      <w:r w:rsidRPr="00BE752F">
        <w:t xml:space="preserve"> | Hillis | Hillman | Hillory | Hills | Hilly | Hilman | Hilmar | </w:t>
      </w:r>
      <w:proofErr w:type="spellStart"/>
      <w:r w:rsidRPr="00BE752F">
        <w:t>Hilory</w:t>
      </w:r>
      <w:proofErr w:type="spellEnd"/>
      <w:r w:rsidRPr="00BE752F">
        <w:t xml:space="preserve"> | Hilppa |</w:t>
      </w:r>
    </w:p>
    <w:p w14:paraId="2F6B1332" w14:textId="77777777" w:rsidR="00000000" w:rsidRPr="00BE752F" w:rsidRDefault="00000000">
      <w:proofErr w:type="spellStart"/>
      <w:r w:rsidRPr="00BE752F">
        <w:t>Hilroy</w:t>
      </w:r>
      <w:proofErr w:type="spellEnd"/>
      <w:r w:rsidRPr="00BE752F">
        <w:t xml:space="preserve"> | Hilton | Hiltrud | </w:t>
      </w:r>
      <w:proofErr w:type="spellStart"/>
      <w:r w:rsidRPr="00BE752F">
        <w:t>Hiltrun</w:t>
      </w:r>
      <w:proofErr w:type="spellEnd"/>
      <w:r w:rsidRPr="00BE752F">
        <w:t xml:space="preserve"> | </w:t>
      </w:r>
      <w:proofErr w:type="spellStart"/>
      <w:r w:rsidRPr="00BE752F">
        <w:t>Hilva</w:t>
      </w:r>
      <w:proofErr w:type="spellEnd"/>
      <w:r w:rsidRPr="00BE752F">
        <w:t xml:space="preserve"> | </w:t>
      </w:r>
      <w:proofErr w:type="spellStart"/>
      <w:r w:rsidRPr="00BE752F">
        <w:t>Hilzarie</w:t>
      </w:r>
      <w:proofErr w:type="spellEnd"/>
      <w:r w:rsidRPr="00BE752F">
        <w:t xml:space="preserve"> | Him | Hima | Himachal | Himadri | Himaghna | Himaja | </w:t>
      </w:r>
      <w:proofErr w:type="spellStart"/>
      <w:r w:rsidRPr="00BE752F">
        <w:t>Himajyoti</w:t>
      </w:r>
      <w:proofErr w:type="spellEnd"/>
      <w:r w:rsidRPr="00BE752F">
        <w:t xml:space="preserve"> | </w:t>
      </w:r>
      <w:proofErr w:type="spellStart"/>
      <w:r w:rsidRPr="00BE752F">
        <w:t>Himakara</w:t>
      </w:r>
      <w:proofErr w:type="spellEnd"/>
      <w:r w:rsidRPr="00BE752F">
        <w:t xml:space="preserve"> | Himal | Himani</w:t>
      </w:r>
    </w:p>
    <w:p w14:paraId="39CC3B1C" w14:textId="77777777" w:rsidR="00000000" w:rsidRPr="00BE752F" w:rsidRDefault="00000000">
      <w:r w:rsidRPr="00BE752F">
        <w:t xml:space="preserve">| Himanshu | Himansu | </w:t>
      </w:r>
      <w:proofErr w:type="spellStart"/>
      <w:r w:rsidRPr="00BE752F">
        <w:t>Himarasmi</w:t>
      </w:r>
      <w:proofErr w:type="spellEnd"/>
      <w:r w:rsidRPr="00BE752F">
        <w:t xml:space="preserve"> | </w:t>
      </w:r>
      <w:proofErr w:type="spellStart"/>
      <w:r w:rsidRPr="00BE752F">
        <w:t>Himasailaja</w:t>
      </w:r>
      <w:proofErr w:type="spellEnd"/>
      <w:r w:rsidRPr="00BE752F">
        <w:t xml:space="preserve"> | Himasuta | </w:t>
      </w:r>
      <w:proofErr w:type="spellStart"/>
      <w:r w:rsidRPr="00BE752F">
        <w:t>Himavan</w:t>
      </w:r>
      <w:proofErr w:type="spellEnd"/>
      <w:r w:rsidRPr="00BE752F">
        <w:t xml:space="preserve"> | </w:t>
      </w:r>
      <w:proofErr w:type="spellStart"/>
      <w:r w:rsidRPr="00BE752F">
        <w:t>Himavana</w:t>
      </w:r>
      <w:proofErr w:type="spellEnd"/>
      <w:r w:rsidRPr="00BE752F">
        <w:t xml:space="preserve"> | </w:t>
      </w:r>
      <w:proofErr w:type="spellStart"/>
      <w:r w:rsidRPr="00BE752F">
        <w:t>Himavata</w:t>
      </w:r>
      <w:proofErr w:type="spellEnd"/>
      <w:r w:rsidRPr="00BE752F">
        <w:t xml:space="preserve"> | Hime | Himes | </w:t>
      </w:r>
      <w:proofErr w:type="spellStart"/>
      <w:r w:rsidRPr="00BE752F">
        <w:t>Himfi</w:t>
      </w:r>
      <w:proofErr w:type="spellEnd"/>
      <w:r w:rsidRPr="00BE752F">
        <w:t xml:space="preserve"> | Himi | </w:t>
      </w:r>
      <w:proofErr w:type="spellStart"/>
      <w:r w:rsidRPr="00BE752F">
        <w:t>Himidi</w:t>
      </w:r>
      <w:proofErr w:type="spellEnd"/>
      <w:r w:rsidRPr="00BE752F">
        <w:t xml:space="preserve"> | Himmat |</w:t>
      </w:r>
    </w:p>
    <w:p w14:paraId="6B0461C2" w14:textId="77777777" w:rsidR="00000000" w:rsidRPr="00BE752F" w:rsidRDefault="00000000">
      <w:proofErr w:type="spellStart"/>
      <w:r w:rsidRPr="00BE752F">
        <w:t>Himosra</w:t>
      </w:r>
      <w:proofErr w:type="spellEnd"/>
      <w:r w:rsidRPr="00BE752F">
        <w:t xml:space="preserve"> | Hin | Hina | Hinako | Hinal | Hinauri | Hind | Hinda | Hinde | Hindey | Hindman | </w:t>
      </w:r>
      <w:proofErr w:type="spellStart"/>
      <w:r w:rsidRPr="00BE752F">
        <w:t>Hindok</w:t>
      </w:r>
      <w:proofErr w:type="spellEnd"/>
      <w:r w:rsidRPr="00BE752F">
        <w:t xml:space="preserve"> | Hindola | </w:t>
      </w:r>
      <w:proofErr w:type="spellStart"/>
      <w:r w:rsidRPr="00BE752F">
        <w:t>Hindrikje</w:t>
      </w:r>
      <w:proofErr w:type="spellEnd"/>
      <w:r w:rsidRPr="00BE752F">
        <w:t xml:space="preserve"> | Hinds | Hindy |</w:t>
      </w:r>
    </w:p>
    <w:p w14:paraId="22273F59" w14:textId="77777777" w:rsidR="00000000" w:rsidRPr="00BE752F" w:rsidRDefault="00000000">
      <w:proofErr w:type="spellStart"/>
      <w:r w:rsidRPr="00BE752F">
        <w:t>Hinekoorangi</w:t>
      </w:r>
      <w:proofErr w:type="spellEnd"/>
      <w:r w:rsidRPr="00BE752F">
        <w:t xml:space="preserve"> | Hinemoa | </w:t>
      </w:r>
      <w:proofErr w:type="spellStart"/>
      <w:r w:rsidRPr="00BE752F">
        <w:t>Hinenuitepoo</w:t>
      </w:r>
      <w:proofErr w:type="spellEnd"/>
      <w:r w:rsidRPr="00BE752F">
        <w:t xml:space="preserve"> | Hines | Hing | Hinke | Hinkle | Hinkley | Hinman | Hinojosa | Hinshaw | Hinson | Hinton | Hintz | </w:t>
      </w:r>
      <w:proofErr w:type="spellStart"/>
      <w:r w:rsidRPr="00BE752F">
        <w:t>Hiom</w:t>
      </w:r>
      <w:proofErr w:type="spellEnd"/>
    </w:p>
    <w:p w14:paraId="56B5F426" w14:textId="77777777" w:rsidR="00000000" w:rsidRPr="00BE752F" w:rsidRDefault="00000000">
      <w:r w:rsidRPr="00BE752F">
        <w:t xml:space="preserve">| </w:t>
      </w:r>
      <w:proofErr w:type="spellStart"/>
      <w:r w:rsidRPr="00BE752F">
        <w:t>Hipakeiki</w:t>
      </w:r>
      <w:proofErr w:type="spellEnd"/>
      <w:r w:rsidRPr="00BE752F">
        <w:t xml:space="preserve"> | </w:t>
      </w:r>
      <w:proofErr w:type="spellStart"/>
      <w:r w:rsidRPr="00BE752F">
        <w:t>Hiperu</w:t>
      </w:r>
      <w:proofErr w:type="spellEnd"/>
      <w:r w:rsidRPr="00BE752F">
        <w:t xml:space="preserve"> | Hipp | Hippo | Hippodrome | Hippolyte | Hir | Hira | </w:t>
      </w:r>
      <w:proofErr w:type="spellStart"/>
      <w:r w:rsidRPr="00BE752F">
        <w:t>Hirael</w:t>
      </w:r>
      <w:proofErr w:type="spellEnd"/>
      <w:r w:rsidRPr="00BE752F">
        <w:t xml:space="preserve"> | Hirah | Hiraka | Hiral | Hiralal | </w:t>
      </w:r>
      <w:proofErr w:type="spellStart"/>
      <w:r w:rsidRPr="00BE752F">
        <w:t>Hirananda</w:t>
      </w:r>
      <w:proofErr w:type="spellEnd"/>
      <w:r w:rsidRPr="00BE752F">
        <w:t xml:space="preserve"> | </w:t>
      </w:r>
      <w:proofErr w:type="spellStart"/>
      <w:r w:rsidRPr="00BE752F">
        <w:t>Hiranga</w:t>
      </w:r>
      <w:proofErr w:type="spellEnd"/>
      <w:r w:rsidRPr="00BE752F">
        <w:t xml:space="preserve"> | Hiranya</w:t>
      </w:r>
    </w:p>
    <w:p w14:paraId="1D644633" w14:textId="77777777" w:rsidR="00000000" w:rsidRPr="00BE752F" w:rsidRDefault="00000000">
      <w:r w:rsidRPr="00BE752F">
        <w:t xml:space="preserve">| Hiranyagarbha | </w:t>
      </w:r>
      <w:proofErr w:type="spellStart"/>
      <w:r w:rsidRPr="00BE752F">
        <w:t>Hiranyaretas</w:t>
      </w:r>
      <w:proofErr w:type="spellEnd"/>
      <w:r w:rsidRPr="00BE752F">
        <w:t xml:space="preserve"> | </w:t>
      </w:r>
      <w:proofErr w:type="spellStart"/>
      <w:r w:rsidRPr="00BE752F">
        <w:t>Hiranyavaha</w:t>
      </w:r>
      <w:proofErr w:type="spellEnd"/>
      <w:r w:rsidRPr="00BE752F">
        <w:t xml:space="preserve"> | </w:t>
      </w:r>
      <w:proofErr w:type="spellStart"/>
      <w:r w:rsidRPr="00BE752F">
        <w:t>Hirarama</w:t>
      </w:r>
      <w:proofErr w:type="spellEnd"/>
      <w:r w:rsidRPr="00BE752F">
        <w:t xml:space="preserve"> | Hiren | </w:t>
      </w:r>
      <w:proofErr w:type="spellStart"/>
      <w:r w:rsidRPr="00BE752F">
        <w:t>Hirisipra</w:t>
      </w:r>
      <w:proofErr w:type="spellEnd"/>
      <w:r w:rsidRPr="00BE752F">
        <w:t xml:space="preserve"> | </w:t>
      </w:r>
      <w:proofErr w:type="spellStart"/>
      <w:r w:rsidRPr="00BE752F">
        <w:t>Hirnayaretas</w:t>
      </w:r>
      <w:proofErr w:type="spellEnd"/>
      <w:r w:rsidRPr="00BE752F">
        <w:t xml:space="preserve"> | </w:t>
      </w:r>
      <w:proofErr w:type="spellStart"/>
      <w:r w:rsidRPr="00BE752F">
        <w:t>Hirnaykasipu</w:t>
      </w:r>
      <w:proofErr w:type="spellEnd"/>
      <w:r w:rsidRPr="00BE752F">
        <w:t xml:space="preserve"> | Hiro | Hiroaki | Hirofumi | Hirohisa |</w:t>
      </w:r>
    </w:p>
    <w:p w14:paraId="2AE5D7B0" w14:textId="77777777" w:rsidR="00000000" w:rsidRPr="00BE752F" w:rsidRDefault="00000000">
      <w:r w:rsidRPr="00BE752F">
        <w:t>Hirohito | Hiroji | Hiroka | Hirokazu | Hiroko | Hiromi | Hiromusi | Hironobu | Hiroo | Hiroshi | Hiroto | Hirotsugu | Hiroyasu | Hiroyuki | Hirsch</w:t>
      </w:r>
    </w:p>
    <w:p w14:paraId="4E904783" w14:textId="77777777" w:rsidR="00000000" w:rsidRPr="00BE752F" w:rsidRDefault="00000000">
      <w:r w:rsidRPr="00BE752F">
        <w:t xml:space="preserve">| Hirsi | Hiruni | Hiryur | Hisa | Hisae | </w:t>
      </w:r>
      <w:proofErr w:type="spellStart"/>
      <w:r w:rsidRPr="00BE752F">
        <w:t>Hisani</w:t>
      </w:r>
      <w:proofErr w:type="spellEnd"/>
      <w:r w:rsidRPr="00BE752F">
        <w:t xml:space="preserve"> | Hisashi | Hisayo | Hiske | </w:t>
      </w:r>
      <w:proofErr w:type="spellStart"/>
      <w:r w:rsidRPr="00BE752F">
        <w:t>Hiskia</w:t>
      </w:r>
      <w:proofErr w:type="spellEnd"/>
      <w:r w:rsidRPr="00BE752F">
        <w:t xml:space="preserve"> | Histed | Historia | Hit | Hita | Hitasa | </w:t>
      </w:r>
      <w:proofErr w:type="spellStart"/>
      <w:r w:rsidRPr="00BE752F">
        <w:t>Hitaspa</w:t>
      </w:r>
      <w:proofErr w:type="spellEnd"/>
      <w:r w:rsidRPr="00BE752F">
        <w:t xml:space="preserve"> | Hitchcock | Hite</w:t>
      </w:r>
    </w:p>
    <w:p w14:paraId="10145EDC" w14:textId="77777777" w:rsidR="00000000" w:rsidRPr="00BE752F" w:rsidRDefault="00000000">
      <w:r w:rsidRPr="00BE752F">
        <w:t xml:space="preserve">| Hiten | Hitendra | </w:t>
      </w:r>
      <w:proofErr w:type="spellStart"/>
      <w:r w:rsidRPr="00BE752F">
        <w:t>Hitendrah</w:t>
      </w:r>
      <w:proofErr w:type="spellEnd"/>
      <w:r w:rsidRPr="00BE752F">
        <w:t xml:space="preserve"> | Hitesh | </w:t>
      </w:r>
      <w:proofErr w:type="spellStart"/>
      <w:r w:rsidRPr="00BE752F">
        <w:t>Hitmonchan</w:t>
      </w:r>
      <w:proofErr w:type="spellEnd"/>
      <w:r w:rsidRPr="00BE752F">
        <w:t xml:space="preserve"> | </w:t>
      </w:r>
      <w:proofErr w:type="spellStart"/>
      <w:r w:rsidRPr="00BE752F">
        <w:t>Hitmonlee</w:t>
      </w:r>
      <w:proofErr w:type="spellEnd"/>
      <w:r w:rsidRPr="00BE752F">
        <w:t xml:space="preserve"> | </w:t>
      </w:r>
      <w:proofErr w:type="spellStart"/>
      <w:r w:rsidRPr="00BE752F">
        <w:t>Hitomaru</w:t>
      </w:r>
      <w:proofErr w:type="spellEnd"/>
      <w:r w:rsidRPr="00BE752F">
        <w:t xml:space="preserve"> | </w:t>
      </w:r>
      <w:proofErr w:type="spellStart"/>
      <w:r w:rsidRPr="00BE752F">
        <w:t>Hitori</w:t>
      </w:r>
      <w:proofErr w:type="spellEnd"/>
      <w:r w:rsidRPr="00BE752F">
        <w:t xml:space="preserve"> | Hitoshi | Hitt | </w:t>
      </w:r>
      <w:proofErr w:type="spellStart"/>
      <w:r w:rsidRPr="00BE752F">
        <w:t>Hitty</w:t>
      </w:r>
      <w:proofErr w:type="spellEnd"/>
      <w:r w:rsidRPr="00BE752F">
        <w:t xml:space="preserve"> | Hitu | Hiu | Hiva | </w:t>
      </w:r>
      <w:proofErr w:type="spellStart"/>
      <w:r w:rsidRPr="00BE752F">
        <w:t>Hivan</w:t>
      </w:r>
      <w:proofErr w:type="spellEnd"/>
      <w:r w:rsidRPr="00BE752F">
        <w:t xml:space="preserve"> | </w:t>
      </w:r>
      <w:proofErr w:type="spellStart"/>
      <w:r w:rsidRPr="00BE752F">
        <w:t>Hiwahikeiki</w:t>
      </w:r>
      <w:proofErr w:type="spellEnd"/>
    </w:p>
    <w:p w14:paraId="7887D178" w14:textId="77777777" w:rsidR="00000000" w:rsidRPr="00BE752F" w:rsidRDefault="00000000">
      <w:r w:rsidRPr="00BE752F">
        <w:t xml:space="preserve">| Hix | Hixon | Hixson | </w:t>
      </w:r>
      <w:proofErr w:type="spellStart"/>
      <w:r w:rsidRPr="00BE752F">
        <w:t>Hnunga</w:t>
      </w:r>
      <w:proofErr w:type="spellEnd"/>
      <w:r w:rsidRPr="00BE752F">
        <w:t xml:space="preserve"> | Ho | </w:t>
      </w:r>
      <w:proofErr w:type="spellStart"/>
      <w:r w:rsidRPr="00BE752F">
        <w:t>Ho'elun</w:t>
      </w:r>
      <w:proofErr w:type="spellEnd"/>
      <w:r w:rsidRPr="00BE752F">
        <w:t xml:space="preserve"> | </w:t>
      </w:r>
      <w:proofErr w:type="spellStart"/>
      <w:r w:rsidRPr="00BE752F">
        <w:t>Ho'olana</w:t>
      </w:r>
      <w:proofErr w:type="spellEnd"/>
      <w:r w:rsidRPr="00BE752F">
        <w:t xml:space="preserve"> | Hoa | </w:t>
      </w:r>
      <w:proofErr w:type="spellStart"/>
      <w:r w:rsidRPr="00BE752F">
        <w:t>Hoaalohakupa'a</w:t>
      </w:r>
      <w:proofErr w:type="spellEnd"/>
      <w:r w:rsidRPr="00BE752F">
        <w:t xml:space="preserve"> | Hoac | Hoag | Hoagie | Hoagland | Hoai | </w:t>
      </w:r>
      <w:proofErr w:type="spellStart"/>
      <w:r w:rsidRPr="00BE752F">
        <w:t>Hoainam</w:t>
      </w:r>
      <w:proofErr w:type="spellEnd"/>
      <w:r w:rsidRPr="00BE752F">
        <w:t xml:space="preserve"> | Hoaka</w:t>
      </w:r>
    </w:p>
    <w:p w14:paraId="0D7BE79A" w14:textId="77777777" w:rsidR="00000000" w:rsidRPr="00BE752F" w:rsidRDefault="00000000">
      <w:r w:rsidRPr="00BE752F">
        <w:t xml:space="preserve">| </w:t>
      </w:r>
      <w:proofErr w:type="spellStart"/>
      <w:r w:rsidRPr="00BE752F">
        <w:t>Hoalohalani</w:t>
      </w:r>
      <w:proofErr w:type="spellEnd"/>
      <w:r w:rsidRPr="00BE752F">
        <w:t xml:space="preserve"> | </w:t>
      </w:r>
      <w:proofErr w:type="spellStart"/>
      <w:r w:rsidRPr="00BE752F">
        <w:t>Hoalohanani</w:t>
      </w:r>
      <w:proofErr w:type="spellEnd"/>
      <w:r w:rsidRPr="00BE752F">
        <w:t xml:space="preserve"> | Hoan | Hoang | Hoard | Hobbes | Hobbie | Hobbit | Hobbs | </w:t>
      </w:r>
      <w:proofErr w:type="spellStart"/>
      <w:r w:rsidRPr="00BE752F">
        <w:t>HobGoblin</w:t>
      </w:r>
      <w:proofErr w:type="spellEnd"/>
      <w:r w:rsidRPr="00BE752F">
        <w:t xml:space="preserve"> | </w:t>
      </w:r>
      <w:proofErr w:type="spellStart"/>
      <w:r w:rsidRPr="00BE752F">
        <w:t>Hobianu</w:t>
      </w:r>
      <w:proofErr w:type="spellEnd"/>
      <w:r w:rsidRPr="00BE752F">
        <w:t xml:space="preserve"> | Hobie | Hobo | Hobson |</w:t>
      </w:r>
    </w:p>
    <w:p w14:paraId="6570ADEC" w14:textId="77777777" w:rsidR="00000000" w:rsidRPr="00BE752F" w:rsidRDefault="00000000">
      <w:r w:rsidRPr="00BE752F">
        <w:t xml:space="preserve">Hoc | Hoch | Hochstetler | Hocine | Hockenberry | Hockett | Hoda | Hodge | Hodges | Hodgkins | Hodgson | Hodiah | Hodo | </w:t>
      </w:r>
      <w:proofErr w:type="spellStart"/>
      <w:r w:rsidRPr="00BE752F">
        <w:t>Hodori</w:t>
      </w:r>
      <w:proofErr w:type="spellEnd"/>
      <w:r w:rsidRPr="00BE752F">
        <w:t xml:space="preserve"> |</w:t>
      </w:r>
    </w:p>
    <w:p w14:paraId="2ECD32AB" w14:textId="77777777" w:rsidR="00000000" w:rsidRPr="00BE752F" w:rsidRDefault="00000000">
      <w:r w:rsidRPr="00BE752F">
        <w:t xml:space="preserve">Hodson | Hoe | Hoel | Hoelscher | Hoer | </w:t>
      </w:r>
      <w:proofErr w:type="spellStart"/>
      <w:r w:rsidRPr="00BE752F">
        <w:t>Hoertje</w:t>
      </w:r>
      <w:proofErr w:type="spellEnd"/>
      <w:r w:rsidRPr="00BE752F">
        <w:t xml:space="preserve"> | Hoey | Hofer | Hoff | Hoffer | Hoffman | Hoffmann | Hofmann | Hog | Hogan | Hogba |</w:t>
      </w:r>
    </w:p>
    <w:p w14:paraId="111D8E3C" w14:textId="77777777" w:rsidR="00000000" w:rsidRPr="00BE752F" w:rsidRDefault="00000000">
      <w:r w:rsidRPr="00BE752F">
        <w:t xml:space="preserve">Hogg | Hoggard | Hogue | Hoi | </w:t>
      </w:r>
      <w:proofErr w:type="spellStart"/>
      <w:r w:rsidRPr="00BE752F">
        <w:t>Hoiekjen</w:t>
      </w:r>
      <w:proofErr w:type="spellEnd"/>
      <w:r w:rsidRPr="00BE752F">
        <w:t xml:space="preserve"> | </w:t>
      </w:r>
      <w:proofErr w:type="spellStart"/>
      <w:r w:rsidRPr="00BE752F">
        <w:t>Hoiley</w:t>
      </w:r>
      <w:proofErr w:type="spellEnd"/>
      <w:r w:rsidRPr="00BE752F">
        <w:t xml:space="preserve"> | Hojo | Hok | Hoke | Hoki | Hoku | </w:t>
      </w:r>
      <w:proofErr w:type="spellStart"/>
      <w:r w:rsidRPr="00BE752F">
        <w:t>Hoku'alohi</w:t>
      </w:r>
      <w:proofErr w:type="spellEnd"/>
      <w:r w:rsidRPr="00BE752F">
        <w:t xml:space="preserve"> | </w:t>
      </w:r>
      <w:proofErr w:type="spellStart"/>
      <w:r w:rsidRPr="00BE752F">
        <w:t>Hokuao</w:t>
      </w:r>
      <w:proofErr w:type="spellEnd"/>
      <w:r w:rsidRPr="00BE752F">
        <w:t xml:space="preserve"> | </w:t>
      </w:r>
      <w:proofErr w:type="spellStart"/>
      <w:r w:rsidRPr="00BE752F">
        <w:t>Hokuaonani</w:t>
      </w:r>
      <w:proofErr w:type="spellEnd"/>
      <w:r w:rsidRPr="00BE752F">
        <w:t xml:space="preserve"> | Hokulani | Hokuto</w:t>
      </w:r>
    </w:p>
    <w:p w14:paraId="35E64B8B" w14:textId="77777777" w:rsidR="00000000" w:rsidRPr="00BE752F" w:rsidRDefault="00000000">
      <w:r w:rsidRPr="00BE752F">
        <w:t>| Hol | Hola | Holbert | Holbrook | Holcomb | Holcombe | Holden | Holder | Holdin | Holeman | Holger | Holguin | Holiday | Holifield | Holika |</w:t>
      </w:r>
    </w:p>
    <w:p w14:paraId="5EECF2BA" w14:textId="77777777" w:rsidR="00000000" w:rsidRPr="00BE752F" w:rsidRDefault="00000000">
      <w:proofErr w:type="spellStart"/>
      <w:r w:rsidRPr="00BE752F">
        <w:t>Holisi</w:t>
      </w:r>
      <w:proofErr w:type="spellEnd"/>
      <w:r w:rsidRPr="00BE752F">
        <w:t xml:space="preserve"> | Hollace | Hollan | Holland | Hollander | Hollar | Holle | </w:t>
      </w:r>
      <w:proofErr w:type="spellStart"/>
      <w:r w:rsidRPr="00BE752F">
        <w:t>Hollea</w:t>
      </w:r>
      <w:proofErr w:type="spellEnd"/>
      <w:r w:rsidRPr="00BE752F">
        <w:t xml:space="preserve"> | Hollenbeck | Holler | Holley | Hollice | Holliday | Hollie | Hollifield |</w:t>
      </w:r>
    </w:p>
    <w:p w14:paraId="4328C49A" w14:textId="77777777" w:rsidR="00000000" w:rsidRPr="00BE752F" w:rsidRDefault="00000000">
      <w:r w:rsidRPr="00BE752F">
        <w:t>Holliman | Hollin | Hollinger | Hollingsworth | Hollins | Hollis | Hollister | Holloman | Holloway | Hollowell | Holly | Hollywood | Holm | Holman |</w:t>
      </w:r>
    </w:p>
    <w:p w14:paraId="0E0B2B87" w14:textId="77777777" w:rsidR="00000000" w:rsidRPr="00BE752F" w:rsidRDefault="00000000">
      <w:r w:rsidRPr="00BE752F">
        <w:t xml:space="preserve">Holmes | Holmquist | </w:t>
      </w:r>
      <w:proofErr w:type="spellStart"/>
      <w:r w:rsidRPr="00BE752F">
        <w:t>Holomakani</w:t>
      </w:r>
      <w:proofErr w:type="spellEnd"/>
      <w:r w:rsidRPr="00BE752F">
        <w:t xml:space="preserve"> | Holst | Holston | Holt | Holton | Holtz | Holy | Holzer | Hom | Homa | Homaira | </w:t>
      </w:r>
      <w:proofErr w:type="spellStart"/>
      <w:r w:rsidRPr="00BE752F">
        <w:t>Homakala</w:t>
      </w:r>
      <w:proofErr w:type="spellEnd"/>
      <w:r w:rsidRPr="00BE752F">
        <w:t xml:space="preserve"> | </w:t>
      </w:r>
      <w:proofErr w:type="spellStart"/>
      <w:r w:rsidRPr="00BE752F">
        <w:t>Homakashti</w:t>
      </w:r>
      <w:proofErr w:type="spellEnd"/>
      <w:r w:rsidRPr="00BE752F">
        <w:t xml:space="preserve"> |</w:t>
      </w:r>
    </w:p>
    <w:p w14:paraId="5D919CE1" w14:textId="77777777" w:rsidR="00000000" w:rsidRPr="00BE752F" w:rsidRDefault="00000000">
      <w:r w:rsidRPr="00BE752F">
        <w:t xml:space="preserve">Homan | </w:t>
      </w:r>
      <w:proofErr w:type="spellStart"/>
      <w:r w:rsidRPr="00BE752F">
        <w:t>Homashala</w:t>
      </w:r>
      <w:proofErr w:type="spellEnd"/>
      <w:r w:rsidRPr="00BE752F">
        <w:t xml:space="preserve"> | Home | Homer | Homey | Homi | Homie | Homiya | Homo | Hon | Honaker | Honami | Honcho | Honda | Honea |</w:t>
      </w:r>
    </w:p>
    <w:p w14:paraId="363C3E7A" w14:textId="77777777" w:rsidR="00000000" w:rsidRPr="00BE752F" w:rsidRDefault="00000000">
      <w:r w:rsidRPr="00BE752F">
        <w:t xml:space="preserve">Honeah | </w:t>
      </w:r>
      <w:proofErr w:type="spellStart"/>
      <w:r w:rsidRPr="00BE752F">
        <w:t>Honekakala</w:t>
      </w:r>
      <w:proofErr w:type="spellEnd"/>
      <w:r w:rsidRPr="00BE752F">
        <w:t xml:space="preserve"> | Honesty | Honey | Honeybunch | Honeycutt | Honeysuckle | Hong | </w:t>
      </w:r>
      <w:proofErr w:type="spellStart"/>
      <w:r w:rsidRPr="00BE752F">
        <w:t>Hongxia</w:t>
      </w:r>
      <w:proofErr w:type="spellEnd"/>
      <w:r w:rsidRPr="00BE752F">
        <w:t xml:space="preserve"> | </w:t>
      </w:r>
      <w:proofErr w:type="spellStart"/>
      <w:r w:rsidRPr="00BE752F">
        <w:t>Hongyun</w:t>
      </w:r>
      <w:proofErr w:type="spellEnd"/>
      <w:r w:rsidRPr="00BE752F">
        <w:t xml:space="preserve"> | </w:t>
      </w:r>
      <w:proofErr w:type="spellStart"/>
      <w:r w:rsidRPr="00BE752F">
        <w:t>Hongzheng</w:t>
      </w:r>
      <w:proofErr w:type="spellEnd"/>
      <w:r w:rsidRPr="00BE752F">
        <w:t xml:space="preserve"> | Honi | Honky |</w:t>
      </w:r>
    </w:p>
    <w:p w14:paraId="4035A6E3" w14:textId="77777777" w:rsidR="00000000" w:rsidRPr="00BE752F" w:rsidRDefault="00000000">
      <w:r w:rsidRPr="00BE752F">
        <w:t xml:space="preserve">Honna | Honnenahalli | Honor | Honora | Honoratas | Honore | Honoree | </w:t>
      </w:r>
      <w:proofErr w:type="spellStart"/>
      <w:r w:rsidRPr="00BE752F">
        <w:t>Honour</w:t>
      </w:r>
      <w:proofErr w:type="spellEnd"/>
      <w:r w:rsidRPr="00BE752F">
        <w:t xml:space="preserve"> | Honovi | </w:t>
      </w:r>
      <w:proofErr w:type="spellStart"/>
      <w:r w:rsidRPr="00BE752F">
        <w:t>Hontas</w:t>
      </w:r>
      <w:proofErr w:type="spellEnd"/>
      <w:r w:rsidRPr="00BE752F">
        <w:t xml:space="preserve"> | Hony | </w:t>
      </w:r>
      <w:proofErr w:type="spellStart"/>
      <w:r w:rsidRPr="00BE752F">
        <w:t>Honyeku</w:t>
      </w:r>
      <w:proofErr w:type="spellEnd"/>
      <w:r w:rsidRPr="00BE752F">
        <w:t xml:space="preserve"> | Hoo | Hooch | Hood |</w:t>
      </w:r>
    </w:p>
    <w:p w14:paraId="655020C3" w14:textId="77777777" w:rsidR="00000000" w:rsidRPr="00BE752F" w:rsidRDefault="00000000">
      <w:r w:rsidRPr="00BE752F">
        <w:t xml:space="preserve">Hook | Hooker | Hooks | Hooligan | Hoon | Hoong | Hooper | Hoosier | Hooten | </w:t>
      </w:r>
      <w:proofErr w:type="spellStart"/>
      <w:r w:rsidRPr="00BE752F">
        <w:t>HootHoot</w:t>
      </w:r>
      <w:proofErr w:type="spellEnd"/>
      <w:r w:rsidRPr="00BE752F">
        <w:t xml:space="preserve"> | Hootie | Hoover | </w:t>
      </w:r>
      <w:proofErr w:type="spellStart"/>
      <w:r w:rsidRPr="00BE752F">
        <w:t>Hoozie</w:t>
      </w:r>
      <w:proofErr w:type="spellEnd"/>
      <w:r w:rsidRPr="00BE752F">
        <w:t xml:space="preserve"> | Hop | Hope | Hopei |</w:t>
      </w:r>
    </w:p>
    <w:p w14:paraId="4E05D1EC" w14:textId="77777777" w:rsidR="00000000" w:rsidRPr="00BE752F" w:rsidRDefault="00000000">
      <w:proofErr w:type="spellStart"/>
      <w:r w:rsidRPr="00BE752F">
        <w:t>Hopestill</w:t>
      </w:r>
      <w:proofErr w:type="spellEnd"/>
      <w:r w:rsidRPr="00BE752F">
        <w:t xml:space="preserve"> | Hopeton | Hopi | Hopie | Hopkins | Hoppe | Hopper | Hopson | Hor | Horace | Horae | Horan | Hord | </w:t>
      </w:r>
      <w:proofErr w:type="spellStart"/>
      <w:r w:rsidRPr="00BE752F">
        <w:t>Horesa</w:t>
      </w:r>
      <w:proofErr w:type="spellEnd"/>
      <w:r w:rsidRPr="00BE752F">
        <w:t xml:space="preserve"> | Horia | Horizon |</w:t>
      </w:r>
    </w:p>
    <w:p w14:paraId="505338F4" w14:textId="77777777" w:rsidR="00000000" w:rsidRPr="00BE752F" w:rsidRDefault="00000000">
      <w:r w:rsidRPr="00BE752F">
        <w:t xml:space="preserve">Horn | Hornback | Horne | Horner | Horning | Hornsby | Horomona | Horowhenua | Horowitz | Horrid | </w:t>
      </w:r>
      <w:proofErr w:type="spellStart"/>
      <w:r w:rsidRPr="00BE752F">
        <w:t>Horsea</w:t>
      </w:r>
      <w:proofErr w:type="spellEnd"/>
      <w:r w:rsidRPr="00BE752F">
        <w:t xml:space="preserve"> | Horsley | Horst | Hortencia |</w:t>
      </w:r>
    </w:p>
    <w:p w14:paraId="23BCC9E6" w14:textId="77777777" w:rsidR="00000000" w:rsidRPr="00BE752F" w:rsidRDefault="00000000">
      <w:r w:rsidRPr="00BE752F">
        <w:t xml:space="preserve">Hortense | Horton | Horus | Horvath | Hosanna | Hosannah | Hosea | Hosey | Hoshi | Hoshiko | Hosiah | Hoskins | </w:t>
      </w:r>
      <w:proofErr w:type="spellStart"/>
      <w:r w:rsidRPr="00BE752F">
        <w:t>Hoson</w:t>
      </w:r>
      <w:proofErr w:type="spellEnd"/>
      <w:r w:rsidRPr="00BE752F">
        <w:t xml:space="preserve"> | Hoss | Hostetler |</w:t>
      </w:r>
    </w:p>
    <w:p w14:paraId="1C9A4D8E" w14:textId="77777777" w:rsidR="00000000" w:rsidRPr="00BE752F" w:rsidRDefault="00000000">
      <w:r w:rsidRPr="00BE752F">
        <w:t xml:space="preserve">Hostetter | </w:t>
      </w:r>
      <w:proofErr w:type="spellStart"/>
      <w:r w:rsidRPr="00BE752F">
        <w:t>Hosvi</w:t>
      </w:r>
      <w:proofErr w:type="spellEnd"/>
      <w:r w:rsidRPr="00BE752F">
        <w:t xml:space="preserve"> | Hota | </w:t>
      </w:r>
      <w:proofErr w:type="spellStart"/>
      <w:r w:rsidRPr="00BE752F">
        <w:t>Hotaia</w:t>
      </w:r>
      <w:proofErr w:type="spellEnd"/>
      <w:r w:rsidRPr="00BE752F">
        <w:t xml:space="preserve"> | Hotaru | Hotchkiss | </w:t>
      </w:r>
      <w:proofErr w:type="spellStart"/>
      <w:r w:rsidRPr="00BE752F">
        <w:t>Hotodufia</w:t>
      </w:r>
      <w:proofErr w:type="spellEnd"/>
      <w:r w:rsidRPr="00BE752F">
        <w:t xml:space="preserve"> | </w:t>
      </w:r>
      <w:proofErr w:type="spellStart"/>
      <w:r w:rsidRPr="00BE752F">
        <w:t>Hotowosi</w:t>
      </w:r>
      <w:proofErr w:type="spellEnd"/>
      <w:r w:rsidRPr="00BE752F">
        <w:t xml:space="preserve"> | Hotra | </w:t>
      </w:r>
      <w:proofErr w:type="spellStart"/>
      <w:r w:rsidRPr="00BE752F">
        <w:t>Hotravahana</w:t>
      </w:r>
      <w:proofErr w:type="spellEnd"/>
      <w:r w:rsidRPr="00BE752F">
        <w:t xml:space="preserve"> | Hotri | </w:t>
      </w:r>
      <w:proofErr w:type="spellStart"/>
      <w:r w:rsidRPr="00BE752F">
        <w:t>Hotriya</w:t>
      </w:r>
      <w:proofErr w:type="spellEnd"/>
      <w:r w:rsidRPr="00BE752F">
        <w:t xml:space="preserve"> | </w:t>
      </w:r>
      <w:proofErr w:type="spellStart"/>
      <w:r w:rsidRPr="00BE752F">
        <w:t>Hoturapa</w:t>
      </w:r>
      <w:proofErr w:type="spellEnd"/>
      <w:r w:rsidRPr="00BE752F">
        <w:t xml:space="preserve"> | Hoturoa |</w:t>
      </w:r>
    </w:p>
    <w:p w14:paraId="669E019F" w14:textId="77777777" w:rsidR="00000000" w:rsidRPr="00BE752F" w:rsidRDefault="00000000">
      <w:r w:rsidRPr="00BE752F">
        <w:t xml:space="preserve">Hou | Houchin | Houck | Houda | </w:t>
      </w:r>
      <w:proofErr w:type="spellStart"/>
      <w:r w:rsidRPr="00BE752F">
        <w:t>Houdart</w:t>
      </w:r>
      <w:proofErr w:type="spellEnd"/>
      <w:r w:rsidRPr="00BE752F">
        <w:t xml:space="preserve"> | Houdini | Hough | Houghton | Houk | Houle | </w:t>
      </w:r>
      <w:proofErr w:type="spellStart"/>
      <w:r w:rsidRPr="00BE752F">
        <w:t>Houlun</w:t>
      </w:r>
      <w:proofErr w:type="spellEnd"/>
      <w:r w:rsidRPr="00BE752F">
        <w:t xml:space="preserve"> | Houn | Houri | House | Houser | Houssam |</w:t>
      </w:r>
    </w:p>
    <w:p w14:paraId="56B12413" w14:textId="77777777" w:rsidR="00000000" w:rsidRPr="00BE752F" w:rsidRDefault="00000000">
      <w:r w:rsidRPr="00BE752F">
        <w:t xml:space="preserve">Houston | </w:t>
      </w:r>
      <w:proofErr w:type="spellStart"/>
      <w:r w:rsidRPr="00BE752F">
        <w:t>Houtaaewa</w:t>
      </w:r>
      <w:proofErr w:type="spellEnd"/>
      <w:r w:rsidRPr="00BE752F">
        <w:t xml:space="preserve"> | </w:t>
      </w:r>
      <w:proofErr w:type="spellStart"/>
      <w:r w:rsidRPr="00BE752F">
        <w:t>Houyeme</w:t>
      </w:r>
      <w:proofErr w:type="spellEnd"/>
      <w:r w:rsidRPr="00BE752F">
        <w:t xml:space="preserve"> | </w:t>
      </w:r>
      <w:proofErr w:type="spellStart"/>
      <w:r w:rsidRPr="00BE752F">
        <w:t>Hova</w:t>
      </w:r>
      <w:proofErr w:type="spellEnd"/>
      <w:r w:rsidRPr="00BE752F">
        <w:t xml:space="preserve"> | </w:t>
      </w:r>
      <w:proofErr w:type="spellStart"/>
      <w:r w:rsidRPr="00BE752F">
        <w:t>Hovis</w:t>
      </w:r>
      <w:proofErr w:type="spellEnd"/>
      <w:r w:rsidRPr="00BE752F">
        <w:t xml:space="preserve"> | How | Howard | Howe | Howell | Howerton | Howes | Howie | Howin | Howland | Howler |</w:t>
      </w:r>
    </w:p>
    <w:p w14:paraId="64C1DBA5" w14:textId="77777777" w:rsidR="00000000" w:rsidRPr="00BE752F" w:rsidRDefault="00000000">
      <w:r w:rsidRPr="00BE752F">
        <w:t xml:space="preserve">Howlett | Howze | Hoy | Hoyle | </w:t>
      </w:r>
      <w:proofErr w:type="spellStart"/>
      <w:r w:rsidRPr="00BE752F">
        <w:t>Hoyoung</w:t>
      </w:r>
      <w:proofErr w:type="spellEnd"/>
      <w:r w:rsidRPr="00BE752F">
        <w:t xml:space="preserve"> | Hoyt | Hozumi | </w:t>
      </w:r>
      <w:proofErr w:type="spellStart"/>
      <w:r w:rsidRPr="00BE752F">
        <w:t>Hrachia</w:t>
      </w:r>
      <w:proofErr w:type="spellEnd"/>
      <w:r w:rsidRPr="00BE752F">
        <w:t xml:space="preserve"> | </w:t>
      </w:r>
      <w:proofErr w:type="spellStart"/>
      <w:r w:rsidRPr="00BE752F">
        <w:t>Hrada</w:t>
      </w:r>
      <w:proofErr w:type="spellEnd"/>
      <w:r w:rsidRPr="00BE752F">
        <w:t xml:space="preserve"> | Hradini | Hri | </w:t>
      </w:r>
      <w:proofErr w:type="spellStart"/>
      <w:r w:rsidRPr="00BE752F">
        <w:t>Hricchaya</w:t>
      </w:r>
      <w:proofErr w:type="spellEnd"/>
      <w:r w:rsidRPr="00BE752F">
        <w:t xml:space="preserve"> | Hridaya | </w:t>
      </w:r>
      <w:proofErr w:type="spellStart"/>
      <w:r w:rsidRPr="00BE752F">
        <w:t>Hridayanarayana</w:t>
      </w:r>
      <w:proofErr w:type="spellEnd"/>
      <w:r w:rsidRPr="00BE752F">
        <w:t xml:space="preserve"> | Hridi |</w:t>
      </w:r>
    </w:p>
    <w:p w14:paraId="7C14349C" w14:textId="77777777" w:rsidR="00000000" w:rsidRPr="00BE752F" w:rsidRDefault="00000000">
      <w:r w:rsidRPr="00BE752F">
        <w:t xml:space="preserve">Hridya | Hridyesha | Hrishi | </w:t>
      </w:r>
      <w:proofErr w:type="spellStart"/>
      <w:r w:rsidRPr="00BE752F">
        <w:t>Hrisikesa</w:t>
      </w:r>
      <w:proofErr w:type="spellEnd"/>
      <w:r w:rsidRPr="00BE752F">
        <w:t xml:space="preserve"> | </w:t>
      </w:r>
      <w:proofErr w:type="spellStart"/>
      <w:r w:rsidRPr="00BE752F">
        <w:t>Hrisu</w:t>
      </w:r>
      <w:proofErr w:type="spellEnd"/>
      <w:r w:rsidRPr="00BE752F">
        <w:t xml:space="preserve"> | </w:t>
      </w:r>
      <w:proofErr w:type="spellStart"/>
      <w:r w:rsidRPr="00BE752F">
        <w:t>Hrodberht</w:t>
      </w:r>
      <w:proofErr w:type="spellEnd"/>
      <w:r w:rsidRPr="00BE752F">
        <w:t xml:space="preserve"> | </w:t>
      </w:r>
      <w:proofErr w:type="spellStart"/>
      <w:r w:rsidRPr="00BE752F">
        <w:t>Hrotsvitha</w:t>
      </w:r>
      <w:proofErr w:type="spellEnd"/>
      <w:r w:rsidRPr="00BE752F">
        <w:t xml:space="preserve"> | Hrudaya | Hsi | Hsia | Hsiang | Hsiao | </w:t>
      </w:r>
      <w:proofErr w:type="spellStart"/>
      <w:r w:rsidRPr="00BE752F">
        <w:t>Hsiaochiu</w:t>
      </w:r>
      <w:proofErr w:type="spellEnd"/>
      <w:r w:rsidRPr="00BE752F">
        <w:t xml:space="preserve"> | </w:t>
      </w:r>
      <w:proofErr w:type="spellStart"/>
      <w:r w:rsidRPr="00BE752F">
        <w:t>Hsiaosu</w:t>
      </w:r>
      <w:proofErr w:type="spellEnd"/>
      <w:r w:rsidRPr="00BE752F">
        <w:t xml:space="preserve"> | </w:t>
      </w:r>
      <w:proofErr w:type="spellStart"/>
      <w:r w:rsidRPr="00BE752F">
        <w:t>Hsiaowei</w:t>
      </w:r>
      <w:proofErr w:type="spellEnd"/>
      <w:r w:rsidRPr="00BE752F">
        <w:t xml:space="preserve"> |</w:t>
      </w:r>
    </w:p>
    <w:p w14:paraId="2E33458D" w14:textId="77777777" w:rsidR="00000000" w:rsidRPr="00BE752F" w:rsidRDefault="00000000">
      <w:proofErr w:type="spellStart"/>
      <w:r w:rsidRPr="00BE752F">
        <w:t>Hsiaoyun</w:t>
      </w:r>
      <w:proofErr w:type="spellEnd"/>
      <w:r w:rsidRPr="00BE752F">
        <w:t xml:space="preserve"> | Hsieh | Hsien | Hsiho | Hsin | Hsing | </w:t>
      </w:r>
      <w:proofErr w:type="spellStart"/>
      <w:r w:rsidRPr="00BE752F">
        <w:t>Hsinli</w:t>
      </w:r>
      <w:proofErr w:type="spellEnd"/>
      <w:r w:rsidRPr="00BE752F">
        <w:t xml:space="preserve"> | Hsiu | Hsiung | Hsu | Hsuan | Hsueh | Hsun | Hu | Hua | Huai | </w:t>
      </w:r>
      <w:proofErr w:type="spellStart"/>
      <w:r w:rsidRPr="00BE752F">
        <w:t>Huakava</w:t>
      </w:r>
      <w:proofErr w:type="spellEnd"/>
      <w:r w:rsidRPr="00BE752F">
        <w:t xml:space="preserve"> | Huali | Huan |</w:t>
      </w:r>
    </w:p>
    <w:p w14:paraId="7FFFF5E1" w14:textId="77777777" w:rsidR="00000000" w:rsidRPr="00BE752F" w:rsidRDefault="00000000">
      <w:r w:rsidRPr="00BE752F">
        <w:t xml:space="preserve">Huana | Huang | </w:t>
      </w:r>
      <w:proofErr w:type="spellStart"/>
      <w:r w:rsidRPr="00BE752F">
        <w:t>HuaWei</w:t>
      </w:r>
      <w:proofErr w:type="spellEnd"/>
      <w:r w:rsidRPr="00BE752F">
        <w:t xml:space="preserve"> | </w:t>
      </w:r>
      <w:proofErr w:type="spellStart"/>
      <w:r w:rsidRPr="00BE752F">
        <w:t>Huayyong</w:t>
      </w:r>
      <w:proofErr w:type="spellEnd"/>
      <w:r w:rsidRPr="00BE752F">
        <w:t xml:space="preserve"> | Huba | Hubbard | Hubbell | Hubble | Hubbs | Huber | </w:t>
      </w:r>
      <w:proofErr w:type="spellStart"/>
      <w:r w:rsidRPr="00BE752F">
        <w:t>Huberte</w:t>
      </w:r>
      <w:proofErr w:type="spellEnd"/>
      <w:r w:rsidRPr="00BE752F">
        <w:t xml:space="preserve"> | Hubertine | </w:t>
      </w:r>
      <w:proofErr w:type="spellStart"/>
      <w:r w:rsidRPr="00BE752F">
        <w:t>Huchithra</w:t>
      </w:r>
      <w:proofErr w:type="spellEnd"/>
      <w:r w:rsidRPr="00BE752F">
        <w:t xml:space="preserve"> | Huchon |</w:t>
      </w:r>
    </w:p>
    <w:p w14:paraId="1988B9C4" w14:textId="77777777" w:rsidR="00000000" w:rsidRPr="00BE752F" w:rsidRDefault="00000000">
      <w:r w:rsidRPr="00BE752F">
        <w:t xml:space="preserve">Huckaby | Huckle | Huda | Hudad | Hudak | Huddleston | Hudgens | Hudgins | Hudson | Hudspeth | Hue | Huebner | </w:t>
      </w:r>
      <w:proofErr w:type="spellStart"/>
      <w:r w:rsidRPr="00BE752F">
        <w:t>Huelin</w:t>
      </w:r>
      <w:proofErr w:type="spellEnd"/>
      <w:r w:rsidRPr="00BE752F">
        <w:t xml:space="preserve"> | </w:t>
      </w:r>
      <w:proofErr w:type="spellStart"/>
      <w:r w:rsidRPr="00BE752F">
        <w:t>Huelsheng</w:t>
      </w:r>
      <w:proofErr w:type="spellEnd"/>
      <w:r w:rsidRPr="00BE752F">
        <w:t xml:space="preserve"> |</w:t>
      </w:r>
    </w:p>
    <w:p w14:paraId="2D4B65F4" w14:textId="77777777" w:rsidR="00000000" w:rsidRPr="00BE752F" w:rsidRDefault="00000000">
      <w:r w:rsidRPr="00BE752F">
        <w:t xml:space="preserve">Huerta | Huey | Huff | Huffman | Hufford | Huffy | </w:t>
      </w:r>
      <w:proofErr w:type="spellStart"/>
      <w:r w:rsidRPr="00BE752F">
        <w:t>Hufravaxsh</w:t>
      </w:r>
      <w:proofErr w:type="spellEnd"/>
      <w:r w:rsidRPr="00BE752F">
        <w:t xml:space="preserve"> | Hug | </w:t>
      </w:r>
      <w:proofErr w:type="spellStart"/>
      <w:r w:rsidRPr="00BE752F">
        <w:t>Hugav</w:t>
      </w:r>
      <w:proofErr w:type="spellEnd"/>
      <w:r w:rsidRPr="00BE752F">
        <w:t xml:space="preserve"> | Hugelin | Huggahalli | Huggahilli | Huggins | Hugh | Hughes |</w:t>
      </w:r>
    </w:p>
    <w:p w14:paraId="4092FBA3" w14:textId="77777777" w:rsidR="00000000" w:rsidRPr="00BE752F" w:rsidRDefault="00000000">
      <w:r w:rsidRPr="00BE752F">
        <w:t xml:space="preserve">Hughie | Hugi | Hugo | </w:t>
      </w:r>
      <w:proofErr w:type="spellStart"/>
      <w:r w:rsidRPr="00BE752F">
        <w:t>Hugone</w:t>
      </w:r>
      <w:proofErr w:type="spellEnd"/>
      <w:r w:rsidRPr="00BE752F">
        <w:t xml:space="preserve"> | Huguet | Hui | Huibrecht | </w:t>
      </w:r>
      <w:proofErr w:type="spellStart"/>
      <w:r w:rsidRPr="00BE752F">
        <w:t>Huichaun</w:t>
      </w:r>
      <w:proofErr w:type="spellEnd"/>
      <w:r w:rsidRPr="00BE752F">
        <w:t xml:space="preserve"> | Huifang | </w:t>
      </w:r>
      <w:proofErr w:type="spellStart"/>
      <w:r w:rsidRPr="00BE752F">
        <w:t>Huineng</w:t>
      </w:r>
      <w:proofErr w:type="spellEnd"/>
      <w:r w:rsidRPr="00BE752F">
        <w:t xml:space="preserve"> | </w:t>
      </w:r>
      <w:proofErr w:type="spellStart"/>
      <w:r w:rsidRPr="00BE752F">
        <w:t>Huiqi</w:t>
      </w:r>
      <w:proofErr w:type="spellEnd"/>
      <w:r w:rsidRPr="00BE752F">
        <w:t xml:space="preserve"> | Huitzil | </w:t>
      </w:r>
      <w:proofErr w:type="spellStart"/>
      <w:r w:rsidRPr="00BE752F">
        <w:t>Huixing</w:t>
      </w:r>
      <w:proofErr w:type="spellEnd"/>
      <w:r w:rsidRPr="00BE752F">
        <w:t xml:space="preserve"> | </w:t>
      </w:r>
      <w:proofErr w:type="spellStart"/>
      <w:r w:rsidRPr="00BE752F">
        <w:t>Huizhao</w:t>
      </w:r>
      <w:proofErr w:type="spellEnd"/>
      <w:r w:rsidRPr="00BE752F">
        <w:t xml:space="preserve"> | Hula | </w:t>
      </w:r>
      <w:proofErr w:type="spellStart"/>
      <w:r w:rsidRPr="00BE752F">
        <w:t>Hulagu</w:t>
      </w:r>
      <w:proofErr w:type="spellEnd"/>
      <w:r w:rsidRPr="00BE752F">
        <w:t xml:space="preserve"> |</w:t>
      </w:r>
    </w:p>
    <w:p w14:paraId="61CC6651" w14:textId="77777777" w:rsidR="00000000" w:rsidRPr="00BE752F" w:rsidRDefault="00000000">
      <w:r w:rsidRPr="00BE752F">
        <w:t xml:space="preserve">Hulama | Hulan | Hulett | Hulin | Hull | Hulse | Hulsey | </w:t>
      </w:r>
      <w:proofErr w:type="spellStart"/>
      <w:r w:rsidRPr="00BE752F">
        <w:t>Huluava</w:t>
      </w:r>
      <w:proofErr w:type="spellEnd"/>
      <w:r w:rsidRPr="00BE752F">
        <w:t xml:space="preserve"> | </w:t>
      </w:r>
      <w:proofErr w:type="spellStart"/>
      <w:r w:rsidRPr="00BE752F">
        <w:t>Huly</w:t>
      </w:r>
      <w:proofErr w:type="spellEnd"/>
      <w:r w:rsidRPr="00BE752F">
        <w:t xml:space="preserve"> | Hulya | Humaira | Human | </w:t>
      </w:r>
      <w:proofErr w:type="spellStart"/>
      <w:r w:rsidRPr="00BE752F">
        <w:t>Humaya</w:t>
      </w:r>
      <w:proofErr w:type="spellEnd"/>
      <w:r w:rsidRPr="00BE752F">
        <w:t xml:space="preserve"> | </w:t>
      </w:r>
      <w:proofErr w:type="spellStart"/>
      <w:r w:rsidRPr="00BE752F">
        <w:t>Humayaka</w:t>
      </w:r>
      <w:proofErr w:type="spellEnd"/>
      <w:r w:rsidRPr="00BE752F">
        <w:t xml:space="preserve"> | Humble | Humdinger |</w:t>
      </w:r>
    </w:p>
    <w:p w14:paraId="797E23EA" w14:textId="77777777" w:rsidR="00000000" w:rsidRPr="00BE752F" w:rsidRDefault="00000000">
      <w:r w:rsidRPr="00BE752F">
        <w:t xml:space="preserve">Hume | Humes | </w:t>
      </w:r>
      <w:proofErr w:type="spellStart"/>
      <w:r w:rsidRPr="00BE752F">
        <w:t>Humey</w:t>
      </w:r>
      <w:proofErr w:type="spellEnd"/>
      <w:r w:rsidRPr="00BE752F">
        <w:t xml:space="preserve"> | </w:t>
      </w:r>
      <w:proofErr w:type="spellStart"/>
      <w:r w:rsidRPr="00BE752F">
        <w:t>Humhumkarapriya</w:t>
      </w:r>
      <w:proofErr w:type="spellEnd"/>
      <w:r w:rsidRPr="00BE752F">
        <w:t xml:space="preserve"> | </w:t>
      </w:r>
      <w:proofErr w:type="spellStart"/>
      <w:r w:rsidRPr="00BE752F">
        <w:t>Humi</w:t>
      </w:r>
      <w:proofErr w:type="spellEnd"/>
      <w:r w:rsidRPr="00BE752F">
        <w:t xml:space="preserve"> | Humility | Humma | Hummel | </w:t>
      </w:r>
      <w:proofErr w:type="spellStart"/>
      <w:r w:rsidRPr="00BE752F">
        <w:t>Hummm</w:t>
      </w:r>
      <w:proofErr w:type="spellEnd"/>
      <w:r w:rsidRPr="00BE752F">
        <w:t xml:space="preserve"> | </w:t>
      </w:r>
      <w:proofErr w:type="spellStart"/>
      <w:r w:rsidRPr="00BE752F">
        <w:t>Hummy</w:t>
      </w:r>
      <w:proofErr w:type="spellEnd"/>
      <w:r w:rsidRPr="00BE752F">
        <w:t xml:space="preserve"> | Humo | Hump | Humphrey |</w:t>
      </w:r>
    </w:p>
    <w:p w14:paraId="7734B6D3" w14:textId="77777777" w:rsidR="00000000" w:rsidRPr="00BE752F" w:rsidRDefault="00000000">
      <w:r w:rsidRPr="00BE752F">
        <w:t xml:space="preserve">Humphreys | Humphries | </w:t>
      </w:r>
      <w:proofErr w:type="spellStart"/>
      <w:r w:rsidRPr="00BE752F">
        <w:t>Humsa</w:t>
      </w:r>
      <w:proofErr w:type="spellEnd"/>
      <w:r w:rsidRPr="00BE752F">
        <w:t xml:space="preserve"> | Hun | Huna | Hundley | Huner | Huneycutt | Hung | </w:t>
      </w:r>
      <w:proofErr w:type="spellStart"/>
      <w:r w:rsidRPr="00BE752F">
        <w:t>Hungkai</w:t>
      </w:r>
      <w:proofErr w:type="spellEnd"/>
      <w:r w:rsidRPr="00BE752F">
        <w:t xml:space="preserve"> | </w:t>
      </w:r>
      <w:proofErr w:type="spellStart"/>
      <w:r w:rsidRPr="00BE752F">
        <w:t>Hungkang</w:t>
      </w:r>
      <w:proofErr w:type="spellEnd"/>
      <w:r w:rsidRPr="00BE752F">
        <w:t xml:space="preserve"> | </w:t>
      </w:r>
      <w:proofErr w:type="spellStart"/>
      <w:r w:rsidRPr="00BE752F">
        <w:t>Hungwing</w:t>
      </w:r>
      <w:proofErr w:type="spellEnd"/>
      <w:r w:rsidRPr="00BE752F">
        <w:t xml:space="preserve"> | Huni | Hunley | Hunni |</w:t>
      </w:r>
    </w:p>
    <w:p w14:paraId="3C56AF5E" w14:textId="77777777" w:rsidR="00000000" w:rsidRPr="00BE752F" w:rsidRDefault="00000000">
      <w:r w:rsidRPr="00BE752F">
        <w:t xml:space="preserve">Hunny | Hunsaker | Hunt | Hunta | Huntar | Hunter | Huntington | Huntley | Huntyr | Hunza | Huo | Huon | Huong | </w:t>
      </w:r>
      <w:proofErr w:type="spellStart"/>
      <w:r w:rsidRPr="00BE752F">
        <w:t>Huoy</w:t>
      </w:r>
      <w:proofErr w:type="spellEnd"/>
      <w:r w:rsidRPr="00BE752F">
        <w:t xml:space="preserve"> | </w:t>
      </w:r>
      <w:proofErr w:type="spellStart"/>
      <w:r w:rsidRPr="00BE752F">
        <w:t>Huoyen</w:t>
      </w:r>
      <w:proofErr w:type="spellEnd"/>
      <w:r w:rsidRPr="00BE752F">
        <w:t xml:space="preserve"> | Hup | Hupp</w:t>
      </w:r>
    </w:p>
    <w:p w14:paraId="64928695" w14:textId="77777777" w:rsidR="00000000" w:rsidRPr="00BE752F" w:rsidRDefault="00000000">
      <w:r w:rsidRPr="00BE752F">
        <w:t xml:space="preserve">| Hur | Hurd | Huri | Hurley | Hurmuz | Huron | Hurrem | Hurricane | Hurst | Hurt | Hurtado | Husan | Hushim | </w:t>
      </w:r>
      <w:proofErr w:type="spellStart"/>
      <w:r w:rsidRPr="00BE752F">
        <w:t>Hushyaothna</w:t>
      </w:r>
      <w:proofErr w:type="spellEnd"/>
      <w:r w:rsidRPr="00BE752F">
        <w:t xml:space="preserve"> | Huskey | Husna |</w:t>
      </w:r>
    </w:p>
    <w:p w14:paraId="6441EF5F" w14:textId="77777777" w:rsidR="00000000" w:rsidRPr="00BE752F" w:rsidRDefault="00000000">
      <w:r w:rsidRPr="00BE752F">
        <w:t xml:space="preserve">Husni | Huso | Huss | Hussa | Hussan | Hussein | Hussey | Huston | </w:t>
      </w:r>
      <w:proofErr w:type="spellStart"/>
      <w:r w:rsidRPr="00BE752F">
        <w:t>Hutabha</w:t>
      </w:r>
      <w:proofErr w:type="spellEnd"/>
      <w:r w:rsidRPr="00BE752F">
        <w:t xml:space="preserve"> | </w:t>
      </w:r>
      <w:proofErr w:type="spellStart"/>
      <w:r w:rsidRPr="00BE752F">
        <w:t>Hutana</w:t>
      </w:r>
      <w:proofErr w:type="spellEnd"/>
      <w:r w:rsidRPr="00BE752F">
        <w:t xml:space="preserve"> | </w:t>
      </w:r>
      <w:proofErr w:type="spellStart"/>
      <w:r w:rsidRPr="00BE752F">
        <w:t>Hutaosa</w:t>
      </w:r>
      <w:proofErr w:type="spellEnd"/>
      <w:r w:rsidRPr="00BE752F">
        <w:t xml:space="preserve"> | Hutchens | Hutcherson | Hutcheson |</w:t>
      </w:r>
    </w:p>
    <w:p w14:paraId="50890945" w14:textId="77777777" w:rsidR="00000000" w:rsidRPr="00BE752F" w:rsidRDefault="00000000">
      <w:r w:rsidRPr="00BE752F">
        <w:t xml:space="preserve">Hutchings | Hutchins | Hutchinson | Hutchison | Hutson | Hutt | Hutto | Hutton | Huu | </w:t>
      </w:r>
      <w:proofErr w:type="spellStart"/>
      <w:r w:rsidRPr="00BE752F">
        <w:t>Huvaxshtra</w:t>
      </w:r>
      <w:proofErr w:type="spellEnd"/>
      <w:r w:rsidRPr="00BE752F">
        <w:t xml:space="preserve"> | Huxley | Huy | </w:t>
      </w:r>
      <w:proofErr w:type="spellStart"/>
      <w:r w:rsidRPr="00BE752F">
        <w:t>Huyazata</w:t>
      </w:r>
      <w:proofErr w:type="spellEnd"/>
      <w:r w:rsidRPr="00BE752F">
        <w:t xml:space="preserve"> | </w:t>
      </w:r>
      <w:proofErr w:type="spellStart"/>
      <w:r w:rsidRPr="00BE752F">
        <w:t>Huybertje</w:t>
      </w:r>
      <w:proofErr w:type="spellEnd"/>
      <w:r w:rsidRPr="00BE752F">
        <w:t xml:space="preserve"> | Huyen</w:t>
      </w:r>
    </w:p>
    <w:p w14:paraId="34357C46" w14:textId="77777777" w:rsidR="00000000" w:rsidRPr="00BE752F" w:rsidRDefault="00000000">
      <w:r w:rsidRPr="00BE752F">
        <w:t xml:space="preserve">| Huynh | Huzaifa | Huzaifah | </w:t>
      </w:r>
      <w:proofErr w:type="spellStart"/>
      <w:r w:rsidRPr="00BE752F">
        <w:t>Hvaresha</w:t>
      </w:r>
      <w:proofErr w:type="spellEnd"/>
      <w:r w:rsidRPr="00BE752F">
        <w:t xml:space="preserve"> | </w:t>
      </w:r>
      <w:proofErr w:type="spellStart"/>
      <w:r w:rsidRPr="00BE752F">
        <w:t>Hvareshay</w:t>
      </w:r>
      <w:proofErr w:type="spellEnd"/>
      <w:r w:rsidRPr="00BE752F">
        <w:t xml:space="preserve"> | </w:t>
      </w:r>
      <w:proofErr w:type="spellStart"/>
      <w:r w:rsidRPr="00BE752F">
        <w:t>Hvarez</w:t>
      </w:r>
      <w:proofErr w:type="spellEnd"/>
      <w:r w:rsidRPr="00BE752F">
        <w:t xml:space="preserve"> | </w:t>
      </w:r>
      <w:proofErr w:type="spellStart"/>
      <w:r w:rsidRPr="00BE752F">
        <w:t>Hvaspa</w:t>
      </w:r>
      <w:proofErr w:type="spellEnd"/>
      <w:r w:rsidRPr="00BE752F">
        <w:t xml:space="preserve"> | </w:t>
      </w:r>
      <w:proofErr w:type="spellStart"/>
      <w:r w:rsidRPr="00BE752F">
        <w:t>Hvazata</w:t>
      </w:r>
      <w:proofErr w:type="spellEnd"/>
      <w:r w:rsidRPr="00BE752F">
        <w:t xml:space="preserve"> | Hvergelmir | </w:t>
      </w:r>
      <w:proofErr w:type="spellStart"/>
      <w:r w:rsidRPr="00BE752F">
        <w:t>Hvova</w:t>
      </w:r>
      <w:proofErr w:type="spellEnd"/>
      <w:r w:rsidRPr="00BE752F">
        <w:t xml:space="preserve"> | </w:t>
      </w:r>
      <w:proofErr w:type="spellStart"/>
      <w:r w:rsidRPr="00BE752F">
        <w:t>Hvovi</w:t>
      </w:r>
      <w:proofErr w:type="spellEnd"/>
      <w:r w:rsidRPr="00BE752F">
        <w:t xml:space="preserve"> | Hwa | </w:t>
      </w:r>
      <w:proofErr w:type="spellStart"/>
      <w:r w:rsidRPr="00BE752F">
        <w:t>Hwajin</w:t>
      </w:r>
      <w:proofErr w:type="spellEnd"/>
      <w:r w:rsidRPr="00BE752F">
        <w:t xml:space="preserve"> | Hwan | Hwang</w:t>
      </w:r>
    </w:p>
    <w:p w14:paraId="02ED6BF7" w14:textId="77777777" w:rsidR="00000000" w:rsidRPr="00BE752F" w:rsidRDefault="00000000">
      <w:r w:rsidRPr="00BE752F">
        <w:t xml:space="preserve">| </w:t>
      </w:r>
      <w:proofErr w:type="spellStart"/>
      <w:r w:rsidRPr="00BE752F">
        <w:t>Hwin</w:t>
      </w:r>
      <w:proofErr w:type="spellEnd"/>
      <w:r w:rsidRPr="00BE752F">
        <w:t xml:space="preserve"> | Hy | Hyacinth | Hyacinthe | Hyacinthus | Hyam | Hyatt | </w:t>
      </w:r>
      <w:proofErr w:type="spellStart"/>
      <w:r w:rsidRPr="00BE752F">
        <w:t>Hycinth</w:t>
      </w:r>
      <w:proofErr w:type="spellEnd"/>
      <w:r w:rsidRPr="00BE752F">
        <w:t xml:space="preserve"> | Hydarnes | Hyde | Hyden | Hyder | </w:t>
      </w:r>
      <w:proofErr w:type="spellStart"/>
      <w:r w:rsidRPr="00BE752F">
        <w:t>Hydrea</w:t>
      </w:r>
      <w:proofErr w:type="spellEnd"/>
      <w:r w:rsidRPr="00BE752F">
        <w:t xml:space="preserve"> | </w:t>
      </w:r>
      <w:proofErr w:type="spellStart"/>
      <w:r w:rsidRPr="00BE752F">
        <w:t>Hyesook</w:t>
      </w:r>
      <w:proofErr w:type="spellEnd"/>
      <w:r w:rsidRPr="00BE752F">
        <w:t xml:space="preserve"> | </w:t>
      </w:r>
      <w:proofErr w:type="spellStart"/>
      <w:r w:rsidRPr="00BE752F">
        <w:t>Hyglios</w:t>
      </w:r>
      <w:proofErr w:type="spellEnd"/>
      <w:r w:rsidRPr="00BE752F">
        <w:t xml:space="preserve"> |</w:t>
      </w:r>
    </w:p>
    <w:p w14:paraId="695390BC" w14:textId="77777777" w:rsidR="00000000" w:rsidRPr="00BE752F" w:rsidRDefault="00000000">
      <w:r w:rsidRPr="00BE752F">
        <w:t xml:space="preserve">Hylan | Hyland | </w:t>
      </w:r>
      <w:proofErr w:type="spellStart"/>
      <w:r w:rsidRPr="00BE752F">
        <w:t>Hylande</w:t>
      </w:r>
      <w:proofErr w:type="spellEnd"/>
      <w:r w:rsidRPr="00BE752F">
        <w:t xml:space="preserve"> | Hylke | </w:t>
      </w:r>
      <w:proofErr w:type="spellStart"/>
      <w:r w:rsidRPr="00BE752F">
        <w:t>Hylkia</w:t>
      </w:r>
      <w:proofErr w:type="spellEnd"/>
      <w:r w:rsidRPr="00BE752F">
        <w:t xml:space="preserve"> | Hyllus | Hyman | Hymavathy | Hynala | Hynes | Hyo | Hyon | Hyperion | </w:t>
      </w:r>
      <w:proofErr w:type="spellStart"/>
      <w:r w:rsidRPr="00BE752F">
        <w:t>Hypno</w:t>
      </w:r>
      <w:proofErr w:type="spellEnd"/>
      <w:r w:rsidRPr="00BE752F">
        <w:t xml:space="preserve"> | Hyppolite |</w:t>
      </w:r>
    </w:p>
    <w:p w14:paraId="45E46A5E" w14:textId="77777777" w:rsidR="00000000" w:rsidRPr="00BE752F" w:rsidRDefault="00000000">
      <w:proofErr w:type="spellStart"/>
      <w:r w:rsidRPr="00BE752F">
        <w:t>Hyppolyte</w:t>
      </w:r>
      <w:proofErr w:type="spellEnd"/>
      <w:r w:rsidRPr="00BE752F">
        <w:t xml:space="preserve"> | Hyra | Hysen | Hyson | </w:t>
      </w:r>
      <w:proofErr w:type="spellStart"/>
      <w:r w:rsidRPr="00BE752F">
        <w:t>Hystaspen</w:t>
      </w:r>
      <w:proofErr w:type="spellEnd"/>
      <w:r w:rsidRPr="00BE752F">
        <w:t xml:space="preserve"> | Hystaspes | Hyun | </w:t>
      </w:r>
      <w:proofErr w:type="spellStart"/>
      <w:r w:rsidRPr="00BE752F">
        <w:t>HyunWoo</w:t>
      </w:r>
      <w:proofErr w:type="spellEnd"/>
      <w:r w:rsidRPr="00BE752F">
        <w:t xml:space="preserve"> | Hywel |</w:t>
      </w:r>
    </w:p>
    <w:p w14:paraId="66D18278" w14:textId="77777777" w:rsidR="00000000" w:rsidRPr="00BE752F" w:rsidRDefault="00000000"/>
    <w:p w14:paraId="0E872C22" w14:textId="77777777" w:rsidR="00000000" w:rsidRPr="00BE752F" w:rsidRDefault="00000000">
      <w:r w:rsidRPr="00BE752F">
        <w:t>I</w:t>
      </w:r>
    </w:p>
    <w:p w14:paraId="72B4D576" w14:textId="77777777" w:rsidR="00000000" w:rsidRPr="00BE752F" w:rsidRDefault="00000000"/>
    <w:p w14:paraId="1E6E0A27" w14:textId="77777777" w:rsidR="00000000" w:rsidRPr="00BE752F" w:rsidRDefault="00000000">
      <w:r w:rsidRPr="00BE752F">
        <w:t xml:space="preserve">I | </w:t>
      </w:r>
      <w:proofErr w:type="spellStart"/>
      <w:r w:rsidRPr="00BE752F">
        <w:t>Ia</w:t>
      </w:r>
      <w:proofErr w:type="spellEnd"/>
      <w:r w:rsidRPr="00BE752F">
        <w:t xml:space="preserve"> | Iago | Iaian | Iain | </w:t>
      </w:r>
      <w:proofErr w:type="spellStart"/>
      <w:r w:rsidRPr="00BE752F">
        <w:t>Iakova</w:t>
      </w:r>
      <w:proofErr w:type="spellEnd"/>
      <w:r w:rsidRPr="00BE752F">
        <w:t xml:space="preserve"> | </w:t>
      </w:r>
      <w:proofErr w:type="spellStart"/>
      <w:r w:rsidRPr="00BE752F">
        <w:t>Iakun</w:t>
      </w:r>
      <w:proofErr w:type="spellEnd"/>
      <w:r w:rsidRPr="00BE752F">
        <w:t xml:space="preserve"> | </w:t>
      </w:r>
      <w:proofErr w:type="spellStart"/>
      <w:r w:rsidRPr="00BE752F">
        <w:t>Iam</w:t>
      </w:r>
      <w:proofErr w:type="spellEnd"/>
      <w:r w:rsidRPr="00BE752F">
        <w:t xml:space="preserve"> | Ian | </w:t>
      </w:r>
      <w:proofErr w:type="spellStart"/>
      <w:r w:rsidRPr="00BE752F">
        <w:t>Ianara</w:t>
      </w:r>
      <w:proofErr w:type="spellEnd"/>
      <w:r w:rsidRPr="00BE752F">
        <w:t xml:space="preserve"> | Iane | Iani | Ianka | Iann | Ianne | Ianthe | Iarfhlaith | Iarla | Iasi | </w:t>
      </w:r>
      <w:proofErr w:type="spellStart"/>
      <w:r w:rsidRPr="00BE752F">
        <w:t>Ib</w:t>
      </w:r>
      <w:proofErr w:type="spellEnd"/>
      <w:r w:rsidRPr="00BE752F">
        <w:t xml:space="preserve"> | Iba | Ibanez |</w:t>
      </w:r>
    </w:p>
    <w:p w14:paraId="7E883E6D" w14:textId="77777777" w:rsidR="00000000" w:rsidRPr="00BE752F" w:rsidRDefault="00000000">
      <w:r w:rsidRPr="00BE752F">
        <w:t>Ibarra | Ibbe | Ibbot | Ibe | Iben | Ibhana | Ibhanan | Ibhya | Ibi | Ibis | Ibiza | Ible | Iblis | Ibo | Ibra | Ibrahem | Ibrahima | Ibtihaaj | Ibtihal |</w:t>
      </w:r>
    </w:p>
    <w:p w14:paraId="4BCFC7A5" w14:textId="77777777" w:rsidR="00000000" w:rsidRPr="00BE752F" w:rsidRDefault="00000000">
      <w:r w:rsidRPr="00BE752F">
        <w:t xml:space="preserve">Ibtisam | Ibu | Ica | Icarus | </w:t>
      </w:r>
      <w:proofErr w:type="spellStart"/>
      <w:r w:rsidRPr="00BE752F">
        <w:t>Icchavasu</w:t>
      </w:r>
      <w:proofErr w:type="spellEnd"/>
      <w:r w:rsidRPr="00BE752F">
        <w:t xml:space="preserve"> | Ice | Iceberg | Icel | Ichabod | Ichi | Ichimi | </w:t>
      </w:r>
      <w:proofErr w:type="spellStart"/>
      <w:r w:rsidRPr="00BE752F">
        <w:t>Ichiyo</w:t>
      </w:r>
      <w:proofErr w:type="spellEnd"/>
      <w:r w:rsidRPr="00BE752F">
        <w:t xml:space="preserve"> | </w:t>
      </w:r>
      <w:proofErr w:type="spellStart"/>
      <w:r w:rsidRPr="00BE752F">
        <w:t>Ichyban</w:t>
      </w:r>
      <w:proofErr w:type="spellEnd"/>
      <w:r w:rsidRPr="00BE752F">
        <w:t xml:space="preserve"> | </w:t>
      </w:r>
      <w:proofErr w:type="spellStart"/>
      <w:r w:rsidRPr="00BE752F">
        <w:t>Ici</w:t>
      </w:r>
      <w:proofErr w:type="spellEnd"/>
      <w:r w:rsidRPr="00BE752F">
        <w:t xml:space="preserve"> | Icicle | Icie | Icky | Icon | ICQ | Icy |</w:t>
      </w:r>
    </w:p>
    <w:p w14:paraId="7D2ADC14" w14:textId="77777777" w:rsidR="00000000" w:rsidRPr="00BE752F" w:rsidRDefault="00000000">
      <w:proofErr w:type="spellStart"/>
      <w:r w:rsidRPr="00BE752F">
        <w:t>Iczer</w:t>
      </w:r>
      <w:proofErr w:type="spellEnd"/>
      <w:r w:rsidRPr="00BE752F">
        <w:t xml:space="preserve"> | Ida | Idaa | Idaho | Idaia | Idali | Idalia | Idalis | </w:t>
      </w:r>
      <w:proofErr w:type="spellStart"/>
      <w:r w:rsidRPr="00BE752F">
        <w:t>Idam</w:t>
      </w:r>
      <w:proofErr w:type="spellEnd"/>
      <w:r w:rsidRPr="00BE752F">
        <w:t xml:space="preserve"> | </w:t>
      </w:r>
      <w:proofErr w:type="spellStart"/>
      <w:r w:rsidRPr="00BE752F">
        <w:t>Idande</w:t>
      </w:r>
      <w:proofErr w:type="spellEnd"/>
      <w:r w:rsidRPr="00BE752F">
        <w:t xml:space="preserve"> | </w:t>
      </w:r>
      <w:proofErr w:type="spellStart"/>
      <w:r w:rsidRPr="00BE752F">
        <w:t>Idane</w:t>
      </w:r>
      <w:proofErr w:type="spellEnd"/>
      <w:r w:rsidRPr="00BE752F">
        <w:t xml:space="preserve"> | Idar | Idaspati | Ide | Idel | </w:t>
      </w:r>
      <w:proofErr w:type="spellStart"/>
      <w:r w:rsidRPr="00BE752F">
        <w:t>Identiti</w:t>
      </w:r>
      <w:proofErr w:type="spellEnd"/>
      <w:r w:rsidRPr="00BE752F">
        <w:t xml:space="preserve"> | Ider | </w:t>
      </w:r>
      <w:proofErr w:type="spellStart"/>
      <w:r w:rsidRPr="00BE752F">
        <w:t>Ideug</w:t>
      </w:r>
      <w:proofErr w:type="spellEnd"/>
      <w:r w:rsidRPr="00BE752F">
        <w:t xml:space="preserve"> | Idi | Idika | Idil |</w:t>
      </w:r>
    </w:p>
    <w:p w14:paraId="7049F4FB" w14:textId="77777777" w:rsidR="00000000" w:rsidRPr="00BE752F" w:rsidRDefault="00000000">
      <w:r w:rsidRPr="00BE752F">
        <w:t xml:space="preserve">Idiot | Idir | Idit | Iditarod | </w:t>
      </w:r>
      <w:proofErr w:type="spellStart"/>
      <w:r w:rsidRPr="00BE752F">
        <w:t>Idjut</w:t>
      </w:r>
      <w:proofErr w:type="spellEnd"/>
      <w:r w:rsidRPr="00BE752F">
        <w:t xml:space="preserve"> | Ido | Idogbe | Idola | Idon | Idowu | Idris | Idrissa | Idun | Idy | </w:t>
      </w:r>
      <w:proofErr w:type="spellStart"/>
      <w:r w:rsidRPr="00BE752F">
        <w:t>Iedy</w:t>
      </w:r>
      <w:proofErr w:type="spellEnd"/>
      <w:r w:rsidRPr="00BE752F">
        <w:t xml:space="preserve"> | </w:t>
      </w:r>
      <w:proofErr w:type="spellStart"/>
      <w:r w:rsidRPr="00BE752F">
        <w:t>Ieka</w:t>
      </w:r>
      <w:proofErr w:type="spellEnd"/>
      <w:r w:rsidRPr="00BE752F">
        <w:t xml:space="preserve"> | Ieke | </w:t>
      </w:r>
      <w:proofErr w:type="spellStart"/>
      <w:r w:rsidRPr="00BE752F">
        <w:t>Ielke</w:t>
      </w:r>
      <w:proofErr w:type="spellEnd"/>
      <w:r w:rsidRPr="00BE752F">
        <w:t xml:space="preserve"> | </w:t>
      </w:r>
      <w:proofErr w:type="spellStart"/>
      <w:r w:rsidRPr="00BE752F">
        <w:t>Iella</w:t>
      </w:r>
      <w:proofErr w:type="spellEnd"/>
      <w:r w:rsidRPr="00BE752F">
        <w:t xml:space="preserve"> | Iemitsu |</w:t>
      </w:r>
    </w:p>
    <w:p w14:paraId="60483BFD" w14:textId="77777777" w:rsidR="00000000" w:rsidRPr="00BE752F" w:rsidRDefault="00000000">
      <w:proofErr w:type="spellStart"/>
      <w:r w:rsidRPr="00BE752F">
        <w:t>Iemke</w:t>
      </w:r>
      <w:proofErr w:type="spellEnd"/>
      <w:r w:rsidRPr="00BE752F">
        <w:t xml:space="preserve"> | Ien | Iena | Ieng | </w:t>
      </w:r>
      <w:proofErr w:type="spellStart"/>
      <w:r w:rsidRPr="00BE752F">
        <w:t>Ienobu</w:t>
      </w:r>
      <w:proofErr w:type="spellEnd"/>
      <w:r w:rsidRPr="00BE752F">
        <w:t xml:space="preserve"> | Iesa | Iesha | Iestin | Iet | Ieuan | </w:t>
      </w:r>
      <w:proofErr w:type="spellStart"/>
      <w:r w:rsidRPr="00BE752F">
        <w:t>Iev</w:t>
      </w:r>
      <w:proofErr w:type="spellEnd"/>
      <w:r w:rsidRPr="00BE752F">
        <w:t xml:space="preserve"> | Ieva | </w:t>
      </w:r>
      <w:proofErr w:type="spellStart"/>
      <w:r w:rsidRPr="00BE752F">
        <w:t>Ieyasu</w:t>
      </w:r>
      <w:proofErr w:type="spellEnd"/>
      <w:r w:rsidRPr="00BE752F">
        <w:t xml:space="preserve"> | </w:t>
      </w:r>
      <w:proofErr w:type="spellStart"/>
      <w:r w:rsidRPr="00BE752F">
        <w:t>Ieyoshi</w:t>
      </w:r>
      <w:proofErr w:type="spellEnd"/>
      <w:r w:rsidRPr="00BE752F">
        <w:t xml:space="preserve"> | Ifa | Ifan | </w:t>
      </w:r>
      <w:proofErr w:type="spellStart"/>
      <w:r w:rsidRPr="00BE752F">
        <w:t>Ifanwy</w:t>
      </w:r>
      <w:proofErr w:type="spellEnd"/>
      <w:r w:rsidRPr="00BE752F">
        <w:t xml:space="preserve"> | </w:t>
      </w:r>
      <w:proofErr w:type="spellStart"/>
      <w:r w:rsidRPr="00BE752F">
        <w:t>Ifasen</w:t>
      </w:r>
      <w:proofErr w:type="spellEnd"/>
      <w:r w:rsidRPr="00BE752F">
        <w:t xml:space="preserve"> | Ifat | Ife | Ifeanyi |</w:t>
      </w:r>
    </w:p>
    <w:p w14:paraId="4E324E06" w14:textId="77777777" w:rsidR="00000000" w:rsidRPr="00BE752F" w:rsidRDefault="00000000">
      <w:r w:rsidRPr="00BE752F">
        <w:t xml:space="preserve">Ifeanyichukwu | Ifeoma | </w:t>
      </w:r>
      <w:proofErr w:type="spellStart"/>
      <w:r w:rsidRPr="00BE752F">
        <w:t>Ifesinachi</w:t>
      </w:r>
      <w:proofErr w:type="spellEnd"/>
      <w:r w:rsidRPr="00BE752F">
        <w:t xml:space="preserve"> | </w:t>
      </w:r>
      <w:proofErr w:type="spellStart"/>
      <w:r w:rsidRPr="00BE752F">
        <w:t>Ifet</w:t>
      </w:r>
      <w:proofErr w:type="spellEnd"/>
      <w:r w:rsidRPr="00BE752F">
        <w:t xml:space="preserve"> | Iffah | Iffat | </w:t>
      </w:r>
      <w:proofErr w:type="spellStart"/>
      <w:r w:rsidRPr="00BE752F">
        <w:t>Iffath</w:t>
      </w:r>
      <w:proofErr w:type="spellEnd"/>
      <w:r w:rsidRPr="00BE752F">
        <w:t xml:space="preserve"> | </w:t>
      </w:r>
      <w:proofErr w:type="spellStart"/>
      <w:r w:rsidRPr="00BE752F">
        <w:t>Iffu</w:t>
      </w:r>
      <w:proofErr w:type="spellEnd"/>
      <w:r w:rsidRPr="00BE752F">
        <w:t xml:space="preserve"> | Iffy | Ifig | Ifni | </w:t>
      </w:r>
      <w:proofErr w:type="spellStart"/>
      <w:r w:rsidRPr="00BE752F">
        <w:t>Iftikar</w:t>
      </w:r>
      <w:proofErr w:type="spellEnd"/>
      <w:r w:rsidRPr="00BE752F">
        <w:t xml:space="preserve"> | Iftikhar | </w:t>
      </w:r>
      <w:proofErr w:type="spellStart"/>
      <w:r w:rsidRPr="00BE752F">
        <w:t>Ify</w:t>
      </w:r>
      <w:proofErr w:type="spellEnd"/>
      <w:r w:rsidRPr="00BE752F">
        <w:t xml:space="preserve"> | Ig | Iga | Ige | </w:t>
      </w:r>
      <w:proofErr w:type="spellStart"/>
      <w:r w:rsidRPr="00BE752F">
        <w:t>Iggie</w:t>
      </w:r>
      <w:proofErr w:type="spellEnd"/>
      <w:r w:rsidRPr="00BE752F">
        <w:t xml:space="preserve"> | Iggy | </w:t>
      </w:r>
      <w:proofErr w:type="spellStart"/>
      <w:r w:rsidRPr="00BE752F">
        <w:t>Igi</w:t>
      </w:r>
      <w:proofErr w:type="spellEnd"/>
      <w:r w:rsidRPr="00BE752F">
        <w:t xml:space="preserve"> | Iglesias |</w:t>
      </w:r>
    </w:p>
    <w:p w14:paraId="7AE81258" w14:textId="77777777" w:rsidR="00000000" w:rsidRPr="00BE752F" w:rsidRDefault="00000000">
      <w:r w:rsidRPr="00BE752F">
        <w:t xml:space="preserve">Igloo | </w:t>
      </w:r>
      <w:proofErr w:type="spellStart"/>
      <w:r w:rsidRPr="00BE752F">
        <w:t>Igmu</w:t>
      </w:r>
      <w:proofErr w:type="spellEnd"/>
      <w:r w:rsidRPr="00BE752F">
        <w:t xml:space="preserve"> | Ignace | Ignacio | Ignatius | </w:t>
      </w:r>
      <w:proofErr w:type="spellStart"/>
      <w:r w:rsidRPr="00BE752F">
        <w:t>Igon</w:t>
      </w:r>
      <w:proofErr w:type="spellEnd"/>
      <w:r w:rsidRPr="00BE752F">
        <w:t xml:space="preserve"> | </w:t>
      </w:r>
      <w:proofErr w:type="spellStart"/>
      <w:r w:rsidRPr="00BE752F">
        <w:t>Igoo</w:t>
      </w:r>
      <w:proofErr w:type="spellEnd"/>
      <w:r w:rsidRPr="00BE752F">
        <w:t xml:space="preserve"> | </w:t>
      </w:r>
      <w:proofErr w:type="spellStart"/>
      <w:r w:rsidRPr="00BE752F">
        <w:t>Igusti</w:t>
      </w:r>
      <w:proofErr w:type="spellEnd"/>
      <w:r w:rsidRPr="00BE752F">
        <w:t xml:space="preserve"> | Ihab | Iham | Ihintza | </w:t>
      </w:r>
      <w:proofErr w:type="spellStart"/>
      <w:r w:rsidRPr="00BE752F">
        <w:t>Ihit</w:t>
      </w:r>
      <w:proofErr w:type="spellEnd"/>
      <w:r w:rsidRPr="00BE752F">
        <w:t xml:space="preserve"> | Ihno | Ihsan | Ihssan | Iida | </w:t>
      </w:r>
      <w:proofErr w:type="spellStart"/>
      <w:r w:rsidRPr="00BE752F">
        <w:t>Iira</w:t>
      </w:r>
      <w:proofErr w:type="spellEnd"/>
      <w:r w:rsidRPr="00BE752F">
        <w:t xml:space="preserve"> | Iisakki | </w:t>
      </w:r>
      <w:proofErr w:type="spellStart"/>
      <w:r w:rsidRPr="00BE752F">
        <w:t>Ijae</w:t>
      </w:r>
      <w:proofErr w:type="spellEnd"/>
      <w:r w:rsidRPr="00BE752F">
        <w:t xml:space="preserve"> | Ijeoma |</w:t>
      </w:r>
    </w:p>
    <w:p w14:paraId="3414B5D4" w14:textId="77777777" w:rsidR="00000000" w:rsidRPr="00BE752F" w:rsidRDefault="00000000">
      <w:proofErr w:type="spellStart"/>
      <w:r w:rsidRPr="00BE752F">
        <w:t>Ijfke</w:t>
      </w:r>
      <w:proofErr w:type="spellEnd"/>
      <w:r w:rsidRPr="00BE752F">
        <w:t xml:space="preserve"> | Ijlal | Ijya | Ika | Ikaika | </w:t>
      </w:r>
      <w:proofErr w:type="spellStart"/>
      <w:r w:rsidRPr="00BE752F">
        <w:t>Ikaikalani</w:t>
      </w:r>
      <w:proofErr w:type="spellEnd"/>
      <w:r w:rsidRPr="00BE752F">
        <w:t xml:space="preserve"> | Ikale | </w:t>
      </w:r>
      <w:proofErr w:type="spellStart"/>
      <w:r w:rsidRPr="00BE752F">
        <w:t>Ikamalohi</w:t>
      </w:r>
      <w:proofErr w:type="spellEnd"/>
      <w:r w:rsidRPr="00BE752F">
        <w:t xml:space="preserve"> | </w:t>
      </w:r>
      <w:proofErr w:type="spellStart"/>
      <w:r w:rsidRPr="00BE752F">
        <w:t>Ikani</w:t>
      </w:r>
      <w:proofErr w:type="spellEnd"/>
      <w:r w:rsidRPr="00BE752F">
        <w:t xml:space="preserve"> | Ikari | Ikbal | Ike | Ikea | </w:t>
      </w:r>
      <w:proofErr w:type="spellStart"/>
      <w:r w:rsidRPr="00BE752F">
        <w:t>Ikeba</w:t>
      </w:r>
      <w:proofErr w:type="spellEnd"/>
      <w:r w:rsidRPr="00BE752F">
        <w:t xml:space="preserve"> | Ikeda | Ikee | Ikeia | Ikem | Iken | Ikera |</w:t>
      </w:r>
    </w:p>
    <w:p w14:paraId="1990433C" w14:textId="77777777" w:rsidR="00000000" w:rsidRPr="00BE752F" w:rsidRDefault="00000000">
      <w:r w:rsidRPr="00BE752F">
        <w:t xml:space="preserve">Ikhlas | Ikhtiar | Ikhwan | Iki | Ikie | </w:t>
      </w:r>
      <w:proofErr w:type="spellStart"/>
      <w:r w:rsidRPr="00BE752F">
        <w:t>Ikis</w:t>
      </w:r>
      <w:proofErr w:type="spellEnd"/>
      <w:r w:rsidRPr="00BE752F">
        <w:t xml:space="preserve"> | Ikjot | </w:t>
      </w:r>
      <w:proofErr w:type="spellStart"/>
      <w:r w:rsidRPr="00BE752F">
        <w:t>Ikkhata</w:t>
      </w:r>
      <w:proofErr w:type="spellEnd"/>
      <w:r w:rsidRPr="00BE752F">
        <w:t xml:space="preserve"> | Ikki | </w:t>
      </w:r>
      <w:proofErr w:type="spellStart"/>
      <w:r w:rsidRPr="00BE752F">
        <w:t>Ikku</w:t>
      </w:r>
      <w:proofErr w:type="spellEnd"/>
      <w:r w:rsidRPr="00BE752F">
        <w:t xml:space="preserve"> | Iko | Ikraam | Ikram | Ikroop | Ikshan | Ikshu | Ikumi | Ila | Ilah | Ilam |</w:t>
      </w:r>
    </w:p>
    <w:p w14:paraId="4E7017A2" w14:textId="77777777" w:rsidR="00000000" w:rsidRPr="00BE752F" w:rsidRDefault="00000000">
      <w:r w:rsidRPr="00BE752F">
        <w:t xml:space="preserve">Ilan | Ilana | Ilane | Ilango | Ilanko | Ilar | Ilaria | Ilario | Ilarione | </w:t>
      </w:r>
      <w:proofErr w:type="spellStart"/>
      <w:r w:rsidRPr="00BE752F">
        <w:t>Ilat</w:t>
      </w:r>
      <w:proofErr w:type="spellEnd"/>
      <w:r w:rsidRPr="00BE752F">
        <w:t xml:space="preserve"> | Ilay | Ilaya | </w:t>
      </w:r>
      <w:proofErr w:type="spellStart"/>
      <w:r w:rsidRPr="00BE752F">
        <w:t>Ilber</w:t>
      </w:r>
      <w:proofErr w:type="spellEnd"/>
      <w:r w:rsidRPr="00BE752F">
        <w:t xml:space="preserve"> | Ilbert | Ilde | </w:t>
      </w:r>
      <w:proofErr w:type="spellStart"/>
      <w:r w:rsidRPr="00BE752F">
        <w:t>Ildem</w:t>
      </w:r>
      <w:proofErr w:type="spellEnd"/>
      <w:r w:rsidRPr="00BE752F">
        <w:t xml:space="preserve"> | Ildiko | Ile | Ilea | Iler | Iley | Ilg |</w:t>
      </w:r>
    </w:p>
    <w:p w14:paraId="3D477C97" w14:textId="77777777" w:rsidR="00000000" w:rsidRPr="00BE752F" w:rsidRDefault="00000000">
      <w:proofErr w:type="spellStart"/>
      <w:r w:rsidRPr="00BE752F">
        <w:t>Ilgaz</w:t>
      </w:r>
      <w:proofErr w:type="spellEnd"/>
      <w:r w:rsidRPr="00BE752F">
        <w:t xml:space="preserve"> | Ilgen | </w:t>
      </w:r>
      <w:proofErr w:type="spellStart"/>
      <w:r w:rsidRPr="00BE752F">
        <w:t>Ilgin</w:t>
      </w:r>
      <w:proofErr w:type="spellEnd"/>
      <w:r w:rsidRPr="00BE752F">
        <w:t xml:space="preserve"> | Ilhaam | Ilham | Ilhan | Ilhem | Ili | Ilia | Ilian | Iliana | </w:t>
      </w:r>
      <w:proofErr w:type="spellStart"/>
      <w:r w:rsidRPr="00BE752F">
        <w:t>Ilien</w:t>
      </w:r>
      <w:proofErr w:type="spellEnd"/>
      <w:r w:rsidRPr="00BE752F">
        <w:t xml:space="preserve"> | </w:t>
      </w:r>
      <w:proofErr w:type="spellStart"/>
      <w:r w:rsidRPr="00BE752F">
        <w:t>Iliia</w:t>
      </w:r>
      <w:proofErr w:type="spellEnd"/>
      <w:r w:rsidRPr="00BE752F">
        <w:t xml:space="preserve"> | Ilija | Ilim | Ilina | Ilisa | </w:t>
      </w:r>
      <w:proofErr w:type="spellStart"/>
      <w:r w:rsidRPr="00BE752F">
        <w:t>Ilit</w:t>
      </w:r>
      <w:proofErr w:type="spellEnd"/>
      <w:r w:rsidRPr="00BE752F">
        <w:t xml:space="preserve"> | </w:t>
      </w:r>
      <w:proofErr w:type="spellStart"/>
      <w:r w:rsidRPr="00BE752F">
        <w:t>Iliy</w:t>
      </w:r>
      <w:proofErr w:type="spellEnd"/>
      <w:r w:rsidRPr="00BE752F">
        <w:t xml:space="preserve"> | Ilja | </w:t>
      </w:r>
      <w:proofErr w:type="spellStart"/>
      <w:r w:rsidRPr="00BE752F">
        <w:t>Iljoes</w:t>
      </w:r>
      <w:proofErr w:type="spellEnd"/>
      <w:r w:rsidRPr="00BE752F">
        <w:t xml:space="preserve"> | Ilka | Ilkay |</w:t>
      </w:r>
    </w:p>
    <w:p w14:paraId="7A83856B" w14:textId="77777777" w:rsidR="00000000" w:rsidRPr="00BE752F" w:rsidRDefault="00000000">
      <w:r w:rsidRPr="00BE752F">
        <w:t xml:space="preserve">Ilke | Ilker | Ilkin | Ilkka | </w:t>
      </w:r>
      <w:proofErr w:type="spellStart"/>
      <w:r w:rsidRPr="00BE752F">
        <w:t>Ilkkan</w:t>
      </w:r>
      <w:proofErr w:type="spellEnd"/>
      <w:r w:rsidRPr="00BE752F">
        <w:t xml:space="preserve"> | Ilknur | Ilko | Illa | Illah | </w:t>
      </w:r>
      <w:proofErr w:type="spellStart"/>
      <w:r w:rsidRPr="00BE752F">
        <w:t>Illane</w:t>
      </w:r>
      <w:proofErr w:type="spellEnd"/>
      <w:r w:rsidRPr="00BE752F">
        <w:t xml:space="preserve"> | Illes | Illia | Illinois | Illo | Illy | Illya | Ilma | Ilmarinen | Ilmi | Ilo | </w:t>
      </w:r>
      <w:proofErr w:type="spellStart"/>
      <w:r w:rsidRPr="00BE752F">
        <w:t>Iloabuchi</w:t>
      </w:r>
      <w:proofErr w:type="spellEnd"/>
      <w:r w:rsidRPr="00BE752F">
        <w:t xml:space="preserve"> |</w:t>
      </w:r>
    </w:p>
    <w:p w14:paraId="22A24E89" w14:textId="77777777" w:rsidR="00000000" w:rsidRPr="00BE752F" w:rsidRDefault="00000000">
      <w:proofErr w:type="spellStart"/>
      <w:r w:rsidRPr="00BE752F">
        <w:t>Iloerika</w:t>
      </w:r>
      <w:proofErr w:type="spellEnd"/>
      <w:r w:rsidRPr="00BE752F">
        <w:t xml:space="preserve"> | Ilom | Ilona | Ilone | Ilonka | Ilori | </w:t>
      </w:r>
      <w:proofErr w:type="spellStart"/>
      <w:r w:rsidRPr="00BE752F">
        <w:t>Ils</w:t>
      </w:r>
      <w:proofErr w:type="spellEnd"/>
      <w:r w:rsidRPr="00BE752F">
        <w:t xml:space="preserve"> | Ilse | Ilu | </w:t>
      </w:r>
      <w:proofErr w:type="spellStart"/>
      <w:r w:rsidRPr="00BE752F">
        <w:t>Iluca</w:t>
      </w:r>
      <w:proofErr w:type="spellEnd"/>
      <w:r w:rsidRPr="00BE752F">
        <w:t xml:space="preserve"> | Ilus | Ilva | </w:t>
      </w:r>
      <w:proofErr w:type="spellStart"/>
      <w:r w:rsidRPr="00BE752F">
        <w:t>Ilvo</w:t>
      </w:r>
      <w:proofErr w:type="spellEnd"/>
      <w:r w:rsidRPr="00BE752F">
        <w:t xml:space="preserve"> | Ilya | </w:t>
      </w:r>
      <w:proofErr w:type="spellStart"/>
      <w:r w:rsidRPr="00BE752F">
        <w:t>Ilyani</w:t>
      </w:r>
      <w:proofErr w:type="spellEnd"/>
      <w:r w:rsidRPr="00BE752F">
        <w:t xml:space="preserve"> | Ilyas | </w:t>
      </w:r>
      <w:proofErr w:type="spellStart"/>
      <w:r w:rsidRPr="00BE752F">
        <w:t>Ilytria</w:t>
      </w:r>
      <w:proofErr w:type="spellEnd"/>
      <w:r w:rsidRPr="00BE752F">
        <w:t xml:space="preserve"> | </w:t>
      </w:r>
      <w:proofErr w:type="spellStart"/>
      <w:r w:rsidRPr="00BE752F">
        <w:t>Im</w:t>
      </w:r>
      <w:proofErr w:type="spellEnd"/>
      <w:r w:rsidRPr="00BE752F">
        <w:t xml:space="preserve"> | Ima | Imaan | Imad | Image |</w:t>
      </w:r>
    </w:p>
    <w:p w14:paraId="47ABB091" w14:textId="77777777" w:rsidR="00000000" w:rsidRPr="00BE752F" w:rsidRDefault="00000000">
      <w:proofErr w:type="spellStart"/>
      <w:r w:rsidRPr="00BE752F">
        <w:t>Imaima</w:t>
      </w:r>
      <w:proofErr w:type="spellEnd"/>
      <w:r w:rsidRPr="00BE752F">
        <w:t xml:space="preserve"> | </w:t>
      </w:r>
      <w:proofErr w:type="spellStart"/>
      <w:r w:rsidRPr="00BE752F">
        <w:t>Imajikka</w:t>
      </w:r>
      <w:proofErr w:type="spellEnd"/>
      <w:r w:rsidRPr="00BE752F">
        <w:t xml:space="preserve"> | Imako | Imala | Iman | Imane | Imani | Imanie | </w:t>
      </w:r>
      <w:proofErr w:type="spellStart"/>
      <w:r w:rsidRPr="00BE752F">
        <w:t>Imanish</w:t>
      </w:r>
      <w:proofErr w:type="spellEnd"/>
      <w:r w:rsidRPr="00BE752F">
        <w:t xml:space="preserve"> | </w:t>
      </w:r>
      <w:proofErr w:type="spellStart"/>
      <w:r w:rsidRPr="00BE752F">
        <w:t>Imanishe</w:t>
      </w:r>
      <w:proofErr w:type="spellEnd"/>
      <w:r w:rsidRPr="00BE752F">
        <w:t xml:space="preserve"> | Imara | Imari | </w:t>
      </w:r>
      <w:proofErr w:type="spellStart"/>
      <w:r w:rsidRPr="00BE752F">
        <w:t>Imasha</w:t>
      </w:r>
      <w:proofErr w:type="spellEnd"/>
      <w:r w:rsidRPr="00BE752F">
        <w:t xml:space="preserve"> | </w:t>
      </w:r>
      <w:proofErr w:type="spellStart"/>
      <w:r w:rsidRPr="00BE752F">
        <w:t>Imbri</w:t>
      </w:r>
      <w:proofErr w:type="spellEnd"/>
      <w:r w:rsidRPr="00BE752F">
        <w:t xml:space="preserve"> | Ime | Imelda | Imen |</w:t>
      </w:r>
    </w:p>
    <w:p w14:paraId="20A17981" w14:textId="77777777" w:rsidR="00000000" w:rsidRPr="00BE752F" w:rsidRDefault="00000000">
      <w:r w:rsidRPr="00BE752F">
        <w:t xml:space="preserve">Imena | Imes | Imesha | </w:t>
      </w:r>
      <w:proofErr w:type="spellStart"/>
      <w:r w:rsidRPr="00BE752F">
        <w:t>Imge</w:t>
      </w:r>
      <w:proofErr w:type="spellEnd"/>
      <w:r w:rsidRPr="00BE752F">
        <w:t xml:space="preserve"> | Imhoff | Imi | Imke | Imma | Imme | Immetje | </w:t>
      </w:r>
      <w:proofErr w:type="spellStart"/>
      <w:r w:rsidRPr="00BE752F">
        <w:t>Immine</w:t>
      </w:r>
      <w:proofErr w:type="spellEnd"/>
      <w:r w:rsidRPr="00BE752F">
        <w:t xml:space="preserve"> | Immy | Imo | Imogen | Imogene | Imogenia | Imoko | Imp</w:t>
      </w:r>
    </w:p>
    <w:p w14:paraId="6DBF00A2" w14:textId="77777777" w:rsidR="00000000" w:rsidRPr="00BE752F" w:rsidRDefault="00000000">
      <w:r w:rsidRPr="00BE752F">
        <w:t xml:space="preserve">| Imperia | Imperial | </w:t>
      </w:r>
      <w:proofErr w:type="spellStart"/>
      <w:r w:rsidRPr="00BE752F">
        <w:t>Imra</w:t>
      </w:r>
      <w:proofErr w:type="spellEnd"/>
      <w:r w:rsidRPr="00BE752F">
        <w:t xml:space="preserve"> | Imran | Imrane | Imray | Imre | Imren | Imrie | </w:t>
      </w:r>
      <w:proofErr w:type="spellStart"/>
      <w:r w:rsidRPr="00BE752F">
        <w:t>Imrose</w:t>
      </w:r>
      <w:proofErr w:type="spellEnd"/>
      <w:r w:rsidRPr="00BE752F">
        <w:t xml:space="preserve"> | </w:t>
      </w:r>
      <w:proofErr w:type="spellStart"/>
      <w:r w:rsidRPr="00BE752F">
        <w:t>IMsille</w:t>
      </w:r>
      <w:proofErr w:type="spellEnd"/>
      <w:r w:rsidRPr="00BE752F">
        <w:t xml:space="preserve"> | </w:t>
      </w:r>
      <w:proofErr w:type="spellStart"/>
      <w:r w:rsidRPr="00BE752F">
        <w:t>Imte</w:t>
      </w:r>
      <w:proofErr w:type="spellEnd"/>
      <w:r w:rsidRPr="00BE752F">
        <w:t xml:space="preserve"> | Imtiaz | Imtithal | Imunique | In | In'am | Ina |</w:t>
      </w:r>
    </w:p>
    <w:p w14:paraId="53883E96" w14:textId="77777777" w:rsidR="00000000" w:rsidRPr="00BE752F" w:rsidRDefault="00000000">
      <w:r w:rsidRPr="00BE752F">
        <w:t xml:space="preserve">Inaam | Inage | </w:t>
      </w:r>
      <w:proofErr w:type="spellStart"/>
      <w:r w:rsidRPr="00BE752F">
        <w:t>Inai</w:t>
      </w:r>
      <w:proofErr w:type="spellEnd"/>
      <w:r w:rsidRPr="00BE752F">
        <w:t xml:space="preserve"> | </w:t>
      </w:r>
      <w:proofErr w:type="spellStart"/>
      <w:r w:rsidRPr="00BE752F">
        <w:t>Inaksha</w:t>
      </w:r>
      <w:proofErr w:type="spellEnd"/>
      <w:r w:rsidRPr="00BE752F">
        <w:t xml:space="preserve"> | </w:t>
      </w:r>
      <w:proofErr w:type="spellStart"/>
      <w:r w:rsidRPr="00BE752F">
        <w:t>Inalchuk</w:t>
      </w:r>
      <w:proofErr w:type="spellEnd"/>
      <w:r w:rsidRPr="00BE752F">
        <w:t xml:space="preserve"> | Inam | Inamdar | </w:t>
      </w:r>
      <w:proofErr w:type="spellStart"/>
      <w:r w:rsidRPr="00BE752F">
        <w:t>Iname</w:t>
      </w:r>
      <w:proofErr w:type="spellEnd"/>
      <w:r w:rsidRPr="00BE752F">
        <w:t xml:space="preserve"> | Inan | Inanna | Inara | Inas | Inay | </w:t>
      </w:r>
      <w:proofErr w:type="spellStart"/>
      <w:r w:rsidRPr="00BE752F">
        <w:t>Inayara</w:t>
      </w:r>
      <w:proofErr w:type="spellEnd"/>
      <w:r w:rsidRPr="00BE752F">
        <w:t xml:space="preserve"> | Inayat | </w:t>
      </w:r>
      <w:proofErr w:type="spellStart"/>
      <w:r w:rsidRPr="00BE752F">
        <w:t>Inayet</w:t>
      </w:r>
      <w:proofErr w:type="spellEnd"/>
      <w:r w:rsidRPr="00BE752F">
        <w:t xml:space="preserve"> | Inbal | Inbam |</w:t>
      </w:r>
    </w:p>
    <w:p w14:paraId="2CD5E486" w14:textId="77777777" w:rsidR="00000000" w:rsidRPr="00BE752F" w:rsidRDefault="00000000">
      <w:r w:rsidRPr="00BE752F">
        <w:t xml:space="preserve">Inbar | Inca | Ince | </w:t>
      </w:r>
      <w:proofErr w:type="spellStart"/>
      <w:r w:rsidRPr="00BE752F">
        <w:t>Incha</w:t>
      </w:r>
      <w:proofErr w:type="spellEnd"/>
      <w:r w:rsidRPr="00BE752F">
        <w:t xml:space="preserve"> | Inda | Indah | Inde | Indea | </w:t>
      </w:r>
      <w:proofErr w:type="spellStart"/>
      <w:r w:rsidRPr="00BE752F">
        <w:t>Indeep</w:t>
      </w:r>
      <w:proofErr w:type="spellEnd"/>
      <w:r w:rsidRPr="00BE752F">
        <w:t xml:space="preserve"> | Inder | Indera | Inderbir | Inderdeep | Inderjeet | Inderjit | </w:t>
      </w:r>
      <w:proofErr w:type="spellStart"/>
      <w:r w:rsidRPr="00BE752F">
        <w:t>Inderjitram</w:t>
      </w:r>
      <w:proofErr w:type="spellEnd"/>
      <w:r w:rsidRPr="00BE752F">
        <w:t xml:space="preserve"> |</w:t>
      </w:r>
    </w:p>
    <w:p w14:paraId="24ACAEF7" w14:textId="77777777" w:rsidR="00000000" w:rsidRPr="00BE752F" w:rsidRDefault="00000000">
      <w:r w:rsidRPr="00BE752F">
        <w:t xml:space="preserve">Indermohan | Inderpal | </w:t>
      </w:r>
      <w:proofErr w:type="spellStart"/>
      <w:r w:rsidRPr="00BE752F">
        <w:t>Inderpaul</w:t>
      </w:r>
      <w:proofErr w:type="spellEnd"/>
      <w:r w:rsidRPr="00BE752F">
        <w:t xml:space="preserve"> | Inderpreet | Inderveer | Indi | India | Indian | Indiana | Indica | </w:t>
      </w:r>
      <w:proofErr w:type="spellStart"/>
      <w:r w:rsidRPr="00BE752F">
        <w:t>Indice</w:t>
      </w:r>
      <w:proofErr w:type="spellEnd"/>
      <w:r w:rsidRPr="00BE752F">
        <w:t xml:space="preserve"> | Indie | Indigo | </w:t>
      </w:r>
      <w:proofErr w:type="spellStart"/>
      <w:r w:rsidRPr="00BE752F">
        <w:t>Indii</w:t>
      </w:r>
      <w:proofErr w:type="spellEnd"/>
      <w:r w:rsidRPr="00BE752F">
        <w:t xml:space="preserve"> | Indika | Indio |</w:t>
      </w:r>
    </w:p>
    <w:p w14:paraId="0FC0FBBF" w14:textId="77777777" w:rsidR="00000000" w:rsidRPr="00BE752F" w:rsidRDefault="00000000">
      <w:proofErr w:type="spellStart"/>
      <w:r w:rsidRPr="00BE752F">
        <w:t>Indiosa</w:t>
      </w:r>
      <w:proofErr w:type="spellEnd"/>
      <w:r w:rsidRPr="00BE752F">
        <w:t xml:space="preserve"> | Indira | Indirjeet | Indirjot | Indirpreet | Indirveer | </w:t>
      </w:r>
      <w:proofErr w:type="spellStart"/>
      <w:r w:rsidRPr="00BE752F">
        <w:t>Indis</w:t>
      </w:r>
      <w:proofErr w:type="spellEnd"/>
      <w:r w:rsidRPr="00BE752F">
        <w:t xml:space="preserve"> | Indivara | Indivarini | </w:t>
      </w:r>
      <w:proofErr w:type="spellStart"/>
      <w:r w:rsidRPr="00BE752F">
        <w:t>Indivisual</w:t>
      </w:r>
      <w:proofErr w:type="spellEnd"/>
      <w:r w:rsidRPr="00BE752F">
        <w:t xml:space="preserve"> | Indonesia | Indra | Indrabala | Indrabha |</w:t>
      </w:r>
    </w:p>
    <w:p w14:paraId="798682D5" w14:textId="77777777" w:rsidR="00000000" w:rsidRPr="00BE752F" w:rsidRDefault="00000000">
      <w:proofErr w:type="spellStart"/>
      <w:r w:rsidRPr="00BE752F">
        <w:t>Indrabhagini</w:t>
      </w:r>
      <w:proofErr w:type="spellEnd"/>
      <w:r w:rsidRPr="00BE752F">
        <w:t xml:space="preserve"> | </w:t>
      </w:r>
      <w:proofErr w:type="spellStart"/>
      <w:r w:rsidRPr="00BE752F">
        <w:t>Indragni</w:t>
      </w:r>
      <w:proofErr w:type="spellEnd"/>
      <w:r w:rsidRPr="00BE752F">
        <w:t xml:space="preserve"> | Indraja | Indrajala | Indrakanta | </w:t>
      </w:r>
      <w:proofErr w:type="spellStart"/>
      <w:r w:rsidRPr="00BE752F">
        <w:t>Indrakarman</w:t>
      </w:r>
      <w:proofErr w:type="spellEnd"/>
      <w:r w:rsidRPr="00BE752F">
        <w:t xml:space="preserve"> | </w:t>
      </w:r>
      <w:proofErr w:type="spellStart"/>
      <w:r w:rsidRPr="00BE752F">
        <w:t>Indramantrin</w:t>
      </w:r>
      <w:proofErr w:type="spellEnd"/>
      <w:r w:rsidRPr="00BE752F">
        <w:t xml:space="preserve"> | Indraneel | Indrani | Indranila | </w:t>
      </w:r>
      <w:proofErr w:type="spellStart"/>
      <w:r w:rsidRPr="00BE752F">
        <w:t>IndraniSaci</w:t>
      </w:r>
      <w:proofErr w:type="spellEnd"/>
      <w:r w:rsidRPr="00BE752F">
        <w:t xml:space="preserve"> | </w:t>
      </w:r>
      <w:proofErr w:type="spellStart"/>
      <w:r w:rsidRPr="00BE752F">
        <w:t>Indrapriya</w:t>
      </w:r>
      <w:proofErr w:type="spellEnd"/>
      <w:r w:rsidRPr="00BE752F">
        <w:t xml:space="preserve"> |</w:t>
      </w:r>
    </w:p>
    <w:p w14:paraId="38562B47" w14:textId="77777777" w:rsidR="00000000" w:rsidRPr="00BE752F" w:rsidRDefault="00000000">
      <w:r w:rsidRPr="00BE752F">
        <w:t xml:space="preserve">Indrasena | </w:t>
      </w:r>
      <w:proofErr w:type="spellStart"/>
      <w:r w:rsidRPr="00BE752F">
        <w:t>Indrayan</w:t>
      </w:r>
      <w:proofErr w:type="spellEnd"/>
      <w:r w:rsidRPr="00BE752F">
        <w:t xml:space="preserve"> | Indre | Indri | </w:t>
      </w:r>
      <w:proofErr w:type="spellStart"/>
      <w:r w:rsidRPr="00BE752F">
        <w:t>Indrith</w:t>
      </w:r>
      <w:proofErr w:type="spellEnd"/>
      <w:r w:rsidRPr="00BE752F">
        <w:t xml:space="preserve"> | Indriya | Indu | </w:t>
      </w:r>
      <w:proofErr w:type="spellStart"/>
      <w:r w:rsidRPr="00BE752F">
        <w:t>Indudeep</w:t>
      </w:r>
      <w:proofErr w:type="spellEnd"/>
      <w:r w:rsidRPr="00BE752F">
        <w:t xml:space="preserve"> | Indukala | Indukanta | Induleksh | Indumani | Indumathy | Indumukhi |</w:t>
      </w:r>
    </w:p>
    <w:p w14:paraId="5CC70D0C" w14:textId="77777777" w:rsidR="00000000" w:rsidRPr="00BE752F" w:rsidRDefault="00000000">
      <w:proofErr w:type="spellStart"/>
      <w:r w:rsidRPr="00BE752F">
        <w:t>Indunil</w:t>
      </w:r>
      <w:proofErr w:type="spellEnd"/>
      <w:r w:rsidRPr="00BE752F">
        <w:t xml:space="preserve"> | Indusekhara | Indy | </w:t>
      </w:r>
      <w:proofErr w:type="spellStart"/>
      <w:r w:rsidRPr="00BE752F">
        <w:t>Indycule</w:t>
      </w:r>
      <w:proofErr w:type="spellEnd"/>
      <w:r w:rsidRPr="00BE752F">
        <w:t xml:space="preserve"> | </w:t>
      </w:r>
      <w:proofErr w:type="spellStart"/>
      <w:r w:rsidRPr="00BE752F">
        <w:t>Indyka</w:t>
      </w:r>
      <w:proofErr w:type="spellEnd"/>
      <w:r w:rsidRPr="00BE752F">
        <w:t xml:space="preserve"> | </w:t>
      </w:r>
      <w:proofErr w:type="spellStart"/>
      <w:r w:rsidRPr="00BE752F">
        <w:t>Indykins</w:t>
      </w:r>
      <w:proofErr w:type="spellEnd"/>
      <w:r w:rsidRPr="00BE752F">
        <w:t xml:space="preserve"> | </w:t>
      </w:r>
      <w:proofErr w:type="spellStart"/>
      <w:r w:rsidRPr="00BE752F">
        <w:t>Indypinnykinnykins</w:t>
      </w:r>
      <w:proofErr w:type="spellEnd"/>
      <w:r w:rsidRPr="00BE752F">
        <w:t xml:space="preserve"> | Ine | </w:t>
      </w:r>
      <w:proofErr w:type="spellStart"/>
      <w:r w:rsidRPr="00BE752F">
        <w:t>Inee</w:t>
      </w:r>
      <w:proofErr w:type="spellEnd"/>
      <w:r w:rsidRPr="00BE752F">
        <w:t xml:space="preserve"> | Ineke | Ines | Inesa | Inese | Inesha | </w:t>
      </w:r>
      <w:proofErr w:type="spellStart"/>
      <w:r w:rsidRPr="00BE752F">
        <w:t>Inexob</w:t>
      </w:r>
      <w:proofErr w:type="spellEnd"/>
      <w:r w:rsidRPr="00BE752F">
        <w:t xml:space="preserve"> | Inez |</w:t>
      </w:r>
    </w:p>
    <w:p w14:paraId="5B4C5F6C" w14:textId="77777777" w:rsidR="00000000" w:rsidRPr="00BE752F" w:rsidRDefault="00000000">
      <w:r w:rsidRPr="00BE752F">
        <w:t>Infamy | Infant | Infante | Infiniti | Infinity | Ing | Inga | Ingalls | Ingar | Inge | Ingeborg | Ingeburg | Ingel | Ingemar | Ingemund | Inger | Ingersoll |</w:t>
      </w:r>
    </w:p>
    <w:p w14:paraId="1BF598D0" w14:textId="77777777" w:rsidR="00000000" w:rsidRPr="00BE752F" w:rsidRDefault="00000000">
      <w:r w:rsidRPr="00BE752F">
        <w:t xml:space="preserve">Ingfried | Ingi | </w:t>
      </w:r>
      <w:proofErr w:type="spellStart"/>
      <w:r w:rsidRPr="00BE752F">
        <w:t>Ingie</w:t>
      </w:r>
      <w:proofErr w:type="spellEnd"/>
      <w:r w:rsidRPr="00BE752F">
        <w:t xml:space="preserve"> | Ingle | Inglis | Ingmar | Ingold | Ingot | Ingra | Ingraham | Ingram | Ingria | Ingrid | Ingund | Ingvild | Ingvor | Ingwe | </w:t>
      </w:r>
      <w:proofErr w:type="spellStart"/>
      <w:r w:rsidRPr="00BE752F">
        <w:t>Ingy</w:t>
      </w:r>
      <w:proofErr w:type="spellEnd"/>
      <w:r w:rsidRPr="00BE752F">
        <w:t xml:space="preserve"> |</w:t>
      </w:r>
    </w:p>
    <w:p w14:paraId="37F43097" w14:textId="77777777" w:rsidR="00000000" w:rsidRPr="00BE752F" w:rsidRDefault="00000000">
      <w:proofErr w:type="spellStart"/>
      <w:r w:rsidRPr="00BE752F">
        <w:t>Inhan</w:t>
      </w:r>
      <w:proofErr w:type="spellEnd"/>
      <w:r w:rsidRPr="00BE752F">
        <w:t xml:space="preserve"> | Ini | Inian | </w:t>
      </w:r>
      <w:proofErr w:type="spellStart"/>
      <w:r w:rsidRPr="00BE752F">
        <w:t>Inid</w:t>
      </w:r>
      <w:proofErr w:type="spellEnd"/>
      <w:r w:rsidRPr="00BE752F">
        <w:t xml:space="preserve"> | Inigo | Iniki | Iniko | Inimai | Inis | Inita | Iniya | Iniyaazh | Inja | </w:t>
      </w:r>
      <w:proofErr w:type="spellStart"/>
      <w:r w:rsidRPr="00BE752F">
        <w:t>Injae</w:t>
      </w:r>
      <w:proofErr w:type="spellEnd"/>
      <w:r w:rsidRPr="00BE752F">
        <w:t xml:space="preserve"> | Ink | Inka | </w:t>
      </w:r>
      <w:proofErr w:type="spellStart"/>
      <w:r w:rsidRPr="00BE752F">
        <w:t>Inkawati</w:t>
      </w:r>
      <w:proofErr w:type="spellEnd"/>
      <w:r w:rsidRPr="00BE752F">
        <w:t xml:space="preserve"> | Inkeri | Inkers | </w:t>
      </w:r>
      <w:proofErr w:type="spellStart"/>
      <w:r w:rsidRPr="00BE752F">
        <w:t>Inki</w:t>
      </w:r>
      <w:proofErr w:type="spellEnd"/>
      <w:r w:rsidRPr="00BE752F">
        <w:t xml:space="preserve"> | </w:t>
      </w:r>
      <w:proofErr w:type="spellStart"/>
      <w:r w:rsidRPr="00BE752F">
        <w:t>Inkin</w:t>
      </w:r>
      <w:proofErr w:type="spellEnd"/>
      <w:r w:rsidRPr="00BE752F">
        <w:t xml:space="preserve"> |</w:t>
      </w:r>
    </w:p>
    <w:p w14:paraId="2DF8E035" w14:textId="77777777" w:rsidR="00000000" w:rsidRPr="00BE752F" w:rsidRDefault="00000000">
      <w:r w:rsidRPr="00BE752F">
        <w:t xml:space="preserve">Inky | Inman | Inn | Inna | Innah | </w:t>
      </w:r>
      <w:proofErr w:type="spellStart"/>
      <w:r w:rsidRPr="00BE752F">
        <w:t>Innaica</w:t>
      </w:r>
      <w:proofErr w:type="spellEnd"/>
      <w:r w:rsidRPr="00BE752F">
        <w:t xml:space="preserve"> | Inne | Innes | Innis | Innocent | Innocente | Innova | Innuganti | Ino | </w:t>
      </w:r>
      <w:proofErr w:type="spellStart"/>
      <w:r w:rsidRPr="00BE752F">
        <w:t>Inoe</w:t>
      </w:r>
      <w:proofErr w:type="spellEnd"/>
      <w:r w:rsidRPr="00BE752F">
        <w:t xml:space="preserve"> | Inoke | </w:t>
      </w:r>
      <w:proofErr w:type="spellStart"/>
      <w:r w:rsidRPr="00BE752F">
        <w:t>Inonda</w:t>
      </w:r>
      <w:proofErr w:type="spellEnd"/>
      <w:r w:rsidRPr="00BE752F">
        <w:t xml:space="preserve"> | Inoue |</w:t>
      </w:r>
    </w:p>
    <w:p w14:paraId="3FBE1271" w14:textId="77777777" w:rsidR="00000000" w:rsidRPr="00BE752F" w:rsidRDefault="00000000">
      <w:proofErr w:type="spellStart"/>
      <w:r w:rsidRPr="00BE752F">
        <w:t>Inouk</w:t>
      </w:r>
      <w:proofErr w:type="spellEnd"/>
      <w:r w:rsidRPr="00BE752F">
        <w:t xml:space="preserve"> | Insa | Insaf | Inse | Insol | Insula | </w:t>
      </w:r>
      <w:proofErr w:type="spellStart"/>
      <w:r w:rsidRPr="00BE752F">
        <w:t>Insun</w:t>
      </w:r>
      <w:proofErr w:type="spellEnd"/>
      <w:r w:rsidRPr="00BE752F">
        <w:t xml:space="preserve"> | Intan | Intaphernes | Intel | </w:t>
      </w:r>
      <w:proofErr w:type="spellStart"/>
      <w:r w:rsidRPr="00BE752F">
        <w:t>Intelectus</w:t>
      </w:r>
      <w:proofErr w:type="spellEnd"/>
      <w:r w:rsidRPr="00BE752F">
        <w:t xml:space="preserve"> | Inti | Intisaar | Intisar | Intrepid | Inu | </w:t>
      </w:r>
      <w:proofErr w:type="spellStart"/>
      <w:r w:rsidRPr="00BE752F">
        <w:t>Inxs</w:t>
      </w:r>
      <w:proofErr w:type="spellEnd"/>
      <w:r w:rsidRPr="00BE752F">
        <w:t xml:space="preserve"> | Iny | </w:t>
      </w:r>
      <w:proofErr w:type="spellStart"/>
      <w:r w:rsidRPr="00BE752F">
        <w:t>Inyoung</w:t>
      </w:r>
      <w:proofErr w:type="spellEnd"/>
    </w:p>
    <w:p w14:paraId="79D653F0" w14:textId="77777777" w:rsidR="00000000" w:rsidRPr="00BE752F" w:rsidRDefault="00000000">
      <w:r w:rsidRPr="00BE752F">
        <w:t xml:space="preserve">| </w:t>
      </w:r>
      <w:proofErr w:type="spellStart"/>
      <w:r w:rsidRPr="00BE752F">
        <w:t>Inzo</w:t>
      </w:r>
      <w:proofErr w:type="spellEnd"/>
      <w:r w:rsidRPr="00BE752F">
        <w:t xml:space="preserve"> | Io | Ioan | Ioana | Ioannis | </w:t>
      </w:r>
      <w:proofErr w:type="spellStart"/>
      <w:r w:rsidRPr="00BE752F">
        <w:t>Iobhar</w:t>
      </w:r>
      <w:proofErr w:type="spellEnd"/>
      <w:r w:rsidRPr="00BE752F">
        <w:t xml:space="preserve"> | </w:t>
      </w:r>
      <w:proofErr w:type="spellStart"/>
      <w:r w:rsidRPr="00BE752F">
        <w:t>Ioca</w:t>
      </w:r>
      <w:proofErr w:type="spellEnd"/>
      <w:r w:rsidRPr="00BE752F">
        <w:t xml:space="preserve"> | Iodine | Iokina | </w:t>
      </w:r>
      <w:proofErr w:type="spellStart"/>
      <w:r w:rsidRPr="00BE752F">
        <w:t>Ioko</w:t>
      </w:r>
      <w:proofErr w:type="spellEnd"/>
      <w:r w:rsidRPr="00BE752F">
        <w:t xml:space="preserve"> | Iola | Ioli | Iolo | Ion | Iona | Ionah | Ione | Iongi | Ioni | Ionie | Ionis |</w:t>
      </w:r>
    </w:p>
    <w:p w14:paraId="2E5F04B1" w14:textId="77777777" w:rsidR="00000000" w:rsidRPr="00BE752F" w:rsidRDefault="00000000">
      <w:r w:rsidRPr="00BE752F">
        <w:t xml:space="preserve">Iori | </w:t>
      </w:r>
      <w:proofErr w:type="spellStart"/>
      <w:r w:rsidRPr="00BE752F">
        <w:t>Iosa</w:t>
      </w:r>
      <w:proofErr w:type="spellEnd"/>
      <w:r w:rsidRPr="00BE752F">
        <w:t xml:space="preserve"> | </w:t>
      </w:r>
      <w:proofErr w:type="spellStart"/>
      <w:r w:rsidRPr="00BE752F">
        <w:t>Iosanak</w:t>
      </w:r>
      <w:proofErr w:type="spellEnd"/>
      <w:r w:rsidRPr="00BE752F">
        <w:t xml:space="preserve"> | </w:t>
      </w:r>
      <w:proofErr w:type="spellStart"/>
      <w:r w:rsidRPr="00BE752F">
        <w:t>Iosat</w:t>
      </w:r>
      <w:proofErr w:type="spellEnd"/>
      <w:r w:rsidRPr="00BE752F">
        <w:t xml:space="preserve"> | Iosis | Iowan | </w:t>
      </w:r>
      <w:proofErr w:type="spellStart"/>
      <w:r w:rsidRPr="00BE752F">
        <w:t>Ipa</w:t>
      </w:r>
      <w:proofErr w:type="spellEnd"/>
      <w:r w:rsidRPr="00BE752F">
        <w:t xml:space="preserve"> | </w:t>
      </w:r>
      <w:proofErr w:type="spellStart"/>
      <w:r w:rsidRPr="00BE752F">
        <w:t>Ipashri</w:t>
      </w:r>
      <w:proofErr w:type="spellEnd"/>
      <w:r w:rsidRPr="00BE752F">
        <w:t xml:space="preserve"> | </w:t>
      </w:r>
      <w:proofErr w:type="spellStart"/>
      <w:r w:rsidRPr="00BE752F">
        <w:t>Iphis</w:t>
      </w:r>
      <w:proofErr w:type="spellEnd"/>
      <w:r w:rsidRPr="00BE752F">
        <w:t xml:space="preserve"> | </w:t>
      </w:r>
      <w:proofErr w:type="spellStart"/>
      <w:r w:rsidRPr="00BE752F">
        <w:t>Ipo</w:t>
      </w:r>
      <w:proofErr w:type="spellEnd"/>
      <w:r w:rsidRPr="00BE752F">
        <w:t xml:space="preserve"> | </w:t>
      </w:r>
      <w:proofErr w:type="spellStart"/>
      <w:r w:rsidRPr="00BE752F">
        <w:t>Ippa</w:t>
      </w:r>
      <w:proofErr w:type="spellEnd"/>
      <w:r w:rsidRPr="00BE752F">
        <w:t xml:space="preserve"> | </w:t>
      </w:r>
      <w:proofErr w:type="spellStart"/>
      <w:r w:rsidRPr="00BE752F">
        <w:t>Ipy</w:t>
      </w:r>
      <w:proofErr w:type="spellEnd"/>
      <w:r w:rsidRPr="00BE752F">
        <w:t xml:space="preserve"> | Ipyana | IQ | Iqbal | Iqra | Iquan | </w:t>
      </w:r>
      <w:proofErr w:type="spellStart"/>
      <w:r w:rsidRPr="00BE752F">
        <w:t>Ir</w:t>
      </w:r>
      <w:proofErr w:type="spellEnd"/>
      <w:r w:rsidRPr="00BE752F">
        <w:t xml:space="preserve"> | Ira | </w:t>
      </w:r>
      <w:proofErr w:type="spellStart"/>
      <w:r w:rsidRPr="00BE752F">
        <w:t>Iradj</w:t>
      </w:r>
      <w:proofErr w:type="spellEnd"/>
      <w:r w:rsidRPr="00BE752F">
        <w:t xml:space="preserve"> | Iraj | </w:t>
      </w:r>
      <w:proofErr w:type="spellStart"/>
      <w:r w:rsidRPr="00BE752F">
        <w:t>Iraldy</w:t>
      </w:r>
      <w:proofErr w:type="spellEnd"/>
      <w:r w:rsidRPr="00BE752F">
        <w:t xml:space="preserve"> |</w:t>
      </w:r>
    </w:p>
    <w:p w14:paraId="0E43C05D" w14:textId="77777777" w:rsidR="00000000" w:rsidRPr="00BE752F" w:rsidRDefault="00000000">
      <w:r w:rsidRPr="00BE752F">
        <w:t xml:space="preserve">Iram | Iran | Iranga | Irani | Iras | Irasema | Iratze | Iravan | Iravati | Irby | </w:t>
      </w:r>
      <w:proofErr w:type="spellStart"/>
      <w:r w:rsidRPr="00BE752F">
        <w:t>Irea</w:t>
      </w:r>
      <w:proofErr w:type="spellEnd"/>
      <w:r w:rsidRPr="00BE752F">
        <w:t xml:space="preserve"> | Ireal | Ireland | Iren | Irena | Irene | </w:t>
      </w:r>
      <w:proofErr w:type="spellStart"/>
      <w:r w:rsidRPr="00BE752F">
        <w:t>Irenee</w:t>
      </w:r>
      <w:proofErr w:type="spellEnd"/>
      <w:r w:rsidRPr="00BE752F">
        <w:t xml:space="preserve"> | Ireneo | Ireneus |</w:t>
      </w:r>
    </w:p>
    <w:p w14:paraId="58375CE4" w14:textId="77777777" w:rsidR="00000000" w:rsidRPr="00BE752F" w:rsidRDefault="00000000">
      <w:r w:rsidRPr="00BE752F">
        <w:t xml:space="preserve">Ireneusz | Iresha | Irfan | </w:t>
      </w:r>
      <w:proofErr w:type="spellStart"/>
      <w:r w:rsidRPr="00BE752F">
        <w:t>Irges</w:t>
      </w:r>
      <w:proofErr w:type="spellEnd"/>
      <w:r w:rsidRPr="00BE752F">
        <w:t xml:space="preserve"> | Iri | Iria | </w:t>
      </w:r>
      <w:proofErr w:type="spellStart"/>
      <w:r w:rsidRPr="00BE752F">
        <w:t>Irial</w:t>
      </w:r>
      <w:proofErr w:type="spellEnd"/>
      <w:r w:rsidRPr="00BE752F">
        <w:t xml:space="preserve"> | Irian | Iric | Iridian | </w:t>
      </w:r>
      <w:proofErr w:type="spellStart"/>
      <w:r w:rsidRPr="00BE752F">
        <w:t>Iridiane</w:t>
      </w:r>
      <w:proofErr w:type="spellEnd"/>
      <w:r w:rsidRPr="00BE752F">
        <w:t xml:space="preserve"> | Irie | Irin | Irina | Irini | Iris | Irish | Irith | Irizarry | Irja | Irma |</w:t>
      </w:r>
    </w:p>
    <w:p w14:paraId="5EF37E01" w14:textId="77777777" w:rsidR="00000000" w:rsidRPr="00BE752F" w:rsidRDefault="00000000">
      <w:proofErr w:type="spellStart"/>
      <w:r w:rsidRPr="00BE752F">
        <w:t>Irmasue</w:t>
      </w:r>
      <w:proofErr w:type="spellEnd"/>
      <w:r w:rsidRPr="00BE752F">
        <w:t xml:space="preserve"> | </w:t>
      </w:r>
      <w:proofErr w:type="spellStart"/>
      <w:r w:rsidRPr="00BE752F">
        <w:t>Irmel</w:t>
      </w:r>
      <w:proofErr w:type="spellEnd"/>
      <w:r w:rsidRPr="00BE752F">
        <w:t xml:space="preserve"> | </w:t>
      </w:r>
      <w:proofErr w:type="spellStart"/>
      <w:r w:rsidRPr="00BE752F">
        <w:t>Irmelyn</w:t>
      </w:r>
      <w:proofErr w:type="spellEnd"/>
      <w:r w:rsidRPr="00BE752F">
        <w:t xml:space="preserve"> | Irmin | Irmo | Irmtrud | </w:t>
      </w:r>
      <w:proofErr w:type="spellStart"/>
      <w:r w:rsidRPr="00BE752F">
        <w:t>Irna</w:t>
      </w:r>
      <w:proofErr w:type="spellEnd"/>
      <w:r w:rsidRPr="00BE752F">
        <w:t xml:space="preserve"> | </w:t>
      </w:r>
      <w:proofErr w:type="spellStart"/>
      <w:r w:rsidRPr="00BE752F">
        <w:t>Irnie</w:t>
      </w:r>
      <w:proofErr w:type="spellEnd"/>
      <w:r w:rsidRPr="00BE752F">
        <w:t xml:space="preserve"> | Iro | </w:t>
      </w:r>
      <w:proofErr w:type="spellStart"/>
      <w:r w:rsidRPr="00BE752F">
        <w:t>Iroawuchi</w:t>
      </w:r>
      <w:proofErr w:type="spellEnd"/>
      <w:r w:rsidRPr="00BE752F">
        <w:t xml:space="preserve"> | Irons | Irony | Irpa | Irresistible | Irshad | Iruka | Irva | Irvan |</w:t>
      </w:r>
    </w:p>
    <w:p w14:paraId="3E35CAC6" w14:textId="77777777" w:rsidR="00000000" w:rsidRPr="00BE752F" w:rsidRDefault="00000000">
      <w:r w:rsidRPr="00BE752F">
        <w:t xml:space="preserve">Irvine | Irving | </w:t>
      </w:r>
      <w:proofErr w:type="spellStart"/>
      <w:r w:rsidRPr="00BE752F">
        <w:t>Irwan</w:t>
      </w:r>
      <w:proofErr w:type="spellEnd"/>
      <w:r w:rsidRPr="00BE752F">
        <w:t xml:space="preserve"> | Irwyn | Isa | Isaac | Isaacs | Isaacson | Isaak | </w:t>
      </w:r>
      <w:proofErr w:type="spellStart"/>
      <w:r w:rsidRPr="00BE752F">
        <w:t>Isaaka</w:t>
      </w:r>
      <w:proofErr w:type="spellEnd"/>
      <w:r w:rsidRPr="00BE752F">
        <w:t xml:space="preserve"> | Isabeau | Isabel | Isabell | Isabella | Isabelle | </w:t>
      </w:r>
      <w:proofErr w:type="spellStart"/>
      <w:r w:rsidRPr="00BE752F">
        <w:t>Isabis</w:t>
      </w:r>
      <w:proofErr w:type="spellEnd"/>
      <w:r w:rsidRPr="00BE752F">
        <w:t xml:space="preserve"> | Isador |</w:t>
      </w:r>
    </w:p>
    <w:p w14:paraId="30B0E2AD" w14:textId="77777777" w:rsidR="00000000" w:rsidRPr="00BE752F" w:rsidRDefault="00000000">
      <w:r w:rsidRPr="00BE752F">
        <w:t xml:space="preserve">Isadore | Isah | Isai | Isaia | Isaiah | Isaias | Isaie | Isais | Isak | Isala | Isamar | Isami | Isamu | Isane | Isao | Isar | Isard | </w:t>
      </w:r>
      <w:proofErr w:type="spellStart"/>
      <w:r w:rsidRPr="00BE752F">
        <w:t>Isaria</w:t>
      </w:r>
      <w:proofErr w:type="spellEnd"/>
      <w:r w:rsidRPr="00BE752F">
        <w:t xml:space="preserve"> | </w:t>
      </w:r>
      <w:proofErr w:type="spellStart"/>
      <w:r w:rsidRPr="00BE752F">
        <w:t>Isatis</w:t>
      </w:r>
      <w:proofErr w:type="spellEnd"/>
      <w:r w:rsidRPr="00BE752F">
        <w:t xml:space="preserve"> | Isau |</w:t>
      </w:r>
    </w:p>
    <w:p w14:paraId="0CF4CB09" w14:textId="77777777" w:rsidR="00000000" w:rsidRPr="00BE752F" w:rsidRDefault="00000000">
      <w:r w:rsidRPr="00BE752F">
        <w:t xml:space="preserve">Isauro | Isayah | </w:t>
      </w:r>
      <w:proofErr w:type="spellStart"/>
      <w:r w:rsidRPr="00BE752F">
        <w:t>Isba</w:t>
      </w:r>
      <w:proofErr w:type="spellEnd"/>
      <w:r w:rsidRPr="00BE752F">
        <w:t xml:space="preserve"> | Isbah | </w:t>
      </w:r>
      <w:proofErr w:type="spellStart"/>
      <w:r w:rsidRPr="00BE752F">
        <w:t>Isbela</w:t>
      </w:r>
      <w:proofErr w:type="spellEnd"/>
      <w:r w:rsidRPr="00BE752F">
        <w:t xml:space="preserve"> | Isbrand | </w:t>
      </w:r>
      <w:proofErr w:type="spellStart"/>
      <w:r w:rsidRPr="00BE752F">
        <w:t>Isbrandt</w:t>
      </w:r>
      <w:proofErr w:type="spellEnd"/>
      <w:r w:rsidRPr="00BE752F">
        <w:t xml:space="preserve"> | Iscah | Ischa | </w:t>
      </w:r>
      <w:proofErr w:type="spellStart"/>
      <w:r w:rsidRPr="00BE752F">
        <w:t>Ischka</w:t>
      </w:r>
      <w:proofErr w:type="spellEnd"/>
      <w:r w:rsidRPr="00BE752F">
        <w:t xml:space="preserve"> | Ise | Iseabail | Isel | Iselin | Isen | Isenberg | Iseult | </w:t>
      </w:r>
      <w:proofErr w:type="spellStart"/>
      <w:r w:rsidRPr="00BE752F">
        <w:t>Isey</w:t>
      </w:r>
      <w:proofErr w:type="spellEnd"/>
      <w:r w:rsidRPr="00BE752F">
        <w:t xml:space="preserve"> | Ish |</w:t>
      </w:r>
    </w:p>
    <w:p w14:paraId="261DD6FD" w14:textId="77777777" w:rsidR="00000000" w:rsidRPr="00BE752F" w:rsidRDefault="00000000">
      <w:r w:rsidRPr="00BE752F">
        <w:t xml:space="preserve">Isha | Ishaana | </w:t>
      </w:r>
      <w:proofErr w:type="spellStart"/>
      <w:r w:rsidRPr="00BE752F">
        <w:t>Ishae</w:t>
      </w:r>
      <w:proofErr w:type="spellEnd"/>
      <w:r w:rsidRPr="00BE752F">
        <w:t xml:space="preserve"> | Isham | Ishan | Ishana | Ishar | Ishara | Ishay | Ishaya | Ishe | Ishee | Isher | </w:t>
      </w:r>
      <w:proofErr w:type="spellStart"/>
      <w:r w:rsidRPr="00BE752F">
        <w:t>Ishet</w:t>
      </w:r>
      <w:proofErr w:type="spellEnd"/>
      <w:r w:rsidRPr="00BE752F">
        <w:t xml:space="preserve"> | Ishfaq | Ishi | Ishii | Ishika | </w:t>
      </w:r>
      <w:proofErr w:type="spellStart"/>
      <w:r w:rsidRPr="00BE752F">
        <w:t>Ishira</w:t>
      </w:r>
      <w:proofErr w:type="spellEnd"/>
      <w:r w:rsidRPr="00BE752F">
        <w:t xml:space="preserve"> |</w:t>
      </w:r>
    </w:p>
    <w:p w14:paraId="61CD5CA8" w14:textId="77777777" w:rsidR="00000000" w:rsidRPr="00BE752F" w:rsidRDefault="00000000">
      <w:r w:rsidRPr="00BE752F">
        <w:t xml:space="preserve">Ishita | Ishka | </w:t>
      </w:r>
      <w:proofErr w:type="spellStart"/>
      <w:r w:rsidRPr="00BE752F">
        <w:t>Ishkabibble</w:t>
      </w:r>
      <w:proofErr w:type="spellEnd"/>
      <w:r w:rsidRPr="00BE752F">
        <w:t xml:space="preserve"> | Ishma | Ishmael | Ishmeet | Ishmel | </w:t>
      </w:r>
      <w:proofErr w:type="spellStart"/>
      <w:r w:rsidRPr="00BE752F">
        <w:t>Ishpakaia</w:t>
      </w:r>
      <w:proofErr w:type="spellEnd"/>
      <w:r w:rsidRPr="00BE752F">
        <w:t xml:space="preserve"> | Ishpal | Ishpreet | </w:t>
      </w:r>
      <w:proofErr w:type="spellStart"/>
      <w:r w:rsidRPr="00BE752F">
        <w:t>Ishpuini</w:t>
      </w:r>
      <w:proofErr w:type="spellEnd"/>
      <w:r w:rsidRPr="00BE752F">
        <w:t xml:space="preserve"> | Ishraq | Ishrat | </w:t>
      </w:r>
      <w:proofErr w:type="spellStart"/>
      <w:r w:rsidRPr="00BE752F">
        <w:t>Ishratsultana</w:t>
      </w:r>
      <w:proofErr w:type="spellEnd"/>
      <w:r w:rsidRPr="00BE752F">
        <w:t xml:space="preserve"> | Ishta |</w:t>
      </w:r>
    </w:p>
    <w:p w14:paraId="1E689471" w14:textId="77777777" w:rsidR="00000000" w:rsidRPr="00BE752F" w:rsidRDefault="00000000">
      <w:proofErr w:type="spellStart"/>
      <w:r w:rsidRPr="00BE752F">
        <w:t>Ishtani</w:t>
      </w:r>
      <w:proofErr w:type="spellEnd"/>
      <w:r w:rsidRPr="00BE752F">
        <w:t xml:space="preserve"> | Ishtar | </w:t>
      </w:r>
      <w:proofErr w:type="spellStart"/>
      <w:r w:rsidRPr="00BE752F">
        <w:t>Ishte</w:t>
      </w:r>
      <w:proofErr w:type="spellEnd"/>
      <w:r w:rsidRPr="00BE752F">
        <w:t xml:space="preserve"> | Ishti | Ishu | Ishua | </w:t>
      </w:r>
      <w:proofErr w:type="spellStart"/>
      <w:r w:rsidRPr="00BE752F">
        <w:t>Ishudhi</w:t>
      </w:r>
      <w:proofErr w:type="spellEnd"/>
      <w:r w:rsidRPr="00BE752F">
        <w:t xml:space="preserve"> | </w:t>
      </w:r>
      <w:proofErr w:type="spellStart"/>
      <w:r w:rsidRPr="00BE752F">
        <w:t>Ishuya</w:t>
      </w:r>
      <w:proofErr w:type="spellEnd"/>
      <w:r w:rsidRPr="00BE752F">
        <w:t xml:space="preserve"> | </w:t>
      </w:r>
      <w:proofErr w:type="spellStart"/>
      <w:r w:rsidRPr="00BE752F">
        <w:t>Ishvinder</w:t>
      </w:r>
      <w:proofErr w:type="spellEnd"/>
      <w:r w:rsidRPr="00BE752F">
        <w:t xml:space="preserve"> | Ishwaran | Ishya | Isi | Isia | Isiah | Iside | Isidore | </w:t>
      </w:r>
      <w:proofErr w:type="spellStart"/>
      <w:r w:rsidRPr="00BE752F">
        <w:t>IsIk</w:t>
      </w:r>
      <w:proofErr w:type="spellEnd"/>
      <w:r w:rsidRPr="00BE752F">
        <w:t xml:space="preserve"> | Isikalu | Isin | Isis</w:t>
      </w:r>
    </w:p>
    <w:p w14:paraId="2D136CBF" w14:textId="77777777" w:rsidR="00000000" w:rsidRPr="00BE752F" w:rsidRDefault="00000000">
      <w:r w:rsidRPr="00BE752F">
        <w:t xml:space="preserve">| </w:t>
      </w:r>
      <w:proofErr w:type="spellStart"/>
      <w:r w:rsidRPr="00BE752F">
        <w:t>Isk</w:t>
      </w:r>
      <w:proofErr w:type="spellEnd"/>
      <w:r w:rsidRPr="00BE752F">
        <w:t xml:space="preserve"> | Iska | Iskandar | Iskra | Isla | Islam | Islan | Island | Islay | Isle | </w:t>
      </w:r>
      <w:proofErr w:type="spellStart"/>
      <w:r w:rsidRPr="00BE752F">
        <w:t>Islean</w:t>
      </w:r>
      <w:proofErr w:type="spellEnd"/>
      <w:r w:rsidRPr="00BE752F">
        <w:t xml:space="preserve"> | Isleif | Isles | Isma | Ismael | </w:t>
      </w:r>
      <w:proofErr w:type="spellStart"/>
      <w:r w:rsidRPr="00BE752F">
        <w:t>Ismahane</w:t>
      </w:r>
      <w:proofErr w:type="spellEnd"/>
      <w:r w:rsidRPr="00BE752F">
        <w:t xml:space="preserve"> | Ismail | Ismaila | Ismat |</w:t>
      </w:r>
    </w:p>
    <w:p w14:paraId="5D3FAFFB" w14:textId="77777777" w:rsidR="00000000" w:rsidRPr="00BE752F" w:rsidRDefault="00000000">
      <w:r w:rsidRPr="00BE752F">
        <w:t xml:space="preserve">Ismay | Ismet | </w:t>
      </w:r>
      <w:proofErr w:type="spellStart"/>
      <w:r w:rsidRPr="00BE752F">
        <w:t>Isna</w:t>
      </w:r>
      <w:proofErr w:type="spellEnd"/>
      <w:r w:rsidRPr="00BE752F">
        <w:t xml:space="preserve"> | Iso | Isobel | </w:t>
      </w:r>
      <w:proofErr w:type="spellStart"/>
      <w:r w:rsidRPr="00BE752F">
        <w:t>Isoep</w:t>
      </w:r>
      <w:proofErr w:type="spellEnd"/>
      <w:r w:rsidRPr="00BE752F">
        <w:t xml:space="preserve"> | Isola | Isolde | Isom | Ison | Isra | Israel | Isreal | </w:t>
      </w:r>
      <w:proofErr w:type="spellStart"/>
      <w:r w:rsidRPr="00BE752F">
        <w:t>Isriyani</w:t>
      </w:r>
      <w:proofErr w:type="spellEnd"/>
      <w:r w:rsidRPr="00BE752F">
        <w:t xml:space="preserve"> | Issa | Issachar | Issah | Issai | Issam |</w:t>
      </w:r>
    </w:p>
    <w:p w14:paraId="6F4F0CCB" w14:textId="77777777" w:rsidR="00000000" w:rsidRPr="00BE752F" w:rsidRDefault="00000000">
      <w:r w:rsidRPr="00BE752F">
        <w:t xml:space="preserve">Issamar | Issay | </w:t>
      </w:r>
      <w:proofErr w:type="spellStart"/>
      <w:r w:rsidRPr="00BE752F">
        <w:t>Issaye</w:t>
      </w:r>
      <w:proofErr w:type="spellEnd"/>
      <w:r w:rsidRPr="00BE752F">
        <w:t xml:space="preserve"> | Issey | Issi | Issie | Issy | Istanbul | Istas | </w:t>
      </w:r>
      <w:proofErr w:type="spellStart"/>
      <w:r w:rsidRPr="00BE752F">
        <w:t>Istella</w:t>
      </w:r>
      <w:proofErr w:type="spellEnd"/>
      <w:r w:rsidRPr="00BE752F">
        <w:t xml:space="preserve"> | Isti | </w:t>
      </w:r>
      <w:proofErr w:type="spellStart"/>
      <w:r w:rsidRPr="00BE752F">
        <w:t>Istiklal</w:t>
      </w:r>
      <w:proofErr w:type="spellEnd"/>
      <w:r w:rsidRPr="00BE752F">
        <w:t xml:space="preserve"> | Istria | </w:t>
      </w:r>
      <w:proofErr w:type="spellStart"/>
      <w:r w:rsidRPr="00BE752F">
        <w:t>Istrikar</w:t>
      </w:r>
      <w:proofErr w:type="spellEnd"/>
      <w:r w:rsidRPr="00BE752F">
        <w:t xml:space="preserve"> | Istvan | </w:t>
      </w:r>
      <w:proofErr w:type="spellStart"/>
      <w:r w:rsidRPr="00BE752F">
        <w:t>Isuke</w:t>
      </w:r>
      <w:proofErr w:type="spellEnd"/>
      <w:r w:rsidRPr="00BE752F">
        <w:t xml:space="preserve"> | </w:t>
      </w:r>
      <w:proofErr w:type="spellStart"/>
      <w:r w:rsidRPr="00BE752F">
        <w:t>Isvant</w:t>
      </w:r>
      <w:proofErr w:type="spellEnd"/>
      <w:r w:rsidRPr="00BE752F">
        <w:t xml:space="preserve"> | Isvari | Isy | It |</w:t>
      </w:r>
    </w:p>
    <w:p w14:paraId="46AAB511" w14:textId="77777777" w:rsidR="00000000" w:rsidRPr="00BE752F" w:rsidRDefault="00000000">
      <w:r w:rsidRPr="00BE752F">
        <w:t xml:space="preserve">Ita | </w:t>
      </w:r>
      <w:proofErr w:type="spellStart"/>
      <w:r w:rsidRPr="00BE752F">
        <w:t>Itaci</w:t>
      </w:r>
      <w:proofErr w:type="spellEnd"/>
      <w:r w:rsidRPr="00BE752F">
        <w:t xml:space="preserve"> | Itai | </w:t>
      </w:r>
      <w:proofErr w:type="spellStart"/>
      <w:r w:rsidRPr="00BE752F">
        <w:t>Itajaci</w:t>
      </w:r>
      <w:proofErr w:type="spellEnd"/>
      <w:r w:rsidRPr="00BE752F">
        <w:t xml:space="preserve"> | Ital | Italy | Itami | </w:t>
      </w:r>
      <w:proofErr w:type="spellStart"/>
      <w:r w:rsidRPr="00BE752F">
        <w:t>Itar</w:t>
      </w:r>
      <w:proofErr w:type="spellEnd"/>
      <w:r w:rsidRPr="00BE752F">
        <w:t xml:space="preserve"> | </w:t>
      </w:r>
      <w:proofErr w:type="spellStart"/>
      <w:r w:rsidRPr="00BE752F">
        <w:t>Itaru</w:t>
      </w:r>
      <w:proofErr w:type="spellEnd"/>
      <w:r w:rsidRPr="00BE752F">
        <w:t xml:space="preserve"> | Itay | Itaye | Ite | </w:t>
      </w:r>
      <w:proofErr w:type="spellStart"/>
      <w:r w:rsidRPr="00BE752F">
        <w:t>Ith</w:t>
      </w:r>
      <w:proofErr w:type="spellEnd"/>
      <w:r w:rsidRPr="00BE752F">
        <w:t xml:space="preserve"> | Ithamar | Ithan | Ithica | Iti | Itiel | </w:t>
      </w:r>
      <w:proofErr w:type="spellStart"/>
      <w:r w:rsidRPr="00BE752F">
        <w:t>Itihasa</w:t>
      </w:r>
      <w:proofErr w:type="spellEnd"/>
      <w:r w:rsidRPr="00BE752F">
        <w:t xml:space="preserve"> | </w:t>
      </w:r>
      <w:proofErr w:type="spellStart"/>
      <w:r w:rsidRPr="00BE752F">
        <w:t>Itka</w:t>
      </w:r>
      <w:proofErr w:type="spellEnd"/>
      <w:r w:rsidRPr="00BE752F">
        <w:t xml:space="preserve"> | Ito | </w:t>
      </w:r>
      <w:proofErr w:type="spellStart"/>
      <w:r w:rsidRPr="00BE752F">
        <w:t>Itonia</w:t>
      </w:r>
      <w:proofErr w:type="spellEnd"/>
      <w:r w:rsidRPr="00BE752F">
        <w:t xml:space="preserve"> | </w:t>
      </w:r>
      <w:proofErr w:type="spellStart"/>
      <w:r w:rsidRPr="00BE752F">
        <w:t>Itrat</w:t>
      </w:r>
      <w:proofErr w:type="spellEnd"/>
      <w:r w:rsidRPr="00BE752F">
        <w:t xml:space="preserve"> |</w:t>
      </w:r>
    </w:p>
    <w:p w14:paraId="1DF1279E" w14:textId="77777777" w:rsidR="00000000" w:rsidRPr="00BE752F" w:rsidRDefault="00000000">
      <w:r w:rsidRPr="00BE752F">
        <w:t xml:space="preserve">Itria | </w:t>
      </w:r>
      <w:proofErr w:type="spellStart"/>
      <w:r w:rsidRPr="00BE752F">
        <w:t>Itse</w:t>
      </w:r>
      <w:proofErr w:type="spellEnd"/>
      <w:r w:rsidRPr="00BE752F">
        <w:t xml:space="preserve"> | Itsuki | Itty | </w:t>
      </w:r>
      <w:proofErr w:type="spellStart"/>
      <w:r w:rsidRPr="00BE752F">
        <w:t>Ituha</w:t>
      </w:r>
      <w:proofErr w:type="spellEnd"/>
      <w:r w:rsidRPr="00BE752F">
        <w:t xml:space="preserve"> | Itxaso | Itzel | Itziar | Itzpapalotl | Itzy | Iu | Iuana | </w:t>
      </w:r>
      <w:proofErr w:type="spellStart"/>
      <w:r w:rsidRPr="00BE752F">
        <w:t>Iugini</w:t>
      </w:r>
      <w:proofErr w:type="spellEnd"/>
      <w:r w:rsidRPr="00BE752F">
        <w:t xml:space="preserve"> | Iulius | Iuma | </w:t>
      </w:r>
      <w:proofErr w:type="spellStart"/>
      <w:r w:rsidRPr="00BE752F">
        <w:t>Iuput</w:t>
      </w:r>
      <w:proofErr w:type="spellEnd"/>
      <w:r w:rsidRPr="00BE752F">
        <w:t xml:space="preserve"> | </w:t>
      </w:r>
      <w:proofErr w:type="spellStart"/>
      <w:r w:rsidRPr="00BE752F">
        <w:t>Iurka</w:t>
      </w:r>
      <w:proofErr w:type="spellEnd"/>
      <w:r w:rsidRPr="00BE752F">
        <w:t xml:space="preserve"> | Iva | Ivan | Ivana | Ivane |</w:t>
      </w:r>
    </w:p>
    <w:p w14:paraId="47899517" w14:textId="77777777" w:rsidR="00000000" w:rsidRPr="00BE752F" w:rsidRDefault="00000000">
      <w:r w:rsidRPr="00BE752F">
        <w:t xml:space="preserve">Ivanka | Ivanna | </w:t>
      </w:r>
      <w:proofErr w:type="spellStart"/>
      <w:r w:rsidRPr="00BE752F">
        <w:t>Ivanne</w:t>
      </w:r>
      <w:proofErr w:type="spellEnd"/>
      <w:r w:rsidRPr="00BE752F">
        <w:t xml:space="preserve"> | Ivanova | Ivar | Ivari | </w:t>
      </w:r>
      <w:proofErr w:type="spellStart"/>
      <w:r w:rsidRPr="00BE752F">
        <w:t>Ivas</w:t>
      </w:r>
      <w:proofErr w:type="spellEnd"/>
      <w:r w:rsidRPr="00BE752F">
        <w:t xml:space="preserve"> | </w:t>
      </w:r>
      <w:proofErr w:type="spellStart"/>
      <w:r w:rsidRPr="00BE752F">
        <w:t>Ivatt</w:t>
      </w:r>
      <w:proofErr w:type="spellEnd"/>
      <w:r w:rsidRPr="00BE752F">
        <w:t xml:space="preserve"> | </w:t>
      </w:r>
      <w:proofErr w:type="spellStart"/>
      <w:r w:rsidRPr="00BE752F">
        <w:t>Ive</w:t>
      </w:r>
      <w:proofErr w:type="spellEnd"/>
      <w:r w:rsidRPr="00BE752F">
        <w:t xml:space="preserve"> | Ivel | Ivelisse | </w:t>
      </w:r>
      <w:proofErr w:type="spellStart"/>
      <w:r w:rsidRPr="00BE752F">
        <w:t>Ivern</w:t>
      </w:r>
      <w:proofErr w:type="spellEnd"/>
      <w:r w:rsidRPr="00BE752F">
        <w:t xml:space="preserve"> | Iverson | Ivery | Ives | Iveta | Ivette | Ivey | </w:t>
      </w:r>
      <w:proofErr w:type="spellStart"/>
      <w:r w:rsidRPr="00BE752F">
        <w:t>Ivi</w:t>
      </w:r>
      <w:proofErr w:type="spellEnd"/>
      <w:r w:rsidRPr="00BE752F">
        <w:t xml:space="preserve"> | Ivian |</w:t>
      </w:r>
    </w:p>
    <w:p w14:paraId="04297225" w14:textId="77777777" w:rsidR="00000000" w:rsidRPr="00BE752F" w:rsidRDefault="00000000">
      <w:r w:rsidRPr="00BE752F">
        <w:t xml:space="preserve">Ivica | Ivie | Ivo | Ivon | Ivone | </w:t>
      </w:r>
      <w:proofErr w:type="spellStart"/>
      <w:r w:rsidRPr="00BE752F">
        <w:t>Ivonia</w:t>
      </w:r>
      <w:proofErr w:type="spellEnd"/>
      <w:r w:rsidRPr="00BE752F">
        <w:t xml:space="preserve"> | Ivonka | Ivonne | </w:t>
      </w:r>
      <w:proofErr w:type="spellStart"/>
      <w:r w:rsidRPr="00BE752F">
        <w:t>Ivoon</w:t>
      </w:r>
      <w:proofErr w:type="spellEnd"/>
      <w:r w:rsidRPr="00BE752F">
        <w:t xml:space="preserve"> | Ivoree | Ivory | Ivrit | Ivry | Ivy | Ivyl | </w:t>
      </w:r>
      <w:proofErr w:type="spellStart"/>
      <w:r w:rsidRPr="00BE752F">
        <w:t>Ivysaur</w:t>
      </w:r>
      <w:proofErr w:type="spellEnd"/>
      <w:r w:rsidRPr="00BE752F">
        <w:t xml:space="preserve"> | Iwane | Iwao | Iwashita |</w:t>
      </w:r>
    </w:p>
    <w:p w14:paraId="450CA04D" w14:textId="77777777" w:rsidR="00000000" w:rsidRPr="00BE752F" w:rsidRDefault="00000000">
      <w:proofErr w:type="spellStart"/>
      <w:r w:rsidRPr="00BE752F">
        <w:t>Iwazumi</w:t>
      </w:r>
      <w:proofErr w:type="spellEnd"/>
      <w:r w:rsidRPr="00BE752F">
        <w:t xml:space="preserve"> | Iwona | Ixchel | Ixel | Iya | Iyan | Iyana | </w:t>
      </w:r>
      <w:proofErr w:type="spellStart"/>
      <w:r w:rsidRPr="00BE752F">
        <w:t>Iyande</w:t>
      </w:r>
      <w:proofErr w:type="spellEnd"/>
      <w:r w:rsidRPr="00BE752F">
        <w:t xml:space="preserve"> | Iyanna | </w:t>
      </w:r>
      <w:proofErr w:type="spellStart"/>
      <w:r w:rsidRPr="00BE752F">
        <w:t>Iyciabelle</w:t>
      </w:r>
      <w:proofErr w:type="spellEnd"/>
      <w:r w:rsidRPr="00BE752F">
        <w:t xml:space="preserve"> | Iye | </w:t>
      </w:r>
      <w:proofErr w:type="spellStart"/>
      <w:r w:rsidRPr="00BE752F">
        <w:t>Iyoko</w:t>
      </w:r>
      <w:proofErr w:type="spellEnd"/>
      <w:r w:rsidRPr="00BE752F">
        <w:t xml:space="preserve"> | </w:t>
      </w:r>
      <w:proofErr w:type="spellStart"/>
      <w:r w:rsidRPr="00BE752F">
        <w:t>Iype</w:t>
      </w:r>
      <w:proofErr w:type="spellEnd"/>
      <w:r w:rsidRPr="00BE752F">
        <w:t xml:space="preserve"> | </w:t>
      </w:r>
      <w:proofErr w:type="spellStart"/>
      <w:r w:rsidRPr="00BE752F">
        <w:t>Iyrie</w:t>
      </w:r>
      <w:proofErr w:type="spellEnd"/>
      <w:r w:rsidRPr="00BE752F">
        <w:t xml:space="preserve"> | </w:t>
      </w:r>
      <w:proofErr w:type="spellStart"/>
      <w:r w:rsidRPr="00BE752F">
        <w:t>Iyron</w:t>
      </w:r>
      <w:proofErr w:type="spellEnd"/>
      <w:r w:rsidRPr="00BE752F">
        <w:t xml:space="preserve"> | Iysis | </w:t>
      </w:r>
      <w:proofErr w:type="spellStart"/>
      <w:r w:rsidRPr="00BE752F">
        <w:t>Iz</w:t>
      </w:r>
      <w:proofErr w:type="spellEnd"/>
      <w:r w:rsidRPr="00BE752F">
        <w:t xml:space="preserve"> | Iza | Izaah | Izabella |</w:t>
      </w:r>
    </w:p>
    <w:p w14:paraId="106E7FEB" w14:textId="77777777" w:rsidR="00000000" w:rsidRPr="00BE752F" w:rsidRDefault="00000000">
      <w:proofErr w:type="spellStart"/>
      <w:r w:rsidRPr="00BE752F">
        <w:t>Izaeel</w:t>
      </w:r>
      <w:proofErr w:type="spellEnd"/>
      <w:r w:rsidRPr="00BE752F">
        <w:t xml:space="preserve"> | </w:t>
      </w:r>
      <w:proofErr w:type="spellStart"/>
      <w:r w:rsidRPr="00BE752F">
        <w:t>Izal</w:t>
      </w:r>
      <w:proofErr w:type="spellEnd"/>
      <w:r w:rsidRPr="00BE752F">
        <w:t xml:space="preserve"> | Izam | Izamar | Izan | </w:t>
      </w:r>
      <w:proofErr w:type="spellStart"/>
      <w:r w:rsidRPr="00BE752F">
        <w:t>Izani</w:t>
      </w:r>
      <w:proofErr w:type="spellEnd"/>
      <w:r w:rsidRPr="00BE752F">
        <w:t xml:space="preserve"> | </w:t>
      </w:r>
      <w:proofErr w:type="spellStart"/>
      <w:r w:rsidRPr="00BE752F">
        <w:t>Izanne</w:t>
      </w:r>
      <w:proofErr w:type="spellEnd"/>
      <w:r w:rsidRPr="00BE752F">
        <w:t xml:space="preserve"> | Izar | </w:t>
      </w:r>
      <w:proofErr w:type="spellStart"/>
      <w:r w:rsidRPr="00BE752F">
        <w:t>Izaskun</w:t>
      </w:r>
      <w:proofErr w:type="spellEnd"/>
      <w:r w:rsidRPr="00BE752F">
        <w:t xml:space="preserve"> | Izat | Izaya | Izdihaar | Izdihar | </w:t>
      </w:r>
      <w:proofErr w:type="spellStart"/>
      <w:r w:rsidRPr="00BE752F">
        <w:t>Izefia</w:t>
      </w:r>
      <w:proofErr w:type="spellEnd"/>
      <w:r w:rsidRPr="00BE752F">
        <w:t xml:space="preserve"> | Izel | Izet | Izi | Iziah | Izidor | </w:t>
      </w:r>
      <w:proofErr w:type="spellStart"/>
      <w:r w:rsidRPr="00BE752F">
        <w:t>Izilda</w:t>
      </w:r>
      <w:proofErr w:type="spellEnd"/>
      <w:r w:rsidRPr="00BE752F">
        <w:t xml:space="preserve"> |</w:t>
      </w:r>
    </w:p>
    <w:p w14:paraId="7A2E1AF5" w14:textId="77777777" w:rsidR="00000000" w:rsidRPr="00BE752F" w:rsidRDefault="00000000">
      <w:proofErr w:type="spellStart"/>
      <w:r w:rsidRPr="00BE752F">
        <w:t>Izmet</w:t>
      </w:r>
      <w:proofErr w:type="spellEnd"/>
      <w:r w:rsidRPr="00BE752F">
        <w:t xml:space="preserve"> | Izold | Izrael | </w:t>
      </w:r>
      <w:proofErr w:type="spellStart"/>
      <w:r w:rsidRPr="00BE752F">
        <w:t>Izrin</w:t>
      </w:r>
      <w:proofErr w:type="spellEnd"/>
      <w:r w:rsidRPr="00BE752F">
        <w:t xml:space="preserve"> | </w:t>
      </w:r>
      <w:proofErr w:type="spellStart"/>
      <w:r w:rsidRPr="00BE752F">
        <w:t>Izso</w:t>
      </w:r>
      <w:proofErr w:type="spellEnd"/>
      <w:r w:rsidRPr="00BE752F">
        <w:t xml:space="preserve"> | Izu | Izuko | Izumi | </w:t>
      </w:r>
      <w:proofErr w:type="spellStart"/>
      <w:r w:rsidRPr="00BE752F">
        <w:t>Izy</w:t>
      </w:r>
      <w:proofErr w:type="spellEnd"/>
      <w:r w:rsidRPr="00BE752F">
        <w:t xml:space="preserve"> | Izzat | Izzatul | Izzi | Izzie | Izzo | Izzy |</w:t>
      </w:r>
    </w:p>
    <w:p w14:paraId="55CD18DF" w14:textId="77777777" w:rsidR="00000000" w:rsidRPr="00BE752F" w:rsidRDefault="00000000"/>
    <w:p w14:paraId="38400432" w14:textId="77777777" w:rsidR="00000000" w:rsidRPr="00BE752F" w:rsidRDefault="00000000">
      <w:r w:rsidRPr="00BE752F">
        <w:t>J</w:t>
      </w:r>
    </w:p>
    <w:p w14:paraId="0AEDBC32" w14:textId="77777777" w:rsidR="00000000" w:rsidRPr="00BE752F" w:rsidRDefault="00000000"/>
    <w:p w14:paraId="5D598F52" w14:textId="77777777" w:rsidR="00000000" w:rsidRPr="00BE752F" w:rsidRDefault="00000000">
      <w:proofErr w:type="spellStart"/>
      <w:r w:rsidRPr="00BE752F">
        <w:t>J'aime</w:t>
      </w:r>
      <w:proofErr w:type="spellEnd"/>
      <w:r w:rsidRPr="00BE752F">
        <w:t xml:space="preserve"> | </w:t>
      </w:r>
      <w:proofErr w:type="spellStart"/>
      <w:r w:rsidRPr="00BE752F">
        <w:t>J'amy</w:t>
      </w:r>
      <w:proofErr w:type="spellEnd"/>
      <w:r w:rsidRPr="00BE752F">
        <w:t xml:space="preserve"> | Ja | </w:t>
      </w:r>
      <w:proofErr w:type="spellStart"/>
      <w:r w:rsidRPr="00BE752F">
        <w:t>Ja'el</w:t>
      </w:r>
      <w:proofErr w:type="spellEnd"/>
      <w:r w:rsidRPr="00BE752F">
        <w:t xml:space="preserve"> | Ja'far | </w:t>
      </w:r>
      <w:proofErr w:type="spellStart"/>
      <w:r w:rsidRPr="00BE752F">
        <w:t>Ja'quan</w:t>
      </w:r>
      <w:proofErr w:type="spellEnd"/>
      <w:r w:rsidRPr="00BE752F">
        <w:t xml:space="preserve"> | </w:t>
      </w:r>
      <w:proofErr w:type="spellStart"/>
      <w:r w:rsidRPr="00BE752F">
        <w:t>Ja'Shaun</w:t>
      </w:r>
      <w:proofErr w:type="spellEnd"/>
      <w:r w:rsidRPr="00BE752F">
        <w:t xml:space="preserve"> | </w:t>
      </w:r>
      <w:proofErr w:type="spellStart"/>
      <w:r w:rsidRPr="00BE752F">
        <w:t>Ja'von</w:t>
      </w:r>
      <w:proofErr w:type="spellEnd"/>
      <w:r w:rsidRPr="00BE752F">
        <w:t xml:space="preserve"> | </w:t>
      </w:r>
      <w:proofErr w:type="spellStart"/>
      <w:r w:rsidRPr="00BE752F">
        <w:t>Jaahl</w:t>
      </w:r>
      <w:proofErr w:type="spellEnd"/>
      <w:r w:rsidRPr="00BE752F">
        <w:t xml:space="preserve"> | Jaalah | </w:t>
      </w:r>
      <w:proofErr w:type="spellStart"/>
      <w:r w:rsidRPr="00BE752F">
        <w:t>Jaalan</w:t>
      </w:r>
      <w:proofErr w:type="spellEnd"/>
      <w:r w:rsidRPr="00BE752F">
        <w:t xml:space="preserve"> | Jaan | Jaanai | Jaani | Jaap | Jaapje | </w:t>
      </w:r>
      <w:proofErr w:type="spellStart"/>
      <w:r w:rsidRPr="00BE752F">
        <w:t>Jaara</w:t>
      </w:r>
      <w:proofErr w:type="spellEnd"/>
      <w:r w:rsidRPr="00BE752F">
        <w:t xml:space="preserve"> | </w:t>
      </w:r>
      <w:proofErr w:type="spellStart"/>
      <w:r w:rsidRPr="00BE752F">
        <w:t>Jaaz</w:t>
      </w:r>
      <w:proofErr w:type="spellEnd"/>
      <w:r w:rsidRPr="00BE752F">
        <w:t xml:space="preserve"> | Jaba |</w:t>
      </w:r>
    </w:p>
    <w:p w14:paraId="4FDC2FBA" w14:textId="77777777" w:rsidR="00000000" w:rsidRPr="00BE752F" w:rsidRDefault="00000000">
      <w:r w:rsidRPr="00BE752F">
        <w:t xml:space="preserve">Jabari | Jabarl | Jabberwocky | </w:t>
      </w:r>
      <w:proofErr w:type="spellStart"/>
      <w:r w:rsidRPr="00BE752F">
        <w:t>Jabbock</w:t>
      </w:r>
      <w:proofErr w:type="spellEnd"/>
      <w:r w:rsidRPr="00BE752F">
        <w:t xml:space="preserve"> | Jabel | Jaben | Jabez | Jablonski | Jabree | </w:t>
      </w:r>
      <w:proofErr w:type="spellStart"/>
      <w:r w:rsidRPr="00BE752F">
        <w:t>Jabrelle</w:t>
      </w:r>
      <w:proofErr w:type="spellEnd"/>
      <w:r w:rsidRPr="00BE752F">
        <w:t xml:space="preserve"> | Jabri | </w:t>
      </w:r>
      <w:proofErr w:type="spellStart"/>
      <w:r w:rsidRPr="00BE752F">
        <w:t>Jabrie</w:t>
      </w:r>
      <w:proofErr w:type="spellEnd"/>
      <w:r w:rsidRPr="00BE752F">
        <w:t xml:space="preserve"> | Jabriel | Jabrielle | Jabulani | Jac |</w:t>
      </w:r>
    </w:p>
    <w:p w14:paraId="4D1FE4D6" w14:textId="77777777" w:rsidR="00000000" w:rsidRPr="00BE752F" w:rsidRDefault="00000000">
      <w:proofErr w:type="spellStart"/>
      <w:r w:rsidRPr="00BE752F">
        <w:t>Jacada</w:t>
      </w:r>
      <w:proofErr w:type="spellEnd"/>
      <w:r w:rsidRPr="00BE752F">
        <w:t xml:space="preserve"> | Jacari | Jacci | Jacco | Jace | Jacee | </w:t>
      </w:r>
      <w:proofErr w:type="spellStart"/>
      <w:r w:rsidRPr="00BE752F">
        <w:t>Jaceen</w:t>
      </w:r>
      <w:proofErr w:type="spellEnd"/>
      <w:r w:rsidRPr="00BE752F">
        <w:t xml:space="preserve"> | Jacelyn | Jacen | Jacey | </w:t>
      </w:r>
      <w:proofErr w:type="spellStart"/>
      <w:r w:rsidRPr="00BE752F">
        <w:t>Jachquellinne</w:t>
      </w:r>
      <w:proofErr w:type="spellEnd"/>
      <w:r w:rsidRPr="00BE752F">
        <w:t xml:space="preserve"> | Jaci | Jacie | Jaciel | Jacint | Jacinta | Jacinte |</w:t>
      </w:r>
    </w:p>
    <w:p w14:paraId="5B9ABFA8" w14:textId="77777777" w:rsidR="00000000" w:rsidRPr="00BE752F" w:rsidRDefault="00000000">
      <w:r w:rsidRPr="00BE752F">
        <w:t xml:space="preserve">Jacinth | Jack | </w:t>
      </w:r>
      <w:proofErr w:type="spellStart"/>
      <w:r w:rsidRPr="00BE752F">
        <w:t>JackDaniels</w:t>
      </w:r>
      <w:proofErr w:type="spellEnd"/>
      <w:r w:rsidRPr="00BE752F">
        <w:t xml:space="preserve"> | Jacke | Jackey | Jacki | Jackie | Jackielyn | Jacklin | Jackman | Jackpot | Jacks | Jacksen | </w:t>
      </w:r>
      <w:proofErr w:type="spellStart"/>
      <w:r w:rsidRPr="00BE752F">
        <w:t>Jacksie</w:t>
      </w:r>
      <w:proofErr w:type="spellEnd"/>
      <w:r w:rsidRPr="00BE752F">
        <w:t xml:space="preserve"> | Jackson |</w:t>
      </w:r>
    </w:p>
    <w:p w14:paraId="5AB768AC" w14:textId="77777777" w:rsidR="00000000" w:rsidRPr="00BE752F" w:rsidRDefault="00000000">
      <w:r w:rsidRPr="00BE752F">
        <w:t xml:space="preserve">Jacky | Jaclyn | Jaco | Jacob | Jacoba | </w:t>
      </w:r>
      <w:proofErr w:type="spellStart"/>
      <w:r w:rsidRPr="00BE752F">
        <w:t>Jacobbe</w:t>
      </w:r>
      <w:proofErr w:type="spellEnd"/>
      <w:r w:rsidRPr="00BE752F">
        <w:t xml:space="preserve"> | </w:t>
      </w:r>
      <w:proofErr w:type="spellStart"/>
      <w:r w:rsidRPr="00BE752F">
        <w:t>Jacobbi</w:t>
      </w:r>
      <w:proofErr w:type="spellEnd"/>
      <w:r w:rsidRPr="00BE752F">
        <w:t xml:space="preserve"> | Jacobe | Jacobee | Jacobi | Jacobie | Jacobien | </w:t>
      </w:r>
      <w:proofErr w:type="spellStart"/>
      <w:r w:rsidRPr="00BE752F">
        <w:t>Jacobje</w:t>
      </w:r>
      <w:proofErr w:type="spellEnd"/>
      <w:r w:rsidRPr="00BE752F">
        <w:t xml:space="preserve"> | Jacobs | Jacobse |</w:t>
      </w:r>
    </w:p>
    <w:p w14:paraId="493763C1" w14:textId="77777777" w:rsidR="00000000" w:rsidRPr="00BE752F" w:rsidRDefault="00000000">
      <w:r w:rsidRPr="00BE752F">
        <w:t xml:space="preserve">Jacobsen | Jacobson | Jacobus | Jacoby | Jacolbi | Jacolby | Jacolien | </w:t>
      </w:r>
      <w:proofErr w:type="spellStart"/>
      <w:r w:rsidRPr="00BE752F">
        <w:t>Jacomb</w:t>
      </w:r>
      <w:proofErr w:type="spellEnd"/>
      <w:r w:rsidRPr="00BE752F">
        <w:t xml:space="preserve"> | Jacomijn | </w:t>
      </w:r>
      <w:proofErr w:type="spellStart"/>
      <w:r w:rsidRPr="00BE752F">
        <w:t>Jacomijntje</w:t>
      </w:r>
      <w:proofErr w:type="spellEnd"/>
      <w:r w:rsidRPr="00BE752F">
        <w:t xml:space="preserve"> | Jacomus | </w:t>
      </w:r>
      <w:proofErr w:type="spellStart"/>
      <w:r w:rsidRPr="00BE752F">
        <w:t>Jacomyntie</w:t>
      </w:r>
      <w:proofErr w:type="spellEnd"/>
      <w:r w:rsidRPr="00BE752F">
        <w:t xml:space="preserve"> | Jacore | Jacori |</w:t>
      </w:r>
    </w:p>
    <w:p w14:paraId="6CFAB1B6" w14:textId="77777777" w:rsidR="00000000" w:rsidRPr="00BE752F" w:rsidRDefault="00000000">
      <w:r w:rsidRPr="00BE752F">
        <w:t xml:space="preserve">Jacoria | Jacorie | Jacory | Jacot | Jacoy | Jacq | Jacqline | Jacquan | </w:t>
      </w:r>
      <w:proofErr w:type="spellStart"/>
      <w:r w:rsidRPr="00BE752F">
        <w:t>Jacquar</w:t>
      </w:r>
      <w:proofErr w:type="spellEnd"/>
      <w:r w:rsidRPr="00BE752F">
        <w:t xml:space="preserve"> | Jacquay | Jacque | Jacquece | Jacquel | Jacqueleen | Jacquelien |</w:t>
      </w:r>
    </w:p>
    <w:p w14:paraId="688081B6" w14:textId="77777777" w:rsidR="00000000" w:rsidRPr="00BE752F" w:rsidRDefault="00000000">
      <w:r w:rsidRPr="00BE752F">
        <w:t xml:space="preserve">Jacquelin | Jacqueline | Jacquelyn | Jacquelyne | </w:t>
      </w:r>
      <w:proofErr w:type="spellStart"/>
      <w:r w:rsidRPr="00BE752F">
        <w:t>Jacqueminot</w:t>
      </w:r>
      <w:proofErr w:type="spellEnd"/>
      <w:r w:rsidRPr="00BE752F">
        <w:t xml:space="preserve"> | Jacques | Jacquese | Jacqui | Jacquil | Jacquille | Jacquin | Jacquise | Jacqulyn |</w:t>
      </w:r>
    </w:p>
    <w:p w14:paraId="24FD00DB" w14:textId="77777777" w:rsidR="00000000" w:rsidRPr="00BE752F" w:rsidRDefault="00000000">
      <w:r w:rsidRPr="00BE752F">
        <w:t xml:space="preserve">Jacquy | Jacy | </w:t>
      </w:r>
      <w:proofErr w:type="spellStart"/>
      <w:r w:rsidRPr="00BE752F">
        <w:t>Jacye</w:t>
      </w:r>
      <w:proofErr w:type="spellEnd"/>
      <w:r w:rsidRPr="00BE752F">
        <w:t xml:space="preserve"> | Jacyn | Jacynta | Jad | Jada | Jadda | Jadden | Jade | Jadee | Jadeen | Jaden | Jadeon | Jader | Jadey | Jadhav | Jadi |</w:t>
      </w:r>
    </w:p>
    <w:p w14:paraId="19168DF4" w14:textId="77777777" w:rsidR="00000000" w:rsidRPr="00BE752F" w:rsidRDefault="00000000">
      <w:r w:rsidRPr="00BE752F">
        <w:t xml:space="preserve">Jadian | Jadie | Jadien | Jadin | Jadis | Jadon | Jadranka | Jadrian | Jadriel | Jadwiga | </w:t>
      </w:r>
      <w:proofErr w:type="spellStart"/>
      <w:r w:rsidRPr="00BE752F">
        <w:t>Jadwyn</w:t>
      </w:r>
      <w:proofErr w:type="spellEnd"/>
      <w:r w:rsidRPr="00BE752F">
        <w:t xml:space="preserve"> | Jady | Jadyen | Jadyn | Jadyne | Jae | Jaeden |</w:t>
      </w:r>
    </w:p>
    <w:p w14:paraId="11508C8E" w14:textId="77777777" w:rsidR="00000000" w:rsidRPr="00BE752F" w:rsidRDefault="00000000">
      <w:r w:rsidRPr="00BE752F">
        <w:t xml:space="preserve">Jaedon | Jaedyn | </w:t>
      </w:r>
      <w:proofErr w:type="spellStart"/>
      <w:r w:rsidRPr="00BE752F">
        <w:t>Jaee</w:t>
      </w:r>
      <w:proofErr w:type="spellEnd"/>
      <w:r w:rsidRPr="00BE752F">
        <w:t xml:space="preserve"> | Jaeger | Jaehee | JaeJae | Jael | Jaelen | Jaeli | Jaelin | Jaelon | </w:t>
      </w:r>
      <w:proofErr w:type="spellStart"/>
      <w:r w:rsidRPr="00BE752F">
        <w:t>Jaelun</w:t>
      </w:r>
      <w:proofErr w:type="spellEnd"/>
      <w:r w:rsidRPr="00BE752F">
        <w:t xml:space="preserve"> | Jaelyn | Jaeme | </w:t>
      </w:r>
      <w:proofErr w:type="spellStart"/>
      <w:r w:rsidRPr="00BE752F">
        <w:t>Jaemen</w:t>
      </w:r>
      <w:proofErr w:type="spellEnd"/>
      <w:r w:rsidRPr="00BE752F">
        <w:t xml:space="preserve"> | Jaemie | Jaen | Jaepje |</w:t>
      </w:r>
    </w:p>
    <w:p w14:paraId="5A2CDEEE" w14:textId="77777777" w:rsidR="00000000" w:rsidRPr="00BE752F" w:rsidRDefault="00000000">
      <w:proofErr w:type="spellStart"/>
      <w:r w:rsidRPr="00BE752F">
        <w:t>Jaereth</w:t>
      </w:r>
      <w:proofErr w:type="spellEnd"/>
      <w:r w:rsidRPr="00BE752F">
        <w:t xml:space="preserve"> | Jaeshon | Jaesyn | Jaewon | Jafaru | Jafet | Jaff | Jaffa | Jaffar | Jaffe | Jaffy | Jag | Jaga | Jagadeeswari | Jagadish | Jagan | </w:t>
      </w:r>
      <w:proofErr w:type="spellStart"/>
      <w:r w:rsidRPr="00BE752F">
        <w:t>Jaganatha</w:t>
      </w:r>
      <w:proofErr w:type="spellEnd"/>
      <w:r w:rsidRPr="00BE752F">
        <w:t xml:space="preserve"> |</w:t>
      </w:r>
    </w:p>
    <w:p w14:paraId="067124E9" w14:textId="77777777" w:rsidR="00000000" w:rsidRPr="00BE752F" w:rsidRDefault="00000000">
      <w:r w:rsidRPr="00BE752F">
        <w:t xml:space="preserve">Jagannath | Jagannathan | Jagar | Jagarlamudi | Jagati | Jagbir | Jagdamba | Jagdeep | Jagdeesh | Jagdesh | Jagdev | </w:t>
      </w:r>
      <w:proofErr w:type="spellStart"/>
      <w:r w:rsidRPr="00BE752F">
        <w:t>Jagdip</w:t>
      </w:r>
      <w:proofErr w:type="spellEnd"/>
      <w:r w:rsidRPr="00BE752F">
        <w:t xml:space="preserve"> | Jagdish | </w:t>
      </w:r>
      <w:proofErr w:type="spellStart"/>
      <w:r w:rsidRPr="00BE752F">
        <w:t>Jage</w:t>
      </w:r>
      <w:proofErr w:type="spellEnd"/>
      <w:r w:rsidRPr="00BE752F">
        <w:t xml:space="preserve"> |</w:t>
      </w:r>
    </w:p>
    <w:p w14:paraId="3DA1A6F5" w14:textId="77777777" w:rsidR="00000000" w:rsidRPr="00BE752F" w:rsidRDefault="00000000">
      <w:r w:rsidRPr="00BE752F">
        <w:t xml:space="preserve">Jagen | Jagg | </w:t>
      </w:r>
      <w:proofErr w:type="spellStart"/>
      <w:r w:rsidRPr="00BE752F">
        <w:t>Jagganathan</w:t>
      </w:r>
      <w:proofErr w:type="spellEnd"/>
      <w:r w:rsidRPr="00BE752F">
        <w:t xml:space="preserve"> | Jagir | Jagjeet | Jagjit | </w:t>
      </w:r>
      <w:proofErr w:type="spellStart"/>
      <w:r w:rsidRPr="00BE752F">
        <w:t>Jagjodh</w:t>
      </w:r>
      <w:proofErr w:type="spellEnd"/>
      <w:r w:rsidRPr="00BE752F">
        <w:t xml:space="preserve"> | Jagjot | </w:t>
      </w:r>
      <w:proofErr w:type="spellStart"/>
      <w:r w:rsidRPr="00BE752F">
        <w:t>Jagkrut</w:t>
      </w:r>
      <w:proofErr w:type="spellEnd"/>
      <w:r w:rsidRPr="00BE752F">
        <w:t xml:space="preserve"> | Jagmeet | </w:t>
      </w:r>
      <w:proofErr w:type="spellStart"/>
      <w:r w:rsidRPr="00BE752F">
        <w:t>Jagminder</w:t>
      </w:r>
      <w:proofErr w:type="spellEnd"/>
      <w:r w:rsidRPr="00BE752F">
        <w:t xml:space="preserve"> | </w:t>
      </w:r>
      <w:proofErr w:type="spellStart"/>
      <w:r w:rsidRPr="00BE752F">
        <w:t>Jagmit</w:t>
      </w:r>
      <w:proofErr w:type="spellEnd"/>
      <w:r w:rsidRPr="00BE752F">
        <w:t xml:space="preserve"> | Jagmohan | Jagna | </w:t>
      </w:r>
      <w:proofErr w:type="spellStart"/>
      <w:r w:rsidRPr="00BE752F">
        <w:t>Jagnoor</w:t>
      </w:r>
      <w:proofErr w:type="spellEnd"/>
      <w:r w:rsidRPr="00BE752F">
        <w:t xml:space="preserve"> |</w:t>
      </w:r>
    </w:p>
    <w:p w14:paraId="7D8ED433" w14:textId="77777777" w:rsidR="00000000" w:rsidRPr="00BE752F" w:rsidRDefault="00000000">
      <w:r w:rsidRPr="00BE752F">
        <w:t xml:space="preserve">Jagpreet | Jagraj | Jagrati | Jagroop | Jagrup | Jagruti | Jagtar | Jagu | Jaguar | </w:t>
      </w:r>
      <w:proofErr w:type="spellStart"/>
      <w:r w:rsidRPr="00BE752F">
        <w:t>Jagun</w:t>
      </w:r>
      <w:proofErr w:type="spellEnd"/>
      <w:r w:rsidRPr="00BE752F">
        <w:t xml:space="preserve"> | </w:t>
      </w:r>
      <w:proofErr w:type="spellStart"/>
      <w:r w:rsidRPr="00BE752F">
        <w:t>Jagwinder</w:t>
      </w:r>
      <w:proofErr w:type="spellEnd"/>
      <w:r w:rsidRPr="00BE752F">
        <w:t xml:space="preserve"> | Jaha | Jahaan | Jahan | Jahana | Jahanne |</w:t>
      </w:r>
    </w:p>
    <w:p w14:paraId="6B6FA881" w14:textId="77777777" w:rsidR="00000000" w:rsidRPr="00BE752F" w:rsidRDefault="00000000">
      <w:r w:rsidRPr="00BE752F">
        <w:t xml:space="preserve">Jahara | Jahari | Jahaziel | Jahdiel | Jahi | </w:t>
      </w:r>
      <w:proofErr w:type="spellStart"/>
      <w:r w:rsidRPr="00BE752F">
        <w:t>Jahina</w:t>
      </w:r>
      <w:proofErr w:type="spellEnd"/>
      <w:r w:rsidRPr="00BE752F">
        <w:t xml:space="preserve"> | Jahira | Jahkari | Jahl | Jahleel | Jahmel | </w:t>
      </w:r>
      <w:proofErr w:type="spellStart"/>
      <w:r w:rsidRPr="00BE752F">
        <w:t>Jahmelle</w:t>
      </w:r>
      <w:proofErr w:type="spellEnd"/>
      <w:r w:rsidRPr="00BE752F">
        <w:t xml:space="preserve"> | Jahmil | Jahn | Jahna | Jahnai | Jahnavi |</w:t>
      </w:r>
    </w:p>
    <w:p w14:paraId="35A03FFF" w14:textId="77777777" w:rsidR="00000000" w:rsidRPr="00BE752F" w:rsidRDefault="00000000">
      <w:r w:rsidRPr="00BE752F">
        <w:t xml:space="preserve">Jahnay | Jahne | Jahni | Jahree | Jahyra | Jahzeel | Jahziel | Jai | Jaia | </w:t>
      </w:r>
      <w:proofErr w:type="spellStart"/>
      <w:r w:rsidRPr="00BE752F">
        <w:t>Jaial</w:t>
      </w:r>
      <w:proofErr w:type="spellEnd"/>
      <w:r w:rsidRPr="00BE752F">
        <w:t xml:space="preserve"> | Jaice | Jaicee | Jaicy | Jaid | Jaidan | Jaide | Jaidee | Jaideep | Jaiden |</w:t>
      </w:r>
    </w:p>
    <w:p w14:paraId="5FC3D919" w14:textId="77777777" w:rsidR="00000000" w:rsidRPr="00BE752F" w:rsidRDefault="00000000">
      <w:r w:rsidRPr="00BE752F">
        <w:t xml:space="preserve">Jaidev | </w:t>
      </w:r>
      <w:proofErr w:type="spellStart"/>
      <w:r w:rsidRPr="00BE752F">
        <w:t>Jaideva</w:t>
      </w:r>
      <w:proofErr w:type="spellEnd"/>
      <w:r w:rsidRPr="00BE752F">
        <w:t xml:space="preserve"> | Jaidi | Jaidin | Jaidon | Jaidyn | Jaie | Jaiel | </w:t>
      </w:r>
      <w:proofErr w:type="spellStart"/>
      <w:r w:rsidRPr="00BE752F">
        <w:t>Jaiene</w:t>
      </w:r>
      <w:proofErr w:type="spellEnd"/>
      <w:r w:rsidRPr="00BE752F">
        <w:t xml:space="preserve"> | </w:t>
      </w:r>
      <w:proofErr w:type="spellStart"/>
      <w:r w:rsidRPr="00BE752F">
        <w:t>Jaih</w:t>
      </w:r>
      <w:proofErr w:type="spellEnd"/>
      <w:r w:rsidRPr="00BE752F">
        <w:t xml:space="preserve"> | </w:t>
      </w:r>
      <w:proofErr w:type="spellStart"/>
      <w:r w:rsidRPr="00BE752F">
        <w:t>Jaii</w:t>
      </w:r>
      <w:proofErr w:type="spellEnd"/>
      <w:r w:rsidRPr="00BE752F">
        <w:t xml:space="preserve"> | </w:t>
      </w:r>
      <w:proofErr w:type="spellStart"/>
      <w:r w:rsidRPr="00BE752F">
        <w:t>Jaijeet</w:t>
      </w:r>
      <w:proofErr w:type="spellEnd"/>
      <w:r w:rsidRPr="00BE752F">
        <w:t xml:space="preserve"> | Jaike | Jail | Jaila | Jailan | Jailbait | Jaileen | Jailen | Jailin |</w:t>
      </w:r>
    </w:p>
    <w:p w14:paraId="776C8E83" w14:textId="77777777" w:rsidR="00000000" w:rsidRPr="00BE752F" w:rsidRDefault="00000000">
      <w:r w:rsidRPr="00BE752F">
        <w:t xml:space="preserve">Jailyn | Jailynn | Jaim | Jaima | Jaiman | Jaime | Jaimee | Jaimen | Jaimes | Jaimeson | Jaimey | Jaimi | Jaimie | Jaimin | Jaimini | </w:t>
      </w:r>
      <w:proofErr w:type="spellStart"/>
      <w:r w:rsidRPr="00BE752F">
        <w:t>Jaimme</w:t>
      </w:r>
      <w:proofErr w:type="spellEnd"/>
      <w:r w:rsidRPr="00BE752F">
        <w:t xml:space="preserve"> | Jaimmie |</w:t>
      </w:r>
    </w:p>
    <w:p w14:paraId="1AA43027" w14:textId="77777777" w:rsidR="00000000" w:rsidRPr="00BE752F" w:rsidRDefault="00000000">
      <w:r w:rsidRPr="00BE752F">
        <w:t xml:space="preserve">Jaimy | Jaimz | Jain | Jaini | </w:t>
      </w:r>
      <w:proofErr w:type="spellStart"/>
      <w:r w:rsidRPr="00BE752F">
        <w:t>Jaionta</w:t>
      </w:r>
      <w:proofErr w:type="spellEnd"/>
      <w:r w:rsidRPr="00BE752F">
        <w:t xml:space="preserve"> | Jaipal | Jaipreet | </w:t>
      </w:r>
      <w:proofErr w:type="spellStart"/>
      <w:r w:rsidRPr="00BE752F">
        <w:t>Jaiquess</w:t>
      </w:r>
      <w:proofErr w:type="spellEnd"/>
      <w:r w:rsidRPr="00BE752F">
        <w:t xml:space="preserve"> | Jair | Jaira | Jairath | Jairy | Jaisal | Jaise | Jaishankar | Jaishree | Jaisudha | Jaisyn</w:t>
      </w:r>
    </w:p>
    <w:p w14:paraId="27D805B0" w14:textId="77777777" w:rsidR="00000000" w:rsidRPr="00BE752F" w:rsidRDefault="00000000">
      <w:r w:rsidRPr="00BE752F">
        <w:t xml:space="preserve">| </w:t>
      </w:r>
      <w:proofErr w:type="spellStart"/>
      <w:r w:rsidRPr="00BE752F">
        <w:t>Jaivis</w:t>
      </w:r>
      <w:proofErr w:type="spellEnd"/>
      <w:r w:rsidRPr="00BE752F">
        <w:t xml:space="preserve"> | Jaivon | </w:t>
      </w:r>
      <w:proofErr w:type="spellStart"/>
      <w:r w:rsidRPr="00BE752F">
        <w:t>Jaize</w:t>
      </w:r>
      <w:proofErr w:type="spellEnd"/>
      <w:r w:rsidRPr="00BE752F">
        <w:t xml:space="preserve"> | Jaja | </w:t>
      </w:r>
      <w:proofErr w:type="spellStart"/>
      <w:r w:rsidRPr="00BE752F">
        <w:t>Jajal</w:t>
      </w:r>
      <w:proofErr w:type="spellEnd"/>
      <w:r w:rsidRPr="00BE752F">
        <w:t xml:space="preserve"> | Jaji | JaJuan | Jak | Jaka | Jakalyn | Jakari | Jakarri | </w:t>
      </w:r>
      <w:proofErr w:type="spellStart"/>
      <w:r w:rsidRPr="00BE752F">
        <w:t>Jakata</w:t>
      </w:r>
      <w:proofErr w:type="spellEnd"/>
      <w:r w:rsidRPr="00BE752F">
        <w:t xml:space="preserve"> | Jakaya | Jake | Jakeal | Jakeb | Jakee | Jakeem</w:t>
      </w:r>
    </w:p>
    <w:p w14:paraId="255EE949" w14:textId="77777777" w:rsidR="00000000" w:rsidRPr="00BE752F" w:rsidRDefault="00000000">
      <w:r w:rsidRPr="00BE752F">
        <w:t xml:space="preserve">| Jakelin | Jakell | Jakeria | Jakey | Jakhari | Jaki | Jakiah | </w:t>
      </w:r>
      <w:proofErr w:type="spellStart"/>
      <w:r w:rsidRPr="00BE752F">
        <w:t>Jakibai</w:t>
      </w:r>
      <w:proofErr w:type="spellEnd"/>
      <w:r w:rsidRPr="00BE752F">
        <w:t xml:space="preserve"> | Jakie | Jakita | Jakke | Jakkie | </w:t>
      </w:r>
      <w:proofErr w:type="spellStart"/>
      <w:r w:rsidRPr="00BE752F">
        <w:t>Jakko</w:t>
      </w:r>
      <w:proofErr w:type="spellEnd"/>
      <w:r w:rsidRPr="00BE752F">
        <w:t xml:space="preserve"> | Jako | Jakob | Jakobe | Jakobi |</w:t>
      </w:r>
    </w:p>
    <w:p w14:paraId="45285FC6" w14:textId="77777777" w:rsidR="00000000" w:rsidRPr="00BE752F" w:rsidRDefault="00000000">
      <w:r w:rsidRPr="00BE752F">
        <w:t>Jaksha | Jaladhara | Jaladhi | Jalaj | Jalaja | Jalan | JaLane | Jalani | Jalanie | Jalape | Jalapeno | Jalasa | Jale | JaLee | Jaleel | Jaleen | Jaleh | Jalen</w:t>
      </w:r>
    </w:p>
    <w:p w14:paraId="38EF08FF" w14:textId="77777777" w:rsidR="00000000" w:rsidRPr="00BE752F" w:rsidRDefault="00000000">
      <w:r w:rsidRPr="00BE752F">
        <w:t xml:space="preserve">| Jali | Jalian | Jalil | Jalin | Jaline | Jalis | Jalisha | </w:t>
      </w:r>
      <w:proofErr w:type="spellStart"/>
      <w:r w:rsidRPr="00BE752F">
        <w:t>Jalla</w:t>
      </w:r>
      <w:proofErr w:type="spellEnd"/>
      <w:r w:rsidRPr="00BE752F">
        <w:t xml:space="preserve"> | </w:t>
      </w:r>
      <w:proofErr w:type="spellStart"/>
      <w:r w:rsidRPr="00BE752F">
        <w:t>Jalle</w:t>
      </w:r>
      <w:proofErr w:type="spellEnd"/>
      <w:r w:rsidRPr="00BE752F">
        <w:t xml:space="preserve"> | Jalon | Jaloni | Jalsa | Jalyce | Jalyn | Jalynn | Jalynne | Jam | Jama | Jamaal | Jamad |</w:t>
      </w:r>
    </w:p>
    <w:p w14:paraId="4538DEDA" w14:textId="77777777" w:rsidR="00000000" w:rsidRPr="00BE752F" w:rsidRDefault="00000000">
      <w:r w:rsidRPr="00BE752F">
        <w:t xml:space="preserve">Jamae | Jamael | Jamai | Jamaia | Jamaica | </w:t>
      </w:r>
      <w:proofErr w:type="spellStart"/>
      <w:r w:rsidRPr="00BE752F">
        <w:t>Jamaih</w:t>
      </w:r>
      <w:proofErr w:type="spellEnd"/>
      <w:r w:rsidRPr="00BE752F">
        <w:t xml:space="preserve"> | Jamaine | Jamaira | Jamaka | Jamal | Jamala | Jamale | </w:t>
      </w:r>
      <w:proofErr w:type="spellStart"/>
      <w:r w:rsidRPr="00BE752F">
        <w:t>Jamalee</w:t>
      </w:r>
      <w:proofErr w:type="spellEnd"/>
      <w:r w:rsidRPr="00BE752F">
        <w:t xml:space="preserve"> | Jamalle | </w:t>
      </w:r>
      <w:proofErr w:type="spellStart"/>
      <w:r w:rsidRPr="00BE752F">
        <w:t>Jamalya</w:t>
      </w:r>
      <w:proofErr w:type="spellEnd"/>
      <w:r w:rsidRPr="00BE752F">
        <w:t xml:space="preserve"> | Jaman |</w:t>
      </w:r>
    </w:p>
    <w:p w14:paraId="31CA1E39" w14:textId="77777777" w:rsidR="00000000" w:rsidRPr="00BE752F" w:rsidRDefault="00000000">
      <w:r w:rsidRPr="00BE752F">
        <w:t>Jamani | Jamar | Jamara | Jamarae | Jamarcus | Jamarea | Jamaree | Jamaree' | Jamari | Jamaria | Jamarie | Jamarii | Jamarion | Jamarious |</w:t>
      </w:r>
    </w:p>
    <w:p w14:paraId="31F6400F" w14:textId="77777777" w:rsidR="00000000" w:rsidRPr="00BE752F" w:rsidRDefault="00000000">
      <w:proofErr w:type="spellStart"/>
      <w:r w:rsidRPr="00BE752F">
        <w:t>Jamarlee</w:t>
      </w:r>
      <w:proofErr w:type="spellEnd"/>
      <w:r w:rsidRPr="00BE752F">
        <w:t xml:space="preserve"> | Jamarra | </w:t>
      </w:r>
      <w:proofErr w:type="spellStart"/>
      <w:r w:rsidRPr="00BE752F">
        <w:t>Jamaru</w:t>
      </w:r>
      <w:proofErr w:type="spellEnd"/>
      <w:r w:rsidRPr="00BE752F">
        <w:t xml:space="preserve"> | </w:t>
      </w:r>
      <w:proofErr w:type="spellStart"/>
      <w:r w:rsidRPr="00BE752F">
        <w:t>Jamaspa</w:t>
      </w:r>
      <w:proofErr w:type="spellEnd"/>
      <w:r w:rsidRPr="00BE752F">
        <w:t xml:space="preserve"> | Jamay | Jamaya | Jamayne | </w:t>
      </w:r>
      <w:proofErr w:type="spellStart"/>
      <w:r w:rsidRPr="00BE752F">
        <w:t>Jamazne</w:t>
      </w:r>
      <w:proofErr w:type="spellEnd"/>
      <w:r w:rsidRPr="00BE752F">
        <w:t xml:space="preserve"> | Jamba | Jambu | </w:t>
      </w:r>
      <w:proofErr w:type="spellStart"/>
      <w:r w:rsidRPr="00BE752F">
        <w:t>Jambunathan</w:t>
      </w:r>
      <w:proofErr w:type="spellEnd"/>
      <w:r w:rsidRPr="00BE752F">
        <w:t xml:space="preserve"> | Jame | Jame' | Jamecia | Jamee |</w:t>
      </w:r>
    </w:p>
    <w:p w14:paraId="4F0440A3" w14:textId="77777777" w:rsidR="00000000" w:rsidRPr="00BE752F" w:rsidRDefault="00000000">
      <w:r w:rsidRPr="00BE752F">
        <w:t xml:space="preserve">Jameelah | Jameera | Jameison | Jamel | Jamelia | Jamell | Jamelle | Jamelyn | Jamen | Jamere | Jameria | </w:t>
      </w:r>
      <w:proofErr w:type="spellStart"/>
      <w:r w:rsidRPr="00BE752F">
        <w:t>Jamerika</w:t>
      </w:r>
      <w:proofErr w:type="spellEnd"/>
      <w:r w:rsidRPr="00BE752F">
        <w:t xml:space="preserve"> | Jamerson | James | Jamesa |</w:t>
      </w:r>
    </w:p>
    <w:p w14:paraId="7130881A" w14:textId="77777777" w:rsidR="00000000" w:rsidRPr="00BE752F" w:rsidRDefault="00000000">
      <w:r w:rsidRPr="00BE752F">
        <w:t xml:space="preserve">Jamese | Jamesha | Jameson | Jamesy | </w:t>
      </w:r>
      <w:proofErr w:type="spellStart"/>
      <w:r w:rsidRPr="00BE752F">
        <w:t>Jamet</w:t>
      </w:r>
      <w:proofErr w:type="spellEnd"/>
      <w:r w:rsidRPr="00BE752F">
        <w:t xml:space="preserve"> | Jamey | </w:t>
      </w:r>
      <w:proofErr w:type="spellStart"/>
      <w:r w:rsidRPr="00BE752F">
        <w:t>Jameycia</w:t>
      </w:r>
      <w:proofErr w:type="spellEnd"/>
      <w:r w:rsidRPr="00BE752F">
        <w:t xml:space="preserve"> | </w:t>
      </w:r>
      <w:proofErr w:type="spellStart"/>
      <w:r w:rsidRPr="00BE752F">
        <w:t>Jameyn</w:t>
      </w:r>
      <w:proofErr w:type="spellEnd"/>
      <w:r w:rsidRPr="00BE752F">
        <w:t xml:space="preserve"> | Jamez | Jami | Jamia | Jamiah | Jamian | </w:t>
      </w:r>
      <w:proofErr w:type="spellStart"/>
      <w:r w:rsidRPr="00BE752F">
        <w:t>Jamiane</w:t>
      </w:r>
      <w:proofErr w:type="spellEnd"/>
      <w:r w:rsidRPr="00BE752F">
        <w:t xml:space="preserve"> | Jamie | Jamiee |</w:t>
      </w:r>
    </w:p>
    <w:p w14:paraId="6DE233F2" w14:textId="77777777" w:rsidR="00000000" w:rsidRPr="00BE752F" w:rsidRDefault="00000000">
      <w:r w:rsidRPr="00BE752F">
        <w:t>Jamiel | Jamielle | Jamielyn | JamieLynn | Jamien | Jamieson | Jamii | Jamika | Jamil | Jamila | Jamilah | Jamile | Jamilia | Jamill | Jamillah | Jamille |</w:t>
      </w:r>
    </w:p>
    <w:p w14:paraId="19EFB757" w14:textId="77777777" w:rsidR="00000000" w:rsidRPr="00BE752F" w:rsidRDefault="00000000">
      <w:r w:rsidRPr="00BE752F">
        <w:t xml:space="preserve">Jamin | Jamine | Jamir | Jamis | Jamise | Jamisen | Jamison | Jammal | Jammar | Jammer | Jammes | Jammey | Jammie | Jammu | </w:t>
      </w:r>
      <w:proofErr w:type="spellStart"/>
      <w:r w:rsidRPr="00BE752F">
        <w:t>Jammy</w:t>
      </w:r>
      <w:proofErr w:type="spellEnd"/>
      <w:r w:rsidRPr="00BE752F">
        <w:t xml:space="preserve"> | Jamone</w:t>
      </w:r>
    </w:p>
    <w:p w14:paraId="1C5931CA" w14:textId="77777777" w:rsidR="00000000" w:rsidRPr="00BE752F" w:rsidRDefault="00000000">
      <w:r w:rsidRPr="00BE752F">
        <w:t xml:space="preserve">| Jamoni | </w:t>
      </w:r>
      <w:proofErr w:type="spellStart"/>
      <w:r w:rsidRPr="00BE752F">
        <w:t>Jamot</w:t>
      </w:r>
      <w:proofErr w:type="spellEnd"/>
      <w:r w:rsidRPr="00BE752F">
        <w:t xml:space="preserve"> | </w:t>
      </w:r>
      <w:proofErr w:type="spellStart"/>
      <w:r w:rsidRPr="00BE752F">
        <w:t>Jamoya</w:t>
      </w:r>
      <w:proofErr w:type="spellEnd"/>
      <w:r w:rsidRPr="00BE752F">
        <w:t xml:space="preserve"> | </w:t>
      </w:r>
      <w:proofErr w:type="spellStart"/>
      <w:r w:rsidRPr="00BE752F">
        <w:t>Jamsey</w:t>
      </w:r>
      <w:proofErr w:type="spellEnd"/>
      <w:r w:rsidRPr="00BE752F">
        <w:t xml:space="preserve"> | Jamshed | Jamy | Jamya | Jamye | Jamyl | Jamyra | Jamys | Jan | </w:t>
      </w:r>
      <w:proofErr w:type="spellStart"/>
      <w:r w:rsidRPr="00BE752F">
        <w:t>Jan'x</w:t>
      </w:r>
      <w:proofErr w:type="spellEnd"/>
      <w:r w:rsidRPr="00BE752F">
        <w:t xml:space="preserve"> | Jana | Janaan | Janae | Janah | Janai</w:t>
      </w:r>
    </w:p>
    <w:p w14:paraId="24D7DA2B" w14:textId="77777777" w:rsidR="00000000" w:rsidRPr="00BE752F" w:rsidRDefault="00000000">
      <w:r w:rsidRPr="00BE752F">
        <w:t>| Janak | Janaka | Janaki | Janakiraman | Janal | Janalyn | Janan | Janani | Janapriya | Janar | Janara | Janard | Janardan | Janardhan | Janardhanan</w:t>
      </w:r>
    </w:p>
    <w:p w14:paraId="07D9578D" w14:textId="77777777" w:rsidR="00000000" w:rsidRPr="00BE752F" w:rsidRDefault="00000000">
      <w:r w:rsidRPr="00BE752F">
        <w:t xml:space="preserve">| </w:t>
      </w:r>
      <w:proofErr w:type="spellStart"/>
      <w:r w:rsidRPr="00BE752F">
        <w:t>Janaswami</w:t>
      </w:r>
      <w:proofErr w:type="spellEnd"/>
      <w:r w:rsidRPr="00BE752F">
        <w:t xml:space="preserve"> | Janatha | Janaya | Jance | Jancey | Jancis | Jancsi | Jancy | Janda | </w:t>
      </w:r>
      <w:proofErr w:type="spellStart"/>
      <w:r w:rsidRPr="00BE752F">
        <w:t>Jandeep</w:t>
      </w:r>
      <w:proofErr w:type="spellEnd"/>
      <w:r w:rsidRPr="00BE752F">
        <w:t xml:space="preserve"> | </w:t>
      </w:r>
      <w:proofErr w:type="spellStart"/>
      <w:r w:rsidRPr="00BE752F">
        <w:t>Janden</w:t>
      </w:r>
      <w:proofErr w:type="spellEnd"/>
      <w:r w:rsidRPr="00BE752F">
        <w:t xml:space="preserve"> | Jandhyala | Jandy | Jane | Janeil | </w:t>
      </w:r>
      <w:proofErr w:type="spellStart"/>
      <w:r w:rsidRPr="00BE752F">
        <w:t>Janeille</w:t>
      </w:r>
      <w:proofErr w:type="spellEnd"/>
      <w:r w:rsidRPr="00BE752F">
        <w:t xml:space="preserve"> |</w:t>
      </w:r>
    </w:p>
    <w:p w14:paraId="38006AFB" w14:textId="77777777" w:rsidR="00000000" w:rsidRPr="00BE752F" w:rsidRDefault="00000000">
      <w:r w:rsidRPr="00BE752F">
        <w:t xml:space="preserve">Janel | Janelia | Janell | Janella | Janelle | Janen | Janene | Janes | Janesa | Janesh | Janesha | Janessa | Janet | Janette | Janey | Jang | </w:t>
      </w:r>
      <w:proofErr w:type="spellStart"/>
      <w:r w:rsidRPr="00BE752F">
        <w:t>Janghsuen</w:t>
      </w:r>
      <w:proofErr w:type="spellEnd"/>
      <w:r w:rsidRPr="00BE752F">
        <w:t xml:space="preserve"> |</w:t>
      </w:r>
    </w:p>
    <w:p w14:paraId="0314DFDA" w14:textId="77777777" w:rsidR="00000000" w:rsidRPr="00BE752F" w:rsidRDefault="00000000">
      <w:r w:rsidRPr="00BE752F">
        <w:t xml:space="preserve">Jangjeet | Jani | Jania | Janiah | Janic | Janica | Janice | Janick | Janicke | Janie | Janiel | Janielle | Janier | Janik | Janika | </w:t>
      </w:r>
      <w:proofErr w:type="spellStart"/>
      <w:r w:rsidRPr="00BE752F">
        <w:t>Janile</w:t>
      </w:r>
      <w:proofErr w:type="spellEnd"/>
      <w:r w:rsidRPr="00BE752F">
        <w:t xml:space="preserve"> | Janille | Janin |</w:t>
      </w:r>
    </w:p>
    <w:p w14:paraId="52DC584E" w14:textId="77777777" w:rsidR="00000000" w:rsidRPr="00BE752F" w:rsidRDefault="00000000">
      <w:r w:rsidRPr="00BE752F">
        <w:t xml:space="preserve">Janine | Janique | Janir | Janira | Janis | Janise | Janit | Janita | Janith | Janitha | Janjo | Janka | Janke | Jankowski | </w:t>
      </w:r>
      <w:proofErr w:type="spellStart"/>
      <w:r w:rsidRPr="00BE752F">
        <w:t>Janley</w:t>
      </w:r>
      <w:proofErr w:type="spellEnd"/>
      <w:r w:rsidRPr="00BE752F">
        <w:t xml:space="preserve"> | Jann | Janna | Jannai |</w:t>
      </w:r>
    </w:p>
    <w:p w14:paraId="6A348552" w14:textId="77777777" w:rsidR="00000000" w:rsidRPr="00BE752F" w:rsidRDefault="00000000">
      <w:proofErr w:type="spellStart"/>
      <w:r w:rsidRPr="00BE752F">
        <w:t>Jannali</w:t>
      </w:r>
      <w:proofErr w:type="spellEnd"/>
      <w:r w:rsidRPr="00BE752F">
        <w:t xml:space="preserve"> | </w:t>
      </w:r>
      <w:proofErr w:type="spellStart"/>
      <w:r w:rsidRPr="00BE752F">
        <w:t>Jannara</w:t>
      </w:r>
      <w:proofErr w:type="spellEnd"/>
      <w:r w:rsidRPr="00BE752F">
        <w:t xml:space="preserve"> | Jannat | Jannavi | Janne | Janneke | Jannes | </w:t>
      </w:r>
      <w:proofErr w:type="spellStart"/>
      <w:r w:rsidRPr="00BE752F">
        <w:t>Jannese</w:t>
      </w:r>
      <w:proofErr w:type="spellEnd"/>
      <w:r w:rsidRPr="00BE752F">
        <w:t xml:space="preserve"> | Jannet | Janneth | Janney | Janni | Jannice | Jannick | Jannie | Jannigje |</w:t>
      </w:r>
    </w:p>
    <w:p w14:paraId="7BEB9B96" w14:textId="77777777" w:rsidR="00000000" w:rsidRPr="00BE752F" w:rsidRDefault="00000000">
      <w:proofErr w:type="spellStart"/>
      <w:r w:rsidRPr="00BE752F">
        <w:t>Jannin</w:t>
      </w:r>
      <w:proofErr w:type="spellEnd"/>
      <w:r w:rsidRPr="00BE752F">
        <w:t xml:space="preserve"> | Jannis | </w:t>
      </w:r>
      <w:proofErr w:type="spellStart"/>
      <w:r w:rsidRPr="00BE752F">
        <w:t>Jannitje</w:t>
      </w:r>
      <w:proofErr w:type="spellEnd"/>
      <w:r w:rsidRPr="00BE752F">
        <w:t xml:space="preserve"> | Jannon | Jannsen | Janny | Jano | Janon | Janos | Janot | Janou | </w:t>
      </w:r>
      <w:proofErr w:type="spellStart"/>
      <w:r w:rsidRPr="00BE752F">
        <w:t>Janouk</w:t>
      </w:r>
      <w:proofErr w:type="spellEnd"/>
      <w:r w:rsidRPr="00BE752F">
        <w:t xml:space="preserve"> | Jans | Jansen | Jansi | </w:t>
      </w:r>
      <w:proofErr w:type="spellStart"/>
      <w:r w:rsidRPr="00BE752F">
        <w:t>Jansin</w:t>
      </w:r>
      <w:proofErr w:type="spellEnd"/>
      <w:r w:rsidRPr="00BE752F">
        <w:t xml:space="preserve"> | Janske | Janssen</w:t>
      </w:r>
    </w:p>
    <w:p w14:paraId="18BCD2EA" w14:textId="77777777" w:rsidR="00000000" w:rsidRPr="00BE752F" w:rsidRDefault="00000000">
      <w:r w:rsidRPr="00BE752F">
        <w:t xml:space="preserve">| Jansson | Jantananda | Jante | Jantien | </w:t>
      </w:r>
      <w:proofErr w:type="spellStart"/>
      <w:r w:rsidRPr="00BE752F">
        <w:t>Jantiena</w:t>
      </w:r>
      <w:proofErr w:type="spellEnd"/>
      <w:r w:rsidRPr="00BE752F">
        <w:t xml:space="preserve"> | Jantine | Jantje | Janty | Jantzen | Janu | January | Janus | Janusz | Janvier | </w:t>
      </w:r>
      <w:proofErr w:type="spellStart"/>
      <w:r w:rsidRPr="00BE752F">
        <w:t>Janx</w:t>
      </w:r>
      <w:proofErr w:type="spellEnd"/>
      <w:r w:rsidRPr="00BE752F">
        <w:t xml:space="preserve"> | Jany | Janya |</w:t>
      </w:r>
    </w:p>
    <w:p w14:paraId="1EF41395" w14:textId="77777777" w:rsidR="00000000" w:rsidRPr="00BE752F" w:rsidRDefault="00000000">
      <w:r w:rsidRPr="00BE752F">
        <w:t xml:space="preserve">Janyce | Janyl | </w:t>
      </w:r>
      <w:proofErr w:type="spellStart"/>
      <w:r w:rsidRPr="00BE752F">
        <w:t>Janyn</w:t>
      </w:r>
      <w:proofErr w:type="spellEnd"/>
      <w:r w:rsidRPr="00BE752F">
        <w:t xml:space="preserve"> | Janzen | Jao | Jap | Japa | Japan | Japbir | Japeth | Japhet | Japhia | Japie | </w:t>
      </w:r>
      <w:proofErr w:type="spellStart"/>
      <w:r w:rsidRPr="00BE752F">
        <w:t>Japikje</w:t>
      </w:r>
      <w:proofErr w:type="spellEnd"/>
      <w:r w:rsidRPr="00BE752F">
        <w:t xml:space="preserve"> | </w:t>
      </w:r>
      <w:proofErr w:type="spellStart"/>
      <w:r w:rsidRPr="00BE752F">
        <w:t>Japjit</w:t>
      </w:r>
      <w:proofErr w:type="spellEnd"/>
      <w:r w:rsidRPr="00BE752F">
        <w:t xml:space="preserve"> | Japjot | Japleen | Japneet |</w:t>
      </w:r>
    </w:p>
    <w:p w14:paraId="149FF3ED" w14:textId="77777777" w:rsidR="00000000" w:rsidRPr="00BE752F" w:rsidRDefault="00000000">
      <w:r w:rsidRPr="00BE752F">
        <w:t xml:space="preserve">Jaq | Jaqua | </w:t>
      </w:r>
      <w:proofErr w:type="spellStart"/>
      <w:r w:rsidRPr="00BE752F">
        <w:t>Jaquade</w:t>
      </w:r>
      <w:proofErr w:type="spellEnd"/>
      <w:r w:rsidRPr="00BE752F">
        <w:t xml:space="preserve"> | Jaquail | Jaquan | </w:t>
      </w:r>
      <w:proofErr w:type="spellStart"/>
      <w:r w:rsidRPr="00BE752F">
        <w:t>Jaquanta</w:t>
      </w:r>
      <w:proofErr w:type="spellEnd"/>
      <w:r w:rsidRPr="00BE752F">
        <w:t xml:space="preserve"> | </w:t>
      </w:r>
      <w:proofErr w:type="spellStart"/>
      <w:r w:rsidRPr="00BE752F">
        <w:t>Jaquara</w:t>
      </w:r>
      <w:proofErr w:type="spellEnd"/>
      <w:r w:rsidRPr="00BE752F">
        <w:t xml:space="preserve"> | Jaquarious | Jaquay | Jaque | Jaquel | Jaquelin | Jaqueline | Jaquell | </w:t>
      </w:r>
      <w:proofErr w:type="spellStart"/>
      <w:r w:rsidRPr="00BE752F">
        <w:t>Jaquerian</w:t>
      </w:r>
      <w:proofErr w:type="spellEnd"/>
      <w:r w:rsidRPr="00BE752F">
        <w:t xml:space="preserve"> |</w:t>
      </w:r>
    </w:p>
    <w:p w14:paraId="575D98CC" w14:textId="77777777" w:rsidR="00000000" w:rsidRPr="00BE752F" w:rsidRDefault="00000000">
      <w:r w:rsidRPr="00BE752F">
        <w:t xml:space="preserve">Jaques | Jaquese | Jaqueze | Jaqui | Jaquice | Jaquie | Jaquil | Jaquin | Jaquinta | Jaquise | </w:t>
      </w:r>
      <w:proofErr w:type="spellStart"/>
      <w:r w:rsidRPr="00BE752F">
        <w:t>Jaqulen</w:t>
      </w:r>
      <w:proofErr w:type="spellEnd"/>
      <w:r w:rsidRPr="00BE752F">
        <w:t xml:space="preserve"> | Jar | Jara | Jarad | Jarae | Jarah | Jaramillo |</w:t>
      </w:r>
    </w:p>
    <w:p w14:paraId="3CBBB1D0" w14:textId="77777777" w:rsidR="00000000" w:rsidRPr="00BE752F" w:rsidRDefault="00000000">
      <w:r w:rsidRPr="00BE752F">
        <w:t xml:space="preserve">Jaran | </w:t>
      </w:r>
      <w:proofErr w:type="spellStart"/>
      <w:r w:rsidRPr="00BE752F">
        <w:t>Jarara</w:t>
      </w:r>
      <w:proofErr w:type="spellEnd"/>
      <w:r w:rsidRPr="00BE752F">
        <w:t xml:space="preserve"> | Jard | Jarda | Jardan | Jardel | </w:t>
      </w:r>
      <w:proofErr w:type="spellStart"/>
      <w:r w:rsidRPr="00BE752F">
        <w:t>Jardelaine</w:t>
      </w:r>
      <w:proofErr w:type="spellEnd"/>
      <w:r w:rsidRPr="00BE752F">
        <w:t xml:space="preserve"> | Jarden | Jardin | Jardine | </w:t>
      </w:r>
      <w:proofErr w:type="spellStart"/>
      <w:r w:rsidRPr="00BE752F">
        <w:t>Jardinelle</w:t>
      </w:r>
      <w:proofErr w:type="spellEnd"/>
      <w:r w:rsidRPr="00BE752F">
        <w:t xml:space="preserve"> | Jared | Jarell | Jarelle | </w:t>
      </w:r>
      <w:proofErr w:type="spellStart"/>
      <w:r w:rsidRPr="00BE752F">
        <w:t>Jarelli</w:t>
      </w:r>
      <w:proofErr w:type="spellEnd"/>
      <w:r w:rsidRPr="00BE752F">
        <w:t xml:space="preserve"> | Jarema | Jaremy |</w:t>
      </w:r>
    </w:p>
    <w:p w14:paraId="07A13B07" w14:textId="77777777" w:rsidR="00000000" w:rsidRPr="00BE752F" w:rsidRDefault="00000000">
      <w:r w:rsidRPr="00BE752F">
        <w:t xml:space="preserve">Jaren | Jaresiah | Jareth | Jari | Jariah | Jarian | Jarie | Jarien | Jaril | Jarin | Jaris | Jarius | Jarka | Jarlath | Jarman | </w:t>
      </w:r>
      <w:proofErr w:type="spellStart"/>
      <w:r w:rsidRPr="00BE752F">
        <w:t>Jarmara</w:t>
      </w:r>
      <w:proofErr w:type="spellEnd"/>
      <w:r w:rsidRPr="00BE752F">
        <w:t xml:space="preserve"> | Jarmin | Jarnail | Jarne</w:t>
      </w:r>
    </w:p>
    <w:p w14:paraId="4F623370" w14:textId="77777777" w:rsidR="00000000" w:rsidRPr="00BE752F" w:rsidRDefault="00000000">
      <w:r w:rsidRPr="00BE752F">
        <w:t xml:space="preserve">| Jarnell | </w:t>
      </w:r>
      <w:proofErr w:type="spellStart"/>
      <w:r w:rsidRPr="00BE752F">
        <w:t>Jarnelle</w:t>
      </w:r>
      <w:proofErr w:type="spellEnd"/>
      <w:r w:rsidRPr="00BE752F">
        <w:t xml:space="preserve"> | Jarod | Jaron | Jaroslav | Jarquis | Jarra | Jarrah | Jarre | Jarred | </w:t>
      </w:r>
      <w:proofErr w:type="spellStart"/>
      <w:r w:rsidRPr="00BE752F">
        <w:t>Jarree</w:t>
      </w:r>
      <w:proofErr w:type="spellEnd"/>
      <w:r w:rsidRPr="00BE752F">
        <w:t xml:space="preserve"> | Jarrell | Jarren | Jarrett | Jarrin | Jarris | Jarrod |</w:t>
      </w:r>
    </w:p>
    <w:p w14:paraId="055C3CDD" w14:textId="77777777" w:rsidR="00000000" w:rsidRPr="00BE752F" w:rsidRDefault="00000000">
      <w:r w:rsidRPr="00BE752F">
        <w:t xml:space="preserve">Jarron | Jarryd | Jarryn | </w:t>
      </w:r>
      <w:proofErr w:type="spellStart"/>
      <w:r w:rsidRPr="00BE752F">
        <w:t>Jarto</w:t>
      </w:r>
      <w:proofErr w:type="spellEnd"/>
      <w:r w:rsidRPr="00BE752F">
        <w:t xml:space="preserve"> | Jarvaris | Jarvis | Jaryn | </w:t>
      </w:r>
      <w:proofErr w:type="spellStart"/>
      <w:r w:rsidRPr="00BE752F">
        <w:t>Jarynn</w:t>
      </w:r>
      <w:proofErr w:type="spellEnd"/>
      <w:r w:rsidRPr="00BE752F">
        <w:t xml:space="preserve"> | Jas | Jasa | Jasai | </w:t>
      </w:r>
      <w:proofErr w:type="spellStart"/>
      <w:r w:rsidRPr="00BE752F">
        <w:t>Jasalina</w:t>
      </w:r>
      <w:proofErr w:type="spellEnd"/>
      <w:r w:rsidRPr="00BE752F">
        <w:t xml:space="preserve"> | Jasandeep | Jasbeer | Jasbinder | Jasbir | Jascha |</w:t>
      </w:r>
    </w:p>
    <w:p w14:paraId="3E979059" w14:textId="77777777" w:rsidR="00000000" w:rsidRPr="00BE752F" w:rsidRDefault="00000000">
      <w:proofErr w:type="spellStart"/>
      <w:r w:rsidRPr="00BE752F">
        <w:t>Jaschenka</w:t>
      </w:r>
      <w:proofErr w:type="spellEnd"/>
      <w:r w:rsidRPr="00BE752F">
        <w:t xml:space="preserve"> | </w:t>
      </w:r>
      <w:proofErr w:type="spellStart"/>
      <w:r w:rsidRPr="00BE752F">
        <w:t>Jasdave</w:t>
      </w:r>
      <w:proofErr w:type="spellEnd"/>
      <w:r w:rsidRPr="00BE752F">
        <w:t xml:space="preserve"> | Jasdeep | </w:t>
      </w:r>
      <w:proofErr w:type="spellStart"/>
      <w:r w:rsidRPr="00BE752F">
        <w:t>Jasdev</w:t>
      </w:r>
      <w:proofErr w:type="spellEnd"/>
      <w:r w:rsidRPr="00BE752F">
        <w:t xml:space="preserve"> | </w:t>
      </w:r>
      <w:proofErr w:type="spellStart"/>
      <w:r w:rsidRPr="00BE752F">
        <w:t>Jasdip</w:t>
      </w:r>
      <w:proofErr w:type="spellEnd"/>
      <w:r w:rsidRPr="00BE752F">
        <w:t xml:space="preserve"> | Jase | Jasel | Jaselle | Jasey | Jasha | Jashan | Jashaun | Jashawn | </w:t>
      </w:r>
      <w:proofErr w:type="spellStart"/>
      <w:r w:rsidRPr="00BE752F">
        <w:t>Jashmer</w:t>
      </w:r>
      <w:proofErr w:type="spellEnd"/>
      <w:r w:rsidRPr="00BE752F">
        <w:t xml:space="preserve"> | Jashon | </w:t>
      </w:r>
      <w:proofErr w:type="spellStart"/>
      <w:r w:rsidRPr="00BE752F">
        <w:t>Jashown</w:t>
      </w:r>
      <w:proofErr w:type="spellEnd"/>
      <w:r w:rsidRPr="00BE752F">
        <w:t xml:space="preserve"> |</w:t>
      </w:r>
    </w:p>
    <w:p w14:paraId="57898AA9" w14:textId="77777777" w:rsidR="00000000" w:rsidRPr="00BE752F" w:rsidRDefault="00000000">
      <w:r w:rsidRPr="00BE752F">
        <w:t xml:space="preserve">Jasiel | </w:t>
      </w:r>
      <w:proofErr w:type="spellStart"/>
      <w:r w:rsidRPr="00BE752F">
        <w:t>Jasihel</w:t>
      </w:r>
      <w:proofErr w:type="spellEnd"/>
      <w:r w:rsidRPr="00BE752F">
        <w:t xml:space="preserve"> | Jasin | Jasir | Jasja | Jasjeet | Jasjit | Jasjot | Jaska | Jaskamal | Jaskaran | </w:t>
      </w:r>
      <w:proofErr w:type="spellStart"/>
      <w:r w:rsidRPr="00BE752F">
        <w:t>Jaskaren</w:t>
      </w:r>
      <w:proofErr w:type="spellEnd"/>
      <w:r w:rsidRPr="00BE752F">
        <w:t xml:space="preserve"> | Jaskarn | Jaskeerat | </w:t>
      </w:r>
      <w:proofErr w:type="spellStart"/>
      <w:r w:rsidRPr="00BE752F">
        <w:t>Jaskeert</w:t>
      </w:r>
      <w:proofErr w:type="spellEnd"/>
      <w:r w:rsidRPr="00BE752F">
        <w:t xml:space="preserve"> | </w:t>
      </w:r>
      <w:proofErr w:type="spellStart"/>
      <w:r w:rsidRPr="00BE752F">
        <w:t>Jaskinder</w:t>
      </w:r>
      <w:proofErr w:type="spellEnd"/>
      <w:r w:rsidRPr="00BE752F">
        <w:t xml:space="preserve"> |</w:t>
      </w:r>
    </w:p>
    <w:p w14:paraId="5299578D" w14:textId="77777777" w:rsidR="00000000" w:rsidRPr="00BE752F" w:rsidRDefault="00000000">
      <w:r w:rsidRPr="00BE752F">
        <w:t>Jaskiran | Jaskirat | Jasleen | Jasley | Jaslin | Jaslyn | Jasmail | Jasman | Jasmeet | Jasmer | Jasmi | Jasmien | Jasmijn | Jasmin | Jasmina | Jasminder</w:t>
      </w:r>
    </w:p>
    <w:p w14:paraId="5FC0941D" w14:textId="77777777" w:rsidR="00000000" w:rsidRPr="00BE752F" w:rsidRDefault="00000000">
      <w:r w:rsidRPr="00BE752F">
        <w:t xml:space="preserve">| Jasmine | Jasminka | Jasmir | Jasmit | Jasmon | Jasmond | Jasnam | Jasneet | Jasoda | Jason | Jasone | Jaspal | Jaspar | Jasper | </w:t>
      </w:r>
      <w:proofErr w:type="spellStart"/>
      <w:r w:rsidRPr="00BE752F">
        <w:t>Jasperelle</w:t>
      </w:r>
      <w:proofErr w:type="spellEnd"/>
      <w:r w:rsidRPr="00BE752F">
        <w:t xml:space="preserve"> |</w:t>
      </w:r>
    </w:p>
    <w:p w14:paraId="79FEF8D8" w14:textId="77777777" w:rsidR="00000000" w:rsidRPr="00BE752F" w:rsidRDefault="00000000">
      <w:r w:rsidRPr="00BE752F">
        <w:t xml:space="preserve">Jaspinder | Jaspreet | Jasprit | </w:t>
      </w:r>
      <w:proofErr w:type="spellStart"/>
      <w:r w:rsidRPr="00BE752F">
        <w:t>Jasprite</w:t>
      </w:r>
      <w:proofErr w:type="spellEnd"/>
      <w:r w:rsidRPr="00BE752F">
        <w:t xml:space="preserve"> | Jaspur | Jasraj | Jasroop | Jass | </w:t>
      </w:r>
      <w:proofErr w:type="spellStart"/>
      <w:r w:rsidRPr="00BE752F">
        <w:t>Jassa</w:t>
      </w:r>
      <w:proofErr w:type="spellEnd"/>
      <w:r w:rsidRPr="00BE752F">
        <w:t xml:space="preserve"> | </w:t>
      </w:r>
      <w:proofErr w:type="spellStart"/>
      <w:r w:rsidRPr="00BE752F">
        <w:t>Jassey</w:t>
      </w:r>
      <w:proofErr w:type="spellEnd"/>
      <w:r w:rsidRPr="00BE752F">
        <w:t xml:space="preserve"> | Jassi | </w:t>
      </w:r>
      <w:proofErr w:type="spellStart"/>
      <w:r w:rsidRPr="00BE752F">
        <w:t>Jassia</w:t>
      </w:r>
      <w:proofErr w:type="spellEnd"/>
      <w:r w:rsidRPr="00BE752F">
        <w:t xml:space="preserve"> | Jassie | Jasso | </w:t>
      </w:r>
      <w:proofErr w:type="spellStart"/>
      <w:r w:rsidRPr="00BE752F">
        <w:t>Jassu</w:t>
      </w:r>
      <w:proofErr w:type="spellEnd"/>
      <w:r w:rsidRPr="00BE752F">
        <w:t xml:space="preserve"> | Jassy | Jastej |</w:t>
      </w:r>
    </w:p>
    <w:p w14:paraId="459D6E47" w14:textId="77777777" w:rsidR="00000000" w:rsidRPr="00BE752F" w:rsidRDefault="00000000">
      <w:r w:rsidRPr="00BE752F">
        <w:t xml:space="preserve">Jasthi | Jastin | Jastinder | Jasu | Jasveen | Jasveer | Jasvinder | Jasvir | Jaswant | Jaswinder | Jasyn | </w:t>
      </w:r>
      <w:proofErr w:type="spellStart"/>
      <w:r w:rsidRPr="00BE752F">
        <w:t>Jata</w:t>
      </w:r>
      <w:proofErr w:type="spellEnd"/>
      <w:r w:rsidRPr="00BE752F">
        <w:t xml:space="preserve"> | </w:t>
      </w:r>
      <w:proofErr w:type="spellStart"/>
      <w:r w:rsidRPr="00BE752F">
        <w:t>Jatae</w:t>
      </w:r>
      <w:proofErr w:type="spellEnd"/>
      <w:r w:rsidRPr="00BE752F">
        <w:t xml:space="preserve"> | Jatanna | Jatayu | Jate | Jati |</w:t>
      </w:r>
    </w:p>
    <w:p w14:paraId="439C84B7" w14:textId="77777777" w:rsidR="00000000" w:rsidRPr="00BE752F" w:rsidRDefault="00000000">
      <w:r w:rsidRPr="00BE752F">
        <w:t xml:space="preserve">Jatin | Jatinder | </w:t>
      </w:r>
      <w:proofErr w:type="spellStart"/>
      <w:r w:rsidRPr="00BE752F">
        <w:t>Jatinderpal</w:t>
      </w:r>
      <w:proofErr w:type="spellEnd"/>
      <w:r w:rsidRPr="00BE752F">
        <w:t xml:space="preserve"> | </w:t>
      </w:r>
      <w:proofErr w:type="spellStart"/>
      <w:r w:rsidRPr="00BE752F">
        <w:t>Jatinderpree</w:t>
      </w:r>
      <w:proofErr w:type="spellEnd"/>
      <w:r w:rsidRPr="00BE752F">
        <w:t xml:space="preserve"> | </w:t>
      </w:r>
      <w:proofErr w:type="spellStart"/>
      <w:r w:rsidRPr="00BE752F">
        <w:t>Jatinderpreet</w:t>
      </w:r>
      <w:proofErr w:type="spellEnd"/>
      <w:r w:rsidRPr="00BE752F">
        <w:t xml:space="preserve"> | Jaton | Jatori | </w:t>
      </w:r>
      <w:proofErr w:type="spellStart"/>
      <w:r w:rsidRPr="00BE752F">
        <w:t>Jatuan</w:t>
      </w:r>
      <w:proofErr w:type="spellEnd"/>
      <w:r w:rsidRPr="00BE752F">
        <w:t xml:space="preserve"> | Jatuporn | Jauhar | </w:t>
      </w:r>
      <w:proofErr w:type="spellStart"/>
      <w:r w:rsidRPr="00BE752F">
        <w:t>Jauhara</w:t>
      </w:r>
      <w:proofErr w:type="spellEnd"/>
      <w:r w:rsidRPr="00BE752F">
        <w:t xml:space="preserve"> | Jaume | </w:t>
      </w:r>
      <w:proofErr w:type="spellStart"/>
      <w:r w:rsidRPr="00BE752F">
        <w:t>Jaurdyn</w:t>
      </w:r>
      <w:proofErr w:type="spellEnd"/>
      <w:r w:rsidRPr="00BE752F">
        <w:t xml:space="preserve"> | </w:t>
      </w:r>
      <w:proofErr w:type="spellStart"/>
      <w:r w:rsidRPr="00BE752F">
        <w:t>Jauvana</w:t>
      </w:r>
      <w:proofErr w:type="spellEnd"/>
      <w:r w:rsidRPr="00BE752F">
        <w:t xml:space="preserve"> | Jav |</w:t>
      </w:r>
    </w:p>
    <w:p w14:paraId="669C4209" w14:textId="77777777" w:rsidR="00000000" w:rsidRPr="00BE752F" w:rsidRDefault="00000000">
      <w:r w:rsidRPr="00BE752F">
        <w:t xml:space="preserve">Java | Javae | Javai | Javaid | Javan | Javana | Javanni | </w:t>
      </w:r>
      <w:proofErr w:type="spellStart"/>
      <w:r w:rsidRPr="00BE752F">
        <w:t>Javanti</w:t>
      </w:r>
      <w:proofErr w:type="spellEnd"/>
      <w:r w:rsidRPr="00BE752F">
        <w:t xml:space="preserve"> | Javaughn | JaVaun | Jave | </w:t>
      </w:r>
      <w:proofErr w:type="spellStart"/>
      <w:r w:rsidRPr="00BE752F">
        <w:t>Javeau</w:t>
      </w:r>
      <w:proofErr w:type="spellEnd"/>
      <w:r w:rsidRPr="00BE752F">
        <w:t xml:space="preserve"> | Javed | Javeed | </w:t>
      </w:r>
      <w:proofErr w:type="spellStart"/>
      <w:r w:rsidRPr="00BE752F">
        <w:t>Javelynn</w:t>
      </w:r>
      <w:proofErr w:type="spellEnd"/>
      <w:r w:rsidRPr="00BE752F">
        <w:t xml:space="preserve"> | Javen | Javi |</w:t>
      </w:r>
    </w:p>
    <w:p w14:paraId="139E4025" w14:textId="77777777" w:rsidR="00000000" w:rsidRPr="00BE752F" w:rsidRDefault="00000000">
      <w:proofErr w:type="spellStart"/>
      <w:r w:rsidRPr="00BE752F">
        <w:t>JaVid</w:t>
      </w:r>
      <w:proofErr w:type="spellEnd"/>
      <w:r w:rsidRPr="00BE752F">
        <w:t xml:space="preserve"> | Javiel | Javier | Javiera | Javin | Javiny | Javis | </w:t>
      </w:r>
      <w:proofErr w:type="spellStart"/>
      <w:r w:rsidRPr="00BE752F">
        <w:t>JaVohn</w:t>
      </w:r>
      <w:proofErr w:type="spellEnd"/>
      <w:r w:rsidRPr="00BE752F">
        <w:t xml:space="preserve"> | Javon | Javone | Javoni | Javonne | Javonni | Javonta | Javontay | Javonte |</w:t>
      </w:r>
    </w:p>
    <w:p w14:paraId="390F7BFF" w14:textId="77777777" w:rsidR="00000000" w:rsidRPr="00BE752F" w:rsidRDefault="00000000">
      <w:proofErr w:type="spellStart"/>
      <w:r w:rsidRPr="00BE752F">
        <w:t>Jawaayu</w:t>
      </w:r>
      <w:proofErr w:type="spellEnd"/>
      <w:r w:rsidRPr="00BE752F">
        <w:t xml:space="preserve"> | Jawad | Jawahar | </w:t>
      </w:r>
      <w:proofErr w:type="spellStart"/>
      <w:r w:rsidRPr="00BE752F">
        <w:t>Jawahara</w:t>
      </w:r>
      <w:proofErr w:type="spellEnd"/>
      <w:r w:rsidRPr="00BE752F">
        <w:t xml:space="preserve"> | Jawahir | Jawala | Jawan | Jawanza | Jawara | Jawhar | Jawn | Jaws | </w:t>
      </w:r>
      <w:proofErr w:type="spellStart"/>
      <w:r w:rsidRPr="00BE752F">
        <w:t>Jawyan</w:t>
      </w:r>
      <w:proofErr w:type="spellEnd"/>
      <w:r w:rsidRPr="00BE752F">
        <w:t xml:space="preserve"> | Jax | Jaxon | Jay | Jaya |</w:t>
      </w:r>
    </w:p>
    <w:p w14:paraId="2214B417" w14:textId="77777777" w:rsidR="00000000" w:rsidRPr="00BE752F" w:rsidRDefault="00000000">
      <w:r w:rsidRPr="00BE752F">
        <w:t xml:space="preserve">Jayabala | Jayabharathi | Jayachandran | </w:t>
      </w:r>
      <w:proofErr w:type="spellStart"/>
      <w:r w:rsidRPr="00BE752F">
        <w:t>Jayachnadran</w:t>
      </w:r>
      <w:proofErr w:type="spellEnd"/>
      <w:r w:rsidRPr="00BE752F">
        <w:t xml:space="preserve"> | Jayadev | Jayadevan | Jayakar | Jayakrishnan | Jayakumar | </w:t>
      </w:r>
      <w:proofErr w:type="spellStart"/>
      <w:r w:rsidRPr="00BE752F">
        <w:t>Jayalakshm</w:t>
      </w:r>
      <w:proofErr w:type="spellEnd"/>
      <w:r w:rsidRPr="00BE752F">
        <w:t xml:space="preserve"> | Jayalakshmi |</w:t>
      </w:r>
    </w:p>
    <w:p w14:paraId="0F4D90A7" w14:textId="77777777" w:rsidR="00000000" w:rsidRPr="00BE752F" w:rsidRDefault="00000000">
      <w:r w:rsidRPr="00BE752F">
        <w:t xml:space="preserve">Jayamani | Jayan | Jayani | Jayant | Jayanta | Jayanth | Jayanthi | Jayanti | Jayaram | Jayaraman | </w:t>
      </w:r>
      <w:proofErr w:type="spellStart"/>
      <w:r w:rsidRPr="00BE752F">
        <w:t>Jayash</w:t>
      </w:r>
      <w:proofErr w:type="spellEnd"/>
      <w:r w:rsidRPr="00BE752F">
        <w:t xml:space="preserve"> | </w:t>
      </w:r>
      <w:proofErr w:type="spellStart"/>
      <w:r w:rsidRPr="00BE752F">
        <w:t>Jayashre</w:t>
      </w:r>
      <w:proofErr w:type="spellEnd"/>
      <w:r w:rsidRPr="00BE752F">
        <w:t xml:space="preserve"> | Jayashree | Jayasri | </w:t>
      </w:r>
      <w:proofErr w:type="spellStart"/>
      <w:r w:rsidRPr="00BE752F">
        <w:t>Jaybe</w:t>
      </w:r>
      <w:proofErr w:type="spellEnd"/>
      <w:r w:rsidRPr="00BE752F">
        <w:t xml:space="preserve"> |</w:t>
      </w:r>
    </w:p>
    <w:p w14:paraId="2DB31649" w14:textId="77777777" w:rsidR="00000000" w:rsidRPr="00BE752F" w:rsidRDefault="00000000">
      <w:r w:rsidRPr="00BE752F">
        <w:t xml:space="preserve">Jaybird | </w:t>
      </w:r>
      <w:proofErr w:type="spellStart"/>
      <w:r w:rsidRPr="00BE752F">
        <w:t>Jayca</w:t>
      </w:r>
      <w:proofErr w:type="spellEnd"/>
      <w:r w:rsidRPr="00BE752F">
        <w:t xml:space="preserve"> | Jayce | Jaycee | Jaycen | Jaycey | Jayd | Jaydan | Jayde | Jaydean | Jaydee | Jayden | Jaydin | Jaydn | Jaydon | Jaydrian |</w:t>
      </w:r>
    </w:p>
    <w:p w14:paraId="4A6AAA2A" w14:textId="77777777" w:rsidR="00000000" w:rsidRPr="00BE752F" w:rsidRDefault="00000000">
      <w:r w:rsidRPr="00BE752F">
        <w:t xml:space="preserve">Jaydyn | Jaye | Jayel | Jayelin | </w:t>
      </w:r>
      <w:proofErr w:type="spellStart"/>
      <w:r w:rsidRPr="00BE752F">
        <w:t>Jayell</w:t>
      </w:r>
      <w:proofErr w:type="spellEnd"/>
      <w:r w:rsidRPr="00BE752F">
        <w:t xml:space="preserve"> | Jayelle | </w:t>
      </w:r>
      <w:proofErr w:type="spellStart"/>
      <w:r w:rsidRPr="00BE752F">
        <w:t>Jayenda</w:t>
      </w:r>
      <w:proofErr w:type="spellEnd"/>
      <w:r w:rsidRPr="00BE752F">
        <w:t xml:space="preserve"> | Jayesh | Jayion | </w:t>
      </w:r>
      <w:proofErr w:type="spellStart"/>
      <w:r w:rsidRPr="00BE752F">
        <w:t>JayJay</w:t>
      </w:r>
      <w:proofErr w:type="spellEnd"/>
      <w:r w:rsidRPr="00BE752F">
        <w:t xml:space="preserve"> | </w:t>
      </w:r>
      <w:proofErr w:type="spellStart"/>
      <w:r w:rsidRPr="00BE752F">
        <w:t>Jaykie</w:t>
      </w:r>
      <w:proofErr w:type="spellEnd"/>
      <w:r w:rsidRPr="00BE752F">
        <w:t xml:space="preserve"> | Jayla | Jaylaan | Jaylan | Jayland | Jayle | Jaylee |</w:t>
      </w:r>
    </w:p>
    <w:p w14:paraId="790ED735" w14:textId="77777777" w:rsidR="00000000" w:rsidRPr="00BE752F" w:rsidRDefault="00000000">
      <w:r w:rsidRPr="00BE752F">
        <w:t xml:space="preserve">Jayleen | Jaylen | Jaylene | Jaylie | Jaylin | Jayline | Jayln | Jaylon | </w:t>
      </w:r>
      <w:proofErr w:type="spellStart"/>
      <w:r w:rsidRPr="00BE752F">
        <w:t>Jaylor</w:t>
      </w:r>
      <w:proofErr w:type="spellEnd"/>
      <w:r w:rsidRPr="00BE752F">
        <w:t xml:space="preserve"> | Jaylun | Jaylyn | Jaylynn | Jaylynne | Jayman | Jaymar | Jayme | Jaymee</w:t>
      </w:r>
    </w:p>
    <w:p w14:paraId="4963172C" w14:textId="77777777" w:rsidR="00000000" w:rsidRPr="00BE752F" w:rsidRDefault="00000000">
      <w:r w:rsidRPr="00BE752F">
        <w:t xml:space="preserve">| Jaymen | Jaymes | Jaymi | Jaymie | Jaymin | Jaymison | </w:t>
      </w:r>
      <w:proofErr w:type="spellStart"/>
      <w:r w:rsidRPr="00BE752F">
        <w:t>Jaymn</w:t>
      </w:r>
      <w:proofErr w:type="spellEnd"/>
      <w:r w:rsidRPr="00BE752F">
        <w:t xml:space="preserve"> | Jayn | Jayna | Jayne | Jaynes | Jayni | Jaynie | Jayprakash | Jayra | Jayron |</w:t>
      </w:r>
    </w:p>
    <w:p w14:paraId="797CC3D4" w14:textId="77777777" w:rsidR="00000000" w:rsidRPr="00BE752F" w:rsidRDefault="00000000">
      <w:r w:rsidRPr="00BE752F">
        <w:t xml:space="preserve">Jayse | Jaysen | Jayshree | Jayson | </w:t>
      </w:r>
      <w:proofErr w:type="spellStart"/>
      <w:r w:rsidRPr="00BE752F">
        <w:t>Jayu</w:t>
      </w:r>
      <w:proofErr w:type="spellEnd"/>
      <w:r w:rsidRPr="00BE752F">
        <w:t xml:space="preserve"> | Jayvee | Jaywant | Jaz | Jaze | Jazel | Jazen | Jazer | </w:t>
      </w:r>
      <w:proofErr w:type="spellStart"/>
      <w:r w:rsidRPr="00BE752F">
        <w:t>Jazi</w:t>
      </w:r>
      <w:proofErr w:type="spellEnd"/>
      <w:r w:rsidRPr="00BE752F">
        <w:t xml:space="preserve"> | Jazie | Jaziel | </w:t>
      </w:r>
      <w:proofErr w:type="spellStart"/>
      <w:r w:rsidRPr="00BE752F">
        <w:t>Jazlan</w:t>
      </w:r>
      <w:proofErr w:type="spellEnd"/>
      <w:r w:rsidRPr="00BE752F">
        <w:t xml:space="preserve"> | Jazlin | Jazlyn | Jazman</w:t>
      </w:r>
    </w:p>
    <w:p w14:paraId="42719BD8" w14:textId="77777777" w:rsidR="00000000" w:rsidRPr="00BE752F" w:rsidRDefault="00000000">
      <w:r w:rsidRPr="00BE752F">
        <w:t xml:space="preserve">| Jazmin | Jazmina | Jazmine | </w:t>
      </w:r>
      <w:proofErr w:type="spellStart"/>
      <w:r w:rsidRPr="00BE752F">
        <w:t>Jazmir</w:t>
      </w:r>
      <w:proofErr w:type="spellEnd"/>
      <w:r w:rsidRPr="00BE752F">
        <w:t xml:space="preserve"> | Jazmond | Jazmyne | Jazper | Jazz | Jazzalyn | </w:t>
      </w:r>
      <w:proofErr w:type="spellStart"/>
      <w:r w:rsidRPr="00BE752F">
        <w:t>Jazzlefrazzle</w:t>
      </w:r>
      <w:proofErr w:type="spellEnd"/>
      <w:r w:rsidRPr="00BE752F">
        <w:t xml:space="preserve"> | Jazzman | Jazzmon | Jazzmond | Jazzmyn |</w:t>
      </w:r>
    </w:p>
    <w:p w14:paraId="1B7482D1" w14:textId="77777777" w:rsidR="00000000" w:rsidRPr="00BE752F" w:rsidRDefault="00000000">
      <w:r w:rsidRPr="00BE752F">
        <w:t xml:space="preserve">Jazzy | </w:t>
      </w:r>
      <w:proofErr w:type="spellStart"/>
      <w:r w:rsidRPr="00BE752F">
        <w:t>Jazzycat</w:t>
      </w:r>
      <w:proofErr w:type="spellEnd"/>
      <w:r w:rsidRPr="00BE752F">
        <w:t xml:space="preserve"> | JB | JC | </w:t>
      </w:r>
      <w:proofErr w:type="spellStart"/>
      <w:r w:rsidRPr="00BE752F">
        <w:t>JCPenny</w:t>
      </w:r>
      <w:proofErr w:type="spellEnd"/>
      <w:r w:rsidRPr="00BE752F">
        <w:t xml:space="preserve"> | Je | Jea | Jeal | Jealousy | Jean | </w:t>
      </w:r>
      <w:proofErr w:type="spellStart"/>
      <w:r w:rsidRPr="00BE752F">
        <w:t>Jeandre</w:t>
      </w:r>
      <w:proofErr w:type="spellEnd"/>
      <w:r w:rsidRPr="00BE752F">
        <w:t xml:space="preserve"> | Jeane | Jeanelle | Jeanet | Jeanette | JeanFrancois | Jeanina |</w:t>
      </w:r>
    </w:p>
    <w:p w14:paraId="5FCB3B21" w14:textId="77777777" w:rsidR="00000000" w:rsidRPr="00BE752F" w:rsidRDefault="00000000">
      <w:r w:rsidRPr="00BE752F">
        <w:t xml:space="preserve">Jeanine | Jeanique | Jeanmarie | Jeannah | Jeanne | Jeannette | </w:t>
      </w:r>
      <w:proofErr w:type="spellStart"/>
      <w:r w:rsidRPr="00BE752F">
        <w:t>Jeannick</w:t>
      </w:r>
      <w:proofErr w:type="spellEnd"/>
      <w:r w:rsidRPr="00BE752F">
        <w:t xml:space="preserve"> | Jeannie | Jeannine | Jeannot | Jeanny | </w:t>
      </w:r>
      <w:proofErr w:type="spellStart"/>
      <w:r w:rsidRPr="00BE752F">
        <w:t>Jeannyl</w:t>
      </w:r>
      <w:proofErr w:type="spellEnd"/>
      <w:r w:rsidRPr="00BE752F">
        <w:t xml:space="preserve"> | Jeany | Jearl | </w:t>
      </w:r>
      <w:proofErr w:type="spellStart"/>
      <w:r w:rsidRPr="00BE752F">
        <w:t>Jeaux</w:t>
      </w:r>
      <w:proofErr w:type="spellEnd"/>
      <w:r w:rsidRPr="00BE752F">
        <w:t xml:space="preserve"> |</w:t>
      </w:r>
    </w:p>
    <w:p w14:paraId="12A84B77" w14:textId="77777777" w:rsidR="00000000" w:rsidRPr="00BE752F" w:rsidRDefault="00000000">
      <w:proofErr w:type="spellStart"/>
      <w:r w:rsidRPr="00BE752F">
        <w:t>Jeavil</w:t>
      </w:r>
      <w:proofErr w:type="spellEnd"/>
      <w:r w:rsidRPr="00BE752F">
        <w:t xml:space="preserve"> | </w:t>
      </w:r>
      <w:proofErr w:type="spellStart"/>
      <w:r w:rsidRPr="00BE752F">
        <w:t>Jeays</w:t>
      </w:r>
      <w:proofErr w:type="spellEnd"/>
      <w:r w:rsidRPr="00BE752F">
        <w:t xml:space="preserve"> | Jeba | Jebadiah | Jebel | Jebidiah | </w:t>
      </w:r>
      <w:proofErr w:type="spellStart"/>
      <w:r w:rsidRPr="00BE752F">
        <w:t>Jebtsundamba</w:t>
      </w:r>
      <w:proofErr w:type="spellEnd"/>
      <w:r w:rsidRPr="00BE752F">
        <w:t xml:space="preserve"> | Jeby | Jed | Jedda | Jeddah | Jeddy | Jedediah | Jedi | Jediah | </w:t>
      </w:r>
      <w:proofErr w:type="spellStart"/>
      <w:r w:rsidRPr="00BE752F">
        <w:t>Jedidia</w:t>
      </w:r>
      <w:proofErr w:type="spellEnd"/>
      <w:r w:rsidRPr="00BE752F">
        <w:t xml:space="preserve"> |</w:t>
      </w:r>
    </w:p>
    <w:p w14:paraId="5D63CBFA" w14:textId="77777777" w:rsidR="00000000" w:rsidRPr="00BE752F" w:rsidRDefault="00000000">
      <w:r w:rsidRPr="00BE752F">
        <w:t xml:space="preserve">Jedidiah | Jedidja | Jee | </w:t>
      </w:r>
      <w:proofErr w:type="spellStart"/>
      <w:r w:rsidRPr="00BE752F">
        <w:t>Jeef</w:t>
      </w:r>
      <w:proofErr w:type="spellEnd"/>
      <w:r w:rsidRPr="00BE752F">
        <w:t xml:space="preserve"> | </w:t>
      </w:r>
      <w:proofErr w:type="spellStart"/>
      <w:r w:rsidRPr="00BE752F">
        <w:t>Jeegar</w:t>
      </w:r>
      <w:proofErr w:type="spellEnd"/>
      <w:r w:rsidRPr="00BE752F">
        <w:t xml:space="preserve"> | </w:t>
      </w:r>
      <w:proofErr w:type="spellStart"/>
      <w:r w:rsidRPr="00BE752F">
        <w:t>Jeehan</w:t>
      </w:r>
      <w:proofErr w:type="spellEnd"/>
      <w:r w:rsidRPr="00BE752F">
        <w:t xml:space="preserve"> | Jeelan | Jeen | Jeenal | Jeene | Jeep | Jeeri | Jeet | </w:t>
      </w:r>
      <w:proofErr w:type="spellStart"/>
      <w:r w:rsidRPr="00BE752F">
        <w:t>Jeetal</w:t>
      </w:r>
      <w:proofErr w:type="spellEnd"/>
      <w:r w:rsidRPr="00BE752F">
        <w:t xml:space="preserve"> | Jeetendra | </w:t>
      </w:r>
      <w:proofErr w:type="spellStart"/>
      <w:r w:rsidRPr="00BE752F">
        <w:t>Jeetinder</w:t>
      </w:r>
      <w:proofErr w:type="spellEnd"/>
      <w:r w:rsidRPr="00BE752F">
        <w:t xml:space="preserve"> | Jeeva | Jeeval |</w:t>
      </w:r>
    </w:p>
    <w:p w14:paraId="5895150E" w14:textId="77777777" w:rsidR="00000000" w:rsidRPr="00BE752F" w:rsidRDefault="00000000">
      <w:r w:rsidRPr="00BE752F">
        <w:t xml:space="preserve">Jeevan | Jeeves | </w:t>
      </w:r>
      <w:proofErr w:type="spellStart"/>
      <w:r w:rsidRPr="00BE752F">
        <w:t>Jeevesy</w:t>
      </w:r>
      <w:proofErr w:type="spellEnd"/>
      <w:r w:rsidRPr="00BE752F">
        <w:t xml:space="preserve"> | </w:t>
      </w:r>
      <w:proofErr w:type="spellStart"/>
      <w:r w:rsidRPr="00BE752F">
        <w:t>Jeewan</w:t>
      </w:r>
      <w:proofErr w:type="spellEnd"/>
      <w:r w:rsidRPr="00BE752F">
        <w:t xml:space="preserve"> | Jeff | Jeffcoat | Jefferies | Jeffers | Jefferson | Jeffery | Jeffi | Jeffie | Jeffrey | Jeffreys | Jeffrie | Jeffries | Jeffy |</w:t>
      </w:r>
    </w:p>
    <w:p w14:paraId="6A558EC1" w14:textId="77777777" w:rsidR="00000000" w:rsidRPr="00BE752F" w:rsidRDefault="00000000">
      <w:r w:rsidRPr="00BE752F">
        <w:t xml:space="preserve">Jefta | </w:t>
      </w:r>
      <w:proofErr w:type="spellStart"/>
      <w:r w:rsidRPr="00BE752F">
        <w:t>Jehaan</w:t>
      </w:r>
      <w:proofErr w:type="spellEnd"/>
      <w:r w:rsidRPr="00BE752F">
        <w:t xml:space="preserve"> | Jehad | Jehan | Jehangir | Jehanne | Jehn | Jehovani | Jei | </w:t>
      </w:r>
      <w:proofErr w:type="spellStart"/>
      <w:r w:rsidRPr="00BE752F">
        <w:t>Jeigh</w:t>
      </w:r>
      <w:proofErr w:type="spellEnd"/>
      <w:r w:rsidRPr="00BE752F">
        <w:t xml:space="preserve"> | Jeike | </w:t>
      </w:r>
      <w:proofErr w:type="spellStart"/>
      <w:r w:rsidRPr="00BE752F">
        <w:t>Jeilen</w:t>
      </w:r>
      <w:proofErr w:type="spellEnd"/>
      <w:r w:rsidRPr="00BE752F">
        <w:t xml:space="preserve"> | Jeimi | </w:t>
      </w:r>
      <w:proofErr w:type="spellStart"/>
      <w:r w:rsidRPr="00BE752F">
        <w:t>Jeimu</w:t>
      </w:r>
      <w:proofErr w:type="spellEnd"/>
      <w:r w:rsidRPr="00BE752F">
        <w:t xml:space="preserve"> | Jejuan | Jekyll | Jel | Jela | Jelan |</w:t>
      </w:r>
    </w:p>
    <w:p w14:paraId="6F5265B1" w14:textId="77777777" w:rsidR="00000000" w:rsidRPr="00BE752F" w:rsidRDefault="00000000">
      <w:r w:rsidRPr="00BE752F">
        <w:t xml:space="preserve">Jelani | Jelen | Jelena | </w:t>
      </w:r>
      <w:proofErr w:type="spellStart"/>
      <w:r w:rsidRPr="00BE752F">
        <w:t>Jelin</w:t>
      </w:r>
      <w:proofErr w:type="spellEnd"/>
      <w:r w:rsidRPr="00BE752F">
        <w:t xml:space="preserve"> | Jelina | Jelke | Jelle | Jellicle | Jello | Jelly | Jellybean | </w:t>
      </w:r>
      <w:proofErr w:type="spellStart"/>
      <w:r w:rsidRPr="00BE752F">
        <w:t>Jellyn</w:t>
      </w:r>
      <w:proofErr w:type="spellEnd"/>
      <w:r w:rsidRPr="00BE752F">
        <w:t xml:space="preserve"> | Jelmar | Jelon | Jeloni | </w:t>
      </w:r>
      <w:proofErr w:type="spellStart"/>
      <w:r w:rsidRPr="00BE752F">
        <w:t>Jelouise</w:t>
      </w:r>
      <w:proofErr w:type="spellEnd"/>
      <w:r w:rsidRPr="00BE752F">
        <w:t xml:space="preserve"> | Jelske | Jeltje | Jem |</w:t>
      </w:r>
    </w:p>
    <w:p w14:paraId="47142080" w14:textId="77777777" w:rsidR="00000000" w:rsidRPr="00BE752F" w:rsidRDefault="00000000">
      <w:r w:rsidRPr="00BE752F">
        <w:t xml:space="preserve">Jemaine | </w:t>
      </w:r>
      <w:proofErr w:type="spellStart"/>
      <w:r w:rsidRPr="00BE752F">
        <w:t>Jemayne</w:t>
      </w:r>
      <w:proofErr w:type="spellEnd"/>
      <w:r w:rsidRPr="00BE752F">
        <w:t xml:space="preserve"> | </w:t>
      </w:r>
      <w:proofErr w:type="spellStart"/>
      <w:r w:rsidRPr="00BE752F">
        <w:t>Jemeal</w:t>
      </w:r>
      <w:proofErr w:type="spellEnd"/>
      <w:r w:rsidRPr="00BE752F">
        <w:t xml:space="preserve"> | Jemel | Jemell | Jemelle | Jemiah | </w:t>
      </w:r>
      <w:proofErr w:type="spellStart"/>
      <w:r w:rsidRPr="00BE752F">
        <w:t>Jemiel</w:t>
      </w:r>
      <w:proofErr w:type="spellEnd"/>
      <w:r w:rsidRPr="00BE752F">
        <w:t xml:space="preserve"> | Jemil | </w:t>
      </w:r>
      <w:proofErr w:type="spellStart"/>
      <w:r w:rsidRPr="00BE752F">
        <w:t>Jemile</w:t>
      </w:r>
      <w:proofErr w:type="spellEnd"/>
      <w:r w:rsidRPr="00BE752F">
        <w:t xml:space="preserve"> | </w:t>
      </w:r>
      <w:proofErr w:type="spellStart"/>
      <w:r w:rsidRPr="00BE752F">
        <w:t>Jemille</w:t>
      </w:r>
      <w:proofErr w:type="spellEnd"/>
      <w:r w:rsidRPr="00BE752F">
        <w:t xml:space="preserve"> | Jemima | Jemini | Jemison | </w:t>
      </w:r>
      <w:proofErr w:type="spellStart"/>
      <w:r w:rsidRPr="00BE752F">
        <w:t>Jemm</w:t>
      </w:r>
      <w:proofErr w:type="spellEnd"/>
      <w:r w:rsidRPr="00BE752F">
        <w:t xml:space="preserve"> | Jemma |</w:t>
      </w:r>
    </w:p>
    <w:p w14:paraId="6A2FA93C" w14:textId="77777777" w:rsidR="00000000" w:rsidRPr="00BE752F" w:rsidRDefault="00000000">
      <w:proofErr w:type="spellStart"/>
      <w:r w:rsidRPr="00BE752F">
        <w:t>Jemme</w:t>
      </w:r>
      <w:proofErr w:type="spellEnd"/>
      <w:r w:rsidRPr="00BE752F">
        <w:t xml:space="preserve"> | Jemmie | </w:t>
      </w:r>
      <w:proofErr w:type="spellStart"/>
      <w:r w:rsidRPr="00BE752F">
        <w:t>Jemmy</w:t>
      </w:r>
      <w:proofErr w:type="spellEnd"/>
      <w:r w:rsidRPr="00BE752F">
        <w:t xml:space="preserve"> | Jemo | Jen | Jena | Jenan | Jenarae | Jenay | </w:t>
      </w:r>
      <w:proofErr w:type="spellStart"/>
      <w:r w:rsidRPr="00BE752F">
        <w:t>Jence</w:t>
      </w:r>
      <w:proofErr w:type="spellEnd"/>
      <w:r w:rsidRPr="00BE752F">
        <w:t xml:space="preserve"> | Jenci | Jencyn | Jenda | </w:t>
      </w:r>
      <w:proofErr w:type="spellStart"/>
      <w:r w:rsidRPr="00BE752F">
        <w:t>Jendra</w:t>
      </w:r>
      <w:proofErr w:type="spellEnd"/>
      <w:r w:rsidRPr="00BE752F">
        <w:t xml:space="preserve"> | Jene | Jenee' | Jenell | Jenesis |</w:t>
      </w:r>
    </w:p>
    <w:p w14:paraId="417C61BA" w14:textId="77777777" w:rsidR="00000000" w:rsidRPr="00BE752F" w:rsidRDefault="00000000">
      <w:proofErr w:type="spellStart"/>
      <w:r w:rsidRPr="00BE752F">
        <w:t>Jeneta</w:t>
      </w:r>
      <w:proofErr w:type="spellEnd"/>
      <w:r w:rsidRPr="00BE752F">
        <w:t xml:space="preserve"> | Jeng | Jengo | Jeni | Jeniel | Jenielle | Jenifer | Jenik | Jenilee | </w:t>
      </w:r>
      <w:proofErr w:type="spellStart"/>
      <w:r w:rsidRPr="00BE752F">
        <w:t>Jenilynn</w:t>
      </w:r>
      <w:proofErr w:type="spellEnd"/>
      <w:r w:rsidRPr="00BE752F">
        <w:t xml:space="preserve"> | Jenin | Jenis | Jenith | Jenkins | Jenko | Jenks | Jenn | Jenna |</w:t>
      </w:r>
    </w:p>
    <w:p w14:paraId="5BBDEADE" w14:textId="77777777" w:rsidR="00000000" w:rsidRPr="00BE752F" w:rsidRDefault="00000000">
      <w:r w:rsidRPr="00BE752F">
        <w:t xml:space="preserve">Jennah | Jennalyn | Jenne | Jenneffer | Jenneke | Jennelle | </w:t>
      </w:r>
      <w:proofErr w:type="spellStart"/>
      <w:r w:rsidRPr="00BE752F">
        <w:t>Jennemieke</w:t>
      </w:r>
      <w:proofErr w:type="spellEnd"/>
      <w:r w:rsidRPr="00BE752F">
        <w:t xml:space="preserve"> | Jennen | Jenner | Jennes | Jennet | Jenni | Jennie | </w:t>
      </w:r>
      <w:proofErr w:type="spellStart"/>
      <w:r w:rsidRPr="00BE752F">
        <w:t>Jenniejc</w:t>
      </w:r>
      <w:proofErr w:type="spellEnd"/>
      <w:r w:rsidRPr="00BE752F">
        <w:t xml:space="preserve"> | Jennifer |</w:t>
      </w:r>
    </w:p>
    <w:p w14:paraId="1FE83FBC" w14:textId="77777777" w:rsidR="00000000" w:rsidRPr="00BE752F" w:rsidRDefault="00000000">
      <w:r w:rsidRPr="00BE752F">
        <w:t xml:space="preserve">Jenning | Jennings | Jennis | Jennison | Jenny | Jeno | Jenova | Jenri | Jens | Jense | Jensen | Jensey | Jensi | Jenson | Jente | </w:t>
      </w:r>
      <w:proofErr w:type="spellStart"/>
      <w:r w:rsidRPr="00BE752F">
        <w:t>Jentel</w:t>
      </w:r>
      <w:proofErr w:type="spellEnd"/>
      <w:r w:rsidRPr="00BE752F">
        <w:t xml:space="preserve"> | Jentje | </w:t>
      </w:r>
      <w:proofErr w:type="spellStart"/>
      <w:r w:rsidRPr="00BE752F">
        <w:t>Jentrey</w:t>
      </w:r>
      <w:proofErr w:type="spellEnd"/>
    </w:p>
    <w:p w14:paraId="2BE1D728" w14:textId="77777777" w:rsidR="00000000" w:rsidRPr="00BE752F" w:rsidRDefault="00000000">
      <w:r w:rsidRPr="00BE752F">
        <w:t xml:space="preserve">| Jentri | Jentry | Jentzen | </w:t>
      </w:r>
      <w:proofErr w:type="spellStart"/>
      <w:r w:rsidRPr="00BE752F">
        <w:t>Jenus</w:t>
      </w:r>
      <w:proofErr w:type="spellEnd"/>
      <w:r w:rsidRPr="00BE752F">
        <w:t xml:space="preserve"> | Jeny | Jenya | </w:t>
      </w:r>
      <w:proofErr w:type="spellStart"/>
      <w:r w:rsidRPr="00BE752F">
        <w:t>Jenzy</w:t>
      </w:r>
      <w:proofErr w:type="spellEnd"/>
      <w:r w:rsidRPr="00BE752F">
        <w:t xml:space="preserve"> | Jeo | </w:t>
      </w:r>
      <w:proofErr w:type="spellStart"/>
      <w:r w:rsidRPr="00BE752F">
        <w:t>Jeof</w:t>
      </w:r>
      <w:proofErr w:type="spellEnd"/>
      <w:r w:rsidRPr="00BE752F">
        <w:t xml:space="preserve"> | Jeong | </w:t>
      </w:r>
      <w:proofErr w:type="spellStart"/>
      <w:r w:rsidRPr="00BE752F">
        <w:t>Jeordie</w:t>
      </w:r>
      <w:proofErr w:type="spellEnd"/>
      <w:r w:rsidRPr="00BE752F">
        <w:t xml:space="preserve"> | Jeorg | Jeovanny | Jeovany | </w:t>
      </w:r>
      <w:proofErr w:type="spellStart"/>
      <w:r w:rsidRPr="00BE752F">
        <w:t>Jeovonne</w:t>
      </w:r>
      <w:proofErr w:type="spellEnd"/>
      <w:r w:rsidRPr="00BE752F">
        <w:t xml:space="preserve"> | Jeptha | Jequan | Jer</w:t>
      </w:r>
    </w:p>
    <w:p w14:paraId="1207D46E" w14:textId="77777777" w:rsidR="00000000" w:rsidRPr="00BE752F" w:rsidRDefault="00000000">
      <w:r w:rsidRPr="00BE752F">
        <w:t xml:space="preserve">| Jera | Jerah | Jeral | Jerame | </w:t>
      </w:r>
      <w:proofErr w:type="spellStart"/>
      <w:r w:rsidRPr="00BE752F">
        <w:t>Jerameel</w:t>
      </w:r>
      <w:proofErr w:type="spellEnd"/>
      <w:r w:rsidRPr="00BE752F">
        <w:t xml:space="preserve"> | Jeramia | Jeramie | Jeramy | Jeran | </w:t>
      </w:r>
      <w:proofErr w:type="spellStart"/>
      <w:r w:rsidRPr="00BE752F">
        <w:t>Jerani</w:t>
      </w:r>
      <w:proofErr w:type="spellEnd"/>
      <w:r w:rsidRPr="00BE752F">
        <w:t xml:space="preserve"> | Jerden | </w:t>
      </w:r>
      <w:proofErr w:type="spellStart"/>
      <w:r w:rsidRPr="00BE752F">
        <w:t>Jerdin</w:t>
      </w:r>
      <w:proofErr w:type="spellEnd"/>
      <w:r w:rsidRPr="00BE752F">
        <w:t xml:space="preserve"> | Jerdon | Jere | Jere' | Jeree | Jerek | Jerell |</w:t>
      </w:r>
    </w:p>
    <w:p w14:paraId="516D2A98" w14:textId="77777777" w:rsidR="00000000" w:rsidRPr="00BE752F" w:rsidRDefault="00000000">
      <w:r w:rsidRPr="00BE752F">
        <w:t xml:space="preserve">Jerelle | Jereme | Jeremey | Jeremi | Jeremia | Jeremiah | Jeremie | </w:t>
      </w:r>
      <w:proofErr w:type="spellStart"/>
      <w:r w:rsidRPr="00BE752F">
        <w:t>Jeremin</w:t>
      </w:r>
      <w:proofErr w:type="spellEnd"/>
      <w:r w:rsidRPr="00BE752F">
        <w:t xml:space="preserve"> | Jeremy | </w:t>
      </w:r>
      <w:proofErr w:type="spellStart"/>
      <w:r w:rsidRPr="00BE752F">
        <w:t>Jerence</w:t>
      </w:r>
      <w:proofErr w:type="spellEnd"/>
      <w:r w:rsidRPr="00BE752F">
        <w:t xml:space="preserve"> | Jerez | Jergen | Jeri | Jeriah | Jerian | Jericah |</w:t>
      </w:r>
    </w:p>
    <w:p w14:paraId="6407F09E" w14:textId="77777777" w:rsidR="00000000" w:rsidRPr="00BE752F" w:rsidRDefault="00000000">
      <w:r w:rsidRPr="00BE752F">
        <w:t xml:space="preserve">Jerice | Jericho | Jerico | Jeriel | Jeril | Jerin | Jeris | Jerith | </w:t>
      </w:r>
      <w:proofErr w:type="spellStart"/>
      <w:r w:rsidRPr="00BE752F">
        <w:t>Jerkhari</w:t>
      </w:r>
      <w:proofErr w:type="spellEnd"/>
      <w:r w:rsidRPr="00BE752F">
        <w:t xml:space="preserve"> | Jerky | Jermain | Jermaine | Jerman | Jermane | Jermany | Jermayne |</w:t>
      </w:r>
    </w:p>
    <w:p w14:paraId="1FA6D0B7" w14:textId="77777777" w:rsidR="00000000" w:rsidRPr="00BE752F" w:rsidRDefault="00000000">
      <w:r w:rsidRPr="00BE752F">
        <w:t xml:space="preserve">Jermelle | Jermia | Jermiah | Jermine | </w:t>
      </w:r>
      <w:proofErr w:type="spellStart"/>
      <w:r w:rsidRPr="00BE752F">
        <w:t>Jermonne</w:t>
      </w:r>
      <w:proofErr w:type="spellEnd"/>
      <w:r w:rsidRPr="00BE752F">
        <w:t xml:space="preserve"> | Jerney | Jernigan | Jero | Jeroen | </w:t>
      </w:r>
      <w:proofErr w:type="spellStart"/>
      <w:r w:rsidRPr="00BE752F">
        <w:t>Jeroentje</w:t>
      </w:r>
      <w:proofErr w:type="spellEnd"/>
      <w:r w:rsidRPr="00BE752F">
        <w:t xml:space="preserve"> | Jerolin | Jerome | Jerommeke | Jeromy | Jeron |</w:t>
      </w:r>
    </w:p>
    <w:p w14:paraId="5DA1C4DC" w14:textId="77777777" w:rsidR="00000000" w:rsidRPr="00BE752F" w:rsidRDefault="00000000">
      <w:r w:rsidRPr="00BE752F">
        <w:t xml:space="preserve">Jerquis | </w:t>
      </w:r>
      <w:proofErr w:type="spellStart"/>
      <w:r w:rsidRPr="00BE752F">
        <w:t>Jerra</w:t>
      </w:r>
      <w:proofErr w:type="spellEnd"/>
      <w:r w:rsidRPr="00BE752F">
        <w:t xml:space="preserve"> | Jerrah | </w:t>
      </w:r>
      <w:proofErr w:type="spellStart"/>
      <w:r w:rsidRPr="00BE752F">
        <w:t>Jerraine</w:t>
      </w:r>
      <w:proofErr w:type="spellEnd"/>
      <w:r w:rsidRPr="00BE752F">
        <w:t xml:space="preserve"> | </w:t>
      </w:r>
      <w:proofErr w:type="spellStart"/>
      <w:r w:rsidRPr="00BE752F">
        <w:t>Jerrdan</w:t>
      </w:r>
      <w:proofErr w:type="spellEnd"/>
      <w:r w:rsidRPr="00BE752F">
        <w:t xml:space="preserve"> | Jerre | Jerrel | Jerrell | Jerrett | Jerri | Jerrian | </w:t>
      </w:r>
      <w:proofErr w:type="spellStart"/>
      <w:r w:rsidRPr="00BE752F">
        <w:t>Jerrice</w:t>
      </w:r>
      <w:proofErr w:type="spellEnd"/>
      <w:r w:rsidRPr="00BE752F">
        <w:t xml:space="preserve"> | Jerrie | Jerril | Jerrin | Jerrine | Jerris | Jerron |</w:t>
      </w:r>
    </w:p>
    <w:p w14:paraId="220A1799" w14:textId="77777777" w:rsidR="00000000" w:rsidRPr="00BE752F" w:rsidRDefault="00000000">
      <w:r w:rsidRPr="00BE752F">
        <w:t xml:space="preserve">Jerry | </w:t>
      </w:r>
      <w:proofErr w:type="spellStart"/>
      <w:r w:rsidRPr="00BE752F">
        <w:t>Jerrylyn</w:t>
      </w:r>
      <w:proofErr w:type="spellEnd"/>
      <w:r w:rsidRPr="00BE752F">
        <w:t xml:space="preserve"> | </w:t>
      </w:r>
      <w:proofErr w:type="spellStart"/>
      <w:r w:rsidRPr="00BE752F">
        <w:t>Jerrymaia</w:t>
      </w:r>
      <w:proofErr w:type="spellEnd"/>
      <w:r w:rsidRPr="00BE752F">
        <w:t xml:space="preserve"> | Jerryn | Jersey | Jersy | </w:t>
      </w:r>
      <w:proofErr w:type="spellStart"/>
      <w:r w:rsidRPr="00BE752F">
        <w:t>Jerujane</w:t>
      </w:r>
      <w:proofErr w:type="spellEnd"/>
      <w:r w:rsidRPr="00BE752F">
        <w:t xml:space="preserve"> | Jerusalem | Jerusha | </w:t>
      </w:r>
      <w:proofErr w:type="spellStart"/>
      <w:r w:rsidRPr="00BE752F">
        <w:t>Jervais</w:t>
      </w:r>
      <w:proofErr w:type="spellEnd"/>
      <w:r w:rsidRPr="00BE752F">
        <w:t xml:space="preserve"> | Jervis | Jeryl | </w:t>
      </w:r>
      <w:proofErr w:type="spellStart"/>
      <w:r w:rsidRPr="00BE752F">
        <w:t>Jeryll</w:t>
      </w:r>
      <w:proofErr w:type="spellEnd"/>
      <w:r w:rsidRPr="00BE752F">
        <w:t xml:space="preserve"> | Jeryn | Jerzy | Jes | Jesa |</w:t>
      </w:r>
    </w:p>
    <w:p w14:paraId="7837FCBB" w14:textId="77777777" w:rsidR="00000000" w:rsidRPr="00BE752F" w:rsidRDefault="00000000">
      <w:proofErr w:type="spellStart"/>
      <w:r w:rsidRPr="00BE752F">
        <w:t>Jesaelle</w:t>
      </w:r>
      <w:proofErr w:type="spellEnd"/>
      <w:r w:rsidRPr="00BE752F">
        <w:t xml:space="preserve"> | Jesal | Jese | Jesee | Jesen | Jesenia | Jesey | Jesha | </w:t>
      </w:r>
      <w:proofErr w:type="spellStart"/>
      <w:r w:rsidRPr="00BE752F">
        <w:t>Jeshi</w:t>
      </w:r>
      <w:proofErr w:type="spellEnd"/>
      <w:r w:rsidRPr="00BE752F">
        <w:t xml:space="preserve"> | Jesi | Jesiah | Jesica | Jesie | Jeska | </w:t>
      </w:r>
      <w:proofErr w:type="spellStart"/>
      <w:r w:rsidRPr="00BE752F">
        <w:t>Jesler</w:t>
      </w:r>
      <w:proofErr w:type="spellEnd"/>
      <w:r w:rsidRPr="00BE752F">
        <w:t xml:space="preserve"> | Jesmond | Jess | Jessa | Jessah |</w:t>
      </w:r>
    </w:p>
    <w:p w14:paraId="16E77BF6" w14:textId="77777777" w:rsidR="00000000" w:rsidRPr="00BE752F" w:rsidRDefault="00000000">
      <w:r w:rsidRPr="00BE752F">
        <w:t xml:space="preserve">Jessamy | Jesse | Jessea | Jessechia | Jessee | Jessel | </w:t>
      </w:r>
      <w:proofErr w:type="spellStart"/>
      <w:r w:rsidRPr="00BE752F">
        <w:t>Jesseline</w:t>
      </w:r>
      <w:proofErr w:type="spellEnd"/>
      <w:r w:rsidRPr="00BE752F">
        <w:t xml:space="preserve"> | Jessen | Jessenia | Jessey | Jessi | Jessiah | Jessic | Jessica | Jessical | Jessico |</w:t>
      </w:r>
    </w:p>
    <w:p w14:paraId="498B40BE" w14:textId="77777777" w:rsidR="00000000" w:rsidRPr="00BE752F" w:rsidRDefault="00000000">
      <w:r w:rsidRPr="00BE752F">
        <w:t xml:space="preserve">Jessie | Jessika | Jessilyn | Jessup | Jessy | Jessye | Jester | Jestin | Jesty | Jestyn | Jesua | </w:t>
      </w:r>
      <w:proofErr w:type="spellStart"/>
      <w:r w:rsidRPr="00BE752F">
        <w:t>Jesuette</w:t>
      </w:r>
      <w:proofErr w:type="spellEnd"/>
      <w:r w:rsidRPr="00BE752F">
        <w:t xml:space="preserve"> | Jesus | Jesy | Jet | Jeter | Jethro | Jethroe |</w:t>
      </w:r>
    </w:p>
    <w:p w14:paraId="7E3F9196" w14:textId="77777777" w:rsidR="00000000" w:rsidRPr="00BE752F" w:rsidRDefault="00000000">
      <w:proofErr w:type="spellStart"/>
      <w:r w:rsidRPr="00BE752F">
        <w:t>Jetinder</w:t>
      </w:r>
      <w:proofErr w:type="spellEnd"/>
      <w:r w:rsidRPr="00BE752F">
        <w:t xml:space="preserve"> | </w:t>
      </w:r>
      <w:proofErr w:type="spellStart"/>
      <w:r w:rsidRPr="00BE752F">
        <w:t>Jetrung</w:t>
      </w:r>
      <w:proofErr w:type="spellEnd"/>
      <w:r w:rsidRPr="00BE752F">
        <w:t xml:space="preserve"> | Jetske | Jetson | </w:t>
      </w:r>
      <w:proofErr w:type="spellStart"/>
      <w:r w:rsidRPr="00BE752F">
        <w:t>Jetsum</w:t>
      </w:r>
      <w:proofErr w:type="spellEnd"/>
      <w:r w:rsidRPr="00BE752F">
        <w:t xml:space="preserve"> | Jetsun | Jett | Jette | Jetteke | Jettie | Jetty | Jeu | Jeudi | Jeuel | </w:t>
      </w:r>
      <w:proofErr w:type="spellStart"/>
      <w:r w:rsidRPr="00BE752F">
        <w:t>JeVae</w:t>
      </w:r>
      <w:proofErr w:type="spellEnd"/>
      <w:r w:rsidRPr="00BE752F">
        <w:t xml:space="preserve"> | Jevante | Jevara | Jevaughn |</w:t>
      </w:r>
    </w:p>
    <w:p w14:paraId="67C11C27" w14:textId="77777777" w:rsidR="00000000" w:rsidRPr="00BE752F" w:rsidRDefault="00000000">
      <w:r w:rsidRPr="00BE752F">
        <w:t xml:space="preserve">Jevin | Jevon | Jevone | Jevonne | Jevons | Jewal | Jewel | Jewell | Jewelle | Jewels | </w:t>
      </w:r>
      <w:proofErr w:type="spellStart"/>
      <w:r w:rsidRPr="00BE752F">
        <w:t>Jewerl</w:t>
      </w:r>
      <w:proofErr w:type="spellEnd"/>
      <w:r w:rsidRPr="00BE752F">
        <w:t xml:space="preserve"> | Jewett | Jewl | Jey | Jeya | </w:t>
      </w:r>
      <w:proofErr w:type="spellStart"/>
      <w:r w:rsidRPr="00BE752F">
        <w:t>Jeyakesavan</w:t>
      </w:r>
      <w:proofErr w:type="spellEnd"/>
      <w:r w:rsidRPr="00BE752F">
        <w:t xml:space="preserve"> |</w:t>
      </w:r>
    </w:p>
    <w:p w14:paraId="7661FD53" w14:textId="77777777" w:rsidR="00000000" w:rsidRPr="00BE752F" w:rsidRDefault="00000000">
      <w:r w:rsidRPr="00BE752F">
        <w:t xml:space="preserve">Jeyananthini | Jeyashree | </w:t>
      </w:r>
      <w:proofErr w:type="spellStart"/>
      <w:r w:rsidRPr="00BE752F">
        <w:t>Jeyd</w:t>
      </w:r>
      <w:proofErr w:type="spellEnd"/>
      <w:r w:rsidRPr="00BE752F">
        <w:t xml:space="preserve"> | Jeylan | Jeymi | </w:t>
      </w:r>
      <w:proofErr w:type="spellStart"/>
      <w:r w:rsidRPr="00BE752F">
        <w:t>Jeyndi</w:t>
      </w:r>
      <w:proofErr w:type="spellEnd"/>
      <w:r w:rsidRPr="00BE752F">
        <w:t xml:space="preserve"> | Jez | </w:t>
      </w:r>
      <w:proofErr w:type="spellStart"/>
      <w:r w:rsidRPr="00BE752F">
        <w:t>Jeza</w:t>
      </w:r>
      <w:proofErr w:type="spellEnd"/>
      <w:r w:rsidRPr="00BE752F">
        <w:t xml:space="preserve"> | Jezaniah | Jezebel | Jezekel | Jeziah | Jeziel | </w:t>
      </w:r>
      <w:proofErr w:type="spellStart"/>
      <w:r w:rsidRPr="00BE752F">
        <w:t>Jezra</w:t>
      </w:r>
      <w:proofErr w:type="spellEnd"/>
      <w:r w:rsidRPr="00BE752F">
        <w:t xml:space="preserve"> | Jezrael | Jezreel | Jezz |</w:t>
      </w:r>
    </w:p>
    <w:p w14:paraId="28404E58" w14:textId="77777777" w:rsidR="00000000" w:rsidRPr="00BE752F" w:rsidRDefault="00000000">
      <w:r w:rsidRPr="00BE752F">
        <w:t xml:space="preserve">Jezza | </w:t>
      </w:r>
      <w:proofErr w:type="spellStart"/>
      <w:r w:rsidRPr="00BE752F">
        <w:t>Jezzy</w:t>
      </w:r>
      <w:proofErr w:type="spellEnd"/>
      <w:r w:rsidRPr="00BE752F">
        <w:t xml:space="preserve"> | </w:t>
      </w:r>
      <w:proofErr w:type="spellStart"/>
      <w:r w:rsidRPr="00BE752F">
        <w:t>Jhae</w:t>
      </w:r>
      <w:proofErr w:type="spellEnd"/>
      <w:r w:rsidRPr="00BE752F">
        <w:t xml:space="preserve"> | </w:t>
      </w:r>
      <w:proofErr w:type="spellStart"/>
      <w:r w:rsidRPr="00BE752F">
        <w:t>Jhamil</w:t>
      </w:r>
      <w:proofErr w:type="spellEnd"/>
      <w:r w:rsidRPr="00BE752F">
        <w:t xml:space="preserve"> | Jhan | Jhana | Jhanak | Jhane | Jhanel | Jhani | Jhankar | Jharel | </w:t>
      </w:r>
      <w:proofErr w:type="spellStart"/>
      <w:r w:rsidRPr="00BE752F">
        <w:t>Jhasha</w:t>
      </w:r>
      <w:proofErr w:type="spellEnd"/>
      <w:r w:rsidRPr="00BE752F">
        <w:t xml:space="preserve"> | Jhawar | </w:t>
      </w:r>
      <w:proofErr w:type="spellStart"/>
      <w:r w:rsidRPr="00BE752F">
        <w:t>Jhazmin</w:t>
      </w:r>
      <w:proofErr w:type="spellEnd"/>
      <w:r w:rsidRPr="00BE752F">
        <w:t xml:space="preserve"> | </w:t>
      </w:r>
      <w:proofErr w:type="spellStart"/>
      <w:r w:rsidRPr="00BE752F">
        <w:t>Jhen</w:t>
      </w:r>
      <w:proofErr w:type="spellEnd"/>
      <w:r w:rsidRPr="00BE752F">
        <w:t xml:space="preserve"> | </w:t>
      </w:r>
      <w:proofErr w:type="spellStart"/>
      <w:r w:rsidRPr="00BE752F">
        <w:t>Jhennie</w:t>
      </w:r>
      <w:proofErr w:type="spellEnd"/>
      <w:r w:rsidRPr="00BE752F">
        <w:t xml:space="preserve"> | </w:t>
      </w:r>
      <w:proofErr w:type="spellStart"/>
      <w:r w:rsidRPr="00BE752F">
        <w:t>Jheny</w:t>
      </w:r>
      <w:proofErr w:type="spellEnd"/>
      <w:r w:rsidRPr="00BE752F">
        <w:t xml:space="preserve"> |</w:t>
      </w:r>
    </w:p>
    <w:p w14:paraId="460A3CBE" w14:textId="77777777" w:rsidR="00000000" w:rsidRPr="00BE752F" w:rsidRDefault="00000000">
      <w:proofErr w:type="spellStart"/>
      <w:r w:rsidRPr="00BE752F">
        <w:t>Jheran</w:t>
      </w:r>
      <w:proofErr w:type="spellEnd"/>
      <w:r w:rsidRPr="00BE752F">
        <w:t xml:space="preserve"> | Jhet | </w:t>
      </w:r>
      <w:proofErr w:type="spellStart"/>
      <w:r w:rsidRPr="00BE752F">
        <w:t>Jhi</w:t>
      </w:r>
      <w:proofErr w:type="spellEnd"/>
      <w:r w:rsidRPr="00BE752F">
        <w:t xml:space="preserve"> | </w:t>
      </w:r>
      <w:proofErr w:type="spellStart"/>
      <w:r w:rsidRPr="00BE752F">
        <w:t>Jhilam</w:t>
      </w:r>
      <w:proofErr w:type="spellEnd"/>
      <w:r w:rsidRPr="00BE752F">
        <w:t xml:space="preserve"> | </w:t>
      </w:r>
      <w:proofErr w:type="spellStart"/>
      <w:r w:rsidRPr="00BE752F">
        <w:t>Jhirmaine</w:t>
      </w:r>
      <w:proofErr w:type="spellEnd"/>
      <w:r w:rsidRPr="00BE752F">
        <w:t xml:space="preserve"> | </w:t>
      </w:r>
      <w:proofErr w:type="spellStart"/>
      <w:r w:rsidRPr="00BE752F">
        <w:t>Jhoe</w:t>
      </w:r>
      <w:proofErr w:type="spellEnd"/>
      <w:r w:rsidRPr="00BE752F">
        <w:t xml:space="preserve"> | </w:t>
      </w:r>
      <w:proofErr w:type="spellStart"/>
      <w:r w:rsidRPr="00BE752F">
        <w:t>Jhona</w:t>
      </w:r>
      <w:proofErr w:type="spellEnd"/>
      <w:r w:rsidRPr="00BE752F">
        <w:t xml:space="preserve"> | </w:t>
      </w:r>
      <w:proofErr w:type="spellStart"/>
      <w:r w:rsidRPr="00BE752F">
        <w:t>Jhone</w:t>
      </w:r>
      <w:proofErr w:type="spellEnd"/>
      <w:r w:rsidRPr="00BE752F">
        <w:t xml:space="preserve"> | </w:t>
      </w:r>
      <w:proofErr w:type="spellStart"/>
      <w:r w:rsidRPr="00BE752F">
        <w:t>Jhoni</w:t>
      </w:r>
      <w:proofErr w:type="spellEnd"/>
      <w:r w:rsidRPr="00BE752F">
        <w:t xml:space="preserve"> | </w:t>
      </w:r>
      <w:proofErr w:type="spellStart"/>
      <w:r w:rsidRPr="00BE752F">
        <w:t>Jhonne</w:t>
      </w:r>
      <w:proofErr w:type="spellEnd"/>
      <w:r w:rsidRPr="00BE752F">
        <w:t xml:space="preserve"> | Jhoomer | Jhordan | </w:t>
      </w:r>
      <w:proofErr w:type="spellStart"/>
      <w:r w:rsidRPr="00BE752F">
        <w:t>Jhordin</w:t>
      </w:r>
      <w:proofErr w:type="spellEnd"/>
      <w:r w:rsidRPr="00BE752F">
        <w:t xml:space="preserve"> | Jhordyn | Jhori | </w:t>
      </w:r>
      <w:proofErr w:type="spellStart"/>
      <w:r w:rsidRPr="00BE752F">
        <w:t>Jhurrienarain</w:t>
      </w:r>
      <w:proofErr w:type="spellEnd"/>
      <w:r w:rsidRPr="00BE752F">
        <w:t xml:space="preserve"> | Ji | Jia</w:t>
      </w:r>
    </w:p>
    <w:p w14:paraId="11C91666" w14:textId="77777777" w:rsidR="00000000" w:rsidRPr="00BE752F" w:rsidRDefault="00000000">
      <w:r w:rsidRPr="00BE752F">
        <w:t xml:space="preserve">| Jiah | Jiahe | Jiahui | Jiale | Jian | Jiana | </w:t>
      </w:r>
      <w:proofErr w:type="spellStart"/>
      <w:r w:rsidRPr="00BE752F">
        <w:t>Jianchenj</w:t>
      </w:r>
      <w:proofErr w:type="spellEnd"/>
      <w:r w:rsidRPr="00BE752F">
        <w:t xml:space="preserve"> | Jiang | Jianhong | Jianjun | Jianmin | </w:t>
      </w:r>
      <w:proofErr w:type="spellStart"/>
      <w:r w:rsidRPr="00BE752F">
        <w:t>Jiann</w:t>
      </w:r>
      <w:proofErr w:type="spellEnd"/>
      <w:r w:rsidRPr="00BE752F">
        <w:t xml:space="preserve"> | Jianne | Jianni | </w:t>
      </w:r>
      <w:proofErr w:type="spellStart"/>
      <w:r w:rsidRPr="00BE752F">
        <w:t>Jiannyang</w:t>
      </w:r>
      <w:proofErr w:type="spellEnd"/>
      <w:r w:rsidRPr="00BE752F">
        <w:t xml:space="preserve"> | </w:t>
      </w:r>
      <w:proofErr w:type="spellStart"/>
      <w:r w:rsidRPr="00BE752F">
        <w:t>Jianou</w:t>
      </w:r>
      <w:proofErr w:type="spellEnd"/>
      <w:r w:rsidRPr="00BE752F">
        <w:t xml:space="preserve"> | </w:t>
      </w:r>
      <w:proofErr w:type="spellStart"/>
      <w:r w:rsidRPr="00BE752F">
        <w:t>Jianqi</w:t>
      </w:r>
      <w:proofErr w:type="spellEnd"/>
      <w:r w:rsidRPr="00BE752F">
        <w:t xml:space="preserve"> |</w:t>
      </w:r>
    </w:p>
    <w:p w14:paraId="6A6D0492" w14:textId="77777777" w:rsidR="00000000" w:rsidRPr="00BE752F" w:rsidRDefault="00000000">
      <w:proofErr w:type="spellStart"/>
      <w:r w:rsidRPr="00BE752F">
        <w:t>Jianxing</w:t>
      </w:r>
      <w:proofErr w:type="spellEnd"/>
      <w:r w:rsidRPr="00BE752F">
        <w:t xml:space="preserve"> | </w:t>
      </w:r>
      <w:proofErr w:type="spellStart"/>
      <w:r w:rsidRPr="00BE752F">
        <w:t>Jianye</w:t>
      </w:r>
      <w:proofErr w:type="spellEnd"/>
      <w:r w:rsidRPr="00BE752F">
        <w:t xml:space="preserve"> | Jianyun | Jiaqi | Jiawei | Jiawen | Jiayi | Jiayuan | </w:t>
      </w:r>
      <w:proofErr w:type="spellStart"/>
      <w:r w:rsidRPr="00BE752F">
        <w:t>Jibre</w:t>
      </w:r>
      <w:proofErr w:type="spellEnd"/>
      <w:r w:rsidRPr="00BE752F">
        <w:t xml:space="preserve"> | Jiby | </w:t>
      </w:r>
      <w:proofErr w:type="spellStart"/>
      <w:r w:rsidRPr="00BE752F">
        <w:t>Jichuu</w:t>
      </w:r>
      <w:proofErr w:type="spellEnd"/>
      <w:r w:rsidRPr="00BE752F">
        <w:t xml:space="preserve"> | Jida | Jie | </w:t>
      </w:r>
      <w:proofErr w:type="spellStart"/>
      <w:r w:rsidRPr="00BE752F">
        <w:t>Jiejie</w:t>
      </w:r>
      <w:proofErr w:type="spellEnd"/>
      <w:r w:rsidRPr="00BE752F">
        <w:t xml:space="preserve"> | </w:t>
      </w:r>
      <w:proofErr w:type="spellStart"/>
      <w:r w:rsidRPr="00BE752F">
        <w:t>Jiel</w:t>
      </w:r>
      <w:proofErr w:type="spellEnd"/>
      <w:r w:rsidRPr="00BE752F">
        <w:t xml:space="preserve"> | </w:t>
      </w:r>
      <w:proofErr w:type="spellStart"/>
      <w:r w:rsidRPr="00BE752F">
        <w:t>Jiemin</w:t>
      </w:r>
      <w:proofErr w:type="spellEnd"/>
      <w:r w:rsidRPr="00BE752F">
        <w:t xml:space="preserve"> | </w:t>
      </w:r>
      <w:proofErr w:type="spellStart"/>
      <w:r w:rsidRPr="00BE752F">
        <w:t>Jiethye</w:t>
      </w:r>
      <w:proofErr w:type="spellEnd"/>
      <w:r w:rsidRPr="00BE752F">
        <w:t xml:space="preserve"> | </w:t>
      </w:r>
      <w:proofErr w:type="spellStart"/>
      <w:r w:rsidRPr="00BE752F">
        <w:t>Jiexian</w:t>
      </w:r>
      <w:proofErr w:type="spellEnd"/>
      <w:r w:rsidRPr="00BE752F">
        <w:t xml:space="preserve"> | </w:t>
      </w:r>
      <w:proofErr w:type="spellStart"/>
      <w:r w:rsidRPr="00BE752F">
        <w:t>Jieyong</w:t>
      </w:r>
      <w:proofErr w:type="spellEnd"/>
      <w:r w:rsidRPr="00BE752F">
        <w:t xml:space="preserve"> |</w:t>
      </w:r>
    </w:p>
    <w:p w14:paraId="735533BF" w14:textId="77777777" w:rsidR="00000000" w:rsidRPr="00BE752F" w:rsidRDefault="00000000">
      <w:r w:rsidRPr="00BE752F">
        <w:t xml:space="preserve">Jiffy | Jig | Jigaboo | Jigger | Jiggles | </w:t>
      </w:r>
      <w:proofErr w:type="spellStart"/>
      <w:r w:rsidRPr="00BE752F">
        <w:t>JigglyPuff</w:t>
      </w:r>
      <w:proofErr w:type="spellEnd"/>
      <w:r w:rsidRPr="00BE752F">
        <w:t xml:space="preserve"> | Jigglyrollin | Jiggs | Jiggy | </w:t>
      </w:r>
      <w:proofErr w:type="spellStart"/>
      <w:r w:rsidRPr="00BE752F">
        <w:t>Jigish</w:t>
      </w:r>
      <w:proofErr w:type="spellEnd"/>
      <w:r w:rsidRPr="00BE752F">
        <w:t xml:space="preserve"> | Jigisha | Jigme | Jignesh | Jigs | Jigsaw | Jihad | Jihan | Jihyun |</w:t>
      </w:r>
    </w:p>
    <w:p w14:paraId="26AF1701" w14:textId="77777777" w:rsidR="00000000" w:rsidRPr="00BE752F" w:rsidRDefault="00000000">
      <w:proofErr w:type="spellStart"/>
      <w:r w:rsidRPr="00BE752F">
        <w:t>Jiinshuh</w:t>
      </w:r>
      <w:proofErr w:type="spellEnd"/>
      <w:r w:rsidRPr="00BE752F">
        <w:t xml:space="preserve"> | Jiji | Jijo | Jikke | </w:t>
      </w:r>
      <w:proofErr w:type="spellStart"/>
      <w:r w:rsidRPr="00BE752F">
        <w:t>Jikkyo</w:t>
      </w:r>
      <w:proofErr w:type="spellEnd"/>
      <w:r w:rsidRPr="00BE752F">
        <w:t xml:space="preserve"> | Jil | Jilani | </w:t>
      </w:r>
      <w:proofErr w:type="spellStart"/>
      <w:r w:rsidRPr="00BE752F">
        <w:t>Jilann</w:t>
      </w:r>
      <w:proofErr w:type="spellEnd"/>
      <w:r w:rsidRPr="00BE752F">
        <w:t xml:space="preserve"> | </w:t>
      </w:r>
      <w:proofErr w:type="spellStart"/>
      <w:r w:rsidRPr="00BE752F">
        <w:t>Jilbear</w:t>
      </w:r>
      <w:proofErr w:type="spellEnd"/>
      <w:r w:rsidRPr="00BE752F">
        <w:t xml:space="preserve"> | Jilbert | Jilka | </w:t>
      </w:r>
      <w:proofErr w:type="spellStart"/>
      <w:r w:rsidRPr="00BE752F">
        <w:t>Jilke</w:t>
      </w:r>
      <w:proofErr w:type="spellEnd"/>
      <w:r w:rsidRPr="00BE752F">
        <w:t xml:space="preserve"> | Jill | Jille | Jilles | Jillian | Jilliann | Jilly | Jilt | Jilyan | Jim | Jima |</w:t>
      </w:r>
    </w:p>
    <w:p w14:paraId="26125B81" w14:textId="77777777" w:rsidR="00000000" w:rsidRPr="00BE752F" w:rsidRDefault="00000000">
      <w:proofErr w:type="spellStart"/>
      <w:r w:rsidRPr="00BE752F">
        <w:t>Jiman</w:t>
      </w:r>
      <w:proofErr w:type="spellEnd"/>
      <w:r w:rsidRPr="00BE752F">
        <w:t xml:space="preserve"> | </w:t>
      </w:r>
      <w:proofErr w:type="spellStart"/>
      <w:r w:rsidRPr="00BE752F">
        <w:t>Jimee</w:t>
      </w:r>
      <w:proofErr w:type="spellEnd"/>
      <w:r w:rsidRPr="00BE752F">
        <w:t xml:space="preserve"> | </w:t>
      </w:r>
      <w:proofErr w:type="spellStart"/>
      <w:r w:rsidRPr="00BE752F">
        <w:t>Jimenah</w:t>
      </w:r>
      <w:proofErr w:type="spellEnd"/>
      <w:r w:rsidRPr="00BE752F">
        <w:t xml:space="preserve"> | Jimenez | Jimerson | Jimi | Jimie | </w:t>
      </w:r>
      <w:proofErr w:type="spellStart"/>
      <w:r w:rsidRPr="00BE752F">
        <w:t>Jimily</w:t>
      </w:r>
      <w:proofErr w:type="spellEnd"/>
      <w:r w:rsidRPr="00BE752F">
        <w:t xml:space="preserve"> | Jiminez | Jiming | Jiminy | Jimma | Jimme | Jimmi | Jimmie | </w:t>
      </w:r>
      <w:proofErr w:type="spellStart"/>
      <w:r w:rsidRPr="00BE752F">
        <w:t>Jimmoi</w:t>
      </w:r>
      <w:proofErr w:type="spellEnd"/>
      <w:r w:rsidRPr="00BE752F">
        <w:t xml:space="preserve"> | Jimmu |</w:t>
      </w:r>
    </w:p>
    <w:p w14:paraId="294D2B0C" w14:textId="77777777" w:rsidR="00000000" w:rsidRPr="00BE752F" w:rsidRDefault="00000000">
      <w:r w:rsidRPr="00BE752F">
        <w:t xml:space="preserve">Jimmy | Jimothy | Jimson | Jimuta | Jin | Jina | Jinah | Jinal | Jinan | Jinane | </w:t>
      </w:r>
      <w:proofErr w:type="spellStart"/>
      <w:r w:rsidRPr="00BE752F">
        <w:t>Jinchao</w:t>
      </w:r>
      <w:proofErr w:type="spellEnd"/>
      <w:r w:rsidRPr="00BE752F">
        <w:t xml:space="preserve"> | Jinda | Jindal | Jindra | Jinen | Jing | Jinga | </w:t>
      </w:r>
      <w:proofErr w:type="spellStart"/>
      <w:r w:rsidRPr="00BE752F">
        <w:t>Jingbai</w:t>
      </w:r>
      <w:proofErr w:type="spellEnd"/>
      <w:r w:rsidRPr="00BE752F">
        <w:t xml:space="preserve"> | Jinghua |</w:t>
      </w:r>
    </w:p>
    <w:p w14:paraId="10793445" w14:textId="77777777" w:rsidR="00000000" w:rsidRPr="00BE752F" w:rsidRDefault="00000000">
      <w:proofErr w:type="spellStart"/>
      <w:r w:rsidRPr="00BE752F">
        <w:t>JingJun</w:t>
      </w:r>
      <w:proofErr w:type="spellEnd"/>
      <w:r w:rsidRPr="00BE752F">
        <w:t xml:space="preserve"> | Jingles | </w:t>
      </w:r>
      <w:proofErr w:type="spellStart"/>
      <w:r w:rsidRPr="00BE752F">
        <w:t>Jinglun</w:t>
      </w:r>
      <w:proofErr w:type="spellEnd"/>
      <w:r w:rsidRPr="00BE752F">
        <w:t xml:space="preserve"> | Jingo | </w:t>
      </w:r>
      <w:proofErr w:type="spellStart"/>
      <w:r w:rsidRPr="00BE752F">
        <w:t>Jingru</w:t>
      </w:r>
      <w:proofErr w:type="spellEnd"/>
      <w:r w:rsidRPr="00BE752F">
        <w:t xml:space="preserve"> | </w:t>
      </w:r>
      <w:proofErr w:type="spellStart"/>
      <w:r w:rsidRPr="00BE752F">
        <w:t>Jingwen</w:t>
      </w:r>
      <w:proofErr w:type="spellEnd"/>
      <w:r w:rsidRPr="00BE752F">
        <w:t xml:space="preserve"> | Jinho | </w:t>
      </w:r>
      <w:proofErr w:type="spellStart"/>
      <w:r w:rsidRPr="00BE752F">
        <w:t>JinHwa</w:t>
      </w:r>
      <w:proofErr w:type="spellEnd"/>
      <w:r w:rsidRPr="00BE752F">
        <w:t xml:space="preserve"> | Jini | </w:t>
      </w:r>
      <w:proofErr w:type="spellStart"/>
      <w:r w:rsidRPr="00BE752F">
        <w:t>Jinil</w:t>
      </w:r>
      <w:proofErr w:type="spellEnd"/>
      <w:r w:rsidRPr="00BE752F">
        <w:t xml:space="preserve"> | Jinita | Jinki | Jinko | Jinks | </w:t>
      </w:r>
      <w:proofErr w:type="spellStart"/>
      <w:r w:rsidRPr="00BE752F">
        <w:t>Jinlun</w:t>
      </w:r>
      <w:proofErr w:type="spellEnd"/>
      <w:r w:rsidRPr="00BE752F">
        <w:t xml:space="preserve"> | Jinmei | Jinn | Jinnah | </w:t>
      </w:r>
      <w:proofErr w:type="spellStart"/>
      <w:r w:rsidRPr="00BE752F">
        <w:t>Jinnan</w:t>
      </w:r>
      <w:proofErr w:type="spellEnd"/>
      <w:r w:rsidRPr="00BE752F">
        <w:t xml:space="preserve"> |</w:t>
      </w:r>
    </w:p>
    <w:p w14:paraId="14D6E46E" w14:textId="77777777" w:rsidR="00000000" w:rsidRPr="00BE752F" w:rsidRDefault="00000000">
      <w:proofErr w:type="spellStart"/>
      <w:r w:rsidRPr="00BE752F">
        <w:t>Jinnkuen</w:t>
      </w:r>
      <w:proofErr w:type="spellEnd"/>
      <w:r w:rsidRPr="00BE752F">
        <w:t xml:space="preserve"> | Jinny | </w:t>
      </w:r>
      <w:proofErr w:type="spellStart"/>
      <w:r w:rsidRPr="00BE752F">
        <w:t>Jinraj</w:t>
      </w:r>
      <w:proofErr w:type="spellEnd"/>
      <w:r w:rsidRPr="00BE752F">
        <w:t xml:space="preserve"> | </w:t>
      </w:r>
      <w:proofErr w:type="spellStart"/>
      <w:r w:rsidRPr="00BE752F">
        <w:t>Jins</w:t>
      </w:r>
      <w:proofErr w:type="spellEnd"/>
      <w:r w:rsidRPr="00BE752F">
        <w:t xml:space="preserve"> | </w:t>
      </w:r>
      <w:proofErr w:type="spellStart"/>
      <w:r w:rsidRPr="00BE752F">
        <w:t>Jinsheng</w:t>
      </w:r>
      <w:proofErr w:type="spellEnd"/>
      <w:r w:rsidRPr="00BE752F">
        <w:t xml:space="preserve"> | </w:t>
      </w:r>
      <w:proofErr w:type="spellStart"/>
      <w:r w:rsidRPr="00BE752F">
        <w:t>Jinsong</w:t>
      </w:r>
      <w:proofErr w:type="spellEnd"/>
      <w:r w:rsidRPr="00BE752F">
        <w:t xml:space="preserve"> | </w:t>
      </w:r>
      <w:proofErr w:type="spellStart"/>
      <w:r w:rsidRPr="00BE752F">
        <w:t>Jinsoo</w:t>
      </w:r>
      <w:proofErr w:type="spellEnd"/>
      <w:r w:rsidRPr="00BE752F">
        <w:t xml:space="preserve"> | Jinte | Jinturkar | Jinu | </w:t>
      </w:r>
      <w:proofErr w:type="spellStart"/>
      <w:r w:rsidRPr="00BE752F">
        <w:t>Jinwei</w:t>
      </w:r>
      <w:proofErr w:type="spellEnd"/>
      <w:r w:rsidRPr="00BE752F">
        <w:t xml:space="preserve"> | </w:t>
      </w:r>
      <w:proofErr w:type="spellStart"/>
      <w:r w:rsidRPr="00BE752F">
        <w:t>Jinwen</w:t>
      </w:r>
      <w:proofErr w:type="spellEnd"/>
      <w:r w:rsidRPr="00BE752F">
        <w:t xml:space="preserve"> | Jinx | </w:t>
      </w:r>
      <w:proofErr w:type="spellStart"/>
      <w:r w:rsidRPr="00BE752F">
        <w:t>Jinxx</w:t>
      </w:r>
      <w:proofErr w:type="spellEnd"/>
      <w:r w:rsidRPr="00BE752F">
        <w:t xml:space="preserve"> | Jinyoung | </w:t>
      </w:r>
      <w:proofErr w:type="spellStart"/>
      <w:r w:rsidRPr="00BE752F">
        <w:t>Jinyuan</w:t>
      </w:r>
      <w:proofErr w:type="spellEnd"/>
      <w:r w:rsidRPr="00BE752F">
        <w:t xml:space="preserve"> | Jio | </w:t>
      </w:r>
      <w:proofErr w:type="spellStart"/>
      <w:r w:rsidRPr="00BE752F">
        <w:t>Jiong</w:t>
      </w:r>
      <w:proofErr w:type="spellEnd"/>
      <w:r w:rsidRPr="00BE752F">
        <w:t xml:space="preserve"> |</w:t>
      </w:r>
    </w:p>
    <w:p w14:paraId="13060DA1" w14:textId="77777777" w:rsidR="00000000" w:rsidRPr="00BE752F" w:rsidRDefault="00000000">
      <w:r w:rsidRPr="00BE752F">
        <w:t xml:space="preserve">Jioni | Jiordan | </w:t>
      </w:r>
      <w:proofErr w:type="spellStart"/>
      <w:r w:rsidRPr="00BE752F">
        <w:t>Jip</w:t>
      </w:r>
      <w:proofErr w:type="spellEnd"/>
      <w:r w:rsidRPr="00BE752F">
        <w:t xml:space="preserve"> | Jira | Jirah | Jirani | Jireh | Jirel | </w:t>
      </w:r>
      <w:proofErr w:type="spellStart"/>
      <w:r w:rsidRPr="00BE752F">
        <w:t>Jirin</w:t>
      </w:r>
      <w:proofErr w:type="spellEnd"/>
      <w:r w:rsidRPr="00BE752F">
        <w:t xml:space="preserve"> | Jirka | </w:t>
      </w:r>
      <w:proofErr w:type="spellStart"/>
      <w:r w:rsidRPr="00BE752F">
        <w:t>Jirong</w:t>
      </w:r>
      <w:proofErr w:type="spellEnd"/>
      <w:r w:rsidRPr="00BE752F">
        <w:t xml:space="preserve"> | Jirra | Jisa | </w:t>
      </w:r>
      <w:proofErr w:type="spellStart"/>
      <w:r w:rsidRPr="00BE752F">
        <w:t>Jisang</w:t>
      </w:r>
      <w:proofErr w:type="spellEnd"/>
      <w:r w:rsidRPr="00BE752F">
        <w:t xml:space="preserve"> | </w:t>
      </w:r>
      <w:proofErr w:type="spellStart"/>
      <w:r w:rsidRPr="00BE752F">
        <w:t>Jisheng</w:t>
      </w:r>
      <w:proofErr w:type="spellEnd"/>
      <w:r w:rsidRPr="00BE752F">
        <w:t xml:space="preserve"> | Jishi | Jiska | Jiske | Jit | </w:t>
      </w:r>
      <w:proofErr w:type="spellStart"/>
      <w:r w:rsidRPr="00BE752F">
        <w:t>Jita</w:t>
      </w:r>
      <w:proofErr w:type="spellEnd"/>
      <w:r w:rsidRPr="00BE752F">
        <w:t xml:space="preserve"> | Jitender |</w:t>
      </w:r>
    </w:p>
    <w:p w14:paraId="6A459FC5" w14:textId="77777777" w:rsidR="00000000" w:rsidRPr="00BE752F" w:rsidRDefault="00000000">
      <w:r w:rsidRPr="00BE752F">
        <w:t xml:space="preserve">Jitendra | Jitesh | </w:t>
      </w:r>
      <w:proofErr w:type="spellStart"/>
      <w:r w:rsidRPr="00BE752F">
        <w:t>Jitish</w:t>
      </w:r>
      <w:proofErr w:type="spellEnd"/>
      <w:r w:rsidRPr="00BE752F">
        <w:t xml:space="preserve"> | Jitka | </w:t>
      </w:r>
      <w:proofErr w:type="spellStart"/>
      <w:r w:rsidRPr="00BE752F">
        <w:t>Jits</w:t>
      </w:r>
      <w:proofErr w:type="spellEnd"/>
      <w:r w:rsidRPr="00BE752F">
        <w:t xml:space="preserve"> | Jitte | Jitterbug | Jitu | </w:t>
      </w:r>
      <w:proofErr w:type="spellStart"/>
      <w:r w:rsidRPr="00BE752F">
        <w:t>Jiuhuai</w:t>
      </w:r>
      <w:proofErr w:type="spellEnd"/>
      <w:r w:rsidRPr="00BE752F">
        <w:t xml:space="preserve"> | Jiunn | Jiva | Jivana | Jivanta | Jiwa | Jiwani | </w:t>
      </w:r>
      <w:proofErr w:type="spellStart"/>
      <w:r w:rsidRPr="00BE752F">
        <w:t>Jiwanjot</w:t>
      </w:r>
      <w:proofErr w:type="spellEnd"/>
      <w:r w:rsidRPr="00BE752F">
        <w:t xml:space="preserve"> | Jixia | Jiya | Jiyah |</w:t>
      </w:r>
    </w:p>
    <w:p w14:paraId="0C0F30F2" w14:textId="77777777" w:rsidR="00000000" w:rsidRPr="00BE752F" w:rsidRDefault="00000000">
      <w:r w:rsidRPr="00BE752F">
        <w:t xml:space="preserve">Jiyoung | </w:t>
      </w:r>
      <w:proofErr w:type="spellStart"/>
      <w:r w:rsidRPr="00BE752F">
        <w:t>Jiyuan</w:t>
      </w:r>
      <w:proofErr w:type="spellEnd"/>
      <w:r w:rsidRPr="00BE752F">
        <w:t xml:space="preserve"> | </w:t>
      </w:r>
      <w:proofErr w:type="spellStart"/>
      <w:r w:rsidRPr="00BE752F">
        <w:t>Jiyue</w:t>
      </w:r>
      <w:proofErr w:type="spellEnd"/>
      <w:r w:rsidRPr="00BE752F">
        <w:t xml:space="preserve"> | JJ | Jlynn | Jme | </w:t>
      </w:r>
      <w:proofErr w:type="spellStart"/>
      <w:r w:rsidRPr="00BE752F">
        <w:t>Jna</w:t>
      </w:r>
      <w:proofErr w:type="spellEnd"/>
      <w:r w:rsidRPr="00BE752F">
        <w:t xml:space="preserve"> | Jnanada | Jnanadarpana | Jnanadatta | Jnanadeva | Jnanadipa | </w:t>
      </w:r>
      <w:proofErr w:type="spellStart"/>
      <w:r w:rsidRPr="00BE752F">
        <w:t>Jnanadirgha</w:t>
      </w:r>
      <w:proofErr w:type="spellEnd"/>
      <w:r w:rsidRPr="00BE752F">
        <w:t xml:space="preserve"> | Jnanagarbha |</w:t>
      </w:r>
    </w:p>
    <w:p w14:paraId="3DD5685D" w14:textId="77777777" w:rsidR="00000000" w:rsidRPr="00BE752F" w:rsidRDefault="00000000">
      <w:r w:rsidRPr="00BE752F">
        <w:t xml:space="preserve">Jnanakara | Jnanaketu | Jnanameru | Jnanamurti | </w:t>
      </w:r>
      <w:proofErr w:type="spellStart"/>
      <w:r w:rsidRPr="00BE752F">
        <w:t>Jnanaprabha</w:t>
      </w:r>
      <w:proofErr w:type="spellEnd"/>
      <w:r w:rsidRPr="00BE752F">
        <w:t xml:space="preserve"> | </w:t>
      </w:r>
      <w:proofErr w:type="spellStart"/>
      <w:r w:rsidRPr="00BE752F">
        <w:t>Jnanaprakasha</w:t>
      </w:r>
      <w:proofErr w:type="spellEnd"/>
      <w:r w:rsidRPr="00BE752F">
        <w:t xml:space="preserve"> | Jnanasiddhi | Jnanavajra | Jnanavapi | Jnatanandana | Jnateya |</w:t>
      </w:r>
    </w:p>
    <w:p w14:paraId="3F119752" w14:textId="77777777" w:rsidR="00000000" w:rsidRPr="00BE752F" w:rsidRDefault="00000000">
      <w:r w:rsidRPr="00BE752F">
        <w:t xml:space="preserve">Jnatri | Jo | </w:t>
      </w:r>
      <w:proofErr w:type="spellStart"/>
      <w:r w:rsidRPr="00BE752F">
        <w:t>Jo'Briel</w:t>
      </w:r>
      <w:proofErr w:type="spellEnd"/>
      <w:r w:rsidRPr="00BE752F">
        <w:t xml:space="preserve"> | Joa | </w:t>
      </w:r>
      <w:proofErr w:type="spellStart"/>
      <w:r w:rsidRPr="00BE752F">
        <w:t>Joabany</w:t>
      </w:r>
      <w:proofErr w:type="spellEnd"/>
      <w:r w:rsidRPr="00BE752F">
        <w:t xml:space="preserve"> | Joachim | Joah | Joahnna | Joakim | Joal | Joan | Joanah | </w:t>
      </w:r>
      <w:proofErr w:type="spellStart"/>
      <w:r w:rsidRPr="00BE752F">
        <w:t>Joanca</w:t>
      </w:r>
      <w:proofErr w:type="spellEnd"/>
      <w:r w:rsidRPr="00BE752F">
        <w:t xml:space="preserve"> | Joane | Joani | Joanie | Joann | Joanna |</w:t>
      </w:r>
    </w:p>
    <w:p w14:paraId="20E6EEF8" w14:textId="77777777" w:rsidR="00000000" w:rsidRPr="00BE752F" w:rsidRDefault="00000000">
      <w:r w:rsidRPr="00BE752F">
        <w:t xml:space="preserve">Joanne | Joannem | Joannes | </w:t>
      </w:r>
      <w:proofErr w:type="spellStart"/>
      <w:r w:rsidRPr="00BE752F">
        <w:t>Joannet</w:t>
      </w:r>
      <w:proofErr w:type="spellEnd"/>
      <w:r w:rsidRPr="00BE752F">
        <w:t xml:space="preserve"> | Joanni | </w:t>
      </w:r>
      <w:proofErr w:type="spellStart"/>
      <w:r w:rsidRPr="00BE752F">
        <w:t>Joannic</w:t>
      </w:r>
      <w:proofErr w:type="spellEnd"/>
      <w:r w:rsidRPr="00BE752F">
        <w:t xml:space="preserve"> | </w:t>
      </w:r>
      <w:proofErr w:type="spellStart"/>
      <w:r w:rsidRPr="00BE752F">
        <w:t>Joantel</w:t>
      </w:r>
      <w:proofErr w:type="spellEnd"/>
      <w:r w:rsidRPr="00BE752F">
        <w:t xml:space="preserve"> | Joao | Joaquin | Joaquine | Joardar | Joas | Joba | Joban | Jobanny | Jobany |</w:t>
      </w:r>
    </w:p>
    <w:p w14:paraId="566A7330" w14:textId="77777777" w:rsidR="00000000" w:rsidRPr="00BE752F" w:rsidRDefault="00000000">
      <w:r w:rsidRPr="00BE752F">
        <w:t xml:space="preserve">Jobe | Jobee | </w:t>
      </w:r>
      <w:proofErr w:type="spellStart"/>
      <w:r w:rsidRPr="00BE752F">
        <w:t>Jobel</w:t>
      </w:r>
      <w:proofErr w:type="spellEnd"/>
      <w:r w:rsidRPr="00BE752F">
        <w:t xml:space="preserve"> | JoBeth | Jobey | Jobi | Jobie | </w:t>
      </w:r>
      <w:proofErr w:type="spellStart"/>
      <w:r w:rsidRPr="00BE752F">
        <w:t>Jobje</w:t>
      </w:r>
      <w:proofErr w:type="spellEnd"/>
      <w:r w:rsidRPr="00BE752F">
        <w:t xml:space="preserve"> | Joby | Joce | Jocelin | Jocelina | Jocelyn | Jocelyne | Jocheved | Jochi | Jockey | Joco</w:t>
      </w:r>
    </w:p>
    <w:p w14:paraId="4CD1E323" w14:textId="77777777" w:rsidR="00000000" w:rsidRPr="00BE752F" w:rsidRDefault="00000000">
      <w:r w:rsidRPr="00BE752F">
        <w:t xml:space="preserve">| </w:t>
      </w:r>
      <w:proofErr w:type="spellStart"/>
      <w:r w:rsidRPr="00BE752F">
        <w:t>Jocobia</w:t>
      </w:r>
      <w:proofErr w:type="spellEnd"/>
      <w:r w:rsidRPr="00BE752F">
        <w:t xml:space="preserve"> | </w:t>
      </w:r>
      <w:proofErr w:type="spellStart"/>
      <w:r w:rsidRPr="00BE752F">
        <w:t>Jocon</w:t>
      </w:r>
      <w:proofErr w:type="spellEnd"/>
      <w:r w:rsidRPr="00BE752F">
        <w:t xml:space="preserve"> | Joda | Jodan | </w:t>
      </w:r>
      <w:proofErr w:type="spellStart"/>
      <w:r w:rsidRPr="00BE752F">
        <w:t>Jodat</w:t>
      </w:r>
      <w:proofErr w:type="spellEnd"/>
      <w:r w:rsidRPr="00BE752F">
        <w:t xml:space="preserve"> | Joddie | </w:t>
      </w:r>
      <w:proofErr w:type="spellStart"/>
      <w:r w:rsidRPr="00BE752F">
        <w:t>Joddy</w:t>
      </w:r>
      <w:proofErr w:type="spellEnd"/>
      <w:r w:rsidRPr="00BE752F">
        <w:t xml:space="preserve"> | Jode | Jodean | Jodeci | Jodee | Jodel | Jodell | Jodelle | Jodey | Jodh | Jodha | Jodhi |</w:t>
      </w:r>
    </w:p>
    <w:p w14:paraId="2B03825E" w14:textId="77777777" w:rsidR="00000000" w:rsidRPr="00BE752F" w:rsidRDefault="00000000">
      <w:r w:rsidRPr="00BE752F">
        <w:t xml:space="preserve">Jodi | </w:t>
      </w:r>
      <w:proofErr w:type="spellStart"/>
      <w:r w:rsidRPr="00BE752F">
        <w:t>Jodian</w:t>
      </w:r>
      <w:proofErr w:type="spellEnd"/>
      <w:r w:rsidRPr="00BE752F">
        <w:t xml:space="preserve"> | Jodie | </w:t>
      </w:r>
      <w:proofErr w:type="spellStart"/>
      <w:r w:rsidRPr="00BE752F">
        <w:t>Jodien</w:t>
      </w:r>
      <w:proofErr w:type="spellEnd"/>
      <w:r w:rsidRPr="00BE752F">
        <w:t xml:space="preserve"> | Jodin | </w:t>
      </w:r>
      <w:proofErr w:type="spellStart"/>
      <w:r w:rsidRPr="00BE752F">
        <w:t>Jodis</w:t>
      </w:r>
      <w:proofErr w:type="spellEnd"/>
      <w:r w:rsidRPr="00BE752F">
        <w:t xml:space="preserve"> | Jodoc | Jodocus | Jody | Joe | Joed | </w:t>
      </w:r>
      <w:proofErr w:type="spellStart"/>
      <w:r w:rsidRPr="00BE752F">
        <w:t>Joedie</w:t>
      </w:r>
      <w:proofErr w:type="spellEnd"/>
      <w:r w:rsidRPr="00BE752F">
        <w:t xml:space="preserve"> | Joedy | Joee | Joei | </w:t>
      </w:r>
      <w:proofErr w:type="spellStart"/>
      <w:r w:rsidRPr="00BE752F">
        <w:t>Joek</w:t>
      </w:r>
      <w:proofErr w:type="spellEnd"/>
      <w:r w:rsidRPr="00BE752F">
        <w:t xml:space="preserve"> | Joeke | Joel | Joela |</w:t>
      </w:r>
    </w:p>
    <w:p w14:paraId="40AD2305" w14:textId="77777777" w:rsidR="00000000" w:rsidRPr="00BE752F" w:rsidRDefault="00000000">
      <w:r w:rsidRPr="00BE752F">
        <w:t xml:space="preserve">Joelah | Joele | Joelene | Joeli | Joelie | Joelina | Joell | Joelle | </w:t>
      </w:r>
      <w:proofErr w:type="spellStart"/>
      <w:r w:rsidRPr="00BE752F">
        <w:t>Joellee</w:t>
      </w:r>
      <w:proofErr w:type="spellEnd"/>
      <w:r w:rsidRPr="00BE752F">
        <w:t xml:space="preserve"> | Joely | Joen | </w:t>
      </w:r>
      <w:proofErr w:type="spellStart"/>
      <w:r w:rsidRPr="00BE752F">
        <w:t>Joeni</w:t>
      </w:r>
      <w:proofErr w:type="spellEnd"/>
      <w:r w:rsidRPr="00BE752F">
        <w:t xml:space="preserve"> | Joerg | Joeri | Joes | Joeseph | Joesphine | </w:t>
      </w:r>
      <w:proofErr w:type="spellStart"/>
      <w:r w:rsidRPr="00BE752F">
        <w:t>Joesy</w:t>
      </w:r>
      <w:proofErr w:type="spellEnd"/>
      <w:r w:rsidRPr="00BE752F">
        <w:t xml:space="preserve"> |</w:t>
      </w:r>
    </w:p>
    <w:p w14:paraId="4D254C9C" w14:textId="77777777" w:rsidR="00000000" w:rsidRPr="00BE752F" w:rsidRDefault="00000000">
      <w:proofErr w:type="spellStart"/>
      <w:r w:rsidRPr="00BE752F">
        <w:t>Joethy</w:t>
      </w:r>
      <w:proofErr w:type="spellEnd"/>
      <w:r w:rsidRPr="00BE752F">
        <w:t xml:space="preserve"> | Joeva | Joevon | Joey | Joffe | Joga | Jogaila | Jogendra | Jogindar | Joginder | Jogindra | </w:t>
      </w:r>
      <w:proofErr w:type="spellStart"/>
      <w:r w:rsidRPr="00BE752F">
        <w:t>Jogu</w:t>
      </w:r>
      <w:proofErr w:type="spellEnd"/>
      <w:r w:rsidRPr="00BE752F">
        <w:t xml:space="preserve"> | Joha | </w:t>
      </w:r>
      <w:proofErr w:type="spellStart"/>
      <w:r w:rsidRPr="00BE752F">
        <w:t>Joham</w:t>
      </w:r>
      <w:proofErr w:type="spellEnd"/>
      <w:r w:rsidRPr="00BE752F">
        <w:t xml:space="preserve"> | </w:t>
      </w:r>
      <w:proofErr w:type="spellStart"/>
      <w:r w:rsidRPr="00BE752F">
        <w:t>Johamma</w:t>
      </w:r>
      <w:proofErr w:type="spellEnd"/>
      <w:r w:rsidRPr="00BE752F">
        <w:t xml:space="preserve"> | Johan |</w:t>
      </w:r>
    </w:p>
    <w:p w14:paraId="2AF8D5B0" w14:textId="77777777" w:rsidR="00000000" w:rsidRPr="00BE752F" w:rsidRDefault="00000000">
      <w:r w:rsidRPr="00BE752F">
        <w:t xml:space="preserve">Johana | Johane | Johani | Johanie | Johann | Johanna | Johannah | Johanne | Johanneke | Johannes | </w:t>
      </w:r>
      <w:proofErr w:type="spellStart"/>
      <w:r w:rsidRPr="00BE752F">
        <w:t>Johannus</w:t>
      </w:r>
      <w:proofErr w:type="spellEnd"/>
      <w:r w:rsidRPr="00BE752F">
        <w:t xml:space="preserve"> | Johansen | Johanson | </w:t>
      </w:r>
      <w:proofErr w:type="spellStart"/>
      <w:r w:rsidRPr="00BE752F">
        <w:t>Johantje</w:t>
      </w:r>
      <w:proofErr w:type="spellEnd"/>
      <w:r w:rsidRPr="00BE752F">
        <w:t xml:space="preserve"> |</w:t>
      </w:r>
    </w:p>
    <w:p w14:paraId="272A92B0" w14:textId="77777777" w:rsidR="00000000" w:rsidRPr="00BE752F" w:rsidRDefault="00000000">
      <w:r w:rsidRPr="00BE752F">
        <w:t xml:space="preserve">Johany | Johar | Johari | Johhanna | </w:t>
      </w:r>
      <w:proofErr w:type="spellStart"/>
      <w:r w:rsidRPr="00BE752F">
        <w:t>Johiah</w:t>
      </w:r>
      <w:proofErr w:type="spellEnd"/>
      <w:r w:rsidRPr="00BE752F">
        <w:t xml:space="preserve"> | John | </w:t>
      </w:r>
      <w:proofErr w:type="spellStart"/>
      <w:r w:rsidRPr="00BE752F">
        <w:t>Johna</w:t>
      </w:r>
      <w:proofErr w:type="spellEnd"/>
      <w:r w:rsidRPr="00BE752F">
        <w:t xml:space="preserve"> | Johnae | </w:t>
      </w:r>
      <w:proofErr w:type="spellStart"/>
      <w:r w:rsidRPr="00BE752F">
        <w:t>Johnath</w:t>
      </w:r>
      <w:proofErr w:type="spellEnd"/>
      <w:r w:rsidRPr="00BE752F">
        <w:t xml:space="preserve"> | Johnathan | Johnathen | Johne | Johnee | Johnel | Johnell | Johney |</w:t>
      </w:r>
    </w:p>
    <w:p w14:paraId="274A23EF" w14:textId="77777777" w:rsidR="00000000" w:rsidRPr="00BE752F" w:rsidRDefault="00000000">
      <w:r w:rsidRPr="00BE752F">
        <w:t xml:space="preserve">Johni | Johnie | Johnise | </w:t>
      </w:r>
      <w:proofErr w:type="spellStart"/>
      <w:r w:rsidRPr="00BE752F">
        <w:t>Johnl</w:t>
      </w:r>
      <w:proofErr w:type="spellEnd"/>
      <w:r w:rsidRPr="00BE752F">
        <w:t xml:space="preserve"> | Johnna | Johnnae | Johnnell | Johnni | Johnnie | Johnny | Johns | Johnsen | Johnsie | Johnson | Johnston |</w:t>
      </w:r>
    </w:p>
    <w:p w14:paraId="625151ED" w14:textId="77777777" w:rsidR="00000000" w:rsidRPr="00BE752F" w:rsidRDefault="00000000">
      <w:r w:rsidRPr="00BE752F">
        <w:t xml:space="preserve">Johnstone | Johnta | Johntae | </w:t>
      </w:r>
      <w:proofErr w:type="spellStart"/>
      <w:r w:rsidRPr="00BE752F">
        <w:t>Johntal</w:t>
      </w:r>
      <w:proofErr w:type="spellEnd"/>
      <w:r w:rsidRPr="00BE752F">
        <w:t xml:space="preserve"> | Johntavius | Johnte | Johntell | Joi | Joia | Joice | Joie | Joiner | Jois | </w:t>
      </w:r>
      <w:proofErr w:type="spellStart"/>
      <w:r w:rsidRPr="00BE752F">
        <w:t>Jojan</w:t>
      </w:r>
      <w:proofErr w:type="spellEnd"/>
      <w:r w:rsidRPr="00BE752F">
        <w:t xml:space="preserve"> | Jojanneke | </w:t>
      </w:r>
      <w:proofErr w:type="spellStart"/>
      <w:r w:rsidRPr="00BE752F">
        <w:t>Joje</w:t>
      </w:r>
      <w:proofErr w:type="spellEnd"/>
      <w:r w:rsidRPr="00BE752F">
        <w:t xml:space="preserve"> | Joji | Jojo |</w:t>
      </w:r>
    </w:p>
    <w:p w14:paraId="64C0E396" w14:textId="77777777" w:rsidR="00000000" w:rsidRPr="00BE752F" w:rsidRDefault="00000000">
      <w:r w:rsidRPr="00BE752F">
        <w:t xml:space="preserve">Joka | Joke | Joker | Joki | Joko | Jol | Jolan | Jolanda | Jolande | Jolane | Jolante | Jolayne | Jole | Jolen | Jolene | </w:t>
      </w:r>
      <w:proofErr w:type="spellStart"/>
      <w:r w:rsidRPr="00BE752F">
        <w:t>Jolice</w:t>
      </w:r>
      <w:proofErr w:type="spellEnd"/>
      <w:r w:rsidRPr="00BE752F">
        <w:t xml:space="preserve"> | Jolie | Joliet | Jolijn |</w:t>
      </w:r>
    </w:p>
    <w:p w14:paraId="56E7E04F" w14:textId="77777777" w:rsidR="00000000" w:rsidRPr="00BE752F" w:rsidRDefault="00000000">
      <w:proofErr w:type="spellStart"/>
      <w:r w:rsidRPr="00BE752F">
        <w:t>JoLin</w:t>
      </w:r>
      <w:proofErr w:type="spellEnd"/>
      <w:r w:rsidRPr="00BE752F">
        <w:t xml:space="preserve"> | Joll | Jolley | Jolly | Jolon | </w:t>
      </w:r>
      <w:proofErr w:type="spellStart"/>
      <w:r w:rsidRPr="00BE752F">
        <w:t>Jolteon</w:t>
      </w:r>
      <w:proofErr w:type="spellEnd"/>
      <w:r w:rsidRPr="00BE752F">
        <w:t xml:space="preserve"> | Joly | Jolyn | Joma | Jomar | Jomari | Jomarie | JoMei | Jomel | Jomy | Jon | Jona | </w:t>
      </w:r>
      <w:proofErr w:type="spellStart"/>
      <w:r w:rsidRPr="00BE752F">
        <w:t>Jonaby</w:t>
      </w:r>
      <w:proofErr w:type="spellEnd"/>
      <w:r w:rsidRPr="00BE752F">
        <w:t xml:space="preserve"> | Jonah |</w:t>
      </w:r>
    </w:p>
    <w:p w14:paraId="18952958" w14:textId="77777777" w:rsidR="00000000" w:rsidRPr="00BE752F" w:rsidRDefault="00000000">
      <w:r w:rsidRPr="00BE752F">
        <w:t xml:space="preserve">Jonahs | Jonai | Jonan | Jonas | Jonatan | Jonatha | Jonathan | Jonathon | Jonay | JonBenet | </w:t>
      </w:r>
      <w:proofErr w:type="spellStart"/>
      <w:r w:rsidRPr="00BE752F">
        <w:t>Jondalar</w:t>
      </w:r>
      <w:proofErr w:type="spellEnd"/>
      <w:r w:rsidRPr="00BE752F">
        <w:t xml:space="preserve"> | </w:t>
      </w:r>
      <w:proofErr w:type="spellStart"/>
      <w:r w:rsidRPr="00BE752F">
        <w:t>Jondell</w:t>
      </w:r>
      <w:proofErr w:type="spellEnd"/>
      <w:r w:rsidRPr="00BE752F">
        <w:t xml:space="preserve"> | Jondy | Jone | Jonee | </w:t>
      </w:r>
      <w:proofErr w:type="spellStart"/>
      <w:r w:rsidRPr="00BE752F">
        <w:t>Joneil</w:t>
      </w:r>
      <w:proofErr w:type="spellEnd"/>
      <w:r w:rsidRPr="00BE752F">
        <w:t xml:space="preserve"> |</w:t>
      </w:r>
    </w:p>
    <w:p w14:paraId="2D5FC500" w14:textId="77777777" w:rsidR="00000000" w:rsidRPr="00BE752F" w:rsidRDefault="00000000">
      <w:r w:rsidRPr="00BE752F">
        <w:t xml:space="preserve">Jonel | Jonell | Jonelle | Jones | Jonesy | Joney | Jong | Jongchih | </w:t>
      </w:r>
      <w:proofErr w:type="spellStart"/>
      <w:r w:rsidRPr="00BE752F">
        <w:t>Jonghun</w:t>
      </w:r>
      <w:proofErr w:type="spellEnd"/>
      <w:r w:rsidRPr="00BE752F">
        <w:t xml:space="preserve"> | </w:t>
      </w:r>
      <w:proofErr w:type="spellStart"/>
      <w:r w:rsidRPr="00BE752F">
        <w:t>Jonghyuk</w:t>
      </w:r>
      <w:proofErr w:type="spellEnd"/>
      <w:r w:rsidRPr="00BE752F">
        <w:t xml:space="preserve"> | </w:t>
      </w:r>
      <w:proofErr w:type="spellStart"/>
      <w:r w:rsidRPr="00BE752F">
        <w:t>Jongsun</w:t>
      </w:r>
      <w:proofErr w:type="spellEnd"/>
      <w:r w:rsidRPr="00BE752F">
        <w:t xml:space="preserve"> | </w:t>
      </w:r>
      <w:proofErr w:type="spellStart"/>
      <w:r w:rsidRPr="00BE752F">
        <w:t>Jongwoei</w:t>
      </w:r>
      <w:proofErr w:type="spellEnd"/>
      <w:r w:rsidRPr="00BE752F">
        <w:t xml:space="preserve"> | </w:t>
      </w:r>
      <w:proofErr w:type="spellStart"/>
      <w:r w:rsidRPr="00BE752F">
        <w:t>Jongwoo</w:t>
      </w:r>
      <w:proofErr w:type="spellEnd"/>
      <w:r w:rsidRPr="00BE752F">
        <w:t xml:space="preserve"> | Joni | Jonia | Jonie |</w:t>
      </w:r>
    </w:p>
    <w:p w14:paraId="4E155509" w14:textId="77777777" w:rsidR="00000000" w:rsidRPr="00BE752F" w:rsidRDefault="00000000">
      <w:r w:rsidRPr="00BE752F">
        <w:t xml:space="preserve">Jonique | Jonis | Jonna | Jonnalagadda | Jonne | </w:t>
      </w:r>
      <w:proofErr w:type="spellStart"/>
      <w:r w:rsidRPr="00BE752F">
        <w:t>Jonnel</w:t>
      </w:r>
      <w:proofErr w:type="spellEnd"/>
      <w:r w:rsidRPr="00BE752F">
        <w:t xml:space="preserve"> | Jonni | Jonnie | Jonny | Jono | Jonquil | </w:t>
      </w:r>
      <w:proofErr w:type="spellStart"/>
      <w:r w:rsidRPr="00BE752F">
        <w:t>JonQuill</w:t>
      </w:r>
      <w:proofErr w:type="spellEnd"/>
      <w:r w:rsidRPr="00BE752F">
        <w:t xml:space="preserve"> | Jonta | Jontae | </w:t>
      </w:r>
      <w:proofErr w:type="spellStart"/>
      <w:r w:rsidRPr="00BE752F">
        <w:t>Jontai</w:t>
      </w:r>
      <w:proofErr w:type="spellEnd"/>
      <w:r w:rsidRPr="00BE752F">
        <w:t xml:space="preserve"> | </w:t>
      </w:r>
      <w:proofErr w:type="spellStart"/>
      <w:r w:rsidRPr="00BE752F">
        <w:t>JonTay</w:t>
      </w:r>
      <w:proofErr w:type="spellEnd"/>
      <w:r w:rsidRPr="00BE752F">
        <w:t xml:space="preserve"> | Jonte |</w:t>
      </w:r>
    </w:p>
    <w:p w14:paraId="236C116A" w14:textId="77777777" w:rsidR="00000000" w:rsidRPr="00BE752F" w:rsidRDefault="00000000">
      <w:r w:rsidRPr="00BE752F">
        <w:t xml:space="preserve">Jontel | </w:t>
      </w:r>
      <w:proofErr w:type="spellStart"/>
      <w:r w:rsidRPr="00BE752F">
        <w:t>Jontell</w:t>
      </w:r>
      <w:proofErr w:type="spellEnd"/>
      <w:r w:rsidRPr="00BE752F">
        <w:t xml:space="preserve"> | Jonti | Jontrell | Jony | Joo | </w:t>
      </w:r>
      <w:proofErr w:type="spellStart"/>
      <w:r w:rsidRPr="00BE752F">
        <w:t>JooHyun</w:t>
      </w:r>
      <w:proofErr w:type="spellEnd"/>
      <w:r w:rsidRPr="00BE752F">
        <w:t xml:space="preserve"> | Jookie | Jools | Joolz | Joon | Joong | Joop | Joor | Joos | Joosje | Joosse | Joost | Jooyul</w:t>
      </w:r>
    </w:p>
    <w:p w14:paraId="03E4CC81" w14:textId="77777777" w:rsidR="00000000" w:rsidRPr="00BE752F" w:rsidRDefault="00000000">
      <w:r w:rsidRPr="00BE752F">
        <w:t>| Jop | Jophiel | Jopie | Joplin | Joppa | Joquin | Jora | JoRae | Jorah | Jorai | Joran | Jorcina | Jord | Jorda | Jordaan | Jordain | Jordaine | Jordal |</w:t>
      </w:r>
    </w:p>
    <w:p w14:paraId="7B861ECB" w14:textId="77777777" w:rsidR="00000000" w:rsidRPr="00BE752F" w:rsidRDefault="00000000">
      <w:r w:rsidRPr="00BE752F">
        <w:t xml:space="preserve">Jordan | Jordana | Jordane | Jordania | </w:t>
      </w:r>
      <w:proofErr w:type="spellStart"/>
      <w:r w:rsidRPr="00BE752F">
        <w:t>JorDaniela</w:t>
      </w:r>
      <w:proofErr w:type="spellEnd"/>
      <w:r w:rsidRPr="00BE752F">
        <w:t xml:space="preserve"> | Jordann | Jordanna | Jordanne | Jordany | Jorde | </w:t>
      </w:r>
      <w:proofErr w:type="spellStart"/>
      <w:r w:rsidRPr="00BE752F">
        <w:t>Jordea</w:t>
      </w:r>
      <w:proofErr w:type="spellEnd"/>
      <w:r w:rsidRPr="00BE752F">
        <w:t xml:space="preserve"> | Jordee | </w:t>
      </w:r>
      <w:proofErr w:type="spellStart"/>
      <w:r w:rsidRPr="00BE752F">
        <w:t>Jordeen</w:t>
      </w:r>
      <w:proofErr w:type="spellEnd"/>
      <w:r w:rsidRPr="00BE752F">
        <w:t xml:space="preserve"> | Jorden |</w:t>
      </w:r>
    </w:p>
    <w:p w14:paraId="635838D8" w14:textId="77777777" w:rsidR="00000000" w:rsidRPr="00BE752F" w:rsidRDefault="00000000">
      <w:proofErr w:type="spellStart"/>
      <w:r w:rsidRPr="00BE752F">
        <w:t>Jordenelle</w:t>
      </w:r>
      <w:proofErr w:type="spellEnd"/>
      <w:r w:rsidRPr="00BE752F">
        <w:t xml:space="preserve"> | </w:t>
      </w:r>
      <w:proofErr w:type="spellStart"/>
      <w:r w:rsidRPr="00BE752F">
        <w:t>Jordenne</w:t>
      </w:r>
      <w:proofErr w:type="spellEnd"/>
      <w:r w:rsidRPr="00BE752F">
        <w:t xml:space="preserve"> | Jordi | Jordian | Jordie | Jordin | Jordis | </w:t>
      </w:r>
      <w:proofErr w:type="spellStart"/>
      <w:r w:rsidRPr="00BE752F">
        <w:t>Jordn</w:t>
      </w:r>
      <w:proofErr w:type="spellEnd"/>
      <w:r w:rsidRPr="00BE752F">
        <w:t xml:space="preserve"> | Jordon | Jordy | Jordyn | Jore | Joree | Jorel | Jorell | Jorelle | Joren |</w:t>
      </w:r>
    </w:p>
    <w:p w14:paraId="4A89B446" w14:textId="77777777" w:rsidR="00000000" w:rsidRPr="00BE752F" w:rsidRDefault="00000000">
      <w:r w:rsidRPr="00BE752F">
        <w:t xml:space="preserve">Jorene | Jorey | Jorga | Jorgan | Jorge | Jorgensen | Jorgenson | Jorgi | Jori | Joriah | Jorian | Jorie | Jorieke | Jorien | Jorik | </w:t>
      </w:r>
      <w:proofErr w:type="spellStart"/>
      <w:r w:rsidRPr="00BE752F">
        <w:t>Jorike</w:t>
      </w:r>
      <w:proofErr w:type="spellEnd"/>
      <w:r w:rsidRPr="00BE752F">
        <w:t xml:space="preserve"> | Jorin | Joris |</w:t>
      </w:r>
    </w:p>
    <w:p w14:paraId="1FD5BA4C" w14:textId="77777777" w:rsidR="00000000" w:rsidRPr="00BE752F" w:rsidRDefault="00000000">
      <w:proofErr w:type="spellStart"/>
      <w:r w:rsidRPr="00BE752F">
        <w:t>Jorisse</w:t>
      </w:r>
      <w:proofErr w:type="spellEnd"/>
      <w:r w:rsidRPr="00BE752F">
        <w:t xml:space="preserve"> | Jorja | </w:t>
      </w:r>
      <w:proofErr w:type="spellStart"/>
      <w:r w:rsidRPr="00BE752F">
        <w:t>Jorna</w:t>
      </w:r>
      <w:proofErr w:type="spellEnd"/>
      <w:r w:rsidRPr="00BE752F">
        <w:t xml:space="preserve"> | </w:t>
      </w:r>
      <w:proofErr w:type="spellStart"/>
      <w:r w:rsidRPr="00BE752F">
        <w:t>Jornell</w:t>
      </w:r>
      <w:proofErr w:type="spellEnd"/>
      <w:r w:rsidRPr="00BE752F">
        <w:t xml:space="preserve"> | Jornet | </w:t>
      </w:r>
      <w:proofErr w:type="spellStart"/>
      <w:r w:rsidRPr="00BE752F">
        <w:t>Jorrdan</w:t>
      </w:r>
      <w:proofErr w:type="spellEnd"/>
      <w:r w:rsidRPr="00BE752F">
        <w:t xml:space="preserve"> | Jorre | </w:t>
      </w:r>
      <w:proofErr w:type="spellStart"/>
      <w:r w:rsidRPr="00BE752F">
        <w:t>Jorrian</w:t>
      </w:r>
      <w:proofErr w:type="spellEnd"/>
      <w:r w:rsidRPr="00BE752F">
        <w:t xml:space="preserve"> | Jorrie | Jorrin | Jorry | Jorryn | Jorun | Jorunn | Jory | </w:t>
      </w:r>
      <w:proofErr w:type="spellStart"/>
      <w:r w:rsidRPr="00BE752F">
        <w:t>Joryan</w:t>
      </w:r>
      <w:proofErr w:type="spellEnd"/>
      <w:r w:rsidRPr="00BE752F">
        <w:t xml:space="preserve"> | Jos | Josa |</w:t>
      </w:r>
    </w:p>
    <w:p w14:paraId="6558B96B" w14:textId="77777777" w:rsidR="00000000" w:rsidRPr="00BE752F" w:rsidRDefault="00000000">
      <w:r w:rsidRPr="00BE752F">
        <w:t xml:space="preserve">Josabeth | </w:t>
      </w:r>
      <w:proofErr w:type="spellStart"/>
      <w:r w:rsidRPr="00BE752F">
        <w:t>Josae</w:t>
      </w:r>
      <w:proofErr w:type="spellEnd"/>
      <w:r w:rsidRPr="00BE752F">
        <w:t xml:space="preserve"> | Josam | Josan | </w:t>
      </w:r>
      <w:proofErr w:type="spellStart"/>
      <w:r w:rsidRPr="00BE752F">
        <w:t>Josanak</w:t>
      </w:r>
      <w:proofErr w:type="spellEnd"/>
      <w:r w:rsidRPr="00BE752F">
        <w:t xml:space="preserve"> | Josce | Joscelin | Joscelyn | Joscha | Jose | Josea | </w:t>
      </w:r>
      <w:proofErr w:type="spellStart"/>
      <w:r w:rsidRPr="00BE752F">
        <w:t>Joseane</w:t>
      </w:r>
      <w:proofErr w:type="spellEnd"/>
      <w:r w:rsidRPr="00BE752F">
        <w:t xml:space="preserve"> | Josee | Josef | Josefa | Josefin | Josel |</w:t>
      </w:r>
    </w:p>
    <w:p w14:paraId="17CE2679" w14:textId="77777777" w:rsidR="00000000" w:rsidRPr="00BE752F" w:rsidRDefault="00000000">
      <w:r w:rsidRPr="00BE752F">
        <w:t>Joselito | Joselyn | Joseph | Josephe | Josephin | Josephina | Josephine | Josephson | Josephus | Josephy | Joses | Joset | Joseth | Josette | Josey</w:t>
      </w:r>
    </w:p>
    <w:p w14:paraId="5AA6B94F" w14:textId="77777777" w:rsidR="00000000" w:rsidRPr="00BE752F" w:rsidRDefault="00000000">
      <w:r w:rsidRPr="00BE752F">
        <w:t xml:space="preserve">| Josh | Josha | </w:t>
      </w:r>
      <w:proofErr w:type="spellStart"/>
      <w:r w:rsidRPr="00BE752F">
        <w:t>Joshah</w:t>
      </w:r>
      <w:proofErr w:type="spellEnd"/>
      <w:r w:rsidRPr="00BE752F">
        <w:t xml:space="preserve"> | Joshawn | </w:t>
      </w:r>
      <w:proofErr w:type="spellStart"/>
      <w:r w:rsidRPr="00BE752F">
        <w:t>Joshe</w:t>
      </w:r>
      <w:proofErr w:type="spellEnd"/>
      <w:r w:rsidRPr="00BE752F">
        <w:t xml:space="preserve"> | Joshi | Joshie | Joshipura | Joshlyn | Joshua | </w:t>
      </w:r>
      <w:proofErr w:type="spellStart"/>
      <w:r w:rsidRPr="00BE752F">
        <w:t>Joshuntally</w:t>
      </w:r>
      <w:proofErr w:type="spellEnd"/>
      <w:r w:rsidRPr="00BE752F">
        <w:t xml:space="preserve"> | Josi | Josia | Josiah | Josian | Josianne | Josie</w:t>
      </w:r>
    </w:p>
    <w:p w14:paraId="4920053C" w14:textId="77777777" w:rsidR="00000000" w:rsidRPr="00BE752F" w:rsidRDefault="00000000">
      <w:r w:rsidRPr="00BE752F">
        <w:t xml:space="preserve">| Josien | </w:t>
      </w:r>
      <w:proofErr w:type="spellStart"/>
      <w:r w:rsidRPr="00BE752F">
        <w:t>Josijn</w:t>
      </w:r>
      <w:proofErr w:type="spellEnd"/>
      <w:r w:rsidRPr="00BE752F">
        <w:t xml:space="preserve"> | </w:t>
      </w:r>
      <w:proofErr w:type="spellStart"/>
      <w:r w:rsidRPr="00BE752F">
        <w:t>Josijntje</w:t>
      </w:r>
      <w:proofErr w:type="spellEnd"/>
      <w:r w:rsidRPr="00BE752F">
        <w:t xml:space="preserve"> | Josilyn | Josipa | Josita | Joska | Joslin | Joslyn | Joss | Jossa | Josse | Josselin | Josseline | Jossi | Josslyn | Jossy | Jost</w:t>
      </w:r>
    </w:p>
    <w:p w14:paraId="6C759A19" w14:textId="77777777" w:rsidR="00000000" w:rsidRPr="00BE752F" w:rsidRDefault="00000000">
      <w:r w:rsidRPr="00BE752F">
        <w:t xml:space="preserve">| Josta | Josten | Jostin | Josuan | Josue | Josue' | Josy | </w:t>
      </w:r>
      <w:proofErr w:type="spellStart"/>
      <w:r w:rsidRPr="00BE752F">
        <w:t>Josyka</w:t>
      </w:r>
      <w:proofErr w:type="spellEnd"/>
      <w:r w:rsidRPr="00BE752F">
        <w:t xml:space="preserve"> | Jot | Jota | Jotaro | Jothi | Jothy | Jots | </w:t>
      </w:r>
      <w:proofErr w:type="spellStart"/>
      <w:r w:rsidRPr="00BE752F">
        <w:t>Jotte</w:t>
      </w:r>
      <w:proofErr w:type="spellEnd"/>
      <w:r w:rsidRPr="00BE752F">
        <w:t xml:space="preserve"> | </w:t>
      </w:r>
      <w:proofErr w:type="spellStart"/>
      <w:r w:rsidRPr="00BE752F">
        <w:t>Joty</w:t>
      </w:r>
      <w:proofErr w:type="spellEnd"/>
      <w:r w:rsidRPr="00BE752F">
        <w:t xml:space="preserve"> | </w:t>
      </w:r>
      <w:proofErr w:type="spellStart"/>
      <w:r w:rsidRPr="00BE752F">
        <w:t>Jouel</w:t>
      </w:r>
      <w:proofErr w:type="spellEnd"/>
      <w:r w:rsidRPr="00BE752F">
        <w:t xml:space="preserve"> | </w:t>
      </w:r>
      <w:proofErr w:type="spellStart"/>
      <w:r w:rsidRPr="00BE752F">
        <w:t>Jouelle</w:t>
      </w:r>
      <w:proofErr w:type="spellEnd"/>
      <w:r w:rsidRPr="00BE752F">
        <w:t xml:space="preserve"> | </w:t>
      </w:r>
      <w:proofErr w:type="spellStart"/>
      <w:r w:rsidRPr="00BE752F">
        <w:t>Jouk</w:t>
      </w:r>
      <w:proofErr w:type="spellEnd"/>
      <w:r w:rsidRPr="00BE752F">
        <w:t xml:space="preserve"> |</w:t>
      </w:r>
    </w:p>
    <w:p w14:paraId="76A59FF9" w14:textId="77777777" w:rsidR="00000000" w:rsidRPr="00BE752F" w:rsidRDefault="00000000">
      <w:r w:rsidRPr="00BE752F">
        <w:t xml:space="preserve">Jouke | Jouko | Joule | Joules | </w:t>
      </w:r>
      <w:proofErr w:type="spellStart"/>
      <w:r w:rsidRPr="00BE752F">
        <w:t>Joupe</w:t>
      </w:r>
      <w:proofErr w:type="spellEnd"/>
      <w:r w:rsidRPr="00BE752F">
        <w:t xml:space="preserve"> | Jourdain | Jourdaine | Jourdan | Jourden | Jourdin | Jourdon | Jourdyn | Journee | Journey | Journi | </w:t>
      </w:r>
      <w:proofErr w:type="spellStart"/>
      <w:r w:rsidRPr="00BE752F">
        <w:t>Jov</w:t>
      </w:r>
      <w:proofErr w:type="spellEnd"/>
      <w:r w:rsidRPr="00BE752F">
        <w:t xml:space="preserve"> |</w:t>
      </w:r>
    </w:p>
    <w:p w14:paraId="4AF70D11" w14:textId="77777777" w:rsidR="00000000" w:rsidRPr="00BE752F" w:rsidRDefault="00000000">
      <w:r w:rsidRPr="00BE752F">
        <w:t xml:space="preserve">Jova | Jovahn | </w:t>
      </w:r>
      <w:proofErr w:type="spellStart"/>
      <w:r w:rsidRPr="00BE752F">
        <w:t>Joval</w:t>
      </w:r>
      <w:proofErr w:type="spellEnd"/>
      <w:r w:rsidRPr="00BE752F">
        <w:t xml:space="preserve"> | Jovan | Jovana | Jovani | Jovanie | </w:t>
      </w:r>
      <w:proofErr w:type="spellStart"/>
      <w:r w:rsidRPr="00BE752F">
        <w:t>Jovanique</w:t>
      </w:r>
      <w:proofErr w:type="spellEnd"/>
      <w:r w:rsidRPr="00BE752F">
        <w:t xml:space="preserve"> | Jovann | Jovanna | Jovanni | Jovannie | Jovanny | Jovante | Jovany | Jove |</w:t>
      </w:r>
    </w:p>
    <w:p w14:paraId="02BD1787" w14:textId="77777777" w:rsidR="00000000" w:rsidRPr="00BE752F" w:rsidRDefault="00000000">
      <w:r w:rsidRPr="00BE752F">
        <w:t xml:space="preserve">Jovel | Jovelin | Jovell | </w:t>
      </w:r>
      <w:proofErr w:type="spellStart"/>
      <w:r w:rsidRPr="00BE752F">
        <w:t>Jovert</w:t>
      </w:r>
      <w:proofErr w:type="spellEnd"/>
      <w:r w:rsidRPr="00BE752F">
        <w:t xml:space="preserve"> | Jovi | Jovian | Jovica | Jovie | Jovin | Jovita | </w:t>
      </w:r>
      <w:proofErr w:type="spellStart"/>
      <w:r w:rsidRPr="00BE752F">
        <w:t>Jovite</w:t>
      </w:r>
      <w:proofErr w:type="spellEnd"/>
      <w:r w:rsidRPr="00BE752F">
        <w:t xml:space="preserve"> | Jovon | Jovoni | Jovonie | Jovonne | Jovonnie | Jovy | Jowan</w:t>
      </w:r>
    </w:p>
    <w:p w14:paraId="2B3C3B0F" w14:textId="77777777" w:rsidR="00000000" w:rsidRPr="00BE752F" w:rsidRDefault="00000000">
      <w:r w:rsidRPr="00BE752F">
        <w:t xml:space="preserve">| Jowel | Jowell | Jowett | </w:t>
      </w:r>
      <w:proofErr w:type="spellStart"/>
      <w:r w:rsidRPr="00BE752F">
        <w:t>Jowie</w:t>
      </w:r>
      <w:proofErr w:type="spellEnd"/>
      <w:r w:rsidRPr="00BE752F">
        <w:t xml:space="preserve"> | Joy | Joya | </w:t>
      </w:r>
      <w:proofErr w:type="spellStart"/>
      <w:r w:rsidRPr="00BE752F">
        <w:t>Joyan</w:t>
      </w:r>
      <w:proofErr w:type="spellEnd"/>
      <w:r w:rsidRPr="00BE752F">
        <w:t xml:space="preserve"> | Joyanna | Joyce | Joyceanne | Joydeep | Joye | Joyee | </w:t>
      </w:r>
      <w:proofErr w:type="spellStart"/>
      <w:r w:rsidRPr="00BE752F">
        <w:t>Joyendu</w:t>
      </w:r>
      <w:proofErr w:type="spellEnd"/>
      <w:r w:rsidRPr="00BE752F">
        <w:t xml:space="preserve"> | Joyful | </w:t>
      </w:r>
      <w:proofErr w:type="spellStart"/>
      <w:r w:rsidRPr="00BE752F">
        <w:t>Joyi</w:t>
      </w:r>
      <w:proofErr w:type="spellEnd"/>
      <w:r w:rsidRPr="00BE752F">
        <w:t xml:space="preserve"> | </w:t>
      </w:r>
      <w:proofErr w:type="spellStart"/>
      <w:r w:rsidRPr="00BE752F">
        <w:t>Joyjeet</w:t>
      </w:r>
      <w:proofErr w:type="spellEnd"/>
      <w:r w:rsidRPr="00BE752F">
        <w:t xml:space="preserve"> |</w:t>
      </w:r>
    </w:p>
    <w:p w14:paraId="40B27DF3" w14:textId="77777777" w:rsidR="00000000" w:rsidRPr="00BE752F" w:rsidRDefault="00000000">
      <w:r w:rsidRPr="00BE752F">
        <w:t xml:space="preserve">Joylin | Joyner | Joyous | Joys | Joza | Joze | Jozel | Jozen | Jozi | Jozien | Jozsa | JP | </w:t>
      </w:r>
      <w:proofErr w:type="spellStart"/>
      <w:r w:rsidRPr="00BE752F">
        <w:t>Jrashesh</w:t>
      </w:r>
      <w:proofErr w:type="spellEnd"/>
      <w:r w:rsidRPr="00BE752F">
        <w:t xml:space="preserve"> | Jrew | Ju | Jua | </w:t>
      </w:r>
      <w:proofErr w:type="spellStart"/>
      <w:r w:rsidRPr="00BE752F">
        <w:t>Juam</w:t>
      </w:r>
      <w:proofErr w:type="spellEnd"/>
      <w:r w:rsidRPr="00BE752F">
        <w:t xml:space="preserve"> | Juan | Juana | </w:t>
      </w:r>
      <w:proofErr w:type="spellStart"/>
      <w:r w:rsidRPr="00BE752F">
        <w:t>Juanalfonso</w:t>
      </w:r>
      <w:proofErr w:type="spellEnd"/>
    </w:p>
    <w:p w14:paraId="1A96B968" w14:textId="77777777" w:rsidR="00000000" w:rsidRPr="00BE752F" w:rsidRDefault="00000000">
      <w:r w:rsidRPr="00BE752F">
        <w:t xml:space="preserve">| Juanda | Juane | Juani | Juanita | Juarez | Juba | Jube | Jubel | Jubilee | Juby | </w:t>
      </w:r>
      <w:proofErr w:type="spellStart"/>
      <w:r w:rsidRPr="00BE752F">
        <w:t>Juchi</w:t>
      </w:r>
      <w:proofErr w:type="spellEnd"/>
      <w:r w:rsidRPr="00BE752F">
        <w:t xml:space="preserve"> | </w:t>
      </w:r>
      <w:proofErr w:type="spellStart"/>
      <w:r w:rsidRPr="00BE752F">
        <w:t>Juchin</w:t>
      </w:r>
      <w:proofErr w:type="spellEnd"/>
      <w:r w:rsidRPr="00BE752F">
        <w:t xml:space="preserve"> | Jud | Juda | Judah | Judd | Jude | Judean | Judes |</w:t>
      </w:r>
    </w:p>
    <w:p w14:paraId="2353945D" w14:textId="77777777" w:rsidR="00000000" w:rsidRPr="00BE752F" w:rsidRDefault="00000000">
      <w:proofErr w:type="spellStart"/>
      <w:r w:rsidRPr="00BE752F">
        <w:t>Judet</w:t>
      </w:r>
      <w:proofErr w:type="spellEnd"/>
      <w:r w:rsidRPr="00BE752F">
        <w:t xml:space="preserve"> | Judge | Judiah | </w:t>
      </w:r>
      <w:proofErr w:type="spellStart"/>
      <w:r w:rsidRPr="00BE752F">
        <w:t>Judian</w:t>
      </w:r>
      <w:proofErr w:type="spellEnd"/>
      <w:r w:rsidRPr="00BE752F">
        <w:t xml:space="preserve"> | Judikael | Judikje | Judith | Judkins | </w:t>
      </w:r>
      <w:proofErr w:type="spellStart"/>
      <w:r w:rsidRPr="00BE752F">
        <w:t>Judocius</w:t>
      </w:r>
      <w:proofErr w:type="spellEnd"/>
      <w:r w:rsidRPr="00BE752F">
        <w:t xml:space="preserve"> | Judy | Judyth | Jue | Juel | Juelian | Jug | Juga | </w:t>
      </w:r>
      <w:proofErr w:type="spellStart"/>
      <w:r w:rsidRPr="00BE752F">
        <w:t>Juggie</w:t>
      </w:r>
      <w:proofErr w:type="spellEnd"/>
      <w:r w:rsidRPr="00BE752F">
        <w:t xml:space="preserve"> | Juggy |</w:t>
      </w:r>
    </w:p>
    <w:p w14:paraId="586F757F" w14:textId="77777777" w:rsidR="00000000" w:rsidRPr="00BE752F" w:rsidRDefault="00000000">
      <w:r w:rsidRPr="00BE752F">
        <w:t xml:space="preserve">Jughead | Jugnu | Jugroop | </w:t>
      </w:r>
      <w:proofErr w:type="spellStart"/>
      <w:r w:rsidRPr="00BE752F">
        <w:t>Jugveer</w:t>
      </w:r>
      <w:proofErr w:type="spellEnd"/>
      <w:r w:rsidRPr="00BE752F">
        <w:t xml:space="preserve"> | Juha | Juhana | Juhi | </w:t>
      </w:r>
      <w:proofErr w:type="spellStart"/>
      <w:r w:rsidRPr="00BE752F">
        <w:t>Juhshiun</w:t>
      </w:r>
      <w:proofErr w:type="spellEnd"/>
      <w:r w:rsidRPr="00BE752F">
        <w:t xml:space="preserve"> | Jui | Juice | Juin | Jujhar | Juji | Juju | Jujuan | Juka | Juke | Jukka | Jul | Julan</w:t>
      </w:r>
    </w:p>
    <w:p w14:paraId="46FB6E71" w14:textId="77777777" w:rsidR="00000000" w:rsidRPr="00BE752F" w:rsidRDefault="00000000">
      <w:r w:rsidRPr="00BE752F">
        <w:t xml:space="preserve">| Julane | Jule | Julean | Julen | Julep | Jules | Julet | Julette | Juley | Juli | Julia | Julian | Juliana | Juliani | Julianna | Julianne | Juliano | </w:t>
      </w:r>
      <w:proofErr w:type="spellStart"/>
      <w:r w:rsidRPr="00BE752F">
        <w:t>Julianto</w:t>
      </w:r>
      <w:proofErr w:type="spellEnd"/>
      <w:r w:rsidRPr="00BE752F">
        <w:t xml:space="preserve"> |</w:t>
      </w:r>
    </w:p>
    <w:p w14:paraId="36C8AEB5" w14:textId="77777777" w:rsidR="00000000" w:rsidRPr="00BE752F" w:rsidRDefault="00000000">
      <w:r w:rsidRPr="00BE752F">
        <w:t>Julianus | Julice | Julide | Julie | Julieanne | Julien | Juliene | Julienn | Julienne | Juliet | Julin | Julio | Julisha | Julius | Julle | Jullian | Jullien | Jullin |</w:t>
      </w:r>
    </w:p>
    <w:p w14:paraId="4BE31E6F" w14:textId="77777777" w:rsidR="00000000" w:rsidRPr="00BE752F" w:rsidRDefault="00000000">
      <w:proofErr w:type="spellStart"/>
      <w:r w:rsidRPr="00BE752F">
        <w:t>Julon</w:t>
      </w:r>
      <w:proofErr w:type="spellEnd"/>
      <w:r w:rsidRPr="00BE752F">
        <w:t xml:space="preserve"> | Julot | July | Julyan | Jum | Juma | Jumaane | Jumana | Jumanah | Jumanji | Jumbo | Jumel | Jumoke | Jumper | Jumpy | Jun | Juna | Junaid |</w:t>
      </w:r>
    </w:p>
    <w:p w14:paraId="63136981" w14:textId="77777777" w:rsidR="00000000" w:rsidRPr="00BE752F" w:rsidRDefault="00000000">
      <w:r w:rsidRPr="00BE752F">
        <w:t xml:space="preserve">Junas | June | Juneau | Junebug | </w:t>
      </w:r>
      <w:proofErr w:type="spellStart"/>
      <w:r w:rsidRPr="00BE752F">
        <w:t>Juneho</w:t>
      </w:r>
      <w:proofErr w:type="spellEnd"/>
      <w:r w:rsidRPr="00BE752F">
        <w:t xml:space="preserve"> | Junel | Junell | Jung | Jungwoo | Juni | Junice | Junie | Junien | Junior | Juniper | Junis | </w:t>
      </w:r>
      <w:proofErr w:type="spellStart"/>
      <w:r w:rsidRPr="00BE752F">
        <w:t>Junisa</w:t>
      </w:r>
      <w:proofErr w:type="spellEnd"/>
      <w:r w:rsidRPr="00BE752F">
        <w:t xml:space="preserve"> | </w:t>
      </w:r>
      <w:proofErr w:type="spellStart"/>
      <w:r w:rsidRPr="00BE752F">
        <w:t>JunJun</w:t>
      </w:r>
      <w:proofErr w:type="spellEnd"/>
      <w:r w:rsidRPr="00BE752F">
        <w:t xml:space="preserve"> |</w:t>
      </w:r>
    </w:p>
    <w:p w14:paraId="7AC36A41" w14:textId="77777777" w:rsidR="00000000" w:rsidRPr="00BE752F" w:rsidRDefault="00000000">
      <w:proofErr w:type="spellStart"/>
      <w:r w:rsidRPr="00BE752F">
        <w:t>Junkei</w:t>
      </w:r>
      <w:proofErr w:type="spellEnd"/>
      <w:r w:rsidRPr="00BE752F">
        <w:t xml:space="preserve"> | Junko | Junkyard | </w:t>
      </w:r>
      <w:proofErr w:type="spellStart"/>
      <w:r w:rsidRPr="00BE752F">
        <w:t>Junli</w:t>
      </w:r>
      <w:proofErr w:type="spellEnd"/>
      <w:r w:rsidRPr="00BE752F">
        <w:t xml:space="preserve"> | </w:t>
      </w:r>
      <w:proofErr w:type="spellStart"/>
      <w:r w:rsidRPr="00BE752F">
        <w:t>Junlin</w:t>
      </w:r>
      <w:proofErr w:type="spellEnd"/>
      <w:r w:rsidRPr="00BE752F">
        <w:t xml:space="preserve"> | </w:t>
      </w:r>
      <w:proofErr w:type="spellStart"/>
      <w:r w:rsidRPr="00BE752F">
        <w:t>Junlyn</w:t>
      </w:r>
      <w:proofErr w:type="spellEnd"/>
      <w:r w:rsidRPr="00BE752F">
        <w:t xml:space="preserve"> | </w:t>
      </w:r>
      <w:proofErr w:type="spellStart"/>
      <w:r w:rsidRPr="00BE752F">
        <w:t>Junmeng</w:t>
      </w:r>
      <w:proofErr w:type="spellEnd"/>
      <w:r w:rsidRPr="00BE752F">
        <w:t xml:space="preserve"> | Junnie | </w:t>
      </w:r>
      <w:proofErr w:type="spellStart"/>
      <w:r w:rsidRPr="00BE752F">
        <w:t>Junnifer</w:t>
      </w:r>
      <w:proofErr w:type="spellEnd"/>
      <w:r w:rsidRPr="00BE752F">
        <w:t xml:space="preserve"> | </w:t>
      </w:r>
      <w:proofErr w:type="spellStart"/>
      <w:r w:rsidRPr="00BE752F">
        <w:t>Junnosuke</w:t>
      </w:r>
      <w:proofErr w:type="spellEnd"/>
      <w:r w:rsidRPr="00BE752F">
        <w:t xml:space="preserve"> | Junny | Juno | Junpei | </w:t>
      </w:r>
      <w:proofErr w:type="spellStart"/>
      <w:r w:rsidRPr="00BE752F">
        <w:t>Junu</w:t>
      </w:r>
      <w:proofErr w:type="spellEnd"/>
      <w:r w:rsidRPr="00BE752F">
        <w:t xml:space="preserve"> | Juny | Junyi | Jupiter |</w:t>
      </w:r>
    </w:p>
    <w:p w14:paraId="35D02B23" w14:textId="77777777" w:rsidR="00000000" w:rsidRPr="00BE752F" w:rsidRDefault="00000000">
      <w:proofErr w:type="spellStart"/>
      <w:r w:rsidRPr="00BE752F">
        <w:t>Jupri</w:t>
      </w:r>
      <w:proofErr w:type="spellEnd"/>
      <w:r w:rsidRPr="00BE752F">
        <w:t xml:space="preserve"> | Jura | Jurate | Jure | </w:t>
      </w:r>
      <w:proofErr w:type="spellStart"/>
      <w:r w:rsidRPr="00BE752F">
        <w:t>Jurgaghan</w:t>
      </w:r>
      <w:proofErr w:type="spellEnd"/>
      <w:r w:rsidRPr="00BE752F">
        <w:t xml:space="preserve"> | Juri | Jurian | Jurie | Jurjen | </w:t>
      </w:r>
      <w:proofErr w:type="spellStart"/>
      <w:r w:rsidRPr="00BE752F">
        <w:t>Jurke</w:t>
      </w:r>
      <w:proofErr w:type="spellEnd"/>
      <w:r w:rsidRPr="00BE752F">
        <w:t xml:space="preserve"> | Jurnee | Jurney | Jurre | Jury | Jus | Juska | </w:t>
      </w:r>
      <w:proofErr w:type="spellStart"/>
      <w:r w:rsidRPr="00BE752F">
        <w:t>Jussai</w:t>
      </w:r>
      <w:proofErr w:type="spellEnd"/>
      <w:r w:rsidRPr="00BE752F">
        <w:t xml:space="preserve"> | Jussi | Just | Justa |</w:t>
      </w:r>
    </w:p>
    <w:p w14:paraId="0E13AA5F" w14:textId="77777777" w:rsidR="00000000" w:rsidRPr="00BE752F" w:rsidRDefault="00000000">
      <w:r w:rsidRPr="00BE752F">
        <w:t xml:space="preserve">Juste | Justene | Justess | Justi | Justice | Justien | </w:t>
      </w:r>
      <w:proofErr w:type="spellStart"/>
      <w:r w:rsidRPr="00BE752F">
        <w:t>Justim</w:t>
      </w:r>
      <w:proofErr w:type="spellEnd"/>
      <w:r w:rsidRPr="00BE752F">
        <w:t xml:space="preserve"> | Justin | Justina | Justine | Justinian | Justinn | Justinus | Justis | Justise | Justiz | </w:t>
      </w:r>
      <w:proofErr w:type="spellStart"/>
      <w:r w:rsidRPr="00BE752F">
        <w:t>Justme</w:t>
      </w:r>
      <w:proofErr w:type="spellEnd"/>
      <w:r w:rsidRPr="00BE752F">
        <w:t xml:space="preserve"> |</w:t>
      </w:r>
    </w:p>
    <w:p w14:paraId="237BAB05" w14:textId="77777777" w:rsidR="00000000" w:rsidRPr="00BE752F" w:rsidRDefault="00000000">
      <w:r w:rsidRPr="00BE752F">
        <w:t xml:space="preserve">Juston | Justun | Justus | Justy | Justyce | Justyn | Justyne | </w:t>
      </w:r>
      <w:proofErr w:type="spellStart"/>
      <w:r w:rsidRPr="00BE752F">
        <w:t>Justynn</w:t>
      </w:r>
      <w:proofErr w:type="spellEnd"/>
      <w:r w:rsidRPr="00BE752F">
        <w:t xml:space="preserve"> | Juta | Jute | Jutra | Jutta | Juul | </w:t>
      </w:r>
      <w:proofErr w:type="spellStart"/>
      <w:r w:rsidRPr="00BE752F">
        <w:t>Juun</w:t>
      </w:r>
      <w:proofErr w:type="spellEnd"/>
      <w:r w:rsidRPr="00BE752F">
        <w:t xml:space="preserve"> | </w:t>
      </w:r>
      <w:proofErr w:type="spellStart"/>
      <w:r w:rsidRPr="00BE752F">
        <w:t>Juup</w:t>
      </w:r>
      <w:proofErr w:type="spellEnd"/>
      <w:r w:rsidRPr="00BE752F">
        <w:t xml:space="preserve"> | Juval | Juvan | Juvence | Juventas</w:t>
      </w:r>
    </w:p>
    <w:p w14:paraId="5A5CB49C" w14:textId="77777777" w:rsidR="00000000" w:rsidRPr="00BE752F" w:rsidRDefault="00000000">
      <w:r w:rsidRPr="00BE752F">
        <w:t xml:space="preserve">| </w:t>
      </w:r>
      <w:proofErr w:type="spellStart"/>
      <w:r w:rsidRPr="00BE752F">
        <w:t>Juvy</w:t>
      </w:r>
      <w:proofErr w:type="spellEnd"/>
      <w:r w:rsidRPr="00BE752F">
        <w:t xml:space="preserve"> | Juwan | Juwell | Juwon | </w:t>
      </w:r>
      <w:proofErr w:type="spellStart"/>
      <w:r w:rsidRPr="00BE752F">
        <w:t>Juyu</w:t>
      </w:r>
      <w:proofErr w:type="spellEnd"/>
      <w:r w:rsidRPr="00BE752F">
        <w:t xml:space="preserve"> | Juza | </w:t>
      </w:r>
      <w:proofErr w:type="spellStart"/>
      <w:r w:rsidRPr="00BE752F">
        <w:t>Juze</w:t>
      </w:r>
      <w:proofErr w:type="spellEnd"/>
      <w:r w:rsidRPr="00BE752F">
        <w:t xml:space="preserve"> | </w:t>
      </w:r>
      <w:proofErr w:type="spellStart"/>
      <w:r w:rsidRPr="00BE752F">
        <w:t>Jwahar</w:t>
      </w:r>
      <w:proofErr w:type="spellEnd"/>
      <w:r w:rsidRPr="00BE752F">
        <w:t xml:space="preserve"> | Jwahir | Jwala | Jwan | </w:t>
      </w:r>
      <w:proofErr w:type="spellStart"/>
      <w:r w:rsidRPr="00BE752F">
        <w:t>Jwathy</w:t>
      </w:r>
      <w:proofErr w:type="spellEnd"/>
      <w:r w:rsidRPr="00BE752F">
        <w:t xml:space="preserve"> | Jy | Jyan | </w:t>
      </w:r>
      <w:proofErr w:type="spellStart"/>
      <w:r w:rsidRPr="00BE752F">
        <w:t>Jydan</w:t>
      </w:r>
      <w:proofErr w:type="spellEnd"/>
      <w:r w:rsidRPr="00BE752F">
        <w:t xml:space="preserve"> | Jye | Jyestha | </w:t>
      </w:r>
      <w:proofErr w:type="spellStart"/>
      <w:r w:rsidRPr="00BE752F">
        <w:t>Jyhdong</w:t>
      </w:r>
      <w:proofErr w:type="spellEnd"/>
      <w:r w:rsidRPr="00BE752F">
        <w:t xml:space="preserve"> | </w:t>
      </w:r>
      <w:proofErr w:type="spellStart"/>
      <w:r w:rsidRPr="00BE752F">
        <w:t>Jyi</w:t>
      </w:r>
      <w:proofErr w:type="spellEnd"/>
      <w:r w:rsidRPr="00BE752F">
        <w:t xml:space="preserve"> | Jyl |</w:t>
      </w:r>
    </w:p>
    <w:p w14:paraId="31899DB0" w14:textId="77777777" w:rsidR="00000000" w:rsidRPr="00BE752F" w:rsidRDefault="00000000">
      <w:r w:rsidRPr="00BE752F">
        <w:t xml:space="preserve">Jylan | Jyles | Jylian | Jyll | Jyme | </w:t>
      </w:r>
      <w:proofErr w:type="spellStart"/>
      <w:r w:rsidRPr="00BE752F">
        <w:t>Jymmye</w:t>
      </w:r>
      <w:proofErr w:type="spellEnd"/>
      <w:r w:rsidRPr="00BE752F">
        <w:t xml:space="preserve"> | Jyn | </w:t>
      </w:r>
      <w:proofErr w:type="spellStart"/>
      <w:r w:rsidRPr="00BE752F">
        <w:t>Jynette</w:t>
      </w:r>
      <w:proofErr w:type="spellEnd"/>
      <w:r w:rsidRPr="00BE752F">
        <w:t xml:space="preserve"> | Jynx | Jyothi | Jyothsna | Jyoti | Jyotika | </w:t>
      </w:r>
      <w:proofErr w:type="spellStart"/>
      <w:r w:rsidRPr="00BE752F">
        <w:t>Jyotin</w:t>
      </w:r>
      <w:proofErr w:type="spellEnd"/>
      <w:r w:rsidRPr="00BE752F">
        <w:t xml:space="preserve"> | Jyotiprakash | Jyotsna | </w:t>
      </w:r>
      <w:proofErr w:type="spellStart"/>
      <w:r w:rsidRPr="00BE752F">
        <w:t>Jyun</w:t>
      </w:r>
      <w:proofErr w:type="spellEnd"/>
      <w:r w:rsidRPr="00BE752F">
        <w:t xml:space="preserve"> |</w:t>
      </w:r>
    </w:p>
    <w:p w14:paraId="07733AB0" w14:textId="77777777" w:rsidR="00000000" w:rsidRPr="00BE752F" w:rsidRDefault="00000000">
      <w:proofErr w:type="spellStart"/>
      <w:r w:rsidRPr="00BE752F">
        <w:t>Jyuncheng</w:t>
      </w:r>
      <w:proofErr w:type="spellEnd"/>
      <w:r w:rsidRPr="00BE752F">
        <w:t xml:space="preserve"> | </w:t>
      </w:r>
      <w:proofErr w:type="spellStart"/>
      <w:r w:rsidRPr="00BE752F">
        <w:t>Jyuo</w:t>
      </w:r>
      <w:proofErr w:type="spellEnd"/>
      <w:r w:rsidRPr="00BE752F">
        <w:t xml:space="preserve"> |</w:t>
      </w:r>
    </w:p>
    <w:p w14:paraId="6A9F2BEE" w14:textId="77777777" w:rsidR="00000000" w:rsidRPr="00BE752F" w:rsidRDefault="00000000"/>
    <w:p w14:paraId="776539ED" w14:textId="77777777" w:rsidR="00000000" w:rsidRPr="00BE752F" w:rsidRDefault="00000000">
      <w:r w:rsidRPr="00BE752F">
        <w:t>K</w:t>
      </w:r>
    </w:p>
    <w:p w14:paraId="016C2B98" w14:textId="77777777" w:rsidR="00000000" w:rsidRPr="00BE752F" w:rsidRDefault="00000000"/>
    <w:p w14:paraId="2DD10850" w14:textId="77777777" w:rsidR="00000000" w:rsidRPr="00BE752F" w:rsidRDefault="00000000">
      <w:r w:rsidRPr="00BE752F">
        <w:t xml:space="preserve">K | </w:t>
      </w:r>
      <w:proofErr w:type="spellStart"/>
      <w:r w:rsidRPr="00BE752F">
        <w:t>K'iia</w:t>
      </w:r>
      <w:proofErr w:type="spellEnd"/>
      <w:r w:rsidRPr="00BE752F">
        <w:t xml:space="preserve"> | </w:t>
      </w:r>
      <w:proofErr w:type="spellStart"/>
      <w:r w:rsidRPr="00BE752F">
        <w:t>K'iynn</w:t>
      </w:r>
      <w:proofErr w:type="spellEnd"/>
      <w:r w:rsidRPr="00BE752F">
        <w:t xml:space="preserve"> | </w:t>
      </w:r>
      <w:proofErr w:type="spellStart"/>
      <w:r w:rsidRPr="00BE752F">
        <w:t>K'lyn</w:t>
      </w:r>
      <w:proofErr w:type="spellEnd"/>
      <w:r w:rsidRPr="00BE752F">
        <w:t xml:space="preserve"> | </w:t>
      </w:r>
      <w:proofErr w:type="spellStart"/>
      <w:r w:rsidRPr="00BE752F">
        <w:t>K'Von</w:t>
      </w:r>
      <w:proofErr w:type="spellEnd"/>
      <w:r w:rsidRPr="00BE752F">
        <w:t xml:space="preserve"> | Ka | </w:t>
      </w:r>
      <w:proofErr w:type="spellStart"/>
      <w:r w:rsidRPr="00BE752F">
        <w:t>Ka'aona</w:t>
      </w:r>
      <w:proofErr w:type="spellEnd"/>
      <w:r w:rsidRPr="00BE752F">
        <w:t xml:space="preserve"> | </w:t>
      </w:r>
      <w:proofErr w:type="spellStart"/>
      <w:r w:rsidRPr="00BE752F">
        <w:t>Ka'ike'apona</w:t>
      </w:r>
      <w:proofErr w:type="spellEnd"/>
      <w:r w:rsidRPr="00BE752F">
        <w:t xml:space="preserve"> | </w:t>
      </w:r>
      <w:proofErr w:type="spellStart"/>
      <w:r w:rsidRPr="00BE752F">
        <w:t>Ka'ilinemo</w:t>
      </w:r>
      <w:proofErr w:type="spellEnd"/>
      <w:r w:rsidRPr="00BE752F">
        <w:t xml:space="preserve"> | Kaaliya | Kaalki | Kaamran | Kaan | Kaanan | Kaaran | Kaare |</w:t>
      </w:r>
    </w:p>
    <w:p w14:paraId="4738B157" w14:textId="77777777" w:rsidR="00000000" w:rsidRPr="00BE752F" w:rsidRDefault="00000000">
      <w:r w:rsidRPr="00BE752F">
        <w:t>Kaarin | Kaarle | Kaashi | Kaat | Kaatje | Kaawhia | Kaba | Kabeera | Kabel | Kabi | Kabibe | Kabili | Kabir | Kabonero | Kabonesa |</w:t>
      </w:r>
    </w:p>
    <w:p w14:paraId="64F8387F" w14:textId="77777777" w:rsidR="00000000" w:rsidRPr="00BE752F" w:rsidRDefault="00000000">
      <w:proofErr w:type="spellStart"/>
      <w:r w:rsidRPr="00BE752F">
        <w:t>Kaboobie</w:t>
      </w:r>
      <w:proofErr w:type="spellEnd"/>
      <w:r w:rsidRPr="00BE752F">
        <w:t xml:space="preserve"> | Kabra | Kabri | </w:t>
      </w:r>
      <w:proofErr w:type="spellStart"/>
      <w:r w:rsidRPr="00BE752F">
        <w:t>Kabujiya</w:t>
      </w:r>
      <w:proofErr w:type="spellEnd"/>
      <w:r w:rsidRPr="00BE752F">
        <w:t xml:space="preserve"> | Kabuki | Kabul | Kabuli | Kabutar | Kabuto | </w:t>
      </w:r>
      <w:proofErr w:type="spellStart"/>
      <w:r w:rsidRPr="00BE752F">
        <w:t>Kabutops</w:t>
      </w:r>
      <w:proofErr w:type="spellEnd"/>
      <w:r w:rsidRPr="00BE752F">
        <w:t xml:space="preserve"> | Kaca | Kace | Kacee | Kacela | Kacey |</w:t>
      </w:r>
    </w:p>
    <w:p w14:paraId="219C5939" w14:textId="77777777" w:rsidR="00000000" w:rsidRPr="00BE752F" w:rsidRDefault="00000000">
      <w:r w:rsidRPr="00BE752F">
        <w:t xml:space="preserve">Kache | Kachwaha | Kaci | Kacie | </w:t>
      </w:r>
      <w:proofErr w:type="spellStart"/>
      <w:r w:rsidRPr="00BE752F">
        <w:t>Kactus</w:t>
      </w:r>
      <w:proofErr w:type="spellEnd"/>
      <w:r w:rsidRPr="00BE752F">
        <w:t xml:space="preserve"> | </w:t>
      </w:r>
      <w:proofErr w:type="spellStart"/>
      <w:r w:rsidRPr="00BE752F">
        <w:t>Kacusa</w:t>
      </w:r>
      <w:proofErr w:type="spellEnd"/>
      <w:r w:rsidRPr="00BE752F">
        <w:t xml:space="preserve"> | Kacy | Kada | </w:t>
      </w:r>
      <w:proofErr w:type="spellStart"/>
      <w:r w:rsidRPr="00BE752F">
        <w:t>Kadabra</w:t>
      </w:r>
      <w:proofErr w:type="spellEnd"/>
      <w:r w:rsidRPr="00BE752F">
        <w:t xml:space="preserve"> | Kadah | </w:t>
      </w:r>
      <w:proofErr w:type="spellStart"/>
      <w:r w:rsidRPr="00BE752F">
        <w:t>Kadaijah</w:t>
      </w:r>
      <w:proofErr w:type="spellEnd"/>
      <w:r w:rsidRPr="00BE752F">
        <w:t xml:space="preserve"> | Kadak | Kadal | Kadali | Kadamba |</w:t>
      </w:r>
    </w:p>
    <w:p w14:paraId="0617A791" w14:textId="77777777" w:rsidR="00000000" w:rsidRPr="00BE752F" w:rsidRDefault="00000000">
      <w:r w:rsidRPr="00BE752F">
        <w:t>Kadambi | Kadambini | Kadamuddi | Kade | Kadee | Kadeem | Kadeen | Kadek | Kaden | Kadence | Kadenze | Kader | Kadesh | Kadi |</w:t>
      </w:r>
    </w:p>
    <w:p w14:paraId="54842092" w14:textId="77777777" w:rsidR="00000000" w:rsidRPr="00BE752F" w:rsidRDefault="00000000">
      <w:r w:rsidRPr="00BE752F">
        <w:t xml:space="preserve">Kadia | Kadian | Kadin | Kadine | Kadir | Kadiri | Kadis | Kadison | Kadowaki | Kadri | Kadrian | Kadrie | </w:t>
      </w:r>
      <w:proofErr w:type="spellStart"/>
      <w:r w:rsidRPr="00BE752F">
        <w:t>Kadrin</w:t>
      </w:r>
      <w:proofErr w:type="spellEnd"/>
      <w:r w:rsidRPr="00BE752F">
        <w:t xml:space="preserve"> | Kadriye | Kadry | Kadu |</w:t>
      </w:r>
    </w:p>
    <w:p w14:paraId="6BE25209" w14:textId="77777777" w:rsidR="00000000" w:rsidRPr="00BE752F" w:rsidRDefault="00000000">
      <w:r w:rsidRPr="00BE752F">
        <w:t xml:space="preserve">Kady | Kadyn | </w:t>
      </w:r>
      <w:proofErr w:type="spellStart"/>
      <w:r w:rsidRPr="00BE752F">
        <w:t>Kadyne</w:t>
      </w:r>
      <w:proofErr w:type="spellEnd"/>
      <w:r w:rsidRPr="00BE752F">
        <w:t xml:space="preserve"> | Kae | Kaea | </w:t>
      </w:r>
      <w:proofErr w:type="spellStart"/>
      <w:r w:rsidRPr="00BE752F">
        <w:t>Kaebi</w:t>
      </w:r>
      <w:proofErr w:type="spellEnd"/>
      <w:r w:rsidRPr="00BE752F">
        <w:t xml:space="preserve"> | Kaecey | Kaede | Kaedee | Kaedyn | Kaegan | </w:t>
      </w:r>
      <w:proofErr w:type="spellStart"/>
      <w:r w:rsidRPr="00BE752F">
        <w:t>Kaehukai</w:t>
      </w:r>
      <w:proofErr w:type="spellEnd"/>
      <w:r w:rsidRPr="00BE752F">
        <w:t xml:space="preserve"> | Kael | Kaela | Kaelan | Kaelani |</w:t>
      </w:r>
    </w:p>
    <w:p w14:paraId="64720AAB" w14:textId="77777777" w:rsidR="00000000" w:rsidRPr="00BE752F" w:rsidRDefault="00000000">
      <w:r w:rsidRPr="00BE752F">
        <w:t xml:space="preserve">Kaele | Kaelen | Kaelin | </w:t>
      </w:r>
      <w:proofErr w:type="spellStart"/>
      <w:r w:rsidRPr="00BE752F">
        <w:t>Kaellen</w:t>
      </w:r>
      <w:proofErr w:type="spellEnd"/>
      <w:r w:rsidRPr="00BE752F">
        <w:t xml:space="preserve"> | Kaelon | Kaelyn | Kaemen | Kaen | Kaena | Kaeo | Kaer | </w:t>
      </w:r>
      <w:proofErr w:type="spellStart"/>
      <w:r w:rsidRPr="00BE752F">
        <w:t>Kaeru</w:t>
      </w:r>
      <w:proofErr w:type="spellEnd"/>
      <w:r w:rsidRPr="00BE752F">
        <w:t xml:space="preserve"> | Kaery | Kaese | Kaesey | </w:t>
      </w:r>
      <w:proofErr w:type="spellStart"/>
      <w:r w:rsidRPr="00BE752F">
        <w:t>Kaesy</w:t>
      </w:r>
      <w:proofErr w:type="spellEnd"/>
      <w:r w:rsidRPr="00BE752F">
        <w:t xml:space="preserve"> | </w:t>
      </w:r>
      <w:proofErr w:type="spellStart"/>
      <w:r w:rsidRPr="00BE752F">
        <w:t>Kaeti</w:t>
      </w:r>
      <w:proofErr w:type="spellEnd"/>
    </w:p>
    <w:p w14:paraId="06103571" w14:textId="77777777" w:rsidR="00000000" w:rsidRPr="00BE752F" w:rsidRDefault="00000000">
      <w:r w:rsidRPr="00BE752F">
        <w:t xml:space="preserve">| </w:t>
      </w:r>
      <w:proofErr w:type="spellStart"/>
      <w:r w:rsidRPr="00BE752F">
        <w:t>Kaeva</w:t>
      </w:r>
      <w:proofErr w:type="spellEnd"/>
      <w:r w:rsidRPr="00BE752F">
        <w:t xml:space="preserve"> | </w:t>
      </w:r>
      <w:proofErr w:type="spellStart"/>
      <w:r w:rsidRPr="00BE752F">
        <w:t>Kaevin</w:t>
      </w:r>
      <w:proofErr w:type="spellEnd"/>
      <w:r w:rsidRPr="00BE752F">
        <w:t xml:space="preserve"> | Kafi | Kafka | Kagami | Kagan | </w:t>
      </w:r>
      <w:proofErr w:type="spellStart"/>
      <w:r w:rsidRPr="00BE752F">
        <w:t>Kagato</w:t>
      </w:r>
      <w:proofErr w:type="spellEnd"/>
      <w:r w:rsidRPr="00BE752F">
        <w:t xml:space="preserve"> | </w:t>
      </w:r>
      <w:proofErr w:type="spellStart"/>
      <w:r w:rsidRPr="00BE752F">
        <w:t>Kageharu</w:t>
      </w:r>
      <w:proofErr w:type="spellEnd"/>
      <w:r w:rsidRPr="00BE752F">
        <w:t xml:space="preserve"> | </w:t>
      </w:r>
      <w:proofErr w:type="spellStart"/>
      <w:r w:rsidRPr="00BE752F">
        <w:t>Kagemasa</w:t>
      </w:r>
      <w:proofErr w:type="spellEnd"/>
      <w:r w:rsidRPr="00BE752F">
        <w:t xml:space="preserve"> | </w:t>
      </w:r>
      <w:proofErr w:type="spellStart"/>
      <w:r w:rsidRPr="00BE752F">
        <w:t>Kagemusha</w:t>
      </w:r>
      <w:proofErr w:type="spellEnd"/>
      <w:r w:rsidRPr="00BE752F">
        <w:t xml:space="preserve"> | Kagen | </w:t>
      </w:r>
      <w:proofErr w:type="spellStart"/>
      <w:r w:rsidRPr="00BE752F">
        <w:t>Kagi</w:t>
      </w:r>
      <w:proofErr w:type="spellEnd"/>
      <w:r w:rsidRPr="00BE752F">
        <w:t xml:space="preserve"> | Kagiso | Kaha | </w:t>
      </w:r>
      <w:proofErr w:type="spellStart"/>
      <w:r w:rsidRPr="00BE752F">
        <w:t>Kaha'aheo</w:t>
      </w:r>
      <w:proofErr w:type="spellEnd"/>
      <w:r w:rsidRPr="00BE752F">
        <w:t xml:space="preserve"> |</w:t>
      </w:r>
    </w:p>
    <w:p w14:paraId="36DED212" w14:textId="77777777" w:rsidR="00000000" w:rsidRPr="00BE752F" w:rsidRDefault="00000000">
      <w:proofErr w:type="spellStart"/>
      <w:r w:rsidRPr="00BE752F">
        <w:t>Kahakuokahale</w:t>
      </w:r>
      <w:proofErr w:type="spellEnd"/>
      <w:r w:rsidRPr="00BE752F">
        <w:t xml:space="preserve"> | Kahale | Kahali | Kahalin | Kahan | Kahana | Kahanu | Kahari | Kahawai | </w:t>
      </w:r>
      <w:proofErr w:type="spellStart"/>
      <w:r w:rsidRPr="00BE752F">
        <w:t>Kahei</w:t>
      </w:r>
      <w:proofErr w:type="spellEnd"/>
      <w:r w:rsidRPr="00BE752F">
        <w:t xml:space="preserve"> | </w:t>
      </w:r>
      <w:proofErr w:type="spellStart"/>
      <w:r w:rsidRPr="00BE752F">
        <w:t>Kaheka</w:t>
      </w:r>
      <w:proofErr w:type="spellEnd"/>
      <w:r w:rsidRPr="00BE752F">
        <w:t xml:space="preserve"> | </w:t>
      </w:r>
      <w:proofErr w:type="spellStart"/>
      <w:r w:rsidRPr="00BE752F">
        <w:t>Kaheka'alohi</w:t>
      </w:r>
      <w:proofErr w:type="spellEnd"/>
      <w:r w:rsidRPr="00BE752F">
        <w:t xml:space="preserve"> | Kahel |</w:t>
      </w:r>
    </w:p>
    <w:p w14:paraId="1D2DC1DA" w14:textId="77777777" w:rsidR="00000000" w:rsidRPr="00BE752F" w:rsidRDefault="00000000">
      <w:proofErr w:type="spellStart"/>
      <w:r w:rsidRPr="00BE752F">
        <w:t>Kahelemeakua</w:t>
      </w:r>
      <w:proofErr w:type="spellEnd"/>
      <w:r w:rsidRPr="00BE752F">
        <w:t xml:space="preserve"> | </w:t>
      </w:r>
      <w:proofErr w:type="spellStart"/>
      <w:r w:rsidRPr="00BE752F">
        <w:t>KahFree</w:t>
      </w:r>
      <w:proofErr w:type="spellEnd"/>
      <w:r w:rsidRPr="00BE752F">
        <w:t xml:space="preserve"> | Kahi | Kahill | Kahin | Kahini | Kahl | Kahlan | Kahle | Kahlee | Kahlen | Kahler | Kahli | Kahlia | Kahlie | Kahlil |</w:t>
      </w:r>
    </w:p>
    <w:p w14:paraId="7F727C58" w14:textId="77777777" w:rsidR="00000000" w:rsidRPr="00BE752F" w:rsidRDefault="00000000">
      <w:r w:rsidRPr="00BE752F">
        <w:t xml:space="preserve">Kahlin | Kahlua | Kahn | Kaho | </w:t>
      </w:r>
      <w:proofErr w:type="spellStart"/>
      <w:r w:rsidRPr="00BE752F">
        <w:t>Kahoaalohakupa'a</w:t>
      </w:r>
      <w:proofErr w:type="spellEnd"/>
      <w:r w:rsidRPr="00BE752F">
        <w:t xml:space="preserve"> | Kahoku | </w:t>
      </w:r>
      <w:proofErr w:type="spellStart"/>
      <w:r w:rsidRPr="00BE752F">
        <w:t>Kahren</w:t>
      </w:r>
      <w:proofErr w:type="spellEnd"/>
      <w:r w:rsidRPr="00BE752F">
        <w:t xml:space="preserve"> | Kahri | </w:t>
      </w:r>
      <w:proofErr w:type="spellStart"/>
      <w:r w:rsidRPr="00BE752F">
        <w:t>Kahrkana</w:t>
      </w:r>
      <w:proofErr w:type="spellEnd"/>
      <w:r w:rsidRPr="00BE752F">
        <w:t xml:space="preserve"> | Kahu | Kahua | Kahuna | Kahurangi | </w:t>
      </w:r>
      <w:proofErr w:type="spellStart"/>
      <w:r w:rsidRPr="00BE752F">
        <w:t>Kahyana</w:t>
      </w:r>
      <w:proofErr w:type="spellEnd"/>
      <w:r w:rsidRPr="00BE752F">
        <w:t xml:space="preserve"> |</w:t>
      </w:r>
    </w:p>
    <w:p w14:paraId="661925FE" w14:textId="77777777" w:rsidR="00000000" w:rsidRPr="00BE752F" w:rsidRDefault="00000000">
      <w:r w:rsidRPr="00BE752F">
        <w:t xml:space="preserve">Kai | Kaia | Kaicey | Kaid | Kaide | Kaiden | Kaidi | Kaidin | Kaido | Kaidon | Kaidyn | Kaie | Kaiea | Kaigan | Kaighin | </w:t>
      </w:r>
      <w:proofErr w:type="spellStart"/>
      <w:r w:rsidRPr="00BE752F">
        <w:t>Kaih</w:t>
      </w:r>
      <w:proofErr w:type="spellEnd"/>
      <w:r w:rsidRPr="00BE752F">
        <w:t xml:space="preserve"> | Kaihau | Kaihe</w:t>
      </w:r>
    </w:p>
    <w:p w14:paraId="6DD35C02" w14:textId="77777777" w:rsidR="00000000" w:rsidRPr="00BE752F" w:rsidRDefault="00000000">
      <w:r w:rsidRPr="00BE752F">
        <w:t xml:space="preserve">| Kaihekoa | Kaii | Kaijah | </w:t>
      </w:r>
      <w:proofErr w:type="spellStart"/>
      <w:r w:rsidRPr="00BE752F">
        <w:t>KaiJe</w:t>
      </w:r>
      <w:proofErr w:type="spellEnd"/>
      <w:r w:rsidRPr="00BE752F">
        <w:t xml:space="preserve"> | Kaika | Kaikala | Kaikini | Kaikura | Kail | Kaila | </w:t>
      </w:r>
      <w:proofErr w:type="spellStart"/>
      <w:r w:rsidRPr="00BE752F">
        <w:t>Kailahi</w:t>
      </w:r>
      <w:proofErr w:type="spellEnd"/>
      <w:r w:rsidRPr="00BE752F">
        <w:t xml:space="preserve"> | Kailan | Kailana | Kailani | Kailas | Kailash |</w:t>
      </w:r>
    </w:p>
    <w:p w14:paraId="607DB7A7" w14:textId="77777777" w:rsidR="00000000" w:rsidRPr="00BE752F" w:rsidRDefault="00000000">
      <w:r w:rsidRPr="00BE752F">
        <w:t xml:space="preserve">Kailasha | </w:t>
      </w:r>
      <w:proofErr w:type="spellStart"/>
      <w:r w:rsidRPr="00BE752F">
        <w:t>Kailauni</w:t>
      </w:r>
      <w:proofErr w:type="spellEnd"/>
      <w:r w:rsidRPr="00BE752F">
        <w:t xml:space="preserve"> | Kaile | Kailee | Kailei | Kailen | Kailene | Kailer | Kailey | Kaili | Kailin | Kailing | Kailli | Kailon | Kailor | Kailua | Kailyn |</w:t>
      </w:r>
    </w:p>
    <w:p w14:paraId="51FB767B" w14:textId="77777777" w:rsidR="00000000" w:rsidRPr="00BE752F" w:rsidRDefault="00000000">
      <w:proofErr w:type="spellStart"/>
      <w:r w:rsidRPr="00BE752F">
        <w:t>Kaimalie</w:t>
      </w:r>
      <w:proofErr w:type="spellEnd"/>
      <w:r w:rsidRPr="00BE752F">
        <w:t xml:space="preserve"> | Kaimana | Kaimi | Kain | Kaina | Kainan | </w:t>
      </w:r>
      <w:proofErr w:type="spellStart"/>
      <w:r w:rsidRPr="00BE752F">
        <w:t>Kainaya</w:t>
      </w:r>
      <w:proofErr w:type="spellEnd"/>
      <w:r w:rsidRPr="00BE752F">
        <w:t xml:space="preserve"> | Kainda | Kaine | Kaingaroa | Kaino | Kainoa | </w:t>
      </w:r>
      <w:proofErr w:type="spellStart"/>
      <w:r w:rsidRPr="00BE752F">
        <w:t>Kaioh</w:t>
      </w:r>
      <w:proofErr w:type="spellEnd"/>
      <w:r w:rsidRPr="00BE752F">
        <w:t xml:space="preserve"> | Kaiolohia | Kaipara |</w:t>
      </w:r>
    </w:p>
    <w:p w14:paraId="36FD2D58" w14:textId="77777777" w:rsidR="00000000" w:rsidRPr="00BE752F" w:rsidRDefault="00000000">
      <w:r w:rsidRPr="00BE752F">
        <w:t xml:space="preserve">Kaipo | Kaira | Kairah | Kaire | Kairee | Kairi | Kairo | Kairos | Kais | Kaisa | </w:t>
      </w:r>
      <w:proofErr w:type="spellStart"/>
      <w:r w:rsidRPr="00BE752F">
        <w:t>Kaisara</w:t>
      </w:r>
      <w:proofErr w:type="spellEnd"/>
      <w:r w:rsidRPr="00BE752F">
        <w:t xml:space="preserve"> | Kaisei | Kaiser | Kaisey | Kaisha | Kaishawn | </w:t>
      </w:r>
      <w:proofErr w:type="spellStart"/>
      <w:r w:rsidRPr="00BE752F">
        <w:t>Kaishe</w:t>
      </w:r>
      <w:proofErr w:type="spellEnd"/>
      <w:r w:rsidRPr="00BE752F">
        <w:t xml:space="preserve"> |</w:t>
      </w:r>
    </w:p>
    <w:p w14:paraId="29C14896" w14:textId="77777777" w:rsidR="00000000" w:rsidRPr="00BE752F" w:rsidRDefault="00000000">
      <w:proofErr w:type="spellStart"/>
      <w:r w:rsidRPr="00BE752F">
        <w:t>Kaistern</w:t>
      </w:r>
      <w:proofErr w:type="spellEnd"/>
      <w:r w:rsidRPr="00BE752F">
        <w:t xml:space="preserve"> | Kaisth | Kaiston | Kaiten | Kaith | Kaitlin | Kaitlyn | Kaiu | Kaivalya | Kaivon | </w:t>
      </w:r>
      <w:proofErr w:type="spellStart"/>
      <w:r w:rsidRPr="00BE752F">
        <w:t>Kaiwah</w:t>
      </w:r>
      <w:proofErr w:type="spellEnd"/>
      <w:r w:rsidRPr="00BE752F">
        <w:t xml:space="preserve"> | Kaiwen | Kaiyu | Kaizen | Kaj | Kaja |</w:t>
      </w:r>
    </w:p>
    <w:p w14:paraId="770A5E22" w14:textId="77777777" w:rsidR="00000000" w:rsidRPr="00BE752F" w:rsidRDefault="00000000">
      <w:r w:rsidRPr="00BE752F">
        <w:t xml:space="preserve">Kajah | Kajal | Kajan | Kaji | </w:t>
      </w:r>
      <w:proofErr w:type="spellStart"/>
      <w:r w:rsidRPr="00BE752F">
        <w:t>Kajin</w:t>
      </w:r>
      <w:proofErr w:type="spellEnd"/>
      <w:r w:rsidRPr="00BE752F">
        <w:t xml:space="preserve"> | Kajira | Kajo | Kajol | Kajsa | Kajtek | Kajuan | Kajun | Kak | Kaka | Kakapa | Kakau | Kakde | Kaki |</w:t>
      </w:r>
    </w:p>
    <w:p w14:paraId="63CA2EAB" w14:textId="77777777" w:rsidR="00000000" w:rsidRPr="00BE752F" w:rsidRDefault="00000000">
      <w:proofErr w:type="spellStart"/>
      <w:r w:rsidRPr="00BE752F">
        <w:t>Kakielekea</w:t>
      </w:r>
      <w:proofErr w:type="spellEnd"/>
      <w:r w:rsidRPr="00BE752F">
        <w:t xml:space="preserve"> | </w:t>
      </w:r>
      <w:proofErr w:type="spellStart"/>
      <w:r w:rsidRPr="00BE752F">
        <w:t>Kakla</w:t>
      </w:r>
      <w:proofErr w:type="spellEnd"/>
      <w:r w:rsidRPr="00BE752F">
        <w:t xml:space="preserve"> | Kakou | </w:t>
      </w:r>
      <w:proofErr w:type="spellStart"/>
      <w:r w:rsidRPr="00BE752F">
        <w:t>Kaksonen</w:t>
      </w:r>
      <w:proofErr w:type="spellEnd"/>
      <w:r w:rsidRPr="00BE752F">
        <w:t xml:space="preserve"> | </w:t>
      </w:r>
      <w:proofErr w:type="spellStart"/>
      <w:r w:rsidRPr="00BE752F">
        <w:t>Kakumulani</w:t>
      </w:r>
      <w:proofErr w:type="spellEnd"/>
      <w:r w:rsidRPr="00BE752F">
        <w:t xml:space="preserve"> | Kakuna | </w:t>
      </w:r>
      <w:proofErr w:type="spellStart"/>
      <w:r w:rsidRPr="00BE752F">
        <w:t>Kakur</w:t>
      </w:r>
      <w:proofErr w:type="spellEnd"/>
      <w:r w:rsidRPr="00BE752F">
        <w:t xml:space="preserve"> | Kal | Kala | </w:t>
      </w:r>
      <w:proofErr w:type="spellStart"/>
      <w:r w:rsidRPr="00BE752F">
        <w:t>Kalabhiti</w:t>
      </w:r>
      <w:proofErr w:type="spellEnd"/>
      <w:r w:rsidRPr="00BE752F">
        <w:t xml:space="preserve"> | Kalae | </w:t>
      </w:r>
      <w:proofErr w:type="spellStart"/>
      <w:r w:rsidRPr="00BE752F">
        <w:t>Kalahan</w:t>
      </w:r>
      <w:proofErr w:type="spellEnd"/>
      <w:r w:rsidRPr="00BE752F">
        <w:t xml:space="preserve"> | Kalai | Kalaiah |</w:t>
      </w:r>
    </w:p>
    <w:p w14:paraId="5E6D3AC0" w14:textId="77777777" w:rsidR="00000000" w:rsidRPr="00BE752F" w:rsidRDefault="00000000">
      <w:r w:rsidRPr="00BE752F">
        <w:t xml:space="preserve">Kalaimagal | Kalaimani | </w:t>
      </w:r>
      <w:proofErr w:type="spellStart"/>
      <w:r w:rsidRPr="00BE752F">
        <w:t>Kalain</w:t>
      </w:r>
      <w:proofErr w:type="spellEnd"/>
      <w:r w:rsidRPr="00BE752F">
        <w:t xml:space="preserve"> | Kalala | Kalale | Kalam | Kalama | Kalamazoo | Kalan | Kalana | Kalanadhabhatla | Kalane | Kalanee | Kalani</w:t>
      </w:r>
    </w:p>
    <w:p w14:paraId="1F73AF6B" w14:textId="77777777" w:rsidR="00000000" w:rsidRPr="00BE752F" w:rsidRDefault="00000000">
      <w:r w:rsidRPr="00BE752F">
        <w:t xml:space="preserve">| Kalanidhi | Kalanie | </w:t>
      </w:r>
      <w:proofErr w:type="spellStart"/>
      <w:r w:rsidRPr="00BE752F">
        <w:t>Kalanna</w:t>
      </w:r>
      <w:proofErr w:type="spellEnd"/>
      <w:r w:rsidRPr="00BE752F">
        <w:t xml:space="preserve"> | Kalapi | Kalapriya | Kalar | Kalara | Kalari | Kalash | Kalavati | Kalay | Kalb | Kalbir | Kale | </w:t>
      </w:r>
      <w:proofErr w:type="spellStart"/>
      <w:r w:rsidRPr="00BE752F">
        <w:t>Kale'a</w:t>
      </w:r>
      <w:proofErr w:type="spellEnd"/>
      <w:r w:rsidRPr="00BE752F">
        <w:t xml:space="preserve"> | Kaleb |</w:t>
      </w:r>
    </w:p>
    <w:p w14:paraId="341D6347" w14:textId="77777777" w:rsidR="00000000" w:rsidRPr="00BE752F" w:rsidRDefault="00000000">
      <w:r w:rsidRPr="00BE752F">
        <w:t xml:space="preserve">Kalee | Kaleel | Kaleem | Kaleema | Kaleen | Kalei | Kaleidoscope | Kaleigh | </w:t>
      </w:r>
      <w:proofErr w:type="spellStart"/>
      <w:r w:rsidRPr="00BE752F">
        <w:t>Kaleissin</w:t>
      </w:r>
      <w:proofErr w:type="spellEnd"/>
      <w:r w:rsidRPr="00BE752F">
        <w:t xml:space="preserve"> | Kaleka | Kalela | Kalema | Kalen | </w:t>
      </w:r>
      <w:proofErr w:type="spellStart"/>
      <w:r w:rsidRPr="00BE752F">
        <w:t>Kalenn</w:t>
      </w:r>
      <w:proofErr w:type="spellEnd"/>
      <w:r w:rsidRPr="00BE752F">
        <w:t xml:space="preserve"> | Kaleo |</w:t>
      </w:r>
    </w:p>
    <w:p w14:paraId="6676789A" w14:textId="77777777" w:rsidR="00000000" w:rsidRPr="00BE752F" w:rsidRDefault="00000000">
      <w:r w:rsidRPr="00BE752F">
        <w:t xml:space="preserve">Kaler | </w:t>
      </w:r>
      <w:proofErr w:type="spellStart"/>
      <w:r w:rsidRPr="00BE752F">
        <w:t>Kalevie</w:t>
      </w:r>
      <w:proofErr w:type="spellEnd"/>
      <w:r w:rsidRPr="00BE752F">
        <w:t xml:space="preserve"> | Kaley | Kali | Kalia | Kaliappa | Kalib | Kalidas | Kalidasa | Kalidindi | Kalieh | Kalifa | Kalijah | Kalika | </w:t>
      </w:r>
      <w:proofErr w:type="spellStart"/>
      <w:r w:rsidRPr="00BE752F">
        <w:t>Kalikau</w:t>
      </w:r>
      <w:proofErr w:type="spellEnd"/>
      <w:r w:rsidRPr="00BE752F">
        <w:t xml:space="preserve"> |</w:t>
      </w:r>
    </w:p>
    <w:p w14:paraId="69FD95AB" w14:textId="77777777" w:rsidR="00000000" w:rsidRPr="00BE752F" w:rsidRDefault="00000000">
      <w:proofErr w:type="spellStart"/>
      <w:r w:rsidRPr="00BE752F">
        <w:t>Kalikohemolele</w:t>
      </w:r>
      <w:proofErr w:type="spellEnd"/>
      <w:r w:rsidRPr="00BE752F">
        <w:t xml:space="preserve"> | Kalila | </w:t>
      </w:r>
      <w:proofErr w:type="spellStart"/>
      <w:r w:rsidRPr="00BE752F">
        <w:t>Kalilea</w:t>
      </w:r>
      <w:proofErr w:type="spellEnd"/>
      <w:r w:rsidRPr="00BE752F">
        <w:t xml:space="preserve"> | </w:t>
      </w:r>
      <w:proofErr w:type="spellStart"/>
      <w:r w:rsidRPr="00BE752F">
        <w:t>Kalilinoe</w:t>
      </w:r>
      <w:proofErr w:type="spellEnd"/>
      <w:r w:rsidRPr="00BE752F">
        <w:t xml:space="preserve"> | </w:t>
      </w:r>
      <w:proofErr w:type="spellStart"/>
      <w:r w:rsidRPr="00BE752F">
        <w:t>KaliMa</w:t>
      </w:r>
      <w:proofErr w:type="spellEnd"/>
      <w:r w:rsidRPr="00BE752F">
        <w:t xml:space="preserve"> | Kalimah | Kalin | Kalina | Kalinda | Kalindi | Kaling | Kalinka | Kalino | Kaliona |</w:t>
      </w:r>
    </w:p>
    <w:p w14:paraId="4063A646" w14:textId="77777777" w:rsidR="00000000" w:rsidRPr="00BE752F" w:rsidRDefault="00000000">
      <w:r w:rsidRPr="00BE752F">
        <w:t xml:space="preserve">Kalipada | Kalipi | Kalish | Kalishia | Kalita | </w:t>
      </w:r>
      <w:proofErr w:type="spellStart"/>
      <w:r w:rsidRPr="00BE752F">
        <w:t>Kalititi</w:t>
      </w:r>
      <w:proofErr w:type="spellEnd"/>
      <w:r w:rsidRPr="00BE752F">
        <w:t xml:space="preserve"> | Kalix | </w:t>
      </w:r>
      <w:proofErr w:type="spellStart"/>
      <w:r w:rsidRPr="00BE752F">
        <w:t>Kaljit</w:t>
      </w:r>
      <w:proofErr w:type="spellEnd"/>
      <w:r w:rsidRPr="00BE752F">
        <w:t xml:space="preserve"> | Kalki | Kalkidan | Kalla | Kallai | Kallakuri | Kallam | Kallan | Kalle |</w:t>
      </w:r>
    </w:p>
    <w:p w14:paraId="49EEAD83" w14:textId="77777777" w:rsidR="00000000" w:rsidRPr="00BE752F" w:rsidRDefault="00000000">
      <w:r w:rsidRPr="00BE752F">
        <w:t xml:space="preserve">Kallee | Kallen | Kalli | Kallianpur | Kallie | </w:t>
      </w:r>
      <w:proofErr w:type="spellStart"/>
      <w:r w:rsidRPr="00BE752F">
        <w:t>KalliKally</w:t>
      </w:r>
      <w:proofErr w:type="spellEnd"/>
      <w:r w:rsidRPr="00BE752F">
        <w:t xml:space="preserve"> | Kallin | Kallita | Kallol | Kallon | Kallum | Kalluri | Kally | Kalman | Kalo | Kalob |</w:t>
      </w:r>
    </w:p>
    <w:p w14:paraId="64834B83" w14:textId="77777777" w:rsidR="00000000" w:rsidRPr="00BE752F" w:rsidRDefault="00000000">
      <w:r w:rsidRPr="00BE752F">
        <w:t xml:space="preserve">Kalon | Kalonji | Kalonnie | Kalos | Kalota | Kalpa | Kalpak | Kalpana | Kalpanath | Kalpesh | Kalpita | Kalpna | </w:t>
      </w:r>
      <w:proofErr w:type="spellStart"/>
      <w:r w:rsidRPr="00BE752F">
        <w:t>Kalpu</w:t>
      </w:r>
      <w:proofErr w:type="spellEnd"/>
      <w:r w:rsidRPr="00BE752F">
        <w:t xml:space="preserve"> | Kalua | Kaluka |</w:t>
      </w:r>
    </w:p>
    <w:p w14:paraId="1BF4C106" w14:textId="77777777" w:rsidR="00000000" w:rsidRPr="00BE752F" w:rsidRDefault="00000000">
      <w:r w:rsidRPr="00BE752F">
        <w:t xml:space="preserve">Kalup | Kalusha | Kalvin | </w:t>
      </w:r>
      <w:proofErr w:type="spellStart"/>
      <w:r w:rsidRPr="00BE752F">
        <w:t>Kalwant</w:t>
      </w:r>
      <w:proofErr w:type="spellEnd"/>
      <w:r w:rsidRPr="00BE752F">
        <w:t xml:space="preserve"> | Kalwindar | </w:t>
      </w:r>
      <w:proofErr w:type="spellStart"/>
      <w:r w:rsidRPr="00BE752F">
        <w:t>Kalwinder</w:t>
      </w:r>
      <w:proofErr w:type="spellEnd"/>
      <w:r w:rsidRPr="00BE752F">
        <w:t xml:space="preserve"> | Kalya | Kalyan | Kalyana | Kalyanaraman | Kalyanasundaram | Kalyani | Kalyn |</w:t>
      </w:r>
    </w:p>
    <w:p w14:paraId="179DD441" w14:textId="77777777" w:rsidR="00000000" w:rsidRPr="00BE752F" w:rsidRDefault="00000000">
      <w:r w:rsidRPr="00BE752F">
        <w:t xml:space="preserve">Kalyne | Kalynn | Kam | Kama | Kamadev | Kamadeva | Kamaha | Kamahl | </w:t>
      </w:r>
      <w:proofErr w:type="spellStart"/>
      <w:r w:rsidRPr="00BE752F">
        <w:t>Kamakakoa</w:t>
      </w:r>
      <w:proofErr w:type="spellEnd"/>
      <w:r w:rsidRPr="00BE752F">
        <w:t xml:space="preserve"> | Kamakana | </w:t>
      </w:r>
      <w:proofErr w:type="spellStart"/>
      <w:r w:rsidRPr="00BE752F">
        <w:t>Kamakanai</w:t>
      </w:r>
      <w:proofErr w:type="spellEnd"/>
      <w:r w:rsidRPr="00BE752F">
        <w:t xml:space="preserve"> | Kamakanta | </w:t>
      </w:r>
      <w:proofErr w:type="spellStart"/>
      <w:r w:rsidRPr="00BE752F">
        <w:t>Kamakoty</w:t>
      </w:r>
      <w:proofErr w:type="spellEnd"/>
    </w:p>
    <w:p w14:paraId="1CE4899F" w14:textId="77777777" w:rsidR="00000000" w:rsidRPr="00BE752F" w:rsidRDefault="00000000">
      <w:r w:rsidRPr="00BE752F">
        <w:t>| Kamakshi | Kamal | Kamala | Kamaldeep | Kamaldip | Kamali | Kamaljeet | Kamaljit | Kamaljot | Kamalnayan | Kamalpal | Kamalpreet |</w:t>
      </w:r>
    </w:p>
    <w:p w14:paraId="06806199" w14:textId="77777777" w:rsidR="00000000" w:rsidRPr="00BE752F" w:rsidRDefault="00000000">
      <w:proofErr w:type="spellStart"/>
      <w:r w:rsidRPr="00BE752F">
        <w:t>Kamaluhaiakapu</w:t>
      </w:r>
      <w:proofErr w:type="spellEnd"/>
      <w:r w:rsidRPr="00BE752F">
        <w:t xml:space="preserve"> | Kaman | Kamana | Kamani | </w:t>
      </w:r>
      <w:proofErr w:type="spellStart"/>
      <w:r w:rsidRPr="00BE752F">
        <w:t>Kamanie</w:t>
      </w:r>
      <w:proofErr w:type="spellEnd"/>
      <w:r w:rsidRPr="00BE752F">
        <w:t xml:space="preserve"> | Kamar | Kamara | Kamarajan | Kamaran | Kamari | Kamaria | Kamario | Kamaron</w:t>
      </w:r>
    </w:p>
    <w:p w14:paraId="062CCCFA" w14:textId="77777777" w:rsidR="00000000" w:rsidRPr="00BE752F" w:rsidRDefault="00000000">
      <w:r w:rsidRPr="00BE752F">
        <w:t xml:space="preserve">| Kamata | Kamatchi | Kamau | Kamayani | Kambadur | Kamber | Kambhampat | Kambhampati | Kambhatla | Kambi | </w:t>
      </w:r>
      <w:proofErr w:type="spellStart"/>
      <w:r w:rsidRPr="00BE752F">
        <w:t>Kambina</w:t>
      </w:r>
      <w:proofErr w:type="spellEnd"/>
      <w:r w:rsidRPr="00BE752F">
        <w:t xml:space="preserve"> | </w:t>
      </w:r>
      <w:proofErr w:type="spellStart"/>
      <w:r w:rsidRPr="00BE752F">
        <w:t>Kambinachi</w:t>
      </w:r>
      <w:proofErr w:type="spellEnd"/>
    </w:p>
    <w:p w14:paraId="7FC0549B" w14:textId="77777777" w:rsidR="00000000" w:rsidRPr="00BE752F" w:rsidRDefault="00000000">
      <w:r w:rsidRPr="00BE752F">
        <w:t xml:space="preserve">| Kambiz | </w:t>
      </w:r>
      <w:proofErr w:type="spellStart"/>
      <w:r w:rsidRPr="00BE752F">
        <w:t>Kambren</w:t>
      </w:r>
      <w:proofErr w:type="spellEnd"/>
      <w:r w:rsidRPr="00BE752F">
        <w:t xml:space="preserve"> | </w:t>
      </w:r>
      <w:proofErr w:type="spellStart"/>
      <w:r w:rsidRPr="00BE752F">
        <w:t>Kambriel</w:t>
      </w:r>
      <w:proofErr w:type="spellEnd"/>
      <w:r w:rsidRPr="00BE752F">
        <w:t xml:space="preserve"> | Kambujiya | Kamden | </w:t>
      </w:r>
      <w:proofErr w:type="spellStart"/>
      <w:r w:rsidRPr="00BE752F">
        <w:t>Kamdibe</w:t>
      </w:r>
      <w:proofErr w:type="spellEnd"/>
      <w:r w:rsidRPr="00BE752F">
        <w:t xml:space="preserve"> | Kame | Kameel | Kameha | Kameko | Kamel | Kameli | Kamelia | Kamen</w:t>
      </w:r>
    </w:p>
    <w:p w14:paraId="107AAA95" w14:textId="77777777" w:rsidR="00000000" w:rsidRPr="00BE752F" w:rsidRDefault="00000000">
      <w:r w:rsidRPr="00BE752F">
        <w:t xml:space="preserve">| </w:t>
      </w:r>
      <w:proofErr w:type="spellStart"/>
      <w:r w:rsidRPr="00BE752F">
        <w:t>Kamenka</w:t>
      </w:r>
      <w:proofErr w:type="spellEnd"/>
      <w:r w:rsidRPr="00BE752F">
        <w:t xml:space="preserve"> | Kameo | Kamer | Kameran | </w:t>
      </w:r>
      <w:proofErr w:type="spellStart"/>
      <w:r w:rsidRPr="00BE752F">
        <w:t>Kameri</w:t>
      </w:r>
      <w:proofErr w:type="spellEnd"/>
      <w:r w:rsidRPr="00BE752F">
        <w:t xml:space="preserve"> | Kamerin | Kameron | Kamerra | Kameryn | Kamesh | Kameswar | </w:t>
      </w:r>
      <w:proofErr w:type="spellStart"/>
      <w:r w:rsidRPr="00BE752F">
        <w:t>KameswaraRao</w:t>
      </w:r>
      <w:proofErr w:type="spellEnd"/>
      <w:r w:rsidRPr="00BE752F">
        <w:t xml:space="preserve"> |</w:t>
      </w:r>
    </w:p>
    <w:p w14:paraId="4CEEDBBD" w14:textId="77777777" w:rsidR="00000000" w:rsidRPr="00BE752F" w:rsidRDefault="00000000">
      <w:r w:rsidRPr="00BE752F">
        <w:t>Kamey | Kami | Kamie | Kamiel | Kamien | Kamii | Kamika | Kamil | Kamila | Kamilah | Kamile | Kamili | Kamill | Kamille | Kamin | Kaminski</w:t>
      </w:r>
    </w:p>
    <w:p w14:paraId="0270B1B0" w14:textId="77777777" w:rsidR="00000000" w:rsidRPr="00BE752F" w:rsidRDefault="00000000">
      <w:r w:rsidRPr="00BE752F">
        <w:t xml:space="preserve">| Kamira | Kamis | Kamish | Kamlesh | Kamlyn | Kammeron | Kammi | </w:t>
      </w:r>
      <w:proofErr w:type="spellStart"/>
      <w:r w:rsidRPr="00BE752F">
        <w:t>Kammin</w:t>
      </w:r>
      <w:proofErr w:type="spellEnd"/>
      <w:r w:rsidRPr="00BE752F">
        <w:t xml:space="preserve"> | Kammy | Kamna | Kamni | </w:t>
      </w:r>
      <w:proofErr w:type="spellStart"/>
      <w:r w:rsidRPr="00BE752F">
        <w:t>Kamoana</w:t>
      </w:r>
      <w:proofErr w:type="spellEnd"/>
      <w:r w:rsidRPr="00BE752F">
        <w:t xml:space="preserve"> | Kamoku | </w:t>
      </w:r>
      <w:proofErr w:type="spellStart"/>
      <w:r w:rsidRPr="00BE752F">
        <w:t>Kamome</w:t>
      </w:r>
      <w:proofErr w:type="spellEnd"/>
      <w:r w:rsidRPr="00BE752F">
        <w:t xml:space="preserve"> |</w:t>
      </w:r>
    </w:p>
    <w:p w14:paraId="385D601D" w14:textId="77777777" w:rsidR="00000000" w:rsidRPr="00BE752F" w:rsidRDefault="00000000">
      <w:r w:rsidRPr="00BE752F">
        <w:t xml:space="preserve">Kamona | </w:t>
      </w:r>
      <w:proofErr w:type="spellStart"/>
      <w:r w:rsidRPr="00BE752F">
        <w:t>Kamots</w:t>
      </w:r>
      <w:proofErr w:type="spellEnd"/>
      <w:r w:rsidRPr="00BE752F">
        <w:t xml:space="preserve"> | Kampan | Kamper | Kamra | Kamran | Kamren | Kamri | Kamrin | Kamron | Kamrul | Kamrun | Kamryn | Kamryne |</w:t>
      </w:r>
    </w:p>
    <w:p w14:paraId="713D14B2" w14:textId="77777777" w:rsidR="00000000" w:rsidRPr="00BE752F" w:rsidRDefault="00000000">
      <w:r w:rsidRPr="00BE752F">
        <w:t xml:space="preserve">Kamrynn | Kamta | Kamu | Kamui | Kamuran | Kamus | Kamya | Kamyah | Kamyar | Kamyle | </w:t>
      </w:r>
      <w:proofErr w:type="spellStart"/>
      <w:r w:rsidRPr="00BE752F">
        <w:t>Kamyn</w:t>
      </w:r>
      <w:proofErr w:type="spellEnd"/>
      <w:r w:rsidRPr="00BE752F">
        <w:t xml:space="preserve"> | Kan | Kana | </w:t>
      </w:r>
      <w:proofErr w:type="spellStart"/>
      <w:r w:rsidRPr="00BE752F">
        <w:t>Kana'i</w:t>
      </w:r>
      <w:proofErr w:type="spellEnd"/>
      <w:r w:rsidRPr="00BE752F">
        <w:t xml:space="preserve"> | Kanaan |</w:t>
      </w:r>
    </w:p>
    <w:p w14:paraId="4F4FF18A" w14:textId="77777777" w:rsidR="00000000" w:rsidRPr="00BE752F" w:rsidRDefault="00000000">
      <w:r w:rsidRPr="00BE752F">
        <w:t xml:space="preserve">Kanagasabai | Kanah | Kanai | Kanak | Kanaka | </w:t>
      </w:r>
      <w:proofErr w:type="spellStart"/>
      <w:r w:rsidRPr="00BE752F">
        <w:t>Kanakam</w:t>
      </w:r>
      <w:proofErr w:type="spellEnd"/>
      <w:r w:rsidRPr="00BE752F">
        <w:t xml:space="preserve"> | Kanakanui | Kanako | Kanakraj | Kanala | Kaname | Kanan | Kanani |</w:t>
      </w:r>
    </w:p>
    <w:p w14:paraId="48F22528" w14:textId="77777777" w:rsidR="00000000" w:rsidRPr="00BE752F" w:rsidRDefault="00000000">
      <w:proofErr w:type="spellStart"/>
      <w:r w:rsidRPr="00BE752F">
        <w:t>Kanaparty</w:t>
      </w:r>
      <w:proofErr w:type="spellEnd"/>
      <w:r w:rsidRPr="00BE752F">
        <w:t xml:space="preserve"> | Kanari | Kanav | Kanawha | </w:t>
      </w:r>
      <w:proofErr w:type="spellStart"/>
      <w:r w:rsidRPr="00BE752F">
        <w:t>Kanbujiya</w:t>
      </w:r>
      <w:proofErr w:type="spellEnd"/>
      <w:r w:rsidRPr="00BE752F">
        <w:t xml:space="preserve"> | Kanchan | Kanchana | </w:t>
      </w:r>
      <w:proofErr w:type="spellStart"/>
      <w:r w:rsidRPr="00BE752F">
        <w:t>Kanchit</w:t>
      </w:r>
      <w:proofErr w:type="spellEnd"/>
      <w:r w:rsidRPr="00BE752F">
        <w:t xml:space="preserve"> | Kanda | Kandace | Kandadai | </w:t>
      </w:r>
      <w:proofErr w:type="spellStart"/>
      <w:r w:rsidRPr="00BE752F">
        <w:t>Kandapushpa</w:t>
      </w:r>
      <w:proofErr w:type="spellEnd"/>
      <w:r w:rsidRPr="00BE752F">
        <w:t xml:space="preserve"> |</w:t>
      </w:r>
    </w:p>
    <w:p w14:paraId="0C884A33" w14:textId="77777777" w:rsidR="00000000" w:rsidRPr="00BE752F" w:rsidRDefault="00000000">
      <w:r w:rsidRPr="00BE752F">
        <w:t>Kandarpa | Kandathil | Kandi | Kandia | Kandid | Kandinsky | Kandiss | Kandon | Kandra | Kandula | Kandy | Kane | Kaneda |</w:t>
      </w:r>
    </w:p>
    <w:p w14:paraId="639331C2" w14:textId="77777777" w:rsidR="00000000" w:rsidRPr="00BE752F" w:rsidRDefault="00000000">
      <w:proofErr w:type="spellStart"/>
      <w:r w:rsidRPr="00BE752F">
        <w:t>Kaneho'omalu</w:t>
      </w:r>
      <w:proofErr w:type="spellEnd"/>
      <w:r w:rsidRPr="00BE752F">
        <w:t xml:space="preserve"> | Kaneko | </w:t>
      </w:r>
      <w:proofErr w:type="spellStart"/>
      <w:r w:rsidRPr="00BE752F">
        <w:t>Kanelo</w:t>
      </w:r>
      <w:proofErr w:type="spellEnd"/>
      <w:r w:rsidRPr="00BE752F">
        <w:t xml:space="preserve"> | Kanemitsu | Kaneshiro | Kaneta | Kaney | Kang | Kanga | </w:t>
      </w:r>
      <w:proofErr w:type="spellStart"/>
      <w:r w:rsidRPr="00BE752F">
        <w:t>Kangaskhan</w:t>
      </w:r>
      <w:proofErr w:type="spellEnd"/>
      <w:r w:rsidRPr="00BE752F">
        <w:t xml:space="preserve"> | Kange | </w:t>
      </w:r>
      <w:proofErr w:type="spellStart"/>
      <w:r w:rsidRPr="00BE752F">
        <w:t>Kangkun</w:t>
      </w:r>
      <w:proofErr w:type="spellEnd"/>
      <w:r w:rsidRPr="00BE752F">
        <w:t xml:space="preserve"> | </w:t>
      </w:r>
      <w:proofErr w:type="spellStart"/>
      <w:r w:rsidRPr="00BE752F">
        <w:t>Kangning</w:t>
      </w:r>
      <w:proofErr w:type="spellEnd"/>
      <w:r w:rsidRPr="00BE752F">
        <w:t xml:space="preserve"> |</w:t>
      </w:r>
    </w:p>
    <w:p w14:paraId="20E8D843" w14:textId="77777777" w:rsidR="00000000" w:rsidRPr="00BE752F" w:rsidRDefault="00000000">
      <w:proofErr w:type="spellStart"/>
      <w:r w:rsidRPr="00BE752F">
        <w:t>Kanhung</w:t>
      </w:r>
      <w:proofErr w:type="spellEnd"/>
      <w:r w:rsidRPr="00BE752F">
        <w:t xml:space="preserve"> | Kani | Kania | Kanika | Kanila | </w:t>
      </w:r>
      <w:proofErr w:type="spellStart"/>
      <w:r w:rsidRPr="00BE752F">
        <w:t>Kanilla</w:t>
      </w:r>
      <w:proofErr w:type="spellEnd"/>
      <w:r w:rsidRPr="00BE752F">
        <w:t xml:space="preserve"> | Kanimozhi | Kanin | </w:t>
      </w:r>
      <w:proofErr w:type="spellStart"/>
      <w:r w:rsidRPr="00BE752F">
        <w:t>Kanine</w:t>
      </w:r>
      <w:proofErr w:type="spellEnd"/>
      <w:r w:rsidRPr="00BE752F">
        <w:t xml:space="preserve"> | Kanis | Kanish | Kanishka | </w:t>
      </w:r>
      <w:proofErr w:type="spellStart"/>
      <w:r w:rsidRPr="00BE752F">
        <w:t>Kanit</w:t>
      </w:r>
      <w:proofErr w:type="spellEnd"/>
      <w:r w:rsidRPr="00BE752F">
        <w:t xml:space="preserve"> | Kanita | Kanive | Kaniz |</w:t>
      </w:r>
    </w:p>
    <w:p w14:paraId="1FBD54B0" w14:textId="77777777" w:rsidR="00000000" w:rsidRPr="00BE752F" w:rsidRDefault="00000000">
      <w:r w:rsidRPr="00BE752F">
        <w:t xml:space="preserve">Kanja | Kanjana | Kanji | Kanka | Kankan | Kankipati | Kanko | Kanmani | Kanna | Kannan | </w:t>
      </w:r>
      <w:proofErr w:type="spellStart"/>
      <w:r w:rsidRPr="00BE752F">
        <w:t>Kannie</w:t>
      </w:r>
      <w:proofErr w:type="spellEnd"/>
      <w:r w:rsidRPr="00BE752F">
        <w:t xml:space="preserve"> | Kannmani | Kannon | </w:t>
      </w:r>
      <w:proofErr w:type="spellStart"/>
      <w:r w:rsidRPr="00BE752F">
        <w:t>Kannu</w:t>
      </w:r>
      <w:proofErr w:type="spellEnd"/>
      <w:r w:rsidRPr="00BE752F">
        <w:t xml:space="preserve"> | </w:t>
      </w:r>
      <w:proofErr w:type="spellStart"/>
      <w:r w:rsidRPr="00BE752F">
        <w:t>Kanny</w:t>
      </w:r>
      <w:proofErr w:type="spellEnd"/>
      <w:r w:rsidRPr="00BE752F">
        <w:t xml:space="preserve"> |</w:t>
      </w:r>
    </w:p>
    <w:p w14:paraId="3D66AF51" w14:textId="77777777" w:rsidR="00000000" w:rsidRPr="00BE752F" w:rsidRDefault="00000000">
      <w:r w:rsidRPr="00BE752F">
        <w:t xml:space="preserve">Kano | Kanoa | Kanoe | Kanok | Kanon | Kanona | </w:t>
      </w:r>
      <w:proofErr w:type="spellStart"/>
      <w:r w:rsidRPr="00BE752F">
        <w:t>Kanru</w:t>
      </w:r>
      <w:proofErr w:type="spellEnd"/>
      <w:r w:rsidRPr="00BE752F">
        <w:t xml:space="preserve"> | Kansal | Kansas | </w:t>
      </w:r>
      <w:proofErr w:type="spellStart"/>
      <w:r w:rsidRPr="00BE752F">
        <w:t>Kansate</w:t>
      </w:r>
      <w:proofErr w:type="spellEnd"/>
      <w:r w:rsidRPr="00BE752F">
        <w:t xml:space="preserve"> | </w:t>
      </w:r>
      <w:proofErr w:type="spellStart"/>
      <w:r w:rsidRPr="00BE752F">
        <w:t>Kansiya</w:t>
      </w:r>
      <w:proofErr w:type="spellEnd"/>
      <w:r w:rsidRPr="00BE752F">
        <w:t xml:space="preserve"> | </w:t>
      </w:r>
      <w:proofErr w:type="spellStart"/>
      <w:r w:rsidRPr="00BE752F">
        <w:t>Kansiyakoshi</w:t>
      </w:r>
      <w:proofErr w:type="spellEnd"/>
      <w:r w:rsidRPr="00BE752F">
        <w:t xml:space="preserve"> | </w:t>
      </w:r>
      <w:proofErr w:type="spellStart"/>
      <w:r w:rsidRPr="00BE752F">
        <w:t>Kansiyanila</w:t>
      </w:r>
      <w:proofErr w:type="spellEnd"/>
      <w:r w:rsidRPr="00BE752F">
        <w:t xml:space="preserve"> | Kant | Kanta |</w:t>
      </w:r>
    </w:p>
    <w:p w14:paraId="276085ED" w14:textId="77777777" w:rsidR="00000000" w:rsidRPr="00BE752F" w:rsidRDefault="00000000">
      <w:proofErr w:type="spellStart"/>
      <w:r w:rsidRPr="00BE752F">
        <w:t>Kantapushpa</w:t>
      </w:r>
      <w:proofErr w:type="spellEnd"/>
      <w:r w:rsidRPr="00BE752F">
        <w:t xml:space="preserve"> | Kante | Kanthamani | Kanti | </w:t>
      </w:r>
      <w:proofErr w:type="spellStart"/>
      <w:r w:rsidRPr="00BE752F">
        <w:t>Kantie</w:t>
      </w:r>
      <w:proofErr w:type="spellEnd"/>
      <w:r w:rsidRPr="00BE752F">
        <w:t xml:space="preserve"> | </w:t>
      </w:r>
      <w:proofErr w:type="spellStart"/>
      <w:r w:rsidRPr="00BE752F">
        <w:t>Kantikara</w:t>
      </w:r>
      <w:proofErr w:type="spellEnd"/>
      <w:r w:rsidRPr="00BE752F">
        <w:t xml:space="preserve"> | Kanu | Kanuka | Kanval | Kanwal | Kanwaldeep | </w:t>
      </w:r>
      <w:proofErr w:type="spellStart"/>
      <w:r w:rsidRPr="00BE752F">
        <w:t>Kanwaljit</w:t>
      </w:r>
      <w:proofErr w:type="spellEnd"/>
      <w:r w:rsidRPr="00BE752F">
        <w:t xml:space="preserve"> | </w:t>
      </w:r>
      <w:proofErr w:type="spellStart"/>
      <w:r w:rsidRPr="00BE752F">
        <w:t>Kanwalnain</w:t>
      </w:r>
      <w:proofErr w:type="spellEnd"/>
      <w:r w:rsidRPr="00BE752F">
        <w:t xml:space="preserve"> |</w:t>
      </w:r>
    </w:p>
    <w:p w14:paraId="3CFEA439" w14:textId="77777777" w:rsidR="00000000" w:rsidRPr="00BE752F" w:rsidRDefault="00000000">
      <w:r w:rsidRPr="00BE752F">
        <w:t xml:space="preserve">Kanwarpal | Kanyia | Kanyon | Kanzler | Kao | Kaolin | Kaon | Kaori | Kaoru | Kaos | </w:t>
      </w:r>
      <w:proofErr w:type="spellStart"/>
      <w:r w:rsidRPr="00BE752F">
        <w:t>Kaosha</w:t>
      </w:r>
      <w:proofErr w:type="spellEnd"/>
      <w:r w:rsidRPr="00BE752F">
        <w:t xml:space="preserve"> | </w:t>
      </w:r>
      <w:proofErr w:type="spellStart"/>
      <w:r w:rsidRPr="00BE752F">
        <w:t>Kaoshin</w:t>
      </w:r>
      <w:proofErr w:type="spellEnd"/>
      <w:r w:rsidRPr="00BE752F">
        <w:t xml:space="preserve"> | Kap | Kapa | Kapadia | </w:t>
      </w:r>
      <w:proofErr w:type="spellStart"/>
      <w:r w:rsidRPr="00BE752F">
        <w:t>Kapalaoa</w:t>
      </w:r>
      <w:proofErr w:type="spellEnd"/>
      <w:r w:rsidRPr="00BE752F">
        <w:t xml:space="preserve"> |</w:t>
      </w:r>
    </w:p>
    <w:p w14:paraId="0FEEF15B" w14:textId="77777777" w:rsidR="00000000" w:rsidRPr="00BE752F" w:rsidRDefault="00000000">
      <w:proofErr w:type="spellStart"/>
      <w:r w:rsidRPr="00BE752F">
        <w:t>Kapalekanaka</w:t>
      </w:r>
      <w:proofErr w:type="spellEnd"/>
      <w:r w:rsidRPr="00BE752F">
        <w:t xml:space="preserve"> | Kapali | Kapena | Kapil | Kapila | Kapilan | Kapinga | </w:t>
      </w:r>
      <w:proofErr w:type="spellStart"/>
      <w:r w:rsidRPr="00BE752F">
        <w:t>Kapinjala</w:t>
      </w:r>
      <w:proofErr w:type="spellEnd"/>
      <w:r w:rsidRPr="00BE752F">
        <w:t xml:space="preserve"> | Kaplan | </w:t>
      </w:r>
      <w:proofErr w:type="spellStart"/>
      <w:r w:rsidRPr="00BE752F">
        <w:t>Kapona</w:t>
      </w:r>
      <w:proofErr w:type="spellEnd"/>
      <w:r w:rsidRPr="00BE752F">
        <w:t xml:space="preserve"> | </w:t>
      </w:r>
      <w:proofErr w:type="spellStart"/>
      <w:r w:rsidRPr="00BE752F">
        <w:t>Kaponianani</w:t>
      </w:r>
      <w:proofErr w:type="spellEnd"/>
      <w:r w:rsidRPr="00BE752F">
        <w:t xml:space="preserve"> | Kapono | </w:t>
      </w:r>
      <w:proofErr w:type="spellStart"/>
      <w:r w:rsidRPr="00BE752F">
        <w:t>Kapoora</w:t>
      </w:r>
      <w:proofErr w:type="spellEnd"/>
      <w:r w:rsidRPr="00BE752F">
        <w:t xml:space="preserve"> |</w:t>
      </w:r>
    </w:p>
    <w:p w14:paraId="5CADF0F2" w14:textId="77777777" w:rsidR="00000000" w:rsidRPr="00BE752F" w:rsidRDefault="00000000">
      <w:r w:rsidRPr="00BE752F">
        <w:t xml:space="preserve">Kapota | Kapp | Kappa | Kapree | Kapri | Kaprice | Kapriel | </w:t>
      </w:r>
      <w:proofErr w:type="spellStart"/>
      <w:r w:rsidRPr="00BE752F">
        <w:t>Kapsho</w:t>
      </w:r>
      <w:proofErr w:type="spellEnd"/>
      <w:r w:rsidRPr="00BE752F">
        <w:t xml:space="preserve"> | Kapua | </w:t>
      </w:r>
      <w:proofErr w:type="spellStart"/>
      <w:r w:rsidRPr="00BE752F">
        <w:t>Kapua'ula</w:t>
      </w:r>
      <w:proofErr w:type="spellEnd"/>
      <w:r w:rsidRPr="00BE752F">
        <w:t xml:space="preserve"> | Kapuki | Kar | Kara | Karaca | Karadeg |</w:t>
      </w:r>
    </w:p>
    <w:p w14:paraId="1801594B" w14:textId="77777777" w:rsidR="00000000" w:rsidRPr="00BE752F" w:rsidRDefault="00000000">
      <w:r w:rsidRPr="00BE752F">
        <w:t xml:space="preserve">Karagan | Karahn | Karal | Karalie | Karam | Karama | </w:t>
      </w:r>
      <w:proofErr w:type="spellStart"/>
      <w:r w:rsidRPr="00BE752F">
        <w:t>Karamah</w:t>
      </w:r>
      <w:proofErr w:type="spellEnd"/>
      <w:r w:rsidRPr="00BE752F">
        <w:t xml:space="preserve"> | Karamat | Karamdeep | Karamjeet | Karamjit | Karamjot | Karamoko |</w:t>
      </w:r>
    </w:p>
    <w:p w14:paraId="06CB62DF" w14:textId="77777777" w:rsidR="00000000" w:rsidRPr="00BE752F" w:rsidRDefault="00000000">
      <w:r w:rsidRPr="00BE752F">
        <w:t xml:space="preserve">Karampal | Karampreet | Karan | Karana | Karanam | Karanbir | Karandeep | Karanfil | Karanja | Karanjit | </w:t>
      </w:r>
      <w:proofErr w:type="spellStart"/>
      <w:r w:rsidRPr="00BE752F">
        <w:t>Karann</w:t>
      </w:r>
      <w:proofErr w:type="spellEnd"/>
      <w:r w:rsidRPr="00BE752F">
        <w:t xml:space="preserve"> | Karanpreet | Karanvir |</w:t>
      </w:r>
    </w:p>
    <w:p w14:paraId="439CC992" w14:textId="77777777" w:rsidR="00000000" w:rsidRPr="00BE752F" w:rsidRDefault="00000000">
      <w:r w:rsidRPr="00BE752F">
        <w:t>Karapet | Karas | Karasu | Karayan | Karch | Karcsi | Karda | Kardelen | Kardell | Kardos | Kare | Kareah | Karee | Kareem | Kareen | Karei</w:t>
      </w:r>
    </w:p>
    <w:p w14:paraId="70EDC798" w14:textId="77777777" w:rsidR="00000000" w:rsidRPr="00BE752F" w:rsidRDefault="00000000">
      <w:r w:rsidRPr="00BE752F">
        <w:t xml:space="preserve">| Karel | Karell | </w:t>
      </w:r>
      <w:proofErr w:type="spellStart"/>
      <w:r w:rsidRPr="00BE752F">
        <w:t>Karelle</w:t>
      </w:r>
      <w:proofErr w:type="spellEnd"/>
      <w:r w:rsidRPr="00BE752F">
        <w:t xml:space="preserve"> | </w:t>
      </w:r>
      <w:proofErr w:type="spellStart"/>
      <w:r w:rsidRPr="00BE752F">
        <w:t>Kareltje</w:t>
      </w:r>
      <w:proofErr w:type="spellEnd"/>
      <w:r w:rsidRPr="00BE752F">
        <w:t xml:space="preserve"> | Karem | Kareme | Karen | Karena | Karene | </w:t>
      </w:r>
      <w:proofErr w:type="spellStart"/>
      <w:r w:rsidRPr="00BE752F">
        <w:t>KarenLynn</w:t>
      </w:r>
      <w:proofErr w:type="spellEnd"/>
      <w:r w:rsidRPr="00BE752F">
        <w:t xml:space="preserve"> | Karessa | Karesse | Karey | Kari | Karia |</w:t>
      </w:r>
    </w:p>
    <w:p w14:paraId="6D0EFF16" w14:textId="77777777" w:rsidR="00000000" w:rsidRPr="00BE752F" w:rsidRDefault="00000000">
      <w:r w:rsidRPr="00BE752F">
        <w:t xml:space="preserve">Karian | Kariba | Karie | Karielle | Karigan | </w:t>
      </w:r>
      <w:proofErr w:type="spellStart"/>
      <w:r w:rsidRPr="00BE752F">
        <w:t>Kariisa</w:t>
      </w:r>
      <w:proofErr w:type="spellEnd"/>
      <w:r w:rsidRPr="00BE752F">
        <w:t xml:space="preserve"> | Karijn | Karik | Karikalan | Karil | Karim | Karima | Karimah | Karime | Karin | Karina |</w:t>
      </w:r>
    </w:p>
    <w:p w14:paraId="735CEC58" w14:textId="77777777" w:rsidR="00000000" w:rsidRPr="00BE752F" w:rsidRDefault="00000000">
      <w:r w:rsidRPr="00BE752F">
        <w:t xml:space="preserve">Karinda | Karion | Karis | Karisa | Karisma | Kariss | </w:t>
      </w:r>
      <w:proofErr w:type="spellStart"/>
      <w:r w:rsidRPr="00BE752F">
        <w:t>Karisten</w:t>
      </w:r>
      <w:proofErr w:type="spellEnd"/>
      <w:r w:rsidRPr="00BE752F">
        <w:t xml:space="preserve"> | </w:t>
      </w:r>
      <w:proofErr w:type="spellStart"/>
      <w:r w:rsidRPr="00BE752F">
        <w:t>Karity</w:t>
      </w:r>
      <w:proofErr w:type="spellEnd"/>
      <w:r w:rsidRPr="00BE752F">
        <w:t xml:space="preserve"> | </w:t>
      </w:r>
      <w:proofErr w:type="spellStart"/>
      <w:r w:rsidRPr="00BE752F">
        <w:t>Karizona</w:t>
      </w:r>
      <w:proofErr w:type="spellEnd"/>
      <w:r w:rsidRPr="00BE752F">
        <w:t xml:space="preserve"> | Karkada | Karl | Karla | Karlan | Karle | Karlee | Karlen |</w:t>
      </w:r>
    </w:p>
    <w:p w14:paraId="4EE3E7D3" w14:textId="77777777" w:rsidR="00000000" w:rsidRPr="00BE752F" w:rsidRDefault="00000000">
      <w:r w:rsidRPr="00BE752F">
        <w:t xml:space="preserve">Karlene | </w:t>
      </w:r>
      <w:proofErr w:type="spellStart"/>
      <w:r w:rsidRPr="00BE752F">
        <w:t>Karlenhz</w:t>
      </w:r>
      <w:proofErr w:type="spellEnd"/>
      <w:r w:rsidRPr="00BE752F">
        <w:t xml:space="preserve"> | </w:t>
      </w:r>
      <w:proofErr w:type="spellStart"/>
      <w:r w:rsidRPr="00BE752F">
        <w:t>Karleton</w:t>
      </w:r>
      <w:proofErr w:type="spellEnd"/>
      <w:r w:rsidRPr="00BE752F">
        <w:t xml:space="preserve"> | Karley | Karli | Karlie | Karlin | Karlis | </w:t>
      </w:r>
      <w:proofErr w:type="spellStart"/>
      <w:r w:rsidRPr="00BE752F">
        <w:t>Karlisle</w:t>
      </w:r>
      <w:proofErr w:type="spellEnd"/>
      <w:r w:rsidRPr="00BE752F">
        <w:t xml:space="preserve"> | Karlo | Karlon | Karlson | Karly | Karlyn | Karm | Karma |</w:t>
      </w:r>
    </w:p>
    <w:p w14:paraId="18416D3C" w14:textId="77777777" w:rsidR="00000000" w:rsidRPr="00BE752F" w:rsidRDefault="00000000">
      <w:r w:rsidRPr="00BE752F">
        <w:t xml:space="preserve">Karman | Karmann | Karmarkar | Karmel | Karmeli | Karmen | Karmin | Karmjit | Karn | Karna | </w:t>
      </w:r>
      <w:proofErr w:type="spellStart"/>
      <w:r w:rsidRPr="00BE752F">
        <w:t>Karnail</w:t>
      </w:r>
      <w:proofErr w:type="spellEnd"/>
      <w:r w:rsidRPr="00BE752F">
        <w:t xml:space="preserve"> | Karnapriya | Karndeep | Karne |</w:t>
      </w:r>
    </w:p>
    <w:p w14:paraId="210859A3" w14:textId="77777777" w:rsidR="00000000" w:rsidRPr="00BE752F" w:rsidRDefault="00000000">
      <w:r w:rsidRPr="00BE752F">
        <w:t xml:space="preserve">Karnell | Karnes | Karnis | </w:t>
      </w:r>
      <w:proofErr w:type="spellStart"/>
      <w:r w:rsidRPr="00BE752F">
        <w:t>Karnpreet</w:t>
      </w:r>
      <w:proofErr w:type="spellEnd"/>
      <w:r w:rsidRPr="00BE752F">
        <w:t xml:space="preserve"> | Karns | Karny | Karo | Karol | Karole | Karoli | Karolina | Karoly | Karon | Karonda | </w:t>
      </w:r>
      <w:proofErr w:type="spellStart"/>
      <w:r w:rsidRPr="00BE752F">
        <w:t>Karone</w:t>
      </w:r>
      <w:proofErr w:type="spellEnd"/>
      <w:r w:rsidRPr="00BE752F">
        <w:t xml:space="preserve"> |</w:t>
      </w:r>
    </w:p>
    <w:p w14:paraId="58637697" w14:textId="77777777" w:rsidR="00000000" w:rsidRPr="00BE752F" w:rsidRDefault="00000000">
      <w:r w:rsidRPr="00BE752F">
        <w:t xml:space="preserve">Karouna | Karp | Karran | Karre | Karree | Karrell | Karrey | Karri | Karrie | Karrien | Karrigan | Karrington | Karris | Karron | Karry | </w:t>
      </w:r>
      <w:proofErr w:type="spellStart"/>
      <w:r w:rsidRPr="00BE752F">
        <w:t>Karrye</w:t>
      </w:r>
      <w:proofErr w:type="spellEnd"/>
    </w:p>
    <w:p w14:paraId="7AC9576B" w14:textId="77777777" w:rsidR="00000000" w:rsidRPr="00BE752F" w:rsidRDefault="00000000">
      <w:r w:rsidRPr="00BE752F">
        <w:t xml:space="preserve">| Karsa | Karsen | </w:t>
      </w:r>
      <w:proofErr w:type="spellStart"/>
      <w:r w:rsidRPr="00BE752F">
        <w:t>Karshnaz</w:t>
      </w:r>
      <w:proofErr w:type="spellEnd"/>
      <w:r w:rsidRPr="00BE752F">
        <w:t xml:space="preserve"> | Karsna | Karson | Karstan | Karsten | Karstin | Karstine | Karsun | Kartak | Kartar | Karter | Karthi | Karthik |</w:t>
      </w:r>
    </w:p>
    <w:p w14:paraId="192B988A" w14:textId="77777777" w:rsidR="00000000" w:rsidRPr="00BE752F" w:rsidRDefault="00000000">
      <w:r w:rsidRPr="00BE752F">
        <w:t xml:space="preserve">Karthikeyan | </w:t>
      </w:r>
      <w:proofErr w:type="spellStart"/>
      <w:r w:rsidRPr="00BE752F">
        <w:t>Karthwine</w:t>
      </w:r>
      <w:proofErr w:type="spellEnd"/>
      <w:r w:rsidRPr="00BE752F">
        <w:t xml:space="preserve"> | Kartier | Kartik | Kartikeya | </w:t>
      </w:r>
      <w:proofErr w:type="spellStart"/>
      <w:r w:rsidRPr="00BE752F">
        <w:t>Kartikka</w:t>
      </w:r>
      <w:proofErr w:type="spellEnd"/>
      <w:r w:rsidRPr="00BE752F">
        <w:t xml:space="preserve"> | </w:t>
      </w:r>
      <w:proofErr w:type="spellStart"/>
      <w:r w:rsidRPr="00BE752F">
        <w:t>Karttikeya</w:t>
      </w:r>
      <w:proofErr w:type="spellEnd"/>
      <w:r w:rsidRPr="00BE752F">
        <w:t xml:space="preserve"> | Karu | Karumbu | Karume | Karumuri | Karun | Karuna |</w:t>
      </w:r>
    </w:p>
    <w:p w14:paraId="38879291" w14:textId="77777777" w:rsidR="00000000" w:rsidRPr="00BE752F" w:rsidRDefault="00000000">
      <w:r w:rsidRPr="00BE752F">
        <w:t xml:space="preserve">Karunamoorthy | Karunanidhi | </w:t>
      </w:r>
      <w:proofErr w:type="spellStart"/>
      <w:r w:rsidRPr="00BE752F">
        <w:t>Karunanithi</w:t>
      </w:r>
      <w:proofErr w:type="spellEnd"/>
      <w:r w:rsidRPr="00BE752F">
        <w:t xml:space="preserve"> | Karunesh | Karunya | Karuppia | </w:t>
      </w:r>
      <w:proofErr w:type="spellStart"/>
      <w:r w:rsidRPr="00BE752F">
        <w:t>Karuta</w:t>
      </w:r>
      <w:proofErr w:type="spellEnd"/>
      <w:r w:rsidRPr="00BE752F">
        <w:t xml:space="preserve"> | Karvin | Kary | Karya | </w:t>
      </w:r>
      <w:proofErr w:type="spellStart"/>
      <w:r w:rsidRPr="00BE752F">
        <w:t>Karyan</w:t>
      </w:r>
      <w:proofErr w:type="spellEnd"/>
      <w:r w:rsidRPr="00BE752F">
        <w:t xml:space="preserve"> | Karyl | Karym |</w:t>
      </w:r>
    </w:p>
    <w:p w14:paraId="440E9380" w14:textId="77777777" w:rsidR="00000000" w:rsidRPr="00BE752F" w:rsidRDefault="00000000">
      <w:r w:rsidRPr="00BE752F">
        <w:t xml:space="preserve">Karys | </w:t>
      </w:r>
      <w:proofErr w:type="spellStart"/>
      <w:r w:rsidRPr="00BE752F">
        <w:t>Karza</w:t>
      </w:r>
      <w:proofErr w:type="spellEnd"/>
      <w:r w:rsidRPr="00BE752F">
        <w:t xml:space="preserve"> | Kas | Kasa | Kasaan | Kasady | Kasai | </w:t>
      </w:r>
      <w:proofErr w:type="spellStart"/>
      <w:r w:rsidRPr="00BE752F">
        <w:t>Kasala</w:t>
      </w:r>
      <w:proofErr w:type="spellEnd"/>
      <w:r w:rsidRPr="00BE752F">
        <w:t xml:space="preserve"> | Kasan | </w:t>
      </w:r>
      <w:proofErr w:type="spellStart"/>
      <w:r w:rsidRPr="00BE752F">
        <w:t>Kasana</w:t>
      </w:r>
      <w:proofErr w:type="spellEnd"/>
      <w:r w:rsidRPr="00BE752F">
        <w:t xml:space="preserve"> | Kasanda | </w:t>
      </w:r>
      <w:proofErr w:type="spellStart"/>
      <w:r w:rsidRPr="00BE752F">
        <w:t>Kasander</w:t>
      </w:r>
      <w:proofErr w:type="spellEnd"/>
      <w:r w:rsidRPr="00BE752F">
        <w:t xml:space="preserve"> | </w:t>
      </w:r>
      <w:proofErr w:type="spellStart"/>
      <w:r w:rsidRPr="00BE752F">
        <w:t>Kasapa</w:t>
      </w:r>
      <w:proofErr w:type="spellEnd"/>
      <w:r w:rsidRPr="00BE752F">
        <w:t xml:space="preserve"> | Kasar | Kasara | </w:t>
      </w:r>
      <w:proofErr w:type="spellStart"/>
      <w:r w:rsidRPr="00BE752F">
        <w:t>Kasatka</w:t>
      </w:r>
      <w:proofErr w:type="spellEnd"/>
      <w:r w:rsidRPr="00BE752F">
        <w:t xml:space="preserve"> |</w:t>
      </w:r>
    </w:p>
    <w:p w14:paraId="7E3D72A2" w14:textId="77777777" w:rsidR="00000000" w:rsidRPr="00BE752F" w:rsidRDefault="00000000">
      <w:r w:rsidRPr="00BE752F">
        <w:t xml:space="preserve">Kasavaraju | </w:t>
      </w:r>
      <w:proofErr w:type="spellStart"/>
      <w:r w:rsidRPr="00BE752F">
        <w:t>Kasay</w:t>
      </w:r>
      <w:proofErr w:type="spellEnd"/>
      <w:r w:rsidRPr="00BE752F">
        <w:t xml:space="preserve"> | Kasch | Kase | KaSean | </w:t>
      </w:r>
      <w:proofErr w:type="spellStart"/>
      <w:r w:rsidRPr="00BE752F">
        <w:t>Kaseana</w:t>
      </w:r>
      <w:proofErr w:type="spellEnd"/>
      <w:r w:rsidRPr="00BE752F">
        <w:t xml:space="preserve"> | Kasee | Kaseko | Kasen | </w:t>
      </w:r>
      <w:proofErr w:type="spellStart"/>
      <w:r w:rsidRPr="00BE752F">
        <w:t>Kasengela</w:t>
      </w:r>
      <w:proofErr w:type="spellEnd"/>
      <w:r w:rsidRPr="00BE752F">
        <w:t xml:space="preserve"> | </w:t>
      </w:r>
      <w:proofErr w:type="spellStart"/>
      <w:r w:rsidRPr="00BE752F">
        <w:t>Kaserey</w:t>
      </w:r>
      <w:proofErr w:type="spellEnd"/>
      <w:r w:rsidRPr="00BE752F">
        <w:t xml:space="preserve"> | </w:t>
      </w:r>
      <w:proofErr w:type="spellStart"/>
      <w:r w:rsidRPr="00BE752F">
        <w:t>Kaserlyn</w:t>
      </w:r>
      <w:proofErr w:type="spellEnd"/>
      <w:r w:rsidRPr="00BE752F">
        <w:t xml:space="preserve"> | Kasey | Kash | Kasha |</w:t>
      </w:r>
    </w:p>
    <w:p w14:paraId="1663A897" w14:textId="77777777" w:rsidR="00000000" w:rsidRPr="00BE752F" w:rsidRDefault="00000000">
      <w:proofErr w:type="spellStart"/>
      <w:r w:rsidRPr="00BE752F">
        <w:t>Kashamaya</w:t>
      </w:r>
      <w:proofErr w:type="spellEnd"/>
      <w:r w:rsidRPr="00BE752F">
        <w:t xml:space="preserve"> | Kashan | Kashani | Kashaun | Kashawn | Kashay | Kashi | Kashia | Kashika | Kashin | Kashish | Kashka | Kashmere | Kashmir |</w:t>
      </w:r>
    </w:p>
    <w:p w14:paraId="08476686" w14:textId="77777777" w:rsidR="00000000" w:rsidRPr="00BE752F" w:rsidRDefault="00000000">
      <w:r w:rsidRPr="00BE752F">
        <w:t xml:space="preserve">Kashmira | </w:t>
      </w:r>
      <w:proofErr w:type="spellStart"/>
      <w:r w:rsidRPr="00BE752F">
        <w:t>Kashmire</w:t>
      </w:r>
      <w:proofErr w:type="spellEnd"/>
      <w:r w:rsidRPr="00BE752F">
        <w:t xml:space="preserve"> | Kashmiri | Kashon | </w:t>
      </w:r>
      <w:proofErr w:type="spellStart"/>
      <w:r w:rsidRPr="00BE752F">
        <w:t>Kashta</w:t>
      </w:r>
      <w:proofErr w:type="spellEnd"/>
      <w:r w:rsidRPr="00BE752F">
        <w:t xml:space="preserve"> | Kashtin | Kashton | Kashyap | Kasi | Kasia | Kasian | Kasidee | Kasidy | Kasie |</w:t>
      </w:r>
    </w:p>
    <w:p w14:paraId="3634E8F7" w14:textId="77777777" w:rsidR="00000000" w:rsidRPr="00BE752F" w:rsidRDefault="00000000">
      <w:r w:rsidRPr="00BE752F">
        <w:t xml:space="preserve">Kasilingam | Kasim | Kasin | Kasinathan | Kasiya | Kasmin | Kasmir | </w:t>
      </w:r>
      <w:proofErr w:type="spellStart"/>
      <w:r w:rsidRPr="00BE752F">
        <w:t>Kaspaas</w:t>
      </w:r>
      <w:proofErr w:type="spellEnd"/>
      <w:r w:rsidRPr="00BE752F">
        <w:t xml:space="preserve"> | Kasper | </w:t>
      </w:r>
      <w:proofErr w:type="spellStart"/>
      <w:r w:rsidRPr="00BE752F">
        <w:t>Kaspurr</w:t>
      </w:r>
      <w:proofErr w:type="spellEnd"/>
      <w:r w:rsidRPr="00BE752F">
        <w:t xml:space="preserve"> | Kass | Kassa | Kassady | Kassai |</w:t>
      </w:r>
    </w:p>
    <w:p w14:paraId="26DA0DBF" w14:textId="77777777" w:rsidR="00000000" w:rsidRPr="00BE752F" w:rsidRDefault="00000000">
      <w:r w:rsidRPr="00BE752F">
        <w:t xml:space="preserve">Kassandra | Kassar | Kassen | </w:t>
      </w:r>
      <w:proofErr w:type="spellStart"/>
      <w:r w:rsidRPr="00BE752F">
        <w:t>Kassery</w:t>
      </w:r>
      <w:proofErr w:type="spellEnd"/>
      <w:r w:rsidRPr="00BE752F">
        <w:t xml:space="preserve"> | Kassey | Kassi | Kassidey | Kassidi | Kassidy | </w:t>
      </w:r>
      <w:proofErr w:type="spellStart"/>
      <w:r w:rsidRPr="00BE752F">
        <w:t>Kassindra</w:t>
      </w:r>
      <w:proofErr w:type="spellEnd"/>
      <w:r w:rsidRPr="00BE752F">
        <w:t xml:space="preserve"> | Kassondra | Kassu | Kasten |</w:t>
      </w:r>
    </w:p>
    <w:p w14:paraId="164E0CD7" w14:textId="77777777" w:rsidR="00000000" w:rsidRPr="00BE752F" w:rsidRDefault="00000000">
      <w:r w:rsidRPr="00BE752F">
        <w:t xml:space="preserve">Kasthurirangan | </w:t>
      </w:r>
      <w:proofErr w:type="spellStart"/>
      <w:r w:rsidRPr="00BE752F">
        <w:t>Kastino</w:t>
      </w:r>
      <w:proofErr w:type="spellEnd"/>
      <w:r w:rsidRPr="00BE752F">
        <w:t xml:space="preserve"> | Kastle | Kastner | Kasturba | Kasturi | Kasturirangan | Kasumi | </w:t>
      </w:r>
      <w:proofErr w:type="spellStart"/>
      <w:r w:rsidRPr="00BE752F">
        <w:t>Kasupitav</w:t>
      </w:r>
      <w:proofErr w:type="spellEnd"/>
      <w:r w:rsidRPr="00BE752F">
        <w:t xml:space="preserve"> | Kasy | </w:t>
      </w:r>
      <w:proofErr w:type="spellStart"/>
      <w:r w:rsidRPr="00BE752F">
        <w:t>Kasztan</w:t>
      </w:r>
      <w:proofErr w:type="spellEnd"/>
      <w:r w:rsidRPr="00BE752F">
        <w:t xml:space="preserve"> | Kat | Kata | Katai |</w:t>
      </w:r>
    </w:p>
    <w:p w14:paraId="4B4F4D47" w14:textId="77777777" w:rsidR="00000000" w:rsidRPr="00BE752F" w:rsidRDefault="00000000">
      <w:r w:rsidRPr="00BE752F">
        <w:t xml:space="preserve">Katalina | </w:t>
      </w:r>
      <w:proofErr w:type="spellStart"/>
      <w:r w:rsidRPr="00BE752F">
        <w:t>Katally</w:t>
      </w:r>
      <w:proofErr w:type="spellEnd"/>
      <w:r w:rsidRPr="00BE752F">
        <w:t xml:space="preserve"> | Katana | Katara | Kataria | Katarina | </w:t>
      </w:r>
      <w:proofErr w:type="spellStart"/>
      <w:r w:rsidRPr="00BE752F">
        <w:t>Katarino</w:t>
      </w:r>
      <w:proofErr w:type="spellEnd"/>
      <w:r w:rsidRPr="00BE752F">
        <w:t xml:space="preserve"> | Katarzyna | Katav | Kate | Kateel | Katelinn | Katell | Katelyn | Katelynn |</w:t>
      </w:r>
    </w:p>
    <w:p w14:paraId="3C5466F9" w14:textId="77777777" w:rsidR="00000000" w:rsidRPr="00BE752F" w:rsidRDefault="00000000">
      <w:r w:rsidRPr="00BE752F">
        <w:t xml:space="preserve">Katena | Katerina | Kath | Katha | Kathan | Katharina | Katharyn | Kathe | Kathel | Kathelijne | Katherine | Kathia | Kathinya | </w:t>
      </w:r>
      <w:proofErr w:type="spellStart"/>
      <w:r w:rsidRPr="00BE752F">
        <w:t>Kathirasan</w:t>
      </w:r>
      <w:proofErr w:type="spellEnd"/>
      <w:r w:rsidRPr="00BE752F">
        <w:t xml:space="preserve"> |</w:t>
      </w:r>
    </w:p>
    <w:p w14:paraId="0CFF318E" w14:textId="77777777" w:rsidR="00000000" w:rsidRPr="00BE752F" w:rsidRDefault="00000000">
      <w:r w:rsidRPr="00BE752F">
        <w:t xml:space="preserve">Kathiravan | Kathleen | Kathlynn | Kathrein | Kathrine | Kathryn | Kathryne | Kathy | Kathyrn | Kati | Katia | Katie | </w:t>
      </w:r>
      <w:proofErr w:type="spellStart"/>
      <w:r w:rsidRPr="00BE752F">
        <w:t>Katilimomi</w:t>
      </w:r>
      <w:proofErr w:type="spellEnd"/>
      <w:r w:rsidRPr="00BE752F">
        <w:t xml:space="preserve"> | Katin | Katina</w:t>
      </w:r>
    </w:p>
    <w:p w14:paraId="351CD8EC" w14:textId="77777777" w:rsidR="00000000" w:rsidRPr="00BE752F" w:rsidRDefault="00000000">
      <w:r w:rsidRPr="00BE752F">
        <w:t>| Katinka | Katisha | Katiza | Katja | Katje | Katlain | Katlin | Katlyn | Katlynne | Katmandu | Kato | Katoa | Katon | Katona | Katra |</w:t>
      </w:r>
    </w:p>
    <w:p w14:paraId="2EBAA263" w14:textId="77777777" w:rsidR="00000000" w:rsidRPr="00BE752F" w:rsidRDefault="00000000">
      <w:r w:rsidRPr="00BE752F">
        <w:t xml:space="preserve">Katragadda | Katran | Katrea | Katrell | Katri | Katria | Katriel | Katrien | Katrin | Katrina | Katrine | </w:t>
      </w:r>
      <w:proofErr w:type="spellStart"/>
      <w:r w:rsidRPr="00BE752F">
        <w:t>Katrinith</w:t>
      </w:r>
      <w:proofErr w:type="spellEnd"/>
      <w:r w:rsidRPr="00BE752F">
        <w:t xml:space="preserve"> | </w:t>
      </w:r>
      <w:proofErr w:type="spellStart"/>
      <w:r w:rsidRPr="00BE752F">
        <w:t>Katriyar</w:t>
      </w:r>
      <w:proofErr w:type="spellEnd"/>
      <w:r w:rsidRPr="00BE752F">
        <w:t xml:space="preserve"> | </w:t>
      </w:r>
      <w:proofErr w:type="spellStart"/>
      <w:r w:rsidRPr="00BE752F">
        <w:t>Katrusha</w:t>
      </w:r>
      <w:proofErr w:type="spellEnd"/>
      <w:r w:rsidRPr="00BE752F">
        <w:t xml:space="preserve"> | </w:t>
      </w:r>
      <w:proofErr w:type="spellStart"/>
      <w:r w:rsidRPr="00BE752F">
        <w:t>Katsekpo</w:t>
      </w:r>
      <w:proofErr w:type="spellEnd"/>
    </w:p>
    <w:p w14:paraId="48F482D6" w14:textId="77777777" w:rsidR="00000000" w:rsidRPr="00BE752F" w:rsidRDefault="00000000">
      <w:r w:rsidRPr="00BE752F">
        <w:t xml:space="preserve">| Katsu | Katsuhiko | Katsuhisa | Katsuji | Katsumi | Katsuo | Katsura | Katsutoshi | </w:t>
      </w:r>
      <w:proofErr w:type="spellStart"/>
      <w:r w:rsidRPr="00BE752F">
        <w:t>Katsuyori</w:t>
      </w:r>
      <w:proofErr w:type="spellEnd"/>
      <w:r w:rsidRPr="00BE752F">
        <w:t xml:space="preserve"> | Katta | Katten | Katti | Katty | </w:t>
      </w:r>
      <w:proofErr w:type="spellStart"/>
      <w:r w:rsidRPr="00BE752F">
        <w:t>Katuari</w:t>
      </w:r>
      <w:proofErr w:type="spellEnd"/>
      <w:r w:rsidRPr="00BE752F">
        <w:t xml:space="preserve"> | Katun |</w:t>
      </w:r>
    </w:p>
    <w:p w14:paraId="674C2188" w14:textId="77777777" w:rsidR="00000000" w:rsidRPr="00BE752F" w:rsidRDefault="00000000">
      <w:proofErr w:type="spellStart"/>
      <w:r w:rsidRPr="00BE752F">
        <w:t>Katunia</w:t>
      </w:r>
      <w:proofErr w:type="spellEnd"/>
      <w:r w:rsidRPr="00BE752F">
        <w:t xml:space="preserve"> | Katura | Katy | Katyayani | Katyusha | Katz | Kauai | </w:t>
      </w:r>
      <w:proofErr w:type="spellStart"/>
      <w:r w:rsidRPr="00BE752F">
        <w:t>Kaufana</w:t>
      </w:r>
      <w:proofErr w:type="spellEnd"/>
      <w:r w:rsidRPr="00BE752F">
        <w:t xml:space="preserve"> | Kauffman | Kaufman | Kaufmann | Kaukab | Kaula | Kaulana |</w:t>
      </w:r>
    </w:p>
    <w:p w14:paraId="6EAF5DC8" w14:textId="77777777" w:rsidR="00000000" w:rsidRPr="00BE752F" w:rsidRDefault="00000000">
      <w:proofErr w:type="spellStart"/>
      <w:r w:rsidRPr="00BE752F">
        <w:t>Kauluwehi</w:t>
      </w:r>
      <w:proofErr w:type="spellEnd"/>
      <w:r w:rsidRPr="00BE752F">
        <w:t xml:space="preserve"> | </w:t>
      </w:r>
      <w:proofErr w:type="spellStart"/>
      <w:r w:rsidRPr="00BE752F">
        <w:t>Kaumavae</w:t>
      </w:r>
      <w:proofErr w:type="spellEnd"/>
      <w:r w:rsidRPr="00BE752F">
        <w:t xml:space="preserve"> | Kaun | Kauna | Kaur | Kauri | Kausar | Kausha | Kaushal | Kaushalya | Kaushik | Kaustubha | Kautz | </w:t>
      </w:r>
      <w:proofErr w:type="spellStart"/>
      <w:r w:rsidRPr="00BE752F">
        <w:t>Kauzzie</w:t>
      </w:r>
      <w:proofErr w:type="spellEnd"/>
      <w:r w:rsidRPr="00BE752F">
        <w:t xml:space="preserve"> | Kava</w:t>
      </w:r>
    </w:p>
    <w:p w14:paraId="58ADB9C4" w14:textId="77777777" w:rsidR="00000000" w:rsidRPr="00BE752F" w:rsidRDefault="00000000">
      <w:r w:rsidRPr="00BE752F">
        <w:t xml:space="preserve">| Kavan | Kavana | Kavanagh | Kavanaugh | </w:t>
      </w:r>
      <w:proofErr w:type="spellStart"/>
      <w:r w:rsidRPr="00BE752F">
        <w:t>Kavanc</w:t>
      </w:r>
      <w:proofErr w:type="spellEnd"/>
      <w:r w:rsidRPr="00BE752F">
        <w:t xml:space="preserve"> | </w:t>
      </w:r>
      <w:proofErr w:type="spellStart"/>
      <w:r w:rsidRPr="00BE752F">
        <w:t>Kavarasman</w:t>
      </w:r>
      <w:proofErr w:type="spellEnd"/>
      <w:r w:rsidRPr="00BE752F">
        <w:t xml:space="preserve"> | Kavari | </w:t>
      </w:r>
      <w:proofErr w:type="spellStart"/>
      <w:r w:rsidRPr="00BE752F">
        <w:t>Kavata</w:t>
      </w:r>
      <w:proofErr w:type="spellEnd"/>
      <w:r w:rsidRPr="00BE752F">
        <w:t xml:space="preserve"> | Kavay | Kaveena | Kaveh | </w:t>
      </w:r>
      <w:proofErr w:type="spellStart"/>
      <w:r w:rsidRPr="00BE752F">
        <w:t>Kavelya</w:t>
      </w:r>
      <w:proofErr w:type="spellEnd"/>
      <w:r w:rsidRPr="00BE752F">
        <w:t xml:space="preserve"> | Kaven | </w:t>
      </w:r>
      <w:proofErr w:type="spellStart"/>
      <w:r w:rsidRPr="00BE752F">
        <w:t>Kavera</w:t>
      </w:r>
      <w:proofErr w:type="spellEnd"/>
      <w:r w:rsidRPr="00BE752F">
        <w:t xml:space="preserve"> |</w:t>
      </w:r>
    </w:p>
    <w:p w14:paraId="1BBC74A3" w14:textId="77777777" w:rsidR="00000000" w:rsidRPr="00BE752F" w:rsidRDefault="00000000">
      <w:r w:rsidRPr="00BE752F">
        <w:t xml:space="preserve">Kaveri | Kavi | Kavik | Kavika | Kavin | </w:t>
      </w:r>
      <w:proofErr w:type="spellStart"/>
      <w:r w:rsidRPr="00BE752F">
        <w:t>Kavinder</w:t>
      </w:r>
      <w:proofErr w:type="spellEnd"/>
      <w:r w:rsidRPr="00BE752F">
        <w:t xml:space="preserve"> | Kavindra | Kavita | Kavitha | Kavithai | Kavneet | Kavon | Kavy | Kavya | Kavyn | Kawa |</w:t>
      </w:r>
    </w:p>
    <w:p w14:paraId="27D3624A" w14:textId="77777777" w:rsidR="00000000" w:rsidRPr="00BE752F" w:rsidRDefault="00000000">
      <w:r w:rsidRPr="00BE752F">
        <w:t xml:space="preserve">Kawai | Kawailani | </w:t>
      </w:r>
      <w:proofErr w:type="spellStart"/>
      <w:r w:rsidRPr="00BE752F">
        <w:t>Kawaimomona</w:t>
      </w:r>
      <w:proofErr w:type="spellEnd"/>
      <w:r w:rsidRPr="00BE752F">
        <w:t xml:space="preserve"> | Kawal | Kawaljeet | </w:t>
      </w:r>
      <w:proofErr w:type="spellStart"/>
      <w:r w:rsidRPr="00BE752F">
        <w:t>Kawaljit</w:t>
      </w:r>
      <w:proofErr w:type="spellEnd"/>
      <w:r w:rsidRPr="00BE752F">
        <w:t xml:space="preserve"> | Kawan | Kawana | Kawanomu | Kawediya | Kawehi | Kawena |</w:t>
      </w:r>
    </w:p>
    <w:p w14:paraId="736E78E3" w14:textId="77777777" w:rsidR="00000000" w:rsidRPr="00BE752F" w:rsidRDefault="00000000">
      <w:proofErr w:type="spellStart"/>
      <w:r w:rsidRPr="00BE752F">
        <w:t>Kawena'ula</w:t>
      </w:r>
      <w:proofErr w:type="spellEnd"/>
      <w:r w:rsidRPr="00BE752F">
        <w:t xml:space="preserve"> | Kawika | Kawikani | Kawkab | </w:t>
      </w:r>
      <w:proofErr w:type="spellStart"/>
      <w:r w:rsidRPr="00BE752F">
        <w:t>Kaworu</w:t>
      </w:r>
      <w:proofErr w:type="spellEnd"/>
      <w:r w:rsidRPr="00BE752F">
        <w:t xml:space="preserve"> | Kawthar | Kay | Kaya | Kayal | Kayalvizhi | Kayan | Kayani | </w:t>
      </w:r>
      <w:proofErr w:type="spellStart"/>
      <w:r w:rsidRPr="00BE752F">
        <w:t>Kayashta</w:t>
      </w:r>
      <w:proofErr w:type="spellEnd"/>
      <w:r w:rsidRPr="00BE752F">
        <w:t xml:space="preserve"> | Kayce |</w:t>
      </w:r>
    </w:p>
    <w:p w14:paraId="70208BA8" w14:textId="77777777" w:rsidR="00000000" w:rsidRPr="00BE752F" w:rsidRDefault="00000000">
      <w:r w:rsidRPr="00BE752F">
        <w:t xml:space="preserve">Kaycee | Kaycey | Kayci | Kaycie | Kayde | Kaydee | Kayden | Kaydi | Kaydin | </w:t>
      </w:r>
      <w:proofErr w:type="spellStart"/>
      <w:r w:rsidRPr="00BE752F">
        <w:t>Kaydine</w:t>
      </w:r>
      <w:proofErr w:type="spellEnd"/>
      <w:r w:rsidRPr="00BE752F">
        <w:t xml:space="preserve"> | Kaydn | Kaydon | Kaydrian | Kaye | Kayeeda |</w:t>
      </w:r>
    </w:p>
    <w:p w14:paraId="2B9A9B27" w14:textId="77777777" w:rsidR="00000000" w:rsidRPr="00BE752F" w:rsidRDefault="00000000">
      <w:r w:rsidRPr="00BE752F">
        <w:t xml:space="preserve">Kayel | Kayen | Kaygen | Kayhan | Kayin | Kayjay | </w:t>
      </w:r>
      <w:proofErr w:type="spellStart"/>
      <w:r w:rsidRPr="00BE752F">
        <w:t>Kaykay</w:t>
      </w:r>
      <w:proofErr w:type="spellEnd"/>
      <w:r w:rsidRPr="00BE752F">
        <w:t xml:space="preserve"> | Kayl | Kayla | Kaylah | Kaylan | Kayland | </w:t>
      </w:r>
      <w:proofErr w:type="spellStart"/>
      <w:r w:rsidRPr="00BE752F">
        <w:t>Kaylaunie</w:t>
      </w:r>
      <w:proofErr w:type="spellEnd"/>
      <w:r w:rsidRPr="00BE752F">
        <w:t xml:space="preserve"> | Kayle | Kayleb | Kaylee |</w:t>
      </w:r>
    </w:p>
    <w:p w14:paraId="653EE907" w14:textId="77777777" w:rsidR="00000000" w:rsidRPr="00BE752F" w:rsidRDefault="00000000">
      <w:r w:rsidRPr="00BE752F">
        <w:t>Kayleen | Kayleigh | Kaylen | Kaylene | Kayler | Kaylin | Kaylis | Kayln | Kaylon | Kaylor | Kaylyn | Kaylynn | Kaymin | Kaymon | Kayn |</w:t>
      </w:r>
    </w:p>
    <w:p w14:paraId="397EA4C9" w14:textId="77777777" w:rsidR="00000000" w:rsidRPr="00BE752F" w:rsidRDefault="00000000">
      <w:r w:rsidRPr="00BE752F">
        <w:t xml:space="preserve">Kaynan | Kayne | Kayo | Kayoko | Kayon | </w:t>
      </w:r>
      <w:proofErr w:type="spellStart"/>
      <w:r w:rsidRPr="00BE752F">
        <w:t>Kayoung</w:t>
      </w:r>
      <w:proofErr w:type="spellEnd"/>
      <w:r w:rsidRPr="00BE752F">
        <w:t xml:space="preserve"> | Kayra | Kayre | Kayron | Kayse | Kaysea | Kaysee | Kaysen | Kaysey | Kayton |</w:t>
      </w:r>
    </w:p>
    <w:p w14:paraId="4A84746E" w14:textId="77777777" w:rsidR="00000000" w:rsidRPr="00BE752F" w:rsidRDefault="00000000">
      <w:r w:rsidRPr="00BE752F">
        <w:t>Kayvon | Kaywan | Kaz | Kazami | Kazan | Kazandra | Kazatimiru | Kazden | Kaze | Kazi | Kazia | Kazie | Kazimierz | Kazimir | Kazmier |</w:t>
      </w:r>
    </w:p>
    <w:p w14:paraId="56738FC1" w14:textId="77777777" w:rsidR="00000000" w:rsidRPr="00BE752F" w:rsidRDefault="00000000">
      <w:r w:rsidRPr="00BE752F">
        <w:t xml:space="preserve">Kazmir | Kazoo | Kazu | Kazue | Kazuhiko | Kazuho | Kazuki | Kazuko | </w:t>
      </w:r>
      <w:proofErr w:type="spellStart"/>
      <w:r w:rsidRPr="00BE752F">
        <w:t>Kazul</w:t>
      </w:r>
      <w:proofErr w:type="spellEnd"/>
      <w:r w:rsidRPr="00BE752F">
        <w:t xml:space="preserve"> | Kazumi | Kazunori | Kazuo | Kazushi | Kazuya | Kazuyoshi |</w:t>
      </w:r>
    </w:p>
    <w:p w14:paraId="2A5EB941" w14:textId="77777777" w:rsidR="00000000" w:rsidRPr="00BE752F" w:rsidRDefault="00000000">
      <w:r w:rsidRPr="00BE752F">
        <w:t xml:space="preserve">Kazuyuki | Kazz | </w:t>
      </w:r>
      <w:proofErr w:type="spellStart"/>
      <w:r w:rsidRPr="00BE752F">
        <w:t>Kazza</w:t>
      </w:r>
      <w:proofErr w:type="spellEnd"/>
      <w:r w:rsidRPr="00BE752F">
        <w:t xml:space="preserve"> | </w:t>
      </w:r>
      <w:proofErr w:type="spellStart"/>
      <w:r w:rsidRPr="00BE752F">
        <w:t>Kazzie</w:t>
      </w:r>
      <w:proofErr w:type="spellEnd"/>
      <w:r w:rsidRPr="00BE752F">
        <w:t xml:space="preserve"> | KC | </w:t>
      </w:r>
      <w:proofErr w:type="spellStart"/>
      <w:r w:rsidRPr="00BE752F">
        <w:t>Kcasey</w:t>
      </w:r>
      <w:proofErr w:type="spellEnd"/>
      <w:r w:rsidRPr="00BE752F">
        <w:t xml:space="preserve"> | Kcee | </w:t>
      </w:r>
      <w:proofErr w:type="spellStart"/>
      <w:r w:rsidRPr="00BE752F">
        <w:t>Kcey</w:t>
      </w:r>
      <w:proofErr w:type="spellEnd"/>
      <w:r w:rsidRPr="00BE752F">
        <w:t xml:space="preserve"> | </w:t>
      </w:r>
      <w:proofErr w:type="spellStart"/>
      <w:r w:rsidRPr="00BE752F">
        <w:t>KDell</w:t>
      </w:r>
      <w:proofErr w:type="spellEnd"/>
      <w:r w:rsidRPr="00BE752F">
        <w:t xml:space="preserve"> | Ke | Ke'ala | </w:t>
      </w:r>
      <w:proofErr w:type="spellStart"/>
      <w:r w:rsidRPr="00BE752F">
        <w:t>Ke'alohi</w:t>
      </w:r>
      <w:proofErr w:type="spellEnd"/>
      <w:r w:rsidRPr="00BE752F">
        <w:t xml:space="preserve"> | Kea | Keagan | Keaghan | Keah | Keahi |</w:t>
      </w:r>
    </w:p>
    <w:p w14:paraId="0EF5B9CC" w14:textId="77777777" w:rsidR="00000000" w:rsidRPr="00BE752F" w:rsidRDefault="00000000">
      <w:r w:rsidRPr="00BE752F">
        <w:t xml:space="preserve">Keal | Keala | Keala'alohi | </w:t>
      </w:r>
      <w:proofErr w:type="spellStart"/>
      <w:r w:rsidRPr="00BE752F">
        <w:t>Kealalani</w:t>
      </w:r>
      <w:proofErr w:type="spellEnd"/>
      <w:r w:rsidRPr="00BE752F">
        <w:t xml:space="preserve"> | Kealamauloa | Kealan | Kealani | Keale | Kealen | Kealey | Kealin | Kealoha | Kealy | Kealyn | Kean |</w:t>
      </w:r>
    </w:p>
    <w:p w14:paraId="03E59005" w14:textId="77777777" w:rsidR="00000000" w:rsidRPr="00BE752F" w:rsidRDefault="00000000">
      <w:r w:rsidRPr="00BE752F">
        <w:t xml:space="preserve">Keanan | Keanda | Keandra | Keandre | Keane | Keani | Keanna | Keano | Keante | Keanu | </w:t>
      </w:r>
      <w:proofErr w:type="spellStart"/>
      <w:r w:rsidRPr="00BE752F">
        <w:t>Keanue</w:t>
      </w:r>
      <w:proofErr w:type="spellEnd"/>
      <w:r w:rsidRPr="00BE752F">
        <w:t xml:space="preserve"> | Kear | Kearan | Kearea | Keari |</w:t>
      </w:r>
    </w:p>
    <w:p w14:paraId="18D2B92E" w14:textId="77777777" w:rsidR="00000000" w:rsidRPr="00BE752F" w:rsidRDefault="00000000">
      <w:r w:rsidRPr="00BE752F">
        <w:t>Kearie | Kearin | Kearn | Kearney | Kearns | Kearston | Kearstyn | Keary | Keat | Keatan | Keaten | Keath | Keatin | Keating | Keaton | Keats</w:t>
      </w:r>
    </w:p>
    <w:p w14:paraId="6716D760" w14:textId="77777777" w:rsidR="00000000" w:rsidRPr="00BE752F" w:rsidRDefault="00000000">
      <w:r w:rsidRPr="00BE752F">
        <w:t xml:space="preserve">| Keatyn | Keawe | Keay | Keba | Kebron | Keck | Ked | Kedan | Kedar | Kedarnath | </w:t>
      </w:r>
      <w:proofErr w:type="spellStart"/>
      <w:r w:rsidRPr="00BE752F">
        <w:t>Kedarnatha</w:t>
      </w:r>
      <w:proofErr w:type="spellEnd"/>
      <w:r w:rsidRPr="00BE752F">
        <w:t xml:space="preserve"> | Keddie | Keddy | </w:t>
      </w:r>
      <w:proofErr w:type="spellStart"/>
      <w:r w:rsidRPr="00BE752F">
        <w:t>Kedgley</w:t>
      </w:r>
      <w:proofErr w:type="spellEnd"/>
      <w:r w:rsidRPr="00BE752F">
        <w:t xml:space="preserve"> | Kedia |</w:t>
      </w:r>
    </w:p>
    <w:p w14:paraId="72516A85" w14:textId="77777777" w:rsidR="00000000" w:rsidRPr="00BE752F" w:rsidRDefault="00000000">
      <w:proofErr w:type="spellStart"/>
      <w:r w:rsidRPr="00BE752F">
        <w:t>Kedmiel</w:t>
      </w:r>
      <w:proofErr w:type="spellEnd"/>
      <w:r w:rsidRPr="00BE752F">
        <w:t xml:space="preserve"> | Kedrin | Kedron | Kee | </w:t>
      </w:r>
      <w:proofErr w:type="spellStart"/>
      <w:r w:rsidRPr="00BE752F">
        <w:t>Keeaola</w:t>
      </w:r>
      <w:proofErr w:type="spellEnd"/>
      <w:r w:rsidRPr="00BE752F">
        <w:t xml:space="preserve"> | Keeba | Keeble | Keebler | </w:t>
      </w:r>
      <w:proofErr w:type="spellStart"/>
      <w:r w:rsidRPr="00BE752F">
        <w:t>Keebo</w:t>
      </w:r>
      <w:proofErr w:type="spellEnd"/>
      <w:r w:rsidRPr="00BE752F">
        <w:t xml:space="preserve"> | </w:t>
      </w:r>
      <w:proofErr w:type="spellStart"/>
      <w:r w:rsidRPr="00BE752F">
        <w:t>Keedre</w:t>
      </w:r>
      <w:proofErr w:type="spellEnd"/>
      <w:r w:rsidRPr="00BE752F">
        <w:t xml:space="preserve"> | Keefe | Keegan | Keegen | Keeghan | Keegin |</w:t>
      </w:r>
    </w:p>
    <w:p w14:paraId="387058B1" w14:textId="77777777" w:rsidR="00000000" w:rsidRPr="00BE752F" w:rsidRDefault="00000000">
      <w:r w:rsidRPr="00BE752F">
        <w:t xml:space="preserve">Keehan | KeeKee | </w:t>
      </w:r>
      <w:proofErr w:type="spellStart"/>
      <w:r w:rsidRPr="00BE752F">
        <w:t>KeeKeeI</w:t>
      </w:r>
      <w:proofErr w:type="spellEnd"/>
      <w:r w:rsidRPr="00BE752F">
        <w:t xml:space="preserve"> | </w:t>
      </w:r>
      <w:proofErr w:type="spellStart"/>
      <w:r w:rsidRPr="00BE752F">
        <w:t>Keeks</w:t>
      </w:r>
      <w:proofErr w:type="spellEnd"/>
      <w:r w:rsidRPr="00BE752F">
        <w:t xml:space="preserve"> | Keel | Keelan | Keele | Keeler | Keeley | Keeli | Keelie | Keelin | Keeling | Keely | </w:t>
      </w:r>
      <w:proofErr w:type="spellStart"/>
      <w:r w:rsidRPr="00BE752F">
        <w:t>Keelye</w:t>
      </w:r>
      <w:proofErr w:type="spellEnd"/>
      <w:r w:rsidRPr="00BE752F">
        <w:t xml:space="preserve"> | Keelyn |</w:t>
      </w:r>
    </w:p>
    <w:p w14:paraId="49075930" w14:textId="77777777" w:rsidR="00000000" w:rsidRPr="00BE752F" w:rsidRDefault="00000000">
      <w:r w:rsidRPr="00BE752F">
        <w:t>Keemo | Keen | Keena | Keenan | Keene | Keenen | Keener | Keeney | Keeper | Keepers | Keer | Keeran | Keerat | Keerstin | Keertan |</w:t>
      </w:r>
    </w:p>
    <w:p w14:paraId="39F56CF1" w14:textId="77777777" w:rsidR="00000000" w:rsidRPr="00BE752F" w:rsidRDefault="00000000">
      <w:r w:rsidRPr="00BE752F">
        <w:t xml:space="preserve">Keerthana | Keerthi | Keerti | Kees | Keesa | Keesje | Keet | Keeta | Keetah | Keetje | Keeton | Keets | Keevin | Keevy | </w:t>
      </w:r>
      <w:proofErr w:type="spellStart"/>
      <w:r w:rsidRPr="00BE752F">
        <w:t>Keewer</w:t>
      </w:r>
      <w:proofErr w:type="spellEnd"/>
      <w:r w:rsidRPr="00BE752F">
        <w:t xml:space="preserve"> | Keeya |</w:t>
      </w:r>
    </w:p>
    <w:p w14:paraId="17611F9D" w14:textId="77777777" w:rsidR="00000000" w:rsidRPr="00BE752F" w:rsidRDefault="00000000">
      <w:r w:rsidRPr="00BE752F">
        <w:t xml:space="preserve">Keeyan | Kef | </w:t>
      </w:r>
      <w:proofErr w:type="spellStart"/>
      <w:r w:rsidRPr="00BE752F">
        <w:t>Kefah</w:t>
      </w:r>
      <w:proofErr w:type="spellEnd"/>
      <w:r w:rsidRPr="00BE752F">
        <w:t xml:space="preserve"> | </w:t>
      </w:r>
      <w:proofErr w:type="spellStart"/>
      <w:r w:rsidRPr="00BE752F">
        <w:t>Kefi</w:t>
      </w:r>
      <w:proofErr w:type="spellEnd"/>
      <w:r w:rsidRPr="00BE752F">
        <w:t xml:space="preserve"> | Kefu | Kegan | </w:t>
      </w:r>
      <w:proofErr w:type="spellStart"/>
      <w:r w:rsidRPr="00BE752F">
        <w:t>Kegen</w:t>
      </w:r>
      <w:proofErr w:type="spellEnd"/>
      <w:r w:rsidRPr="00BE752F">
        <w:t xml:space="preserve"> | Kegham | Keghan | Kehinde | Kehoe | Kei | Keia | Keidan | Keidi | </w:t>
      </w:r>
      <w:proofErr w:type="spellStart"/>
      <w:r w:rsidRPr="00BE752F">
        <w:t>Keidre</w:t>
      </w:r>
      <w:proofErr w:type="spellEnd"/>
      <w:r w:rsidRPr="00BE752F">
        <w:t xml:space="preserve"> | Keidren |</w:t>
      </w:r>
    </w:p>
    <w:p w14:paraId="04067725" w14:textId="77777777" w:rsidR="00000000" w:rsidRPr="00BE752F" w:rsidRDefault="00000000">
      <w:r w:rsidRPr="00BE752F">
        <w:t xml:space="preserve">Keifer | Keiffer | Keigan | Keigen | Keigh | Keighan | </w:t>
      </w:r>
      <w:proofErr w:type="spellStart"/>
      <w:r w:rsidRPr="00BE752F">
        <w:t>Keighen</w:t>
      </w:r>
      <w:proofErr w:type="spellEnd"/>
      <w:r w:rsidRPr="00BE752F">
        <w:t xml:space="preserve"> | Keighley | </w:t>
      </w:r>
      <w:proofErr w:type="spellStart"/>
      <w:r w:rsidRPr="00BE752F">
        <w:t>Keii</w:t>
      </w:r>
      <w:proofErr w:type="spellEnd"/>
      <w:r w:rsidRPr="00BE752F">
        <w:t xml:space="preserve"> | Keiichi | Keiji | Keijuan | </w:t>
      </w:r>
      <w:proofErr w:type="spellStart"/>
      <w:r w:rsidRPr="00BE752F">
        <w:t>Keikemamake</w:t>
      </w:r>
      <w:proofErr w:type="spellEnd"/>
      <w:r w:rsidRPr="00BE752F">
        <w:t xml:space="preserve"> | Keiki | </w:t>
      </w:r>
      <w:proofErr w:type="spellStart"/>
      <w:r w:rsidRPr="00BE752F">
        <w:t>Keikikalani</w:t>
      </w:r>
      <w:proofErr w:type="spellEnd"/>
      <w:r w:rsidRPr="00BE752F">
        <w:t xml:space="preserve"> |</w:t>
      </w:r>
    </w:p>
    <w:p w14:paraId="07158742" w14:textId="77777777" w:rsidR="00000000" w:rsidRPr="00BE752F" w:rsidRDefault="00000000">
      <w:r w:rsidRPr="00BE752F">
        <w:t xml:space="preserve">Keiko | Keil | Keila | Keilah | Keilan | Keilani | Keileen | Keilen | Keilin | Keilynn | Keim | Keimoni | Keion | </w:t>
      </w:r>
      <w:proofErr w:type="spellStart"/>
      <w:r w:rsidRPr="00BE752F">
        <w:t>Keionda</w:t>
      </w:r>
      <w:proofErr w:type="spellEnd"/>
      <w:r w:rsidRPr="00BE752F">
        <w:t xml:space="preserve"> | Keiondra | </w:t>
      </w:r>
      <w:proofErr w:type="spellStart"/>
      <w:r w:rsidRPr="00BE752F">
        <w:t>Keionta</w:t>
      </w:r>
      <w:proofErr w:type="spellEnd"/>
      <w:r w:rsidRPr="00BE752F">
        <w:t xml:space="preserve"> |</w:t>
      </w:r>
    </w:p>
    <w:p w14:paraId="5FF2A705" w14:textId="77777777" w:rsidR="00000000" w:rsidRPr="00BE752F" w:rsidRDefault="00000000">
      <w:r w:rsidRPr="00BE752F">
        <w:t xml:space="preserve">Keir | Keira | Keiran | </w:t>
      </w:r>
      <w:proofErr w:type="spellStart"/>
      <w:r w:rsidRPr="00BE752F">
        <w:t>Keirann</w:t>
      </w:r>
      <w:proofErr w:type="spellEnd"/>
      <w:r w:rsidRPr="00BE752F">
        <w:t xml:space="preserve"> | Keire | Keiren | Keirin | Keirnan | Keiron | Keirran | Keirston | Keirstyn | Keiryn | Keis | Keiser | Keisha |</w:t>
      </w:r>
    </w:p>
    <w:p w14:paraId="7AFE65EC" w14:textId="77777777" w:rsidR="00000000" w:rsidRPr="00BE752F" w:rsidRDefault="00000000">
      <w:r w:rsidRPr="00BE752F">
        <w:t xml:space="preserve">Keishaun | Keishawn | </w:t>
      </w:r>
      <w:proofErr w:type="spellStart"/>
      <w:r w:rsidRPr="00BE752F">
        <w:t>Keishay</w:t>
      </w:r>
      <w:proofErr w:type="spellEnd"/>
      <w:r w:rsidRPr="00BE752F">
        <w:t xml:space="preserve"> | Keishi | Keishon | </w:t>
      </w:r>
      <w:proofErr w:type="spellStart"/>
      <w:r w:rsidRPr="00BE752F">
        <w:t>Keistan</w:t>
      </w:r>
      <w:proofErr w:type="spellEnd"/>
      <w:r w:rsidRPr="00BE752F">
        <w:t xml:space="preserve"> | Keister | Keisuke | Keisy | Keita | Keith | Keitha | Keithan | Keithley | Keito |</w:t>
      </w:r>
    </w:p>
    <w:p w14:paraId="0C98F949" w14:textId="77777777" w:rsidR="00000000" w:rsidRPr="00BE752F" w:rsidRDefault="00000000">
      <w:r w:rsidRPr="00BE752F">
        <w:t xml:space="preserve">Keiton | Keiu | Keiva | Keja | Kejal | </w:t>
      </w:r>
      <w:proofErr w:type="spellStart"/>
      <w:r w:rsidRPr="00BE752F">
        <w:t>Kejan</w:t>
      </w:r>
      <w:proofErr w:type="spellEnd"/>
      <w:r w:rsidRPr="00BE752F">
        <w:t xml:space="preserve"> | </w:t>
      </w:r>
      <w:proofErr w:type="spellStart"/>
      <w:r w:rsidRPr="00BE752F">
        <w:t>Kejana</w:t>
      </w:r>
      <w:proofErr w:type="spellEnd"/>
      <w:r w:rsidRPr="00BE752F">
        <w:t xml:space="preserve"> | Kejuana | Kek | Keka | Kekai | Kekala | </w:t>
      </w:r>
      <w:proofErr w:type="spellStart"/>
      <w:r w:rsidRPr="00BE752F">
        <w:t>Kekavala</w:t>
      </w:r>
      <w:proofErr w:type="spellEnd"/>
      <w:r w:rsidRPr="00BE752F">
        <w:t xml:space="preserve"> | Keke | Kekeli | Keki | Kekipi |</w:t>
      </w:r>
    </w:p>
    <w:p w14:paraId="63A02462" w14:textId="77777777" w:rsidR="00000000" w:rsidRPr="00BE752F" w:rsidRDefault="00000000">
      <w:r w:rsidRPr="00BE752F">
        <w:t xml:space="preserve">Kekoa | </w:t>
      </w:r>
      <w:proofErr w:type="spellStart"/>
      <w:r w:rsidRPr="00BE752F">
        <w:t>Kekoanui</w:t>
      </w:r>
      <w:proofErr w:type="spellEnd"/>
      <w:r w:rsidRPr="00BE752F">
        <w:t xml:space="preserve"> | Kel | Kelaiah | Kelala | </w:t>
      </w:r>
      <w:proofErr w:type="spellStart"/>
      <w:r w:rsidRPr="00BE752F">
        <w:t>Kelalani</w:t>
      </w:r>
      <w:proofErr w:type="spellEnd"/>
      <w:r w:rsidRPr="00BE752F">
        <w:t xml:space="preserve"> | Kelan | Kelani | Kelbe | Kelbee | Kelbey | Kelbi | Kelbie | Kelby | Kelcey | Kelci |</w:t>
      </w:r>
    </w:p>
    <w:p w14:paraId="11A0ACA7" w14:textId="77777777" w:rsidR="00000000" w:rsidRPr="00BE752F" w:rsidRDefault="00000000">
      <w:r w:rsidRPr="00BE752F">
        <w:t xml:space="preserve">Kelcie | Kelcy | Keldan | Kelden | Kele | Kelechi | Kelekolio | Kelen | Keles | Keli | Keli'i | Kelia | Kelian | Kelig | Kelii | Kelika | </w:t>
      </w:r>
      <w:proofErr w:type="spellStart"/>
      <w:r w:rsidRPr="00BE752F">
        <w:t>Kelikamala</w:t>
      </w:r>
      <w:proofErr w:type="spellEnd"/>
      <w:r w:rsidRPr="00BE752F">
        <w:t xml:space="preserve"> |</w:t>
      </w:r>
    </w:p>
    <w:p w14:paraId="5C0C4F78" w14:textId="77777777" w:rsidR="00000000" w:rsidRPr="00BE752F" w:rsidRDefault="00000000">
      <w:r w:rsidRPr="00BE752F">
        <w:t xml:space="preserve">Kelile | Kelin | Kelina | Kelita | </w:t>
      </w:r>
      <w:proofErr w:type="spellStart"/>
      <w:r w:rsidRPr="00BE752F">
        <w:t>KelKel</w:t>
      </w:r>
      <w:proofErr w:type="spellEnd"/>
      <w:r w:rsidRPr="00BE752F">
        <w:t xml:space="preserve"> | Kell | Kellam | Kellan | Kellar | Kelle | Kellee | Kelleher | Kellen | Keller | Kellerman | Kelley | Kelli |</w:t>
      </w:r>
    </w:p>
    <w:p w14:paraId="5F518F66" w14:textId="77777777" w:rsidR="00000000" w:rsidRPr="00BE752F" w:rsidRDefault="00000000">
      <w:r w:rsidRPr="00BE752F">
        <w:t xml:space="preserve">Kellian | Kellie | Kellin | Kellis | Kellner | Kellogg | Kells | Kellum | Kelly | Kellye | Kellyn | </w:t>
      </w:r>
      <w:proofErr w:type="spellStart"/>
      <w:r w:rsidRPr="00BE752F">
        <w:t>Kellyne</w:t>
      </w:r>
      <w:proofErr w:type="spellEnd"/>
      <w:r w:rsidRPr="00BE752F">
        <w:t xml:space="preserve"> | Kellynn | Kelpie | </w:t>
      </w:r>
      <w:proofErr w:type="spellStart"/>
      <w:r w:rsidRPr="00BE752F">
        <w:t>Kelryn</w:t>
      </w:r>
      <w:proofErr w:type="spellEnd"/>
      <w:r w:rsidRPr="00BE752F">
        <w:t xml:space="preserve"> | Kelsang |</w:t>
      </w:r>
    </w:p>
    <w:p w14:paraId="56F72FF8" w14:textId="77777777" w:rsidR="00000000" w:rsidRPr="00BE752F" w:rsidRDefault="00000000">
      <w:r w:rsidRPr="00BE752F">
        <w:t xml:space="preserve">Kelsay | Kelse | Kelsea | </w:t>
      </w:r>
      <w:proofErr w:type="spellStart"/>
      <w:r w:rsidRPr="00BE752F">
        <w:t>Kelsel</w:t>
      </w:r>
      <w:proofErr w:type="spellEnd"/>
      <w:r w:rsidRPr="00BE752F">
        <w:t xml:space="preserve"> | Kelsen | Kelsey | Kelsi | Kelsie | Kelso | Kelson | Kelsy | Keltie | Keltin | Kelton | Kelty | Keltyn | Kelva |</w:t>
      </w:r>
    </w:p>
    <w:p w14:paraId="63F816DB" w14:textId="77777777" w:rsidR="00000000" w:rsidRPr="00BE752F" w:rsidRDefault="00000000">
      <w:r w:rsidRPr="00BE752F">
        <w:t xml:space="preserve">Kelvie | Kelvin | Kelvon | Kelvy | Kelwyn | Kely | Kelyn | Kelynn | Kem | Kema | Kemani | Kemari | Kemarie | </w:t>
      </w:r>
      <w:proofErr w:type="spellStart"/>
      <w:r w:rsidRPr="00BE752F">
        <w:t>Kemavo</w:t>
      </w:r>
      <w:proofErr w:type="spellEnd"/>
      <w:r w:rsidRPr="00BE752F">
        <w:t xml:space="preserve"> | Kemble | Kemery |</w:t>
      </w:r>
    </w:p>
    <w:p w14:paraId="3F91C0A0" w14:textId="77777777" w:rsidR="00000000" w:rsidRPr="00BE752F" w:rsidRDefault="00000000">
      <w:r w:rsidRPr="00BE752F">
        <w:t xml:space="preserve">Kemi | Kemin | Kemmer | Kemmy | Kemo | Kemp | Kemper | Kempf | </w:t>
      </w:r>
      <w:proofErr w:type="spellStart"/>
      <w:r w:rsidRPr="00BE752F">
        <w:t>Kempus</w:t>
      </w:r>
      <w:proofErr w:type="spellEnd"/>
      <w:r w:rsidRPr="00BE752F">
        <w:t xml:space="preserve"> | Ken | Kena | Kenadee | Kenadie | </w:t>
      </w:r>
      <w:proofErr w:type="spellStart"/>
      <w:r w:rsidRPr="00BE752F">
        <w:t>Kenadona</w:t>
      </w:r>
      <w:proofErr w:type="spellEnd"/>
      <w:r w:rsidRPr="00BE752F">
        <w:t xml:space="preserve"> | Kenai |</w:t>
      </w:r>
    </w:p>
    <w:p w14:paraId="559797A2" w14:textId="77777777" w:rsidR="00000000" w:rsidRPr="00BE752F" w:rsidRDefault="00000000">
      <w:r w:rsidRPr="00BE752F">
        <w:t xml:space="preserve">Kenan | Kenay | Kenchammana | </w:t>
      </w:r>
      <w:proofErr w:type="spellStart"/>
      <w:r w:rsidRPr="00BE752F">
        <w:t>Kenchen</w:t>
      </w:r>
      <w:proofErr w:type="spellEnd"/>
      <w:r w:rsidRPr="00BE752F">
        <w:t xml:space="preserve"> | Kenda | Kendahl | Kendal | Kendale | </w:t>
      </w:r>
      <w:proofErr w:type="spellStart"/>
      <w:r w:rsidRPr="00BE752F">
        <w:t>Kendali</w:t>
      </w:r>
      <w:proofErr w:type="spellEnd"/>
      <w:r w:rsidRPr="00BE752F">
        <w:t xml:space="preserve"> | Kendall | Kendalle | Kendallyn | Kende | Kendee</w:t>
      </w:r>
    </w:p>
    <w:p w14:paraId="33A11611" w14:textId="77777777" w:rsidR="00000000" w:rsidRPr="00BE752F" w:rsidRDefault="00000000">
      <w:r w:rsidRPr="00BE752F">
        <w:t>| Kendel | Kendell | Kendelle | Kendi | Kendia | Kendis | Kendle | Kendol | Kendra | Kendrall | Kendre | Kendrea | Kendrell | Kendrick |</w:t>
      </w:r>
    </w:p>
    <w:p w14:paraId="45D85973" w14:textId="77777777" w:rsidR="00000000" w:rsidRPr="00BE752F" w:rsidRDefault="00000000">
      <w:r w:rsidRPr="00BE752F">
        <w:t xml:space="preserve">Kendrin | Kendrix | Kendron | Kendry | Kendul | Kendy | Kendyl | Kendyll | Kene | Kenechi | Kenechukwu | </w:t>
      </w:r>
      <w:proofErr w:type="spellStart"/>
      <w:r w:rsidRPr="00BE752F">
        <w:t>Kenedey</w:t>
      </w:r>
      <w:proofErr w:type="spellEnd"/>
      <w:r w:rsidRPr="00BE752F">
        <w:t xml:space="preserve"> | Kenedi | Kenedie |</w:t>
      </w:r>
    </w:p>
    <w:p w14:paraId="17EC715D" w14:textId="77777777" w:rsidR="00000000" w:rsidRPr="00BE752F" w:rsidRDefault="00000000">
      <w:r w:rsidRPr="00BE752F">
        <w:t xml:space="preserve">Kenedy | Kenemore | Kenet | Kenete | Keng | Kengi | Keni | Kenia | Kenidy | Kenika | </w:t>
      </w:r>
      <w:proofErr w:type="spellStart"/>
      <w:r w:rsidRPr="00BE752F">
        <w:t>Kenike</w:t>
      </w:r>
      <w:proofErr w:type="spellEnd"/>
      <w:r w:rsidRPr="00BE752F">
        <w:t xml:space="preserve"> | Kenion | Kenis | Kenison | Kenith | Kenji |</w:t>
      </w:r>
    </w:p>
    <w:p w14:paraId="64C5B56E" w14:textId="77777777" w:rsidR="00000000" w:rsidRPr="00BE752F" w:rsidRDefault="00000000">
      <w:r w:rsidRPr="00BE752F">
        <w:t>Kenko | Kenlee | Kenleigh | Kenley | Kenli | Kenlie | Kenly | Kenna | Kennadi | Kennadie | Kennady | Kennah | Kennan | Kennard | Kenne |</w:t>
      </w:r>
    </w:p>
    <w:p w14:paraId="0FCE2317" w14:textId="77777777" w:rsidR="00000000" w:rsidRPr="00BE752F" w:rsidRDefault="00000000">
      <w:r w:rsidRPr="00BE752F">
        <w:t>Kennedey | Kennedi | Kennedie | Kennedy | Kennen | Kenner | Kennerly | Kennet | Kenneta | Kenneth | Kennetha | Kennett | Kenney | Kenni</w:t>
      </w:r>
    </w:p>
    <w:p w14:paraId="7224F2EF" w14:textId="77777777" w:rsidR="00000000" w:rsidRPr="00BE752F" w:rsidRDefault="00000000">
      <w:r w:rsidRPr="00BE752F">
        <w:t>| Kennidee | Kennidy | Kennie | Kennington | Kennis | Kennith | Kennon | Kenny | Kennyatta | Keno | Kenon | Kenosha | Kensaku | Kensei |</w:t>
      </w:r>
    </w:p>
    <w:p w14:paraId="0E88A2E7" w14:textId="77777777" w:rsidR="00000000" w:rsidRPr="00BE752F" w:rsidRDefault="00000000">
      <w:r w:rsidRPr="00BE752F">
        <w:t xml:space="preserve">Kensey | Kenshi | Kensie | Kensington | Kenslee | Kensley | Kensuke | Kensy | Kent | Kenta | </w:t>
      </w:r>
      <w:proofErr w:type="spellStart"/>
      <w:r w:rsidRPr="00BE752F">
        <w:t>Kentigerin</w:t>
      </w:r>
      <w:proofErr w:type="spellEnd"/>
      <w:r w:rsidRPr="00BE752F">
        <w:t xml:space="preserve"> | Kentrell | Kentucky | Kenwyn |</w:t>
      </w:r>
    </w:p>
    <w:p w14:paraId="2ADE36EF" w14:textId="77777777" w:rsidR="00000000" w:rsidRPr="00BE752F" w:rsidRDefault="00000000">
      <w:r w:rsidRPr="00BE752F">
        <w:t xml:space="preserve">Keny | Kenya | Kenyada | Kenyan | Kenyana | Kenyangi | </w:t>
      </w:r>
      <w:proofErr w:type="spellStart"/>
      <w:r w:rsidRPr="00BE752F">
        <w:t>Kenyar</w:t>
      </w:r>
      <w:proofErr w:type="spellEnd"/>
      <w:r w:rsidRPr="00BE752F">
        <w:t xml:space="preserve"> | Kenyari | Kenyata | </w:t>
      </w:r>
      <w:proofErr w:type="spellStart"/>
      <w:r w:rsidRPr="00BE752F">
        <w:t>Kenyatae</w:t>
      </w:r>
      <w:proofErr w:type="spellEnd"/>
      <w:r w:rsidRPr="00BE752F">
        <w:t xml:space="preserve"> | Kenyatta | </w:t>
      </w:r>
      <w:proofErr w:type="spellStart"/>
      <w:r w:rsidRPr="00BE752F">
        <w:t>Kenyatti</w:t>
      </w:r>
      <w:proofErr w:type="spellEnd"/>
      <w:r w:rsidRPr="00BE752F">
        <w:t xml:space="preserve"> | Kenyi | Kenyon |</w:t>
      </w:r>
    </w:p>
    <w:p w14:paraId="29EE3F73" w14:textId="77777777" w:rsidR="00000000" w:rsidRPr="00BE752F" w:rsidRDefault="00000000">
      <w:r w:rsidRPr="00BE752F">
        <w:t xml:space="preserve">Kenz | Kenzee | Kenzel | Kenzi | Kenzie | Kenzy | Keo | </w:t>
      </w:r>
      <w:proofErr w:type="spellStart"/>
      <w:r w:rsidRPr="00BE752F">
        <w:t>Keohi</w:t>
      </w:r>
      <w:proofErr w:type="spellEnd"/>
      <w:r w:rsidRPr="00BE752F">
        <w:t xml:space="preserve"> | Keola | </w:t>
      </w:r>
      <w:proofErr w:type="spellStart"/>
      <w:r w:rsidRPr="00BE752F">
        <w:t>Keolakupaianaha</w:t>
      </w:r>
      <w:proofErr w:type="spellEnd"/>
      <w:r w:rsidRPr="00BE752F">
        <w:t xml:space="preserve"> | </w:t>
      </w:r>
      <w:proofErr w:type="spellStart"/>
      <w:r w:rsidRPr="00BE752F">
        <w:t>Keolamauloa</w:t>
      </w:r>
      <w:proofErr w:type="spellEnd"/>
      <w:r w:rsidRPr="00BE752F">
        <w:t xml:space="preserve"> | Keon | Keona | Keondra |</w:t>
      </w:r>
    </w:p>
    <w:p w14:paraId="3404E356" w14:textId="77777777" w:rsidR="00000000" w:rsidRPr="00BE752F" w:rsidRDefault="00000000">
      <w:r w:rsidRPr="00BE752F">
        <w:t xml:space="preserve">Keondre | Keone | Keoni | Keonie | Keonta | Keontae | Keontay | Keontaye | Keonte | </w:t>
      </w:r>
      <w:proofErr w:type="spellStart"/>
      <w:r w:rsidRPr="00BE752F">
        <w:t>Keontis</w:t>
      </w:r>
      <w:proofErr w:type="spellEnd"/>
      <w:r w:rsidRPr="00BE752F">
        <w:t xml:space="preserve"> | Keontre | Kepa | Keper | </w:t>
      </w:r>
      <w:proofErr w:type="spellStart"/>
      <w:r w:rsidRPr="00BE752F">
        <w:t>Kepurr</w:t>
      </w:r>
      <w:proofErr w:type="spellEnd"/>
      <w:r w:rsidRPr="00BE752F">
        <w:t xml:space="preserve"> | Ker |</w:t>
      </w:r>
    </w:p>
    <w:p w14:paraId="3A923BCD" w14:textId="77777777" w:rsidR="00000000" w:rsidRPr="00BE752F" w:rsidRDefault="00000000">
      <w:r w:rsidRPr="00BE752F">
        <w:t xml:space="preserve">Kera | </w:t>
      </w:r>
      <w:proofErr w:type="spellStart"/>
      <w:r w:rsidRPr="00BE752F">
        <w:t>Kerain</w:t>
      </w:r>
      <w:proofErr w:type="spellEnd"/>
      <w:r w:rsidRPr="00BE752F">
        <w:t xml:space="preserve"> | Keran | Kerbie | Kerby | Kercher | Keree | Kerel | Kerem | Keren | Keres | </w:t>
      </w:r>
      <w:proofErr w:type="spellStart"/>
      <w:r w:rsidRPr="00BE752F">
        <w:t>Keresanay</w:t>
      </w:r>
      <w:proofErr w:type="spellEnd"/>
      <w:r w:rsidRPr="00BE752F">
        <w:t xml:space="preserve"> | </w:t>
      </w:r>
      <w:proofErr w:type="spellStart"/>
      <w:r w:rsidRPr="00BE752F">
        <w:t>Keresaoxshan</w:t>
      </w:r>
      <w:proofErr w:type="spellEnd"/>
      <w:r w:rsidRPr="00BE752F">
        <w:t xml:space="preserve"> | </w:t>
      </w:r>
      <w:proofErr w:type="spellStart"/>
      <w:r w:rsidRPr="00BE752F">
        <w:t>Keresaspa</w:t>
      </w:r>
      <w:proofErr w:type="spellEnd"/>
      <w:r w:rsidRPr="00BE752F">
        <w:t xml:space="preserve"> |</w:t>
      </w:r>
    </w:p>
    <w:p w14:paraId="170CEDFC" w14:textId="77777777" w:rsidR="00000000" w:rsidRPr="00BE752F" w:rsidRDefault="00000000">
      <w:proofErr w:type="spellStart"/>
      <w:r w:rsidRPr="00BE752F">
        <w:t>Keresavazdah</w:t>
      </w:r>
      <w:proofErr w:type="spellEnd"/>
      <w:r w:rsidRPr="00BE752F">
        <w:t xml:space="preserve"> | Kerey | Keri | Kerian | </w:t>
      </w:r>
      <w:proofErr w:type="spellStart"/>
      <w:r w:rsidRPr="00BE752F">
        <w:t>Keriane</w:t>
      </w:r>
      <w:proofErr w:type="spellEnd"/>
      <w:r w:rsidRPr="00BE752F">
        <w:t xml:space="preserve"> | </w:t>
      </w:r>
      <w:proofErr w:type="spellStart"/>
      <w:r w:rsidRPr="00BE752F">
        <w:t>Keridwen</w:t>
      </w:r>
      <w:proofErr w:type="spellEnd"/>
      <w:r w:rsidRPr="00BE752F">
        <w:t xml:space="preserve"> | Kerin | Kerington | Kerion | Keris | Kerith | Kerlan | Kerley | Kerlin | </w:t>
      </w:r>
      <w:proofErr w:type="spellStart"/>
      <w:r w:rsidRPr="00BE752F">
        <w:t>Kermichil</w:t>
      </w:r>
      <w:proofErr w:type="spellEnd"/>
      <w:r w:rsidRPr="00BE752F">
        <w:t xml:space="preserve"> |</w:t>
      </w:r>
    </w:p>
    <w:p w14:paraId="66128D19" w14:textId="77777777" w:rsidR="00000000" w:rsidRPr="00BE752F" w:rsidRDefault="00000000">
      <w:r w:rsidRPr="00BE752F">
        <w:t xml:space="preserve">Kermit | Kern | Kerns | Keron | Kerone | </w:t>
      </w:r>
      <w:proofErr w:type="spellStart"/>
      <w:r w:rsidRPr="00BE752F">
        <w:t>Keroppi</w:t>
      </w:r>
      <w:proofErr w:type="spellEnd"/>
      <w:r w:rsidRPr="00BE752F">
        <w:t xml:space="preserve"> | Kerr | </w:t>
      </w:r>
      <w:proofErr w:type="spellStart"/>
      <w:r w:rsidRPr="00BE752F">
        <w:t>Kerran</w:t>
      </w:r>
      <w:proofErr w:type="spellEnd"/>
      <w:r w:rsidRPr="00BE752F">
        <w:t xml:space="preserve"> | Kerrel | Kerrell | Kerren | Kerrey | Kerri | Kerrian | Kerrie | Kerrien |</w:t>
      </w:r>
    </w:p>
    <w:p w14:paraId="70BBECE5" w14:textId="77777777" w:rsidR="00000000" w:rsidRPr="00BE752F" w:rsidRDefault="00000000">
      <w:r w:rsidRPr="00BE752F">
        <w:t xml:space="preserve">Kerrigan | Kerrill | Kerrin | Kerrington | Kerrion | Kerris | Kerrison | Kerrith | Kerron | Kerry | Kerrye | Kerryn | Kersen | Kersey | </w:t>
      </w:r>
      <w:proofErr w:type="spellStart"/>
      <w:r w:rsidRPr="00BE752F">
        <w:t>Kershaun</w:t>
      </w:r>
      <w:proofErr w:type="spellEnd"/>
      <w:r w:rsidRPr="00BE752F">
        <w:t xml:space="preserve"> |</w:t>
      </w:r>
    </w:p>
    <w:p w14:paraId="747BEDD9" w14:textId="77777777" w:rsidR="00000000" w:rsidRPr="00BE752F" w:rsidRDefault="00000000">
      <w:r w:rsidRPr="00BE752F">
        <w:t xml:space="preserve">Kershaw | </w:t>
      </w:r>
      <w:proofErr w:type="spellStart"/>
      <w:r w:rsidRPr="00BE752F">
        <w:t>Kershel</w:t>
      </w:r>
      <w:proofErr w:type="spellEnd"/>
      <w:r w:rsidRPr="00BE752F">
        <w:t xml:space="preserve"> | </w:t>
      </w:r>
      <w:proofErr w:type="spellStart"/>
      <w:r w:rsidRPr="00BE752F">
        <w:t>Kershell</w:t>
      </w:r>
      <w:proofErr w:type="spellEnd"/>
      <w:r w:rsidRPr="00BE752F">
        <w:t xml:space="preserve"> | Kerson | Kerstan | Kersten | Kersti | </w:t>
      </w:r>
      <w:proofErr w:type="spellStart"/>
      <w:r w:rsidRPr="00BE752F">
        <w:t>Kerstien</w:t>
      </w:r>
      <w:proofErr w:type="spellEnd"/>
      <w:r w:rsidRPr="00BE752F">
        <w:t xml:space="preserve"> | Kerstin | Kervin | Kerwin | Kerwyn | Kery | Keryl | Keryn |</w:t>
      </w:r>
    </w:p>
    <w:p w14:paraId="516083F5" w14:textId="77777777" w:rsidR="00000000" w:rsidRPr="00BE752F" w:rsidRDefault="00000000">
      <w:r w:rsidRPr="00BE752F">
        <w:t xml:space="preserve">Kerys | Kes | Kesar | Kesara | </w:t>
      </w:r>
      <w:proofErr w:type="spellStart"/>
      <w:r w:rsidRPr="00BE752F">
        <w:t>Kesaree</w:t>
      </w:r>
      <w:proofErr w:type="spellEnd"/>
      <w:r w:rsidRPr="00BE752F">
        <w:t xml:space="preserve"> | Kesari | Kesava | Kesean | Kesey | Kesh | Kesha | Keshab | Keshan | Keshar | Keshara | Keshaun |</w:t>
      </w:r>
    </w:p>
    <w:p w14:paraId="7EB33E05" w14:textId="77777777" w:rsidR="00000000" w:rsidRPr="00BE752F" w:rsidRDefault="00000000">
      <w:r w:rsidRPr="00BE752F">
        <w:t xml:space="preserve">Keshav | Keshava | Keshaw | Keshawn | </w:t>
      </w:r>
      <w:proofErr w:type="spellStart"/>
      <w:r w:rsidRPr="00BE752F">
        <w:t>Keshaya</w:t>
      </w:r>
      <w:proofErr w:type="spellEnd"/>
      <w:r w:rsidRPr="00BE752F">
        <w:t xml:space="preserve"> | Keshet | Keshi | Keshin | </w:t>
      </w:r>
      <w:proofErr w:type="spellStart"/>
      <w:r w:rsidRPr="00BE752F">
        <w:t>Keshina</w:t>
      </w:r>
      <w:proofErr w:type="spellEnd"/>
      <w:r w:rsidRPr="00BE752F">
        <w:t xml:space="preserve"> | Keshma | Keshon | Keshone | </w:t>
      </w:r>
      <w:proofErr w:type="spellStart"/>
      <w:r w:rsidRPr="00BE752F">
        <w:t>Keshra</w:t>
      </w:r>
      <w:proofErr w:type="spellEnd"/>
      <w:r w:rsidRPr="00BE752F">
        <w:t xml:space="preserve"> | Keshun |</w:t>
      </w:r>
    </w:p>
    <w:p w14:paraId="3D5F34DC" w14:textId="77777777" w:rsidR="00000000" w:rsidRPr="00BE752F" w:rsidRDefault="00000000">
      <w:r w:rsidRPr="00BE752F">
        <w:t xml:space="preserve">Keshwar | Kesi | Kesia | Kesiah | Kesiraju | Keskar | Keslee | Kesley | </w:t>
      </w:r>
      <w:proofErr w:type="spellStart"/>
      <w:r w:rsidRPr="00BE752F">
        <w:t>Kesli</w:t>
      </w:r>
      <w:proofErr w:type="spellEnd"/>
      <w:r w:rsidRPr="00BE752F">
        <w:t xml:space="preserve"> | Keslie | Kesly | Kess | Kessiah | Kessie | Kessinger | Kessler |</w:t>
      </w:r>
    </w:p>
    <w:p w14:paraId="087BBD42" w14:textId="77777777" w:rsidR="00000000" w:rsidRPr="00BE752F" w:rsidRDefault="00000000">
      <w:r w:rsidRPr="00BE752F">
        <w:t>Kesten | Kester | Kestin | Keston | Kestrel | Kestyn | Ket | Keta | Ketaki | Ketan | Ketana | Ketcham | Ketchum | Kete | Ketema | Keter |</w:t>
      </w:r>
    </w:p>
    <w:p w14:paraId="0E183E95" w14:textId="77777777" w:rsidR="00000000" w:rsidRPr="00BE752F" w:rsidRDefault="00000000">
      <w:r w:rsidRPr="00BE752F">
        <w:t xml:space="preserve">Ketevan | Keth | Kether | </w:t>
      </w:r>
      <w:proofErr w:type="spellStart"/>
      <w:r w:rsidRPr="00BE752F">
        <w:t>Kethin</w:t>
      </w:r>
      <w:proofErr w:type="spellEnd"/>
      <w:r w:rsidRPr="00BE752F">
        <w:t xml:space="preserve"> | Keti | Ketika | Ketita | Ketlin | Keto | </w:t>
      </w:r>
      <w:proofErr w:type="spellStart"/>
      <w:r w:rsidRPr="00BE752F">
        <w:t>Ketoglo</w:t>
      </w:r>
      <w:proofErr w:type="spellEnd"/>
      <w:r w:rsidRPr="00BE752F">
        <w:t xml:space="preserve"> | Ketrin | </w:t>
      </w:r>
      <w:proofErr w:type="spellStart"/>
      <w:r w:rsidRPr="00BE752F">
        <w:t>Ketso</w:t>
      </w:r>
      <w:proofErr w:type="spellEnd"/>
      <w:r w:rsidRPr="00BE752F">
        <w:t xml:space="preserve"> | Kett | Ketu | Ketut | Keum | Keundra |</w:t>
      </w:r>
    </w:p>
    <w:p w14:paraId="5325970B" w14:textId="77777777" w:rsidR="00000000" w:rsidRPr="00BE752F" w:rsidRDefault="00000000">
      <w:proofErr w:type="spellStart"/>
      <w:r w:rsidRPr="00BE752F">
        <w:t>Keuntje</w:t>
      </w:r>
      <w:proofErr w:type="spellEnd"/>
      <w:r w:rsidRPr="00BE752F">
        <w:t xml:space="preserve"> | Keva | Keval | Kevala | Kevalin | Kevan | </w:t>
      </w:r>
      <w:proofErr w:type="spellStart"/>
      <w:r w:rsidRPr="00BE752F">
        <w:t>Kevanc</w:t>
      </w:r>
      <w:proofErr w:type="spellEnd"/>
      <w:r w:rsidRPr="00BE752F">
        <w:t xml:space="preserve"> | Kevante | Keveen | Keven | Kever | Kevern | Kevi | Kevie | Kevika | Kevin |</w:t>
      </w:r>
    </w:p>
    <w:p w14:paraId="642074AF" w14:textId="77777777" w:rsidR="00000000" w:rsidRPr="00BE752F" w:rsidRDefault="00000000">
      <w:r w:rsidRPr="00BE752F">
        <w:t xml:space="preserve">Kevine | Kevion | Kevis | Kevon | Kevondra | Kevone | Kevonne | Kevser | Kevy | Kevyn | </w:t>
      </w:r>
      <w:proofErr w:type="spellStart"/>
      <w:r w:rsidRPr="00BE752F">
        <w:t>Kevynn</w:t>
      </w:r>
      <w:proofErr w:type="spellEnd"/>
      <w:r w:rsidRPr="00BE752F">
        <w:t xml:space="preserve"> | Kew | Kewal | Kewaun | </w:t>
      </w:r>
      <w:proofErr w:type="spellStart"/>
      <w:r w:rsidRPr="00BE752F">
        <w:t>Kewl</w:t>
      </w:r>
      <w:proofErr w:type="spellEnd"/>
      <w:r w:rsidRPr="00BE752F">
        <w:t xml:space="preserve"> |</w:t>
      </w:r>
    </w:p>
    <w:p w14:paraId="4C2948CC" w14:textId="77777777" w:rsidR="00000000" w:rsidRPr="00BE752F" w:rsidRDefault="00000000">
      <w:proofErr w:type="spellStart"/>
      <w:r w:rsidRPr="00BE752F">
        <w:t>Kewleo</w:t>
      </w:r>
      <w:proofErr w:type="spellEnd"/>
      <w:r w:rsidRPr="00BE752F">
        <w:t xml:space="preserve"> | Kewpie | Kewser | Key | Keya | Keyah | </w:t>
      </w:r>
      <w:proofErr w:type="spellStart"/>
      <w:r w:rsidRPr="00BE752F">
        <w:t>Keyain</w:t>
      </w:r>
      <w:proofErr w:type="spellEnd"/>
      <w:r w:rsidRPr="00BE752F">
        <w:t xml:space="preserve"> | Keyair | Keyan | Keyana | Keyandre | Keyani | Keyano | Keyari | Keyes |</w:t>
      </w:r>
    </w:p>
    <w:p w14:paraId="66DA912D" w14:textId="77777777" w:rsidR="00000000" w:rsidRPr="00BE752F" w:rsidRDefault="00000000">
      <w:proofErr w:type="spellStart"/>
      <w:r w:rsidRPr="00BE752F">
        <w:t>Keyionta</w:t>
      </w:r>
      <w:proofErr w:type="spellEnd"/>
      <w:r w:rsidRPr="00BE752F">
        <w:t xml:space="preserve"> | Keyle | Keylen | Keylin | Keyne | </w:t>
      </w:r>
      <w:proofErr w:type="spellStart"/>
      <w:r w:rsidRPr="00BE752F">
        <w:t>Keyokee</w:t>
      </w:r>
      <w:proofErr w:type="spellEnd"/>
      <w:r w:rsidRPr="00BE752F">
        <w:t xml:space="preserve"> | Keyon | Keyonna | Keyonta | Keyontae | Keyonte | Keyron | Keys | Keyser |</w:t>
      </w:r>
    </w:p>
    <w:p w14:paraId="6A0047BB" w14:textId="77777777" w:rsidR="00000000" w:rsidRPr="00BE752F" w:rsidRDefault="00000000">
      <w:r w:rsidRPr="00BE752F">
        <w:t xml:space="preserve">Keyshawn | Keyshon | Keyur | Keyush | Keyvon | Kez | Keziah | </w:t>
      </w:r>
      <w:proofErr w:type="spellStart"/>
      <w:r w:rsidRPr="00BE752F">
        <w:t>Kezie</w:t>
      </w:r>
      <w:proofErr w:type="spellEnd"/>
      <w:r w:rsidRPr="00BE752F">
        <w:t xml:space="preserve"> | </w:t>
      </w:r>
      <w:proofErr w:type="spellStart"/>
      <w:r w:rsidRPr="00BE752F">
        <w:t>Kezma</w:t>
      </w:r>
      <w:proofErr w:type="spellEnd"/>
      <w:r w:rsidRPr="00BE752F">
        <w:t xml:space="preserve"> | </w:t>
      </w:r>
      <w:proofErr w:type="spellStart"/>
      <w:r w:rsidRPr="00BE752F">
        <w:t>Kezra</w:t>
      </w:r>
      <w:proofErr w:type="spellEnd"/>
      <w:r w:rsidRPr="00BE752F">
        <w:t xml:space="preserve"> | </w:t>
      </w:r>
      <w:proofErr w:type="spellStart"/>
      <w:r w:rsidRPr="00BE752F">
        <w:t>Kezza</w:t>
      </w:r>
      <w:proofErr w:type="spellEnd"/>
      <w:r w:rsidRPr="00BE752F">
        <w:t xml:space="preserve"> | Kezzy | Kgomotso | Kha | Khac | Khadi |</w:t>
      </w:r>
    </w:p>
    <w:p w14:paraId="27CCCFB7" w14:textId="77777777" w:rsidR="00000000" w:rsidRPr="00BE752F" w:rsidRDefault="00000000">
      <w:r w:rsidRPr="00BE752F">
        <w:t xml:space="preserve">Khadija | Khadijah | </w:t>
      </w:r>
      <w:proofErr w:type="spellStart"/>
      <w:r w:rsidRPr="00BE752F">
        <w:t>Khadine</w:t>
      </w:r>
      <w:proofErr w:type="spellEnd"/>
      <w:r w:rsidRPr="00BE752F">
        <w:t xml:space="preserve"> | Khadri | Khafre | Khai | </w:t>
      </w:r>
      <w:proofErr w:type="spellStart"/>
      <w:r w:rsidRPr="00BE752F">
        <w:t>Khaidu</w:t>
      </w:r>
      <w:proofErr w:type="spellEnd"/>
      <w:r w:rsidRPr="00BE752F">
        <w:t xml:space="preserve"> | </w:t>
      </w:r>
      <w:proofErr w:type="spellStart"/>
      <w:r w:rsidRPr="00BE752F">
        <w:t>Khaile</w:t>
      </w:r>
      <w:proofErr w:type="spellEnd"/>
      <w:r w:rsidRPr="00BE752F">
        <w:t xml:space="preserve"> | Khairi | Khairiya | Khairul | Khairun | Khaja | Khaki | Khalani |</w:t>
      </w:r>
    </w:p>
    <w:p w14:paraId="77495FD7" w14:textId="77777777" w:rsidR="00000000" w:rsidRPr="00BE752F" w:rsidRDefault="00000000">
      <w:r w:rsidRPr="00BE752F">
        <w:t xml:space="preserve">Khaleah | Khaled | Khalee | Khalen | Khali | Khalia | Khalil | Khaliq | Khalsa | Khalyn | Khamar | Khamara | </w:t>
      </w:r>
      <w:proofErr w:type="spellStart"/>
      <w:r w:rsidRPr="00BE752F">
        <w:t>Khambay</w:t>
      </w:r>
      <w:proofErr w:type="spellEnd"/>
      <w:r w:rsidRPr="00BE752F">
        <w:t xml:space="preserve"> | </w:t>
      </w:r>
      <w:proofErr w:type="spellStart"/>
      <w:r w:rsidRPr="00BE752F">
        <w:t>Khambriel</w:t>
      </w:r>
      <w:proofErr w:type="spellEnd"/>
      <w:r w:rsidRPr="00BE752F">
        <w:t xml:space="preserve"> | </w:t>
      </w:r>
      <w:proofErr w:type="spellStart"/>
      <w:r w:rsidRPr="00BE752F">
        <w:t>Khamees</w:t>
      </w:r>
      <w:proofErr w:type="spellEnd"/>
    </w:p>
    <w:p w14:paraId="54EEBC6E" w14:textId="77777777" w:rsidR="00000000" w:rsidRPr="00BE752F" w:rsidRDefault="00000000">
      <w:r w:rsidRPr="00BE752F">
        <w:t xml:space="preserve">| Khamis | Khamisi | Khamkong | Khamla | Khamphong | Khan | Khanderia | Khandra | Khang | Khanh | Khani | </w:t>
      </w:r>
      <w:proofErr w:type="spellStart"/>
      <w:r w:rsidRPr="00BE752F">
        <w:t>Khanjana</w:t>
      </w:r>
      <w:proofErr w:type="spellEnd"/>
      <w:r w:rsidRPr="00BE752F">
        <w:t xml:space="preserve"> | Khanna | </w:t>
      </w:r>
      <w:proofErr w:type="spellStart"/>
      <w:r w:rsidRPr="00BE752F">
        <w:t>Khanner</w:t>
      </w:r>
      <w:proofErr w:type="spellEnd"/>
    </w:p>
    <w:p w14:paraId="65BFB594" w14:textId="77777777" w:rsidR="00000000" w:rsidRPr="00BE752F" w:rsidRDefault="00000000">
      <w:r w:rsidRPr="00BE752F">
        <w:t xml:space="preserve">| </w:t>
      </w:r>
      <w:proofErr w:type="spellStart"/>
      <w:r w:rsidRPr="00BE752F">
        <w:t>Khantey</w:t>
      </w:r>
      <w:proofErr w:type="spellEnd"/>
      <w:r w:rsidRPr="00BE752F">
        <w:t xml:space="preserve"> | Khanum | </w:t>
      </w:r>
      <w:proofErr w:type="spellStart"/>
      <w:r w:rsidRPr="00BE752F">
        <w:t>Khapkhaponimi</w:t>
      </w:r>
      <w:proofErr w:type="spellEnd"/>
      <w:r w:rsidRPr="00BE752F">
        <w:t xml:space="preserve"> | Khara | </w:t>
      </w:r>
      <w:proofErr w:type="spellStart"/>
      <w:r w:rsidRPr="00BE752F">
        <w:t>Kharaalaikon</w:t>
      </w:r>
      <w:proofErr w:type="spellEnd"/>
      <w:r w:rsidRPr="00BE752F">
        <w:t xml:space="preserve"> | </w:t>
      </w:r>
      <w:proofErr w:type="spellStart"/>
      <w:r w:rsidRPr="00BE752F">
        <w:t>Kharak</w:t>
      </w:r>
      <w:proofErr w:type="spellEnd"/>
      <w:r w:rsidRPr="00BE752F">
        <w:t xml:space="preserve"> | Kharbanda | Khari | Kharia | Kharis | </w:t>
      </w:r>
      <w:proofErr w:type="spellStart"/>
      <w:r w:rsidRPr="00BE752F">
        <w:t>Kharlia</w:t>
      </w:r>
      <w:proofErr w:type="spellEnd"/>
      <w:r w:rsidRPr="00BE752F">
        <w:t xml:space="preserve"> | Kharma | Kharmen |</w:t>
      </w:r>
    </w:p>
    <w:p w14:paraId="06A5E502" w14:textId="77777777" w:rsidR="00000000" w:rsidRPr="00BE752F" w:rsidRDefault="00000000">
      <w:r w:rsidRPr="00BE752F">
        <w:t xml:space="preserve">Kharon | </w:t>
      </w:r>
      <w:proofErr w:type="spellStart"/>
      <w:r w:rsidRPr="00BE752F">
        <w:t>Khashiya</w:t>
      </w:r>
      <w:proofErr w:type="spellEnd"/>
      <w:r w:rsidRPr="00BE752F">
        <w:t xml:space="preserve"> | Khasim | Khat | Khatra | Khatri | </w:t>
      </w:r>
      <w:proofErr w:type="spellStart"/>
      <w:r w:rsidRPr="00BE752F">
        <w:t>Khatt</w:t>
      </w:r>
      <w:proofErr w:type="spellEnd"/>
      <w:r w:rsidRPr="00BE752F">
        <w:t xml:space="preserve"> | Khau | Khavar | </w:t>
      </w:r>
      <w:proofErr w:type="spellStart"/>
      <w:r w:rsidRPr="00BE752F">
        <w:t>Khavi</w:t>
      </w:r>
      <w:proofErr w:type="spellEnd"/>
      <w:r w:rsidRPr="00BE752F">
        <w:t xml:space="preserve"> | Khawaja | Khawlah | Khay | Khaya | </w:t>
      </w:r>
      <w:proofErr w:type="spellStart"/>
      <w:r w:rsidRPr="00BE752F">
        <w:t>Khayarti</w:t>
      </w:r>
      <w:proofErr w:type="spellEnd"/>
      <w:r w:rsidRPr="00BE752F">
        <w:t xml:space="preserve"> |</w:t>
      </w:r>
    </w:p>
    <w:p w14:paraId="254F22F8" w14:textId="77777777" w:rsidR="00000000" w:rsidRPr="00BE752F" w:rsidRDefault="00000000">
      <w:r w:rsidRPr="00BE752F">
        <w:t xml:space="preserve">Khayree | Khayri | Khazana | Khea | Khedra | Kheelan | Khel | </w:t>
      </w:r>
      <w:proofErr w:type="spellStart"/>
      <w:r w:rsidRPr="00BE752F">
        <w:t>Khelly</w:t>
      </w:r>
      <w:proofErr w:type="spellEnd"/>
      <w:r w:rsidRPr="00BE752F">
        <w:t xml:space="preserve"> | Khem | </w:t>
      </w:r>
      <w:proofErr w:type="spellStart"/>
      <w:r w:rsidRPr="00BE752F">
        <w:t>Khemara</w:t>
      </w:r>
      <w:proofErr w:type="spellEnd"/>
      <w:r w:rsidRPr="00BE752F">
        <w:t xml:space="preserve"> | Khenpo | </w:t>
      </w:r>
      <w:proofErr w:type="spellStart"/>
      <w:r w:rsidRPr="00BE752F">
        <w:t>Khent</w:t>
      </w:r>
      <w:proofErr w:type="spellEnd"/>
      <w:r w:rsidRPr="00BE752F">
        <w:t xml:space="preserve"> | Khera | Kheri | Khetan | </w:t>
      </w:r>
      <w:proofErr w:type="spellStart"/>
      <w:r w:rsidRPr="00BE752F">
        <w:t>Khettry</w:t>
      </w:r>
      <w:proofErr w:type="spellEnd"/>
    </w:p>
    <w:p w14:paraId="67FD4222" w14:textId="77777777" w:rsidR="00000000" w:rsidRPr="00BE752F" w:rsidRDefault="00000000">
      <w:r w:rsidRPr="00BE752F">
        <w:t xml:space="preserve">| </w:t>
      </w:r>
      <w:proofErr w:type="spellStart"/>
      <w:r w:rsidRPr="00BE752F">
        <w:t>Kheva</w:t>
      </w:r>
      <w:proofErr w:type="spellEnd"/>
      <w:r w:rsidRPr="00BE752F">
        <w:t xml:space="preserve"> | Khia | </w:t>
      </w:r>
      <w:proofErr w:type="spellStart"/>
      <w:r w:rsidRPr="00BE752F">
        <w:t>Khidyr</w:t>
      </w:r>
      <w:proofErr w:type="spellEnd"/>
      <w:r w:rsidRPr="00BE752F">
        <w:t xml:space="preserve"> | Khiem | </w:t>
      </w:r>
      <w:proofErr w:type="spellStart"/>
      <w:r w:rsidRPr="00BE752F">
        <w:t>Khien</w:t>
      </w:r>
      <w:proofErr w:type="spellEnd"/>
      <w:r w:rsidRPr="00BE752F">
        <w:t xml:space="preserve"> | </w:t>
      </w:r>
      <w:proofErr w:type="spellStart"/>
      <w:r w:rsidRPr="00BE752F">
        <w:t>Khiet</w:t>
      </w:r>
      <w:proofErr w:type="spellEnd"/>
      <w:r w:rsidRPr="00BE752F">
        <w:t xml:space="preserve"> | Khieu | </w:t>
      </w:r>
      <w:proofErr w:type="spellStart"/>
      <w:r w:rsidRPr="00BE752F">
        <w:t>Khij</w:t>
      </w:r>
      <w:proofErr w:type="spellEnd"/>
      <w:r w:rsidRPr="00BE752F">
        <w:t xml:space="preserve"> | </w:t>
      </w:r>
      <w:proofErr w:type="spellStart"/>
      <w:r w:rsidRPr="00BE752F">
        <w:t>Khilona</w:t>
      </w:r>
      <w:proofErr w:type="spellEnd"/>
      <w:r w:rsidRPr="00BE752F">
        <w:t xml:space="preserve"> | Khim | Khin | Khira | Khiry | </w:t>
      </w:r>
      <w:proofErr w:type="spellStart"/>
      <w:r w:rsidRPr="00BE752F">
        <w:t>Khlia</w:t>
      </w:r>
      <w:proofErr w:type="spellEnd"/>
      <w:r w:rsidRPr="00BE752F">
        <w:t xml:space="preserve"> | </w:t>
      </w:r>
      <w:proofErr w:type="spellStart"/>
      <w:r w:rsidRPr="00BE752F">
        <w:t>Khloud</w:t>
      </w:r>
      <w:proofErr w:type="spellEnd"/>
      <w:r w:rsidRPr="00BE752F">
        <w:t xml:space="preserve"> | Khmer | Khoa |</w:t>
      </w:r>
    </w:p>
    <w:p w14:paraId="79DEFB79" w14:textId="77777777" w:rsidR="00000000" w:rsidRPr="00BE752F" w:rsidRDefault="00000000">
      <w:r w:rsidRPr="00BE752F">
        <w:t xml:space="preserve">Khodabhai | Khody | </w:t>
      </w:r>
      <w:proofErr w:type="spellStart"/>
      <w:r w:rsidRPr="00BE752F">
        <w:t>Khoh</w:t>
      </w:r>
      <w:proofErr w:type="spellEnd"/>
      <w:r w:rsidRPr="00BE752F">
        <w:t xml:space="preserve"> | Khoi | Khol | Khole | </w:t>
      </w:r>
      <w:proofErr w:type="spellStart"/>
      <w:r w:rsidRPr="00BE752F">
        <w:t>Khonesavanh</w:t>
      </w:r>
      <w:proofErr w:type="spellEnd"/>
      <w:r w:rsidRPr="00BE752F">
        <w:t xml:space="preserve"> | Khong | Khonsu | Khoo | Khoon | Khorey | Khori | Khorshed | Khorshid |</w:t>
      </w:r>
    </w:p>
    <w:p w14:paraId="7A624B16" w14:textId="77777777" w:rsidR="00000000" w:rsidRPr="00BE752F" w:rsidRDefault="00000000">
      <w:r w:rsidRPr="00BE752F">
        <w:t xml:space="preserve">Khory | Khot | </w:t>
      </w:r>
      <w:proofErr w:type="spellStart"/>
      <w:r w:rsidRPr="00BE752F">
        <w:t>Khourtland</w:t>
      </w:r>
      <w:proofErr w:type="spellEnd"/>
      <w:r w:rsidRPr="00BE752F">
        <w:t xml:space="preserve"> | Khoury | Khris | Khristan | </w:t>
      </w:r>
      <w:proofErr w:type="spellStart"/>
      <w:r w:rsidRPr="00BE752F">
        <w:t>Khristed</w:t>
      </w:r>
      <w:proofErr w:type="spellEnd"/>
      <w:r w:rsidRPr="00BE752F">
        <w:t xml:space="preserve"> | Khristian | </w:t>
      </w:r>
      <w:proofErr w:type="spellStart"/>
      <w:r w:rsidRPr="00BE752F">
        <w:t>Khristiane</w:t>
      </w:r>
      <w:proofErr w:type="spellEnd"/>
      <w:r w:rsidRPr="00BE752F">
        <w:t xml:space="preserve"> | Khristin | Khristine | Khrystian | Khu | Khuat |</w:t>
      </w:r>
    </w:p>
    <w:p w14:paraId="27E78E32" w14:textId="77777777" w:rsidR="00000000" w:rsidRPr="00BE752F" w:rsidRDefault="00000000">
      <w:r w:rsidRPr="00BE752F">
        <w:t xml:space="preserve">Khubchehr | Khuc | Khue | Khulood | Khun | Khuong | Khursh | Khursheed | Khurshid | Khusbu | </w:t>
      </w:r>
      <w:proofErr w:type="spellStart"/>
      <w:r w:rsidRPr="00BE752F">
        <w:t>Khushchehr</w:t>
      </w:r>
      <w:proofErr w:type="spellEnd"/>
      <w:r w:rsidRPr="00BE752F">
        <w:t xml:space="preserve"> | </w:t>
      </w:r>
      <w:proofErr w:type="spellStart"/>
      <w:r w:rsidRPr="00BE752F">
        <w:t>Khushdeep</w:t>
      </w:r>
      <w:proofErr w:type="spellEnd"/>
      <w:r w:rsidRPr="00BE752F">
        <w:t xml:space="preserve"> | Khushi |</w:t>
      </w:r>
    </w:p>
    <w:p w14:paraId="7946C9BC" w14:textId="77777777" w:rsidR="00000000" w:rsidRPr="00BE752F" w:rsidRDefault="00000000">
      <w:r w:rsidRPr="00BE752F">
        <w:t xml:space="preserve">Khushpreet | </w:t>
      </w:r>
      <w:proofErr w:type="spellStart"/>
      <w:r w:rsidRPr="00BE752F">
        <w:t>Khushru</w:t>
      </w:r>
      <w:proofErr w:type="spellEnd"/>
      <w:r w:rsidRPr="00BE752F">
        <w:t xml:space="preserve"> | Khushwant | Khuu | Khuyen | </w:t>
      </w:r>
      <w:proofErr w:type="spellStart"/>
      <w:r w:rsidRPr="00BE752F">
        <w:t>Khuzaima</w:t>
      </w:r>
      <w:proofErr w:type="spellEnd"/>
      <w:r w:rsidRPr="00BE752F">
        <w:t xml:space="preserve"> | Khy | Khya | Khyan | Khyle | Khylee | Khylie | Khym | Khyree | Ki | </w:t>
      </w:r>
      <w:proofErr w:type="spellStart"/>
      <w:r w:rsidRPr="00BE752F">
        <w:t>Ki'ana</w:t>
      </w:r>
      <w:proofErr w:type="spellEnd"/>
      <w:r w:rsidRPr="00BE752F">
        <w:t xml:space="preserve"> |</w:t>
      </w:r>
    </w:p>
    <w:p w14:paraId="2BB62CA1" w14:textId="77777777" w:rsidR="00000000" w:rsidRPr="00BE752F" w:rsidRDefault="00000000">
      <w:r w:rsidRPr="00BE752F">
        <w:t xml:space="preserve">Kia | </w:t>
      </w:r>
      <w:proofErr w:type="spellStart"/>
      <w:r w:rsidRPr="00BE752F">
        <w:t>Kiae</w:t>
      </w:r>
      <w:proofErr w:type="spellEnd"/>
      <w:r w:rsidRPr="00BE752F">
        <w:t xml:space="preserve"> | Kiah | </w:t>
      </w:r>
      <w:proofErr w:type="spellStart"/>
      <w:r w:rsidRPr="00BE752F">
        <w:t>Kiahma</w:t>
      </w:r>
      <w:proofErr w:type="spellEnd"/>
      <w:r w:rsidRPr="00BE752F">
        <w:t xml:space="preserve"> | </w:t>
      </w:r>
      <w:proofErr w:type="spellStart"/>
      <w:r w:rsidRPr="00BE752F">
        <w:t>Kiahn</w:t>
      </w:r>
      <w:proofErr w:type="spellEnd"/>
      <w:r w:rsidRPr="00BE752F">
        <w:t xml:space="preserve"> | Kial | Kiam | Kiama | Kian | Kiana | Kiandre | Kiane | Kianga | Kiani | Kianni | </w:t>
      </w:r>
      <w:proofErr w:type="spellStart"/>
      <w:r w:rsidRPr="00BE752F">
        <w:t>Kiantae</w:t>
      </w:r>
      <w:proofErr w:type="spellEnd"/>
      <w:r w:rsidRPr="00BE752F">
        <w:t xml:space="preserve"> | Kiante | Kiar |</w:t>
      </w:r>
    </w:p>
    <w:p w14:paraId="06DAF5BB" w14:textId="77777777" w:rsidR="00000000" w:rsidRPr="00BE752F" w:rsidRDefault="00000000">
      <w:r w:rsidRPr="00BE752F">
        <w:t xml:space="preserve">Kiara | Kiarah | Kiaran | Kiare | Kiari | </w:t>
      </w:r>
      <w:proofErr w:type="spellStart"/>
      <w:r w:rsidRPr="00BE752F">
        <w:t>Kiarne</w:t>
      </w:r>
      <w:proofErr w:type="spellEnd"/>
      <w:r w:rsidRPr="00BE752F">
        <w:t xml:space="preserve"> | Kiaron | Kiarri | Kiashan | Kiavash | Kiba | Kibbe | </w:t>
      </w:r>
      <w:proofErr w:type="spellStart"/>
      <w:r w:rsidRPr="00BE752F">
        <w:t>Kibben</w:t>
      </w:r>
      <w:proofErr w:type="spellEnd"/>
      <w:r w:rsidRPr="00BE752F">
        <w:t xml:space="preserve"> | Kibbles | Kibby | </w:t>
      </w:r>
      <w:proofErr w:type="spellStart"/>
      <w:r w:rsidRPr="00BE752F">
        <w:t>Kibibe</w:t>
      </w:r>
      <w:proofErr w:type="spellEnd"/>
      <w:r w:rsidRPr="00BE752F">
        <w:t xml:space="preserve"> | Kibler</w:t>
      </w:r>
    </w:p>
    <w:p w14:paraId="1911C73A" w14:textId="77777777" w:rsidR="00000000" w:rsidRPr="00BE752F" w:rsidRDefault="00000000">
      <w:r w:rsidRPr="00BE752F">
        <w:t xml:space="preserve">| Kice | </w:t>
      </w:r>
      <w:proofErr w:type="spellStart"/>
      <w:r w:rsidRPr="00BE752F">
        <w:t>Kichana</w:t>
      </w:r>
      <w:proofErr w:type="spellEnd"/>
      <w:r w:rsidRPr="00BE752F">
        <w:t xml:space="preserve"> | Kick | Kicki | Kid | Kida | </w:t>
      </w:r>
      <w:proofErr w:type="spellStart"/>
      <w:r w:rsidRPr="00BE752F">
        <w:t>Kidanu</w:t>
      </w:r>
      <w:proofErr w:type="spellEnd"/>
      <w:r w:rsidRPr="00BE752F">
        <w:t xml:space="preserve"> | Kidd | Kidder | Kiddy | Kiden | Kidra | Kidwell | Kie | Kiea | Kieann | Kieffer | Kiegan |</w:t>
      </w:r>
    </w:p>
    <w:p w14:paraId="5A14A9B3" w14:textId="77777777" w:rsidR="00000000" w:rsidRPr="00BE752F" w:rsidRDefault="00000000">
      <w:proofErr w:type="spellStart"/>
      <w:r w:rsidRPr="00BE752F">
        <w:t>Kiegin</w:t>
      </w:r>
      <w:proofErr w:type="spellEnd"/>
      <w:r w:rsidRPr="00BE752F">
        <w:t xml:space="preserve"> | Kiehl | Kiek | </w:t>
      </w:r>
      <w:proofErr w:type="spellStart"/>
      <w:r w:rsidRPr="00BE752F">
        <w:t>Kieko</w:t>
      </w:r>
      <w:proofErr w:type="spellEnd"/>
      <w:r w:rsidRPr="00BE752F">
        <w:t xml:space="preserve"> | Kielan | Kiele | </w:t>
      </w:r>
      <w:proofErr w:type="spellStart"/>
      <w:r w:rsidRPr="00BE752F">
        <w:t>Kielekea</w:t>
      </w:r>
      <w:proofErr w:type="spellEnd"/>
      <w:r w:rsidRPr="00BE752F">
        <w:t xml:space="preserve"> | Kiely | Kiem | Kien | Kienan | Kienna | Kier | Kiera | Kieran | Kierat | Kierce | Kieren</w:t>
      </w:r>
    </w:p>
    <w:p w14:paraId="65BF299E" w14:textId="77777777" w:rsidR="00000000" w:rsidRPr="00BE752F" w:rsidRDefault="00000000">
      <w:r w:rsidRPr="00BE752F">
        <w:t xml:space="preserve">| Kieri | Kierin | Kierkegaard | </w:t>
      </w:r>
      <w:proofErr w:type="spellStart"/>
      <w:r w:rsidRPr="00BE752F">
        <w:t>Kierlan</w:t>
      </w:r>
      <w:proofErr w:type="spellEnd"/>
      <w:r w:rsidRPr="00BE752F">
        <w:t xml:space="preserve"> | Kiernan | Kiernen | Kierney | </w:t>
      </w:r>
      <w:proofErr w:type="spellStart"/>
      <w:r w:rsidRPr="00BE752F">
        <w:t>Kiernon</w:t>
      </w:r>
      <w:proofErr w:type="spellEnd"/>
      <w:r w:rsidRPr="00BE752F">
        <w:t xml:space="preserve"> | Kieron | Kierr | Kierre | Kierren | </w:t>
      </w:r>
      <w:proofErr w:type="spellStart"/>
      <w:r w:rsidRPr="00BE752F">
        <w:t>Kierry</w:t>
      </w:r>
      <w:proofErr w:type="spellEnd"/>
      <w:r w:rsidRPr="00BE752F">
        <w:t xml:space="preserve"> | </w:t>
      </w:r>
      <w:proofErr w:type="spellStart"/>
      <w:r w:rsidRPr="00BE752F">
        <w:t>Kiersin</w:t>
      </w:r>
      <w:proofErr w:type="spellEnd"/>
      <w:r w:rsidRPr="00BE752F">
        <w:t xml:space="preserve"> | Kiersten |</w:t>
      </w:r>
    </w:p>
    <w:p w14:paraId="71AC7A52" w14:textId="77777777" w:rsidR="00000000" w:rsidRPr="00BE752F" w:rsidRDefault="00000000">
      <w:r w:rsidRPr="00BE752F">
        <w:t xml:space="preserve">Kiersty | Kieryn | Kieshawn | Kiet | Kieta | Kieu | </w:t>
      </w:r>
      <w:proofErr w:type="spellStart"/>
      <w:r w:rsidRPr="00BE752F">
        <w:t>Kieunga</w:t>
      </w:r>
      <w:proofErr w:type="spellEnd"/>
      <w:r w:rsidRPr="00BE752F">
        <w:t xml:space="preserve"> | Kiev | Kif | Kifah | Kiffer | Kiffin | Kifimbo | Kifle | Kiger | </w:t>
      </w:r>
      <w:proofErr w:type="spellStart"/>
      <w:r w:rsidRPr="00BE752F">
        <w:t>Kigh</w:t>
      </w:r>
      <w:proofErr w:type="spellEnd"/>
      <w:r w:rsidRPr="00BE752F">
        <w:t xml:space="preserve"> | Kight | Kigongo |</w:t>
      </w:r>
    </w:p>
    <w:p w14:paraId="00DD9986" w14:textId="77777777" w:rsidR="00000000" w:rsidRPr="00BE752F" w:rsidRDefault="00000000">
      <w:r w:rsidRPr="00BE752F">
        <w:t xml:space="preserve">Kihara | Kiho | Kii | Kiia | Kiisha | </w:t>
      </w:r>
      <w:proofErr w:type="spellStart"/>
      <w:r w:rsidRPr="00BE752F">
        <w:t>Kiisu</w:t>
      </w:r>
      <w:proofErr w:type="spellEnd"/>
      <w:r w:rsidRPr="00BE752F">
        <w:t xml:space="preserve"> | Kijana | Kik | Kika | Kike | Kiki | Kikka | Kiko | Kiku | Kikuko | Kikumi | </w:t>
      </w:r>
      <w:proofErr w:type="spellStart"/>
      <w:r w:rsidRPr="00BE752F">
        <w:t>Kikuo</w:t>
      </w:r>
      <w:proofErr w:type="spellEnd"/>
      <w:r w:rsidRPr="00BE752F">
        <w:t xml:space="preserve"> | Kila | Kilan |</w:t>
      </w:r>
    </w:p>
    <w:p w14:paraId="5057555D" w14:textId="77777777" w:rsidR="00000000" w:rsidRPr="00BE752F" w:rsidRDefault="00000000">
      <w:r w:rsidRPr="00BE752F">
        <w:t xml:space="preserve">Kilani | </w:t>
      </w:r>
      <w:proofErr w:type="spellStart"/>
      <w:r w:rsidRPr="00BE752F">
        <w:t>Kilara</w:t>
      </w:r>
      <w:proofErr w:type="spellEnd"/>
      <w:r w:rsidRPr="00BE752F">
        <w:t xml:space="preserve"> | </w:t>
      </w:r>
      <w:proofErr w:type="spellStart"/>
      <w:r w:rsidRPr="00BE752F">
        <w:t>Kilbu</w:t>
      </w:r>
      <w:proofErr w:type="spellEnd"/>
      <w:r w:rsidRPr="00BE752F">
        <w:t xml:space="preserve"> | Kilburn | Kilby | Kilda | Kildare | Kile | Kilee | Kileen | </w:t>
      </w:r>
      <w:proofErr w:type="spellStart"/>
      <w:r w:rsidRPr="00BE752F">
        <w:t>Kileona</w:t>
      </w:r>
      <w:proofErr w:type="spellEnd"/>
      <w:r w:rsidRPr="00BE752F">
        <w:t xml:space="preserve"> | Kiley | Kilgore | Kili | Kilia | Kilian | </w:t>
      </w:r>
      <w:proofErr w:type="spellStart"/>
      <w:r w:rsidRPr="00BE752F">
        <w:t>Kiliki</w:t>
      </w:r>
      <w:proofErr w:type="spellEnd"/>
      <w:r w:rsidRPr="00BE752F">
        <w:t xml:space="preserve"> | Kilikina |</w:t>
      </w:r>
    </w:p>
    <w:p w14:paraId="4172A6A8" w14:textId="77777777" w:rsidR="00000000" w:rsidRPr="00BE752F" w:rsidRDefault="00000000">
      <w:r w:rsidRPr="00BE752F">
        <w:t>Killa | Killara | Killashandra | Killean | Killeen | Killer | Killian | Killie | Killingsworth | Killion | Killough | Kilmer | Kilo | Kilobyte | Kilohana |</w:t>
      </w:r>
    </w:p>
    <w:p w14:paraId="6670401D" w14:textId="77777777" w:rsidR="00000000" w:rsidRPr="00BE752F" w:rsidRDefault="00000000">
      <w:proofErr w:type="spellStart"/>
      <w:r w:rsidRPr="00BE752F">
        <w:t>Kilon</w:t>
      </w:r>
      <w:proofErr w:type="spellEnd"/>
      <w:r w:rsidRPr="00BE752F">
        <w:t xml:space="preserve"> | Kilpatrick | Kilty | </w:t>
      </w:r>
      <w:proofErr w:type="spellStart"/>
      <w:r w:rsidRPr="00BE752F">
        <w:t>Kilydd</w:t>
      </w:r>
      <w:proofErr w:type="spellEnd"/>
      <w:r w:rsidRPr="00BE752F">
        <w:t xml:space="preserve"> | Kilyn | </w:t>
      </w:r>
      <w:proofErr w:type="spellStart"/>
      <w:r w:rsidRPr="00BE752F">
        <w:t>Kilyna</w:t>
      </w:r>
      <w:proofErr w:type="spellEnd"/>
      <w:r w:rsidRPr="00BE752F">
        <w:t xml:space="preserve"> | Kim | Kima | Kiman | Kimani | </w:t>
      </w:r>
      <w:proofErr w:type="spellStart"/>
      <w:r w:rsidRPr="00BE752F">
        <w:t>Kimanie</w:t>
      </w:r>
      <w:proofErr w:type="spellEnd"/>
      <w:r w:rsidRPr="00BE752F">
        <w:t xml:space="preserve"> | Kimari | Kimba | Kimball | Kimbel | Kimbell |</w:t>
      </w:r>
    </w:p>
    <w:p w14:paraId="7B588481" w14:textId="77777777" w:rsidR="00000000" w:rsidRPr="00BE752F" w:rsidRDefault="00000000">
      <w:r w:rsidRPr="00BE752F">
        <w:t xml:space="preserve">Kimber | Kimberley | </w:t>
      </w:r>
      <w:proofErr w:type="spellStart"/>
      <w:r w:rsidRPr="00BE752F">
        <w:t>Kimberlinn</w:t>
      </w:r>
      <w:proofErr w:type="spellEnd"/>
      <w:r w:rsidRPr="00BE752F">
        <w:t xml:space="preserve"> | Kimberly | </w:t>
      </w:r>
      <w:proofErr w:type="spellStart"/>
      <w:r w:rsidRPr="00BE752F">
        <w:t>Kimbert</w:t>
      </w:r>
      <w:proofErr w:type="spellEnd"/>
      <w:r w:rsidRPr="00BE752F">
        <w:t xml:space="preserve"> | Kimble | Kimbley | Kimbo | Kimbrell | Kimbro | Kimbrough | Kimbundu | Kimby |</w:t>
      </w:r>
    </w:p>
    <w:p w14:paraId="0DE03F41" w14:textId="77777777" w:rsidR="00000000" w:rsidRPr="00BE752F" w:rsidRDefault="00000000">
      <w:proofErr w:type="spellStart"/>
      <w:r w:rsidRPr="00BE752F">
        <w:t>Kimeen</w:t>
      </w:r>
      <w:proofErr w:type="spellEnd"/>
      <w:r w:rsidRPr="00BE752F">
        <w:t xml:space="preserve"> | Kimery | Kimes | </w:t>
      </w:r>
      <w:proofErr w:type="spellStart"/>
      <w:r w:rsidRPr="00BE752F">
        <w:t>Kimet</w:t>
      </w:r>
      <w:proofErr w:type="spellEnd"/>
      <w:r w:rsidRPr="00BE752F">
        <w:t xml:space="preserve"> | Kimi | Kimia | Kimie | Kimiko | Kimiyo | Kimley | </w:t>
      </w:r>
      <w:proofErr w:type="spellStart"/>
      <w:r w:rsidRPr="00BE752F">
        <w:t>Kimli</w:t>
      </w:r>
      <w:proofErr w:type="spellEnd"/>
      <w:r w:rsidRPr="00BE752F">
        <w:t xml:space="preserve"> | </w:t>
      </w:r>
      <w:proofErr w:type="spellStart"/>
      <w:r w:rsidRPr="00BE752F">
        <w:t>Kimlien</w:t>
      </w:r>
      <w:proofErr w:type="spellEnd"/>
      <w:r w:rsidRPr="00BE752F">
        <w:t xml:space="preserve"> | Kimm | Kimmel | Kimmett | Kimmey |</w:t>
      </w:r>
    </w:p>
    <w:p w14:paraId="6EE753C9" w14:textId="77777777" w:rsidR="00000000" w:rsidRPr="00BE752F" w:rsidRDefault="00000000">
      <w:r w:rsidRPr="00BE752F">
        <w:t xml:space="preserve">Kimmie | Kimmo | Kimmy | Kimo | </w:t>
      </w:r>
      <w:proofErr w:type="spellStart"/>
      <w:r w:rsidRPr="00BE752F">
        <w:t>Kimoanh</w:t>
      </w:r>
      <w:proofErr w:type="spellEnd"/>
      <w:r w:rsidRPr="00BE752F">
        <w:t xml:space="preserve"> | Kimoni | Kimothy | </w:t>
      </w:r>
      <w:proofErr w:type="spellStart"/>
      <w:r w:rsidRPr="00BE752F">
        <w:t>Kimoy</w:t>
      </w:r>
      <w:proofErr w:type="spellEnd"/>
      <w:r w:rsidRPr="00BE752F">
        <w:t xml:space="preserve"> | Kimsey | </w:t>
      </w:r>
      <w:proofErr w:type="spellStart"/>
      <w:r w:rsidRPr="00BE752F">
        <w:t>Kimu</w:t>
      </w:r>
      <w:proofErr w:type="spellEnd"/>
      <w:r w:rsidRPr="00BE752F">
        <w:t xml:space="preserve"> | Kimya | Kimyatta | Kin | Kina | Kinah | Kinard |</w:t>
      </w:r>
    </w:p>
    <w:p w14:paraId="3B86488C" w14:textId="77777777" w:rsidR="00000000" w:rsidRPr="00BE752F" w:rsidRDefault="00000000">
      <w:r w:rsidRPr="00BE752F">
        <w:t xml:space="preserve">Kincade | Kincaid | Kinda | </w:t>
      </w:r>
      <w:proofErr w:type="spellStart"/>
      <w:r w:rsidRPr="00BE752F">
        <w:t>Kindai</w:t>
      </w:r>
      <w:proofErr w:type="spellEnd"/>
      <w:r w:rsidRPr="00BE752F">
        <w:t xml:space="preserve"> | Kindal | Kindall | Kindel | Kindell | Kinder | Kindi | Kindle | Kindley | </w:t>
      </w:r>
      <w:proofErr w:type="spellStart"/>
      <w:r w:rsidRPr="00BE752F">
        <w:t>Kindon</w:t>
      </w:r>
      <w:proofErr w:type="spellEnd"/>
      <w:r w:rsidRPr="00BE752F">
        <w:t xml:space="preserve"> | Kindred | Kindrick |</w:t>
      </w:r>
    </w:p>
    <w:p w14:paraId="2999E685" w14:textId="77777777" w:rsidR="00000000" w:rsidRPr="00BE752F" w:rsidRDefault="00000000">
      <w:r w:rsidRPr="00BE752F">
        <w:t xml:space="preserve">Kindsay | Kine | </w:t>
      </w:r>
      <w:proofErr w:type="spellStart"/>
      <w:r w:rsidRPr="00BE752F">
        <w:t>Kinei</w:t>
      </w:r>
      <w:proofErr w:type="spellEnd"/>
      <w:r w:rsidRPr="00BE752F">
        <w:t xml:space="preserve"> | Kinfe | King | Kingery | Kingler | Kingsbury | </w:t>
      </w:r>
      <w:proofErr w:type="spellStart"/>
      <w:r w:rsidRPr="00BE752F">
        <w:t>Kingshuk</w:t>
      </w:r>
      <w:proofErr w:type="spellEnd"/>
      <w:r w:rsidRPr="00BE752F">
        <w:t xml:space="preserve"> | Kingsley | Kingston | Kinh | Kini | Kinia | Kinipela | </w:t>
      </w:r>
      <w:proofErr w:type="spellStart"/>
      <w:r w:rsidRPr="00BE752F">
        <w:t>Kinja</w:t>
      </w:r>
      <w:proofErr w:type="spellEnd"/>
      <w:r w:rsidRPr="00BE752F">
        <w:t xml:space="preserve"> |</w:t>
      </w:r>
    </w:p>
    <w:p w14:paraId="102D56FC" w14:textId="77777777" w:rsidR="00000000" w:rsidRPr="00BE752F" w:rsidRDefault="00000000">
      <w:r w:rsidRPr="00BE752F">
        <w:t xml:space="preserve">Kinjal | </w:t>
      </w:r>
      <w:proofErr w:type="spellStart"/>
      <w:r w:rsidRPr="00BE752F">
        <w:t>Kinjalka</w:t>
      </w:r>
      <w:proofErr w:type="spellEnd"/>
      <w:r w:rsidRPr="00BE752F">
        <w:t xml:space="preserve"> | Kinji | Kink | Kinki | Kinko | Kinky | Kinlaw | Kinley | Kinnaman | Kinne | Kinnear | Kinner | Kinney | Kinnie | Kinnon |</w:t>
      </w:r>
    </w:p>
    <w:p w14:paraId="366EACC8" w14:textId="77777777" w:rsidR="00000000" w:rsidRPr="00BE752F" w:rsidRDefault="00000000">
      <w:r w:rsidRPr="00BE752F">
        <w:t xml:space="preserve">Kinny | Kinsasha | Kinsella | Kinser | Kinsey | Kinslee | Kinsley | Kinslie | Kinta | </w:t>
      </w:r>
      <w:proofErr w:type="spellStart"/>
      <w:r w:rsidRPr="00BE752F">
        <w:t>Kintak</w:t>
      </w:r>
      <w:proofErr w:type="spellEnd"/>
      <w:r w:rsidRPr="00BE752F">
        <w:t xml:space="preserve"> | Kintan | </w:t>
      </w:r>
      <w:proofErr w:type="spellStart"/>
      <w:r w:rsidRPr="00BE752F">
        <w:t>Kintara</w:t>
      </w:r>
      <w:proofErr w:type="spellEnd"/>
      <w:r w:rsidRPr="00BE752F">
        <w:t xml:space="preserve"> | Kintaro | Kinte | Kinto | Kintu |</w:t>
      </w:r>
    </w:p>
    <w:p w14:paraId="4EE74714" w14:textId="77777777" w:rsidR="00000000" w:rsidRPr="00BE752F" w:rsidRDefault="00000000">
      <w:r w:rsidRPr="00BE752F">
        <w:t xml:space="preserve">Kinty | Kinu | Kinuthia | Kinyata | Kinyatta | Kinza | Kinze | Kinzer | Kinzie | Kinzy | Kio | </w:t>
      </w:r>
      <w:proofErr w:type="spellStart"/>
      <w:r w:rsidRPr="00BE752F">
        <w:t>Kioi</w:t>
      </w:r>
      <w:proofErr w:type="spellEnd"/>
      <w:r w:rsidRPr="00BE752F">
        <w:t xml:space="preserve"> | </w:t>
      </w:r>
      <w:proofErr w:type="spellStart"/>
      <w:r w:rsidRPr="00BE752F">
        <w:t>Kioki</w:t>
      </w:r>
      <w:proofErr w:type="spellEnd"/>
      <w:r w:rsidRPr="00BE752F">
        <w:t xml:space="preserve"> | Kioko | Kion | Kione | Kiong | Kioni |</w:t>
      </w:r>
    </w:p>
    <w:p w14:paraId="199E9C9D" w14:textId="77777777" w:rsidR="00000000" w:rsidRPr="00BE752F" w:rsidRDefault="00000000">
      <w:r w:rsidRPr="00BE752F">
        <w:t xml:space="preserve">Kionte | Kioshi | Kiowa | Kip | Kipchak | </w:t>
      </w:r>
      <w:proofErr w:type="spellStart"/>
      <w:r w:rsidRPr="00BE752F">
        <w:t>Kiph</w:t>
      </w:r>
      <w:proofErr w:type="spellEnd"/>
      <w:r w:rsidRPr="00BE752F">
        <w:t xml:space="preserve"> | Kipley | Kipling | Kipp | Kipper | Kippi | Kippie | Kippy | </w:t>
      </w:r>
      <w:proofErr w:type="spellStart"/>
      <w:r w:rsidRPr="00BE752F">
        <w:t>Kipsi</w:t>
      </w:r>
      <w:proofErr w:type="spellEnd"/>
      <w:r w:rsidRPr="00BE752F">
        <w:t xml:space="preserve"> | Kipton | Kir | Kira | Kirabo |</w:t>
      </w:r>
    </w:p>
    <w:p w14:paraId="74EAFE69" w14:textId="77777777" w:rsidR="00000000" w:rsidRPr="00BE752F" w:rsidRDefault="00000000">
      <w:r w:rsidRPr="00BE752F">
        <w:t xml:space="preserve">Kiral | Kiran | Kirana | Kiranmaya | Kirat | Kirbey | Kirbie | Kirby | Kirchner | Kire | Kiree | </w:t>
      </w:r>
      <w:proofErr w:type="spellStart"/>
      <w:r w:rsidRPr="00BE752F">
        <w:t>Kirei</w:t>
      </w:r>
      <w:proofErr w:type="spellEnd"/>
      <w:r w:rsidRPr="00BE752F">
        <w:t xml:space="preserve"> | </w:t>
      </w:r>
      <w:proofErr w:type="spellStart"/>
      <w:r w:rsidRPr="00BE752F">
        <w:t>Kireiko</w:t>
      </w:r>
      <w:proofErr w:type="spellEnd"/>
      <w:r w:rsidRPr="00BE752F">
        <w:t xml:space="preserve"> | Kiren | Kiri | Kiriakou | Kirian |</w:t>
      </w:r>
    </w:p>
    <w:p w14:paraId="762EF801" w14:textId="77777777" w:rsidR="00000000" w:rsidRPr="00BE752F" w:rsidRDefault="00000000">
      <w:r w:rsidRPr="00BE752F">
        <w:t>Kiribaba | Kiril | Kirilo | Kirim | Kirimi | Kirin | Kiris | Kiristen | Kirit | Kirita | Kirk | Kirke | Kirkham | Kirkland | Kirkley | Kirklyn | Kirkman |</w:t>
      </w:r>
    </w:p>
    <w:p w14:paraId="02ED33EE" w14:textId="77777777" w:rsidR="00000000" w:rsidRPr="00BE752F" w:rsidRDefault="00000000">
      <w:r w:rsidRPr="00BE752F">
        <w:t xml:space="preserve">Kirkpatrick | Kirksey | Kirkwood | Kiron | </w:t>
      </w:r>
      <w:proofErr w:type="spellStart"/>
      <w:r w:rsidRPr="00BE752F">
        <w:t>Kirou</w:t>
      </w:r>
      <w:proofErr w:type="spellEnd"/>
      <w:r w:rsidRPr="00BE752F">
        <w:t xml:space="preserve"> | </w:t>
      </w:r>
      <w:proofErr w:type="spellStart"/>
      <w:r w:rsidRPr="00BE752F">
        <w:t>Kirp</w:t>
      </w:r>
      <w:proofErr w:type="spellEnd"/>
      <w:r w:rsidRPr="00BE752F">
        <w:t xml:space="preserve"> | Kirpal | Kirpan | Kirra | </w:t>
      </w:r>
      <w:proofErr w:type="spellStart"/>
      <w:r w:rsidRPr="00BE752F">
        <w:t>Kirrae</w:t>
      </w:r>
      <w:proofErr w:type="spellEnd"/>
      <w:r w:rsidRPr="00BE752F">
        <w:t xml:space="preserve"> | </w:t>
      </w:r>
      <w:proofErr w:type="spellStart"/>
      <w:r w:rsidRPr="00BE752F">
        <w:t>Kirran</w:t>
      </w:r>
      <w:proofErr w:type="spellEnd"/>
      <w:r w:rsidRPr="00BE752F">
        <w:t xml:space="preserve"> | Kirren | </w:t>
      </w:r>
      <w:proofErr w:type="spellStart"/>
      <w:r w:rsidRPr="00BE752F">
        <w:t>Kirrilly</w:t>
      </w:r>
      <w:proofErr w:type="spellEnd"/>
      <w:r w:rsidRPr="00BE752F">
        <w:t xml:space="preserve"> | Kirrily | Kirsa | Kirsch |</w:t>
      </w:r>
    </w:p>
    <w:p w14:paraId="60EDE4C9" w14:textId="77777777" w:rsidR="00000000" w:rsidRPr="00BE752F" w:rsidRDefault="00000000">
      <w:r w:rsidRPr="00BE752F">
        <w:t xml:space="preserve">Kirschner | Kirsi | Kirstan | Kirstein | Kirsten | Kirstian | Kirstin | Kirston | Kirsty | Kirtana | </w:t>
      </w:r>
      <w:proofErr w:type="spellStart"/>
      <w:r w:rsidRPr="00BE752F">
        <w:t>Kirtee</w:t>
      </w:r>
      <w:proofErr w:type="spellEnd"/>
      <w:r w:rsidRPr="00BE752F">
        <w:t xml:space="preserve"> | Kirthi | Kirthiga | Kirthivasan | Kirti |</w:t>
      </w:r>
    </w:p>
    <w:p w14:paraId="216EDD1F" w14:textId="77777777" w:rsidR="00000000" w:rsidRPr="00BE752F" w:rsidRDefault="00000000">
      <w:r w:rsidRPr="00BE752F">
        <w:t xml:space="preserve">Kirtidhara | Kirtland | Kirtley | Kirun | Kirupai | Kirwan | Kiryn | Kiryuu | Kisa | Kisakye | Kisan | </w:t>
      </w:r>
      <w:proofErr w:type="spellStart"/>
      <w:r w:rsidRPr="00BE752F">
        <w:t>Kisari</w:t>
      </w:r>
      <w:proofErr w:type="spellEnd"/>
      <w:r w:rsidRPr="00BE752F">
        <w:t xml:space="preserve"> | Kiseki | Kiser | Kish | Kisha | Kishan</w:t>
      </w:r>
    </w:p>
    <w:p w14:paraId="3525C089" w14:textId="77777777" w:rsidR="00000000" w:rsidRPr="00BE752F" w:rsidRDefault="00000000">
      <w:r w:rsidRPr="00BE752F">
        <w:t xml:space="preserve">| Kishaun | Kishawn | Kishi | Kishin | Kishka | Kishon | Kishor | Kishora | Kishore | Kismet | </w:t>
      </w:r>
      <w:proofErr w:type="spellStart"/>
      <w:r w:rsidRPr="00BE752F">
        <w:t>Kisni</w:t>
      </w:r>
      <w:proofErr w:type="spellEnd"/>
      <w:r w:rsidRPr="00BE752F">
        <w:t xml:space="preserve"> | Kiss | Kissa | Kissinger | Kissy | </w:t>
      </w:r>
      <w:proofErr w:type="spellStart"/>
      <w:r w:rsidRPr="00BE752F">
        <w:t>KissyFace</w:t>
      </w:r>
      <w:proofErr w:type="spellEnd"/>
    </w:p>
    <w:p w14:paraId="04580C2F" w14:textId="77777777" w:rsidR="00000000" w:rsidRPr="00BE752F" w:rsidRDefault="00000000">
      <w:r w:rsidRPr="00BE752F">
        <w:t xml:space="preserve">| Kisten | Kistler | Kit | Kita | Kitai | Kitajima | </w:t>
      </w:r>
      <w:proofErr w:type="spellStart"/>
      <w:r w:rsidRPr="00BE752F">
        <w:t>Kitamus</w:t>
      </w:r>
      <w:proofErr w:type="spellEnd"/>
      <w:r w:rsidRPr="00BE752F">
        <w:t xml:space="preserve"> | Kitan | Kitbag | </w:t>
      </w:r>
      <w:proofErr w:type="spellStart"/>
      <w:r w:rsidRPr="00BE752F">
        <w:t>Kitbuqa</w:t>
      </w:r>
      <w:proofErr w:type="spellEnd"/>
      <w:r w:rsidRPr="00BE752F">
        <w:t xml:space="preserve"> | Kitch | Kitchen | Kitchens | Kite | Kith | </w:t>
      </w:r>
      <w:proofErr w:type="spellStart"/>
      <w:r w:rsidRPr="00BE752F">
        <w:t>Kitkat</w:t>
      </w:r>
      <w:proofErr w:type="spellEnd"/>
      <w:r w:rsidRPr="00BE752F">
        <w:t xml:space="preserve"> | Kito |</w:t>
      </w:r>
    </w:p>
    <w:p w14:paraId="40D81455" w14:textId="77777777" w:rsidR="00000000" w:rsidRPr="00BE752F" w:rsidRDefault="00000000">
      <w:r w:rsidRPr="00BE752F">
        <w:t xml:space="preserve">Kitoko | </w:t>
      </w:r>
      <w:proofErr w:type="spellStart"/>
      <w:r w:rsidRPr="00BE752F">
        <w:t>Kitridge</w:t>
      </w:r>
      <w:proofErr w:type="spellEnd"/>
      <w:r w:rsidRPr="00BE752F">
        <w:t xml:space="preserve"> | </w:t>
      </w:r>
      <w:proofErr w:type="spellStart"/>
      <w:r w:rsidRPr="00BE752F">
        <w:t>Kitsana</w:t>
      </w:r>
      <w:proofErr w:type="spellEnd"/>
      <w:r w:rsidRPr="00BE752F">
        <w:t xml:space="preserve"> | </w:t>
      </w:r>
      <w:proofErr w:type="spellStart"/>
      <w:r w:rsidRPr="00BE752F">
        <w:t>Kitsu</w:t>
      </w:r>
      <w:proofErr w:type="spellEnd"/>
      <w:r w:rsidRPr="00BE752F">
        <w:t xml:space="preserve"> | Kitsune | Kitt | Kitten | Kitti | Kittichai | Kittie | Kittrell | Kittridge | Kitts | Kittur | Kitty | Kitu | </w:t>
      </w:r>
      <w:proofErr w:type="spellStart"/>
      <w:r w:rsidRPr="00BE752F">
        <w:t>Kitue</w:t>
      </w:r>
      <w:proofErr w:type="spellEnd"/>
      <w:r w:rsidRPr="00BE752F">
        <w:t xml:space="preserve"> |</w:t>
      </w:r>
    </w:p>
    <w:p w14:paraId="3C90CFA1" w14:textId="77777777" w:rsidR="00000000" w:rsidRPr="00BE752F" w:rsidRDefault="00000000">
      <w:proofErr w:type="spellStart"/>
      <w:r w:rsidRPr="00BE752F">
        <w:t>Kitura</w:t>
      </w:r>
      <w:proofErr w:type="spellEnd"/>
      <w:r w:rsidRPr="00BE752F">
        <w:t xml:space="preserve"> | Kitwana | </w:t>
      </w:r>
      <w:proofErr w:type="spellStart"/>
      <w:r w:rsidRPr="00BE752F">
        <w:t>Kitwit</w:t>
      </w:r>
      <w:proofErr w:type="spellEnd"/>
      <w:r w:rsidRPr="00BE752F">
        <w:t xml:space="preserve"> | Kity | </w:t>
      </w:r>
      <w:proofErr w:type="spellStart"/>
      <w:r w:rsidRPr="00BE752F">
        <w:t>Kityn</w:t>
      </w:r>
      <w:proofErr w:type="spellEnd"/>
      <w:r w:rsidRPr="00BE752F">
        <w:t xml:space="preserve"> | Kiva | Kivan | Kivanc | Kivett | Kivi | </w:t>
      </w:r>
      <w:proofErr w:type="spellStart"/>
      <w:r w:rsidRPr="00BE752F">
        <w:t>Kivyn</w:t>
      </w:r>
      <w:proofErr w:type="spellEnd"/>
      <w:r w:rsidRPr="00BE752F">
        <w:t xml:space="preserve"> | Kiwa | </w:t>
      </w:r>
      <w:proofErr w:type="spellStart"/>
      <w:r w:rsidRPr="00BE752F">
        <w:t>Kiwani</w:t>
      </w:r>
      <w:proofErr w:type="spellEnd"/>
      <w:r w:rsidRPr="00BE752F">
        <w:t xml:space="preserve"> | Kiwi | Kiya | Kiyah | Kiyan | Kiyana |</w:t>
      </w:r>
    </w:p>
    <w:p w14:paraId="1A7A29A9" w14:textId="77777777" w:rsidR="00000000" w:rsidRPr="00BE752F" w:rsidRDefault="00000000">
      <w:proofErr w:type="spellStart"/>
      <w:r w:rsidRPr="00BE752F">
        <w:t>Kiyante</w:t>
      </w:r>
      <w:proofErr w:type="spellEnd"/>
      <w:r w:rsidRPr="00BE752F">
        <w:t xml:space="preserve"> | </w:t>
      </w:r>
      <w:proofErr w:type="spellStart"/>
      <w:r w:rsidRPr="00BE752F">
        <w:t>Kiye</w:t>
      </w:r>
      <w:proofErr w:type="spellEnd"/>
      <w:r w:rsidRPr="00BE752F">
        <w:t xml:space="preserve"> | Kiyiya | Kiymet | Kiyo | Kiyohara | Kiyoharu | Kiyomori | Kiyoshi | Kiyosuke | Kiyotaka | Kiza | Kizer | </w:t>
      </w:r>
      <w:proofErr w:type="spellStart"/>
      <w:r w:rsidRPr="00BE752F">
        <w:t>Kizha</w:t>
      </w:r>
      <w:proofErr w:type="spellEnd"/>
      <w:r w:rsidRPr="00BE752F">
        <w:t xml:space="preserve"> | Kizza | KJ |</w:t>
      </w:r>
    </w:p>
    <w:p w14:paraId="5B9CE786" w14:textId="77777777" w:rsidR="00000000" w:rsidRPr="00BE752F" w:rsidRDefault="00000000">
      <w:r w:rsidRPr="00BE752F">
        <w:t xml:space="preserve">Kjell | Kjetil | Klaar | Klaartje | Klaas | Klaasje | </w:t>
      </w:r>
      <w:proofErr w:type="spellStart"/>
      <w:r w:rsidRPr="00BE752F">
        <w:t>Klaaske</w:t>
      </w:r>
      <w:proofErr w:type="spellEnd"/>
      <w:r w:rsidRPr="00BE752F">
        <w:t xml:space="preserve"> | </w:t>
      </w:r>
      <w:proofErr w:type="spellStart"/>
      <w:r w:rsidRPr="00BE752F">
        <w:t>Klamencas</w:t>
      </w:r>
      <w:proofErr w:type="spellEnd"/>
      <w:r w:rsidRPr="00BE752F">
        <w:t xml:space="preserve"> | </w:t>
      </w:r>
      <w:proofErr w:type="spellStart"/>
      <w:r w:rsidRPr="00BE752F">
        <w:t>Klancy</w:t>
      </w:r>
      <w:proofErr w:type="spellEnd"/>
      <w:r w:rsidRPr="00BE752F">
        <w:t xml:space="preserve"> | Klang | Klaoda | </w:t>
      </w:r>
      <w:proofErr w:type="spellStart"/>
      <w:r w:rsidRPr="00BE752F">
        <w:t>Klarian</w:t>
      </w:r>
      <w:proofErr w:type="spellEnd"/>
      <w:r w:rsidRPr="00BE752F">
        <w:t xml:space="preserve"> | Klas | Klatt | Klaude | Klaus |</w:t>
      </w:r>
    </w:p>
    <w:p w14:paraId="2D6AE330" w14:textId="77777777" w:rsidR="00000000" w:rsidRPr="00BE752F" w:rsidRDefault="00000000">
      <w:r w:rsidRPr="00BE752F">
        <w:t xml:space="preserve">Klayre | Klea | Klebs | Klee | Klein | Klementine | </w:t>
      </w:r>
      <w:proofErr w:type="spellStart"/>
      <w:r w:rsidRPr="00BE752F">
        <w:t>Klemmetje</w:t>
      </w:r>
      <w:proofErr w:type="spellEnd"/>
      <w:r w:rsidRPr="00BE752F">
        <w:t xml:space="preserve"> | Kleng | Kleo | Klervi | Klervie | </w:t>
      </w:r>
      <w:proofErr w:type="spellStart"/>
      <w:r w:rsidRPr="00BE752F">
        <w:t>Klesha</w:t>
      </w:r>
      <w:proofErr w:type="spellEnd"/>
      <w:r w:rsidRPr="00BE752F">
        <w:t xml:space="preserve"> | </w:t>
      </w:r>
      <w:proofErr w:type="spellStart"/>
      <w:r w:rsidRPr="00BE752F">
        <w:t>Klia</w:t>
      </w:r>
      <w:proofErr w:type="spellEnd"/>
      <w:r w:rsidRPr="00BE752F">
        <w:t xml:space="preserve"> | </w:t>
      </w:r>
      <w:proofErr w:type="spellStart"/>
      <w:r w:rsidRPr="00BE752F">
        <w:t>Klimx</w:t>
      </w:r>
      <w:proofErr w:type="spellEnd"/>
      <w:r w:rsidRPr="00BE752F">
        <w:t xml:space="preserve"> | Kline | Kling |</w:t>
      </w:r>
    </w:p>
    <w:p w14:paraId="789A644D" w14:textId="77777777" w:rsidR="00000000" w:rsidRPr="00BE752F" w:rsidRDefault="00000000">
      <w:r w:rsidRPr="00BE752F">
        <w:t xml:space="preserve">Klingensmith | Klinger | Klink | </w:t>
      </w:r>
      <w:proofErr w:type="spellStart"/>
      <w:r w:rsidRPr="00BE752F">
        <w:t>Klodi</w:t>
      </w:r>
      <w:proofErr w:type="spellEnd"/>
      <w:r w:rsidRPr="00BE752F">
        <w:t xml:space="preserve"> | </w:t>
      </w:r>
      <w:proofErr w:type="spellStart"/>
      <w:r w:rsidRPr="00BE752F">
        <w:t>Klodomir</w:t>
      </w:r>
      <w:proofErr w:type="spellEnd"/>
      <w:r w:rsidRPr="00BE752F">
        <w:t xml:space="preserve"> | Kloe | Klondike | Klotz | Klug | Klutz | Klynn | </w:t>
      </w:r>
      <w:proofErr w:type="spellStart"/>
      <w:r w:rsidRPr="00BE752F">
        <w:t>Kmako</w:t>
      </w:r>
      <w:proofErr w:type="spellEnd"/>
      <w:r w:rsidRPr="00BE752F">
        <w:t xml:space="preserve"> | </w:t>
      </w:r>
      <w:proofErr w:type="spellStart"/>
      <w:r w:rsidRPr="00BE752F">
        <w:t>Knaidel</w:t>
      </w:r>
      <w:proofErr w:type="spellEnd"/>
      <w:r w:rsidRPr="00BE752F">
        <w:t xml:space="preserve"> | Knapp | Kneale | Knell |</w:t>
      </w:r>
    </w:p>
    <w:p w14:paraId="5606E332" w14:textId="77777777" w:rsidR="00000000" w:rsidRPr="00BE752F" w:rsidRDefault="00000000">
      <w:r w:rsidRPr="00BE752F">
        <w:t xml:space="preserve">Knickerbocker | Kniertje | </w:t>
      </w:r>
      <w:proofErr w:type="spellStart"/>
      <w:r w:rsidRPr="00BE752F">
        <w:t>Kniese</w:t>
      </w:r>
      <w:proofErr w:type="spellEnd"/>
      <w:r w:rsidRPr="00BE752F">
        <w:t xml:space="preserve"> | Knight | Knighten | </w:t>
      </w:r>
      <w:proofErr w:type="spellStart"/>
      <w:r w:rsidRPr="00BE752F">
        <w:t>Knippe</w:t>
      </w:r>
      <w:proofErr w:type="spellEnd"/>
      <w:r w:rsidRPr="00BE752F">
        <w:t xml:space="preserve"> | Knoll | </w:t>
      </w:r>
      <w:proofErr w:type="spellStart"/>
      <w:r w:rsidRPr="00BE752F">
        <w:t>Knoodles</w:t>
      </w:r>
      <w:proofErr w:type="spellEnd"/>
      <w:r w:rsidRPr="00BE752F">
        <w:t xml:space="preserve"> | Knopp | Knott | Knotts | Knowles | Knowlton | Knox |</w:t>
      </w:r>
    </w:p>
    <w:p w14:paraId="6146CD81" w14:textId="77777777" w:rsidR="00000000" w:rsidRPr="00BE752F" w:rsidRDefault="00000000">
      <w:r w:rsidRPr="00BE752F">
        <w:t xml:space="preserve">Knuckles | Knudsen | Knudson | Knutson | Ko | Koa | </w:t>
      </w:r>
      <w:proofErr w:type="spellStart"/>
      <w:r w:rsidRPr="00BE752F">
        <w:t>Koady</w:t>
      </w:r>
      <w:proofErr w:type="spellEnd"/>
      <w:r w:rsidRPr="00BE752F">
        <w:t xml:space="preserve"> | Koah | Koala | Koamalu | Koan | </w:t>
      </w:r>
      <w:proofErr w:type="spellStart"/>
      <w:r w:rsidRPr="00BE752F">
        <w:t>Koani</w:t>
      </w:r>
      <w:proofErr w:type="spellEnd"/>
      <w:r w:rsidRPr="00BE752F">
        <w:t xml:space="preserve"> | Kobayashi | </w:t>
      </w:r>
      <w:proofErr w:type="spellStart"/>
      <w:r w:rsidRPr="00BE752F">
        <w:t>Kobbi</w:t>
      </w:r>
      <w:proofErr w:type="spellEnd"/>
      <w:r w:rsidRPr="00BE752F">
        <w:t xml:space="preserve"> | Kobe |</w:t>
      </w:r>
    </w:p>
    <w:p w14:paraId="7446AD9E" w14:textId="77777777" w:rsidR="00000000" w:rsidRPr="00BE752F" w:rsidRDefault="00000000">
      <w:r w:rsidRPr="00BE752F">
        <w:t xml:space="preserve">Kobena | Kobey | Kobi | Kobie | Kobina | Kobra | Kobus | Koby | Koch | Kochan | Kocher | Kochi | Koci | Koda | Kodali | </w:t>
      </w:r>
      <w:proofErr w:type="spellStart"/>
      <w:r w:rsidRPr="00BE752F">
        <w:t>Kodalith</w:t>
      </w:r>
      <w:proofErr w:type="spellEnd"/>
      <w:r w:rsidRPr="00BE752F">
        <w:t xml:space="preserve"> |</w:t>
      </w:r>
    </w:p>
    <w:p w14:paraId="567F8BD8" w14:textId="77777777" w:rsidR="00000000" w:rsidRPr="00BE752F" w:rsidRDefault="00000000">
      <w:r w:rsidRPr="00BE752F">
        <w:t xml:space="preserve">Kodanda | Kodandarami | </w:t>
      </w:r>
      <w:proofErr w:type="spellStart"/>
      <w:r w:rsidRPr="00BE752F">
        <w:t>Kodashay</w:t>
      </w:r>
      <w:proofErr w:type="spellEnd"/>
      <w:r w:rsidRPr="00BE752F">
        <w:t xml:space="preserve"> | Kodee | Kodey | Kodi | Kodiak | Kodie | </w:t>
      </w:r>
      <w:proofErr w:type="spellStart"/>
      <w:r w:rsidRPr="00BE752F">
        <w:t>Kodikaraarachige</w:t>
      </w:r>
      <w:proofErr w:type="spellEnd"/>
      <w:r w:rsidRPr="00BE752F">
        <w:t xml:space="preserve"> | </w:t>
      </w:r>
      <w:proofErr w:type="spellStart"/>
      <w:r w:rsidRPr="00BE752F">
        <w:t>Kodikarachige</w:t>
      </w:r>
      <w:proofErr w:type="spellEnd"/>
      <w:r w:rsidRPr="00BE752F">
        <w:t xml:space="preserve"> | Kodjo | Kodumudi |</w:t>
      </w:r>
    </w:p>
    <w:p w14:paraId="7624CAA3" w14:textId="77777777" w:rsidR="00000000" w:rsidRPr="00BE752F" w:rsidRDefault="00000000">
      <w:r w:rsidRPr="00BE752F">
        <w:t xml:space="preserve">Koduri | Kodwo | Kody | Kodye | Koe | Koehl | Koehler | Koehn | Koeman | Koen | Koene | Koenig | Koerner | </w:t>
      </w:r>
      <w:proofErr w:type="spellStart"/>
      <w:r w:rsidRPr="00BE752F">
        <w:t>Koerosh</w:t>
      </w:r>
      <w:proofErr w:type="spellEnd"/>
      <w:r w:rsidRPr="00BE752F">
        <w:t xml:space="preserve"> | Koester | Koffi |</w:t>
      </w:r>
    </w:p>
    <w:p w14:paraId="7C7EC200" w14:textId="77777777" w:rsidR="00000000" w:rsidRPr="00BE752F" w:rsidRDefault="00000000">
      <w:proofErr w:type="spellStart"/>
      <w:r w:rsidRPr="00BE752F">
        <w:t>Koffing</w:t>
      </w:r>
      <w:proofErr w:type="spellEnd"/>
      <w:r w:rsidRPr="00BE752F">
        <w:t xml:space="preserve"> | Kofi | Kogan | Koganti | Kogin | Kogo | Koh | Kohala | Kohana | Kohar | Kohinoor | Kohl | </w:t>
      </w:r>
      <w:proofErr w:type="spellStart"/>
      <w:r w:rsidRPr="00BE752F">
        <w:t>Kohlasa</w:t>
      </w:r>
      <w:proofErr w:type="spellEnd"/>
      <w:r w:rsidRPr="00BE752F">
        <w:t xml:space="preserve"> | Kohle | Kohler | Kohn |</w:t>
      </w:r>
    </w:p>
    <w:p w14:paraId="25E584B2" w14:textId="77777777" w:rsidR="00000000" w:rsidRPr="00BE752F" w:rsidRDefault="00000000">
      <w:r w:rsidRPr="00BE752F">
        <w:t xml:space="preserve">Kohner | Koi | Koichi | Koji | Kojiro | Kojo | Kok | Koka | </w:t>
      </w:r>
      <w:proofErr w:type="spellStart"/>
      <w:r w:rsidRPr="00BE752F">
        <w:t>Kokaha</w:t>
      </w:r>
      <w:proofErr w:type="spellEnd"/>
      <w:r w:rsidRPr="00BE752F">
        <w:t xml:space="preserve"> | Kokayi | Koke | </w:t>
      </w:r>
      <w:proofErr w:type="spellStart"/>
      <w:r w:rsidRPr="00BE752F">
        <w:t>Koketso</w:t>
      </w:r>
      <w:proofErr w:type="spellEnd"/>
      <w:r w:rsidRPr="00BE752F">
        <w:t xml:space="preserve"> | Koki | Kokil | Kokila | </w:t>
      </w:r>
      <w:proofErr w:type="spellStart"/>
      <w:r w:rsidRPr="00BE752F">
        <w:t>Kokilaka</w:t>
      </w:r>
      <w:proofErr w:type="spellEnd"/>
      <w:r w:rsidRPr="00BE752F">
        <w:t xml:space="preserve"> |</w:t>
      </w:r>
    </w:p>
    <w:p w14:paraId="71205C87" w14:textId="77777777" w:rsidR="00000000" w:rsidRPr="00BE752F" w:rsidRDefault="00000000">
      <w:proofErr w:type="spellStart"/>
      <w:r w:rsidRPr="00BE752F">
        <w:t>Kokilanayana</w:t>
      </w:r>
      <w:proofErr w:type="spellEnd"/>
      <w:r w:rsidRPr="00BE752F">
        <w:t xml:space="preserve"> | Kokilapriya | Kokkie | Koko | </w:t>
      </w:r>
      <w:proofErr w:type="spellStart"/>
      <w:r w:rsidRPr="00BE752F">
        <w:t>Kokoe</w:t>
      </w:r>
      <w:proofErr w:type="spellEnd"/>
      <w:r w:rsidRPr="00BE752F">
        <w:t xml:space="preserve"> | Kokomo | Kol | Kola | Kolagunta | Kolaiah | Kolala | Kolam | </w:t>
      </w:r>
      <w:proofErr w:type="spellStart"/>
      <w:r w:rsidRPr="00BE752F">
        <w:t>Kolambi</w:t>
      </w:r>
      <w:proofErr w:type="spellEnd"/>
      <w:r w:rsidRPr="00BE752F">
        <w:t xml:space="preserve"> | Kolani |</w:t>
      </w:r>
    </w:p>
    <w:p w14:paraId="018AAC45" w14:textId="77777777" w:rsidR="00000000" w:rsidRPr="00BE752F" w:rsidRDefault="00000000">
      <w:r w:rsidRPr="00BE752F">
        <w:t xml:space="preserve">Kolar | Kolb | Kolbe | Kolbey | Kolbi | Kolbie | Kolby | Koldobika | Kole | Kolet | Koley | Koli | Kolinka | Kolja | Kolka | Kolle | </w:t>
      </w:r>
      <w:proofErr w:type="spellStart"/>
      <w:r w:rsidRPr="00BE752F">
        <w:t>Kollean</w:t>
      </w:r>
      <w:proofErr w:type="spellEnd"/>
      <w:r w:rsidRPr="00BE752F">
        <w:t xml:space="preserve"> |</w:t>
      </w:r>
    </w:p>
    <w:p w14:paraId="3FFF850B" w14:textId="77777777" w:rsidR="00000000" w:rsidRPr="00BE752F" w:rsidRDefault="00000000">
      <w:r w:rsidRPr="00BE752F">
        <w:t xml:space="preserve">Koller | </w:t>
      </w:r>
      <w:proofErr w:type="spellStart"/>
      <w:r w:rsidRPr="00BE752F">
        <w:t>Kolly</w:t>
      </w:r>
      <w:proofErr w:type="spellEnd"/>
      <w:r w:rsidRPr="00BE752F">
        <w:t xml:space="preserve"> | </w:t>
      </w:r>
      <w:proofErr w:type="spellStart"/>
      <w:r w:rsidRPr="00BE752F">
        <w:t>Kolomalu</w:t>
      </w:r>
      <w:proofErr w:type="spellEnd"/>
      <w:r w:rsidRPr="00BE752F">
        <w:t xml:space="preserve"> | Kolya | Kolyn | Koma | Komachi | Komagal | Komaki | Komal | Komala | </w:t>
      </w:r>
      <w:proofErr w:type="spellStart"/>
      <w:r w:rsidRPr="00BE752F">
        <w:t>Komalagita</w:t>
      </w:r>
      <w:proofErr w:type="spellEnd"/>
      <w:r w:rsidRPr="00BE752F">
        <w:t xml:space="preserve"> | </w:t>
      </w:r>
      <w:proofErr w:type="spellStart"/>
      <w:r w:rsidRPr="00BE752F">
        <w:t>Komalanga</w:t>
      </w:r>
      <w:proofErr w:type="spellEnd"/>
      <w:r w:rsidRPr="00BE752F">
        <w:t xml:space="preserve"> | </w:t>
      </w:r>
      <w:proofErr w:type="spellStart"/>
      <w:r w:rsidRPr="00BE752F">
        <w:t>Komalata</w:t>
      </w:r>
      <w:proofErr w:type="spellEnd"/>
      <w:r w:rsidRPr="00BE752F">
        <w:t xml:space="preserve"> |</w:t>
      </w:r>
    </w:p>
    <w:p w14:paraId="489FD6C1" w14:textId="77777777" w:rsidR="00000000" w:rsidRPr="00BE752F" w:rsidRDefault="00000000">
      <w:r w:rsidRPr="00BE752F">
        <w:t xml:space="preserve">Komang | Komar | Komaro | </w:t>
      </w:r>
      <w:proofErr w:type="spellStart"/>
      <w:r w:rsidRPr="00BE752F">
        <w:t>Komasvabhava</w:t>
      </w:r>
      <w:proofErr w:type="spellEnd"/>
      <w:r w:rsidRPr="00BE752F">
        <w:t xml:space="preserve"> | </w:t>
      </w:r>
      <w:proofErr w:type="spellStart"/>
      <w:r w:rsidRPr="00BE752F">
        <w:t>Komaxe</w:t>
      </w:r>
      <w:proofErr w:type="spellEnd"/>
      <w:r w:rsidRPr="00BE752F">
        <w:t xml:space="preserve"> | Kome | Komel | </w:t>
      </w:r>
      <w:proofErr w:type="spellStart"/>
      <w:r w:rsidRPr="00BE752F">
        <w:t>Komina</w:t>
      </w:r>
      <w:proofErr w:type="spellEnd"/>
      <w:r w:rsidRPr="00BE752F">
        <w:t xml:space="preserve"> | Komma | Kommana | Komo | </w:t>
      </w:r>
      <w:proofErr w:type="spellStart"/>
      <w:r w:rsidRPr="00BE752F">
        <w:t>Komya</w:t>
      </w:r>
      <w:proofErr w:type="spellEnd"/>
      <w:r w:rsidRPr="00BE752F">
        <w:t xml:space="preserve"> | Kona | </w:t>
      </w:r>
      <w:proofErr w:type="spellStart"/>
      <w:r w:rsidRPr="00BE752F">
        <w:t>Konalaka</w:t>
      </w:r>
      <w:proofErr w:type="spellEnd"/>
    </w:p>
    <w:p w14:paraId="36FE94AA" w14:textId="77777777" w:rsidR="00000000" w:rsidRPr="00BE752F" w:rsidRDefault="00000000">
      <w:r w:rsidRPr="00BE752F">
        <w:t xml:space="preserve">| </w:t>
      </w:r>
      <w:proofErr w:type="spellStart"/>
      <w:r w:rsidRPr="00BE752F">
        <w:t>Konali</w:t>
      </w:r>
      <w:proofErr w:type="spellEnd"/>
      <w:r w:rsidRPr="00BE752F">
        <w:t xml:space="preserve"> | </w:t>
      </w:r>
      <w:proofErr w:type="spellStart"/>
      <w:r w:rsidRPr="00BE752F">
        <w:t>Konanae</w:t>
      </w:r>
      <w:proofErr w:type="spellEnd"/>
      <w:r w:rsidRPr="00BE752F">
        <w:t xml:space="preserve"> | Konane | </w:t>
      </w:r>
      <w:proofErr w:type="spellStart"/>
      <w:r w:rsidRPr="00BE752F">
        <w:t>Konatsu</w:t>
      </w:r>
      <w:proofErr w:type="spellEnd"/>
      <w:r w:rsidRPr="00BE752F">
        <w:t xml:space="preserve"> | </w:t>
      </w:r>
      <w:proofErr w:type="spellStart"/>
      <w:r w:rsidRPr="00BE752F">
        <w:t>Konavadin</w:t>
      </w:r>
      <w:proofErr w:type="spellEnd"/>
      <w:r w:rsidRPr="00BE752F">
        <w:t xml:space="preserve"> | Konchady | Konda | Kondapalli | Kondapaneni | </w:t>
      </w:r>
      <w:proofErr w:type="spellStart"/>
      <w:r w:rsidRPr="00BE752F">
        <w:t>Kondilo</w:t>
      </w:r>
      <w:proofErr w:type="spellEnd"/>
      <w:r w:rsidRPr="00BE752F">
        <w:t xml:space="preserve"> | Konduru | Kone | Koneko |</w:t>
      </w:r>
    </w:p>
    <w:p w14:paraId="5F99FC79" w14:textId="77777777" w:rsidR="00000000" w:rsidRPr="00BE752F" w:rsidRDefault="00000000">
      <w:r w:rsidRPr="00BE752F">
        <w:t xml:space="preserve">Koneru | Kong | Koni | Konia | Konila | Konja | Konkar | Konkipudi | Konnar | Konner | Konni | Konnie | Konnor | Konny | </w:t>
      </w:r>
      <w:proofErr w:type="spellStart"/>
      <w:r w:rsidRPr="00BE752F">
        <w:t>Konock</w:t>
      </w:r>
      <w:proofErr w:type="spellEnd"/>
      <w:r w:rsidRPr="00BE752F">
        <w:t xml:space="preserve"> |</w:t>
      </w:r>
    </w:p>
    <w:p w14:paraId="31778912" w14:textId="77777777" w:rsidR="00000000" w:rsidRPr="00BE752F" w:rsidRDefault="00000000">
      <w:r w:rsidRPr="00BE752F">
        <w:t xml:space="preserve">Konstantin | Konstantina | Konstantine | Konstantinos | Konstanty | Konstanz | Konstanze | Kontar | </w:t>
      </w:r>
      <w:proofErr w:type="spellStart"/>
      <w:r w:rsidRPr="00BE752F">
        <w:t>Konva</w:t>
      </w:r>
      <w:proofErr w:type="spellEnd"/>
      <w:r w:rsidRPr="00BE752F">
        <w:t xml:space="preserve"> | Koo | </w:t>
      </w:r>
      <w:proofErr w:type="spellStart"/>
      <w:r w:rsidRPr="00BE752F">
        <w:t>Koochie</w:t>
      </w:r>
      <w:proofErr w:type="spellEnd"/>
      <w:r w:rsidRPr="00BE752F">
        <w:t xml:space="preserve"> | Kookaburra |</w:t>
      </w:r>
    </w:p>
    <w:p w14:paraId="51D24C95" w14:textId="77777777" w:rsidR="00000000" w:rsidRPr="00BE752F" w:rsidRDefault="00000000">
      <w:proofErr w:type="spellStart"/>
      <w:r w:rsidRPr="00BE752F">
        <w:t>Kookai</w:t>
      </w:r>
      <w:proofErr w:type="spellEnd"/>
      <w:r w:rsidRPr="00BE752F">
        <w:t xml:space="preserve"> | Kooks | </w:t>
      </w:r>
      <w:proofErr w:type="spellStart"/>
      <w:r w:rsidRPr="00BE752F">
        <w:t>Kooma</w:t>
      </w:r>
      <w:proofErr w:type="spellEnd"/>
      <w:r w:rsidRPr="00BE752F">
        <w:t xml:space="preserve"> | Koon | Koonce | Koons | Koontz | Kooper | Koorie | Koos | Koosha | Koosje | Koosman | Koothrappally |</w:t>
      </w:r>
    </w:p>
    <w:p w14:paraId="0BD0D031" w14:textId="77777777" w:rsidR="00000000" w:rsidRPr="00BE752F" w:rsidRDefault="00000000">
      <w:proofErr w:type="spellStart"/>
      <w:r w:rsidRPr="00BE752F">
        <w:t>Kopanaka</w:t>
      </w:r>
      <w:proofErr w:type="spellEnd"/>
      <w:r w:rsidRPr="00BE752F">
        <w:t xml:space="preserve"> | Kopp | Koppala | Koppale | Koppolu | Koppula | Kor | Kora | Korah | Korai | Koraka | Koral | Koralee | Koran | Koray |</w:t>
      </w:r>
    </w:p>
    <w:p w14:paraId="64CF9608" w14:textId="77777777" w:rsidR="00000000" w:rsidRPr="00BE752F" w:rsidRDefault="00000000">
      <w:r w:rsidRPr="00BE752F">
        <w:t xml:space="preserve">Korbel | Korbin | Korby | Korbyn | Kordel | Kore | Korean | Koree | Korel | Koremasa | Koren | Korey | </w:t>
      </w:r>
      <w:proofErr w:type="spellStart"/>
      <w:r w:rsidRPr="00BE752F">
        <w:t>Koreyasu</w:t>
      </w:r>
      <w:proofErr w:type="spellEnd"/>
      <w:r w:rsidRPr="00BE752F">
        <w:t xml:space="preserve"> | Kori | Korie | Korii |</w:t>
      </w:r>
    </w:p>
    <w:p w14:paraId="0ABB8D85" w14:textId="77777777" w:rsidR="00000000" w:rsidRPr="00BE752F" w:rsidRDefault="00000000">
      <w:r w:rsidRPr="00BE752F">
        <w:t xml:space="preserve">Korin | Korion | Koris | Koritala | Korliss | Korn | Kornegay | Kornelia | Kornelis | Koro | Korol | Korre | Korrey | Korri | </w:t>
      </w:r>
      <w:proofErr w:type="spellStart"/>
      <w:r w:rsidRPr="00BE752F">
        <w:t>Korria</w:t>
      </w:r>
      <w:proofErr w:type="spellEnd"/>
      <w:r w:rsidRPr="00BE752F">
        <w:t xml:space="preserve"> | Korrie |</w:t>
      </w:r>
    </w:p>
    <w:p w14:paraId="5830EE46" w14:textId="77777777" w:rsidR="00000000" w:rsidRPr="00BE752F" w:rsidRDefault="00000000">
      <w:r w:rsidRPr="00BE752F">
        <w:t xml:space="preserve">Korrigan | Korrin | Korrine | Korry | Kort | </w:t>
      </w:r>
      <w:proofErr w:type="spellStart"/>
      <w:r w:rsidRPr="00BE752F">
        <w:t>Kortiand</w:t>
      </w:r>
      <w:proofErr w:type="spellEnd"/>
      <w:r w:rsidRPr="00BE752F">
        <w:t xml:space="preserve"> | Kortnee | Kortney | Kortni | Kortnie | Kortny | Korva | Kory | </w:t>
      </w:r>
      <w:proofErr w:type="spellStart"/>
      <w:r w:rsidRPr="00BE752F">
        <w:t>Korye</w:t>
      </w:r>
      <w:proofErr w:type="spellEnd"/>
      <w:r w:rsidRPr="00BE752F">
        <w:t xml:space="preserve"> | </w:t>
      </w:r>
      <w:proofErr w:type="spellStart"/>
      <w:r w:rsidRPr="00BE752F">
        <w:t>Koryta</w:t>
      </w:r>
      <w:proofErr w:type="spellEnd"/>
      <w:r w:rsidRPr="00BE752F">
        <w:t xml:space="preserve"> | Kos |</w:t>
      </w:r>
    </w:p>
    <w:p w14:paraId="6831CDCB" w14:textId="77777777" w:rsidR="00000000" w:rsidRPr="00BE752F" w:rsidRDefault="00000000">
      <w:r w:rsidRPr="00BE752F">
        <w:t xml:space="preserve">Kosa | Kosaku | Kosal | Kosala | Kosanam | Kosar | Kosara | </w:t>
      </w:r>
      <w:proofErr w:type="spellStart"/>
      <w:r w:rsidRPr="00BE752F">
        <w:t>Koscha</w:t>
      </w:r>
      <w:proofErr w:type="spellEnd"/>
      <w:r w:rsidRPr="00BE752F">
        <w:t xml:space="preserve"> | Kosem | Kosemen | Kosey | Kosha | Koshan | Koshi | Koshin |</w:t>
      </w:r>
    </w:p>
    <w:p w14:paraId="59B0C0D5" w14:textId="77777777" w:rsidR="00000000" w:rsidRPr="00BE752F" w:rsidRDefault="00000000">
      <w:proofErr w:type="spellStart"/>
      <w:r w:rsidRPr="00BE752F">
        <w:t>Koshka</w:t>
      </w:r>
      <w:proofErr w:type="spellEnd"/>
      <w:r w:rsidRPr="00BE752F">
        <w:t xml:space="preserve"> | </w:t>
      </w:r>
      <w:proofErr w:type="spellStart"/>
      <w:r w:rsidRPr="00BE752F">
        <w:t>Koshna</w:t>
      </w:r>
      <w:proofErr w:type="spellEnd"/>
      <w:r w:rsidRPr="00BE752F">
        <w:t xml:space="preserve"> | Kosisochukwu | Koski | Kosma | </w:t>
      </w:r>
      <w:proofErr w:type="spellStart"/>
      <w:r w:rsidRPr="00BE752F">
        <w:t>Kosmic</w:t>
      </w:r>
      <w:proofErr w:type="spellEnd"/>
      <w:r w:rsidRPr="00BE752F">
        <w:t xml:space="preserve"> | Kosmo | </w:t>
      </w:r>
      <w:proofErr w:type="spellStart"/>
      <w:r w:rsidRPr="00BE752F">
        <w:t>Kosoko</w:t>
      </w:r>
      <w:proofErr w:type="spellEnd"/>
      <w:r w:rsidRPr="00BE752F">
        <w:t xml:space="preserve"> | </w:t>
      </w:r>
      <w:proofErr w:type="spellStart"/>
      <w:r w:rsidRPr="00BE752F">
        <w:t>Kosolpiti</w:t>
      </w:r>
      <w:proofErr w:type="spellEnd"/>
      <w:r w:rsidRPr="00BE752F">
        <w:t xml:space="preserve"> | Kosta | Kostandinos | Kostenka | Koster |</w:t>
      </w:r>
    </w:p>
    <w:p w14:paraId="6CE28E48" w14:textId="77777777" w:rsidR="00000000" w:rsidRPr="00BE752F" w:rsidRDefault="00000000">
      <w:proofErr w:type="spellStart"/>
      <w:r w:rsidRPr="00BE752F">
        <w:t>Kostia</w:t>
      </w:r>
      <w:proofErr w:type="spellEnd"/>
      <w:r w:rsidRPr="00BE752F">
        <w:t xml:space="preserve"> | </w:t>
      </w:r>
      <w:proofErr w:type="spellStart"/>
      <w:r w:rsidRPr="00BE752F">
        <w:t>Kostitsa</w:t>
      </w:r>
      <w:proofErr w:type="spellEnd"/>
      <w:r w:rsidRPr="00BE752F">
        <w:t xml:space="preserve"> | Kostka | </w:t>
      </w:r>
      <w:proofErr w:type="spellStart"/>
      <w:r w:rsidRPr="00BE752F">
        <w:t>Kostusha</w:t>
      </w:r>
      <w:proofErr w:type="spellEnd"/>
      <w:r w:rsidRPr="00BE752F">
        <w:t xml:space="preserve"> | Kostya | Kostyusha | </w:t>
      </w:r>
      <w:proofErr w:type="spellStart"/>
      <w:r w:rsidRPr="00BE752F">
        <w:t>Kosumo</w:t>
      </w:r>
      <w:proofErr w:type="spellEnd"/>
      <w:r w:rsidRPr="00BE752F">
        <w:t xml:space="preserve"> | Kosuri | </w:t>
      </w:r>
      <w:proofErr w:type="spellStart"/>
      <w:r w:rsidRPr="00BE752F">
        <w:t>Koswattage</w:t>
      </w:r>
      <w:proofErr w:type="spellEnd"/>
      <w:r w:rsidRPr="00BE752F">
        <w:t xml:space="preserve"> | Kota | </w:t>
      </w:r>
      <w:proofErr w:type="spellStart"/>
      <w:r w:rsidRPr="00BE752F">
        <w:t>Kotapa</w:t>
      </w:r>
      <w:proofErr w:type="spellEnd"/>
      <w:r w:rsidRPr="00BE752F">
        <w:t xml:space="preserve"> | Kotaro | </w:t>
      </w:r>
      <w:proofErr w:type="spellStart"/>
      <w:r w:rsidRPr="00BE752F">
        <w:t>Kotavi</w:t>
      </w:r>
      <w:proofErr w:type="spellEnd"/>
      <w:r w:rsidRPr="00BE752F">
        <w:t xml:space="preserve"> | Kote | </w:t>
      </w:r>
      <w:proofErr w:type="spellStart"/>
      <w:r w:rsidRPr="00BE752F">
        <w:t>Koten</w:t>
      </w:r>
      <w:proofErr w:type="spellEnd"/>
    </w:p>
    <w:p w14:paraId="4A79575E" w14:textId="77777777" w:rsidR="00000000" w:rsidRPr="00BE752F" w:rsidRDefault="00000000">
      <w:r w:rsidRPr="00BE752F">
        <w:t xml:space="preserve">| Kothandaraman | Koti | </w:t>
      </w:r>
      <w:proofErr w:type="spellStart"/>
      <w:r w:rsidRPr="00BE752F">
        <w:t>Kotihoma</w:t>
      </w:r>
      <w:proofErr w:type="spellEnd"/>
      <w:r w:rsidRPr="00BE752F">
        <w:t xml:space="preserve"> | Kotik | </w:t>
      </w:r>
      <w:proofErr w:type="spellStart"/>
      <w:r w:rsidRPr="00BE752F">
        <w:t>Kotilinga</w:t>
      </w:r>
      <w:proofErr w:type="spellEnd"/>
      <w:r w:rsidRPr="00BE752F">
        <w:t xml:space="preserve"> | Kotira | </w:t>
      </w:r>
      <w:proofErr w:type="spellStart"/>
      <w:r w:rsidRPr="00BE752F">
        <w:t>Kotisha</w:t>
      </w:r>
      <w:proofErr w:type="spellEnd"/>
      <w:r w:rsidRPr="00BE752F">
        <w:t xml:space="preserve"> | Kotla | Koto | Kotori | Koty | Kou | Koua | </w:t>
      </w:r>
      <w:proofErr w:type="spellStart"/>
      <w:r w:rsidRPr="00BE752F">
        <w:t>Kouang</w:t>
      </w:r>
      <w:proofErr w:type="spellEnd"/>
      <w:r w:rsidRPr="00BE752F">
        <w:t xml:space="preserve"> | Kouda |</w:t>
      </w:r>
    </w:p>
    <w:p w14:paraId="2C198AB0" w14:textId="77777777" w:rsidR="00000000" w:rsidRPr="00BE752F" w:rsidRDefault="00000000">
      <w:r w:rsidRPr="00BE752F">
        <w:t xml:space="preserve">Kouhei | Kouichi | Kouki | </w:t>
      </w:r>
      <w:proofErr w:type="spellStart"/>
      <w:r w:rsidRPr="00BE752F">
        <w:t>Koulfinid</w:t>
      </w:r>
      <w:proofErr w:type="spellEnd"/>
      <w:r w:rsidRPr="00BE752F">
        <w:t xml:space="preserve"> | Koulm | </w:t>
      </w:r>
      <w:proofErr w:type="spellStart"/>
      <w:r w:rsidRPr="00BE752F">
        <w:t>Kounosuke</w:t>
      </w:r>
      <w:proofErr w:type="spellEnd"/>
      <w:r w:rsidRPr="00BE752F">
        <w:t xml:space="preserve"> | Kour | Kourosh | </w:t>
      </w:r>
      <w:proofErr w:type="spellStart"/>
      <w:r w:rsidRPr="00BE752F">
        <w:t>Kourtez</w:t>
      </w:r>
      <w:proofErr w:type="spellEnd"/>
      <w:r w:rsidRPr="00BE752F">
        <w:t xml:space="preserve"> | Kourtland | </w:t>
      </w:r>
      <w:proofErr w:type="spellStart"/>
      <w:r w:rsidRPr="00BE752F">
        <w:t>Kourtnea</w:t>
      </w:r>
      <w:proofErr w:type="spellEnd"/>
      <w:r w:rsidRPr="00BE752F">
        <w:t xml:space="preserve"> | Kourtnee | Kourtnei |</w:t>
      </w:r>
    </w:p>
    <w:p w14:paraId="6AEA5E19" w14:textId="77777777" w:rsidR="00000000" w:rsidRPr="00BE752F" w:rsidRDefault="00000000">
      <w:r w:rsidRPr="00BE752F">
        <w:t xml:space="preserve">Kourtney | Kourtni | Kourtnie | Kourtny | </w:t>
      </w:r>
      <w:proofErr w:type="spellStart"/>
      <w:r w:rsidRPr="00BE752F">
        <w:t>Kouseki</w:t>
      </w:r>
      <w:proofErr w:type="spellEnd"/>
      <w:r w:rsidRPr="00BE752F">
        <w:t xml:space="preserve"> | Koushi | Koushika | Kouta | Kova | Kovach | Kovacs | Kovan | </w:t>
      </w:r>
      <w:proofErr w:type="spellStart"/>
      <w:r w:rsidRPr="00BE752F">
        <w:t>Kovanc</w:t>
      </w:r>
      <w:proofErr w:type="spellEnd"/>
      <w:r w:rsidRPr="00BE752F">
        <w:t xml:space="preserve"> | Kovida | Kovu |</w:t>
      </w:r>
    </w:p>
    <w:p w14:paraId="3C28CEF5" w14:textId="77777777" w:rsidR="00000000" w:rsidRPr="00BE752F" w:rsidRDefault="00000000">
      <w:r w:rsidRPr="00BE752F">
        <w:t xml:space="preserve">Kowal | Kowalski | Kowan | Koy | Koya | </w:t>
      </w:r>
      <w:proofErr w:type="spellStart"/>
      <w:r w:rsidRPr="00BE752F">
        <w:t>Koyam</w:t>
      </w:r>
      <w:proofErr w:type="spellEnd"/>
      <w:r w:rsidRPr="00BE752F">
        <w:t xml:space="preserve"> | </w:t>
      </w:r>
      <w:proofErr w:type="spellStart"/>
      <w:r w:rsidRPr="00BE752F">
        <w:t>Koyan</w:t>
      </w:r>
      <w:proofErr w:type="spellEnd"/>
      <w:r w:rsidRPr="00BE752F">
        <w:t xml:space="preserve"> | </w:t>
      </w:r>
      <w:proofErr w:type="spellStart"/>
      <w:r w:rsidRPr="00BE752F">
        <w:t>Koyannisqatsi</w:t>
      </w:r>
      <w:proofErr w:type="spellEnd"/>
      <w:r w:rsidRPr="00BE752F">
        <w:t xml:space="preserve"> | </w:t>
      </w:r>
      <w:proofErr w:type="spellStart"/>
      <w:r w:rsidRPr="00BE752F">
        <w:t>Koyote</w:t>
      </w:r>
      <w:proofErr w:type="spellEnd"/>
      <w:r w:rsidRPr="00BE752F">
        <w:t xml:space="preserve"> | Koza | Kozak | Kozakura | Kozlowski | Kozma |</w:t>
      </w:r>
    </w:p>
    <w:p w14:paraId="049859CF" w14:textId="77777777" w:rsidR="00000000" w:rsidRPr="00BE752F" w:rsidRDefault="00000000">
      <w:r w:rsidRPr="00BE752F">
        <w:t xml:space="preserve">Kozue | </w:t>
      </w:r>
      <w:proofErr w:type="spellStart"/>
      <w:r w:rsidRPr="00BE752F">
        <w:t>Kpasanawo</w:t>
      </w:r>
      <w:proofErr w:type="spellEnd"/>
      <w:r w:rsidRPr="00BE752F">
        <w:t xml:space="preserve"> | </w:t>
      </w:r>
      <w:proofErr w:type="spellStart"/>
      <w:r w:rsidRPr="00BE752F">
        <w:t>Kpedzroku</w:t>
      </w:r>
      <w:proofErr w:type="spellEnd"/>
      <w:r w:rsidRPr="00BE752F">
        <w:t xml:space="preserve"> | </w:t>
      </w:r>
      <w:proofErr w:type="spellStart"/>
      <w:r w:rsidRPr="00BE752F">
        <w:t>Kpeglo</w:t>
      </w:r>
      <w:proofErr w:type="spellEnd"/>
      <w:r w:rsidRPr="00BE752F">
        <w:t xml:space="preserve"> | Kpodo | </w:t>
      </w:r>
      <w:proofErr w:type="spellStart"/>
      <w:r w:rsidRPr="00BE752F">
        <w:t>Kpotowogbe</w:t>
      </w:r>
      <w:proofErr w:type="spellEnd"/>
      <w:r w:rsidRPr="00BE752F">
        <w:t xml:space="preserve"> | </w:t>
      </w:r>
      <w:proofErr w:type="spellStart"/>
      <w:r w:rsidRPr="00BE752F">
        <w:t>Krabby</w:t>
      </w:r>
      <w:proofErr w:type="spellEnd"/>
      <w:r w:rsidRPr="00BE752F">
        <w:t xml:space="preserve"> | Kraemer | Kraft | Kraka | Kraken | Kramer | Kranthi | Kranti |</w:t>
      </w:r>
    </w:p>
    <w:p w14:paraId="63BA14A4" w14:textId="77777777" w:rsidR="00000000" w:rsidRPr="00BE752F" w:rsidRDefault="00000000">
      <w:r w:rsidRPr="00BE752F">
        <w:t xml:space="preserve">Krantz | Kranz | Krasa | Kratz | Krauch | Krause | Krauss | Kraven | </w:t>
      </w:r>
      <w:proofErr w:type="spellStart"/>
      <w:r w:rsidRPr="00BE752F">
        <w:t>Kraymer</w:t>
      </w:r>
      <w:proofErr w:type="spellEnd"/>
      <w:r w:rsidRPr="00BE752F">
        <w:t xml:space="preserve"> | </w:t>
      </w:r>
      <w:proofErr w:type="spellStart"/>
      <w:r w:rsidRPr="00BE752F">
        <w:t>Kraymond</w:t>
      </w:r>
      <w:proofErr w:type="spellEnd"/>
      <w:r w:rsidRPr="00BE752F">
        <w:t xml:space="preserve"> | Krazy | Krebs | Kree | Kreigh | Kreller | Kremer |</w:t>
      </w:r>
    </w:p>
    <w:p w14:paraId="74B6CB7D" w14:textId="77777777" w:rsidR="00000000" w:rsidRPr="00BE752F" w:rsidRDefault="00000000">
      <w:proofErr w:type="spellStart"/>
      <w:r w:rsidRPr="00BE752F">
        <w:t>Kremhilde</w:t>
      </w:r>
      <w:proofErr w:type="spellEnd"/>
      <w:r w:rsidRPr="00BE752F">
        <w:t xml:space="preserve"> | </w:t>
      </w:r>
      <w:proofErr w:type="spellStart"/>
      <w:r w:rsidRPr="00BE752F">
        <w:t>Krepa</w:t>
      </w:r>
      <w:proofErr w:type="spellEnd"/>
      <w:r w:rsidRPr="00BE752F">
        <w:t xml:space="preserve"> | Kress | </w:t>
      </w:r>
      <w:proofErr w:type="spellStart"/>
      <w:r w:rsidRPr="00BE752F">
        <w:t>Krestell</w:t>
      </w:r>
      <w:proofErr w:type="spellEnd"/>
      <w:r w:rsidRPr="00BE752F">
        <w:t xml:space="preserve"> | Kresten | Krestian | Kreston | </w:t>
      </w:r>
      <w:proofErr w:type="spellStart"/>
      <w:r w:rsidRPr="00BE752F">
        <w:t>Kreta</w:t>
      </w:r>
      <w:proofErr w:type="spellEnd"/>
      <w:r w:rsidRPr="00BE752F">
        <w:t xml:space="preserve"> | </w:t>
      </w:r>
      <w:proofErr w:type="spellStart"/>
      <w:r w:rsidRPr="00BE752F">
        <w:t>Krezip</w:t>
      </w:r>
      <w:proofErr w:type="spellEnd"/>
      <w:r w:rsidRPr="00BE752F">
        <w:t xml:space="preserve"> | </w:t>
      </w:r>
      <w:proofErr w:type="spellStart"/>
      <w:r w:rsidRPr="00BE752F">
        <w:t>Krie</w:t>
      </w:r>
      <w:proofErr w:type="spellEnd"/>
      <w:r w:rsidRPr="00BE752F">
        <w:t xml:space="preserve"> | Krieger | Kriel | Krien | Kriesha | </w:t>
      </w:r>
      <w:proofErr w:type="spellStart"/>
      <w:r w:rsidRPr="00BE752F">
        <w:t>Krika</w:t>
      </w:r>
      <w:proofErr w:type="spellEnd"/>
      <w:r w:rsidRPr="00BE752F">
        <w:t xml:space="preserve"> | Krim |</w:t>
      </w:r>
    </w:p>
    <w:p w14:paraId="23A97A8A" w14:textId="77777777" w:rsidR="00000000" w:rsidRPr="00BE752F" w:rsidRDefault="00000000">
      <w:r w:rsidRPr="00BE752F">
        <w:t xml:space="preserve">Krin | Krina | Kring | </w:t>
      </w:r>
      <w:proofErr w:type="spellStart"/>
      <w:r w:rsidRPr="00BE752F">
        <w:t>Krinkles</w:t>
      </w:r>
      <w:proofErr w:type="spellEnd"/>
      <w:r w:rsidRPr="00BE752F">
        <w:t xml:space="preserve"> | Kripa | Kripal | Kris | </w:t>
      </w:r>
      <w:proofErr w:type="spellStart"/>
      <w:r w:rsidRPr="00BE752F">
        <w:t>Krisadon</w:t>
      </w:r>
      <w:proofErr w:type="spellEnd"/>
      <w:r w:rsidRPr="00BE752F">
        <w:t xml:space="preserve"> | Krisan | Krise | Krisel | Kriselle | Krish | Krisha | </w:t>
      </w:r>
      <w:proofErr w:type="spellStart"/>
      <w:r w:rsidRPr="00BE752F">
        <w:t>Krishala</w:t>
      </w:r>
      <w:proofErr w:type="spellEnd"/>
      <w:r w:rsidRPr="00BE752F">
        <w:t xml:space="preserve"> | Krishan |</w:t>
      </w:r>
    </w:p>
    <w:p w14:paraId="37CECAFD" w14:textId="77777777" w:rsidR="00000000" w:rsidRPr="00BE752F" w:rsidRDefault="00000000">
      <w:r w:rsidRPr="00BE752F">
        <w:t xml:space="preserve">Krishantha | Krishaun | Krishawn | Krishell | Krishna | Krishnakanta | Krishnakumar | Krishnala | </w:t>
      </w:r>
      <w:proofErr w:type="spellStart"/>
      <w:r w:rsidRPr="00BE752F">
        <w:t>Krishnamachari</w:t>
      </w:r>
      <w:proofErr w:type="spellEnd"/>
      <w:r w:rsidRPr="00BE752F">
        <w:t xml:space="preserve"> | Krishnamoorthy |</w:t>
      </w:r>
    </w:p>
    <w:p w14:paraId="134E10FF" w14:textId="77777777" w:rsidR="00000000" w:rsidRPr="00BE752F" w:rsidRDefault="00000000">
      <w:r w:rsidRPr="00BE752F">
        <w:t xml:space="preserve">Krishnamurthi | Krishnamurthy | Krishnamy | Krishnan | </w:t>
      </w:r>
      <w:proofErr w:type="spellStart"/>
      <w:r w:rsidRPr="00BE752F">
        <w:t>Krishnapillai</w:t>
      </w:r>
      <w:proofErr w:type="spellEnd"/>
      <w:r w:rsidRPr="00BE752F">
        <w:t xml:space="preserve"> | </w:t>
      </w:r>
      <w:proofErr w:type="spellStart"/>
      <w:r w:rsidRPr="00BE752F">
        <w:t>Krishnaraju</w:t>
      </w:r>
      <w:proofErr w:type="spellEnd"/>
      <w:r w:rsidRPr="00BE752F">
        <w:t xml:space="preserve"> | Krishnaroop | Krishnaswami | Krishnaswamy | Krishon |</w:t>
      </w:r>
    </w:p>
    <w:p w14:paraId="34EECC3F" w14:textId="77777777" w:rsidR="00000000" w:rsidRPr="00BE752F" w:rsidRDefault="00000000">
      <w:r w:rsidRPr="00BE752F">
        <w:t xml:space="preserve">Krishun | Kriska | Krisna | </w:t>
      </w:r>
      <w:proofErr w:type="spellStart"/>
      <w:r w:rsidRPr="00BE752F">
        <w:t>Krisno</w:t>
      </w:r>
      <w:proofErr w:type="spellEnd"/>
      <w:r w:rsidRPr="00BE752F">
        <w:t xml:space="preserve"> | Krispin | Krispy | Kriss | Krissy | Krist | Krista | Kristabelle | Kristafer | Kristain | </w:t>
      </w:r>
      <w:proofErr w:type="spellStart"/>
      <w:r w:rsidRPr="00BE752F">
        <w:t>Kristaleen</w:t>
      </w:r>
      <w:proofErr w:type="spellEnd"/>
      <w:r w:rsidRPr="00BE752F">
        <w:t xml:space="preserve"> | Kristan |</w:t>
      </w:r>
    </w:p>
    <w:p w14:paraId="481E5CE9" w14:textId="77777777" w:rsidR="00000000" w:rsidRPr="00BE752F" w:rsidRDefault="00000000">
      <w:proofErr w:type="spellStart"/>
      <w:r w:rsidRPr="00BE752F">
        <w:t>Kristann</w:t>
      </w:r>
      <w:proofErr w:type="spellEnd"/>
      <w:r w:rsidRPr="00BE752F">
        <w:t xml:space="preserve"> | </w:t>
      </w:r>
      <w:proofErr w:type="spellStart"/>
      <w:r w:rsidRPr="00BE752F">
        <w:t>Kristean</w:t>
      </w:r>
      <w:proofErr w:type="spellEnd"/>
      <w:r w:rsidRPr="00BE752F">
        <w:t xml:space="preserve"> | Kristee | Kristel | Kristen | </w:t>
      </w:r>
      <w:proofErr w:type="spellStart"/>
      <w:r w:rsidRPr="00BE752F">
        <w:t>Kristhiana</w:t>
      </w:r>
      <w:proofErr w:type="spellEnd"/>
      <w:r w:rsidRPr="00BE752F">
        <w:t xml:space="preserve"> | Kristi | Kristiaan | </w:t>
      </w:r>
      <w:proofErr w:type="spellStart"/>
      <w:r w:rsidRPr="00BE752F">
        <w:t>Kristiaen</w:t>
      </w:r>
      <w:proofErr w:type="spellEnd"/>
      <w:r w:rsidRPr="00BE752F">
        <w:t xml:space="preserve"> | Kristian | Kristiann | </w:t>
      </w:r>
      <w:proofErr w:type="spellStart"/>
      <w:r w:rsidRPr="00BE752F">
        <w:t>Kristiarne</w:t>
      </w:r>
      <w:proofErr w:type="spellEnd"/>
      <w:r w:rsidRPr="00BE752F">
        <w:t xml:space="preserve"> | Kristie | Kristien |</w:t>
      </w:r>
    </w:p>
    <w:p w14:paraId="4FDF302F" w14:textId="77777777" w:rsidR="00000000" w:rsidRPr="00BE752F" w:rsidRDefault="00000000">
      <w:proofErr w:type="spellStart"/>
      <w:r w:rsidRPr="00BE752F">
        <w:t>Kristienne</w:t>
      </w:r>
      <w:proofErr w:type="spellEnd"/>
      <w:r w:rsidRPr="00BE752F">
        <w:t xml:space="preserve"> | Kristin | Kristina | Kristine | </w:t>
      </w:r>
      <w:proofErr w:type="spellStart"/>
      <w:r w:rsidRPr="00BE752F">
        <w:t>Kristis</w:t>
      </w:r>
      <w:proofErr w:type="spellEnd"/>
      <w:r w:rsidRPr="00BE752F">
        <w:t xml:space="preserve"> | </w:t>
      </w:r>
      <w:proofErr w:type="spellStart"/>
      <w:r w:rsidRPr="00BE752F">
        <w:t>Kristjahn</w:t>
      </w:r>
      <w:proofErr w:type="spellEnd"/>
      <w:r w:rsidRPr="00BE752F">
        <w:t xml:space="preserve"> | Kristjan | </w:t>
      </w:r>
      <w:proofErr w:type="spellStart"/>
      <w:r w:rsidRPr="00BE752F">
        <w:t>Kristjon</w:t>
      </w:r>
      <w:proofErr w:type="spellEnd"/>
      <w:r w:rsidRPr="00BE752F">
        <w:t xml:space="preserve"> | Kristn | Kristofer | Kriston | Kristopher | Kristy | Kristyan |</w:t>
      </w:r>
    </w:p>
    <w:p w14:paraId="4048573C" w14:textId="77777777" w:rsidR="00000000" w:rsidRPr="00BE752F" w:rsidRDefault="00000000">
      <w:r w:rsidRPr="00BE752F">
        <w:t xml:space="preserve">Kristyn | Krit | Krita | Krithik | Krithika | Krithivas | Kriti | Kritika | </w:t>
      </w:r>
      <w:proofErr w:type="spellStart"/>
      <w:r w:rsidRPr="00BE752F">
        <w:t>Kritiya</w:t>
      </w:r>
      <w:proofErr w:type="spellEnd"/>
      <w:r w:rsidRPr="00BE752F">
        <w:t xml:space="preserve"> | </w:t>
      </w:r>
      <w:proofErr w:type="spellStart"/>
      <w:r w:rsidRPr="00BE752F">
        <w:t>Kritsana</w:t>
      </w:r>
      <w:proofErr w:type="spellEnd"/>
      <w:r w:rsidRPr="00BE752F">
        <w:t xml:space="preserve"> | Kriz | Krizan | Kroeger | Krokus | Kroll | Kronk | Krsna</w:t>
      </w:r>
    </w:p>
    <w:p w14:paraId="324782AC" w14:textId="77777777" w:rsidR="00000000" w:rsidRPr="00BE752F" w:rsidRDefault="00000000">
      <w:r w:rsidRPr="00BE752F">
        <w:t xml:space="preserve">| Krueger | Krug | Kruger | Krunal | Krupa | Krupal | Kruse | </w:t>
      </w:r>
      <w:proofErr w:type="spellStart"/>
      <w:r w:rsidRPr="00BE752F">
        <w:t>Krusty</w:t>
      </w:r>
      <w:proofErr w:type="spellEnd"/>
      <w:r w:rsidRPr="00BE752F">
        <w:t xml:space="preserve"> | Kruz | </w:t>
      </w:r>
      <w:proofErr w:type="spellStart"/>
      <w:r w:rsidRPr="00BE752F">
        <w:t>Kryael</w:t>
      </w:r>
      <w:proofErr w:type="spellEnd"/>
      <w:r w:rsidRPr="00BE752F">
        <w:t xml:space="preserve"> | </w:t>
      </w:r>
      <w:proofErr w:type="spellStart"/>
      <w:r w:rsidRPr="00BE752F">
        <w:t>Kryal</w:t>
      </w:r>
      <w:proofErr w:type="spellEnd"/>
      <w:r w:rsidRPr="00BE752F">
        <w:t xml:space="preserve"> | </w:t>
      </w:r>
      <w:proofErr w:type="spellStart"/>
      <w:r w:rsidRPr="00BE752F">
        <w:t>Kryil</w:t>
      </w:r>
      <w:proofErr w:type="spellEnd"/>
      <w:r w:rsidRPr="00BE752F">
        <w:t xml:space="preserve"> | </w:t>
      </w:r>
      <w:proofErr w:type="spellStart"/>
      <w:r w:rsidRPr="00BE752F">
        <w:t>Kryn</w:t>
      </w:r>
      <w:proofErr w:type="spellEnd"/>
      <w:r w:rsidRPr="00BE752F">
        <w:t xml:space="preserve"> | Kryptonite | Krys | Krysa |</w:t>
      </w:r>
    </w:p>
    <w:p w14:paraId="7C6CCD35" w14:textId="77777777" w:rsidR="00000000" w:rsidRPr="00BE752F" w:rsidRDefault="00000000">
      <w:proofErr w:type="spellStart"/>
      <w:r w:rsidRPr="00BE752F">
        <w:t>Krysneth</w:t>
      </w:r>
      <w:proofErr w:type="spellEnd"/>
      <w:r w:rsidRPr="00BE752F">
        <w:t xml:space="preserve"> | </w:t>
      </w:r>
      <w:proofErr w:type="spellStart"/>
      <w:r w:rsidRPr="00BE752F">
        <w:t>Kryss</w:t>
      </w:r>
      <w:proofErr w:type="spellEnd"/>
      <w:r w:rsidRPr="00BE752F">
        <w:t xml:space="preserve"> | Krystal | Krystalynn | Krystel | Krysten | Krystian | Krystie | Krystin | Krystina | Krystine | Krystle | Krystofer | Kryston |</w:t>
      </w:r>
    </w:p>
    <w:p w14:paraId="75096A74" w14:textId="77777777" w:rsidR="00000000" w:rsidRPr="00BE752F" w:rsidRDefault="00000000">
      <w:r w:rsidRPr="00BE752F">
        <w:t xml:space="preserve">Krystyn | Krystyne | Kshama | Kshema | Kshirin | Kshitij | Kshitija | Ku | </w:t>
      </w:r>
      <w:proofErr w:type="spellStart"/>
      <w:r w:rsidRPr="00BE752F">
        <w:t>Kuadzodzi</w:t>
      </w:r>
      <w:proofErr w:type="spellEnd"/>
      <w:r w:rsidRPr="00BE752F">
        <w:t xml:space="preserve"> | </w:t>
      </w:r>
      <w:proofErr w:type="spellStart"/>
      <w:r w:rsidRPr="00BE752F">
        <w:t>Kuahiwi</w:t>
      </w:r>
      <w:proofErr w:type="spellEnd"/>
      <w:r w:rsidRPr="00BE752F">
        <w:t xml:space="preserve"> | Kuai | </w:t>
      </w:r>
      <w:proofErr w:type="spellStart"/>
      <w:r w:rsidRPr="00BE752F">
        <w:t>Kuali'i</w:t>
      </w:r>
      <w:proofErr w:type="spellEnd"/>
      <w:r w:rsidRPr="00BE752F">
        <w:t xml:space="preserve"> | Kuan | Kuang | </w:t>
      </w:r>
      <w:proofErr w:type="spellStart"/>
      <w:r w:rsidRPr="00BE752F">
        <w:t>Kuau</w:t>
      </w:r>
      <w:proofErr w:type="spellEnd"/>
      <w:r w:rsidRPr="00BE752F">
        <w:t xml:space="preserve"> | </w:t>
      </w:r>
      <w:proofErr w:type="spellStart"/>
      <w:r w:rsidRPr="00BE752F">
        <w:t>Kuauli</w:t>
      </w:r>
      <w:proofErr w:type="spellEnd"/>
      <w:r w:rsidRPr="00BE752F">
        <w:t xml:space="preserve"> |</w:t>
      </w:r>
    </w:p>
    <w:p w14:paraId="0545DC41" w14:textId="77777777" w:rsidR="00000000" w:rsidRPr="00BE752F" w:rsidRDefault="00000000">
      <w:proofErr w:type="spellStart"/>
      <w:r w:rsidRPr="00BE752F">
        <w:t>Kuaybe</w:t>
      </w:r>
      <w:proofErr w:type="spellEnd"/>
      <w:r w:rsidRPr="00BE752F">
        <w:t xml:space="preserve"> | Kuba | Kubera | Kubik | </w:t>
      </w:r>
      <w:proofErr w:type="spellStart"/>
      <w:r w:rsidRPr="00BE752F">
        <w:t>Kubilai</w:t>
      </w:r>
      <w:proofErr w:type="spellEnd"/>
      <w:r w:rsidRPr="00BE752F">
        <w:t xml:space="preserve"> | Kublai | </w:t>
      </w:r>
      <w:proofErr w:type="spellStart"/>
      <w:r w:rsidRPr="00BE752F">
        <w:t>Kubtiah</w:t>
      </w:r>
      <w:proofErr w:type="spellEnd"/>
      <w:r w:rsidRPr="00BE752F">
        <w:t xml:space="preserve"> | Kucha | Kuda | </w:t>
      </w:r>
      <w:proofErr w:type="spellStart"/>
      <w:r w:rsidRPr="00BE752F">
        <w:t>Kudeamenu</w:t>
      </w:r>
      <w:proofErr w:type="spellEnd"/>
      <w:r w:rsidRPr="00BE752F">
        <w:t xml:space="preserve"> | Kudesia | Kudite | </w:t>
      </w:r>
      <w:proofErr w:type="spellStart"/>
      <w:r w:rsidRPr="00BE752F">
        <w:t>Kudjo</w:t>
      </w:r>
      <w:proofErr w:type="spellEnd"/>
      <w:r w:rsidRPr="00BE752F">
        <w:t xml:space="preserve"> | Kudra | Kudrat |</w:t>
      </w:r>
    </w:p>
    <w:p w14:paraId="641F63AE" w14:textId="77777777" w:rsidR="00000000" w:rsidRPr="00BE752F" w:rsidRDefault="00000000">
      <w:r w:rsidRPr="00BE752F">
        <w:t xml:space="preserve">Kudret | Kudu | Kudzu | Kue | Kuehn | Kuei | Kuen | </w:t>
      </w:r>
      <w:proofErr w:type="spellStart"/>
      <w:r w:rsidRPr="00BE752F">
        <w:t>Kuet</w:t>
      </w:r>
      <w:proofErr w:type="spellEnd"/>
      <w:r w:rsidRPr="00BE752F">
        <w:t xml:space="preserve"> | </w:t>
      </w:r>
      <w:proofErr w:type="spellStart"/>
      <w:r w:rsidRPr="00BE752F">
        <w:t>Kugbemanya</w:t>
      </w:r>
      <w:proofErr w:type="spellEnd"/>
      <w:r w:rsidRPr="00BE752F">
        <w:t xml:space="preserve"> | </w:t>
      </w:r>
      <w:proofErr w:type="spellStart"/>
      <w:r w:rsidRPr="00BE752F">
        <w:t>Kugbenya</w:t>
      </w:r>
      <w:proofErr w:type="spellEnd"/>
      <w:r w:rsidRPr="00BE752F">
        <w:t xml:space="preserve"> | Kugonza | Kuhio | Kuhl | Kuhlman | Kuhn | </w:t>
      </w:r>
      <w:proofErr w:type="spellStart"/>
      <w:r w:rsidRPr="00BE752F">
        <w:t>Kuhnhold</w:t>
      </w:r>
      <w:proofErr w:type="spellEnd"/>
      <w:r w:rsidRPr="00BE752F">
        <w:t xml:space="preserve"> |</w:t>
      </w:r>
    </w:p>
    <w:p w14:paraId="234001A6" w14:textId="77777777" w:rsidR="00000000" w:rsidRPr="00BE752F" w:rsidRDefault="00000000">
      <w:r w:rsidRPr="00BE752F">
        <w:t xml:space="preserve">Kuhns | Kuhu | Kuhuk | Kui | </w:t>
      </w:r>
      <w:proofErr w:type="spellStart"/>
      <w:r w:rsidRPr="00BE752F">
        <w:t>Kuin</w:t>
      </w:r>
      <w:proofErr w:type="spellEnd"/>
      <w:r w:rsidRPr="00BE752F">
        <w:t xml:space="preserve"> | </w:t>
      </w:r>
      <w:proofErr w:type="spellStart"/>
      <w:r w:rsidRPr="00BE752F">
        <w:t>Kuina</w:t>
      </w:r>
      <w:proofErr w:type="spellEnd"/>
      <w:r w:rsidRPr="00BE752F">
        <w:t xml:space="preserve"> | Kuja | Kujan | Kujo | Kukane | </w:t>
      </w:r>
      <w:proofErr w:type="spellStart"/>
      <w:r w:rsidRPr="00BE752F">
        <w:t>Kuke</w:t>
      </w:r>
      <w:proofErr w:type="spellEnd"/>
      <w:r w:rsidRPr="00BE752F">
        <w:t xml:space="preserve"> | Kuki | Kukla | Kuko | </w:t>
      </w:r>
      <w:proofErr w:type="spellStart"/>
      <w:r w:rsidRPr="00BE752F">
        <w:t>Kukodokui</w:t>
      </w:r>
      <w:proofErr w:type="spellEnd"/>
      <w:r w:rsidRPr="00BE752F">
        <w:t xml:space="preserve"> | Kuku | Kukula | Kula |</w:t>
      </w:r>
    </w:p>
    <w:p w14:paraId="698C054F" w14:textId="77777777" w:rsidR="00000000" w:rsidRPr="00BE752F" w:rsidRDefault="00000000">
      <w:proofErr w:type="spellStart"/>
      <w:r w:rsidRPr="00BE752F">
        <w:t>Kulamau'u</w:t>
      </w:r>
      <w:proofErr w:type="spellEnd"/>
      <w:r w:rsidRPr="00BE752F">
        <w:t xml:space="preserve"> | Kulan | Kulani | Kulasekaran | Kulbhushan | Kulbir | Kuldeep | Kuldev | Kuldip | </w:t>
      </w:r>
      <w:proofErr w:type="spellStart"/>
      <w:r w:rsidRPr="00BE752F">
        <w:t>Kuleen</w:t>
      </w:r>
      <w:proofErr w:type="spellEnd"/>
      <w:r w:rsidRPr="00BE752F">
        <w:t xml:space="preserve"> | </w:t>
      </w:r>
      <w:proofErr w:type="spellStart"/>
      <w:r w:rsidRPr="00BE752F">
        <w:t>Kulikefu</w:t>
      </w:r>
      <w:proofErr w:type="spellEnd"/>
      <w:r w:rsidRPr="00BE752F">
        <w:t xml:space="preserve"> | Kulin | </w:t>
      </w:r>
      <w:proofErr w:type="spellStart"/>
      <w:r w:rsidRPr="00BE752F">
        <w:t>Kulixoxo</w:t>
      </w:r>
      <w:proofErr w:type="spellEnd"/>
      <w:r w:rsidRPr="00BE752F">
        <w:t xml:space="preserve"> | Kuljeet |</w:t>
      </w:r>
    </w:p>
    <w:p w14:paraId="3BB496E5" w14:textId="77777777" w:rsidR="00000000" w:rsidRPr="00BE752F" w:rsidRDefault="00000000">
      <w:proofErr w:type="spellStart"/>
      <w:r w:rsidRPr="00BE752F">
        <w:t>Kuljinder</w:t>
      </w:r>
      <w:proofErr w:type="spellEnd"/>
      <w:r w:rsidRPr="00BE752F">
        <w:t xml:space="preserve"> | </w:t>
      </w:r>
      <w:proofErr w:type="spellStart"/>
      <w:r w:rsidRPr="00BE752F">
        <w:t>Kuljit</w:t>
      </w:r>
      <w:proofErr w:type="spellEnd"/>
      <w:r w:rsidRPr="00BE752F">
        <w:t xml:space="preserve"> | Kulkarni | Kulli | </w:t>
      </w:r>
      <w:proofErr w:type="spellStart"/>
      <w:r w:rsidRPr="00BE752F">
        <w:t>Kulneet</w:t>
      </w:r>
      <w:proofErr w:type="spellEnd"/>
      <w:r w:rsidRPr="00BE752F">
        <w:t xml:space="preserve"> | </w:t>
      </w:r>
      <w:proofErr w:type="spellStart"/>
      <w:r w:rsidRPr="00BE752F">
        <w:t>Kulpreet</w:t>
      </w:r>
      <w:proofErr w:type="spellEnd"/>
      <w:r w:rsidRPr="00BE752F">
        <w:t xml:space="preserve"> | Kultaran | Kulu | Kulvinder | Kulvir | Kulwa | Kulwant | Kulwinder | Kum | Kuma |</w:t>
      </w:r>
    </w:p>
    <w:p w14:paraId="1A0D97F3" w14:textId="77777777" w:rsidR="00000000" w:rsidRPr="00BE752F" w:rsidRDefault="00000000">
      <w:r w:rsidRPr="00BE752F">
        <w:t xml:space="preserve">Kumani | Kumar | Kumara | Kumaran | Kumarappan | Kumarasamy | Kumaresan | Kumari | </w:t>
      </w:r>
      <w:proofErr w:type="spellStart"/>
      <w:r w:rsidRPr="00BE752F">
        <w:t>Kumaria</w:t>
      </w:r>
      <w:proofErr w:type="spellEnd"/>
      <w:r w:rsidRPr="00BE752F">
        <w:t xml:space="preserve"> | </w:t>
      </w:r>
      <w:proofErr w:type="spellStart"/>
      <w:r w:rsidRPr="00BE752F">
        <w:t>Kumaxo</w:t>
      </w:r>
      <w:proofErr w:type="spellEnd"/>
      <w:r w:rsidRPr="00BE752F">
        <w:t xml:space="preserve"> | Kumba | Kumbla | Kumi |</w:t>
      </w:r>
    </w:p>
    <w:p w14:paraId="168B0711" w14:textId="77777777" w:rsidR="00000000" w:rsidRPr="00BE752F" w:rsidRDefault="00000000">
      <w:r w:rsidRPr="00BE752F">
        <w:t xml:space="preserve">Kumiko | </w:t>
      </w:r>
      <w:proofErr w:type="spellStart"/>
      <w:r w:rsidRPr="00BE752F">
        <w:t>Kummar</w:t>
      </w:r>
      <w:proofErr w:type="spellEnd"/>
      <w:r w:rsidRPr="00BE752F">
        <w:t xml:space="preserve"> | Kumquat | Kumsal | Kumud | Kumuda | Kumur | Kumutham | Kun | Kuna | Kunal | </w:t>
      </w:r>
      <w:proofErr w:type="spellStart"/>
      <w:r w:rsidRPr="00BE752F">
        <w:t>Kunamneni</w:t>
      </w:r>
      <w:proofErr w:type="spellEnd"/>
      <w:r w:rsidRPr="00BE752F">
        <w:t xml:space="preserve"> | Kunani | Kunda |</w:t>
      </w:r>
    </w:p>
    <w:p w14:paraId="6E9ADD15" w14:textId="77777777" w:rsidR="00000000" w:rsidRPr="00BE752F" w:rsidRDefault="00000000">
      <w:r w:rsidRPr="00BE752F">
        <w:t xml:space="preserve">Kundan | Kundana | </w:t>
      </w:r>
      <w:proofErr w:type="spellStart"/>
      <w:r w:rsidRPr="00BE752F">
        <w:t>Kunei</w:t>
      </w:r>
      <w:proofErr w:type="spellEnd"/>
      <w:r w:rsidRPr="00BE752F">
        <w:t xml:space="preserve"> | Kung | Kunga | Kuni | Kunie | </w:t>
      </w:r>
      <w:proofErr w:type="spellStart"/>
      <w:r w:rsidRPr="00BE752F">
        <w:t>Kunigal</w:t>
      </w:r>
      <w:proofErr w:type="spellEnd"/>
      <w:r w:rsidRPr="00BE752F">
        <w:t xml:space="preserve"> | </w:t>
      </w:r>
      <w:proofErr w:type="spellStart"/>
      <w:r w:rsidRPr="00BE752F">
        <w:t>Kunihei</w:t>
      </w:r>
      <w:proofErr w:type="spellEnd"/>
      <w:r w:rsidRPr="00BE752F">
        <w:t xml:space="preserve"> | Kunika | Kunimi | Kunimitsu | Kunio | Kunj | Kunja | Kunjal |</w:t>
      </w:r>
    </w:p>
    <w:p w14:paraId="46205A87" w14:textId="77777777" w:rsidR="00000000" w:rsidRPr="00BE752F" w:rsidRDefault="00000000">
      <w:r w:rsidRPr="00BE752F">
        <w:t xml:space="preserve">Kunjan | </w:t>
      </w:r>
      <w:proofErr w:type="spellStart"/>
      <w:r w:rsidRPr="00BE752F">
        <w:t>Kunjita</w:t>
      </w:r>
      <w:proofErr w:type="spellEnd"/>
      <w:r w:rsidRPr="00BE752F">
        <w:t xml:space="preserve"> | Kunju | Kunka | Kunkel | Kunkle | </w:t>
      </w:r>
      <w:proofErr w:type="spellStart"/>
      <w:r w:rsidRPr="00BE752F">
        <w:t>Kunsangtse</w:t>
      </w:r>
      <w:proofErr w:type="spellEnd"/>
      <w:r w:rsidRPr="00BE752F">
        <w:t xml:space="preserve"> | Kunshi | Kunta | Kuntal | Kuntala | </w:t>
      </w:r>
      <w:proofErr w:type="spellStart"/>
      <w:r w:rsidRPr="00BE752F">
        <w:t>Kuntari</w:t>
      </w:r>
      <w:proofErr w:type="spellEnd"/>
      <w:r w:rsidRPr="00BE752F">
        <w:t xml:space="preserve"> | Kunto | Kuntz | Kunwarjit |</w:t>
      </w:r>
    </w:p>
    <w:p w14:paraId="623DB619" w14:textId="77777777" w:rsidR="00000000" w:rsidRPr="00BE752F" w:rsidRDefault="00000000">
      <w:r w:rsidRPr="00BE752F">
        <w:t xml:space="preserve">Kunz | Kuo | Kup | </w:t>
      </w:r>
      <w:proofErr w:type="spellStart"/>
      <w:r w:rsidRPr="00BE752F">
        <w:t>Kupa'alani</w:t>
      </w:r>
      <w:proofErr w:type="spellEnd"/>
      <w:r w:rsidRPr="00BE752F">
        <w:t xml:space="preserve"> | Kupara | </w:t>
      </w:r>
      <w:proofErr w:type="spellStart"/>
      <w:r w:rsidRPr="00BE752F">
        <w:t>Kupaya</w:t>
      </w:r>
      <w:proofErr w:type="spellEnd"/>
      <w:r w:rsidRPr="00BE752F">
        <w:t xml:space="preserve"> | Kupe | Kuper | Kuppusamy | Kuppuswamy | Kura | Kuram | Kuran | </w:t>
      </w:r>
      <w:proofErr w:type="spellStart"/>
      <w:r w:rsidRPr="00BE752F">
        <w:t>Kuranpreet</w:t>
      </w:r>
      <w:proofErr w:type="spellEnd"/>
      <w:r w:rsidRPr="00BE752F">
        <w:t xml:space="preserve"> |</w:t>
      </w:r>
    </w:p>
    <w:p w14:paraId="747FBABD" w14:textId="77777777" w:rsidR="00000000" w:rsidRPr="00BE752F" w:rsidRDefault="00000000">
      <w:r w:rsidRPr="00BE752F">
        <w:t xml:space="preserve">Kurapati | </w:t>
      </w:r>
      <w:proofErr w:type="spellStart"/>
      <w:r w:rsidRPr="00BE752F">
        <w:t>Kurav</w:t>
      </w:r>
      <w:proofErr w:type="spellEnd"/>
      <w:r w:rsidRPr="00BE752F">
        <w:t xml:space="preserve"> | Kurby | Kuren | Kuresa | </w:t>
      </w:r>
      <w:proofErr w:type="spellStart"/>
      <w:r w:rsidRPr="00BE752F">
        <w:t>Kuresha</w:t>
      </w:r>
      <w:proofErr w:type="spellEnd"/>
      <w:r w:rsidRPr="00BE752F">
        <w:t xml:space="preserve"> | Kuri | Kurian | Kurinji | </w:t>
      </w:r>
      <w:proofErr w:type="spellStart"/>
      <w:r w:rsidRPr="00BE752F">
        <w:t>Kurirai</w:t>
      </w:r>
      <w:proofErr w:type="spellEnd"/>
      <w:r w:rsidRPr="00BE752F">
        <w:t xml:space="preserve"> | </w:t>
      </w:r>
      <w:proofErr w:type="spellStart"/>
      <w:r w:rsidRPr="00BE752F">
        <w:t>Kuririn</w:t>
      </w:r>
      <w:proofErr w:type="spellEnd"/>
      <w:r w:rsidRPr="00BE752F">
        <w:t xml:space="preserve"> | Kurisu | </w:t>
      </w:r>
      <w:proofErr w:type="spellStart"/>
      <w:r w:rsidRPr="00BE752F">
        <w:t>Kurisuchan</w:t>
      </w:r>
      <w:proofErr w:type="spellEnd"/>
      <w:r w:rsidRPr="00BE752F">
        <w:t xml:space="preserve"> | </w:t>
      </w:r>
      <w:proofErr w:type="spellStart"/>
      <w:r w:rsidRPr="00BE752F">
        <w:t>Kuritsa</w:t>
      </w:r>
      <w:proofErr w:type="spellEnd"/>
      <w:r w:rsidRPr="00BE752F">
        <w:t xml:space="preserve"> | Kurkure |</w:t>
      </w:r>
    </w:p>
    <w:p w14:paraId="632BE6CF" w14:textId="77777777" w:rsidR="00000000" w:rsidRPr="00BE752F" w:rsidRDefault="00000000">
      <w:r w:rsidRPr="00BE752F">
        <w:t xml:space="preserve">Kurma | Kurman | </w:t>
      </w:r>
      <w:proofErr w:type="spellStart"/>
      <w:r w:rsidRPr="00BE752F">
        <w:t>Kurniaty</w:t>
      </w:r>
      <w:proofErr w:type="spellEnd"/>
      <w:r w:rsidRPr="00BE752F">
        <w:t xml:space="preserve"> | Kuro | Kuron | Kuronushi | Kurosaki | Kurre | Kurstan | Kursten | Kurstin | Kurston | Kurt | Kurtis | Kurtulus |</w:t>
      </w:r>
    </w:p>
    <w:p w14:paraId="264280AC" w14:textId="77777777" w:rsidR="00000000" w:rsidRPr="00BE752F" w:rsidRDefault="00000000">
      <w:r w:rsidRPr="00BE752F">
        <w:t xml:space="preserve">Kurtz | Kuru | Kurukulasuriya | </w:t>
      </w:r>
      <w:proofErr w:type="spellStart"/>
      <w:r w:rsidRPr="00BE752F">
        <w:t>Kurula</w:t>
      </w:r>
      <w:proofErr w:type="spellEnd"/>
      <w:r w:rsidRPr="00BE752F">
        <w:t xml:space="preserve"> | Kurupath | Kuruvilla | Kusa | </w:t>
      </w:r>
      <w:proofErr w:type="spellStart"/>
      <w:r w:rsidRPr="00BE752F">
        <w:t>Kusadhvaja</w:t>
      </w:r>
      <w:proofErr w:type="spellEnd"/>
      <w:r w:rsidRPr="00BE752F">
        <w:t xml:space="preserve"> | Kusagra | Kusakabe | </w:t>
      </w:r>
      <w:proofErr w:type="spellStart"/>
      <w:r w:rsidRPr="00BE752F">
        <w:t>Kusam</w:t>
      </w:r>
      <w:proofErr w:type="spellEnd"/>
      <w:r w:rsidRPr="00BE752F">
        <w:t xml:space="preserve"> | Kush | Kusha | Kushaiah |</w:t>
      </w:r>
    </w:p>
    <w:p w14:paraId="604F086B" w14:textId="77777777" w:rsidR="00000000" w:rsidRPr="00BE752F" w:rsidRDefault="00000000">
      <w:r w:rsidRPr="00BE752F">
        <w:t xml:space="preserve">Kushal | Kushan | </w:t>
      </w:r>
      <w:proofErr w:type="spellStart"/>
      <w:r w:rsidRPr="00BE752F">
        <w:t>Kushmanda</w:t>
      </w:r>
      <w:proofErr w:type="spellEnd"/>
      <w:r w:rsidRPr="00BE752F">
        <w:t xml:space="preserve"> | </w:t>
      </w:r>
      <w:proofErr w:type="spellStart"/>
      <w:r w:rsidRPr="00BE752F">
        <w:t>Kushwah</w:t>
      </w:r>
      <w:proofErr w:type="spellEnd"/>
      <w:r w:rsidRPr="00BE752F">
        <w:t xml:space="preserve"> | Kushwaha | Kusum | Kusuma | Kusumakar | Kusuriko | Kut | Kuta | Kutaaka | </w:t>
      </w:r>
      <w:proofErr w:type="spellStart"/>
      <w:r w:rsidRPr="00BE752F">
        <w:t>Kutaja</w:t>
      </w:r>
      <w:proofErr w:type="spellEnd"/>
      <w:r w:rsidRPr="00BE752F">
        <w:t xml:space="preserve"> | </w:t>
      </w:r>
      <w:proofErr w:type="spellStart"/>
      <w:r w:rsidRPr="00BE752F">
        <w:t>Kutaka</w:t>
      </w:r>
      <w:proofErr w:type="spellEnd"/>
      <w:r w:rsidRPr="00BE752F">
        <w:t xml:space="preserve"> |</w:t>
      </w:r>
    </w:p>
    <w:p w14:paraId="5302EB14" w14:textId="77777777" w:rsidR="00000000" w:rsidRPr="00BE752F" w:rsidRDefault="00000000">
      <w:r w:rsidRPr="00BE752F">
        <w:t xml:space="preserve">Kutenai | Kuti | Kutina | </w:t>
      </w:r>
      <w:proofErr w:type="spellStart"/>
      <w:r w:rsidRPr="00BE752F">
        <w:t>Kutje</w:t>
      </w:r>
      <w:proofErr w:type="spellEnd"/>
      <w:r w:rsidRPr="00BE752F">
        <w:t xml:space="preserve"> | Kutlu | </w:t>
      </w:r>
      <w:proofErr w:type="spellStart"/>
      <w:r w:rsidRPr="00BE752F">
        <w:t>Kutodzo</w:t>
      </w:r>
      <w:proofErr w:type="spellEnd"/>
      <w:r w:rsidRPr="00BE752F">
        <w:t xml:space="preserve"> | </w:t>
      </w:r>
      <w:proofErr w:type="spellStart"/>
      <w:r w:rsidRPr="00BE752F">
        <w:t>Kutre</w:t>
      </w:r>
      <w:proofErr w:type="spellEnd"/>
      <w:r w:rsidRPr="00BE752F">
        <w:t xml:space="preserve"> | </w:t>
      </w:r>
      <w:proofErr w:type="spellStart"/>
      <w:r w:rsidRPr="00BE752F">
        <w:t>Kutsoafe</w:t>
      </w:r>
      <w:proofErr w:type="spellEnd"/>
      <w:r w:rsidRPr="00BE752F">
        <w:t xml:space="preserve"> | </w:t>
      </w:r>
      <w:proofErr w:type="spellStart"/>
      <w:r w:rsidRPr="00BE752F">
        <w:t>Kutsoape</w:t>
      </w:r>
      <w:proofErr w:type="spellEnd"/>
      <w:r w:rsidRPr="00BE752F">
        <w:t xml:space="preserve"> | </w:t>
      </w:r>
      <w:proofErr w:type="spellStart"/>
      <w:r w:rsidRPr="00BE752F">
        <w:t>Kutta</w:t>
      </w:r>
      <w:proofErr w:type="spellEnd"/>
      <w:r w:rsidRPr="00BE752F">
        <w:t xml:space="preserve"> | Kuttikkad | Kutty | Kutu | Kutumbaka | </w:t>
      </w:r>
      <w:proofErr w:type="spellStart"/>
      <w:r w:rsidRPr="00BE752F">
        <w:t>Kutusoff</w:t>
      </w:r>
      <w:proofErr w:type="spellEnd"/>
      <w:r w:rsidRPr="00BE752F">
        <w:t xml:space="preserve"> |</w:t>
      </w:r>
    </w:p>
    <w:p w14:paraId="320141EC" w14:textId="77777777" w:rsidR="00000000" w:rsidRPr="00BE752F" w:rsidRDefault="00000000">
      <w:r w:rsidRPr="00BE752F">
        <w:t xml:space="preserve">Kutz | Kuu | Kuulei | </w:t>
      </w:r>
      <w:proofErr w:type="spellStart"/>
      <w:r w:rsidRPr="00BE752F">
        <w:t>Kuuleialohapoinaole</w:t>
      </w:r>
      <w:proofErr w:type="spellEnd"/>
      <w:r w:rsidRPr="00BE752F">
        <w:t xml:space="preserve"> | Kuumba | Kuvam | Kuvar | </w:t>
      </w:r>
      <w:proofErr w:type="spellStart"/>
      <w:r w:rsidRPr="00BE752F">
        <w:t>Kuvo</w:t>
      </w:r>
      <w:proofErr w:type="spellEnd"/>
      <w:r w:rsidRPr="00BE752F">
        <w:t xml:space="preserve"> | </w:t>
      </w:r>
      <w:proofErr w:type="spellStart"/>
      <w:r w:rsidRPr="00BE752F">
        <w:t>Kuyan</w:t>
      </w:r>
      <w:proofErr w:type="spellEnd"/>
      <w:r w:rsidRPr="00BE752F">
        <w:t xml:space="preserve"> | Kuyil | Kuykendall | Kuzey | Kuzhali | </w:t>
      </w:r>
      <w:proofErr w:type="spellStart"/>
      <w:r w:rsidRPr="00BE752F">
        <w:t>Kuzhuk</w:t>
      </w:r>
      <w:proofErr w:type="spellEnd"/>
      <w:r w:rsidRPr="00BE752F">
        <w:t xml:space="preserve"> | Kveta |</w:t>
      </w:r>
    </w:p>
    <w:p w14:paraId="754AC489" w14:textId="77777777" w:rsidR="00000000" w:rsidRPr="00BE752F" w:rsidRDefault="00000000">
      <w:proofErr w:type="spellStart"/>
      <w:r w:rsidRPr="00BE752F">
        <w:t>Kvetka</w:t>
      </w:r>
      <w:proofErr w:type="spellEnd"/>
      <w:r w:rsidRPr="00BE752F">
        <w:t xml:space="preserve"> | Kwabena | </w:t>
      </w:r>
      <w:proofErr w:type="spellStart"/>
      <w:r w:rsidRPr="00BE752F">
        <w:t>Kwabina</w:t>
      </w:r>
      <w:proofErr w:type="spellEnd"/>
      <w:r w:rsidRPr="00BE752F">
        <w:t xml:space="preserve"> | Kwai | Kwako | Kwakou | Kwaku | Kwali | Kwamane | Kwame | Kwamena | Kwamin | Kwamina | Kwan |</w:t>
      </w:r>
    </w:p>
    <w:p w14:paraId="5062B8C0" w14:textId="77777777" w:rsidR="00000000" w:rsidRPr="00BE752F" w:rsidRDefault="00000000">
      <w:r w:rsidRPr="00BE752F">
        <w:t xml:space="preserve">Kwane | </w:t>
      </w:r>
      <w:proofErr w:type="spellStart"/>
      <w:r w:rsidRPr="00BE752F">
        <w:t>Kwangchi</w:t>
      </w:r>
      <w:proofErr w:type="spellEnd"/>
      <w:r w:rsidRPr="00BE752F">
        <w:t xml:space="preserve"> | </w:t>
      </w:r>
      <w:proofErr w:type="spellStart"/>
      <w:r w:rsidRPr="00BE752F">
        <w:t>Kwangchu</w:t>
      </w:r>
      <w:proofErr w:type="spellEnd"/>
      <w:r w:rsidRPr="00BE752F">
        <w:t xml:space="preserve"> | </w:t>
      </w:r>
      <w:proofErr w:type="spellStart"/>
      <w:r w:rsidRPr="00BE752F">
        <w:t>Kwanglu</w:t>
      </w:r>
      <w:proofErr w:type="spellEnd"/>
      <w:r w:rsidRPr="00BE752F">
        <w:t xml:space="preserve"> | </w:t>
      </w:r>
      <w:proofErr w:type="spellStart"/>
      <w:r w:rsidRPr="00BE752F">
        <w:t>Kwangsoo</w:t>
      </w:r>
      <w:proofErr w:type="spellEnd"/>
      <w:r w:rsidRPr="00BE752F">
        <w:t xml:space="preserve"> | Kwanjai | Kwanza | Kwanzaa | Kwashi | Kwasi | </w:t>
      </w:r>
      <w:proofErr w:type="spellStart"/>
      <w:r w:rsidRPr="00BE752F">
        <w:t>Kwasivi</w:t>
      </w:r>
      <w:proofErr w:type="spellEnd"/>
      <w:r w:rsidRPr="00BE752F">
        <w:t xml:space="preserve"> | Kwayera | Kweisi |</w:t>
      </w:r>
    </w:p>
    <w:p w14:paraId="765676B0" w14:textId="77777777" w:rsidR="00000000" w:rsidRPr="00BE752F" w:rsidRDefault="00000000">
      <w:r w:rsidRPr="00BE752F">
        <w:t xml:space="preserve">Kwek | Kweli | Kwen | Kwesi | </w:t>
      </w:r>
      <w:proofErr w:type="spellStart"/>
      <w:r w:rsidRPr="00BE752F">
        <w:t>Kwesida</w:t>
      </w:r>
      <w:proofErr w:type="spellEnd"/>
      <w:r w:rsidRPr="00BE752F">
        <w:t xml:space="preserve"> | </w:t>
      </w:r>
      <w:proofErr w:type="spellStart"/>
      <w:r w:rsidRPr="00BE752F">
        <w:t>Kwesiu</w:t>
      </w:r>
      <w:proofErr w:type="spellEnd"/>
      <w:r w:rsidRPr="00BE752F">
        <w:t xml:space="preserve"> | Kwest | Kwin | Kwiryn | Kwok | Kwon | Kwong | Kwun | Kwynn | Ky | Kya | Kyah |</w:t>
      </w:r>
    </w:p>
    <w:p w14:paraId="6E142F14" w14:textId="77777777" w:rsidR="00000000" w:rsidRPr="00BE752F" w:rsidRDefault="00000000">
      <w:r w:rsidRPr="00BE752F">
        <w:t xml:space="preserve">Kyal | Kyale | </w:t>
      </w:r>
      <w:proofErr w:type="spellStart"/>
      <w:r w:rsidRPr="00BE752F">
        <w:t>Kyam</w:t>
      </w:r>
      <w:proofErr w:type="spellEnd"/>
      <w:r w:rsidRPr="00BE752F">
        <w:t xml:space="preserve"> | Kyan | Kyana | Kyara | Kyari | Kyaw | Kybo | </w:t>
      </w:r>
      <w:proofErr w:type="spellStart"/>
      <w:r w:rsidRPr="00BE752F">
        <w:t>Kydar</w:t>
      </w:r>
      <w:proofErr w:type="spellEnd"/>
      <w:r w:rsidRPr="00BE752F">
        <w:t xml:space="preserve"> | </w:t>
      </w:r>
      <w:proofErr w:type="spellStart"/>
      <w:r w:rsidRPr="00BE752F">
        <w:t>Kydi</w:t>
      </w:r>
      <w:proofErr w:type="spellEnd"/>
      <w:r w:rsidRPr="00BE752F">
        <w:t xml:space="preserve"> | Kye | KyEn | Kyeong | Kyer | Kyi | </w:t>
      </w:r>
      <w:proofErr w:type="spellStart"/>
      <w:r w:rsidRPr="00BE752F">
        <w:t>Kyile</w:t>
      </w:r>
      <w:proofErr w:type="spellEnd"/>
      <w:r w:rsidRPr="00BE752F">
        <w:t xml:space="preserve"> | Kyjah | </w:t>
      </w:r>
      <w:proofErr w:type="spellStart"/>
      <w:r w:rsidRPr="00BE752F">
        <w:t>Kykii</w:t>
      </w:r>
      <w:proofErr w:type="spellEnd"/>
    </w:p>
    <w:p w14:paraId="175EF6E6" w14:textId="77777777" w:rsidR="00000000" w:rsidRPr="00BE752F" w:rsidRDefault="00000000">
      <w:r w:rsidRPr="00BE752F">
        <w:t xml:space="preserve">| Kyla | Kylan | Kylar | Kylara | Kyle | Kylee | Kyleen | Kyleigh | Kylen | Kyler | Kyles | Kyley | Kylian | Kylie | Kylin | </w:t>
      </w:r>
      <w:proofErr w:type="spellStart"/>
      <w:r w:rsidRPr="00BE752F">
        <w:t>Kyline</w:t>
      </w:r>
      <w:proofErr w:type="spellEnd"/>
      <w:r w:rsidRPr="00BE752F">
        <w:t xml:space="preserve"> | Kylis | Kylle |</w:t>
      </w:r>
    </w:p>
    <w:p w14:paraId="313286EF" w14:textId="77777777" w:rsidR="00000000" w:rsidRPr="00BE752F" w:rsidRDefault="00000000">
      <w:r w:rsidRPr="00BE752F">
        <w:t xml:space="preserve">Kyllian | </w:t>
      </w:r>
      <w:proofErr w:type="spellStart"/>
      <w:r w:rsidRPr="00BE752F">
        <w:t>Kylsie</w:t>
      </w:r>
      <w:proofErr w:type="spellEnd"/>
      <w:r w:rsidRPr="00BE752F">
        <w:t xml:space="preserve"> | Kyly | Kym | </w:t>
      </w:r>
      <w:proofErr w:type="spellStart"/>
      <w:r w:rsidRPr="00BE752F">
        <w:t>Kymahn</w:t>
      </w:r>
      <w:proofErr w:type="spellEnd"/>
      <w:r w:rsidRPr="00BE752F">
        <w:t xml:space="preserve"> | Kymani | Kymberlee | Kymberly | </w:t>
      </w:r>
      <w:proofErr w:type="spellStart"/>
      <w:r w:rsidRPr="00BE752F">
        <w:t>Kymble</w:t>
      </w:r>
      <w:proofErr w:type="spellEnd"/>
      <w:r w:rsidRPr="00BE752F">
        <w:t xml:space="preserve"> | </w:t>
      </w:r>
      <w:proofErr w:type="spellStart"/>
      <w:r w:rsidRPr="00BE752F">
        <w:t>Kyme</w:t>
      </w:r>
      <w:proofErr w:type="spellEnd"/>
      <w:r w:rsidRPr="00BE752F">
        <w:t xml:space="preserve"> | Kymia | Kymm | Kyn | Kynan | Kyndahl |</w:t>
      </w:r>
    </w:p>
    <w:p w14:paraId="7A6F4D32" w14:textId="77777777" w:rsidR="00000000" w:rsidRPr="00BE752F" w:rsidRDefault="00000000">
      <w:r w:rsidRPr="00BE752F">
        <w:t xml:space="preserve">Kyndal | Kyndall | Kyndel | Kyndell | Kyndle | Kyne | </w:t>
      </w:r>
      <w:proofErr w:type="spellStart"/>
      <w:r w:rsidRPr="00BE752F">
        <w:t>Kynell</w:t>
      </w:r>
      <w:proofErr w:type="spellEnd"/>
      <w:r w:rsidRPr="00BE752F">
        <w:t xml:space="preserve"> | </w:t>
      </w:r>
      <w:proofErr w:type="spellStart"/>
      <w:r w:rsidRPr="00BE752F">
        <w:t>Kynith</w:t>
      </w:r>
      <w:proofErr w:type="spellEnd"/>
      <w:r w:rsidRPr="00BE752F">
        <w:t xml:space="preserve"> | </w:t>
      </w:r>
      <w:proofErr w:type="spellStart"/>
      <w:r w:rsidRPr="00BE752F">
        <w:t>Kynn</w:t>
      </w:r>
      <w:proofErr w:type="spellEnd"/>
      <w:r w:rsidRPr="00BE752F">
        <w:t xml:space="preserve"> | Kynzie | Kyo | Kyoichi | Kyong | </w:t>
      </w:r>
      <w:proofErr w:type="spellStart"/>
      <w:r w:rsidRPr="00BE752F">
        <w:t>Kyoni</w:t>
      </w:r>
      <w:proofErr w:type="spellEnd"/>
      <w:r w:rsidRPr="00BE752F">
        <w:t xml:space="preserve"> | Kyonte | Kyoto |</w:t>
      </w:r>
    </w:p>
    <w:p w14:paraId="1AF17738" w14:textId="77777777" w:rsidR="00000000" w:rsidRPr="00BE752F" w:rsidRDefault="00000000">
      <w:r w:rsidRPr="00BE752F">
        <w:t xml:space="preserve">Kyoung | </w:t>
      </w:r>
      <w:proofErr w:type="spellStart"/>
      <w:r w:rsidRPr="00BE752F">
        <w:t>Kyoushi</w:t>
      </w:r>
      <w:proofErr w:type="spellEnd"/>
      <w:r w:rsidRPr="00BE752F">
        <w:t xml:space="preserve"> | </w:t>
      </w:r>
      <w:proofErr w:type="spellStart"/>
      <w:r w:rsidRPr="00BE752F">
        <w:t>Kyousuke</w:t>
      </w:r>
      <w:proofErr w:type="spellEnd"/>
      <w:r w:rsidRPr="00BE752F">
        <w:t xml:space="preserve"> | Kyp | </w:t>
      </w:r>
      <w:proofErr w:type="spellStart"/>
      <w:r w:rsidRPr="00BE752F">
        <w:t>Kypina</w:t>
      </w:r>
      <w:proofErr w:type="spellEnd"/>
      <w:r w:rsidRPr="00BE752F">
        <w:t xml:space="preserve"> | Kyra | Kyrah | Kyran | Kyre | Kyrea | Kyree | Kyreece | Kyren | </w:t>
      </w:r>
      <w:proofErr w:type="spellStart"/>
      <w:r w:rsidRPr="00BE752F">
        <w:t>Kyrena</w:t>
      </w:r>
      <w:proofErr w:type="spellEnd"/>
      <w:r w:rsidRPr="00BE752F">
        <w:t xml:space="preserve"> | Kyrese | Kyri |</w:t>
      </w:r>
    </w:p>
    <w:p w14:paraId="3C776328" w14:textId="77777777" w:rsidR="00000000" w:rsidRPr="00BE752F" w:rsidRDefault="00000000">
      <w:r w:rsidRPr="00BE752F">
        <w:t xml:space="preserve">Kyriacou | Kyriakou | Kyrian | Kyrie | </w:t>
      </w:r>
      <w:proofErr w:type="spellStart"/>
      <w:r w:rsidRPr="00BE752F">
        <w:t>KyrieKinickers</w:t>
      </w:r>
      <w:proofErr w:type="spellEnd"/>
      <w:r w:rsidRPr="00BE752F">
        <w:t xml:space="preserve"> | Kyriel | </w:t>
      </w:r>
      <w:proofErr w:type="spellStart"/>
      <w:r w:rsidRPr="00BE752F">
        <w:t>Kyrim</w:t>
      </w:r>
      <w:proofErr w:type="spellEnd"/>
      <w:r w:rsidRPr="00BE752F">
        <w:t xml:space="preserve"> | Kyrin | </w:t>
      </w:r>
      <w:proofErr w:type="spellStart"/>
      <w:r w:rsidRPr="00BE752F">
        <w:t>Kyrle</w:t>
      </w:r>
      <w:proofErr w:type="spellEnd"/>
      <w:r w:rsidRPr="00BE752F">
        <w:t xml:space="preserve"> | Kyro | Kyron | Kyryn | Kysa | Kyser | Kysha | </w:t>
      </w:r>
      <w:proofErr w:type="spellStart"/>
      <w:r w:rsidRPr="00BE752F">
        <w:t>Kysper</w:t>
      </w:r>
      <w:proofErr w:type="spellEnd"/>
    </w:p>
    <w:p w14:paraId="4B23B7C4" w14:textId="77777777" w:rsidR="00000000" w:rsidRPr="00BE752F" w:rsidRDefault="00000000">
      <w:r w:rsidRPr="00BE752F">
        <w:t xml:space="preserve">| Kyte | </w:t>
      </w:r>
      <w:proofErr w:type="spellStart"/>
      <w:r w:rsidRPr="00BE752F">
        <w:t>Kythe</w:t>
      </w:r>
      <w:proofErr w:type="spellEnd"/>
      <w:r w:rsidRPr="00BE752F">
        <w:t xml:space="preserve"> | </w:t>
      </w:r>
      <w:proofErr w:type="spellStart"/>
      <w:r w:rsidRPr="00BE752F">
        <w:t>Kytkat</w:t>
      </w:r>
      <w:proofErr w:type="spellEnd"/>
      <w:r w:rsidRPr="00BE752F">
        <w:t xml:space="preserve"> | Kyu | </w:t>
      </w:r>
      <w:proofErr w:type="spellStart"/>
      <w:r w:rsidRPr="00BE752F">
        <w:t>Kyunan</w:t>
      </w:r>
      <w:proofErr w:type="spellEnd"/>
      <w:r w:rsidRPr="00BE752F">
        <w:t xml:space="preserve"> | Kyung | </w:t>
      </w:r>
      <w:proofErr w:type="spellStart"/>
      <w:r w:rsidRPr="00BE752F">
        <w:t>Kyungchul</w:t>
      </w:r>
      <w:proofErr w:type="spellEnd"/>
      <w:r w:rsidRPr="00BE752F">
        <w:t xml:space="preserve"> | Kyungyoon | </w:t>
      </w:r>
      <w:proofErr w:type="spellStart"/>
      <w:r w:rsidRPr="00BE752F">
        <w:t>Kyuri</w:t>
      </w:r>
      <w:proofErr w:type="spellEnd"/>
      <w:r w:rsidRPr="00BE752F">
        <w:t xml:space="preserve"> | Kyuso | </w:t>
      </w:r>
      <w:proofErr w:type="spellStart"/>
      <w:r w:rsidRPr="00BE752F">
        <w:t>Kyusung</w:t>
      </w:r>
      <w:proofErr w:type="spellEnd"/>
      <w:r w:rsidRPr="00BE752F">
        <w:t xml:space="preserve"> | </w:t>
      </w:r>
      <w:proofErr w:type="spellStart"/>
      <w:r w:rsidRPr="00BE752F">
        <w:t>Kyuyoung</w:t>
      </w:r>
      <w:proofErr w:type="spellEnd"/>
      <w:r w:rsidRPr="00BE752F">
        <w:t xml:space="preserve"> | Kyvin | Kyya | Kyza | Kyzyl</w:t>
      </w:r>
    </w:p>
    <w:p w14:paraId="344DC9EC" w14:textId="77777777" w:rsidR="00000000" w:rsidRPr="00BE752F" w:rsidRDefault="00000000">
      <w:r w:rsidRPr="00BE752F">
        <w:t xml:space="preserve">| </w:t>
      </w:r>
      <w:proofErr w:type="spellStart"/>
      <w:r w:rsidRPr="00BE752F">
        <w:t>Kzif</w:t>
      </w:r>
      <w:proofErr w:type="spellEnd"/>
      <w:r w:rsidRPr="00BE752F">
        <w:t xml:space="preserve"> |</w:t>
      </w:r>
    </w:p>
    <w:p w14:paraId="274835E8" w14:textId="77777777" w:rsidR="00000000" w:rsidRPr="00BE752F" w:rsidRDefault="00000000"/>
    <w:p w14:paraId="1848D096" w14:textId="77777777" w:rsidR="00000000" w:rsidRPr="00BE752F" w:rsidRDefault="00000000">
      <w:r w:rsidRPr="00BE752F">
        <w:t>L</w:t>
      </w:r>
    </w:p>
    <w:p w14:paraId="3C76D306" w14:textId="77777777" w:rsidR="00000000" w:rsidRPr="00BE752F" w:rsidRDefault="00000000"/>
    <w:p w14:paraId="358A606D" w14:textId="77777777" w:rsidR="00000000" w:rsidRPr="00BE752F" w:rsidRDefault="00000000"/>
    <w:p w14:paraId="18A207DF" w14:textId="77777777" w:rsidR="00E035C8" w:rsidRPr="00BE752F" w:rsidRDefault="00000000">
      <w:r w:rsidRPr="00BE752F">
        <w:t xml:space="preserve"> </w:t>
      </w:r>
    </w:p>
    <w:sectPr w:rsidR="00E035C8" w:rsidRPr="00BE75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59072D4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450708468">
    <w:abstractNumId w:val="0"/>
  </w:num>
  <w:num w:numId="2" w16cid:durableId="67845476">
    <w:abstractNumId w:val="0"/>
  </w:num>
  <w:num w:numId="3" w16cid:durableId="1816869897">
    <w:abstractNumId w:val="0"/>
  </w:num>
  <w:num w:numId="4" w16cid:durableId="2002927016">
    <w:abstractNumId w:val="0"/>
  </w:num>
  <w:num w:numId="5" w16cid:durableId="691303896">
    <w:abstractNumId w:val="0"/>
  </w:num>
  <w:num w:numId="6" w16cid:durableId="334648144">
    <w:abstractNumId w:val="0"/>
  </w:num>
  <w:num w:numId="7" w16cid:durableId="1561283423">
    <w:abstractNumId w:val="0"/>
  </w:num>
  <w:num w:numId="8" w16cid:durableId="132057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60"/>
    <w:rsid w:val="000724DE"/>
    <w:rsid w:val="00AF5660"/>
    <w:rsid w:val="00BE752F"/>
    <w:rsid w:val="00E0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400DD"/>
  <w15:chartTrackingRefBased/>
  <w15:docId w15:val="{DC5847D2-B492-4B2D-B193-7643E9E7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2F"/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BE752F"/>
    <w:pPr>
      <w:keepNext/>
      <w:spacing w:before="240" w:after="60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BE752F"/>
    <w:pPr>
      <w:numPr>
        <w:ilvl w:val="1"/>
        <w:numId w:val="8"/>
      </w:numPr>
      <w:outlineLvl w:val="1"/>
    </w:pPr>
    <w:rPr>
      <w:rFonts w:eastAsia="Times New Roman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BE752F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BE752F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BE752F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Normal"/>
    <w:next w:val="Normal"/>
    <w:link w:val="Heading6Char"/>
    <w:qFormat/>
    <w:rsid w:val="00BE752F"/>
    <w:pPr>
      <w:numPr>
        <w:ilvl w:val="5"/>
        <w:numId w:val="8"/>
      </w:numPr>
      <w:spacing w:before="240" w:after="60"/>
      <w:outlineLvl w:val="5"/>
    </w:pPr>
    <w:rPr>
      <w:b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BE752F"/>
    <w:pPr>
      <w:outlineLvl w:val="6"/>
    </w:pPr>
    <w:rPr>
      <w:b w:val="0"/>
      <w:bCs/>
    </w:rPr>
  </w:style>
  <w:style w:type="paragraph" w:styleId="Heading8">
    <w:name w:val="heading 8"/>
    <w:basedOn w:val="Heading7"/>
    <w:next w:val="Normal"/>
    <w:link w:val="Heading8Char"/>
    <w:qFormat/>
    <w:rsid w:val="00BE752F"/>
    <w:pPr>
      <w:outlineLvl w:val="7"/>
    </w:pPr>
    <w:rPr>
      <w:b/>
      <w:bCs w:val="0"/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BE752F"/>
    <w:pPr>
      <w:outlineLvl w:val="8"/>
    </w:pPr>
    <w:rPr>
      <w:b w:val="0"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onDraftBody">
    <w:name w:val="Avon Draft Body"/>
    <w:basedOn w:val="Normal"/>
    <w:autoRedefine/>
    <w:pPr>
      <w:spacing w:line="360" w:lineRule="auto"/>
      <w:ind w:left="720" w:right="720"/>
    </w:pPr>
    <w:rPr>
      <w:sz w:val="16"/>
    </w:rPr>
  </w:style>
  <w:style w:type="paragraph" w:customStyle="1" w:styleId="AvatarDraftBody">
    <w:name w:val="Avatar Draft Body"/>
    <w:basedOn w:val="AvonDraftBody"/>
    <w:pPr>
      <w:ind w:left="0" w:right="0"/>
    </w:pPr>
    <w:rPr>
      <w:sz w:val="20"/>
    </w:rPr>
  </w:style>
  <w:style w:type="paragraph" w:customStyle="1" w:styleId="AvonDraftNotes">
    <w:name w:val="Avon Draft Notes"/>
    <w:basedOn w:val="AvonDraftBody"/>
    <w:rPr>
      <w:smallCaps/>
      <w:color w:val="C0C0C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vonCastChorus">
    <w:name w:val="Avon Cast/Chorus"/>
    <w:basedOn w:val="AvonDraftNotes"/>
    <w:pPr>
      <w:tabs>
        <w:tab w:val="left" w:pos="1440"/>
      </w:tabs>
      <w:ind w:left="2160" w:hanging="1440"/>
    </w:pPr>
    <w:rPr>
      <w:smallCaps w:val="0"/>
    </w:rPr>
  </w:style>
  <w:style w:type="paragraph" w:customStyle="1" w:styleId="AvonChapterHead">
    <w:name w:val="Avon Chapter Head"/>
    <w:basedOn w:val="AvonDraftBody"/>
    <w:pPr>
      <w:jc w:val="center"/>
    </w:pPr>
    <w:rPr>
      <w:rFonts w:ascii="Onyx" w:hAnsi="Onyx"/>
      <w:sz w:val="44"/>
      <w:u w:val="single"/>
    </w:rPr>
  </w:style>
  <w:style w:type="paragraph" w:customStyle="1" w:styleId="AvonChapterHeadA">
    <w:name w:val="Avon Chapter Head A"/>
    <w:basedOn w:val="AvonChapterHead"/>
    <w:pPr>
      <w:ind w:right="5760"/>
    </w:pPr>
  </w:style>
  <w:style w:type="paragraph" w:customStyle="1" w:styleId="AvonChapterNumber">
    <w:name w:val="Avon Chapter Number"/>
    <w:basedOn w:val="AvonDraftBody"/>
    <w:pPr>
      <w:jc w:val="center"/>
    </w:pPr>
    <w:rPr>
      <w:rFonts w:ascii="Onyx" w:hAnsi="Onyx"/>
      <w:b/>
      <w:sz w:val="144"/>
    </w:rPr>
  </w:style>
  <w:style w:type="paragraph" w:customStyle="1" w:styleId="AvonDraftOffset">
    <w:name w:val="Avon Draft Offset"/>
    <w:basedOn w:val="AvonDraftBody"/>
    <w:pPr>
      <w:ind w:left="1440" w:right="0"/>
    </w:pPr>
  </w:style>
  <w:style w:type="paragraph" w:customStyle="1" w:styleId="AvonDraftTitle0">
    <w:name w:val="Avon Draft Title 0"/>
    <w:basedOn w:val="AvonDraftBody"/>
    <w:pPr>
      <w:outlineLvl w:val="0"/>
    </w:pPr>
  </w:style>
  <w:style w:type="paragraph" w:customStyle="1" w:styleId="AvonDraftTitle1">
    <w:name w:val="Avon Draft Title 1"/>
    <w:basedOn w:val="AvonDraftBody"/>
    <w:pPr>
      <w:outlineLvl w:val="0"/>
    </w:pPr>
  </w:style>
  <w:style w:type="paragraph" w:customStyle="1" w:styleId="AvonDraftTitle2">
    <w:name w:val="Avon Draft Title 2"/>
    <w:basedOn w:val="AvonDraftBody"/>
    <w:pPr>
      <w:outlineLvl w:val="1"/>
    </w:pPr>
  </w:style>
  <w:style w:type="paragraph" w:customStyle="1" w:styleId="AvonDraftTitle3">
    <w:name w:val="Avon Draft Title 3"/>
    <w:basedOn w:val="AvonDraftBody"/>
    <w:pPr>
      <w:outlineLvl w:val="2"/>
    </w:pPr>
  </w:style>
  <w:style w:type="paragraph" w:customStyle="1" w:styleId="Avonumanche">
    <w:name w:val="Avon uman'che"/>
    <w:basedOn w:val="Normal"/>
    <w:pPr>
      <w:ind w:left="1440" w:hanging="1440"/>
    </w:pPr>
    <w:rPr>
      <w:i/>
      <w:sz w:val="14"/>
    </w:rPr>
  </w:style>
  <w:style w:type="paragraph" w:styleId="BodyText">
    <w:name w:val="Body Text"/>
    <w:basedOn w:val="Normal"/>
    <w:semiHidden/>
    <w:pPr>
      <w:spacing w:after="120"/>
    </w:pPr>
  </w:style>
  <w:style w:type="character" w:styleId="CommentReference">
    <w:name w:val="annotation reference"/>
    <w:basedOn w:val="DefaultParagraphFont"/>
    <w:semiHidden/>
    <w:rPr>
      <w:bdr w:val="none" w:sz="0" w:space="0" w:color="auto"/>
      <w:shd w:val="clear" w:color="auto" w:fill="auto"/>
    </w:rPr>
  </w:style>
  <w:style w:type="paragraph" w:styleId="CommentText">
    <w:name w:val="annotation text"/>
    <w:basedOn w:val="AvonDraftBody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customStyle="1" w:styleId="DragonPhoenixChapterTitle">
    <w:name w:val="Dragon:Phoenix Chapter &amp; Title"/>
    <w:basedOn w:val="AvonDraftBody"/>
    <w:rPr>
      <w:rFonts w:ascii="Onyx" w:hAnsi="Onyx"/>
      <w:sz w:val="40"/>
    </w:rPr>
  </w:style>
  <w:style w:type="character" w:styleId="FollowedHyperlink">
    <w:name w:val="FollowedHyperlink"/>
    <w:basedOn w:val="DefaultParagraphFont"/>
    <w:semiHidden/>
    <w:rPr>
      <w:color w:val="808080"/>
      <w:u w:val="none"/>
    </w:rPr>
  </w:style>
  <w:style w:type="character" w:styleId="Hyperlink">
    <w:name w:val="Hyperlink"/>
    <w:basedOn w:val="DefaultParagraphFont"/>
    <w:semiHidden/>
    <w:rPr>
      <w:color w:val="0000FF"/>
      <w:u w:val="none"/>
    </w:rPr>
  </w:style>
  <w:style w:type="paragraph" w:customStyle="1" w:styleId="AvonDraftNormal">
    <w:name w:val="Avon Draft Normal"/>
    <w:basedOn w:val="AvonDraftBody"/>
    <w:pPr>
      <w:spacing w:line="240" w:lineRule="auto"/>
    </w:pPr>
    <w:rPr>
      <w:sz w:val="14"/>
    </w:rPr>
  </w:style>
  <w:style w:type="paragraph" w:customStyle="1" w:styleId="0DraftNormal">
    <w:name w:val="0 Draft Normal"/>
    <w:basedOn w:val="AvonDraftNormal"/>
    <w:pPr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6480"/>
        <w:tab w:val="right" w:pos="6840"/>
      </w:tabs>
      <w:ind w:left="0" w:right="0"/>
    </w:pPr>
  </w:style>
  <w:style w:type="paragraph" w:customStyle="1" w:styleId="0DraftTitle">
    <w:name w:val="0 Draft Title"/>
    <w:basedOn w:val="0DraftNormal"/>
    <w:rPr>
      <w:w w:val="200"/>
      <w:sz w:val="28"/>
    </w:rPr>
  </w:style>
  <w:style w:type="paragraph" w:customStyle="1" w:styleId="0DraftSSTitle">
    <w:name w:val="0 Draft SS Title"/>
    <w:basedOn w:val="0DraftNormal"/>
    <w:pPr>
      <w:jc w:val="both"/>
    </w:pPr>
    <w:rPr>
      <w:vertAlign w:val="superscript"/>
    </w:rPr>
  </w:style>
  <w:style w:type="paragraph" w:customStyle="1" w:styleId="AesDraftBody">
    <w:name w:val="Aes Draft Body"/>
    <w:basedOn w:val="Normal"/>
    <w:pPr>
      <w:spacing w:line="360" w:lineRule="auto"/>
      <w:jc w:val="both"/>
    </w:pPr>
    <w:rPr>
      <w:sz w:val="20"/>
    </w:rPr>
  </w:style>
  <w:style w:type="paragraph" w:customStyle="1" w:styleId="AesDP">
    <w:name w:val="Aes DP"/>
    <w:basedOn w:val="Normal"/>
    <w:pPr>
      <w:tabs>
        <w:tab w:val="left" w:pos="720"/>
      </w:tabs>
      <w:ind w:left="1440" w:hanging="1440"/>
      <w:jc w:val="both"/>
    </w:pPr>
    <w:rPr>
      <w:caps/>
      <w:sz w:val="14"/>
    </w:rPr>
  </w:style>
  <w:style w:type="paragraph" w:styleId="BodyText2">
    <w:name w:val="Body Text 2"/>
    <w:basedOn w:val="Normal"/>
    <w:semiHidden/>
    <w:pPr>
      <w:tabs>
        <w:tab w:val="left" w:pos="360"/>
        <w:tab w:val="left" w:pos="720"/>
        <w:tab w:val="left" w:pos="1080"/>
        <w:tab w:val="left" w:pos="1440"/>
      </w:tabs>
    </w:pPr>
    <w:rPr>
      <w:sz w:val="18"/>
    </w:rPr>
  </w:style>
  <w:style w:type="paragraph" w:customStyle="1" w:styleId="Subheading1">
    <w:name w:val="Subheading 1"/>
    <w:basedOn w:val="Heading1"/>
    <w:next w:val="Normal"/>
    <w:link w:val="Subheading1Char"/>
    <w:autoRedefine/>
    <w:qFormat/>
    <w:rsid w:val="00BE752F"/>
    <w:pPr>
      <w:spacing w:before="0" w:after="0"/>
      <w:contextualSpacing/>
    </w:pPr>
    <w:rPr>
      <w:rFonts w:eastAsia="Times New Roman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BE752F"/>
    <w:rPr>
      <w:rFonts w:asciiTheme="minorHAnsi" w:hAnsiTheme="minorHAnsi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basedOn w:val="DefaultParagraphFont"/>
    <w:link w:val="Heading1"/>
    <w:rsid w:val="00BE752F"/>
    <w:rPr>
      <w:rFonts w:asciiTheme="minorHAnsi" w:eastAsiaTheme="majorEastAsia" w:hAnsiTheme="minorHAnsi" w:cstheme="minorHAnsi"/>
      <w:b/>
      <w:kern w:val="28"/>
      <w:sz w:val="56"/>
      <w:szCs w:val="28"/>
    </w:rPr>
  </w:style>
  <w:style w:type="paragraph" w:customStyle="1" w:styleId="Suptitle">
    <w:name w:val="Suptitle"/>
    <w:basedOn w:val="Subtitle"/>
    <w:link w:val="SuptitleChar"/>
    <w:qFormat/>
    <w:rsid w:val="00BE752F"/>
    <w:rPr>
      <w:vertAlign w:val="subscript"/>
    </w:rPr>
  </w:style>
  <w:style w:type="character" w:customStyle="1" w:styleId="SuptitleChar">
    <w:name w:val="Suptitle Char"/>
    <w:link w:val="Suptitle"/>
    <w:rsid w:val="00BE752F"/>
    <w:rPr>
      <w:rFonts w:ascii="Calibri" w:hAnsi="Calibri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BE752F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BE752F"/>
    <w:rPr>
      <w:rFonts w:ascii="Calibri" w:hAnsi="Calibri"/>
      <w:color w:val="7F7F7F"/>
      <w:spacing w:val="-10"/>
      <w:kern w:val="28"/>
      <w:sz w:val="72"/>
      <w:szCs w:val="72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BE752F"/>
  </w:style>
  <w:style w:type="character" w:customStyle="1" w:styleId="Subheading2Char">
    <w:name w:val="Subheading 2 Char"/>
    <w:link w:val="Subheading2"/>
    <w:rsid w:val="00BE752F"/>
    <w:rPr>
      <w:rFonts w:asciiTheme="minorHAnsi" w:hAnsiTheme="min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BE752F"/>
    <w:rPr>
      <w:sz w:val="40"/>
      <w:szCs w:val="40"/>
    </w:rPr>
  </w:style>
  <w:style w:type="character" w:customStyle="1" w:styleId="Subheading3Char">
    <w:name w:val="Subheading 3 Char"/>
    <w:link w:val="Subheading3"/>
    <w:rsid w:val="00BE752F"/>
    <w:rPr>
      <w:rFonts w:asciiTheme="minorHAnsi" w:hAnsiTheme="minorHAnsi" w:cstheme="minorHAnsi"/>
      <w:b/>
      <w:kern w:val="28"/>
      <w:sz w:val="40"/>
      <w:szCs w:val="40"/>
      <w:vertAlign w:val="superscript"/>
    </w:rPr>
  </w:style>
  <w:style w:type="character" w:customStyle="1" w:styleId="Heading2Char">
    <w:name w:val="Heading 2 Char"/>
    <w:basedOn w:val="DefaultParagraphFont"/>
    <w:link w:val="Heading2"/>
    <w:rsid w:val="00BE752F"/>
    <w:rPr>
      <w:rFonts w:ascii="Calibri" w:hAnsi="Calibr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BE752F"/>
    <w:rPr>
      <w:rFonts w:ascii="Calibri" w:hAnsi="Calibr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BE752F"/>
    <w:rPr>
      <w:rFonts w:ascii="Calibri" w:hAnsi="Calibr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BE752F"/>
    <w:rPr>
      <w:rFonts w:ascii="Calibri" w:hAnsi="Calibr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BE752F"/>
    <w:rPr>
      <w:rFonts w:ascii="Calibri" w:hAnsi="Calibri" w:cstheme="minorHAnsi"/>
      <w:b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BE752F"/>
    <w:rPr>
      <w:rFonts w:ascii="Calibri" w:hAnsi="Calibr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BE752F"/>
    <w:rPr>
      <w:rFonts w:ascii="Calibri" w:hAnsi="Calibri" w:cstheme="minorHAnsi"/>
      <w:b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BE752F"/>
    <w:rPr>
      <w:rFonts w:ascii="Calibri" w:hAnsi="Calibri" w:cstheme="minorHAnsi"/>
      <w:bCs/>
      <w:i/>
      <w:i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E752F"/>
    <w:pPr>
      <w:contextualSpacing/>
    </w:pPr>
    <w:rPr>
      <w:rFonts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BE752F"/>
    <w:rPr>
      <w:rFonts w:ascii="Calibri" w:hAnsi="Calibri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BE752F"/>
    <w:rPr>
      <w:b/>
      <w:bCs/>
    </w:rPr>
  </w:style>
  <w:style w:type="character" w:styleId="Emphasis">
    <w:name w:val="Emphasis"/>
    <w:uiPriority w:val="20"/>
    <w:qFormat/>
    <w:rsid w:val="00BE752F"/>
    <w:rPr>
      <w:rFonts w:ascii="Calibri" w:hAnsi="Calibri" w:cs="Calibri"/>
      <w:i/>
      <w:iCs/>
      <w:sz w:val="28"/>
      <w:szCs w:val="28"/>
    </w:rPr>
  </w:style>
  <w:style w:type="paragraph" w:styleId="NoSpacing">
    <w:name w:val="No Spacing"/>
    <w:uiPriority w:val="1"/>
    <w:qFormat/>
    <w:rsid w:val="00BE752F"/>
    <w:rPr>
      <w:rFonts w:ascii="Calibri" w:hAnsi="Calibri" w:cs="Calibri"/>
      <w:sz w:val="28"/>
      <w:szCs w:val="28"/>
    </w:rPr>
  </w:style>
  <w:style w:type="paragraph" w:styleId="Quote">
    <w:name w:val="Quote"/>
    <w:basedOn w:val="NoSpacing"/>
    <w:next w:val="Normal"/>
    <w:link w:val="QuoteChar"/>
    <w:uiPriority w:val="29"/>
    <w:qFormat/>
    <w:rsid w:val="00BE752F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BE752F"/>
    <w:rPr>
      <w:rFonts w:asciiTheme="minorHAnsi" w:hAnsiTheme="minorHAnsi"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BE752F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BE752F"/>
    <w:rPr>
      <w:rFonts w:asciiTheme="minorHAnsi" w:hAnsiTheme="minorHAnsi"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BE752F"/>
    <w:rPr>
      <w:rFonts w:ascii="Calibri Light" w:hAnsi="Calibri Light" w:cs="Calibri Light"/>
      <w:i/>
      <w:iCs/>
      <w:color w:val="7F7F7F"/>
      <w:sz w:val="28"/>
      <w:szCs w:val="28"/>
    </w:rPr>
  </w:style>
  <w:style w:type="character" w:styleId="IntenseEmphasis">
    <w:name w:val="Intense Emphasis"/>
    <w:uiPriority w:val="21"/>
    <w:qFormat/>
    <w:rsid w:val="00BE752F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BE752F"/>
    <w:rPr>
      <w:caps/>
      <w:color w:val="7F7F7F"/>
      <w:sz w:val="22"/>
      <w:szCs w:val="22"/>
    </w:rPr>
  </w:style>
  <w:style w:type="character" w:styleId="IntenseReference">
    <w:name w:val="Intense Reference"/>
    <w:uiPriority w:val="32"/>
    <w:qFormat/>
    <w:rsid w:val="00BE752F"/>
    <w:rPr>
      <w:b/>
      <w:bCs/>
      <w:caps/>
      <w:color w:val="7F7F7F" w:themeColor="text1" w:themeTint="8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0%20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 Normal.dot</Template>
  <TotalTime>0</TotalTime>
  <Pages>1</Pages>
  <Words>47012</Words>
  <Characters>224719</Characters>
  <Application>Microsoft Office Word</Application>
  <DocSecurity>0</DocSecurity>
  <Lines>2524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seems appropriate to pause and consider what best resolves the impulse behind the story</vt:lpstr>
    </vt:vector>
  </TitlesOfParts>
  <Company>Mass Distraction</Company>
  <LinksUpToDate>false</LinksUpToDate>
  <CharactersWithSpaces>271342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seems appropriate to pause and consider what best resolves the impulse behind the story</dc:title>
  <dc:subject/>
  <dc:creator>Athena</dc:creator>
  <cp:keywords/>
  <dc:description/>
  <cp:lastModifiedBy>David Roberson</cp:lastModifiedBy>
  <cp:revision>2</cp:revision>
  <dcterms:created xsi:type="dcterms:W3CDTF">2025-11-10T04:24:00Z</dcterms:created>
  <dcterms:modified xsi:type="dcterms:W3CDTF">2025-11-10T04:24:00Z</dcterms:modified>
</cp:coreProperties>
</file>